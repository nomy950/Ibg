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72DE" w:rsidRPr="00DD6E1B" w:rsidRDefault="002572DE" w:rsidP="00DD6E1B">
      <w:pPr>
        <w:rPr>
          <w:sz w:val="24"/>
        </w:rPr>
      </w:pPr>
    </w:p>
    <w:p w:rsidR="007355F9" w:rsidRPr="006D1679" w:rsidRDefault="009C4BEF" w:rsidP="007355F9">
      <w:r w:rsidRPr="006D1679">
        <w:t>&lt;!--ID=CSR--&gt;</w:t>
      </w:r>
    </w:p>
    <w:p w:rsidR="007355F9" w:rsidRPr="006D1679" w:rsidRDefault="007355F9" w:rsidP="007355F9"/>
    <w:p w:rsidR="007355F9" w:rsidRPr="006D1679" w:rsidRDefault="007355F9" w:rsidP="007355F9">
      <w:pPr>
        <w:pStyle w:val="iBAAGStandardTextItalics"/>
        <w:rPr>
          <w:rFonts w:ascii="Times New Roman" w:hAnsi="Times New Roman"/>
        </w:rPr>
      </w:pPr>
      <w:r w:rsidRPr="006D16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6D1679" w:rsidRDefault="007355F9" w:rsidP="007355F9">
      <w:pPr>
        <w:pStyle w:val="iBAAGStandardText"/>
        <w:rPr>
          <w:rFonts w:ascii="Times New Roman" w:hAnsi="Times New Roman"/>
          <w:i/>
        </w:rPr>
      </w:pPr>
    </w:p>
    <w:p w:rsidR="007355F9" w:rsidRPr="006D1679" w:rsidRDefault="007355F9" w:rsidP="007355F9">
      <w:pPr>
        <w:rPr>
          <w:rStyle w:val="Hyperlink"/>
          <w:i/>
          <w:iCs/>
          <w:sz w:val="24"/>
          <w:szCs w:val="24"/>
        </w:rPr>
      </w:pPr>
      <w:r w:rsidRPr="006D1679">
        <w:rPr>
          <w:i/>
          <w:iCs/>
          <w:sz w:val="24"/>
          <w:szCs w:val="24"/>
        </w:rPr>
        <w:t xml:space="preserve">Providers, this summary is for members, to review the terms of your participation agreement, please visit </w:t>
      </w:r>
      <w:hyperlink r:id="rId7" w:history="1">
        <w:r w:rsidR="00DA5CBF" w:rsidRPr="006D1679">
          <w:rPr>
            <w:i/>
            <w:iCs/>
            <w:color w:val="0000FF"/>
            <w:sz w:val="24"/>
            <w:szCs w:val="24"/>
            <w:u w:val="single"/>
          </w:rPr>
          <w:t>uhcprovider.com</w:t>
        </w:r>
      </w:hyperlink>
    </w:p>
    <w:p w:rsidR="009C4BEF" w:rsidRPr="006D1679" w:rsidRDefault="009C4BEF" w:rsidP="0006458D"/>
    <w:p w:rsidR="009C4BEF" w:rsidRPr="006D1679" w:rsidRDefault="009C4BEF">
      <w:pPr>
        <w:pBdr>
          <w:top w:val="double" w:sz="6" w:space="1" w:color="auto"/>
          <w:bottom w:val="double" w:sz="6" w:space="1" w:color="auto"/>
        </w:pBdr>
        <w:jc w:val="center"/>
        <w:outlineLvl w:val="0"/>
        <w:rPr>
          <w:b/>
          <w:bCs/>
          <w:color w:val="0000FF"/>
          <w:sz w:val="28"/>
        </w:rPr>
      </w:pPr>
      <w:bookmarkStart w:id="0" w:name="Policy_Data"/>
      <w:r w:rsidRPr="006D1679">
        <w:rPr>
          <w:b/>
          <w:bCs/>
          <w:color w:val="0000FF"/>
          <w:sz w:val="28"/>
        </w:rPr>
        <w:t>POLICY DATA</w:t>
      </w:r>
    </w:p>
    <w:bookmarkEnd w:id="0"/>
    <w:p w:rsidR="009C4BEF" w:rsidRPr="006D1679"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6D1679" w:rsidTr="00411F3B">
        <w:tc>
          <w:tcPr>
            <w:tcW w:w="2952" w:type="dxa"/>
            <w:shd w:val="clear" w:color="auto" w:fill="FFFF00"/>
          </w:tcPr>
          <w:p w:rsidR="009C4BEF" w:rsidRPr="006D1679" w:rsidRDefault="009C4BEF">
            <w:pPr>
              <w:pStyle w:val="TableText"/>
              <w:rPr>
                <w:b/>
                <w:bCs/>
                <w:color w:val="000000"/>
              </w:rPr>
            </w:pPr>
            <w:r w:rsidRPr="006D1679">
              <w:rPr>
                <w:b/>
                <w:bCs/>
                <w:color w:val="000000"/>
              </w:rPr>
              <w:t>Policy Holder Name</w:t>
            </w:r>
          </w:p>
        </w:tc>
        <w:tc>
          <w:tcPr>
            <w:tcW w:w="5904" w:type="dxa"/>
            <w:shd w:val="pct5" w:color="auto" w:fill="FFFFFF"/>
          </w:tcPr>
          <w:p w:rsidR="009C4BEF" w:rsidRPr="006D1679" w:rsidRDefault="00DC7E96">
            <w:pPr>
              <w:pStyle w:val="TableText"/>
              <w:rPr>
                <w:color w:val="000000"/>
              </w:rPr>
            </w:pPr>
            <w:r w:rsidRPr="006D1679">
              <w:rPr>
                <w:color w:val="000000"/>
              </w:rPr>
              <w:t xml:space="preserve">CenturyLink </w:t>
            </w:r>
          </w:p>
        </w:tc>
      </w:tr>
      <w:tr w:rsidR="009C4BEF" w:rsidRPr="006D1679" w:rsidTr="00411F3B">
        <w:tc>
          <w:tcPr>
            <w:tcW w:w="2952" w:type="dxa"/>
            <w:shd w:val="clear" w:color="auto" w:fill="FFFF00"/>
          </w:tcPr>
          <w:p w:rsidR="009C4BEF" w:rsidRPr="006D1679" w:rsidRDefault="009C4BEF">
            <w:pPr>
              <w:pStyle w:val="TableText"/>
              <w:rPr>
                <w:b/>
                <w:bCs/>
                <w:color w:val="000000"/>
              </w:rPr>
            </w:pPr>
            <w:r w:rsidRPr="006D1679">
              <w:rPr>
                <w:b/>
                <w:bCs/>
                <w:color w:val="000000"/>
              </w:rPr>
              <w:t>Medical Policy Number</w:t>
            </w:r>
          </w:p>
        </w:tc>
        <w:tc>
          <w:tcPr>
            <w:tcW w:w="5904" w:type="dxa"/>
            <w:shd w:val="pct5" w:color="auto" w:fill="FFFFFF"/>
          </w:tcPr>
          <w:p w:rsidR="009C4BEF" w:rsidRPr="006D1679" w:rsidRDefault="00DC7E96">
            <w:pPr>
              <w:rPr>
                <w:sz w:val="24"/>
              </w:rPr>
            </w:pPr>
            <w:r w:rsidRPr="006D1679">
              <w:rPr>
                <w:sz w:val="24"/>
              </w:rPr>
              <w:t>192086</w:t>
            </w:r>
          </w:p>
        </w:tc>
      </w:tr>
      <w:tr w:rsidR="009C4BEF" w:rsidRPr="006D1679" w:rsidTr="00411F3B">
        <w:tc>
          <w:tcPr>
            <w:tcW w:w="2952" w:type="dxa"/>
            <w:shd w:val="clear" w:color="auto" w:fill="FFFF00"/>
          </w:tcPr>
          <w:p w:rsidR="009C4BEF" w:rsidRPr="006D1679" w:rsidRDefault="009C4BEF">
            <w:pPr>
              <w:pStyle w:val="TableText"/>
              <w:rPr>
                <w:b/>
                <w:bCs/>
                <w:color w:val="000000"/>
              </w:rPr>
            </w:pPr>
            <w:r w:rsidRPr="006D1679">
              <w:rPr>
                <w:b/>
                <w:bCs/>
                <w:color w:val="000000"/>
              </w:rPr>
              <w:t>Set Number</w:t>
            </w:r>
          </w:p>
        </w:tc>
        <w:tc>
          <w:tcPr>
            <w:tcW w:w="5904" w:type="dxa"/>
            <w:shd w:val="pct5" w:color="auto" w:fill="FFFFFF"/>
          </w:tcPr>
          <w:p w:rsidR="009C4BEF" w:rsidRPr="006D1679" w:rsidRDefault="00C045A2">
            <w:pPr>
              <w:rPr>
                <w:sz w:val="24"/>
                <w:lang w:val="fr-FR"/>
              </w:rPr>
            </w:pPr>
            <w:r w:rsidRPr="006D1679">
              <w:rPr>
                <w:sz w:val="24"/>
                <w:lang w:val="fr-FR"/>
              </w:rPr>
              <w:t>115</w:t>
            </w:r>
            <w:r w:rsidR="00DC7E96" w:rsidRPr="006D1679">
              <w:rPr>
                <w:sz w:val="24"/>
                <w:lang w:val="fr-FR"/>
              </w:rPr>
              <w:t>ACIS</w:t>
            </w:r>
            <w:r w:rsidR="00A41CC8" w:rsidRPr="006D1679">
              <w:rPr>
                <w:sz w:val="24"/>
                <w:lang w:val="fr-FR"/>
              </w:rPr>
              <w:t xml:space="preserve"> - </w:t>
            </w:r>
            <w:r w:rsidR="00DC7E96" w:rsidRPr="006D1679">
              <w:rPr>
                <w:sz w:val="24"/>
                <w:lang w:val="fr-FR"/>
              </w:rPr>
              <w:t xml:space="preserve">PP1 </w:t>
            </w:r>
            <w:r w:rsidR="00AD7875" w:rsidRPr="006D1679">
              <w:rPr>
                <w:sz w:val="24"/>
                <w:lang w:val="fr-FR"/>
              </w:rPr>
              <w:t xml:space="preserve">Standard </w:t>
            </w:r>
            <w:r w:rsidR="00DC7E96" w:rsidRPr="006D1679">
              <w:rPr>
                <w:color w:val="000000"/>
                <w:sz w:val="24"/>
                <w:szCs w:val="24"/>
                <w:lang w:val="fr-FR"/>
              </w:rPr>
              <w:t>CDHP HRA (</w:t>
            </w:r>
            <w:r w:rsidR="008B7FEA" w:rsidRPr="006D1679">
              <w:rPr>
                <w:color w:val="000000"/>
                <w:sz w:val="24"/>
                <w:szCs w:val="24"/>
                <w:lang w:val="fr-FR"/>
              </w:rPr>
              <w:t>Family</w:t>
            </w:r>
            <w:r w:rsidR="00DC7E96" w:rsidRPr="006D1679">
              <w:rPr>
                <w:color w:val="000000"/>
                <w:sz w:val="24"/>
                <w:szCs w:val="24"/>
                <w:lang w:val="fr-FR"/>
              </w:rPr>
              <w:t>)</w:t>
            </w:r>
            <w:r w:rsidRPr="006D1679">
              <w:rPr>
                <w:color w:val="000000"/>
                <w:sz w:val="24"/>
                <w:szCs w:val="24"/>
                <w:lang w:val="fr-FR"/>
              </w:rPr>
              <w:t xml:space="preserve"> NoPD</w:t>
            </w:r>
          </w:p>
        </w:tc>
      </w:tr>
      <w:tr w:rsidR="00B27CBB" w:rsidRPr="006D1679" w:rsidTr="00411F3B">
        <w:tc>
          <w:tcPr>
            <w:tcW w:w="2952" w:type="dxa"/>
            <w:shd w:val="clear" w:color="auto" w:fill="FFFF00"/>
          </w:tcPr>
          <w:p w:rsidR="00B27CBB" w:rsidRPr="006D1679" w:rsidRDefault="00B27CBB">
            <w:pPr>
              <w:pStyle w:val="TableText"/>
              <w:rPr>
                <w:b/>
                <w:bCs/>
                <w:color w:val="000000"/>
              </w:rPr>
            </w:pPr>
            <w:r w:rsidRPr="006D1679">
              <w:rPr>
                <w:b/>
                <w:bCs/>
                <w:color w:val="000000"/>
              </w:rPr>
              <w:t>Effective Date</w:t>
            </w:r>
          </w:p>
        </w:tc>
        <w:tc>
          <w:tcPr>
            <w:tcW w:w="5904" w:type="dxa"/>
            <w:shd w:val="pct5" w:color="auto" w:fill="FFFFFF"/>
          </w:tcPr>
          <w:p w:rsidR="00B27CBB" w:rsidRPr="006D1679" w:rsidRDefault="00B27CBB" w:rsidP="00C67804">
            <w:pPr>
              <w:rPr>
                <w:sz w:val="24"/>
              </w:rPr>
            </w:pPr>
            <w:r w:rsidRPr="006D1679">
              <w:rPr>
                <w:sz w:val="24"/>
                <w:szCs w:val="24"/>
              </w:rPr>
              <w:t>01/01/2020</w:t>
            </w:r>
          </w:p>
        </w:tc>
      </w:tr>
      <w:tr w:rsidR="00B27CBB" w:rsidRPr="006D1679" w:rsidTr="00411F3B">
        <w:tc>
          <w:tcPr>
            <w:tcW w:w="2952" w:type="dxa"/>
            <w:shd w:val="clear" w:color="auto" w:fill="FFFF00"/>
          </w:tcPr>
          <w:p w:rsidR="00B27CBB" w:rsidRPr="006D1679" w:rsidRDefault="00B27CBB">
            <w:pPr>
              <w:pStyle w:val="TableText"/>
              <w:rPr>
                <w:b/>
                <w:bCs/>
                <w:color w:val="000000"/>
              </w:rPr>
            </w:pPr>
            <w:r w:rsidRPr="006D1679">
              <w:rPr>
                <w:b/>
                <w:bCs/>
                <w:color w:val="000000"/>
              </w:rPr>
              <w:t>Cancellation Date</w:t>
            </w:r>
          </w:p>
        </w:tc>
        <w:tc>
          <w:tcPr>
            <w:tcW w:w="5904" w:type="dxa"/>
            <w:shd w:val="pct5" w:color="auto" w:fill="FFFFFF"/>
          </w:tcPr>
          <w:p w:rsidR="00B27CBB" w:rsidRPr="006D1679" w:rsidRDefault="00B27CBB" w:rsidP="00C67804">
            <w:pPr>
              <w:pStyle w:val="TableText"/>
            </w:pPr>
            <w:r w:rsidRPr="006D1679">
              <w:rPr>
                <w:szCs w:val="24"/>
              </w:rPr>
              <w:t>99/99/9999</w:t>
            </w:r>
          </w:p>
        </w:tc>
      </w:tr>
      <w:tr w:rsidR="0040628D" w:rsidRPr="006D1679" w:rsidTr="00411F3B">
        <w:tc>
          <w:tcPr>
            <w:tcW w:w="2952" w:type="dxa"/>
            <w:shd w:val="clear" w:color="auto" w:fill="FFFF00"/>
          </w:tcPr>
          <w:p w:rsidR="0040628D" w:rsidRPr="006D1679" w:rsidRDefault="0040628D">
            <w:pPr>
              <w:pStyle w:val="TableText"/>
              <w:rPr>
                <w:b/>
                <w:bCs/>
                <w:color w:val="000000"/>
              </w:rPr>
            </w:pPr>
            <w:r w:rsidRPr="006D1679">
              <w:rPr>
                <w:b/>
                <w:bCs/>
                <w:color w:val="000000"/>
              </w:rPr>
              <w:t>iBAAG Document Author</w:t>
            </w:r>
          </w:p>
        </w:tc>
        <w:tc>
          <w:tcPr>
            <w:tcW w:w="5904" w:type="dxa"/>
            <w:shd w:val="pct5" w:color="auto" w:fill="FFFFFF"/>
          </w:tcPr>
          <w:p w:rsidR="0040628D" w:rsidRPr="006D1679" w:rsidRDefault="00F678CF" w:rsidP="00C67804">
            <w:pPr>
              <w:rPr>
                <w:sz w:val="24"/>
              </w:rPr>
            </w:pPr>
            <w:r w:rsidRPr="006D1679">
              <w:rPr>
                <w:sz w:val="24"/>
                <w:szCs w:val="24"/>
              </w:rPr>
              <w:t>Alvin Myers</w:t>
            </w:r>
          </w:p>
        </w:tc>
      </w:tr>
      <w:tr w:rsidR="00597AF0" w:rsidRPr="006D1679" w:rsidTr="00411F3B">
        <w:trPr>
          <w:trHeight w:val="65"/>
        </w:trPr>
        <w:tc>
          <w:tcPr>
            <w:tcW w:w="2952" w:type="dxa"/>
            <w:shd w:val="clear" w:color="auto" w:fill="FFFF00"/>
          </w:tcPr>
          <w:p w:rsidR="00597AF0" w:rsidRPr="006D1679" w:rsidRDefault="00597AF0" w:rsidP="00597AF0">
            <w:pPr>
              <w:pStyle w:val="TableTextChar1"/>
              <w:rPr>
                <w:b/>
                <w:bCs/>
                <w:color w:val="000000"/>
              </w:rPr>
            </w:pPr>
            <w:r w:rsidRPr="006D1679">
              <w:rPr>
                <w:b/>
                <w:bCs/>
                <w:color w:val="000000"/>
              </w:rPr>
              <w:t>Revision Reason</w:t>
            </w:r>
          </w:p>
        </w:tc>
        <w:tc>
          <w:tcPr>
            <w:tcW w:w="5904" w:type="dxa"/>
            <w:shd w:val="pct5" w:color="auto" w:fill="FFFFFF"/>
          </w:tcPr>
          <w:p w:rsidR="00597AF0" w:rsidRPr="006D1679" w:rsidRDefault="00597AF0" w:rsidP="00597AF0">
            <w:pPr>
              <w:rPr>
                <w:sz w:val="24"/>
                <w:u w:val="single"/>
              </w:rPr>
            </w:pPr>
            <w:r w:rsidRPr="006D1679">
              <w:rPr>
                <w:sz w:val="24"/>
                <w:szCs w:val="24"/>
              </w:rPr>
              <w:t>09/24/2020-AXIS-01-18-2020-Modified Language in CSP and Added Language to Emergency Health Services-AM</w:t>
            </w:r>
          </w:p>
        </w:tc>
      </w:tr>
    </w:tbl>
    <w:p w:rsidR="009C4BEF" w:rsidRPr="006D1679" w:rsidRDefault="009C4BEF">
      <w:pPr>
        <w:rPr>
          <w:b/>
          <w:color w:val="FF0000"/>
          <w:sz w:val="24"/>
        </w:rPr>
      </w:pPr>
    </w:p>
    <w:p w:rsidR="00053D08" w:rsidRPr="006D1679" w:rsidRDefault="00053D08">
      <w:pPr>
        <w:rPr>
          <w:b/>
          <w:color w:val="FF0000"/>
          <w:sz w:val="24"/>
        </w:rPr>
      </w:pPr>
    </w:p>
    <w:p w:rsidR="009C4BEF" w:rsidRPr="006D1679" w:rsidRDefault="009C4BEF">
      <w:pPr>
        <w:outlineLvl w:val="0"/>
        <w:rPr>
          <w:b/>
          <w:color w:val="FF0000"/>
          <w:sz w:val="32"/>
        </w:rPr>
      </w:pPr>
      <w:r w:rsidRPr="006D16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6D1679" w:rsidTr="00B30569">
        <w:tc>
          <w:tcPr>
            <w:tcW w:w="2952" w:type="dxa"/>
            <w:tcBorders>
              <w:top w:val="single" w:sz="6" w:space="0" w:color="auto"/>
              <w:left w:val="single" w:sz="6" w:space="0" w:color="auto"/>
              <w:bottom w:val="nil"/>
              <w:right w:val="single" w:sz="6" w:space="0" w:color="auto"/>
            </w:tcBorders>
            <w:shd w:val="pct5" w:color="auto" w:fill="FFFFFF"/>
          </w:tcPr>
          <w:p w:rsidR="009C4BEF" w:rsidRPr="006D1679" w:rsidRDefault="009C4BEF">
            <w:pPr>
              <w:pStyle w:val="TableHeaderText"/>
              <w:rPr>
                <w:color w:val="FF0000"/>
              </w:rPr>
            </w:pPr>
            <w:r w:rsidRPr="006D1679">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6D1679" w:rsidRDefault="00100DBF">
            <w:pPr>
              <w:pStyle w:val="TableHeaderText"/>
              <w:rPr>
                <w:color w:val="FF0000"/>
              </w:rPr>
            </w:pPr>
            <w:r w:rsidRPr="006D1679">
              <w:rPr>
                <w:color w:val="FF0000"/>
              </w:rPr>
              <w:t>HRA PP1 PLAN</w:t>
            </w:r>
            <w:r w:rsidR="009C4BEF" w:rsidRPr="006D1679">
              <w:rPr>
                <w:color w:val="FF0000"/>
              </w:rPr>
              <w:t xml:space="preserve"> </w:t>
            </w:r>
          </w:p>
          <w:p w:rsidR="009C4BEF" w:rsidRPr="006D1679" w:rsidRDefault="009C4BEF">
            <w:pPr>
              <w:pStyle w:val="TableHeaderText"/>
              <w:rPr>
                <w:color w:val="FF0000"/>
              </w:rPr>
            </w:pPr>
          </w:p>
        </w:tc>
      </w:tr>
      <w:tr w:rsidR="00E5154F" w:rsidRPr="006D1679" w:rsidTr="00FA0BF2">
        <w:tc>
          <w:tcPr>
            <w:tcW w:w="2952" w:type="dxa"/>
            <w:tcBorders>
              <w:top w:val="single" w:sz="6" w:space="0" w:color="auto"/>
              <w:left w:val="single" w:sz="6" w:space="0" w:color="auto"/>
              <w:bottom w:val="single" w:sz="6" w:space="0" w:color="auto"/>
              <w:right w:val="single" w:sz="6" w:space="0" w:color="auto"/>
            </w:tcBorders>
            <w:shd w:val="pct5" w:color="auto" w:fill="FFFFFF"/>
          </w:tcPr>
          <w:p w:rsidR="00E5154F" w:rsidRPr="006D1679" w:rsidRDefault="00E5154F" w:rsidP="00FA0BF2">
            <w:pPr>
              <w:pStyle w:val="TableTextChar1"/>
              <w:rPr>
                <w:b/>
                <w:bCs/>
                <w:color w:val="FF0000"/>
              </w:rPr>
            </w:pPr>
            <w:bookmarkStart w:id="1" w:name="Health_Care_Reform"/>
            <w:r w:rsidRPr="006D1679">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F7B87" w:rsidRPr="006D1679" w:rsidRDefault="00C045A2" w:rsidP="009C4650">
            <w:pPr>
              <w:pStyle w:val="TableText"/>
              <w:rPr>
                <w:color w:val="FF0000"/>
                <w:szCs w:val="24"/>
              </w:rPr>
            </w:pPr>
            <w:r w:rsidRPr="006D1679">
              <w:rPr>
                <w:color w:val="FF0000"/>
                <w:szCs w:val="24"/>
              </w:rPr>
              <w:t>Summary of Benefits and Coverage (SBC) is not required for this plan type</w:t>
            </w:r>
          </w:p>
          <w:p w:rsidR="00C045A2" w:rsidRPr="006D1679" w:rsidRDefault="00C045A2" w:rsidP="009C4650">
            <w:pPr>
              <w:pStyle w:val="TableText"/>
              <w:rPr>
                <w:b/>
                <w:bCs/>
                <w:color w:val="FF0000"/>
                <w:u w:val="single"/>
              </w:rPr>
            </w:pPr>
          </w:p>
          <w:p w:rsidR="00E5154F" w:rsidRPr="006D1679" w:rsidRDefault="00E5154F" w:rsidP="009C4650">
            <w:pPr>
              <w:pStyle w:val="TableText"/>
              <w:rPr>
                <w:b/>
                <w:bCs/>
                <w:color w:val="FF0000"/>
                <w:u w:val="single"/>
              </w:rPr>
            </w:pPr>
            <w:r w:rsidRPr="006D1679">
              <w:rPr>
                <w:b/>
                <w:bCs/>
                <w:color w:val="FF0000"/>
                <w:u w:val="single"/>
              </w:rPr>
              <w:t>Expanded Women’s Preventive Care Services Apply?</w:t>
            </w:r>
          </w:p>
          <w:p w:rsidR="00E5154F" w:rsidRPr="006D1679" w:rsidRDefault="00E5154F" w:rsidP="009C4650">
            <w:pPr>
              <w:pStyle w:val="TableText"/>
              <w:rPr>
                <w:color w:val="FF0000"/>
              </w:rPr>
            </w:pPr>
            <w:r w:rsidRPr="006D1679">
              <w:rPr>
                <w:color w:val="FF0000"/>
              </w:rPr>
              <w:t>Yes</w:t>
            </w:r>
            <w:r w:rsidRPr="006D1679">
              <w:rPr>
                <w:rStyle w:val="wdColorPinkBoldItalic"/>
              </w:rPr>
              <w:t xml:space="preserve"> </w:t>
            </w:r>
          </w:p>
          <w:p w:rsidR="00E5154F" w:rsidRPr="006D1679" w:rsidRDefault="00E5154F" w:rsidP="009C4650">
            <w:pPr>
              <w:pStyle w:val="TableText"/>
              <w:rPr>
                <w:bCs/>
                <w:color w:val="FF0000"/>
              </w:rPr>
            </w:pPr>
          </w:p>
          <w:p w:rsidR="00E5154F" w:rsidRPr="006D1679" w:rsidRDefault="00E5154F" w:rsidP="009C4650">
            <w:pPr>
              <w:pStyle w:val="TableText"/>
              <w:rPr>
                <w:bCs/>
                <w:color w:val="FF0000"/>
              </w:rPr>
            </w:pPr>
            <w:r w:rsidRPr="006D1679">
              <w:rPr>
                <w:bCs/>
                <w:color w:val="FF0000"/>
              </w:rPr>
              <w:t>Coverage guidelines for Expanded Women’s Preventive Care include:</w:t>
            </w:r>
          </w:p>
          <w:p w:rsidR="00E5154F" w:rsidRPr="006D1679" w:rsidRDefault="007355F9" w:rsidP="002738AE">
            <w:pPr>
              <w:pStyle w:val="TableText"/>
              <w:numPr>
                <w:ilvl w:val="0"/>
                <w:numId w:val="3"/>
              </w:numPr>
              <w:tabs>
                <w:tab w:val="clear" w:pos="360"/>
                <w:tab w:val="num" w:pos="420"/>
              </w:tabs>
              <w:ind w:left="420" w:hanging="420"/>
              <w:rPr>
                <w:bCs/>
                <w:color w:val="FF0000"/>
                <w:lang w:val="en"/>
              </w:rPr>
            </w:pPr>
            <w:bookmarkStart w:id="2" w:name="Breastfeeding"/>
            <w:r w:rsidRPr="006D1679">
              <w:rPr>
                <w:color w:val="FF0000"/>
                <w:szCs w:val="24"/>
              </w:rPr>
              <w:t xml:space="preserve">Breast-feeding support, supplies, and counseling.  Click </w:t>
            </w:r>
            <w:hyperlink r:id="rId8" w:history="1">
              <w:r w:rsidRPr="006D1679">
                <w:rPr>
                  <w:color w:val="0000FF"/>
                  <w:szCs w:val="24"/>
                  <w:u w:val="single"/>
                </w:rPr>
                <w:t>here</w:t>
              </w:r>
            </w:hyperlink>
            <w:r w:rsidRPr="006D1679">
              <w:t xml:space="preserve"> </w:t>
            </w:r>
            <w:r w:rsidRPr="006D1679">
              <w:rPr>
                <w:color w:val="FF0000"/>
                <w:szCs w:val="24"/>
              </w:rPr>
              <w:t xml:space="preserve">for Network breast pump providers </w:t>
            </w:r>
            <w:bookmarkEnd w:id="2"/>
            <w:r w:rsidR="00E5154F" w:rsidRPr="006D1679">
              <w:rPr>
                <w:bCs/>
                <w:color w:val="FF0000"/>
                <w:lang w:val="en"/>
              </w:rPr>
              <w:t>Contraception methods and counseling</w:t>
            </w:r>
          </w:p>
          <w:p w:rsidR="00E5154F" w:rsidRPr="006D1679" w:rsidRDefault="00E5154F" w:rsidP="002738AE">
            <w:pPr>
              <w:pStyle w:val="TableText"/>
              <w:numPr>
                <w:ilvl w:val="0"/>
                <w:numId w:val="3"/>
              </w:numPr>
              <w:tabs>
                <w:tab w:val="clear" w:pos="360"/>
                <w:tab w:val="num" w:pos="420"/>
              </w:tabs>
              <w:ind w:left="420" w:hanging="420"/>
              <w:rPr>
                <w:bCs/>
                <w:color w:val="FF0000"/>
                <w:lang w:val="en"/>
              </w:rPr>
            </w:pPr>
            <w:bookmarkStart w:id="3" w:name="Domestic_Violence"/>
            <w:r w:rsidRPr="006D1679">
              <w:rPr>
                <w:bCs/>
                <w:color w:val="FF0000"/>
                <w:lang w:val="en"/>
              </w:rPr>
              <w:t xml:space="preserve">Domestic violence </w:t>
            </w:r>
            <w:bookmarkEnd w:id="3"/>
            <w:r w:rsidRPr="006D1679">
              <w:rPr>
                <w:bCs/>
                <w:color w:val="FF0000"/>
                <w:lang w:val="en"/>
              </w:rPr>
              <w:t xml:space="preserve">screening </w:t>
            </w:r>
          </w:p>
          <w:p w:rsidR="00E5154F" w:rsidRPr="006D1679" w:rsidRDefault="00E5154F" w:rsidP="002738AE">
            <w:pPr>
              <w:pStyle w:val="TableText"/>
              <w:numPr>
                <w:ilvl w:val="0"/>
                <w:numId w:val="3"/>
              </w:numPr>
              <w:tabs>
                <w:tab w:val="clear" w:pos="360"/>
                <w:tab w:val="num" w:pos="420"/>
              </w:tabs>
              <w:ind w:left="420" w:hanging="420"/>
              <w:rPr>
                <w:bCs/>
                <w:color w:val="FF0000"/>
                <w:lang w:val="en"/>
              </w:rPr>
            </w:pPr>
            <w:bookmarkStart w:id="4" w:name="Gestational_Diabetes"/>
            <w:r w:rsidRPr="006D1679">
              <w:rPr>
                <w:bCs/>
                <w:color w:val="FF0000"/>
                <w:lang w:val="en"/>
              </w:rPr>
              <w:t xml:space="preserve">Gestational diabetes </w:t>
            </w:r>
            <w:bookmarkEnd w:id="4"/>
            <w:r w:rsidRPr="006D1679">
              <w:rPr>
                <w:bCs/>
                <w:color w:val="FF0000"/>
                <w:lang w:val="en"/>
              </w:rPr>
              <w:t xml:space="preserve">screening </w:t>
            </w:r>
          </w:p>
          <w:p w:rsidR="00E5154F" w:rsidRPr="006D1679" w:rsidRDefault="00E5154F" w:rsidP="002738AE">
            <w:pPr>
              <w:pStyle w:val="TableText"/>
              <w:numPr>
                <w:ilvl w:val="0"/>
                <w:numId w:val="3"/>
              </w:numPr>
              <w:tabs>
                <w:tab w:val="clear" w:pos="360"/>
                <w:tab w:val="num" w:pos="420"/>
              </w:tabs>
              <w:ind w:left="420" w:hanging="420"/>
              <w:rPr>
                <w:bCs/>
                <w:color w:val="FF0000"/>
                <w:lang w:val="en"/>
              </w:rPr>
            </w:pPr>
            <w:bookmarkStart w:id="5" w:name="HIV_ScreeningandCounseling"/>
            <w:r w:rsidRPr="006D1679">
              <w:rPr>
                <w:bCs/>
                <w:color w:val="FF0000"/>
                <w:lang w:val="en"/>
              </w:rPr>
              <w:t>HIV screening and counseling</w:t>
            </w:r>
            <w:bookmarkEnd w:id="5"/>
            <w:r w:rsidRPr="006D1679">
              <w:rPr>
                <w:bCs/>
                <w:color w:val="FF0000"/>
                <w:lang w:val="en"/>
              </w:rPr>
              <w:t xml:space="preserve"> </w:t>
            </w:r>
          </w:p>
          <w:p w:rsidR="00E5154F" w:rsidRPr="006D1679" w:rsidRDefault="00E5154F" w:rsidP="002738AE">
            <w:pPr>
              <w:pStyle w:val="TableText"/>
              <w:numPr>
                <w:ilvl w:val="0"/>
                <w:numId w:val="3"/>
              </w:numPr>
              <w:tabs>
                <w:tab w:val="clear" w:pos="360"/>
                <w:tab w:val="num" w:pos="420"/>
              </w:tabs>
              <w:ind w:left="420" w:hanging="420"/>
              <w:rPr>
                <w:bCs/>
                <w:color w:val="FF0000"/>
                <w:lang w:val="en"/>
              </w:rPr>
            </w:pPr>
            <w:bookmarkStart w:id="6" w:name="HPV"/>
            <w:r w:rsidRPr="006D1679">
              <w:rPr>
                <w:bCs/>
                <w:color w:val="FF0000"/>
                <w:lang w:val="en"/>
              </w:rPr>
              <w:t xml:space="preserve">Human </w:t>
            </w:r>
            <w:r w:rsidR="001770E1" w:rsidRPr="006D1679">
              <w:rPr>
                <w:bCs/>
                <w:color w:val="FF0000"/>
                <w:lang w:val="en"/>
              </w:rPr>
              <w:t>papilloma virus</w:t>
            </w:r>
            <w:r w:rsidRPr="006D1679">
              <w:rPr>
                <w:bCs/>
                <w:color w:val="FF0000"/>
                <w:lang w:val="en"/>
              </w:rPr>
              <w:t xml:space="preserve"> testing  (beginning at age </w:t>
            </w:r>
            <w:r w:rsidRPr="006D1679">
              <w:rPr>
                <w:b/>
                <w:bCs/>
                <w:color w:val="0000FF"/>
                <w:lang w:val="en"/>
              </w:rPr>
              <w:t>30</w:t>
            </w:r>
            <w:r w:rsidRPr="006D1679">
              <w:rPr>
                <w:bCs/>
                <w:color w:val="FF0000"/>
                <w:lang w:val="en"/>
              </w:rPr>
              <w:t xml:space="preserve">, and for every </w:t>
            </w:r>
            <w:r w:rsidRPr="006D1679">
              <w:rPr>
                <w:b/>
                <w:bCs/>
                <w:color w:val="0000FF"/>
                <w:lang w:val="en"/>
              </w:rPr>
              <w:t>3</w:t>
            </w:r>
            <w:r w:rsidRPr="006D1679">
              <w:rPr>
                <w:bCs/>
                <w:color w:val="FF0000"/>
                <w:lang w:val="en"/>
              </w:rPr>
              <w:t xml:space="preserve"> years thereafter)</w:t>
            </w:r>
            <w:bookmarkEnd w:id="6"/>
            <w:r w:rsidRPr="006D1679">
              <w:rPr>
                <w:bCs/>
                <w:color w:val="FF0000"/>
                <w:lang w:val="en"/>
              </w:rPr>
              <w:t xml:space="preserve"> </w:t>
            </w:r>
          </w:p>
          <w:p w:rsidR="00E5154F" w:rsidRPr="006D1679" w:rsidRDefault="00E5154F" w:rsidP="002738AE">
            <w:pPr>
              <w:pStyle w:val="TableText"/>
              <w:numPr>
                <w:ilvl w:val="0"/>
                <w:numId w:val="3"/>
              </w:numPr>
              <w:tabs>
                <w:tab w:val="clear" w:pos="360"/>
                <w:tab w:val="num" w:pos="420"/>
              </w:tabs>
              <w:ind w:left="420" w:hanging="420"/>
              <w:rPr>
                <w:bCs/>
                <w:color w:val="FF0000"/>
                <w:lang w:val="en"/>
              </w:rPr>
            </w:pPr>
            <w:bookmarkStart w:id="7" w:name="Sexually_Transmitted_Infections_Counseli"/>
            <w:r w:rsidRPr="006D1679">
              <w:rPr>
                <w:bCs/>
                <w:color w:val="FF0000"/>
                <w:lang w:val="en"/>
              </w:rPr>
              <w:t>Sexually transmitted infections counseling</w:t>
            </w:r>
            <w:bookmarkEnd w:id="7"/>
            <w:r w:rsidRPr="006D1679">
              <w:rPr>
                <w:bCs/>
                <w:color w:val="FF0000"/>
                <w:lang w:val="en"/>
              </w:rPr>
              <w:t xml:space="preserve"> </w:t>
            </w:r>
          </w:p>
          <w:p w:rsidR="00E5154F" w:rsidRPr="006D1679" w:rsidRDefault="00E5154F" w:rsidP="002738AE">
            <w:pPr>
              <w:pStyle w:val="TableText"/>
              <w:numPr>
                <w:ilvl w:val="0"/>
                <w:numId w:val="3"/>
              </w:numPr>
              <w:tabs>
                <w:tab w:val="clear" w:pos="360"/>
                <w:tab w:val="num" w:pos="420"/>
              </w:tabs>
              <w:ind w:left="420" w:hanging="420"/>
              <w:rPr>
                <w:bCs/>
                <w:color w:val="FF0000"/>
                <w:lang w:val="en"/>
              </w:rPr>
            </w:pPr>
            <w:r w:rsidRPr="006D1679">
              <w:rPr>
                <w:bCs/>
                <w:color w:val="FF0000"/>
                <w:lang w:val="en"/>
              </w:rPr>
              <w:t xml:space="preserve">Well-woman visits </w:t>
            </w:r>
          </w:p>
          <w:p w:rsidR="00E5154F" w:rsidRPr="006D1679" w:rsidRDefault="00E5154F" w:rsidP="009C4650">
            <w:pPr>
              <w:pStyle w:val="TableText"/>
              <w:rPr>
                <w:bCs/>
                <w:color w:val="FF0000"/>
              </w:rPr>
            </w:pPr>
          </w:p>
          <w:p w:rsidR="00E5154F" w:rsidRPr="006D1679" w:rsidRDefault="007355F9" w:rsidP="00FA0BF2">
            <w:pPr>
              <w:pStyle w:val="TableTextChar1"/>
              <w:rPr>
                <w:b/>
                <w:bCs/>
                <w:color w:val="FF0000"/>
              </w:rPr>
            </w:pPr>
            <w:r w:rsidRPr="006D1679">
              <w:rPr>
                <w:b/>
                <w:color w:val="FF0000"/>
              </w:rPr>
              <w:t>Click</w:t>
            </w:r>
            <w:r w:rsidRPr="006D1679">
              <w:t xml:space="preserve"> </w:t>
            </w:r>
            <w:hyperlink r:id="rId9" w:history="1">
              <w:r w:rsidRPr="006D1679">
                <w:rPr>
                  <w:color w:val="0000FF"/>
                  <w:u w:val="single"/>
                </w:rPr>
                <w:t>here</w:t>
              </w:r>
            </w:hyperlink>
            <w:r w:rsidRPr="006D1679">
              <w:t xml:space="preserve"> </w:t>
            </w:r>
            <w:r w:rsidRPr="006D1679">
              <w:rPr>
                <w:b/>
                <w:color w:val="FF0000"/>
              </w:rPr>
              <w:t>for additional information on eligible services covered under the Expanded Women’s Preventive Care Services</w:t>
            </w:r>
          </w:p>
        </w:tc>
      </w:tr>
      <w:tr w:rsidR="009C4BEF"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D1679" w:rsidRDefault="009C4BEF">
            <w:pPr>
              <w:pStyle w:val="TableText"/>
              <w:rPr>
                <w:b/>
                <w:bCs/>
                <w:color w:val="FF0000"/>
              </w:rPr>
            </w:pPr>
            <w:bookmarkStart w:id="8" w:name="Business_Segment"/>
            <w:r w:rsidRPr="006D1679">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6D1679" w:rsidRDefault="000F49EB">
            <w:pPr>
              <w:pStyle w:val="TableText"/>
              <w:rPr>
                <w:b/>
                <w:bCs/>
                <w:color w:val="FF0000"/>
              </w:rPr>
            </w:pPr>
            <w:r w:rsidRPr="006D1679">
              <w:rPr>
                <w:b/>
                <w:bCs/>
                <w:color w:val="FF0000"/>
              </w:rPr>
              <w:t>UHC NATIONAL ACCOUNTS</w:t>
            </w:r>
          </w:p>
        </w:tc>
      </w:tr>
      <w:tr w:rsidR="009C4BEF"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D1679" w:rsidRDefault="009C4BEF">
            <w:pPr>
              <w:pStyle w:val="TableText"/>
              <w:rPr>
                <w:b/>
                <w:bCs/>
                <w:color w:val="FF0000"/>
              </w:rPr>
            </w:pPr>
            <w:bookmarkStart w:id="9" w:name="COSMOS_To_UNET_Converted_Case"/>
            <w:r w:rsidRPr="006D1679">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6D1679" w:rsidRDefault="009C4BEF">
            <w:pPr>
              <w:pStyle w:val="TableText"/>
              <w:rPr>
                <w:color w:val="FF0000"/>
              </w:rPr>
            </w:pPr>
            <w:r w:rsidRPr="006D1679">
              <w:rPr>
                <w:color w:val="FF0000"/>
              </w:rPr>
              <w:t>Not Applicable</w:t>
            </w:r>
          </w:p>
        </w:tc>
      </w:tr>
      <w:tr w:rsidR="004F60DA"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4F60DA" w:rsidRPr="006D1679" w:rsidRDefault="004F60DA" w:rsidP="00057EC6">
            <w:pPr>
              <w:pStyle w:val="TableText"/>
              <w:rPr>
                <w:b/>
                <w:color w:val="FF0000"/>
              </w:rPr>
            </w:pPr>
            <w:bookmarkStart w:id="10" w:name="CSP"/>
            <w:r w:rsidRPr="006D1679">
              <w:rPr>
                <w:b/>
                <w:color w:val="FF0000"/>
              </w:rPr>
              <w:t>Customer Specific Provider (CSP)</w:t>
            </w:r>
          </w:p>
          <w:p w:rsidR="004F60DA" w:rsidRPr="006D1679" w:rsidRDefault="004F60DA" w:rsidP="00057EC6">
            <w:pPr>
              <w:pStyle w:val="TableText"/>
              <w:rPr>
                <w:bCs/>
                <w:color w:val="FF0000"/>
              </w:rPr>
            </w:pPr>
            <w:r w:rsidRPr="006D1679">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67804" w:rsidRPr="006D1679" w:rsidRDefault="00C67804" w:rsidP="00C67804">
            <w:pPr>
              <w:pStyle w:val="TableText"/>
              <w:rPr>
                <w:b/>
                <w:color w:val="FF0000"/>
              </w:rPr>
            </w:pPr>
            <w:r w:rsidRPr="006D1679">
              <w:rPr>
                <w:b/>
                <w:color w:val="FF0000"/>
              </w:rPr>
              <w:t>GSP: The GSP is defined as; IPA 909 GTN MD96 for market 32541 (Pitt County Memorial Hosp/Greenville, NC)</w:t>
            </w:r>
          </w:p>
          <w:p w:rsidR="00C67804" w:rsidRPr="006D1679" w:rsidRDefault="00C67804" w:rsidP="00C67804">
            <w:pPr>
              <w:pStyle w:val="TableText"/>
              <w:rPr>
                <w:b/>
                <w:color w:val="FF0000"/>
              </w:rPr>
            </w:pPr>
          </w:p>
          <w:p w:rsidR="00C67804" w:rsidRPr="006D1679" w:rsidRDefault="00C67804" w:rsidP="00C67804">
            <w:pPr>
              <w:pStyle w:val="TableText"/>
              <w:rPr>
                <w:b/>
                <w:color w:val="FF0000"/>
              </w:rPr>
            </w:pPr>
            <w:r w:rsidRPr="006D1679">
              <w:rPr>
                <w:b/>
                <w:color w:val="FF0000"/>
              </w:rPr>
              <w:t>CSP: MDLIVE</w:t>
            </w:r>
          </w:p>
          <w:p w:rsidR="00C67804" w:rsidRPr="006D1679" w:rsidRDefault="00C67804" w:rsidP="00C67804">
            <w:pPr>
              <w:pStyle w:val="TableText"/>
              <w:rPr>
                <w:b/>
                <w:color w:val="FF0000"/>
              </w:rPr>
            </w:pPr>
            <w:r w:rsidRPr="006D1679">
              <w:rPr>
                <w:b/>
                <w:color w:val="FF0000"/>
              </w:rPr>
              <w:t>IPA: 932</w:t>
            </w:r>
          </w:p>
          <w:p w:rsidR="00C67804" w:rsidRPr="006D1679" w:rsidRDefault="00C67804" w:rsidP="00C67804">
            <w:pPr>
              <w:pStyle w:val="TableText"/>
              <w:rPr>
                <w:b/>
                <w:color w:val="FF0000"/>
              </w:rPr>
            </w:pPr>
            <w:r w:rsidRPr="006D1679">
              <w:rPr>
                <w:b/>
                <w:color w:val="FF0000"/>
              </w:rPr>
              <w:t>GTN: C304</w:t>
            </w:r>
          </w:p>
          <w:p w:rsidR="00C67804" w:rsidRPr="006D1679" w:rsidRDefault="00C67804" w:rsidP="00C67804">
            <w:pPr>
              <w:pStyle w:val="TableText"/>
              <w:rPr>
                <w:b/>
                <w:color w:val="FF0000"/>
              </w:rPr>
            </w:pPr>
            <w:r w:rsidRPr="006D1679">
              <w:rPr>
                <w:b/>
                <w:color w:val="FF0000"/>
              </w:rPr>
              <w:t>Market: 9451</w:t>
            </w:r>
          </w:p>
          <w:p w:rsidR="00C67804" w:rsidRPr="006D1679" w:rsidRDefault="00C67804" w:rsidP="00C67804">
            <w:pPr>
              <w:pStyle w:val="TableText"/>
              <w:rPr>
                <w:b/>
                <w:color w:val="FF0000"/>
              </w:rPr>
            </w:pPr>
            <w:r w:rsidRPr="006D1679">
              <w:rPr>
                <w:b/>
                <w:color w:val="FF0000"/>
              </w:rPr>
              <w:t>Product: C2 &amp; P3</w:t>
            </w:r>
          </w:p>
          <w:p w:rsidR="00C67804" w:rsidRPr="006D1679" w:rsidRDefault="00C67804" w:rsidP="00C67804">
            <w:pPr>
              <w:pStyle w:val="TableText"/>
              <w:rPr>
                <w:b/>
                <w:color w:val="FF0000"/>
              </w:rPr>
            </w:pPr>
            <w:r w:rsidRPr="006D1679">
              <w:rPr>
                <w:b/>
                <w:color w:val="FF0000"/>
              </w:rPr>
              <w:t>Tax ID: 2-270982413-00001</w:t>
            </w:r>
          </w:p>
          <w:p w:rsidR="00C67804" w:rsidRPr="006D1679" w:rsidRDefault="00C67804" w:rsidP="00C67804">
            <w:pPr>
              <w:pStyle w:val="TableText"/>
              <w:rPr>
                <w:b/>
                <w:color w:val="FF0000"/>
              </w:rPr>
            </w:pPr>
            <w:r w:rsidRPr="006D1679">
              <w:rPr>
                <w:b/>
                <w:color w:val="FF0000"/>
              </w:rPr>
              <w:t>Effective: 02/01/2014</w:t>
            </w:r>
          </w:p>
          <w:p w:rsidR="004C6684" w:rsidRPr="006D1679" w:rsidRDefault="004C6684" w:rsidP="00C67804">
            <w:pPr>
              <w:pStyle w:val="TableText"/>
              <w:rPr>
                <w:b/>
                <w:color w:val="FF0000"/>
              </w:rPr>
            </w:pPr>
            <w:r w:rsidRPr="006D1679">
              <w:rPr>
                <w:b/>
                <w:color w:val="FF0000"/>
              </w:rPr>
              <w:t xml:space="preserve">The approved CPT codes are listed: MDLive will Bill $40 - UHC will pay the full $40 at 100% no copayment/coinsurance (Check suppression does not apply): </w:t>
            </w:r>
            <w:r w:rsidR="00597AF0" w:rsidRPr="006D1679">
              <w:rPr>
                <w:b/>
                <w:color w:val="FF0000"/>
              </w:rPr>
              <w:t>99441</w:t>
            </w:r>
            <w:r w:rsidRPr="006D1679">
              <w:rPr>
                <w:b/>
                <w:color w:val="FF0000"/>
              </w:rPr>
              <w:t>, 99442, 99443, 99421, 99422, 99423, 99421GT $59, 99422GT $59, and 99423GT $59.</w:t>
            </w:r>
            <w:r w:rsidRPr="006D1679" w:rsidDel="004C6684">
              <w:rPr>
                <w:b/>
                <w:color w:val="FF0000"/>
              </w:rPr>
              <w:t xml:space="preserve"> </w:t>
            </w:r>
          </w:p>
          <w:p w:rsidR="00C67804" w:rsidRPr="006D1679" w:rsidRDefault="00C67804" w:rsidP="00C67804">
            <w:pPr>
              <w:pStyle w:val="TableText"/>
              <w:rPr>
                <w:b/>
                <w:color w:val="FF0000"/>
              </w:rPr>
            </w:pPr>
          </w:p>
          <w:p w:rsidR="00C67804" w:rsidRPr="006D1679" w:rsidRDefault="00C67804" w:rsidP="00C67804">
            <w:pPr>
              <w:pStyle w:val="TableText"/>
              <w:rPr>
                <w:b/>
                <w:color w:val="FF0000"/>
              </w:rPr>
            </w:pPr>
            <w:r w:rsidRPr="006D1679">
              <w:rPr>
                <w:b/>
                <w:color w:val="FF0000"/>
              </w:rPr>
              <w:t>IPA: 903</w:t>
            </w:r>
          </w:p>
          <w:p w:rsidR="00C67804" w:rsidRPr="006D1679" w:rsidRDefault="00C67804" w:rsidP="00C67804">
            <w:pPr>
              <w:pStyle w:val="TableText"/>
              <w:rPr>
                <w:b/>
                <w:color w:val="FF0000"/>
              </w:rPr>
            </w:pPr>
            <w:r w:rsidRPr="006D1679">
              <w:rPr>
                <w:b/>
                <w:color w:val="FF0000"/>
              </w:rPr>
              <w:t>GTN: C551</w:t>
            </w:r>
          </w:p>
          <w:p w:rsidR="00C67804" w:rsidRPr="006D1679" w:rsidRDefault="00C67804" w:rsidP="00C67804">
            <w:pPr>
              <w:pStyle w:val="TableText"/>
              <w:rPr>
                <w:b/>
                <w:color w:val="FF0000"/>
              </w:rPr>
            </w:pPr>
            <w:r w:rsidRPr="006D1679">
              <w:rPr>
                <w:b/>
                <w:color w:val="FF0000"/>
              </w:rPr>
              <w:t>Product: C2</w:t>
            </w:r>
          </w:p>
          <w:p w:rsidR="00C67804" w:rsidRPr="006D1679" w:rsidRDefault="00C67804" w:rsidP="00C67804">
            <w:pPr>
              <w:pStyle w:val="TableText"/>
              <w:rPr>
                <w:b/>
                <w:color w:val="FF0000"/>
              </w:rPr>
            </w:pPr>
            <w:r w:rsidRPr="006D1679">
              <w:rPr>
                <w:b/>
                <w:color w:val="FF0000"/>
              </w:rPr>
              <w:t>Market: 17622</w:t>
            </w:r>
          </w:p>
          <w:p w:rsidR="00C67804" w:rsidRPr="006D1679" w:rsidRDefault="00C67804" w:rsidP="00C67804">
            <w:pPr>
              <w:pStyle w:val="TableText"/>
              <w:rPr>
                <w:b/>
                <w:color w:val="FF0000"/>
              </w:rPr>
            </w:pPr>
            <w:r w:rsidRPr="006D1679">
              <w:rPr>
                <w:b/>
                <w:color w:val="FF0000"/>
              </w:rPr>
              <w:t>Effective Date: 01/01/2016</w:t>
            </w:r>
          </w:p>
          <w:p w:rsidR="00C67804" w:rsidRPr="006D1679" w:rsidRDefault="00C67804" w:rsidP="00C67804">
            <w:pPr>
              <w:pStyle w:val="TableText"/>
              <w:rPr>
                <w:b/>
                <w:color w:val="FF0000"/>
              </w:rPr>
            </w:pPr>
            <w:r w:rsidRPr="006D1679">
              <w:rPr>
                <w:b/>
                <w:color w:val="FF0000"/>
              </w:rPr>
              <w:t>Tax ID/Suffix:  2-462327211-00001</w:t>
            </w:r>
          </w:p>
          <w:p w:rsidR="00C67804" w:rsidRPr="006D1679" w:rsidRDefault="00C67804" w:rsidP="00C67804">
            <w:pPr>
              <w:pStyle w:val="TableText"/>
              <w:rPr>
                <w:b/>
                <w:color w:val="FF0000"/>
              </w:rPr>
            </w:pPr>
            <w:r w:rsidRPr="006D1679">
              <w:rPr>
                <w:b/>
                <w:color w:val="FF0000"/>
              </w:rPr>
              <w:t>Onsite Clinic Name is: Cor Medical LLC</w:t>
            </w:r>
          </w:p>
          <w:p w:rsidR="00C67804" w:rsidRPr="006D1679" w:rsidRDefault="00C67804" w:rsidP="00C67804">
            <w:pPr>
              <w:pStyle w:val="TableText"/>
              <w:rPr>
                <w:b/>
                <w:color w:val="FF0000"/>
              </w:rPr>
            </w:pPr>
            <w:r w:rsidRPr="006D1679">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C67804" w:rsidRPr="006D1679" w:rsidRDefault="00C67804" w:rsidP="00C67804">
            <w:pPr>
              <w:pStyle w:val="TableText"/>
              <w:rPr>
                <w:b/>
                <w:color w:val="FF0000"/>
              </w:rPr>
            </w:pPr>
          </w:p>
          <w:p w:rsidR="00C67804" w:rsidRPr="006D1679" w:rsidRDefault="00C67804" w:rsidP="00C67804">
            <w:pPr>
              <w:pStyle w:val="TableText"/>
              <w:rPr>
                <w:b/>
                <w:color w:val="FF0000"/>
              </w:rPr>
            </w:pPr>
            <w:r w:rsidRPr="006D1679">
              <w:rPr>
                <w:b/>
                <w:color w:val="FF0000"/>
              </w:rPr>
              <w:t xml:space="preserve"> </w:t>
            </w:r>
          </w:p>
          <w:p w:rsidR="00C67804" w:rsidRPr="006D1679" w:rsidRDefault="00C67804" w:rsidP="00C67804">
            <w:pPr>
              <w:pStyle w:val="TableText"/>
              <w:rPr>
                <w:b/>
                <w:color w:val="FF0000"/>
              </w:rPr>
            </w:pPr>
            <w:r w:rsidRPr="006D1679">
              <w:rPr>
                <w:b/>
                <w:color w:val="FF0000"/>
              </w:rPr>
              <w:t xml:space="preserve">Sanford CSP  </w:t>
            </w:r>
          </w:p>
          <w:p w:rsidR="00C67804" w:rsidRPr="006D1679" w:rsidRDefault="00C67804" w:rsidP="00C67804">
            <w:pPr>
              <w:pStyle w:val="TableText"/>
              <w:rPr>
                <w:b/>
                <w:color w:val="FF0000"/>
              </w:rPr>
            </w:pPr>
            <w:r w:rsidRPr="006D1679">
              <w:rPr>
                <w:b/>
                <w:color w:val="FF0000"/>
              </w:rPr>
              <w:t>IPA: 900</w:t>
            </w:r>
          </w:p>
          <w:p w:rsidR="00C67804" w:rsidRPr="006D1679" w:rsidRDefault="00C67804" w:rsidP="00C67804">
            <w:pPr>
              <w:pStyle w:val="TableText"/>
              <w:rPr>
                <w:b/>
                <w:color w:val="FF0000"/>
              </w:rPr>
            </w:pPr>
            <w:r w:rsidRPr="006D1679">
              <w:rPr>
                <w:b/>
                <w:color w:val="FF0000"/>
              </w:rPr>
              <w:t>GTN: C841</w:t>
            </w:r>
          </w:p>
          <w:p w:rsidR="00C67804" w:rsidRPr="006D1679" w:rsidRDefault="00C67804" w:rsidP="00C67804">
            <w:pPr>
              <w:pStyle w:val="TableText"/>
              <w:rPr>
                <w:b/>
                <w:color w:val="FF0000"/>
              </w:rPr>
            </w:pPr>
            <w:r w:rsidRPr="006D1679">
              <w:rPr>
                <w:b/>
                <w:color w:val="FF0000"/>
              </w:rPr>
              <w:t xml:space="preserve">Markets: 22700, 22300, 22900, 48615, 33542, 40569 </w:t>
            </w:r>
          </w:p>
          <w:p w:rsidR="00C67804" w:rsidRPr="006D1679" w:rsidRDefault="00C67804" w:rsidP="00C67804">
            <w:pPr>
              <w:pStyle w:val="TableText"/>
              <w:rPr>
                <w:b/>
                <w:color w:val="FF0000"/>
              </w:rPr>
            </w:pPr>
            <w:r w:rsidRPr="006D1679">
              <w:rPr>
                <w:b/>
                <w:color w:val="FF0000"/>
              </w:rPr>
              <w:t>Product: C1, C2, P3  (EP1, PS1, PP1)</w:t>
            </w:r>
          </w:p>
          <w:p w:rsidR="00C67804" w:rsidRPr="006D1679" w:rsidRDefault="00C67804" w:rsidP="00C67804">
            <w:pPr>
              <w:pStyle w:val="TableText"/>
              <w:rPr>
                <w:b/>
                <w:color w:val="FF0000"/>
              </w:rPr>
            </w:pPr>
            <w:r w:rsidRPr="006D1679">
              <w:rPr>
                <w:b/>
                <w:color w:val="FF0000"/>
              </w:rPr>
              <w:t>PCP: 2-272042143-00018</w:t>
            </w:r>
          </w:p>
          <w:p w:rsidR="00C67804" w:rsidRPr="006D1679" w:rsidRDefault="00C67804" w:rsidP="00C67804">
            <w:pPr>
              <w:pStyle w:val="TableText"/>
              <w:rPr>
                <w:b/>
                <w:color w:val="FF0000"/>
              </w:rPr>
            </w:pPr>
            <w:r w:rsidRPr="006D1679">
              <w:rPr>
                <w:b/>
                <w:color w:val="FF0000"/>
              </w:rPr>
              <w:t>Specialist: 2-410709579-00736</w:t>
            </w:r>
          </w:p>
          <w:p w:rsidR="00C67804" w:rsidRPr="006D1679" w:rsidRDefault="00C67804" w:rsidP="00C67804">
            <w:pPr>
              <w:pStyle w:val="TableText"/>
              <w:rPr>
                <w:b/>
                <w:color w:val="FF0000"/>
              </w:rPr>
            </w:pPr>
            <w:r w:rsidRPr="006D1679">
              <w:rPr>
                <w:b/>
                <w:color w:val="FF0000"/>
              </w:rPr>
              <w:t>Facility: 2-460227855-00137</w:t>
            </w:r>
          </w:p>
          <w:p w:rsidR="00C67804" w:rsidRPr="006D1679" w:rsidRDefault="00C67804" w:rsidP="00C67804">
            <w:pPr>
              <w:pStyle w:val="TableText"/>
              <w:rPr>
                <w:b/>
                <w:color w:val="FF0000"/>
              </w:rPr>
            </w:pPr>
            <w:r w:rsidRPr="006D1679">
              <w:rPr>
                <w:b/>
                <w:color w:val="FF0000"/>
              </w:rPr>
              <w:t>Check Suppression would NOT apply</w:t>
            </w:r>
          </w:p>
          <w:p w:rsidR="00C67804" w:rsidRPr="006D1679" w:rsidRDefault="00C67804" w:rsidP="00C67804">
            <w:pPr>
              <w:pStyle w:val="TableText"/>
              <w:rPr>
                <w:b/>
                <w:color w:val="FF0000"/>
              </w:rPr>
            </w:pPr>
            <w:r w:rsidRPr="006D1679">
              <w:rPr>
                <w:b/>
                <w:color w:val="FF0000"/>
              </w:rPr>
              <w:t>Effective: 01/01/2019</w:t>
            </w:r>
          </w:p>
          <w:p w:rsidR="00C67804" w:rsidRPr="006D1679" w:rsidRDefault="00C67804" w:rsidP="00C67804">
            <w:pPr>
              <w:pStyle w:val="TableText"/>
              <w:rPr>
                <w:b/>
                <w:color w:val="FF0000"/>
              </w:rPr>
            </w:pPr>
          </w:p>
          <w:p w:rsidR="00C67804" w:rsidRPr="006D1679" w:rsidRDefault="00C67804" w:rsidP="00C67804">
            <w:pPr>
              <w:pStyle w:val="TableText"/>
              <w:rPr>
                <w:b/>
                <w:color w:val="FF0000"/>
              </w:rPr>
            </w:pPr>
            <w:r w:rsidRPr="006D1679">
              <w:rPr>
                <w:b/>
                <w:color w:val="FF0000"/>
              </w:rPr>
              <w:t>AbleTo</w:t>
            </w:r>
          </w:p>
          <w:p w:rsidR="00C67804" w:rsidRPr="006D1679" w:rsidRDefault="00C67804" w:rsidP="00C67804">
            <w:pPr>
              <w:pStyle w:val="TableText"/>
              <w:rPr>
                <w:b/>
                <w:color w:val="FF0000"/>
              </w:rPr>
            </w:pPr>
            <w:r w:rsidRPr="006D1679">
              <w:rPr>
                <w:b/>
                <w:color w:val="FF0000"/>
              </w:rPr>
              <w:t>IPA: 997</w:t>
            </w:r>
          </w:p>
          <w:p w:rsidR="00C67804" w:rsidRPr="006D1679" w:rsidRDefault="00C67804" w:rsidP="00C67804">
            <w:pPr>
              <w:pStyle w:val="TableText"/>
              <w:rPr>
                <w:b/>
                <w:color w:val="FF0000"/>
              </w:rPr>
            </w:pPr>
            <w:r w:rsidRPr="006D1679">
              <w:rPr>
                <w:b/>
                <w:color w:val="FF0000"/>
              </w:rPr>
              <w:t>GTN: C626</w:t>
            </w:r>
          </w:p>
          <w:p w:rsidR="00C67804" w:rsidRPr="006D1679" w:rsidRDefault="00C67804" w:rsidP="00C67804">
            <w:pPr>
              <w:pStyle w:val="TableText"/>
              <w:rPr>
                <w:b/>
                <w:color w:val="FF0000"/>
              </w:rPr>
            </w:pPr>
            <w:r w:rsidRPr="006D1679">
              <w:rPr>
                <w:b/>
                <w:color w:val="FF0000"/>
              </w:rPr>
              <w:t>Market: 31529</w:t>
            </w:r>
          </w:p>
          <w:p w:rsidR="00C67804" w:rsidRPr="006D1679" w:rsidRDefault="00C67804" w:rsidP="00C67804">
            <w:pPr>
              <w:pStyle w:val="TableText"/>
              <w:rPr>
                <w:b/>
                <w:color w:val="FF0000"/>
              </w:rPr>
            </w:pPr>
            <w:r w:rsidRPr="006D1679">
              <w:rPr>
                <w:b/>
                <w:color w:val="FF0000"/>
              </w:rPr>
              <w:t>Products:  C1, C2, P3</w:t>
            </w:r>
          </w:p>
          <w:p w:rsidR="00C67804" w:rsidRPr="006D1679" w:rsidRDefault="00C67804" w:rsidP="00C67804">
            <w:pPr>
              <w:pStyle w:val="TableText"/>
              <w:rPr>
                <w:b/>
                <w:color w:val="FF0000"/>
              </w:rPr>
            </w:pPr>
            <w:r w:rsidRPr="006D1679">
              <w:rPr>
                <w:b/>
                <w:color w:val="FF0000"/>
              </w:rPr>
              <w:t>TIN:  2-475519672</w:t>
            </w:r>
          </w:p>
          <w:p w:rsidR="004F60DA" w:rsidRPr="006D1679" w:rsidRDefault="00C67804" w:rsidP="00C67804">
            <w:pPr>
              <w:pStyle w:val="TableText"/>
              <w:rPr>
                <w:b/>
                <w:bCs/>
                <w:color w:val="FF0000"/>
              </w:rPr>
            </w:pPr>
            <w:r w:rsidRPr="006D1679">
              <w:rPr>
                <w:b/>
                <w:color w:val="FF0000"/>
              </w:rPr>
              <w:t>Effective Date:  1/1/2020</w:t>
            </w:r>
          </w:p>
        </w:tc>
      </w:tr>
      <w:tr w:rsidR="007F4A24"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b/>
                <w:bCs/>
                <w:color w:val="FF0000"/>
              </w:rPr>
            </w:pPr>
            <w:bookmarkStart w:id="11" w:name="Product_Year"/>
            <w:r w:rsidRPr="006D1679">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b/>
                <w:bCs/>
                <w:color w:val="0000FF"/>
              </w:rPr>
            </w:pPr>
            <w:r w:rsidRPr="006D1679">
              <w:rPr>
                <w:b/>
                <w:bCs/>
                <w:color w:val="0000FF"/>
              </w:rPr>
              <w:t>2004</w:t>
            </w:r>
            <w:r w:rsidR="0063252E" w:rsidRPr="006D1679">
              <w:rPr>
                <w:b/>
                <w:bCs/>
                <w:color w:val="0000FF"/>
              </w:rPr>
              <w:t xml:space="preserve"> </w:t>
            </w:r>
            <w:r w:rsidR="009B3C1C" w:rsidRPr="006D1679">
              <w:rPr>
                <w:b/>
                <w:color w:val="FF0000"/>
              </w:rPr>
              <w:t>w/ MEDICAL NECESSITY</w:t>
            </w:r>
          </w:p>
        </w:tc>
      </w:tr>
      <w:tr w:rsidR="007F4A24"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b/>
                <w:bCs/>
                <w:color w:val="FF0000"/>
              </w:rPr>
            </w:pPr>
            <w:bookmarkStart w:id="12" w:name="State_of_Issue"/>
            <w:r w:rsidRPr="006D1679">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rsidP="00AB3570">
            <w:pPr>
              <w:pStyle w:val="TableText"/>
              <w:rPr>
                <w:color w:val="FF0000"/>
              </w:rPr>
            </w:pPr>
            <w:r w:rsidRPr="006D1679">
              <w:rPr>
                <w:color w:val="FF0000"/>
              </w:rPr>
              <w:t xml:space="preserve">Not Applicable </w:t>
            </w:r>
          </w:p>
          <w:p w:rsidR="007F4A24" w:rsidRPr="006D1679" w:rsidRDefault="007F4A24" w:rsidP="00AB3570">
            <w:pPr>
              <w:pStyle w:val="TableText"/>
              <w:rPr>
                <w:b/>
                <w:bCs/>
                <w:color w:val="FF00FF"/>
              </w:rPr>
            </w:pPr>
          </w:p>
        </w:tc>
      </w:tr>
      <w:tr w:rsidR="007F4A24"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b/>
                <w:color w:val="FF0000"/>
              </w:rPr>
            </w:pPr>
            <w:bookmarkStart w:id="13" w:name="ERISA"/>
            <w:r w:rsidRPr="006D1679">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color w:val="FF0000"/>
              </w:rPr>
            </w:pPr>
            <w:r w:rsidRPr="006D1679">
              <w:rPr>
                <w:color w:val="FF0000"/>
              </w:rPr>
              <w:t xml:space="preserve">Yes </w:t>
            </w:r>
          </w:p>
        </w:tc>
      </w:tr>
      <w:tr w:rsidR="007F4A24"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rsidP="00AB6DC9">
            <w:pPr>
              <w:pStyle w:val="TableTextCharChar"/>
              <w:rPr>
                <w:b/>
                <w:color w:val="FF0000"/>
              </w:rPr>
            </w:pPr>
            <w:bookmarkStart w:id="14" w:name="Final_Claim_Fiduciary"/>
            <w:r w:rsidRPr="006D1679">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rsidP="00CF3C30">
            <w:pPr>
              <w:pStyle w:val="TableText"/>
              <w:rPr>
                <w:b/>
                <w:color w:val="FF0000"/>
              </w:rPr>
            </w:pPr>
            <w:r w:rsidRPr="006D1679">
              <w:rPr>
                <w:color w:val="FF0000"/>
              </w:rPr>
              <w:t xml:space="preserve">●   </w:t>
            </w:r>
            <w:r w:rsidRPr="006D1679">
              <w:rPr>
                <w:b/>
                <w:color w:val="FF0000"/>
              </w:rPr>
              <w:t>Urgent Care: UHC</w:t>
            </w:r>
          </w:p>
          <w:p w:rsidR="007F4A24" w:rsidRPr="006D1679" w:rsidRDefault="007F4A24" w:rsidP="00CF3C30">
            <w:pPr>
              <w:pStyle w:val="TableText"/>
              <w:rPr>
                <w:b/>
                <w:color w:val="FF0000"/>
              </w:rPr>
            </w:pPr>
            <w:r w:rsidRPr="006D1679">
              <w:rPr>
                <w:color w:val="FF0000"/>
              </w:rPr>
              <w:t xml:space="preserve">●   </w:t>
            </w:r>
            <w:r w:rsidRPr="006D1679">
              <w:rPr>
                <w:b/>
                <w:color w:val="0000FF"/>
              </w:rPr>
              <w:t>1</w:t>
            </w:r>
            <w:r w:rsidRPr="006D1679">
              <w:rPr>
                <w:b/>
                <w:color w:val="0000FF"/>
                <w:vertAlign w:val="superscript"/>
              </w:rPr>
              <w:t>st</w:t>
            </w:r>
            <w:r w:rsidRPr="006D1679">
              <w:rPr>
                <w:b/>
                <w:color w:val="0000FF"/>
              </w:rPr>
              <w:t xml:space="preserve"> </w:t>
            </w:r>
            <w:r w:rsidRPr="006D1679">
              <w:rPr>
                <w:b/>
                <w:color w:val="FF0000"/>
              </w:rPr>
              <w:t>Level Pre-Service: UHC</w:t>
            </w:r>
          </w:p>
          <w:p w:rsidR="007F4A24" w:rsidRPr="006D1679" w:rsidRDefault="007F4A24" w:rsidP="00CF3C30">
            <w:pPr>
              <w:pStyle w:val="TableText"/>
              <w:rPr>
                <w:b/>
                <w:color w:val="FF0000"/>
              </w:rPr>
            </w:pPr>
            <w:r w:rsidRPr="006D1679">
              <w:rPr>
                <w:color w:val="FF0000"/>
              </w:rPr>
              <w:t xml:space="preserve">●   </w:t>
            </w:r>
            <w:r w:rsidRPr="006D1679">
              <w:rPr>
                <w:b/>
                <w:color w:val="0000FF"/>
              </w:rPr>
              <w:t>2</w:t>
            </w:r>
            <w:r w:rsidRPr="006D1679">
              <w:rPr>
                <w:b/>
                <w:color w:val="0000FF"/>
                <w:vertAlign w:val="superscript"/>
              </w:rPr>
              <w:t>nd</w:t>
            </w:r>
            <w:r w:rsidRPr="006D1679">
              <w:rPr>
                <w:b/>
                <w:color w:val="0000FF"/>
              </w:rPr>
              <w:t xml:space="preserve"> </w:t>
            </w:r>
            <w:r w:rsidRPr="006D1679">
              <w:rPr>
                <w:b/>
                <w:color w:val="FF0000"/>
              </w:rPr>
              <w:t>Level Pre-Service: UHC</w:t>
            </w:r>
          </w:p>
          <w:p w:rsidR="007F4A24" w:rsidRPr="006D1679" w:rsidRDefault="007F4A24" w:rsidP="00CF3C30">
            <w:pPr>
              <w:pStyle w:val="TableText"/>
              <w:rPr>
                <w:b/>
                <w:color w:val="FF0000"/>
              </w:rPr>
            </w:pPr>
            <w:r w:rsidRPr="006D1679">
              <w:rPr>
                <w:color w:val="FF0000"/>
              </w:rPr>
              <w:t xml:space="preserve">●   </w:t>
            </w:r>
            <w:r w:rsidRPr="006D1679">
              <w:rPr>
                <w:b/>
                <w:color w:val="0000FF"/>
              </w:rPr>
              <w:t>1</w:t>
            </w:r>
            <w:r w:rsidRPr="006D1679">
              <w:rPr>
                <w:b/>
                <w:color w:val="0000FF"/>
                <w:vertAlign w:val="superscript"/>
              </w:rPr>
              <w:t>st</w:t>
            </w:r>
            <w:r w:rsidRPr="006D1679">
              <w:rPr>
                <w:b/>
                <w:color w:val="0000FF"/>
              </w:rPr>
              <w:t xml:space="preserve"> </w:t>
            </w:r>
            <w:r w:rsidRPr="006D1679">
              <w:rPr>
                <w:b/>
                <w:color w:val="FF0000"/>
              </w:rPr>
              <w:t>Level Post-Service: UHC</w:t>
            </w:r>
          </w:p>
          <w:p w:rsidR="007F4A24" w:rsidRPr="006D1679" w:rsidRDefault="007F4A24" w:rsidP="00CF3C30">
            <w:pPr>
              <w:pStyle w:val="TableText"/>
              <w:rPr>
                <w:b/>
                <w:color w:val="FF0000"/>
              </w:rPr>
            </w:pPr>
            <w:r w:rsidRPr="006D1679">
              <w:rPr>
                <w:color w:val="FF0000"/>
              </w:rPr>
              <w:t xml:space="preserve">●   </w:t>
            </w:r>
            <w:r w:rsidRPr="006D1679">
              <w:rPr>
                <w:b/>
                <w:color w:val="0000FF"/>
              </w:rPr>
              <w:t>2</w:t>
            </w:r>
            <w:r w:rsidRPr="006D1679">
              <w:rPr>
                <w:b/>
                <w:color w:val="0000FF"/>
                <w:vertAlign w:val="superscript"/>
              </w:rPr>
              <w:t>nd</w:t>
            </w:r>
            <w:r w:rsidRPr="006D1679">
              <w:rPr>
                <w:b/>
                <w:color w:val="0000FF"/>
              </w:rPr>
              <w:t xml:space="preserve"> </w:t>
            </w:r>
            <w:r w:rsidRPr="006D1679">
              <w:rPr>
                <w:b/>
                <w:color w:val="FF0000"/>
              </w:rPr>
              <w:t>Level Post-Service: UHC</w:t>
            </w:r>
          </w:p>
          <w:p w:rsidR="007F4A24" w:rsidRPr="006D1679" w:rsidRDefault="007F4A24" w:rsidP="00CF3C30">
            <w:pPr>
              <w:spacing w:line="240" w:lineRule="atLeast"/>
              <w:rPr>
                <w:rFonts w:ascii="Tms Rmn" w:hAnsi="Tms Rmn"/>
                <w:b/>
                <w:color w:val="FF00FF"/>
                <w:sz w:val="24"/>
                <w:u w:val="single"/>
              </w:rPr>
            </w:pPr>
          </w:p>
          <w:p w:rsidR="007F4A24" w:rsidRPr="006D1679" w:rsidRDefault="007F4A24" w:rsidP="00CF3C30">
            <w:pPr>
              <w:pStyle w:val="TableText"/>
              <w:rPr>
                <w:b/>
                <w:color w:val="FF0000"/>
              </w:rPr>
            </w:pPr>
            <w:r w:rsidRPr="006D1679">
              <w:rPr>
                <w:b/>
                <w:color w:val="FF0000"/>
              </w:rPr>
              <w:t>To Initiate an Appeal-</w:t>
            </w:r>
          </w:p>
          <w:p w:rsidR="00091AD2" w:rsidRPr="006D1679" w:rsidRDefault="00091AD2" w:rsidP="00091AD2">
            <w:pPr>
              <w:pStyle w:val="CSRView-Bullet1"/>
              <w:tabs>
                <w:tab w:val="num" w:pos="270"/>
              </w:tabs>
              <w:ind w:left="270" w:hanging="270"/>
              <w:rPr>
                <w:strike/>
              </w:rPr>
            </w:pPr>
            <w:r w:rsidRPr="006D1679">
              <w:rPr>
                <w:b/>
              </w:rPr>
              <w:t>Urgent /Escalated Appeals -</w:t>
            </w:r>
            <w:r w:rsidRPr="006D1679">
              <w:t xml:space="preserve"> All agents follow your current Urgent Appeals Guidelines. </w:t>
            </w:r>
          </w:p>
          <w:p w:rsidR="007F4A24" w:rsidRPr="006D1679" w:rsidRDefault="007F4A24" w:rsidP="00963C94">
            <w:pPr>
              <w:pStyle w:val="TableText"/>
              <w:ind w:left="360" w:hanging="360"/>
              <w:rPr>
                <w:b/>
                <w:color w:val="0000FF"/>
              </w:rPr>
            </w:pPr>
            <w:r w:rsidRPr="006D1679">
              <w:rPr>
                <w:color w:val="FF0000"/>
              </w:rPr>
              <w:t xml:space="preserve">●   </w:t>
            </w:r>
            <w:r w:rsidRPr="006D1679">
              <w:rPr>
                <w:b/>
                <w:color w:val="FF0000"/>
              </w:rPr>
              <w:t xml:space="preserve">Pre-Service - </w:t>
            </w:r>
            <w:r w:rsidRPr="006D1679">
              <w:rPr>
                <w:color w:val="FF0000"/>
              </w:rPr>
              <w:t xml:space="preserve">Submit written appeal to the P.O. Box address on the initial determination letter or United Healthcare, P.O. Box </w:t>
            </w:r>
            <w:r w:rsidRPr="006D1679">
              <w:rPr>
                <w:b/>
                <w:color w:val="0000FF"/>
              </w:rPr>
              <w:t>30432,</w:t>
            </w:r>
            <w:r w:rsidRPr="006D1679">
              <w:rPr>
                <w:color w:val="FF0000"/>
              </w:rPr>
              <w:t xml:space="preserve"> Salt Lake City, UT</w:t>
            </w:r>
            <w:r w:rsidRPr="006D1679">
              <w:rPr>
                <w:rFonts w:ascii="Comic Sans MS" w:hAnsi="Comic Sans MS"/>
                <w:color w:val="FF0000"/>
              </w:rPr>
              <w:t xml:space="preserve"> </w:t>
            </w:r>
            <w:r w:rsidRPr="006D1679">
              <w:rPr>
                <w:b/>
                <w:color w:val="0000FF"/>
              </w:rPr>
              <w:t>84130-0432</w:t>
            </w:r>
          </w:p>
          <w:p w:rsidR="007F4A24" w:rsidRPr="006D1679" w:rsidRDefault="007F4A24" w:rsidP="00963C94">
            <w:pPr>
              <w:pStyle w:val="TableText"/>
              <w:ind w:left="360" w:hanging="360"/>
              <w:rPr>
                <w:b/>
                <w:color w:val="0000FF"/>
              </w:rPr>
            </w:pPr>
            <w:r w:rsidRPr="006D1679">
              <w:rPr>
                <w:color w:val="FF0000"/>
              </w:rPr>
              <w:t xml:space="preserve">●   </w:t>
            </w:r>
            <w:r w:rsidRPr="006D1679">
              <w:rPr>
                <w:b/>
                <w:color w:val="FF0000"/>
              </w:rPr>
              <w:t xml:space="preserve">Post-Service - </w:t>
            </w:r>
            <w:r w:rsidRPr="006D1679">
              <w:rPr>
                <w:color w:val="FF0000"/>
              </w:rPr>
              <w:t>Submit written appeal as directed on the EOB or to United Healthcare</w:t>
            </w:r>
            <w:r w:rsidRPr="006D1679">
              <w:rPr>
                <w:color w:val="FF0000"/>
                <w:u w:val="single"/>
              </w:rPr>
              <w:t>,</w:t>
            </w:r>
            <w:r w:rsidRPr="006D1679">
              <w:rPr>
                <w:color w:val="FF0000"/>
              </w:rPr>
              <w:t xml:space="preserve"> P.O. Box </w:t>
            </w:r>
            <w:r w:rsidRPr="006D1679">
              <w:rPr>
                <w:b/>
                <w:color w:val="0000FF"/>
              </w:rPr>
              <w:t>30432,</w:t>
            </w:r>
            <w:r w:rsidRPr="006D1679">
              <w:rPr>
                <w:color w:val="FF0000"/>
              </w:rPr>
              <w:t xml:space="preserve"> Salt Lake City, UT </w:t>
            </w:r>
            <w:r w:rsidRPr="006D1679">
              <w:rPr>
                <w:b/>
                <w:color w:val="0000FF"/>
              </w:rPr>
              <w:t>84130-0432</w:t>
            </w:r>
          </w:p>
          <w:p w:rsidR="007F4A24" w:rsidRPr="006D1679" w:rsidRDefault="007F4A24" w:rsidP="00CF3C30">
            <w:pPr>
              <w:pStyle w:val="TableText"/>
              <w:ind w:left="720" w:hanging="720"/>
            </w:pPr>
          </w:p>
          <w:p w:rsidR="007F4A24" w:rsidRPr="006D1679" w:rsidRDefault="007F4A24" w:rsidP="00CF3C30">
            <w:pPr>
              <w:pStyle w:val="TableText"/>
              <w:rPr>
                <w:b/>
                <w:color w:val="FF0000"/>
              </w:rPr>
            </w:pPr>
            <w:r w:rsidRPr="006D1679">
              <w:rPr>
                <w:b/>
                <w:color w:val="FF0000"/>
              </w:rPr>
              <w:t>UHC External Review Program</w:t>
            </w:r>
          </w:p>
          <w:p w:rsidR="007F4A24" w:rsidRPr="006D1679" w:rsidRDefault="007F4A24" w:rsidP="00CF3C30">
            <w:pPr>
              <w:pStyle w:val="TableText"/>
              <w:rPr>
                <w:color w:val="FF0000"/>
              </w:rPr>
            </w:pPr>
          </w:p>
          <w:p w:rsidR="007F4A24" w:rsidRPr="006D1679" w:rsidRDefault="007F4A24" w:rsidP="00CF3C30">
            <w:pPr>
              <w:pStyle w:val="TableText"/>
              <w:rPr>
                <w:color w:val="FF0000"/>
              </w:rPr>
            </w:pPr>
            <w:r w:rsidRPr="006D1679">
              <w:rPr>
                <w:color w:val="FF0000"/>
              </w:rPr>
              <w:t>The regulation requires that appeals be addressed in the following timeframes based on appeal type:</w:t>
            </w:r>
          </w:p>
          <w:p w:rsidR="007F4A24" w:rsidRPr="006D1679" w:rsidRDefault="007F4A24" w:rsidP="00CF3C30">
            <w:pPr>
              <w:pStyle w:val="TableText"/>
              <w:rPr>
                <w:b/>
                <w:color w:val="FF0000"/>
              </w:rPr>
            </w:pPr>
            <w:r w:rsidRPr="006D1679">
              <w:rPr>
                <w:color w:val="FF0000"/>
              </w:rPr>
              <w:t xml:space="preserve">●   </w:t>
            </w:r>
            <w:r w:rsidRPr="006D1679">
              <w:rPr>
                <w:b/>
                <w:color w:val="FF0000"/>
              </w:rPr>
              <w:t xml:space="preserve">Urgent appeals - </w:t>
            </w:r>
            <w:r w:rsidRPr="006D1679">
              <w:rPr>
                <w:b/>
                <w:color w:val="0000FF"/>
              </w:rPr>
              <w:t>72</w:t>
            </w:r>
            <w:r w:rsidRPr="006D1679">
              <w:rPr>
                <w:b/>
                <w:color w:val="FF0000"/>
              </w:rPr>
              <w:t xml:space="preserve"> hours</w:t>
            </w:r>
          </w:p>
          <w:p w:rsidR="007F4A24" w:rsidRPr="006D1679" w:rsidRDefault="007F4A24" w:rsidP="00CF3C30">
            <w:pPr>
              <w:pStyle w:val="TableText"/>
              <w:rPr>
                <w:b/>
                <w:color w:val="FF0000"/>
              </w:rPr>
            </w:pPr>
            <w:r w:rsidRPr="006D1679">
              <w:rPr>
                <w:color w:val="FF0000"/>
              </w:rPr>
              <w:t xml:space="preserve">●   </w:t>
            </w:r>
            <w:r w:rsidRPr="006D1679">
              <w:rPr>
                <w:b/>
                <w:color w:val="FF0000"/>
              </w:rPr>
              <w:t xml:space="preserve">Pre-service requests - </w:t>
            </w:r>
            <w:r w:rsidRPr="006D1679">
              <w:rPr>
                <w:b/>
                <w:color w:val="0000FF"/>
              </w:rPr>
              <w:t>15</w:t>
            </w:r>
            <w:r w:rsidRPr="006D1679">
              <w:rPr>
                <w:b/>
                <w:color w:val="FF0000"/>
              </w:rPr>
              <w:t xml:space="preserve"> calendar days</w:t>
            </w:r>
          </w:p>
          <w:p w:rsidR="007F4A24" w:rsidRPr="006D1679" w:rsidRDefault="007F4A24" w:rsidP="00CF3C30">
            <w:pPr>
              <w:pStyle w:val="TableText"/>
              <w:rPr>
                <w:b/>
              </w:rPr>
            </w:pPr>
            <w:r w:rsidRPr="006D1679">
              <w:rPr>
                <w:color w:val="FF0000"/>
              </w:rPr>
              <w:t xml:space="preserve">●   </w:t>
            </w:r>
            <w:r w:rsidRPr="006D1679">
              <w:rPr>
                <w:b/>
                <w:color w:val="FF0000"/>
              </w:rPr>
              <w:t xml:space="preserve">Post service claims - </w:t>
            </w:r>
            <w:r w:rsidRPr="006D1679">
              <w:rPr>
                <w:b/>
                <w:color w:val="0000FF"/>
              </w:rPr>
              <w:t>30</w:t>
            </w:r>
            <w:r w:rsidRPr="006D1679">
              <w:rPr>
                <w:b/>
                <w:color w:val="FF0000"/>
              </w:rPr>
              <w:t xml:space="preserve"> calendar days</w:t>
            </w:r>
            <w:r w:rsidRPr="006D1679">
              <w:rPr>
                <w:color w:val="FF0000"/>
              </w:rPr>
              <w:t xml:space="preserve"> </w:t>
            </w:r>
          </w:p>
        </w:tc>
      </w:tr>
      <w:tr w:rsidR="007F4A24"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b/>
                <w:bCs/>
                <w:color w:val="FF0000"/>
              </w:rPr>
            </w:pPr>
            <w:bookmarkStart w:id="15" w:name="COBRA_Information"/>
            <w:r w:rsidRPr="006D1679">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rsidP="00AB3570">
            <w:pPr>
              <w:pStyle w:val="TableText"/>
              <w:rPr>
                <w:color w:val="FF0000"/>
                <w:szCs w:val="24"/>
              </w:rPr>
            </w:pPr>
            <w:r w:rsidRPr="006D1679">
              <w:rPr>
                <w:color w:val="FF0000"/>
                <w:szCs w:val="24"/>
              </w:rPr>
              <w:t xml:space="preserve">Administrator: </w:t>
            </w:r>
            <w:r w:rsidR="00583930" w:rsidRPr="006D1679">
              <w:rPr>
                <w:b/>
                <w:color w:val="FF0000"/>
                <w:szCs w:val="24"/>
              </w:rPr>
              <w:t xml:space="preserve">Aon Hewitt </w:t>
            </w:r>
            <w:r w:rsidR="00963C94" w:rsidRPr="006D1679">
              <w:rPr>
                <w:b/>
                <w:color w:val="FF0000"/>
                <w:szCs w:val="24"/>
              </w:rPr>
              <w:t>Service</w:t>
            </w:r>
            <w:r w:rsidR="00583930" w:rsidRPr="006D1679">
              <w:rPr>
                <w:b/>
                <w:color w:val="FF0000"/>
                <w:szCs w:val="24"/>
              </w:rPr>
              <w:t xml:space="preserve"> Center</w:t>
            </w:r>
          </w:p>
          <w:p w:rsidR="007F4A24" w:rsidRPr="006D1679" w:rsidRDefault="007F4A24" w:rsidP="00AB3570">
            <w:pPr>
              <w:pStyle w:val="TableText"/>
              <w:rPr>
                <w:b/>
                <w:color w:val="0000FF"/>
                <w:szCs w:val="24"/>
              </w:rPr>
            </w:pPr>
            <w:r w:rsidRPr="006D1679">
              <w:rPr>
                <w:color w:val="FF0000"/>
                <w:szCs w:val="24"/>
              </w:rPr>
              <w:t xml:space="preserve">Phone Number: </w:t>
            </w:r>
            <w:r w:rsidRPr="006D1679">
              <w:rPr>
                <w:b/>
                <w:color w:val="0000FF"/>
                <w:szCs w:val="24"/>
              </w:rPr>
              <w:t>1-800-</w:t>
            </w:r>
            <w:r w:rsidR="00583930" w:rsidRPr="006D1679">
              <w:rPr>
                <w:b/>
                <w:color w:val="0000FF"/>
                <w:szCs w:val="24"/>
              </w:rPr>
              <w:t>729-7526</w:t>
            </w:r>
          </w:p>
          <w:p w:rsidR="007F4A24" w:rsidRPr="006D1679" w:rsidRDefault="007F4A24" w:rsidP="00AB3570">
            <w:pPr>
              <w:pStyle w:val="TableText"/>
              <w:rPr>
                <w:b/>
                <w:bCs/>
                <w:color w:val="0000FF"/>
                <w:szCs w:val="24"/>
              </w:rPr>
            </w:pPr>
          </w:p>
          <w:p w:rsidR="007F4A24" w:rsidRPr="006D1679" w:rsidRDefault="007F4A24" w:rsidP="00AB3570">
            <w:pPr>
              <w:rPr>
                <w:b/>
                <w:color w:val="FF0000"/>
                <w:sz w:val="24"/>
                <w:szCs w:val="24"/>
              </w:rPr>
            </w:pPr>
            <w:r w:rsidRPr="006D1679">
              <w:rPr>
                <w:color w:val="FF0000"/>
                <w:sz w:val="24"/>
                <w:szCs w:val="24"/>
              </w:rPr>
              <w:t xml:space="preserve">Individual Medical Conversions allowed: </w:t>
            </w:r>
            <w:r w:rsidRPr="006D1679">
              <w:rPr>
                <w:b/>
                <w:color w:val="FF0000"/>
                <w:sz w:val="24"/>
                <w:szCs w:val="24"/>
              </w:rPr>
              <w:t xml:space="preserve">No </w:t>
            </w:r>
          </w:p>
        </w:tc>
      </w:tr>
      <w:tr w:rsidR="007F4A24"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b/>
                <w:bCs/>
                <w:color w:val="FF0000"/>
              </w:rPr>
            </w:pPr>
            <w:bookmarkStart w:id="16" w:name="Coordination_of_Benefits_COB"/>
            <w:r w:rsidRPr="006D1679">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rsidP="00057EC6">
            <w:pPr>
              <w:pStyle w:val="TableText"/>
              <w:rPr>
                <w:color w:val="FF0000"/>
              </w:rPr>
            </w:pPr>
            <w:r w:rsidRPr="006D1679">
              <w:rPr>
                <w:color w:val="FF0000"/>
              </w:rPr>
              <w:t xml:space="preserve">Other Insurance:  </w:t>
            </w:r>
            <w:r w:rsidRPr="006D1679">
              <w:rPr>
                <w:b/>
                <w:color w:val="FF0000"/>
                <w:szCs w:val="24"/>
              </w:rPr>
              <w:t>Non-Duplication</w:t>
            </w:r>
          </w:p>
          <w:p w:rsidR="007F4A24" w:rsidRPr="006D1679" w:rsidRDefault="007F4A24" w:rsidP="00057EC6">
            <w:pPr>
              <w:pStyle w:val="TableText"/>
              <w:rPr>
                <w:color w:val="FF0000"/>
              </w:rPr>
            </w:pPr>
          </w:p>
          <w:p w:rsidR="007F4A24" w:rsidRPr="006D1679" w:rsidRDefault="007F4A24" w:rsidP="00057EC6">
            <w:pPr>
              <w:rPr>
                <w:color w:val="FF0000"/>
                <w:sz w:val="24"/>
              </w:rPr>
            </w:pPr>
            <w:r w:rsidRPr="006D1679">
              <w:rPr>
                <w:color w:val="FF0000"/>
                <w:sz w:val="24"/>
              </w:rPr>
              <w:t xml:space="preserve">For secondary COB situations, does this customer follow the NAIC guideline to cover all non-covered benefits allowed by the primary carrier? </w:t>
            </w:r>
            <w:r w:rsidRPr="006D1679">
              <w:rPr>
                <w:b/>
                <w:color w:val="FF0000"/>
                <w:sz w:val="24"/>
                <w:szCs w:val="24"/>
              </w:rPr>
              <w:t>No</w:t>
            </w:r>
          </w:p>
          <w:p w:rsidR="007F4A24" w:rsidRPr="006D1679" w:rsidRDefault="007F4A24" w:rsidP="00057EC6">
            <w:pPr>
              <w:pStyle w:val="TableText"/>
              <w:rPr>
                <w:color w:val="FF0000"/>
              </w:rPr>
            </w:pPr>
          </w:p>
          <w:p w:rsidR="007F4A24" w:rsidRPr="006D1679" w:rsidRDefault="007F4A24" w:rsidP="00057EC6">
            <w:pPr>
              <w:pStyle w:val="TableText"/>
              <w:rPr>
                <w:b/>
                <w:color w:val="FF0000"/>
                <w:szCs w:val="24"/>
              </w:rPr>
            </w:pPr>
            <w:r w:rsidRPr="006D1679">
              <w:rPr>
                <w:color w:val="FF0000"/>
              </w:rPr>
              <w:t xml:space="preserve">Medicare:  </w:t>
            </w:r>
            <w:r w:rsidRPr="006D1679">
              <w:rPr>
                <w:b/>
                <w:color w:val="FF0000"/>
                <w:szCs w:val="24"/>
              </w:rPr>
              <w:t xml:space="preserve">Non-Duplication (Med </w:t>
            </w:r>
            <w:r w:rsidRPr="006D1679">
              <w:rPr>
                <w:b/>
                <w:color w:val="0000FF"/>
                <w:szCs w:val="24"/>
              </w:rPr>
              <w:t>5</w:t>
            </w:r>
            <w:r w:rsidRPr="006D1679">
              <w:rPr>
                <w:b/>
                <w:color w:val="FF0000"/>
                <w:szCs w:val="24"/>
              </w:rPr>
              <w:t>)</w:t>
            </w:r>
          </w:p>
          <w:p w:rsidR="007F4A24" w:rsidRPr="006D1679" w:rsidRDefault="007F4A24" w:rsidP="00057EC6">
            <w:pPr>
              <w:pStyle w:val="TableText"/>
              <w:rPr>
                <w:b/>
                <w:color w:val="FF0000"/>
                <w:szCs w:val="24"/>
              </w:rPr>
            </w:pPr>
          </w:p>
          <w:p w:rsidR="007F4A24" w:rsidRPr="006D1679" w:rsidRDefault="007F4A24" w:rsidP="00057EC6">
            <w:pPr>
              <w:pStyle w:val="TableText"/>
              <w:rPr>
                <w:color w:val="FF0000"/>
              </w:rPr>
            </w:pPr>
            <w:r w:rsidRPr="006D1679">
              <w:rPr>
                <w:rFonts w:cs="Verdana"/>
                <w:b/>
                <w:color w:val="FF0000"/>
                <w:szCs w:val="24"/>
              </w:rPr>
              <w:t xml:space="preserve">All claims with billed amounts of </w:t>
            </w:r>
            <w:r w:rsidRPr="006D1679">
              <w:rPr>
                <w:rFonts w:cs="Verdana"/>
                <w:b/>
                <w:color w:val="0000FF"/>
                <w:szCs w:val="24"/>
              </w:rPr>
              <w:t>$10,000</w:t>
            </w:r>
            <w:r w:rsidRPr="006D1679">
              <w:rPr>
                <w:rFonts w:cs="Verdana"/>
                <w:b/>
                <w:color w:val="FF0000"/>
                <w:szCs w:val="24"/>
              </w:rPr>
              <w:t xml:space="preserve"> or less will be processed according to the pay and pursue COB method. Pursue and Pay logic will continue on claims with billed amounts greater than </w:t>
            </w:r>
            <w:r w:rsidRPr="006D1679">
              <w:rPr>
                <w:rFonts w:cs="Verdana"/>
                <w:b/>
                <w:color w:val="0000FF"/>
                <w:szCs w:val="24"/>
              </w:rPr>
              <w:t>$10,000</w:t>
            </w:r>
            <w:r w:rsidRPr="006D1679">
              <w:rPr>
                <w:rFonts w:cs="Verdana"/>
                <w:b/>
                <w:color w:val="FF0000"/>
                <w:szCs w:val="24"/>
              </w:rPr>
              <w:t>.</w:t>
            </w:r>
          </w:p>
        </w:tc>
      </w:tr>
      <w:tr w:rsidR="007F4A24"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b/>
                <w:bCs/>
                <w:color w:val="FF0000"/>
              </w:rPr>
            </w:pPr>
            <w:bookmarkStart w:id="17" w:name="Claim_Filing_Limit"/>
            <w:r w:rsidRPr="006D1679">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rsidP="00AB3570">
            <w:pPr>
              <w:pStyle w:val="TableText"/>
              <w:rPr>
                <w:color w:val="FF0000"/>
              </w:rPr>
            </w:pPr>
            <w:r w:rsidRPr="006D1679">
              <w:rPr>
                <w:color w:val="FF0000"/>
              </w:rPr>
              <w:t xml:space="preserve">You must submit a request for payment of Benefits within </w:t>
            </w:r>
            <w:r w:rsidRPr="006D1679">
              <w:rPr>
                <w:b/>
                <w:color w:val="0000FF"/>
              </w:rPr>
              <w:t>12</w:t>
            </w:r>
            <w:r w:rsidRPr="006D1679">
              <w:rPr>
                <w:color w:val="FF0000"/>
              </w:rPr>
              <w:t xml:space="preserve"> months after the date of service. If you don't provide this information to us within </w:t>
            </w:r>
            <w:r w:rsidRPr="006D1679">
              <w:rPr>
                <w:b/>
                <w:bCs/>
                <w:color w:val="0000FF"/>
              </w:rPr>
              <w:t>12</w:t>
            </w:r>
            <w:r w:rsidRPr="006D1679">
              <w:rPr>
                <w:b/>
                <w:bCs/>
                <w:color w:val="FF0000"/>
              </w:rPr>
              <w:t xml:space="preserve"> </w:t>
            </w:r>
            <w:r w:rsidRPr="006D1679">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7F4A24"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b/>
                <w:bCs/>
                <w:color w:val="FF0000"/>
              </w:rPr>
            </w:pPr>
            <w:bookmarkStart w:id="18" w:name="Covered_Health_Services"/>
            <w:r w:rsidRPr="006D1679">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color w:val="FF0000"/>
              </w:rPr>
            </w:pPr>
            <w:r w:rsidRPr="006D1679">
              <w:rPr>
                <w:color w:val="FF0000"/>
              </w:rPr>
              <w:t>Covered Health Services is defined as those health services and supplies that are:</w:t>
            </w:r>
          </w:p>
          <w:p w:rsidR="007F4A24" w:rsidRPr="006D1679" w:rsidRDefault="007F4A24">
            <w:pPr>
              <w:pStyle w:val="TableText"/>
              <w:rPr>
                <w:color w:val="FF0000"/>
              </w:rPr>
            </w:pPr>
            <w:r w:rsidRPr="006D1679">
              <w:rPr>
                <w:b/>
                <w:color w:val="FF0000"/>
              </w:rPr>
              <w:t xml:space="preserve">●  </w:t>
            </w:r>
            <w:r w:rsidRPr="006D1679">
              <w:rPr>
                <w:color w:val="FF0000"/>
              </w:rPr>
              <w:t>Provided for the purpose of preventing, diagnosing or</w:t>
            </w:r>
          </w:p>
          <w:p w:rsidR="007F4A24" w:rsidRPr="006D1679" w:rsidRDefault="007F4A24">
            <w:pPr>
              <w:pStyle w:val="TableText"/>
              <w:ind w:left="288"/>
              <w:rPr>
                <w:color w:val="FF0000"/>
              </w:rPr>
            </w:pPr>
            <w:r w:rsidRPr="006D1679">
              <w:rPr>
                <w:color w:val="FF0000"/>
              </w:rPr>
              <w:t>treating Sickness, Injury, mental illness, substance use or their symptoms;</w:t>
            </w:r>
          </w:p>
          <w:p w:rsidR="007F4A24" w:rsidRPr="006D1679" w:rsidRDefault="007F4A24">
            <w:pPr>
              <w:pStyle w:val="TableText"/>
              <w:rPr>
                <w:color w:val="FF0000"/>
              </w:rPr>
            </w:pPr>
            <w:r w:rsidRPr="006D1679">
              <w:rPr>
                <w:b/>
                <w:color w:val="FF0000"/>
              </w:rPr>
              <w:t xml:space="preserve">●  </w:t>
            </w:r>
            <w:r w:rsidRPr="006D1679">
              <w:rPr>
                <w:color w:val="FF0000"/>
              </w:rPr>
              <w:t>Provided to a person who meets the Plan’s eligibility</w:t>
            </w:r>
          </w:p>
          <w:p w:rsidR="007F4A24" w:rsidRPr="006D1679" w:rsidRDefault="007F4A24">
            <w:pPr>
              <w:pStyle w:val="TableText"/>
              <w:ind w:left="288"/>
              <w:rPr>
                <w:color w:val="FF0000"/>
              </w:rPr>
            </w:pPr>
            <w:r w:rsidRPr="006D1679">
              <w:rPr>
                <w:color w:val="FF0000"/>
              </w:rPr>
              <w:t>requirements; and</w:t>
            </w:r>
          </w:p>
          <w:p w:rsidR="007F4A24" w:rsidRPr="006D1679" w:rsidRDefault="007F4A24" w:rsidP="00B04AE7">
            <w:pPr>
              <w:pStyle w:val="TableText"/>
              <w:rPr>
                <w:color w:val="FF0000"/>
              </w:rPr>
            </w:pPr>
            <w:r w:rsidRPr="006D1679">
              <w:rPr>
                <w:b/>
                <w:color w:val="FF0000"/>
              </w:rPr>
              <w:t xml:space="preserve">●  </w:t>
            </w:r>
            <w:r w:rsidRPr="006D1679">
              <w:rPr>
                <w:color w:val="FF0000"/>
              </w:rPr>
              <w:t>Not identified as excluded.</w:t>
            </w:r>
          </w:p>
        </w:tc>
      </w:tr>
      <w:tr w:rsidR="007F4A24"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b/>
                <w:bCs/>
                <w:color w:val="FF0000"/>
              </w:rPr>
            </w:pPr>
            <w:bookmarkStart w:id="19" w:name="Dependent_Definition"/>
            <w:r w:rsidRPr="006D1679">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rsidP="00AB3570">
            <w:pPr>
              <w:pStyle w:val="TableText"/>
              <w:rPr>
                <w:color w:val="FF0000"/>
              </w:rPr>
            </w:pPr>
            <w:r w:rsidRPr="006D1679">
              <w:rPr>
                <w:color w:val="FF0000"/>
              </w:rPr>
              <w:t>An eligible Dependent includes:</w:t>
            </w:r>
          </w:p>
          <w:p w:rsidR="007F4A24" w:rsidRPr="006D1679" w:rsidRDefault="007F4A24" w:rsidP="00AB3570">
            <w:pPr>
              <w:pStyle w:val="TableText"/>
              <w:ind w:left="270" w:hanging="270"/>
              <w:rPr>
                <w:color w:val="FF0000"/>
              </w:rPr>
            </w:pPr>
            <w:r w:rsidRPr="006D1679">
              <w:rPr>
                <w:color w:val="FF0000"/>
              </w:rPr>
              <w:t>●   The Participant’s Spouse, a same-sex</w:t>
            </w:r>
            <w:r w:rsidRPr="006D1679">
              <w:rPr>
                <w:b/>
                <w:color w:val="FF00FF"/>
              </w:rPr>
              <w:t xml:space="preserve"> </w:t>
            </w:r>
            <w:r w:rsidRPr="006D1679">
              <w:rPr>
                <w:color w:val="FF0000"/>
              </w:rPr>
              <w:t>or opposite-sex Domestic Partner.</w:t>
            </w:r>
          </w:p>
          <w:p w:rsidR="007F4A24" w:rsidRPr="006D1679" w:rsidRDefault="007F4A24" w:rsidP="00AB3570">
            <w:pPr>
              <w:pStyle w:val="TableText"/>
              <w:ind w:left="270" w:hanging="270"/>
              <w:rPr>
                <w:color w:val="FF0000"/>
              </w:rPr>
            </w:pPr>
            <w:r w:rsidRPr="006D1679">
              <w:rPr>
                <w:color w:val="FF0000"/>
              </w:rPr>
              <w:t xml:space="preserve">●   Any Dependent child under </w:t>
            </w:r>
            <w:r w:rsidRPr="006D1679">
              <w:rPr>
                <w:b/>
                <w:color w:val="0000FF"/>
              </w:rPr>
              <w:t>26</w:t>
            </w:r>
            <w:r w:rsidRPr="006D1679">
              <w:rPr>
                <w:color w:val="FF0000"/>
              </w:rPr>
              <w:t xml:space="preserve"> years of age, including a natural child, a stepchild, a legally adopted child and a child for whom you or your Spouse are the legal guardian.</w:t>
            </w:r>
          </w:p>
          <w:p w:rsidR="007F4A24" w:rsidRPr="006D1679" w:rsidRDefault="007F4A24" w:rsidP="00AB3570">
            <w:pPr>
              <w:pStyle w:val="TableText"/>
              <w:ind w:left="270" w:hanging="270"/>
              <w:rPr>
                <w:color w:val="FF0000"/>
              </w:rPr>
            </w:pPr>
            <w:r w:rsidRPr="006D1679">
              <w:rPr>
                <w:color w:val="FF0000"/>
              </w:rPr>
              <w:t>●   Coverage for Dependents terminates at the end of the month in which the child attains the maximum age.</w:t>
            </w:r>
          </w:p>
          <w:p w:rsidR="007F4A24" w:rsidRPr="006D1679" w:rsidRDefault="007F4A24" w:rsidP="00AB3570">
            <w:pPr>
              <w:pStyle w:val="TableText"/>
              <w:rPr>
                <w:b/>
                <w:bCs/>
                <w:color w:val="FF00FF"/>
              </w:rPr>
            </w:pPr>
          </w:p>
          <w:p w:rsidR="007F4A24" w:rsidRPr="006D1679" w:rsidRDefault="007F4A24" w:rsidP="00AB3570">
            <w:pPr>
              <w:pStyle w:val="TableText"/>
              <w:rPr>
                <w:color w:val="FF0000"/>
              </w:rPr>
            </w:pPr>
            <w:r w:rsidRPr="006D1679">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7F4A24" w:rsidRPr="006D1679" w:rsidRDefault="007F4A24" w:rsidP="00AB3570">
            <w:pPr>
              <w:pStyle w:val="TableText"/>
              <w:rPr>
                <w:color w:val="FF0000"/>
              </w:rPr>
            </w:pPr>
          </w:p>
          <w:p w:rsidR="007F4A24" w:rsidRPr="006D1679" w:rsidRDefault="007F4A24" w:rsidP="00AB3570">
            <w:pPr>
              <w:pStyle w:val="TableText"/>
              <w:rPr>
                <w:color w:val="FF0000"/>
              </w:rPr>
            </w:pPr>
            <w:r w:rsidRPr="006D1679">
              <w:rPr>
                <w:color w:val="FF0000"/>
              </w:rPr>
              <w:t>Domestic Partner – an individual of the same or opposite sex with whom you have established a domestic partnership as described below.</w:t>
            </w:r>
          </w:p>
          <w:p w:rsidR="007F4A24" w:rsidRPr="006D1679" w:rsidRDefault="007F4A24" w:rsidP="00AB3570">
            <w:pPr>
              <w:pStyle w:val="TableText"/>
              <w:rPr>
                <w:color w:val="FF0000"/>
              </w:rPr>
            </w:pPr>
            <w:r w:rsidRPr="006D1679">
              <w:rPr>
                <w:color w:val="FF0000"/>
              </w:rPr>
              <w:t>A domestic partnership is a relationship between an Employee and one other person of the same or opposite sex. Both persons must:</w:t>
            </w:r>
          </w:p>
          <w:p w:rsidR="007F4A24" w:rsidRPr="006D1679" w:rsidRDefault="007F4A24" w:rsidP="00AB3570">
            <w:pPr>
              <w:pStyle w:val="TableText"/>
              <w:rPr>
                <w:color w:val="FF0000"/>
              </w:rPr>
            </w:pPr>
            <w:r w:rsidRPr="006D1679">
              <w:rPr>
                <w:color w:val="FF0000"/>
              </w:rPr>
              <w:t xml:space="preserve">●   not be so closely related that marriage would otherwise </w:t>
            </w:r>
          </w:p>
          <w:p w:rsidR="007F4A24" w:rsidRPr="006D1679" w:rsidRDefault="007F4A24" w:rsidP="00AB3570">
            <w:pPr>
              <w:pStyle w:val="TableText"/>
              <w:ind w:left="288"/>
              <w:rPr>
                <w:color w:val="FF0000"/>
              </w:rPr>
            </w:pPr>
            <w:r w:rsidRPr="006D1679">
              <w:rPr>
                <w:color w:val="FF0000"/>
              </w:rPr>
              <w:t>be prohibited;</w:t>
            </w:r>
          </w:p>
          <w:p w:rsidR="007F4A24" w:rsidRPr="006D1679" w:rsidRDefault="007F4A24" w:rsidP="00AB3570">
            <w:pPr>
              <w:pStyle w:val="TableText"/>
              <w:rPr>
                <w:color w:val="FF0000"/>
              </w:rPr>
            </w:pPr>
            <w:r w:rsidRPr="006D1679">
              <w:rPr>
                <w:color w:val="FF0000"/>
              </w:rPr>
              <w:t xml:space="preserve">●   not be legally married to, or the Domestic Partner of, </w:t>
            </w:r>
          </w:p>
          <w:p w:rsidR="007F4A24" w:rsidRPr="006D1679" w:rsidRDefault="007F4A24" w:rsidP="00AB3570">
            <w:pPr>
              <w:pStyle w:val="TableText"/>
              <w:ind w:left="288"/>
              <w:rPr>
                <w:color w:val="FF0000"/>
              </w:rPr>
            </w:pPr>
            <w:r w:rsidRPr="006D1679">
              <w:rPr>
                <w:color w:val="FF0000"/>
              </w:rPr>
              <w:t xml:space="preserve">another person under either statutory or common law; </w:t>
            </w:r>
          </w:p>
          <w:p w:rsidR="007F4A24" w:rsidRPr="006D1679" w:rsidRDefault="007F4A24" w:rsidP="00AB3570">
            <w:pPr>
              <w:pStyle w:val="TableText"/>
              <w:rPr>
                <w:color w:val="FF0000"/>
              </w:rPr>
            </w:pPr>
            <w:r w:rsidRPr="006D1679">
              <w:rPr>
                <w:color w:val="FF0000"/>
              </w:rPr>
              <w:t xml:space="preserve">●   be at least </w:t>
            </w:r>
            <w:r w:rsidRPr="006D1679">
              <w:rPr>
                <w:b/>
                <w:color w:val="0000FF"/>
              </w:rPr>
              <w:t xml:space="preserve">18 </w:t>
            </w:r>
            <w:r w:rsidRPr="006D1679">
              <w:rPr>
                <w:color w:val="FF0000"/>
              </w:rPr>
              <w:t>years old;</w:t>
            </w:r>
          </w:p>
          <w:p w:rsidR="007F4A24" w:rsidRPr="006D1679" w:rsidRDefault="007F4A24" w:rsidP="00AB3570">
            <w:pPr>
              <w:pStyle w:val="TableText"/>
              <w:rPr>
                <w:color w:val="FF0000"/>
              </w:rPr>
            </w:pPr>
            <w:r w:rsidRPr="006D1679">
              <w:rPr>
                <w:color w:val="FF0000"/>
              </w:rPr>
              <w:t>●   live together and share the common necessities of life ;</w:t>
            </w:r>
          </w:p>
          <w:p w:rsidR="007F4A24" w:rsidRPr="006D1679" w:rsidRDefault="007F4A24" w:rsidP="00AB3570">
            <w:pPr>
              <w:pStyle w:val="TableText"/>
              <w:rPr>
                <w:color w:val="FF0000"/>
              </w:rPr>
            </w:pPr>
            <w:r w:rsidRPr="006D1679">
              <w:rPr>
                <w:color w:val="FF0000"/>
              </w:rPr>
              <w:t>●   be mentally competent to enter into a contract; and</w:t>
            </w:r>
          </w:p>
          <w:p w:rsidR="007F4A24" w:rsidRPr="006D1679" w:rsidRDefault="007F4A24" w:rsidP="00AB3570">
            <w:pPr>
              <w:pStyle w:val="TableText"/>
              <w:rPr>
                <w:color w:val="FF0000"/>
              </w:rPr>
            </w:pPr>
            <w:r w:rsidRPr="006D1679">
              <w:rPr>
                <w:color w:val="FF0000"/>
              </w:rPr>
              <w:t xml:space="preserve">●   be financially interdependent </w:t>
            </w:r>
          </w:p>
          <w:p w:rsidR="007F4A24" w:rsidRPr="006D1679" w:rsidRDefault="007F4A24" w:rsidP="00AB3570">
            <w:pPr>
              <w:pStyle w:val="TableText"/>
              <w:rPr>
                <w:b/>
                <w:color w:val="FF0000"/>
                <w:szCs w:val="24"/>
              </w:rPr>
            </w:pPr>
          </w:p>
          <w:p w:rsidR="007F4A24" w:rsidRPr="006D1679" w:rsidRDefault="007F4A24" w:rsidP="00AB3570">
            <w:pPr>
              <w:pStyle w:val="TableText"/>
              <w:rPr>
                <w:rFonts w:cs="Verdana"/>
                <w:b/>
                <w:color w:val="FF0000"/>
                <w:szCs w:val="24"/>
              </w:rPr>
            </w:pPr>
            <w:r w:rsidRPr="006D1679">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B3C1C" w:rsidRPr="006D1679" w:rsidRDefault="009B3C1C" w:rsidP="009B3C1C">
            <w:pPr>
              <w:pStyle w:val="TableText"/>
              <w:rPr>
                <w:rFonts w:cs="Verdana"/>
                <w:b/>
                <w:color w:val="FF0000"/>
                <w:szCs w:val="24"/>
              </w:rPr>
            </w:pPr>
          </w:p>
          <w:p w:rsidR="009B3C1C" w:rsidRPr="006D1679" w:rsidRDefault="009B3C1C" w:rsidP="009B3C1C">
            <w:pPr>
              <w:pStyle w:val="TableText"/>
              <w:rPr>
                <w:rFonts w:cs="Verdana"/>
                <w:b/>
                <w:color w:val="FF0000"/>
                <w:szCs w:val="24"/>
              </w:rPr>
            </w:pPr>
            <w:r w:rsidRPr="006D1679">
              <w:rPr>
                <w:rFonts w:cs="Verdana"/>
                <w:b/>
                <w:color w:val="FF0000"/>
                <w:szCs w:val="24"/>
              </w:rPr>
              <w:t xml:space="preserve">Mid-month retirements still have UHC primary through end of the month of their coverage if the member is over </w:t>
            </w:r>
            <w:r w:rsidRPr="006D1679">
              <w:rPr>
                <w:rFonts w:cs="Verdana"/>
                <w:b/>
                <w:color w:val="0000FF"/>
                <w:szCs w:val="24"/>
              </w:rPr>
              <w:t>65</w:t>
            </w:r>
            <w:r w:rsidRPr="006D1679">
              <w:rPr>
                <w:rFonts w:cs="Verdana"/>
                <w:b/>
                <w:color w:val="FF0000"/>
                <w:szCs w:val="24"/>
              </w:rPr>
              <w:t>.</w:t>
            </w:r>
          </w:p>
          <w:p w:rsidR="004E53E9" w:rsidRPr="006D1679" w:rsidRDefault="004E53E9" w:rsidP="00AB3570">
            <w:pPr>
              <w:pStyle w:val="TableText"/>
              <w:rPr>
                <w:rFonts w:cs="Verdana"/>
                <w:b/>
                <w:color w:val="FF0000"/>
                <w:szCs w:val="24"/>
              </w:rPr>
            </w:pPr>
          </w:p>
          <w:p w:rsidR="004E53E9" w:rsidRPr="006D1679" w:rsidRDefault="004E53E9" w:rsidP="004E53E9">
            <w:pPr>
              <w:pStyle w:val="TableText"/>
              <w:rPr>
                <w:b/>
                <w:color w:val="FF0000"/>
              </w:rPr>
            </w:pPr>
            <w:r w:rsidRPr="006D1679">
              <w:rPr>
                <w:b/>
                <w:color w:val="FF0000"/>
              </w:rPr>
              <w:t xml:space="preserve">Coverage is effective after </w:t>
            </w:r>
            <w:r w:rsidRPr="006D1679">
              <w:rPr>
                <w:b/>
                <w:color w:val="0000FF"/>
              </w:rPr>
              <w:t>31</w:t>
            </w:r>
            <w:r w:rsidRPr="006D1679">
              <w:rPr>
                <w:b/>
                <w:color w:val="FF0000"/>
              </w:rPr>
              <w:t xml:space="preserve"> days of employment.</w:t>
            </w:r>
          </w:p>
          <w:p w:rsidR="00982D2B" w:rsidRPr="006D1679" w:rsidRDefault="00982D2B" w:rsidP="00B04AE7">
            <w:pPr>
              <w:pStyle w:val="TableText"/>
              <w:rPr>
                <w:b/>
                <w:color w:val="FF0000"/>
              </w:rPr>
            </w:pPr>
          </w:p>
          <w:p w:rsidR="004E53E9" w:rsidRPr="006D1679" w:rsidRDefault="004E53E9" w:rsidP="00B04AE7">
            <w:pPr>
              <w:pStyle w:val="TableText"/>
              <w:rPr>
                <w:b/>
                <w:color w:val="FF0000"/>
              </w:rPr>
            </w:pPr>
            <w:r w:rsidRPr="006D1679">
              <w:rPr>
                <w:b/>
                <w:color w:val="FF0000"/>
              </w:rPr>
              <w:t>Part Time and Temporary Employees are eligible for benefits.</w:t>
            </w:r>
          </w:p>
          <w:p w:rsidR="00982D2B" w:rsidRPr="006D1679" w:rsidRDefault="00982D2B" w:rsidP="00B04AE7">
            <w:pPr>
              <w:pStyle w:val="TableText"/>
              <w:rPr>
                <w:b/>
                <w:color w:val="FF0000"/>
              </w:rPr>
            </w:pPr>
          </w:p>
          <w:p w:rsidR="00982D2B" w:rsidRPr="006D1679" w:rsidRDefault="00982D2B" w:rsidP="00982D2B">
            <w:pPr>
              <w:pStyle w:val="TableText"/>
              <w:rPr>
                <w:b/>
                <w:color w:val="FF0000"/>
              </w:rPr>
            </w:pPr>
            <w:r w:rsidRPr="006D1679">
              <w:rPr>
                <w:b/>
                <w:color w:val="FF0000"/>
              </w:rPr>
              <w:t xml:space="preserve">Member over </w:t>
            </w:r>
            <w:r w:rsidRPr="006D1679">
              <w:rPr>
                <w:b/>
                <w:color w:val="0000FF"/>
              </w:rPr>
              <w:t>65</w:t>
            </w:r>
            <w:r w:rsidRPr="006D1679">
              <w:rPr>
                <w:b/>
                <w:color w:val="FF0000"/>
              </w:rPr>
              <w:t xml:space="preserve"> </w:t>
            </w:r>
            <w:r w:rsidR="003E5748" w:rsidRPr="006D1679">
              <w:rPr>
                <w:b/>
                <w:color w:val="FF0000"/>
              </w:rPr>
              <w:t>or</w:t>
            </w:r>
            <w:r w:rsidRPr="006D1679">
              <w:rPr>
                <w:b/>
                <w:color w:val="FF0000"/>
              </w:rPr>
              <w:t xml:space="preserve"> on LTD MUST take out Medicare Part A and B, or their benefits will be reduced by Medicare Carve-Out.  </w:t>
            </w:r>
          </w:p>
          <w:p w:rsidR="00982D2B" w:rsidRPr="006D1679" w:rsidRDefault="00982D2B" w:rsidP="00982D2B">
            <w:pPr>
              <w:pStyle w:val="TableText"/>
              <w:rPr>
                <w:b/>
                <w:color w:val="FF0000"/>
              </w:rPr>
            </w:pPr>
          </w:p>
          <w:p w:rsidR="00982D2B" w:rsidRPr="006D1679" w:rsidRDefault="00982D2B" w:rsidP="00982D2B">
            <w:pPr>
              <w:pStyle w:val="TableText"/>
              <w:rPr>
                <w:b/>
                <w:color w:val="FF0000"/>
              </w:rPr>
            </w:pPr>
            <w:r w:rsidRPr="006D1679">
              <w:rPr>
                <w:b/>
                <w:color w:val="FF0000"/>
              </w:rPr>
              <w:t>ESRD Patients Must follow all Medicare eligibility rules.</w:t>
            </w:r>
          </w:p>
          <w:p w:rsidR="00982D2B" w:rsidRPr="006D1679" w:rsidRDefault="00982D2B" w:rsidP="00B04AE7">
            <w:pPr>
              <w:pStyle w:val="TableText"/>
              <w:rPr>
                <w:color w:val="FF0000"/>
              </w:rPr>
            </w:pPr>
          </w:p>
        </w:tc>
      </w:tr>
      <w:tr w:rsidR="007F4A24"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b/>
                <w:color w:val="FF0000"/>
              </w:rPr>
            </w:pPr>
            <w:bookmarkStart w:id="20" w:name="Dependent_Maternity_Coverage"/>
            <w:r w:rsidRPr="006D1679">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rsidP="00EE30B8">
            <w:pPr>
              <w:pStyle w:val="ListBullet"/>
              <w:spacing w:before="0"/>
              <w:ind w:left="288" w:hanging="288"/>
              <w:rPr>
                <w:rFonts w:ascii="Times New Roman" w:hAnsi="Times New Roman"/>
                <w:color w:val="FF0000"/>
              </w:rPr>
            </w:pPr>
            <w:r w:rsidRPr="006D1679">
              <w:rPr>
                <w:rFonts w:ascii="Times New Roman" w:hAnsi="Times New Roman"/>
                <w:color w:val="FF0000"/>
              </w:rPr>
              <w:t>Not Covered.</w:t>
            </w:r>
          </w:p>
          <w:p w:rsidR="00982D2B" w:rsidRPr="006D1679" w:rsidRDefault="00982D2B" w:rsidP="00EE30B8">
            <w:pPr>
              <w:pStyle w:val="ListBullet"/>
              <w:spacing w:before="0"/>
              <w:ind w:left="288" w:hanging="288"/>
              <w:rPr>
                <w:rFonts w:ascii="Times New Roman" w:hAnsi="Times New Roman"/>
                <w:color w:val="FF0000"/>
              </w:rPr>
            </w:pPr>
          </w:p>
          <w:p w:rsidR="00EF6B87" w:rsidRPr="006D1679" w:rsidRDefault="00EF6B87" w:rsidP="00EF6B87">
            <w:pPr>
              <w:adjustRightInd/>
              <w:rPr>
                <w:color w:val="FF0000"/>
                <w:sz w:val="24"/>
                <w:szCs w:val="24"/>
              </w:rPr>
            </w:pPr>
            <w:r w:rsidRPr="006D1679">
              <w:rPr>
                <w:color w:val="FF0000"/>
                <w:sz w:val="24"/>
                <w:szCs w:val="24"/>
              </w:rPr>
              <w:t xml:space="preserve">Dependent Daughter Maternity Coverage: </w:t>
            </w:r>
          </w:p>
          <w:p w:rsidR="00EF6B87" w:rsidRPr="006D1679" w:rsidRDefault="00EF6B87" w:rsidP="00EF6B87">
            <w:pPr>
              <w:adjustRightInd/>
              <w:rPr>
                <w:color w:val="FF0000"/>
                <w:sz w:val="24"/>
                <w:szCs w:val="24"/>
              </w:rPr>
            </w:pPr>
            <w:r w:rsidRPr="006D1679">
              <w:rPr>
                <w:color w:val="FF0000"/>
                <w:sz w:val="24"/>
                <w:szCs w:val="24"/>
              </w:rPr>
              <w:t>PPACA Preventive Services are covered</w:t>
            </w:r>
            <w:r w:rsidR="00DC4F87" w:rsidRPr="006D1679">
              <w:rPr>
                <w:color w:val="FF0000"/>
                <w:sz w:val="24"/>
                <w:szCs w:val="24"/>
              </w:rPr>
              <w:t xml:space="preserve"> at </w:t>
            </w:r>
            <w:r w:rsidR="00DC4F87" w:rsidRPr="006D1679">
              <w:rPr>
                <w:b/>
                <w:color w:val="0000FF"/>
                <w:sz w:val="24"/>
                <w:szCs w:val="24"/>
              </w:rPr>
              <w:t>100%</w:t>
            </w:r>
            <w:r w:rsidR="00DC4F87" w:rsidRPr="006D1679">
              <w:rPr>
                <w:color w:val="FF0000"/>
                <w:sz w:val="24"/>
                <w:szCs w:val="24"/>
              </w:rPr>
              <w:t>.</w:t>
            </w:r>
          </w:p>
          <w:p w:rsidR="00EF6B87" w:rsidRPr="006D1679" w:rsidRDefault="00EF6B87" w:rsidP="00EF6B87">
            <w:pPr>
              <w:adjustRightInd/>
              <w:rPr>
                <w:color w:val="FF0000"/>
                <w:sz w:val="24"/>
                <w:szCs w:val="24"/>
              </w:rPr>
            </w:pPr>
            <w:r w:rsidRPr="006D1679">
              <w:rPr>
                <w:color w:val="FF0000"/>
                <w:sz w:val="24"/>
                <w:szCs w:val="24"/>
              </w:rPr>
              <w:t>Complications based upon review and approval by Medical Director.</w:t>
            </w:r>
          </w:p>
          <w:p w:rsidR="00EF6B87" w:rsidRPr="006D1679" w:rsidRDefault="00EF6B87" w:rsidP="00EF6B87">
            <w:pPr>
              <w:adjustRightInd/>
              <w:rPr>
                <w:color w:val="FF0000"/>
                <w:sz w:val="24"/>
                <w:szCs w:val="24"/>
              </w:rPr>
            </w:pPr>
            <w:r w:rsidRPr="006D1679">
              <w:rPr>
                <w:color w:val="FF0000"/>
                <w:sz w:val="24"/>
                <w:szCs w:val="24"/>
              </w:rPr>
              <w:t>All other services are Not Covered.</w:t>
            </w:r>
          </w:p>
          <w:p w:rsidR="00982D2B" w:rsidRPr="006D1679" w:rsidRDefault="00982D2B" w:rsidP="008C4404">
            <w:pPr>
              <w:pStyle w:val="ListBullet"/>
              <w:tabs>
                <w:tab w:val="clear" w:pos="360"/>
                <w:tab w:val="left" w:pos="90"/>
              </w:tabs>
              <w:spacing w:before="0"/>
              <w:ind w:left="0" w:firstLine="0"/>
              <w:rPr>
                <w:rFonts w:ascii="Times New Roman" w:hAnsi="Times New Roman"/>
                <w:color w:val="FF0000"/>
              </w:rPr>
            </w:pPr>
          </w:p>
        </w:tc>
      </w:tr>
      <w:tr w:rsidR="007F4A24"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b/>
                <w:color w:val="FF0000"/>
              </w:rPr>
            </w:pPr>
            <w:bookmarkStart w:id="21" w:name="Eligibility_Contact"/>
            <w:r w:rsidRPr="006D1679">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rsidP="00057EC6">
            <w:pPr>
              <w:spacing w:line="240" w:lineRule="atLeast"/>
              <w:rPr>
                <w:b/>
                <w:color w:val="FF0000"/>
                <w:sz w:val="24"/>
              </w:rPr>
            </w:pPr>
            <w:r w:rsidRPr="006D1679">
              <w:rPr>
                <w:color w:val="FF0000"/>
                <w:sz w:val="24"/>
              </w:rPr>
              <w:t>Vendor:</w:t>
            </w:r>
            <w:r w:rsidRPr="006D1679">
              <w:rPr>
                <w:b/>
                <w:color w:val="FF0000"/>
                <w:sz w:val="24"/>
              </w:rPr>
              <w:t xml:space="preserve">  CenturyLink Service Center</w:t>
            </w:r>
          </w:p>
          <w:p w:rsidR="00B07231" w:rsidRPr="006D1679" w:rsidRDefault="007F4A24" w:rsidP="00B07231">
            <w:pPr>
              <w:pStyle w:val="TableText"/>
              <w:rPr>
                <w:b/>
                <w:color w:val="0000FF"/>
              </w:rPr>
            </w:pPr>
            <w:r w:rsidRPr="006D1679">
              <w:rPr>
                <w:color w:val="FF0000"/>
              </w:rPr>
              <w:t xml:space="preserve">Phone Number:  </w:t>
            </w:r>
            <w:r w:rsidRPr="006D1679">
              <w:rPr>
                <w:b/>
                <w:color w:val="0000FF"/>
              </w:rPr>
              <w:t>1-800-729-7526</w:t>
            </w:r>
          </w:p>
          <w:p w:rsidR="00B07231" w:rsidRPr="006D1679" w:rsidRDefault="00B07231" w:rsidP="00B07231">
            <w:pPr>
              <w:pStyle w:val="TableText"/>
              <w:rPr>
                <w:b/>
                <w:color w:val="0000FF"/>
              </w:rPr>
            </w:pPr>
          </w:p>
          <w:p w:rsidR="00B07231" w:rsidRPr="006D1679" w:rsidRDefault="00B07231" w:rsidP="00B07231">
            <w:pPr>
              <w:pStyle w:val="TableText"/>
              <w:rPr>
                <w:color w:val="FF0000"/>
                <w:szCs w:val="24"/>
              </w:rPr>
            </w:pPr>
            <w:r w:rsidRPr="006D1679">
              <w:rPr>
                <w:color w:val="FF0000"/>
                <w:szCs w:val="24"/>
              </w:rPr>
              <w:t xml:space="preserve">Address Changes: </w:t>
            </w:r>
          </w:p>
          <w:p w:rsidR="00B07231" w:rsidRPr="006D1679" w:rsidRDefault="00B07231" w:rsidP="00B07231">
            <w:pPr>
              <w:pStyle w:val="TableText"/>
              <w:numPr>
                <w:ilvl w:val="0"/>
                <w:numId w:val="37"/>
              </w:numPr>
              <w:textAlignment w:val="auto"/>
              <w:rPr>
                <w:color w:val="FF0000"/>
                <w:szCs w:val="24"/>
              </w:rPr>
            </w:pPr>
            <w:r w:rsidRPr="006D1679">
              <w:rPr>
                <w:color w:val="FF0000"/>
                <w:szCs w:val="24"/>
              </w:rPr>
              <w:t xml:space="preserve">Address updates can be updated through ESS at CenturyLink’s Intranet for Active Employees.  Retirees can contact the CenturyLink Service Center at </w:t>
            </w:r>
            <w:r w:rsidRPr="006D1679">
              <w:rPr>
                <w:b/>
                <w:color w:val="0000FF"/>
                <w:szCs w:val="24"/>
              </w:rPr>
              <w:t>800-729-7526</w:t>
            </w:r>
            <w:r w:rsidRPr="006D1679">
              <w:rPr>
                <w:color w:val="FF0000"/>
                <w:szCs w:val="24"/>
              </w:rPr>
              <w:t>.</w:t>
            </w:r>
          </w:p>
          <w:p w:rsidR="00B07231" w:rsidRPr="006D1679" w:rsidRDefault="00B07231" w:rsidP="00B07231">
            <w:pPr>
              <w:pStyle w:val="TableText"/>
              <w:numPr>
                <w:ilvl w:val="0"/>
                <w:numId w:val="37"/>
              </w:numPr>
              <w:textAlignment w:val="auto"/>
              <w:rPr>
                <w:rFonts w:ascii="Arial" w:hAnsi="Arial" w:cs="Arial"/>
                <w:color w:val="FF0000"/>
                <w:szCs w:val="24"/>
              </w:rPr>
            </w:pPr>
            <w:r w:rsidRPr="006D1679">
              <w:rPr>
                <w:color w:val="FF0000"/>
                <w:szCs w:val="24"/>
              </w:rPr>
              <w:t xml:space="preserve">Please allow at least </w:t>
            </w:r>
            <w:r w:rsidRPr="006D1679">
              <w:rPr>
                <w:b/>
                <w:color w:val="0000FF"/>
                <w:szCs w:val="24"/>
              </w:rPr>
              <w:t>5</w:t>
            </w:r>
            <w:r w:rsidRPr="006D1679">
              <w:rPr>
                <w:color w:val="FF0000"/>
                <w:szCs w:val="24"/>
              </w:rPr>
              <w:t>-</w:t>
            </w:r>
            <w:r w:rsidRPr="006D1679">
              <w:rPr>
                <w:b/>
                <w:color w:val="0000FF"/>
                <w:szCs w:val="24"/>
              </w:rPr>
              <w:t>10</w:t>
            </w:r>
            <w:r w:rsidRPr="006D1679">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6D1679">
              <w:rPr>
                <w:rFonts w:ascii="Arial" w:hAnsi="Arial" w:cs="Arial"/>
                <w:color w:val="FF0000"/>
                <w:szCs w:val="24"/>
              </w:rPr>
              <w:t xml:space="preserve">   </w:t>
            </w:r>
          </w:p>
          <w:p w:rsidR="007F4A24" w:rsidRPr="006D1679" w:rsidRDefault="007F4A24" w:rsidP="00057EC6">
            <w:pPr>
              <w:pStyle w:val="TableText"/>
              <w:rPr>
                <w:b/>
                <w:color w:val="0000FF"/>
              </w:rPr>
            </w:pPr>
          </w:p>
        </w:tc>
      </w:tr>
      <w:tr w:rsidR="007F4A24"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b/>
                <w:color w:val="FF0000"/>
              </w:rPr>
            </w:pPr>
            <w:bookmarkStart w:id="22" w:name="ForeignInternational_Claims"/>
            <w:r w:rsidRPr="006D1679">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b/>
                <w:bCs/>
                <w:color w:val="FF00FF"/>
              </w:rPr>
            </w:pPr>
            <w:r w:rsidRPr="006D1679">
              <w:rPr>
                <w:color w:val="FF0000"/>
              </w:rPr>
              <w:t>Health services provided in a foreign country are not eligible, unless required as Emergency Health Services.</w:t>
            </w:r>
          </w:p>
        </w:tc>
      </w:tr>
      <w:tr w:rsidR="007F4A24"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b/>
                <w:color w:val="FF0000"/>
              </w:rPr>
            </w:pPr>
            <w:bookmarkStart w:id="23" w:name="Funding_Arrangement"/>
            <w:r w:rsidRPr="006D1679">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color w:val="FF0000"/>
              </w:rPr>
            </w:pPr>
            <w:r w:rsidRPr="006D1679">
              <w:rPr>
                <w:color w:val="FF0000"/>
              </w:rPr>
              <w:t xml:space="preserve">ASO  </w:t>
            </w:r>
          </w:p>
          <w:p w:rsidR="007F4A24" w:rsidRPr="006D1679" w:rsidRDefault="007F4A24">
            <w:pPr>
              <w:pStyle w:val="TableText"/>
              <w:rPr>
                <w:color w:val="FF0000"/>
              </w:rPr>
            </w:pPr>
          </w:p>
        </w:tc>
      </w:tr>
      <w:tr w:rsidR="007F4A24"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b/>
                <w:color w:val="FF0000"/>
              </w:rPr>
            </w:pPr>
            <w:bookmarkStart w:id="24" w:name="Human_Resource_Contact"/>
            <w:r w:rsidRPr="006D1679">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rsidP="00633279">
            <w:pPr>
              <w:spacing w:line="240" w:lineRule="atLeast"/>
              <w:ind w:left="1800" w:hanging="1800"/>
              <w:rPr>
                <w:color w:val="FF0000"/>
                <w:sz w:val="24"/>
                <w:szCs w:val="24"/>
              </w:rPr>
            </w:pPr>
            <w:r w:rsidRPr="006D1679">
              <w:rPr>
                <w:color w:val="FF0000"/>
                <w:sz w:val="24"/>
                <w:szCs w:val="24"/>
              </w:rPr>
              <w:t xml:space="preserve">Employer Group:  </w:t>
            </w:r>
            <w:r w:rsidRPr="006D1679">
              <w:rPr>
                <w:b/>
                <w:color w:val="FF0000"/>
                <w:sz w:val="24"/>
                <w:szCs w:val="24"/>
              </w:rPr>
              <w:t>CenturyLink Service Center (Aon Hewitt)</w:t>
            </w:r>
          </w:p>
          <w:p w:rsidR="007F4A24" w:rsidRPr="006D1679" w:rsidRDefault="007F4A24" w:rsidP="00633279">
            <w:pPr>
              <w:pStyle w:val="TableText"/>
              <w:rPr>
                <w:b/>
                <w:color w:val="0000FF"/>
                <w:szCs w:val="24"/>
              </w:rPr>
            </w:pPr>
            <w:r w:rsidRPr="006D1679">
              <w:rPr>
                <w:color w:val="FF0000"/>
                <w:szCs w:val="24"/>
              </w:rPr>
              <w:t>Phone Number:</w:t>
            </w:r>
            <w:r w:rsidRPr="006D1679">
              <w:rPr>
                <w:b/>
              </w:rPr>
              <w:t xml:space="preserve">  </w:t>
            </w:r>
            <w:r w:rsidR="00C67804" w:rsidRPr="006D1679">
              <w:rPr>
                <w:b/>
                <w:color w:val="0000FF"/>
                <w:szCs w:val="24"/>
              </w:rPr>
              <w:t>1-866-935-5011</w:t>
            </w:r>
          </w:p>
          <w:p w:rsidR="007F4A24" w:rsidRPr="006D1679" w:rsidRDefault="007F4A24" w:rsidP="00633279">
            <w:pPr>
              <w:pStyle w:val="TableText"/>
              <w:rPr>
                <w:b/>
                <w:color w:val="FF0000"/>
                <w:szCs w:val="24"/>
              </w:rPr>
            </w:pPr>
          </w:p>
          <w:p w:rsidR="007F4A24" w:rsidRPr="006D1679" w:rsidRDefault="007F4A24" w:rsidP="00633279">
            <w:pPr>
              <w:pStyle w:val="TableText"/>
              <w:rPr>
                <w:b/>
                <w:color w:val="0000FF"/>
                <w:szCs w:val="24"/>
              </w:rPr>
            </w:pPr>
            <w:r w:rsidRPr="006D1679">
              <w:rPr>
                <w:b/>
                <w:color w:val="FF0000"/>
                <w:szCs w:val="24"/>
              </w:rPr>
              <w:t>SPD's on the CenturyLink Intranet</w:t>
            </w:r>
          </w:p>
        </w:tc>
      </w:tr>
      <w:tr w:rsidR="007F4A24"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rsidP="00142A55">
            <w:pPr>
              <w:pStyle w:val="TableText"/>
              <w:numPr>
                <w:ilvl w:val="12"/>
                <w:numId w:val="0"/>
              </w:numPr>
              <w:rPr>
                <w:b/>
                <w:color w:val="FF00FF"/>
                <w:szCs w:val="24"/>
              </w:rPr>
            </w:pPr>
            <w:bookmarkStart w:id="25" w:name="Integrated_Medical_and_Disability_Suppor"/>
            <w:r w:rsidRPr="006D1679">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rsidP="00142A55">
            <w:pPr>
              <w:pStyle w:val="TableTextChar"/>
              <w:rPr>
                <w:color w:val="FF0000"/>
                <w:szCs w:val="24"/>
              </w:rPr>
            </w:pPr>
            <w:r w:rsidRPr="006D1679">
              <w:rPr>
                <w:color w:val="FF0000"/>
                <w:szCs w:val="24"/>
              </w:rPr>
              <w:t>Not Applicable</w:t>
            </w:r>
          </w:p>
          <w:p w:rsidR="007F4A24" w:rsidRPr="006D1679" w:rsidRDefault="007F4A24" w:rsidP="00142A55">
            <w:pPr>
              <w:pStyle w:val="TableTextChar"/>
              <w:rPr>
                <w:color w:val="FF0000"/>
                <w:szCs w:val="24"/>
              </w:rPr>
            </w:pPr>
          </w:p>
        </w:tc>
      </w:tr>
      <w:tr w:rsidR="00B30569"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B30569" w:rsidRPr="006D1679" w:rsidRDefault="00B30569">
            <w:pPr>
              <w:rPr>
                <w:b/>
                <w:bCs/>
                <w:color w:val="FF00FF"/>
                <w:sz w:val="24"/>
                <w:szCs w:val="24"/>
              </w:rPr>
            </w:pPr>
            <w:bookmarkStart w:id="26" w:name="UnitedHealthcare_PHS_with_DM"/>
            <w:r w:rsidRPr="006D1679">
              <w:rPr>
                <w:b/>
                <w:bCs/>
                <w:color w:val="FF0000"/>
                <w:sz w:val="24"/>
                <w:szCs w:val="24"/>
              </w:rPr>
              <w:t xml:space="preserve">UnitedHealthcare Personal Health Support </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0569" w:rsidRPr="006D1679" w:rsidRDefault="004E53E9" w:rsidP="00E37ED7">
            <w:pPr>
              <w:spacing w:line="240" w:lineRule="atLeast"/>
              <w:rPr>
                <w:b/>
                <w:color w:val="FF0000"/>
                <w:szCs w:val="24"/>
              </w:rPr>
            </w:pPr>
            <w:r w:rsidRPr="006D1679">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r w:rsidRPr="006D1679" w:rsidDel="004E53E9">
              <w:rPr>
                <w:b/>
                <w:bCs/>
                <w:color w:val="FF0000"/>
                <w:sz w:val="24"/>
                <w:szCs w:val="24"/>
              </w:rPr>
              <w:t xml:space="preserve"> </w:t>
            </w:r>
            <w:r w:rsidR="00B30569" w:rsidRPr="006D1679">
              <w:rPr>
                <w:b/>
                <w:color w:val="FF0000"/>
                <w:sz w:val="24"/>
                <w:szCs w:val="24"/>
              </w:rPr>
              <w:t>The following Disease Management (DM) Programs apply:</w:t>
            </w:r>
          </w:p>
          <w:p w:rsidR="00B30569" w:rsidRPr="006D1679" w:rsidRDefault="00B30569" w:rsidP="002738AE">
            <w:pPr>
              <w:numPr>
                <w:ilvl w:val="0"/>
                <w:numId w:val="27"/>
              </w:numPr>
              <w:spacing w:line="240" w:lineRule="atLeast"/>
              <w:rPr>
                <w:color w:val="FF0000"/>
                <w:szCs w:val="24"/>
              </w:rPr>
            </w:pPr>
            <w:r w:rsidRPr="006D1679">
              <w:rPr>
                <w:color w:val="FF0000"/>
                <w:sz w:val="24"/>
                <w:szCs w:val="24"/>
              </w:rPr>
              <w:t>Asthma Program</w:t>
            </w:r>
          </w:p>
          <w:p w:rsidR="00B30569" w:rsidRPr="006D1679" w:rsidRDefault="00B30569" w:rsidP="002738AE">
            <w:pPr>
              <w:numPr>
                <w:ilvl w:val="0"/>
                <w:numId w:val="27"/>
              </w:numPr>
              <w:spacing w:line="240" w:lineRule="atLeast"/>
              <w:rPr>
                <w:color w:val="FF0000"/>
                <w:szCs w:val="24"/>
              </w:rPr>
            </w:pPr>
            <w:r w:rsidRPr="006D1679">
              <w:rPr>
                <w:color w:val="FF0000"/>
                <w:sz w:val="24"/>
                <w:szCs w:val="24"/>
              </w:rPr>
              <w:t>Coronary Artery Disease Program</w:t>
            </w:r>
          </w:p>
          <w:p w:rsidR="00B30569" w:rsidRPr="006D1679" w:rsidRDefault="00B30569" w:rsidP="002738AE">
            <w:pPr>
              <w:numPr>
                <w:ilvl w:val="0"/>
                <w:numId w:val="27"/>
              </w:numPr>
              <w:spacing w:line="240" w:lineRule="atLeast"/>
              <w:rPr>
                <w:color w:val="FF0000"/>
                <w:szCs w:val="24"/>
              </w:rPr>
            </w:pPr>
            <w:r w:rsidRPr="006D1679">
              <w:rPr>
                <w:color w:val="FF0000"/>
                <w:sz w:val="24"/>
                <w:szCs w:val="24"/>
              </w:rPr>
              <w:t>Diabetes Program</w:t>
            </w:r>
          </w:p>
          <w:p w:rsidR="00B30569" w:rsidRPr="006D1679" w:rsidRDefault="00B30569" w:rsidP="002738AE">
            <w:pPr>
              <w:numPr>
                <w:ilvl w:val="0"/>
                <w:numId w:val="27"/>
              </w:numPr>
              <w:spacing w:line="240" w:lineRule="atLeast"/>
              <w:rPr>
                <w:color w:val="FF0000"/>
                <w:szCs w:val="24"/>
              </w:rPr>
            </w:pPr>
            <w:r w:rsidRPr="006D1679">
              <w:rPr>
                <w:color w:val="FF0000"/>
                <w:sz w:val="24"/>
                <w:szCs w:val="24"/>
              </w:rPr>
              <w:t>Heart Failure Program</w:t>
            </w:r>
          </w:p>
          <w:p w:rsidR="00B30569" w:rsidRPr="006D1679" w:rsidRDefault="00B30569" w:rsidP="002738AE">
            <w:pPr>
              <w:numPr>
                <w:ilvl w:val="0"/>
                <w:numId w:val="27"/>
              </w:numPr>
              <w:spacing w:line="240" w:lineRule="atLeast"/>
              <w:rPr>
                <w:color w:val="FF0000"/>
                <w:szCs w:val="24"/>
              </w:rPr>
            </w:pPr>
            <w:r w:rsidRPr="006D1679">
              <w:rPr>
                <w:color w:val="FF0000"/>
                <w:sz w:val="24"/>
                <w:szCs w:val="24"/>
              </w:rPr>
              <w:t>Wellness Coaching</w:t>
            </w:r>
          </w:p>
          <w:p w:rsidR="007763F1" w:rsidRPr="006D1679" w:rsidRDefault="007763F1" w:rsidP="00E37ED7">
            <w:pPr>
              <w:spacing w:line="240" w:lineRule="atLeast"/>
              <w:rPr>
                <w:b/>
                <w:color w:val="FF0000"/>
                <w:sz w:val="24"/>
                <w:szCs w:val="24"/>
              </w:rPr>
            </w:pPr>
          </w:p>
          <w:p w:rsidR="00B30569" w:rsidRPr="006D1679" w:rsidRDefault="00B30569" w:rsidP="00E37ED7">
            <w:pPr>
              <w:spacing w:line="240" w:lineRule="atLeast"/>
              <w:rPr>
                <w:b/>
                <w:color w:val="FF0000"/>
                <w:szCs w:val="24"/>
              </w:rPr>
            </w:pPr>
            <w:r w:rsidRPr="006D1679">
              <w:rPr>
                <w:b/>
                <w:color w:val="FF0000"/>
                <w:sz w:val="24"/>
                <w:szCs w:val="24"/>
              </w:rPr>
              <w:t>The following United Resource Networks (URN) Services apply:</w:t>
            </w:r>
          </w:p>
          <w:p w:rsidR="00B30569" w:rsidRPr="006D1679" w:rsidRDefault="00B30569" w:rsidP="002738AE">
            <w:pPr>
              <w:numPr>
                <w:ilvl w:val="0"/>
                <w:numId w:val="28"/>
              </w:numPr>
              <w:spacing w:line="240" w:lineRule="atLeast"/>
              <w:rPr>
                <w:color w:val="FF0000"/>
                <w:szCs w:val="24"/>
              </w:rPr>
            </w:pPr>
            <w:r w:rsidRPr="006D1679">
              <w:rPr>
                <w:color w:val="FF0000"/>
                <w:sz w:val="24"/>
                <w:szCs w:val="24"/>
              </w:rPr>
              <w:t>Transplant Resource Services</w:t>
            </w:r>
          </w:p>
          <w:p w:rsidR="00B30569" w:rsidRPr="006D1679" w:rsidRDefault="00B30569" w:rsidP="002738AE">
            <w:pPr>
              <w:numPr>
                <w:ilvl w:val="0"/>
                <w:numId w:val="28"/>
              </w:numPr>
              <w:spacing w:line="240" w:lineRule="atLeast"/>
              <w:rPr>
                <w:color w:val="FF0000"/>
                <w:szCs w:val="24"/>
              </w:rPr>
            </w:pPr>
            <w:r w:rsidRPr="006D1679">
              <w:rPr>
                <w:color w:val="FF0000"/>
                <w:sz w:val="24"/>
                <w:szCs w:val="24"/>
              </w:rPr>
              <w:t>Congenital Heart Disease Resource Services</w:t>
            </w:r>
          </w:p>
          <w:p w:rsidR="00B30569" w:rsidRPr="006D1679" w:rsidRDefault="00B30569" w:rsidP="00147FB2">
            <w:pPr>
              <w:spacing w:line="240" w:lineRule="atLeast"/>
              <w:rPr>
                <w:sz w:val="24"/>
                <w:szCs w:val="24"/>
              </w:rPr>
            </w:pPr>
          </w:p>
        </w:tc>
      </w:tr>
      <w:tr w:rsidR="007F4A24"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b/>
                <w:color w:val="FF0000"/>
              </w:rPr>
            </w:pPr>
            <w:bookmarkStart w:id="27" w:name="Medicare_Crossover"/>
            <w:r w:rsidRPr="006D1679">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04AE7" w:rsidRPr="006D1679" w:rsidRDefault="007F4A24">
            <w:pPr>
              <w:pStyle w:val="NoteText"/>
              <w:rPr>
                <w:color w:val="FF0000"/>
              </w:rPr>
            </w:pPr>
            <w:r w:rsidRPr="006D1679">
              <w:rPr>
                <w:color w:val="FF0000"/>
              </w:rPr>
              <w:t xml:space="preserve">Group is eligible for Medicare Crossover: </w:t>
            </w:r>
          </w:p>
          <w:p w:rsidR="007F4A24" w:rsidRPr="006D1679" w:rsidRDefault="007F4A24">
            <w:pPr>
              <w:pStyle w:val="NoteText"/>
              <w:rPr>
                <w:color w:val="FF0000"/>
              </w:rPr>
            </w:pPr>
            <w:r w:rsidRPr="006D1679">
              <w:rPr>
                <w:color w:val="FF0000"/>
              </w:rPr>
              <w:t>Yes Medicare A &amp; B</w:t>
            </w:r>
          </w:p>
        </w:tc>
      </w:tr>
      <w:tr w:rsidR="00126824"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126824" w:rsidRPr="006D1679" w:rsidRDefault="00126824">
            <w:pPr>
              <w:pStyle w:val="TableText"/>
              <w:rPr>
                <w:b/>
                <w:color w:val="FF0000"/>
              </w:rPr>
            </w:pPr>
            <w:r w:rsidRPr="006D1679">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6824" w:rsidRPr="006D1679" w:rsidRDefault="00126824" w:rsidP="00411C36">
            <w:pPr>
              <w:pStyle w:val="NoteText"/>
              <w:rPr>
                <w:color w:val="FF0000"/>
              </w:rPr>
            </w:pPr>
            <w:r w:rsidRPr="006D1679">
              <w:rPr>
                <w:color w:val="FF0000"/>
              </w:rPr>
              <w:t xml:space="preserve">• Customer Allows Mid-Year Policy Changes when there is a Qualifying event (Employment Transfer, Promotion </w:t>
            </w:r>
            <w:r w:rsidR="00DC2E4A" w:rsidRPr="006D1679">
              <w:rPr>
                <w:color w:val="FF0000"/>
              </w:rPr>
              <w:t>etc.</w:t>
            </w:r>
            <w:r w:rsidRPr="006D1679">
              <w:rPr>
                <w:color w:val="FF0000"/>
              </w:rPr>
              <w:t>). When this occurs the expectation is for any met Deductible &amp; Out-Of-Pocket-Maximum</w:t>
            </w:r>
            <w:r w:rsidR="00F14105" w:rsidRPr="006D1679">
              <w:rPr>
                <w:color w:val="FF0000"/>
              </w:rPr>
              <w:t xml:space="preserve"> &amp; HRA</w:t>
            </w:r>
            <w:r w:rsidRPr="006D1679">
              <w:rPr>
                <w:color w:val="FF0000"/>
              </w:rPr>
              <w:t xml:space="preserve"> (Accumulators) to be transferred from one policy to another. </w:t>
            </w:r>
          </w:p>
          <w:p w:rsidR="00126824" w:rsidRPr="006D1679" w:rsidRDefault="00DC2E4A" w:rsidP="00411C36">
            <w:pPr>
              <w:pStyle w:val="NoteText"/>
              <w:rPr>
                <w:color w:val="FF0000"/>
              </w:rPr>
            </w:pPr>
            <w:r w:rsidRPr="006D1679">
              <w:rPr>
                <w:color w:val="FF0000"/>
              </w:rPr>
              <w:t>• For members who have a plan/policy change mid-year from Legacy Qwest Occ (#</w:t>
            </w:r>
            <w:r w:rsidRPr="006D1679">
              <w:rPr>
                <w:b/>
                <w:color w:val="0000FF"/>
              </w:rPr>
              <w:t>229050</w:t>
            </w:r>
            <w:r w:rsidRPr="006D1679">
              <w:rPr>
                <w:color w:val="FF0000"/>
              </w:rPr>
              <w:t>) to Management Plans (#</w:t>
            </w:r>
            <w:r w:rsidRPr="006D1679">
              <w:rPr>
                <w:b/>
                <w:color w:val="0000FF"/>
              </w:rPr>
              <w:t>192086</w:t>
            </w:r>
            <w:r w:rsidRPr="006D1679">
              <w:rPr>
                <w:color w:val="FF0000"/>
              </w:rPr>
              <w:t>) or vice versa, please inform members they will be assigned a new unique UHC ID # therefore their existing history any satisfied Deductible &amp; Out-Of-Pocket-Maximum</w:t>
            </w:r>
            <w:r w:rsidR="00F14105" w:rsidRPr="006D1679">
              <w:rPr>
                <w:color w:val="FF0000"/>
              </w:rPr>
              <w:t xml:space="preserve"> &amp; HRA</w:t>
            </w:r>
            <w:r w:rsidRPr="006D1679">
              <w:rPr>
                <w:color w:val="FF0000"/>
              </w:rPr>
              <w:t xml:space="preserve"> will be transferred however it is manual and it may take up to </w:t>
            </w:r>
            <w:r w:rsidRPr="006D1679">
              <w:rPr>
                <w:b/>
                <w:color w:val="0000FF"/>
              </w:rPr>
              <w:t>30-45</w:t>
            </w:r>
            <w:r w:rsidRPr="006D1679">
              <w:rPr>
                <w:color w:val="FF0000"/>
              </w:rPr>
              <w:t xml:space="preserve"> days for completion. </w:t>
            </w:r>
            <w:r w:rsidR="00126824" w:rsidRPr="006D1679">
              <w:rPr>
                <w:color w:val="FF0000"/>
              </w:rPr>
              <w:t>Should the members know in advance they will be changing their plans we should encourage them to call UHC and provide their prior ID# in order to expedite the manual transfer process of the accumulators.</w:t>
            </w:r>
          </w:p>
          <w:p w:rsidR="00126824" w:rsidRPr="006D1679" w:rsidRDefault="00126824" w:rsidP="00411C36">
            <w:pPr>
              <w:pStyle w:val="NoteText"/>
              <w:rPr>
                <w:color w:val="FF0000"/>
              </w:rPr>
            </w:pPr>
            <w:r w:rsidRPr="006D1679">
              <w:rPr>
                <w:color w:val="FF0000"/>
              </w:rPr>
              <w:t>• When a member switches between group numbers (</w:t>
            </w:r>
            <w:r w:rsidRPr="006D1679">
              <w:rPr>
                <w:b/>
                <w:color w:val="0000FF"/>
              </w:rPr>
              <w:t>229050, 192086</w:t>
            </w:r>
            <w:r w:rsidRPr="006D1679">
              <w:rPr>
                <w:color w:val="FF0000"/>
              </w:rPr>
              <w:t>) any Deductible/Out-Of-Pocket</w:t>
            </w:r>
            <w:r w:rsidR="00F14105" w:rsidRPr="006D1679">
              <w:rPr>
                <w:color w:val="FF0000"/>
              </w:rPr>
              <w:t>/HRA</w:t>
            </w:r>
            <w:r w:rsidRPr="006D1679">
              <w:rPr>
                <w:color w:val="FF0000"/>
              </w:rPr>
              <w:t xml:space="preserve"> met for that calendar under the prior group should be credited to the new group#.</w:t>
            </w:r>
          </w:p>
          <w:p w:rsidR="00B07231" w:rsidRPr="006D1679" w:rsidRDefault="00126824" w:rsidP="00B07231">
            <w:pPr>
              <w:pStyle w:val="TableText"/>
              <w:rPr>
                <w:b/>
                <w:color w:val="0000FF"/>
              </w:rPr>
            </w:pPr>
            <w:r w:rsidRPr="006D1679">
              <w:rPr>
                <w:color w:val="FF0000"/>
              </w:rPr>
              <w:t>• CDHP plans only – When a family down-tiers in coverage, the intent of the plan is for the remaining member to keep Deductible/Out-Of-Pocket</w:t>
            </w:r>
            <w:r w:rsidR="00F14105" w:rsidRPr="006D1679">
              <w:rPr>
                <w:color w:val="FF0000"/>
              </w:rPr>
              <w:t>/HRA</w:t>
            </w:r>
            <w:r w:rsidRPr="006D1679">
              <w:rPr>
                <w:color w:val="FF0000"/>
              </w:rPr>
              <w:t xml:space="preserve"> status of when they had family coverage.  If family met the Deductible/Out-Of-Pocket</w:t>
            </w:r>
            <w:r w:rsidR="00F14105" w:rsidRPr="006D1679">
              <w:rPr>
                <w:color w:val="FF0000"/>
              </w:rPr>
              <w:t>/HRA</w:t>
            </w:r>
            <w:r w:rsidRPr="006D1679">
              <w:rPr>
                <w:color w:val="FF0000"/>
              </w:rPr>
              <w:t>, the individual remaining on the coverage should be updated to reflect his/her Deductible/Out-Of-Pocket as met.</w:t>
            </w:r>
            <w:r w:rsidR="00B07231" w:rsidRPr="006D1679">
              <w:rPr>
                <w:b/>
                <w:color w:val="0000FF"/>
              </w:rPr>
              <w:t xml:space="preserve"> </w:t>
            </w:r>
          </w:p>
          <w:p w:rsidR="00B07231" w:rsidRPr="006D1679" w:rsidRDefault="00B07231" w:rsidP="00B07231">
            <w:pPr>
              <w:pStyle w:val="NoteText"/>
              <w:rPr>
                <w:color w:val="FF0000"/>
              </w:rPr>
            </w:pPr>
          </w:p>
          <w:p w:rsidR="00E442E2" w:rsidRPr="006D1679" w:rsidRDefault="00E442E2" w:rsidP="00E442E2">
            <w:pPr>
              <w:pStyle w:val="NoteText"/>
              <w:rPr>
                <w:color w:val="FF0000"/>
              </w:rPr>
            </w:pPr>
            <w:r w:rsidRPr="006D1679">
              <w:rPr>
                <w:b/>
                <w:color w:val="FF0000"/>
              </w:rPr>
              <w:t xml:space="preserve">Members that move from Highmark to UHC mid-year: </w:t>
            </w:r>
            <w:r w:rsidRPr="006D1679">
              <w:rPr>
                <w:color w:val="FF0000"/>
              </w:rPr>
              <w:t>BAR approved to allow accumulators for Deductible/OOPM for members that move from Highmark to UHC to be sent to the History Conversion team.  Deductibles/OOPMs will be added when they are received from Highmark.</w:t>
            </w:r>
          </w:p>
          <w:p w:rsidR="00E442E2" w:rsidRPr="006D1679" w:rsidRDefault="00E442E2" w:rsidP="00E442E2">
            <w:pPr>
              <w:pStyle w:val="NoteText"/>
              <w:rPr>
                <w:color w:val="FF0000"/>
              </w:rPr>
            </w:pPr>
          </w:p>
          <w:p w:rsidR="00E442E2" w:rsidRPr="006D1679" w:rsidRDefault="00E442E2" w:rsidP="00E442E2">
            <w:pPr>
              <w:pStyle w:val="NoteText"/>
              <w:rPr>
                <w:color w:val="FF0000"/>
              </w:rPr>
            </w:pPr>
            <w:r w:rsidRPr="006D1679">
              <w:rPr>
                <w:color w:val="FF0000"/>
              </w:rPr>
              <w:t xml:space="preserve">Members moving from under one Subscriber account to another account either under </w:t>
            </w:r>
            <w:r w:rsidRPr="006D1679">
              <w:rPr>
                <w:b/>
                <w:color w:val="0000FF"/>
              </w:rPr>
              <w:t>192086</w:t>
            </w:r>
            <w:r w:rsidRPr="006D1679">
              <w:rPr>
                <w:color w:val="FF0000"/>
              </w:rPr>
              <w:t xml:space="preserve"> or </w:t>
            </w:r>
            <w:r w:rsidRPr="006D1679">
              <w:rPr>
                <w:b/>
                <w:color w:val="0000FF"/>
              </w:rPr>
              <w:t>229050</w:t>
            </w:r>
            <w:r w:rsidRPr="006D1679">
              <w:rPr>
                <w:color w:val="FF0000"/>
              </w:rPr>
              <w:t xml:space="preserve"> will be able to move their Deductibles/OOPMs</w:t>
            </w:r>
            <w:r w:rsidR="004439ED" w:rsidRPr="006D1679">
              <w:rPr>
                <w:color w:val="FF0000"/>
              </w:rPr>
              <w:t>/HRAs</w:t>
            </w:r>
            <w:r w:rsidRPr="006D1679">
              <w:rPr>
                <w:color w:val="FF0000"/>
              </w:rPr>
              <w:t>.</w:t>
            </w:r>
          </w:p>
          <w:p w:rsidR="00E442E2" w:rsidRPr="006D1679" w:rsidRDefault="00E442E2" w:rsidP="00B07231">
            <w:pPr>
              <w:pStyle w:val="NoteText"/>
              <w:rPr>
                <w:color w:val="FF0000"/>
              </w:rPr>
            </w:pPr>
          </w:p>
          <w:p w:rsidR="00B07231" w:rsidRPr="006D1679" w:rsidRDefault="00B07231" w:rsidP="00B07231">
            <w:pPr>
              <w:pStyle w:val="NoteText"/>
              <w:rPr>
                <w:b/>
                <w:color w:val="FF0000"/>
              </w:rPr>
            </w:pPr>
            <w:r w:rsidRPr="006D1679">
              <w:rPr>
                <w:b/>
                <w:color w:val="FF0000"/>
              </w:rPr>
              <w:t xml:space="preserve">Prior HRA Balances: </w:t>
            </w:r>
          </w:p>
          <w:p w:rsidR="00B07231" w:rsidRPr="006D1679" w:rsidRDefault="00B07231" w:rsidP="00B07231">
            <w:pPr>
              <w:pStyle w:val="NoteText"/>
              <w:rPr>
                <w:color w:val="FF0000"/>
              </w:rPr>
            </w:pPr>
            <w:r w:rsidRPr="006D1679">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6D1679">
              <w:rPr>
                <w:b/>
                <w:color w:val="0000FF"/>
              </w:rPr>
              <w:t>90</w:t>
            </w:r>
            <w:r w:rsidRPr="006D1679">
              <w:rPr>
                <w:color w:val="FF0000"/>
              </w:rPr>
              <w:t xml:space="preserve"> days. The </w:t>
            </w:r>
            <w:r w:rsidRPr="006D1679">
              <w:rPr>
                <w:b/>
                <w:color w:val="0000FF"/>
              </w:rPr>
              <w:t>90</w:t>
            </w:r>
            <w:r w:rsidRPr="006D1679">
              <w:rPr>
                <w:color w:val="FF0000"/>
              </w:rPr>
              <w:t xml:space="preserve"> days are allowed in order for any run-out claims to be submitted, after the </w:t>
            </w:r>
            <w:r w:rsidRPr="006D1679">
              <w:rPr>
                <w:b/>
                <w:color w:val="0000FF"/>
              </w:rPr>
              <w:t>90</w:t>
            </w:r>
            <w:r w:rsidRPr="006D1679">
              <w:rPr>
                <w:color w:val="FF0000"/>
              </w:rPr>
              <w:t xml:space="preserve"> days any prior HRA balance is moved automatically. The current year election HRA funding is made available 1st of the year, prior HRA funds are available however after a </w:t>
            </w:r>
            <w:r w:rsidRPr="006D1679">
              <w:rPr>
                <w:b/>
                <w:color w:val="0000FF"/>
              </w:rPr>
              <w:t>90</w:t>
            </w:r>
            <w:r w:rsidRPr="006D1679">
              <w:rPr>
                <w:color w:val="FF0000"/>
              </w:rPr>
              <w:t xml:space="preserve"> day run-out. This is true if you move also from an Active plan to a Retiree plan.</w:t>
            </w:r>
          </w:p>
          <w:p w:rsidR="00126824" w:rsidRPr="006D1679" w:rsidRDefault="00126824">
            <w:pPr>
              <w:pStyle w:val="NoteText"/>
              <w:rPr>
                <w:color w:val="FF0000"/>
              </w:rPr>
            </w:pPr>
          </w:p>
        </w:tc>
      </w:tr>
      <w:tr w:rsidR="007F4A24"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b/>
                <w:color w:val="FF0000"/>
              </w:rPr>
            </w:pPr>
            <w:bookmarkStart w:id="28" w:name="Preexisting_Conditions"/>
            <w:r w:rsidRPr="006D1679">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bCs/>
                <w:snapToGrid w:val="0"/>
                <w:color w:val="FF0000"/>
              </w:rPr>
            </w:pPr>
            <w:r w:rsidRPr="006D1679">
              <w:rPr>
                <w:bCs/>
                <w:snapToGrid w:val="0"/>
                <w:color w:val="FF0000"/>
              </w:rPr>
              <w:t>None</w:t>
            </w:r>
          </w:p>
          <w:p w:rsidR="007F4A24" w:rsidRPr="006D1679" w:rsidRDefault="007F4A24">
            <w:pPr>
              <w:pStyle w:val="TableText"/>
              <w:rPr>
                <w:color w:val="FF0000"/>
              </w:rPr>
            </w:pPr>
          </w:p>
        </w:tc>
      </w:tr>
      <w:tr w:rsidR="007F4A24"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b/>
                <w:color w:val="FF0000"/>
              </w:rPr>
            </w:pPr>
            <w:bookmarkStart w:id="29" w:name="RC_Tolerance_Level"/>
            <w:r w:rsidRPr="006D1679">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pPr>
            <w:r w:rsidRPr="006D1679">
              <w:rPr>
                <w:b/>
                <w:bCs/>
                <w:color w:val="0000FF"/>
              </w:rPr>
              <w:t>$5</w:t>
            </w:r>
            <w:r w:rsidRPr="006D1679">
              <w:t xml:space="preserve"> </w:t>
            </w:r>
            <w:r w:rsidRPr="006D1679">
              <w:rPr>
                <w:color w:val="FF0000"/>
              </w:rPr>
              <w:t>Medical</w:t>
            </w:r>
            <w:r w:rsidRPr="006D1679">
              <w:rPr>
                <w:b/>
                <w:bCs/>
                <w:color w:val="0000FF"/>
              </w:rPr>
              <w:t>/$25</w:t>
            </w:r>
            <w:r w:rsidRPr="006D1679">
              <w:t xml:space="preserve"> </w:t>
            </w:r>
            <w:r w:rsidRPr="006D1679">
              <w:rPr>
                <w:color w:val="FF0000"/>
              </w:rPr>
              <w:t>Surgical</w:t>
            </w:r>
          </w:p>
          <w:p w:rsidR="007F4A24" w:rsidRPr="006D1679" w:rsidRDefault="007F4A24" w:rsidP="005C4D94">
            <w:pPr>
              <w:pStyle w:val="TableText"/>
              <w:rPr>
                <w:b/>
                <w:color w:val="FF0000"/>
              </w:rPr>
            </w:pPr>
          </w:p>
        </w:tc>
      </w:tr>
      <w:tr w:rsidR="007F4A24"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b/>
                <w:color w:val="FF0000"/>
              </w:rPr>
            </w:pPr>
            <w:bookmarkStart w:id="30" w:name="Run_In"/>
            <w:r w:rsidRPr="006D1679">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color w:val="FF0000"/>
              </w:rPr>
            </w:pPr>
            <w:r w:rsidRPr="006D1679">
              <w:rPr>
                <w:color w:val="FF0000"/>
              </w:rPr>
              <w:t>Not Applicable</w:t>
            </w:r>
          </w:p>
          <w:p w:rsidR="007F4A24" w:rsidRPr="006D1679" w:rsidRDefault="007F4A24">
            <w:pPr>
              <w:pStyle w:val="TableText"/>
              <w:rPr>
                <w:color w:val="FF0000"/>
              </w:rPr>
            </w:pPr>
          </w:p>
        </w:tc>
      </w:tr>
      <w:tr w:rsidR="007F4A24"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rsidP="0005640A">
            <w:pPr>
              <w:pStyle w:val="TableText"/>
              <w:rPr>
                <w:b/>
                <w:bCs/>
                <w:color w:val="FF00FF"/>
              </w:rPr>
            </w:pPr>
            <w:bookmarkStart w:id="31" w:name="Simply_Affordable"/>
            <w:r w:rsidRPr="006D1679">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rsidP="0005640A">
            <w:pPr>
              <w:pStyle w:val="TableText"/>
              <w:rPr>
                <w:color w:val="FF0000"/>
              </w:rPr>
            </w:pPr>
            <w:r w:rsidRPr="006D1679">
              <w:rPr>
                <w:color w:val="FF0000"/>
              </w:rPr>
              <w:t>Not Applicable</w:t>
            </w:r>
          </w:p>
          <w:p w:rsidR="007F4A24" w:rsidRPr="006D1679" w:rsidRDefault="007F4A24" w:rsidP="00460451">
            <w:pPr>
              <w:pStyle w:val="TableText"/>
              <w:numPr>
                <w:ilvl w:val="12"/>
                <w:numId w:val="0"/>
              </w:numPr>
              <w:rPr>
                <w:color w:val="FF00FF"/>
                <w:szCs w:val="24"/>
              </w:rPr>
            </w:pPr>
          </w:p>
        </w:tc>
      </w:tr>
      <w:tr w:rsidR="007F4A24" w:rsidRPr="006D167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b/>
                <w:color w:val="FF0000"/>
              </w:rPr>
            </w:pPr>
            <w:bookmarkStart w:id="32" w:name="Transition_of_Care_Pregnancy"/>
            <w:r w:rsidRPr="006D1679">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6D1679" w:rsidRDefault="007F4A24">
            <w:pPr>
              <w:pStyle w:val="TableText"/>
              <w:rPr>
                <w:color w:val="FF0000"/>
              </w:rPr>
            </w:pPr>
            <w:r w:rsidRPr="006D1679">
              <w:rPr>
                <w:b/>
                <w:bCs/>
                <w:color w:val="0000FF"/>
              </w:rPr>
              <w:t>3</w:t>
            </w:r>
            <w:r w:rsidRPr="006D1679">
              <w:rPr>
                <w:b/>
                <w:bCs/>
                <w:color w:val="0000FF"/>
                <w:vertAlign w:val="superscript"/>
              </w:rPr>
              <w:t>rd</w:t>
            </w:r>
            <w:r w:rsidRPr="006D1679">
              <w:rPr>
                <w:color w:val="FF0000"/>
              </w:rPr>
              <w:t xml:space="preserve"> trimester only covered.</w:t>
            </w:r>
          </w:p>
          <w:p w:rsidR="007F4A24" w:rsidRPr="006D1679" w:rsidRDefault="007F4A24" w:rsidP="005C4D94">
            <w:pPr>
              <w:pStyle w:val="TableText"/>
              <w:rPr>
                <w:b/>
                <w:color w:val="0000FF"/>
              </w:rPr>
            </w:pPr>
          </w:p>
        </w:tc>
      </w:tr>
    </w:tbl>
    <w:p w:rsidR="009C4BEF" w:rsidRPr="006D1679" w:rsidRDefault="009C4BEF">
      <w:pPr>
        <w:rPr>
          <w:sz w:val="24"/>
        </w:rPr>
      </w:pPr>
    </w:p>
    <w:p w:rsidR="009C4BEF" w:rsidRPr="006D1679" w:rsidRDefault="009C4BEF">
      <w:pPr>
        <w:pStyle w:val="--"/>
        <w:rPr>
          <w:sz w:val="24"/>
        </w:rPr>
      </w:pPr>
    </w:p>
    <w:p w:rsidR="007355F9" w:rsidRPr="006D1679" w:rsidRDefault="009C4BEF" w:rsidP="007355F9">
      <w:r w:rsidRPr="006D1679">
        <w:t>&lt;!--section=Deductibles--&gt;</w:t>
      </w:r>
    </w:p>
    <w:p w:rsidR="007355F9" w:rsidRPr="006D1679" w:rsidRDefault="007355F9" w:rsidP="007355F9"/>
    <w:p w:rsidR="007355F9" w:rsidRPr="006D1679" w:rsidRDefault="007355F9" w:rsidP="007355F9">
      <w:pPr>
        <w:pStyle w:val="iBAAGStandardTextItalics"/>
        <w:rPr>
          <w:rFonts w:ascii="Times New Roman" w:hAnsi="Times New Roman"/>
        </w:rPr>
      </w:pPr>
      <w:r w:rsidRPr="006D16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6D1679" w:rsidRDefault="007355F9" w:rsidP="007355F9">
      <w:pPr>
        <w:pStyle w:val="iBAAGStandardText"/>
        <w:rPr>
          <w:rFonts w:ascii="Times New Roman" w:hAnsi="Times New Roman"/>
          <w:i/>
        </w:rPr>
      </w:pPr>
    </w:p>
    <w:p w:rsidR="007355F9" w:rsidRPr="006D1679" w:rsidRDefault="007355F9" w:rsidP="007355F9">
      <w:pPr>
        <w:rPr>
          <w:rStyle w:val="Hyperlink"/>
          <w:i/>
          <w:iCs/>
          <w:sz w:val="24"/>
          <w:szCs w:val="24"/>
        </w:rPr>
      </w:pPr>
      <w:r w:rsidRPr="006D1679">
        <w:rPr>
          <w:i/>
          <w:iCs/>
          <w:sz w:val="24"/>
          <w:szCs w:val="24"/>
        </w:rPr>
        <w:t xml:space="preserve">Providers, this summary is for members, to review the terms of your participation agreement, please visit </w:t>
      </w:r>
      <w:hyperlink r:id="rId10" w:history="1">
        <w:r w:rsidR="00DA5CBF" w:rsidRPr="006D1679">
          <w:rPr>
            <w:i/>
            <w:iCs/>
            <w:color w:val="0000FF"/>
            <w:sz w:val="24"/>
            <w:szCs w:val="24"/>
            <w:u w:val="single"/>
          </w:rPr>
          <w:t>uhcprovider.com</w:t>
        </w:r>
      </w:hyperlink>
    </w:p>
    <w:p w:rsidR="009C4BEF" w:rsidRPr="006D1679" w:rsidRDefault="009C4BEF" w:rsidP="0006458D"/>
    <w:p w:rsidR="009C4BEF" w:rsidRPr="006D1679" w:rsidRDefault="009C4BEF">
      <w:pPr>
        <w:pBdr>
          <w:top w:val="double" w:sz="6" w:space="1" w:color="auto"/>
          <w:bottom w:val="double" w:sz="6" w:space="1" w:color="auto"/>
        </w:pBdr>
        <w:jc w:val="center"/>
        <w:outlineLvl w:val="0"/>
        <w:rPr>
          <w:b/>
          <w:bCs/>
          <w:color w:val="0000FF"/>
          <w:sz w:val="28"/>
        </w:rPr>
      </w:pPr>
      <w:bookmarkStart w:id="33" w:name="Deductibles"/>
      <w:r w:rsidRPr="006D1679">
        <w:rPr>
          <w:b/>
          <w:bCs/>
          <w:color w:val="0000FF"/>
          <w:sz w:val="28"/>
        </w:rPr>
        <w:t>DEDUCTIBLES</w:t>
      </w:r>
    </w:p>
    <w:bookmarkEnd w:id="33"/>
    <w:p w:rsidR="009C4BEF" w:rsidRPr="006D1679"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D1679"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6D1679" w:rsidRDefault="00AA650B">
            <w:pPr>
              <w:pStyle w:val="TableHeaderText"/>
              <w:rPr>
                <w:color w:val="000000"/>
              </w:rPr>
            </w:pPr>
            <w:r w:rsidRPr="006D167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6D1679" w:rsidRDefault="00100DBF">
            <w:pPr>
              <w:pStyle w:val="TableHeaderText"/>
              <w:rPr>
                <w:color w:val="000000"/>
              </w:rPr>
            </w:pPr>
            <w:r w:rsidRPr="006D1679">
              <w:rPr>
                <w:color w:val="000000"/>
              </w:rPr>
              <w:t>HRA PP1 PLAN</w:t>
            </w:r>
            <w:r w:rsidR="00AA650B" w:rsidRPr="006D1679">
              <w:rPr>
                <w:color w:val="000000"/>
              </w:rPr>
              <w:t xml:space="preserve"> </w:t>
            </w:r>
          </w:p>
          <w:p w:rsidR="00AA650B" w:rsidRPr="006D1679" w:rsidRDefault="00AA650B">
            <w:pPr>
              <w:pStyle w:val="TableHeaderText"/>
              <w:rPr>
                <w:color w:val="000000"/>
              </w:rPr>
            </w:pPr>
          </w:p>
        </w:tc>
      </w:tr>
      <w:tr w:rsidR="00EC74EE" w:rsidRPr="006D167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6D1679" w:rsidRDefault="00EC74EE" w:rsidP="00D21334">
            <w:pPr>
              <w:pStyle w:val="TableText"/>
              <w:numPr>
                <w:ilvl w:val="12"/>
                <w:numId w:val="0"/>
              </w:numPr>
              <w:rPr>
                <w:b/>
              </w:rPr>
            </w:pPr>
            <w:bookmarkStart w:id="34" w:name="Annual_Deductible"/>
            <w:r w:rsidRPr="006D1679">
              <w:rPr>
                <w:b/>
              </w:rPr>
              <w:t>Annual Deductible</w:t>
            </w:r>
            <w:bookmarkEnd w:id="34"/>
            <w:r w:rsidRPr="006D1679">
              <w:rPr>
                <w:b/>
              </w:rPr>
              <w:t xml:space="preserve"> </w:t>
            </w:r>
          </w:p>
          <w:p w:rsidR="00EC74EE" w:rsidRPr="006D1679" w:rsidRDefault="00EC74EE" w:rsidP="00D21334">
            <w:pPr>
              <w:pStyle w:val="TableText"/>
              <w:numPr>
                <w:ilvl w:val="12"/>
                <w:numId w:val="0"/>
              </w:numPr>
              <w:rPr>
                <w:b/>
              </w:rPr>
            </w:pPr>
          </w:p>
          <w:p w:rsidR="00EC74EE" w:rsidRPr="006D1679" w:rsidRDefault="00EC74EE" w:rsidP="00D21334">
            <w:pPr>
              <w:pStyle w:val="TableText"/>
              <w:numPr>
                <w:ilvl w:val="12"/>
                <w:numId w:val="0"/>
              </w:numPr>
              <w:rPr>
                <w:b/>
                <w:bCs/>
                <w:color w:val="FF00FF"/>
              </w:rPr>
            </w:pPr>
            <w:r w:rsidRPr="006D1679">
              <w:rPr>
                <w:color w:val="000000"/>
              </w:rPr>
              <w:t>The Annual Deductible applies to all Covered Health Services under the Policy, including Covered Health Services provided under the Outpatient Prescription Drug Rider.</w:t>
            </w:r>
          </w:p>
          <w:p w:rsidR="00EC74EE" w:rsidRPr="006D1679" w:rsidRDefault="00EC74EE" w:rsidP="00D21334">
            <w:pPr>
              <w:pStyle w:val="TableText"/>
              <w:numPr>
                <w:ilvl w:val="12"/>
                <w:numId w:val="0"/>
              </w:numPr>
              <w:rPr>
                <w:b/>
                <w:bCs/>
                <w:color w:val="FF00FF"/>
              </w:rPr>
            </w:pPr>
          </w:p>
          <w:p w:rsidR="00EC74EE" w:rsidRPr="006D1679" w:rsidRDefault="00EC74EE" w:rsidP="00D21334">
            <w:pPr>
              <w:pStyle w:val="TableText"/>
              <w:numPr>
                <w:ilvl w:val="12"/>
                <w:numId w:val="0"/>
              </w:numPr>
              <w:rPr>
                <w:rStyle w:val="wdColorBlackBoldItalic"/>
              </w:rPr>
            </w:pPr>
            <w:r w:rsidRPr="006D1679">
              <w:rPr>
                <w:rStyle w:val="wdColorBlackBoldItalic"/>
              </w:rPr>
              <w:t xml:space="preserve">Definition of </w:t>
            </w:r>
          </w:p>
          <w:p w:rsidR="00EC74EE" w:rsidRPr="006D1679" w:rsidRDefault="00EC74EE" w:rsidP="00D21334">
            <w:pPr>
              <w:pStyle w:val="TableText"/>
              <w:numPr>
                <w:ilvl w:val="12"/>
                <w:numId w:val="0"/>
              </w:numPr>
              <w:rPr>
                <w:b/>
                <w:bCs/>
                <w:i/>
                <w:iCs/>
                <w:snapToGrid w:val="0"/>
                <w:color w:val="000000"/>
              </w:rPr>
            </w:pPr>
            <w:r w:rsidRPr="006D1679">
              <w:rPr>
                <w:rStyle w:val="wdColorBlackBoldItalic"/>
              </w:rPr>
              <w:t>Annual Deductible</w:t>
            </w:r>
            <w:r w:rsidRPr="006D1679">
              <w:rPr>
                <w:b/>
                <w:bCs/>
                <w:i/>
                <w:iCs/>
                <w:snapToGrid w:val="0"/>
                <w:color w:val="000000"/>
              </w:rPr>
              <w:t xml:space="preserve"> -</w:t>
            </w:r>
          </w:p>
          <w:p w:rsidR="00EC74EE" w:rsidRPr="006D1679" w:rsidRDefault="00EC74EE" w:rsidP="00D21334">
            <w:pPr>
              <w:pStyle w:val="TableText"/>
              <w:rPr>
                <w:b/>
                <w:bCs/>
                <w:color w:val="FF00FF"/>
              </w:rPr>
            </w:pPr>
            <w:r w:rsidRPr="006D1679">
              <w:rPr>
                <w:color w:val="000000"/>
              </w:rPr>
              <w:t>The amount you must pay for Covered Health Services in a calendar</w:t>
            </w:r>
            <w:r w:rsidR="005C4D94" w:rsidRPr="006D1679">
              <w:rPr>
                <w:b/>
                <w:bCs/>
                <w:color w:val="FF00FF"/>
              </w:rPr>
              <w:t xml:space="preserve"> </w:t>
            </w:r>
            <w:r w:rsidRPr="006D1679">
              <w:rPr>
                <w:color w:val="000000"/>
              </w:rPr>
              <w:t xml:space="preserve">year before we will begin paying for Benefits in that </w:t>
            </w:r>
            <w:r w:rsidR="005C4D94" w:rsidRPr="006D1679">
              <w:rPr>
                <w:color w:val="000000"/>
              </w:rPr>
              <w:t>calendar</w:t>
            </w:r>
            <w:r w:rsidR="005C4D94" w:rsidRPr="006D1679">
              <w:rPr>
                <w:b/>
                <w:bCs/>
                <w:color w:val="FF00FF"/>
              </w:rPr>
              <w:t xml:space="preserve"> </w:t>
            </w:r>
            <w:r w:rsidR="005C4D94" w:rsidRPr="006D1679">
              <w:rPr>
                <w:color w:val="000000"/>
              </w:rPr>
              <w:t>year</w:t>
            </w:r>
            <w:r w:rsidRPr="006D1679">
              <w:rPr>
                <w:color w:val="000000"/>
              </w:rPr>
              <w:t>. The Annual Deductible applies to all Covered Health Services under the Policy, including Covered Health Services provided under the Outpatient Prescription Drug Rider.</w:t>
            </w:r>
          </w:p>
          <w:p w:rsidR="007D2B74" w:rsidRPr="006D1679" w:rsidRDefault="007D2B74" w:rsidP="005C4D94">
            <w:pPr>
              <w:pStyle w:val="TableText"/>
              <w:rPr>
                <w:color w:val="000000"/>
              </w:rPr>
            </w:pPr>
          </w:p>
          <w:p w:rsidR="003A44EE" w:rsidRPr="006D1679"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6D1679" w:rsidRDefault="00EC74EE" w:rsidP="00D21334">
            <w:pPr>
              <w:pStyle w:val="TableText"/>
              <w:rPr>
                <w:snapToGrid w:val="0"/>
              </w:rPr>
            </w:pPr>
            <w:r w:rsidRPr="006D1679">
              <w:rPr>
                <w:snapToGrid w:val="0"/>
              </w:rPr>
              <w:t xml:space="preserve">For single coverage, the Annual Deductible is </w:t>
            </w:r>
            <w:r w:rsidR="005C4D94" w:rsidRPr="006D1679">
              <w:rPr>
                <w:b/>
                <w:bCs/>
                <w:snapToGrid w:val="0"/>
                <w:color w:val="0000FF"/>
              </w:rPr>
              <w:t>$</w:t>
            </w:r>
            <w:r w:rsidR="004E53E9" w:rsidRPr="006D1679">
              <w:rPr>
                <w:b/>
                <w:bCs/>
                <w:snapToGrid w:val="0"/>
                <w:color w:val="0000FF"/>
              </w:rPr>
              <w:t>1</w:t>
            </w:r>
            <w:r w:rsidR="008B7FEA" w:rsidRPr="006D1679">
              <w:rPr>
                <w:b/>
                <w:bCs/>
                <w:snapToGrid w:val="0"/>
                <w:color w:val="0000FF"/>
              </w:rPr>
              <w:t>,</w:t>
            </w:r>
            <w:r w:rsidR="004E53E9" w:rsidRPr="006D1679">
              <w:rPr>
                <w:b/>
                <w:bCs/>
                <w:snapToGrid w:val="0"/>
                <w:color w:val="0000FF"/>
              </w:rPr>
              <w:t>5</w:t>
            </w:r>
            <w:r w:rsidR="008B7FEA" w:rsidRPr="006D1679">
              <w:rPr>
                <w:b/>
                <w:bCs/>
                <w:snapToGrid w:val="0"/>
                <w:color w:val="0000FF"/>
              </w:rPr>
              <w:t>00</w:t>
            </w:r>
            <w:r w:rsidRPr="006D1679">
              <w:rPr>
                <w:snapToGrid w:val="0"/>
                <w:color w:val="000000"/>
              </w:rPr>
              <w:t xml:space="preserve"> </w:t>
            </w:r>
            <w:r w:rsidRPr="006D1679">
              <w:rPr>
                <w:snapToGrid w:val="0"/>
              </w:rPr>
              <w:t>per Covered Person per</w:t>
            </w:r>
            <w:r w:rsidRPr="006D1679">
              <w:rPr>
                <w:snapToGrid w:val="0"/>
                <w:color w:val="000000"/>
              </w:rPr>
              <w:t xml:space="preserve"> calendar</w:t>
            </w:r>
            <w:r w:rsidRPr="006D1679">
              <w:rPr>
                <w:snapToGrid w:val="0"/>
              </w:rPr>
              <w:t xml:space="preserve"> year.</w:t>
            </w:r>
          </w:p>
          <w:p w:rsidR="004E53E9" w:rsidRPr="006D1679" w:rsidRDefault="004E53E9" w:rsidP="00D21334">
            <w:pPr>
              <w:pStyle w:val="TableText"/>
              <w:rPr>
                <w:snapToGrid w:val="0"/>
              </w:rPr>
            </w:pPr>
          </w:p>
          <w:p w:rsidR="004E53E9" w:rsidRPr="006D1679" w:rsidRDefault="004E53E9" w:rsidP="004E53E9">
            <w:pPr>
              <w:pStyle w:val="TableText"/>
              <w:rPr>
                <w:b/>
                <w:snapToGrid w:val="0"/>
                <w:color w:val="000000"/>
              </w:rPr>
            </w:pPr>
            <w:r w:rsidRPr="006D1679">
              <w:rPr>
                <w:snapToGrid w:val="0"/>
              </w:rPr>
              <w:t xml:space="preserve">If more than one person in a family is covered under the Policy, the single coverage Annual Deductible stated above does not apply. For family coverage, the family Annual Deductible is </w:t>
            </w:r>
            <w:r w:rsidRPr="006D1679">
              <w:rPr>
                <w:b/>
                <w:bCs/>
                <w:snapToGrid w:val="0"/>
                <w:color w:val="0000FF"/>
              </w:rPr>
              <w:t>$3,000</w:t>
            </w:r>
            <w:r w:rsidRPr="006D1679">
              <w:rPr>
                <w:snapToGrid w:val="0"/>
                <w:color w:val="000000"/>
              </w:rPr>
              <w:t xml:space="preserve"> </w:t>
            </w:r>
            <w:r w:rsidRPr="006D1679">
              <w:rPr>
                <w:snapToGrid w:val="0"/>
              </w:rPr>
              <w:t>per</w:t>
            </w:r>
            <w:r w:rsidRPr="006D1679">
              <w:rPr>
                <w:snapToGrid w:val="0"/>
                <w:color w:val="000000"/>
              </w:rPr>
              <w:t xml:space="preserve"> calendar year. No one in the family is eligible to receive Benefits until the family Annual Deductible is satisfied.</w:t>
            </w:r>
          </w:p>
          <w:p w:rsidR="004E53E9" w:rsidRPr="006D1679" w:rsidRDefault="004E53E9" w:rsidP="00D21334">
            <w:pPr>
              <w:pStyle w:val="TableText"/>
              <w:rPr>
                <w:snapToGrid w:val="0"/>
                <w:color w:val="000000"/>
              </w:rPr>
            </w:pPr>
          </w:p>
          <w:p w:rsidR="00EC74EE" w:rsidRPr="006D1679" w:rsidRDefault="00EC74EE" w:rsidP="00DF686C">
            <w:pPr>
              <w:pStyle w:val="TableText"/>
              <w:rPr>
                <w:b/>
                <w:bCs/>
                <w:color w:val="FF00FF"/>
              </w:rPr>
            </w:pPr>
          </w:p>
        </w:tc>
      </w:tr>
    </w:tbl>
    <w:p w:rsidR="009C4BEF" w:rsidRPr="006D1679" w:rsidRDefault="009C4BEF">
      <w:pPr>
        <w:rPr>
          <w:sz w:val="24"/>
        </w:rPr>
      </w:pPr>
    </w:p>
    <w:p w:rsidR="00053D08" w:rsidRPr="006D1679" w:rsidRDefault="00053D08">
      <w:pPr>
        <w:rPr>
          <w:sz w:val="24"/>
        </w:rPr>
      </w:pPr>
    </w:p>
    <w:p w:rsidR="009C4BEF" w:rsidRPr="006D1679" w:rsidRDefault="009C4BEF" w:rsidP="0006458D">
      <w:r w:rsidRPr="006D1679">
        <w:t>&lt;!--ID=CSR--&gt;</w:t>
      </w:r>
    </w:p>
    <w:p w:rsidR="009C4BEF" w:rsidRPr="006D1679" w:rsidRDefault="009C4BEF">
      <w:pPr>
        <w:outlineLvl w:val="0"/>
        <w:rPr>
          <w:b/>
          <w:color w:val="FF0000"/>
          <w:sz w:val="32"/>
        </w:rPr>
      </w:pPr>
      <w:r w:rsidRPr="006D16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D167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pPr>
              <w:pStyle w:val="TableHeaderText"/>
              <w:rPr>
                <w:color w:val="FF0000"/>
              </w:rPr>
            </w:pPr>
            <w:r w:rsidRPr="006D167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100DBF">
            <w:pPr>
              <w:pStyle w:val="TableHeaderText"/>
              <w:rPr>
                <w:color w:val="FF0000"/>
              </w:rPr>
            </w:pPr>
            <w:r w:rsidRPr="006D1679">
              <w:rPr>
                <w:color w:val="FF0000"/>
              </w:rPr>
              <w:t>HRA PP1 PLAN</w:t>
            </w:r>
            <w:r w:rsidR="00AA650B" w:rsidRPr="006D1679">
              <w:rPr>
                <w:color w:val="FF0000"/>
              </w:rPr>
              <w:t xml:space="preserve"> </w:t>
            </w:r>
          </w:p>
          <w:p w:rsidR="00AA650B" w:rsidRPr="006D1679" w:rsidRDefault="00AA650B">
            <w:pPr>
              <w:pStyle w:val="TableHeaderText"/>
              <w:rPr>
                <w:color w:val="FF0000"/>
              </w:rPr>
            </w:pPr>
          </w:p>
        </w:tc>
      </w:tr>
      <w:tr w:rsidR="00AA650B" w:rsidRPr="006D167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pPr>
              <w:pStyle w:val="TableText"/>
              <w:rPr>
                <w:b/>
                <w:color w:val="FF0000"/>
              </w:rPr>
            </w:pPr>
            <w:bookmarkStart w:id="35" w:name="Deductible_Cross_Apply"/>
            <w:r w:rsidRPr="006D1679">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053D08">
            <w:pPr>
              <w:pStyle w:val="Heading5"/>
              <w:rPr>
                <w:color w:val="FF0000"/>
              </w:rPr>
            </w:pPr>
            <w:r w:rsidRPr="006D1679">
              <w:rPr>
                <w:color w:val="FF0000"/>
              </w:rPr>
              <w:t>No</w:t>
            </w:r>
          </w:p>
          <w:p w:rsidR="00AA650B" w:rsidRPr="006D1679" w:rsidRDefault="00AA650B">
            <w:pPr>
              <w:rPr>
                <w:b/>
                <w:sz w:val="24"/>
              </w:rPr>
            </w:pPr>
          </w:p>
        </w:tc>
      </w:tr>
      <w:tr w:rsidR="00AA650B" w:rsidRPr="006D167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pPr>
              <w:pStyle w:val="TableText"/>
              <w:rPr>
                <w:b/>
                <w:color w:val="FF0000"/>
              </w:rPr>
            </w:pPr>
            <w:bookmarkStart w:id="36" w:name="Last_Quarter_Carry_Over"/>
            <w:r w:rsidRPr="006D1679">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053D08">
            <w:pPr>
              <w:pStyle w:val="Heading5"/>
              <w:rPr>
                <w:color w:val="FF0000"/>
              </w:rPr>
            </w:pPr>
            <w:r w:rsidRPr="006D1679">
              <w:rPr>
                <w:color w:val="FF0000"/>
              </w:rPr>
              <w:t>No</w:t>
            </w:r>
          </w:p>
          <w:p w:rsidR="00AA650B" w:rsidRPr="006D1679" w:rsidRDefault="00AA650B">
            <w:pPr>
              <w:rPr>
                <w:sz w:val="24"/>
              </w:rPr>
            </w:pPr>
          </w:p>
        </w:tc>
      </w:tr>
      <w:tr w:rsidR="00E13F5F" w:rsidRPr="006D167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6D1679" w:rsidRDefault="00E13F5F" w:rsidP="00C82C7E">
            <w:pPr>
              <w:pStyle w:val="TableText"/>
              <w:rPr>
                <w:b/>
                <w:bCs/>
                <w:color w:val="FF0000"/>
              </w:rPr>
            </w:pPr>
            <w:bookmarkStart w:id="37" w:name="Prorated_Deductible_and_OutofPocket"/>
            <w:r w:rsidRPr="006D1679">
              <w:rPr>
                <w:b/>
                <w:bCs/>
                <w:color w:val="FF0000"/>
              </w:rPr>
              <w:t>Prorated Deductible and Out-of-Pocket</w:t>
            </w:r>
            <w:bookmarkEnd w:id="37"/>
          </w:p>
          <w:p w:rsidR="00E13F5F" w:rsidRPr="006D1679"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6D1679" w:rsidRDefault="00E13F5F" w:rsidP="00C82C7E">
            <w:pPr>
              <w:pStyle w:val="TableText"/>
              <w:rPr>
                <w:b/>
                <w:bCs/>
                <w:color w:val="FF00FF"/>
              </w:rPr>
            </w:pPr>
            <w:r w:rsidRPr="006D1679">
              <w:rPr>
                <w:rStyle w:val="TableTextChar2"/>
                <w:b/>
                <w:bCs/>
                <w:color w:val="FF0000"/>
              </w:rPr>
              <w:t>Does Proration apply? Yes</w:t>
            </w:r>
          </w:p>
          <w:p w:rsidR="00E13F5F" w:rsidRPr="006D1679" w:rsidRDefault="00E13F5F" w:rsidP="00C82C7E">
            <w:pPr>
              <w:overflowPunct/>
              <w:spacing w:line="240" w:lineRule="atLeast"/>
              <w:textAlignment w:val="auto"/>
              <w:rPr>
                <w:b/>
                <w:bCs/>
                <w:color w:val="FF00FF"/>
                <w:sz w:val="24"/>
                <w:szCs w:val="24"/>
              </w:rPr>
            </w:pPr>
          </w:p>
          <w:p w:rsidR="00E13F5F" w:rsidRPr="006D1679" w:rsidRDefault="00E13F5F" w:rsidP="00C82C7E">
            <w:pPr>
              <w:pStyle w:val="TableText"/>
              <w:rPr>
                <w:b/>
                <w:bCs/>
                <w:color w:val="FF0000"/>
              </w:rPr>
            </w:pPr>
            <w:r w:rsidRPr="006D1679">
              <w:rPr>
                <w:b/>
                <w:bCs/>
                <w:color w:val="FF0000"/>
              </w:rPr>
              <w:t xml:space="preserve">What is the Proration interval? </w:t>
            </w:r>
          </w:p>
          <w:p w:rsidR="00E13F5F" w:rsidRPr="006D1679" w:rsidRDefault="00D972F7" w:rsidP="00C82C7E">
            <w:pPr>
              <w:pStyle w:val="TableText"/>
              <w:rPr>
                <w:b/>
                <w:bCs/>
                <w:color w:val="FF0000"/>
              </w:rPr>
            </w:pPr>
            <w:r w:rsidRPr="006D1679">
              <w:rPr>
                <w:b/>
                <w:bCs/>
                <w:color w:val="FF0000"/>
              </w:rPr>
              <w:t>Q</w:t>
            </w:r>
            <w:r w:rsidR="00E13F5F" w:rsidRPr="006D1679">
              <w:rPr>
                <w:b/>
                <w:bCs/>
                <w:color w:val="FF0000"/>
              </w:rPr>
              <w:t>uarterly</w:t>
            </w:r>
          </w:p>
          <w:p w:rsidR="00E13F5F" w:rsidRPr="006D1679" w:rsidRDefault="00E13F5F" w:rsidP="00C82C7E">
            <w:pPr>
              <w:pStyle w:val="TableText"/>
              <w:rPr>
                <w:b/>
                <w:bCs/>
                <w:color w:val="FF0000"/>
              </w:rPr>
            </w:pPr>
          </w:p>
          <w:p w:rsidR="00E13F5F" w:rsidRPr="006D1679" w:rsidRDefault="00E13F5F" w:rsidP="00C82C7E">
            <w:pPr>
              <w:pStyle w:val="TableText"/>
            </w:pPr>
            <w:r w:rsidRPr="006D1679">
              <w:rPr>
                <w:b/>
                <w:bCs/>
                <w:color w:val="FF0000"/>
              </w:rPr>
              <w:t>Will midyear enrollments be allowed?  Yes</w:t>
            </w:r>
            <w:r w:rsidRPr="006D1679">
              <w:t xml:space="preserve"> </w:t>
            </w:r>
          </w:p>
          <w:p w:rsidR="00E13F5F" w:rsidRPr="006D1679" w:rsidRDefault="00E13F5F" w:rsidP="00C82C7E">
            <w:pPr>
              <w:overflowPunct/>
              <w:spacing w:line="240" w:lineRule="atLeast"/>
              <w:textAlignment w:val="auto"/>
              <w:rPr>
                <w:b/>
                <w:bCs/>
                <w:color w:val="FF0000"/>
                <w:sz w:val="24"/>
                <w:szCs w:val="24"/>
              </w:rPr>
            </w:pPr>
          </w:p>
          <w:p w:rsidR="00E13F5F" w:rsidRPr="006D1679" w:rsidRDefault="00E13F5F" w:rsidP="00C82C7E">
            <w:pPr>
              <w:pStyle w:val="TableText"/>
              <w:rPr>
                <w:b/>
                <w:bCs/>
                <w:color w:val="FF0000"/>
              </w:rPr>
            </w:pPr>
            <w:r w:rsidRPr="006D1679">
              <w:rPr>
                <w:b/>
                <w:bCs/>
                <w:color w:val="FF0000"/>
              </w:rPr>
              <w:t xml:space="preserve">Which Proration Event is appropriate for this customer? </w:t>
            </w:r>
          </w:p>
          <w:p w:rsidR="00E13F5F" w:rsidRPr="006D1679" w:rsidRDefault="00E13F5F" w:rsidP="00C82C7E">
            <w:pPr>
              <w:pStyle w:val="TableText"/>
              <w:rPr>
                <w:b/>
                <w:bCs/>
                <w:color w:val="FF0000"/>
              </w:rPr>
            </w:pPr>
            <w:r w:rsidRPr="006D1679">
              <w:rPr>
                <w:b/>
                <w:bCs/>
                <w:color w:val="FF0000"/>
              </w:rPr>
              <w:t xml:space="preserve">Both </w:t>
            </w:r>
            <w:r w:rsidR="00963C94" w:rsidRPr="006D1679">
              <w:rPr>
                <w:b/>
                <w:bCs/>
                <w:color w:val="FF0000"/>
              </w:rPr>
              <w:t>Mid-Year</w:t>
            </w:r>
            <w:r w:rsidRPr="006D1679">
              <w:rPr>
                <w:b/>
                <w:bCs/>
                <w:color w:val="FF0000"/>
              </w:rPr>
              <w:t xml:space="preserve"> Hire and </w:t>
            </w:r>
            <w:r w:rsidR="00963C94" w:rsidRPr="006D1679">
              <w:rPr>
                <w:b/>
                <w:bCs/>
                <w:color w:val="FF0000"/>
              </w:rPr>
              <w:t>Mid-Year</w:t>
            </w:r>
            <w:r w:rsidRPr="006D1679">
              <w:rPr>
                <w:b/>
                <w:bCs/>
                <w:color w:val="FF0000"/>
              </w:rPr>
              <w:t xml:space="preserve"> Status Change</w:t>
            </w:r>
          </w:p>
          <w:p w:rsidR="00E13F5F" w:rsidRPr="006D1679" w:rsidRDefault="00E13F5F" w:rsidP="00C82C7E">
            <w:pPr>
              <w:pStyle w:val="TableText"/>
              <w:rPr>
                <w:b/>
                <w:bCs/>
                <w:color w:val="FF0000"/>
              </w:rPr>
            </w:pPr>
          </w:p>
          <w:p w:rsidR="00E13F5F" w:rsidRPr="006D1679" w:rsidRDefault="00E13F5F" w:rsidP="00C82C7E">
            <w:pPr>
              <w:pStyle w:val="TableText"/>
              <w:rPr>
                <w:b/>
                <w:bCs/>
                <w:color w:val="FF0000"/>
              </w:rPr>
            </w:pPr>
            <w:r w:rsidRPr="006D1679">
              <w:rPr>
                <w:b/>
                <w:bCs/>
                <w:color w:val="FF0000"/>
              </w:rPr>
              <w:t>Does the plan design contain an embedded deductible/out-of-pocket or non-embedded deductible/out-of-pocket?</w:t>
            </w:r>
          </w:p>
          <w:p w:rsidR="00E13F5F" w:rsidRPr="006D1679" w:rsidRDefault="00E13F5F" w:rsidP="00411C36">
            <w:pPr>
              <w:pStyle w:val="TableText"/>
              <w:rPr>
                <w:b/>
                <w:bCs/>
                <w:color w:val="FF0000"/>
                <w:szCs w:val="24"/>
              </w:rPr>
            </w:pPr>
            <w:r w:rsidRPr="006D1679">
              <w:rPr>
                <w:b/>
                <w:bCs/>
                <w:color w:val="FF0000"/>
              </w:rPr>
              <w:t>Non-Embedded Deductible/Out-of-Pocket Plan Design</w:t>
            </w:r>
          </w:p>
        </w:tc>
      </w:tr>
    </w:tbl>
    <w:p w:rsidR="009C4BEF" w:rsidRPr="006D1679" w:rsidRDefault="009C4BEF">
      <w:pPr>
        <w:rPr>
          <w:color w:val="FF0000"/>
          <w:sz w:val="24"/>
        </w:rPr>
      </w:pPr>
    </w:p>
    <w:p w:rsidR="009C4BEF" w:rsidRPr="006D1679" w:rsidRDefault="009C4BEF">
      <w:pPr>
        <w:rPr>
          <w:color w:val="FF0000"/>
          <w:sz w:val="24"/>
        </w:rPr>
      </w:pPr>
    </w:p>
    <w:p w:rsidR="007355F9" w:rsidRPr="006D1679" w:rsidRDefault="009C4BEF" w:rsidP="007355F9">
      <w:r w:rsidRPr="006D1679">
        <w:t>&lt;!--section=Out_of_Pocket--&gt;</w:t>
      </w:r>
    </w:p>
    <w:p w:rsidR="007355F9" w:rsidRPr="006D1679" w:rsidRDefault="007355F9" w:rsidP="007355F9"/>
    <w:p w:rsidR="007355F9" w:rsidRPr="006D1679" w:rsidRDefault="007355F9" w:rsidP="007355F9">
      <w:pPr>
        <w:pStyle w:val="iBAAGStandardTextItalics"/>
        <w:rPr>
          <w:rFonts w:ascii="Times New Roman" w:hAnsi="Times New Roman"/>
        </w:rPr>
      </w:pPr>
      <w:r w:rsidRPr="006D16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6D1679" w:rsidRDefault="007355F9" w:rsidP="007355F9">
      <w:pPr>
        <w:pStyle w:val="iBAAGStandardText"/>
        <w:rPr>
          <w:rFonts w:ascii="Times New Roman" w:hAnsi="Times New Roman"/>
          <w:i/>
        </w:rPr>
      </w:pPr>
    </w:p>
    <w:p w:rsidR="007355F9" w:rsidRPr="006D1679" w:rsidRDefault="007355F9" w:rsidP="007355F9">
      <w:pPr>
        <w:rPr>
          <w:rStyle w:val="Hyperlink"/>
          <w:i/>
          <w:iCs/>
          <w:sz w:val="24"/>
          <w:szCs w:val="24"/>
        </w:rPr>
      </w:pPr>
      <w:r w:rsidRPr="006D1679">
        <w:rPr>
          <w:i/>
          <w:iCs/>
          <w:sz w:val="24"/>
          <w:szCs w:val="24"/>
        </w:rPr>
        <w:t xml:space="preserve">Providers, this summary is for members, to review the terms of your participation agreement, please visit </w:t>
      </w:r>
      <w:hyperlink r:id="rId11" w:history="1">
        <w:r w:rsidR="00DA5CBF" w:rsidRPr="006D1679">
          <w:rPr>
            <w:i/>
            <w:iCs/>
            <w:color w:val="0000FF"/>
            <w:sz w:val="24"/>
            <w:szCs w:val="24"/>
            <w:u w:val="single"/>
          </w:rPr>
          <w:t>uhcprovider.com</w:t>
        </w:r>
      </w:hyperlink>
    </w:p>
    <w:p w:rsidR="009C4BEF" w:rsidRPr="006D1679" w:rsidRDefault="009C4BEF" w:rsidP="0006458D"/>
    <w:p w:rsidR="009C4BEF" w:rsidRPr="006D1679" w:rsidRDefault="009C4BEF">
      <w:pPr>
        <w:pBdr>
          <w:top w:val="double" w:sz="6" w:space="1" w:color="auto"/>
          <w:bottom w:val="double" w:sz="6" w:space="1" w:color="auto"/>
        </w:pBdr>
        <w:jc w:val="center"/>
        <w:outlineLvl w:val="0"/>
        <w:rPr>
          <w:b/>
          <w:bCs/>
          <w:color w:val="0000FF"/>
          <w:sz w:val="28"/>
        </w:rPr>
      </w:pPr>
      <w:bookmarkStart w:id="38" w:name="Out_of_Pocket"/>
      <w:r w:rsidRPr="006D1679">
        <w:rPr>
          <w:b/>
          <w:bCs/>
          <w:color w:val="0000FF"/>
          <w:sz w:val="28"/>
        </w:rPr>
        <w:t>OUT OF POCKET</w:t>
      </w:r>
    </w:p>
    <w:bookmarkEnd w:id="38"/>
    <w:p w:rsidR="009C4BEF" w:rsidRPr="006D167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D1679"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6D1679" w:rsidRDefault="00AA650B">
            <w:pPr>
              <w:pStyle w:val="TableHeaderText"/>
              <w:rPr>
                <w:color w:val="000000"/>
              </w:rPr>
            </w:pPr>
            <w:r w:rsidRPr="006D167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6D1679" w:rsidRDefault="00100DBF">
            <w:pPr>
              <w:pStyle w:val="TableHeaderText"/>
              <w:rPr>
                <w:color w:val="000000"/>
              </w:rPr>
            </w:pPr>
            <w:r w:rsidRPr="006D1679">
              <w:rPr>
                <w:color w:val="000000"/>
              </w:rPr>
              <w:t>HRA PP1 PLAN</w:t>
            </w:r>
            <w:r w:rsidR="00AA650B" w:rsidRPr="006D1679">
              <w:rPr>
                <w:color w:val="000000"/>
              </w:rPr>
              <w:t xml:space="preserve"> </w:t>
            </w:r>
          </w:p>
          <w:p w:rsidR="00AA650B" w:rsidRPr="006D1679" w:rsidRDefault="00AA650B">
            <w:pPr>
              <w:pStyle w:val="TableHeaderText"/>
              <w:rPr>
                <w:color w:val="000000"/>
              </w:rPr>
            </w:pPr>
          </w:p>
        </w:tc>
      </w:tr>
      <w:tr w:rsidR="00EC74EE" w:rsidRPr="006D167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6D1679" w:rsidRDefault="00EC74EE" w:rsidP="00D21334">
            <w:pPr>
              <w:pStyle w:val="TableText"/>
              <w:numPr>
                <w:ilvl w:val="12"/>
                <w:numId w:val="0"/>
              </w:numPr>
              <w:rPr>
                <w:b/>
              </w:rPr>
            </w:pPr>
            <w:bookmarkStart w:id="39" w:name="OutofPocket_Maximum_OOPM"/>
            <w:r w:rsidRPr="006D1679">
              <w:rPr>
                <w:b/>
              </w:rPr>
              <w:t>Out-of-Pocket Maximum (OOPM)</w:t>
            </w:r>
            <w:bookmarkEnd w:id="39"/>
          </w:p>
          <w:p w:rsidR="00EC74EE" w:rsidRPr="006D1679" w:rsidRDefault="00EC74EE" w:rsidP="00D21334">
            <w:pPr>
              <w:pStyle w:val="TableText"/>
              <w:numPr>
                <w:ilvl w:val="12"/>
                <w:numId w:val="0"/>
              </w:numPr>
              <w:rPr>
                <w:b/>
              </w:rPr>
            </w:pPr>
          </w:p>
          <w:p w:rsidR="00EC74EE" w:rsidRPr="006D1679" w:rsidRDefault="00EC74EE" w:rsidP="00D21334">
            <w:pPr>
              <w:pStyle w:val="TableText"/>
              <w:numPr>
                <w:ilvl w:val="12"/>
                <w:numId w:val="0"/>
              </w:numPr>
              <w:rPr>
                <w:rStyle w:val="wdColorBlackBoldItalic"/>
              </w:rPr>
            </w:pPr>
            <w:r w:rsidRPr="006D1679">
              <w:rPr>
                <w:rStyle w:val="wdColorBlackBoldItalic"/>
              </w:rPr>
              <w:t xml:space="preserve">Definition of </w:t>
            </w:r>
          </w:p>
          <w:p w:rsidR="00EC74EE" w:rsidRPr="006D1679" w:rsidRDefault="00EC74EE" w:rsidP="00D21334">
            <w:pPr>
              <w:pStyle w:val="TableText"/>
              <w:rPr>
                <w:snapToGrid w:val="0"/>
                <w:color w:val="000000"/>
              </w:rPr>
            </w:pPr>
            <w:r w:rsidRPr="006D1679">
              <w:rPr>
                <w:rStyle w:val="wdColorBlackBoldItalic"/>
              </w:rPr>
              <w:t>Out-of-Pocket Maximum</w:t>
            </w:r>
            <w:r w:rsidRPr="006D1679">
              <w:rPr>
                <w:b/>
                <w:bCs/>
                <w:i/>
                <w:iCs/>
                <w:snapToGrid w:val="0"/>
                <w:color w:val="000000"/>
              </w:rPr>
              <w:t xml:space="preserve"> -</w:t>
            </w:r>
            <w:r w:rsidRPr="006D1679">
              <w:rPr>
                <w:snapToGrid w:val="0"/>
                <w:color w:val="000000"/>
              </w:rPr>
              <w:t xml:space="preserve"> The maximum amount of </w:t>
            </w:r>
          </w:p>
          <w:p w:rsidR="00EC74EE" w:rsidRPr="006D1679" w:rsidRDefault="00EC74EE" w:rsidP="00D21334">
            <w:pPr>
              <w:pStyle w:val="TableText"/>
              <w:rPr>
                <w:snapToGrid w:val="0"/>
                <w:color w:val="000000"/>
              </w:rPr>
            </w:pPr>
            <w:r w:rsidRPr="006D1679">
              <w:rPr>
                <w:snapToGrid w:val="0"/>
                <w:color w:val="000000"/>
              </w:rPr>
              <w:t>Annual Deductible you pay every calendar</w:t>
            </w:r>
            <w:r w:rsidRPr="006D1679">
              <w:rPr>
                <w:b/>
                <w:bCs/>
                <w:snapToGrid w:val="0"/>
                <w:color w:val="FF00FF"/>
              </w:rPr>
              <w:t xml:space="preserve"> </w:t>
            </w:r>
            <w:r w:rsidRPr="006D1679">
              <w:rPr>
                <w:snapToGrid w:val="0"/>
                <w:color w:val="000000"/>
              </w:rPr>
              <w:t xml:space="preserve">year. Once you reach the Out-of-Pocket Maximum, Benefits for those Covered Health Services that apply to the Out-of-Pocket Maximum are payable at </w:t>
            </w:r>
            <w:r w:rsidRPr="006D1679">
              <w:rPr>
                <w:b/>
                <w:bCs/>
                <w:snapToGrid w:val="0"/>
                <w:color w:val="0000FF"/>
              </w:rPr>
              <w:t>100%</w:t>
            </w:r>
            <w:r w:rsidRPr="006D1679">
              <w:rPr>
                <w:b/>
                <w:bCs/>
                <w:snapToGrid w:val="0"/>
                <w:color w:val="000000"/>
              </w:rPr>
              <w:t xml:space="preserve"> </w:t>
            </w:r>
            <w:r w:rsidRPr="006D1679">
              <w:rPr>
                <w:snapToGrid w:val="0"/>
                <w:color w:val="000000"/>
              </w:rPr>
              <w:t>of Eligible Expenses during the rest of that calendar  year.</w:t>
            </w:r>
            <w:r w:rsidRPr="006D1679">
              <w:rPr>
                <w:b/>
                <w:bCs/>
                <w:snapToGrid w:val="0"/>
                <w:color w:val="FF00FF"/>
              </w:rPr>
              <w:t xml:space="preserve"> </w:t>
            </w:r>
            <w:r w:rsidRPr="006D1679">
              <w:rPr>
                <w:color w:val="000000"/>
              </w:rPr>
              <w:t>The Out-of-Pocket Maximum applies to all Covered Health Services under the Policy, including Covered Health Services provided under the Outpatient Prescription Drug Rider.</w:t>
            </w:r>
            <w:r w:rsidRPr="006D1679">
              <w:rPr>
                <w:b/>
                <w:bCs/>
                <w:color w:val="FF00FF"/>
              </w:rPr>
              <w:t xml:space="preserve"> </w:t>
            </w:r>
          </w:p>
          <w:p w:rsidR="00EC74EE" w:rsidRPr="006D1679" w:rsidRDefault="00EC74EE" w:rsidP="00D21334">
            <w:pPr>
              <w:pStyle w:val="TableText"/>
              <w:rPr>
                <w:b/>
                <w:bCs/>
                <w:color w:val="000000"/>
              </w:rPr>
            </w:pPr>
          </w:p>
          <w:p w:rsidR="00EC74EE" w:rsidRPr="006D1679" w:rsidRDefault="00EC74EE" w:rsidP="00D21334">
            <w:pPr>
              <w:pStyle w:val="TableText"/>
              <w:rPr>
                <w:b/>
                <w:bCs/>
                <w:snapToGrid w:val="0"/>
                <w:color w:val="000000"/>
              </w:rPr>
            </w:pPr>
            <w:r w:rsidRPr="006D1679">
              <w:rPr>
                <w:b/>
                <w:bCs/>
                <w:snapToGrid w:val="0"/>
                <w:color w:val="000000"/>
              </w:rPr>
              <w:t>The following costs will never apply to the Out-of-Pocket Maximum:</w:t>
            </w:r>
          </w:p>
          <w:p w:rsidR="00EC74EE" w:rsidRPr="006D1679" w:rsidRDefault="00EC74EE" w:rsidP="00D21334">
            <w:pPr>
              <w:pStyle w:val="TableText"/>
              <w:ind w:left="316" w:hanging="316"/>
              <w:rPr>
                <w:snapToGrid w:val="0"/>
              </w:rPr>
            </w:pPr>
            <w:r w:rsidRPr="006D1679">
              <w:rPr>
                <w:snapToGrid w:val="0"/>
              </w:rPr>
              <w:t>●   Any charges for non-Covered Health Services.</w:t>
            </w:r>
          </w:p>
          <w:p w:rsidR="009B3C1C" w:rsidRPr="006D1679" w:rsidRDefault="00EC74EE" w:rsidP="00D21334">
            <w:pPr>
              <w:pStyle w:val="TableText"/>
              <w:ind w:left="316" w:hanging="316"/>
              <w:rPr>
                <w:snapToGrid w:val="0"/>
                <w:color w:val="000000"/>
              </w:rPr>
            </w:pPr>
            <w:r w:rsidRPr="006D1679">
              <w:rPr>
                <w:snapToGrid w:val="0"/>
                <w:color w:val="000000"/>
              </w:rPr>
              <w:t xml:space="preserve">●   </w:t>
            </w:r>
            <w:r w:rsidR="009B3C1C" w:rsidRPr="006D1679">
              <w:rPr>
                <w:snapToGrid w:val="0"/>
                <w:color w:val="000000"/>
              </w:rPr>
              <w:t xml:space="preserve">The amount of any reduced Benefits if you don't obtain prior authorization as described in the section titled </w:t>
            </w:r>
            <w:r w:rsidR="009B3C1C" w:rsidRPr="006D1679">
              <w:rPr>
                <w:b/>
                <w:bCs/>
                <w:i/>
                <w:iCs/>
                <w:snapToGrid w:val="0"/>
                <w:color w:val="000000"/>
              </w:rPr>
              <w:t>Prior Authorization</w:t>
            </w:r>
            <w:r w:rsidR="009B3C1C" w:rsidRPr="006D1679">
              <w:rPr>
                <w:b/>
                <w:bCs/>
                <w:iCs/>
                <w:snapToGrid w:val="0"/>
                <w:color w:val="FF00FF"/>
              </w:rPr>
              <w:t xml:space="preserve"> </w:t>
            </w:r>
            <w:r w:rsidR="009B3C1C" w:rsidRPr="006D1679">
              <w:rPr>
                <w:b/>
                <w:bCs/>
                <w:i/>
                <w:iCs/>
                <w:snapToGrid w:val="0"/>
                <w:color w:val="000000"/>
              </w:rPr>
              <w:t>Requirements.</w:t>
            </w:r>
          </w:p>
          <w:p w:rsidR="00EC74EE" w:rsidRPr="006D1679" w:rsidRDefault="00EC74EE" w:rsidP="00D21334">
            <w:pPr>
              <w:pStyle w:val="TableText"/>
              <w:ind w:left="316" w:hanging="316"/>
              <w:rPr>
                <w:snapToGrid w:val="0"/>
                <w:color w:val="000000"/>
              </w:rPr>
            </w:pPr>
            <w:r w:rsidRPr="006D1679">
              <w:rPr>
                <w:snapToGrid w:val="0"/>
                <w:color w:val="000000"/>
              </w:rPr>
              <w:t>●   Charges that exceed Eligible Expenses.</w:t>
            </w:r>
          </w:p>
          <w:p w:rsidR="00EC74EE" w:rsidRPr="006D1679" w:rsidRDefault="00EC74EE" w:rsidP="00D21334">
            <w:pPr>
              <w:pStyle w:val="TableText"/>
              <w:ind w:left="316" w:hanging="316"/>
              <w:rPr>
                <w:snapToGrid w:val="0"/>
                <w:color w:val="000000"/>
              </w:rPr>
            </w:pPr>
            <w:r w:rsidRPr="006D1679">
              <w:rPr>
                <w:snapToGrid w:val="0"/>
                <w:color w:val="000000"/>
              </w:rPr>
              <w:t xml:space="preserve">●   Any Copayments for Covered Health Services below:  </w:t>
            </w:r>
          </w:p>
          <w:p w:rsidR="00EC74EE" w:rsidRPr="006D1679" w:rsidRDefault="00EC74EE" w:rsidP="00D21334">
            <w:pPr>
              <w:pStyle w:val="TableText"/>
              <w:rPr>
                <w:b/>
                <w:bCs/>
                <w:snapToGrid w:val="0"/>
                <w:color w:val="0000FF"/>
              </w:rPr>
            </w:pPr>
            <w:r w:rsidRPr="006D1679">
              <w:rPr>
                <w:snapToGrid w:val="0"/>
              </w:rPr>
              <w:t>Not Applicable.  All covered health services which have an applicable coinsurance for which the member is liable, will accumulate to the out of pocket.</w:t>
            </w:r>
            <w:r w:rsidRPr="006D1679">
              <w:rPr>
                <w:snapToGrid w:val="0"/>
                <w:color w:val="0000FF"/>
              </w:rPr>
              <w:t xml:space="preserve">  </w:t>
            </w:r>
          </w:p>
          <w:p w:rsidR="00EC74EE" w:rsidRPr="006D1679"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6D1679" w:rsidRDefault="00EC74EE" w:rsidP="00D21334">
            <w:pPr>
              <w:pStyle w:val="TableText"/>
              <w:rPr>
                <w:snapToGrid w:val="0"/>
                <w:color w:val="000000"/>
              </w:rPr>
            </w:pPr>
            <w:r w:rsidRPr="006D1679">
              <w:rPr>
                <w:snapToGrid w:val="0"/>
                <w:color w:val="000000"/>
              </w:rPr>
              <w:t xml:space="preserve">For single coverage, the Out-of-Pocket Maximum is </w:t>
            </w:r>
          </w:p>
          <w:p w:rsidR="00EC74EE" w:rsidRPr="006D1679" w:rsidRDefault="00311FB3" w:rsidP="00D21334">
            <w:pPr>
              <w:pStyle w:val="TableText"/>
              <w:rPr>
                <w:snapToGrid w:val="0"/>
                <w:color w:val="000000"/>
              </w:rPr>
            </w:pPr>
            <w:r w:rsidRPr="006D1679">
              <w:rPr>
                <w:b/>
                <w:bCs/>
                <w:snapToGrid w:val="0"/>
                <w:color w:val="0000FF"/>
              </w:rPr>
              <w:t>$</w:t>
            </w:r>
            <w:r w:rsidR="002A7B45" w:rsidRPr="006D1679">
              <w:rPr>
                <w:b/>
                <w:bCs/>
                <w:snapToGrid w:val="0"/>
                <w:color w:val="0000FF"/>
              </w:rPr>
              <w:t>3</w:t>
            </w:r>
            <w:r w:rsidR="007F2767" w:rsidRPr="006D1679">
              <w:rPr>
                <w:b/>
                <w:bCs/>
                <w:snapToGrid w:val="0"/>
                <w:color w:val="0000FF"/>
              </w:rPr>
              <w:t>,</w:t>
            </w:r>
            <w:r w:rsidR="00AD7875" w:rsidRPr="006D1679">
              <w:rPr>
                <w:b/>
                <w:bCs/>
                <w:snapToGrid w:val="0"/>
                <w:color w:val="0000FF"/>
              </w:rPr>
              <w:t>6</w:t>
            </w:r>
            <w:r w:rsidR="007F2767" w:rsidRPr="006D1679">
              <w:rPr>
                <w:b/>
                <w:bCs/>
                <w:snapToGrid w:val="0"/>
                <w:color w:val="0000FF"/>
              </w:rPr>
              <w:t>00</w:t>
            </w:r>
            <w:r w:rsidR="00EC74EE" w:rsidRPr="006D1679">
              <w:rPr>
                <w:snapToGrid w:val="0"/>
                <w:color w:val="000000"/>
              </w:rPr>
              <w:t xml:space="preserve"> per Covered Person per calendar</w:t>
            </w:r>
            <w:r w:rsidR="00EC74EE" w:rsidRPr="006D1679">
              <w:rPr>
                <w:b/>
                <w:bCs/>
                <w:snapToGrid w:val="0"/>
                <w:color w:val="FF00FF"/>
              </w:rPr>
              <w:t xml:space="preserve"> </w:t>
            </w:r>
            <w:r w:rsidR="00EC74EE" w:rsidRPr="006D1679">
              <w:rPr>
                <w:snapToGrid w:val="0"/>
                <w:color w:val="000000"/>
              </w:rPr>
              <w:t>year.</w:t>
            </w:r>
          </w:p>
          <w:p w:rsidR="00EC74EE" w:rsidRPr="006D1679" w:rsidRDefault="00EC74EE" w:rsidP="007F2767">
            <w:pPr>
              <w:pStyle w:val="TableText"/>
              <w:rPr>
                <w:b/>
                <w:bCs/>
                <w:color w:val="000000"/>
              </w:rPr>
            </w:pPr>
          </w:p>
          <w:p w:rsidR="002A7B45" w:rsidRPr="006D1679" w:rsidRDefault="002A7B45" w:rsidP="002A7B45">
            <w:pPr>
              <w:pStyle w:val="TableText"/>
              <w:rPr>
                <w:b/>
                <w:color w:val="FF00FF"/>
              </w:rPr>
            </w:pPr>
            <w:r w:rsidRPr="006D1679">
              <w:rPr>
                <w:snapToGrid w:val="0"/>
                <w:color w:val="000000"/>
              </w:rPr>
              <w:t xml:space="preserve">If more than one person in a family is covered under the Policy, the single coverage Out-of-Pocket Maximum stated above does not apply. For family coverage, the family Out-of-Pocket Maximum is </w:t>
            </w:r>
            <w:r w:rsidRPr="006D1679">
              <w:rPr>
                <w:b/>
                <w:bCs/>
                <w:snapToGrid w:val="0"/>
                <w:color w:val="0000FF"/>
              </w:rPr>
              <w:t>$</w:t>
            </w:r>
            <w:r w:rsidR="009B3C1C" w:rsidRPr="006D1679">
              <w:rPr>
                <w:b/>
                <w:bCs/>
                <w:snapToGrid w:val="0"/>
                <w:color w:val="0000FF"/>
              </w:rPr>
              <w:t>6,850</w:t>
            </w:r>
            <w:r w:rsidRPr="006D1679">
              <w:rPr>
                <w:snapToGrid w:val="0"/>
                <w:color w:val="000000"/>
              </w:rPr>
              <w:t xml:space="preserve"> per calendar year</w:t>
            </w:r>
            <w:r w:rsidRPr="006D1679">
              <w:rPr>
                <w:color w:val="000000"/>
              </w:rPr>
              <w:t>.</w:t>
            </w:r>
          </w:p>
          <w:p w:rsidR="002A7B45" w:rsidRPr="006D1679" w:rsidRDefault="002A7B45" w:rsidP="007F2767">
            <w:pPr>
              <w:pStyle w:val="TableText"/>
              <w:rPr>
                <w:b/>
                <w:bCs/>
                <w:color w:val="000000"/>
              </w:rPr>
            </w:pPr>
          </w:p>
        </w:tc>
      </w:tr>
      <w:tr w:rsidR="00366502" w:rsidRPr="006D167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6D1679" w:rsidRDefault="00366502" w:rsidP="00EE30B8">
            <w:pPr>
              <w:pStyle w:val="TableText"/>
              <w:rPr>
                <w:b/>
                <w:szCs w:val="24"/>
              </w:rPr>
            </w:pPr>
            <w:bookmarkStart w:id="40" w:name="Maximum_Plan_Benefit"/>
            <w:r w:rsidRPr="006D1679">
              <w:rPr>
                <w:b/>
                <w:szCs w:val="24"/>
              </w:rPr>
              <w:t>Maximum Plan Benefit</w:t>
            </w:r>
            <w:bookmarkEnd w:id="40"/>
          </w:p>
          <w:p w:rsidR="00366502" w:rsidRPr="006D1679" w:rsidRDefault="00366502" w:rsidP="00EE30B8">
            <w:pPr>
              <w:pStyle w:val="TableText"/>
              <w:rPr>
                <w:b/>
                <w:szCs w:val="24"/>
              </w:rPr>
            </w:pPr>
          </w:p>
          <w:p w:rsidR="00366502" w:rsidRPr="006D1679" w:rsidRDefault="00366502" w:rsidP="00EE30B8">
            <w:pPr>
              <w:pStyle w:val="TableText"/>
              <w:rPr>
                <w:color w:val="000000"/>
              </w:rPr>
            </w:pPr>
            <w:r w:rsidRPr="006D1679">
              <w:rPr>
                <w:color w:val="000000"/>
              </w:rPr>
              <w:t>There is no dollar limit to the amount the Plan will pay for essential Benefits during the entire period you are enrolled in this plan.</w:t>
            </w:r>
          </w:p>
          <w:p w:rsidR="00366502" w:rsidRPr="006D1679" w:rsidRDefault="00366502" w:rsidP="00EE30B8">
            <w:pPr>
              <w:pStyle w:val="TableText"/>
              <w:rPr>
                <w:b/>
                <w:szCs w:val="24"/>
              </w:rPr>
            </w:pPr>
          </w:p>
          <w:p w:rsidR="00366502" w:rsidRPr="006D1679" w:rsidRDefault="00366502" w:rsidP="00EE30B8">
            <w:pPr>
              <w:pStyle w:val="TableText"/>
              <w:rPr>
                <w:b/>
                <w:szCs w:val="24"/>
              </w:rPr>
            </w:pPr>
            <w:r w:rsidRPr="006D1679">
              <w:rPr>
                <w:color w:val="000000"/>
              </w:rPr>
              <w:t>Generally the following are considered to be essential benefits under the Patient Protection and Affordable Care Act:</w:t>
            </w:r>
            <w:r w:rsidRPr="006D1679">
              <w:rPr>
                <w:color w:val="000000"/>
                <w:szCs w:val="24"/>
              </w:rPr>
              <w:br/>
            </w:r>
            <w:r w:rsidRPr="006D1679">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6D1679" w:rsidRDefault="00366502" w:rsidP="00EE30B8">
            <w:pPr>
              <w:pStyle w:val="TableText"/>
              <w:rPr>
                <w:color w:val="000000"/>
              </w:rPr>
            </w:pPr>
            <w:r w:rsidRPr="006D1679">
              <w:rPr>
                <w:b/>
                <w:color w:val="000000"/>
              </w:rPr>
              <w:t>No Maximum Plan Benefit</w:t>
            </w:r>
            <w:r w:rsidRPr="006D1679">
              <w:rPr>
                <w:color w:val="000000"/>
              </w:rPr>
              <w:t xml:space="preserve"> </w:t>
            </w:r>
          </w:p>
          <w:p w:rsidR="00366502" w:rsidRPr="006D1679" w:rsidRDefault="00366502" w:rsidP="00EE30B8">
            <w:pPr>
              <w:pStyle w:val="TableText"/>
              <w:rPr>
                <w:color w:val="000000"/>
              </w:rPr>
            </w:pPr>
          </w:p>
        </w:tc>
      </w:tr>
    </w:tbl>
    <w:p w:rsidR="009C4BEF" w:rsidRPr="006D1679" w:rsidRDefault="009C4BEF">
      <w:pPr>
        <w:rPr>
          <w:sz w:val="24"/>
        </w:rPr>
      </w:pPr>
    </w:p>
    <w:p w:rsidR="00053D08" w:rsidRPr="006D1679" w:rsidRDefault="00053D08">
      <w:pPr>
        <w:rPr>
          <w:sz w:val="24"/>
        </w:rPr>
      </w:pPr>
    </w:p>
    <w:p w:rsidR="009C4BEF" w:rsidRPr="006D1679" w:rsidRDefault="009C4BEF" w:rsidP="0006458D">
      <w:r w:rsidRPr="006D1679">
        <w:t>&lt;!--ID=CSR--&gt;</w:t>
      </w:r>
    </w:p>
    <w:p w:rsidR="009C4BEF" w:rsidRPr="006D1679" w:rsidRDefault="009C4BEF">
      <w:pPr>
        <w:outlineLvl w:val="0"/>
        <w:rPr>
          <w:b/>
          <w:color w:val="FF0000"/>
          <w:sz w:val="32"/>
        </w:rPr>
      </w:pPr>
      <w:r w:rsidRPr="006D16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D167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pPr>
              <w:pStyle w:val="TableHeaderText"/>
              <w:rPr>
                <w:color w:val="FF0000"/>
              </w:rPr>
            </w:pPr>
            <w:r w:rsidRPr="006D1679">
              <w:rPr>
                <w:color w:val="FF0000"/>
              </w:rPr>
              <w:t>Situation</w:t>
            </w:r>
          </w:p>
          <w:p w:rsidR="00AA650B" w:rsidRPr="006D1679" w:rsidRDefault="00AA650B">
            <w:pPr>
              <w:pStyle w:val="TableHeaderText"/>
              <w:rPr>
                <w:color w:val="FF0000"/>
              </w:rPr>
            </w:pPr>
          </w:p>
          <w:p w:rsidR="00AA650B" w:rsidRPr="006D1679"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100DBF">
            <w:pPr>
              <w:pStyle w:val="TableHeaderText"/>
              <w:rPr>
                <w:color w:val="FF0000"/>
              </w:rPr>
            </w:pPr>
            <w:r w:rsidRPr="006D1679">
              <w:rPr>
                <w:color w:val="FF0000"/>
              </w:rPr>
              <w:t>HRA PP1 PLAN</w:t>
            </w:r>
            <w:r w:rsidR="00AA650B" w:rsidRPr="006D1679">
              <w:rPr>
                <w:color w:val="FF0000"/>
              </w:rPr>
              <w:t xml:space="preserve"> </w:t>
            </w:r>
          </w:p>
          <w:p w:rsidR="00AA650B" w:rsidRPr="006D1679" w:rsidRDefault="00AA650B">
            <w:pPr>
              <w:pStyle w:val="TableHeaderText"/>
              <w:rPr>
                <w:color w:val="FF0000"/>
              </w:rPr>
            </w:pPr>
          </w:p>
        </w:tc>
      </w:tr>
      <w:tr w:rsidR="00AA650B" w:rsidRPr="006D167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pPr>
              <w:pStyle w:val="TableText"/>
              <w:rPr>
                <w:b/>
                <w:bCs/>
                <w:color w:val="FF0000"/>
              </w:rPr>
            </w:pPr>
            <w:bookmarkStart w:id="41" w:name="Do_deductibles_apply_to_outofpocket"/>
            <w:r w:rsidRPr="006D1679">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pPr>
              <w:pStyle w:val="Heading5"/>
              <w:rPr>
                <w:bCs/>
                <w:color w:val="FF0000"/>
              </w:rPr>
            </w:pPr>
            <w:r w:rsidRPr="006D1679">
              <w:rPr>
                <w:color w:val="FF0000"/>
              </w:rPr>
              <w:t>Yes</w:t>
            </w:r>
            <w:r w:rsidRPr="006D1679">
              <w:rPr>
                <w:b/>
                <w:color w:val="FF0000"/>
              </w:rPr>
              <w:t xml:space="preserve"> </w:t>
            </w:r>
          </w:p>
          <w:p w:rsidR="00AA650B" w:rsidRPr="006D1679" w:rsidRDefault="00AA650B" w:rsidP="00EC3899">
            <w:pPr>
              <w:rPr>
                <w:sz w:val="24"/>
              </w:rPr>
            </w:pPr>
          </w:p>
        </w:tc>
      </w:tr>
      <w:tr w:rsidR="00AA650B" w:rsidRPr="006D167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pPr>
              <w:pStyle w:val="TableText"/>
              <w:rPr>
                <w:b/>
                <w:bCs/>
                <w:color w:val="FF0000"/>
              </w:rPr>
            </w:pPr>
            <w:bookmarkStart w:id="42" w:name="Outofpocket_Cross_Apply"/>
            <w:r w:rsidRPr="006D1679">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pPr>
              <w:pStyle w:val="Heading5"/>
              <w:rPr>
                <w:bCs/>
                <w:color w:val="FF0000"/>
              </w:rPr>
            </w:pPr>
            <w:r w:rsidRPr="006D1679">
              <w:rPr>
                <w:color w:val="FF0000"/>
              </w:rPr>
              <w:t>No</w:t>
            </w:r>
            <w:r w:rsidRPr="006D1679">
              <w:rPr>
                <w:b/>
                <w:color w:val="FF0000"/>
              </w:rPr>
              <w:t xml:space="preserve"> </w:t>
            </w:r>
          </w:p>
          <w:p w:rsidR="00AA650B" w:rsidRPr="006D1679" w:rsidRDefault="00AA650B" w:rsidP="00EC3899">
            <w:pPr>
              <w:rPr>
                <w:sz w:val="24"/>
              </w:rPr>
            </w:pPr>
          </w:p>
        </w:tc>
      </w:tr>
      <w:tr w:rsidR="0094709D" w:rsidRPr="006D167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D1679" w:rsidRDefault="0094709D">
            <w:pPr>
              <w:pStyle w:val="TableText"/>
              <w:rPr>
                <w:b/>
                <w:bCs/>
                <w:color w:val="FF0000"/>
              </w:rPr>
            </w:pPr>
            <w:bookmarkStart w:id="43" w:name="Inpatient_confinement_deductible_applies"/>
            <w:r w:rsidRPr="006D1679">
              <w:rPr>
                <w:b/>
                <w:bCs/>
                <w:color w:val="FF0000"/>
              </w:rPr>
              <w:t>Inpatient confinement deductible applies to out-of-pocket</w:t>
            </w:r>
            <w:bookmarkEnd w:id="43"/>
            <w:r w:rsidRPr="006D1679">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D1679" w:rsidRDefault="0094709D" w:rsidP="00AB6DC9">
            <w:pPr>
              <w:pStyle w:val="Heading5"/>
              <w:rPr>
                <w:bCs/>
                <w:color w:val="FF0000"/>
              </w:rPr>
            </w:pPr>
            <w:r w:rsidRPr="006D1679">
              <w:rPr>
                <w:color w:val="FF0000"/>
              </w:rPr>
              <w:t>No</w:t>
            </w:r>
            <w:r w:rsidRPr="006D1679">
              <w:rPr>
                <w:b/>
                <w:color w:val="FF0000"/>
              </w:rPr>
              <w:t xml:space="preserve"> </w:t>
            </w:r>
          </w:p>
          <w:p w:rsidR="0094709D" w:rsidRPr="006D1679" w:rsidRDefault="0094709D" w:rsidP="00AB6DC9">
            <w:pPr>
              <w:rPr>
                <w:sz w:val="24"/>
              </w:rPr>
            </w:pPr>
          </w:p>
        </w:tc>
      </w:tr>
      <w:tr w:rsidR="0094709D" w:rsidRPr="006D167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D1679" w:rsidRDefault="0094709D" w:rsidP="00BA1374">
            <w:pPr>
              <w:pStyle w:val="TableTextCharChar"/>
              <w:rPr>
                <w:b/>
                <w:bCs/>
                <w:color w:val="FF0000"/>
              </w:rPr>
            </w:pPr>
            <w:bookmarkStart w:id="44" w:name="Copay_ER_Apply_to_OOP"/>
            <w:r w:rsidRPr="006D1679">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D1679" w:rsidRDefault="0094709D" w:rsidP="00AB6DC9">
            <w:pPr>
              <w:pStyle w:val="Heading5"/>
              <w:rPr>
                <w:bCs/>
                <w:color w:val="FF0000"/>
              </w:rPr>
            </w:pPr>
            <w:r w:rsidRPr="006D1679">
              <w:rPr>
                <w:color w:val="FF0000"/>
              </w:rPr>
              <w:t>No</w:t>
            </w:r>
            <w:r w:rsidRPr="006D1679">
              <w:rPr>
                <w:b/>
                <w:color w:val="FF0000"/>
              </w:rPr>
              <w:t xml:space="preserve"> </w:t>
            </w:r>
          </w:p>
          <w:p w:rsidR="0094709D" w:rsidRPr="006D1679" w:rsidRDefault="0094709D" w:rsidP="00AB6DC9">
            <w:pPr>
              <w:rPr>
                <w:sz w:val="24"/>
              </w:rPr>
            </w:pPr>
          </w:p>
        </w:tc>
      </w:tr>
      <w:tr w:rsidR="0094709D" w:rsidRPr="006D167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D1679" w:rsidRDefault="0094709D">
            <w:pPr>
              <w:pStyle w:val="TableText"/>
              <w:rPr>
                <w:b/>
                <w:bCs/>
                <w:color w:val="FF0000"/>
              </w:rPr>
            </w:pPr>
            <w:bookmarkStart w:id="45" w:name="Copay_office_apply_to_outofpocket"/>
            <w:r w:rsidRPr="006D1679">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D1679" w:rsidRDefault="0094709D" w:rsidP="00AB6DC9">
            <w:pPr>
              <w:pStyle w:val="Heading5"/>
              <w:rPr>
                <w:bCs/>
                <w:color w:val="FF0000"/>
              </w:rPr>
            </w:pPr>
            <w:r w:rsidRPr="006D1679">
              <w:rPr>
                <w:color w:val="FF0000"/>
              </w:rPr>
              <w:t>No</w:t>
            </w:r>
            <w:r w:rsidRPr="006D1679">
              <w:rPr>
                <w:b/>
                <w:color w:val="FF0000"/>
              </w:rPr>
              <w:t xml:space="preserve"> </w:t>
            </w:r>
          </w:p>
          <w:p w:rsidR="0094709D" w:rsidRPr="006D1679" w:rsidRDefault="0094709D" w:rsidP="00AB6DC9">
            <w:pPr>
              <w:rPr>
                <w:sz w:val="24"/>
              </w:rPr>
            </w:pPr>
          </w:p>
        </w:tc>
      </w:tr>
      <w:tr w:rsidR="0094709D" w:rsidRPr="006D167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D1679" w:rsidRDefault="0094709D">
            <w:pPr>
              <w:pStyle w:val="TableText"/>
              <w:rPr>
                <w:b/>
                <w:bCs/>
                <w:color w:val="FF0000"/>
              </w:rPr>
            </w:pPr>
            <w:bookmarkStart w:id="46" w:name="Copay_hospital_apply_to_outofpocket"/>
            <w:r w:rsidRPr="006D1679">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D1679" w:rsidRDefault="0094709D" w:rsidP="00AB6DC9">
            <w:pPr>
              <w:pStyle w:val="Heading5"/>
              <w:rPr>
                <w:bCs/>
                <w:color w:val="FF0000"/>
              </w:rPr>
            </w:pPr>
            <w:r w:rsidRPr="006D1679">
              <w:rPr>
                <w:color w:val="FF0000"/>
              </w:rPr>
              <w:t>No</w:t>
            </w:r>
            <w:r w:rsidRPr="006D1679">
              <w:rPr>
                <w:b/>
                <w:color w:val="FF0000"/>
              </w:rPr>
              <w:t xml:space="preserve"> </w:t>
            </w:r>
          </w:p>
          <w:p w:rsidR="0094709D" w:rsidRPr="006D1679" w:rsidRDefault="0094709D" w:rsidP="00AB6DC9">
            <w:pPr>
              <w:rPr>
                <w:sz w:val="24"/>
              </w:rPr>
            </w:pPr>
          </w:p>
        </w:tc>
      </w:tr>
      <w:tr w:rsidR="0094709D" w:rsidRPr="006D167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D1679" w:rsidRDefault="0094709D" w:rsidP="00BA1374">
            <w:pPr>
              <w:pStyle w:val="TableTextCharChar"/>
              <w:rPr>
                <w:b/>
                <w:bCs/>
                <w:color w:val="FF0000"/>
              </w:rPr>
            </w:pPr>
            <w:bookmarkStart w:id="47" w:name="Copay_Outpatient_Surgery_Apply_OOP"/>
            <w:r w:rsidRPr="006D1679">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D1679" w:rsidRDefault="0094709D" w:rsidP="00AB6DC9">
            <w:pPr>
              <w:pStyle w:val="Heading5"/>
              <w:rPr>
                <w:bCs/>
                <w:color w:val="FF0000"/>
              </w:rPr>
            </w:pPr>
            <w:r w:rsidRPr="006D1679">
              <w:rPr>
                <w:color w:val="FF0000"/>
              </w:rPr>
              <w:t>No</w:t>
            </w:r>
            <w:r w:rsidRPr="006D1679">
              <w:rPr>
                <w:b/>
                <w:color w:val="FF0000"/>
              </w:rPr>
              <w:t xml:space="preserve"> </w:t>
            </w:r>
          </w:p>
          <w:p w:rsidR="0094709D" w:rsidRPr="006D1679" w:rsidRDefault="0094709D" w:rsidP="00AB6DC9">
            <w:pPr>
              <w:rPr>
                <w:sz w:val="24"/>
              </w:rPr>
            </w:pPr>
          </w:p>
        </w:tc>
      </w:tr>
      <w:tr w:rsidR="0094709D" w:rsidRPr="006D167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6D1679" w:rsidRDefault="0094709D">
            <w:pPr>
              <w:pStyle w:val="TableText"/>
              <w:rPr>
                <w:b/>
                <w:bCs/>
                <w:color w:val="FF0000"/>
              </w:rPr>
            </w:pPr>
            <w:bookmarkStart w:id="48" w:name="Copay_urgent_care_center_services_apply"/>
            <w:r w:rsidRPr="006D1679">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6D1679" w:rsidRDefault="0094709D" w:rsidP="00AB6DC9">
            <w:pPr>
              <w:pStyle w:val="Heading5"/>
              <w:rPr>
                <w:bCs/>
                <w:color w:val="FF0000"/>
              </w:rPr>
            </w:pPr>
            <w:r w:rsidRPr="006D1679">
              <w:rPr>
                <w:color w:val="FF0000"/>
              </w:rPr>
              <w:t>No</w:t>
            </w:r>
            <w:r w:rsidRPr="006D1679">
              <w:rPr>
                <w:b/>
                <w:color w:val="FF0000"/>
              </w:rPr>
              <w:t xml:space="preserve"> </w:t>
            </w:r>
          </w:p>
          <w:p w:rsidR="0094709D" w:rsidRPr="006D1679" w:rsidRDefault="0094709D" w:rsidP="00AB6DC9">
            <w:pPr>
              <w:rPr>
                <w:sz w:val="24"/>
              </w:rPr>
            </w:pPr>
          </w:p>
        </w:tc>
      </w:tr>
      <w:tr w:rsidR="00AA650B" w:rsidRPr="006D167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pPr>
              <w:pStyle w:val="TableText"/>
              <w:rPr>
                <w:b/>
                <w:bCs/>
                <w:color w:val="FF0000"/>
              </w:rPr>
            </w:pPr>
            <w:bookmarkStart w:id="49" w:name="Coinsurance_apply_to_out_of_pocket"/>
            <w:r w:rsidRPr="006D1679">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pPr>
              <w:pStyle w:val="TableHeaderText"/>
              <w:rPr>
                <w:b w:val="0"/>
                <w:color w:val="FF0000"/>
              </w:rPr>
            </w:pPr>
            <w:r w:rsidRPr="006D1679">
              <w:rPr>
                <w:b w:val="0"/>
                <w:color w:val="FF0000"/>
              </w:rPr>
              <w:t xml:space="preserve">Yes </w:t>
            </w:r>
          </w:p>
        </w:tc>
      </w:tr>
      <w:tr w:rsidR="002A7B45" w:rsidRPr="006D1679"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6D1679" w:rsidRDefault="002A7B45" w:rsidP="000E5938">
            <w:pPr>
              <w:rPr>
                <w:b/>
                <w:bCs/>
                <w:color w:val="FF0000"/>
                <w:sz w:val="24"/>
                <w:szCs w:val="24"/>
              </w:rPr>
            </w:pPr>
            <w:bookmarkStart w:id="50" w:name="Out_of_Network_Reimbursement"/>
            <w:bookmarkStart w:id="51" w:name="Out_of_Network_Reimbursement_Programs"/>
            <w:r w:rsidRPr="006D1679">
              <w:rPr>
                <w:b/>
                <w:bCs/>
                <w:color w:val="FF0000"/>
                <w:sz w:val="24"/>
                <w:szCs w:val="24"/>
              </w:rPr>
              <w:t>Out-of-Network Reimbursement</w:t>
            </w:r>
            <w:r w:rsidR="00982D2B" w:rsidRPr="006D1679">
              <w:rPr>
                <w:b/>
                <w:bCs/>
                <w:color w:val="FF0000"/>
                <w:sz w:val="24"/>
                <w:szCs w:val="24"/>
              </w:rPr>
              <w:t xml:space="preserve"> Programs</w:t>
            </w:r>
          </w:p>
          <w:bookmarkEnd w:id="50"/>
          <w:bookmarkEnd w:id="51"/>
          <w:p w:rsidR="002A7B45" w:rsidRPr="006D1679" w:rsidRDefault="002A7B45" w:rsidP="000E5938">
            <w:pPr>
              <w:rPr>
                <w:b/>
                <w:bCs/>
                <w:color w:val="FF00FF"/>
                <w:sz w:val="24"/>
                <w:szCs w:val="24"/>
              </w:rPr>
            </w:pPr>
          </w:p>
          <w:p w:rsidR="002A7B45" w:rsidRPr="006D1679" w:rsidRDefault="002A7B45" w:rsidP="000E5938">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6D1679" w:rsidRDefault="002A7B45" w:rsidP="000E5938">
            <w:pPr>
              <w:rPr>
                <w:b/>
                <w:bCs/>
                <w:color w:val="FF0000"/>
                <w:sz w:val="24"/>
                <w:szCs w:val="24"/>
              </w:rPr>
            </w:pPr>
            <w:r w:rsidRPr="006D1679">
              <w:rPr>
                <w:b/>
                <w:bCs/>
                <w:color w:val="FF0000"/>
                <w:sz w:val="24"/>
                <w:szCs w:val="24"/>
              </w:rPr>
              <w:t>What type of Reimbursement Policy does the plan have?</w:t>
            </w:r>
          </w:p>
          <w:p w:rsidR="002A7B45" w:rsidRPr="006D1679" w:rsidRDefault="007355F9" w:rsidP="000E5938">
            <w:pPr>
              <w:rPr>
                <w:b/>
                <w:bCs/>
                <w:color w:val="FF0000"/>
                <w:sz w:val="24"/>
                <w:szCs w:val="24"/>
              </w:rPr>
            </w:pPr>
            <w:r w:rsidRPr="006D1679">
              <w:rPr>
                <w:color w:val="FF0000"/>
                <w:sz w:val="24"/>
                <w:szCs w:val="24"/>
              </w:rPr>
              <w:t>Reasonable and Customary (R&amp;C) - Professional</w:t>
            </w:r>
            <w:r w:rsidRPr="006D1679" w:rsidDel="004C07C2">
              <w:rPr>
                <w:color w:val="FF0000"/>
                <w:sz w:val="24"/>
                <w:szCs w:val="24"/>
              </w:rPr>
              <w:t xml:space="preserve"> </w:t>
            </w:r>
          </w:p>
          <w:p w:rsidR="002A7B45" w:rsidRPr="006D1679" w:rsidRDefault="002A7B45" w:rsidP="000E5938">
            <w:pPr>
              <w:rPr>
                <w:b/>
                <w:bCs/>
                <w:color w:val="FF0000"/>
                <w:sz w:val="24"/>
                <w:szCs w:val="24"/>
              </w:rPr>
            </w:pPr>
            <w:r w:rsidRPr="006D1679">
              <w:rPr>
                <w:b/>
                <w:bCs/>
                <w:color w:val="FF0000"/>
                <w:sz w:val="24"/>
                <w:szCs w:val="24"/>
              </w:rPr>
              <w:t>How is the allowed amount determined?</w:t>
            </w:r>
          </w:p>
          <w:p w:rsidR="002A7B45" w:rsidRPr="006D1679" w:rsidRDefault="002A7B45" w:rsidP="002738AE">
            <w:pPr>
              <w:numPr>
                <w:ilvl w:val="0"/>
                <w:numId w:val="22"/>
              </w:numPr>
              <w:overflowPunct/>
              <w:autoSpaceDE/>
              <w:autoSpaceDN/>
              <w:adjustRightInd/>
              <w:textAlignment w:val="auto"/>
              <w:rPr>
                <w:color w:val="FF0000"/>
                <w:sz w:val="24"/>
                <w:szCs w:val="24"/>
              </w:rPr>
            </w:pPr>
            <w:r w:rsidRPr="006D1679">
              <w:rPr>
                <w:color w:val="FF0000"/>
                <w:sz w:val="24"/>
                <w:szCs w:val="24"/>
              </w:rPr>
              <w:t xml:space="preserve">Available data resources of competitive fees in that geographic area. </w:t>
            </w:r>
          </w:p>
          <w:p w:rsidR="002A7B45" w:rsidRPr="006D1679" w:rsidRDefault="002A7B45" w:rsidP="000E5938">
            <w:pPr>
              <w:numPr>
                <w:ilvl w:val="0"/>
                <w:numId w:val="22"/>
              </w:numPr>
              <w:overflowPunct/>
              <w:autoSpaceDE/>
              <w:autoSpaceDN/>
              <w:adjustRightInd/>
              <w:textAlignment w:val="auto"/>
              <w:rPr>
                <w:sz w:val="24"/>
                <w:szCs w:val="24"/>
              </w:rPr>
            </w:pPr>
            <w:r w:rsidRPr="006D1679">
              <w:rPr>
                <w:b/>
                <w:bCs/>
                <w:color w:val="0000FF"/>
                <w:sz w:val="24"/>
                <w:szCs w:val="24"/>
              </w:rPr>
              <w:t>95%</w:t>
            </w:r>
            <w:r w:rsidRPr="006D1679">
              <w:rPr>
                <w:color w:val="FF0000"/>
                <w:sz w:val="24"/>
                <w:szCs w:val="24"/>
              </w:rPr>
              <w:t xml:space="preserve"> of R&amp;C</w:t>
            </w:r>
          </w:p>
          <w:p w:rsidR="00982D2B" w:rsidRPr="006D1679" w:rsidRDefault="00982D2B" w:rsidP="008C4404">
            <w:pPr>
              <w:overflowPunct/>
              <w:autoSpaceDE/>
              <w:autoSpaceDN/>
              <w:adjustRightInd/>
              <w:ind w:left="720"/>
              <w:textAlignment w:val="auto"/>
              <w:rPr>
                <w:b/>
                <w:bCs/>
                <w:color w:val="0000FF"/>
                <w:sz w:val="24"/>
                <w:szCs w:val="24"/>
              </w:rPr>
            </w:pPr>
          </w:p>
          <w:p w:rsidR="00982D2B" w:rsidRPr="006D1679" w:rsidRDefault="00982D2B" w:rsidP="00982D2B">
            <w:pPr>
              <w:spacing w:line="276" w:lineRule="auto"/>
              <w:rPr>
                <w:b/>
                <w:color w:val="0000FF"/>
                <w:sz w:val="24"/>
                <w:szCs w:val="24"/>
              </w:rPr>
            </w:pPr>
            <w:r w:rsidRPr="006D1679">
              <w:rPr>
                <w:b/>
                <w:color w:val="FF0000"/>
                <w:sz w:val="24"/>
                <w:szCs w:val="24"/>
              </w:rPr>
              <w:t>Shared Savings:</w:t>
            </w:r>
          </w:p>
          <w:p w:rsidR="00982D2B" w:rsidRPr="006D1679" w:rsidRDefault="00982D2B" w:rsidP="00982D2B">
            <w:pPr>
              <w:pStyle w:val="TableText"/>
              <w:rPr>
                <w:b/>
                <w:color w:val="FF0000"/>
                <w:szCs w:val="24"/>
              </w:rPr>
            </w:pPr>
            <w:r w:rsidRPr="006D1679">
              <w:rPr>
                <w:b/>
                <w:color w:val="FF0000"/>
                <w:szCs w:val="24"/>
              </w:rPr>
              <w:t>SSP Discounts, Fee Negotiations and OCM</w:t>
            </w:r>
          </w:p>
          <w:p w:rsidR="00982D2B" w:rsidRPr="006D1679" w:rsidRDefault="00982D2B" w:rsidP="00982D2B">
            <w:pPr>
              <w:spacing w:line="276" w:lineRule="auto"/>
              <w:rPr>
                <w:b/>
                <w:bCs/>
                <w:color w:val="FF00FF"/>
                <w:sz w:val="24"/>
                <w:szCs w:val="24"/>
              </w:rPr>
            </w:pPr>
          </w:p>
          <w:p w:rsidR="00982D2B" w:rsidRPr="006D1679" w:rsidRDefault="00982D2B" w:rsidP="00982D2B">
            <w:pPr>
              <w:spacing w:line="276" w:lineRule="auto"/>
              <w:rPr>
                <w:b/>
                <w:bCs/>
                <w:color w:val="FF0000"/>
                <w:sz w:val="24"/>
                <w:szCs w:val="24"/>
              </w:rPr>
            </w:pPr>
            <w:r w:rsidRPr="006D1679">
              <w:rPr>
                <w:b/>
                <w:bCs/>
                <w:color w:val="FF0000"/>
                <w:sz w:val="24"/>
                <w:szCs w:val="24"/>
              </w:rPr>
              <w:t>Facility R&amp;C:</w:t>
            </w:r>
          </w:p>
          <w:p w:rsidR="00982D2B" w:rsidRPr="006D1679" w:rsidRDefault="00982D2B" w:rsidP="00982D2B">
            <w:pPr>
              <w:pStyle w:val="TableTextCharCharChar1"/>
              <w:rPr>
                <w:b/>
                <w:color w:val="FF00FF"/>
                <w:szCs w:val="24"/>
              </w:rPr>
            </w:pPr>
            <w:r w:rsidRPr="006D1679">
              <w:rPr>
                <w:color w:val="FF0000"/>
                <w:szCs w:val="24"/>
              </w:rPr>
              <w:t>Yes</w:t>
            </w:r>
          </w:p>
          <w:p w:rsidR="00982D2B" w:rsidRPr="006D1679" w:rsidRDefault="00982D2B" w:rsidP="00982D2B">
            <w:pPr>
              <w:pStyle w:val="TableTextCharCharChar1"/>
              <w:rPr>
                <w:color w:val="FF0000"/>
                <w:szCs w:val="24"/>
              </w:rPr>
            </w:pPr>
            <w:r w:rsidRPr="006D1679">
              <w:rPr>
                <w:b/>
                <w:color w:val="FF0000"/>
                <w:szCs w:val="24"/>
              </w:rPr>
              <w:t xml:space="preserve">●   </w:t>
            </w:r>
            <w:r w:rsidRPr="006D1679">
              <w:rPr>
                <w:color w:val="FF0000"/>
                <w:szCs w:val="24"/>
              </w:rPr>
              <w:t xml:space="preserve">Outpatient   </w:t>
            </w:r>
            <w:r w:rsidRPr="006D1679">
              <w:rPr>
                <w:b/>
                <w:bCs/>
                <w:color w:val="0000FF"/>
                <w:szCs w:val="24"/>
              </w:rPr>
              <w:t>$500</w:t>
            </w:r>
          </w:p>
          <w:p w:rsidR="00982D2B" w:rsidRPr="006D1679" w:rsidRDefault="00982D2B" w:rsidP="00982D2B">
            <w:pPr>
              <w:pStyle w:val="TableTextCharCharChar1"/>
              <w:rPr>
                <w:color w:val="FF0000"/>
                <w:szCs w:val="24"/>
              </w:rPr>
            </w:pPr>
            <w:r w:rsidRPr="006D1679">
              <w:rPr>
                <w:b/>
                <w:color w:val="FF0000"/>
                <w:szCs w:val="24"/>
              </w:rPr>
              <w:t xml:space="preserve">●   </w:t>
            </w:r>
            <w:r w:rsidRPr="006D1679">
              <w:rPr>
                <w:color w:val="FF0000"/>
                <w:szCs w:val="24"/>
              </w:rPr>
              <w:t xml:space="preserve">Inpatient   </w:t>
            </w:r>
            <w:r w:rsidRPr="006D1679">
              <w:rPr>
                <w:b/>
                <w:color w:val="0000FF"/>
                <w:szCs w:val="24"/>
              </w:rPr>
              <w:t xml:space="preserve"> </w:t>
            </w:r>
            <w:r w:rsidRPr="006D1679">
              <w:rPr>
                <w:b/>
                <w:bCs/>
                <w:color w:val="0000FF"/>
                <w:szCs w:val="24"/>
              </w:rPr>
              <w:t>$5,000</w:t>
            </w:r>
          </w:p>
          <w:p w:rsidR="00982D2B" w:rsidRPr="006D1679" w:rsidRDefault="00982D2B" w:rsidP="008C4404">
            <w:pPr>
              <w:overflowPunct/>
              <w:autoSpaceDE/>
              <w:autoSpaceDN/>
              <w:adjustRightInd/>
              <w:ind w:left="720"/>
              <w:textAlignment w:val="auto"/>
              <w:rPr>
                <w:sz w:val="24"/>
                <w:szCs w:val="24"/>
              </w:rPr>
            </w:pPr>
          </w:p>
        </w:tc>
      </w:tr>
      <w:tr w:rsidR="00AA650B" w:rsidRPr="006D167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pPr>
              <w:pStyle w:val="TableText"/>
              <w:rPr>
                <w:b/>
                <w:bCs/>
                <w:color w:val="FF0000"/>
              </w:rPr>
            </w:pPr>
            <w:bookmarkStart w:id="52" w:name="Restoration_Amount"/>
            <w:r w:rsidRPr="006D1679">
              <w:rPr>
                <w:b/>
                <w:bCs/>
                <w:color w:val="FF0000"/>
              </w:rPr>
              <w:t>Restoration Amount</w:t>
            </w:r>
            <w:bookmarkEnd w:id="5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rsidP="00411C36">
            <w:pPr>
              <w:pStyle w:val="TableHeaderText"/>
              <w:rPr>
                <w:b w:val="0"/>
                <w:color w:val="FF0000"/>
              </w:rPr>
            </w:pPr>
            <w:r w:rsidRPr="006D1679">
              <w:rPr>
                <w:b w:val="0"/>
                <w:color w:val="FF0000"/>
              </w:rPr>
              <w:t xml:space="preserve">No </w:t>
            </w:r>
          </w:p>
        </w:tc>
      </w:tr>
    </w:tbl>
    <w:p w:rsidR="009C4BEF" w:rsidRPr="006D1679" w:rsidRDefault="009C4BEF">
      <w:pPr>
        <w:rPr>
          <w:sz w:val="24"/>
        </w:rPr>
      </w:pPr>
    </w:p>
    <w:p w:rsidR="009C4BEF" w:rsidRPr="006D1679" w:rsidRDefault="009C4BEF">
      <w:pPr>
        <w:rPr>
          <w:sz w:val="24"/>
        </w:rPr>
      </w:pPr>
    </w:p>
    <w:p w:rsidR="007355F9" w:rsidRPr="006D1679" w:rsidRDefault="009C4BEF" w:rsidP="007355F9">
      <w:r w:rsidRPr="006D1679">
        <w:t>&lt;!--section=Coinsurance--&gt;</w:t>
      </w:r>
    </w:p>
    <w:p w:rsidR="007355F9" w:rsidRPr="006D1679" w:rsidRDefault="007355F9" w:rsidP="007355F9"/>
    <w:p w:rsidR="007355F9" w:rsidRPr="006D1679" w:rsidRDefault="007355F9" w:rsidP="007355F9">
      <w:pPr>
        <w:pStyle w:val="iBAAGStandardTextItalics"/>
        <w:rPr>
          <w:rFonts w:ascii="Times New Roman" w:hAnsi="Times New Roman"/>
        </w:rPr>
      </w:pPr>
      <w:r w:rsidRPr="006D16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6D1679" w:rsidRDefault="007355F9" w:rsidP="007355F9">
      <w:pPr>
        <w:pStyle w:val="iBAAGStandardText"/>
        <w:rPr>
          <w:rFonts w:ascii="Times New Roman" w:hAnsi="Times New Roman"/>
          <w:i/>
        </w:rPr>
      </w:pPr>
    </w:p>
    <w:p w:rsidR="007355F9" w:rsidRPr="006D1679" w:rsidRDefault="007355F9" w:rsidP="007355F9">
      <w:pPr>
        <w:rPr>
          <w:rStyle w:val="Hyperlink"/>
          <w:i/>
          <w:iCs/>
          <w:sz w:val="24"/>
          <w:szCs w:val="24"/>
        </w:rPr>
      </w:pPr>
      <w:r w:rsidRPr="006D1679">
        <w:rPr>
          <w:i/>
          <w:iCs/>
          <w:sz w:val="24"/>
          <w:szCs w:val="24"/>
        </w:rPr>
        <w:t xml:space="preserve">Providers, this summary is for members, to review the terms of your participation agreement, please visit </w:t>
      </w:r>
      <w:hyperlink r:id="rId12" w:history="1">
        <w:r w:rsidR="00DA5CBF" w:rsidRPr="006D1679">
          <w:rPr>
            <w:i/>
            <w:iCs/>
            <w:color w:val="0000FF"/>
            <w:sz w:val="24"/>
            <w:szCs w:val="24"/>
            <w:u w:val="single"/>
          </w:rPr>
          <w:t>uhcprovider.com</w:t>
        </w:r>
      </w:hyperlink>
    </w:p>
    <w:p w:rsidR="009C4BEF" w:rsidRPr="006D1679" w:rsidRDefault="009C4BEF" w:rsidP="0006458D"/>
    <w:p w:rsidR="009C4BEF" w:rsidRPr="006D1679" w:rsidRDefault="009C4BEF">
      <w:pPr>
        <w:pBdr>
          <w:top w:val="double" w:sz="6" w:space="1" w:color="auto"/>
          <w:bottom w:val="double" w:sz="6" w:space="1" w:color="auto"/>
        </w:pBdr>
        <w:jc w:val="center"/>
        <w:outlineLvl w:val="0"/>
        <w:rPr>
          <w:b/>
          <w:bCs/>
          <w:color w:val="0000FF"/>
          <w:sz w:val="28"/>
        </w:rPr>
      </w:pPr>
      <w:bookmarkStart w:id="53" w:name="Coinsurance"/>
      <w:r w:rsidRPr="006D1679">
        <w:rPr>
          <w:b/>
          <w:bCs/>
          <w:color w:val="0000FF"/>
          <w:sz w:val="28"/>
        </w:rPr>
        <w:t>COINSURANCE</w:t>
      </w:r>
    </w:p>
    <w:bookmarkEnd w:id="53"/>
    <w:p w:rsidR="009C4BEF" w:rsidRPr="006D167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D1679"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6D1679" w:rsidRDefault="00AA650B">
            <w:pPr>
              <w:pStyle w:val="TableHeaderText"/>
              <w:rPr>
                <w:color w:val="000000"/>
              </w:rPr>
            </w:pPr>
            <w:r w:rsidRPr="006D167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6D1679" w:rsidRDefault="00100DBF">
            <w:pPr>
              <w:pStyle w:val="TableHeaderText"/>
              <w:rPr>
                <w:color w:val="000000"/>
              </w:rPr>
            </w:pPr>
            <w:r w:rsidRPr="006D1679">
              <w:rPr>
                <w:color w:val="000000"/>
              </w:rPr>
              <w:t>HRA PP1 PLAN</w:t>
            </w:r>
          </w:p>
          <w:p w:rsidR="00AA650B" w:rsidRPr="006D1679" w:rsidRDefault="00AA650B">
            <w:pPr>
              <w:pStyle w:val="TableHeaderText"/>
              <w:rPr>
                <w:color w:val="000000"/>
              </w:rPr>
            </w:pPr>
          </w:p>
        </w:tc>
      </w:tr>
      <w:tr w:rsidR="00FC6FA5" w:rsidRPr="006D1679"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6D1679" w:rsidRDefault="00FC6FA5" w:rsidP="00214787">
            <w:pPr>
              <w:pStyle w:val="TableText"/>
              <w:numPr>
                <w:ilvl w:val="12"/>
                <w:numId w:val="0"/>
              </w:numPr>
              <w:rPr>
                <w:b/>
              </w:rPr>
            </w:pPr>
            <w:bookmarkStart w:id="54" w:name="Patient_Protection_and_Affordable_Care_A"/>
            <w:r w:rsidRPr="006D1679">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6D1679" w:rsidRDefault="00FC6FA5" w:rsidP="00214787">
            <w:pPr>
              <w:pStyle w:val="TableText"/>
              <w:rPr>
                <w:color w:val="000000"/>
              </w:rPr>
            </w:pPr>
            <w:r w:rsidRPr="006D1679">
              <w:rPr>
                <w:b/>
                <w:color w:val="000000"/>
              </w:rPr>
              <w:t>Patient Protection Notices</w:t>
            </w:r>
          </w:p>
          <w:p w:rsidR="00FC6FA5" w:rsidRPr="006D1679" w:rsidRDefault="00FC6FA5" w:rsidP="00214787">
            <w:pPr>
              <w:pStyle w:val="TableText"/>
              <w:rPr>
                <w:color w:val="000000"/>
              </w:rPr>
            </w:pPr>
            <w:r w:rsidRPr="006D1679">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6D1679" w:rsidRDefault="00FC6FA5" w:rsidP="00214787">
            <w:pPr>
              <w:pStyle w:val="TableText"/>
              <w:rPr>
                <w:color w:val="000000"/>
              </w:rPr>
            </w:pPr>
          </w:p>
          <w:p w:rsidR="00FC6FA5" w:rsidRPr="006D1679" w:rsidRDefault="00FC6FA5" w:rsidP="00214787">
            <w:pPr>
              <w:pStyle w:val="TableText"/>
              <w:rPr>
                <w:color w:val="000000"/>
              </w:rPr>
            </w:pPr>
            <w:r w:rsidRPr="006D1679">
              <w:rPr>
                <w:color w:val="000000"/>
              </w:rPr>
              <w:t>For children, you may designate a pediatrician as the primary care provider.</w:t>
            </w:r>
          </w:p>
          <w:p w:rsidR="00FC6FA5" w:rsidRPr="006D1679" w:rsidRDefault="00FC6FA5" w:rsidP="00214787">
            <w:pPr>
              <w:pStyle w:val="TableText"/>
              <w:rPr>
                <w:color w:val="000000"/>
              </w:rPr>
            </w:pPr>
          </w:p>
          <w:p w:rsidR="00FC6FA5" w:rsidRPr="006D1679" w:rsidRDefault="00FC6FA5" w:rsidP="00214787">
            <w:pPr>
              <w:pStyle w:val="TableText"/>
              <w:numPr>
                <w:ilvl w:val="12"/>
                <w:numId w:val="0"/>
              </w:numPr>
            </w:pPr>
            <w:r w:rsidRPr="006D1679">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2A7B45" w:rsidRPr="006D1679"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6D1679" w:rsidRDefault="002A7B45" w:rsidP="000E5938">
            <w:pPr>
              <w:pStyle w:val="ChangeHistoryIndMandateHeader"/>
              <w:spacing w:line="276" w:lineRule="auto"/>
              <w:rPr>
                <w:sz w:val="24"/>
              </w:rPr>
            </w:pPr>
            <w:bookmarkStart w:id="55" w:name="Allowed_Amount_Eligible_Expenses"/>
            <w:r w:rsidRPr="006D1679">
              <w:rPr>
                <w:sz w:val="24"/>
              </w:rPr>
              <w:t xml:space="preserve">Allowed Amount  </w:t>
            </w:r>
          </w:p>
          <w:bookmarkEnd w:id="55"/>
          <w:p w:rsidR="002A7B45" w:rsidRPr="006D1679" w:rsidRDefault="002A7B45" w:rsidP="000E5938">
            <w:pPr>
              <w:pStyle w:val="ChangeHistoryIndMandateHeader"/>
              <w:spacing w:line="276" w:lineRule="auto"/>
              <w:rPr>
                <w:sz w:val="24"/>
              </w:rPr>
            </w:pPr>
            <w:r w:rsidRPr="006D1679">
              <w:rPr>
                <w:sz w:val="24"/>
              </w:rPr>
              <w:t>(Eligible Expenses)</w:t>
            </w:r>
          </w:p>
          <w:p w:rsidR="002A7B45" w:rsidRPr="006D1679" w:rsidRDefault="002A7B45" w:rsidP="000E5938">
            <w:pPr>
              <w:pStyle w:val="MemberViewStandard"/>
              <w:spacing w:line="276" w:lineRule="auto"/>
            </w:pPr>
          </w:p>
          <w:p w:rsidR="002A7B45" w:rsidRPr="006D1679" w:rsidRDefault="002A7B45" w:rsidP="000E5938">
            <w:pPr>
              <w:pStyle w:val="MemberViewBoldItalics"/>
              <w:spacing w:line="276" w:lineRule="auto"/>
            </w:pPr>
            <w:r w:rsidRPr="006D1679">
              <w:rPr>
                <w:i w:val="0"/>
              </w:rPr>
              <w:t xml:space="preserve">What is an allowed amount? </w:t>
            </w:r>
            <w:r w:rsidRPr="006D1679">
              <w:rPr>
                <w:b w:val="0"/>
                <w:i w:val="0"/>
              </w:rPr>
              <w:t>This is the maximum amount that payment is based on for covered health care services. If your doctor charges more than the allowed amount, you may have to pay the difference.</w:t>
            </w:r>
          </w:p>
          <w:p w:rsidR="002A7B45" w:rsidRPr="006D1679" w:rsidRDefault="002A7B45" w:rsidP="000E5938">
            <w:pPr>
              <w:pStyle w:val="MemberViewStandard"/>
              <w:spacing w:line="276" w:lineRule="auto"/>
            </w:pPr>
          </w:p>
          <w:p w:rsidR="002A7B45" w:rsidRPr="006D1679" w:rsidRDefault="002A7B45" w:rsidP="000E5938">
            <w:pPr>
              <w:pStyle w:val="MemberViewBoldItalics"/>
              <w:spacing w:line="276" w:lineRule="auto"/>
              <w:ind w:right="-18"/>
              <w:rPr>
                <w:i w:val="0"/>
                <w:iCs/>
              </w:rPr>
            </w:pPr>
            <w:r w:rsidRPr="006D1679">
              <w:rPr>
                <w:i w:val="0"/>
              </w:rPr>
              <w:t xml:space="preserve">Want more information? </w:t>
            </w:r>
          </w:p>
          <w:p w:rsidR="002A7B45" w:rsidRPr="006D1679" w:rsidRDefault="002A7B45" w:rsidP="000E5938">
            <w:pPr>
              <w:pStyle w:val="MemberViewStandard"/>
              <w:spacing w:line="276" w:lineRule="auto"/>
            </w:pPr>
            <w:r w:rsidRPr="006D1679">
              <w:t xml:space="preserve">View the </w:t>
            </w:r>
            <w:hyperlink r:id="rId13" w:history="1">
              <w:r w:rsidRPr="006D1679">
                <w:rPr>
                  <w:rStyle w:val="Hyperlink"/>
                </w:rPr>
                <w:t>glossary</w:t>
              </w:r>
            </w:hyperlink>
            <w:r w:rsidRPr="006D1679">
              <w:t xml:space="preserve"> for definitions.</w:t>
            </w:r>
          </w:p>
          <w:p w:rsidR="002A7B45" w:rsidRPr="006D1679" w:rsidRDefault="002A7B45" w:rsidP="000E5938">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6D1679" w:rsidRDefault="002A7B45" w:rsidP="000E5938">
            <w:pPr>
              <w:pStyle w:val="MemberViewStandard"/>
              <w:spacing w:line="276" w:lineRule="auto"/>
            </w:pPr>
            <w:r w:rsidRPr="006D1679">
              <w:t xml:space="preserve">You </w:t>
            </w:r>
            <w:r w:rsidRPr="006D1679">
              <w:rPr>
                <w:rStyle w:val="MemberViewUnderlineChar"/>
              </w:rPr>
              <w:t xml:space="preserve">do not </w:t>
            </w:r>
            <w:r w:rsidRPr="006D1679">
              <w:t xml:space="preserve">have to pay the difference between the </w:t>
            </w:r>
            <w:r w:rsidRPr="006D1679">
              <w:rPr>
                <w:rStyle w:val="MemberViewBoldItalicsChar"/>
              </w:rPr>
              <w:t>allowed amount</w:t>
            </w:r>
            <w:r w:rsidRPr="006D1679">
              <w:t xml:space="preserve"> and the amount the network doctor or facility charges. </w:t>
            </w:r>
          </w:p>
          <w:p w:rsidR="002A7B45" w:rsidRPr="006D1679" w:rsidRDefault="002A7B45" w:rsidP="000E5938">
            <w:pPr>
              <w:pStyle w:val="MemberViewStandard"/>
              <w:spacing w:line="276" w:lineRule="auto"/>
              <w:rPr>
                <w:rFonts w:eastAsia="Arial Unicode MS"/>
              </w:rPr>
            </w:pPr>
          </w:p>
          <w:p w:rsidR="002A7B45" w:rsidRPr="006D1679" w:rsidRDefault="002A7B45" w:rsidP="000E5938">
            <w:pPr>
              <w:pStyle w:val="MemberViewStandard"/>
              <w:spacing w:line="276" w:lineRule="auto"/>
            </w:pPr>
            <w:r w:rsidRPr="006D1679">
              <w:t>If the doctor does not participate in the network, you may have to pay the difference between the allowed amount and the amount the doctor charged even for emergency services.</w:t>
            </w:r>
          </w:p>
          <w:p w:rsidR="002A7B45" w:rsidRPr="006D1679" w:rsidRDefault="002A7B45" w:rsidP="000E5938">
            <w:pPr>
              <w:pStyle w:val="MemberViewStandard"/>
              <w:spacing w:line="276" w:lineRule="auto"/>
            </w:pPr>
          </w:p>
          <w:p w:rsidR="002A7B45" w:rsidRPr="006D1679" w:rsidRDefault="002A7B45" w:rsidP="000E5938">
            <w:pPr>
              <w:pStyle w:val="MemberViewBoldItalics"/>
              <w:spacing w:line="276" w:lineRule="auto"/>
              <w:rPr>
                <w:i w:val="0"/>
                <w:iCs/>
              </w:rPr>
            </w:pPr>
            <w:r w:rsidRPr="006D1679">
              <w:rPr>
                <w:i w:val="0"/>
              </w:rPr>
              <w:t xml:space="preserve">How is the allowed amount determined? </w:t>
            </w:r>
          </w:p>
          <w:p w:rsidR="002A7B45" w:rsidRPr="006D1679" w:rsidRDefault="002A7B45" w:rsidP="000E5938">
            <w:pPr>
              <w:pStyle w:val="MemberViewStandard"/>
              <w:spacing w:line="276" w:lineRule="auto"/>
            </w:pPr>
            <w:r w:rsidRPr="006D1679">
              <w:t xml:space="preserve">This is the contracted fee that we have with your doctor. If the doctor does not have a contract with us, the allowed amount is based on charges for the same or similar services within the geographic market. </w:t>
            </w:r>
          </w:p>
        </w:tc>
      </w:tr>
      <w:tr w:rsidR="00393286" w:rsidRPr="006D1679"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6D1679" w:rsidRDefault="00393286" w:rsidP="00EE30B8">
            <w:pPr>
              <w:pStyle w:val="TableText"/>
              <w:numPr>
                <w:ilvl w:val="12"/>
                <w:numId w:val="0"/>
              </w:numPr>
              <w:rPr>
                <w:b/>
              </w:rPr>
            </w:pPr>
            <w:r w:rsidRPr="006D1679">
              <w:rPr>
                <w:b/>
              </w:rPr>
              <w:t>Coinsurance</w:t>
            </w:r>
          </w:p>
          <w:p w:rsidR="00393286" w:rsidRPr="006D1679" w:rsidRDefault="00393286" w:rsidP="00EE30B8">
            <w:pPr>
              <w:pStyle w:val="TableText"/>
              <w:numPr>
                <w:ilvl w:val="12"/>
                <w:numId w:val="0"/>
              </w:numPr>
              <w:rPr>
                <w:b/>
              </w:rPr>
            </w:pPr>
          </w:p>
          <w:p w:rsidR="00393286" w:rsidRPr="006D1679" w:rsidRDefault="00393286" w:rsidP="00EE30B8">
            <w:pPr>
              <w:pStyle w:val="TableText"/>
              <w:numPr>
                <w:ilvl w:val="12"/>
                <w:numId w:val="0"/>
              </w:numPr>
              <w:rPr>
                <w:b/>
              </w:rPr>
            </w:pPr>
            <w:r w:rsidRPr="006D1679">
              <w:rPr>
                <w:rStyle w:val="DefinedTerm"/>
                <w:u w:val="none"/>
              </w:rPr>
              <w:t>Definition of Coinsurance</w:t>
            </w:r>
            <w:r w:rsidRPr="006D1679">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6D1679" w:rsidRDefault="00393286">
            <w:pPr>
              <w:pStyle w:val="TableText"/>
              <w:numPr>
                <w:ilvl w:val="12"/>
                <w:numId w:val="0"/>
              </w:numPr>
            </w:pPr>
            <w:r w:rsidRPr="006D1679">
              <w:t>In-Network Plan Level Coinsurance-</w:t>
            </w:r>
          </w:p>
          <w:p w:rsidR="00393286" w:rsidRPr="006D1679" w:rsidRDefault="00393286">
            <w:pPr>
              <w:pStyle w:val="TableText"/>
              <w:numPr>
                <w:ilvl w:val="12"/>
                <w:numId w:val="0"/>
              </w:numPr>
            </w:pPr>
          </w:p>
          <w:p w:rsidR="00393286" w:rsidRPr="006D1679" w:rsidRDefault="00393286">
            <w:pPr>
              <w:pStyle w:val="TableText"/>
              <w:numPr>
                <w:ilvl w:val="12"/>
                <w:numId w:val="0"/>
              </w:numPr>
              <w:rPr>
                <w:b/>
                <w:color w:val="000000"/>
              </w:rPr>
            </w:pPr>
            <w:r w:rsidRPr="006D1679">
              <w:rPr>
                <w:b/>
                <w:color w:val="0000FF"/>
              </w:rPr>
              <w:t>80%</w:t>
            </w:r>
            <w:r w:rsidRPr="006D1679">
              <w:rPr>
                <w:b/>
                <w:color w:val="000000"/>
              </w:rPr>
              <w:t xml:space="preserve"> </w:t>
            </w:r>
            <w:r w:rsidRPr="006D1679">
              <w:rPr>
                <w:color w:val="000000"/>
              </w:rPr>
              <w:t>of eligible expenses after satisfying the deductible until Out-of-Pocket is reached.</w:t>
            </w:r>
            <w:r w:rsidRPr="006D1679">
              <w:rPr>
                <w:b/>
                <w:color w:val="000000"/>
              </w:rPr>
              <w:t xml:space="preserve"> </w:t>
            </w:r>
          </w:p>
          <w:p w:rsidR="009B3C1C" w:rsidRPr="006D1679" w:rsidRDefault="009B3C1C" w:rsidP="009B3C1C">
            <w:pPr>
              <w:pStyle w:val="TableText"/>
              <w:numPr>
                <w:ilvl w:val="12"/>
                <w:numId w:val="0"/>
              </w:numPr>
              <w:rPr>
                <w:color w:val="000000"/>
              </w:rPr>
            </w:pPr>
          </w:p>
          <w:p w:rsidR="009B3C1C" w:rsidRPr="006D1679" w:rsidRDefault="009B3C1C" w:rsidP="009B3C1C">
            <w:pPr>
              <w:pStyle w:val="TableText"/>
              <w:numPr>
                <w:ilvl w:val="12"/>
                <w:numId w:val="0"/>
              </w:numPr>
              <w:rPr>
                <w:color w:val="000000"/>
              </w:rPr>
            </w:pPr>
            <w:r w:rsidRPr="006D1679">
              <w:rPr>
                <w:color w:val="000000"/>
              </w:rPr>
              <w:t xml:space="preserve">Plan design utilizes ‘Place of Service Tiering’. </w:t>
            </w:r>
          </w:p>
          <w:p w:rsidR="009B3C1C" w:rsidRPr="006D1679" w:rsidRDefault="009B3C1C" w:rsidP="009B3C1C">
            <w:pPr>
              <w:pStyle w:val="TableText"/>
              <w:numPr>
                <w:ilvl w:val="12"/>
                <w:numId w:val="0"/>
              </w:numPr>
              <w:rPr>
                <w:color w:val="000000"/>
              </w:rPr>
            </w:pPr>
            <w:r w:rsidRPr="006D1679">
              <w:rPr>
                <w:color w:val="000000"/>
              </w:rPr>
              <w:t xml:space="preserve">A per occurrence coinsurance of </w:t>
            </w:r>
            <w:r w:rsidRPr="006D1679">
              <w:rPr>
                <w:b/>
                <w:color w:val="0000FF"/>
              </w:rPr>
              <w:t>85%</w:t>
            </w:r>
            <w:r w:rsidRPr="006D1679">
              <w:rPr>
                <w:color w:val="000000"/>
              </w:rPr>
              <w:t xml:space="preserve"> will apply to the following services when accessed in a free standing or ambulatory surgery center</w:t>
            </w:r>
            <w:r w:rsidR="007B415D" w:rsidRPr="006D1679">
              <w:rPr>
                <w:color w:val="000000"/>
              </w:rPr>
              <w:t xml:space="preserve"> or office visit</w:t>
            </w:r>
            <w:r w:rsidR="007B415D" w:rsidRPr="006D1679">
              <w:t>:</w:t>
            </w:r>
          </w:p>
          <w:p w:rsidR="009B3C1C" w:rsidRPr="006D1679" w:rsidRDefault="009B3C1C" w:rsidP="009B3C1C">
            <w:pPr>
              <w:pStyle w:val="TableText"/>
              <w:numPr>
                <w:ilvl w:val="0"/>
                <w:numId w:val="31"/>
              </w:numPr>
              <w:rPr>
                <w:color w:val="000000"/>
              </w:rPr>
            </w:pPr>
            <w:r w:rsidRPr="006D1679">
              <w:rPr>
                <w:color w:val="000000"/>
              </w:rPr>
              <w:t>Outpatient Surgery</w:t>
            </w:r>
          </w:p>
          <w:p w:rsidR="009B3C1C" w:rsidRPr="006D1679" w:rsidRDefault="009B3C1C" w:rsidP="009B3C1C">
            <w:pPr>
              <w:pStyle w:val="TableText"/>
              <w:numPr>
                <w:ilvl w:val="0"/>
                <w:numId w:val="31"/>
              </w:numPr>
              <w:rPr>
                <w:color w:val="000000"/>
              </w:rPr>
            </w:pPr>
            <w:r w:rsidRPr="006D1679">
              <w:rPr>
                <w:color w:val="000000"/>
              </w:rPr>
              <w:t>Lab, X-ray, and Diagnostics – Outpatient Minor</w:t>
            </w:r>
          </w:p>
          <w:p w:rsidR="009B3C1C" w:rsidRPr="006D1679" w:rsidRDefault="009B3C1C" w:rsidP="009B3C1C">
            <w:pPr>
              <w:pStyle w:val="TableText"/>
              <w:numPr>
                <w:ilvl w:val="0"/>
                <w:numId w:val="31"/>
              </w:numPr>
              <w:rPr>
                <w:color w:val="000000"/>
              </w:rPr>
            </w:pPr>
            <w:r w:rsidRPr="006D1679">
              <w:rPr>
                <w:color w:val="000000"/>
              </w:rPr>
              <w:t>Major X-ray and Diagnostics</w:t>
            </w:r>
          </w:p>
          <w:p w:rsidR="00393286" w:rsidRPr="006D1679" w:rsidRDefault="009B3C1C" w:rsidP="00722F3B">
            <w:pPr>
              <w:pStyle w:val="TableText"/>
              <w:numPr>
                <w:ilvl w:val="0"/>
                <w:numId w:val="31"/>
              </w:numPr>
              <w:rPr>
                <w:b/>
                <w:color w:val="000000"/>
              </w:rPr>
            </w:pPr>
            <w:r w:rsidRPr="006D1679">
              <w:rPr>
                <w:color w:val="000000"/>
              </w:rPr>
              <w:t>Scopic Procedures – Outpatient Diagnostic and Therapeutic Treatments</w:t>
            </w:r>
          </w:p>
        </w:tc>
      </w:tr>
    </w:tbl>
    <w:p w:rsidR="009C4BEF" w:rsidRPr="006D1679" w:rsidRDefault="009C4BEF">
      <w:pPr>
        <w:rPr>
          <w:sz w:val="24"/>
        </w:rPr>
      </w:pPr>
    </w:p>
    <w:p w:rsidR="00053D08" w:rsidRPr="006D1679" w:rsidRDefault="00053D08">
      <w:pPr>
        <w:rPr>
          <w:sz w:val="24"/>
        </w:rPr>
      </w:pPr>
    </w:p>
    <w:p w:rsidR="009C4BEF" w:rsidRPr="006D1679" w:rsidRDefault="009C4BEF" w:rsidP="0006458D">
      <w:r w:rsidRPr="006D1679">
        <w:t>&lt;!--ID=CSR--&gt;</w:t>
      </w:r>
    </w:p>
    <w:p w:rsidR="009C4BEF" w:rsidRPr="006D1679" w:rsidRDefault="009C4BEF">
      <w:pPr>
        <w:outlineLvl w:val="0"/>
        <w:rPr>
          <w:b/>
          <w:color w:val="FF0000"/>
          <w:sz w:val="32"/>
        </w:rPr>
      </w:pPr>
      <w:r w:rsidRPr="006D16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D167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pPr>
              <w:pStyle w:val="TableHeaderText"/>
              <w:rPr>
                <w:color w:val="FF0000"/>
              </w:rPr>
            </w:pPr>
            <w:r w:rsidRPr="006D167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100DBF">
            <w:pPr>
              <w:pStyle w:val="TableHeaderText"/>
              <w:rPr>
                <w:color w:val="FF0000"/>
              </w:rPr>
            </w:pPr>
            <w:r w:rsidRPr="006D1679">
              <w:rPr>
                <w:color w:val="FF0000"/>
              </w:rPr>
              <w:t>HRA PP1 PLAN</w:t>
            </w:r>
            <w:r w:rsidR="00AA650B" w:rsidRPr="006D1679">
              <w:rPr>
                <w:color w:val="FF0000"/>
              </w:rPr>
              <w:t xml:space="preserve"> </w:t>
            </w:r>
          </w:p>
          <w:p w:rsidR="00AA650B" w:rsidRPr="006D1679" w:rsidRDefault="00AA650B">
            <w:pPr>
              <w:pStyle w:val="TableHeaderText"/>
              <w:rPr>
                <w:color w:val="FF0000"/>
              </w:rPr>
            </w:pPr>
          </w:p>
        </w:tc>
      </w:tr>
      <w:tr w:rsidR="00AA650B" w:rsidRPr="006D167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pPr>
              <w:pStyle w:val="TableText"/>
              <w:rPr>
                <w:b/>
                <w:color w:val="FF0000"/>
              </w:rPr>
            </w:pPr>
            <w:r w:rsidRPr="006D167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pPr>
              <w:pStyle w:val="TableText"/>
              <w:rPr>
                <w:color w:val="FF0000"/>
              </w:rPr>
            </w:pPr>
          </w:p>
        </w:tc>
      </w:tr>
      <w:tr w:rsidR="00AA650B" w:rsidRPr="006D167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pPr>
              <w:pStyle w:val="TableText"/>
              <w:rPr>
                <w:b/>
                <w:color w:val="FF0000"/>
              </w:rPr>
            </w:pPr>
            <w:r w:rsidRPr="006D167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pPr>
              <w:pStyle w:val="TableText"/>
              <w:rPr>
                <w:color w:val="FF0000"/>
              </w:rPr>
            </w:pPr>
          </w:p>
        </w:tc>
      </w:tr>
    </w:tbl>
    <w:p w:rsidR="009C4BEF" w:rsidRPr="006D1679" w:rsidRDefault="009C4BEF">
      <w:pPr>
        <w:rPr>
          <w:sz w:val="24"/>
        </w:rPr>
      </w:pPr>
    </w:p>
    <w:p w:rsidR="009C4BEF" w:rsidRPr="006D1679" w:rsidRDefault="009C4BEF">
      <w:pPr>
        <w:rPr>
          <w:sz w:val="24"/>
        </w:rPr>
      </w:pPr>
    </w:p>
    <w:p w:rsidR="007355F9" w:rsidRPr="006D1679" w:rsidRDefault="009C4BEF" w:rsidP="007355F9">
      <w:r w:rsidRPr="006D1679">
        <w:t>&lt;!--section=Flexible_Spending_Account--&gt;</w:t>
      </w:r>
    </w:p>
    <w:p w:rsidR="007355F9" w:rsidRPr="006D1679" w:rsidRDefault="007355F9" w:rsidP="007355F9"/>
    <w:p w:rsidR="007355F9" w:rsidRPr="006D1679" w:rsidRDefault="007355F9" w:rsidP="007355F9">
      <w:pPr>
        <w:pStyle w:val="iBAAGStandardTextItalics"/>
        <w:rPr>
          <w:rFonts w:ascii="Times New Roman" w:hAnsi="Times New Roman"/>
        </w:rPr>
      </w:pPr>
      <w:r w:rsidRPr="006D16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6D1679" w:rsidRDefault="007355F9" w:rsidP="007355F9">
      <w:pPr>
        <w:pStyle w:val="iBAAGStandardText"/>
        <w:rPr>
          <w:rFonts w:ascii="Times New Roman" w:hAnsi="Times New Roman"/>
          <w:i/>
        </w:rPr>
      </w:pPr>
    </w:p>
    <w:p w:rsidR="007355F9" w:rsidRPr="006D1679" w:rsidRDefault="007355F9" w:rsidP="007355F9">
      <w:pPr>
        <w:rPr>
          <w:rStyle w:val="Hyperlink"/>
          <w:i/>
          <w:iCs/>
          <w:sz w:val="24"/>
          <w:szCs w:val="24"/>
        </w:rPr>
      </w:pPr>
      <w:r w:rsidRPr="006D1679">
        <w:rPr>
          <w:i/>
          <w:iCs/>
          <w:sz w:val="24"/>
          <w:szCs w:val="24"/>
        </w:rPr>
        <w:t xml:space="preserve">Providers, this summary is for members, to review the terms of your participation agreement, please visit </w:t>
      </w:r>
      <w:hyperlink r:id="rId14" w:history="1">
        <w:r w:rsidR="00DA5CBF" w:rsidRPr="006D1679">
          <w:rPr>
            <w:i/>
            <w:iCs/>
            <w:color w:val="0000FF"/>
            <w:sz w:val="24"/>
            <w:szCs w:val="24"/>
            <w:u w:val="single"/>
          </w:rPr>
          <w:t>uhcprovider.com</w:t>
        </w:r>
      </w:hyperlink>
    </w:p>
    <w:p w:rsidR="009C4BEF" w:rsidRPr="006D1679" w:rsidRDefault="009C4BEF" w:rsidP="0006458D"/>
    <w:p w:rsidR="009C4BEF" w:rsidRPr="006D1679" w:rsidRDefault="009C4BEF">
      <w:pPr>
        <w:pBdr>
          <w:top w:val="double" w:sz="6" w:space="1" w:color="auto"/>
          <w:bottom w:val="double" w:sz="6" w:space="1" w:color="auto"/>
        </w:pBdr>
        <w:jc w:val="center"/>
        <w:outlineLvl w:val="0"/>
        <w:rPr>
          <w:b/>
          <w:bCs/>
          <w:color w:val="0000FF"/>
          <w:sz w:val="28"/>
        </w:rPr>
      </w:pPr>
      <w:bookmarkStart w:id="56" w:name="Flexible_Spending_Account"/>
      <w:r w:rsidRPr="006D1679">
        <w:rPr>
          <w:b/>
          <w:bCs/>
          <w:color w:val="0000FF"/>
          <w:sz w:val="28"/>
        </w:rPr>
        <w:t>FLEXIBLE SPENDING ACCOUNT</w:t>
      </w:r>
    </w:p>
    <w:bookmarkEnd w:id="56"/>
    <w:p w:rsidR="009C4BEF" w:rsidRPr="006D167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6D1679"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6D1679" w:rsidRDefault="009C4BEF">
            <w:pPr>
              <w:pStyle w:val="TableHeaderText"/>
              <w:rPr>
                <w:color w:val="000000"/>
              </w:rPr>
            </w:pPr>
            <w:r w:rsidRPr="006D1679">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6D1679" w:rsidRDefault="00100DBF">
            <w:pPr>
              <w:pStyle w:val="TableHeaderText"/>
              <w:rPr>
                <w:color w:val="000000"/>
              </w:rPr>
            </w:pPr>
            <w:r w:rsidRPr="006D1679">
              <w:rPr>
                <w:color w:val="000000"/>
              </w:rPr>
              <w:t>HRA PP1 PLAN</w:t>
            </w:r>
            <w:r w:rsidR="009C4BEF" w:rsidRPr="006D1679">
              <w:rPr>
                <w:color w:val="000000"/>
              </w:rPr>
              <w:t xml:space="preserve"> </w:t>
            </w:r>
          </w:p>
          <w:p w:rsidR="009C4BEF" w:rsidRPr="006D1679" w:rsidRDefault="009C4BEF">
            <w:pPr>
              <w:pStyle w:val="TableHeaderText"/>
              <w:rPr>
                <w:color w:val="000000"/>
              </w:rPr>
            </w:pPr>
          </w:p>
        </w:tc>
      </w:tr>
      <w:tr w:rsidR="00F674FA" w:rsidRPr="006D1679" w:rsidTr="00F674FA">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F674FA" w:rsidRPr="006D1679" w:rsidRDefault="00F674FA">
            <w:pPr>
              <w:pStyle w:val="ChangeHistoryIndMandateHeader"/>
              <w:spacing w:line="276" w:lineRule="auto"/>
              <w:rPr>
                <w:sz w:val="24"/>
              </w:rPr>
            </w:pPr>
            <w:r w:rsidRPr="006D1679">
              <w:rPr>
                <w:sz w:val="24"/>
              </w:rPr>
              <w:t xml:space="preserve">Flexible Spending Account (FSA) </w:t>
            </w:r>
          </w:p>
          <w:p w:rsidR="00F674FA" w:rsidRPr="006D1679" w:rsidRDefault="00F674FA">
            <w:pPr>
              <w:pStyle w:val="ChangeHistoryIndMandateHeader"/>
              <w:spacing w:line="276" w:lineRule="auto"/>
            </w:pPr>
          </w:p>
          <w:p w:rsidR="00F674FA" w:rsidRPr="006D1679" w:rsidRDefault="00F674FA">
            <w:pPr>
              <w:pStyle w:val="ChangeHistoryIndMandateHeader"/>
              <w:spacing w:line="276" w:lineRule="auto"/>
            </w:pPr>
          </w:p>
          <w:p w:rsidR="00F674FA" w:rsidRPr="006D1679" w:rsidRDefault="00F674FA">
            <w:pPr>
              <w:pStyle w:val="ChangeHistoryIndMandateHeader"/>
              <w:spacing w:line="276" w:lineRule="auto"/>
            </w:pPr>
          </w:p>
          <w:p w:rsidR="00F674FA" w:rsidRPr="006D1679" w:rsidRDefault="00F674FA">
            <w:pPr>
              <w:pStyle w:val="MemberViewStandard"/>
              <w:spacing w:line="276" w:lineRule="auto"/>
            </w:pPr>
          </w:p>
          <w:p w:rsidR="00F674FA" w:rsidRPr="006D1679" w:rsidRDefault="00F674FA">
            <w:pPr>
              <w:pStyle w:val="MemberViewStandard"/>
              <w:spacing w:line="276" w:lineRule="auto"/>
            </w:pPr>
          </w:p>
          <w:p w:rsidR="00F674FA" w:rsidRPr="006D1679" w:rsidRDefault="00F674FA">
            <w:pPr>
              <w:pStyle w:val="MemberViewStandard"/>
              <w:spacing w:line="276" w:lineRule="auto"/>
            </w:pPr>
          </w:p>
          <w:p w:rsidR="00F674FA" w:rsidRPr="006D1679" w:rsidRDefault="00F674FA">
            <w:pPr>
              <w:pStyle w:val="TableText"/>
              <w:rPr>
                <w:b/>
              </w:rPr>
            </w:pPr>
            <w:r w:rsidRPr="006D1679">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F674FA" w:rsidRPr="006D1679" w:rsidRDefault="00F674FA" w:rsidP="00F674FA">
            <w:pPr>
              <w:pStyle w:val="MemberViewBullet1"/>
              <w:tabs>
                <w:tab w:val="clear" w:pos="504"/>
                <w:tab w:val="left" w:pos="720"/>
              </w:tabs>
              <w:spacing w:line="276" w:lineRule="auto"/>
              <w:ind w:left="0" w:firstLine="0"/>
            </w:pPr>
            <w:r w:rsidRPr="006D1679">
              <w:t xml:space="preserve">Administered by: </w:t>
            </w:r>
            <w:r w:rsidRPr="006D1679">
              <w:rPr>
                <w:rStyle w:val="MemberViewBoldChar"/>
              </w:rPr>
              <w:t>UnitedHealthcare</w:t>
            </w:r>
          </w:p>
          <w:p w:rsidR="00F674FA" w:rsidRPr="006D1679" w:rsidRDefault="00F674FA" w:rsidP="00F674FA">
            <w:pPr>
              <w:pStyle w:val="MemberViewStandard"/>
              <w:spacing w:line="276" w:lineRule="auto"/>
            </w:pPr>
          </w:p>
          <w:p w:rsidR="007355F9" w:rsidRPr="006D1679" w:rsidRDefault="007355F9" w:rsidP="007355F9">
            <w:pPr>
              <w:pStyle w:val="MemberViewBold"/>
              <w:rPr>
                <w:b w:val="0"/>
              </w:rPr>
            </w:pPr>
            <w:r w:rsidRPr="006D1679">
              <w:rPr>
                <w:b w:val="0"/>
              </w:rPr>
              <w:t>Your FSA is a</w:t>
            </w:r>
            <w:r w:rsidRPr="006D1679">
              <w:t xml:space="preserve"> Full Purpose FSA</w:t>
            </w:r>
            <w:r w:rsidRPr="006D1679">
              <w:rPr>
                <w:b w:val="0"/>
              </w:rPr>
              <w:t xml:space="preserve">. </w:t>
            </w:r>
          </w:p>
          <w:p w:rsidR="007355F9" w:rsidRPr="006D1679" w:rsidRDefault="007355F9" w:rsidP="007355F9">
            <w:pPr>
              <w:pStyle w:val="MemberViewBold"/>
              <w:rPr>
                <w:i/>
              </w:rPr>
            </w:pPr>
          </w:p>
          <w:p w:rsidR="007355F9" w:rsidRPr="006D1679" w:rsidRDefault="007355F9" w:rsidP="007355F9">
            <w:pPr>
              <w:pStyle w:val="MemberViewBold"/>
              <w:rPr>
                <w:i/>
              </w:rPr>
            </w:pPr>
            <w:r w:rsidRPr="006D1679">
              <w:rPr>
                <w:i/>
              </w:rPr>
              <w:t>How does the Full Purpose FSA work?</w:t>
            </w:r>
          </w:p>
          <w:p w:rsidR="007355F9" w:rsidRPr="006D1679" w:rsidRDefault="007355F9" w:rsidP="007355F9">
            <w:pPr>
              <w:pStyle w:val="MemberViewStandard"/>
              <w:rPr>
                <w:rFonts w:eastAsia="Calibri"/>
              </w:rPr>
            </w:pPr>
            <w:r w:rsidRPr="006D1679">
              <w:t xml:space="preserve">The full-purpose FSA lets you set aside money, before taxes, to pay or reimburse yourself for eligible medical, </w:t>
            </w:r>
            <w:r w:rsidRPr="006D1679">
              <w:rPr>
                <w:bCs/>
              </w:rPr>
              <w:t>dental, vision and prescription drug expenses</w:t>
            </w:r>
            <w:r w:rsidRPr="006D1679">
              <w:t>. The entire amount you elected to set aside will be available to you on the first day of the plan year.</w:t>
            </w:r>
            <w:r w:rsidRPr="006D1679">
              <w:rPr>
                <w:rFonts w:eastAsia="Calibri"/>
              </w:rPr>
              <w:t xml:space="preserve"> </w:t>
            </w:r>
          </w:p>
          <w:p w:rsidR="00F674FA" w:rsidRPr="006D1679" w:rsidRDefault="00F674FA" w:rsidP="00F674FA">
            <w:pPr>
              <w:spacing w:line="276" w:lineRule="auto"/>
              <w:rPr>
                <w:sz w:val="24"/>
                <w:szCs w:val="24"/>
              </w:rPr>
            </w:pPr>
          </w:p>
          <w:p w:rsidR="00F674FA" w:rsidRPr="006D1679" w:rsidRDefault="00F674FA" w:rsidP="00F674FA">
            <w:pPr>
              <w:pStyle w:val="MemberViewBold"/>
              <w:spacing w:line="276" w:lineRule="auto"/>
              <w:rPr>
                <w:u w:val="single"/>
              </w:rPr>
            </w:pPr>
            <w:r w:rsidRPr="006D1679">
              <w:rPr>
                <w:u w:val="single"/>
              </w:rPr>
              <w:t>FSA Carryover</w:t>
            </w:r>
          </w:p>
          <w:p w:rsidR="00F674FA" w:rsidRPr="006D1679" w:rsidRDefault="00F674FA" w:rsidP="00F674FA">
            <w:pPr>
              <w:pStyle w:val="TableText"/>
              <w:rPr>
                <w:bCs/>
              </w:rPr>
            </w:pPr>
            <w:r w:rsidRPr="006D1679">
              <w:rPr>
                <w:szCs w:val="24"/>
              </w:rPr>
              <w:t>Do unused FSA dollars carryover to the next plan year?</w:t>
            </w:r>
            <w:r w:rsidRPr="006D1679">
              <w:rPr>
                <w:rStyle w:val="NumbersCostShareChar"/>
              </w:rPr>
              <w:t xml:space="preserve"> </w:t>
            </w:r>
            <w:r w:rsidRPr="006D1679">
              <w:rPr>
                <w:rStyle w:val="NumbersCostShareChar"/>
                <w:color w:val="auto"/>
              </w:rPr>
              <w:t>No</w:t>
            </w:r>
          </w:p>
        </w:tc>
      </w:tr>
      <w:tr w:rsidR="00C64DE6" w:rsidRPr="006D167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6D1679" w:rsidRDefault="00C64DE6">
            <w:pPr>
              <w:pStyle w:val="TableTextCharChar"/>
              <w:numPr>
                <w:ilvl w:val="12"/>
                <w:numId w:val="0"/>
              </w:numPr>
              <w:rPr>
                <w:b/>
                <w:color w:val="FF00FF"/>
                <w:szCs w:val="24"/>
              </w:rPr>
            </w:pPr>
            <w:bookmarkStart w:id="57" w:name="Retiree_Reimbursement_Account"/>
            <w:r w:rsidRPr="006D1679">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6D1679" w:rsidRDefault="00C64DE6">
            <w:pPr>
              <w:pStyle w:val="TableTextCharChar"/>
              <w:rPr>
                <w:color w:val="000000"/>
                <w:szCs w:val="24"/>
              </w:rPr>
            </w:pPr>
            <w:r w:rsidRPr="006D1679">
              <w:rPr>
                <w:color w:val="000000"/>
                <w:szCs w:val="24"/>
              </w:rPr>
              <w:t>Not Applicable</w:t>
            </w:r>
          </w:p>
        </w:tc>
      </w:tr>
      <w:tr w:rsidR="00C139F1" w:rsidRPr="006D167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6D1679" w:rsidRDefault="00C139F1" w:rsidP="00D21334">
            <w:pPr>
              <w:numPr>
                <w:ilvl w:val="12"/>
                <w:numId w:val="0"/>
              </w:numPr>
              <w:rPr>
                <w:b/>
                <w:color w:val="000000"/>
                <w:sz w:val="24"/>
                <w:szCs w:val="24"/>
              </w:rPr>
            </w:pPr>
            <w:bookmarkStart w:id="58" w:name="UnitedHealthcare_Consumer_Accounts_Card"/>
            <w:r w:rsidRPr="006D1679">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6D1679" w:rsidRDefault="00C139F1" w:rsidP="0049550E">
            <w:pPr>
              <w:rPr>
                <w:bCs/>
                <w:color w:val="FF00FF"/>
                <w:sz w:val="24"/>
                <w:szCs w:val="24"/>
              </w:rPr>
            </w:pPr>
            <w:r w:rsidRPr="006D1679">
              <w:rPr>
                <w:bCs/>
                <w:sz w:val="24"/>
                <w:szCs w:val="24"/>
              </w:rPr>
              <w:t xml:space="preserve">Yes </w:t>
            </w:r>
          </w:p>
          <w:p w:rsidR="00393286" w:rsidRPr="006D1679" w:rsidRDefault="00393286" w:rsidP="00393286">
            <w:pPr>
              <w:rPr>
                <w:b/>
                <w:color w:val="0000FF"/>
                <w:sz w:val="24"/>
                <w:szCs w:val="24"/>
              </w:rPr>
            </w:pPr>
            <w:r w:rsidRPr="006D1679">
              <w:rPr>
                <w:color w:val="000000"/>
                <w:sz w:val="24"/>
                <w:szCs w:val="24"/>
              </w:rPr>
              <w:t xml:space="preserve">Call </w:t>
            </w:r>
            <w:r w:rsidRPr="006D1679">
              <w:rPr>
                <w:b/>
                <w:color w:val="0000FF"/>
                <w:sz w:val="24"/>
                <w:szCs w:val="24"/>
              </w:rPr>
              <w:t>1-866-755-2648</w:t>
            </w:r>
          </w:p>
          <w:p w:rsidR="00C139F1" w:rsidRPr="006D1679" w:rsidRDefault="00C139F1" w:rsidP="0049550E">
            <w:pPr>
              <w:rPr>
                <w:b/>
                <w:bCs/>
                <w:sz w:val="24"/>
                <w:szCs w:val="24"/>
              </w:rPr>
            </w:pPr>
          </w:p>
          <w:p w:rsidR="00C139F1" w:rsidRPr="006D1679" w:rsidRDefault="00C139F1" w:rsidP="0049550E">
            <w:pPr>
              <w:rPr>
                <w:b/>
                <w:bCs/>
                <w:sz w:val="24"/>
                <w:szCs w:val="24"/>
              </w:rPr>
            </w:pPr>
            <w:r w:rsidRPr="006D1679">
              <w:rPr>
                <w:b/>
                <w:bCs/>
                <w:sz w:val="24"/>
                <w:szCs w:val="24"/>
              </w:rPr>
              <w:t>Applies to Medical, OTC, DCA, and Rx expenses dependent on HRA only or HRA/FSA account type.</w:t>
            </w:r>
          </w:p>
          <w:p w:rsidR="00C139F1" w:rsidRPr="006D1679" w:rsidRDefault="00C139F1" w:rsidP="0049550E">
            <w:pPr>
              <w:rPr>
                <w:b/>
                <w:bCs/>
                <w:sz w:val="24"/>
                <w:szCs w:val="24"/>
              </w:rPr>
            </w:pPr>
          </w:p>
          <w:p w:rsidR="00C139F1" w:rsidRPr="006D1679" w:rsidRDefault="00C139F1" w:rsidP="0049550E">
            <w:pPr>
              <w:rPr>
                <w:b/>
                <w:bCs/>
                <w:sz w:val="24"/>
                <w:szCs w:val="24"/>
              </w:rPr>
            </w:pPr>
          </w:p>
          <w:p w:rsidR="00C139F1" w:rsidRPr="006D1679" w:rsidRDefault="00C139F1" w:rsidP="0049550E">
            <w:pPr>
              <w:numPr>
                <w:ilvl w:val="12"/>
                <w:numId w:val="0"/>
              </w:numPr>
              <w:rPr>
                <w:b/>
                <w:bCs/>
                <w:sz w:val="24"/>
                <w:szCs w:val="24"/>
              </w:rPr>
            </w:pPr>
            <w:r w:rsidRPr="006D1679">
              <w:rPr>
                <w:b/>
                <w:bCs/>
                <w:sz w:val="24"/>
                <w:szCs w:val="24"/>
              </w:rPr>
              <w:t xml:space="preserve">Funds are drawn from FSA &amp; HRA accounts </w:t>
            </w:r>
            <w:r w:rsidR="00963C94" w:rsidRPr="006D1679">
              <w:rPr>
                <w:b/>
                <w:bCs/>
                <w:sz w:val="24"/>
                <w:szCs w:val="24"/>
              </w:rPr>
              <w:t>dependent</w:t>
            </w:r>
            <w:r w:rsidRPr="006D1679">
              <w:rPr>
                <w:b/>
                <w:bCs/>
                <w:sz w:val="24"/>
                <w:szCs w:val="24"/>
              </w:rPr>
              <w:t xml:space="preserve"> upon the Benefit Hierarchy</w:t>
            </w:r>
          </w:p>
          <w:p w:rsidR="00C139F1" w:rsidRPr="006D1679" w:rsidRDefault="00C139F1" w:rsidP="0049550E">
            <w:pPr>
              <w:numPr>
                <w:ilvl w:val="12"/>
                <w:numId w:val="0"/>
              </w:numPr>
              <w:rPr>
                <w:b/>
                <w:color w:val="FF00FF"/>
                <w:sz w:val="24"/>
                <w:szCs w:val="24"/>
              </w:rPr>
            </w:pPr>
          </w:p>
        </w:tc>
      </w:tr>
      <w:tr w:rsidR="00EC74EE" w:rsidRPr="006D167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6D1679" w:rsidRDefault="00EC74EE" w:rsidP="00D21334">
            <w:pPr>
              <w:pStyle w:val="TableText"/>
              <w:rPr>
                <w:b/>
                <w:bCs/>
              </w:rPr>
            </w:pPr>
            <w:bookmarkStart w:id="59" w:name="Health_Reimbursement_Account_HRA"/>
            <w:r w:rsidRPr="006D1679">
              <w:rPr>
                <w:b/>
                <w:bCs/>
              </w:rPr>
              <w:t>Health Reimbursement Account- HRA</w:t>
            </w:r>
            <w:bookmarkEnd w:id="59"/>
          </w:p>
          <w:p w:rsidR="00EC74EE" w:rsidRPr="006D1679"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6D1679" w:rsidRDefault="00EC74EE" w:rsidP="00D21334">
            <w:pPr>
              <w:pStyle w:val="TableText"/>
              <w:rPr>
                <w:b/>
                <w:bCs/>
              </w:rPr>
            </w:pPr>
            <w:r w:rsidRPr="006D1679">
              <w:rPr>
                <w:b/>
                <w:bCs/>
              </w:rPr>
              <w:t xml:space="preserve">Health Reimbursement Account </w:t>
            </w:r>
          </w:p>
          <w:p w:rsidR="00EC74EE" w:rsidRPr="006D1679" w:rsidRDefault="00EC74EE" w:rsidP="00D21334">
            <w:pPr>
              <w:overflowPunct/>
              <w:spacing w:line="240" w:lineRule="atLeast"/>
              <w:ind w:left="108"/>
              <w:textAlignment w:val="auto"/>
              <w:rPr>
                <w:b/>
                <w:bCs/>
                <w:color w:val="000000"/>
                <w:sz w:val="24"/>
                <w:szCs w:val="24"/>
              </w:rPr>
            </w:pPr>
          </w:p>
          <w:p w:rsidR="00EC74EE" w:rsidRPr="006D1679" w:rsidRDefault="00EC74EE" w:rsidP="00D21334">
            <w:pPr>
              <w:overflowPunct/>
              <w:spacing w:line="240" w:lineRule="atLeast"/>
              <w:ind w:right="108"/>
              <w:textAlignment w:val="auto"/>
              <w:rPr>
                <w:rStyle w:val="TableTextChar2"/>
                <w:b/>
                <w:bCs/>
                <w:color w:val="0000FF"/>
              </w:rPr>
            </w:pPr>
            <w:r w:rsidRPr="006D1679">
              <w:rPr>
                <w:rStyle w:val="TableTextChar2"/>
                <w:b/>
                <w:bCs/>
              </w:rPr>
              <w:t>HRA Policy Number:</w:t>
            </w:r>
            <w:r w:rsidRPr="006D1679">
              <w:rPr>
                <w:color w:val="000000"/>
                <w:sz w:val="24"/>
                <w:szCs w:val="24"/>
              </w:rPr>
              <w:t xml:space="preserve">  </w:t>
            </w:r>
            <w:r w:rsidR="0064666F" w:rsidRPr="006D1679">
              <w:rPr>
                <w:rStyle w:val="TableTextChar2"/>
                <w:b/>
                <w:bCs/>
                <w:color w:val="0000FF"/>
              </w:rPr>
              <w:t>714903, 715719, 715720</w:t>
            </w:r>
          </w:p>
          <w:p w:rsidR="00EC74EE" w:rsidRPr="006D1679" w:rsidRDefault="00EC74EE" w:rsidP="00D21334">
            <w:pPr>
              <w:overflowPunct/>
              <w:spacing w:line="240" w:lineRule="atLeast"/>
              <w:ind w:right="108"/>
              <w:textAlignment w:val="auto"/>
              <w:rPr>
                <w:rStyle w:val="TableTextChar2"/>
                <w:b/>
                <w:bCs/>
                <w:color w:val="0000FF"/>
              </w:rPr>
            </w:pPr>
            <w:r w:rsidRPr="006D1679">
              <w:rPr>
                <w:rStyle w:val="TableTextChar2"/>
                <w:b/>
                <w:bCs/>
              </w:rPr>
              <w:t>Customer HRA Toll Free Number:</w:t>
            </w:r>
            <w:r w:rsidRPr="006D1679">
              <w:rPr>
                <w:b/>
                <w:bCs/>
                <w:color w:val="000000"/>
                <w:sz w:val="24"/>
                <w:szCs w:val="24"/>
              </w:rPr>
              <w:t xml:space="preserve"> </w:t>
            </w:r>
            <w:r w:rsidR="004B4CF2" w:rsidRPr="006D1679">
              <w:rPr>
                <w:rStyle w:val="TableTextChar2"/>
                <w:b/>
                <w:bCs/>
                <w:color w:val="0000FF"/>
              </w:rPr>
              <w:t>1-888-202-4023</w:t>
            </w:r>
          </w:p>
          <w:p w:rsidR="00EC74EE" w:rsidRPr="006D1679" w:rsidRDefault="00EC74EE" w:rsidP="00D21334">
            <w:pPr>
              <w:pStyle w:val="TableText"/>
              <w:rPr>
                <w:b/>
                <w:bCs/>
              </w:rPr>
            </w:pPr>
            <w:r w:rsidRPr="006D1679">
              <w:rPr>
                <w:b/>
                <w:bCs/>
              </w:rPr>
              <w:t>HRA Claims Office Address-RMO Address:</w:t>
            </w:r>
          </w:p>
          <w:p w:rsidR="00982D2B" w:rsidRPr="006D1679" w:rsidRDefault="00982D2B" w:rsidP="00982D2B">
            <w:pPr>
              <w:spacing w:line="240" w:lineRule="atLeast"/>
              <w:ind w:right="108"/>
              <w:rPr>
                <w:color w:val="000000"/>
              </w:rPr>
            </w:pPr>
            <w:r w:rsidRPr="006D1679">
              <w:rPr>
                <w:rStyle w:val="TableTextChar2"/>
              </w:rPr>
              <w:t xml:space="preserve">P.O. Box </w:t>
            </w:r>
            <w:r w:rsidRPr="006D1679">
              <w:rPr>
                <w:rStyle w:val="TableTextChar2"/>
                <w:b/>
                <w:bCs/>
                <w:color w:val="0000FF"/>
              </w:rPr>
              <w:t>981506</w:t>
            </w:r>
          </w:p>
          <w:p w:rsidR="00982D2B" w:rsidRPr="006D1679" w:rsidRDefault="00982D2B" w:rsidP="00982D2B">
            <w:pPr>
              <w:pStyle w:val="MemberViewStandard"/>
            </w:pPr>
            <w:r w:rsidRPr="006D1679">
              <w:rPr>
                <w:rStyle w:val="TableTextChar2"/>
                <w:color w:val="000000"/>
              </w:rPr>
              <w:t xml:space="preserve">El Paso, TX </w:t>
            </w:r>
            <w:r w:rsidRPr="006D1679">
              <w:rPr>
                <w:rStyle w:val="TableTextChar2"/>
                <w:b/>
                <w:bCs/>
                <w:color w:val="0000FF"/>
              </w:rPr>
              <w:t>79998-1506</w:t>
            </w:r>
          </w:p>
          <w:p w:rsidR="00EC74EE" w:rsidRPr="006D1679" w:rsidRDefault="00EC74EE" w:rsidP="00D21334">
            <w:pPr>
              <w:pStyle w:val="TableText"/>
              <w:rPr>
                <w:b/>
                <w:bCs/>
              </w:rPr>
            </w:pPr>
            <w:r w:rsidRPr="006D1679">
              <w:rPr>
                <w:b/>
                <w:bCs/>
              </w:rPr>
              <w:t xml:space="preserve">Employer HRA Contribution:  </w:t>
            </w:r>
          </w:p>
          <w:p w:rsidR="00AD7875" w:rsidRPr="006D1679" w:rsidRDefault="00AD7875" w:rsidP="00AD7875">
            <w:pPr>
              <w:pStyle w:val="TableText"/>
              <w:rPr>
                <w:b/>
                <w:bCs/>
              </w:rPr>
            </w:pPr>
            <w:r w:rsidRPr="006D1679">
              <w:rPr>
                <w:bCs/>
              </w:rPr>
              <w:t xml:space="preserve">EE only or Retiree only </w:t>
            </w:r>
            <w:r w:rsidRPr="006D1679">
              <w:rPr>
                <w:b/>
                <w:bCs/>
                <w:color w:val="0000FF"/>
              </w:rPr>
              <w:t>$500</w:t>
            </w:r>
            <w:r w:rsidRPr="006D1679">
              <w:rPr>
                <w:b/>
                <w:bCs/>
              </w:rPr>
              <w:t xml:space="preserve"> or</w:t>
            </w:r>
            <w:r w:rsidRPr="006D1679">
              <w:rPr>
                <w:bCs/>
              </w:rPr>
              <w:t xml:space="preserve"> EE + Spouse only or EE + Children only  </w:t>
            </w:r>
            <w:r w:rsidRPr="006D1679">
              <w:rPr>
                <w:b/>
                <w:bCs/>
                <w:color w:val="0000FF"/>
              </w:rPr>
              <w:t>$750</w:t>
            </w:r>
            <w:r w:rsidRPr="006D1679">
              <w:rPr>
                <w:bCs/>
              </w:rPr>
              <w:t xml:space="preserve"> </w:t>
            </w:r>
            <w:r w:rsidRPr="006D1679">
              <w:rPr>
                <w:b/>
                <w:bCs/>
              </w:rPr>
              <w:t>or</w:t>
            </w:r>
            <w:r w:rsidRPr="006D1679">
              <w:rPr>
                <w:bCs/>
              </w:rPr>
              <w:t xml:space="preserve"> EE + Family </w:t>
            </w:r>
            <w:r w:rsidRPr="006D1679">
              <w:rPr>
                <w:b/>
                <w:bCs/>
                <w:color w:val="0000FF"/>
              </w:rPr>
              <w:t>$1,000</w:t>
            </w:r>
          </w:p>
          <w:p w:rsidR="00EC74EE" w:rsidRPr="006D1679" w:rsidRDefault="00EC74EE" w:rsidP="00D21334">
            <w:pPr>
              <w:overflowPunct/>
              <w:spacing w:line="240" w:lineRule="atLeast"/>
              <w:ind w:left="108"/>
              <w:textAlignment w:val="auto"/>
              <w:rPr>
                <w:b/>
                <w:bCs/>
                <w:color w:val="FF00FF"/>
                <w:sz w:val="24"/>
                <w:szCs w:val="24"/>
              </w:rPr>
            </w:pPr>
          </w:p>
          <w:p w:rsidR="00507434" w:rsidRPr="006D1679" w:rsidRDefault="00507434" w:rsidP="00507434">
            <w:pPr>
              <w:overflowPunct/>
              <w:spacing w:line="240" w:lineRule="atLeast"/>
              <w:ind w:right="108"/>
              <w:textAlignment w:val="auto"/>
              <w:rPr>
                <w:b/>
                <w:bCs/>
                <w:color w:val="000000"/>
                <w:sz w:val="24"/>
                <w:szCs w:val="24"/>
              </w:rPr>
            </w:pPr>
            <w:r w:rsidRPr="006D1679">
              <w:rPr>
                <w:rStyle w:val="TableTextChar2"/>
                <w:b/>
                <w:bCs/>
              </w:rPr>
              <w:t>HRA Balance Exchange Applies? No</w:t>
            </w:r>
          </w:p>
          <w:p w:rsidR="00507434" w:rsidRPr="006D1679" w:rsidRDefault="00507434" w:rsidP="00D21334">
            <w:pPr>
              <w:overflowPunct/>
              <w:spacing w:line="240" w:lineRule="atLeast"/>
              <w:ind w:left="108"/>
              <w:textAlignment w:val="auto"/>
              <w:rPr>
                <w:b/>
                <w:bCs/>
                <w:color w:val="FF00FF"/>
                <w:sz w:val="24"/>
                <w:szCs w:val="24"/>
              </w:rPr>
            </w:pPr>
          </w:p>
          <w:p w:rsidR="00C139F1" w:rsidRPr="006D1679" w:rsidRDefault="00C139F1" w:rsidP="00C139F1">
            <w:pPr>
              <w:overflowPunct/>
              <w:spacing w:line="240" w:lineRule="atLeast"/>
              <w:ind w:right="108"/>
              <w:textAlignment w:val="auto"/>
              <w:rPr>
                <w:color w:val="000000"/>
                <w:sz w:val="24"/>
                <w:szCs w:val="24"/>
              </w:rPr>
            </w:pPr>
            <w:r w:rsidRPr="006D1679">
              <w:rPr>
                <w:rStyle w:val="wdColorBlackBoldNotItalic"/>
              </w:rPr>
              <w:t>Incentives:</w:t>
            </w:r>
            <w:r w:rsidRPr="006D1679">
              <w:rPr>
                <w:b/>
                <w:bCs/>
                <w:color w:val="000000"/>
                <w:sz w:val="24"/>
                <w:szCs w:val="24"/>
              </w:rPr>
              <w:t xml:space="preserve">  </w:t>
            </w:r>
            <w:r w:rsidRPr="006D1679">
              <w:rPr>
                <w:color w:val="000000"/>
                <w:sz w:val="24"/>
                <w:szCs w:val="24"/>
              </w:rPr>
              <w:t xml:space="preserve">Yes </w:t>
            </w:r>
          </w:p>
          <w:p w:rsidR="00C139F1" w:rsidRPr="006D1679" w:rsidRDefault="00C139F1" w:rsidP="00C139F1">
            <w:pPr>
              <w:overflowPunct/>
              <w:spacing w:line="240" w:lineRule="atLeast"/>
              <w:ind w:right="108"/>
              <w:textAlignment w:val="auto"/>
              <w:rPr>
                <w:color w:val="000000"/>
                <w:sz w:val="24"/>
                <w:szCs w:val="24"/>
              </w:rPr>
            </w:pPr>
          </w:p>
          <w:p w:rsidR="00C139F1" w:rsidRPr="006D1679" w:rsidRDefault="00C139F1" w:rsidP="00C139F1">
            <w:pPr>
              <w:overflowPunct/>
              <w:spacing w:line="240" w:lineRule="atLeast"/>
              <w:ind w:right="108"/>
              <w:textAlignment w:val="auto"/>
              <w:rPr>
                <w:color w:val="000000"/>
                <w:sz w:val="24"/>
                <w:szCs w:val="24"/>
              </w:rPr>
            </w:pPr>
            <w:r w:rsidRPr="006D1679">
              <w:rPr>
                <w:b/>
                <w:bCs/>
                <w:color w:val="000000"/>
                <w:sz w:val="24"/>
                <w:szCs w:val="24"/>
              </w:rPr>
              <w:t>Health Assessment Incentive (through Optum):</w:t>
            </w:r>
            <w:r w:rsidRPr="006D1679">
              <w:rPr>
                <w:color w:val="000000"/>
                <w:sz w:val="24"/>
                <w:szCs w:val="24"/>
              </w:rPr>
              <w:t xml:space="preserve"> No</w:t>
            </w:r>
          </w:p>
          <w:p w:rsidR="00C139F1" w:rsidRPr="006D1679" w:rsidRDefault="00C139F1" w:rsidP="00C139F1">
            <w:pPr>
              <w:overflowPunct/>
              <w:spacing w:line="240" w:lineRule="atLeast"/>
              <w:ind w:right="108"/>
              <w:textAlignment w:val="auto"/>
              <w:rPr>
                <w:color w:val="000000"/>
                <w:sz w:val="24"/>
                <w:szCs w:val="24"/>
              </w:rPr>
            </w:pPr>
            <w:r w:rsidRPr="006D1679">
              <w:rPr>
                <w:b/>
                <w:bCs/>
                <w:color w:val="000000"/>
                <w:sz w:val="24"/>
                <w:szCs w:val="24"/>
              </w:rPr>
              <w:t>Health Assessment Incentive applied:</w:t>
            </w:r>
            <w:r w:rsidRPr="006D1679">
              <w:rPr>
                <w:color w:val="000000"/>
                <w:sz w:val="24"/>
                <w:szCs w:val="24"/>
              </w:rPr>
              <w:t xml:space="preserve">  </w:t>
            </w:r>
            <w:r w:rsidRPr="006D1679">
              <w:rPr>
                <w:b/>
                <w:bCs/>
                <w:color w:val="000000"/>
                <w:sz w:val="24"/>
                <w:szCs w:val="24"/>
              </w:rPr>
              <w:t>(through StayWell):</w:t>
            </w:r>
            <w:r w:rsidRPr="006D1679">
              <w:rPr>
                <w:color w:val="000000"/>
                <w:sz w:val="24"/>
                <w:szCs w:val="24"/>
              </w:rPr>
              <w:t xml:space="preserve">  Yes </w:t>
            </w:r>
          </w:p>
          <w:p w:rsidR="00C139F1" w:rsidRPr="006D1679" w:rsidRDefault="00C139F1" w:rsidP="00C139F1">
            <w:pPr>
              <w:overflowPunct/>
              <w:spacing w:line="240" w:lineRule="atLeast"/>
              <w:ind w:right="108"/>
              <w:textAlignment w:val="auto"/>
              <w:rPr>
                <w:color w:val="000000"/>
                <w:sz w:val="24"/>
                <w:szCs w:val="24"/>
              </w:rPr>
            </w:pPr>
          </w:p>
          <w:p w:rsidR="00C139F1" w:rsidRPr="006D1679" w:rsidRDefault="00C139F1" w:rsidP="00C139F1">
            <w:pPr>
              <w:overflowPunct/>
              <w:spacing w:line="240" w:lineRule="atLeast"/>
              <w:ind w:right="108"/>
              <w:textAlignment w:val="auto"/>
              <w:rPr>
                <w:color w:val="000000"/>
                <w:sz w:val="24"/>
                <w:szCs w:val="24"/>
              </w:rPr>
            </w:pPr>
            <w:r w:rsidRPr="006D1679">
              <w:rPr>
                <w:b/>
                <w:color w:val="0000FF"/>
                <w:sz w:val="24"/>
                <w:szCs w:val="24"/>
              </w:rPr>
              <w:t>$50</w:t>
            </w:r>
            <w:r w:rsidRPr="006D1679">
              <w:rPr>
                <w:color w:val="000000"/>
                <w:sz w:val="24"/>
                <w:szCs w:val="24"/>
              </w:rPr>
              <w:t xml:space="preserve"> additional HRA allocation will be added to your HRA upon the completion of the online Health Assessment Program-</w:t>
            </w:r>
            <w:r w:rsidRPr="006D1679">
              <w:rPr>
                <w:bCs/>
                <w:sz w:val="24"/>
                <w:szCs w:val="24"/>
              </w:rPr>
              <w:t xml:space="preserve"> Maximum</w:t>
            </w:r>
            <w:r w:rsidRPr="006D1679">
              <w:rPr>
                <w:b/>
                <w:bCs/>
                <w:sz w:val="24"/>
                <w:szCs w:val="24"/>
              </w:rPr>
              <w:t xml:space="preserve"> </w:t>
            </w:r>
            <w:r w:rsidRPr="006D1679">
              <w:rPr>
                <w:b/>
                <w:bCs/>
                <w:color w:val="0000FF"/>
                <w:sz w:val="24"/>
                <w:szCs w:val="24"/>
              </w:rPr>
              <w:t>$100</w:t>
            </w:r>
            <w:r w:rsidRPr="006D1679">
              <w:rPr>
                <w:b/>
                <w:bCs/>
                <w:sz w:val="24"/>
                <w:szCs w:val="24"/>
              </w:rPr>
              <w:t xml:space="preserve"> </w:t>
            </w:r>
            <w:r w:rsidRPr="006D1679">
              <w:rPr>
                <w:bCs/>
                <w:sz w:val="24"/>
                <w:szCs w:val="24"/>
              </w:rPr>
              <w:t>per family.</w:t>
            </w:r>
          </w:p>
          <w:p w:rsidR="00C139F1" w:rsidRPr="006D1679" w:rsidRDefault="00C139F1" w:rsidP="00C139F1">
            <w:pPr>
              <w:overflowPunct/>
              <w:spacing w:line="240" w:lineRule="atLeast"/>
              <w:ind w:right="108"/>
              <w:textAlignment w:val="auto"/>
              <w:rPr>
                <w:color w:val="000000"/>
                <w:sz w:val="24"/>
                <w:szCs w:val="24"/>
              </w:rPr>
            </w:pPr>
          </w:p>
          <w:p w:rsidR="00C139F1" w:rsidRPr="006D1679" w:rsidRDefault="00C139F1" w:rsidP="00C139F1">
            <w:pPr>
              <w:overflowPunct/>
              <w:spacing w:line="240" w:lineRule="atLeast"/>
              <w:ind w:right="108"/>
              <w:textAlignment w:val="auto"/>
              <w:rPr>
                <w:color w:val="000000"/>
                <w:sz w:val="24"/>
                <w:szCs w:val="24"/>
              </w:rPr>
            </w:pPr>
            <w:r w:rsidRPr="006D1679">
              <w:rPr>
                <w:b/>
                <w:bCs/>
                <w:color w:val="000000"/>
                <w:sz w:val="24"/>
                <w:szCs w:val="24"/>
              </w:rPr>
              <w:t>Other Incentive (s):</w:t>
            </w:r>
            <w:r w:rsidRPr="006D1679">
              <w:rPr>
                <w:color w:val="000000"/>
                <w:sz w:val="24"/>
                <w:szCs w:val="24"/>
              </w:rPr>
              <w:t xml:space="preserve"> Type of incentive (through SHPS)</w:t>
            </w:r>
          </w:p>
          <w:p w:rsidR="00C139F1" w:rsidRPr="006D1679" w:rsidRDefault="00C139F1" w:rsidP="00C139F1">
            <w:pPr>
              <w:overflowPunct/>
              <w:spacing w:line="240" w:lineRule="atLeast"/>
              <w:ind w:right="108"/>
              <w:textAlignment w:val="auto"/>
              <w:rPr>
                <w:color w:val="000000"/>
                <w:sz w:val="24"/>
                <w:szCs w:val="24"/>
              </w:rPr>
            </w:pPr>
          </w:p>
          <w:p w:rsidR="00C139F1" w:rsidRPr="006D1679" w:rsidRDefault="00C139F1" w:rsidP="00C139F1">
            <w:pPr>
              <w:overflowPunct/>
              <w:spacing w:line="240" w:lineRule="atLeast"/>
              <w:ind w:right="108"/>
              <w:textAlignment w:val="auto"/>
              <w:rPr>
                <w:color w:val="000000"/>
                <w:sz w:val="24"/>
                <w:szCs w:val="24"/>
              </w:rPr>
            </w:pPr>
            <w:r w:rsidRPr="006D1679">
              <w:rPr>
                <w:b/>
                <w:color w:val="0000FF"/>
                <w:sz w:val="24"/>
                <w:szCs w:val="24"/>
              </w:rPr>
              <w:t>$100</w:t>
            </w:r>
            <w:r w:rsidRPr="006D1679">
              <w:rPr>
                <w:color w:val="000000"/>
                <w:sz w:val="24"/>
                <w:szCs w:val="24"/>
              </w:rPr>
              <w:t xml:space="preserve"> for enrolling in Personal coaching program one per person per year (for spouse and the employee only-no children); </w:t>
            </w:r>
            <w:r w:rsidRPr="006D1679">
              <w:rPr>
                <w:b/>
                <w:color w:val="0000FF"/>
                <w:sz w:val="24"/>
                <w:szCs w:val="24"/>
              </w:rPr>
              <w:t>$200</w:t>
            </w:r>
            <w:r w:rsidRPr="006D1679">
              <w:rPr>
                <w:color w:val="000000"/>
                <w:sz w:val="24"/>
                <w:szCs w:val="24"/>
              </w:rPr>
              <w:t xml:space="preserve"> per graduating from Personal health Coach program or meeting health goal. Maximum </w:t>
            </w:r>
            <w:r w:rsidRPr="006D1679">
              <w:rPr>
                <w:b/>
                <w:color w:val="0000FF"/>
                <w:sz w:val="24"/>
                <w:szCs w:val="24"/>
              </w:rPr>
              <w:t>$300</w:t>
            </w:r>
            <w:r w:rsidRPr="006D1679">
              <w:rPr>
                <w:color w:val="000000"/>
                <w:sz w:val="24"/>
                <w:szCs w:val="24"/>
              </w:rPr>
              <w:t xml:space="preserve"> per person per year.</w:t>
            </w:r>
          </w:p>
          <w:p w:rsidR="00C139F1" w:rsidRPr="006D1679" w:rsidRDefault="00C139F1" w:rsidP="00C139F1">
            <w:pPr>
              <w:overflowPunct/>
              <w:spacing w:line="240" w:lineRule="atLeast"/>
              <w:ind w:right="108"/>
              <w:textAlignment w:val="auto"/>
              <w:rPr>
                <w:color w:val="000000"/>
                <w:sz w:val="24"/>
                <w:szCs w:val="24"/>
              </w:rPr>
            </w:pPr>
          </w:p>
          <w:p w:rsidR="00C139F1" w:rsidRPr="006D1679" w:rsidRDefault="00C139F1" w:rsidP="00C139F1">
            <w:pPr>
              <w:overflowPunct/>
              <w:spacing w:line="240" w:lineRule="atLeast"/>
              <w:ind w:right="108"/>
              <w:textAlignment w:val="auto"/>
              <w:rPr>
                <w:color w:val="000000"/>
                <w:sz w:val="24"/>
                <w:szCs w:val="24"/>
              </w:rPr>
            </w:pPr>
            <w:r w:rsidRPr="006D1679">
              <w:rPr>
                <w:b/>
                <w:bCs/>
                <w:color w:val="000000"/>
                <w:sz w:val="24"/>
                <w:szCs w:val="24"/>
              </w:rPr>
              <w:t>Maximum Incentive Dollar Amount:</w:t>
            </w:r>
            <w:r w:rsidRPr="006D1679">
              <w:rPr>
                <w:color w:val="000000"/>
                <w:sz w:val="24"/>
                <w:szCs w:val="24"/>
              </w:rPr>
              <w:t xml:space="preserve"> </w:t>
            </w:r>
            <w:r w:rsidRPr="006D1679">
              <w:rPr>
                <w:b/>
                <w:bCs/>
                <w:sz w:val="24"/>
                <w:szCs w:val="24"/>
              </w:rPr>
              <w:t xml:space="preserve">Maximum </w:t>
            </w:r>
            <w:r w:rsidRPr="006D1679">
              <w:rPr>
                <w:b/>
                <w:bCs/>
                <w:color w:val="0000FF"/>
                <w:sz w:val="24"/>
                <w:szCs w:val="24"/>
              </w:rPr>
              <w:t xml:space="preserve">$700 </w:t>
            </w:r>
            <w:r w:rsidRPr="006D1679">
              <w:rPr>
                <w:b/>
                <w:bCs/>
                <w:sz w:val="24"/>
                <w:szCs w:val="24"/>
              </w:rPr>
              <w:t>allocation reward per family.</w:t>
            </w:r>
          </w:p>
          <w:p w:rsidR="00C139F1" w:rsidRPr="006D1679" w:rsidRDefault="00C139F1" w:rsidP="00C139F1">
            <w:pPr>
              <w:overflowPunct/>
              <w:spacing w:line="240" w:lineRule="atLeast"/>
              <w:ind w:right="108"/>
              <w:textAlignment w:val="auto"/>
              <w:rPr>
                <w:b/>
                <w:bCs/>
                <w:color w:val="FF00FF"/>
                <w:sz w:val="24"/>
                <w:szCs w:val="24"/>
              </w:rPr>
            </w:pPr>
          </w:p>
          <w:p w:rsidR="00C139F1" w:rsidRPr="006D1679" w:rsidRDefault="00C139F1" w:rsidP="00C139F1">
            <w:pPr>
              <w:overflowPunct/>
              <w:spacing w:line="240" w:lineRule="atLeast"/>
              <w:ind w:right="108"/>
              <w:textAlignment w:val="auto"/>
              <w:rPr>
                <w:b/>
                <w:bCs/>
                <w:color w:val="000000"/>
                <w:sz w:val="24"/>
                <w:szCs w:val="24"/>
              </w:rPr>
            </w:pPr>
            <w:r w:rsidRPr="006D1679">
              <w:rPr>
                <w:b/>
                <w:bCs/>
                <w:color w:val="000000"/>
                <w:sz w:val="24"/>
                <w:szCs w:val="24"/>
              </w:rPr>
              <w:t>HRA Benefit Hierarchy (complete only if FSA has been sold):</w:t>
            </w:r>
          </w:p>
          <w:p w:rsidR="00C139F1" w:rsidRPr="006D1679" w:rsidRDefault="00C139F1" w:rsidP="00C139F1">
            <w:pPr>
              <w:overflowPunct/>
              <w:spacing w:line="240" w:lineRule="atLeast"/>
              <w:ind w:right="108"/>
              <w:textAlignment w:val="auto"/>
              <w:rPr>
                <w:color w:val="000000"/>
                <w:sz w:val="24"/>
                <w:szCs w:val="24"/>
              </w:rPr>
            </w:pPr>
            <w:r w:rsidRPr="006D1679">
              <w:rPr>
                <w:color w:val="000000"/>
                <w:sz w:val="24"/>
                <w:szCs w:val="24"/>
              </w:rPr>
              <w:t>HRA to FSA</w:t>
            </w:r>
          </w:p>
          <w:p w:rsidR="00C139F1" w:rsidRPr="006D1679" w:rsidRDefault="00C139F1" w:rsidP="00C139F1">
            <w:pPr>
              <w:overflowPunct/>
              <w:spacing w:line="240" w:lineRule="atLeast"/>
              <w:ind w:right="108"/>
              <w:textAlignment w:val="auto"/>
              <w:rPr>
                <w:color w:val="000000"/>
                <w:sz w:val="24"/>
                <w:szCs w:val="24"/>
              </w:rPr>
            </w:pPr>
          </w:p>
          <w:p w:rsidR="00C139F1" w:rsidRPr="006D1679" w:rsidRDefault="00C139F1" w:rsidP="00C139F1">
            <w:pPr>
              <w:overflowPunct/>
              <w:spacing w:line="240" w:lineRule="atLeast"/>
              <w:ind w:right="108"/>
              <w:textAlignment w:val="auto"/>
              <w:rPr>
                <w:color w:val="000000"/>
                <w:sz w:val="24"/>
                <w:szCs w:val="24"/>
              </w:rPr>
            </w:pPr>
            <w:r w:rsidRPr="006D1679">
              <w:rPr>
                <w:b/>
                <w:bCs/>
                <w:color w:val="000000"/>
                <w:sz w:val="24"/>
                <w:szCs w:val="24"/>
              </w:rPr>
              <w:t>Automatic Submission:</w:t>
            </w:r>
            <w:r w:rsidRPr="006D1679">
              <w:rPr>
                <w:color w:val="000000"/>
                <w:sz w:val="24"/>
                <w:szCs w:val="24"/>
              </w:rPr>
              <w:t xml:space="preserve">  Yes </w:t>
            </w:r>
          </w:p>
          <w:p w:rsidR="00C139F1" w:rsidRPr="006D1679" w:rsidRDefault="00C139F1" w:rsidP="00C139F1">
            <w:pPr>
              <w:overflowPunct/>
              <w:spacing w:line="240" w:lineRule="atLeast"/>
              <w:ind w:right="108"/>
              <w:textAlignment w:val="auto"/>
              <w:rPr>
                <w:color w:val="000000"/>
                <w:sz w:val="24"/>
                <w:szCs w:val="24"/>
              </w:rPr>
            </w:pPr>
          </w:p>
          <w:p w:rsidR="00C139F1" w:rsidRPr="006D1679" w:rsidRDefault="00C139F1" w:rsidP="00C139F1">
            <w:pPr>
              <w:overflowPunct/>
              <w:spacing w:line="240" w:lineRule="atLeast"/>
              <w:ind w:right="108"/>
              <w:textAlignment w:val="auto"/>
              <w:rPr>
                <w:color w:val="000000"/>
                <w:sz w:val="24"/>
                <w:szCs w:val="24"/>
              </w:rPr>
            </w:pPr>
            <w:r w:rsidRPr="006D1679">
              <w:rPr>
                <w:b/>
                <w:bCs/>
                <w:color w:val="000000"/>
                <w:sz w:val="24"/>
                <w:szCs w:val="24"/>
              </w:rPr>
              <w:t>Combined Deductible and Out Of Pocket for Medical and RX:</w:t>
            </w:r>
            <w:r w:rsidRPr="006D1679">
              <w:rPr>
                <w:color w:val="000000"/>
                <w:sz w:val="24"/>
                <w:szCs w:val="24"/>
              </w:rPr>
              <w:t xml:space="preserve"> Yes </w:t>
            </w:r>
          </w:p>
          <w:p w:rsidR="00C139F1" w:rsidRPr="006D1679" w:rsidRDefault="00C139F1" w:rsidP="00C139F1">
            <w:pPr>
              <w:overflowPunct/>
              <w:spacing w:line="240" w:lineRule="atLeast"/>
              <w:ind w:right="108"/>
              <w:textAlignment w:val="auto"/>
              <w:rPr>
                <w:color w:val="000000"/>
                <w:sz w:val="24"/>
                <w:szCs w:val="24"/>
              </w:rPr>
            </w:pPr>
          </w:p>
          <w:p w:rsidR="00C139F1" w:rsidRPr="006D1679" w:rsidRDefault="00C139F1" w:rsidP="00C139F1">
            <w:pPr>
              <w:overflowPunct/>
              <w:spacing w:line="240" w:lineRule="atLeast"/>
              <w:ind w:right="108"/>
              <w:textAlignment w:val="auto"/>
              <w:rPr>
                <w:color w:val="000000"/>
                <w:sz w:val="24"/>
                <w:szCs w:val="24"/>
              </w:rPr>
            </w:pPr>
            <w:r w:rsidRPr="006D1679">
              <w:rPr>
                <w:b/>
                <w:bCs/>
                <w:color w:val="000000"/>
                <w:sz w:val="24"/>
                <w:szCs w:val="24"/>
              </w:rPr>
              <w:t xml:space="preserve">Unused Funds rollover to subsequent year:  </w:t>
            </w:r>
            <w:r w:rsidRPr="006D1679">
              <w:rPr>
                <w:color w:val="000000"/>
                <w:sz w:val="24"/>
                <w:szCs w:val="24"/>
              </w:rPr>
              <w:t xml:space="preserve">Yes </w:t>
            </w:r>
          </w:p>
          <w:p w:rsidR="00C139F1" w:rsidRPr="006D1679" w:rsidRDefault="00C139F1" w:rsidP="00C139F1">
            <w:pPr>
              <w:overflowPunct/>
              <w:spacing w:line="240" w:lineRule="atLeast"/>
              <w:ind w:right="108"/>
              <w:textAlignment w:val="auto"/>
              <w:rPr>
                <w:color w:val="000000"/>
                <w:sz w:val="24"/>
                <w:szCs w:val="24"/>
              </w:rPr>
            </w:pPr>
          </w:p>
          <w:p w:rsidR="00C139F1" w:rsidRPr="006D1679" w:rsidRDefault="00C139F1" w:rsidP="00C139F1">
            <w:pPr>
              <w:overflowPunct/>
              <w:spacing w:line="240" w:lineRule="atLeast"/>
              <w:ind w:right="108"/>
              <w:textAlignment w:val="auto"/>
              <w:rPr>
                <w:b/>
                <w:bCs/>
                <w:color w:val="000000"/>
                <w:sz w:val="24"/>
                <w:szCs w:val="24"/>
              </w:rPr>
            </w:pPr>
            <w:r w:rsidRPr="006D1679">
              <w:rPr>
                <w:b/>
                <w:bCs/>
                <w:color w:val="000000"/>
                <w:sz w:val="24"/>
                <w:szCs w:val="24"/>
              </w:rPr>
              <w:t>Percentage or Dollar Maximum of Unused Funds that Rollover:</w:t>
            </w:r>
          </w:p>
          <w:p w:rsidR="00C139F1" w:rsidRPr="006D1679" w:rsidRDefault="00C139F1" w:rsidP="00C139F1">
            <w:pPr>
              <w:overflowPunct/>
              <w:spacing w:line="240" w:lineRule="atLeast"/>
              <w:ind w:right="108"/>
              <w:textAlignment w:val="auto"/>
              <w:rPr>
                <w:b/>
                <w:bCs/>
                <w:color w:val="000000"/>
                <w:sz w:val="24"/>
                <w:szCs w:val="24"/>
              </w:rPr>
            </w:pPr>
          </w:p>
          <w:p w:rsidR="00B07231" w:rsidRPr="006D1679" w:rsidRDefault="00C139F1" w:rsidP="00B07231">
            <w:pPr>
              <w:overflowPunct/>
              <w:spacing w:line="240" w:lineRule="atLeast"/>
              <w:ind w:right="108"/>
              <w:rPr>
                <w:color w:val="000000"/>
                <w:sz w:val="24"/>
                <w:szCs w:val="24"/>
              </w:rPr>
            </w:pPr>
            <w:r w:rsidRPr="006D1679">
              <w:rPr>
                <w:b/>
                <w:bCs/>
                <w:sz w:val="24"/>
                <w:szCs w:val="24"/>
              </w:rPr>
              <w:t>Unlimited</w:t>
            </w:r>
            <w:r w:rsidR="00B07231" w:rsidRPr="006D1679">
              <w:rPr>
                <w:color w:val="000000"/>
                <w:sz w:val="24"/>
                <w:szCs w:val="24"/>
              </w:rPr>
              <w:t xml:space="preserve"> </w:t>
            </w:r>
          </w:p>
          <w:p w:rsidR="00B07231" w:rsidRPr="006D1679" w:rsidRDefault="00B07231" w:rsidP="00B07231">
            <w:pPr>
              <w:overflowPunct/>
              <w:spacing w:line="240" w:lineRule="atLeast"/>
              <w:ind w:right="108"/>
              <w:rPr>
                <w:color w:val="000000"/>
                <w:sz w:val="24"/>
                <w:szCs w:val="24"/>
              </w:rPr>
            </w:pPr>
          </w:p>
          <w:p w:rsidR="00B07231" w:rsidRPr="006D1679" w:rsidRDefault="00B07231" w:rsidP="00B07231">
            <w:pPr>
              <w:overflowPunct/>
              <w:spacing w:line="240" w:lineRule="atLeast"/>
              <w:ind w:right="108"/>
              <w:rPr>
                <w:b/>
                <w:bCs/>
                <w:sz w:val="24"/>
                <w:szCs w:val="24"/>
              </w:rPr>
            </w:pPr>
            <w:r w:rsidRPr="006D1679">
              <w:rPr>
                <w:b/>
                <w:bCs/>
                <w:sz w:val="24"/>
                <w:szCs w:val="24"/>
              </w:rPr>
              <w:t xml:space="preserve">Prior HRA Balances </w:t>
            </w:r>
          </w:p>
          <w:p w:rsidR="00C139F1" w:rsidRPr="006D1679" w:rsidRDefault="00B07231" w:rsidP="00B07231">
            <w:pPr>
              <w:overflowPunct/>
              <w:spacing w:line="240" w:lineRule="atLeast"/>
              <w:ind w:right="108"/>
              <w:textAlignment w:val="auto"/>
              <w:rPr>
                <w:b/>
                <w:bCs/>
                <w:sz w:val="24"/>
                <w:szCs w:val="24"/>
              </w:rPr>
            </w:pPr>
            <w:r w:rsidRPr="006D1679">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6D1679">
              <w:rPr>
                <w:b/>
                <w:bCs/>
                <w:color w:val="0000FF"/>
                <w:sz w:val="24"/>
                <w:szCs w:val="24"/>
              </w:rPr>
              <w:t>90</w:t>
            </w:r>
            <w:r w:rsidRPr="006D1679">
              <w:rPr>
                <w:bCs/>
                <w:sz w:val="24"/>
                <w:szCs w:val="24"/>
              </w:rPr>
              <w:t xml:space="preserve"> days. The </w:t>
            </w:r>
            <w:r w:rsidRPr="006D1679">
              <w:rPr>
                <w:b/>
                <w:bCs/>
                <w:color w:val="0000FF"/>
                <w:sz w:val="24"/>
                <w:szCs w:val="24"/>
              </w:rPr>
              <w:t>90</w:t>
            </w:r>
            <w:r w:rsidRPr="006D1679">
              <w:rPr>
                <w:bCs/>
                <w:sz w:val="24"/>
                <w:szCs w:val="24"/>
              </w:rPr>
              <w:t xml:space="preserve"> days are allowed in order for any run-out claims to be submitted, after the </w:t>
            </w:r>
            <w:r w:rsidRPr="006D1679">
              <w:rPr>
                <w:b/>
                <w:bCs/>
                <w:color w:val="0000FF"/>
                <w:sz w:val="24"/>
                <w:szCs w:val="24"/>
              </w:rPr>
              <w:t>90</w:t>
            </w:r>
            <w:r w:rsidRPr="006D1679">
              <w:rPr>
                <w:bCs/>
                <w:sz w:val="24"/>
                <w:szCs w:val="24"/>
              </w:rPr>
              <w:t xml:space="preserve"> days any prior HRA balance is moved automatically. The current year election HRA funding is made available 1st of the year, prior HRA funds are available however after a </w:t>
            </w:r>
            <w:r w:rsidRPr="006D1679">
              <w:rPr>
                <w:b/>
                <w:bCs/>
                <w:color w:val="0000FF"/>
                <w:sz w:val="24"/>
                <w:szCs w:val="24"/>
              </w:rPr>
              <w:t>90</w:t>
            </w:r>
            <w:r w:rsidRPr="006D1679">
              <w:rPr>
                <w:bCs/>
                <w:sz w:val="24"/>
                <w:szCs w:val="24"/>
              </w:rPr>
              <w:t xml:space="preserve"> day run-out. This is true if you move also from an Active plan to a Retiree plan.</w:t>
            </w:r>
          </w:p>
          <w:p w:rsidR="00C139F1" w:rsidRPr="006D1679" w:rsidRDefault="00C139F1" w:rsidP="00C139F1">
            <w:pPr>
              <w:overflowPunct/>
              <w:spacing w:line="240" w:lineRule="atLeast"/>
              <w:ind w:right="108"/>
              <w:textAlignment w:val="auto"/>
              <w:rPr>
                <w:b/>
                <w:bCs/>
                <w:color w:val="FF00FF"/>
                <w:sz w:val="24"/>
                <w:szCs w:val="24"/>
              </w:rPr>
            </w:pPr>
          </w:p>
          <w:p w:rsidR="00C139F1" w:rsidRPr="006D1679" w:rsidRDefault="00C139F1" w:rsidP="00C139F1">
            <w:pPr>
              <w:overflowPunct/>
              <w:spacing w:line="240" w:lineRule="atLeast"/>
              <w:ind w:right="108"/>
              <w:textAlignment w:val="auto"/>
              <w:rPr>
                <w:b/>
                <w:bCs/>
                <w:color w:val="0000FF"/>
                <w:sz w:val="24"/>
                <w:szCs w:val="24"/>
              </w:rPr>
            </w:pPr>
            <w:r w:rsidRPr="006D1679">
              <w:rPr>
                <w:b/>
                <w:bCs/>
                <w:color w:val="000000"/>
                <w:sz w:val="24"/>
                <w:szCs w:val="24"/>
              </w:rPr>
              <w:t xml:space="preserve">Percentage of HRA Expenses to be Reimbursed: </w:t>
            </w:r>
            <w:r w:rsidRPr="006D1679">
              <w:rPr>
                <w:b/>
                <w:bCs/>
                <w:color w:val="0000FF"/>
                <w:sz w:val="24"/>
                <w:szCs w:val="24"/>
              </w:rPr>
              <w:t>100%</w:t>
            </w:r>
          </w:p>
          <w:p w:rsidR="00C139F1" w:rsidRPr="006D1679" w:rsidRDefault="00C139F1" w:rsidP="00C139F1">
            <w:pPr>
              <w:overflowPunct/>
              <w:spacing w:line="240" w:lineRule="atLeast"/>
              <w:ind w:left="108"/>
              <w:textAlignment w:val="auto"/>
              <w:rPr>
                <w:b/>
                <w:bCs/>
                <w:color w:val="FF00FF"/>
                <w:sz w:val="24"/>
                <w:szCs w:val="24"/>
              </w:rPr>
            </w:pPr>
          </w:p>
          <w:p w:rsidR="00C139F1" w:rsidRPr="006D1679" w:rsidRDefault="00C139F1" w:rsidP="00C139F1">
            <w:pPr>
              <w:overflowPunct/>
              <w:spacing w:line="240" w:lineRule="atLeast"/>
              <w:ind w:right="108"/>
              <w:textAlignment w:val="auto"/>
              <w:rPr>
                <w:color w:val="000000"/>
                <w:sz w:val="24"/>
                <w:szCs w:val="24"/>
              </w:rPr>
            </w:pPr>
            <w:r w:rsidRPr="006D1679">
              <w:rPr>
                <w:b/>
                <w:bCs/>
                <w:color w:val="000000"/>
                <w:sz w:val="24"/>
                <w:szCs w:val="24"/>
              </w:rPr>
              <w:t>Member Health Statements:</w:t>
            </w:r>
            <w:r w:rsidRPr="006D1679">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6D1679" w:rsidRDefault="00C139F1" w:rsidP="00C139F1">
            <w:pPr>
              <w:overflowPunct/>
              <w:spacing w:line="240" w:lineRule="atLeast"/>
              <w:ind w:left="108"/>
              <w:textAlignment w:val="auto"/>
              <w:rPr>
                <w:color w:val="000000"/>
                <w:sz w:val="24"/>
                <w:szCs w:val="24"/>
              </w:rPr>
            </w:pPr>
          </w:p>
          <w:p w:rsidR="00C139F1" w:rsidRPr="006D1679" w:rsidRDefault="00C139F1" w:rsidP="00C139F1">
            <w:pPr>
              <w:overflowPunct/>
              <w:spacing w:line="240" w:lineRule="atLeast"/>
              <w:ind w:right="108"/>
              <w:textAlignment w:val="auto"/>
              <w:rPr>
                <w:b/>
                <w:bCs/>
                <w:color w:val="000000"/>
                <w:sz w:val="24"/>
                <w:szCs w:val="24"/>
              </w:rPr>
            </w:pPr>
            <w:r w:rsidRPr="006D1679">
              <w:rPr>
                <w:b/>
                <w:bCs/>
                <w:color w:val="000000"/>
                <w:sz w:val="24"/>
                <w:szCs w:val="24"/>
              </w:rPr>
              <w:t>HRA Eligible Expenses for Reimbursement:</w:t>
            </w:r>
          </w:p>
          <w:p w:rsidR="00C139F1" w:rsidRPr="006D1679" w:rsidRDefault="00C139F1" w:rsidP="00C139F1">
            <w:pPr>
              <w:overflowPunct/>
              <w:spacing w:line="240" w:lineRule="atLeast"/>
              <w:ind w:left="108"/>
              <w:textAlignment w:val="auto"/>
              <w:rPr>
                <w:b/>
                <w:bCs/>
                <w:color w:val="0000FF"/>
                <w:sz w:val="24"/>
                <w:szCs w:val="24"/>
              </w:rPr>
            </w:pPr>
          </w:p>
          <w:p w:rsidR="00EC74EE" w:rsidRPr="006D1679" w:rsidRDefault="00C139F1" w:rsidP="00411C36">
            <w:pPr>
              <w:overflowPunct/>
              <w:spacing w:line="240" w:lineRule="atLeast"/>
              <w:ind w:right="108"/>
              <w:textAlignment w:val="auto"/>
              <w:rPr>
                <w:color w:val="000000"/>
                <w:sz w:val="24"/>
                <w:szCs w:val="24"/>
              </w:rPr>
            </w:pPr>
            <w:r w:rsidRPr="006D1679">
              <w:rPr>
                <w:b/>
                <w:bCs/>
                <w:color w:val="000000"/>
                <w:sz w:val="24"/>
                <w:szCs w:val="24"/>
              </w:rPr>
              <w:t>Type B with Rx</w:t>
            </w:r>
            <w:r w:rsidRPr="006D1679">
              <w:rPr>
                <w:color w:val="000000"/>
                <w:sz w:val="24"/>
                <w:szCs w:val="24"/>
              </w:rPr>
              <w:t xml:space="preserve"> - The HRA will only reimburse for services considered by the participant’s medical coverage that corresponds with the HRA including Rx expenses.</w:t>
            </w:r>
          </w:p>
        </w:tc>
      </w:tr>
    </w:tbl>
    <w:p w:rsidR="00053D08" w:rsidRPr="006D1679" w:rsidRDefault="00053D08">
      <w:pPr>
        <w:numPr>
          <w:ilvl w:val="12"/>
          <w:numId w:val="0"/>
        </w:numPr>
        <w:rPr>
          <w:sz w:val="24"/>
        </w:rPr>
      </w:pPr>
    </w:p>
    <w:p w:rsidR="009C4BEF" w:rsidRPr="006D1679" w:rsidRDefault="009C4BEF" w:rsidP="0006458D">
      <w:r w:rsidRPr="006D1679">
        <w:t>&lt;!--ID=CSR--&gt;</w:t>
      </w:r>
    </w:p>
    <w:p w:rsidR="009C4BEF" w:rsidRPr="006D1679" w:rsidRDefault="009C4BEF">
      <w:pPr>
        <w:numPr>
          <w:ilvl w:val="12"/>
          <w:numId w:val="0"/>
        </w:numPr>
        <w:outlineLvl w:val="0"/>
        <w:rPr>
          <w:b/>
          <w:color w:val="FF0000"/>
          <w:sz w:val="32"/>
        </w:rPr>
      </w:pPr>
      <w:r w:rsidRPr="006D16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D167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pPr>
              <w:pStyle w:val="TableHeaderText"/>
              <w:numPr>
                <w:ilvl w:val="12"/>
                <w:numId w:val="0"/>
              </w:numPr>
              <w:rPr>
                <w:color w:val="FF0000"/>
              </w:rPr>
            </w:pPr>
            <w:r w:rsidRPr="006D167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100DBF">
            <w:pPr>
              <w:pStyle w:val="TableHeaderText"/>
              <w:numPr>
                <w:ilvl w:val="12"/>
                <w:numId w:val="0"/>
              </w:numPr>
              <w:rPr>
                <w:color w:val="FF0000"/>
              </w:rPr>
            </w:pPr>
            <w:r w:rsidRPr="006D1679">
              <w:rPr>
                <w:color w:val="FF0000"/>
              </w:rPr>
              <w:t>HRA PP1 PLAN</w:t>
            </w:r>
            <w:r w:rsidR="00AA650B" w:rsidRPr="006D1679">
              <w:rPr>
                <w:color w:val="FF0000"/>
              </w:rPr>
              <w:t xml:space="preserve"> </w:t>
            </w:r>
          </w:p>
          <w:p w:rsidR="00AA650B" w:rsidRPr="006D1679" w:rsidRDefault="00AA650B">
            <w:pPr>
              <w:pStyle w:val="TableHeaderText"/>
              <w:numPr>
                <w:ilvl w:val="12"/>
                <w:numId w:val="0"/>
              </w:numPr>
              <w:rPr>
                <w:color w:val="FF0000"/>
              </w:rPr>
            </w:pPr>
          </w:p>
        </w:tc>
      </w:tr>
      <w:tr w:rsidR="00AA650B" w:rsidRPr="006D167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pPr>
              <w:pStyle w:val="TableText"/>
              <w:numPr>
                <w:ilvl w:val="12"/>
                <w:numId w:val="0"/>
              </w:numPr>
              <w:rPr>
                <w:b/>
                <w:color w:val="FF0000"/>
              </w:rPr>
            </w:pPr>
            <w:r w:rsidRPr="006D167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pPr>
              <w:pStyle w:val="TableText"/>
              <w:numPr>
                <w:ilvl w:val="12"/>
                <w:numId w:val="0"/>
              </w:numPr>
            </w:pPr>
          </w:p>
        </w:tc>
      </w:tr>
      <w:tr w:rsidR="00AA650B" w:rsidRPr="006D167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pPr>
              <w:pStyle w:val="TableText"/>
              <w:numPr>
                <w:ilvl w:val="12"/>
                <w:numId w:val="0"/>
              </w:numPr>
              <w:rPr>
                <w:b/>
                <w:color w:val="FF0000"/>
              </w:rPr>
            </w:pPr>
            <w:r w:rsidRPr="006D167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pPr>
              <w:pStyle w:val="TableText"/>
              <w:numPr>
                <w:ilvl w:val="12"/>
                <w:numId w:val="0"/>
              </w:numPr>
            </w:pPr>
          </w:p>
        </w:tc>
      </w:tr>
    </w:tbl>
    <w:p w:rsidR="009C4BEF" w:rsidRPr="006D1679" w:rsidRDefault="009C4BEF">
      <w:pPr>
        <w:numPr>
          <w:ilvl w:val="12"/>
          <w:numId w:val="0"/>
        </w:numPr>
        <w:rPr>
          <w:sz w:val="24"/>
        </w:rPr>
      </w:pPr>
    </w:p>
    <w:p w:rsidR="009C4BEF" w:rsidRPr="006D1679" w:rsidRDefault="009C4BEF">
      <w:pPr>
        <w:numPr>
          <w:ilvl w:val="12"/>
          <w:numId w:val="0"/>
        </w:numPr>
        <w:rPr>
          <w:sz w:val="24"/>
        </w:rPr>
      </w:pPr>
    </w:p>
    <w:p w:rsidR="007355F9" w:rsidRPr="006D1679" w:rsidRDefault="009C4BEF" w:rsidP="007355F9">
      <w:r w:rsidRPr="006D1679">
        <w:t>&lt;!--section=Hospital_Services--&gt;</w:t>
      </w:r>
    </w:p>
    <w:p w:rsidR="007355F9" w:rsidRPr="006D1679" w:rsidRDefault="007355F9" w:rsidP="007355F9"/>
    <w:p w:rsidR="007355F9" w:rsidRPr="006D1679" w:rsidRDefault="007355F9" w:rsidP="007355F9">
      <w:pPr>
        <w:pStyle w:val="iBAAGStandardTextItalics"/>
        <w:rPr>
          <w:rFonts w:ascii="Times New Roman" w:hAnsi="Times New Roman"/>
        </w:rPr>
      </w:pPr>
      <w:r w:rsidRPr="006D16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6D1679" w:rsidRDefault="007355F9" w:rsidP="007355F9">
      <w:pPr>
        <w:pStyle w:val="iBAAGStandardText"/>
        <w:rPr>
          <w:rFonts w:ascii="Times New Roman" w:hAnsi="Times New Roman"/>
          <w:i/>
        </w:rPr>
      </w:pPr>
    </w:p>
    <w:p w:rsidR="007355F9" w:rsidRPr="006D1679" w:rsidRDefault="007355F9" w:rsidP="007355F9">
      <w:pPr>
        <w:rPr>
          <w:rStyle w:val="Hyperlink"/>
          <w:i/>
          <w:iCs/>
          <w:sz w:val="24"/>
          <w:szCs w:val="24"/>
        </w:rPr>
      </w:pPr>
      <w:r w:rsidRPr="006D1679">
        <w:rPr>
          <w:i/>
          <w:iCs/>
          <w:sz w:val="24"/>
          <w:szCs w:val="24"/>
        </w:rPr>
        <w:t xml:space="preserve">Providers, this summary is for members, to review the terms of your participation agreement, please visit </w:t>
      </w:r>
    </w:p>
    <w:p w:rsidR="009C4BEF" w:rsidRPr="006D1679" w:rsidRDefault="009C4BEF" w:rsidP="0006458D"/>
    <w:p w:rsidR="009C4BEF" w:rsidRPr="006D1679" w:rsidRDefault="009C4BEF">
      <w:pPr>
        <w:pBdr>
          <w:top w:val="double" w:sz="6" w:space="1" w:color="auto"/>
          <w:bottom w:val="double" w:sz="6" w:space="1" w:color="auto"/>
        </w:pBdr>
        <w:jc w:val="center"/>
        <w:outlineLvl w:val="0"/>
        <w:rPr>
          <w:b/>
          <w:bCs/>
          <w:color w:val="0000FF"/>
          <w:sz w:val="28"/>
        </w:rPr>
      </w:pPr>
      <w:bookmarkStart w:id="60" w:name="Hospital_Services"/>
      <w:r w:rsidRPr="006D1679">
        <w:rPr>
          <w:b/>
          <w:bCs/>
          <w:color w:val="0000FF"/>
          <w:sz w:val="28"/>
        </w:rPr>
        <w:t>HOSPITAL SERVICES</w:t>
      </w:r>
    </w:p>
    <w:bookmarkEnd w:id="60"/>
    <w:p w:rsidR="009C4BEF" w:rsidRPr="006D167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6D1679"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6D1679" w:rsidRDefault="00AA650B">
            <w:pPr>
              <w:pStyle w:val="TableHeaderText"/>
              <w:numPr>
                <w:ilvl w:val="12"/>
                <w:numId w:val="0"/>
              </w:numPr>
              <w:rPr>
                <w:color w:val="000000"/>
              </w:rPr>
            </w:pPr>
            <w:r w:rsidRPr="006D1679">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6D1679" w:rsidRDefault="00100DBF">
            <w:pPr>
              <w:pStyle w:val="TableHeaderText"/>
              <w:numPr>
                <w:ilvl w:val="12"/>
                <w:numId w:val="0"/>
              </w:numPr>
              <w:rPr>
                <w:color w:val="000000"/>
              </w:rPr>
            </w:pPr>
            <w:r w:rsidRPr="006D1679">
              <w:rPr>
                <w:color w:val="000000"/>
              </w:rPr>
              <w:t>HRA PP1 PLAN</w:t>
            </w:r>
            <w:r w:rsidR="00AA650B" w:rsidRPr="006D1679">
              <w:rPr>
                <w:color w:val="000000"/>
              </w:rPr>
              <w:t xml:space="preserve"> </w:t>
            </w:r>
          </w:p>
          <w:p w:rsidR="00AA650B" w:rsidRPr="006D1679" w:rsidRDefault="00AA650B">
            <w:pPr>
              <w:pStyle w:val="TableHeaderText"/>
              <w:numPr>
                <w:ilvl w:val="12"/>
                <w:numId w:val="0"/>
              </w:numPr>
              <w:rPr>
                <w:color w:val="000000"/>
              </w:rPr>
            </w:pPr>
          </w:p>
        </w:tc>
      </w:tr>
      <w:tr w:rsidR="00514E5C" w:rsidRPr="006D167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6D1679" w:rsidRDefault="00514E5C" w:rsidP="00514E5C">
            <w:pPr>
              <w:pStyle w:val="TableText"/>
              <w:rPr>
                <w:b/>
                <w:color w:val="000000"/>
              </w:rPr>
            </w:pPr>
            <w:bookmarkStart w:id="61" w:name="Accessing_Benefits"/>
            <w:r w:rsidRPr="006D1679">
              <w:rPr>
                <w:b/>
                <w:color w:val="000000"/>
              </w:rPr>
              <w:t>Accessing Benefits</w:t>
            </w:r>
            <w:bookmarkEnd w:id="61"/>
          </w:p>
          <w:p w:rsidR="00514E5C" w:rsidRPr="006D1679" w:rsidRDefault="00514E5C" w:rsidP="00514E5C">
            <w:pPr>
              <w:pStyle w:val="TableText"/>
              <w:rPr>
                <w:b/>
                <w:color w:val="000000"/>
              </w:rPr>
            </w:pPr>
          </w:p>
          <w:p w:rsidR="00514E5C" w:rsidRPr="006D1679"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6D1679" w:rsidRDefault="00514E5C" w:rsidP="00514E5C">
            <w:pPr>
              <w:pStyle w:val="TableText"/>
              <w:rPr>
                <w:color w:val="000000"/>
              </w:rPr>
            </w:pPr>
            <w:r w:rsidRPr="006D1679">
              <w:rPr>
                <w:color w:val="000000"/>
              </w:rPr>
              <w:t xml:space="preserve">You can choose to receive </w:t>
            </w:r>
            <w:r w:rsidRPr="006D1679">
              <w:rPr>
                <w:rStyle w:val="CDVar"/>
                <w:rFonts w:ascii="Times New Roman" w:hAnsi="Times New Roman"/>
                <w:color w:val="000000"/>
              </w:rPr>
              <w:t xml:space="preserve"> </w:t>
            </w:r>
            <w:r w:rsidRPr="006D1679">
              <w:rPr>
                <w:color w:val="000000"/>
              </w:rPr>
              <w:t>Network Benefits or Non-Network Benefits.</w:t>
            </w:r>
          </w:p>
          <w:p w:rsidR="00514E5C" w:rsidRPr="006D1679" w:rsidRDefault="00514E5C" w:rsidP="00514E5C">
            <w:pPr>
              <w:pStyle w:val="TableText"/>
              <w:rPr>
                <w:rStyle w:val="CDVarSuperscript"/>
                <w:rFonts w:ascii="Times New Roman" w:hAnsi="Times New Roman"/>
                <w:color w:val="000000"/>
              </w:rPr>
            </w:pPr>
          </w:p>
          <w:p w:rsidR="00514E5C" w:rsidRPr="006D1679" w:rsidRDefault="00514E5C" w:rsidP="00514E5C">
            <w:pPr>
              <w:pStyle w:val="TableText"/>
              <w:rPr>
                <w:rStyle w:val="CDVar"/>
                <w:rFonts w:ascii="Times New Roman" w:hAnsi="Times New Roman"/>
                <w:color w:val="000000"/>
              </w:rPr>
            </w:pPr>
            <w:r w:rsidRPr="006D1679">
              <w:rPr>
                <w:rStyle w:val="Style9"/>
                <w:color w:val="000000"/>
              </w:rPr>
              <w:t>Network Benefits</w:t>
            </w:r>
            <w:r w:rsidRPr="006D1679">
              <w:rPr>
                <w:rStyle w:val="Style4"/>
                <w:b w:val="0"/>
                <w:i w:val="0"/>
                <w:u w:val="none"/>
              </w:rPr>
              <w:t xml:space="preserve"> </w:t>
            </w:r>
            <w:r w:rsidRPr="006D1679">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6D1679" w:rsidRDefault="00514E5C" w:rsidP="00514E5C">
            <w:pPr>
              <w:pStyle w:val="TableText"/>
              <w:rPr>
                <w:rStyle w:val="CDVarBold"/>
                <w:rFonts w:ascii="Times New Roman" w:hAnsi="Times New Roman"/>
                <w:b w:val="0"/>
                <w:color w:val="000000"/>
              </w:rPr>
            </w:pPr>
          </w:p>
          <w:p w:rsidR="00514E5C" w:rsidRPr="006D1679" w:rsidRDefault="00514E5C" w:rsidP="00514E5C">
            <w:pPr>
              <w:pStyle w:val="TableText"/>
              <w:rPr>
                <w:rStyle w:val="CDVar"/>
                <w:rFonts w:ascii="Times New Roman" w:hAnsi="Times New Roman"/>
                <w:color w:val="000000"/>
              </w:rPr>
            </w:pPr>
            <w:r w:rsidRPr="006D1679">
              <w:rPr>
                <w:rStyle w:val="CDBold"/>
                <w:rFonts w:ascii="Times New Roman" w:hAnsi="Times New Roman"/>
              </w:rPr>
              <w:t>Non-Network Benefits</w:t>
            </w:r>
            <w:r w:rsidRPr="006D1679">
              <w:rPr>
                <w:color w:val="000000"/>
              </w:rPr>
              <w:t xml:space="preserve"> apply to Covered Health Services that are provided by a non-Network Physician or other non-Network provider, or Covered Health Services that are provided at a non-Network facility. </w:t>
            </w:r>
          </w:p>
          <w:p w:rsidR="00514E5C" w:rsidRPr="006D1679" w:rsidRDefault="00514E5C" w:rsidP="00514E5C">
            <w:pPr>
              <w:pStyle w:val="TableText"/>
              <w:rPr>
                <w:rStyle w:val="CDVarSuperscript"/>
                <w:rFonts w:ascii="Times New Roman" w:hAnsi="Times New Roman"/>
                <w:color w:val="000000"/>
              </w:rPr>
            </w:pPr>
          </w:p>
          <w:p w:rsidR="00514E5C" w:rsidRPr="006D1679" w:rsidRDefault="00514E5C" w:rsidP="00514E5C">
            <w:pPr>
              <w:pStyle w:val="TableText"/>
              <w:rPr>
                <w:rStyle w:val="CDBlack"/>
                <w:rFonts w:ascii="Times New Roman" w:hAnsi="Times New Roman"/>
                <w:bCs w:val="0"/>
              </w:rPr>
            </w:pPr>
            <w:r w:rsidRPr="006D1679">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6D1679">
              <w:rPr>
                <w:rStyle w:val="CDVar"/>
                <w:rFonts w:ascii="Times New Roman" w:hAnsi="Times New Roman"/>
                <w:color w:val="000000"/>
              </w:rPr>
              <w:t>UnitedHealthcare</w:t>
            </w:r>
            <w:r w:rsidRPr="006D1679">
              <w:rPr>
                <w:rStyle w:val="CDBlack"/>
                <w:rFonts w:ascii="Times New Roman" w:hAnsi="Times New Roman"/>
                <w:bCs w:val="0"/>
              </w:rPr>
              <w:t xml:space="preserve"> Policy. As a result, they may bill you for the entire cost of the services you receive.</w:t>
            </w:r>
          </w:p>
          <w:p w:rsidR="00514E5C" w:rsidRPr="006D1679" w:rsidRDefault="00514E5C" w:rsidP="00514E5C">
            <w:pPr>
              <w:pStyle w:val="TableText"/>
              <w:rPr>
                <w:rStyle w:val="CDVarSuperscript"/>
                <w:rFonts w:ascii="Times New Roman" w:hAnsi="Times New Roman"/>
                <w:color w:val="000000"/>
              </w:rPr>
            </w:pPr>
          </w:p>
          <w:p w:rsidR="00514E5C" w:rsidRPr="006D1679" w:rsidRDefault="00514E5C" w:rsidP="00514E5C">
            <w:pPr>
              <w:pStyle w:val="TableText"/>
              <w:rPr>
                <w:b/>
                <w:color w:val="000000"/>
              </w:rPr>
            </w:pPr>
            <w:r w:rsidRPr="006D1679">
              <w:rPr>
                <w:b/>
                <w:color w:val="000000"/>
              </w:rPr>
              <w:t>Health Services from Non-Network Providers Paid as Network Benefits</w:t>
            </w:r>
          </w:p>
          <w:p w:rsidR="00514E5C" w:rsidRPr="006D1679" w:rsidRDefault="00514E5C" w:rsidP="00514E5C">
            <w:pPr>
              <w:pStyle w:val="TableText"/>
              <w:rPr>
                <w:color w:val="000000"/>
              </w:rPr>
            </w:pPr>
            <w:r w:rsidRPr="006D1679">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9B3C1C" w:rsidRPr="006D1679">
              <w:rPr>
                <w:color w:val="000000"/>
              </w:rPr>
              <w:t>obtain prior authorization</w:t>
            </w:r>
            <w:r w:rsidR="009B3C1C" w:rsidRPr="006D1679" w:rsidDel="009E351B">
              <w:rPr>
                <w:color w:val="000000"/>
              </w:rPr>
              <w:t xml:space="preserve"> </w:t>
            </w:r>
            <w:r w:rsidRPr="006D1679">
              <w:rPr>
                <w:color w:val="000000"/>
              </w:rPr>
              <w:t>and, if we confirm that care is not available from a Network provider, we will work with you and your Network Physician to coordinate care through a non-Network provider.</w:t>
            </w:r>
          </w:p>
          <w:p w:rsidR="00514E5C" w:rsidRPr="006D1679" w:rsidRDefault="00514E5C" w:rsidP="00514E5C">
            <w:pPr>
              <w:pStyle w:val="TableText"/>
              <w:rPr>
                <w:color w:val="000000"/>
              </w:rPr>
            </w:pPr>
          </w:p>
        </w:tc>
      </w:tr>
      <w:tr w:rsidR="009B3C1C" w:rsidRPr="006D1679"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9B3C1C" w:rsidRPr="006D1679" w:rsidRDefault="009B3C1C" w:rsidP="00EF407C">
            <w:pPr>
              <w:rPr>
                <w:sz w:val="24"/>
                <w:szCs w:val="24"/>
              </w:rPr>
            </w:pPr>
            <w:bookmarkStart w:id="62" w:name="Prior_Authorization_Requirement"/>
            <w:r w:rsidRPr="006D1679">
              <w:rPr>
                <w:b/>
                <w:bCs/>
                <w:sz w:val="24"/>
                <w:szCs w:val="24"/>
              </w:rPr>
              <w:t>Prior Authorization Requirements</w:t>
            </w:r>
            <w:bookmarkEnd w:id="62"/>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B3C1C" w:rsidRPr="006D1679" w:rsidRDefault="009B3C1C" w:rsidP="00EF407C">
            <w:pPr>
              <w:pStyle w:val="MemberViewStandard"/>
            </w:pPr>
            <w:r w:rsidRPr="006D1679">
              <w:t>Services for which you must provide Prior Authorization are identified within each Covered Health Service category.</w:t>
            </w:r>
          </w:p>
          <w:p w:rsidR="009B3C1C" w:rsidRPr="006D1679" w:rsidRDefault="009B3C1C" w:rsidP="00EF407C">
            <w:pPr>
              <w:pStyle w:val="MemberViewStandard"/>
            </w:pPr>
          </w:p>
          <w:p w:rsidR="009B3C1C" w:rsidRPr="006D1679" w:rsidRDefault="009B3C1C" w:rsidP="00EF407C">
            <w:pPr>
              <w:pStyle w:val="MemberViewStandard"/>
              <w:rPr>
                <w:color w:val="000000"/>
              </w:rPr>
            </w:pPr>
            <w:r w:rsidRPr="006D1679">
              <w:rPr>
                <w:color w:val="000000"/>
              </w:rPr>
              <w:t>To obtain prior authorization, call the toll-free telephone number on the back of your ID card.</w:t>
            </w:r>
          </w:p>
          <w:p w:rsidR="009B3C1C" w:rsidRPr="006D1679" w:rsidRDefault="009B3C1C" w:rsidP="00EF407C">
            <w:pPr>
              <w:pStyle w:val="MemberViewStandard"/>
            </w:pPr>
          </w:p>
          <w:p w:rsidR="009B3C1C" w:rsidRPr="006D1679" w:rsidRDefault="009B3C1C" w:rsidP="00EF407C">
            <w:pPr>
              <w:pStyle w:val="MemberViewStandard"/>
            </w:pPr>
            <w:r w:rsidRPr="006D1679">
              <w:t>When you call us, we will provide you with information about additional services that are available to you, such as disease management programs, health education, and patient advocacy.</w:t>
            </w:r>
          </w:p>
          <w:p w:rsidR="009B3C1C" w:rsidRPr="006D1679" w:rsidRDefault="009B3C1C" w:rsidP="00EF407C">
            <w:pPr>
              <w:pStyle w:val="MemberViewBold"/>
            </w:pPr>
          </w:p>
          <w:p w:rsidR="009B3C1C" w:rsidRPr="006D1679" w:rsidRDefault="009B3C1C" w:rsidP="00EF407C">
            <w:pPr>
              <w:pStyle w:val="MemberViewBold"/>
            </w:pPr>
            <w:r w:rsidRPr="006D1679">
              <w:t>Special Note Regarding Medicare</w:t>
            </w:r>
          </w:p>
          <w:p w:rsidR="009B3C1C" w:rsidRPr="006D1679" w:rsidRDefault="009B3C1C" w:rsidP="00EF407C">
            <w:pPr>
              <w:rPr>
                <w:sz w:val="24"/>
                <w:szCs w:val="24"/>
              </w:rPr>
            </w:pPr>
            <w:r w:rsidRPr="006D1679">
              <w:rPr>
                <w:sz w:val="24"/>
                <w:szCs w:val="24"/>
              </w:rPr>
              <w:t>If you are enrolled in Medicare and Medicare pays benefits before the Plan, you are not required to obtain prior authorization before receiving Covered Health Services.</w:t>
            </w:r>
          </w:p>
        </w:tc>
      </w:tr>
      <w:tr w:rsidR="006D635E" w:rsidRPr="006D167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rsidP="00E1622F">
            <w:pPr>
              <w:pStyle w:val="TableTextCharCharCharCharChar"/>
              <w:numPr>
                <w:ilvl w:val="12"/>
                <w:numId w:val="0"/>
              </w:numPr>
              <w:rPr>
                <w:b/>
              </w:rPr>
            </w:pPr>
            <w:bookmarkStart w:id="63" w:name="Ambulance_Services_Emergency_Only"/>
            <w:r w:rsidRPr="006D1679">
              <w:rPr>
                <w:b/>
              </w:rPr>
              <w:t>Ambulance Services –Emergency Only</w:t>
            </w:r>
            <w:bookmarkEnd w:id="63"/>
          </w:p>
          <w:p w:rsidR="006D635E" w:rsidRPr="006D1679" w:rsidRDefault="006D635E" w:rsidP="00E1622F">
            <w:pPr>
              <w:pStyle w:val="TableTextCharCharCharCharChar"/>
              <w:numPr>
                <w:ilvl w:val="12"/>
                <w:numId w:val="0"/>
              </w:numPr>
              <w:rPr>
                <w:b/>
              </w:rPr>
            </w:pPr>
          </w:p>
          <w:p w:rsidR="006D635E" w:rsidRPr="006D1679" w:rsidRDefault="006D635E" w:rsidP="00E1622F">
            <w:pPr>
              <w:pStyle w:val="TableTextCharCharCharCharChar"/>
              <w:numPr>
                <w:ilvl w:val="12"/>
                <w:numId w:val="0"/>
              </w:numPr>
              <w:rPr>
                <w:b/>
                <w:color w:val="000000"/>
              </w:rPr>
            </w:pPr>
            <w:r w:rsidRPr="006D1679">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rsidP="00E1622F">
            <w:pPr>
              <w:pStyle w:val="TableTextChar1"/>
              <w:numPr>
                <w:ilvl w:val="12"/>
                <w:numId w:val="0"/>
              </w:numPr>
              <w:rPr>
                <w:b/>
                <w:iCs/>
              </w:rPr>
            </w:pPr>
            <w:r w:rsidRPr="006D1679">
              <w:rPr>
                <w:b/>
                <w:iCs/>
              </w:rPr>
              <w:t>Ground Transportation:</w:t>
            </w:r>
            <w:r w:rsidRPr="006D1679">
              <w:rPr>
                <w:b/>
                <w:iCs/>
                <w:color w:val="FF0000"/>
              </w:rPr>
              <w:t xml:space="preserve"> </w:t>
            </w:r>
          </w:p>
          <w:p w:rsidR="000E5938" w:rsidRPr="006D1679" w:rsidRDefault="006D635E" w:rsidP="000E5938">
            <w:pPr>
              <w:pStyle w:val="TableTextChar1"/>
              <w:numPr>
                <w:ilvl w:val="12"/>
                <w:numId w:val="0"/>
              </w:numPr>
              <w:rPr>
                <w:bCs/>
                <w:color w:val="0000FF"/>
              </w:rPr>
            </w:pPr>
            <w:r w:rsidRPr="006D1679">
              <w:rPr>
                <w:b/>
                <w:color w:val="0000FF"/>
              </w:rPr>
              <w:t>100%</w:t>
            </w:r>
            <w:r w:rsidRPr="006D1679">
              <w:rPr>
                <w:bCs/>
                <w:color w:val="0000FF"/>
              </w:rPr>
              <w:t xml:space="preserve"> </w:t>
            </w:r>
            <w:r w:rsidRPr="006D1679">
              <w:rPr>
                <w:bCs/>
              </w:rPr>
              <w:t>of eligible expenses</w:t>
            </w:r>
            <w:r w:rsidR="000E5938" w:rsidRPr="006D1679">
              <w:rPr>
                <w:bCs/>
              </w:rPr>
              <w:t xml:space="preserve"> </w:t>
            </w:r>
            <w:r w:rsidR="000E5938" w:rsidRPr="006D1679">
              <w:rPr>
                <w:szCs w:val="24"/>
              </w:rPr>
              <w:t>after satisfying the deductible</w:t>
            </w:r>
            <w:r w:rsidR="000E5938" w:rsidRPr="006D1679">
              <w:rPr>
                <w:bCs/>
              </w:rPr>
              <w:t>.</w:t>
            </w:r>
          </w:p>
          <w:p w:rsidR="006D635E" w:rsidRPr="006D1679" w:rsidRDefault="006D635E" w:rsidP="00E1622F">
            <w:pPr>
              <w:pStyle w:val="TableTextChar1"/>
              <w:numPr>
                <w:ilvl w:val="12"/>
                <w:numId w:val="0"/>
              </w:numPr>
              <w:rPr>
                <w:bCs/>
                <w:color w:val="0000FF"/>
              </w:rPr>
            </w:pPr>
          </w:p>
          <w:p w:rsidR="006D635E" w:rsidRPr="006D1679" w:rsidRDefault="006D635E" w:rsidP="00E1622F">
            <w:pPr>
              <w:pStyle w:val="TableTextChar1"/>
              <w:numPr>
                <w:ilvl w:val="12"/>
                <w:numId w:val="0"/>
              </w:numPr>
              <w:rPr>
                <w:b/>
              </w:rPr>
            </w:pPr>
          </w:p>
          <w:p w:rsidR="006D635E" w:rsidRPr="006D1679" w:rsidRDefault="006D635E" w:rsidP="00E1622F">
            <w:pPr>
              <w:pStyle w:val="TableTextChar1"/>
              <w:numPr>
                <w:ilvl w:val="12"/>
                <w:numId w:val="0"/>
              </w:numPr>
              <w:rPr>
                <w:b/>
                <w:iCs/>
              </w:rPr>
            </w:pPr>
            <w:r w:rsidRPr="006D1679">
              <w:rPr>
                <w:b/>
                <w:iCs/>
              </w:rPr>
              <w:t>Air Transportation:</w:t>
            </w:r>
          </w:p>
          <w:p w:rsidR="006D635E" w:rsidRPr="006D1679" w:rsidRDefault="006D635E" w:rsidP="00E1622F">
            <w:pPr>
              <w:pStyle w:val="TableTextChar1"/>
              <w:numPr>
                <w:ilvl w:val="12"/>
                <w:numId w:val="0"/>
              </w:numPr>
              <w:rPr>
                <w:bCs/>
                <w:color w:val="0000FF"/>
              </w:rPr>
            </w:pPr>
            <w:r w:rsidRPr="006D1679">
              <w:rPr>
                <w:b/>
                <w:color w:val="0000FF"/>
              </w:rPr>
              <w:t>100%</w:t>
            </w:r>
            <w:r w:rsidRPr="006D1679">
              <w:rPr>
                <w:bCs/>
                <w:color w:val="0000FF"/>
              </w:rPr>
              <w:t xml:space="preserve"> </w:t>
            </w:r>
            <w:r w:rsidRPr="006D1679">
              <w:rPr>
                <w:bCs/>
              </w:rPr>
              <w:t>of eligible expenses</w:t>
            </w:r>
            <w:r w:rsidR="000E5938" w:rsidRPr="006D1679">
              <w:rPr>
                <w:bCs/>
              </w:rPr>
              <w:t xml:space="preserve"> </w:t>
            </w:r>
            <w:r w:rsidR="000E5938" w:rsidRPr="006D1679">
              <w:rPr>
                <w:szCs w:val="24"/>
              </w:rPr>
              <w:t>after satisfying the deductible</w:t>
            </w:r>
            <w:r w:rsidR="000E5938" w:rsidRPr="006D1679">
              <w:rPr>
                <w:bCs/>
              </w:rPr>
              <w:t>.</w:t>
            </w:r>
          </w:p>
          <w:p w:rsidR="006D635E" w:rsidRPr="006D1679" w:rsidRDefault="006D635E" w:rsidP="00E1622F">
            <w:pPr>
              <w:pStyle w:val="TableTextChar1"/>
              <w:numPr>
                <w:ilvl w:val="12"/>
                <w:numId w:val="0"/>
              </w:numPr>
            </w:pPr>
          </w:p>
        </w:tc>
      </w:tr>
      <w:tr w:rsidR="000E5938" w:rsidRPr="006D167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0E5938" w:rsidRPr="006D1679" w:rsidRDefault="000E5938" w:rsidP="00E37ED7">
            <w:pPr>
              <w:pStyle w:val="TableTextCharCharCharCharChar"/>
              <w:numPr>
                <w:ilvl w:val="12"/>
                <w:numId w:val="0"/>
              </w:numPr>
              <w:rPr>
                <w:szCs w:val="24"/>
              </w:rPr>
            </w:pPr>
            <w:bookmarkStart w:id="64" w:name="Ambulance_Services_NonEmergency"/>
            <w:r w:rsidRPr="006D1679">
              <w:rPr>
                <w:b/>
                <w:szCs w:val="24"/>
              </w:rPr>
              <w:t>Ambulance Services - Non-Emergency</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1131" w:rsidRPr="006D1679" w:rsidRDefault="006D1131" w:rsidP="006D1131">
            <w:pPr>
              <w:numPr>
                <w:ilvl w:val="12"/>
                <w:numId w:val="0"/>
              </w:numPr>
              <w:rPr>
                <w:b/>
                <w:iCs/>
                <w:sz w:val="24"/>
                <w:szCs w:val="24"/>
              </w:rPr>
            </w:pPr>
            <w:r w:rsidRPr="006D1679">
              <w:rPr>
                <w:b/>
                <w:iCs/>
                <w:sz w:val="24"/>
                <w:szCs w:val="24"/>
              </w:rPr>
              <w:t>Ground Transportation:</w:t>
            </w:r>
          </w:p>
          <w:p w:rsidR="006D1131" w:rsidRPr="006D1679" w:rsidRDefault="006D1131" w:rsidP="006D1131">
            <w:pPr>
              <w:pStyle w:val="TableTextChar1"/>
              <w:numPr>
                <w:ilvl w:val="12"/>
                <w:numId w:val="0"/>
              </w:numPr>
              <w:rPr>
                <w:b/>
                <w:color w:val="FF0000"/>
                <w:szCs w:val="24"/>
              </w:rPr>
            </w:pPr>
            <w:r w:rsidRPr="006D1679">
              <w:rPr>
                <w:b/>
                <w:color w:val="0000FF"/>
                <w:szCs w:val="24"/>
              </w:rPr>
              <w:t>80%</w:t>
            </w:r>
            <w:r w:rsidRPr="006D1679">
              <w:rPr>
                <w:b/>
                <w:szCs w:val="24"/>
              </w:rPr>
              <w:t xml:space="preserve"> </w:t>
            </w:r>
            <w:r w:rsidRPr="006D1679">
              <w:rPr>
                <w:szCs w:val="24"/>
              </w:rPr>
              <w:t>of eligible expenses after satisfying the deductible</w:t>
            </w:r>
            <w:r w:rsidRPr="006D1679">
              <w:rPr>
                <w:bCs/>
                <w:szCs w:val="24"/>
              </w:rPr>
              <w:t>.</w:t>
            </w:r>
          </w:p>
          <w:p w:rsidR="006D1131" w:rsidRPr="006D1679" w:rsidRDefault="006D1131" w:rsidP="006D1131">
            <w:pPr>
              <w:pStyle w:val="TableTextChar1"/>
              <w:numPr>
                <w:ilvl w:val="12"/>
                <w:numId w:val="0"/>
              </w:numPr>
              <w:rPr>
                <w:bCs/>
                <w:color w:val="000000"/>
                <w:szCs w:val="24"/>
              </w:rPr>
            </w:pPr>
          </w:p>
          <w:p w:rsidR="006D1131" w:rsidRPr="006D1679" w:rsidRDefault="006D1131" w:rsidP="006D1131">
            <w:pPr>
              <w:numPr>
                <w:ilvl w:val="12"/>
                <w:numId w:val="0"/>
              </w:numPr>
              <w:rPr>
                <w:b/>
                <w:iCs/>
                <w:sz w:val="24"/>
                <w:szCs w:val="24"/>
              </w:rPr>
            </w:pPr>
            <w:r w:rsidRPr="006D1679">
              <w:rPr>
                <w:b/>
                <w:iCs/>
                <w:sz w:val="24"/>
                <w:szCs w:val="24"/>
              </w:rPr>
              <w:t>Air Transportation:</w:t>
            </w:r>
          </w:p>
          <w:p w:rsidR="000E5938" w:rsidRPr="006D1679" w:rsidRDefault="000E5938" w:rsidP="000E5938">
            <w:pPr>
              <w:pStyle w:val="TableTextChar1"/>
              <w:numPr>
                <w:ilvl w:val="12"/>
                <w:numId w:val="0"/>
              </w:numPr>
              <w:rPr>
                <w:b/>
                <w:color w:val="FF0000"/>
                <w:szCs w:val="24"/>
              </w:rPr>
            </w:pPr>
            <w:r w:rsidRPr="006D1679">
              <w:rPr>
                <w:b/>
                <w:color w:val="0000FF"/>
                <w:szCs w:val="24"/>
              </w:rPr>
              <w:t>80%</w:t>
            </w:r>
            <w:r w:rsidRPr="006D1679">
              <w:rPr>
                <w:b/>
                <w:szCs w:val="24"/>
              </w:rPr>
              <w:t xml:space="preserve"> </w:t>
            </w:r>
            <w:r w:rsidRPr="006D1679">
              <w:rPr>
                <w:szCs w:val="24"/>
              </w:rPr>
              <w:t>of eligible expenses after satisfying the deductible</w:t>
            </w:r>
            <w:r w:rsidRPr="006D1679">
              <w:rPr>
                <w:bCs/>
                <w:szCs w:val="24"/>
              </w:rPr>
              <w:t>.</w:t>
            </w:r>
          </w:p>
          <w:p w:rsidR="000E5938" w:rsidRPr="006D1679" w:rsidRDefault="000E5938" w:rsidP="000E5938">
            <w:pPr>
              <w:pStyle w:val="TableTextChar1"/>
              <w:numPr>
                <w:ilvl w:val="12"/>
                <w:numId w:val="0"/>
              </w:numPr>
              <w:rPr>
                <w:bCs/>
                <w:color w:val="000000"/>
                <w:szCs w:val="24"/>
              </w:rPr>
            </w:pPr>
          </w:p>
          <w:p w:rsidR="009B3C1C" w:rsidRPr="006D1679" w:rsidRDefault="009B3C1C" w:rsidP="009B3C1C">
            <w:pPr>
              <w:pStyle w:val="TableTextCharChar"/>
              <w:numPr>
                <w:ilvl w:val="12"/>
                <w:numId w:val="0"/>
              </w:numPr>
              <w:rPr>
                <w:szCs w:val="24"/>
              </w:rPr>
            </w:pPr>
            <w:r w:rsidRPr="006D1679">
              <w:rPr>
                <w:b/>
                <w:color w:val="000000"/>
              </w:rPr>
              <w:t xml:space="preserve">Pre-service </w:t>
            </w:r>
            <w:r w:rsidRPr="006D1679">
              <w:rPr>
                <w:b/>
                <w:bCs/>
              </w:rPr>
              <w:t>Authorization Requirement</w:t>
            </w:r>
          </w:p>
          <w:p w:rsidR="009B3C1C" w:rsidRPr="006D1679" w:rsidRDefault="009B3C1C" w:rsidP="009B3C1C">
            <w:pPr>
              <w:numPr>
                <w:ilvl w:val="12"/>
                <w:numId w:val="0"/>
              </w:numPr>
              <w:rPr>
                <w:sz w:val="24"/>
              </w:rPr>
            </w:pPr>
            <w:r w:rsidRPr="006D1679">
              <w:rPr>
                <w:sz w:val="24"/>
              </w:rPr>
              <w:t>In most cases, we will initiate and direct non-Emergency ambulance transportation. If you are requesting non-Emergency ambulance services, you must obtain prior authorization</w:t>
            </w:r>
            <w:r w:rsidRPr="006D1679">
              <w:rPr>
                <w:bCs/>
                <w:color w:val="000000"/>
                <w:sz w:val="24"/>
              </w:rPr>
              <w:t xml:space="preserve"> as soon as possible prior to transport.</w:t>
            </w:r>
            <w:r w:rsidRPr="006D1679">
              <w:rPr>
                <w:b/>
                <w:bCs/>
                <w:color w:val="FF00FF"/>
                <w:sz w:val="24"/>
              </w:rPr>
              <w:t xml:space="preserve">  </w:t>
            </w:r>
            <w:r w:rsidRPr="006D1679">
              <w:rPr>
                <w:sz w:val="24"/>
              </w:rPr>
              <w:t xml:space="preserve">If you don't obtain prior authorization, Benefits will </w:t>
            </w:r>
            <w:r w:rsidRPr="006D1679">
              <w:rPr>
                <w:bCs/>
                <w:sz w:val="24"/>
              </w:rPr>
              <w:t xml:space="preserve">be </w:t>
            </w:r>
            <w:r w:rsidRPr="006D1679">
              <w:rPr>
                <w:sz w:val="24"/>
              </w:rPr>
              <w:t xml:space="preserve">subject to a </w:t>
            </w:r>
            <w:r w:rsidRPr="006D1679">
              <w:rPr>
                <w:b/>
                <w:color w:val="0000FF"/>
                <w:sz w:val="24"/>
              </w:rPr>
              <w:t xml:space="preserve">$150 </w:t>
            </w:r>
            <w:r w:rsidRPr="006D1679">
              <w:rPr>
                <w:sz w:val="24"/>
              </w:rPr>
              <w:t>penalty.</w:t>
            </w:r>
          </w:p>
          <w:p w:rsidR="0035214C" w:rsidRPr="006D1679" w:rsidRDefault="0035214C" w:rsidP="009B3C1C">
            <w:pPr>
              <w:numPr>
                <w:ilvl w:val="12"/>
                <w:numId w:val="0"/>
              </w:numPr>
              <w:rPr>
                <w:sz w:val="24"/>
              </w:rPr>
            </w:pPr>
          </w:p>
          <w:p w:rsidR="0035214C" w:rsidRPr="006D1679" w:rsidRDefault="0035214C" w:rsidP="0035214C">
            <w:pPr>
              <w:rPr>
                <w:color w:val="000000"/>
                <w:sz w:val="24"/>
                <w:szCs w:val="24"/>
              </w:rPr>
            </w:pPr>
            <w:r w:rsidRPr="006D16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6D1679" w:rsidRDefault="0035214C" w:rsidP="009B3C1C">
            <w:pPr>
              <w:numPr>
                <w:ilvl w:val="12"/>
                <w:numId w:val="0"/>
              </w:numPr>
              <w:rPr>
                <w:bCs/>
                <w:color w:val="000000"/>
                <w:sz w:val="24"/>
              </w:rPr>
            </w:pPr>
          </w:p>
          <w:p w:rsidR="000E5938" w:rsidRPr="006D1679" w:rsidRDefault="000E5938" w:rsidP="00E1622F">
            <w:pPr>
              <w:pStyle w:val="TableTextChar1"/>
              <w:numPr>
                <w:ilvl w:val="12"/>
                <w:numId w:val="0"/>
              </w:numPr>
              <w:rPr>
                <w:b/>
                <w:color w:val="000000"/>
                <w:szCs w:val="24"/>
              </w:rPr>
            </w:pPr>
          </w:p>
        </w:tc>
      </w:tr>
      <w:tr w:rsidR="006D635E" w:rsidRPr="006D167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rsidP="00E1622F">
            <w:pPr>
              <w:pStyle w:val="TableText"/>
              <w:rPr>
                <w:b/>
                <w:bCs/>
              </w:rPr>
            </w:pPr>
            <w:bookmarkStart w:id="65" w:name="Ambulatory_Surgical_Center"/>
            <w:r w:rsidRPr="006D1679">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rsidP="00E1622F">
            <w:pPr>
              <w:pStyle w:val="TableText"/>
              <w:numPr>
                <w:ilvl w:val="12"/>
                <w:numId w:val="0"/>
              </w:numPr>
              <w:rPr>
                <w:color w:val="000000"/>
              </w:rPr>
            </w:pPr>
            <w:r w:rsidRPr="006D1679">
              <w:rPr>
                <w:color w:val="000000"/>
              </w:rPr>
              <w:t xml:space="preserve">Refer to </w:t>
            </w:r>
            <w:r w:rsidRPr="006D1679">
              <w:rPr>
                <w:b/>
                <w:bCs/>
                <w:i/>
                <w:iCs/>
                <w:color w:val="000000"/>
              </w:rPr>
              <w:t>Surgery</w:t>
            </w:r>
            <w:r w:rsidRPr="006D1679">
              <w:rPr>
                <w:b/>
                <w:i/>
                <w:color w:val="000000"/>
              </w:rPr>
              <w:t xml:space="preserve"> - Outpatient</w:t>
            </w:r>
            <w:r w:rsidRPr="006D1679">
              <w:rPr>
                <w:color w:val="000000"/>
              </w:rPr>
              <w:t xml:space="preserve"> benefit below for a description of Covered Health Services.</w:t>
            </w:r>
          </w:p>
        </w:tc>
      </w:tr>
      <w:tr w:rsidR="006D635E" w:rsidRPr="006D167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rsidP="00E1622F">
            <w:pPr>
              <w:rPr>
                <w:b/>
                <w:bCs/>
                <w:sz w:val="24"/>
                <w:szCs w:val="24"/>
              </w:rPr>
            </w:pPr>
            <w:bookmarkStart w:id="66" w:name="Surgery_Outpatient"/>
            <w:r w:rsidRPr="006D1679">
              <w:rPr>
                <w:b/>
                <w:bCs/>
                <w:sz w:val="24"/>
                <w:szCs w:val="24"/>
              </w:rPr>
              <w:t>Surgery – Outpatient</w:t>
            </w:r>
            <w:bookmarkEnd w:id="66"/>
          </w:p>
          <w:p w:rsidR="006D635E" w:rsidRPr="006D1679" w:rsidRDefault="006D635E" w:rsidP="00E1622F">
            <w:pPr>
              <w:rPr>
                <w:b/>
                <w:bCs/>
                <w:sz w:val="24"/>
                <w:szCs w:val="24"/>
              </w:rPr>
            </w:pPr>
          </w:p>
          <w:p w:rsidR="006D635E" w:rsidRPr="006D1679" w:rsidRDefault="006D635E" w:rsidP="00E1622F">
            <w:pPr>
              <w:rPr>
                <w:sz w:val="24"/>
                <w:szCs w:val="24"/>
              </w:rPr>
            </w:pPr>
            <w:r w:rsidRPr="006D1679">
              <w:rPr>
                <w:sz w:val="24"/>
                <w:szCs w:val="24"/>
              </w:rPr>
              <w:t>The Plan pays for surgery and related services received on an outpatient basis at a Hospital or Alternate Facility</w:t>
            </w:r>
          </w:p>
          <w:p w:rsidR="006D635E" w:rsidRPr="006D1679" w:rsidRDefault="006D635E" w:rsidP="00E1622F">
            <w:pPr>
              <w:rPr>
                <w:sz w:val="24"/>
                <w:szCs w:val="24"/>
              </w:rPr>
            </w:pPr>
            <w:r w:rsidRPr="006D1679">
              <w:rPr>
                <w:sz w:val="24"/>
                <w:szCs w:val="24"/>
              </w:rPr>
              <w:t>Benefits under this section include:</w:t>
            </w:r>
          </w:p>
          <w:p w:rsidR="006D635E" w:rsidRPr="006D1679" w:rsidRDefault="006D635E" w:rsidP="00E1622F">
            <w:pPr>
              <w:ind w:left="288" w:hanging="288"/>
              <w:rPr>
                <w:sz w:val="24"/>
                <w:szCs w:val="24"/>
              </w:rPr>
            </w:pPr>
            <w:r w:rsidRPr="006D1679">
              <w:rPr>
                <w:sz w:val="24"/>
                <w:szCs w:val="24"/>
              </w:rPr>
              <w:sym w:font="Symbol" w:char="F0B7"/>
            </w:r>
            <w:r w:rsidRPr="006D1679">
              <w:rPr>
                <w:sz w:val="24"/>
                <w:szCs w:val="24"/>
              </w:rPr>
              <w:t xml:space="preserve">   The facility charge and the charge for supplies and equipment; [and]</w:t>
            </w:r>
          </w:p>
          <w:p w:rsidR="006D635E" w:rsidRPr="006D1679" w:rsidRDefault="006D635E" w:rsidP="00E1622F">
            <w:pPr>
              <w:ind w:left="288" w:hanging="288"/>
              <w:rPr>
                <w:sz w:val="24"/>
                <w:szCs w:val="24"/>
              </w:rPr>
            </w:pPr>
            <w:r w:rsidRPr="006D1679">
              <w:rPr>
                <w:sz w:val="24"/>
                <w:szCs w:val="24"/>
              </w:rPr>
              <w:sym w:font="Symbol" w:char="F0B7"/>
            </w:r>
            <w:r w:rsidRPr="006D1679">
              <w:rPr>
                <w:sz w:val="24"/>
                <w:szCs w:val="24"/>
              </w:rPr>
              <w:t xml:space="preserve">   Certain surgical scopic procedures (examples of surgical scopic procedures include arthroscopy, laparoscopy, bronchoscopy, hysteroscopy)</w:t>
            </w:r>
          </w:p>
          <w:p w:rsidR="006D635E" w:rsidRPr="006D1679" w:rsidRDefault="006D635E" w:rsidP="00E1622F">
            <w:pPr>
              <w:rPr>
                <w:sz w:val="24"/>
                <w:szCs w:val="24"/>
              </w:rPr>
            </w:pPr>
          </w:p>
          <w:p w:rsidR="006D635E" w:rsidRPr="006D1679" w:rsidRDefault="006D635E" w:rsidP="00E1622F">
            <w:pPr>
              <w:rPr>
                <w:sz w:val="24"/>
                <w:szCs w:val="24"/>
              </w:rPr>
            </w:pPr>
            <w:r w:rsidRPr="006D1679">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6D1679">
              <w:rPr>
                <w:rStyle w:val="wdColorBlackBoldItalic"/>
                <w:szCs w:val="24"/>
              </w:rPr>
              <w:t>Professional Fees for Surgical and Medical Services</w:t>
            </w:r>
            <w:r w:rsidRPr="006D1679">
              <w:rPr>
                <w:sz w:val="24"/>
                <w:szCs w:val="24"/>
              </w:rPr>
              <w:t xml:space="preserve">. </w:t>
            </w:r>
          </w:p>
          <w:p w:rsidR="006D635E" w:rsidRPr="006D1679" w:rsidRDefault="006D635E" w:rsidP="00E1622F">
            <w:pPr>
              <w:rPr>
                <w:sz w:val="24"/>
                <w:szCs w:val="24"/>
              </w:rPr>
            </w:pPr>
          </w:p>
          <w:p w:rsidR="006D635E" w:rsidRPr="006D1679" w:rsidRDefault="006D635E" w:rsidP="00F45D81">
            <w:pPr>
              <w:rPr>
                <w:sz w:val="24"/>
                <w:szCs w:val="24"/>
              </w:rPr>
            </w:pPr>
            <w:r w:rsidRPr="006D1679">
              <w:rPr>
                <w:sz w:val="24"/>
                <w:szCs w:val="24"/>
              </w:rPr>
              <w:t xml:space="preserve">When these services are performed in a Physician's office, Benefits are described under </w:t>
            </w:r>
            <w:r w:rsidRPr="006D1679">
              <w:rPr>
                <w:rStyle w:val="wdColorBlackBoldItalic"/>
                <w:szCs w:val="24"/>
              </w:rPr>
              <w:t>Physician's Office Services</w:t>
            </w:r>
            <w:r w:rsidRPr="006D1679">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rsidP="00E1622F">
            <w:pPr>
              <w:pStyle w:val="TableTextChar1"/>
              <w:numPr>
                <w:ilvl w:val="12"/>
                <w:numId w:val="0"/>
              </w:numPr>
              <w:rPr>
                <w:b/>
                <w:color w:val="FF0000"/>
                <w:szCs w:val="24"/>
              </w:rPr>
            </w:pPr>
            <w:r w:rsidRPr="006D1679">
              <w:rPr>
                <w:b/>
                <w:color w:val="0000FF"/>
                <w:szCs w:val="24"/>
              </w:rPr>
              <w:t>80%</w:t>
            </w:r>
            <w:r w:rsidRPr="006D1679">
              <w:rPr>
                <w:b/>
                <w:szCs w:val="24"/>
              </w:rPr>
              <w:t xml:space="preserve"> </w:t>
            </w:r>
            <w:r w:rsidRPr="006D1679">
              <w:rPr>
                <w:szCs w:val="24"/>
              </w:rPr>
              <w:t>of eligible expenses after satisfying the deductible</w:t>
            </w:r>
            <w:r w:rsidRPr="006D1679">
              <w:rPr>
                <w:bCs/>
                <w:szCs w:val="24"/>
              </w:rPr>
              <w:t>.</w:t>
            </w:r>
          </w:p>
          <w:p w:rsidR="006D635E" w:rsidRPr="006D1679" w:rsidRDefault="006D635E" w:rsidP="00E1622F">
            <w:pPr>
              <w:pStyle w:val="TableTextChar1"/>
              <w:numPr>
                <w:ilvl w:val="12"/>
                <w:numId w:val="0"/>
              </w:numPr>
              <w:rPr>
                <w:color w:val="0000FF"/>
                <w:szCs w:val="24"/>
              </w:rPr>
            </w:pPr>
          </w:p>
          <w:p w:rsidR="009B3C1C" w:rsidRPr="006D1679" w:rsidRDefault="009B3C1C" w:rsidP="009B3C1C">
            <w:pPr>
              <w:rPr>
                <w:b/>
                <w:sz w:val="24"/>
                <w:szCs w:val="24"/>
              </w:rPr>
            </w:pPr>
          </w:p>
          <w:p w:rsidR="009B3C1C" w:rsidRPr="006D1679" w:rsidRDefault="009B3C1C" w:rsidP="009B3C1C">
            <w:pPr>
              <w:rPr>
                <w:b/>
                <w:sz w:val="24"/>
                <w:szCs w:val="24"/>
              </w:rPr>
            </w:pPr>
            <w:r w:rsidRPr="006D1679">
              <w:rPr>
                <w:b/>
                <w:sz w:val="24"/>
                <w:szCs w:val="24"/>
              </w:rPr>
              <w:t>Free-standing center:</w:t>
            </w:r>
          </w:p>
          <w:p w:rsidR="009B3C1C" w:rsidRPr="006D1679" w:rsidRDefault="009B3C1C" w:rsidP="009B3C1C">
            <w:pPr>
              <w:rPr>
                <w:color w:val="000000"/>
                <w:sz w:val="24"/>
                <w:szCs w:val="24"/>
              </w:rPr>
            </w:pPr>
            <w:r w:rsidRPr="006D1679">
              <w:rPr>
                <w:b/>
                <w:color w:val="0000FF"/>
                <w:sz w:val="24"/>
                <w:szCs w:val="24"/>
              </w:rPr>
              <w:t>85%</w:t>
            </w:r>
            <w:r w:rsidRPr="006D1679">
              <w:rPr>
                <w:color w:val="000000"/>
                <w:sz w:val="24"/>
                <w:szCs w:val="24"/>
              </w:rPr>
              <w:t xml:space="preserve"> of eligible expenses after satisfying the</w:t>
            </w:r>
            <w:r w:rsidRPr="006D1679">
              <w:rPr>
                <w:b/>
                <w:color w:val="000000"/>
                <w:sz w:val="24"/>
                <w:szCs w:val="24"/>
              </w:rPr>
              <w:t xml:space="preserve"> </w:t>
            </w:r>
            <w:r w:rsidRPr="006D1679">
              <w:rPr>
                <w:color w:val="000000"/>
                <w:sz w:val="24"/>
                <w:szCs w:val="24"/>
              </w:rPr>
              <w:t>deductible.</w:t>
            </w:r>
          </w:p>
          <w:p w:rsidR="009B3C1C" w:rsidRPr="006D1679" w:rsidRDefault="009B3C1C" w:rsidP="009B3C1C">
            <w:pPr>
              <w:rPr>
                <w:sz w:val="24"/>
                <w:szCs w:val="24"/>
              </w:rPr>
            </w:pPr>
          </w:p>
          <w:p w:rsidR="00273BA5" w:rsidRPr="006D1679" w:rsidRDefault="00273BA5" w:rsidP="00273BA5">
            <w:pPr>
              <w:rPr>
                <w:color w:val="000000"/>
                <w:sz w:val="24"/>
                <w:szCs w:val="24"/>
              </w:rPr>
            </w:pPr>
            <w:r w:rsidRPr="006D1679">
              <w:rPr>
                <w:color w:val="000000"/>
                <w:sz w:val="24"/>
                <w:szCs w:val="24"/>
              </w:rPr>
              <w:t>Dental Sedation and General Anesthesia is covered under the medical plan when medically necessary due to the age or status of the member.</w:t>
            </w:r>
          </w:p>
          <w:p w:rsidR="009B3C1C" w:rsidRPr="006D1679" w:rsidRDefault="009B3C1C" w:rsidP="009B3C1C">
            <w:pPr>
              <w:pStyle w:val="TableTextChar1"/>
              <w:numPr>
                <w:ilvl w:val="12"/>
                <w:numId w:val="0"/>
              </w:numPr>
              <w:rPr>
                <w:color w:val="0000FF"/>
                <w:szCs w:val="24"/>
              </w:rPr>
            </w:pPr>
          </w:p>
          <w:p w:rsidR="009B3C1C" w:rsidRPr="006D1679" w:rsidRDefault="009B3C1C" w:rsidP="009B3C1C">
            <w:pPr>
              <w:pStyle w:val="TableTextChar"/>
              <w:numPr>
                <w:ilvl w:val="12"/>
                <w:numId w:val="0"/>
              </w:numPr>
              <w:rPr>
                <w:b/>
                <w:szCs w:val="24"/>
              </w:rPr>
            </w:pPr>
            <w:r w:rsidRPr="006D1679">
              <w:rPr>
                <w:b/>
                <w:szCs w:val="24"/>
              </w:rPr>
              <w:t>Prior Authorization Required</w:t>
            </w:r>
          </w:p>
          <w:p w:rsidR="009B3C1C" w:rsidRPr="006D1679" w:rsidRDefault="009B3C1C" w:rsidP="009B3C1C">
            <w:pPr>
              <w:pStyle w:val="TableText"/>
              <w:rPr>
                <w:color w:val="000000"/>
                <w:szCs w:val="24"/>
              </w:rPr>
            </w:pPr>
            <w:r w:rsidRPr="006D1679">
              <w:rPr>
                <w:color w:val="000000"/>
                <w:szCs w:val="24"/>
              </w:rPr>
              <w:t xml:space="preserve">Please remember for Benefits you must obtain prior authorization for </w:t>
            </w:r>
            <w:r w:rsidRPr="006D1679">
              <w:rPr>
                <w:szCs w:val="24"/>
              </w:rPr>
              <w:t xml:space="preserve">cardiac catheterization, pacemaker insertion, implantable cardioverter defibrillators, </w:t>
            </w:r>
            <w:r w:rsidRPr="006D1679">
              <w:rPr>
                <w:color w:val="000000"/>
              </w:rPr>
              <w:t xml:space="preserve">diagnostic catheterization, electrophysiology implant and sleep apnea surgeries </w:t>
            </w:r>
            <w:r w:rsidRPr="006D1679">
              <w:rPr>
                <w:b/>
                <w:color w:val="0000FF"/>
              </w:rPr>
              <w:t>5</w:t>
            </w:r>
            <w:r w:rsidRPr="006D1679">
              <w:rPr>
                <w:color w:val="000000"/>
              </w:rPr>
              <w:t xml:space="preserve"> business days before scheduled services are received or, for non-scheduled services, within </w:t>
            </w:r>
            <w:r w:rsidRPr="006D1679">
              <w:rPr>
                <w:b/>
                <w:color w:val="0000FF"/>
              </w:rPr>
              <w:t>1</w:t>
            </w:r>
            <w:r w:rsidRPr="006D1679">
              <w:rPr>
                <w:color w:val="000000"/>
              </w:rPr>
              <w:t xml:space="preserve"> business day or as soon as is reasonably possible.</w:t>
            </w:r>
          </w:p>
          <w:p w:rsidR="009B3C1C" w:rsidRPr="006D1679" w:rsidRDefault="009B3C1C" w:rsidP="009B3C1C">
            <w:pPr>
              <w:pStyle w:val="TableTextChar"/>
              <w:numPr>
                <w:ilvl w:val="12"/>
                <w:numId w:val="0"/>
              </w:numPr>
              <w:rPr>
                <w:szCs w:val="24"/>
              </w:rPr>
            </w:pPr>
          </w:p>
          <w:p w:rsidR="006D635E" w:rsidRPr="006D1679" w:rsidRDefault="009B3C1C" w:rsidP="00271B66">
            <w:pPr>
              <w:pStyle w:val="TableTextChar1"/>
              <w:numPr>
                <w:ilvl w:val="12"/>
                <w:numId w:val="0"/>
              </w:numPr>
              <w:rPr>
                <w:b/>
                <w:szCs w:val="24"/>
              </w:rPr>
            </w:pPr>
            <w:r w:rsidRPr="006D1679">
              <w:rPr>
                <w:szCs w:val="24"/>
              </w:rPr>
              <w:t>If you don't obtain prior authorization, Benefits will be subject to a</w:t>
            </w:r>
            <w:r w:rsidRPr="006D1679">
              <w:rPr>
                <w:b/>
                <w:szCs w:val="24"/>
              </w:rPr>
              <w:t xml:space="preserve"> </w:t>
            </w:r>
            <w:r w:rsidRPr="006D1679">
              <w:rPr>
                <w:b/>
                <w:color w:val="0000FF"/>
                <w:szCs w:val="24"/>
              </w:rPr>
              <w:t xml:space="preserve">$150 </w:t>
            </w:r>
            <w:r w:rsidRPr="006D1679">
              <w:rPr>
                <w:szCs w:val="24"/>
              </w:rPr>
              <w:t>penalty</w:t>
            </w:r>
            <w:r w:rsidRPr="006D1679">
              <w:rPr>
                <w:b/>
                <w:szCs w:val="24"/>
              </w:rPr>
              <w:t>.</w:t>
            </w:r>
          </w:p>
          <w:p w:rsidR="0035214C" w:rsidRPr="006D1679" w:rsidRDefault="0035214C" w:rsidP="00271B66">
            <w:pPr>
              <w:pStyle w:val="TableTextChar1"/>
              <w:numPr>
                <w:ilvl w:val="12"/>
                <w:numId w:val="0"/>
              </w:numPr>
              <w:rPr>
                <w:b/>
                <w:szCs w:val="24"/>
              </w:rPr>
            </w:pPr>
          </w:p>
          <w:p w:rsidR="0035214C" w:rsidRPr="006D1679" w:rsidRDefault="0035214C" w:rsidP="0035214C">
            <w:pPr>
              <w:rPr>
                <w:color w:val="000000"/>
                <w:sz w:val="24"/>
                <w:szCs w:val="24"/>
              </w:rPr>
            </w:pPr>
            <w:r w:rsidRPr="006D16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6D1679" w:rsidRDefault="0035214C" w:rsidP="00271B66">
            <w:pPr>
              <w:pStyle w:val="TableTextChar1"/>
              <w:numPr>
                <w:ilvl w:val="12"/>
                <w:numId w:val="0"/>
              </w:numPr>
              <w:rPr>
                <w:b/>
                <w:color w:val="000000"/>
                <w:szCs w:val="24"/>
              </w:rPr>
            </w:pPr>
          </w:p>
        </w:tc>
      </w:tr>
      <w:tr w:rsidR="006D635E" w:rsidRPr="006D167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rsidP="00E1622F">
            <w:pPr>
              <w:numPr>
                <w:ilvl w:val="12"/>
                <w:numId w:val="0"/>
              </w:numPr>
              <w:rPr>
                <w:b/>
                <w:sz w:val="24"/>
                <w:szCs w:val="24"/>
              </w:rPr>
            </w:pPr>
            <w:bookmarkStart w:id="67" w:name="Emergency_Health_Services"/>
            <w:r w:rsidRPr="006D1679">
              <w:rPr>
                <w:b/>
                <w:sz w:val="24"/>
                <w:szCs w:val="24"/>
              </w:rPr>
              <w:t>Emergency Health Services</w:t>
            </w:r>
            <w:bookmarkEnd w:id="67"/>
          </w:p>
          <w:p w:rsidR="006D635E" w:rsidRPr="006D1679" w:rsidRDefault="006D635E" w:rsidP="00E1622F">
            <w:pPr>
              <w:numPr>
                <w:ilvl w:val="12"/>
                <w:numId w:val="0"/>
              </w:numPr>
              <w:rPr>
                <w:b/>
                <w:sz w:val="24"/>
                <w:szCs w:val="24"/>
              </w:rPr>
            </w:pPr>
          </w:p>
          <w:p w:rsidR="006D635E" w:rsidRPr="006D1679" w:rsidRDefault="006D635E" w:rsidP="00E1622F">
            <w:pPr>
              <w:numPr>
                <w:ilvl w:val="12"/>
                <w:numId w:val="0"/>
              </w:numPr>
              <w:rPr>
                <w:sz w:val="24"/>
                <w:szCs w:val="24"/>
              </w:rPr>
            </w:pPr>
            <w:r w:rsidRPr="006D1679">
              <w:rPr>
                <w:sz w:val="24"/>
                <w:szCs w:val="24"/>
              </w:rPr>
              <w:t>Services that are required to stabilize or initiate treatment in an Emergency. Emergency Health Services must be received on an outpatient basis at a Hospital or Alternate Facility.</w:t>
            </w:r>
          </w:p>
          <w:p w:rsidR="006D635E" w:rsidRPr="006D1679" w:rsidRDefault="006D635E" w:rsidP="00E1622F">
            <w:pPr>
              <w:numPr>
                <w:ilvl w:val="12"/>
                <w:numId w:val="0"/>
              </w:numPr>
              <w:rPr>
                <w:sz w:val="24"/>
                <w:szCs w:val="24"/>
              </w:rPr>
            </w:pPr>
          </w:p>
          <w:p w:rsidR="006D635E" w:rsidRPr="006D1679"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rsidP="00057EC6">
            <w:pPr>
              <w:pStyle w:val="TableTextCharChar"/>
              <w:numPr>
                <w:ilvl w:val="12"/>
                <w:numId w:val="0"/>
              </w:numPr>
              <w:rPr>
                <w:b/>
                <w:color w:val="000000"/>
              </w:rPr>
            </w:pPr>
            <w:r w:rsidRPr="006D1679">
              <w:rPr>
                <w:b/>
                <w:color w:val="0000FF"/>
              </w:rPr>
              <w:t>80%</w:t>
            </w:r>
            <w:r w:rsidRPr="006D1679">
              <w:rPr>
                <w:b/>
              </w:rPr>
              <w:t xml:space="preserve"> </w:t>
            </w:r>
            <w:r w:rsidRPr="006D1679">
              <w:t>of eligible expenses after satisfying the deductible.</w:t>
            </w:r>
          </w:p>
          <w:p w:rsidR="006D635E" w:rsidRPr="006D1679" w:rsidRDefault="006D635E" w:rsidP="00057EC6">
            <w:pPr>
              <w:pStyle w:val="TableTextCharChar"/>
              <w:numPr>
                <w:ilvl w:val="12"/>
                <w:numId w:val="0"/>
              </w:numPr>
              <w:rPr>
                <w:b/>
                <w:color w:val="000000"/>
              </w:rPr>
            </w:pPr>
          </w:p>
          <w:p w:rsidR="00C67804" w:rsidRPr="006D1679" w:rsidRDefault="00C67804" w:rsidP="00C67804">
            <w:pPr>
              <w:pStyle w:val="TableTextCharChar"/>
              <w:numPr>
                <w:ilvl w:val="12"/>
                <w:numId w:val="0"/>
              </w:numPr>
              <w:rPr>
                <w:b/>
                <w:color w:val="000000"/>
              </w:rPr>
            </w:pPr>
            <w:r w:rsidRPr="006D1679">
              <w:rPr>
                <w:b/>
                <w:color w:val="000000"/>
              </w:rPr>
              <w:t xml:space="preserve">Non-Emergency: </w:t>
            </w:r>
            <w:r w:rsidRPr="006D1679">
              <w:rPr>
                <w:b/>
                <w:color w:val="0000FF"/>
              </w:rPr>
              <w:t>50%</w:t>
            </w:r>
            <w:r w:rsidRPr="006D1679">
              <w:rPr>
                <w:b/>
              </w:rPr>
              <w:t xml:space="preserve"> </w:t>
            </w:r>
            <w:r w:rsidRPr="006D1679">
              <w:t>of eligible expenses after satisfying the deductible.</w:t>
            </w:r>
          </w:p>
          <w:p w:rsidR="00C67804" w:rsidRPr="006D1679" w:rsidRDefault="00C67804" w:rsidP="00057EC6">
            <w:pPr>
              <w:pStyle w:val="TableTextCharChar"/>
              <w:numPr>
                <w:ilvl w:val="12"/>
                <w:numId w:val="0"/>
              </w:numPr>
              <w:rPr>
                <w:b/>
                <w:color w:val="000000"/>
              </w:rPr>
            </w:pPr>
          </w:p>
          <w:p w:rsidR="006D635E" w:rsidRPr="006D1679" w:rsidRDefault="006D635E" w:rsidP="00057EC6">
            <w:pPr>
              <w:pStyle w:val="TableTextCharChar"/>
              <w:numPr>
                <w:ilvl w:val="12"/>
                <w:numId w:val="0"/>
              </w:numPr>
              <w:rPr>
                <w:color w:val="000000"/>
              </w:rPr>
            </w:pPr>
            <w:r w:rsidRPr="006D1679">
              <w:rPr>
                <w:color w:val="000000"/>
              </w:rPr>
              <w:t xml:space="preserve">If you are admitted as an inpatient to a Hospital within </w:t>
            </w:r>
            <w:r w:rsidRPr="006D1679">
              <w:rPr>
                <w:b/>
                <w:color w:val="0000FF"/>
              </w:rPr>
              <w:t>24</w:t>
            </w:r>
            <w:r w:rsidRPr="006D1679">
              <w:rPr>
                <w:color w:val="000000"/>
              </w:rPr>
              <w:t xml:space="preserve"> hours of receiving treatment for an Emergency health service, you will not have to pay the Copay and</w:t>
            </w:r>
            <w:r w:rsidRPr="006D1679">
              <w:rPr>
                <w:b/>
                <w:color w:val="FF00FF"/>
              </w:rPr>
              <w:t xml:space="preserve"> </w:t>
            </w:r>
            <w:r w:rsidRPr="006D1679">
              <w:rPr>
                <w:color w:val="000000"/>
              </w:rPr>
              <w:t>Coinsurance for Emergency health services. The Copay and</w:t>
            </w:r>
            <w:r w:rsidRPr="006D1679">
              <w:rPr>
                <w:b/>
                <w:color w:val="FF00FF"/>
              </w:rPr>
              <w:t xml:space="preserve"> </w:t>
            </w:r>
            <w:r w:rsidRPr="006D1679">
              <w:rPr>
                <w:color w:val="000000"/>
              </w:rPr>
              <w:t>Coinsurance for an Inpatient Stay in a</w:t>
            </w:r>
            <w:r w:rsidRPr="006D1679">
              <w:rPr>
                <w:b/>
                <w:color w:val="FF00FF"/>
              </w:rPr>
              <w:t xml:space="preserve"> </w:t>
            </w:r>
            <w:r w:rsidRPr="006D1679">
              <w:rPr>
                <w:color w:val="000000"/>
              </w:rPr>
              <w:t>Hospital will apply instead.</w:t>
            </w:r>
          </w:p>
          <w:p w:rsidR="006D635E" w:rsidRPr="006D1679" w:rsidRDefault="006D635E" w:rsidP="00057EC6">
            <w:pPr>
              <w:pStyle w:val="TableTextCharChar"/>
              <w:numPr>
                <w:ilvl w:val="12"/>
                <w:numId w:val="0"/>
              </w:numPr>
            </w:pPr>
          </w:p>
          <w:p w:rsidR="006D635E" w:rsidRPr="006D1679" w:rsidRDefault="006D635E" w:rsidP="00057EC6">
            <w:pPr>
              <w:pStyle w:val="TableTextCharChar"/>
              <w:numPr>
                <w:ilvl w:val="12"/>
                <w:numId w:val="0"/>
              </w:numPr>
              <w:rPr>
                <w:b/>
              </w:rPr>
            </w:pPr>
            <w:r w:rsidRPr="006D1679">
              <w:rPr>
                <w:b/>
              </w:rPr>
              <w:t>Benefits under this section are also available for services to treat a condition that does not meet the definition of an Emergency.</w:t>
            </w:r>
          </w:p>
          <w:p w:rsidR="00FE45E3" w:rsidRPr="006D1679" w:rsidRDefault="00FE45E3" w:rsidP="009B3C1C">
            <w:pPr>
              <w:pStyle w:val="TableTextCharChar"/>
              <w:numPr>
                <w:ilvl w:val="12"/>
                <w:numId w:val="0"/>
              </w:numPr>
            </w:pPr>
          </w:p>
          <w:p w:rsidR="00FE45E3" w:rsidRPr="006D1679" w:rsidRDefault="00FE45E3" w:rsidP="00FE45E3">
            <w:pPr>
              <w:overflowPunct/>
              <w:textAlignment w:val="auto"/>
              <w:rPr>
                <w:sz w:val="24"/>
                <w:szCs w:val="24"/>
              </w:rPr>
            </w:pPr>
            <w:r w:rsidRPr="006D1679">
              <w:rPr>
                <w:b/>
                <w:color w:val="0000FF"/>
                <w:sz w:val="24"/>
                <w:szCs w:val="24"/>
              </w:rPr>
              <w:t>$300</w:t>
            </w:r>
            <w:r w:rsidRPr="006D1679">
              <w:rPr>
                <w:color w:val="0000FF"/>
                <w:sz w:val="24"/>
                <w:szCs w:val="24"/>
              </w:rPr>
              <w:t xml:space="preserve"> </w:t>
            </w:r>
            <w:r w:rsidRPr="006D1679">
              <w:rPr>
                <w:sz w:val="24"/>
                <w:szCs w:val="24"/>
              </w:rPr>
              <w:t xml:space="preserve">Penalty for the </w:t>
            </w:r>
            <w:r w:rsidRPr="006D1679">
              <w:rPr>
                <w:b/>
                <w:color w:val="0000FF"/>
                <w:sz w:val="24"/>
                <w:szCs w:val="24"/>
              </w:rPr>
              <w:t>4</w:t>
            </w:r>
            <w:r w:rsidRPr="006D1679">
              <w:rPr>
                <w:sz w:val="24"/>
                <w:szCs w:val="24"/>
              </w:rPr>
              <w:t>th ER visit and any subsequent visits - Penalty waived if the</w:t>
            </w:r>
          </w:p>
          <w:p w:rsidR="00FE45E3" w:rsidRPr="006D1679" w:rsidRDefault="00FE45E3" w:rsidP="00FE45E3">
            <w:pPr>
              <w:overflowPunct/>
              <w:textAlignment w:val="auto"/>
              <w:rPr>
                <w:sz w:val="24"/>
                <w:szCs w:val="24"/>
              </w:rPr>
            </w:pPr>
            <w:r w:rsidRPr="006D1679">
              <w:rPr>
                <w:sz w:val="24"/>
                <w:szCs w:val="24"/>
              </w:rPr>
              <w:t xml:space="preserve">members call within </w:t>
            </w:r>
            <w:r w:rsidRPr="006D1679">
              <w:rPr>
                <w:b/>
                <w:color w:val="0000FF"/>
                <w:sz w:val="24"/>
                <w:szCs w:val="24"/>
              </w:rPr>
              <w:t>7</w:t>
            </w:r>
            <w:r w:rsidRPr="006D1679">
              <w:rPr>
                <w:sz w:val="24"/>
                <w:szCs w:val="24"/>
              </w:rPr>
              <w:t xml:space="preserve"> days into our Health Advocate Line (Does not include children under </w:t>
            </w:r>
            <w:r w:rsidRPr="006D1679">
              <w:rPr>
                <w:b/>
                <w:color w:val="0000FF"/>
                <w:sz w:val="24"/>
                <w:szCs w:val="24"/>
              </w:rPr>
              <w:t>18</w:t>
            </w:r>
            <w:r w:rsidRPr="006D1679">
              <w:rPr>
                <w:sz w:val="24"/>
                <w:szCs w:val="24"/>
              </w:rPr>
              <w:t>). Letter will</w:t>
            </w:r>
          </w:p>
          <w:p w:rsidR="00FE45E3" w:rsidRPr="006D1679" w:rsidRDefault="00FE45E3" w:rsidP="00FE45E3">
            <w:pPr>
              <w:pStyle w:val="TableTextCharChar"/>
              <w:numPr>
                <w:ilvl w:val="12"/>
                <w:numId w:val="0"/>
              </w:numPr>
              <w:rPr>
                <w:b/>
                <w:szCs w:val="24"/>
              </w:rPr>
            </w:pPr>
            <w:r w:rsidRPr="006D1679">
              <w:rPr>
                <w:szCs w:val="24"/>
              </w:rPr>
              <w:t xml:space="preserve">be sent to members after the </w:t>
            </w:r>
            <w:r w:rsidRPr="006D1679">
              <w:rPr>
                <w:b/>
                <w:color w:val="0000FF"/>
                <w:szCs w:val="24"/>
              </w:rPr>
              <w:t>3</w:t>
            </w:r>
            <w:r w:rsidRPr="006D1679">
              <w:rPr>
                <w:szCs w:val="24"/>
              </w:rPr>
              <w:t>rd visit.</w:t>
            </w:r>
          </w:p>
          <w:p w:rsidR="00044D32" w:rsidRPr="006D1679" w:rsidRDefault="00044D32" w:rsidP="00044D32">
            <w:pPr>
              <w:overflowPunct/>
              <w:textAlignment w:val="auto"/>
              <w:rPr>
                <w:sz w:val="24"/>
                <w:szCs w:val="24"/>
              </w:rPr>
            </w:pPr>
            <w:r w:rsidRPr="006D1679">
              <w:rPr>
                <w:sz w:val="24"/>
                <w:szCs w:val="24"/>
              </w:rPr>
              <w:t>Penalty does not apply to the Out-of-Pocket Maximum</w:t>
            </w:r>
            <w:r w:rsidRPr="006D1679">
              <w:rPr>
                <w:b/>
                <w:bCs/>
                <w:sz w:val="24"/>
                <w:szCs w:val="24"/>
              </w:rPr>
              <w:t xml:space="preserve"> </w:t>
            </w:r>
            <w:r w:rsidRPr="006D1679">
              <w:rPr>
                <w:sz w:val="24"/>
                <w:szCs w:val="24"/>
              </w:rPr>
              <w:t>and applies when the Out-of-Pocket Maximum has been met.</w:t>
            </w:r>
          </w:p>
          <w:p w:rsidR="00044D32" w:rsidRPr="006D1679" w:rsidRDefault="00044D32" w:rsidP="00044D3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FE45E3" w:rsidRPr="006D1679" w:rsidRDefault="00FE45E3" w:rsidP="009B3C1C">
            <w:pPr>
              <w:pStyle w:val="TableTextCharChar"/>
              <w:numPr>
                <w:ilvl w:val="12"/>
                <w:numId w:val="0"/>
              </w:numPr>
            </w:pPr>
          </w:p>
          <w:p w:rsidR="009B3C1C" w:rsidRPr="006D1679" w:rsidRDefault="009B3C1C" w:rsidP="009B3C1C">
            <w:pPr>
              <w:pStyle w:val="TableTextCharChar"/>
              <w:numPr>
                <w:ilvl w:val="12"/>
                <w:numId w:val="0"/>
              </w:numPr>
              <w:rPr>
                <w:b/>
              </w:rPr>
            </w:pPr>
            <w:r w:rsidRPr="006D1679">
              <w:rPr>
                <w:b/>
              </w:rPr>
              <w:t>Prior Authorization Required</w:t>
            </w:r>
          </w:p>
          <w:p w:rsidR="009B3C1C" w:rsidRPr="006D1679" w:rsidRDefault="009B3C1C" w:rsidP="009B3C1C">
            <w:pPr>
              <w:pStyle w:val="TableTextCharChar"/>
              <w:numPr>
                <w:ilvl w:val="12"/>
                <w:numId w:val="0"/>
              </w:numPr>
            </w:pPr>
            <w:r w:rsidRPr="006D1679">
              <w:t xml:space="preserve">Please remember that if you are admitted to a Hospital as a result of an Emergency, you must obtain prior authorization within </w:t>
            </w:r>
            <w:r w:rsidRPr="006D1679">
              <w:rPr>
                <w:b/>
                <w:bCs/>
                <w:color w:val="0000FF"/>
              </w:rPr>
              <w:t xml:space="preserve">48 </w:t>
            </w:r>
            <w:r w:rsidRPr="006D1679">
              <w:rPr>
                <w:bCs/>
              </w:rPr>
              <w:t>hours</w:t>
            </w:r>
            <w:r w:rsidRPr="006D1679">
              <w:rPr>
                <w:b/>
                <w:color w:val="FF00FF"/>
              </w:rPr>
              <w:t xml:space="preserve"> </w:t>
            </w:r>
            <w:r w:rsidRPr="006D1679">
              <w:t xml:space="preserve">or the same day of admission, or as soon as reasonably possible. </w:t>
            </w:r>
          </w:p>
          <w:p w:rsidR="009B3C1C" w:rsidRPr="006D1679" w:rsidRDefault="009B3C1C" w:rsidP="009B3C1C">
            <w:pPr>
              <w:pStyle w:val="TableTextCharChar"/>
              <w:numPr>
                <w:ilvl w:val="12"/>
                <w:numId w:val="0"/>
              </w:numPr>
            </w:pPr>
          </w:p>
          <w:p w:rsidR="009B3C1C" w:rsidRPr="006D1679" w:rsidRDefault="009B3C1C" w:rsidP="009B3C1C">
            <w:pPr>
              <w:pStyle w:val="TableTextCharChar"/>
              <w:numPr>
                <w:ilvl w:val="12"/>
                <w:numId w:val="0"/>
              </w:numPr>
              <w:rPr>
                <w:b/>
              </w:rPr>
            </w:pPr>
            <w:r w:rsidRPr="006D1679">
              <w:t xml:space="preserve">If you don't </w:t>
            </w:r>
            <w:r w:rsidRPr="006D1679">
              <w:rPr>
                <w:bCs/>
                <w:color w:val="000000"/>
              </w:rPr>
              <w:t>obtain prior authorization</w:t>
            </w:r>
            <w:r w:rsidRPr="006D1679">
              <w:t>, Benefits for the Hospital Inpatient Stay will be reduced to</w:t>
            </w:r>
            <w:r w:rsidRPr="006D1679">
              <w:rPr>
                <w:b/>
              </w:rPr>
              <w:t xml:space="preserve"> </w:t>
            </w:r>
            <w:r w:rsidRPr="006D1679">
              <w:t xml:space="preserve">subject to a </w:t>
            </w:r>
            <w:r w:rsidRPr="006D1679">
              <w:rPr>
                <w:b/>
                <w:color w:val="0000FF"/>
              </w:rPr>
              <w:t xml:space="preserve">$150 </w:t>
            </w:r>
            <w:r w:rsidRPr="006D1679">
              <w:t>penalty.</w:t>
            </w:r>
            <w:r w:rsidRPr="006D1679">
              <w:rPr>
                <w:b/>
              </w:rPr>
              <w:t xml:space="preserve"> </w:t>
            </w:r>
          </w:p>
          <w:p w:rsidR="0035214C" w:rsidRPr="006D1679" w:rsidRDefault="0035214C" w:rsidP="009B3C1C">
            <w:pPr>
              <w:pStyle w:val="TableTextCharChar"/>
              <w:numPr>
                <w:ilvl w:val="12"/>
                <w:numId w:val="0"/>
              </w:numPr>
              <w:rPr>
                <w:b/>
              </w:rPr>
            </w:pPr>
          </w:p>
          <w:p w:rsidR="0035214C" w:rsidRPr="006D1679" w:rsidRDefault="0035214C" w:rsidP="0035214C">
            <w:pPr>
              <w:rPr>
                <w:color w:val="000000"/>
                <w:sz w:val="24"/>
                <w:szCs w:val="24"/>
              </w:rPr>
            </w:pPr>
            <w:r w:rsidRPr="006D16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6D1679" w:rsidRDefault="0035214C" w:rsidP="009B3C1C">
            <w:pPr>
              <w:pStyle w:val="TableTextCharChar"/>
              <w:numPr>
                <w:ilvl w:val="12"/>
                <w:numId w:val="0"/>
              </w:numPr>
              <w:rPr>
                <w:b/>
              </w:rPr>
            </w:pPr>
          </w:p>
          <w:p w:rsidR="006D635E" w:rsidRPr="006D1679" w:rsidRDefault="006D635E" w:rsidP="00057EC6">
            <w:pPr>
              <w:pStyle w:val="TableTextCharChar"/>
              <w:numPr>
                <w:ilvl w:val="12"/>
                <w:numId w:val="0"/>
              </w:numPr>
            </w:pPr>
          </w:p>
        </w:tc>
      </w:tr>
      <w:tr w:rsidR="006D635E" w:rsidRPr="006D167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rsidP="00E1622F">
            <w:pPr>
              <w:pStyle w:val="TableTextChar1"/>
              <w:numPr>
                <w:ilvl w:val="12"/>
                <w:numId w:val="0"/>
              </w:numPr>
              <w:rPr>
                <w:b/>
                <w:szCs w:val="24"/>
              </w:rPr>
            </w:pPr>
            <w:bookmarkStart w:id="68" w:name="Hospital_Inpatient_Stay"/>
            <w:r w:rsidRPr="006D1679">
              <w:rPr>
                <w:b/>
                <w:szCs w:val="24"/>
              </w:rPr>
              <w:t>Hospital Inpatient Stay</w:t>
            </w:r>
            <w:bookmarkEnd w:id="68"/>
          </w:p>
          <w:p w:rsidR="006D635E" w:rsidRPr="006D1679" w:rsidRDefault="006D635E" w:rsidP="00E1622F">
            <w:pPr>
              <w:pStyle w:val="TableTextChar1"/>
              <w:numPr>
                <w:ilvl w:val="12"/>
                <w:numId w:val="0"/>
              </w:numPr>
              <w:rPr>
                <w:b/>
                <w:szCs w:val="24"/>
              </w:rPr>
            </w:pPr>
          </w:p>
          <w:p w:rsidR="006D635E" w:rsidRPr="006D1679" w:rsidRDefault="006D635E" w:rsidP="00E1622F">
            <w:pPr>
              <w:pStyle w:val="TableTextChar1"/>
              <w:rPr>
                <w:szCs w:val="24"/>
              </w:rPr>
            </w:pPr>
            <w:r w:rsidRPr="006D1679">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6D1679" w:rsidRDefault="006D635E" w:rsidP="00E1622F">
            <w:pPr>
              <w:pStyle w:val="TableTextChar1"/>
              <w:rPr>
                <w:szCs w:val="24"/>
              </w:rPr>
            </w:pPr>
          </w:p>
          <w:p w:rsidR="006D635E" w:rsidRPr="006D1679" w:rsidRDefault="006D635E" w:rsidP="00E1622F">
            <w:pPr>
              <w:pStyle w:val="TableTextChar1"/>
              <w:rPr>
                <w:szCs w:val="24"/>
              </w:rPr>
            </w:pPr>
            <w:r w:rsidRPr="006D1679">
              <w:rPr>
                <w:szCs w:val="24"/>
              </w:rPr>
              <w:t>Benefits for an Inpatient Stay in a Hospital are available only when the Inpatient Stay is necessary to prevent, diagnose or treat a Sickness or Injury.</w:t>
            </w:r>
          </w:p>
          <w:p w:rsidR="006D635E" w:rsidRPr="006D1679" w:rsidRDefault="006D635E" w:rsidP="00E1622F">
            <w:pPr>
              <w:pStyle w:val="TableTextChar1"/>
              <w:rPr>
                <w:szCs w:val="24"/>
              </w:rPr>
            </w:pPr>
          </w:p>
          <w:p w:rsidR="006D635E" w:rsidRPr="006D1679" w:rsidRDefault="006D635E" w:rsidP="00E1622F">
            <w:pPr>
              <w:pStyle w:val="TableTextChar1"/>
              <w:numPr>
                <w:ilvl w:val="12"/>
                <w:numId w:val="0"/>
              </w:numPr>
              <w:rPr>
                <w:szCs w:val="24"/>
              </w:rPr>
            </w:pPr>
            <w:r w:rsidRPr="006D1679">
              <w:rPr>
                <w:szCs w:val="24"/>
              </w:rPr>
              <w:t>Inpatient Stay in a Hospital. Benefits are available for:</w:t>
            </w:r>
          </w:p>
          <w:p w:rsidR="006D635E" w:rsidRPr="006D1679" w:rsidRDefault="006D635E" w:rsidP="00E1622F">
            <w:pPr>
              <w:pStyle w:val="TableTextChar1"/>
              <w:tabs>
                <w:tab w:val="left" w:pos="360"/>
              </w:tabs>
              <w:ind w:left="288" w:hanging="288"/>
              <w:rPr>
                <w:szCs w:val="24"/>
              </w:rPr>
            </w:pPr>
            <w:r w:rsidRPr="006D1679">
              <w:rPr>
                <w:b/>
                <w:color w:val="000000"/>
                <w:szCs w:val="24"/>
              </w:rPr>
              <w:t xml:space="preserve">●  </w:t>
            </w:r>
            <w:r w:rsidRPr="006D1679">
              <w:rPr>
                <w:szCs w:val="24"/>
              </w:rPr>
              <w:t>Services and supplies received during the Inpatient Stay.</w:t>
            </w:r>
          </w:p>
          <w:p w:rsidR="006D635E" w:rsidRPr="006D1679" w:rsidRDefault="006D635E" w:rsidP="00E1622F">
            <w:pPr>
              <w:pStyle w:val="TableTextChar1"/>
              <w:tabs>
                <w:tab w:val="left" w:pos="360"/>
              </w:tabs>
              <w:ind w:left="288" w:hanging="288"/>
              <w:rPr>
                <w:szCs w:val="24"/>
              </w:rPr>
            </w:pPr>
            <w:r w:rsidRPr="006D1679">
              <w:rPr>
                <w:b/>
                <w:color w:val="000000"/>
                <w:szCs w:val="24"/>
              </w:rPr>
              <w:t xml:space="preserve">●  </w:t>
            </w:r>
            <w:r w:rsidRPr="006D1679">
              <w:rPr>
                <w:szCs w:val="24"/>
              </w:rPr>
              <w:t>Room and board in a Semi-private Room (a room with two or more beds).</w:t>
            </w:r>
          </w:p>
          <w:p w:rsidR="006D635E" w:rsidRPr="006D1679" w:rsidRDefault="006D635E" w:rsidP="00E1622F">
            <w:pPr>
              <w:pStyle w:val="TableTextChar1"/>
              <w:ind w:left="288"/>
              <w:rPr>
                <w:szCs w:val="24"/>
              </w:rPr>
            </w:pPr>
          </w:p>
          <w:p w:rsidR="006D635E" w:rsidRPr="006D1679" w:rsidRDefault="006D635E" w:rsidP="00E1622F">
            <w:pPr>
              <w:pStyle w:val="TableTextChar1"/>
              <w:rPr>
                <w:bCs/>
                <w:szCs w:val="24"/>
              </w:rPr>
            </w:pPr>
            <w:r w:rsidRPr="006D1679">
              <w:rPr>
                <w:bCs/>
                <w:szCs w:val="24"/>
              </w:rPr>
              <w:t xml:space="preserve">Benefits for an Inpatient Stay in a Hospital are available only when the Inpatient Stay is necessary to prevent, diagnose or treat a Sickness or Injury. Benefits </w:t>
            </w:r>
            <w:r w:rsidR="00963C94" w:rsidRPr="006D1679">
              <w:rPr>
                <w:bCs/>
                <w:szCs w:val="24"/>
              </w:rPr>
              <w:t>from</w:t>
            </w:r>
            <w:r w:rsidRPr="006D1679">
              <w:rPr>
                <w:bCs/>
                <w:szCs w:val="24"/>
              </w:rPr>
              <w:t xml:space="preserve"> non-Hospital-based Physician services are described un</w:t>
            </w:r>
            <w:r w:rsidR="00DC2E4A" w:rsidRPr="006D1679">
              <w:rPr>
                <w:bCs/>
                <w:szCs w:val="24"/>
              </w:rPr>
              <w:t xml:space="preserve">der </w:t>
            </w:r>
            <w:r w:rsidRPr="006D1679">
              <w:rPr>
                <w:bCs/>
                <w:szCs w:val="24"/>
              </w:rPr>
              <w:t xml:space="preserve"> </w:t>
            </w:r>
            <w:r w:rsidR="00DC2E4A" w:rsidRPr="006D1679">
              <w:rPr>
                <w:rStyle w:val="wdColorBlackBoldItalic"/>
              </w:rPr>
              <w:t>Professional Fee</w:t>
            </w:r>
            <w:r w:rsidRPr="006D1679">
              <w:rPr>
                <w:rStyle w:val="wdColorBlackBoldItalic"/>
              </w:rPr>
              <w:t>s for Surgical and Medical Services</w:t>
            </w:r>
            <w:r w:rsidRPr="006D1679">
              <w:rPr>
                <w:bCs/>
                <w:szCs w:val="24"/>
              </w:rPr>
              <w:t>.</w:t>
            </w:r>
          </w:p>
          <w:p w:rsidR="006D635E" w:rsidRPr="006D1679" w:rsidRDefault="006D635E" w:rsidP="00E1622F">
            <w:pPr>
              <w:pStyle w:val="TableTextChar1"/>
              <w:rPr>
                <w:bCs/>
                <w:szCs w:val="24"/>
              </w:rPr>
            </w:pPr>
          </w:p>
          <w:p w:rsidR="006D635E" w:rsidRPr="006D1679" w:rsidRDefault="006D635E" w:rsidP="00E1622F">
            <w:pPr>
              <w:pStyle w:val="TableTextChar1"/>
              <w:rPr>
                <w:bCs/>
                <w:szCs w:val="24"/>
              </w:rPr>
            </w:pPr>
            <w:r w:rsidRPr="006D1679">
              <w:rPr>
                <w:bCs/>
                <w:szCs w:val="24"/>
              </w:rPr>
              <w:t xml:space="preserve">Benefits for Emergency admissions and admissions of less than </w:t>
            </w:r>
            <w:r w:rsidRPr="006D1679">
              <w:rPr>
                <w:b/>
                <w:bCs/>
                <w:color w:val="0000FF"/>
                <w:szCs w:val="24"/>
              </w:rPr>
              <w:t>24</w:t>
            </w:r>
            <w:r w:rsidRPr="006D1679">
              <w:rPr>
                <w:bCs/>
                <w:szCs w:val="24"/>
              </w:rPr>
              <w:t xml:space="preserve"> hours are described under </w:t>
            </w:r>
            <w:r w:rsidRPr="006D1679">
              <w:rPr>
                <w:rStyle w:val="wdColorBlackBoldItalic"/>
              </w:rPr>
              <w:t>Emergency Health Services</w:t>
            </w:r>
            <w:r w:rsidRPr="006D1679">
              <w:rPr>
                <w:bCs/>
                <w:szCs w:val="24"/>
              </w:rPr>
              <w:t xml:space="preserve"> and </w:t>
            </w:r>
            <w:r w:rsidRPr="006D1679">
              <w:rPr>
                <w:rStyle w:val="wdColorBlackBoldItalic"/>
              </w:rPr>
              <w:t>Lab, X-Ray and Diagnostics - Outpatient,</w:t>
            </w:r>
            <w:r w:rsidRPr="006D1679">
              <w:rPr>
                <w:bCs/>
                <w:szCs w:val="24"/>
              </w:rPr>
              <w:t xml:space="preserve"> respectively.</w:t>
            </w:r>
          </w:p>
          <w:p w:rsidR="006D635E" w:rsidRPr="006D1679"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rsidP="00E1622F">
            <w:pPr>
              <w:pStyle w:val="TableTextChar1"/>
              <w:numPr>
                <w:ilvl w:val="12"/>
                <w:numId w:val="0"/>
              </w:numPr>
              <w:rPr>
                <w:szCs w:val="24"/>
              </w:rPr>
            </w:pPr>
            <w:r w:rsidRPr="006D1679">
              <w:rPr>
                <w:b/>
                <w:color w:val="0000FF"/>
                <w:szCs w:val="24"/>
              </w:rPr>
              <w:t>80%</w:t>
            </w:r>
            <w:r w:rsidRPr="006D1679">
              <w:rPr>
                <w:b/>
                <w:szCs w:val="24"/>
              </w:rPr>
              <w:t xml:space="preserve"> </w:t>
            </w:r>
            <w:r w:rsidRPr="006D1679">
              <w:rPr>
                <w:szCs w:val="24"/>
              </w:rPr>
              <w:t>of eligible expenses after satisfying the</w:t>
            </w:r>
            <w:r w:rsidRPr="006D1679">
              <w:rPr>
                <w:b/>
                <w:szCs w:val="24"/>
              </w:rPr>
              <w:t xml:space="preserve"> </w:t>
            </w:r>
            <w:r w:rsidRPr="006D1679">
              <w:rPr>
                <w:szCs w:val="24"/>
              </w:rPr>
              <w:t>deductible.</w:t>
            </w:r>
          </w:p>
          <w:p w:rsidR="006D635E" w:rsidRPr="006D1679" w:rsidRDefault="006D635E" w:rsidP="00E1622F">
            <w:pPr>
              <w:pStyle w:val="TableTextChar1"/>
              <w:numPr>
                <w:ilvl w:val="12"/>
                <w:numId w:val="0"/>
              </w:numPr>
              <w:rPr>
                <w:szCs w:val="24"/>
              </w:rPr>
            </w:pPr>
          </w:p>
          <w:p w:rsidR="009B3C1C" w:rsidRPr="006D1679" w:rsidRDefault="009B3C1C" w:rsidP="009B3C1C">
            <w:pPr>
              <w:pStyle w:val="TableTextCharCharChar1"/>
              <w:numPr>
                <w:ilvl w:val="12"/>
                <w:numId w:val="0"/>
              </w:numPr>
              <w:rPr>
                <w:b/>
              </w:rPr>
            </w:pPr>
            <w:r w:rsidRPr="006D1679">
              <w:rPr>
                <w:b/>
              </w:rPr>
              <w:t>Prior Authorization Required</w:t>
            </w:r>
          </w:p>
          <w:p w:rsidR="009B3C1C" w:rsidRPr="006D1679" w:rsidRDefault="009B3C1C" w:rsidP="009B3C1C">
            <w:pPr>
              <w:pStyle w:val="TableTextCharCharChar1"/>
            </w:pPr>
            <w:r w:rsidRPr="006D1679">
              <w:t>Please remember that for Benefits you must obtain prior authorization</w:t>
            </w:r>
            <w:r w:rsidRPr="006D1679">
              <w:rPr>
                <w:b/>
                <w:bCs/>
                <w:color w:val="FF00FF"/>
              </w:rPr>
              <w:t xml:space="preserve"> </w:t>
            </w:r>
            <w:r w:rsidRPr="006D1679">
              <w:t>as follows:</w:t>
            </w:r>
          </w:p>
          <w:p w:rsidR="009B3C1C" w:rsidRPr="006D1679" w:rsidRDefault="009B3C1C" w:rsidP="009B3C1C">
            <w:pPr>
              <w:pStyle w:val="TableTextCharCharChar1"/>
              <w:ind w:left="288" w:hanging="288"/>
            </w:pPr>
            <w:r w:rsidRPr="006D1679">
              <w:rPr>
                <w:color w:val="000000"/>
              </w:rPr>
              <w:t xml:space="preserve">●   </w:t>
            </w:r>
            <w:r w:rsidRPr="006D1679">
              <w:t xml:space="preserve">For elective admissions: </w:t>
            </w:r>
            <w:r w:rsidRPr="006D1679">
              <w:rPr>
                <w:b/>
                <w:bCs/>
                <w:color w:val="0000FF"/>
              </w:rPr>
              <w:t xml:space="preserve">5 </w:t>
            </w:r>
            <w:r w:rsidRPr="006D1679">
              <w:t xml:space="preserve">business days before admission. </w:t>
            </w:r>
          </w:p>
          <w:p w:rsidR="009B3C1C" w:rsidRPr="006D1679" w:rsidRDefault="009B3C1C" w:rsidP="009B3C1C">
            <w:pPr>
              <w:pStyle w:val="TableTextCharCharChar1"/>
              <w:ind w:left="288" w:hanging="288"/>
            </w:pPr>
            <w:r w:rsidRPr="006D1679">
              <w:rPr>
                <w:color w:val="000000"/>
              </w:rPr>
              <w:t xml:space="preserve">●   </w:t>
            </w:r>
            <w:r w:rsidRPr="006D1679">
              <w:t xml:space="preserve">For Emergency admissions (also termed non-elective admissions): within </w:t>
            </w:r>
            <w:r w:rsidRPr="006D1679">
              <w:rPr>
                <w:b/>
                <w:bCs/>
                <w:color w:val="0000FF"/>
              </w:rPr>
              <w:t xml:space="preserve">48 </w:t>
            </w:r>
            <w:r w:rsidRPr="006D1679">
              <w:rPr>
                <w:bCs/>
              </w:rPr>
              <w:t>hours</w:t>
            </w:r>
            <w:r w:rsidRPr="006D1679">
              <w:t>, or as soon as is reasonably possible.</w:t>
            </w:r>
          </w:p>
          <w:p w:rsidR="009B3C1C" w:rsidRPr="006D1679" w:rsidRDefault="009B3C1C" w:rsidP="009B3C1C">
            <w:pPr>
              <w:pStyle w:val="TableTextCharCharChar1"/>
              <w:numPr>
                <w:ilvl w:val="12"/>
                <w:numId w:val="0"/>
              </w:numPr>
            </w:pPr>
          </w:p>
          <w:p w:rsidR="009B3C1C" w:rsidRPr="006D1679" w:rsidRDefault="009B3C1C" w:rsidP="009B3C1C">
            <w:pPr>
              <w:pStyle w:val="TableTextCharCharChar1"/>
              <w:numPr>
                <w:ilvl w:val="12"/>
                <w:numId w:val="0"/>
              </w:numPr>
            </w:pPr>
            <w:r w:rsidRPr="006D1679">
              <w:t xml:space="preserve">If you don't </w:t>
            </w:r>
            <w:r w:rsidRPr="006D1679">
              <w:rPr>
                <w:bCs/>
                <w:color w:val="000000"/>
              </w:rPr>
              <w:t>obtain prior authorization</w:t>
            </w:r>
            <w:r w:rsidRPr="006D1679">
              <w:t>, Benefits will be</w:t>
            </w:r>
            <w:r w:rsidRPr="006D1679">
              <w:rPr>
                <w:b/>
              </w:rPr>
              <w:t xml:space="preserve"> </w:t>
            </w:r>
            <w:r w:rsidRPr="006D1679">
              <w:t>subject to a</w:t>
            </w:r>
            <w:r w:rsidRPr="006D1679">
              <w:rPr>
                <w:b/>
              </w:rPr>
              <w:t xml:space="preserve"> </w:t>
            </w:r>
            <w:r w:rsidRPr="006D1679">
              <w:rPr>
                <w:b/>
                <w:color w:val="0000FF"/>
              </w:rPr>
              <w:t xml:space="preserve">$150 </w:t>
            </w:r>
            <w:r w:rsidRPr="006D1679">
              <w:t>penalty.</w:t>
            </w:r>
          </w:p>
          <w:p w:rsidR="0035214C" w:rsidRPr="006D1679" w:rsidRDefault="0035214C" w:rsidP="009B3C1C">
            <w:pPr>
              <w:pStyle w:val="TableTextCharCharChar1"/>
              <w:numPr>
                <w:ilvl w:val="12"/>
                <w:numId w:val="0"/>
              </w:numPr>
            </w:pPr>
          </w:p>
          <w:p w:rsidR="0035214C" w:rsidRPr="006D1679" w:rsidRDefault="0035214C" w:rsidP="0035214C">
            <w:pPr>
              <w:rPr>
                <w:color w:val="000000"/>
                <w:sz w:val="24"/>
                <w:szCs w:val="24"/>
              </w:rPr>
            </w:pPr>
            <w:r w:rsidRPr="006D16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6D1679" w:rsidRDefault="0035214C" w:rsidP="009B3C1C">
            <w:pPr>
              <w:pStyle w:val="TableTextCharCharChar1"/>
              <w:numPr>
                <w:ilvl w:val="12"/>
                <w:numId w:val="0"/>
              </w:numPr>
              <w:rPr>
                <w:b/>
                <w:color w:val="FF00FF"/>
              </w:rPr>
            </w:pPr>
          </w:p>
          <w:p w:rsidR="006D635E" w:rsidRPr="006D1679" w:rsidRDefault="006D635E" w:rsidP="00E1622F">
            <w:pPr>
              <w:pStyle w:val="TableTextChar1"/>
              <w:tabs>
                <w:tab w:val="left" w:pos="360"/>
              </w:tabs>
              <w:rPr>
                <w:szCs w:val="24"/>
              </w:rPr>
            </w:pPr>
          </w:p>
        </w:tc>
      </w:tr>
      <w:tr w:rsidR="006D635E" w:rsidRPr="006D167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rsidP="00F45D81">
            <w:pPr>
              <w:pStyle w:val="TableTextChar1"/>
              <w:shd w:val="pct5" w:color="auto" w:fill="auto"/>
              <w:rPr>
                <w:b/>
                <w:color w:val="000000"/>
                <w:szCs w:val="24"/>
              </w:rPr>
            </w:pPr>
            <w:bookmarkStart w:id="69" w:name="Lab_XRay_and_Diagnostics_Outpatient"/>
            <w:r w:rsidRPr="006D1679">
              <w:rPr>
                <w:b/>
                <w:color w:val="000000"/>
                <w:szCs w:val="24"/>
              </w:rPr>
              <w:t>Lab, X-Ray and Diagnostics - Outpatient</w:t>
            </w:r>
            <w:bookmarkEnd w:id="69"/>
            <w:r w:rsidRPr="006D1679">
              <w:rPr>
                <w:b/>
                <w:color w:val="000000"/>
                <w:szCs w:val="24"/>
              </w:rPr>
              <w:t xml:space="preserve"> </w:t>
            </w:r>
          </w:p>
          <w:p w:rsidR="006D635E" w:rsidRPr="006D1679" w:rsidRDefault="006D635E" w:rsidP="00F45D81">
            <w:pPr>
              <w:pStyle w:val="TableTextChar1"/>
              <w:shd w:val="pct5" w:color="auto" w:fill="auto"/>
              <w:rPr>
                <w:b/>
                <w:color w:val="000000"/>
                <w:szCs w:val="24"/>
              </w:rPr>
            </w:pPr>
          </w:p>
          <w:p w:rsidR="006D635E" w:rsidRPr="006D1679" w:rsidRDefault="006D635E" w:rsidP="00F45D81">
            <w:pPr>
              <w:shd w:val="pct5" w:color="auto" w:fill="auto"/>
              <w:rPr>
                <w:sz w:val="24"/>
                <w:szCs w:val="24"/>
              </w:rPr>
            </w:pPr>
            <w:r w:rsidRPr="006D1679">
              <w:rPr>
                <w:sz w:val="24"/>
                <w:szCs w:val="24"/>
              </w:rPr>
              <w:t xml:space="preserve">Services for Sickness and Injury-related diagnostic purposes, received on an outpatient basis at a Hospital or Alternate Facility </w:t>
            </w:r>
            <w:r w:rsidRPr="006D1679">
              <w:rPr>
                <w:b/>
                <w:sz w:val="24"/>
                <w:szCs w:val="24"/>
              </w:rPr>
              <w:t xml:space="preserve"> </w:t>
            </w:r>
            <w:r w:rsidRPr="006D1679">
              <w:rPr>
                <w:sz w:val="24"/>
                <w:szCs w:val="24"/>
              </w:rPr>
              <w:t>include, but are not limited to:</w:t>
            </w:r>
          </w:p>
          <w:p w:rsidR="006D635E" w:rsidRPr="006D1679" w:rsidRDefault="006D635E" w:rsidP="00F45D81">
            <w:pPr>
              <w:pStyle w:val="TableTextChar1"/>
              <w:ind w:left="288" w:hanging="288"/>
              <w:rPr>
                <w:szCs w:val="24"/>
              </w:rPr>
            </w:pPr>
            <w:r w:rsidRPr="006D1679">
              <w:rPr>
                <w:szCs w:val="24"/>
              </w:rPr>
              <w:sym w:font="Symbol" w:char="F0B7"/>
            </w:r>
            <w:r w:rsidRPr="006D1679">
              <w:rPr>
                <w:szCs w:val="24"/>
              </w:rPr>
              <w:t xml:space="preserve">   lab and radiology/x-ray; and</w:t>
            </w:r>
          </w:p>
          <w:p w:rsidR="006D635E" w:rsidRPr="006D1679" w:rsidRDefault="006D635E" w:rsidP="00F45D81">
            <w:pPr>
              <w:pStyle w:val="TableTextChar1"/>
              <w:ind w:left="288" w:hanging="288"/>
              <w:rPr>
                <w:szCs w:val="24"/>
              </w:rPr>
            </w:pPr>
            <w:r w:rsidRPr="006D1679">
              <w:rPr>
                <w:szCs w:val="24"/>
              </w:rPr>
              <w:sym w:font="Symbol" w:char="F0B7"/>
            </w:r>
            <w:r w:rsidRPr="006D1679">
              <w:rPr>
                <w:szCs w:val="24"/>
              </w:rPr>
              <w:t xml:space="preserve">   mammography</w:t>
            </w:r>
          </w:p>
          <w:p w:rsidR="00AF0982" w:rsidRPr="006D1679" w:rsidRDefault="00AF0982" w:rsidP="00AF0982">
            <w:pPr>
              <w:pStyle w:val="Tabletext1"/>
              <w:ind w:left="288" w:hanging="288"/>
              <w:rPr>
                <w:b w:val="0"/>
              </w:rPr>
            </w:pPr>
            <w:r w:rsidRPr="006D1679">
              <w:rPr>
                <w:b w:val="0"/>
              </w:rPr>
              <w:sym w:font="Symbol" w:char="F0B7"/>
            </w:r>
            <w:r w:rsidRPr="006D1679">
              <w:rPr>
                <w:b w:val="0"/>
              </w:rPr>
              <w:t xml:space="preserve">   Drug tests, both presumptive and definitive</w:t>
            </w:r>
          </w:p>
          <w:p w:rsidR="00AF0982" w:rsidRPr="006D1679" w:rsidRDefault="00AF0982" w:rsidP="00AF0982">
            <w:pPr>
              <w:pStyle w:val="Tabletext1"/>
              <w:ind w:left="576" w:hanging="288"/>
              <w:rPr>
                <w:b w:val="0"/>
              </w:rPr>
            </w:pPr>
            <w:r w:rsidRPr="006D1679">
              <w:rPr>
                <w:b w:val="0"/>
              </w:rPr>
              <w:sym w:font="Symbol" w:char="F0B7"/>
            </w:r>
            <w:r w:rsidRPr="006D1679">
              <w:rPr>
                <w:b w:val="0"/>
              </w:rPr>
              <w:t xml:space="preserve">   Drug tests are limited each year to:</w:t>
            </w:r>
          </w:p>
          <w:p w:rsidR="00AF0982" w:rsidRPr="006D1679" w:rsidRDefault="00AF0982" w:rsidP="00AF0982">
            <w:pPr>
              <w:ind w:left="576"/>
              <w:rPr>
                <w:color w:val="000000" w:themeColor="text1"/>
                <w:sz w:val="24"/>
                <w:szCs w:val="24"/>
              </w:rPr>
            </w:pPr>
            <w:r w:rsidRPr="006D1679">
              <w:rPr>
                <w:sz w:val="24"/>
                <w:szCs w:val="24"/>
              </w:rPr>
              <w:sym w:font="Symbol" w:char="F0B7"/>
            </w:r>
            <w:r w:rsidRPr="006D1679">
              <w:rPr>
                <w:sz w:val="24"/>
                <w:szCs w:val="24"/>
              </w:rPr>
              <w:t xml:space="preserve">  </w:t>
            </w:r>
            <w:r w:rsidRPr="006D1679">
              <w:rPr>
                <w:b/>
                <w:color w:val="0000FF"/>
                <w:sz w:val="24"/>
                <w:szCs w:val="24"/>
              </w:rPr>
              <w:t>18</w:t>
            </w:r>
            <w:r w:rsidRPr="006D1679">
              <w:rPr>
                <w:sz w:val="24"/>
                <w:szCs w:val="24"/>
              </w:rPr>
              <w:t xml:space="preserve"> presumptive</w:t>
            </w:r>
          </w:p>
          <w:p w:rsidR="00AF0982" w:rsidRPr="006D1679" w:rsidRDefault="00AF0982" w:rsidP="00AF0982">
            <w:pPr>
              <w:pStyle w:val="TableText"/>
              <w:numPr>
                <w:ilvl w:val="12"/>
                <w:numId w:val="0"/>
              </w:numPr>
              <w:ind w:left="864" w:hanging="288"/>
              <w:rPr>
                <w:b/>
                <w:color w:val="FF00FF"/>
                <w:szCs w:val="24"/>
              </w:rPr>
            </w:pPr>
            <w:r w:rsidRPr="006D1679">
              <w:rPr>
                <w:szCs w:val="24"/>
              </w:rPr>
              <w:sym w:font="Symbol" w:char="F0B7"/>
            </w:r>
            <w:r w:rsidRPr="006D1679">
              <w:rPr>
                <w:b/>
                <w:szCs w:val="24"/>
              </w:rPr>
              <w:t xml:space="preserve">  </w:t>
            </w:r>
            <w:r w:rsidRPr="006D1679">
              <w:rPr>
                <w:b/>
                <w:color w:val="0000FF"/>
                <w:szCs w:val="24"/>
              </w:rPr>
              <w:t>18</w:t>
            </w:r>
            <w:r w:rsidRPr="006D1679">
              <w:rPr>
                <w:szCs w:val="24"/>
              </w:rPr>
              <w:t xml:space="preserve"> definitive</w:t>
            </w:r>
          </w:p>
          <w:p w:rsidR="006D635E" w:rsidRPr="006D1679" w:rsidRDefault="006D635E" w:rsidP="00F45D81">
            <w:pPr>
              <w:pStyle w:val="TableText"/>
              <w:rPr>
                <w:color w:val="000000"/>
              </w:rPr>
            </w:pPr>
          </w:p>
          <w:p w:rsidR="006D635E" w:rsidRPr="006D1679" w:rsidRDefault="006D635E" w:rsidP="00F45D81">
            <w:pPr>
              <w:shd w:val="pct5" w:color="auto" w:fill="auto"/>
              <w:rPr>
                <w:sz w:val="24"/>
                <w:szCs w:val="24"/>
              </w:rPr>
            </w:pPr>
            <w:r w:rsidRPr="006D1679">
              <w:rPr>
                <w:sz w:val="24"/>
                <w:szCs w:val="24"/>
              </w:rPr>
              <w:t>Benefits under this section include:</w:t>
            </w:r>
          </w:p>
          <w:p w:rsidR="006D635E" w:rsidRPr="006D1679" w:rsidRDefault="006D635E" w:rsidP="00F45D81">
            <w:pPr>
              <w:shd w:val="pct5" w:color="auto" w:fill="auto"/>
              <w:ind w:left="288" w:hanging="288"/>
              <w:rPr>
                <w:sz w:val="24"/>
                <w:szCs w:val="24"/>
              </w:rPr>
            </w:pPr>
            <w:r w:rsidRPr="006D1679">
              <w:rPr>
                <w:sz w:val="24"/>
                <w:szCs w:val="24"/>
              </w:rPr>
              <w:sym w:font="Symbol" w:char="F0B7"/>
            </w:r>
            <w:r w:rsidRPr="006D1679">
              <w:rPr>
                <w:sz w:val="24"/>
                <w:szCs w:val="24"/>
              </w:rPr>
              <w:t xml:space="preserve">   the facility charge and the charge for supplies and equipment; and</w:t>
            </w:r>
          </w:p>
          <w:p w:rsidR="006D635E" w:rsidRPr="006D1679" w:rsidRDefault="006D635E" w:rsidP="00F45D81">
            <w:pPr>
              <w:pStyle w:val="ListBullet1CharCharCharCharChar"/>
              <w:tabs>
                <w:tab w:val="clear" w:pos="360"/>
              </w:tabs>
              <w:spacing w:after="0"/>
              <w:ind w:left="288" w:hanging="288"/>
              <w:rPr>
                <w:rFonts w:ascii="Times New Roman" w:hAnsi="Times New Roman"/>
                <w:b/>
                <w:color w:val="FF00FF"/>
                <w:szCs w:val="24"/>
              </w:rPr>
            </w:pPr>
            <w:r w:rsidRPr="006D1679">
              <w:rPr>
                <w:rFonts w:ascii="Times New Roman" w:hAnsi="Times New Roman"/>
                <w:szCs w:val="24"/>
              </w:rPr>
              <w:sym w:font="Symbol" w:char="F0B7"/>
            </w:r>
            <w:r w:rsidRPr="006D1679">
              <w:rPr>
                <w:rFonts w:ascii="Times New Roman" w:hAnsi="Times New Roman"/>
                <w:szCs w:val="24"/>
              </w:rPr>
              <w:t xml:space="preserve">   Physician services for anesthesiologists, pathologists and radiologists.</w:t>
            </w:r>
          </w:p>
          <w:p w:rsidR="006D635E" w:rsidRPr="006D1679" w:rsidRDefault="006D635E" w:rsidP="00F45D81">
            <w:pPr>
              <w:pStyle w:val="ListBullet1CharCharCharCharChar"/>
              <w:tabs>
                <w:tab w:val="clear" w:pos="360"/>
              </w:tabs>
              <w:spacing w:after="0"/>
              <w:ind w:left="0" w:firstLine="0"/>
              <w:rPr>
                <w:rFonts w:ascii="Times New Roman" w:hAnsi="Times New Roman"/>
                <w:b/>
                <w:color w:val="FF00FF"/>
                <w:szCs w:val="24"/>
              </w:rPr>
            </w:pPr>
            <w:r w:rsidRPr="006D1679">
              <w:rPr>
                <w:rFonts w:ascii="Times New Roman" w:hAnsi="Times New Roman"/>
                <w:szCs w:val="24"/>
              </w:rPr>
              <w:t xml:space="preserve">When these services are performed in a Physician's office, Benefits are described under </w:t>
            </w:r>
            <w:r w:rsidRPr="006D1679">
              <w:rPr>
                <w:rFonts w:ascii="Times New Roman" w:hAnsi="Times New Roman"/>
                <w:b/>
                <w:i/>
                <w:szCs w:val="24"/>
              </w:rPr>
              <w:t>Physician's Office Services - Sickness and Injury</w:t>
            </w:r>
            <w:r w:rsidRPr="006D1679">
              <w:rPr>
                <w:rFonts w:ascii="Times New Roman" w:hAnsi="Times New Roman"/>
                <w:szCs w:val="24"/>
              </w:rPr>
              <w:t xml:space="preserve"> in this section</w:t>
            </w:r>
            <w:r w:rsidRPr="006D1679">
              <w:rPr>
                <w:rFonts w:ascii="Times New Roman" w:hAnsi="Times New Roman"/>
                <w:b/>
                <w:szCs w:val="24"/>
              </w:rPr>
              <w:t>.</w:t>
            </w:r>
          </w:p>
          <w:p w:rsidR="006D635E" w:rsidRPr="006D1679"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6D1679" w:rsidRDefault="006D635E" w:rsidP="00F45D81">
            <w:pPr>
              <w:pStyle w:val="ListBullet1CharCharCharCharChar"/>
              <w:tabs>
                <w:tab w:val="clear" w:pos="360"/>
              </w:tabs>
              <w:spacing w:after="0"/>
              <w:ind w:left="0" w:firstLine="0"/>
              <w:rPr>
                <w:rFonts w:ascii="Times New Roman" w:hAnsi="Times New Roman"/>
                <w:color w:val="000000"/>
                <w:szCs w:val="24"/>
              </w:rPr>
            </w:pPr>
            <w:r w:rsidRPr="006D1679">
              <w:rPr>
                <w:rFonts w:ascii="Times New Roman" w:hAnsi="Times New Roman"/>
                <w:color w:val="000000"/>
                <w:szCs w:val="24"/>
              </w:rPr>
              <w:t xml:space="preserve">Benefits for other Physician services are described in this section under </w:t>
            </w:r>
            <w:r w:rsidRPr="006D1679">
              <w:rPr>
                <w:rStyle w:val="UHCSectionName"/>
                <w:rFonts w:ascii="Times New Roman" w:hAnsi="Times New Roman"/>
                <w:b/>
                <w:color w:val="000000"/>
                <w:szCs w:val="24"/>
              </w:rPr>
              <w:t>Physician Fees for Surgical and Medical Services</w:t>
            </w:r>
            <w:r w:rsidRPr="006D1679">
              <w:rPr>
                <w:rFonts w:ascii="Times New Roman" w:hAnsi="Times New Roman"/>
                <w:color w:val="000000"/>
                <w:szCs w:val="24"/>
              </w:rPr>
              <w:t xml:space="preserve">. Lab, X-ray and diagnostic services for preventive care are described under </w:t>
            </w:r>
            <w:r w:rsidRPr="006D1679">
              <w:rPr>
                <w:rFonts w:ascii="Times New Roman" w:hAnsi="Times New Roman"/>
                <w:b/>
                <w:i/>
                <w:color w:val="000000"/>
                <w:szCs w:val="24"/>
              </w:rPr>
              <w:t>Preventive Care Services</w:t>
            </w:r>
            <w:r w:rsidRPr="006D1679">
              <w:rPr>
                <w:rFonts w:ascii="Times New Roman" w:hAnsi="Times New Roman"/>
                <w:color w:val="000000"/>
                <w:szCs w:val="24"/>
              </w:rPr>
              <w:t xml:space="preserve"> in this section.</w:t>
            </w:r>
          </w:p>
          <w:p w:rsidR="006D635E" w:rsidRPr="006D1679" w:rsidRDefault="006D635E" w:rsidP="00F45D81">
            <w:pPr>
              <w:shd w:val="pct5" w:color="auto" w:fill="auto"/>
              <w:rPr>
                <w:sz w:val="24"/>
                <w:szCs w:val="24"/>
              </w:rPr>
            </w:pPr>
          </w:p>
          <w:p w:rsidR="006D635E" w:rsidRPr="006D1679" w:rsidRDefault="006D635E" w:rsidP="00411C36">
            <w:pPr>
              <w:rPr>
                <w:color w:val="000000"/>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rsidP="00E1622F">
            <w:pPr>
              <w:numPr>
                <w:ilvl w:val="12"/>
                <w:numId w:val="0"/>
              </w:numPr>
              <w:rPr>
                <w:b/>
                <w:color w:val="FF0000"/>
                <w:sz w:val="24"/>
                <w:szCs w:val="24"/>
              </w:rPr>
            </w:pPr>
            <w:r w:rsidRPr="006D1679">
              <w:rPr>
                <w:b/>
                <w:color w:val="0000FF"/>
                <w:sz w:val="24"/>
                <w:szCs w:val="24"/>
              </w:rPr>
              <w:t>80%</w:t>
            </w:r>
            <w:r w:rsidRPr="006D1679">
              <w:rPr>
                <w:b/>
                <w:sz w:val="24"/>
                <w:szCs w:val="24"/>
              </w:rPr>
              <w:t xml:space="preserve"> </w:t>
            </w:r>
            <w:r w:rsidRPr="006D1679">
              <w:rPr>
                <w:sz w:val="24"/>
                <w:szCs w:val="24"/>
              </w:rPr>
              <w:t>of eligible expenses after satisfying the deductible</w:t>
            </w:r>
            <w:r w:rsidRPr="006D1679">
              <w:rPr>
                <w:bCs/>
                <w:sz w:val="24"/>
                <w:szCs w:val="24"/>
              </w:rPr>
              <w:t>.</w:t>
            </w:r>
          </w:p>
          <w:p w:rsidR="00A075E9" w:rsidRPr="006D1679" w:rsidRDefault="00A075E9" w:rsidP="00A075E9">
            <w:pPr>
              <w:numPr>
                <w:ilvl w:val="12"/>
                <w:numId w:val="0"/>
              </w:numPr>
              <w:rPr>
                <w:b/>
                <w:color w:val="FF0000"/>
                <w:sz w:val="24"/>
                <w:szCs w:val="24"/>
              </w:rPr>
            </w:pPr>
          </w:p>
          <w:p w:rsidR="006A3CCC" w:rsidRPr="006D1679" w:rsidRDefault="006A3CCC" w:rsidP="006A3CCC">
            <w:pPr>
              <w:rPr>
                <w:b/>
                <w:sz w:val="24"/>
                <w:szCs w:val="24"/>
              </w:rPr>
            </w:pPr>
            <w:r w:rsidRPr="006D1679">
              <w:rPr>
                <w:b/>
                <w:sz w:val="24"/>
                <w:szCs w:val="24"/>
              </w:rPr>
              <w:t>Free-standing center and Office Setting</w:t>
            </w:r>
          </w:p>
          <w:p w:rsidR="007E47CA" w:rsidRPr="006D1679" w:rsidRDefault="007E47CA" w:rsidP="007E47CA">
            <w:pPr>
              <w:rPr>
                <w:color w:val="000000"/>
                <w:sz w:val="24"/>
                <w:szCs w:val="24"/>
              </w:rPr>
            </w:pPr>
            <w:r w:rsidRPr="006D1679">
              <w:rPr>
                <w:b/>
                <w:color w:val="0000FF"/>
                <w:sz w:val="24"/>
                <w:szCs w:val="24"/>
              </w:rPr>
              <w:t>85%</w:t>
            </w:r>
            <w:r w:rsidRPr="006D1679">
              <w:rPr>
                <w:color w:val="000000"/>
                <w:sz w:val="24"/>
                <w:szCs w:val="24"/>
              </w:rPr>
              <w:t xml:space="preserve"> of eligible expenses after satisfying the</w:t>
            </w:r>
            <w:r w:rsidRPr="006D1679">
              <w:rPr>
                <w:b/>
                <w:color w:val="000000"/>
                <w:sz w:val="24"/>
                <w:szCs w:val="24"/>
              </w:rPr>
              <w:t xml:space="preserve"> </w:t>
            </w:r>
            <w:r w:rsidRPr="006D1679">
              <w:rPr>
                <w:color w:val="000000"/>
                <w:sz w:val="24"/>
                <w:szCs w:val="24"/>
              </w:rPr>
              <w:t>deductible.</w:t>
            </w:r>
          </w:p>
          <w:p w:rsidR="006D635E" w:rsidRPr="006D1679" w:rsidRDefault="006D635E" w:rsidP="00E1622F">
            <w:pPr>
              <w:numPr>
                <w:ilvl w:val="12"/>
                <w:numId w:val="0"/>
              </w:numPr>
              <w:rPr>
                <w:b/>
                <w:color w:val="FF0000"/>
                <w:sz w:val="24"/>
                <w:szCs w:val="24"/>
              </w:rPr>
            </w:pPr>
          </w:p>
          <w:p w:rsidR="00E72D5F" w:rsidRPr="006D1679" w:rsidRDefault="00E72D5F" w:rsidP="00E72D5F">
            <w:pPr>
              <w:numPr>
                <w:ilvl w:val="12"/>
                <w:numId w:val="0"/>
              </w:numPr>
              <w:rPr>
                <w:sz w:val="24"/>
                <w:szCs w:val="24"/>
              </w:rPr>
            </w:pPr>
            <w:r w:rsidRPr="006D1679">
              <w:rPr>
                <w:color w:val="000000"/>
                <w:sz w:val="24"/>
                <w:szCs w:val="24"/>
              </w:rPr>
              <w:t xml:space="preserve">Please remember for Benefits you must obtain prior authorization for </w:t>
            </w:r>
            <w:r w:rsidR="00AF0982" w:rsidRPr="006D1679">
              <w:rPr>
                <w:color w:val="000000"/>
                <w:sz w:val="24"/>
                <w:szCs w:val="24"/>
              </w:rPr>
              <w:t xml:space="preserve">genetic testing, </w:t>
            </w:r>
            <w:r w:rsidRPr="006D1679">
              <w:rPr>
                <w:color w:val="000000"/>
                <w:sz w:val="24"/>
                <w:szCs w:val="24"/>
              </w:rPr>
              <w:t>sleep studies</w:t>
            </w:r>
            <w:r w:rsidR="000C69C2" w:rsidRPr="006D1679">
              <w:rPr>
                <w:color w:val="000000"/>
                <w:sz w:val="24"/>
                <w:szCs w:val="24"/>
              </w:rPr>
              <w:t>,</w:t>
            </w:r>
            <w:r w:rsidRPr="006D1679">
              <w:rPr>
                <w:color w:val="000000"/>
                <w:sz w:val="24"/>
                <w:szCs w:val="24"/>
              </w:rPr>
              <w:t xml:space="preserve"> </w:t>
            </w:r>
            <w:r w:rsidR="000C69C2" w:rsidRPr="006D1679">
              <w:rPr>
                <w:color w:val="000000"/>
                <w:sz w:val="24"/>
                <w:szCs w:val="24"/>
              </w:rPr>
              <w:t>stress echocardiography and transthoracic echocardiogram</w:t>
            </w:r>
            <w:r w:rsidR="000C69C2" w:rsidRPr="006D1679">
              <w:rPr>
                <w:b/>
                <w:color w:val="0000FF"/>
                <w:sz w:val="24"/>
                <w:szCs w:val="24"/>
              </w:rPr>
              <w:t xml:space="preserve"> </w:t>
            </w:r>
            <w:r w:rsidRPr="006D1679">
              <w:rPr>
                <w:b/>
                <w:color w:val="0000FF"/>
                <w:sz w:val="24"/>
                <w:szCs w:val="24"/>
              </w:rPr>
              <w:t>5</w:t>
            </w:r>
            <w:r w:rsidRPr="006D1679">
              <w:rPr>
                <w:color w:val="000000"/>
                <w:sz w:val="24"/>
                <w:szCs w:val="24"/>
              </w:rPr>
              <w:t xml:space="preserve"> business days before scheduled services are received or, for non-scheduled services, within </w:t>
            </w:r>
            <w:r w:rsidRPr="006D1679">
              <w:rPr>
                <w:b/>
                <w:color w:val="0000FF"/>
                <w:sz w:val="24"/>
                <w:szCs w:val="24"/>
              </w:rPr>
              <w:t>1</w:t>
            </w:r>
            <w:r w:rsidRPr="006D1679">
              <w:rPr>
                <w:color w:val="000000"/>
                <w:sz w:val="24"/>
                <w:szCs w:val="24"/>
              </w:rPr>
              <w:t xml:space="preserve"> business day or as soon as is reasonably possible.</w:t>
            </w:r>
          </w:p>
          <w:p w:rsidR="00E72D5F" w:rsidRPr="006D1679" w:rsidRDefault="00E72D5F" w:rsidP="00E72D5F">
            <w:pPr>
              <w:pStyle w:val="TableTextChar"/>
              <w:numPr>
                <w:ilvl w:val="12"/>
                <w:numId w:val="0"/>
              </w:numPr>
              <w:rPr>
                <w:szCs w:val="24"/>
              </w:rPr>
            </w:pPr>
          </w:p>
          <w:p w:rsidR="00E72D5F" w:rsidRPr="006D1679" w:rsidRDefault="00E72D5F" w:rsidP="00E72D5F">
            <w:pPr>
              <w:pStyle w:val="TableText"/>
              <w:rPr>
                <w:b/>
                <w:szCs w:val="24"/>
              </w:rPr>
            </w:pPr>
            <w:r w:rsidRPr="006D1679">
              <w:rPr>
                <w:szCs w:val="24"/>
              </w:rPr>
              <w:t>If you don't obtain prior authorization, Benefits will be subject to a</w:t>
            </w:r>
            <w:r w:rsidRPr="006D1679">
              <w:rPr>
                <w:b/>
                <w:szCs w:val="24"/>
              </w:rPr>
              <w:t xml:space="preserve"> </w:t>
            </w:r>
            <w:r w:rsidRPr="006D1679">
              <w:rPr>
                <w:b/>
                <w:color w:val="0000FF"/>
                <w:szCs w:val="24"/>
              </w:rPr>
              <w:t xml:space="preserve">$150 </w:t>
            </w:r>
            <w:r w:rsidRPr="006D1679">
              <w:rPr>
                <w:szCs w:val="24"/>
              </w:rPr>
              <w:t>penalty</w:t>
            </w:r>
            <w:r w:rsidRPr="006D1679">
              <w:rPr>
                <w:b/>
                <w:szCs w:val="24"/>
              </w:rPr>
              <w:t>.</w:t>
            </w:r>
          </w:p>
          <w:p w:rsidR="0035214C" w:rsidRPr="006D1679" w:rsidRDefault="0035214C" w:rsidP="00E72D5F">
            <w:pPr>
              <w:pStyle w:val="TableText"/>
              <w:rPr>
                <w:b/>
                <w:szCs w:val="24"/>
              </w:rPr>
            </w:pPr>
          </w:p>
          <w:p w:rsidR="0035214C" w:rsidRPr="006D1679" w:rsidRDefault="0035214C" w:rsidP="0035214C">
            <w:pPr>
              <w:rPr>
                <w:color w:val="000000"/>
                <w:sz w:val="24"/>
                <w:szCs w:val="24"/>
              </w:rPr>
            </w:pPr>
            <w:r w:rsidRPr="006D16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6D1679" w:rsidRDefault="0035214C" w:rsidP="00E72D5F">
            <w:pPr>
              <w:pStyle w:val="TableText"/>
              <w:rPr>
                <w:b/>
                <w:szCs w:val="24"/>
              </w:rPr>
            </w:pPr>
          </w:p>
          <w:p w:rsidR="006D635E" w:rsidRPr="006D1679" w:rsidRDefault="006D635E" w:rsidP="00776F2F">
            <w:pPr>
              <w:pStyle w:val="TableText"/>
              <w:rPr>
                <w:color w:val="000000"/>
                <w:szCs w:val="24"/>
              </w:rPr>
            </w:pPr>
          </w:p>
        </w:tc>
      </w:tr>
      <w:tr w:rsidR="00EF407C" w:rsidRPr="006D1679"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6D1679" w:rsidRDefault="00EF407C" w:rsidP="00EF407C">
            <w:pPr>
              <w:pStyle w:val="Heading2"/>
              <w:shd w:val="pct5" w:color="auto" w:fill="auto"/>
              <w:rPr>
                <w:b/>
                <w:color w:val="000000"/>
                <w:szCs w:val="24"/>
              </w:rPr>
            </w:pPr>
            <w:r w:rsidRPr="006D1679">
              <w:rPr>
                <w:b/>
                <w:color w:val="000000"/>
                <w:szCs w:val="24"/>
              </w:rPr>
              <w:t>Lab, X-Ray and Major Diagnostics - CT, PET Scans, MRI, MRA and Nuclear Medicine – Outpatient</w:t>
            </w:r>
          </w:p>
          <w:p w:rsidR="00EF407C" w:rsidRPr="006D1679" w:rsidRDefault="00EF407C" w:rsidP="00EF407C">
            <w:pPr>
              <w:pStyle w:val="Instruction-GeneralCharCharCharCharChar"/>
              <w:shd w:val="pct5" w:color="auto" w:fill="auto"/>
              <w:rPr>
                <w:rFonts w:ascii="Times New Roman" w:hAnsi="Times New Roman"/>
                <w:szCs w:val="24"/>
              </w:rPr>
            </w:pPr>
          </w:p>
          <w:p w:rsidR="00EF407C" w:rsidRPr="006D1679" w:rsidRDefault="00EF407C" w:rsidP="00EF407C">
            <w:pPr>
              <w:shd w:val="pct5" w:color="auto" w:fill="auto"/>
              <w:rPr>
                <w:sz w:val="24"/>
                <w:szCs w:val="24"/>
              </w:rPr>
            </w:pPr>
            <w:r w:rsidRPr="006D1679">
              <w:rPr>
                <w:sz w:val="24"/>
                <w:szCs w:val="24"/>
              </w:rPr>
              <w:t xml:space="preserve">Services for CT scans, PET scans, MRI, MRA, nuclear medicine, and major diagnostic services received on an outpatient basis at a Hospital or Alternate </w:t>
            </w:r>
            <w:r w:rsidRPr="006D1679">
              <w:rPr>
                <w:color w:val="000000"/>
                <w:sz w:val="24"/>
                <w:szCs w:val="24"/>
              </w:rPr>
              <w:t>Facility.</w:t>
            </w:r>
          </w:p>
          <w:p w:rsidR="00EF407C" w:rsidRPr="006D1679" w:rsidRDefault="00EF407C" w:rsidP="00EF407C">
            <w:pPr>
              <w:rPr>
                <w:sz w:val="24"/>
                <w:szCs w:val="24"/>
              </w:rPr>
            </w:pPr>
          </w:p>
          <w:p w:rsidR="00EF407C" w:rsidRPr="006D1679" w:rsidRDefault="00EF407C" w:rsidP="00EF407C">
            <w:pPr>
              <w:rPr>
                <w:color w:val="000000"/>
                <w:sz w:val="24"/>
                <w:szCs w:val="24"/>
              </w:rPr>
            </w:pPr>
            <w:r w:rsidRPr="006D1679">
              <w:rPr>
                <w:color w:val="000000"/>
                <w:sz w:val="24"/>
                <w:szCs w:val="24"/>
              </w:rPr>
              <w:t>Benefits under this section include:</w:t>
            </w:r>
          </w:p>
          <w:p w:rsidR="00EF407C" w:rsidRPr="006D1679" w:rsidRDefault="00EF407C" w:rsidP="00EF407C">
            <w:pPr>
              <w:pStyle w:val="ListBullet1CharCharCharCharChar"/>
              <w:tabs>
                <w:tab w:val="clear" w:pos="360"/>
              </w:tabs>
              <w:spacing w:after="0"/>
              <w:ind w:left="288" w:hanging="288"/>
              <w:rPr>
                <w:rFonts w:ascii="Times New Roman" w:hAnsi="Times New Roman"/>
                <w:szCs w:val="24"/>
              </w:rPr>
            </w:pPr>
            <w:r w:rsidRPr="006D1679">
              <w:rPr>
                <w:rFonts w:ascii="Times New Roman" w:hAnsi="Times New Roman"/>
                <w:szCs w:val="24"/>
              </w:rPr>
              <w:sym w:font="Symbol" w:char="F0B7"/>
            </w:r>
            <w:r w:rsidRPr="006D1679">
              <w:rPr>
                <w:rFonts w:ascii="Times New Roman" w:hAnsi="Times New Roman"/>
                <w:szCs w:val="24"/>
              </w:rPr>
              <w:t xml:space="preserve">   the facility charge and the charge for supplies and equipment; and</w:t>
            </w:r>
          </w:p>
          <w:p w:rsidR="00EF407C" w:rsidRPr="006D1679" w:rsidRDefault="00EF407C" w:rsidP="00EF407C">
            <w:pPr>
              <w:pStyle w:val="TableTextChar1"/>
              <w:ind w:left="288" w:hanging="288"/>
              <w:rPr>
                <w:b/>
                <w:color w:val="FF00FF"/>
                <w:szCs w:val="24"/>
              </w:rPr>
            </w:pPr>
            <w:r w:rsidRPr="006D1679">
              <w:rPr>
                <w:szCs w:val="24"/>
              </w:rPr>
              <w:sym w:font="Symbol" w:char="F0B7"/>
            </w:r>
            <w:r w:rsidRPr="006D1679">
              <w:rPr>
                <w:szCs w:val="24"/>
              </w:rPr>
              <w:t xml:space="preserve">   Physician services for anesthesiologists, pathologists and radiologists.</w:t>
            </w:r>
          </w:p>
          <w:p w:rsidR="00EF407C" w:rsidRPr="006D1679" w:rsidRDefault="00EF407C" w:rsidP="00EF407C">
            <w:pPr>
              <w:rPr>
                <w:color w:val="000000"/>
                <w:sz w:val="24"/>
                <w:szCs w:val="24"/>
              </w:rPr>
            </w:pPr>
          </w:p>
          <w:p w:rsidR="00EF407C" w:rsidRPr="006D1679" w:rsidRDefault="00EF407C" w:rsidP="00EF407C">
            <w:pPr>
              <w:rPr>
                <w:color w:val="000000"/>
                <w:sz w:val="24"/>
                <w:szCs w:val="24"/>
              </w:rPr>
            </w:pPr>
            <w:r w:rsidRPr="006D1679">
              <w:rPr>
                <w:color w:val="000000"/>
                <w:sz w:val="24"/>
                <w:szCs w:val="24"/>
              </w:rPr>
              <w:t xml:space="preserve">Benefits for other Physician services are described in this section under </w:t>
            </w:r>
            <w:r w:rsidRPr="006D1679">
              <w:rPr>
                <w:rStyle w:val="UHCSectionName"/>
                <w:b/>
                <w:color w:val="000000"/>
                <w:sz w:val="24"/>
                <w:szCs w:val="24"/>
              </w:rPr>
              <w:t>Physician Fees for Surgical and Medical Services</w:t>
            </w:r>
            <w:r w:rsidRPr="006D1679">
              <w:rPr>
                <w:color w:val="000000"/>
                <w:sz w:val="24"/>
                <w:szCs w:val="24"/>
              </w:rPr>
              <w:t>.</w:t>
            </w:r>
          </w:p>
          <w:p w:rsidR="00EF407C" w:rsidRPr="006D1679" w:rsidRDefault="00EF407C" w:rsidP="00EF407C">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F407C" w:rsidRPr="006D1679" w:rsidRDefault="00EF407C" w:rsidP="00EF407C">
            <w:pPr>
              <w:numPr>
                <w:ilvl w:val="12"/>
                <w:numId w:val="0"/>
              </w:numPr>
              <w:rPr>
                <w:b/>
                <w:color w:val="FF0000"/>
                <w:sz w:val="24"/>
                <w:szCs w:val="24"/>
              </w:rPr>
            </w:pPr>
            <w:r w:rsidRPr="006D1679">
              <w:rPr>
                <w:b/>
                <w:color w:val="0000FF"/>
                <w:sz w:val="24"/>
                <w:szCs w:val="24"/>
              </w:rPr>
              <w:t>80%</w:t>
            </w:r>
            <w:r w:rsidRPr="006D1679">
              <w:rPr>
                <w:b/>
                <w:sz w:val="24"/>
                <w:szCs w:val="24"/>
              </w:rPr>
              <w:t xml:space="preserve"> </w:t>
            </w:r>
            <w:r w:rsidRPr="006D1679">
              <w:rPr>
                <w:sz w:val="24"/>
                <w:szCs w:val="24"/>
              </w:rPr>
              <w:t>of eligible expenses after satisfying the deductible</w:t>
            </w:r>
            <w:r w:rsidRPr="006D1679">
              <w:rPr>
                <w:bCs/>
                <w:sz w:val="24"/>
                <w:szCs w:val="24"/>
              </w:rPr>
              <w:t>.</w:t>
            </w:r>
          </w:p>
          <w:p w:rsidR="00EF407C" w:rsidRPr="006D1679" w:rsidRDefault="00EF407C" w:rsidP="00EF407C">
            <w:pPr>
              <w:rPr>
                <w:b/>
                <w:sz w:val="24"/>
                <w:szCs w:val="24"/>
              </w:rPr>
            </w:pPr>
          </w:p>
          <w:p w:rsidR="006A3CCC" w:rsidRPr="006D1679" w:rsidRDefault="006A3CCC" w:rsidP="006A3CCC">
            <w:pPr>
              <w:rPr>
                <w:b/>
                <w:sz w:val="24"/>
                <w:szCs w:val="24"/>
              </w:rPr>
            </w:pPr>
            <w:r w:rsidRPr="006D1679">
              <w:rPr>
                <w:b/>
                <w:sz w:val="24"/>
                <w:szCs w:val="24"/>
              </w:rPr>
              <w:t>Free-standing center and Office Setting</w:t>
            </w:r>
          </w:p>
          <w:p w:rsidR="00EF407C" w:rsidRPr="006D1679" w:rsidRDefault="00EF407C" w:rsidP="00EF407C">
            <w:pPr>
              <w:rPr>
                <w:color w:val="000000"/>
                <w:sz w:val="24"/>
                <w:szCs w:val="24"/>
              </w:rPr>
            </w:pPr>
            <w:r w:rsidRPr="006D1679">
              <w:rPr>
                <w:b/>
                <w:color w:val="0000FF"/>
                <w:sz w:val="24"/>
                <w:szCs w:val="24"/>
              </w:rPr>
              <w:t>85%</w:t>
            </w:r>
            <w:r w:rsidRPr="006D1679">
              <w:rPr>
                <w:color w:val="000000"/>
                <w:sz w:val="24"/>
                <w:szCs w:val="24"/>
              </w:rPr>
              <w:t xml:space="preserve"> of eligible expenses after satisfying the</w:t>
            </w:r>
            <w:r w:rsidRPr="006D1679">
              <w:rPr>
                <w:b/>
                <w:color w:val="000000"/>
                <w:sz w:val="24"/>
                <w:szCs w:val="24"/>
              </w:rPr>
              <w:t xml:space="preserve"> </w:t>
            </w:r>
            <w:r w:rsidRPr="006D1679">
              <w:rPr>
                <w:color w:val="000000"/>
                <w:sz w:val="24"/>
                <w:szCs w:val="24"/>
              </w:rPr>
              <w:t>deductible.</w:t>
            </w:r>
          </w:p>
          <w:p w:rsidR="00EF407C" w:rsidRPr="006D1679" w:rsidRDefault="00EF407C" w:rsidP="00EF407C">
            <w:pPr>
              <w:rPr>
                <w:sz w:val="24"/>
                <w:szCs w:val="24"/>
              </w:rPr>
            </w:pPr>
          </w:p>
          <w:p w:rsidR="00EF407C" w:rsidRPr="006D1679" w:rsidRDefault="00EF407C" w:rsidP="00EF407C">
            <w:pPr>
              <w:rPr>
                <w:sz w:val="24"/>
                <w:szCs w:val="24"/>
              </w:rPr>
            </w:pPr>
          </w:p>
          <w:p w:rsidR="00EF407C" w:rsidRPr="006D1679" w:rsidRDefault="00EF407C" w:rsidP="00EF407C">
            <w:pPr>
              <w:pStyle w:val="TableText"/>
              <w:rPr>
                <w:color w:val="000000"/>
                <w:szCs w:val="24"/>
              </w:rPr>
            </w:pPr>
          </w:p>
          <w:p w:rsidR="00EF407C" w:rsidRPr="006D1679" w:rsidRDefault="00EF407C" w:rsidP="00EF407C">
            <w:pPr>
              <w:pStyle w:val="TableTextChar"/>
              <w:numPr>
                <w:ilvl w:val="12"/>
                <w:numId w:val="0"/>
              </w:numPr>
              <w:rPr>
                <w:b/>
                <w:szCs w:val="24"/>
              </w:rPr>
            </w:pPr>
            <w:r w:rsidRPr="006D1679">
              <w:rPr>
                <w:b/>
                <w:szCs w:val="24"/>
              </w:rPr>
              <w:t>Prior Authorization Required</w:t>
            </w:r>
          </w:p>
          <w:p w:rsidR="00EF407C" w:rsidRPr="006D1679" w:rsidRDefault="00EF407C" w:rsidP="00EF407C">
            <w:pPr>
              <w:pStyle w:val="TableText"/>
              <w:rPr>
                <w:color w:val="000000"/>
                <w:szCs w:val="24"/>
              </w:rPr>
            </w:pPr>
            <w:r w:rsidRPr="006D1679">
              <w:rPr>
                <w:color w:val="000000"/>
                <w:szCs w:val="24"/>
              </w:rPr>
              <w:t xml:space="preserve">Please remember for Benefits you must obtain prior authorization </w:t>
            </w:r>
            <w:r w:rsidRPr="006D1679">
              <w:rPr>
                <w:b/>
                <w:color w:val="0000FF"/>
                <w:szCs w:val="24"/>
              </w:rPr>
              <w:t>5</w:t>
            </w:r>
            <w:r w:rsidRPr="006D1679">
              <w:rPr>
                <w:color w:val="000000"/>
                <w:szCs w:val="24"/>
              </w:rPr>
              <w:t xml:space="preserve"> business days before scheduled services are received or, for non-scheduled services, within </w:t>
            </w:r>
            <w:r w:rsidRPr="006D1679">
              <w:rPr>
                <w:b/>
                <w:color w:val="0000FF"/>
                <w:szCs w:val="24"/>
              </w:rPr>
              <w:t>1</w:t>
            </w:r>
            <w:r w:rsidRPr="006D1679">
              <w:rPr>
                <w:color w:val="000000"/>
                <w:szCs w:val="24"/>
              </w:rPr>
              <w:t xml:space="preserve"> business day or as soon as is reasonably possible.</w:t>
            </w:r>
          </w:p>
          <w:p w:rsidR="00EF407C" w:rsidRPr="006D1679" w:rsidRDefault="00EF407C" w:rsidP="00EF407C">
            <w:pPr>
              <w:pStyle w:val="TableTextChar"/>
              <w:numPr>
                <w:ilvl w:val="12"/>
                <w:numId w:val="0"/>
              </w:numPr>
              <w:rPr>
                <w:szCs w:val="24"/>
              </w:rPr>
            </w:pPr>
          </w:p>
          <w:p w:rsidR="00EF407C" w:rsidRPr="006D1679" w:rsidRDefault="00EF407C" w:rsidP="00EF407C">
            <w:pPr>
              <w:pStyle w:val="TableText"/>
              <w:rPr>
                <w:b/>
                <w:szCs w:val="24"/>
              </w:rPr>
            </w:pPr>
            <w:r w:rsidRPr="006D1679">
              <w:rPr>
                <w:szCs w:val="24"/>
              </w:rPr>
              <w:t>If you don't obtain prior authorization, Benefits will be subject to a</w:t>
            </w:r>
            <w:r w:rsidRPr="006D1679">
              <w:rPr>
                <w:b/>
                <w:szCs w:val="24"/>
              </w:rPr>
              <w:t xml:space="preserve"> </w:t>
            </w:r>
            <w:r w:rsidRPr="006D1679">
              <w:rPr>
                <w:b/>
                <w:color w:val="0000FF"/>
                <w:szCs w:val="24"/>
              </w:rPr>
              <w:t xml:space="preserve">$150 </w:t>
            </w:r>
            <w:r w:rsidRPr="006D1679">
              <w:rPr>
                <w:szCs w:val="24"/>
              </w:rPr>
              <w:t>penalty</w:t>
            </w:r>
            <w:r w:rsidRPr="006D1679">
              <w:rPr>
                <w:b/>
                <w:szCs w:val="24"/>
              </w:rPr>
              <w:t>.</w:t>
            </w:r>
          </w:p>
          <w:p w:rsidR="0035214C" w:rsidRPr="006D1679" w:rsidRDefault="0035214C" w:rsidP="00EF407C">
            <w:pPr>
              <w:pStyle w:val="TableText"/>
              <w:rPr>
                <w:b/>
                <w:szCs w:val="24"/>
              </w:rPr>
            </w:pPr>
          </w:p>
          <w:p w:rsidR="0035214C" w:rsidRPr="006D1679" w:rsidRDefault="0035214C" w:rsidP="0035214C">
            <w:pPr>
              <w:rPr>
                <w:color w:val="000000"/>
                <w:sz w:val="24"/>
                <w:szCs w:val="24"/>
              </w:rPr>
            </w:pPr>
            <w:r w:rsidRPr="006D16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6D1679" w:rsidRDefault="0035214C" w:rsidP="00EF407C">
            <w:pPr>
              <w:pStyle w:val="TableText"/>
              <w:rPr>
                <w:b/>
                <w:szCs w:val="24"/>
              </w:rPr>
            </w:pPr>
          </w:p>
          <w:p w:rsidR="00EF407C" w:rsidRPr="006D1679" w:rsidRDefault="00EF407C" w:rsidP="00EF407C">
            <w:pPr>
              <w:numPr>
                <w:ilvl w:val="12"/>
                <w:numId w:val="0"/>
              </w:numPr>
              <w:rPr>
                <w:b/>
                <w:color w:val="FF0000"/>
                <w:sz w:val="24"/>
                <w:szCs w:val="24"/>
              </w:rPr>
            </w:pPr>
          </w:p>
          <w:p w:rsidR="00EF407C" w:rsidRPr="006D1679" w:rsidRDefault="00EF407C" w:rsidP="00EF407C">
            <w:pPr>
              <w:rPr>
                <w:sz w:val="24"/>
                <w:szCs w:val="24"/>
              </w:rPr>
            </w:pPr>
            <w:r w:rsidRPr="006D1679">
              <w:rPr>
                <w:b/>
                <w:sz w:val="24"/>
                <w:szCs w:val="24"/>
              </w:rPr>
              <w:t>MRI's performed for women who cannot have a Mammogram due to a Mastectomy will be paid as Preventive.</w:t>
            </w:r>
          </w:p>
          <w:p w:rsidR="00EF407C" w:rsidRPr="006D1679" w:rsidRDefault="00EF407C" w:rsidP="00EF407C">
            <w:pPr>
              <w:pStyle w:val="TableText"/>
              <w:rPr>
                <w:color w:val="000000"/>
                <w:szCs w:val="24"/>
              </w:rPr>
            </w:pPr>
          </w:p>
          <w:p w:rsidR="00EF407C" w:rsidRPr="006D1679" w:rsidRDefault="00EF407C" w:rsidP="00EF407C">
            <w:pPr>
              <w:pStyle w:val="TableText"/>
              <w:rPr>
                <w:color w:val="000000"/>
                <w:szCs w:val="24"/>
              </w:rPr>
            </w:pPr>
          </w:p>
          <w:p w:rsidR="00EF407C" w:rsidRPr="006D1679" w:rsidRDefault="00EF407C" w:rsidP="00EF407C">
            <w:pPr>
              <w:pStyle w:val="TableText"/>
              <w:rPr>
                <w:color w:val="000000"/>
                <w:szCs w:val="24"/>
              </w:rPr>
            </w:pPr>
          </w:p>
          <w:p w:rsidR="00EF407C" w:rsidRPr="006D1679" w:rsidRDefault="00EF407C" w:rsidP="00EF407C">
            <w:pPr>
              <w:numPr>
                <w:ilvl w:val="12"/>
                <w:numId w:val="0"/>
              </w:numPr>
              <w:rPr>
                <w:b/>
                <w:color w:val="0000FF"/>
                <w:sz w:val="24"/>
                <w:szCs w:val="24"/>
              </w:rPr>
            </w:pPr>
          </w:p>
        </w:tc>
      </w:tr>
      <w:tr w:rsidR="006D635E" w:rsidRPr="006D167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rsidP="00E1622F">
            <w:pPr>
              <w:numPr>
                <w:ilvl w:val="12"/>
                <w:numId w:val="0"/>
              </w:numPr>
              <w:rPr>
                <w:b/>
                <w:sz w:val="24"/>
                <w:szCs w:val="24"/>
              </w:rPr>
            </w:pPr>
            <w:bookmarkStart w:id="70" w:name="Scopic_Procedures_Outpatient_Diagnostic"/>
            <w:r w:rsidRPr="006D1679">
              <w:rPr>
                <w:b/>
                <w:sz w:val="24"/>
                <w:szCs w:val="24"/>
              </w:rPr>
              <w:t>Scopic Procedures- Outpatient Diagnostic and Therapeutic</w:t>
            </w:r>
            <w:bookmarkEnd w:id="70"/>
          </w:p>
          <w:p w:rsidR="006D635E" w:rsidRPr="006D1679" w:rsidRDefault="006D635E" w:rsidP="00E1622F">
            <w:pPr>
              <w:numPr>
                <w:ilvl w:val="12"/>
                <w:numId w:val="0"/>
              </w:numPr>
              <w:rPr>
                <w:b/>
                <w:sz w:val="24"/>
                <w:szCs w:val="24"/>
              </w:rPr>
            </w:pPr>
          </w:p>
          <w:p w:rsidR="006D635E" w:rsidRPr="006D1679" w:rsidRDefault="006D635E" w:rsidP="00E1622F">
            <w:pPr>
              <w:numPr>
                <w:ilvl w:val="12"/>
                <w:numId w:val="0"/>
              </w:numPr>
              <w:rPr>
                <w:b/>
                <w:color w:val="FF00FF"/>
                <w:sz w:val="24"/>
                <w:szCs w:val="24"/>
              </w:rPr>
            </w:pPr>
            <w:r w:rsidRPr="006D1679">
              <w:rPr>
                <w:sz w:val="24"/>
                <w:szCs w:val="24"/>
              </w:rPr>
              <w:t>The Plan pays for diagnostic and therapeutic scopic procedures and related services received on an outpatient basis at a Hospital or Alternate Facility or in a Physician's office</w:t>
            </w:r>
          </w:p>
          <w:p w:rsidR="006D635E" w:rsidRPr="006D1679" w:rsidRDefault="006D635E" w:rsidP="00E1622F">
            <w:pPr>
              <w:numPr>
                <w:ilvl w:val="12"/>
                <w:numId w:val="0"/>
              </w:numPr>
              <w:rPr>
                <w:b/>
                <w:color w:val="FF00FF"/>
                <w:sz w:val="24"/>
                <w:szCs w:val="24"/>
              </w:rPr>
            </w:pPr>
          </w:p>
          <w:p w:rsidR="006D635E" w:rsidRPr="006D1679" w:rsidRDefault="006D635E" w:rsidP="00E1622F">
            <w:pPr>
              <w:numPr>
                <w:ilvl w:val="12"/>
                <w:numId w:val="0"/>
              </w:numPr>
              <w:rPr>
                <w:sz w:val="24"/>
                <w:szCs w:val="24"/>
              </w:rPr>
            </w:pPr>
            <w:r w:rsidRPr="006D1679">
              <w:rPr>
                <w:sz w:val="24"/>
                <w:szCs w:val="24"/>
              </w:rPr>
              <w:t>Diagnostic scopic procedures are those for visualization, biopsy and polyp removal. Examples of diagnostic scopic procedures include colonoscopy, sigmoidoscopy, and endoscopy.</w:t>
            </w:r>
          </w:p>
          <w:p w:rsidR="006D635E" w:rsidRPr="006D1679" w:rsidRDefault="006D635E" w:rsidP="00E1622F">
            <w:pPr>
              <w:numPr>
                <w:ilvl w:val="12"/>
                <w:numId w:val="0"/>
              </w:numPr>
              <w:rPr>
                <w:sz w:val="24"/>
                <w:szCs w:val="24"/>
              </w:rPr>
            </w:pPr>
          </w:p>
          <w:p w:rsidR="006D635E" w:rsidRPr="006D1679" w:rsidRDefault="006D635E" w:rsidP="00E1622F">
            <w:pPr>
              <w:numPr>
                <w:ilvl w:val="12"/>
                <w:numId w:val="0"/>
              </w:numPr>
              <w:rPr>
                <w:sz w:val="24"/>
                <w:szCs w:val="24"/>
              </w:rPr>
            </w:pPr>
            <w:r w:rsidRPr="006D1679">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rsidP="00E1622F">
            <w:pPr>
              <w:numPr>
                <w:ilvl w:val="12"/>
                <w:numId w:val="0"/>
              </w:numPr>
              <w:rPr>
                <w:sz w:val="24"/>
                <w:szCs w:val="24"/>
              </w:rPr>
            </w:pPr>
            <w:r w:rsidRPr="006D1679">
              <w:rPr>
                <w:b/>
                <w:color w:val="0000FF"/>
                <w:sz w:val="24"/>
                <w:szCs w:val="24"/>
              </w:rPr>
              <w:t>80%</w:t>
            </w:r>
            <w:r w:rsidRPr="006D1679">
              <w:rPr>
                <w:b/>
                <w:sz w:val="24"/>
                <w:szCs w:val="24"/>
              </w:rPr>
              <w:t xml:space="preserve"> </w:t>
            </w:r>
            <w:r w:rsidRPr="006D1679">
              <w:rPr>
                <w:sz w:val="24"/>
                <w:szCs w:val="24"/>
              </w:rPr>
              <w:t>of eligible expenses after satisfying</w:t>
            </w:r>
            <w:r w:rsidRPr="006D1679">
              <w:rPr>
                <w:b/>
                <w:sz w:val="24"/>
                <w:szCs w:val="24"/>
              </w:rPr>
              <w:t xml:space="preserve"> </w:t>
            </w:r>
            <w:r w:rsidRPr="006D1679">
              <w:rPr>
                <w:sz w:val="24"/>
                <w:szCs w:val="24"/>
              </w:rPr>
              <w:t>the</w:t>
            </w:r>
            <w:r w:rsidRPr="006D1679">
              <w:rPr>
                <w:b/>
                <w:sz w:val="24"/>
                <w:szCs w:val="24"/>
              </w:rPr>
              <w:t xml:space="preserve"> </w:t>
            </w:r>
            <w:r w:rsidRPr="006D1679">
              <w:rPr>
                <w:sz w:val="24"/>
                <w:szCs w:val="24"/>
              </w:rPr>
              <w:t>deductible.</w:t>
            </w:r>
          </w:p>
          <w:p w:rsidR="00EF407C" w:rsidRPr="006D1679" w:rsidRDefault="00EF407C" w:rsidP="00EF407C">
            <w:pPr>
              <w:numPr>
                <w:ilvl w:val="12"/>
                <w:numId w:val="0"/>
              </w:numPr>
              <w:rPr>
                <w:b/>
                <w:color w:val="0000FF"/>
                <w:sz w:val="24"/>
                <w:szCs w:val="24"/>
              </w:rPr>
            </w:pPr>
          </w:p>
          <w:p w:rsidR="006A3CCC" w:rsidRPr="006D1679" w:rsidRDefault="006A3CCC" w:rsidP="006A3CCC">
            <w:pPr>
              <w:rPr>
                <w:b/>
                <w:sz w:val="24"/>
                <w:szCs w:val="24"/>
              </w:rPr>
            </w:pPr>
            <w:r w:rsidRPr="006D1679">
              <w:rPr>
                <w:b/>
                <w:sz w:val="24"/>
                <w:szCs w:val="24"/>
              </w:rPr>
              <w:t>Free-standing center and Office Setting</w:t>
            </w:r>
          </w:p>
          <w:p w:rsidR="00EF407C" w:rsidRPr="006D1679" w:rsidRDefault="00EF407C" w:rsidP="00EF407C">
            <w:pPr>
              <w:rPr>
                <w:color w:val="000000"/>
                <w:sz w:val="24"/>
                <w:szCs w:val="24"/>
              </w:rPr>
            </w:pPr>
            <w:r w:rsidRPr="006D1679">
              <w:rPr>
                <w:b/>
                <w:color w:val="0000FF"/>
                <w:sz w:val="24"/>
                <w:szCs w:val="24"/>
              </w:rPr>
              <w:t>85%</w:t>
            </w:r>
            <w:r w:rsidRPr="006D1679">
              <w:rPr>
                <w:color w:val="000000"/>
                <w:sz w:val="24"/>
                <w:szCs w:val="24"/>
              </w:rPr>
              <w:t xml:space="preserve"> of eligible expenses after satisfying the</w:t>
            </w:r>
            <w:r w:rsidRPr="006D1679">
              <w:rPr>
                <w:b/>
                <w:color w:val="000000"/>
                <w:sz w:val="24"/>
                <w:szCs w:val="24"/>
              </w:rPr>
              <w:t xml:space="preserve"> </w:t>
            </w:r>
            <w:r w:rsidRPr="006D1679">
              <w:rPr>
                <w:color w:val="000000"/>
                <w:sz w:val="24"/>
                <w:szCs w:val="24"/>
              </w:rPr>
              <w:t>deductible.</w:t>
            </w:r>
          </w:p>
          <w:p w:rsidR="006D635E" w:rsidRPr="006D1679" w:rsidRDefault="006D635E" w:rsidP="00E1622F">
            <w:pPr>
              <w:numPr>
                <w:ilvl w:val="12"/>
                <w:numId w:val="0"/>
              </w:numPr>
              <w:rPr>
                <w:b/>
                <w:color w:val="0000FF"/>
                <w:sz w:val="24"/>
                <w:szCs w:val="24"/>
              </w:rPr>
            </w:pPr>
          </w:p>
        </w:tc>
      </w:tr>
      <w:tr w:rsidR="006D635E" w:rsidRPr="006D167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pPr>
              <w:pStyle w:val="TableText"/>
              <w:numPr>
                <w:ilvl w:val="12"/>
                <w:numId w:val="0"/>
              </w:numPr>
              <w:rPr>
                <w:b/>
              </w:rPr>
            </w:pPr>
            <w:bookmarkStart w:id="71" w:name="Urgent_Care_Center_Services"/>
            <w:r w:rsidRPr="006D1679">
              <w:rPr>
                <w:b/>
              </w:rPr>
              <w:t>Urgent Care Center Services</w:t>
            </w:r>
            <w:bookmarkEnd w:id="71"/>
          </w:p>
          <w:p w:rsidR="006D635E" w:rsidRPr="006D1679" w:rsidRDefault="006D635E">
            <w:pPr>
              <w:pStyle w:val="TableText"/>
              <w:numPr>
                <w:ilvl w:val="12"/>
                <w:numId w:val="0"/>
              </w:numPr>
              <w:rPr>
                <w:b/>
              </w:rPr>
            </w:pPr>
          </w:p>
          <w:p w:rsidR="006D635E" w:rsidRPr="006D1679" w:rsidRDefault="006D635E" w:rsidP="00DA5327">
            <w:pPr>
              <w:pStyle w:val="TableText"/>
              <w:rPr>
                <w:b/>
              </w:rPr>
            </w:pPr>
            <w:r w:rsidRPr="006D1679">
              <w:t xml:space="preserve">Covered Health Services received at an Urgent Care Center. When services to treat urgent health care needs are provided in a Physician's office, Benefits are available as described under </w:t>
            </w:r>
            <w:r w:rsidRPr="006D1679">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pPr>
              <w:pStyle w:val="TableText"/>
              <w:numPr>
                <w:ilvl w:val="12"/>
                <w:numId w:val="0"/>
              </w:numPr>
            </w:pPr>
            <w:r w:rsidRPr="006D1679">
              <w:rPr>
                <w:b/>
                <w:color w:val="0000FF"/>
              </w:rPr>
              <w:t>80%</w:t>
            </w:r>
            <w:r w:rsidRPr="006D1679">
              <w:rPr>
                <w:b/>
              </w:rPr>
              <w:t xml:space="preserve"> </w:t>
            </w:r>
            <w:r w:rsidRPr="006D1679">
              <w:t xml:space="preserve">of eligible expenses after satisfying </w:t>
            </w:r>
            <w:r w:rsidRPr="006D1679">
              <w:rPr>
                <w:color w:val="000000"/>
              </w:rPr>
              <w:t xml:space="preserve">the </w:t>
            </w:r>
            <w:r w:rsidRPr="006D1679">
              <w:t>deductible.</w:t>
            </w:r>
          </w:p>
          <w:p w:rsidR="006D635E" w:rsidRPr="006D1679" w:rsidRDefault="006D635E" w:rsidP="00DA5327">
            <w:pPr>
              <w:pStyle w:val="TableText"/>
              <w:numPr>
                <w:ilvl w:val="12"/>
                <w:numId w:val="0"/>
              </w:numPr>
              <w:rPr>
                <w:b/>
                <w:color w:val="0000FF"/>
              </w:rPr>
            </w:pPr>
          </w:p>
        </w:tc>
      </w:tr>
    </w:tbl>
    <w:p w:rsidR="00053D08" w:rsidRPr="006D1679" w:rsidRDefault="00053D08">
      <w:pPr>
        <w:numPr>
          <w:ilvl w:val="12"/>
          <w:numId w:val="0"/>
        </w:numPr>
        <w:rPr>
          <w:sz w:val="24"/>
        </w:rPr>
      </w:pPr>
    </w:p>
    <w:p w:rsidR="009C4BEF" w:rsidRPr="006D1679" w:rsidRDefault="009C4BEF" w:rsidP="0006458D">
      <w:r w:rsidRPr="006D1679">
        <w:t>&lt;!--ID=CSR--&gt;</w:t>
      </w:r>
    </w:p>
    <w:p w:rsidR="009C4BEF" w:rsidRPr="006D1679" w:rsidRDefault="009C4BEF">
      <w:pPr>
        <w:numPr>
          <w:ilvl w:val="12"/>
          <w:numId w:val="0"/>
        </w:numPr>
        <w:outlineLvl w:val="0"/>
        <w:rPr>
          <w:sz w:val="32"/>
        </w:rPr>
      </w:pPr>
      <w:r w:rsidRPr="006D16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6D167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pPr>
              <w:pStyle w:val="TableHeaderText"/>
              <w:numPr>
                <w:ilvl w:val="12"/>
                <w:numId w:val="0"/>
              </w:numPr>
              <w:rPr>
                <w:color w:val="FF0000"/>
              </w:rPr>
            </w:pPr>
            <w:r w:rsidRPr="006D167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100DBF">
            <w:pPr>
              <w:pStyle w:val="TableHeaderText"/>
              <w:numPr>
                <w:ilvl w:val="12"/>
                <w:numId w:val="0"/>
              </w:numPr>
              <w:rPr>
                <w:color w:val="FF0000"/>
              </w:rPr>
            </w:pPr>
            <w:r w:rsidRPr="006D1679">
              <w:rPr>
                <w:color w:val="FF0000"/>
              </w:rPr>
              <w:t>HRA PP1 PLAN</w:t>
            </w:r>
            <w:r w:rsidR="00AA650B" w:rsidRPr="006D1679">
              <w:rPr>
                <w:color w:val="FF0000"/>
              </w:rPr>
              <w:t xml:space="preserve"> </w:t>
            </w:r>
          </w:p>
          <w:p w:rsidR="00AA650B" w:rsidRPr="006D1679" w:rsidRDefault="00AA650B">
            <w:pPr>
              <w:pStyle w:val="TableHeaderText"/>
              <w:numPr>
                <w:ilvl w:val="12"/>
                <w:numId w:val="0"/>
              </w:numPr>
              <w:rPr>
                <w:color w:val="FF0000"/>
              </w:rPr>
            </w:pPr>
          </w:p>
        </w:tc>
      </w:tr>
      <w:tr w:rsidR="00EE0D89" w:rsidRPr="006D167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EE0D89" w:rsidRPr="006D1679" w:rsidRDefault="00EE0D89" w:rsidP="00EE0D89">
            <w:pPr>
              <w:overflowPunct/>
              <w:adjustRightInd/>
              <w:rPr>
                <w:rFonts w:eastAsiaTheme="minorHAnsi"/>
                <w:sz w:val="24"/>
                <w:szCs w:val="24"/>
              </w:rPr>
            </w:pPr>
            <w:bookmarkStart w:id="72" w:name="Reconstructive_Procedures"/>
            <w:r w:rsidRPr="006D1679">
              <w:rPr>
                <w:rFonts w:eastAsiaTheme="minorHAnsi"/>
                <w:b/>
                <w:bCs/>
                <w:color w:val="FF0000"/>
                <w:sz w:val="24"/>
                <w:szCs w:val="24"/>
              </w:rPr>
              <w:t>Emergency Health Services</w:t>
            </w:r>
          </w:p>
          <w:bookmarkEnd w:id="72"/>
          <w:p w:rsidR="00EE0D89" w:rsidRPr="006D1679" w:rsidRDefault="00EE0D8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E0D89" w:rsidRPr="006D1679" w:rsidRDefault="00EE0D89" w:rsidP="00EE0D89">
            <w:pPr>
              <w:overflowPunct/>
              <w:adjustRightInd/>
              <w:rPr>
                <w:rFonts w:ascii="Calibri" w:eastAsiaTheme="minorHAnsi" w:hAnsi="Calibri" w:cs="Calibri"/>
                <w:sz w:val="22"/>
                <w:szCs w:val="22"/>
              </w:rPr>
            </w:pPr>
            <w:r w:rsidRPr="006D1679">
              <w:rPr>
                <w:rFonts w:eastAsiaTheme="minorHAnsi"/>
                <w:color w:val="FF0000"/>
                <w:sz w:val="24"/>
                <w:szCs w:val="24"/>
              </w:rPr>
              <w:t xml:space="preserve">If a consumer calls to request the removal/waiver of the </w:t>
            </w:r>
            <w:r w:rsidRPr="006D1679">
              <w:rPr>
                <w:rFonts w:eastAsiaTheme="minorHAnsi"/>
                <w:b/>
                <w:bCs/>
                <w:color w:val="0000FF"/>
                <w:sz w:val="24"/>
                <w:szCs w:val="24"/>
              </w:rPr>
              <w:t>$300</w:t>
            </w:r>
            <w:r w:rsidRPr="006D1679">
              <w:rPr>
                <w:rFonts w:eastAsiaTheme="minorHAnsi"/>
                <w:color w:val="FF0000"/>
                <w:sz w:val="24"/>
                <w:szCs w:val="24"/>
              </w:rPr>
              <w:t xml:space="preserve"> emergency health services fee:</w:t>
            </w:r>
          </w:p>
          <w:p w:rsidR="00EE0D89" w:rsidRPr="006D1679" w:rsidRDefault="00EE0D89" w:rsidP="00EE0D89">
            <w:pPr>
              <w:overflowPunct/>
              <w:adjustRightInd/>
              <w:ind w:left="288" w:hanging="288"/>
              <w:rPr>
                <w:rFonts w:ascii="Calibri" w:eastAsiaTheme="minorHAnsi" w:hAnsi="Calibri" w:cs="Calibri"/>
                <w:sz w:val="22"/>
                <w:szCs w:val="22"/>
              </w:rPr>
            </w:pPr>
            <w:r w:rsidRPr="006D1679">
              <w:rPr>
                <w:rFonts w:eastAsiaTheme="minorHAnsi"/>
                <w:color w:val="FF0000"/>
                <w:sz w:val="24"/>
                <w:szCs w:val="24"/>
              </w:rPr>
              <w:t>●  Document the call in ISET/ORS</w:t>
            </w:r>
          </w:p>
          <w:p w:rsidR="00EE0D89" w:rsidRPr="006D1679" w:rsidRDefault="00EE0D89" w:rsidP="00EE0D89">
            <w:pPr>
              <w:overflowPunct/>
              <w:adjustRightInd/>
              <w:ind w:left="288" w:hanging="288"/>
              <w:rPr>
                <w:rFonts w:ascii="Calibri" w:eastAsiaTheme="minorHAnsi" w:hAnsi="Calibri" w:cs="Calibri"/>
                <w:sz w:val="22"/>
                <w:szCs w:val="22"/>
              </w:rPr>
            </w:pPr>
            <w:r w:rsidRPr="006D1679">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EE0D89" w:rsidRPr="006D1679" w:rsidRDefault="00EE0D89" w:rsidP="00EE0D89">
            <w:pPr>
              <w:overflowPunct/>
              <w:adjustRightInd/>
              <w:ind w:left="288" w:hanging="288"/>
              <w:rPr>
                <w:rFonts w:ascii="Calibri" w:eastAsiaTheme="minorHAnsi" w:hAnsi="Calibri" w:cs="Calibri"/>
                <w:sz w:val="22"/>
                <w:szCs w:val="22"/>
              </w:rPr>
            </w:pPr>
            <w:r w:rsidRPr="006D1679">
              <w:rPr>
                <w:rFonts w:eastAsiaTheme="minorHAnsi"/>
                <w:color w:val="FF0000"/>
                <w:sz w:val="24"/>
                <w:szCs w:val="24"/>
              </w:rPr>
              <w:t xml:space="preserve">●  If a claim adjudicates with the </w:t>
            </w:r>
            <w:r w:rsidRPr="006D1679">
              <w:rPr>
                <w:rFonts w:eastAsiaTheme="minorHAnsi"/>
                <w:b/>
                <w:bCs/>
                <w:color w:val="0000FF"/>
                <w:sz w:val="24"/>
                <w:szCs w:val="24"/>
              </w:rPr>
              <w:t>$300</w:t>
            </w:r>
            <w:r w:rsidRPr="006D1679">
              <w:rPr>
                <w:rFonts w:eastAsiaTheme="minorHAnsi"/>
                <w:color w:val="FF0000"/>
                <w:sz w:val="24"/>
                <w:szCs w:val="24"/>
              </w:rPr>
              <w:t xml:space="preserve"> emergency health services fee and it is determined that the consumer called in to request the removal of the fee within </w:t>
            </w:r>
            <w:r w:rsidRPr="006D1679">
              <w:rPr>
                <w:rFonts w:eastAsiaTheme="minorHAnsi"/>
                <w:b/>
                <w:color w:val="0000FF"/>
                <w:sz w:val="24"/>
                <w:szCs w:val="24"/>
              </w:rPr>
              <w:t>7</w:t>
            </w:r>
            <w:r w:rsidRPr="006D1679">
              <w:rPr>
                <w:rFonts w:eastAsiaTheme="minorHAnsi"/>
                <w:color w:val="FF0000"/>
                <w:sz w:val="24"/>
                <w:szCs w:val="24"/>
              </w:rPr>
              <w:t xml:space="preserve"> business days of the visit, the claim will be adjusted within </w:t>
            </w:r>
            <w:r w:rsidRPr="006D1679">
              <w:rPr>
                <w:rFonts w:eastAsiaTheme="minorHAnsi"/>
                <w:b/>
                <w:bCs/>
                <w:color w:val="0000FF"/>
                <w:sz w:val="24"/>
                <w:szCs w:val="24"/>
              </w:rPr>
              <w:t>6</w:t>
            </w:r>
            <w:r w:rsidRPr="006D1679">
              <w:rPr>
                <w:rFonts w:eastAsiaTheme="minorHAnsi"/>
                <w:color w:val="FF0000"/>
                <w:sz w:val="24"/>
                <w:szCs w:val="24"/>
              </w:rPr>
              <w:t xml:space="preserve"> – </w:t>
            </w:r>
            <w:r w:rsidRPr="006D1679">
              <w:rPr>
                <w:rFonts w:eastAsiaTheme="minorHAnsi"/>
                <w:b/>
                <w:bCs/>
                <w:color w:val="0000FF"/>
                <w:sz w:val="24"/>
                <w:szCs w:val="24"/>
              </w:rPr>
              <w:t>8</w:t>
            </w:r>
            <w:r w:rsidRPr="006D1679">
              <w:rPr>
                <w:rFonts w:eastAsiaTheme="minorHAnsi"/>
                <w:color w:val="FF0000"/>
                <w:sz w:val="24"/>
                <w:szCs w:val="24"/>
              </w:rPr>
              <w:t xml:space="preserve"> weeks to remove the fee via a post-adjudication process.</w:t>
            </w:r>
          </w:p>
          <w:p w:rsidR="00EE0D89" w:rsidRPr="006D1679" w:rsidRDefault="00EE0D89" w:rsidP="00EE0D89">
            <w:pPr>
              <w:overflowPunct/>
              <w:adjustRightInd/>
              <w:ind w:left="288" w:hanging="288"/>
              <w:rPr>
                <w:rFonts w:ascii="Calibri" w:eastAsiaTheme="minorHAnsi" w:hAnsi="Calibri" w:cs="Calibri"/>
                <w:sz w:val="22"/>
                <w:szCs w:val="22"/>
              </w:rPr>
            </w:pPr>
            <w:r w:rsidRPr="006D1679">
              <w:rPr>
                <w:rFonts w:eastAsiaTheme="minorHAnsi"/>
                <w:color w:val="FF0000"/>
                <w:sz w:val="24"/>
                <w:szCs w:val="24"/>
              </w:rPr>
              <w:t> </w:t>
            </w:r>
          </w:p>
          <w:p w:rsidR="00597AF0" w:rsidRPr="006D1679" w:rsidRDefault="00EE0D89" w:rsidP="00EE0D89">
            <w:pPr>
              <w:pStyle w:val="TableText"/>
              <w:numPr>
                <w:ilvl w:val="12"/>
                <w:numId w:val="0"/>
              </w:numPr>
              <w:rPr>
                <w:sz w:val="20"/>
              </w:rPr>
            </w:pPr>
            <w:r w:rsidRPr="006D1679">
              <w:rPr>
                <w:rFonts w:eastAsiaTheme="minorHAnsi"/>
                <w:color w:val="FF0000"/>
                <w:szCs w:val="24"/>
              </w:rPr>
              <w:t>There is no need to submit an adjustment request.</w:t>
            </w:r>
            <w:r w:rsidR="00597AF0" w:rsidRPr="006D1679">
              <w:rPr>
                <w:sz w:val="20"/>
              </w:rPr>
              <w:t xml:space="preserve"> </w:t>
            </w:r>
          </w:p>
          <w:p w:rsidR="00597AF0" w:rsidRPr="006D1679" w:rsidRDefault="00597AF0" w:rsidP="00EE0D89">
            <w:pPr>
              <w:pStyle w:val="TableText"/>
              <w:numPr>
                <w:ilvl w:val="12"/>
                <w:numId w:val="0"/>
              </w:numPr>
              <w:rPr>
                <w:rFonts w:eastAsiaTheme="minorHAnsi"/>
                <w:color w:val="FF0000"/>
                <w:szCs w:val="24"/>
              </w:rPr>
            </w:pPr>
          </w:p>
          <w:p w:rsidR="00EE0D89" w:rsidRPr="006D1679" w:rsidRDefault="00597AF0" w:rsidP="00EE0D89">
            <w:pPr>
              <w:pStyle w:val="TableText"/>
              <w:numPr>
                <w:ilvl w:val="12"/>
                <w:numId w:val="0"/>
              </w:numPr>
              <w:rPr>
                <w:rFonts w:eastAsiaTheme="minorHAnsi"/>
                <w:color w:val="FF0000"/>
                <w:szCs w:val="24"/>
              </w:rPr>
            </w:pPr>
            <w:r w:rsidRPr="006D1679">
              <w:rPr>
                <w:rFonts w:eastAsiaTheme="minorHAnsi"/>
                <w:color w:val="FF0000"/>
                <w:szCs w:val="24"/>
              </w:rPr>
              <w:t>Allow ER benefits to process at billed charges unless SSP applies then apply that discount.</w:t>
            </w:r>
          </w:p>
          <w:p w:rsidR="00EE0D89" w:rsidRPr="006D1679" w:rsidRDefault="00EE0D89">
            <w:pPr>
              <w:pStyle w:val="TableText"/>
              <w:numPr>
                <w:ilvl w:val="12"/>
                <w:numId w:val="0"/>
              </w:numPr>
              <w:rPr>
                <w:b/>
                <w:color w:val="0000FF"/>
              </w:rPr>
            </w:pPr>
          </w:p>
        </w:tc>
      </w:tr>
      <w:tr w:rsidR="00AA650B" w:rsidRPr="006D167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AA650B">
            <w:pPr>
              <w:pStyle w:val="TableText"/>
              <w:rPr>
                <w:b/>
                <w:bCs/>
                <w:color w:val="FF0000"/>
              </w:rPr>
            </w:pPr>
            <w:bookmarkStart w:id="73" w:name="Intensive_Care_Unit"/>
            <w:r w:rsidRPr="006D1679">
              <w:rPr>
                <w:b/>
                <w:bCs/>
                <w:color w:val="FF0000"/>
              </w:rPr>
              <w:t>Intensive Care Unit</w:t>
            </w:r>
            <w:bookmarkEnd w:id="73"/>
          </w:p>
          <w:p w:rsidR="00EA1C1D" w:rsidRPr="006D1679" w:rsidRDefault="00EA1C1D">
            <w:pPr>
              <w:pStyle w:val="TableText"/>
              <w:rPr>
                <w:b/>
                <w:bCs/>
                <w:color w:val="FF0000"/>
              </w:rPr>
            </w:pPr>
          </w:p>
          <w:p w:rsidR="00EA1C1D" w:rsidRPr="006D1679"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6D1679" w:rsidRDefault="00742883">
            <w:pPr>
              <w:pStyle w:val="TableText"/>
              <w:numPr>
                <w:ilvl w:val="12"/>
                <w:numId w:val="0"/>
              </w:numPr>
            </w:pPr>
            <w:r w:rsidRPr="006D1679">
              <w:rPr>
                <w:b/>
                <w:color w:val="0000FF"/>
              </w:rPr>
              <w:t>80%</w:t>
            </w:r>
            <w:r w:rsidR="00AA650B" w:rsidRPr="006D1679">
              <w:rPr>
                <w:b/>
              </w:rPr>
              <w:t xml:space="preserve"> </w:t>
            </w:r>
            <w:r w:rsidR="00AA650B" w:rsidRPr="006D1679">
              <w:rPr>
                <w:color w:val="FF0000"/>
              </w:rPr>
              <w:t>of eligible expenses after satisfying</w:t>
            </w:r>
            <w:r w:rsidR="00AA650B" w:rsidRPr="006D1679">
              <w:rPr>
                <w:b/>
              </w:rPr>
              <w:t xml:space="preserve"> </w:t>
            </w:r>
            <w:r w:rsidR="00AA650B" w:rsidRPr="006D1679">
              <w:rPr>
                <w:color w:val="FF0000"/>
              </w:rPr>
              <w:t>the</w:t>
            </w:r>
            <w:r w:rsidR="00AA650B" w:rsidRPr="006D1679">
              <w:t xml:space="preserve"> </w:t>
            </w:r>
            <w:r w:rsidR="00AA650B" w:rsidRPr="006D1679">
              <w:rPr>
                <w:color w:val="FF0000"/>
              </w:rPr>
              <w:t>deductible.</w:t>
            </w:r>
          </w:p>
          <w:p w:rsidR="00AA650B" w:rsidRPr="006D1679" w:rsidRDefault="00AA650B">
            <w:pPr>
              <w:pStyle w:val="TableText"/>
              <w:rPr>
                <w:color w:val="FF0000"/>
              </w:rPr>
            </w:pPr>
          </w:p>
          <w:p w:rsidR="00EF407C" w:rsidRPr="006D1679" w:rsidRDefault="00EF407C" w:rsidP="00EF407C">
            <w:pPr>
              <w:pStyle w:val="TableTextCharCharChar1"/>
              <w:numPr>
                <w:ilvl w:val="12"/>
                <w:numId w:val="0"/>
              </w:numPr>
              <w:rPr>
                <w:b/>
              </w:rPr>
            </w:pPr>
            <w:r w:rsidRPr="006D1679">
              <w:rPr>
                <w:b/>
                <w:color w:val="FF0000"/>
              </w:rPr>
              <w:t>Prior Authorization</w:t>
            </w:r>
            <w:r w:rsidRPr="006D1679">
              <w:rPr>
                <w:b/>
              </w:rPr>
              <w:t xml:space="preserve"> </w:t>
            </w:r>
            <w:r w:rsidRPr="006D1679">
              <w:rPr>
                <w:b/>
                <w:color w:val="FF0000"/>
              </w:rPr>
              <w:t>Required</w:t>
            </w:r>
          </w:p>
          <w:p w:rsidR="00EF407C" w:rsidRPr="006D1679" w:rsidRDefault="00EF407C" w:rsidP="00EF407C">
            <w:pPr>
              <w:rPr>
                <w:color w:val="FF0000"/>
                <w:sz w:val="24"/>
              </w:rPr>
            </w:pPr>
            <w:r w:rsidRPr="006D1679">
              <w:rPr>
                <w:color w:val="FF0000"/>
                <w:sz w:val="24"/>
              </w:rPr>
              <w:t>Please remember that for Benefits you must obtain prior authorization</w:t>
            </w:r>
            <w:r w:rsidRPr="006D1679">
              <w:rPr>
                <w:b/>
                <w:bCs/>
                <w:color w:val="FF00FF"/>
                <w:sz w:val="24"/>
              </w:rPr>
              <w:t xml:space="preserve"> </w:t>
            </w:r>
            <w:r w:rsidRPr="006D1679">
              <w:rPr>
                <w:color w:val="FF0000"/>
                <w:sz w:val="24"/>
              </w:rPr>
              <w:t>as follows:</w:t>
            </w:r>
          </w:p>
          <w:p w:rsidR="00EF407C" w:rsidRPr="006D1679" w:rsidRDefault="00EF407C" w:rsidP="00EF407C">
            <w:pPr>
              <w:ind w:left="288" w:hanging="288"/>
              <w:rPr>
                <w:color w:val="FF0000"/>
                <w:sz w:val="24"/>
                <w:szCs w:val="24"/>
              </w:rPr>
            </w:pPr>
            <w:r w:rsidRPr="006D1679">
              <w:rPr>
                <w:color w:val="FF0000"/>
                <w:sz w:val="24"/>
                <w:szCs w:val="24"/>
              </w:rPr>
              <w:t xml:space="preserve">●   For elective admissions: </w:t>
            </w:r>
            <w:r w:rsidRPr="006D1679">
              <w:rPr>
                <w:b/>
                <w:bCs/>
                <w:color w:val="0000FF"/>
                <w:sz w:val="24"/>
                <w:szCs w:val="24"/>
              </w:rPr>
              <w:t>5</w:t>
            </w:r>
            <w:r w:rsidRPr="006D1679">
              <w:rPr>
                <w:b/>
                <w:bCs/>
                <w:color w:val="FF0000"/>
                <w:sz w:val="24"/>
                <w:szCs w:val="24"/>
              </w:rPr>
              <w:t xml:space="preserve"> </w:t>
            </w:r>
            <w:r w:rsidRPr="006D1679">
              <w:rPr>
                <w:color w:val="FF0000"/>
                <w:sz w:val="24"/>
                <w:szCs w:val="24"/>
              </w:rPr>
              <w:t xml:space="preserve">business days before admission. </w:t>
            </w:r>
          </w:p>
          <w:p w:rsidR="00EF407C" w:rsidRPr="006D1679" w:rsidRDefault="00EF407C" w:rsidP="00EF407C">
            <w:pPr>
              <w:ind w:left="288" w:hanging="288"/>
              <w:rPr>
                <w:color w:val="FF0000"/>
                <w:sz w:val="24"/>
                <w:szCs w:val="24"/>
              </w:rPr>
            </w:pPr>
            <w:r w:rsidRPr="006D1679">
              <w:rPr>
                <w:color w:val="FF0000"/>
                <w:sz w:val="24"/>
                <w:szCs w:val="24"/>
              </w:rPr>
              <w:t xml:space="preserve">●   For Emergency admissions (also termed non-elective admissions): within </w:t>
            </w:r>
            <w:r w:rsidRPr="006D1679">
              <w:rPr>
                <w:b/>
                <w:bCs/>
                <w:color w:val="0000FF"/>
                <w:sz w:val="24"/>
                <w:szCs w:val="24"/>
              </w:rPr>
              <w:t>48</w:t>
            </w:r>
            <w:r w:rsidRPr="006D1679">
              <w:rPr>
                <w:b/>
                <w:bCs/>
                <w:color w:val="FF0000"/>
                <w:sz w:val="24"/>
                <w:szCs w:val="24"/>
              </w:rPr>
              <w:t xml:space="preserve"> </w:t>
            </w:r>
            <w:r w:rsidRPr="006D1679">
              <w:rPr>
                <w:color w:val="FF0000"/>
                <w:sz w:val="24"/>
                <w:szCs w:val="24"/>
              </w:rPr>
              <w:t>hours or as soon as is reasonably possible.</w:t>
            </w:r>
          </w:p>
          <w:p w:rsidR="00EF407C" w:rsidRPr="006D1679" w:rsidRDefault="00EF407C" w:rsidP="00EF407C">
            <w:pPr>
              <w:numPr>
                <w:ilvl w:val="12"/>
                <w:numId w:val="0"/>
              </w:numPr>
              <w:rPr>
                <w:color w:val="FF0000"/>
                <w:sz w:val="24"/>
                <w:szCs w:val="24"/>
              </w:rPr>
            </w:pPr>
          </w:p>
          <w:p w:rsidR="00AA650B" w:rsidRPr="006D1679" w:rsidRDefault="00EF407C">
            <w:pPr>
              <w:pStyle w:val="TableText"/>
              <w:rPr>
                <w:bCs/>
                <w:color w:val="FF0000"/>
                <w:szCs w:val="24"/>
              </w:rPr>
            </w:pPr>
            <w:r w:rsidRPr="006D1679">
              <w:rPr>
                <w:color w:val="FF0000"/>
              </w:rPr>
              <w:t xml:space="preserve">If you don't </w:t>
            </w:r>
            <w:r w:rsidRPr="006D1679">
              <w:rPr>
                <w:bCs/>
                <w:color w:val="FF0000"/>
              </w:rPr>
              <w:t>obtain prior authorization</w:t>
            </w:r>
            <w:r w:rsidRPr="006D1679">
              <w:rPr>
                <w:color w:val="FF0000"/>
              </w:rPr>
              <w:t xml:space="preserve">, </w:t>
            </w:r>
            <w:r w:rsidRPr="006D1679">
              <w:rPr>
                <w:color w:val="FF0000"/>
                <w:szCs w:val="24"/>
              </w:rPr>
              <w:t>Benefits</w:t>
            </w:r>
            <w:r w:rsidRPr="006D1679">
              <w:rPr>
                <w:b/>
                <w:color w:val="FF0000"/>
                <w:szCs w:val="24"/>
              </w:rPr>
              <w:t xml:space="preserve"> </w:t>
            </w:r>
            <w:r w:rsidRPr="006D1679">
              <w:rPr>
                <w:color w:val="FF0000"/>
                <w:szCs w:val="24"/>
              </w:rPr>
              <w:t>will be subject to a</w:t>
            </w:r>
            <w:r w:rsidRPr="006D1679">
              <w:rPr>
                <w:b/>
                <w:color w:val="FF0000"/>
                <w:szCs w:val="24"/>
              </w:rPr>
              <w:t xml:space="preserve"> </w:t>
            </w:r>
            <w:r w:rsidRPr="006D1679">
              <w:rPr>
                <w:b/>
                <w:color w:val="0000FF"/>
                <w:szCs w:val="24"/>
              </w:rPr>
              <w:t>$150</w:t>
            </w:r>
            <w:r w:rsidRPr="006D1679">
              <w:rPr>
                <w:b/>
                <w:color w:val="FF0000"/>
                <w:szCs w:val="24"/>
              </w:rPr>
              <w:t xml:space="preserve"> </w:t>
            </w:r>
            <w:r w:rsidRPr="006D1679">
              <w:rPr>
                <w:color w:val="FF0000"/>
                <w:szCs w:val="24"/>
              </w:rPr>
              <w:t>penalty</w:t>
            </w:r>
            <w:r w:rsidRPr="006D1679">
              <w:rPr>
                <w:bCs/>
                <w:color w:val="FF0000"/>
                <w:szCs w:val="24"/>
              </w:rPr>
              <w:t>.</w:t>
            </w:r>
          </w:p>
          <w:p w:rsidR="0035214C" w:rsidRPr="006D1679" w:rsidRDefault="0035214C">
            <w:pPr>
              <w:pStyle w:val="TableText"/>
              <w:rPr>
                <w:bCs/>
                <w:color w:val="FF0000"/>
                <w:szCs w:val="24"/>
              </w:rPr>
            </w:pPr>
          </w:p>
          <w:p w:rsidR="0035214C" w:rsidRPr="006D1679" w:rsidRDefault="0035214C" w:rsidP="0035214C">
            <w:pPr>
              <w:rPr>
                <w:color w:val="FF0000"/>
                <w:sz w:val="24"/>
                <w:szCs w:val="24"/>
              </w:rPr>
            </w:pPr>
            <w:r w:rsidRPr="006D167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6D1679" w:rsidRDefault="0035214C">
            <w:pPr>
              <w:pStyle w:val="TableText"/>
              <w:rPr>
                <w:color w:val="FF0000"/>
              </w:rPr>
            </w:pPr>
          </w:p>
        </w:tc>
      </w:tr>
      <w:tr w:rsidR="00CC5282" w:rsidRPr="006D167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6D1679" w:rsidRDefault="00CC5282" w:rsidP="00E1622F">
            <w:pPr>
              <w:pStyle w:val="TableText"/>
              <w:numPr>
                <w:ilvl w:val="12"/>
                <w:numId w:val="0"/>
              </w:numPr>
              <w:rPr>
                <w:b/>
                <w:color w:val="FF0000"/>
              </w:rPr>
            </w:pPr>
            <w:bookmarkStart w:id="74" w:name="PreAdmission_Testing" w:colFirst="0" w:colLast="0"/>
            <w:r w:rsidRPr="006D1679">
              <w:rPr>
                <w:color w:val="FF0000"/>
              </w:rPr>
              <w:br w:type="page"/>
            </w:r>
            <w:r w:rsidRPr="006D1679">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6D1679" w:rsidRDefault="00CC5282" w:rsidP="00E1622F">
            <w:pPr>
              <w:pStyle w:val="TableText"/>
              <w:numPr>
                <w:ilvl w:val="12"/>
                <w:numId w:val="0"/>
              </w:numPr>
              <w:rPr>
                <w:color w:val="FF0000"/>
              </w:rPr>
            </w:pPr>
            <w:r w:rsidRPr="006D1679">
              <w:rPr>
                <w:color w:val="FF0000"/>
              </w:rPr>
              <w:t>Refer to the appropriate benefit category.</w:t>
            </w:r>
          </w:p>
          <w:p w:rsidR="00CC5282" w:rsidRPr="006D1679" w:rsidRDefault="00CC5282" w:rsidP="00E1622F">
            <w:pPr>
              <w:pStyle w:val="TableText"/>
              <w:numPr>
                <w:ilvl w:val="12"/>
                <w:numId w:val="0"/>
              </w:numPr>
              <w:rPr>
                <w:color w:val="FF0000"/>
              </w:rPr>
            </w:pPr>
          </w:p>
          <w:p w:rsidR="00CC5282" w:rsidRPr="006D1679" w:rsidRDefault="00CC5282" w:rsidP="00E1622F">
            <w:pPr>
              <w:pStyle w:val="TableText"/>
              <w:numPr>
                <w:ilvl w:val="12"/>
                <w:numId w:val="0"/>
              </w:numPr>
              <w:rPr>
                <w:color w:val="FF0000"/>
              </w:rPr>
            </w:pPr>
            <w:r w:rsidRPr="006D1679">
              <w:rPr>
                <w:color w:val="FF0000"/>
              </w:rPr>
              <w:t xml:space="preserve">If services are rendered in an outpatient facility refer to the Outpatient Diagnostic benefit, which is described in the </w:t>
            </w:r>
            <w:r w:rsidRPr="006D1679">
              <w:rPr>
                <w:b/>
                <w:i/>
                <w:color w:val="FF0000"/>
              </w:rPr>
              <w:t>Surgery – Outpatient</w:t>
            </w:r>
            <w:r w:rsidRPr="006D1679">
              <w:rPr>
                <w:color w:val="FF0000"/>
              </w:rPr>
              <w:t xml:space="preserve">, </w:t>
            </w:r>
            <w:r w:rsidRPr="006D1679">
              <w:rPr>
                <w:b/>
                <w:i/>
                <w:color w:val="FF0000"/>
              </w:rPr>
              <w:t>Lab, X-Ray and Diagnostic - Outpatient</w:t>
            </w:r>
            <w:r w:rsidRPr="006D1679">
              <w:rPr>
                <w:color w:val="FF0000"/>
              </w:rPr>
              <w:t xml:space="preserve"> benefit category.</w:t>
            </w:r>
          </w:p>
          <w:p w:rsidR="00CC5282" w:rsidRPr="006D1679" w:rsidRDefault="00CC5282" w:rsidP="00E1622F">
            <w:pPr>
              <w:pStyle w:val="TableText"/>
              <w:numPr>
                <w:ilvl w:val="12"/>
                <w:numId w:val="0"/>
              </w:numPr>
              <w:rPr>
                <w:color w:val="FF0000"/>
              </w:rPr>
            </w:pPr>
          </w:p>
          <w:p w:rsidR="00CC5282" w:rsidRPr="006D1679" w:rsidRDefault="00CC5282" w:rsidP="00E1622F">
            <w:pPr>
              <w:pStyle w:val="TableText"/>
              <w:numPr>
                <w:ilvl w:val="12"/>
                <w:numId w:val="0"/>
              </w:numPr>
              <w:rPr>
                <w:color w:val="FF0000"/>
              </w:rPr>
            </w:pPr>
            <w:r w:rsidRPr="006D1679">
              <w:rPr>
                <w:color w:val="FF0000"/>
              </w:rPr>
              <w:t xml:space="preserve">If services are rendered in an office setting refer to the </w:t>
            </w:r>
            <w:r w:rsidRPr="006D1679">
              <w:rPr>
                <w:b/>
                <w:bCs/>
                <w:i/>
                <w:iCs/>
                <w:color w:val="FF0000"/>
              </w:rPr>
              <w:t>Physician’s Office Services</w:t>
            </w:r>
            <w:r w:rsidRPr="006D1679">
              <w:rPr>
                <w:b/>
                <w:bCs/>
                <w:color w:val="FF0000"/>
              </w:rPr>
              <w:t xml:space="preserve"> </w:t>
            </w:r>
            <w:r w:rsidRPr="006D1679">
              <w:rPr>
                <w:color w:val="FF0000"/>
              </w:rPr>
              <w:t>benefit category.</w:t>
            </w:r>
          </w:p>
        </w:tc>
      </w:tr>
      <w:bookmarkEnd w:id="74"/>
    </w:tbl>
    <w:p w:rsidR="009C4BEF" w:rsidRPr="006D1679" w:rsidRDefault="009C4BEF">
      <w:pPr>
        <w:numPr>
          <w:ilvl w:val="12"/>
          <w:numId w:val="0"/>
        </w:numPr>
        <w:rPr>
          <w:sz w:val="24"/>
        </w:rPr>
      </w:pPr>
    </w:p>
    <w:p w:rsidR="009C4BEF" w:rsidRPr="006D1679" w:rsidRDefault="009C4BEF">
      <w:pPr>
        <w:numPr>
          <w:ilvl w:val="12"/>
          <w:numId w:val="0"/>
        </w:numPr>
        <w:rPr>
          <w:sz w:val="24"/>
        </w:rPr>
      </w:pPr>
    </w:p>
    <w:p w:rsidR="007355F9" w:rsidRPr="006D1679" w:rsidRDefault="009C4BEF" w:rsidP="007355F9">
      <w:r w:rsidRPr="006D1679">
        <w:t>&lt;!--section=Maternity_Care--&gt;</w:t>
      </w:r>
    </w:p>
    <w:p w:rsidR="007355F9" w:rsidRPr="006D1679" w:rsidRDefault="007355F9" w:rsidP="007355F9"/>
    <w:p w:rsidR="007355F9" w:rsidRPr="006D1679" w:rsidRDefault="007355F9" w:rsidP="007355F9">
      <w:pPr>
        <w:pStyle w:val="iBAAGStandardTextItalics"/>
        <w:rPr>
          <w:rFonts w:ascii="Times New Roman" w:hAnsi="Times New Roman"/>
        </w:rPr>
      </w:pPr>
      <w:r w:rsidRPr="006D16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6D1679" w:rsidRDefault="007355F9" w:rsidP="007355F9">
      <w:pPr>
        <w:pStyle w:val="iBAAGStandardText"/>
        <w:rPr>
          <w:rFonts w:ascii="Times New Roman" w:hAnsi="Times New Roman"/>
          <w:i/>
        </w:rPr>
      </w:pPr>
    </w:p>
    <w:p w:rsidR="007355F9" w:rsidRPr="006D1679" w:rsidRDefault="007355F9" w:rsidP="007355F9">
      <w:pPr>
        <w:rPr>
          <w:rStyle w:val="Hyperlink"/>
          <w:i/>
          <w:iCs/>
          <w:sz w:val="24"/>
          <w:szCs w:val="24"/>
        </w:rPr>
      </w:pPr>
      <w:r w:rsidRPr="006D1679">
        <w:rPr>
          <w:i/>
          <w:iCs/>
          <w:sz w:val="24"/>
          <w:szCs w:val="24"/>
        </w:rPr>
        <w:t xml:space="preserve">Providers, this summary is for members, to review the terms of your participation agreement, please visit </w:t>
      </w:r>
      <w:hyperlink r:id="rId15" w:history="1">
        <w:r w:rsidR="00DA5CBF" w:rsidRPr="006D1679">
          <w:rPr>
            <w:i/>
            <w:iCs/>
            <w:color w:val="0000FF"/>
            <w:sz w:val="24"/>
            <w:szCs w:val="24"/>
            <w:u w:val="single"/>
          </w:rPr>
          <w:t>uhcprovider.com</w:t>
        </w:r>
      </w:hyperlink>
    </w:p>
    <w:p w:rsidR="009C4BEF" w:rsidRPr="006D1679" w:rsidRDefault="009C4BEF" w:rsidP="0006458D"/>
    <w:p w:rsidR="009C4BEF" w:rsidRPr="006D1679" w:rsidRDefault="009C4BEF">
      <w:pPr>
        <w:pBdr>
          <w:top w:val="double" w:sz="6" w:space="1" w:color="auto"/>
          <w:bottom w:val="double" w:sz="6" w:space="1" w:color="auto"/>
        </w:pBdr>
        <w:jc w:val="center"/>
        <w:outlineLvl w:val="0"/>
        <w:rPr>
          <w:b/>
          <w:bCs/>
          <w:color w:val="0000FF"/>
          <w:sz w:val="28"/>
        </w:rPr>
      </w:pPr>
      <w:bookmarkStart w:id="75" w:name="Maternity_Care"/>
      <w:r w:rsidRPr="006D1679">
        <w:rPr>
          <w:b/>
          <w:bCs/>
          <w:color w:val="0000FF"/>
          <w:sz w:val="28"/>
        </w:rPr>
        <w:t>MATERNITY CARE</w:t>
      </w:r>
    </w:p>
    <w:bookmarkEnd w:id="75"/>
    <w:p w:rsidR="009C4BEF" w:rsidRPr="006D167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D1679"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6D1679" w:rsidRDefault="00081F9B">
            <w:pPr>
              <w:pStyle w:val="TableHeaderText"/>
              <w:numPr>
                <w:ilvl w:val="12"/>
                <w:numId w:val="0"/>
              </w:numPr>
              <w:rPr>
                <w:color w:val="000000"/>
              </w:rPr>
            </w:pPr>
            <w:r w:rsidRPr="006D167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6D1679" w:rsidRDefault="00100DBF">
            <w:pPr>
              <w:pStyle w:val="TableHeaderText"/>
              <w:numPr>
                <w:ilvl w:val="12"/>
                <w:numId w:val="0"/>
              </w:numPr>
              <w:rPr>
                <w:color w:val="000000"/>
              </w:rPr>
            </w:pPr>
            <w:r w:rsidRPr="006D1679">
              <w:rPr>
                <w:color w:val="000000"/>
              </w:rPr>
              <w:t>HRA PP1 PLAN</w:t>
            </w:r>
            <w:r w:rsidR="00081F9B" w:rsidRPr="006D1679">
              <w:rPr>
                <w:color w:val="000000"/>
              </w:rPr>
              <w:t xml:space="preserve"> </w:t>
            </w:r>
          </w:p>
          <w:p w:rsidR="00081F9B" w:rsidRPr="006D1679" w:rsidRDefault="00081F9B">
            <w:pPr>
              <w:pStyle w:val="TableHeaderText"/>
              <w:numPr>
                <w:ilvl w:val="12"/>
                <w:numId w:val="0"/>
              </w:numPr>
              <w:rPr>
                <w:color w:val="000000"/>
              </w:rPr>
            </w:pPr>
          </w:p>
        </w:tc>
      </w:tr>
      <w:tr w:rsidR="00393286" w:rsidRPr="006D167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6D1679" w:rsidRDefault="00393286" w:rsidP="00EE30B8">
            <w:pPr>
              <w:pStyle w:val="TableTextCharChar"/>
              <w:numPr>
                <w:ilvl w:val="12"/>
                <w:numId w:val="0"/>
              </w:numPr>
              <w:rPr>
                <w:b/>
              </w:rPr>
            </w:pPr>
            <w:bookmarkStart w:id="76" w:name="Pregnancy_Maternity_Services"/>
            <w:r w:rsidRPr="006D1679">
              <w:rPr>
                <w:b/>
              </w:rPr>
              <w:t>Pregnancy - Maternity Services</w:t>
            </w:r>
            <w:bookmarkEnd w:id="76"/>
          </w:p>
          <w:p w:rsidR="00393286" w:rsidRPr="006D1679" w:rsidRDefault="00393286" w:rsidP="00EE30B8">
            <w:pPr>
              <w:pStyle w:val="TableTextCharChar"/>
              <w:numPr>
                <w:ilvl w:val="12"/>
                <w:numId w:val="0"/>
              </w:numPr>
              <w:rPr>
                <w:b/>
              </w:rPr>
            </w:pPr>
          </w:p>
          <w:p w:rsidR="00393286" w:rsidRPr="006D1679" w:rsidRDefault="00393286" w:rsidP="00EE30B8">
            <w:pPr>
              <w:pStyle w:val="TableTextCharChar"/>
              <w:numPr>
                <w:ilvl w:val="12"/>
                <w:numId w:val="0"/>
              </w:numPr>
              <w:rPr>
                <w:bCs/>
              </w:rPr>
            </w:pPr>
            <w:r w:rsidRPr="006D1679">
              <w:rPr>
                <w:bCs/>
              </w:rPr>
              <w:t>Includes prenatal care, delivery, postnatal care and any related complications.</w:t>
            </w:r>
          </w:p>
          <w:p w:rsidR="00393286" w:rsidRPr="006D1679" w:rsidRDefault="00393286" w:rsidP="00EE30B8">
            <w:pPr>
              <w:pStyle w:val="TableTextCharChar"/>
              <w:numPr>
                <w:ilvl w:val="12"/>
                <w:numId w:val="0"/>
              </w:numPr>
              <w:rPr>
                <w:bCs/>
              </w:rPr>
            </w:pPr>
          </w:p>
          <w:p w:rsidR="00393286" w:rsidRPr="006D1679" w:rsidRDefault="00393286" w:rsidP="00EE30B8">
            <w:pPr>
              <w:pStyle w:val="TableTextCharChar"/>
              <w:numPr>
                <w:ilvl w:val="12"/>
                <w:numId w:val="0"/>
              </w:numPr>
            </w:pPr>
            <w:r w:rsidRPr="006D1679">
              <w:t>We will pay Benefits for an Inpatient Stay of at least:</w:t>
            </w:r>
          </w:p>
          <w:p w:rsidR="00393286" w:rsidRPr="006D1679" w:rsidRDefault="00393286" w:rsidP="00EE30B8">
            <w:pPr>
              <w:pStyle w:val="TableTextCharChar"/>
              <w:tabs>
                <w:tab w:val="left" w:pos="360"/>
              </w:tabs>
            </w:pPr>
            <w:r w:rsidRPr="006D1679">
              <w:rPr>
                <w:b/>
                <w:color w:val="000000"/>
              </w:rPr>
              <w:t xml:space="preserve">●   </w:t>
            </w:r>
            <w:r w:rsidRPr="006D1679">
              <w:rPr>
                <w:b/>
                <w:bCs/>
                <w:color w:val="0000FF"/>
              </w:rPr>
              <w:t>48</w:t>
            </w:r>
            <w:r w:rsidRPr="006D1679">
              <w:t xml:space="preserve"> hours for the mother</w:t>
            </w:r>
          </w:p>
          <w:p w:rsidR="00393286" w:rsidRPr="006D1679" w:rsidRDefault="00393286" w:rsidP="00EE30B8">
            <w:pPr>
              <w:pStyle w:val="TableTextCharChar"/>
              <w:tabs>
                <w:tab w:val="left" w:pos="360"/>
              </w:tabs>
              <w:ind w:left="288"/>
            </w:pPr>
            <w:r w:rsidRPr="006D1679">
              <w:t>and newborn child following a normal vaginal delivery.</w:t>
            </w:r>
          </w:p>
          <w:p w:rsidR="00393286" w:rsidRPr="006D1679" w:rsidRDefault="00393286" w:rsidP="00EE30B8">
            <w:pPr>
              <w:pStyle w:val="TableTextCharChar"/>
              <w:tabs>
                <w:tab w:val="left" w:pos="360"/>
              </w:tabs>
            </w:pPr>
            <w:r w:rsidRPr="006D1679">
              <w:rPr>
                <w:b/>
                <w:color w:val="000000"/>
              </w:rPr>
              <w:t xml:space="preserve">●   </w:t>
            </w:r>
            <w:r w:rsidRPr="006D1679">
              <w:rPr>
                <w:b/>
                <w:bCs/>
                <w:color w:val="0000FF"/>
              </w:rPr>
              <w:t>96</w:t>
            </w:r>
            <w:r w:rsidRPr="006D1679">
              <w:t xml:space="preserve"> hours for the mother</w:t>
            </w:r>
          </w:p>
          <w:p w:rsidR="00393286" w:rsidRPr="006D1679" w:rsidRDefault="00393286" w:rsidP="00EE30B8">
            <w:pPr>
              <w:pStyle w:val="TableTextCharChar"/>
              <w:tabs>
                <w:tab w:val="left" w:pos="360"/>
              </w:tabs>
              <w:ind w:left="288"/>
            </w:pPr>
            <w:r w:rsidRPr="006D1679">
              <w:t>and newborn child following a cesarean section delivery.</w:t>
            </w:r>
          </w:p>
          <w:p w:rsidR="00393286" w:rsidRPr="006D1679" w:rsidRDefault="00393286" w:rsidP="00EE30B8">
            <w:pPr>
              <w:pStyle w:val="TableTextCharChar"/>
              <w:numPr>
                <w:ilvl w:val="12"/>
                <w:numId w:val="0"/>
              </w:numPr>
            </w:pPr>
          </w:p>
          <w:p w:rsidR="00393286" w:rsidRPr="006D1679" w:rsidRDefault="00393286" w:rsidP="00EE30B8">
            <w:pPr>
              <w:rPr>
                <w:bCs/>
                <w:sz w:val="24"/>
              </w:rPr>
            </w:pPr>
            <w:r w:rsidRPr="006D1679">
              <w:rPr>
                <w:bCs/>
                <w:sz w:val="24"/>
              </w:rPr>
              <w:t xml:space="preserve">These are federally mandated requirements under the Newborns' and Mothers' Health Protection Act of </w:t>
            </w:r>
            <w:r w:rsidRPr="006D1679">
              <w:rPr>
                <w:b/>
                <w:bCs/>
                <w:color w:val="0000FF"/>
                <w:sz w:val="24"/>
              </w:rPr>
              <w:t>1996</w:t>
            </w:r>
            <w:r w:rsidRPr="006D1679">
              <w:rPr>
                <w:bCs/>
                <w:sz w:val="24"/>
              </w:rPr>
              <w:t xml:space="preserve"> which apply to this Plan. The Hospital or other provider is not required to get authorization for the time periods stated above. Authorizations are required for longer lengths of stay.</w:t>
            </w:r>
          </w:p>
          <w:p w:rsidR="00393286" w:rsidRPr="006D1679" w:rsidRDefault="00393286" w:rsidP="00EE30B8">
            <w:pPr>
              <w:pStyle w:val="TableTextCharChar"/>
              <w:numPr>
                <w:ilvl w:val="12"/>
                <w:numId w:val="0"/>
              </w:numPr>
            </w:pPr>
          </w:p>
          <w:p w:rsidR="00393286" w:rsidRPr="006D1679" w:rsidRDefault="00393286" w:rsidP="00EE30B8">
            <w:pPr>
              <w:pStyle w:val="TableTextCharChar"/>
              <w:numPr>
                <w:ilvl w:val="12"/>
                <w:numId w:val="0"/>
              </w:numPr>
            </w:pPr>
            <w:r w:rsidRPr="006D1679">
              <w:t>If the mother agrees, the attending provider may discharge the mother and/or the newborn child earlier than these minimum time frames.</w:t>
            </w:r>
          </w:p>
          <w:p w:rsidR="00EF6B87" w:rsidRPr="006D1679" w:rsidRDefault="00EF6B87" w:rsidP="00EE30B8">
            <w:pPr>
              <w:pStyle w:val="TableTextCharChar"/>
              <w:numPr>
                <w:ilvl w:val="12"/>
                <w:numId w:val="0"/>
              </w:numPr>
            </w:pPr>
          </w:p>
          <w:p w:rsidR="00EF6B87" w:rsidRPr="006D1679" w:rsidRDefault="00EF6B87" w:rsidP="00EF6B87">
            <w:pPr>
              <w:adjustRightInd/>
              <w:rPr>
                <w:sz w:val="24"/>
                <w:szCs w:val="24"/>
              </w:rPr>
            </w:pPr>
            <w:r w:rsidRPr="006D1679">
              <w:rPr>
                <w:sz w:val="24"/>
                <w:szCs w:val="24"/>
              </w:rPr>
              <w:t xml:space="preserve">Dependent Daughter Maternity Coverage: </w:t>
            </w:r>
          </w:p>
          <w:p w:rsidR="00EF6B87" w:rsidRPr="006D1679" w:rsidRDefault="00EF6B87" w:rsidP="00EF6B87">
            <w:pPr>
              <w:adjustRightInd/>
              <w:rPr>
                <w:sz w:val="24"/>
                <w:szCs w:val="24"/>
              </w:rPr>
            </w:pPr>
            <w:r w:rsidRPr="006D1679">
              <w:rPr>
                <w:sz w:val="24"/>
                <w:szCs w:val="24"/>
              </w:rPr>
              <w:t>PPACA Preventive Services are covered</w:t>
            </w:r>
            <w:r w:rsidR="00DC4F87" w:rsidRPr="006D1679">
              <w:rPr>
                <w:sz w:val="24"/>
                <w:szCs w:val="24"/>
              </w:rPr>
              <w:t xml:space="preserve"> at </w:t>
            </w:r>
            <w:r w:rsidR="00DC4F87" w:rsidRPr="006D1679">
              <w:rPr>
                <w:b/>
                <w:color w:val="0000FF"/>
                <w:sz w:val="24"/>
                <w:szCs w:val="24"/>
              </w:rPr>
              <w:t>100%</w:t>
            </w:r>
            <w:r w:rsidR="00DC4F87" w:rsidRPr="006D1679">
              <w:rPr>
                <w:sz w:val="24"/>
                <w:szCs w:val="24"/>
              </w:rPr>
              <w:t>.</w:t>
            </w:r>
          </w:p>
          <w:p w:rsidR="00EF6B87" w:rsidRPr="006D1679" w:rsidRDefault="00EF6B87" w:rsidP="00EF6B87">
            <w:pPr>
              <w:adjustRightInd/>
              <w:rPr>
                <w:sz w:val="24"/>
                <w:szCs w:val="24"/>
              </w:rPr>
            </w:pPr>
            <w:r w:rsidRPr="006D1679">
              <w:rPr>
                <w:sz w:val="24"/>
                <w:szCs w:val="24"/>
              </w:rPr>
              <w:t>Complications based upon review and approval by Medical Director.</w:t>
            </w:r>
          </w:p>
          <w:p w:rsidR="00EF6B87" w:rsidRPr="006D1679" w:rsidRDefault="00EF6B87" w:rsidP="00EF6B87">
            <w:pPr>
              <w:adjustRightInd/>
              <w:rPr>
                <w:sz w:val="24"/>
                <w:szCs w:val="24"/>
              </w:rPr>
            </w:pPr>
            <w:r w:rsidRPr="006D1679">
              <w:rPr>
                <w:sz w:val="24"/>
                <w:szCs w:val="24"/>
              </w:rPr>
              <w:t>All other services are Not Covered.</w:t>
            </w:r>
          </w:p>
          <w:p w:rsidR="00EF6B87" w:rsidRPr="006D1679" w:rsidRDefault="00EF6B87" w:rsidP="00EE30B8">
            <w:pPr>
              <w:pStyle w:val="TableTextCharChar"/>
              <w:numPr>
                <w:ilvl w:val="12"/>
                <w:numId w:val="0"/>
              </w:numPr>
            </w:pPr>
          </w:p>
          <w:p w:rsidR="00393286" w:rsidRPr="006D1679" w:rsidRDefault="00393286" w:rsidP="00EE30B8">
            <w:pPr>
              <w:pStyle w:val="TableTextCharChar"/>
              <w:numPr>
                <w:ilvl w:val="12"/>
                <w:numId w:val="0"/>
              </w:numPr>
            </w:pPr>
          </w:p>
          <w:p w:rsidR="00393286" w:rsidRPr="006D1679" w:rsidRDefault="00393286" w:rsidP="00EE30B8">
            <w:pPr>
              <w:pStyle w:val="TableTextCharChar"/>
              <w:numPr>
                <w:ilvl w:val="12"/>
                <w:numId w:val="0"/>
              </w:numPr>
              <w:rPr>
                <w:b/>
                <w:bCs/>
              </w:rPr>
            </w:pPr>
            <w:r w:rsidRPr="006D1679">
              <w:rPr>
                <w:b/>
                <w:bCs/>
              </w:rPr>
              <w:t>The following services are not covered:</w:t>
            </w:r>
          </w:p>
          <w:p w:rsidR="00393286" w:rsidRPr="006D1679" w:rsidRDefault="00393286" w:rsidP="00EE30B8">
            <w:pPr>
              <w:pStyle w:val="TableTextCharChar"/>
            </w:pPr>
            <w:r w:rsidRPr="006D1679">
              <w:rPr>
                <w:b/>
                <w:color w:val="000000"/>
              </w:rPr>
              <w:t xml:space="preserve">●   </w:t>
            </w:r>
            <w:r w:rsidRPr="006D1679">
              <w:t>Services provided by a</w:t>
            </w:r>
          </w:p>
          <w:p w:rsidR="00393286" w:rsidRPr="006D1679" w:rsidRDefault="00393286" w:rsidP="00EE30B8">
            <w:pPr>
              <w:pStyle w:val="TableTextCharChar"/>
              <w:ind w:left="288"/>
            </w:pPr>
            <w:r w:rsidRPr="006D1679">
              <w:t>doula (labor aide);</w:t>
            </w:r>
          </w:p>
          <w:p w:rsidR="00393286" w:rsidRPr="006D1679" w:rsidRDefault="00393286" w:rsidP="00EE30B8">
            <w:pPr>
              <w:pStyle w:val="TableTextCharChar"/>
              <w:ind w:left="288" w:hanging="288"/>
              <w:rPr>
                <w:bCs/>
              </w:rPr>
            </w:pPr>
            <w:r w:rsidRPr="006D1679">
              <w:rPr>
                <w:b/>
                <w:color w:val="000000"/>
              </w:rPr>
              <w:t xml:space="preserve">●   </w:t>
            </w:r>
            <w:r w:rsidRPr="006D1679">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6D1679" w:rsidRDefault="00393286" w:rsidP="00E1622F">
            <w:pPr>
              <w:pStyle w:val="TableTextChar1"/>
              <w:rPr>
                <w:b/>
                <w:szCs w:val="24"/>
              </w:rPr>
            </w:pPr>
            <w:r w:rsidRPr="006D1679">
              <w:rPr>
                <w:b/>
                <w:szCs w:val="24"/>
              </w:rPr>
              <w:t>Same as:</w:t>
            </w:r>
          </w:p>
          <w:p w:rsidR="00393286" w:rsidRPr="006D1679" w:rsidRDefault="00393286" w:rsidP="00E1622F">
            <w:pPr>
              <w:pStyle w:val="TableTextChar1"/>
              <w:rPr>
                <w:b/>
                <w:i/>
                <w:iCs/>
                <w:color w:val="000000"/>
                <w:szCs w:val="24"/>
              </w:rPr>
            </w:pPr>
            <w:r w:rsidRPr="006D1679">
              <w:rPr>
                <w:b/>
                <w:color w:val="000000"/>
                <w:szCs w:val="24"/>
              </w:rPr>
              <w:t xml:space="preserve">●  </w:t>
            </w:r>
            <w:r w:rsidRPr="006D1679">
              <w:rPr>
                <w:b/>
                <w:i/>
                <w:iCs/>
                <w:color w:val="000000"/>
                <w:szCs w:val="24"/>
              </w:rPr>
              <w:t>Physician's Office Services</w:t>
            </w:r>
          </w:p>
          <w:p w:rsidR="00393286" w:rsidRPr="006D1679" w:rsidRDefault="00393286" w:rsidP="00E1622F">
            <w:pPr>
              <w:pStyle w:val="TableTextChar1"/>
              <w:rPr>
                <w:b/>
                <w:i/>
                <w:iCs/>
                <w:color w:val="000000"/>
                <w:szCs w:val="24"/>
              </w:rPr>
            </w:pPr>
            <w:r w:rsidRPr="006D1679">
              <w:rPr>
                <w:b/>
                <w:iCs/>
                <w:color w:val="000000"/>
                <w:szCs w:val="24"/>
              </w:rPr>
              <w:t xml:space="preserve">●  </w:t>
            </w:r>
            <w:r w:rsidRPr="006D1679">
              <w:rPr>
                <w:b/>
                <w:i/>
                <w:iCs/>
                <w:color w:val="000000"/>
                <w:szCs w:val="24"/>
              </w:rPr>
              <w:t>Professional Fees</w:t>
            </w:r>
          </w:p>
          <w:p w:rsidR="00393286" w:rsidRPr="006D1679" w:rsidRDefault="00393286" w:rsidP="00E1622F">
            <w:pPr>
              <w:pStyle w:val="TableTextChar1"/>
              <w:rPr>
                <w:b/>
                <w:i/>
                <w:iCs/>
                <w:color w:val="000000"/>
                <w:szCs w:val="24"/>
              </w:rPr>
            </w:pPr>
            <w:r w:rsidRPr="006D1679">
              <w:rPr>
                <w:b/>
                <w:iCs/>
                <w:color w:val="000000"/>
                <w:szCs w:val="24"/>
              </w:rPr>
              <w:t xml:space="preserve">●  </w:t>
            </w:r>
            <w:r w:rsidRPr="006D1679">
              <w:rPr>
                <w:b/>
                <w:i/>
                <w:iCs/>
                <w:color w:val="000000"/>
                <w:szCs w:val="24"/>
              </w:rPr>
              <w:t>Hospital-Inpatient Stay</w:t>
            </w:r>
          </w:p>
          <w:p w:rsidR="00393286" w:rsidRPr="006D1679" w:rsidRDefault="00393286" w:rsidP="00E1622F">
            <w:pPr>
              <w:pStyle w:val="TableTextChar1"/>
              <w:numPr>
                <w:ilvl w:val="12"/>
                <w:numId w:val="0"/>
              </w:numPr>
              <w:ind w:left="288" w:hanging="288"/>
              <w:rPr>
                <w:b/>
                <w:i/>
                <w:color w:val="000000"/>
              </w:rPr>
            </w:pPr>
            <w:r w:rsidRPr="006D1679">
              <w:rPr>
                <w:b/>
                <w:iCs/>
                <w:color w:val="000000"/>
                <w:szCs w:val="24"/>
              </w:rPr>
              <w:t xml:space="preserve">●  </w:t>
            </w:r>
            <w:r w:rsidRPr="006D1679">
              <w:rPr>
                <w:b/>
                <w:i/>
                <w:color w:val="000000"/>
              </w:rPr>
              <w:t>Lab, X-Ray and Diagnostic - Outpatient</w:t>
            </w:r>
          </w:p>
          <w:p w:rsidR="00393286" w:rsidRPr="006D1679" w:rsidRDefault="00393286" w:rsidP="00E1622F">
            <w:pPr>
              <w:pStyle w:val="TableTextChar1"/>
              <w:numPr>
                <w:ilvl w:val="12"/>
                <w:numId w:val="0"/>
              </w:numPr>
              <w:rPr>
                <w:b/>
                <w:color w:val="0000FF"/>
                <w:szCs w:val="24"/>
              </w:rPr>
            </w:pPr>
          </w:p>
          <w:p w:rsidR="00393286" w:rsidRPr="006D1679" w:rsidRDefault="00393286" w:rsidP="00E1622F">
            <w:pPr>
              <w:pStyle w:val="TableTextChar1"/>
              <w:numPr>
                <w:ilvl w:val="12"/>
                <w:numId w:val="0"/>
              </w:numPr>
              <w:rPr>
                <w:bCs/>
                <w:szCs w:val="24"/>
              </w:rPr>
            </w:pPr>
            <w:r w:rsidRPr="006D1679">
              <w:rPr>
                <w:b/>
                <w:color w:val="0000FF"/>
                <w:szCs w:val="24"/>
              </w:rPr>
              <w:t xml:space="preserve">80% </w:t>
            </w:r>
            <w:r w:rsidRPr="006D1679">
              <w:rPr>
                <w:bCs/>
                <w:color w:val="000000"/>
                <w:szCs w:val="24"/>
              </w:rPr>
              <w:t>of eligible expenses</w:t>
            </w:r>
            <w:r w:rsidRPr="006D1679">
              <w:rPr>
                <w:bCs/>
                <w:color w:val="0000FF"/>
                <w:szCs w:val="24"/>
              </w:rPr>
              <w:t xml:space="preserve"> </w:t>
            </w:r>
            <w:r w:rsidRPr="006D1679">
              <w:rPr>
                <w:bCs/>
                <w:szCs w:val="24"/>
              </w:rPr>
              <w:t xml:space="preserve">after satisfying </w:t>
            </w:r>
            <w:r w:rsidR="00F45D81" w:rsidRPr="006D1679">
              <w:rPr>
                <w:bCs/>
                <w:szCs w:val="24"/>
              </w:rPr>
              <w:t xml:space="preserve">the </w:t>
            </w:r>
            <w:r w:rsidRPr="006D1679">
              <w:rPr>
                <w:szCs w:val="24"/>
              </w:rPr>
              <w:t>deductible</w:t>
            </w:r>
            <w:r w:rsidRPr="006D1679">
              <w:rPr>
                <w:bCs/>
                <w:szCs w:val="24"/>
              </w:rPr>
              <w:t>.</w:t>
            </w:r>
          </w:p>
          <w:p w:rsidR="00393286" w:rsidRPr="006D1679" w:rsidRDefault="00393286" w:rsidP="00E1622F">
            <w:pPr>
              <w:pStyle w:val="TableTextChar1"/>
              <w:numPr>
                <w:ilvl w:val="12"/>
                <w:numId w:val="0"/>
              </w:numPr>
              <w:rPr>
                <w:szCs w:val="24"/>
              </w:rPr>
            </w:pPr>
          </w:p>
          <w:p w:rsidR="00EF407C" w:rsidRPr="006D1679" w:rsidRDefault="00EF407C" w:rsidP="00EF407C">
            <w:pPr>
              <w:pStyle w:val="TableTextCharCharChar1"/>
              <w:numPr>
                <w:ilvl w:val="12"/>
                <w:numId w:val="0"/>
              </w:numPr>
              <w:rPr>
                <w:b/>
                <w:szCs w:val="24"/>
              </w:rPr>
            </w:pPr>
            <w:r w:rsidRPr="006D1679">
              <w:rPr>
                <w:b/>
                <w:szCs w:val="24"/>
              </w:rPr>
              <w:t>Prior Authorization Required</w:t>
            </w:r>
          </w:p>
          <w:p w:rsidR="00EF407C" w:rsidRPr="006D1679" w:rsidRDefault="00EF407C" w:rsidP="00EF407C">
            <w:pPr>
              <w:pStyle w:val="TableTextCharChar"/>
              <w:numPr>
                <w:ilvl w:val="12"/>
                <w:numId w:val="0"/>
              </w:numPr>
              <w:rPr>
                <w:szCs w:val="24"/>
              </w:rPr>
            </w:pPr>
            <w:r w:rsidRPr="006D1679">
              <w:rPr>
                <w:szCs w:val="24"/>
              </w:rPr>
              <w:t>Please remember that for Benefits you must obtain prior authorization</w:t>
            </w:r>
            <w:r w:rsidRPr="006D1679">
              <w:rPr>
                <w:bCs/>
                <w:color w:val="000000"/>
                <w:szCs w:val="24"/>
              </w:rPr>
              <w:t xml:space="preserve"> </w:t>
            </w:r>
            <w:r w:rsidRPr="006D1679">
              <w:rPr>
                <w:szCs w:val="24"/>
              </w:rPr>
              <w:t>as soon as reasonably possible if the Inpatient Stay for the mother and/or the newborn will be more than the time frames described.</w:t>
            </w:r>
          </w:p>
          <w:p w:rsidR="00EF407C" w:rsidRPr="006D1679" w:rsidRDefault="00EF407C" w:rsidP="00EF407C">
            <w:pPr>
              <w:numPr>
                <w:ilvl w:val="12"/>
                <w:numId w:val="0"/>
              </w:numPr>
              <w:rPr>
                <w:sz w:val="24"/>
                <w:szCs w:val="24"/>
              </w:rPr>
            </w:pPr>
          </w:p>
          <w:p w:rsidR="00393286" w:rsidRPr="006D1679" w:rsidRDefault="00EF407C" w:rsidP="00E1622F">
            <w:pPr>
              <w:pStyle w:val="TableTextChar1"/>
              <w:numPr>
                <w:ilvl w:val="12"/>
                <w:numId w:val="0"/>
              </w:numPr>
              <w:rPr>
                <w:szCs w:val="24"/>
              </w:rPr>
            </w:pPr>
            <w:r w:rsidRPr="006D1679">
              <w:rPr>
                <w:szCs w:val="24"/>
              </w:rPr>
              <w:t xml:space="preserve">If you don't </w:t>
            </w:r>
            <w:r w:rsidRPr="006D1679">
              <w:rPr>
                <w:bCs/>
                <w:color w:val="000000"/>
                <w:szCs w:val="24"/>
              </w:rPr>
              <w:t>obtain prior authorization</w:t>
            </w:r>
            <w:r w:rsidRPr="006D1679">
              <w:rPr>
                <w:szCs w:val="24"/>
              </w:rPr>
              <w:t>, Benefits will be subject to a</w:t>
            </w:r>
            <w:r w:rsidRPr="006D1679">
              <w:rPr>
                <w:b/>
                <w:szCs w:val="24"/>
              </w:rPr>
              <w:t xml:space="preserve"> </w:t>
            </w:r>
            <w:r w:rsidRPr="006D1679">
              <w:rPr>
                <w:b/>
                <w:color w:val="0000FF"/>
                <w:szCs w:val="24"/>
              </w:rPr>
              <w:t xml:space="preserve">$150 </w:t>
            </w:r>
            <w:r w:rsidRPr="006D1679">
              <w:rPr>
                <w:szCs w:val="24"/>
              </w:rPr>
              <w:t>penalty.</w:t>
            </w:r>
          </w:p>
          <w:p w:rsidR="0035214C" w:rsidRPr="006D1679" w:rsidRDefault="0035214C" w:rsidP="00E1622F">
            <w:pPr>
              <w:pStyle w:val="TableTextChar1"/>
              <w:numPr>
                <w:ilvl w:val="12"/>
                <w:numId w:val="0"/>
              </w:numPr>
              <w:rPr>
                <w:szCs w:val="24"/>
              </w:rPr>
            </w:pPr>
          </w:p>
          <w:p w:rsidR="0035214C" w:rsidRPr="006D1679" w:rsidRDefault="0035214C" w:rsidP="0035214C">
            <w:pPr>
              <w:rPr>
                <w:color w:val="000000"/>
                <w:sz w:val="24"/>
                <w:szCs w:val="24"/>
              </w:rPr>
            </w:pPr>
            <w:r w:rsidRPr="006D16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6D1679" w:rsidRDefault="0035214C" w:rsidP="00E1622F">
            <w:pPr>
              <w:pStyle w:val="TableTextChar1"/>
              <w:numPr>
                <w:ilvl w:val="12"/>
                <w:numId w:val="0"/>
              </w:numPr>
              <w:rPr>
                <w:szCs w:val="24"/>
              </w:rPr>
            </w:pPr>
          </w:p>
        </w:tc>
      </w:tr>
      <w:tr w:rsidR="00FE45E3" w:rsidRPr="006D167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FE45E3" w:rsidRPr="006D1679" w:rsidRDefault="00FE45E3" w:rsidP="008015F7">
            <w:pPr>
              <w:pStyle w:val="TableText"/>
              <w:numPr>
                <w:ilvl w:val="12"/>
                <w:numId w:val="0"/>
              </w:numPr>
              <w:rPr>
                <w:b/>
              </w:rPr>
            </w:pPr>
            <w:bookmarkStart w:id="77" w:name="Neonatal_Resource_Services_NRS"/>
            <w:r w:rsidRPr="006D1679">
              <w:rPr>
                <w:b/>
              </w:rPr>
              <w:t>Neonatal Resource Services (NRS)</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7169C" w:rsidRPr="006D1679" w:rsidRDefault="00B7169C" w:rsidP="00B7169C">
            <w:pPr>
              <w:overflowPunct/>
              <w:autoSpaceDE/>
              <w:autoSpaceDN/>
              <w:adjustRightInd/>
              <w:textAlignment w:val="auto"/>
              <w:rPr>
                <w:sz w:val="24"/>
                <w:szCs w:val="24"/>
              </w:rPr>
            </w:pPr>
            <w:r w:rsidRPr="006D1679">
              <w:rPr>
                <w:sz w:val="24"/>
                <w:szCs w:val="24"/>
              </w:rPr>
              <w:t xml:space="preserve">If you have a baby in the Neonatal Intensive Care Unit (NICU), nurses will be available to answer questions about your baby's care in the NICU and when you bring your baby home. </w:t>
            </w:r>
          </w:p>
          <w:p w:rsidR="00B7169C" w:rsidRPr="006D1679" w:rsidRDefault="00B7169C" w:rsidP="00B7169C">
            <w:pPr>
              <w:overflowPunct/>
              <w:autoSpaceDE/>
              <w:autoSpaceDN/>
              <w:adjustRightInd/>
              <w:textAlignment w:val="auto"/>
              <w:rPr>
                <w:sz w:val="24"/>
                <w:szCs w:val="24"/>
              </w:rPr>
            </w:pPr>
            <w:r w:rsidRPr="006D1679">
              <w:rPr>
                <w:sz w:val="24"/>
                <w:szCs w:val="24"/>
              </w:rPr>
              <w:t> </w:t>
            </w:r>
          </w:p>
          <w:p w:rsidR="00B7169C" w:rsidRPr="006D1679" w:rsidRDefault="00B7169C" w:rsidP="00B7169C">
            <w:pPr>
              <w:overflowPunct/>
              <w:autoSpaceDE/>
              <w:autoSpaceDN/>
              <w:adjustRightInd/>
              <w:textAlignment w:val="auto"/>
              <w:rPr>
                <w:sz w:val="24"/>
                <w:szCs w:val="24"/>
              </w:rPr>
            </w:pPr>
            <w:r w:rsidRPr="006D1679">
              <w:rPr>
                <w:sz w:val="24"/>
                <w:szCs w:val="24"/>
              </w:rPr>
              <w:t xml:space="preserve">For more information call toll-free at </w:t>
            </w:r>
            <w:r w:rsidRPr="006D1679">
              <w:rPr>
                <w:b/>
                <w:color w:val="0000FF"/>
                <w:sz w:val="24"/>
                <w:szCs w:val="24"/>
              </w:rPr>
              <w:t>1-888-936-7246</w:t>
            </w:r>
            <w:r w:rsidRPr="006D1679">
              <w:rPr>
                <w:sz w:val="24"/>
                <w:szCs w:val="24"/>
              </w:rPr>
              <w:t xml:space="preserve">. TTY users can dial </w:t>
            </w:r>
            <w:r w:rsidRPr="006D1679">
              <w:rPr>
                <w:b/>
                <w:color w:val="0000FF"/>
                <w:sz w:val="24"/>
                <w:szCs w:val="24"/>
              </w:rPr>
              <w:t>711</w:t>
            </w:r>
            <w:r w:rsidRPr="006D1679">
              <w:rPr>
                <w:sz w:val="24"/>
                <w:szCs w:val="24"/>
              </w:rPr>
              <w:t>.</w:t>
            </w:r>
          </w:p>
          <w:p w:rsidR="00FE45E3" w:rsidRPr="006D1679" w:rsidRDefault="00FE45E3" w:rsidP="003366D0">
            <w:pPr>
              <w:pStyle w:val="TableText"/>
              <w:numPr>
                <w:ilvl w:val="12"/>
                <w:numId w:val="0"/>
              </w:numPr>
            </w:pPr>
          </w:p>
          <w:p w:rsidR="00FE45E3" w:rsidRPr="006D1679" w:rsidRDefault="00FE45E3" w:rsidP="008015F7">
            <w:pPr>
              <w:pStyle w:val="TableText"/>
              <w:numPr>
                <w:ilvl w:val="12"/>
                <w:numId w:val="0"/>
              </w:numPr>
            </w:pPr>
          </w:p>
        </w:tc>
      </w:tr>
      <w:tr w:rsidR="00393286" w:rsidRPr="006D167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6D1679" w:rsidRDefault="00393286">
            <w:pPr>
              <w:pStyle w:val="TableText"/>
              <w:numPr>
                <w:ilvl w:val="12"/>
                <w:numId w:val="0"/>
              </w:numPr>
              <w:rPr>
                <w:b/>
              </w:rPr>
            </w:pPr>
            <w:bookmarkStart w:id="78" w:name="Midwife"/>
            <w:r w:rsidRPr="006D1679">
              <w:rPr>
                <w:b/>
              </w:rPr>
              <w:t>Midwife</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6D1679" w:rsidRDefault="00393286" w:rsidP="00E1622F">
            <w:pPr>
              <w:pStyle w:val="TableText"/>
              <w:numPr>
                <w:ilvl w:val="12"/>
                <w:numId w:val="0"/>
              </w:numPr>
              <w:rPr>
                <w:szCs w:val="24"/>
              </w:rPr>
            </w:pPr>
            <w:r w:rsidRPr="006D1679">
              <w:rPr>
                <w:szCs w:val="24"/>
              </w:rPr>
              <w:t xml:space="preserve">Covered same as </w:t>
            </w:r>
            <w:r w:rsidRPr="006D1679">
              <w:rPr>
                <w:b/>
                <w:i/>
                <w:szCs w:val="24"/>
              </w:rPr>
              <w:t>Pregnancy - Maternity Services</w:t>
            </w:r>
            <w:r w:rsidRPr="006D1679">
              <w:rPr>
                <w:szCs w:val="24"/>
              </w:rPr>
              <w:t xml:space="preserve"> </w:t>
            </w:r>
            <w:r w:rsidRPr="006D1679">
              <w:rPr>
                <w:bCs/>
                <w:szCs w:val="24"/>
              </w:rPr>
              <w:t>and</w:t>
            </w:r>
            <w:r w:rsidRPr="006D1679">
              <w:rPr>
                <w:szCs w:val="24"/>
              </w:rPr>
              <w:t xml:space="preserve"> </w:t>
            </w:r>
            <w:r w:rsidRPr="006D1679">
              <w:rPr>
                <w:b/>
                <w:i/>
                <w:iCs/>
                <w:szCs w:val="24"/>
              </w:rPr>
              <w:t>Newborn</w:t>
            </w:r>
            <w:r w:rsidRPr="006D1679">
              <w:rPr>
                <w:i/>
                <w:iCs/>
                <w:szCs w:val="24"/>
              </w:rPr>
              <w:t xml:space="preserve"> </w:t>
            </w:r>
            <w:r w:rsidRPr="006D1679">
              <w:rPr>
                <w:b/>
                <w:bCs/>
                <w:i/>
                <w:iCs/>
                <w:szCs w:val="24"/>
              </w:rPr>
              <w:t>Care</w:t>
            </w:r>
            <w:r w:rsidRPr="006D1679">
              <w:rPr>
                <w:bCs/>
                <w:szCs w:val="24"/>
              </w:rPr>
              <w:t xml:space="preserve"> </w:t>
            </w:r>
            <w:r w:rsidRPr="006D1679">
              <w:rPr>
                <w:szCs w:val="24"/>
              </w:rPr>
              <w:t>sections above.</w:t>
            </w:r>
          </w:p>
        </w:tc>
      </w:tr>
      <w:tr w:rsidR="00393286" w:rsidRPr="006D167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6D1679" w:rsidRDefault="00393286">
            <w:pPr>
              <w:pStyle w:val="TableText"/>
              <w:numPr>
                <w:ilvl w:val="12"/>
                <w:numId w:val="0"/>
              </w:numPr>
              <w:rPr>
                <w:b/>
              </w:rPr>
            </w:pPr>
            <w:bookmarkStart w:id="79" w:name="Birthing_Center"/>
            <w:r w:rsidRPr="006D1679">
              <w:rPr>
                <w:b/>
              </w:rPr>
              <w:t>Birthing Center</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6D1679" w:rsidRDefault="00393286" w:rsidP="00E1622F">
            <w:pPr>
              <w:pStyle w:val="TableText"/>
              <w:numPr>
                <w:ilvl w:val="12"/>
                <w:numId w:val="0"/>
              </w:numPr>
            </w:pPr>
            <w:r w:rsidRPr="006D1679">
              <w:t xml:space="preserve">Covered same as </w:t>
            </w:r>
            <w:r w:rsidRPr="006D1679">
              <w:rPr>
                <w:b/>
                <w:i/>
                <w:szCs w:val="24"/>
              </w:rPr>
              <w:t>Pregnancy - Maternity Services</w:t>
            </w:r>
            <w:r w:rsidRPr="006D1679">
              <w:rPr>
                <w:b/>
              </w:rPr>
              <w:t xml:space="preserve"> </w:t>
            </w:r>
            <w:r w:rsidRPr="006D1679">
              <w:rPr>
                <w:bCs/>
              </w:rPr>
              <w:t>and</w:t>
            </w:r>
            <w:r w:rsidRPr="006D1679">
              <w:rPr>
                <w:b/>
              </w:rPr>
              <w:t xml:space="preserve"> </w:t>
            </w:r>
            <w:r w:rsidRPr="006D1679">
              <w:rPr>
                <w:b/>
                <w:i/>
                <w:iCs/>
              </w:rPr>
              <w:t>Newborn</w:t>
            </w:r>
            <w:r w:rsidRPr="006D1679">
              <w:rPr>
                <w:i/>
                <w:iCs/>
              </w:rPr>
              <w:t xml:space="preserve"> </w:t>
            </w:r>
            <w:r w:rsidRPr="006D1679">
              <w:rPr>
                <w:b/>
                <w:bCs/>
                <w:i/>
                <w:iCs/>
              </w:rPr>
              <w:t>Care</w:t>
            </w:r>
            <w:r w:rsidRPr="006D1679">
              <w:rPr>
                <w:b/>
                <w:bCs/>
              </w:rPr>
              <w:t xml:space="preserve"> </w:t>
            </w:r>
            <w:r w:rsidRPr="006D1679">
              <w:t>sections above.</w:t>
            </w:r>
          </w:p>
        </w:tc>
      </w:tr>
      <w:tr w:rsidR="00C67804" w:rsidRPr="006D167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C67804" w:rsidRPr="006D1679" w:rsidRDefault="00C67804" w:rsidP="00C67804">
            <w:pPr>
              <w:pStyle w:val="TableText"/>
              <w:numPr>
                <w:ilvl w:val="12"/>
                <w:numId w:val="0"/>
              </w:numPr>
              <w:rPr>
                <w:b/>
                <w:szCs w:val="24"/>
              </w:rPr>
            </w:pPr>
            <w:bookmarkStart w:id="80" w:name="Maternity_Support_Program"/>
            <w:r w:rsidRPr="006D1679">
              <w:rPr>
                <w:b/>
                <w:szCs w:val="24"/>
              </w:rPr>
              <w:t>Maternity Support Program</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67804" w:rsidRPr="006D1679" w:rsidRDefault="00C67804" w:rsidP="00C67804">
            <w:pPr>
              <w:pStyle w:val="TableText"/>
              <w:rPr>
                <w:szCs w:val="24"/>
              </w:rPr>
            </w:pPr>
            <w:r w:rsidRPr="006D1679">
              <w:rPr>
                <w:szCs w:val="24"/>
              </w:rPr>
              <w:t xml:space="preserve">If you are pregnant or thinking about becoming pregnant, and you are enrolled in the medical Plan, you can get valuable educational information, advice and comprehensive case management. </w:t>
            </w:r>
          </w:p>
          <w:p w:rsidR="00C67804" w:rsidRPr="006D1679" w:rsidRDefault="00C67804" w:rsidP="00C67804">
            <w:pPr>
              <w:pStyle w:val="TableText"/>
              <w:rPr>
                <w:szCs w:val="24"/>
              </w:rPr>
            </w:pPr>
            <w:r w:rsidRPr="006D1679">
              <w:rPr>
                <w:szCs w:val="24"/>
              </w:rPr>
              <w:t>This program offers:</w:t>
            </w:r>
          </w:p>
          <w:p w:rsidR="00C67804" w:rsidRPr="006D1679" w:rsidRDefault="00C67804" w:rsidP="00C67804">
            <w:pPr>
              <w:pStyle w:val="TableText"/>
              <w:numPr>
                <w:ilvl w:val="0"/>
                <w:numId w:val="47"/>
              </w:numPr>
              <w:textAlignment w:val="auto"/>
              <w:rPr>
                <w:szCs w:val="24"/>
              </w:rPr>
            </w:pPr>
            <w:r w:rsidRPr="006D1679">
              <w:rPr>
                <w:szCs w:val="24"/>
              </w:rPr>
              <w:t xml:space="preserve">Help to enroll in the program </w:t>
            </w:r>
          </w:p>
          <w:p w:rsidR="00C67804" w:rsidRPr="006D1679" w:rsidRDefault="00C67804" w:rsidP="00C67804">
            <w:pPr>
              <w:pStyle w:val="TableText"/>
              <w:numPr>
                <w:ilvl w:val="0"/>
                <w:numId w:val="47"/>
              </w:numPr>
              <w:textAlignment w:val="auto"/>
              <w:rPr>
                <w:szCs w:val="24"/>
              </w:rPr>
            </w:pPr>
            <w:r w:rsidRPr="006D1679">
              <w:rPr>
                <w:szCs w:val="24"/>
              </w:rPr>
              <w:t>pre-conception health coaching;</w:t>
            </w:r>
          </w:p>
          <w:p w:rsidR="00C67804" w:rsidRPr="006D1679" w:rsidRDefault="00C67804" w:rsidP="00C67804">
            <w:pPr>
              <w:pStyle w:val="TableText"/>
              <w:numPr>
                <w:ilvl w:val="0"/>
                <w:numId w:val="47"/>
              </w:numPr>
              <w:textAlignment w:val="auto"/>
              <w:rPr>
                <w:szCs w:val="24"/>
              </w:rPr>
            </w:pPr>
            <w:r w:rsidRPr="006D1679">
              <w:rPr>
                <w:szCs w:val="24"/>
              </w:rPr>
              <w:t xml:space="preserve">written and online educational resources covering a wide range of topics; </w:t>
            </w:r>
          </w:p>
          <w:p w:rsidR="00C67804" w:rsidRPr="006D1679" w:rsidRDefault="00C67804" w:rsidP="00C67804">
            <w:pPr>
              <w:pStyle w:val="TableText"/>
              <w:numPr>
                <w:ilvl w:val="0"/>
                <w:numId w:val="47"/>
              </w:numPr>
              <w:textAlignment w:val="auto"/>
              <w:rPr>
                <w:szCs w:val="24"/>
              </w:rPr>
            </w:pPr>
            <w:r w:rsidRPr="006D1679">
              <w:t>Continued risk assessments during and after your pregnancy to offer you the right support and guidance</w:t>
            </w:r>
          </w:p>
          <w:p w:rsidR="00C67804" w:rsidRPr="006D1679" w:rsidRDefault="00C67804" w:rsidP="00C67804">
            <w:pPr>
              <w:pStyle w:val="TableText"/>
              <w:numPr>
                <w:ilvl w:val="0"/>
                <w:numId w:val="47"/>
              </w:numPr>
              <w:textAlignment w:val="auto"/>
              <w:rPr>
                <w:szCs w:val="24"/>
              </w:rPr>
            </w:pPr>
            <w:r w:rsidRPr="006D1679">
              <w:rPr>
                <w:szCs w:val="24"/>
              </w:rPr>
              <w:t>pre-delivery consultation;</w:t>
            </w:r>
          </w:p>
          <w:p w:rsidR="00C67804" w:rsidRPr="006D1679" w:rsidRDefault="00C67804" w:rsidP="00C67804">
            <w:pPr>
              <w:pStyle w:val="TableText"/>
              <w:numPr>
                <w:ilvl w:val="0"/>
                <w:numId w:val="47"/>
              </w:numPr>
              <w:textAlignment w:val="auto"/>
              <w:rPr>
                <w:szCs w:val="24"/>
              </w:rPr>
            </w:pPr>
            <w:r w:rsidRPr="006D1679">
              <w:rPr>
                <w:szCs w:val="24"/>
              </w:rPr>
              <w:t>coordination with and referrals to other benefits and programs available under the medical plan;</w:t>
            </w:r>
          </w:p>
          <w:p w:rsidR="00C67804" w:rsidRPr="006D1679" w:rsidRDefault="00C67804" w:rsidP="00C67804">
            <w:pPr>
              <w:pStyle w:val="TableText"/>
              <w:numPr>
                <w:ilvl w:val="0"/>
                <w:numId w:val="47"/>
              </w:numPr>
              <w:textAlignment w:val="auto"/>
              <w:rPr>
                <w:szCs w:val="24"/>
              </w:rPr>
            </w:pPr>
            <w:r w:rsidRPr="006D1679">
              <w:rPr>
                <w:szCs w:val="24"/>
              </w:rPr>
              <w:t xml:space="preserve">a phone call from a nurse approximately two weeks postpartum to provide information on postpartum and newborn care, feeding, nutrition, immunizations and more; </w:t>
            </w:r>
          </w:p>
          <w:p w:rsidR="00C67804" w:rsidRPr="006D1679" w:rsidRDefault="00C67804" w:rsidP="00C67804">
            <w:pPr>
              <w:pStyle w:val="TableText"/>
              <w:numPr>
                <w:ilvl w:val="0"/>
                <w:numId w:val="47"/>
              </w:numPr>
              <w:textAlignment w:val="auto"/>
              <w:rPr>
                <w:szCs w:val="24"/>
              </w:rPr>
            </w:pPr>
            <w:r w:rsidRPr="006D1679">
              <w:rPr>
                <w:szCs w:val="24"/>
              </w:rPr>
              <w:t>post-partum depression screening</w:t>
            </w:r>
          </w:p>
          <w:p w:rsidR="00C67804" w:rsidRPr="006D1679" w:rsidRDefault="00C67804" w:rsidP="00C67804">
            <w:pPr>
              <w:pStyle w:val="TableText"/>
              <w:rPr>
                <w:szCs w:val="24"/>
              </w:rPr>
            </w:pPr>
          </w:p>
          <w:p w:rsidR="00C67804" w:rsidRPr="006D1679" w:rsidRDefault="00C67804" w:rsidP="00C67804">
            <w:pPr>
              <w:pStyle w:val="TableText"/>
              <w:numPr>
                <w:ilvl w:val="12"/>
                <w:numId w:val="0"/>
              </w:numPr>
              <w:rPr>
                <w:szCs w:val="24"/>
              </w:rPr>
            </w:pPr>
            <w:r w:rsidRPr="006D1679">
              <w:rPr>
                <w:szCs w:val="24"/>
              </w:rPr>
              <w:t>Participation is completely voluntary and without extra charge. To take full advantage of the program, you are encouraged to enroll within the first trimester of Pregnancy. You can enroll any time, up to your 34th week.</w:t>
            </w:r>
            <w:r w:rsidRPr="006D1679">
              <w:t xml:space="preserve"> You may also have access to the UnitedHealthcare Healthy PregnancyTM app, which offers nurse support and resources to help support for a healthier pregnancy.</w:t>
            </w:r>
          </w:p>
          <w:p w:rsidR="00C67804" w:rsidRPr="006D1679" w:rsidRDefault="00C67804" w:rsidP="00C67804">
            <w:pPr>
              <w:pStyle w:val="TableText"/>
              <w:numPr>
                <w:ilvl w:val="12"/>
                <w:numId w:val="0"/>
              </w:numPr>
              <w:rPr>
                <w:szCs w:val="24"/>
              </w:rPr>
            </w:pPr>
          </w:p>
          <w:p w:rsidR="00C67804" w:rsidRPr="006D1679" w:rsidRDefault="00C67804" w:rsidP="00C67804">
            <w:pPr>
              <w:pStyle w:val="TableText"/>
              <w:numPr>
                <w:ilvl w:val="12"/>
                <w:numId w:val="0"/>
              </w:numPr>
              <w:rPr>
                <w:szCs w:val="24"/>
              </w:rPr>
            </w:pPr>
            <w:r w:rsidRPr="006D1679">
              <w:rPr>
                <w:szCs w:val="24"/>
              </w:rPr>
              <w:t>As a program participant, you can always call your nurse with any questions or concerns you might have.</w:t>
            </w:r>
          </w:p>
          <w:p w:rsidR="00C67804" w:rsidRPr="006D1679" w:rsidRDefault="00C67804" w:rsidP="00C67804">
            <w:pPr>
              <w:pStyle w:val="TableText"/>
              <w:numPr>
                <w:ilvl w:val="12"/>
                <w:numId w:val="0"/>
              </w:numPr>
              <w:rPr>
                <w:szCs w:val="24"/>
              </w:rPr>
            </w:pPr>
          </w:p>
          <w:p w:rsidR="00C67804" w:rsidRPr="006D1679" w:rsidRDefault="00C67804" w:rsidP="00C67804">
            <w:pPr>
              <w:pStyle w:val="TableText"/>
              <w:numPr>
                <w:ilvl w:val="12"/>
                <w:numId w:val="0"/>
              </w:numPr>
              <w:rPr>
                <w:szCs w:val="24"/>
              </w:rPr>
            </w:pPr>
            <w:r w:rsidRPr="006D1679">
              <w:rPr>
                <w:szCs w:val="24"/>
              </w:rPr>
              <w:t>For more information and to enroll, call us toll-free at the number on your health plan ID card.</w:t>
            </w:r>
          </w:p>
          <w:p w:rsidR="00C67804" w:rsidRPr="006D1679" w:rsidRDefault="00C67804" w:rsidP="00C67804">
            <w:pPr>
              <w:pStyle w:val="TableText"/>
              <w:numPr>
                <w:ilvl w:val="12"/>
                <w:numId w:val="0"/>
              </w:numPr>
              <w:rPr>
                <w:szCs w:val="24"/>
              </w:rPr>
            </w:pPr>
          </w:p>
        </w:tc>
      </w:tr>
    </w:tbl>
    <w:p w:rsidR="00353FB6" w:rsidRPr="006D1679" w:rsidRDefault="00353FB6">
      <w:pPr>
        <w:numPr>
          <w:ilvl w:val="12"/>
          <w:numId w:val="0"/>
        </w:numPr>
        <w:rPr>
          <w:sz w:val="24"/>
        </w:rPr>
      </w:pPr>
    </w:p>
    <w:p w:rsidR="009C4BEF" w:rsidRPr="006D1679" w:rsidRDefault="009C4BEF" w:rsidP="0006458D">
      <w:r w:rsidRPr="006D1679">
        <w:t>&lt;!--ID=CSR--&gt;</w:t>
      </w:r>
    </w:p>
    <w:p w:rsidR="009C4BEF" w:rsidRPr="006D1679" w:rsidRDefault="009C4BEF">
      <w:pPr>
        <w:numPr>
          <w:ilvl w:val="12"/>
          <w:numId w:val="0"/>
        </w:numPr>
        <w:outlineLvl w:val="0"/>
        <w:rPr>
          <w:b/>
          <w:color w:val="FF0000"/>
          <w:sz w:val="32"/>
        </w:rPr>
      </w:pPr>
      <w:r w:rsidRPr="006D16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D167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081F9B">
            <w:pPr>
              <w:pStyle w:val="TableHeaderText"/>
              <w:numPr>
                <w:ilvl w:val="12"/>
                <w:numId w:val="0"/>
              </w:numPr>
              <w:rPr>
                <w:color w:val="FF0000"/>
              </w:rPr>
            </w:pPr>
            <w:r w:rsidRPr="006D167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100DBF">
            <w:pPr>
              <w:pStyle w:val="TableHeaderText"/>
              <w:numPr>
                <w:ilvl w:val="12"/>
                <w:numId w:val="0"/>
              </w:numPr>
              <w:rPr>
                <w:color w:val="FF0000"/>
              </w:rPr>
            </w:pPr>
            <w:r w:rsidRPr="006D1679">
              <w:rPr>
                <w:color w:val="FF0000"/>
              </w:rPr>
              <w:t>HRA PP1 PLAN</w:t>
            </w:r>
            <w:r w:rsidR="00081F9B" w:rsidRPr="006D1679">
              <w:rPr>
                <w:color w:val="FF0000"/>
              </w:rPr>
              <w:t xml:space="preserve"> </w:t>
            </w:r>
          </w:p>
          <w:p w:rsidR="00081F9B" w:rsidRPr="006D1679" w:rsidRDefault="00081F9B" w:rsidP="002113B5">
            <w:pPr>
              <w:pStyle w:val="TableHeaderText"/>
              <w:numPr>
                <w:ilvl w:val="12"/>
                <w:numId w:val="0"/>
              </w:numPr>
              <w:rPr>
                <w:color w:val="FF0000"/>
              </w:rPr>
            </w:pPr>
          </w:p>
        </w:tc>
      </w:tr>
      <w:tr w:rsidR="009C4BEF" w:rsidRPr="006D1679"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D1679" w:rsidRDefault="009C4BEF">
            <w:pPr>
              <w:pStyle w:val="TableText"/>
              <w:rPr>
                <w:b/>
                <w:bCs/>
                <w:color w:val="FF0000"/>
              </w:rPr>
            </w:pPr>
            <w:bookmarkStart w:id="81" w:name="Newborn_Process"/>
            <w:r w:rsidRPr="006D1679">
              <w:rPr>
                <w:b/>
                <w:bCs/>
                <w:color w:val="FF0000"/>
              </w:rPr>
              <w:t>Newborn Process</w:t>
            </w:r>
            <w:bookmarkEnd w:id="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6D1679" w:rsidRDefault="006318B1">
            <w:pPr>
              <w:pStyle w:val="TableHeaderText"/>
              <w:numPr>
                <w:ilvl w:val="12"/>
                <w:numId w:val="0"/>
              </w:numPr>
              <w:jc w:val="left"/>
              <w:rPr>
                <w:b w:val="0"/>
                <w:color w:val="FF0000"/>
              </w:rPr>
            </w:pPr>
            <w:r w:rsidRPr="006D1679">
              <w:rPr>
                <w:rFonts w:eastAsia="Calibri"/>
                <w:b w:val="0"/>
                <w:color w:val="FF0000"/>
                <w:szCs w:val="24"/>
              </w:rPr>
              <w:t xml:space="preserve">The child is automatically covered for a </w:t>
            </w:r>
            <w:r w:rsidRPr="006D1679">
              <w:rPr>
                <w:rFonts w:eastAsia="Calibri"/>
                <w:color w:val="0000FF"/>
                <w:szCs w:val="24"/>
              </w:rPr>
              <w:t>4</w:t>
            </w:r>
            <w:r w:rsidRPr="006D1679">
              <w:rPr>
                <w:rFonts w:eastAsia="Calibri"/>
                <w:b w:val="0"/>
                <w:color w:val="FF0000"/>
                <w:szCs w:val="24"/>
              </w:rPr>
              <w:t xml:space="preserve">-day period under the employees SSN as "Baby Boy or Baby Girl." Claims incurred/submitted during this period of time will be paid. Any claims received after the </w:t>
            </w:r>
            <w:r w:rsidRPr="006D1679">
              <w:rPr>
                <w:rFonts w:eastAsia="Calibri"/>
                <w:color w:val="0000FF"/>
                <w:szCs w:val="24"/>
              </w:rPr>
              <w:t>4</w:t>
            </w:r>
            <w:r w:rsidRPr="006D1679">
              <w:rPr>
                <w:rFonts w:eastAsia="Calibri"/>
                <w:b w:val="0"/>
                <w:color w:val="FF0000"/>
                <w:szCs w:val="24"/>
              </w:rPr>
              <w:t xml:space="preserve">-day period, (for DOS after the </w:t>
            </w:r>
            <w:r w:rsidRPr="006D1679">
              <w:rPr>
                <w:rFonts w:eastAsia="Calibri"/>
                <w:color w:val="0000FF"/>
                <w:szCs w:val="24"/>
              </w:rPr>
              <w:t>4</w:t>
            </w:r>
            <w:r w:rsidRPr="006D1679">
              <w:rPr>
                <w:rFonts w:eastAsia="Calibri"/>
                <w:color w:val="FF0000"/>
                <w:szCs w:val="24"/>
              </w:rPr>
              <w:t xml:space="preserve"> </w:t>
            </w:r>
            <w:r w:rsidRPr="006D1679">
              <w:rPr>
                <w:rFonts w:eastAsia="Calibri"/>
                <w:b w:val="0"/>
                <w:color w:val="FF0000"/>
                <w:szCs w:val="24"/>
              </w:rPr>
              <w:t xml:space="preserve">days post-birth), </w:t>
            </w:r>
            <w:r w:rsidRPr="006D1679">
              <w:rPr>
                <w:rFonts w:eastAsia="Calibri"/>
                <w:color w:val="FF0000"/>
                <w:szCs w:val="24"/>
              </w:rPr>
              <w:t>may</w:t>
            </w:r>
            <w:r w:rsidRPr="006D1679">
              <w:rPr>
                <w:rFonts w:eastAsia="Calibri"/>
                <w:b w:val="0"/>
                <w:color w:val="FF0000"/>
                <w:szCs w:val="24"/>
              </w:rPr>
              <w:t xml:space="preserve"> be denied unless child has already been added as a dependent.</w:t>
            </w:r>
          </w:p>
        </w:tc>
      </w:tr>
    </w:tbl>
    <w:p w:rsidR="009C4BEF" w:rsidRPr="006D1679" w:rsidRDefault="009C4BEF">
      <w:pPr>
        <w:numPr>
          <w:ilvl w:val="12"/>
          <w:numId w:val="0"/>
        </w:numPr>
        <w:rPr>
          <w:sz w:val="24"/>
        </w:rPr>
      </w:pPr>
    </w:p>
    <w:p w:rsidR="009C4BEF" w:rsidRPr="006D1679" w:rsidRDefault="009C4BEF">
      <w:pPr>
        <w:numPr>
          <w:ilvl w:val="12"/>
          <w:numId w:val="0"/>
        </w:numPr>
        <w:rPr>
          <w:sz w:val="24"/>
        </w:rPr>
      </w:pPr>
    </w:p>
    <w:p w:rsidR="007355F9" w:rsidRPr="006D1679" w:rsidRDefault="009C4BEF" w:rsidP="007355F9">
      <w:r w:rsidRPr="006D1679">
        <w:t>&lt;!--section=Physician_Services--&gt;</w:t>
      </w:r>
    </w:p>
    <w:p w:rsidR="007355F9" w:rsidRPr="006D1679" w:rsidRDefault="007355F9" w:rsidP="007355F9"/>
    <w:p w:rsidR="007355F9" w:rsidRPr="006D1679" w:rsidRDefault="007355F9" w:rsidP="007355F9">
      <w:pPr>
        <w:pStyle w:val="iBAAGStandardTextItalics"/>
        <w:rPr>
          <w:rFonts w:ascii="Times New Roman" w:hAnsi="Times New Roman"/>
        </w:rPr>
      </w:pPr>
      <w:r w:rsidRPr="006D16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6D1679" w:rsidRDefault="007355F9" w:rsidP="007355F9">
      <w:pPr>
        <w:pStyle w:val="iBAAGStandardText"/>
        <w:rPr>
          <w:rFonts w:ascii="Times New Roman" w:hAnsi="Times New Roman"/>
          <w:i/>
        </w:rPr>
      </w:pPr>
    </w:p>
    <w:p w:rsidR="007355F9" w:rsidRPr="006D1679" w:rsidRDefault="007355F9" w:rsidP="007355F9">
      <w:pPr>
        <w:rPr>
          <w:rStyle w:val="Hyperlink"/>
          <w:i/>
          <w:iCs/>
          <w:sz w:val="24"/>
          <w:szCs w:val="24"/>
        </w:rPr>
      </w:pPr>
      <w:r w:rsidRPr="006D1679">
        <w:rPr>
          <w:i/>
          <w:iCs/>
          <w:sz w:val="24"/>
          <w:szCs w:val="24"/>
        </w:rPr>
        <w:t xml:space="preserve">Providers, this summary is for members, to review the terms of your participation agreement, please visit </w:t>
      </w:r>
      <w:hyperlink r:id="rId16" w:history="1">
        <w:r w:rsidR="00DA5CBF" w:rsidRPr="006D1679">
          <w:rPr>
            <w:i/>
            <w:iCs/>
            <w:color w:val="0000FF"/>
            <w:sz w:val="24"/>
            <w:szCs w:val="24"/>
            <w:u w:val="single"/>
          </w:rPr>
          <w:t>uhcprovider.com</w:t>
        </w:r>
      </w:hyperlink>
    </w:p>
    <w:p w:rsidR="009C4BEF" w:rsidRPr="006D1679" w:rsidRDefault="009C4BEF" w:rsidP="0006458D"/>
    <w:p w:rsidR="009C4BEF" w:rsidRPr="006D1679" w:rsidRDefault="009C4BEF">
      <w:pPr>
        <w:pBdr>
          <w:top w:val="double" w:sz="6" w:space="1" w:color="auto"/>
          <w:bottom w:val="double" w:sz="6" w:space="1" w:color="auto"/>
        </w:pBdr>
        <w:jc w:val="center"/>
        <w:outlineLvl w:val="0"/>
        <w:rPr>
          <w:b/>
          <w:bCs/>
          <w:color w:val="0000FF"/>
          <w:sz w:val="28"/>
        </w:rPr>
      </w:pPr>
      <w:bookmarkStart w:id="82" w:name="Physician_Services"/>
      <w:r w:rsidRPr="006D1679">
        <w:rPr>
          <w:b/>
          <w:bCs/>
          <w:color w:val="0000FF"/>
          <w:sz w:val="28"/>
        </w:rPr>
        <w:t>PHYSICIAN SERVICES</w:t>
      </w:r>
    </w:p>
    <w:bookmarkEnd w:id="82"/>
    <w:p w:rsidR="009C4BEF" w:rsidRPr="006D167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D1679"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6D1679" w:rsidRDefault="00081F9B">
            <w:pPr>
              <w:pStyle w:val="TableHeaderText"/>
              <w:numPr>
                <w:ilvl w:val="12"/>
                <w:numId w:val="0"/>
              </w:numPr>
              <w:rPr>
                <w:color w:val="000000"/>
              </w:rPr>
            </w:pPr>
            <w:r w:rsidRPr="006D167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6D1679" w:rsidRDefault="00100DBF">
            <w:pPr>
              <w:pStyle w:val="TableHeaderText"/>
              <w:numPr>
                <w:ilvl w:val="12"/>
                <w:numId w:val="0"/>
              </w:numPr>
              <w:rPr>
                <w:color w:val="000000"/>
              </w:rPr>
            </w:pPr>
            <w:r w:rsidRPr="006D1679">
              <w:rPr>
                <w:color w:val="000000"/>
              </w:rPr>
              <w:t>HRA PP1 PLAN</w:t>
            </w:r>
            <w:r w:rsidR="00081F9B" w:rsidRPr="006D1679">
              <w:rPr>
                <w:color w:val="000000"/>
              </w:rPr>
              <w:t xml:space="preserve"> </w:t>
            </w:r>
          </w:p>
          <w:p w:rsidR="00081F9B" w:rsidRPr="006D1679" w:rsidRDefault="00081F9B">
            <w:pPr>
              <w:pStyle w:val="TableHeaderText"/>
              <w:numPr>
                <w:ilvl w:val="12"/>
                <w:numId w:val="0"/>
              </w:numPr>
              <w:rPr>
                <w:color w:val="000000"/>
              </w:rPr>
            </w:pPr>
          </w:p>
        </w:tc>
      </w:tr>
      <w:tr w:rsidR="00CC5282" w:rsidRPr="006D167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6D1679" w:rsidRDefault="00CC5282" w:rsidP="00E1622F">
            <w:pPr>
              <w:pStyle w:val="TableText"/>
              <w:numPr>
                <w:ilvl w:val="12"/>
                <w:numId w:val="0"/>
              </w:numPr>
              <w:rPr>
                <w:b/>
              </w:rPr>
            </w:pPr>
            <w:bookmarkStart w:id="83" w:name="Anesthesia"/>
            <w:r w:rsidRPr="006D1679">
              <w:rPr>
                <w:b/>
              </w:rPr>
              <w:t>Anesthesia</w:t>
            </w:r>
            <w:bookmarkEnd w:id="83"/>
          </w:p>
          <w:p w:rsidR="00CC5282" w:rsidRPr="006D1679"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6D1679" w:rsidRDefault="00CC5282" w:rsidP="00E1622F">
            <w:pPr>
              <w:pStyle w:val="TableTextCharCharCharCharChar"/>
              <w:rPr>
                <w:color w:val="FF00FF"/>
              </w:rPr>
            </w:pPr>
            <w:r w:rsidRPr="006D1679">
              <w:t xml:space="preserve">Services provided by facility based RAPLEs (i.e., radiologists, anesthesiologists, pathologists, labs, emergency room physicians) are covered as part of the facility benefit as described under </w:t>
            </w:r>
            <w:r w:rsidRPr="006D1679">
              <w:rPr>
                <w:b/>
                <w:bCs/>
                <w:i/>
              </w:rPr>
              <w:t>Hospital Inpatient Stay</w:t>
            </w:r>
            <w:r w:rsidRPr="006D1679">
              <w:t xml:space="preserve">, </w:t>
            </w:r>
            <w:r w:rsidRPr="006D1679">
              <w:rPr>
                <w:b/>
                <w:bCs/>
                <w:i/>
              </w:rPr>
              <w:t>Emergency Health Services</w:t>
            </w:r>
            <w:r w:rsidRPr="006D1679">
              <w:t xml:space="preserve"> or </w:t>
            </w:r>
            <w:r w:rsidRPr="006D1679">
              <w:rPr>
                <w:b/>
                <w:bCs/>
                <w:i/>
              </w:rPr>
              <w:t>Surgery - Outpatient</w:t>
            </w:r>
            <w:r w:rsidRPr="006D1679">
              <w:rPr>
                <w:b/>
                <w:bCs/>
              </w:rPr>
              <w:t xml:space="preserve"> </w:t>
            </w:r>
            <w:r w:rsidRPr="006D1679">
              <w:t>categories. RAPL services assoc</w:t>
            </w:r>
            <w:r w:rsidRPr="006D1679">
              <w:rPr>
                <w:color w:val="000000"/>
              </w:rPr>
              <w:t xml:space="preserve">iated with outpatient lab/diagnostics are described under the </w:t>
            </w:r>
            <w:r w:rsidRPr="006D1679">
              <w:rPr>
                <w:b/>
                <w:i/>
                <w:color w:val="000000"/>
              </w:rPr>
              <w:t>Lab, X-Ray and Diagnostic - Outpatient</w:t>
            </w:r>
            <w:r w:rsidRPr="006D1679">
              <w:rPr>
                <w:color w:val="000000"/>
              </w:rPr>
              <w:t xml:space="preserve"> benefit.</w:t>
            </w:r>
          </w:p>
        </w:tc>
      </w:tr>
      <w:tr w:rsidR="00EB3E9B" w:rsidRPr="006D1679" w:rsidTr="00A37CF4">
        <w:tc>
          <w:tcPr>
            <w:tcW w:w="2952" w:type="dxa"/>
            <w:tcBorders>
              <w:top w:val="single" w:sz="6" w:space="0" w:color="auto"/>
              <w:left w:val="single" w:sz="6" w:space="0" w:color="auto"/>
              <w:bottom w:val="single" w:sz="6" w:space="0" w:color="auto"/>
              <w:right w:val="single" w:sz="6" w:space="0" w:color="auto"/>
            </w:tcBorders>
            <w:shd w:val="pct5" w:color="auto" w:fill="FFFFFF"/>
          </w:tcPr>
          <w:p w:rsidR="00EB3E9B" w:rsidRPr="006D1679" w:rsidRDefault="00EB3E9B" w:rsidP="008D6BC1">
            <w:pPr>
              <w:pStyle w:val="TableText"/>
              <w:rPr>
                <w:b/>
                <w:color w:val="000000"/>
                <w:szCs w:val="24"/>
              </w:rPr>
            </w:pPr>
            <w:bookmarkStart w:id="84" w:name="Hemophilia_Program"/>
            <w:r w:rsidRPr="006D1679">
              <w:rPr>
                <w:b/>
                <w:color w:val="000000"/>
                <w:szCs w:val="24"/>
              </w:rPr>
              <w:t>Hemophilia Program</w:t>
            </w:r>
            <w:bookmarkEnd w:id="84"/>
          </w:p>
          <w:p w:rsidR="00EB3E9B" w:rsidRPr="006D1679" w:rsidRDefault="00EB3E9B" w:rsidP="008D6BC1">
            <w:pPr>
              <w:pStyle w:val="TableText"/>
              <w:rPr>
                <w:color w:val="000000"/>
                <w:szCs w:val="24"/>
              </w:rPr>
            </w:pPr>
          </w:p>
          <w:p w:rsidR="00EB3E9B" w:rsidRPr="006D1679" w:rsidRDefault="00EB3E9B" w:rsidP="00EB3E9B">
            <w:pPr>
              <w:pStyle w:val="TableText"/>
              <w:rPr>
                <w:b/>
                <w:color w:val="000000"/>
                <w:szCs w:val="24"/>
              </w:rPr>
            </w:pPr>
            <w:r w:rsidRPr="006D1679">
              <w:rPr>
                <w:b/>
                <w:color w:val="000000"/>
                <w:szCs w:val="24"/>
                <w:u w:val="single"/>
              </w:rPr>
              <w:t>Self Administration/Self Infusing</w:t>
            </w:r>
            <w:r w:rsidRPr="006D1679">
              <w:rPr>
                <w:b/>
                <w:color w:val="000000"/>
                <w:szCs w:val="24"/>
              </w:rPr>
              <w:t xml:space="preserve">: </w:t>
            </w:r>
          </w:p>
          <w:p w:rsidR="00EB3E9B" w:rsidRPr="006D1679" w:rsidRDefault="00EB3E9B" w:rsidP="00EB3E9B">
            <w:pPr>
              <w:pStyle w:val="TableText"/>
              <w:rPr>
                <w:color w:val="000000"/>
                <w:szCs w:val="24"/>
              </w:rPr>
            </w:pPr>
            <w:r w:rsidRPr="006D1679">
              <w:rPr>
                <w:noProof/>
                <w:szCs w:val="24"/>
              </w:rPr>
              <w:drawing>
                <wp:anchor distT="0" distB="0" distL="114300" distR="114300" simplePos="0" relativeHeight="251657216" behindDoc="0" locked="0" layoutInCell="1" allowOverlap="0" wp14:anchorId="43778D46" wp14:editId="5C73810F">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6D1679">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EB3E9B" w:rsidRPr="006D1679" w:rsidRDefault="00EB3E9B" w:rsidP="00EB3E9B">
            <w:pPr>
              <w:pStyle w:val="TableText"/>
              <w:rPr>
                <w:color w:val="000000"/>
                <w:szCs w:val="24"/>
              </w:rPr>
            </w:pPr>
          </w:p>
          <w:p w:rsidR="00EB3E9B" w:rsidRPr="006D1679" w:rsidRDefault="00EB3E9B" w:rsidP="00EB3E9B">
            <w:pPr>
              <w:pStyle w:val="TableText"/>
              <w:rPr>
                <w:color w:val="000000"/>
                <w:szCs w:val="24"/>
              </w:rPr>
            </w:pPr>
          </w:p>
          <w:p w:rsidR="00EB3E9B" w:rsidRPr="006D1679" w:rsidRDefault="00EB3E9B" w:rsidP="00EB3E9B">
            <w:pPr>
              <w:pStyle w:val="TableText"/>
              <w:rPr>
                <w:b/>
                <w:color w:val="000000"/>
                <w:szCs w:val="24"/>
              </w:rPr>
            </w:pPr>
            <w:r w:rsidRPr="006D1679">
              <w:rPr>
                <w:b/>
                <w:color w:val="000000"/>
                <w:szCs w:val="24"/>
                <w:u w:val="single"/>
              </w:rPr>
              <w:t>Assisted Administration / Nursing Assistance</w:t>
            </w:r>
            <w:r w:rsidRPr="006D1679">
              <w:rPr>
                <w:b/>
                <w:color w:val="000000"/>
                <w:szCs w:val="24"/>
              </w:rPr>
              <w:t>:</w:t>
            </w:r>
          </w:p>
          <w:p w:rsidR="00EB3E9B" w:rsidRPr="006D1679" w:rsidRDefault="00EB3E9B" w:rsidP="00EB3E9B">
            <w:pPr>
              <w:pStyle w:val="TableText"/>
              <w:rPr>
                <w:color w:val="000000"/>
                <w:szCs w:val="24"/>
              </w:rPr>
            </w:pPr>
            <w:r w:rsidRPr="006D1679">
              <w:rPr>
                <w:noProof/>
                <w:szCs w:val="24"/>
              </w:rPr>
              <w:drawing>
                <wp:anchor distT="0" distB="0" distL="114300" distR="114300" simplePos="0" relativeHeight="251659264" behindDoc="0" locked="0" layoutInCell="1" allowOverlap="1" wp14:anchorId="562AF2FE" wp14:editId="48B8CC3F">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6D1679">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EB3E9B" w:rsidRPr="006D1679" w:rsidRDefault="00EB3E9B" w:rsidP="008D6BC1">
            <w:pPr>
              <w:pStyle w:val="TableText"/>
              <w:rPr>
                <w:color w:val="000000"/>
                <w:szCs w:val="24"/>
              </w:rPr>
            </w:pPr>
          </w:p>
          <w:p w:rsidR="00EB3E9B" w:rsidRPr="006D1679" w:rsidRDefault="00EB3E9B" w:rsidP="008D6BC1">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B3E9B" w:rsidRPr="006D1679" w:rsidRDefault="00EB3E9B" w:rsidP="003366D0">
            <w:pPr>
              <w:pStyle w:val="TableText"/>
              <w:rPr>
                <w:color w:val="000000"/>
                <w:szCs w:val="24"/>
              </w:rPr>
            </w:pPr>
            <w:r w:rsidRPr="006D1679">
              <w:rPr>
                <w:color w:val="000000"/>
                <w:szCs w:val="24"/>
              </w:rPr>
              <w:t xml:space="preserve">As a person who is enrolled in the </w:t>
            </w:r>
            <w:r w:rsidRPr="006D1679">
              <w:rPr>
                <w:b/>
                <w:color w:val="000000"/>
                <w:szCs w:val="24"/>
              </w:rPr>
              <w:t>UnitedHealthcare's Hemophilia Program</w:t>
            </w:r>
            <w:r w:rsidRPr="006D1679">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EB3E9B" w:rsidRPr="006D1679" w:rsidRDefault="00EB3E9B" w:rsidP="003366D0">
            <w:pPr>
              <w:pStyle w:val="TableText"/>
              <w:rPr>
                <w:color w:val="000000"/>
                <w:szCs w:val="24"/>
              </w:rPr>
            </w:pPr>
          </w:p>
          <w:p w:rsidR="00EB3E9B" w:rsidRPr="006D1679" w:rsidRDefault="00EB3E9B" w:rsidP="003366D0">
            <w:pPr>
              <w:pStyle w:val="TableText"/>
              <w:rPr>
                <w:b/>
                <w:color w:val="000000"/>
                <w:szCs w:val="24"/>
                <w:u w:val="single"/>
              </w:rPr>
            </w:pPr>
            <w:r w:rsidRPr="006D1679">
              <w:rPr>
                <w:b/>
                <w:color w:val="000000"/>
                <w:szCs w:val="24"/>
                <w:u w:val="single"/>
              </w:rPr>
              <w:t>This program does not determine coverage or if we will pay Hemophilia factor medications.</w:t>
            </w:r>
          </w:p>
          <w:p w:rsidR="00EB3E9B" w:rsidRPr="006D1679" w:rsidRDefault="00EB3E9B" w:rsidP="003366D0">
            <w:pPr>
              <w:pStyle w:val="TableText"/>
              <w:rPr>
                <w:b/>
                <w:color w:val="000000"/>
                <w:szCs w:val="24"/>
              </w:rPr>
            </w:pPr>
          </w:p>
          <w:p w:rsidR="00EB3E9B" w:rsidRPr="006D1679" w:rsidRDefault="00EB3E9B" w:rsidP="003366D0">
            <w:pPr>
              <w:pStyle w:val="TableText"/>
              <w:rPr>
                <w:b/>
                <w:color w:val="000000"/>
                <w:szCs w:val="24"/>
              </w:rPr>
            </w:pPr>
            <w:r w:rsidRPr="006D1679">
              <w:rPr>
                <w:b/>
                <w:color w:val="000000"/>
                <w:szCs w:val="24"/>
              </w:rPr>
              <w:t>The following is covered</w:t>
            </w:r>
            <w:r w:rsidRPr="006D1679">
              <w:rPr>
                <w:b/>
                <w:color w:val="FF00FF"/>
                <w:szCs w:val="24"/>
              </w:rPr>
              <w:t xml:space="preserve"> </w:t>
            </w:r>
            <w:r w:rsidRPr="006D1679">
              <w:rPr>
                <w:b/>
                <w:color w:val="000000"/>
                <w:szCs w:val="24"/>
              </w:rPr>
              <w:t>under the Specialty Pharmacy program:</w:t>
            </w:r>
          </w:p>
          <w:p w:rsidR="00EB3E9B" w:rsidRPr="006D1679" w:rsidRDefault="00EB3E9B" w:rsidP="003366D0">
            <w:pPr>
              <w:pStyle w:val="TableText"/>
              <w:numPr>
                <w:ilvl w:val="0"/>
                <w:numId w:val="5"/>
              </w:numPr>
              <w:rPr>
                <w:color w:val="000000"/>
                <w:szCs w:val="24"/>
              </w:rPr>
            </w:pPr>
            <w:r w:rsidRPr="006D1679">
              <w:rPr>
                <w:color w:val="000000"/>
                <w:szCs w:val="24"/>
              </w:rPr>
              <w:t>Hemophilia</w:t>
            </w:r>
          </w:p>
          <w:p w:rsidR="00EB3E9B" w:rsidRPr="006D1679" w:rsidRDefault="00EB3E9B" w:rsidP="003366D0">
            <w:pPr>
              <w:pStyle w:val="TableText"/>
              <w:rPr>
                <w:color w:val="000000"/>
                <w:szCs w:val="24"/>
              </w:rPr>
            </w:pPr>
          </w:p>
          <w:p w:rsidR="00EB3E9B" w:rsidRPr="006D1679" w:rsidRDefault="00EB3E9B" w:rsidP="008D6BC1">
            <w:pPr>
              <w:rPr>
                <w:sz w:val="24"/>
                <w:szCs w:val="24"/>
              </w:rPr>
            </w:pPr>
            <w:r w:rsidRPr="006D1679">
              <w:rPr>
                <w:sz w:val="24"/>
                <w:szCs w:val="24"/>
              </w:rPr>
              <w:t xml:space="preserve">To get information about hemophilia medications or to find a designated pharmacy, click </w:t>
            </w:r>
            <w:hyperlink r:id="rId19" w:history="1">
              <w:r w:rsidRPr="006D1679">
                <w:rPr>
                  <w:rFonts w:eastAsiaTheme="minorHAnsi"/>
                  <w:b/>
                  <w:color w:val="3333FF"/>
                  <w:sz w:val="24"/>
                  <w:szCs w:val="24"/>
                  <w:u w:val="single"/>
                </w:rPr>
                <w:t>here</w:t>
              </w:r>
            </w:hyperlink>
            <w:r w:rsidRPr="006D1679">
              <w:rPr>
                <w:sz w:val="24"/>
                <w:szCs w:val="24"/>
              </w:rPr>
              <w:t xml:space="preserve"> or call the toll-free number on your health plan ID card.</w:t>
            </w:r>
          </w:p>
        </w:tc>
      </w:tr>
      <w:tr w:rsidR="00081F9B" w:rsidRPr="006D167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081F9B">
            <w:pPr>
              <w:pStyle w:val="TableText"/>
              <w:numPr>
                <w:ilvl w:val="12"/>
                <w:numId w:val="0"/>
              </w:numPr>
              <w:rPr>
                <w:b/>
              </w:rPr>
            </w:pPr>
            <w:bookmarkStart w:id="85" w:name="Injections_received_in_a_Physicians_Offi"/>
            <w:r w:rsidRPr="006D1679">
              <w:rPr>
                <w:b/>
              </w:rPr>
              <w:t>Injections received in a Physician's Office</w:t>
            </w:r>
            <w:bookmarkEnd w:id="85"/>
          </w:p>
          <w:p w:rsidR="00081F9B" w:rsidRPr="006D1679" w:rsidRDefault="00081F9B">
            <w:pPr>
              <w:pStyle w:val="TableText"/>
              <w:numPr>
                <w:ilvl w:val="12"/>
                <w:numId w:val="0"/>
              </w:numPr>
              <w:rPr>
                <w:b/>
              </w:rPr>
            </w:pPr>
          </w:p>
          <w:p w:rsidR="00081F9B" w:rsidRPr="006D1679" w:rsidRDefault="00081F9B">
            <w:pPr>
              <w:pStyle w:val="TableText"/>
              <w:numPr>
                <w:ilvl w:val="12"/>
                <w:numId w:val="0"/>
              </w:numPr>
              <w:rPr>
                <w:b/>
              </w:rPr>
            </w:pPr>
            <w:r w:rsidRPr="006D1679">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742883">
            <w:pPr>
              <w:pStyle w:val="TableText"/>
              <w:numPr>
                <w:ilvl w:val="12"/>
                <w:numId w:val="0"/>
              </w:numPr>
              <w:rPr>
                <w:bCs/>
              </w:rPr>
            </w:pPr>
            <w:r w:rsidRPr="006D1679">
              <w:rPr>
                <w:b/>
                <w:color w:val="0000FF"/>
              </w:rPr>
              <w:t>80%</w:t>
            </w:r>
            <w:r w:rsidR="00081F9B" w:rsidRPr="006D1679">
              <w:rPr>
                <w:b/>
                <w:color w:val="0000FF"/>
              </w:rPr>
              <w:t xml:space="preserve"> </w:t>
            </w:r>
            <w:r w:rsidR="00081F9B" w:rsidRPr="006D1679">
              <w:rPr>
                <w:bCs/>
                <w:color w:val="000000"/>
              </w:rPr>
              <w:t>of eligible expenses</w:t>
            </w:r>
            <w:r w:rsidR="00081F9B" w:rsidRPr="006D1679">
              <w:rPr>
                <w:bCs/>
                <w:color w:val="0000FF"/>
              </w:rPr>
              <w:t xml:space="preserve"> </w:t>
            </w:r>
            <w:r w:rsidR="00081F9B" w:rsidRPr="006D1679">
              <w:rPr>
                <w:bCs/>
              </w:rPr>
              <w:t xml:space="preserve">after satisfying </w:t>
            </w:r>
            <w:r w:rsidR="00081F9B" w:rsidRPr="006D1679">
              <w:rPr>
                <w:color w:val="000000"/>
              </w:rPr>
              <w:t xml:space="preserve">the </w:t>
            </w:r>
            <w:r w:rsidR="00081F9B" w:rsidRPr="006D1679">
              <w:t>deductible</w:t>
            </w:r>
            <w:r w:rsidR="00081F9B" w:rsidRPr="006D1679">
              <w:rPr>
                <w:bCs/>
              </w:rPr>
              <w:t>.</w:t>
            </w:r>
          </w:p>
          <w:p w:rsidR="00A075E9" w:rsidRPr="006D1679" w:rsidRDefault="00A075E9" w:rsidP="00A075E9">
            <w:pPr>
              <w:pStyle w:val="TableTextCharChar"/>
              <w:numPr>
                <w:ilvl w:val="12"/>
                <w:numId w:val="0"/>
              </w:numPr>
            </w:pPr>
          </w:p>
          <w:p w:rsidR="00A075E9" w:rsidRPr="006D1679" w:rsidRDefault="00A075E9" w:rsidP="00A075E9">
            <w:pPr>
              <w:rPr>
                <w:rFonts w:cs="Verdana"/>
                <w:b/>
              </w:rPr>
            </w:pPr>
            <w:r w:rsidRPr="006D1679">
              <w:rPr>
                <w:rFonts w:cs="Verdana"/>
                <w:b/>
                <w:sz w:val="24"/>
                <w:szCs w:val="24"/>
              </w:rPr>
              <w:t>Members can receive Shingles Injections/Shot if they are referred to the Pharmacy for this service as well as in the Provider's office.</w:t>
            </w:r>
          </w:p>
          <w:p w:rsidR="00081F9B" w:rsidRPr="006D1679" w:rsidRDefault="00081F9B">
            <w:pPr>
              <w:pStyle w:val="TableText"/>
              <w:numPr>
                <w:ilvl w:val="12"/>
                <w:numId w:val="0"/>
              </w:numPr>
            </w:pPr>
          </w:p>
          <w:p w:rsidR="00081F9B" w:rsidRPr="006D1679" w:rsidRDefault="00081F9B" w:rsidP="002B50A4">
            <w:pPr>
              <w:pStyle w:val="TableText"/>
              <w:numPr>
                <w:ilvl w:val="12"/>
                <w:numId w:val="0"/>
              </w:numPr>
            </w:pPr>
          </w:p>
        </w:tc>
      </w:tr>
      <w:tr w:rsidR="00CC5282" w:rsidRPr="006D167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6D1679" w:rsidRDefault="00CC5282" w:rsidP="00E1622F">
            <w:pPr>
              <w:numPr>
                <w:ilvl w:val="12"/>
                <w:numId w:val="0"/>
              </w:numPr>
              <w:rPr>
                <w:b/>
                <w:sz w:val="24"/>
                <w:szCs w:val="24"/>
              </w:rPr>
            </w:pPr>
            <w:bookmarkStart w:id="86" w:name="Nutritional_Counseling"/>
            <w:r w:rsidRPr="006D1679">
              <w:rPr>
                <w:b/>
                <w:sz w:val="24"/>
                <w:szCs w:val="24"/>
              </w:rPr>
              <w:t>Nutritional Counseling</w:t>
            </w:r>
            <w:bookmarkEnd w:id="86"/>
          </w:p>
          <w:p w:rsidR="00CC5282" w:rsidRPr="006D1679" w:rsidRDefault="00CC5282" w:rsidP="00E1622F">
            <w:pPr>
              <w:numPr>
                <w:ilvl w:val="12"/>
                <w:numId w:val="0"/>
              </w:numPr>
              <w:rPr>
                <w:b/>
                <w:sz w:val="24"/>
                <w:szCs w:val="24"/>
              </w:rPr>
            </w:pPr>
          </w:p>
          <w:p w:rsidR="00CC5282" w:rsidRPr="006D1679" w:rsidRDefault="00CC5282" w:rsidP="00E1622F">
            <w:pPr>
              <w:rPr>
                <w:sz w:val="24"/>
                <w:szCs w:val="24"/>
              </w:rPr>
            </w:pPr>
            <w:r w:rsidRPr="006D1679">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6D1679" w:rsidRDefault="00CC5282" w:rsidP="00E1622F">
            <w:pPr>
              <w:rPr>
                <w:sz w:val="24"/>
                <w:szCs w:val="24"/>
              </w:rPr>
            </w:pPr>
          </w:p>
          <w:p w:rsidR="00CC5282" w:rsidRPr="006D1679" w:rsidRDefault="00CC5282" w:rsidP="00E1622F">
            <w:pPr>
              <w:rPr>
                <w:sz w:val="24"/>
                <w:szCs w:val="24"/>
              </w:rPr>
            </w:pPr>
            <w:r w:rsidRPr="006D1679">
              <w:rPr>
                <w:sz w:val="24"/>
                <w:szCs w:val="24"/>
              </w:rPr>
              <w:t>Some examples of such medical conditions include:</w:t>
            </w:r>
          </w:p>
          <w:p w:rsidR="00CC5282" w:rsidRPr="006D1679" w:rsidRDefault="00CC5282" w:rsidP="00E1622F">
            <w:pPr>
              <w:rPr>
                <w:sz w:val="24"/>
                <w:szCs w:val="24"/>
              </w:rPr>
            </w:pPr>
            <w:r w:rsidRPr="006D1679">
              <w:rPr>
                <w:color w:val="000000"/>
                <w:sz w:val="24"/>
                <w:szCs w:val="24"/>
              </w:rPr>
              <w:t xml:space="preserve">●   </w:t>
            </w:r>
            <w:r w:rsidRPr="006D1679">
              <w:rPr>
                <w:sz w:val="24"/>
                <w:szCs w:val="24"/>
              </w:rPr>
              <w:t>Coronary artery disease;</w:t>
            </w:r>
          </w:p>
          <w:p w:rsidR="00CC5282" w:rsidRPr="006D1679" w:rsidRDefault="00CC5282" w:rsidP="00E1622F">
            <w:pPr>
              <w:ind w:left="288" w:hanging="288"/>
              <w:rPr>
                <w:sz w:val="24"/>
                <w:szCs w:val="24"/>
              </w:rPr>
            </w:pPr>
            <w:r w:rsidRPr="006D1679">
              <w:rPr>
                <w:color w:val="000000"/>
                <w:sz w:val="24"/>
                <w:szCs w:val="24"/>
              </w:rPr>
              <w:t xml:space="preserve">●   </w:t>
            </w:r>
            <w:r w:rsidRPr="006D1679">
              <w:rPr>
                <w:sz w:val="24"/>
                <w:szCs w:val="24"/>
              </w:rPr>
              <w:t>Congestive heart failure;</w:t>
            </w:r>
          </w:p>
          <w:p w:rsidR="00CC5282" w:rsidRPr="006D1679" w:rsidRDefault="00CC5282" w:rsidP="00E1622F">
            <w:pPr>
              <w:ind w:left="288" w:hanging="288"/>
              <w:rPr>
                <w:sz w:val="24"/>
                <w:szCs w:val="24"/>
              </w:rPr>
            </w:pPr>
            <w:r w:rsidRPr="006D1679">
              <w:rPr>
                <w:color w:val="000000"/>
                <w:sz w:val="24"/>
                <w:szCs w:val="24"/>
              </w:rPr>
              <w:t xml:space="preserve">●   </w:t>
            </w:r>
            <w:r w:rsidRPr="006D1679">
              <w:rPr>
                <w:sz w:val="24"/>
                <w:szCs w:val="24"/>
              </w:rPr>
              <w:t>Severe obstructive airway disease;</w:t>
            </w:r>
          </w:p>
          <w:p w:rsidR="00CC5282" w:rsidRPr="006D1679" w:rsidRDefault="00CC5282" w:rsidP="00E1622F">
            <w:pPr>
              <w:rPr>
                <w:sz w:val="24"/>
                <w:szCs w:val="24"/>
              </w:rPr>
            </w:pPr>
            <w:r w:rsidRPr="006D1679">
              <w:rPr>
                <w:color w:val="000000"/>
                <w:sz w:val="24"/>
                <w:szCs w:val="24"/>
              </w:rPr>
              <w:t xml:space="preserve">●   </w:t>
            </w:r>
            <w:r w:rsidRPr="006D1679">
              <w:rPr>
                <w:sz w:val="24"/>
                <w:szCs w:val="24"/>
              </w:rPr>
              <w:t>Gout;</w:t>
            </w:r>
          </w:p>
          <w:p w:rsidR="00CC5282" w:rsidRPr="006D1679" w:rsidRDefault="00CC5282" w:rsidP="00E1622F">
            <w:pPr>
              <w:rPr>
                <w:sz w:val="24"/>
                <w:szCs w:val="24"/>
              </w:rPr>
            </w:pPr>
            <w:r w:rsidRPr="006D1679">
              <w:rPr>
                <w:color w:val="000000"/>
                <w:sz w:val="24"/>
                <w:szCs w:val="24"/>
              </w:rPr>
              <w:t xml:space="preserve">●   </w:t>
            </w:r>
            <w:r w:rsidRPr="006D1679">
              <w:rPr>
                <w:sz w:val="24"/>
                <w:szCs w:val="24"/>
              </w:rPr>
              <w:t>Renal failure;</w:t>
            </w:r>
          </w:p>
          <w:p w:rsidR="00CC5282" w:rsidRPr="006D1679" w:rsidRDefault="00CC5282" w:rsidP="00E1622F">
            <w:pPr>
              <w:rPr>
                <w:sz w:val="24"/>
                <w:szCs w:val="24"/>
              </w:rPr>
            </w:pPr>
            <w:r w:rsidRPr="006D1679">
              <w:rPr>
                <w:color w:val="000000"/>
                <w:sz w:val="24"/>
                <w:szCs w:val="24"/>
              </w:rPr>
              <w:t xml:space="preserve">●   </w:t>
            </w:r>
            <w:r w:rsidRPr="006D1679">
              <w:rPr>
                <w:sz w:val="24"/>
                <w:szCs w:val="24"/>
              </w:rPr>
              <w:t>Phenylketonuria; and</w:t>
            </w:r>
          </w:p>
          <w:p w:rsidR="00CC5282" w:rsidRPr="006D1679" w:rsidRDefault="00CC5282" w:rsidP="00E1622F">
            <w:pPr>
              <w:rPr>
                <w:sz w:val="24"/>
                <w:szCs w:val="24"/>
              </w:rPr>
            </w:pPr>
            <w:r w:rsidRPr="006D1679">
              <w:rPr>
                <w:color w:val="000000"/>
                <w:sz w:val="24"/>
                <w:szCs w:val="24"/>
              </w:rPr>
              <w:t xml:space="preserve">●   </w:t>
            </w:r>
            <w:r w:rsidRPr="006D1679">
              <w:rPr>
                <w:sz w:val="24"/>
                <w:szCs w:val="24"/>
              </w:rPr>
              <w:t>Hyperlipidemias.</w:t>
            </w:r>
          </w:p>
          <w:p w:rsidR="00CC5282" w:rsidRPr="006D1679" w:rsidRDefault="00CC5282" w:rsidP="00E1622F">
            <w:pPr>
              <w:rPr>
                <w:sz w:val="24"/>
                <w:szCs w:val="24"/>
              </w:rPr>
            </w:pPr>
          </w:p>
          <w:p w:rsidR="00CC5282" w:rsidRPr="006D1679" w:rsidRDefault="00CC5282" w:rsidP="00E1622F">
            <w:pPr>
              <w:numPr>
                <w:ilvl w:val="12"/>
                <w:numId w:val="0"/>
              </w:numPr>
              <w:rPr>
                <w:sz w:val="24"/>
                <w:szCs w:val="24"/>
              </w:rPr>
            </w:pPr>
            <w:r w:rsidRPr="006D1679">
              <w:rPr>
                <w:sz w:val="24"/>
                <w:szCs w:val="24"/>
              </w:rPr>
              <w:t>The following services are not covered:</w:t>
            </w:r>
          </w:p>
          <w:p w:rsidR="00CC5282" w:rsidRPr="006D1679" w:rsidRDefault="00CC5282" w:rsidP="00E1622F">
            <w:pPr>
              <w:ind w:left="288" w:hanging="288"/>
              <w:rPr>
                <w:sz w:val="24"/>
                <w:szCs w:val="24"/>
              </w:rPr>
            </w:pPr>
            <w:r w:rsidRPr="006D1679">
              <w:rPr>
                <w:color w:val="000000"/>
                <w:sz w:val="24"/>
                <w:szCs w:val="24"/>
              </w:rPr>
              <w:t xml:space="preserve">●   </w:t>
            </w:r>
            <w:r w:rsidRPr="006D1679">
              <w:rPr>
                <w:sz w:val="24"/>
                <w:szCs w:val="24"/>
              </w:rPr>
              <w:t xml:space="preserve">Nutritional counseling for either individuals or groups, except as </w:t>
            </w:r>
            <w:r w:rsidR="00FB31F2" w:rsidRPr="006D1679">
              <w:rPr>
                <w:sz w:val="24"/>
                <w:szCs w:val="24"/>
              </w:rPr>
              <w:t>identified under Diabetes Services and except as defined in this category</w:t>
            </w:r>
            <w:r w:rsidRPr="006D1679">
              <w:rPr>
                <w:sz w:val="24"/>
                <w:szCs w:val="24"/>
              </w:rPr>
              <w:t>;</w:t>
            </w:r>
          </w:p>
          <w:p w:rsidR="00CC5282" w:rsidRPr="006D1679" w:rsidRDefault="00CC5282" w:rsidP="00E1622F">
            <w:pPr>
              <w:ind w:left="288" w:hanging="288"/>
              <w:rPr>
                <w:sz w:val="24"/>
                <w:szCs w:val="24"/>
              </w:rPr>
            </w:pPr>
            <w:r w:rsidRPr="006D1679">
              <w:rPr>
                <w:color w:val="000000"/>
                <w:sz w:val="24"/>
                <w:szCs w:val="24"/>
              </w:rPr>
              <w:t xml:space="preserve">●   </w:t>
            </w:r>
            <w:r w:rsidRPr="006D1679">
              <w:rPr>
                <w:sz w:val="24"/>
                <w:szCs w:val="24"/>
              </w:rPr>
              <w:t>Nutritional or cosmetic therapy using high dose or mega quantities of vitamins, minerals or elements, and other nutrition based therapy,</w:t>
            </w:r>
          </w:p>
          <w:p w:rsidR="00CC5282" w:rsidRPr="006D1679" w:rsidRDefault="00CC5282" w:rsidP="00E1622F">
            <w:pPr>
              <w:rPr>
                <w:sz w:val="24"/>
                <w:szCs w:val="24"/>
              </w:rPr>
            </w:pPr>
            <w:r w:rsidRPr="006D1679">
              <w:rPr>
                <w:color w:val="000000"/>
                <w:sz w:val="24"/>
                <w:szCs w:val="24"/>
              </w:rPr>
              <w:t xml:space="preserve">●   </w:t>
            </w:r>
            <w:r w:rsidRPr="006D1679">
              <w:rPr>
                <w:sz w:val="24"/>
                <w:szCs w:val="24"/>
              </w:rPr>
              <w:t xml:space="preserve">Food of any kind unless </w:t>
            </w:r>
          </w:p>
          <w:p w:rsidR="00CC5282" w:rsidRPr="006D1679" w:rsidRDefault="00CC5282" w:rsidP="00E1622F">
            <w:pPr>
              <w:ind w:left="288"/>
              <w:rPr>
                <w:sz w:val="24"/>
                <w:szCs w:val="24"/>
              </w:rPr>
            </w:pPr>
            <w:r w:rsidRPr="006D1679">
              <w:rPr>
                <w:sz w:val="24"/>
                <w:szCs w:val="24"/>
              </w:rPr>
              <w:t>it is the only source of nutrition.  Foods that are not covered include:</w:t>
            </w:r>
          </w:p>
          <w:p w:rsidR="00CC5282" w:rsidRPr="006D1679" w:rsidRDefault="00CC5282" w:rsidP="00E1622F">
            <w:pPr>
              <w:ind w:left="360"/>
              <w:rPr>
                <w:sz w:val="24"/>
                <w:szCs w:val="24"/>
              </w:rPr>
            </w:pPr>
            <w:r w:rsidRPr="006D1679">
              <w:rPr>
                <w:color w:val="000000"/>
                <w:sz w:val="24"/>
                <w:szCs w:val="24"/>
              </w:rPr>
              <w:t xml:space="preserve">●   </w:t>
            </w:r>
            <w:r w:rsidRPr="006D1679">
              <w:rPr>
                <w:sz w:val="24"/>
                <w:szCs w:val="24"/>
              </w:rPr>
              <w:t xml:space="preserve">Enteral feedings and </w:t>
            </w:r>
          </w:p>
          <w:p w:rsidR="00CC5282" w:rsidRPr="006D1679" w:rsidRDefault="00CC5282" w:rsidP="00E1622F">
            <w:pPr>
              <w:ind w:left="648"/>
              <w:rPr>
                <w:sz w:val="24"/>
                <w:szCs w:val="24"/>
              </w:rPr>
            </w:pPr>
            <w:r w:rsidRPr="006D1679">
              <w:rPr>
                <w:sz w:val="24"/>
                <w:szCs w:val="24"/>
              </w:rPr>
              <w:t>other nutritional and electrolyte formulas, including infant formula and donor breast milk;</w:t>
            </w:r>
          </w:p>
          <w:p w:rsidR="00CC5282" w:rsidRPr="006D1679" w:rsidRDefault="00CC5282" w:rsidP="00E1622F">
            <w:pPr>
              <w:ind w:left="648" w:hanging="288"/>
              <w:rPr>
                <w:sz w:val="24"/>
                <w:szCs w:val="24"/>
              </w:rPr>
            </w:pPr>
            <w:r w:rsidRPr="006D1679">
              <w:rPr>
                <w:color w:val="000000"/>
                <w:sz w:val="24"/>
                <w:szCs w:val="24"/>
              </w:rPr>
              <w:t xml:space="preserve">●   </w:t>
            </w:r>
            <w:r w:rsidRPr="006D1679">
              <w:rPr>
                <w:sz w:val="24"/>
                <w:szCs w:val="24"/>
              </w:rPr>
              <w:t>Foods to control weight, treat obesity (including liquid diets), lower cholesterol or control diabetes;</w:t>
            </w:r>
          </w:p>
          <w:p w:rsidR="00CC5282" w:rsidRPr="006D1679" w:rsidRDefault="00CC5282" w:rsidP="00E1622F">
            <w:pPr>
              <w:ind w:left="360"/>
              <w:rPr>
                <w:sz w:val="24"/>
                <w:szCs w:val="24"/>
              </w:rPr>
            </w:pPr>
            <w:r w:rsidRPr="006D1679">
              <w:rPr>
                <w:color w:val="000000"/>
                <w:sz w:val="24"/>
                <w:szCs w:val="24"/>
              </w:rPr>
              <w:t xml:space="preserve">●   </w:t>
            </w:r>
            <w:r w:rsidRPr="006D1679">
              <w:rPr>
                <w:sz w:val="24"/>
                <w:szCs w:val="24"/>
              </w:rPr>
              <w:t xml:space="preserve">Oral vitamins and </w:t>
            </w:r>
          </w:p>
          <w:p w:rsidR="00CC5282" w:rsidRPr="006D1679" w:rsidRDefault="00CC5282" w:rsidP="00E1622F">
            <w:pPr>
              <w:ind w:left="648"/>
              <w:rPr>
                <w:sz w:val="24"/>
                <w:szCs w:val="24"/>
              </w:rPr>
            </w:pPr>
            <w:r w:rsidRPr="006D1679">
              <w:rPr>
                <w:sz w:val="24"/>
                <w:szCs w:val="24"/>
              </w:rPr>
              <w:t>minerals;</w:t>
            </w:r>
          </w:p>
          <w:p w:rsidR="00CC5282" w:rsidRPr="006D1679" w:rsidRDefault="00CC5282" w:rsidP="00E1622F">
            <w:pPr>
              <w:ind w:left="360"/>
              <w:rPr>
                <w:sz w:val="24"/>
                <w:szCs w:val="24"/>
              </w:rPr>
            </w:pPr>
            <w:r w:rsidRPr="006D1679">
              <w:rPr>
                <w:color w:val="000000"/>
                <w:sz w:val="24"/>
                <w:szCs w:val="24"/>
              </w:rPr>
              <w:t xml:space="preserve">●   </w:t>
            </w:r>
            <w:r w:rsidRPr="006D1679">
              <w:rPr>
                <w:sz w:val="24"/>
                <w:szCs w:val="24"/>
              </w:rPr>
              <w:t xml:space="preserve">Meals you can order </w:t>
            </w:r>
          </w:p>
          <w:p w:rsidR="00CC5282" w:rsidRPr="006D1679" w:rsidRDefault="00CC5282" w:rsidP="00E1622F">
            <w:pPr>
              <w:ind w:left="648"/>
              <w:rPr>
                <w:sz w:val="24"/>
                <w:szCs w:val="24"/>
              </w:rPr>
            </w:pPr>
            <w:r w:rsidRPr="006D1679">
              <w:rPr>
                <w:sz w:val="24"/>
                <w:szCs w:val="24"/>
              </w:rPr>
              <w:t>from a menu, for an additional charge, during an Inpatient Stay; and</w:t>
            </w:r>
          </w:p>
          <w:p w:rsidR="00CC5282" w:rsidRPr="006D1679" w:rsidRDefault="00CC5282" w:rsidP="00E1622F">
            <w:pPr>
              <w:ind w:left="360"/>
              <w:rPr>
                <w:sz w:val="24"/>
                <w:szCs w:val="24"/>
              </w:rPr>
            </w:pPr>
            <w:r w:rsidRPr="006D1679">
              <w:rPr>
                <w:color w:val="000000"/>
                <w:sz w:val="24"/>
                <w:szCs w:val="24"/>
              </w:rPr>
              <w:t xml:space="preserve">●   </w:t>
            </w:r>
            <w:r w:rsidRPr="006D1679">
              <w:rPr>
                <w:sz w:val="24"/>
                <w:szCs w:val="24"/>
              </w:rPr>
              <w:t xml:space="preserve">Other dietary and </w:t>
            </w:r>
          </w:p>
          <w:p w:rsidR="00CC5282" w:rsidRPr="006D1679" w:rsidRDefault="00CC5282" w:rsidP="00E1622F">
            <w:pPr>
              <w:ind w:left="648"/>
              <w:rPr>
                <w:sz w:val="24"/>
                <w:szCs w:val="24"/>
              </w:rPr>
            </w:pPr>
            <w:r w:rsidRPr="006D1679">
              <w:rPr>
                <w:bCs/>
                <w:color w:val="000000"/>
                <w:sz w:val="24"/>
                <w:szCs w:val="24"/>
              </w:rPr>
              <w:t>e</w:t>
            </w:r>
            <w:r w:rsidRPr="006D1679">
              <w:rPr>
                <w:sz w:val="24"/>
                <w:szCs w:val="24"/>
              </w:rPr>
              <w:t>lectrolyte supplements; and</w:t>
            </w:r>
          </w:p>
          <w:p w:rsidR="00CC5282" w:rsidRPr="006D1679" w:rsidRDefault="00CC5282" w:rsidP="00E1622F">
            <w:pPr>
              <w:ind w:left="288" w:hanging="288"/>
              <w:rPr>
                <w:sz w:val="24"/>
                <w:szCs w:val="24"/>
              </w:rPr>
            </w:pPr>
            <w:r w:rsidRPr="006D1679">
              <w:rPr>
                <w:color w:val="000000"/>
                <w:sz w:val="24"/>
                <w:szCs w:val="24"/>
              </w:rPr>
              <w:t xml:space="preserve">●   </w:t>
            </w:r>
            <w:r w:rsidRPr="006D1679">
              <w:rPr>
                <w:sz w:val="24"/>
                <w:szCs w:val="24"/>
              </w:rPr>
              <w:t>Health club memberships and programs, and spa treatments; and</w:t>
            </w:r>
          </w:p>
          <w:p w:rsidR="00CC5282" w:rsidRPr="006D1679" w:rsidRDefault="00CC5282">
            <w:pPr>
              <w:ind w:left="288" w:hanging="288"/>
              <w:rPr>
                <w:b/>
                <w:bCs/>
                <w:sz w:val="24"/>
                <w:szCs w:val="24"/>
              </w:rPr>
            </w:pPr>
            <w:r w:rsidRPr="006D1679">
              <w:rPr>
                <w:color w:val="000000"/>
                <w:sz w:val="24"/>
                <w:szCs w:val="24"/>
              </w:rPr>
              <w:t xml:space="preserve">●   </w:t>
            </w:r>
            <w:r w:rsidRPr="006D1679">
              <w:rPr>
                <w:sz w:val="24"/>
                <w:szCs w:val="24"/>
              </w:rPr>
              <w:t>Health education classes unless offered by UnitedHealthcare or its affiliates, including but not limited to asthma, smoking cessation, and weight control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6D1679" w:rsidRDefault="00742883" w:rsidP="00E1622F">
            <w:pPr>
              <w:pStyle w:val="TableTextChar1"/>
              <w:numPr>
                <w:ilvl w:val="12"/>
                <w:numId w:val="0"/>
              </w:numPr>
              <w:rPr>
                <w:bCs/>
                <w:szCs w:val="24"/>
              </w:rPr>
            </w:pPr>
            <w:r w:rsidRPr="006D1679">
              <w:rPr>
                <w:b/>
                <w:color w:val="0000FF"/>
                <w:szCs w:val="24"/>
              </w:rPr>
              <w:t>80%</w:t>
            </w:r>
            <w:r w:rsidR="00CC5282" w:rsidRPr="006D1679">
              <w:rPr>
                <w:b/>
                <w:color w:val="0000FF"/>
                <w:szCs w:val="24"/>
              </w:rPr>
              <w:t xml:space="preserve"> </w:t>
            </w:r>
            <w:r w:rsidR="00CC5282" w:rsidRPr="006D1679">
              <w:rPr>
                <w:bCs/>
                <w:szCs w:val="24"/>
              </w:rPr>
              <w:t>of eligible expenses</w:t>
            </w:r>
            <w:r w:rsidR="00CC5282" w:rsidRPr="006D1679">
              <w:rPr>
                <w:bCs/>
                <w:color w:val="0000FF"/>
                <w:szCs w:val="24"/>
              </w:rPr>
              <w:t xml:space="preserve"> </w:t>
            </w:r>
            <w:r w:rsidR="00CC5282" w:rsidRPr="006D1679">
              <w:rPr>
                <w:bCs/>
                <w:szCs w:val="24"/>
              </w:rPr>
              <w:t xml:space="preserve">after satisfying </w:t>
            </w:r>
            <w:r w:rsidR="00FE1864" w:rsidRPr="006D1679">
              <w:rPr>
                <w:bCs/>
                <w:szCs w:val="24"/>
              </w:rPr>
              <w:t xml:space="preserve">the </w:t>
            </w:r>
            <w:r w:rsidR="00CC5282" w:rsidRPr="006D1679">
              <w:rPr>
                <w:szCs w:val="24"/>
              </w:rPr>
              <w:t>deductible</w:t>
            </w:r>
            <w:r w:rsidR="00CC5282" w:rsidRPr="006D1679">
              <w:rPr>
                <w:bCs/>
                <w:color w:val="000000"/>
                <w:szCs w:val="24"/>
              </w:rPr>
              <w:t>.</w:t>
            </w:r>
          </w:p>
          <w:p w:rsidR="00CC5282" w:rsidRPr="006D1679" w:rsidRDefault="00CC5282" w:rsidP="00E1622F">
            <w:pPr>
              <w:pStyle w:val="TableTextChar1"/>
              <w:numPr>
                <w:ilvl w:val="12"/>
                <w:numId w:val="0"/>
              </w:numPr>
              <w:rPr>
                <w:bCs/>
                <w:szCs w:val="24"/>
              </w:rPr>
            </w:pPr>
          </w:p>
          <w:p w:rsidR="00CC5282" w:rsidRPr="006D1679" w:rsidRDefault="00CC5282" w:rsidP="00E1622F">
            <w:pPr>
              <w:pStyle w:val="TableTextChar1"/>
              <w:numPr>
                <w:ilvl w:val="12"/>
                <w:numId w:val="0"/>
              </w:numPr>
              <w:rPr>
                <w:szCs w:val="24"/>
              </w:rPr>
            </w:pPr>
            <w:r w:rsidRPr="006D1679">
              <w:rPr>
                <w:szCs w:val="24"/>
              </w:rPr>
              <w:t xml:space="preserve">Benefits are limited to </w:t>
            </w:r>
            <w:r w:rsidRPr="006D1679">
              <w:rPr>
                <w:b/>
                <w:bCs/>
                <w:color w:val="0000FF"/>
                <w:szCs w:val="24"/>
              </w:rPr>
              <w:t>3</w:t>
            </w:r>
            <w:r w:rsidRPr="006D1679">
              <w:rPr>
                <w:szCs w:val="24"/>
              </w:rPr>
              <w:t xml:space="preserve"> individual sessions during a Covered Person’s lifetime for each medical condition.</w:t>
            </w:r>
          </w:p>
          <w:p w:rsidR="00CC5282" w:rsidRPr="006D1679" w:rsidRDefault="00CC5282" w:rsidP="00E1622F">
            <w:pPr>
              <w:pStyle w:val="TableTextChar1"/>
              <w:numPr>
                <w:ilvl w:val="12"/>
                <w:numId w:val="0"/>
              </w:numPr>
              <w:rPr>
                <w:szCs w:val="24"/>
              </w:rPr>
            </w:pPr>
          </w:p>
          <w:p w:rsidR="00FC6FA5" w:rsidRPr="006D1679" w:rsidRDefault="00FC6FA5" w:rsidP="005008E2">
            <w:pPr>
              <w:overflowPunct/>
              <w:textAlignment w:val="auto"/>
              <w:rPr>
                <w:sz w:val="24"/>
                <w:szCs w:val="24"/>
              </w:rPr>
            </w:pPr>
            <w:r w:rsidRPr="006D1679">
              <w:rPr>
                <w:sz w:val="24"/>
                <w:szCs w:val="24"/>
              </w:rPr>
              <w:t xml:space="preserve">This limit applies to non-preventive nutritional counseling services only.  When nutritional counseling services are billed as a preventive care service, these services will be paid as described under </w:t>
            </w:r>
            <w:r w:rsidRPr="006D1679">
              <w:rPr>
                <w:b/>
                <w:i/>
                <w:sz w:val="24"/>
                <w:szCs w:val="24"/>
              </w:rPr>
              <w:t>Preventive Care Services</w:t>
            </w:r>
            <w:r w:rsidRPr="006D1679">
              <w:rPr>
                <w:sz w:val="24"/>
                <w:szCs w:val="24"/>
              </w:rPr>
              <w:t>.</w:t>
            </w:r>
          </w:p>
          <w:p w:rsidR="00FC6FA5" w:rsidRPr="006D1679" w:rsidRDefault="00FC6FA5" w:rsidP="005008E2">
            <w:pPr>
              <w:overflowPunct/>
              <w:textAlignment w:val="auto"/>
              <w:rPr>
                <w:sz w:val="24"/>
                <w:szCs w:val="24"/>
              </w:rPr>
            </w:pPr>
          </w:p>
          <w:p w:rsidR="0098088C" w:rsidRPr="006D1679" w:rsidRDefault="0098088C" w:rsidP="005008E2">
            <w:pPr>
              <w:overflowPunct/>
              <w:textAlignment w:val="auto"/>
              <w:rPr>
                <w:sz w:val="24"/>
                <w:szCs w:val="24"/>
              </w:rPr>
            </w:pPr>
            <w:r w:rsidRPr="006D1679">
              <w:rPr>
                <w:sz w:val="24"/>
                <w:szCs w:val="24"/>
              </w:rPr>
              <w:t>The Plan will pay for Covered Health Services for medical education services provided in a Physician’s office by an appropriately licensed or</w:t>
            </w:r>
            <w:r w:rsidR="005008E2" w:rsidRPr="006D1679">
              <w:rPr>
                <w:sz w:val="24"/>
                <w:szCs w:val="24"/>
              </w:rPr>
              <w:t xml:space="preserve"> </w:t>
            </w:r>
            <w:r w:rsidRPr="006D1679">
              <w:rPr>
                <w:sz w:val="24"/>
                <w:szCs w:val="24"/>
              </w:rPr>
              <w:t>healthcare professional when:</w:t>
            </w:r>
          </w:p>
          <w:p w:rsidR="0098088C" w:rsidRPr="006D1679" w:rsidRDefault="0098088C" w:rsidP="009D7E82">
            <w:pPr>
              <w:pStyle w:val="TableTextChar1"/>
              <w:numPr>
                <w:ilvl w:val="12"/>
                <w:numId w:val="0"/>
              </w:numPr>
              <w:ind w:left="288" w:hanging="288"/>
              <w:rPr>
                <w:color w:val="000000"/>
                <w:szCs w:val="24"/>
              </w:rPr>
            </w:pPr>
            <w:r w:rsidRPr="006D1679">
              <w:rPr>
                <w:color w:val="000000"/>
                <w:szCs w:val="24"/>
              </w:rPr>
              <w:t xml:space="preserve">●   </w:t>
            </w:r>
            <w:r w:rsidR="00D50E74" w:rsidRPr="006D1679">
              <w:rPr>
                <w:color w:val="000000"/>
                <w:szCs w:val="24"/>
              </w:rPr>
              <w:t>E</w:t>
            </w:r>
            <w:r w:rsidRPr="006D1679">
              <w:rPr>
                <w:color w:val="000000"/>
                <w:szCs w:val="24"/>
              </w:rPr>
              <w:t>ducation is required for a disease in which patient self-management is an important component of treatment; and</w:t>
            </w:r>
          </w:p>
          <w:p w:rsidR="0098088C" w:rsidRPr="006D1679" w:rsidRDefault="0098088C" w:rsidP="009D7E82">
            <w:pPr>
              <w:pStyle w:val="TableTextChar1"/>
              <w:numPr>
                <w:ilvl w:val="12"/>
                <w:numId w:val="0"/>
              </w:numPr>
              <w:ind w:left="288" w:hanging="288"/>
              <w:rPr>
                <w:color w:val="000000"/>
                <w:szCs w:val="24"/>
              </w:rPr>
            </w:pPr>
            <w:r w:rsidRPr="006D1679">
              <w:rPr>
                <w:color w:val="000000"/>
                <w:szCs w:val="24"/>
              </w:rPr>
              <w:t xml:space="preserve">●   </w:t>
            </w:r>
            <w:r w:rsidR="00D50E74" w:rsidRPr="006D1679">
              <w:rPr>
                <w:color w:val="000000"/>
                <w:szCs w:val="24"/>
              </w:rPr>
              <w:t>T</w:t>
            </w:r>
            <w:r w:rsidRPr="006D1679">
              <w:rPr>
                <w:color w:val="000000"/>
                <w:szCs w:val="24"/>
              </w:rPr>
              <w:t>here exists a knowledge deficit regarding the disease which requires the intervention of a trained health professional.</w:t>
            </w:r>
          </w:p>
          <w:p w:rsidR="0098088C" w:rsidRPr="006D1679" w:rsidRDefault="0098088C" w:rsidP="009D7E82">
            <w:pPr>
              <w:overflowPunct/>
              <w:ind w:left="288" w:hanging="288"/>
              <w:textAlignment w:val="auto"/>
              <w:rPr>
                <w:sz w:val="24"/>
                <w:szCs w:val="24"/>
              </w:rPr>
            </w:pPr>
            <w:r w:rsidRPr="006D1679">
              <w:rPr>
                <w:sz w:val="24"/>
                <w:szCs w:val="24"/>
              </w:rPr>
              <w:t>●   Some examples of such medical conditions include: Coronary Artery Disease, Congestive Heart Failure, severe Obstructive Airway Disease, Gout,</w:t>
            </w:r>
            <w:r w:rsidR="009D7E82" w:rsidRPr="006D1679">
              <w:rPr>
                <w:sz w:val="24"/>
                <w:szCs w:val="24"/>
              </w:rPr>
              <w:t xml:space="preserve"> </w:t>
            </w:r>
            <w:r w:rsidRPr="006D1679">
              <w:rPr>
                <w:sz w:val="24"/>
                <w:szCs w:val="24"/>
              </w:rPr>
              <w:t>Renal Failure, Phenylketonuria and hyperlipidemia.</w:t>
            </w:r>
          </w:p>
          <w:p w:rsidR="0098088C" w:rsidRPr="006D1679" w:rsidRDefault="0098088C" w:rsidP="009D7E82">
            <w:pPr>
              <w:pStyle w:val="TableTextChar1"/>
              <w:numPr>
                <w:ilvl w:val="12"/>
                <w:numId w:val="0"/>
              </w:numPr>
              <w:ind w:left="288" w:hanging="288"/>
              <w:rPr>
                <w:color w:val="000000"/>
                <w:szCs w:val="24"/>
              </w:rPr>
            </w:pPr>
          </w:p>
          <w:p w:rsidR="00FC6FA5" w:rsidRPr="006D1679" w:rsidRDefault="00FC6FA5" w:rsidP="009D7E82">
            <w:pPr>
              <w:pStyle w:val="TableTextChar1"/>
              <w:numPr>
                <w:ilvl w:val="12"/>
                <w:numId w:val="0"/>
              </w:numPr>
              <w:ind w:left="288" w:hanging="288"/>
              <w:rPr>
                <w:b/>
                <w:szCs w:val="24"/>
              </w:rPr>
            </w:pPr>
          </w:p>
        </w:tc>
      </w:tr>
      <w:tr w:rsidR="00CC5282" w:rsidRPr="006D167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6D1679" w:rsidRDefault="00FB31F2" w:rsidP="00FB31F2">
            <w:pPr>
              <w:pStyle w:val="TableTextCharChar"/>
              <w:numPr>
                <w:ilvl w:val="12"/>
                <w:numId w:val="0"/>
              </w:numPr>
              <w:rPr>
                <w:b/>
              </w:rPr>
            </w:pPr>
            <w:bookmarkStart w:id="87" w:name="Physicians_Office_Services_Sickness_and_"/>
            <w:r w:rsidRPr="006D1679">
              <w:rPr>
                <w:b/>
              </w:rPr>
              <w:t>Physician's Office Services – Sickness and Injury</w:t>
            </w:r>
          </w:p>
          <w:bookmarkEnd w:id="87"/>
          <w:p w:rsidR="00CC5282" w:rsidRPr="006D1679" w:rsidRDefault="00CC5282" w:rsidP="00E1622F">
            <w:pPr>
              <w:pStyle w:val="TableTextChar1"/>
              <w:numPr>
                <w:ilvl w:val="12"/>
                <w:numId w:val="0"/>
              </w:numPr>
              <w:rPr>
                <w:bCs/>
              </w:rPr>
            </w:pPr>
          </w:p>
          <w:p w:rsidR="00FB31F2" w:rsidRPr="006D1679" w:rsidRDefault="00FB31F2" w:rsidP="00FB31F2">
            <w:pPr>
              <w:rPr>
                <w:bCs/>
                <w:sz w:val="24"/>
              </w:rPr>
            </w:pPr>
            <w:r w:rsidRPr="006D1679">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6D1679" w:rsidRDefault="00FB31F2" w:rsidP="00FB31F2">
            <w:pPr>
              <w:rPr>
                <w:bCs/>
                <w:sz w:val="24"/>
              </w:rPr>
            </w:pPr>
          </w:p>
          <w:p w:rsidR="00FB31F2" w:rsidRPr="006D1679" w:rsidRDefault="00FB31F2" w:rsidP="00FB31F2">
            <w:pPr>
              <w:pStyle w:val="TableText"/>
              <w:rPr>
                <w:rStyle w:val="CDBlack"/>
                <w:bCs w:val="0"/>
                <w:szCs w:val="24"/>
              </w:rPr>
            </w:pPr>
            <w:r w:rsidRPr="006D1679">
              <w:rPr>
                <w:color w:val="000000"/>
              </w:rPr>
              <w:t>Benefits under this section include allergy injections and hearing exams in case of Injury or Sickness.</w:t>
            </w:r>
          </w:p>
          <w:p w:rsidR="00FB31F2" w:rsidRPr="006D1679" w:rsidRDefault="00FB31F2" w:rsidP="00FB31F2">
            <w:pPr>
              <w:rPr>
                <w:rStyle w:val="CDBlack"/>
                <w:szCs w:val="24"/>
              </w:rPr>
            </w:pPr>
          </w:p>
          <w:p w:rsidR="00FB31F2" w:rsidRPr="006D1679" w:rsidRDefault="00FB31F2" w:rsidP="00FB31F2">
            <w:pPr>
              <w:rPr>
                <w:rStyle w:val="CDBlack"/>
                <w:szCs w:val="24"/>
              </w:rPr>
            </w:pPr>
          </w:p>
          <w:p w:rsidR="00FB31F2" w:rsidRPr="006D1679" w:rsidRDefault="00FB31F2" w:rsidP="00FB31F2">
            <w:pPr>
              <w:pStyle w:val="TableText"/>
              <w:rPr>
                <w:rStyle w:val="CDBlack"/>
                <w:rFonts w:ascii="Times New Roman" w:hAnsi="Times New Roman"/>
                <w:b/>
                <w:bCs w:val="0"/>
                <w:szCs w:val="24"/>
              </w:rPr>
            </w:pPr>
            <w:r w:rsidRPr="006D1679">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6D1679" w:rsidRDefault="00FB31F2" w:rsidP="00FB31F2">
            <w:pPr>
              <w:rPr>
                <w:rStyle w:val="CDBlack"/>
                <w:szCs w:val="24"/>
              </w:rPr>
            </w:pPr>
          </w:p>
          <w:p w:rsidR="00FB31F2" w:rsidRPr="006D1679" w:rsidRDefault="00FB31F2" w:rsidP="00FB31F2">
            <w:pPr>
              <w:pStyle w:val="TableText"/>
              <w:rPr>
                <w:rStyle w:val="CDItalic"/>
                <w:rFonts w:ascii="Times New Roman" w:hAnsi="Times New Roman"/>
                <w:i w:val="0"/>
                <w:szCs w:val="24"/>
              </w:rPr>
            </w:pPr>
            <w:r w:rsidRPr="006D1679">
              <w:rPr>
                <w:rStyle w:val="CDBlack"/>
                <w:rFonts w:ascii="Times New Roman" w:hAnsi="Times New Roman"/>
                <w:bCs w:val="0"/>
                <w:szCs w:val="24"/>
              </w:rPr>
              <w:t xml:space="preserve">Covered Health Services for Preventive Care provided in a Physician's office are described under </w:t>
            </w:r>
            <w:r w:rsidRPr="006D1679">
              <w:rPr>
                <w:rStyle w:val="CDItalic"/>
                <w:rFonts w:ascii="Times New Roman" w:hAnsi="Times New Roman"/>
                <w:i w:val="0"/>
                <w:szCs w:val="24"/>
              </w:rPr>
              <w:t>Preventive Care Services.</w:t>
            </w:r>
          </w:p>
          <w:p w:rsidR="002467A2" w:rsidRPr="006D1679" w:rsidRDefault="002467A2" w:rsidP="00411C36">
            <w:pPr>
              <w:overflowPunct/>
              <w:autoSpaceDE/>
              <w:autoSpaceDN/>
              <w:adjustRightInd/>
              <w:textAlignment w:val="auto"/>
              <w:rPr>
                <w:i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6D1679" w:rsidRDefault="00742883" w:rsidP="00E1622F">
            <w:pPr>
              <w:pStyle w:val="TableTextChar1"/>
              <w:numPr>
                <w:ilvl w:val="12"/>
                <w:numId w:val="0"/>
              </w:numPr>
              <w:rPr>
                <w:b/>
                <w:color w:val="0000FF"/>
              </w:rPr>
            </w:pPr>
            <w:r w:rsidRPr="006D1679">
              <w:rPr>
                <w:b/>
                <w:color w:val="0000FF"/>
              </w:rPr>
              <w:t>80%</w:t>
            </w:r>
            <w:r w:rsidR="00CC5282" w:rsidRPr="006D1679">
              <w:rPr>
                <w:b/>
                <w:color w:val="0000FF"/>
              </w:rPr>
              <w:t xml:space="preserve"> </w:t>
            </w:r>
            <w:r w:rsidR="00CC5282" w:rsidRPr="006D1679">
              <w:rPr>
                <w:bCs/>
              </w:rPr>
              <w:t>of eligible expenses</w:t>
            </w:r>
            <w:r w:rsidR="00CC5282" w:rsidRPr="006D1679">
              <w:rPr>
                <w:bCs/>
                <w:color w:val="0000FF"/>
              </w:rPr>
              <w:t xml:space="preserve"> </w:t>
            </w:r>
            <w:r w:rsidR="00CC5282" w:rsidRPr="006D1679">
              <w:rPr>
                <w:bCs/>
              </w:rPr>
              <w:t xml:space="preserve">after satisfying </w:t>
            </w:r>
            <w:r w:rsidR="00FE1864" w:rsidRPr="006D1679">
              <w:rPr>
                <w:bCs/>
              </w:rPr>
              <w:t xml:space="preserve">the </w:t>
            </w:r>
            <w:r w:rsidR="00CC5282" w:rsidRPr="006D1679">
              <w:t>deductible.</w:t>
            </w:r>
          </w:p>
          <w:p w:rsidR="00A075E9" w:rsidRPr="006D1679" w:rsidRDefault="00A075E9" w:rsidP="00A075E9">
            <w:pPr>
              <w:pStyle w:val="TableTextCharChar"/>
              <w:numPr>
                <w:ilvl w:val="12"/>
                <w:numId w:val="0"/>
              </w:numPr>
            </w:pPr>
          </w:p>
          <w:p w:rsidR="007B415D" w:rsidRPr="006D1679" w:rsidRDefault="007B415D" w:rsidP="007B415D">
            <w:pPr>
              <w:numPr>
                <w:ilvl w:val="12"/>
                <w:numId w:val="0"/>
              </w:numPr>
              <w:rPr>
                <w:color w:val="000000"/>
                <w:sz w:val="24"/>
              </w:rPr>
            </w:pPr>
            <w:r w:rsidRPr="006D1679">
              <w:rPr>
                <w:color w:val="000000"/>
                <w:sz w:val="24"/>
                <w:szCs w:val="24"/>
              </w:rPr>
              <w:t>Plan</w:t>
            </w:r>
            <w:r w:rsidRPr="006D1679">
              <w:rPr>
                <w:color w:val="000000"/>
                <w:sz w:val="24"/>
              </w:rPr>
              <w:t xml:space="preserve"> design utilizes ‘Place of Service Tiering’. </w:t>
            </w:r>
          </w:p>
          <w:p w:rsidR="007B415D" w:rsidRPr="006D1679" w:rsidRDefault="007B415D" w:rsidP="007B415D">
            <w:pPr>
              <w:numPr>
                <w:ilvl w:val="12"/>
                <w:numId w:val="0"/>
              </w:numPr>
              <w:rPr>
                <w:sz w:val="24"/>
              </w:rPr>
            </w:pPr>
            <w:r w:rsidRPr="006D1679">
              <w:rPr>
                <w:color w:val="000000"/>
                <w:sz w:val="24"/>
              </w:rPr>
              <w:t xml:space="preserve">A per occurrence coinsurance of </w:t>
            </w:r>
            <w:r w:rsidRPr="006D1679">
              <w:rPr>
                <w:b/>
                <w:color w:val="0000FF"/>
                <w:sz w:val="24"/>
              </w:rPr>
              <w:t>85%</w:t>
            </w:r>
            <w:r w:rsidRPr="006D1679">
              <w:rPr>
                <w:color w:val="000000"/>
                <w:sz w:val="24"/>
              </w:rPr>
              <w:t xml:space="preserve"> will apply to the following services when accessed in a free standing or ambulatory surgery center or office visit</w:t>
            </w:r>
            <w:r w:rsidRPr="006D1679">
              <w:rPr>
                <w:sz w:val="24"/>
              </w:rPr>
              <w:t>:</w:t>
            </w:r>
          </w:p>
          <w:p w:rsidR="007B415D" w:rsidRPr="006D1679" w:rsidRDefault="007B415D" w:rsidP="007B415D">
            <w:pPr>
              <w:numPr>
                <w:ilvl w:val="0"/>
                <w:numId w:val="31"/>
              </w:numPr>
              <w:rPr>
                <w:color w:val="000000"/>
                <w:sz w:val="24"/>
              </w:rPr>
            </w:pPr>
            <w:r w:rsidRPr="006D1679">
              <w:rPr>
                <w:color w:val="000000"/>
                <w:sz w:val="24"/>
              </w:rPr>
              <w:t>Outpatient Surgery</w:t>
            </w:r>
          </w:p>
          <w:p w:rsidR="007B415D" w:rsidRPr="006D1679" w:rsidRDefault="007B415D" w:rsidP="007B415D">
            <w:pPr>
              <w:numPr>
                <w:ilvl w:val="0"/>
                <w:numId w:val="31"/>
              </w:numPr>
              <w:rPr>
                <w:color w:val="000000"/>
                <w:sz w:val="24"/>
              </w:rPr>
            </w:pPr>
            <w:r w:rsidRPr="006D1679">
              <w:rPr>
                <w:color w:val="000000"/>
                <w:sz w:val="24"/>
              </w:rPr>
              <w:t>Lab, X-ray, and Diagnostics – Outpatient Minor</w:t>
            </w:r>
          </w:p>
          <w:p w:rsidR="007B415D" w:rsidRPr="006D1679" w:rsidRDefault="007B415D" w:rsidP="007B415D">
            <w:pPr>
              <w:numPr>
                <w:ilvl w:val="0"/>
                <w:numId w:val="31"/>
              </w:numPr>
              <w:rPr>
                <w:color w:val="000000"/>
                <w:sz w:val="24"/>
              </w:rPr>
            </w:pPr>
            <w:r w:rsidRPr="006D1679">
              <w:rPr>
                <w:color w:val="000000"/>
                <w:sz w:val="24"/>
              </w:rPr>
              <w:t>Major X-ray and Diagnostics</w:t>
            </w:r>
          </w:p>
          <w:p w:rsidR="007B415D" w:rsidRPr="006D1679" w:rsidRDefault="007B415D" w:rsidP="007B415D">
            <w:pPr>
              <w:numPr>
                <w:ilvl w:val="0"/>
                <w:numId w:val="31"/>
              </w:numPr>
              <w:rPr>
                <w:color w:val="000000"/>
                <w:sz w:val="24"/>
              </w:rPr>
            </w:pPr>
            <w:r w:rsidRPr="006D1679">
              <w:rPr>
                <w:color w:val="000000"/>
                <w:sz w:val="24"/>
              </w:rPr>
              <w:t>Scopic Procedures – Outpatient Diagnostic and Therapeutic Treatments</w:t>
            </w:r>
          </w:p>
          <w:p w:rsidR="007B415D" w:rsidRPr="006D1679" w:rsidRDefault="007B415D" w:rsidP="00A075E9">
            <w:pPr>
              <w:pStyle w:val="TableTextCharChar"/>
              <w:numPr>
                <w:ilvl w:val="12"/>
                <w:numId w:val="0"/>
              </w:numPr>
            </w:pPr>
          </w:p>
          <w:p w:rsidR="007B415D" w:rsidRPr="006D1679" w:rsidRDefault="007B415D" w:rsidP="00A075E9">
            <w:pPr>
              <w:pStyle w:val="TableTextCharChar"/>
              <w:numPr>
                <w:ilvl w:val="12"/>
                <w:numId w:val="0"/>
              </w:numPr>
            </w:pPr>
          </w:p>
          <w:p w:rsidR="00A075E9" w:rsidRPr="006D1679" w:rsidRDefault="00A075E9" w:rsidP="00A075E9">
            <w:pPr>
              <w:rPr>
                <w:rFonts w:cs="Verdana"/>
                <w:b/>
              </w:rPr>
            </w:pPr>
            <w:r w:rsidRPr="006D1679">
              <w:rPr>
                <w:rFonts w:cs="Verdana"/>
                <w:b/>
                <w:sz w:val="24"/>
                <w:szCs w:val="24"/>
              </w:rPr>
              <w:t>Members can receive Shingles Injections/Shot if they are referred to the Pharmacy for this service as well as in the Provider's office.</w:t>
            </w:r>
          </w:p>
          <w:p w:rsidR="00CC5282" w:rsidRPr="006D1679" w:rsidRDefault="00CC5282" w:rsidP="00E1622F">
            <w:pPr>
              <w:pStyle w:val="TableTextChar1"/>
              <w:numPr>
                <w:ilvl w:val="12"/>
                <w:numId w:val="0"/>
              </w:numPr>
            </w:pPr>
          </w:p>
          <w:p w:rsidR="0035214C" w:rsidRPr="006D1679" w:rsidRDefault="0035214C" w:rsidP="00EF407C">
            <w:pPr>
              <w:pStyle w:val="TableTextChar"/>
              <w:numPr>
                <w:ilvl w:val="12"/>
                <w:numId w:val="0"/>
              </w:numPr>
              <w:rPr>
                <w:b/>
                <w:color w:val="0000FF"/>
              </w:rPr>
            </w:pPr>
          </w:p>
          <w:p w:rsidR="00271B66" w:rsidRPr="006D1679" w:rsidRDefault="00271B66" w:rsidP="00E1622F">
            <w:pPr>
              <w:pStyle w:val="TableTextChar1"/>
              <w:numPr>
                <w:ilvl w:val="12"/>
                <w:numId w:val="0"/>
              </w:numPr>
            </w:pPr>
          </w:p>
        </w:tc>
      </w:tr>
      <w:tr w:rsidR="00E10169" w:rsidRPr="006D167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6D1679" w:rsidRDefault="00E10169" w:rsidP="00214787">
            <w:pPr>
              <w:rPr>
                <w:b/>
                <w:bCs/>
                <w:sz w:val="24"/>
                <w:szCs w:val="24"/>
              </w:rPr>
            </w:pPr>
            <w:bookmarkStart w:id="88" w:name="Preventive_Care"/>
            <w:r w:rsidRPr="006D1679">
              <w:rPr>
                <w:b/>
                <w:bCs/>
                <w:sz w:val="24"/>
                <w:szCs w:val="24"/>
              </w:rPr>
              <w:t>Preventive Care</w:t>
            </w:r>
            <w:bookmarkEnd w:id="88"/>
          </w:p>
          <w:p w:rsidR="00E10169" w:rsidRPr="006D1679" w:rsidRDefault="00E10169" w:rsidP="00214787">
            <w:pPr>
              <w:rPr>
                <w:b/>
                <w:bCs/>
                <w:sz w:val="24"/>
                <w:szCs w:val="24"/>
              </w:rPr>
            </w:pPr>
          </w:p>
          <w:p w:rsidR="00E10169" w:rsidRPr="006D1679" w:rsidRDefault="00E10169" w:rsidP="00214787">
            <w:pPr>
              <w:pStyle w:val="TableText"/>
              <w:rPr>
                <w:color w:val="000000"/>
                <w:szCs w:val="24"/>
              </w:rPr>
            </w:pPr>
            <w:r w:rsidRPr="006D1679">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6D1679" w:rsidRDefault="00E10169" w:rsidP="00214787">
            <w:pPr>
              <w:pStyle w:val="TableText"/>
              <w:rPr>
                <w:color w:val="000000"/>
                <w:szCs w:val="24"/>
              </w:rPr>
            </w:pPr>
            <w:r w:rsidRPr="006D1679">
              <w:rPr>
                <w:szCs w:val="24"/>
              </w:rPr>
              <w:sym w:font="Symbol" w:char="00B7"/>
            </w:r>
            <w:r w:rsidRPr="006D1679">
              <w:rPr>
                <w:szCs w:val="24"/>
              </w:rPr>
              <w:t xml:space="preserve">   </w:t>
            </w:r>
            <w:r w:rsidRPr="006D1679">
              <w:rPr>
                <w:color w:val="000000"/>
                <w:szCs w:val="24"/>
              </w:rPr>
              <w:t xml:space="preserve">evidence-based items or </w:t>
            </w:r>
          </w:p>
          <w:p w:rsidR="00E10169" w:rsidRPr="006D1679" w:rsidRDefault="00E10169" w:rsidP="00214787">
            <w:pPr>
              <w:pStyle w:val="TableText"/>
              <w:ind w:left="288"/>
              <w:rPr>
                <w:color w:val="000000"/>
                <w:szCs w:val="24"/>
              </w:rPr>
            </w:pPr>
            <w:r w:rsidRPr="006D1679">
              <w:rPr>
                <w:color w:val="000000"/>
                <w:szCs w:val="24"/>
              </w:rPr>
              <w:t>services that have in effect a rating of "A" or "B" in the current recommendations of the United States Preventive Services Task Force;</w:t>
            </w:r>
          </w:p>
          <w:p w:rsidR="00E10169" w:rsidRPr="006D1679" w:rsidRDefault="00E10169" w:rsidP="00214787">
            <w:pPr>
              <w:pStyle w:val="TableText"/>
              <w:rPr>
                <w:color w:val="000000"/>
                <w:szCs w:val="24"/>
              </w:rPr>
            </w:pPr>
            <w:r w:rsidRPr="006D1679">
              <w:rPr>
                <w:szCs w:val="24"/>
              </w:rPr>
              <w:sym w:font="Symbol" w:char="00B7"/>
            </w:r>
            <w:r w:rsidRPr="006D1679">
              <w:rPr>
                <w:szCs w:val="24"/>
              </w:rPr>
              <w:t xml:space="preserve">   </w:t>
            </w:r>
            <w:r w:rsidRPr="006D1679">
              <w:rPr>
                <w:color w:val="000000"/>
                <w:szCs w:val="24"/>
              </w:rPr>
              <w:t xml:space="preserve">immunizations that have </w:t>
            </w:r>
          </w:p>
          <w:p w:rsidR="00E10169" w:rsidRPr="006D1679" w:rsidRDefault="00E10169" w:rsidP="00214787">
            <w:pPr>
              <w:pStyle w:val="TableText"/>
              <w:ind w:left="288"/>
              <w:rPr>
                <w:color w:val="000000"/>
                <w:szCs w:val="24"/>
              </w:rPr>
            </w:pPr>
            <w:r w:rsidRPr="006D1679">
              <w:rPr>
                <w:color w:val="000000"/>
                <w:szCs w:val="24"/>
              </w:rPr>
              <w:t>in effect a recommendation from the Advisory Committee on Immunization Practices of the Centers for Disease Control and Prevention;</w:t>
            </w:r>
          </w:p>
          <w:p w:rsidR="00E10169" w:rsidRPr="006D1679" w:rsidRDefault="00E10169" w:rsidP="00214787">
            <w:pPr>
              <w:pStyle w:val="TableText"/>
              <w:rPr>
                <w:color w:val="000000"/>
                <w:szCs w:val="24"/>
              </w:rPr>
            </w:pPr>
            <w:r w:rsidRPr="006D1679">
              <w:rPr>
                <w:szCs w:val="24"/>
              </w:rPr>
              <w:sym w:font="Symbol" w:char="00B7"/>
            </w:r>
            <w:r w:rsidRPr="006D1679">
              <w:rPr>
                <w:szCs w:val="24"/>
              </w:rPr>
              <w:t xml:space="preserve">   </w:t>
            </w:r>
            <w:r w:rsidRPr="006D1679">
              <w:rPr>
                <w:color w:val="000000"/>
                <w:szCs w:val="24"/>
              </w:rPr>
              <w:t xml:space="preserve">with respect to infants, </w:t>
            </w:r>
          </w:p>
          <w:p w:rsidR="00E10169" w:rsidRPr="006D1679" w:rsidRDefault="00E10169" w:rsidP="00214787">
            <w:pPr>
              <w:pStyle w:val="TableText"/>
              <w:ind w:left="288"/>
              <w:rPr>
                <w:color w:val="000000"/>
                <w:szCs w:val="24"/>
              </w:rPr>
            </w:pPr>
            <w:r w:rsidRPr="006D1679">
              <w:rPr>
                <w:color w:val="000000"/>
                <w:szCs w:val="24"/>
              </w:rPr>
              <w:t>children and adolescents, evidence-informed preventive care and screenings provided for in the comprehensive guidelines supported by the Health Resources and Services Administration; and</w:t>
            </w:r>
          </w:p>
          <w:p w:rsidR="00E10169" w:rsidRPr="006D1679" w:rsidRDefault="00E10169" w:rsidP="00214787">
            <w:pPr>
              <w:ind w:left="288" w:hanging="288"/>
              <w:rPr>
                <w:sz w:val="24"/>
                <w:szCs w:val="24"/>
              </w:rPr>
            </w:pPr>
            <w:r w:rsidRPr="006D1679">
              <w:rPr>
                <w:sz w:val="24"/>
                <w:szCs w:val="24"/>
              </w:rPr>
              <w:sym w:font="Symbol" w:char="00B7"/>
            </w:r>
            <w:r w:rsidRPr="006D1679">
              <w:rPr>
                <w:sz w:val="24"/>
                <w:szCs w:val="24"/>
              </w:rPr>
              <w:t xml:space="preserve">   </w:t>
            </w:r>
            <w:r w:rsidRPr="006D1679">
              <w:rPr>
                <w:rFonts w:eastAsia="Symbol"/>
                <w:color w:val="000000"/>
                <w:sz w:val="24"/>
                <w:szCs w:val="24"/>
              </w:rPr>
              <w:t>w</w:t>
            </w:r>
            <w:r w:rsidRPr="006D1679">
              <w:rPr>
                <w:color w:val="000000"/>
                <w:sz w:val="24"/>
                <w:szCs w:val="24"/>
              </w:rPr>
              <w:t>ith respect to women, such additional preventive care and screenings as provided for in comprehensive guidelines supported by the Health Resources and Services Administration.</w:t>
            </w:r>
            <w:r w:rsidRPr="006D1679">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6D1679" w:rsidRDefault="00E10169" w:rsidP="00E1622F">
            <w:pPr>
              <w:pStyle w:val="TableText"/>
              <w:numPr>
                <w:ilvl w:val="12"/>
                <w:numId w:val="0"/>
              </w:numPr>
              <w:rPr>
                <w:b/>
                <w:color w:val="0000FF"/>
              </w:rPr>
            </w:pPr>
            <w:r w:rsidRPr="006D1679">
              <w:rPr>
                <w:b/>
                <w:color w:val="0000FF"/>
              </w:rPr>
              <w:t xml:space="preserve">100% </w:t>
            </w:r>
            <w:r w:rsidRPr="006D1679">
              <w:rPr>
                <w:bCs/>
              </w:rPr>
              <w:t>of eligible expenses</w:t>
            </w:r>
            <w:r w:rsidRPr="006D1679">
              <w:rPr>
                <w:bCs/>
                <w:color w:val="0000FF"/>
              </w:rPr>
              <w:t>.</w:t>
            </w:r>
          </w:p>
          <w:p w:rsidR="00E10169" w:rsidRPr="006D1679" w:rsidRDefault="00E10169" w:rsidP="00542660">
            <w:pPr>
              <w:pStyle w:val="TableTextCharCharChar1"/>
              <w:numPr>
                <w:ilvl w:val="12"/>
                <w:numId w:val="0"/>
              </w:numPr>
              <w:rPr>
                <w:b/>
                <w:color w:val="0000FF"/>
              </w:rPr>
            </w:pPr>
          </w:p>
          <w:p w:rsidR="0040628D" w:rsidRPr="006D1679" w:rsidRDefault="0040628D" w:rsidP="0040628D">
            <w:pPr>
              <w:numPr>
                <w:ilvl w:val="12"/>
                <w:numId w:val="0"/>
              </w:numPr>
              <w:rPr>
                <w:b/>
                <w:color w:val="000000"/>
                <w:sz w:val="24"/>
              </w:rPr>
            </w:pPr>
            <w:r w:rsidRPr="006D1679">
              <w:rPr>
                <w:color w:val="000000"/>
                <w:sz w:val="24"/>
              </w:rPr>
              <w:t>Colonoscopy Preventive and Diagnostic Services pay the first at</w:t>
            </w:r>
            <w:r w:rsidRPr="006D1679">
              <w:rPr>
                <w:b/>
                <w:color w:val="000000"/>
                <w:sz w:val="24"/>
              </w:rPr>
              <w:t xml:space="preserve"> </w:t>
            </w:r>
            <w:r w:rsidRPr="006D1679">
              <w:rPr>
                <w:b/>
                <w:color w:val="0000FF"/>
                <w:sz w:val="24"/>
              </w:rPr>
              <w:t>100%</w:t>
            </w:r>
            <w:r w:rsidRPr="006D1679">
              <w:rPr>
                <w:b/>
                <w:color w:val="000000"/>
                <w:sz w:val="24"/>
              </w:rPr>
              <w:t xml:space="preserve"> </w:t>
            </w:r>
            <w:r w:rsidRPr="006D1679">
              <w:rPr>
                <w:color w:val="000000"/>
                <w:sz w:val="24"/>
              </w:rPr>
              <w:t>no ded regardless of age.  Subsequent based on diagnosis submitted.</w:t>
            </w:r>
          </w:p>
          <w:p w:rsidR="00167138" w:rsidRPr="006D1679" w:rsidRDefault="00167138" w:rsidP="007355F9">
            <w:pPr>
              <w:pStyle w:val="TableTextCharCharChar1"/>
              <w:numPr>
                <w:ilvl w:val="12"/>
                <w:numId w:val="0"/>
              </w:numPr>
              <w:rPr>
                <w:b/>
                <w:color w:val="000000"/>
                <w:szCs w:val="24"/>
              </w:rPr>
            </w:pPr>
          </w:p>
          <w:p w:rsidR="00167138" w:rsidRPr="006D1679" w:rsidRDefault="00167138" w:rsidP="00167138">
            <w:pPr>
              <w:pStyle w:val="TableTextCharCharChar1"/>
              <w:numPr>
                <w:ilvl w:val="12"/>
                <w:numId w:val="0"/>
              </w:numPr>
              <w:rPr>
                <w:b/>
                <w:szCs w:val="24"/>
              </w:rPr>
            </w:pPr>
            <w:r w:rsidRPr="006D1679">
              <w:rPr>
                <w:b/>
                <w:color w:val="000000"/>
                <w:szCs w:val="24"/>
              </w:rPr>
              <w:t xml:space="preserve">Cologuard (Fecal DNA Test) will be covered as preventive for members over the age of </w:t>
            </w:r>
            <w:r w:rsidRPr="006D1679">
              <w:rPr>
                <w:b/>
                <w:color w:val="0000FF"/>
                <w:szCs w:val="24"/>
              </w:rPr>
              <w:t>50</w:t>
            </w:r>
            <w:r w:rsidRPr="006D1679">
              <w:rPr>
                <w:b/>
                <w:color w:val="000000"/>
                <w:szCs w:val="24"/>
              </w:rPr>
              <w:t xml:space="preserve"> every </w:t>
            </w:r>
            <w:r w:rsidRPr="006D1679">
              <w:rPr>
                <w:b/>
                <w:color w:val="0000FF"/>
                <w:szCs w:val="24"/>
              </w:rPr>
              <w:t>3</w:t>
            </w:r>
            <w:r w:rsidRPr="006D1679">
              <w:rPr>
                <w:b/>
                <w:color w:val="000000"/>
                <w:szCs w:val="24"/>
              </w:rPr>
              <w:t xml:space="preserve"> years. </w:t>
            </w:r>
          </w:p>
          <w:p w:rsidR="00A075E9" w:rsidRPr="006D1679" w:rsidRDefault="00A075E9" w:rsidP="00A075E9">
            <w:pPr>
              <w:pStyle w:val="TableTextCharCharChar1"/>
              <w:numPr>
                <w:ilvl w:val="12"/>
                <w:numId w:val="0"/>
              </w:numPr>
              <w:rPr>
                <w:b/>
                <w:szCs w:val="24"/>
              </w:rPr>
            </w:pPr>
          </w:p>
          <w:p w:rsidR="00A075E9" w:rsidRPr="006D1679" w:rsidRDefault="00A075E9" w:rsidP="00A075E9">
            <w:pPr>
              <w:pStyle w:val="TableTextCharCharChar1"/>
              <w:numPr>
                <w:ilvl w:val="12"/>
                <w:numId w:val="0"/>
              </w:numPr>
              <w:rPr>
                <w:b/>
              </w:rPr>
            </w:pPr>
            <w:r w:rsidRPr="006D1679">
              <w:rPr>
                <w:b/>
              </w:rPr>
              <w:t>MRI's performed for women who cannot have a Mammogram due to a Mastectomy will be paid as Preventive.</w:t>
            </w:r>
          </w:p>
          <w:p w:rsidR="00973679" w:rsidRPr="006D1679" w:rsidRDefault="00973679" w:rsidP="00A075E9">
            <w:pPr>
              <w:pStyle w:val="TableTextCharCharChar1"/>
              <w:numPr>
                <w:ilvl w:val="12"/>
                <w:numId w:val="0"/>
              </w:numPr>
              <w:rPr>
                <w:b/>
              </w:rPr>
            </w:pPr>
          </w:p>
          <w:p w:rsidR="00A075E9" w:rsidRPr="006D1679" w:rsidRDefault="00A075E9" w:rsidP="00A075E9">
            <w:pPr>
              <w:pStyle w:val="TableTextCharCharChar1"/>
              <w:numPr>
                <w:ilvl w:val="12"/>
                <w:numId w:val="0"/>
              </w:numPr>
              <w:rPr>
                <w:b/>
              </w:rPr>
            </w:pPr>
            <w:r w:rsidRPr="006D1679">
              <w:rPr>
                <w:b/>
              </w:rPr>
              <w:t>Members can receive Shingles Injections/Shot if they are referred to the Pharmacy for this service as well as in the Provider's office.</w:t>
            </w:r>
          </w:p>
          <w:p w:rsidR="00F8109D" w:rsidRPr="006D1679" w:rsidRDefault="00F8109D" w:rsidP="00542660">
            <w:pPr>
              <w:pStyle w:val="TableTextCharCharChar1"/>
              <w:numPr>
                <w:ilvl w:val="12"/>
                <w:numId w:val="0"/>
              </w:numPr>
              <w:rPr>
                <w:b/>
                <w:color w:val="0000FF"/>
              </w:rPr>
            </w:pPr>
          </w:p>
          <w:p w:rsidR="00982D2B" w:rsidRPr="006D1679" w:rsidRDefault="00982D2B" w:rsidP="00542660">
            <w:pPr>
              <w:pStyle w:val="TableTextCharCharChar1"/>
              <w:numPr>
                <w:ilvl w:val="12"/>
                <w:numId w:val="0"/>
              </w:numPr>
              <w:rPr>
                <w:b/>
                <w:color w:val="0000FF"/>
              </w:rPr>
            </w:pPr>
            <w:r w:rsidRPr="006D1679">
              <w:rPr>
                <w:b/>
              </w:rPr>
              <w:t>Prostate-Specific Antigen (PSA) covered as preventive without age/frequency restrictions.</w:t>
            </w:r>
          </w:p>
        </w:tc>
      </w:tr>
      <w:tr w:rsidR="00E10169" w:rsidRPr="006D167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6D1679" w:rsidRDefault="00E10169" w:rsidP="00E1622F">
            <w:pPr>
              <w:pStyle w:val="TableText"/>
              <w:numPr>
                <w:ilvl w:val="12"/>
                <w:numId w:val="0"/>
              </w:numPr>
              <w:rPr>
                <w:b/>
              </w:rPr>
            </w:pPr>
            <w:bookmarkStart w:id="89" w:name="Professional_Fees_for_Surgical_and_Medic"/>
            <w:r w:rsidRPr="006D1679">
              <w:rPr>
                <w:b/>
              </w:rPr>
              <w:t>Professional Fees for Surgical and Medical Services</w:t>
            </w:r>
            <w:bookmarkEnd w:id="89"/>
          </w:p>
          <w:p w:rsidR="00E10169" w:rsidRPr="006D1679" w:rsidRDefault="00E10169" w:rsidP="00E1622F">
            <w:pPr>
              <w:pStyle w:val="TableText"/>
              <w:numPr>
                <w:ilvl w:val="12"/>
                <w:numId w:val="0"/>
              </w:numPr>
              <w:rPr>
                <w:b/>
              </w:rPr>
            </w:pPr>
          </w:p>
          <w:p w:rsidR="00E10169" w:rsidRPr="006D1679" w:rsidRDefault="00E10169" w:rsidP="00E1622F">
            <w:pPr>
              <w:pStyle w:val="TableText"/>
              <w:numPr>
                <w:ilvl w:val="12"/>
                <w:numId w:val="0"/>
              </w:numPr>
            </w:pPr>
            <w:r w:rsidRPr="006D1679">
              <w:t>Professional fees for surgical procedures and other medical care received in a Hospital, Skilled Nursing Facility, Inpatient Rehabilitation Facility or Alternate Facility, outpatient surgery facility, or birthing center.</w:t>
            </w:r>
          </w:p>
          <w:p w:rsidR="00E10169" w:rsidRPr="006D1679" w:rsidRDefault="00E10169" w:rsidP="00E1622F">
            <w:pPr>
              <w:pStyle w:val="TableText"/>
              <w:numPr>
                <w:ilvl w:val="12"/>
                <w:numId w:val="0"/>
              </w:numPr>
              <w:rPr>
                <w:i/>
                <w:color w:val="000000"/>
              </w:rPr>
            </w:pPr>
            <w:r w:rsidRPr="006D1679">
              <w:t xml:space="preserve">When these services are performed in a Physician's office, </w:t>
            </w:r>
            <w:r w:rsidRPr="006D1679">
              <w:rPr>
                <w:color w:val="000000"/>
              </w:rPr>
              <w:t xml:space="preserve">Benefits are described under </w:t>
            </w:r>
            <w:r w:rsidRPr="006D1679">
              <w:rPr>
                <w:b/>
                <w:i/>
                <w:color w:val="000000"/>
              </w:rPr>
              <w:t>Physician's Office Services</w:t>
            </w:r>
            <w:r w:rsidRPr="006D1679">
              <w:rPr>
                <w:i/>
                <w:color w:val="000000"/>
              </w:rPr>
              <w: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6D1679" w:rsidRDefault="00E10169" w:rsidP="00E1622F">
            <w:pPr>
              <w:pStyle w:val="TableText"/>
              <w:numPr>
                <w:ilvl w:val="12"/>
                <w:numId w:val="0"/>
              </w:numPr>
            </w:pPr>
            <w:r w:rsidRPr="006D1679">
              <w:rPr>
                <w:b/>
                <w:color w:val="0000FF"/>
              </w:rPr>
              <w:t xml:space="preserve">80% </w:t>
            </w:r>
            <w:r w:rsidRPr="006D1679">
              <w:rPr>
                <w:bCs/>
              </w:rPr>
              <w:t>of eligible expenses</w:t>
            </w:r>
            <w:r w:rsidRPr="006D1679">
              <w:rPr>
                <w:bCs/>
                <w:color w:val="0000FF"/>
              </w:rPr>
              <w:t xml:space="preserve"> </w:t>
            </w:r>
            <w:r w:rsidRPr="006D1679">
              <w:rPr>
                <w:bCs/>
              </w:rPr>
              <w:t xml:space="preserve">after </w:t>
            </w:r>
            <w:r w:rsidRPr="006D1679">
              <w:t xml:space="preserve">satisfying </w:t>
            </w:r>
            <w:r w:rsidRPr="006D1679">
              <w:rPr>
                <w:color w:val="000000"/>
              </w:rPr>
              <w:t xml:space="preserve">the </w:t>
            </w:r>
            <w:r w:rsidRPr="006D1679">
              <w:t>deductible.</w:t>
            </w:r>
          </w:p>
          <w:p w:rsidR="00E10169" w:rsidRPr="006D1679" w:rsidRDefault="00E10169" w:rsidP="00E1622F">
            <w:pPr>
              <w:pStyle w:val="TableText"/>
              <w:numPr>
                <w:ilvl w:val="12"/>
                <w:numId w:val="0"/>
              </w:numPr>
            </w:pPr>
          </w:p>
          <w:p w:rsidR="00E10169" w:rsidRPr="006D1679" w:rsidRDefault="00E10169" w:rsidP="00E1622F">
            <w:pPr>
              <w:pStyle w:val="TableText"/>
              <w:numPr>
                <w:ilvl w:val="12"/>
                <w:numId w:val="0"/>
              </w:numPr>
              <w:rPr>
                <w:b/>
                <w:color w:val="0000FF"/>
              </w:rPr>
            </w:pPr>
          </w:p>
        </w:tc>
      </w:tr>
      <w:tr w:rsidR="00AB0379" w:rsidRPr="006D167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6D1679" w:rsidRDefault="00AB0379" w:rsidP="00057EC6">
            <w:pPr>
              <w:rPr>
                <w:b/>
                <w:sz w:val="24"/>
                <w:szCs w:val="24"/>
              </w:rPr>
            </w:pPr>
            <w:bookmarkStart w:id="90" w:name="Routine_Hearing_Care"/>
            <w:r w:rsidRPr="006D1679">
              <w:rPr>
                <w:b/>
                <w:sz w:val="24"/>
                <w:szCs w:val="24"/>
              </w:rPr>
              <w:t>Routine Hearing Care</w:t>
            </w:r>
            <w:bookmarkEnd w:id="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6D1679" w:rsidRDefault="00C0502C" w:rsidP="00057EC6">
            <w:pPr>
              <w:pStyle w:val="TableTextCharChar"/>
              <w:numPr>
                <w:ilvl w:val="12"/>
                <w:numId w:val="0"/>
              </w:numPr>
            </w:pPr>
            <w:r w:rsidRPr="006D1679">
              <w:rPr>
                <w:b/>
                <w:color w:val="0000FF"/>
              </w:rPr>
              <w:t>10</w:t>
            </w:r>
            <w:r w:rsidR="00AB0379" w:rsidRPr="006D1679">
              <w:rPr>
                <w:b/>
                <w:color w:val="0000FF"/>
              </w:rPr>
              <w:t xml:space="preserve">0% </w:t>
            </w:r>
            <w:r w:rsidR="00AB0379" w:rsidRPr="006D1679">
              <w:rPr>
                <w:bCs/>
              </w:rPr>
              <w:t>of eligible expenses</w:t>
            </w:r>
            <w:r w:rsidR="00AB0379" w:rsidRPr="006D1679">
              <w:rPr>
                <w:bCs/>
                <w:color w:val="0000FF"/>
              </w:rPr>
              <w:t xml:space="preserve"> </w:t>
            </w:r>
          </w:p>
          <w:p w:rsidR="00AB0379" w:rsidRPr="006D1679" w:rsidRDefault="00AB0379" w:rsidP="00057EC6">
            <w:pPr>
              <w:pStyle w:val="TableText"/>
              <w:numPr>
                <w:ilvl w:val="12"/>
                <w:numId w:val="0"/>
              </w:numPr>
              <w:rPr>
                <w:b/>
                <w:color w:val="0000FF"/>
              </w:rPr>
            </w:pPr>
          </w:p>
        </w:tc>
      </w:tr>
      <w:tr w:rsidR="00C67804" w:rsidRPr="006D1679"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C67804" w:rsidRPr="006D1679" w:rsidRDefault="00C67804" w:rsidP="00C67804">
            <w:pPr>
              <w:pStyle w:val="TableText"/>
              <w:numPr>
                <w:ilvl w:val="12"/>
                <w:numId w:val="0"/>
              </w:numPr>
              <w:spacing w:line="276" w:lineRule="auto"/>
              <w:rPr>
                <w:b/>
                <w:szCs w:val="24"/>
              </w:rPr>
            </w:pPr>
            <w:bookmarkStart w:id="91" w:name="Virtual_Visit"/>
            <w:r w:rsidRPr="006D1679">
              <w:rPr>
                <w:b/>
                <w:szCs w:val="24"/>
              </w:rPr>
              <w:t>Virtual Visit</w:t>
            </w:r>
            <w:bookmarkEnd w:id="91"/>
          </w:p>
          <w:p w:rsidR="00C67804" w:rsidRPr="006D1679" w:rsidRDefault="00C67804" w:rsidP="00C67804">
            <w:pPr>
              <w:pStyle w:val="TableText"/>
              <w:numPr>
                <w:ilvl w:val="12"/>
                <w:numId w:val="0"/>
              </w:numPr>
              <w:spacing w:line="276" w:lineRule="auto"/>
              <w:rPr>
                <w:b/>
                <w:szCs w:val="24"/>
              </w:rPr>
            </w:pPr>
          </w:p>
          <w:p w:rsidR="00C67804" w:rsidRPr="006D1679" w:rsidRDefault="00C67804" w:rsidP="00C67804">
            <w:pPr>
              <w:numPr>
                <w:ilvl w:val="12"/>
                <w:numId w:val="0"/>
              </w:numPr>
              <w:spacing w:line="276" w:lineRule="auto"/>
              <w:rPr>
                <w:b/>
                <w:bCs/>
                <w:sz w:val="24"/>
                <w:szCs w:val="24"/>
              </w:rPr>
            </w:pPr>
            <w:r w:rsidRPr="006D1679">
              <w:rPr>
                <w:b/>
                <w:bCs/>
                <w:sz w:val="24"/>
                <w:szCs w:val="24"/>
              </w:rPr>
              <w:t>What is a virtual visit?</w:t>
            </w:r>
          </w:p>
          <w:p w:rsidR="00C67804" w:rsidRPr="006D1679" w:rsidRDefault="00C67804" w:rsidP="00C67804">
            <w:pPr>
              <w:rPr>
                <w:sz w:val="24"/>
                <w:szCs w:val="24"/>
              </w:rPr>
            </w:pPr>
            <w:r w:rsidRPr="006D1679">
              <w:rPr>
                <w:sz w:val="24"/>
                <w:szCs w:val="24"/>
              </w:rPr>
              <w:t xml:space="preserve">Virtual </w:t>
            </w:r>
            <w:r w:rsidRPr="006D1679">
              <w:rPr>
                <w:bCs/>
                <w:sz w:val="24"/>
                <w:szCs w:val="24"/>
              </w:rPr>
              <w:t>visits</w:t>
            </w:r>
            <w:r w:rsidRPr="006D1679">
              <w:rPr>
                <w:sz w:val="24"/>
                <w:szCs w:val="24"/>
              </w:rPr>
              <w:t xml:space="preserve"> are medical visits delivered to you outside of medical facilities by virtual provider clinics that use online technology and live audio/video capabilities.</w:t>
            </w:r>
            <w:r w:rsidRPr="006D1679">
              <w:t> </w:t>
            </w:r>
            <w:r w:rsidRPr="006D1679">
              <w:rPr>
                <w:sz w:val="24"/>
                <w:szCs w:val="24"/>
              </w:rPr>
              <w:t>You must pay with a major credit card or debit card at the time of your virtual visit.</w:t>
            </w:r>
          </w:p>
          <w:p w:rsidR="00C67804" w:rsidRPr="006D1679" w:rsidRDefault="00C67804" w:rsidP="00C67804">
            <w:pPr>
              <w:rPr>
                <w:sz w:val="24"/>
                <w:szCs w:val="24"/>
              </w:rPr>
            </w:pPr>
          </w:p>
          <w:p w:rsidR="00C67804" w:rsidRPr="006D1679" w:rsidRDefault="00C67804" w:rsidP="00C67804">
            <w:pPr>
              <w:rPr>
                <w:sz w:val="24"/>
                <w:szCs w:val="24"/>
              </w:rPr>
            </w:pPr>
            <w:r w:rsidRPr="006D1679">
              <w:rPr>
                <w:sz w:val="24"/>
                <w:szCs w:val="24"/>
              </w:rPr>
              <w:t xml:space="preserve">Not all medical conditions can be treated through virtual visits. The virtual </w:t>
            </w:r>
            <w:r w:rsidRPr="006D1679">
              <w:rPr>
                <w:bCs/>
                <w:sz w:val="24"/>
                <w:szCs w:val="24"/>
              </w:rPr>
              <w:t>visit</w:t>
            </w:r>
            <w:r w:rsidRPr="006D1679">
              <w:rPr>
                <w:sz w:val="24"/>
                <w:szCs w:val="24"/>
              </w:rPr>
              <w:t xml:space="preserve"> doctor will identify if you need to see an in-person doctor for treatment.</w:t>
            </w:r>
          </w:p>
          <w:p w:rsidR="00C67804" w:rsidRPr="006D1679" w:rsidRDefault="00C67804" w:rsidP="00C67804">
            <w:pPr>
              <w:rPr>
                <w:b/>
                <w:bCs/>
                <w:sz w:val="24"/>
                <w:szCs w:val="24"/>
              </w:rPr>
            </w:pPr>
          </w:p>
          <w:p w:rsidR="00C67804" w:rsidRPr="006D1679" w:rsidRDefault="00C67804" w:rsidP="00C67804">
            <w:pPr>
              <w:rPr>
                <w:b/>
                <w:bCs/>
                <w:sz w:val="24"/>
                <w:szCs w:val="24"/>
              </w:rPr>
            </w:pPr>
            <w:r w:rsidRPr="006D1679">
              <w:rPr>
                <w:b/>
                <w:bCs/>
                <w:sz w:val="24"/>
                <w:szCs w:val="24"/>
              </w:rPr>
              <w:t>When is virtual visit care available?</w:t>
            </w:r>
          </w:p>
          <w:p w:rsidR="00C67804" w:rsidRPr="006D1679" w:rsidRDefault="00C67804" w:rsidP="00C67804">
            <w:pPr>
              <w:rPr>
                <w:rStyle w:val="InstructionalTextChar"/>
              </w:rPr>
            </w:pPr>
            <w:r w:rsidRPr="006D1679">
              <w:rPr>
                <w:sz w:val="24"/>
                <w:szCs w:val="24"/>
              </w:rPr>
              <w:t xml:space="preserve">Virtual </w:t>
            </w:r>
            <w:r w:rsidRPr="006D1679">
              <w:rPr>
                <w:bCs/>
                <w:sz w:val="24"/>
                <w:szCs w:val="24"/>
              </w:rPr>
              <w:t>visit</w:t>
            </w:r>
            <w:r w:rsidRPr="006D1679">
              <w:rPr>
                <w:sz w:val="24"/>
                <w:szCs w:val="24"/>
              </w:rPr>
              <w:t xml:space="preserve"> is available 24 hours a day, 7 days a week.</w:t>
            </w:r>
          </w:p>
          <w:p w:rsidR="00C67804" w:rsidRPr="006D1679" w:rsidRDefault="00C67804" w:rsidP="00C67804">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67804" w:rsidRPr="006D1679" w:rsidRDefault="00C67804" w:rsidP="00C67804">
            <w:pPr>
              <w:pStyle w:val="TableText"/>
              <w:numPr>
                <w:ilvl w:val="12"/>
                <w:numId w:val="0"/>
              </w:numPr>
            </w:pPr>
            <w:r w:rsidRPr="006D1679">
              <w:rPr>
                <w:b/>
                <w:color w:val="0000FF"/>
              </w:rPr>
              <w:t xml:space="preserve">80% </w:t>
            </w:r>
            <w:r w:rsidRPr="006D1679">
              <w:rPr>
                <w:bCs/>
              </w:rPr>
              <w:t>of eligible expenses</w:t>
            </w:r>
            <w:r w:rsidRPr="006D1679">
              <w:rPr>
                <w:bCs/>
                <w:color w:val="0000FF"/>
              </w:rPr>
              <w:t xml:space="preserve"> </w:t>
            </w:r>
            <w:r w:rsidRPr="006D1679">
              <w:rPr>
                <w:bCs/>
              </w:rPr>
              <w:t xml:space="preserve">after </w:t>
            </w:r>
            <w:r w:rsidRPr="006D1679">
              <w:t xml:space="preserve">satisfying </w:t>
            </w:r>
            <w:r w:rsidRPr="006D1679">
              <w:rPr>
                <w:color w:val="000000"/>
              </w:rPr>
              <w:t xml:space="preserve">the </w:t>
            </w:r>
            <w:r w:rsidRPr="006D1679">
              <w:t>deductible.</w:t>
            </w:r>
          </w:p>
          <w:p w:rsidR="00C67804" w:rsidRPr="006D1679" w:rsidRDefault="00C67804" w:rsidP="00C67804">
            <w:pPr>
              <w:pStyle w:val="TableText"/>
              <w:numPr>
                <w:ilvl w:val="12"/>
                <w:numId w:val="0"/>
              </w:numPr>
              <w:rPr>
                <w:b/>
                <w:color w:val="000000"/>
                <w:szCs w:val="24"/>
              </w:rPr>
            </w:pPr>
          </w:p>
        </w:tc>
      </w:tr>
      <w:tr w:rsidR="00E10169" w:rsidRPr="006D167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6D1679" w:rsidRDefault="00E10169" w:rsidP="0049550E">
            <w:pPr>
              <w:numPr>
                <w:ilvl w:val="12"/>
                <w:numId w:val="0"/>
              </w:numPr>
              <w:ind w:left="288" w:hanging="288"/>
              <w:rPr>
                <w:b/>
                <w:sz w:val="24"/>
                <w:szCs w:val="24"/>
              </w:rPr>
            </w:pPr>
            <w:bookmarkStart w:id="92" w:name="Vision_Examinations"/>
            <w:r w:rsidRPr="006D1679">
              <w:rPr>
                <w:b/>
                <w:sz w:val="24"/>
                <w:szCs w:val="24"/>
              </w:rPr>
              <w:t>Vision Examinations</w:t>
            </w:r>
            <w:bookmarkEnd w:id="92"/>
          </w:p>
          <w:p w:rsidR="00E10169" w:rsidRPr="006D1679"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6D1679" w:rsidRDefault="00E10169" w:rsidP="0049550E">
            <w:pPr>
              <w:numPr>
                <w:ilvl w:val="12"/>
                <w:numId w:val="0"/>
              </w:numPr>
              <w:rPr>
                <w:sz w:val="24"/>
                <w:szCs w:val="24"/>
              </w:rPr>
            </w:pPr>
            <w:r w:rsidRPr="006D1679">
              <w:rPr>
                <w:sz w:val="24"/>
                <w:szCs w:val="24"/>
              </w:rPr>
              <w:t>Not Covered</w:t>
            </w:r>
          </w:p>
        </w:tc>
      </w:tr>
    </w:tbl>
    <w:p w:rsidR="009C4BEF" w:rsidRPr="006D1679" w:rsidRDefault="009C4BEF">
      <w:pPr>
        <w:numPr>
          <w:ilvl w:val="12"/>
          <w:numId w:val="0"/>
        </w:numPr>
        <w:rPr>
          <w:sz w:val="24"/>
        </w:rPr>
      </w:pPr>
    </w:p>
    <w:p w:rsidR="00353FB6" w:rsidRPr="006D1679" w:rsidRDefault="00353FB6">
      <w:pPr>
        <w:numPr>
          <w:ilvl w:val="12"/>
          <w:numId w:val="0"/>
        </w:numPr>
        <w:rPr>
          <w:sz w:val="24"/>
        </w:rPr>
      </w:pPr>
    </w:p>
    <w:p w:rsidR="009C4BEF" w:rsidRPr="006D1679" w:rsidRDefault="009C4BEF" w:rsidP="0006458D">
      <w:r w:rsidRPr="006D1679">
        <w:t>&lt;!--ID=CSR--&gt;</w:t>
      </w:r>
    </w:p>
    <w:p w:rsidR="009C4BEF" w:rsidRPr="006D1679" w:rsidRDefault="009C4BEF">
      <w:pPr>
        <w:numPr>
          <w:ilvl w:val="12"/>
          <w:numId w:val="0"/>
        </w:numPr>
        <w:outlineLvl w:val="0"/>
        <w:rPr>
          <w:b/>
          <w:color w:val="FF0000"/>
          <w:sz w:val="32"/>
        </w:rPr>
      </w:pPr>
      <w:r w:rsidRPr="006D16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D167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081F9B">
            <w:pPr>
              <w:pStyle w:val="TableHeaderText"/>
              <w:numPr>
                <w:ilvl w:val="12"/>
                <w:numId w:val="0"/>
              </w:numPr>
              <w:rPr>
                <w:color w:val="FF0000"/>
              </w:rPr>
            </w:pPr>
            <w:r w:rsidRPr="006D167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100DBF">
            <w:pPr>
              <w:pStyle w:val="TableHeaderText"/>
              <w:numPr>
                <w:ilvl w:val="12"/>
                <w:numId w:val="0"/>
              </w:numPr>
              <w:rPr>
                <w:color w:val="FF0000"/>
              </w:rPr>
            </w:pPr>
            <w:r w:rsidRPr="006D1679">
              <w:rPr>
                <w:color w:val="FF0000"/>
              </w:rPr>
              <w:t>HRA PP1 PLAN</w:t>
            </w:r>
            <w:r w:rsidR="00081F9B" w:rsidRPr="006D1679">
              <w:rPr>
                <w:color w:val="FF0000"/>
              </w:rPr>
              <w:t xml:space="preserve"> </w:t>
            </w:r>
          </w:p>
          <w:p w:rsidR="00081F9B" w:rsidRPr="006D1679" w:rsidRDefault="00081F9B">
            <w:pPr>
              <w:pStyle w:val="TableHeaderText"/>
              <w:numPr>
                <w:ilvl w:val="12"/>
                <w:numId w:val="0"/>
              </w:numPr>
              <w:rPr>
                <w:color w:val="FF0000"/>
              </w:rPr>
            </w:pPr>
          </w:p>
        </w:tc>
      </w:tr>
      <w:tr w:rsidR="00081F9B" w:rsidRPr="006D167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081F9B">
            <w:pPr>
              <w:pStyle w:val="TableText"/>
              <w:numPr>
                <w:ilvl w:val="12"/>
                <w:numId w:val="0"/>
              </w:numPr>
              <w:rPr>
                <w:b/>
                <w:color w:val="FF0000"/>
              </w:rPr>
            </w:pPr>
            <w:bookmarkStart w:id="93" w:name="Assistant_Surgeon"/>
            <w:r w:rsidRPr="006D1679">
              <w:rPr>
                <w:b/>
                <w:color w:val="FF0000"/>
              </w:rPr>
              <w:t>Assistant Surgeon</w:t>
            </w:r>
            <w:bookmarkEnd w:id="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742883">
            <w:pPr>
              <w:pStyle w:val="TableText"/>
              <w:rPr>
                <w:color w:val="FF0000"/>
              </w:rPr>
            </w:pPr>
            <w:r w:rsidRPr="006D1679">
              <w:rPr>
                <w:b/>
                <w:color w:val="0000FF"/>
              </w:rPr>
              <w:t>80%</w:t>
            </w:r>
            <w:r w:rsidR="00081F9B" w:rsidRPr="006D1679">
              <w:rPr>
                <w:b/>
                <w:color w:val="FF0000"/>
              </w:rPr>
              <w:t xml:space="preserve"> </w:t>
            </w:r>
            <w:r w:rsidR="00081F9B" w:rsidRPr="006D1679">
              <w:rPr>
                <w:color w:val="FF0000"/>
              </w:rPr>
              <w:t>of eligible expenses after satisfying the</w:t>
            </w:r>
            <w:r w:rsidR="00081F9B" w:rsidRPr="006D1679">
              <w:rPr>
                <w:color w:val="000000"/>
              </w:rPr>
              <w:t xml:space="preserve"> </w:t>
            </w:r>
            <w:r w:rsidR="00081F9B" w:rsidRPr="006D1679">
              <w:rPr>
                <w:color w:val="FF0000"/>
              </w:rPr>
              <w:t>deductible.</w:t>
            </w:r>
          </w:p>
          <w:p w:rsidR="00081F9B" w:rsidRPr="006D1679" w:rsidRDefault="00081F9B">
            <w:pPr>
              <w:pStyle w:val="TableText"/>
              <w:rPr>
                <w:b/>
                <w:bCs/>
                <w:color w:val="0000FF"/>
              </w:rPr>
            </w:pPr>
          </w:p>
        </w:tc>
      </w:tr>
      <w:tr w:rsidR="00081F9B" w:rsidRPr="006D167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081F9B">
            <w:pPr>
              <w:pStyle w:val="TableText"/>
              <w:numPr>
                <w:ilvl w:val="12"/>
                <w:numId w:val="0"/>
              </w:numPr>
              <w:rPr>
                <w:b/>
                <w:color w:val="FF0000"/>
              </w:rPr>
            </w:pPr>
            <w:bookmarkStart w:id="94" w:name="Cochlear_Implants"/>
            <w:r w:rsidRPr="006D1679">
              <w:rPr>
                <w:b/>
                <w:color w:val="FF0000"/>
              </w:rPr>
              <w:t>Cochlear Implants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742883">
            <w:pPr>
              <w:pStyle w:val="TableText"/>
              <w:rPr>
                <w:color w:val="FF0000"/>
              </w:rPr>
            </w:pPr>
            <w:r w:rsidRPr="006D1679">
              <w:rPr>
                <w:b/>
                <w:color w:val="0000FF"/>
              </w:rPr>
              <w:t>80%</w:t>
            </w:r>
            <w:r w:rsidR="00081F9B" w:rsidRPr="006D1679">
              <w:rPr>
                <w:color w:val="FF0000"/>
              </w:rPr>
              <w:t xml:space="preserve"> of eligible expenses after satisfying the</w:t>
            </w:r>
            <w:r w:rsidR="00081F9B" w:rsidRPr="006D1679">
              <w:rPr>
                <w:color w:val="000000"/>
              </w:rPr>
              <w:t xml:space="preserve"> </w:t>
            </w:r>
            <w:r w:rsidR="00081F9B" w:rsidRPr="006D1679">
              <w:rPr>
                <w:color w:val="FF0000"/>
              </w:rPr>
              <w:t>deductible.</w:t>
            </w:r>
          </w:p>
          <w:p w:rsidR="00F128A5" w:rsidRPr="006D1679" w:rsidRDefault="00F128A5" w:rsidP="001D30B7">
            <w:pPr>
              <w:pStyle w:val="TableText"/>
              <w:rPr>
                <w:b/>
                <w:bCs/>
                <w:color w:val="0000FF"/>
              </w:rPr>
            </w:pPr>
          </w:p>
        </w:tc>
      </w:tr>
      <w:tr w:rsidR="00D012AC" w:rsidRPr="006D1679" w:rsidTr="008D6BC1">
        <w:tc>
          <w:tcPr>
            <w:tcW w:w="2952" w:type="dxa"/>
            <w:tcBorders>
              <w:top w:val="single" w:sz="6" w:space="0" w:color="auto"/>
              <w:left w:val="single" w:sz="6" w:space="0" w:color="auto"/>
              <w:bottom w:val="single" w:sz="6" w:space="0" w:color="auto"/>
              <w:right w:val="single" w:sz="6" w:space="0" w:color="auto"/>
            </w:tcBorders>
            <w:shd w:val="pct5" w:color="auto" w:fill="FFFFFF"/>
          </w:tcPr>
          <w:p w:rsidR="00D012AC" w:rsidRPr="006D1679" w:rsidRDefault="00D012AC" w:rsidP="008D6BC1">
            <w:pPr>
              <w:rPr>
                <w:b/>
                <w:color w:val="FF0000"/>
                <w:sz w:val="24"/>
                <w:szCs w:val="24"/>
              </w:rPr>
            </w:pPr>
            <w:bookmarkStart w:id="95" w:name="Hemophilia_Quick_Tip"/>
            <w:r w:rsidRPr="006D1679">
              <w:rPr>
                <w:b/>
                <w:color w:val="FF0000"/>
                <w:sz w:val="24"/>
                <w:szCs w:val="24"/>
              </w:rPr>
              <w:t>Hemophilia Quick Tip</w:t>
            </w:r>
            <w:bookmarkEnd w:id="95"/>
          </w:p>
          <w:p w:rsidR="00D012AC" w:rsidRPr="006D1679" w:rsidRDefault="00D012AC" w:rsidP="008D6BC1">
            <w:pPr>
              <w:rPr>
                <w:b/>
                <w:color w:val="FF0000"/>
                <w:sz w:val="24"/>
                <w:szCs w:val="24"/>
              </w:rPr>
            </w:pPr>
          </w:p>
          <w:p w:rsidR="00D012AC" w:rsidRPr="006D1679" w:rsidRDefault="00D012AC" w:rsidP="008D6BC1">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012AC" w:rsidRPr="006D1679" w:rsidRDefault="00D012AC" w:rsidP="008D6BC1">
            <w:pPr>
              <w:rPr>
                <w:color w:val="FF0000"/>
                <w:sz w:val="24"/>
                <w:szCs w:val="24"/>
              </w:rPr>
            </w:pPr>
            <w:r w:rsidRPr="006D1679">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D012AC" w:rsidRPr="006D1679" w:rsidRDefault="00D012AC" w:rsidP="008D6BC1">
            <w:pPr>
              <w:rPr>
                <w:color w:val="FF0000"/>
                <w:sz w:val="24"/>
                <w:szCs w:val="24"/>
              </w:rPr>
            </w:pPr>
          </w:p>
          <w:p w:rsidR="00D012AC" w:rsidRPr="006D1679" w:rsidRDefault="00D012AC" w:rsidP="002738AE">
            <w:pPr>
              <w:numPr>
                <w:ilvl w:val="0"/>
                <w:numId w:val="7"/>
              </w:numPr>
              <w:rPr>
                <w:color w:val="FF0000"/>
                <w:sz w:val="24"/>
                <w:szCs w:val="24"/>
              </w:rPr>
            </w:pPr>
            <w:r w:rsidRPr="006D1679">
              <w:rPr>
                <w:color w:val="FF0000"/>
                <w:sz w:val="24"/>
                <w:szCs w:val="24"/>
              </w:rPr>
              <w:t>If Hemophilia Factor is a part of a carve-out situation, the carve-out Pharmacy Benefit Manager and/or Specialty Pharmacy vendor should be contacted to confirm coverage.</w:t>
            </w:r>
          </w:p>
          <w:p w:rsidR="00D012AC" w:rsidRPr="006D1679" w:rsidRDefault="00D012AC" w:rsidP="008D6BC1">
            <w:pPr>
              <w:ind w:left="72"/>
              <w:rPr>
                <w:color w:val="FF0000"/>
                <w:sz w:val="24"/>
                <w:szCs w:val="24"/>
              </w:rPr>
            </w:pPr>
          </w:p>
          <w:p w:rsidR="00D012AC" w:rsidRPr="006D1679" w:rsidRDefault="00D012AC" w:rsidP="002738AE">
            <w:pPr>
              <w:numPr>
                <w:ilvl w:val="0"/>
                <w:numId w:val="7"/>
              </w:numPr>
              <w:rPr>
                <w:color w:val="FF0000"/>
                <w:sz w:val="24"/>
                <w:szCs w:val="24"/>
              </w:rPr>
            </w:pPr>
            <w:r w:rsidRPr="006D1679">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6D1679">
              <w:rPr>
                <w:b/>
                <w:i/>
                <w:color w:val="FF0000"/>
                <w:sz w:val="24"/>
                <w:szCs w:val="24"/>
              </w:rPr>
              <w:t>Pharmaceutical Products – Outpatient.</w:t>
            </w:r>
            <w:r w:rsidRPr="006D1679">
              <w:rPr>
                <w:color w:val="FF0000"/>
                <w:sz w:val="24"/>
                <w:szCs w:val="24"/>
              </w:rPr>
              <w:t xml:space="preserve"> </w:t>
            </w:r>
          </w:p>
          <w:p w:rsidR="00D012AC" w:rsidRPr="006D1679" w:rsidRDefault="00D012AC" w:rsidP="008D6BC1">
            <w:pPr>
              <w:rPr>
                <w:color w:val="FF0000"/>
                <w:sz w:val="24"/>
                <w:szCs w:val="24"/>
              </w:rPr>
            </w:pPr>
          </w:p>
          <w:p w:rsidR="00D012AC" w:rsidRPr="006D1679" w:rsidRDefault="00D012AC" w:rsidP="002738AE">
            <w:pPr>
              <w:numPr>
                <w:ilvl w:val="0"/>
                <w:numId w:val="7"/>
              </w:numPr>
              <w:rPr>
                <w:color w:val="FF0000"/>
                <w:sz w:val="24"/>
                <w:szCs w:val="24"/>
              </w:rPr>
            </w:pPr>
            <w:r w:rsidRPr="006D1679">
              <w:rPr>
                <w:color w:val="FF0000"/>
                <w:sz w:val="24"/>
                <w:szCs w:val="24"/>
              </w:rPr>
              <w:t xml:space="preserve">If administered during an Emergency room visit, refer to </w:t>
            </w:r>
            <w:r w:rsidRPr="006D1679">
              <w:rPr>
                <w:b/>
                <w:i/>
                <w:color w:val="FF0000"/>
                <w:sz w:val="24"/>
                <w:szCs w:val="24"/>
              </w:rPr>
              <w:t>Emergency Health Services – Outpatient</w:t>
            </w:r>
            <w:r w:rsidRPr="006D1679">
              <w:rPr>
                <w:color w:val="FF0000"/>
                <w:sz w:val="24"/>
                <w:szCs w:val="24"/>
              </w:rPr>
              <w:t xml:space="preserve"> for more information. </w:t>
            </w:r>
          </w:p>
          <w:p w:rsidR="00D012AC" w:rsidRPr="006D1679" w:rsidRDefault="00D012AC" w:rsidP="008D6BC1">
            <w:pPr>
              <w:rPr>
                <w:color w:val="FF0000"/>
                <w:sz w:val="24"/>
                <w:szCs w:val="24"/>
              </w:rPr>
            </w:pPr>
          </w:p>
          <w:p w:rsidR="00D012AC" w:rsidRPr="006D1679" w:rsidRDefault="00D012AC" w:rsidP="002738AE">
            <w:pPr>
              <w:numPr>
                <w:ilvl w:val="0"/>
                <w:numId w:val="7"/>
              </w:numPr>
              <w:rPr>
                <w:color w:val="FF0000"/>
                <w:sz w:val="24"/>
                <w:szCs w:val="24"/>
              </w:rPr>
            </w:pPr>
            <w:r w:rsidRPr="006D1679">
              <w:rPr>
                <w:color w:val="FF0000"/>
                <w:sz w:val="24"/>
                <w:szCs w:val="24"/>
              </w:rPr>
              <w:t xml:space="preserve">If self-administered (self-injected, self-infused, </w:t>
            </w:r>
            <w:r w:rsidR="00963C94" w:rsidRPr="006D1679">
              <w:rPr>
                <w:color w:val="FF0000"/>
                <w:sz w:val="24"/>
                <w:szCs w:val="24"/>
              </w:rPr>
              <w:t>etc.</w:t>
            </w:r>
            <w:r w:rsidRPr="006D1679">
              <w:rPr>
                <w:color w:val="FF0000"/>
                <w:sz w:val="24"/>
                <w:szCs w:val="24"/>
              </w:rPr>
              <w:t xml:space="preserve">), refer to </w:t>
            </w:r>
            <w:r w:rsidRPr="006D1679">
              <w:rPr>
                <w:b/>
                <w:i/>
                <w:color w:val="FF0000"/>
                <w:sz w:val="24"/>
                <w:szCs w:val="24"/>
              </w:rPr>
              <w:t>Prescription Drugs</w:t>
            </w:r>
            <w:r w:rsidRPr="006D1679">
              <w:rPr>
                <w:color w:val="FF0000"/>
                <w:sz w:val="24"/>
                <w:szCs w:val="24"/>
              </w:rPr>
              <w:t xml:space="preserve"> for more information. </w:t>
            </w:r>
          </w:p>
          <w:p w:rsidR="00D012AC" w:rsidRPr="006D1679" w:rsidRDefault="00D012AC" w:rsidP="008D6BC1">
            <w:pPr>
              <w:rPr>
                <w:color w:val="FF0000"/>
                <w:sz w:val="24"/>
                <w:szCs w:val="24"/>
              </w:rPr>
            </w:pPr>
          </w:p>
          <w:p w:rsidR="00D012AC" w:rsidRPr="006D1679" w:rsidRDefault="00D012AC" w:rsidP="00856710">
            <w:pPr>
              <w:rPr>
                <w:color w:val="FF0000"/>
                <w:sz w:val="24"/>
                <w:szCs w:val="24"/>
                <w:u w:val="double"/>
              </w:rPr>
            </w:pPr>
          </w:p>
        </w:tc>
      </w:tr>
      <w:tr w:rsidR="00081F9B" w:rsidRPr="006D167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081F9B">
            <w:pPr>
              <w:pStyle w:val="TableText"/>
              <w:numPr>
                <w:ilvl w:val="12"/>
                <w:numId w:val="0"/>
              </w:numPr>
              <w:rPr>
                <w:b/>
                <w:color w:val="FF0000"/>
              </w:rPr>
            </w:pPr>
            <w:bookmarkStart w:id="96" w:name="Multiple_Surgical_Procedures"/>
            <w:r w:rsidRPr="006D1679">
              <w:rPr>
                <w:b/>
                <w:color w:val="FF0000"/>
              </w:rPr>
              <w:t>Multiple Surgical Procedures</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081F9B">
            <w:pPr>
              <w:pStyle w:val="TableText"/>
              <w:numPr>
                <w:ilvl w:val="12"/>
                <w:numId w:val="0"/>
              </w:numPr>
              <w:rPr>
                <w:b/>
                <w:bCs/>
                <w:color w:val="0000FF"/>
              </w:rPr>
            </w:pPr>
            <w:r w:rsidRPr="006D1679">
              <w:rPr>
                <w:b/>
                <w:bCs/>
                <w:color w:val="0000FF"/>
              </w:rPr>
              <w:t>100/50/50</w:t>
            </w:r>
          </w:p>
          <w:p w:rsidR="00081F9B" w:rsidRPr="006D1679" w:rsidRDefault="00081F9B">
            <w:pPr>
              <w:pStyle w:val="TableText"/>
              <w:numPr>
                <w:ilvl w:val="12"/>
                <w:numId w:val="0"/>
              </w:numPr>
              <w:rPr>
                <w:b/>
                <w:color w:val="0000FF"/>
              </w:rPr>
            </w:pPr>
          </w:p>
        </w:tc>
      </w:tr>
      <w:tr w:rsidR="00EF407C" w:rsidRPr="006D1679"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6D1679" w:rsidRDefault="00EF407C" w:rsidP="00EF407C">
            <w:pPr>
              <w:pStyle w:val="TableText"/>
              <w:rPr>
                <w:b/>
                <w:bCs/>
                <w:color w:val="FF0000"/>
              </w:rPr>
            </w:pPr>
            <w:r w:rsidRPr="006D1679">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407C" w:rsidRPr="006D1679" w:rsidRDefault="00EF407C" w:rsidP="00EF407C">
            <w:pPr>
              <w:pStyle w:val="TableText"/>
              <w:rPr>
                <w:color w:val="FF0000"/>
              </w:rPr>
            </w:pPr>
            <w:r w:rsidRPr="006D1679">
              <w:rPr>
                <w:color w:val="FF0000"/>
              </w:rPr>
              <w:t xml:space="preserve">New Processing does not apply. </w:t>
            </w:r>
          </w:p>
          <w:p w:rsidR="00EF407C" w:rsidRPr="006D1679" w:rsidRDefault="00EF407C" w:rsidP="00EF407C">
            <w:pPr>
              <w:pStyle w:val="TableText"/>
              <w:rPr>
                <w:b/>
                <w:bCs/>
                <w:color w:val="FF00FF"/>
              </w:rPr>
            </w:pPr>
          </w:p>
          <w:p w:rsidR="00EF407C" w:rsidRPr="006D1679" w:rsidRDefault="00EF407C" w:rsidP="00EF407C">
            <w:pPr>
              <w:pStyle w:val="TableText"/>
              <w:rPr>
                <w:color w:val="FF0000"/>
              </w:rPr>
            </w:pPr>
            <w:r w:rsidRPr="006D1679">
              <w:rPr>
                <w:color w:val="FF0000"/>
              </w:rPr>
              <w:t xml:space="preserve">Explanation:  </w:t>
            </w:r>
          </w:p>
          <w:p w:rsidR="00EF407C" w:rsidRPr="006D1679" w:rsidRDefault="00EF407C" w:rsidP="00EF407C">
            <w:pPr>
              <w:pStyle w:val="TableText"/>
              <w:rPr>
                <w:color w:val="FF0000"/>
              </w:rPr>
            </w:pPr>
            <w:r w:rsidRPr="006D1679">
              <w:rPr>
                <w:color w:val="FF0000"/>
              </w:rPr>
              <w:t>Old NOBLX logic applies</w:t>
            </w:r>
          </w:p>
          <w:p w:rsidR="00EF407C" w:rsidRPr="006D1679" w:rsidRDefault="00EF407C" w:rsidP="00EF407C">
            <w:pPr>
              <w:pStyle w:val="TableText"/>
              <w:rPr>
                <w:color w:val="FF0000"/>
              </w:rPr>
            </w:pPr>
            <w:r w:rsidRPr="006D1679">
              <w:rPr>
                <w:color w:val="FF0000"/>
              </w:rPr>
              <w:t>Benefits for lab and diagnostic services will be based on the network status of the ordering physician.</w:t>
            </w:r>
          </w:p>
          <w:p w:rsidR="00EF407C" w:rsidRPr="006D1679" w:rsidRDefault="00EF407C" w:rsidP="00EF407C">
            <w:pPr>
              <w:rPr>
                <w:b/>
                <w:color w:val="FF0000"/>
              </w:rPr>
            </w:pPr>
          </w:p>
        </w:tc>
      </w:tr>
      <w:tr w:rsidR="00EF407C" w:rsidRPr="006D1679"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6D1679" w:rsidRDefault="00EF407C" w:rsidP="00EF407C">
            <w:pPr>
              <w:pStyle w:val="TableText"/>
              <w:numPr>
                <w:ilvl w:val="12"/>
                <w:numId w:val="0"/>
              </w:numPr>
              <w:rPr>
                <w:b/>
                <w:color w:val="FF0000"/>
              </w:rPr>
            </w:pPr>
            <w:bookmarkStart w:id="97" w:name="Preventive_Care_Custom_Coding" w:colFirst="0" w:colLast="0"/>
            <w:r w:rsidRPr="006D1679">
              <w:rPr>
                <w:b/>
                <w:bCs/>
                <w:color w:val="FF0000"/>
              </w:rPr>
              <w:t xml:space="preserve">Preventive Care Custom </w:t>
            </w:r>
            <w:r w:rsidR="007667E0" w:rsidRPr="006D1679">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407C" w:rsidRPr="006D1679" w:rsidRDefault="00EF407C" w:rsidP="00EF407C">
            <w:pPr>
              <w:pStyle w:val="TableText"/>
              <w:rPr>
                <w:color w:val="FF0000"/>
              </w:rPr>
            </w:pPr>
            <w:r w:rsidRPr="006D1679">
              <w:rPr>
                <w:color w:val="FF0000"/>
              </w:rPr>
              <w:t>This plan has elected custom coverage for additional services under the preventive care benefit beyond what is required by the federal health reform law (a/k/a PPACA or the Affordable Care Act).</w:t>
            </w:r>
          </w:p>
          <w:p w:rsidR="00EF407C" w:rsidRPr="006D1679" w:rsidRDefault="00EF407C" w:rsidP="00EF407C">
            <w:pPr>
              <w:pStyle w:val="TableText"/>
              <w:rPr>
                <w:color w:val="FF0000"/>
              </w:rPr>
            </w:pPr>
          </w:p>
          <w:p w:rsidR="00EF407C" w:rsidRPr="006D1679" w:rsidRDefault="00EF407C" w:rsidP="00EF407C">
            <w:pPr>
              <w:pStyle w:val="TableText"/>
              <w:rPr>
                <w:color w:val="FF0000"/>
                <w:szCs w:val="24"/>
              </w:rPr>
            </w:pPr>
            <w:r w:rsidRPr="006D1679">
              <w:rPr>
                <w:color w:val="FF0000"/>
              </w:rPr>
              <w:t xml:space="preserve">The Preventive Care Custom </w:t>
            </w:r>
            <w:r w:rsidR="007667E0" w:rsidRPr="006D1679">
              <w:rPr>
                <w:color w:val="FF0000"/>
              </w:rPr>
              <w:t>Coding</w:t>
            </w:r>
            <w:r w:rsidRPr="006D1679">
              <w:rPr>
                <w:color w:val="FF0000"/>
              </w:rPr>
              <w:t xml:space="preserve"> includes:</w:t>
            </w:r>
          </w:p>
          <w:p w:rsidR="00741F90" w:rsidRPr="006D1679" w:rsidRDefault="00741F90" w:rsidP="00741F90">
            <w:pPr>
              <w:pStyle w:val="ListParagraph"/>
              <w:numPr>
                <w:ilvl w:val="0"/>
                <w:numId w:val="33"/>
              </w:numPr>
              <w:rPr>
                <w:b/>
                <w:color w:val="000000"/>
              </w:rPr>
            </w:pPr>
            <w:r w:rsidRPr="006D1679">
              <w:rPr>
                <w:color w:val="FF0000"/>
              </w:rPr>
              <w:t>Colonoscopy Preventive and Diagnostic Services pay the first at</w:t>
            </w:r>
            <w:r w:rsidRPr="006D1679">
              <w:rPr>
                <w:b/>
                <w:color w:val="FF0000"/>
              </w:rPr>
              <w:t xml:space="preserve"> </w:t>
            </w:r>
            <w:r w:rsidRPr="006D1679">
              <w:rPr>
                <w:b/>
                <w:color w:val="0000FF"/>
              </w:rPr>
              <w:t>100%</w:t>
            </w:r>
            <w:r w:rsidRPr="006D1679">
              <w:rPr>
                <w:b/>
                <w:color w:val="000000"/>
              </w:rPr>
              <w:t xml:space="preserve"> </w:t>
            </w:r>
            <w:r w:rsidRPr="006D1679">
              <w:rPr>
                <w:color w:val="FF0000"/>
              </w:rPr>
              <w:t>no ded regardless of age.  Subsequent based on diagnosis submitted.</w:t>
            </w:r>
          </w:p>
          <w:p w:rsidR="00EF407C" w:rsidRPr="006D1679" w:rsidRDefault="00EF407C" w:rsidP="00EF407C">
            <w:pPr>
              <w:pStyle w:val="TableTextCharCharChar1"/>
              <w:numPr>
                <w:ilvl w:val="0"/>
                <w:numId w:val="33"/>
              </w:numPr>
              <w:rPr>
                <w:b/>
                <w:bCs/>
                <w:color w:val="FF0000"/>
                <w:szCs w:val="24"/>
              </w:rPr>
            </w:pPr>
            <w:r w:rsidRPr="006D1679">
              <w:rPr>
                <w:bCs/>
                <w:color w:val="FF0000"/>
                <w:szCs w:val="24"/>
              </w:rPr>
              <w:t>MRIs performed for Women who cannot have Mammograms due to a Mastectomy will be paid as a Preventive Benefit.</w:t>
            </w:r>
          </w:p>
        </w:tc>
      </w:tr>
      <w:tr w:rsidR="00DD4CB3" w:rsidRPr="006D167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D4CB3" w:rsidRPr="006D1679" w:rsidRDefault="00DD4CB3" w:rsidP="00EE30B8">
            <w:pPr>
              <w:pStyle w:val="TableText"/>
              <w:numPr>
                <w:ilvl w:val="12"/>
                <w:numId w:val="0"/>
              </w:numPr>
              <w:rPr>
                <w:b/>
                <w:color w:val="FF0000"/>
              </w:rPr>
            </w:pPr>
            <w:bookmarkStart w:id="98" w:name="RAPS_Processing"/>
            <w:bookmarkEnd w:id="97"/>
            <w:r w:rsidRPr="006D1679">
              <w:rPr>
                <w:b/>
                <w:color w:val="FF0000"/>
              </w:rPr>
              <w:t>RAPS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D4CB3" w:rsidRPr="006D1679" w:rsidRDefault="00DD4CB3" w:rsidP="0035312A">
            <w:pPr>
              <w:pStyle w:val="TableText"/>
              <w:rPr>
                <w:bCs/>
                <w:color w:val="FF0000"/>
                <w:szCs w:val="24"/>
              </w:rPr>
            </w:pPr>
            <w:r w:rsidRPr="006D1679">
              <w:rPr>
                <w:bCs/>
                <w:color w:val="FF0000"/>
                <w:szCs w:val="24"/>
              </w:rPr>
              <w:t>Not Applicable</w:t>
            </w:r>
          </w:p>
          <w:p w:rsidR="00DD4CB3" w:rsidRPr="006D1679" w:rsidRDefault="00DD4CB3" w:rsidP="00EE30B8">
            <w:pPr>
              <w:pStyle w:val="TableText"/>
              <w:rPr>
                <w:color w:val="FF0000"/>
                <w:szCs w:val="24"/>
              </w:rPr>
            </w:pPr>
          </w:p>
        </w:tc>
      </w:tr>
    </w:tbl>
    <w:p w:rsidR="009C4BEF" w:rsidRPr="006D1679" w:rsidRDefault="009C4BEF">
      <w:pPr>
        <w:numPr>
          <w:ilvl w:val="12"/>
          <w:numId w:val="0"/>
        </w:numPr>
        <w:rPr>
          <w:sz w:val="24"/>
        </w:rPr>
      </w:pPr>
    </w:p>
    <w:p w:rsidR="009C4BEF" w:rsidRPr="006D1679" w:rsidRDefault="009C4BEF">
      <w:pPr>
        <w:numPr>
          <w:ilvl w:val="12"/>
          <w:numId w:val="0"/>
        </w:numPr>
        <w:rPr>
          <w:sz w:val="24"/>
        </w:rPr>
      </w:pPr>
    </w:p>
    <w:p w:rsidR="007355F9" w:rsidRPr="006D1679" w:rsidRDefault="009C4BEF" w:rsidP="007355F9">
      <w:r w:rsidRPr="006D1679">
        <w:t>&lt;!--section=Family_Planning--&gt;</w:t>
      </w:r>
    </w:p>
    <w:p w:rsidR="007355F9" w:rsidRPr="006D1679" w:rsidRDefault="007355F9" w:rsidP="007355F9"/>
    <w:p w:rsidR="007355F9" w:rsidRPr="006D1679" w:rsidRDefault="007355F9" w:rsidP="007355F9">
      <w:pPr>
        <w:pStyle w:val="iBAAGStandardTextItalics"/>
        <w:rPr>
          <w:rFonts w:ascii="Times New Roman" w:hAnsi="Times New Roman"/>
        </w:rPr>
      </w:pPr>
      <w:r w:rsidRPr="006D16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6D1679" w:rsidRDefault="007355F9" w:rsidP="007355F9">
      <w:pPr>
        <w:pStyle w:val="iBAAGStandardText"/>
        <w:rPr>
          <w:rFonts w:ascii="Times New Roman" w:hAnsi="Times New Roman"/>
          <w:i/>
        </w:rPr>
      </w:pPr>
    </w:p>
    <w:p w:rsidR="007355F9" w:rsidRPr="006D1679" w:rsidRDefault="007355F9" w:rsidP="007355F9">
      <w:pPr>
        <w:rPr>
          <w:rStyle w:val="Hyperlink"/>
          <w:i/>
          <w:iCs/>
          <w:sz w:val="24"/>
          <w:szCs w:val="24"/>
        </w:rPr>
      </w:pPr>
      <w:r w:rsidRPr="006D1679">
        <w:rPr>
          <w:i/>
          <w:iCs/>
          <w:sz w:val="24"/>
          <w:szCs w:val="24"/>
        </w:rPr>
        <w:t xml:space="preserve">Providers, this summary is for members, to review the terms of your participation agreement, please visit </w:t>
      </w:r>
      <w:hyperlink r:id="rId20" w:history="1">
        <w:r w:rsidR="00DA5CBF" w:rsidRPr="006D1679">
          <w:rPr>
            <w:i/>
            <w:iCs/>
            <w:color w:val="0000FF"/>
            <w:sz w:val="24"/>
            <w:szCs w:val="24"/>
            <w:u w:val="single"/>
          </w:rPr>
          <w:t>uhcprovider.com</w:t>
        </w:r>
      </w:hyperlink>
    </w:p>
    <w:p w:rsidR="009C4BEF" w:rsidRPr="006D1679" w:rsidRDefault="009C4BEF" w:rsidP="0006458D"/>
    <w:p w:rsidR="009C4BEF" w:rsidRPr="006D1679" w:rsidRDefault="009C4BEF">
      <w:pPr>
        <w:pBdr>
          <w:top w:val="double" w:sz="6" w:space="1" w:color="auto"/>
          <w:bottom w:val="double" w:sz="6" w:space="1" w:color="auto"/>
        </w:pBdr>
        <w:jc w:val="center"/>
        <w:outlineLvl w:val="0"/>
        <w:rPr>
          <w:b/>
          <w:bCs/>
          <w:color w:val="0000FF"/>
          <w:sz w:val="28"/>
        </w:rPr>
      </w:pPr>
      <w:bookmarkStart w:id="99" w:name="Family_Planning"/>
      <w:r w:rsidRPr="006D1679">
        <w:rPr>
          <w:b/>
          <w:bCs/>
          <w:color w:val="0000FF"/>
          <w:sz w:val="28"/>
        </w:rPr>
        <w:t>FAMILY PLANNING</w:t>
      </w:r>
    </w:p>
    <w:bookmarkEnd w:id="99"/>
    <w:p w:rsidR="009C4BEF" w:rsidRPr="006D167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D1679"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6D1679" w:rsidRDefault="00081F9B">
            <w:pPr>
              <w:pStyle w:val="TableHeaderText"/>
              <w:numPr>
                <w:ilvl w:val="12"/>
                <w:numId w:val="0"/>
              </w:numPr>
              <w:rPr>
                <w:color w:val="000000"/>
              </w:rPr>
            </w:pPr>
            <w:r w:rsidRPr="006D167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6D1679" w:rsidRDefault="00100DBF">
            <w:pPr>
              <w:pStyle w:val="TableHeaderText"/>
              <w:numPr>
                <w:ilvl w:val="12"/>
                <w:numId w:val="0"/>
              </w:numPr>
              <w:rPr>
                <w:color w:val="000000"/>
              </w:rPr>
            </w:pPr>
            <w:r w:rsidRPr="006D1679">
              <w:rPr>
                <w:color w:val="000000"/>
              </w:rPr>
              <w:t>HRA PP1 PLAN</w:t>
            </w:r>
            <w:r w:rsidR="00081F9B" w:rsidRPr="006D1679">
              <w:rPr>
                <w:color w:val="000000"/>
              </w:rPr>
              <w:t xml:space="preserve"> </w:t>
            </w:r>
          </w:p>
          <w:p w:rsidR="00081F9B" w:rsidRPr="006D1679" w:rsidRDefault="00081F9B">
            <w:pPr>
              <w:pStyle w:val="TableHeaderText"/>
              <w:numPr>
                <w:ilvl w:val="12"/>
                <w:numId w:val="0"/>
              </w:numPr>
              <w:rPr>
                <w:color w:val="000000"/>
              </w:rPr>
            </w:pPr>
          </w:p>
        </w:tc>
      </w:tr>
      <w:tr w:rsidR="00081F9B" w:rsidRPr="006D167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081F9B">
            <w:pPr>
              <w:pStyle w:val="TableText"/>
              <w:numPr>
                <w:ilvl w:val="12"/>
                <w:numId w:val="0"/>
              </w:numPr>
              <w:rPr>
                <w:b/>
              </w:rPr>
            </w:pPr>
            <w:bookmarkStart w:id="100" w:name="Birth_Control_Pills"/>
            <w:r w:rsidRPr="006D1679">
              <w:rPr>
                <w:b/>
              </w:rPr>
              <w:t>Birth Control Pills</w:t>
            </w:r>
            <w:bookmarkEnd w:id="100"/>
          </w:p>
          <w:p w:rsidR="00081F9B" w:rsidRPr="006D1679"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081F9B">
            <w:pPr>
              <w:pStyle w:val="TableText"/>
              <w:numPr>
                <w:ilvl w:val="12"/>
                <w:numId w:val="0"/>
              </w:numPr>
            </w:pPr>
            <w:r w:rsidRPr="006D1679">
              <w:t xml:space="preserve">See </w:t>
            </w:r>
            <w:r w:rsidRPr="006D1679">
              <w:rPr>
                <w:b/>
                <w:i/>
                <w:iCs/>
              </w:rPr>
              <w:t>Prescription Drug Section</w:t>
            </w:r>
            <w:r w:rsidRPr="006D1679">
              <w:t xml:space="preserve"> for pharmacy benefits.</w:t>
            </w:r>
          </w:p>
          <w:p w:rsidR="00081F9B" w:rsidRPr="006D1679" w:rsidRDefault="00081F9B">
            <w:pPr>
              <w:pStyle w:val="TableText"/>
              <w:numPr>
                <w:ilvl w:val="12"/>
                <w:numId w:val="0"/>
              </w:numPr>
            </w:pPr>
          </w:p>
        </w:tc>
      </w:tr>
      <w:tr w:rsidR="00A033E8" w:rsidRPr="006D167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A033E8" w:rsidRPr="006D1679" w:rsidRDefault="003104CB" w:rsidP="005C7269">
            <w:pPr>
              <w:pStyle w:val="TableText"/>
              <w:rPr>
                <w:b/>
              </w:rPr>
            </w:pPr>
            <w:bookmarkStart w:id="101" w:name="Fertility_Solutions" w:colFirst="0" w:colLast="0"/>
            <w:r w:rsidRPr="006D1679">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033E8" w:rsidRPr="006D1679" w:rsidRDefault="00A033E8" w:rsidP="00E91980">
            <w:pPr>
              <w:pStyle w:val="TableText"/>
              <w:rPr>
                <w:color w:val="0000FF"/>
              </w:rPr>
            </w:pPr>
            <w:r w:rsidRPr="006D1679">
              <w:t>Not Applicable.</w:t>
            </w:r>
          </w:p>
        </w:tc>
      </w:tr>
      <w:tr w:rsidR="00F45D81" w:rsidRPr="006D167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6D1679" w:rsidRDefault="00F45D81" w:rsidP="00057EC6">
            <w:pPr>
              <w:numPr>
                <w:ilvl w:val="12"/>
                <w:numId w:val="0"/>
              </w:numPr>
              <w:ind w:right="234"/>
              <w:outlineLvl w:val="0"/>
              <w:rPr>
                <w:b/>
                <w:sz w:val="24"/>
                <w:szCs w:val="24"/>
              </w:rPr>
            </w:pPr>
            <w:bookmarkStart w:id="102" w:name="Infertility_Services"/>
            <w:bookmarkEnd w:id="101"/>
            <w:r w:rsidRPr="006D1679">
              <w:rPr>
                <w:b/>
                <w:sz w:val="24"/>
                <w:szCs w:val="24"/>
              </w:rPr>
              <w:t>Infertility Services</w:t>
            </w:r>
            <w:bookmarkEnd w:id="102"/>
          </w:p>
          <w:p w:rsidR="00D04733" w:rsidRPr="006D1679" w:rsidRDefault="00D04733" w:rsidP="00057EC6">
            <w:pPr>
              <w:pStyle w:val="TableTextCharChar"/>
              <w:numPr>
                <w:ilvl w:val="12"/>
                <w:numId w:val="0"/>
              </w:numPr>
              <w:rPr>
                <w:b/>
                <w:color w:val="000000"/>
                <w:szCs w:val="24"/>
              </w:rPr>
            </w:pPr>
          </w:p>
          <w:p w:rsidR="00D04733" w:rsidRPr="006D1679" w:rsidRDefault="00D04733" w:rsidP="00D04733">
            <w:pPr>
              <w:numPr>
                <w:ilvl w:val="12"/>
                <w:numId w:val="0"/>
              </w:numPr>
              <w:ind w:right="234"/>
              <w:rPr>
                <w:sz w:val="24"/>
                <w:szCs w:val="24"/>
              </w:rPr>
            </w:pPr>
            <w:r w:rsidRPr="006D1679">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D04733" w:rsidRPr="006D1679" w:rsidRDefault="00D04733" w:rsidP="00057EC6">
            <w:pPr>
              <w:pStyle w:val="TableTextCharChar"/>
              <w:numPr>
                <w:ilvl w:val="12"/>
                <w:numId w:val="0"/>
              </w:numPr>
              <w:rPr>
                <w:b/>
                <w:color w:val="000000"/>
                <w:szCs w:val="24"/>
              </w:rPr>
            </w:pPr>
          </w:p>
          <w:p w:rsidR="00F45D81" w:rsidRPr="006D1679" w:rsidRDefault="00F45D81" w:rsidP="00057EC6">
            <w:pPr>
              <w:pStyle w:val="TableTextCharChar"/>
              <w:numPr>
                <w:ilvl w:val="12"/>
                <w:numId w:val="0"/>
              </w:numPr>
              <w:rPr>
                <w:b/>
                <w:color w:val="000000"/>
                <w:szCs w:val="24"/>
              </w:rPr>
            </w:pPr>
            <w:r w:rsidRPr="006D1679">
              <w:rPr>
                <w:b/>
                <w:color w:val="000000"/>
                <w:szCs w:val="24"/>
              </w:rPr>
              <w:t>Covered Health Services for infertility services and associated expenses including:</w:t>
            </w:r>
          </w:p>
          <w:p w:rsidR="00D04733" w:rsidRPr="006D1679" w:rsidRDefault="00D04733" w:rsidP="00D04733">
            <w:pPr>
              <w:pStyle w:val="TableTextCharChar"/>
              <w:ind w:left="288" w:hanging="288"/>
              <w:rPr>
                <w:color w:val="000000"/>
                <w:szCs w:val="24"/>
              </w:rPr>
            </w:pPr>
            <w:r w:rsidRPr="006D1679">
              <w:rPr>
                <w:color w:val="000000"/>
                <w:szCs w:val="24"/>
              </w:rPr>
              <w:t>Infertility – Assisted Reproductive Technology (Artificial Insemination, Invitro Fertilization,  GIFT &amp; ZIFT)</w:t>
            </w:r>
          </w:p>
          <w:p w:rsidR="00D04733" w:rsidRPr="006D1679" w:rsidRDefault="00D04733" w:rsidP="00D04733">
            <w:pPr>
              <w:pStyle w:val="TableTextCharChar"/>
              <w:ind w:left="288" w:hanging="288"/>
              <w:rPr>
                <w:color w:val="000000"/>
                <w:szCs w:val="24"/>
              </w:rPr>
            </w:pPr>
            <w:r w:rsidRPr="006D1679">
              <w:rPr>
                <w:color w:val="000000"/>
                <w:szCs w:val="24"/>
              </w:rPr>
              <w:t>*Impregnation or fertilization charges are not covered for surrogate donor: actual or attempted</w:t>
            </w:r>
          </w:p>
          <w:p w:rsidR="00D04733" w:rsidRPr="006D1679" w:rsidRDefault="00D04733" w:rsidP="00D04733">
            <w:pPr>
              <w:pStyle w:val="TableTextCharChar"/>
              <w:ind w:left="288" w:hanging="288"/>
              <w:rPr>
                <w:color w:val="000000"/>
                <w:szCs w:val="24"/>
              </w:rPr>
            </w:pPr>
            <w:r w:rsidRPr="006D1679">
              <w:rPr>
                <w:color w:val="000000"/>
                <w:szCs w:val="24"/>
              </w:rPr>
              <w:t>Infertility services and associated expenses include:</w:t>
            </w:r>
          </w:p>
          <w:p w:rsidR="00D04733" w:rsidRPr="006D1679" w:rsidRDefault="00D04733" w:rsidP="00D04733">
            <w:pPr>
              <w:pStyle w:val="TableTextCharChar"/>
              <w:ind w:left="288" w:hanging="288"/>
              <w:rPr>
                <w:color w:val="000000"/>
                <w:szCs w:val="24"/>
              </w:rPr>
            </w:pPr>
            <w:r w:rsidRPr="006D1679">
              <w:rPr>
                <w:color w:val="000000"/>
                <w:szCs w:val="24"/>
              </w:rPr>
              <w:t>*In vitro fertilization (IVF), gamete intrafallopian transfer (GIFT) and zygote intrafallopian transfer (ZIFT);</w:t>
            </w:r>
          </w:p>
          <w:p w:rsidR="00D04733" w:rsidRPr="006D1679" w:rsidRDefault="00D04733" w:rsidP="00D04733">
            <w:pPr>
              <w:pStyle w:val="TableTextCharChar"/>
              <w:ind w:left="288" w:hanging="288"/>
              <w:rPr>
                <w:color w:val="000000"/>
                <w:szCs w:val="24"/>
              </w:rPr>
            </w:pPr>
            <w:r w:rsidRPr="006D1679">
              <w:rPr>
                <w:color w:val="000000"/>
                <w:szCs w:val="24"/>
              </w:rPr>
              <w:t>*Embryo transport;</w:t>
            </w:r>
          </w:p>
          <w:p w:rsidR="00D04733" w:rsidRPr="006D1679" w:rsidRDefault="00D04733" w:rsidP="00D04733">
            <w:pPr>
              <w:pStyle w:val="TableTextCharChar"/>
              <w:ind w:left="288" w:hanging="288"/>
              <w:rPr>
                <w:color w:val="000000"/>
                <w:szCs w:val="24"/>
              </w:rPr>
            </w:pPr>
            <w:r w:rsidRPr="006D1679">
              <w:rPr>
                <w:color w:val="000000"/>
                <w:szCs w:val="24"/>
              </w:rPr>
              <w:t>*Donor ovum and semen and related costs, including collection, preparation and storage of; and</w:t>
            </w:r>
          </w:p>
          <w:p w:rsidR="00D04733" w:rsidRPr="006D1679" w:rsidRDefault="00D04733" w:rsidP="00D04733">
            <w:pPr>
              <w:pStyle w:val="TableTextCharChar"/>
              <w:ind w:left="288" w:hanging="288"/>
              <w:rPr>
                <w:color w:val="000000"/>
                <w:szCs w:val="24"/>
              </w:rPr>
            </w:pPr>
            <w:r w:rsidRPr="006D1679">
              <w:rPr>
                <w:color w:val="000000"/>
                <w:szCs w:val="24"/>
              </w:rPr>
              <w:t>*Artificial insemination</w:t>
            </w:r>
          </w:p>
          <w:p w:rsidR="00D04733" w:rsidRPr="006D1679" w:rsidRDefault="00D04733" w:rsidP="00D04733">
            <w:pPr>
              <w:pStyle w:val="TableTextCharChar"/>
              <w:ind w:left="288" w:hanging="288"/>
              <w:rPr>
                <w:color w:val="000000"/>
                <w:szCs w:val="24"/>
              </w:rPr>
            </w:pPr>
            <w:r w:rsidRPr="006D1679">
              <w:rPr>
                <w:color w:val="000000"/>
                <w:szCs w:val="24"/>
              </w:rPr>
              <w:t>* Embryo transportation related network disruption;</w:t>
            </w:r>
          </w:p>
          <w:p w:rsidR="00D04733" w:rsidRPr="006D1679" w:rsidRDefault="00D04733" w:rsidP="00D04733">
            <w:pPr>
              <w:pStyle w:val="TableTextCharChar"/>
              <w:ind w:left="288" w:hanging="288"/>
              <w:rPr>
                <w:color w:val="000000"/>
                <w:szCs w:val="24"/>
              </w:rPr>
            </w:pPr>
            <w:r w:rsidRPr="006D1679">
              <w:rPr>
                <w:color w:val="000000"/>
                <w:szCs w:val="24"/>
              </w:rPr>
              <w:t>*Ovulation induction and controlled ovarian stimulation;</w:t>
            </w:r>
          </w:p>
          <w:p w:rsidR="00D04733" w:rsidRPr="006D1679" w:rsidRDefault="00D04733" w:rsidP="00D04733">
            <w:pPr>
              <w:pStyle w:val="TableTextCharChar"/>
              <w:ind w:left="288" w:hanging="288"/>
              <w:rPr>
                <w:color w:val="000000"/>
                <w:szCs w:val="24"/>
              </w:rPr>
            </w:pPr>
            <w:r w:rsidRPr="006D1679">
              <w:rPr>
                <w:color w:val="000000"/>
                <w:szCs w:val="24"/>
              </w:rPr>
              <w:t>*Pre-implantation genetic diagnosis (PGD) for diagnosis of genetic disorders only;</w:t>
            </w:r>
          </w:p>
          <w:p w:rsidR="00D04733" w:rsidRPr="006D1679" w:rsidRDefault="00D04733" w:rsidP="00D04733">
            <w:pPr>
              <w:pStyle w:val="TableTextCharChar"/>
              <w:ind w:left="288" w:hanging="288"/>
              <w:rPr>
                <w:color w:val="000000"/>
                <w:szCs w:val="24"/>
              </w:rPr>
            </w:pPr>
            <w:r w:rsidRPr="006D1679">
              <w:rPr>
                <w:color w:val="000000"/>
                <w:szCs w:val="24"/>
              </w:rPr>
              <w:t>*Testicular Sperm Aspiration/Microsurgical Epididymal Sperm Aspiration (TESA/MESA) - male factor associated surgical procedures for retrieval of sperm; and</w:t>
            </w:r>
          </w:p>
          <w:p w:rsidR="00D04733" w:rsidRPr="006D1679" w:rsidRDefault="00D04733" w:rsidP="00D04733">
            <w:pPr>
              <w:pStyle w:val="TableTextCharChar"/>
              <w:ind w:left="288" w:hanging="288"/>
              <w:rPr>
                <w:color w:val="000000"/>
                <w:szCs w:val="24"/>
              </w:rPr>
            </w:pPr>
            <w:r w:rsidRPr="006D1679">
              <w:rPr>
                <w:color w:val="000000"/>
                <w:szCs w:val="24"/>
              </w:rPr>
              <w:t xml:space="preserve">*Cryopreservation - embryo's (storage is limited to </w:t>
            </w:r>
            <w:r w:rsidRPr="006D1679">
              <w:rPr>
                <w:b/>
                <w:color w:val="0000FF"/>
                <w:szCs w:val="24"/>
              </w:rPr>
              <w:t>3</w:t>
            </w:r>
            <w:r w:rsidRPr="006D1679">
              <w:rPr>
                <w:color w:val="000000"/>
                <w:szCs w:val="24"/>
              </w:rPr>
              <w:t xml:space="preserve"> months).</w:t>
            </w:r>
          </w:p>
          <w:p w:rsidR="00D04733" w:rsidRPr="006D1679" w:rsidRDefault="00D04733" w:rsidP="00D04733">
            <w:pPr>
              <w:pStyle w:val="TableTextCharChar"/>
              <w:ind w:left="288" w:hanging="288"/>
              <w:rPr>
                <w:color w:val="000000"/>
                <w:szCs w:val="24"/>
              </w:rPr>
            </w:pPr>
          </w:p>
          <w:p w:rsidR="00D04733" w:rsidRPr="006D1679" w:rsidRDefault="00D04733" w:rsidP="00D04733">
            <w:pPr>
              <w:pStyle w:val="TableTextCharChar"/>
              <w:ind w:left="288" w:hanging="288"/>
              <w:rPr>
                <w:color w:val="000000"/>
                <w:szCs w:val="24"/>
              </w:rPr>
            </w:pPr>
            <w:r w:rsidRPr="006D1679">
              <w:rPr>
                <w:color w:val="000000"/>
                <w:szCs w:val="24"/>
              </w:rPr>
              <w:t>To be eligible for Benefits, you must meet all of the following:</w:t>
            </w:r>
          </w:p>
          <w:p w:rsidR="00D04733" w:rsidRPr="006D1679" w:rsidRDefault="00D04733" w:rsidP="00D04733">
            <w:pPr>
              <w:pStyle w:val="TableTextCharChar"/>
              <w:ind w:left="288" w:hanging="288"/>
              <w:rPr>
                <w:color w:val="000000"/>
                <w:szCs w:val="24"/>
              </w:rPr>
            </w:pPr>
            <w:r w:rsidRPr="006D1679">
              <w:rPr>
                <w:color w:val="000000"/>
                <w:szCs w:val="24"/>
              </w:rPr>
              <w:t xml:space="preserve">• You are a female under age </w:t>
            </w:r>
            <w:r w:rsidRPr="006D1679">
              <w:rPr>
                <w:b/>
                <w:color w:val="0000FF"/>
                <w:szCs w:val="24"/>
              </w:rPr>
              <w:t>44</w:t>
            </w:r>
            <w:r w:rsidRPr="006D1679">
              <w:rPr>
                <w:color w:val="000000"/>
                <w:szCs w:val="24"/>
              </w:rPr>
              <w:t>.</w:t>
            </w:r>
          </w:p>
          <w:p w:rsidR="00D04733" w:rsidRPr="006D1679" w:rsidRDefault="00D04733" w:rsidP="00D04733">
            <w:pPr>
              <w:pStyle w:val="TableTextCharChar"/>
              <w:ind w:left="288" w:hanging="288"/>
              <w:rPr>
                <w:color w:val="000000"/>
                <w:szCs w:val="24"/>
              </w:rPr>
            </w:pPr>
            <w:r w:rsidRPr="006D1679">
              <w:rPr>
                <w:color w:val="000000"/>
                <w:szCs w:val="24"/>
              </w:rPr>
              <w:t>• You are not able to become pregnant after  the following periods of time  of regular, unprotected intercourse or Therapeutic Donor Insemination:</w:t>
            </w:r>
          </w:p>
          <w:p w:rsidR="00D04733" w:rsidRPr="006D1679" w:rsidRDefault="00D04733" w:rsidP="00D04733">
            <w:pPr>
              <w:pStyle w:val="TableTextCharChar"/>
              <w:ind w:left="288" w:hanging="288"/>
              <w:rPr>
                <w:color w:val="000000"/>
                <w:szCs w:val="24"/>
              </w:rPr>
            </w:pPr>
          </w:p>
          <w:p w:rsidR="00D04733" w:rsidRPr="006D1679" w:rsidRDefault="00D04733" w:rsidP="00D04733">
            <w:pPr>
              <w:pStyle w:val="TableTextCharChar"/>
              <w:ind w:left="288" w:hanging="288"/>
              <w:rPr>
                <w:color w:val="000000"/>
                <w:szCs w:val="24"/>
              </w:rPr>
            </w:pPr>
            <w:r w:rsidRPr="006D1679">
              <w:rPr>
                <w:color w:val="000000"/>
                <w:szCs w:val="24"/>
              </w:rPr>
              <w:t xml:space="preserve">- One year, if you are a female under age </w:t>
            </w:r>
            <w:r w:rsidRPr="006D1679">
              <w:rPr>
                <w:b/>
                <w:color w:val="0000FF"/>
                <w:szCs w:val="24"/>
              </w:rPr>
              <w:t>35</w:t>
            </w:r>
            <w:r w:rsidRPr="006D1679">
              <w:rPr>
                <w:color w:val="000000"/>
                <w:szCs w:val="24"/>
              </w:rPr>
              <w:t>.</w:t>
            </w:r>
          </w:p>
          <w:p w:rsidR="00D04733" w:rsidRPr="006D1679" w:rsidRDefault="00D04733" w:rsidP="00D04733">
            <w:pPr>
              <w:pStyle w:val="TableTextCharChar"/>
              <w:ind w:left="288" w:hanging="288"/>
              <w:rPr>
                <w:color w:val="000000"/>
                <w:szCs w:val="24"/>
              </w:rPr>
            </w:pPr>
            <w:r w:rsidRPr="006D1679">
              <w:rPr>
                <w:color w:val="000000"/>
                <w:szCs w:val="24"/>
              </w:rPr>
              <w:t xml:space="preserve">- Six months, if you are a female age </w:t>
            </w:r>
            <w:r w:rsidRPr="006D1679">
              <w:rPr>
                <w:b/>
                <w:color w:val="0000FF"/>
                <w:szCs w:val="24"/>
              </w:rPr>
              <w:t>35</w:t>
            </w:r>
            <w:r w:rsidRPr="006D1679">
              <w:rPr>
                <w:color w:val="000000"/>
                <w:szCs w:val="24"/>
              </w:rPr>
              <w:t xml:space="preserve"> or older.</w:t>
            </w:r>
          </w:p>
          <w:p w:rsidR="00D04733" w:rsidRPr="006D1679" w:rsidRDefault="00D04733" w:rsidP="00D04733">
            <w:pPr>
              <w:pStyle w:val="TableTextCharChar"/>
              <w:ind w:left="288" w:hanging="288"/>
              <w:rPr>
                <w:color w:val="000000"/>
                <w:szCs w:val="24"/>
              </w:rPr>
            </w:pPr>
            <w:r w:rsidRPr="006D1679">
              <w:rPr>
                <w:color w:val="000000"/>
                <w:szCs w:val="24"/>
              </w:rPr>
              <w:t>• You have Infertility not related to voluntary sterilization or to failed reversal of voluntary sterilization.</w:t>
            </w:r>
          </w:p>
          <w:p w:rsidR="00D04733" w:rsidRPr="006D1679" w:rsidRDefault="00D04733" w:rsidP="00D04733">
            <w:pPr>
              <w:pStyle w:val="TableTextCharChar"/>
              <w:ind w:left="288" w:hanging="288"/>
              <w:rPr>
                <w:color w:val="000000"/>
                <w:szCs w:val="24"/>
              </w:rPr>
            </w:pPr>
          </w:p>
          <w:p w:rsidR="00F45D81" w:rsidRPr="006D1679" w:rsidRDefault="00F45D81" w:rsidP="00057EC6">
            <w:pPr>
              <w:pStyle w:val="normal-after-bullet0"/>
              <w:spacing w:before="0" w:beforeAutospacing="0" w:after="0" w:afterAutospacing="0"/>
              <w:ind w:right="234"/>
            </w:pPr>
          </w:p>
          <w:p w:rsidR="00D04733" w:rsidRPr="006D1679" w:rsidRDefault="00F45D81" w:rsidP="00856710">
            <w:pPr>
              <w:pStyle w:val="normal-after-bullet0"/>
              <w:spacing w:before="0" w:beforeAutospacing="0" w:after="0" w:afterAutospacing="0"/>
              <w:ind w:right="234"/>
              <w:rPr>
                <w:b/>
                <w:color w:val="FF00FF"/>
              </w:rPr>
            </w:pPr>
            <w:r w:rsidRPr="006D1679">
              <w:t>The cost of any prescription medication treatment for in vitro fertilization, gamete intrafallopian transfer (GIFT) procedures and zygote intrafallopian transfer (ZIFT) procedures does count toward the infertility lifetime maximum.</w:t>
            </w:r>
          </w:p>
          <w:p w:rsidR="00D04733" w:rsidRPr="006D1679" w:rsidRDefault="00D04733" w:rsidP="00856710">
            <w:pPr>
              <w:pStyle w:val="normal-after-bullet0"/>
              <w:spacing w:before="0" w:beforeAutospacing="0" w:after="0" w:afterAutospacing="0"/>
              <w:ind w:right="234"/>
              <w:rPr>
                <w:b/>
                <w:color w:val="FF00FF"/>
              </w:rPr>
            </w:pPr>
          </w:p>
          <w:p w:rsidR="00F45D81" w:rsidRPr="006D1679" w:rsidRDefault="00F45D81" w:rsidP="00856710">
            <w:pPr>
              <w:pStyle w:val="normal-after-bullet0"/>
              <w:spacing w:before="0" w:beforeAutospacing="0" w:after="0" w:afterAutospacing="0"/>
              <w:ind w:right="234"/>
            </w:pPr>
            <w:r w:rsidRPr="006D1679">
              <w:t>Only charges for the following apply toward the infertility lifetime maximum:</w:t>
            </w:r>
          </w:p>
          <w:p w:rsidR="00F45D81" w:rsidRPr="006D1679" w:rsidRDefault="00F45D81" w:rsidP="00057EC6">
            <w:pPr>
              <w:rPr>
                <w:sz w:val="24"/>
                <w:szCs w:val="24"/>
              </w:rPr>
            </w:pPr>
            <w:r w:rsidRPr="006D1679">
              <w:rPr>
                <w:color w:val="000000"/>
                <w:sz w:val="24"/>
                <w:szCs w:val="24"/>
              </w:rPr>
              <w:t xml:space="preserve">●   </w:t>
            </w:r>
            <w:r w:rsidRPr="006D1679">
              <w:rPr>
                <w:sz w:val="24"/>
                <w:szCs w:val="24"/>
              </w:rPr>
              <w:t>surgeon;</w:t>
            </w:r>
          </w:p>
          <w:p w:rsidR="00F45D81" w:rsidRPr="006D1679" w:rsidRDefault="00F45D81" w:rsidP="00057EC6">
            <w:pPr>
              <w:rPr>
                <w:sz w:val="24"/>
                <w:szCs w:val="24"/>
              </w:rPr>
            </w:pPr>
            <w:r w:rsidRPr="006D1679">
              <w:rPr>
                <w:color w:val="000000"/>
                <w:sz w:val="24"/>
                <w:szCs w:val="24"/>
              </w:rPr>
              <w:t xml:space="preserve">●   </w:t>
            </w:r>
            <w:r w:rsidRPr="006D1679">
              <w:rPr>
                <w:sz w:val="24"/>
                <w:szCs w:val="24"/>
              </w:rPr>
              <w:t>assistant surgeon;</w:t>
            </w:r>
          </w:p>
          <w:p w:rsidR="00F45D81" w:rsidRPr="006D1679" w:rsidRDefault="00F45D81" w:rsidP="00057EC6">
            <w:pPr>
              <w:rPr>
                <w:sz w:val="24"/>
                <w:szCs w:val="24"/>
              </w:rPr>
            </w:pPr>
            <w:r w:rsidRPr="006D1679">
              <w:rPr>
                <w:color w:val="000000"/>
                <w:sz w:val="24"/>
                <w:szCs w:val="24"/>
              </w:rPr>
              <w:t xml:space="preserve">●   </w:t>
            </w:r>
            <w:r w:rsidRPr="006D1679">
              <w:rPr>
                <w:sz w:val="24"/>
                <w:szCs w:val="24"/>
              </w:rPr>
              <w:t>anesthesia;</w:t>
            </w:r>
          </w:p>
          <w:p w:rsidR="00F45D81" w:rsidRPr="006D1679" w:rsidRDefault="00F45D81" w:rsidP="00057EC6">
            <w:pPr>
              <w:rPr>
                <w:sz w:val="24"/>
                <w:szCs w:val="24"/>
              </w:rPr>
            </w:pPr>
            <w:r w:rsidRPr="006D1679">
              <w:rPr>
                <w:color w:val="000000"/>
                <w:sz w:val="24"/>
                <w:szCs w:val="24"/>
              </w:rPr>
              <w:t xml:space="preserve">●   </w:t>
            </w:r>
            <w:r w:rsidRPr="006D1679">
              <w:rPr>
                <w:sz w:val="24"/>
                <w:szCs w:val="24"/>
              </w:rPr>
              <w:t>lab tests; and</w:t>
            </w:r>
          </w:p>
          <w:p w:rsidR="00F45D81" w:rsidRPr="006D1679" w:rsidRDefault="00F45D81" w:rsidP="00057EC6">
            <w:pPr>
              <w:rPr>
                <w:sz w:val="24"/>
                <w:szCs w:val="24"/>
              </w:rPr>
            </w:pPr>
            <w:r w:rsidRPr="006D1679">
              <w:rPr>
                <w:color w:val="000000"/>
                <w:sz w:val="24"/>
                <w:szCs w:val="24"/>
              </w:rPr>
              <w:t xml:space="preserve">●   </w:t>
            </w:r>
            <w:r w:rsidRPr="006D1679">
              <w:rPr>
                <w:sz w:val="24"/>
                <w:szCs w:val="24"/>
              </w:rPr>
              <w:t>specific injections.</w:t>
            </w:r>
            <w:r w:rsidRPr="006D1679">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6D1679" w:rsidRDefault="00F45D81" w:rsidP="00AB6DC9">
            <w:pPr>
              <w:pStyle w:val="TableText"/>
              <w:numPr>
                <w:ilvl w:val="12"/>
                <w:numId w:val="0"/>
              </w:numPr>
              <w:rPr>
                <w:bCs/>
                <w:szCs w:val="24"/>
              </w:rPr>
            </w:pPr>
            <w:r w:rsidRPr="006D1679">
              <w:rPr>
                <w:b/>
                <w:color w:val="0000FF"/>
              </w:rPr>
              <w:t xml:space="preserve">80% </w:t>
            </w:r>
            <w:r w:rsidRPr="006D1679">
              <w:rPr>
                <w:bCs/>
              </w:rPr>
              <w:t>of eligible expenses</w:t>
            </w:r>
            <w:r w:rsidRPr="006D1679">
              <w:rPr>
                <w:bCs/>
                <w:color w:val="0000FF"/>
              </w:rPr>
              <w:t xml:space="preserve"> </w:t>
            </w:r>
            <w:r w:rsidRPr="006D1679">
              <w:rPr>
                <w:bCs/>
              </w:rPr>
              <w:t xml:space="preserve">after </w:t>
            </w:r>
            <w:r w:rsidRPr="006D1679">
              <w:t xml:space="preserve">satisfying </w:t>
            </w:r>
            <w:r w:rsidRPr="006D1679">
              <w:rPr>
                <w:color w:val="000000"/>
              </w:rPr>
              <w:t xml:space="preserve">the </w:t>
            </w:r>
            <w:r w:rsidRPr="006D1679">
              <w:t>deductible</w:t>
            </w:r>
            <w:r w:rsidRPr="006D1679">
              <w:rPr>
                <w:bCs/>
                <w:szCs w:val="24"/>
              </w:rPr>
              <w:t xml:space="preserve"> </w:t>
            </w:r>
          </w:p>
          <w:p w:rsidR="00F45D81" w:rsidRPr="006D1679" w:rsidRDefault="00F45D81" w:rsidP="00AB6DC9">
            <w:pPr>
              <w:pStyle w:val="TableText"/>
              <w:numPr>
                <w:ilvl w:val="12"/>
                <w:numId w:val="0"/>
              </w:numPr>
              <w:rPr>
                <w:szCs w:val="24"/>
              </w:rPr>
            </w:pPr>
          </w:p>
          <w:p w:rsidR="00D04733" w:rsidRPr="006D1679" w:rsidRDefault="00D04733" w:rsidP="00D04733">
            <w:pPr>
              <w:pStyle w:val="TableTextCharCharChar1"/>
              <w:numPr>
                <w:ilvl w:val="12"/>
                <w:numId w:val="0"/>
              </w:numPr>
              <w:rPr>
                <w:b/>
                <w:color w:val="FF00FF"/>
              </w:rPr>
            </w:pPr>
            <w:r w:rsidRPr="006D1679">
              <w:t xml:space="preserve">Benefits for infertility services are limited to Lifetime Maximum of </w:t>
            </w:r>
            <w:r w:rsidRPr="006D1679">
              <w:rPr>
                <w:b/>
                <w:color w:val="0000FF"/>
              </w:rPr>
              <w:t>$10,000</w:t>
            </w:r>
            <w:r w:rsidRPr="006D1679">
              <w:t xml:space="preserve"> (Combined Medical and Pharmacy) per Covered Person.  Members that have met the </w:t>
            </w:r>
            <w:r w:rsidRPr="006D1679">
              <w:rPr>
                <w:b/>
                <w:color w:val="0000FF"/>
              </w:rPr>
              <w:t>$3,000</w:t>
            </w:r>
            <w:r w:rsidRPr="006D1679">
              <w:t xml:space="preserve"> prior maximum will have and additional </w:t>
            </w:r>
            <w:r w:rsidRPr="006D1679">
              <w:rPr>
                <w:b/>
                <w:color w:val="0000FF"/>
              </w:rPr>
              <w:t>$7,000</w:t>
            </w:r>
            <w:r w:rsidRPr="006D1679">
              <w:rPr>
                <w:color w:val="0000FF"/>
              </w:rPr>
              <w:t xml:space="preserve"> </w:t>
            </w:r>
            <w:r w:rsidRPr="006D1679">
              <w:t>available to them.</w:t>
            </w:r>
          </w:p>
          <w:p w:rsidR="00F45D81" w:rsidRPr="006D1679" w:rsidRDefault="00F45D81" w:rsidP="00AB6DC9">
            <w:pPr>
              <w:pStyle w:val="TableText"/>
              <w:numPr>
                <w:ilvl w:val="12"/>
                <w:numId w:val="0"/>
              </w:numPr>
              <w:rPr>
                <w:szCs w:val="24"/>
              </w:rPr>
            </w:pPr>
          </w:p>
          <w:p w:rsidR="00F45D81" w:rsidRPr="006D1679" w:rsidRDefault="00F45D81" w:rsidP="00AB6DC9">
            <w:pPr>
              <w:pStyle w:val="TableText"/>
              <w:tabs>
                <w:tab w:val="left" w:pos="360"/>
              </w:tabs>
              <w:rPr>
                <w:b/>
                <w:color w:val="000000"/>
                <w:szCs w:val="24"/>
              </w:rPr>
            </w:pPr>
          </w:p>
          <w:p w:rsidR="00D04733" w:rsidRPr="006D1679" w:rsidRDefault="00D04733" w:rsidP="00D04733">
            <w:pPr>
              <w:numPr>
                <w:ilvl w:val="12"/>
                <w:numId w:val="0"/>
              </w:numPr>
              <w:ind w:right="234"/>
              <w:rPr>
                <w:b/>
                <w:sz w:val="24"/>
                <w:szCs w:val="24"/>
                <w:vertAlign w:val="superscript"/>
              </w:rPr>
            </w:pPr>
            <w:r w:rsidRPr="006D1679">
              <w:rPr>
                <w:color w:val="000000"/>
                <w:sz w:val="24"/>
                <w:szCs w:val="24"/>
              </w:rPr>
              <w:t>You must obtain prior authorization before services are rendered. If you fail to obtain prior authorization as required, you will be responsible for paying all charges and no Benefits will be paid</w:t>
            </w:r>
            <w:r w:rsidRPr="006D1679">
              <w:rPr>
                <w:rFonts w:cs="Verdana"/>
                <w:sz w:val="24"/>
                <w:szCs w:val="24"/>
              </w:rPr>
              <w:t>.</w:t>
            </w:r>
          </w:p>
          <w:p w:rsidR="006F0CD8" w:rsidRPr="006D1679" w:rsidRDefault="006F0CD8" w:rsidP="00722F3B">
            <w:pPr>
              <w:rPr>
                <w:b/>
                <w:color w:val="000000"/>
                <w:szCs w:val="24"/>
              </w:rPr>
            </w:pPr>
          </w:p>
        </w:tc>
      </w:tr>
      <w:tr w:rsidR="00F45D81" w:rsidRPr="006D167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6D1679" w:rsidRDefault="00F45D81" w:rsidP="00AB6DC9">
            <w:pPr>
              <w:pStyle w:val="TableTextChar1"/>
              <w:numPr>
                <w:ilvl w:val="12"/>
                <w:numId w:val="0"/>
              </w:numPr>
              <w:rPr>
                <w:b/>
              </w:rPr>
            </w:pPr>
            <w:bookmarkStart w:id="103" w:name="Reproduction"/>
            <w:r w:rsidRPr="006D1679">
              <w:rPr>
                <w:b/>
              </w:rPr>
              <w:t>Reproduction</w:t>
            </w:r>
            <w:bookmarkEnd w:id="103"/>
          </w:p>
          <w:p w:rsidR="004840E6" w:rsidRPr="006D1679" w:rsidRDefault="004840E6" w:rsidP="00AB6DC9">
            <w:pPr>
              <w:pStyle w:val="TableTextChar1"/>
              <w:numPr>
                <w:ilvl w:val="12"/>
                <w:numId w:val="0"/>
              </w:numPr>
              <w:rPr>
                <w:b/>
              </w:rPr>
            </w:pPr>
          </w:p>
          <w:p w:rsidR="004840E6" w:rsidRPr="006D1679" w:rsidRDefault="004840E6" w:rsidP="004840E6">
            <w:pPr>
              <w:pStyle w:val="TableTextChar1"/>
              <w:numPr>
                <w:ilvl w:val="12"/>
                <w:numId w:val="0"/>
              </w:numPr>
              <w:rPr>
                <w:color w:val="FF00FF"/>
              </w:rPr>
            </w:pPr>
            <w:r w:rsidRPr="006D1679">
              <w:t xml:space="preserve">Female </w:t>
            </w:r>
            <w:r w:rsidRPr="006D1679">
              <w:rPr>
                <w:color w:val="000000"/>
              </w:rPr>
              <w:t>contraceptive services, supplies and voluntary sterilization are covered the same as Preventive Care Benefits as defined under the Health Resources and Services Administration (HRSA) requirement.</w:t>
            </w:r>
          </w:p>
          <w:p w:rsidR="004840E6" w:rsidRPr="006D1679" w:rsidRDefault="004840E6" w:rsidP="004840E6">
            <w:pPr>
              <w:pStyle w:val="TableTextChar1"/>
              <w:numPr>
                <w:ilvl w:val="12"/>
                <w:numId w:val="0"/>
              </w:numPr>
              <w:rPr>
                <w:b/>
                <w:bCs/>
                <w:color w:val="FF00FF"/>
              </w:rPr>
            </w:pPr>
          </w:p>
          <w:p w:rsidR="004840E6" w:rsidRPr="006D1679" w:rsidRDefault="004840E6"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6D1679" w:rsidRDefault="00F45D81" w:rsidP="00AB6DC9">
            <w:pPr>
              <w:pStyle w:val="TableTextChar1"/>
              <w:numPr>
                <w:ilvl w:val="12"/>
                <w:numId w:val="0"/>
              </w:numPr>
              <w:rPr>
                <w:b/>
              </w:rPr>
            </w:pPr>
            <w:r w:rsidRPr="006D1679">
              <w:rPr>
                <w:b/>
              </w:rPr>
              <w:t>Same as:</w:t>
            </w:r>
          </w:p>
          <w:p w:rsidR="00F45D81" w:rsidRPr="006D1679" w:rsidRDefault="00F45D81" w:rsidP="00AB6DC9">
            <w:pPr>
              <w:pStyle w:val="TableTextChar1"/>
              <w:rPr>
                <w:b/>
                <w:i/>
                <w:iCs/>
                <w:color w:val="000000"/>
                <w:szCs w:val="24"/>
              </w:rPr>
            </w:pPr>
            <w:r w:rsidRPr="006D1679">
              <w:rPr>
                <w:b/>
                <w:color w:val="000000"/>
                <w:szCs w:val="24"/>
              </w:rPr>
              <w:t xml:space="preserve">●  </w:t>
            </w:r>
            <w:r w:rsidRPr="006D1679">
              <w:rPr>
                <w:b/>
                <w:i/>
                <w:iCs/>
                <w:color w:val="000000"/>
                <w:szCs w:val="24"/>
              </w:rPr>
              <w:t>Physician's Office Services</w:t>
            </w:r>
          </w:p>
          <w:p w:rsidR="00F45D81" w:rsidRPr="006D1679" w:rsidRDefault="00F45D81" w:rsidP="00AB6DC9">
            <w:pPr>
              <w:pStyle w:val="TableTextChar1"/>
              <w:rPr>
                <w:b/>
                <w:i/>
                <w:iCs/>
                <w:color w:val="000000"/>
                <w:szCs w:val="24"/>
              </w:rPr>
            </w:pPr>
            <w:r w:rsidRPr="006D1679">
              <w:rPr>
                <w:b/>
                <w:iCs/>
                <w:color w:val="000000"/>
                <w:szCs w:val="24"/>
              </w:rPr>
              <w:t>●</w:t>
            </w:r>
            <w:r w:rsidRPr="006D1679">
              <w:rPr>
                <w:b/>
                <w:i/>
                <w:iCs/>
                <w:color w:val="000000"/>
                <w:szCs w:val="24"/>
              </w:rPr>
              <w:t xml:space="preserve">  Professional Fees</w:t>
            </w:r>
          </w:p>
          <w:p w:rsidR="00F45D81" w:rsidRPr="006D1679" w:rsidRDefault="00F45D81" w:rsidP="00AB6DC9">
            <w:pPr>
              <w:pStyle w:val="TableTextChar1"/>
              <w:rPr>
                <w:b/>
                <w:i/>
                <w:iCs/>
                <w:color w:val="000000"/>
                <w:szCs w:val="24"/>
              </w:rPr>
            </w:pPr>
            <w:r w:rsidRPr="006D1679">
              <w:rPr>
                <w:b/>
                <w:iCs/>
                <w:color w:val="000000"/>
                <w:szCs w:val="24"/>
              </w:rPr>
              <w:t>●</w:t>
            </w:r>
            <w:r w:rsidRPr="006D1679">
              <w:rPr>
                <w:b/>
                <w:i/>
                <w:iCs/>
                <w:color w:val="000000"/>
                <w:szCs w:val="24"/>
              </w:rPr>
              <w:t xml:space="preserve">  Hospital-Inpatient Stay</w:t>
            </w:r>
          </w:p>
          <w:p w:rsidR="00F45D81" w:rsidRPr="006D1679" w:rsidRDefault="00F45D81" w:rsidP="00AB6DC9">
            <w:pPr>
              <w:pStyle w:val="TableTextChar1"/>
              <w:numPr>
                <w:ilvl w:val="12"/>
                <w:numId w:val="0"/>
              </w:numPr>
              <w:ind w:left="288" w:hanging="288"/>
              <w:rPr>
                <w:b/>
                <w:i/>
                <w:color w:val="FF0000"/>
              </w:rPr>
            </w:pPr>
            <w:r w:rsidRPr="006D1679">
              <w:rPr>
                <w:b/>
                <w:iCs/>
                <w:color w:val="000000"/>
                <w:szCs w:val="24"/>
              </w:rPr>
              <w:t>●</w:t>
            </w:r>
            <w:r w:rsidRPr="006D1679">
              <w:rPr>
                <w:b/>
                <w:i/>
                <w:iCs/>
                <w:color w:val="000000"/>
                <w:szCs w:val="24"/>
              </w:rPr>
              <w:t xml:space="preserve">  </w:t>
            </w:r>
            <w:r w:rsidRPr="006D1679">
              <w:rPr>
                <w:b/>
                <w:i/>
              </w:rPr>
              <w:t>Lab, X-Ray and Diagnostic - Outpatient</w:t>
            </w:r>
          </w:p>
          <w:p w:rsidR="00F45D81" w:rsidRPr="006D1679" w:rsidRDefault="00F45D81" w:rsidP="00AB6DC9">
            <w:pPr>
              <w:pStyle w:val="TableTextChar1"/>
              <w:rPr>
                <w:color w:val="0000FF"/>
              </w:rPr>
            </w:pPr>
          </w:p>
          <w:p w:rsidR="00F45D81" w:rsidRPr="006D1679" w:rsidRDefault="00F45D81" w:rsidP="00AB6DC9">
            <w:pPr>
              <w:pStyle w:val="TableTextChar1"/>
              <w:numPr>
                <w:ilvl w:val="12"/>
                <w:numId w:val="0"/>
              </w:numPr>
              <w:rPr>
                <w:b/>
                <w:color w:val="FF00FF"/>
              </w:rPr>
            </w:pPr>
            <w:r w:rsidRPr="006D1679">
              <w:rPr>
                <w:b/>
              </w:rPr>
              <w:t>Applicable services:</w:t>
            </w:r>
          </w:p>
          <w:p w:rsidR="00F45D81" w:rsidRPr="006D1679" w:rsidRDefault="00F45D81" w:rsidP="00AB6DC9">
            <w:pPr>
              <w:pStyle w:val="TableTextCharChar"/>
              <w:rPr>
                <w:color w:val="000000"/>
                <w:szCs w:val="24"/>
              </w:rPr>
            </w:pPr>
            <w:r w:rsidRPr="006D1679">
              <w:rPr>
                <w:color w:val="000000"/>
                <w:szCs w:val="24"/>
              </w:rPr>
              <w:t>●   Voluntary sterilization.</w:t>
            </w:r>
          </w:p>
          <w:p w:rsidR="00F45D81" w:rsidRPr="006D1679" w:rsidRDefault="00F45D81" w:rsidP="00AB6DC9">
            <w:pPr>
              <w:pStyle w:val="TableTextCharChar"/>
              <w:rPr>
                <w:color w:val="000000"/>
                <w:szCs w:val="24"/>
              </w:rPr>
            </w:pPr>
            <w:r w:rsidRPr="006D1679">
              <w:rPr>
                <w:color w:val="000000"/>
                <w:szCs w:val="24"/>
              </w:rPr>
              <w:t>●   Fetal reduction surgery.</w:t>
            </w:r>
          </w:p>
          <w:p w:rsidR="00F45D81" w:rsidRPr="006D1679" w:rsidRDefault="00F45D81" w:rsidP="00AB6DC9">
            <w:pPr>
              <w:pStyle w:val="TableTextCharChar"/>
              <w:ind w:left="288" w:hanging="288"/>
            </w:pPr>
            <w:r w:rsidRPr="006D1679">
              <w:t>●   Contraceptive supplies and services.</w:t>
            </w:r>
          </w:p>
          <w:p w:rsidR="00F45D81" w:rsidRPr="006D1679" w:rsidRDefault="00F45D81" w:rsidP="00AB6DC9">
            <w:pPr>
              <w:pStyle w:val="TableTextCharChar"/>
              <w:ind w:left="288" w:hanging="288"/>
              <w:rPr>
                <w:b/>
                <w:color w:val="FF00FF"/>
                <w:szCs w:val="24"/>
              </w:rPr>
            </w:pPr>
            <w:r w:rsidRPr="006D1679">
              <w:t>●   Abortion is only covered if the life of the mother would be endangered by medical complications arising from the pregnancy, or in case of incest or</w:t>
            </w:r>
            <w:r w:rsidRPr="006D1679">
              <w:rPr>
                <w:b/>
                <w:color w:val="FF00FF"/>
                <w:szCs w:val="24"/>
              </w:rPr>
              <w:t xml:space="preserve"> </w:t>
            </w:r>
            <w:r w:rsidRPr="006D1679">
              <w:rPr>
                <w:color w:val="000000"/>
                <w:szCs w:val="24"/>
              </w:rPr>
              <w:t>rape.</w:t>
            </w:r>
          </w:p>
          <w:p w:rsidR="00F45D81" w:rsidRPr="006D1679" w:rsidRDefault="00F45D81" w:rsidP="00AB6DC9">
            <w:pPr>
              <w:pStyle w:val="TableTextChar1"/>
              <w:numPr>
                <w:ilvl w:val="12"/>
                <w:numId w:val="0"/>
              </w:numPr>
              <w:rPr>
                <w:color w:val="000000"/>
              </w:rPr>
            </w:pPr>
          </w:p>
          <w:p w:rsidR="00F45D81" w:rsidRPr="006D1679" w:rsidRDefault="00F45D81" w:rsidP="00AB6DC9">
            <w:pPr>
              <w:pStyle w:val="TableTextCharCharChar1"/>
              <w:rPr>
                <w:b/>
              </w:rPr>
            </w:pPr>
            <w:r w:rsidRPr="006D1679">
              <w:rPr>
                <w:b/>
              </w:rPr>
              <w:t>Refer to Reproduction-Exclusions for services that are not covered.</w:t>
            </w:r>
          </w:p>
          <w:p w:rsidR="00F45D81" w:rsidRPr="006D1679" w:rsidRDefault="00F45D81" w:rsidP="00AB6DC9">
            <w:pPr>
              <w:pStyle w:val="TableTextChar1"/>
              <w:tabs>
                <w:tab w:val="left" w:pos="360"/>
              </w:tabs>
              <w:rPr>
                <w:color w:val="FF0000"/>
              </w:rPr>
            </w:pPr>
          </w:p>
        </w:tc>
      </w:tr>
      <w:tr w:rsidR="00F45D81" w:rsidRPr="006D167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6D1679" w:rsidRDefault="00F45D81" w:rsidP="00AB6DC9">
            <w:pPr>
              <w:pStyle w:val="TableTextCharChar"/>
              <w:numPr>
                <w:ilvl w:val="12"/>
                <w:numId w:val="0"/>
              </w:numPr>
              <w:rPr>
                <w:b/>
              </w:rPr>
            </w:pPr>
            <w:bookmarkStart w:id="104" w:name="ReproductionExclusion"/>
            <w:r w:rsidRPr="006D1679">
              <w:rPr>
                <w:b/>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6D1679" w:rsidRDefault="00F45D81" w:rsidP="00AB6DC9">
            <w:pPr>
              <w:pStyle w:val="TableTextChar"/>
              <w:rPr>
                <w:b/>
              </w:rPr>
            </w:pPr>
            <w:r w:rsidRPr="006D1679">
              <w:rPr>
                <w:b/>
              </w:rPr>
              <w:t>The following services are not covered:</w:t>
            </w:r>
          </w:p>
          <w:p w:rsidR="00F45D81" w:rsidRPr="006D1679" w:rsidRDefault="00F45D81" w:rsidP="00AB6DC9">
            <w:pPr>
              <w:ind w:left="288" w:hanging="288"/>
              <w:rPr>
                <w:sz w:val="24"/>
                <w:szCs w:val="24"/>
              </w:rPr>
            </w:pPr>
            <w:r w:rsidRPr="006D1679">
              <w:rPr>
                <w:sz w:val="24"/>
                <w:szCs w:val="24"/>
              </w:rPr>
              <w:t>●   surrogate parenting, donor eggs, donor sperm and host uterus;</w:t>
            </w:r>
          </w:p>
          <w:p w:rsidR="00F45D81" w:rsidRPr="006D1679" w:rsidRDefault="00F45D81" w:rsidP="00AB6DC9">
            <w:pPr>
              <w:ind w:left="288" w:hanging="288"/>
              <w:rPr>
                <w:sz w:val="24"/>
                <w:szCs w:val="24"/>
              </w:rPr>
            </w:pPr>
            <w:r w:rsidRPr="006D1679">
              <w:rPr>
                <w:sz w:val="24"/>
                <w:szCs w:val="24"/>
              </w:rPr>
              <w:t xml:space="preserve">●  </w:t>
            </w:r>
            <w:r w:rsidRPr="006D1679">
              <w:rPr>
                <w:b/>
                <w:color w:val="FF00FF"/>
                <w:sz w:val="24"/>
                <w:szCs w:val="24"/>
              </w:rPr>
              <w:t xml:space="preserve"> </w:t>
            </w:r>
            <w:r w:rsidRPr="006D1679">
              <w:rPr>
                <w:sz w:val="24"/>
                <w:szCs w:val="24"/>
              </w:rPr>
              <w:t>the reversal of voluntary sterilization</w:t>
            </w:r>
          </w:p>
          <w:p w:rsidR="00F45D81" w:rsidRPr="006D1679" w:rsidRDefault="00F45D81" w:rsidP="00AB6DC9">
            <w:pPr>
              <w:ind w:left="288" w:hanging="288"/>
              <w:rPr>
                <w:sz w:val="24"/>
                <w:szCs w:val="24"/>
              </w:rPr>
            </w:pPr>
            <w:r w:rsidRPr="006D1679">
              <w:rPr>
                <w:sz w:val="24"/>
                <w:szCs w:val="24"/>
              </w:rPr>
              <w:t>●   artificial reproductive treatments done for genetic or eugenic (selective breeding) purposes;</w:t>
            </w:r>
          </w:p>
          <w:p w:rsidR="00F45D81" w:rsidRPr="006D1679" w:rsidRDefault="00F45D81" w:rsidP="00AB6DC9">
            <w:pPr>
              <w:ind w:left="288" w:hanging="288"/>
              <w:rPr>
                <w:sz w:val="24"/>
                <w:szCs w:val="24"/>
              </w:rPr>
            </w:pPr>
            <w:r w:rsidRPr="006D1679">
              <w:rPr>
                <w:sz w:val="24"/>
                <w:szCs w:val="24"/>
              </w:rPr>
              <w:t>●   prenatal, labor and delivery coverage for enrolled Dependent children except those that have Complications of Pregnancy;</w:t>
            </w:r>
          </w:p>
          <w:p w:rsidR="00F45D81" w:rsidRPr="006D1679" w:rsidRDefault="00F45D81" w:rsidP="00AB6DC9">
            <w:pPr>
              <w:ind w:left="288" w:hanging="288"/>
              <w:rPr>
                <w:sz w:val="24"/>
                <w:szCs w:val="24"/>
              </w:rPr>
            </w:pPr>
            <w:r w:rsidRPr="006D1679">
              <w:rPr>
                <w:sz w:val="24"/>
                <w:szCs w:val="24"/>
              </w:rPr>
              <w:t>●   elective surgical, non-surgical or drug induced Pregnancy termination; Abortion is only covered if the life of the mother would be endangered by medical complications arising from the pregnancy, or in case of incest or</w:t>
            </w:r>
            <w:r w:rsidRPr="006D1679">
              <w:rPr>
                <w:b/>
                <w:color w:val="FF00FF"/>
                <w:sz w:val="24"/>
                <w:szCs w:val="24"/>
              </w:rPr>
              <w:t xml:space="preserve"> </w:t>
            </w:r>
            <w:r w:rsidRPr="006D1679">
              <w:rPr>
                <w:color w:val="000000"/>
                <w:sz w:val="24"/>
                <w:szCs w:val="24"/>
              </w:rPr>
              <w:t>rape</w:t>
            </w:r>
          </w:p>
          <w:p w:rsidR="00F45D81" w:rsidRPr="006D1679" w:rsidRDefault="00F45D81" w:rsidP="00AB6DC9">
            <w:pPr>
              <w:rPr>
                <w:b/>
                <w:sz w:val="24"/>
                <w:szCs w:val="24"/>
              </w:rPr>
            </w:pPr>
            <w:r w:rsidRPr="006D1679">
              <w:rPr>
                <w:sz w:val="24"/>
                <w:szCs w:val="24"/>
              </w:rPr>
              <w:t>This exclusion does not apply to treatment of a molar Pregnancy, ectopic Pregnancy, or missed abortion (commonly known as a miscarriage)</w:t>
            </w:r>
          </w:p>
          <w:p w:rsidR="00F45D81" w:rsidRPr="006D1679" w:rsidRDefault="00F45D81" w:rsidP="00AB6DC9">
            <w:pPr>
              <w:ind w:left="288" w:hanging="288"/>
              <w:rPr>
                <w:sz w:val="24"/>
                <w:szCs w:val="24"/>
              </w:rPr>
            </w:pPr>
            <w:r w:rsidRPr="006D1679">
              <w:rPr>
                <w:sz w:val="24"/>
                <w:szCs w:val="24"/>
              </w:rPr>
              <w:t>●   services provided by a doula (labor aide); and</w:t>
            </w:r>
          </w:p>
          <w:p w:rsidR="00F45D81" w:rsidRPr="006D1679" w:rsidRDefault="00F45D81" w:rsidP="00411C36">
            <w:pPr>
              <w:ind w:left="288" w:hanging="288"/>
              <w:rPr>
                <w:sz w:val="24"/>
                <w:szCs w:val="24"/>
              </w:rPr>
            </w:pPr>
            <w:r w:rsidRPr="006D1679">
              <w:rPr>
                <w:sz w:val="24"/>
                <w:szCs w:val="24"/>
              </w:rPr>
              <w:t>●   parenting, pre-natal or birthing classes</w:t>
            </w:r>
          </w:p>
        </w:tc>
      </w:tr>
      <w:tr w:rsidR="004840E6" w:rsidRPr="006D167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4840E6" w:rsidRPr="006D1679" w:rsidRDefault="004840E6" w:rsidP="004840E6">
            <w:pPr>
              <w:rPr>
                <w:b/>
                <w:sz w:val="24"/>
                <w:szCs w:val="24"/>
              </w:rPr>
            </w:pPr>
            <w:bookmarkStart w:id="105" w:name="Tubal_Ligation"/>
            <w:r w:rsidRPr="006D1679">
              <w:rPr>
                <w:b/>
                <w:sz w:val="24"/>
                <w:szCs w:val="24"/>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40E6" w:rsidRPr="006D1679" w:rsidRDefault="004840E6" w:rsidP="00A243E5">
            <w:pPr>
              <w:pStyle w:val="TableTextCharChar"/>
              <w:rPr>
                <w:color w:val="000000"/>
                <w:szCs w:val="24"/>
              </w:rPr>
            </w:pPr>
            <w:r w:rsidRPr="006D1679">
              <w:rPr>
                <w:b/>
                <w:color w:val="0000FF"/>
                <w:szCs w:val="24"/>
              </w:rPr>
              <w:t>100%</w:t>
            </w:r>
            <w:r w:rsidRPr="006D1679">
              <w:rPr>
                <w:color w:val="000000"/>
                <w:szCs w:val="24"/>
              </w:rPr>
              <w:t xml:space="preserve"> </w:t>
            </w:r>
            <w:r w:rsidRPr="006D1679">
              <w:rPr>
                <w:bCs/>
                <w:color w:val="000000"/>
                <w:szCs w:val="24"/>
              </w:rPr>
              <w:t>of eligible expenses.</w:t>
            </w:r>
          </w:p>
          <w:p w:rsidR="004840E6" w:rsidRPr="006D1679" w:rsidRDefault="004840E6" w:rsidP="00A243E5">
            <w:pPr>
              <w:pStyle w:val="TableTextCharCharChar1"/>
              <w:numPr>
                <w:ilvl w:val="12"/>
                <w:numId w:val="0"/>
              </w:numPr>
              <w:rPr>
                <w:szCs w:val="24"/>
              </w:rPr>
            </w:pPr>
          </w:p>
          <w:p w:rsidR="004840E6" w:rsidRPr="006D1679" w:rsidRDefault="004840E6">
            <w:pPr>
              <w:pStyle w:val="uhcTableHeadSmall"/>
              <w:numPr>
                <w:ilvl w:val="12"/>
                <w:numId w:val="0"/>
              </w:numPr>
              <w:rPr>
                <w:rFonts w:ascii="Times New Roman" w:hAnsi="Times New Roman"/>
                <w:b w:val="0"/>
                <w:sz w:val="24"/>
                <w:szCs w:val="24"/>
              </w:rPr>
            </w:pPr>
            <w:r w:rsidRPr="006D1679">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6D167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6D1679" w:rsidRDefault="00F45D81">
            <w:pPr>
              <w:pStyle w:val="TableText"/>
              <w:numPr>
                <w:ilvl w:val="12"/>
                <w:numId w:val="0"/>
              </w:numPr>
              <w:rPr>
                <w:b/>
              </w:rPr>
            </w:pPr>
            <w:bookmarkStart w:id="106" w:name="Vasectomy"/>
            <w:r w:rsidRPr="006D1679">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6D1679" w:rsidRDefault="00F45D81">
            <w:pPr>
              <w:pStyle w:val="TableText"/>
              <w:numPr>
                <w:ilvl w:val="12"/>
                <w:numId w:val="0"/>
              </w:numPr>
              <w:rPr>
                <w:color w:val="000000"/>
              </w:rPr>
            </w:pPr>
            <w:r w:rsidRPr="006D1679">
              <w:rPr>
                <w:b/>
                <w:color w:val="0000FF"/>
              </w:rPr>
              <w:t>80%</w:t>
            </w:r>
            <w:r w:rsidRPr="006D1679">
              <w:t xml:space="preserve"> </w:t>
            </w:r>
            <w:r w:rsidRPr="006D1679">
              <w:rPr>
                <w:color w:val="000000"/>
              </w:rPr>
              <w:t>of eligible expenses after satisfying</w:t>
            </w:r>
            <w:r w:rsidRPr="006D1679">
              <w:t xml:space="preserve"> </w:t>
            </w:r>
            <w:r w:rsidRPr="006D1679">
              <w:rPr>
                <w:color w:val="000000"/>
              </w:rPr>
              <w:t>the deductible.</w:t>
            </w:r>
          </w:p>
          <w:p w:rsidR="00F45D81" w:rsidRPr="006D1679" w:rsidRDefault="00F45D81">
            <w:pPr>
              <w:pStyle w:val="TableText"/>
              <w:numPr>
                <w:ilvl w:val="12"/>
                <w:numId w:val="0"/>
              </w:numPr>
              <w:rPr>
                <w:b/>
              </w:rPr>
            </w:pPr>
          </w:p>
        </w:tc>
      </w:tr>
    </w:tbl>
    <w:p w:rsidR="009C4BEF" w:rsidRPr="006D1679" w:rsidRDefault="009C4BEF">
      <w:pPr>
        <w:numPr>
          <w:ilvl w:val="12"/>
          <w:numId w:val="0"/>
        </w:numPr>
        <w:rPr>
          <w:sz w:val="24"/>
        </w:rPr>
      </w:pPr>
    </w:p>
    <w:p w:rsidR="009C4BEF" w:rsidRPr="006D1679" w:rsidRDefault="009C4BEF">
      <w:pPr>
        <w:numPr>
          <w:ilvl w:val="12"/>
          <w:numId w:val="0"/>
        </w:numPr>
        <w:rPr>
          <w:sz w:val="24"/>
        </w:rPr>
      </w:pPr>
    </w:p>
    <w:p w:rsidR="009C4BEF" w:rsidRPr="006D1679" w:rsidRDefault="009C4BEF" w:rsidP="0006458D">
      <w:r w:rsidRPr="006D1679">
        <w:t>&lt;!--ID=CSR--&gt;</w:t>
      </w:r>
    </w:p>
    <w:p w:rsidR="009C4BEF" w:rsidRPr="006D1679" w:rsidRDefault="009C4BEF">
      <w:pPr>
        <w:numPr>
          <w:ilvl w:val="12"/>
          <w:numId w:val="0"/>
        </w:numPr>
        <w:outlineLvl w:val="0"/>
        <w:rPr>
          <w:b/>
          <w:color w:val="FF0000"/>
          <w:sz w:val="32"/>
        </w:rPr>
      </w:pPr>
      <w:r w:rsidRPr="006D16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D167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081F9B">
            <w:pPr>
              <w:pStyle w:val="TableHeaderText"/>
              <w:numPr>
                <w:ilvl w:val="12"/>
                <w:numId w:val="0"/>
              </w:numPr>
              <w:rPr>
                <w:color w:val="FF0000"/>
              </w:rPr>
            </w:pPr>
            <w:r w:rsidRPr="006D167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100DBF">
            <w:pPr>
              <w:pStyle w:val="TableHeaderText"/>
              <w:numPr>
                <w:ilvl w:val="12"/>
                <w:numId w:val="0"/>
              </w:numPr>
              <w:rPr>
                <w:color w:val="FF0000"/>
              </w:rPr>
            </w:pPr>
            <w:r w:rsidRPr="006D1679">
              <w:rPr>
                <w:color w:val="FF0000"/>
              </w:rPr>
              <w:t>HRA PP1 PLAN</w:t>
            </w:r>
            <w:r w:rsidR="00081F9B" w:rsidRPr="006D1679">
              <w:rPr>
                <w:color w:val="FF0000"/>
              </w:rPr>
              <w:t xml:space="preserve"> </w:t>
            </w:r>
          </w:p>
          <w:p w:rsidR="00081F9B" w:rsidRPr="006D1679" w:rsidRDefault="00081F9B">
            <w:pPr>
              <w:pStyle w:val="TableHeaderText"/>
              <w:numPr>
                <w:ilvl w:val="12"/>
                <w:numId w:val="0"/>
              </w:numPr>
              <w:rPr>
                <w:color w:val="FF0000"/>
              </w:rPr>
            </w:pPr>
          </w:p>
        </w:tc>
      </w:tr>
      <w:tr w:rsidR="00C855B2" w:rsidRPr="006D167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6D1679" w:rsidRDefault="00C855B2" w:rsidP="0082261D">
            <w:pPr>
              <w:pStyle w:val="TableTextCharCharChar1"/>
              <w:rPr>
                <w:b/>
                <w:bCs/>
                <w:color w:val="FF0000"/>
              </w:rPr>
            </w:pPr>
            <w:bookmarkStart w:id="107" w:name="Depo_Provera"/>
            <w:r w:rsidRPr="006D1679">
              <w:rPr>
                <w:b/>
                <w:bCs/>
                <w:color w:val="FF0000"/>
              </w:rPr>
              <w:t>Depo Provera</w:t>
            </w:r>
          </w:p>
          <w:bookmarkEnd w:id="107"/>
          <w:p w:rsidR="00C855B2" w:rsidRPr="006D1679" w:rsidRDefault="00C855B2" w:rsidP="0082261D">
            <w:pPr>
              <w:pStyle w:val="TableTextCharCharChar1"/>
              <w:rPr>
                <w:b/>
                <w:bCs/>
                <w:color w:val="FF0000"/>
              </w:rPr>
            </w:pPr>
          </w:p>
          <w:p w:rsidR="00C855B2" w:rsidRPr="006D1679" w:rsidRDefault="00C855B2" w:rsidP="00057EC6">
            <w:pPr>
              <w:pStyle w:val="TableText"/>
              <w:rPr>
                <w:b/>
                <w:bCs/>
                <w:color w:val="FF0000"/>
              </w:rPr>
            </w:pPr>
            <w:r w:rsidRPr="006D1679">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6D1679" w:rsidRDefault="00C855B2" w:rsidP="0082261D">
            <w:pPr>
              <w:pStyle w:val="TableTextCharCharChar1"/>
              <w:numPr>
                <w:ilvl w:val="12"/>
                <w:numId w:val="0"/>
              </w:numPr>
            </w:pPr>
            <w:r w:rsidRPr="006D1679">
              <w:rPr>
                <w:b/>
                <w:color w:val="0000FF"/>
              </w:rPr>
              <w:t xml:space="preserve">100% </w:t>
            </w:r>
            <w:r w:rsidRPr="006D1679">
              <w:rPr>
                <w:bCs/>
                <w:color w:val="FF0000"/>
              </w:rPr>
              <w:t>of eligible expenses.</w:t>
            </w:r>
          </w:p>
          <w:p w:rsidR="00C855B2" w:rsidRPr="006D1679" w:rsidRDefault="00C855B2" w:rsidP="0082261D">
            <w:pPr>
              <w:pStyle w:val="TableTextCharCharChar1"/>
              <w:numPr>
                <w:ilvl w:val="12"/>
                <w:numId w:val="0"/>
              </w:numPr>
              <w:rPr>
                <w:b/>
                <w:color w:val="FF00FF"/>
              </w:rPr>
            </w:pPr>
          </w:p>
          <w:p w:rsidR="00C855B2" w:rsidRPr="006D1679" w:rsidRDefault="00C855B2" w:rsidP="009F181B">
            <w:pPr>
              <w:pStyle w:val="TableTextChar1"/>
              <w:numPr>
                <w:ilvl w:val="12"/>
                <w:numId w:val="0"/>
              </w:numPr>
              <w:rPr>
                <w:color w:val="FF0000"/>
              </w:rPr>
            </w:pPr>
          </w:p>
        </w:tc>
      </w:tr>
      <w:tr w:rsidR="00C855B2" w:rsidRPr="006D167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6D1679" w:rsidRDefault="00C855B2" w:rsidP="0082261D">
            <w:pPr>
              <w:pStyle w:val="TableTextCharCharChar1"/>
              <w:rPr>
                <w:b/>
                <w:bCs/>
                <w:color w:val="FF0000"/>
              </w:rPr>
            </w:pPr>
            <w:bookmarkStart w:id="108" w:name="Diaphragm"/>
            <w:r w:rsidRPr="006D1679">
              <w:rPr>
                <w:b/>
                <w:bCs/>
                <w:color w:val="FF0000"/>
              </w:rPr>
              <w:t>Diaphragm</w:t>
            </w:r>
          </w:p>
          <w:bookmarkEnd w:id="108"/>
          <w:p w:rsidR="00C855B2" w:rsidRPr="006D1679" w:rsidRDefault="00C855B2" w:rsidP="0082261D">
            <w:pPr>
              <w:pStyle w:val="TableTextCharCharChar1"/>
              <w:rPr>
                <w:b/>
                <w:bCs/>
                <w:color w:val="FF0000"/>
              </w:rPr>
            </w:pPr>
          </w:p>
          <w:p w:rsidR="00C855B2" w:rsidRPr="006D1679" w:rsidRDefault="00C855B2" w:rsidP="0082261D">
            <w:pPr>
              <w:pStyle w:val="TableText"/>
              <w:rPr>
                <w:color w:val="FF0000"/>
              </w:rPr>
            </w:pPr>
            <w:r w:rsidRPr="006D1679">
              <w:rPr>
                <w:color w:val="FF0000"/>
              </w:rPr>
              <w:t>Covered for</w:t>
            </w:r>
            <w:r w:rsidRPr="006D1679">
              <w:rPr>
                <w:b/>
                <w:color w:val="FF00FF"/>
              </w:rPr>
              <w:t xml:space="preserve"> </w:t>
            </w:r>
            <w:r w:rsidRPr="006D1679">
              <w:rPr>
                <w:color w:val="FF0000"/>
              </w:rPr>
              <w:t>device, fitting and removal.</w:t>
            </w:r>
          </w:p>
          <w:p w:rsidR="00C855B2" w:rsidRPr="006D1679" w:rsidRDefault="00C855B2" w:rsidP="0082261D">
            <w:pPr>
              <w:pStyle w:val="TableTextCharCharChar1"/>
              <w:rPr>
                <w:b/>
                <w:bCs/>
                <w:color w:val="FF0000"/>
              </w:rPr>
            </w:pPr>
          </w:p>
          <w:p w:rsidR="00C855B2" w:rsidRPr="006D1679" w:rsidRDefault="00C855B2" w:rsidP="00057EC6">
            <w:pPr>
              <w:pStyle w:val="TableText"/>
              <w:rPr>
                <w:b/>
                <w:bCs/>
                <w:color w:val="FF0000"/>
              </w:rPr>
            </w:pPr>
            <w:r w:rsidRPr="006D1679">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6D1679" w:rsidRDefault="00C855B2" w:rsidP="0082261D">
            <w:pPr>
              <w:pStyle w:val="TableTextCharCharChar1"/>
              <w:numPr>
                <w:ilvl w:val="12"/>
                <w:numId w:val="0"/>
              </w:numPr>
              <w:rPr>
                <w:rFonts w:ascii="Times New Roman Bold" w:hAnsi="Times New Roman Bold"/>
                <w:b/>
                <w:bCs/>
                <w:caps/>
                <w:color w:val="FF00FF"/>
              </w:rPr>
            </w:pPr>
            <w:r w:rsidRPr="006D1679">
              <w:rPr>
                <w:b/>
                <w:color w:val="0000FF"/>
              </w:rPr>
              <w:t xml:space="preserve">100% </w:t>
            </w:r>
            <w:r w:rsidRPr="006D1679">
              <w:rPr>
                <w:bCs/>
                <w:color w:val="FF0000"/>
              </w:rPr>
              <w:t xml:space="preserve">of eligible expenses. </w:t>
            </w:r>
          </w:p>
          <w:p w:rsidR="00C855B2" w:rsidRPr="006D1679" w:rsidRDefault="00C855B2" w:rsidP="00AB6DC9">
            <w:pPr>
              <w:pStyle w:val="TableTextChar1"/>
              <w:numPr>
                <w:ilvl w:val="12"/>
                <w:numId w:val="0"/>
              </w:numPr>
              <w:rPr>
                <w:color w:val="FF0000"/>
              </w:rPr>
            </w:pPr>
          </w:p>
        </w:tc>
      </w:tr>
      <w:tr w:rsidR="00C855B2" w:rsidRPr="006D167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6D1679" w:rsidRDefault="00C855B2" w:rsidP="0082261D">
            <w:pPr>
              <w:pStyle w:val="TableTextCharCharChar1"/>
              <w:rPr>
                <w:b/>
                <w:bCs/>
                <w:color w:val="FF0000"/>
              </w:rPr>
            </w:pPr>
            <w:bookmarkStart w:id="109" w:name="IUD"/>
            <w:r w:rsidRPr="006D1679">
              <w:rPr>
                <w:b/>
                <w:bCs/>
                <w:color w:val="FF0000"/>
              </w:rPr>
              <w:t>IUD</w:t>
            </w:r>
          </w:p>
          <w:bookmarkEnd w:id="109"/>
          <w:p w:rsidR="00C855B2" w:rsidRPr="006D1679" w:rsidRDefault="00C855B2" w:rsidP="0082261D">
            <w:pPr>
              <w:pStyle w:val="TableTextCharCharChar1"/>
              <w:rPr>
                <w:b/>
                <w:bCs/>
                <w:color w:val="FF0000"/>
              </w:rPr>
            </w:pPr>
          </w:p>
          <w:p w:rsidR="00C855B2" w:rsidRPr="006D1679" w:rsidRDefault="00C855B2" w:rsidP="0082261D">
            <w:pPr>
              <w:pStyle w:val="TableText"/>
              <w:rPr>
                <w:color w:val="FF0000"/>
              </w:rPr>
            </w:pPr>
            <w:r w:rsidRPr="006D1679">
              <w:rPr>
                <w:color w:val="FF0000"/>
              </w:rPr>
              <w:t>Covered for device, fitting and removal.</w:t>
            </w:r>
          </w:p>
          <w:p w:rsidR="00C855B2" w:rsidRPr="006D1679" w:rsidRDefault="00C855B2" w:rsidP="0082261D">
            <w:pPr>
              <w:pStyle w:val="TableTextCharCharChar1"/>
              <w:rPr>
                <w:b/>
                <w:bCs/>
                <w:color w:val="FF0000"/>
              </w:rPr>
            </w:pPr>
          </w:p>
          <w:p w:rsidR="00C855B2" w:rsidRPr="006D1679" w:rsidRDefault="00C855B2" w:rsidP="00411C36">
            <w:pPr>
              <w:pStyle w:val="TableTextCharCharChar1"/>
              <w:rPr>
                <w:b/>
                <w:bCs/>
                <w:color w:val="FF0000"/>
              </w:rPr>
            </w:pPr>
            <w:r w:rsidRPr="006D1679">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6D1679" w:rsidRDefault="00C855B2" w:rsidP="0082261D">
            <w:pPr>
              <w:pStyle w:val="TableTextCharCharChar1"/>
              <w:numPr>
                <w:ilvl w:val="12"/>
                <w:numId w:val="0"/>
              </w:numPr>
            </w:pPr>
            <w:r w:rsidRPr="006D1679">
              <w:rPr>
                <w:b/>
                <w:color w:val="0000FF"/>
              </w:rPr>
              <w:t xml:space="preserve">100% </w:t>
            </w:r>
            <w:r w:rsidRPr="006D1679">
              <w:rPr>
                <w:bCs/>
                <w:color w:val="FF0000"/>
              </w:rPr>
              <w:t>of eligible expenses.</w:t>
            </w:r>
          </w:p>
          <w:p w:rsidR="00C855B2" w:rsidRPr="006D1679" w:rsidRDefault="00C855B2" w:rsidP="00AB6DC9">
            <w:pPr>
              <w:pStyle w:val="TableTextChar1"/>
              <w:numPr>
                <w:ilvl w:val="12"/>
                <w:numId w:val="0"/>
              </w:numPr>
              <w:rPr>
                <w:color w:val="FF0000"/>
              </w:rPr>
            </w:pPr>
          </w:p>
        </w:tc>
      </w:tr>
    </w:tbl>
    <w:p w:rsidR="009C4BEF" w:rsidRPr="006D1679" w:rsidRDefault="009C4BEF">
      <w:pPr>
        <w:numPr>
          <w:ilvl w:val="12"/>
          <w:numId w:val="0"/>
        </w:numPr>
        <w:rPr>
          <w:sz w:val="24"/>
        </w:rPr>
      </w:pPr>
    </w:p>
    <w:p w:rsidR="00353FB6" w:rsidRPr="006D1679" w:rsidRDefault="00353FB6">
      <w:pPr>
        <w:numPr>
          <w:ilvl w:val="12"/>
          <w:numId w:val="0"/>
        </w:numPr>
        <w:rPr>
          <w:sz w:val="24"/>
        </w:rPr>
      </w:pPr>
    </w:p>
    <w:p w:rsidR="007355F9" w:rsidRPr="006D1679" w:rsidRDefault="009C4BEF" w:rsidP="007355F9">
      <w:r w:rsidRPr="006D1679">
        <w:t>&lt;!--section=Special_Services--&gt;</w:t>
      </w:r>
    </w:p>
    <w:p w:rsidR="007355F9" w:rsidRPr="006D1679" w:rsidRDefault="007355F9" w:rsidP="007355F9"/>
    <w:p w:rsidR="007355F9" w:rsidRPr="006D1679" w:rsidRDefault="007355F9" w:rsidP="007355F9">
      <w:pPr>
        <w:pStyle w:val="iBAAGStandardTextItalics"/>
        <w:rPr>
          <w:rFonts w:ascii="Times New Roman" w:hAnsi="Times New Roman"/>
        </w:rPr>
      </w:pPr>
      <w:r w:rsidRPr="006D16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6D1679" w:rsidRDefault="007355F9" w:rsidP="007355F9">
      <w:pPr>
        <w:pStyle w:val="iBAAGStandardText"/>
        <w:rPr>
          <w:rFonts w:ascii="Times New Roman" w:hAnsi="Times New Roman"/>
          <w:i/>
        </w:rPr>
      </w:pPr>
    </w:p>
    <w:p w:rsidR="007355F9" w:rsidRPr="006D1679" w:rsidRDefault="007355F9" w:rsidP="007355F9">
      <w:pPr>
        <w:rPr>
          <w:rStyle w:val="Hyperlink"/>
          <w:i/>
          <w:iCs/>
          <w:sz w:val="24"/>
          <w:szCs w:val="24"/>
        </w:rPr>
      </w:pPr>
      <w:r w:rsidRPr="006D1679">
        <w:rPr>
          <w:i/>
          <w:iCs/>
          <w:sz w:val="24"/>
          <w:szCs w:val="24"/>
        </w:rPr>
        <w:t xml:space="preserve">Providers, this summary is for members, to review the terms of your participation agreement, please visit </w:t>
      </w:r>
      <w:hyperlink r:id="rId21" w:history="1">
        <w:r w:rsidR="00DA5CBF" w:rsidRPr="006D1679">
          <w:rPr>
            <w:i/>
            <w:iCs/>
            <w:color w:val="0000FF"/>
            <w:sz w:val="24"/>
            <w:szCs w:val="24"/>
            <w:u w:val="single"/>
          </w:rPr>
          <w:t>uhcprovider.com</w:t>
        </w:r>
      </w:hyperlink>
    </w:p>
    <w:p w:rsidR="009C4BEF" w:rsidRPr="006D1679" w:rsidRDefault="009C4BEF" w:rsidP="0006458D"/>
    <w:p w:rsidR="009C4BEF" w:rsidRPr="006D1679" w:rsidRDefault="009C4BEF">
      <w:pPr>
        <w:pBdr>
          <w:top w:val="double" w:sz="6" w:space="1" w:color="auto"/>
          <w:bottom w:val="double" w:sz="6" w:space="1" w:color="auto"/>
        </w:pBdr>
        <w:jc w:val="center"/>
        <w:outlineLvl w:val="0"/>
        <w:rPr>
          <w:b/>
          <w:bCs/>
          <w:color w:val="0000FF"/>
          <w:sz w:val="28"/>
        </w:rPr>
      </w:pPr>
      <w:bookmarkStart w:id="110" w:name="Special_Services"/>
      <w:r w:rsidRPr="006D1679">
        <w:rPr>
          <w:b/>
          <w:bCs/>
          <w:color w:val="0000FF"/>
          <w:sz w:val="28"/>
        </w:rPr>
        <w:t>SPECIAL SERVICES</w:t>
      </w:r>
    </w:p>
    <w:bookmarkEnd w:id="110"/>
    <w:p w:rsidR="009C4BEF" w:rsidRPr="006D167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760"/>
        <w:gridCol w:w="126"/>
      </w:tblGrid>
      <w:tr w:rsidR="00081F9B" w:rsidRPr="006D1679" w:rsidTr="00167138">
        <w:tc>
          <w:tcPr>
            <w:tcW w:w="2970" w:type="dxa"/>
            <w:tcBorders>
              <w:top w:val="single" w:sz="6" w:space="0" w:color="auto"/>
              <w:left w:val="single" w:sz="6" w:space="0" w:color="auto"/>
              <w:bottom w:val="single" w:sz="6" w:space="0" w:color="auto"/>
              <w:right w:val="single" w:sz="6" w:space="0" w:color="auto"/>
            </w:tcBorders>
            <w:shd w:val="clear" w:color="auto" w:fill="FFFF00"/>
          </w:tcPr>
          <w:p w:rsidR="00081F9B" w:rsidRPr="006D1679" w:rsidRDefault="00081F9B">
            <w:pPr>
              <w:pStyle w:val="TableHeaderText"/>
              <w:numPr>
                <w:ilvl w:val="12"/>
                <w:numId w:val="0"/>
              </w:numPr>
              <w:rPr>
                <w:color w:val="000000"/>
              </w:rPr>
            </w:pPr>
            <w:r w:rsidRPr="006D1679">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6D1679" w:rsidRDefault="00100DBF">
            <w:pPr>
              <w:pStyle w:val="TableHeaderText"/>
              <w:numPr>
                <w:ilvl w:val="12"/>
                <w:numId w:val="0"/>
              </w:numPr>
              <w:rPr>
                <w:color w:val="000000"/>
              </w:rPr>
            </w:pPr>
            <w:r w:rsidRPr="006D1679">
              <w:rPr>
                <w:color w:val="000000"/>
              </w:rPr>
              <w:t>HRA PP1 PLAN</w:t>
            </w:r>
            <w:r w:rsidR="00081F9B" w:rsidRPr="006D1679">
              <w:rPr>
                <w:color w:val="000000"/>
              </w:rPr>
              <w:t xml:space="preserve"> </w:t>
            </w:r>
          </w:p>
          <w:p w:rsidR="00081F9B" w:rsidRPr="006D1679" w:rsidRDefault="00081F9B">
            <w:pPr>
              <w:pStyle w:val="TableHeaderText"/>
              <w:numPr>
                <w:ilvl w:val="12"/>
                <w:numId w:val="0"/>
              </w:numPr>
              <w:rPr>
                <w:color w:val="000000"/>
              </w:rPr>
            </w:pPr>
          </w:p>
        </w:tc>
      </w:tr>
      <w:tr w:rsidR="00A2660B"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A2660B" w:rsidRPr="006D1679" w:rsidRDefault="00A2660B" w:rsidP="00AB6DC9">
            <w:pPr>
              <w:pStyle w:val="TableTextCharChar"/>
              <w:numPr>
                <w:ilvl w:val="12"/>
                <w:numId w:val="0"/>
              </w:numPr>
              <w:rPr>
                <w:b/>
              </w:rPr>
            </w:pPr>
            <w:bookmarkStart w:id="111" w:name="Acupuncture_Services"/>
            <w:r w:rsidRPr="006D1679">
              <w:rPr>
                <w:b/>
              </w:rPr>
              <w:t>Acupuncture Services</w:t>
            </w:r>
            <w:bookmarkEnd w:id="111"/>
            <w:r w:rsidRPr="006D1679">
              <w:rPr>
                <w:b/>
              </w:rPr>
              <w:t xml:space="preserve"> </w:t>
            </w:r>
          </w:p>
          <w:p w:rsidR="00A2660B" w:rsidRPr="006D1679" w:rsidRDefault="00A2660B" w:rsidP="00AB6DC9">
            <w:pPr>
              <w:pStyle w:val="TableTextCharChar"/>
              <w:numPr>
                <w:ilvl w:val="12"/>
                <w:numId w:val="0"/>
              </w:numPr>
              <w:rPr>
                <w:bCs/>
              </w:rPr>
            </w:pPr>
          </w:p>
          <w:p w:rsidR="00A2660B" w:rsidRPr="006D1679" w:rsidRDefault="00A2660B" w:rsidP="00AB6DC9">
            <w:pPr>
              <w:pStyle w:val="TableTextCharChar"/>
              <w:numPr>
                <w:ilvl w:val="12"/>
                <w:numId w:val="0"/>
              </w:numPr>
              <w:rPr>
                <w:bCs/>
              </w:rPr>
            </w:pPr>
            <w:r w:rsidRPr="006D1679">
              <w:rPr>
                <w:bCs/>
              </w:rPr>
              <w:t>Acupuncture services when both of the following are true:</w:t>
            </w:r>
          </w:p>
          <w:p w:rsidR="00A2660B" w:rsidRPr="006D1679" w:rsidRDefault="00A2660B" w:rsidP="00AB6DC9">
            <w:pPr>
              <w:pStyle w:val="TableTextCharChar"/>
              <w:rPr>
                <w:bCs/>
              </w:rPr>
            </w:pPr>
            <w:r w:rsidRPr="006D1679">
              <w:rPr>
                <w:color w:val="000000"/>
              </w:rPr>
              <w:t xml:space="preserve">●   </w:t>
            </w:r>
            <w:r w:rsidRPr="006D1679">
              <w:rPr>
                <w:bCs/>
              </w:rPr>
              <w:t xml:space="preserve">The service is performed </w:t>
            </w:r>
          </w:p>
          <w:p w:rsidR="00A2660B" w:rsidRPr="006D1679" w:rsidRDefault="00A2660B" w:rsidP="00AB6DC9">
            <w:pPr>
              <w:pStyle w:val="TableTextChar"/>
              <w:ind w:left="288"/>
              <w:rPr>
                <w:bCs/>
              </w:rPr>
            </w:pPr>
            <w:r w:rsidRPr="006D1679">
              <w:rPr>
                <w:bCs/>
              </w:rPr>
              <w:t xml:space="preserve">by a provider in </w:t>
            </w:r>
            <w:r w:rsidRPr="006D1679">
              <w:t>an office setting by a Provider who is one of the following, either practicing within the scope of his/her license (if state license is available) or who is certified by a national accrediting body: in the Provider's office.</w:t>
            </w:r>
          </w:p>
          <w:p w:rsidR="00A2660B" w:rsidRPr="006D1679" w:rsidRDefault="00A2660B" w:rsidP="002738AE">
            <w:pPr>
              <w:pStyle w:val="TableTextChar"/>
              <w:numPr>
                <w:ilvl w:val="0"/>
                <w:numId w:val="11"/>
              </w:numPr>
              <w:tabs>
                <w:tab w:val="clear" w:pos="720"/>
                <w:tab w:val="num" w:pos="522"/>
              </w:tabs>
              <w:ind w:left="522" w:hanging="270"/>
              <w:rPr>
                <w:color w:val="000000"/>
              </w:rPr>
            </w:pPr>
            <w:r w:rsidRPr="006D1679">
              <w:rPr>
                <w:color w:val="000000"/>
              </w:rPr>
              <w:t>Doctor of Medicine;</w:t>
            </w:r>
          </w:p>
          <w:p w:rsidR="00A2660B" w:rsidRPr="006D1679" w:rsidRDefault="00A2660B" w:rsidP="002738AE">
            <w:pPr>
              <w:pStyle w:val="TableTextChar"/>
              <w:numPr>
                <w:ilvl w:val="0"/>
                <w:numId w:val="11"/>
              </w:numPr>
              <w:tabs>
                <w:tab w:val="clear" w:pos="720"/>
                <w:tab w:val="num" w:pos="522"/>
              </w:tabs>
              <w:ind w:left="522" w:hanging="270"/>
              <w:rPr>
                <w:color w:val="000000"/>
              </w:rPr>
            </w:pPr>
            <w:r w:rsidRPr="006D1679">
              <w:rPr>
                <w:color w:val="000000"/>
              </w:rPr>
              <w:t>Doctor of Osteopathy;</w:t>
            </w:r>
          </w:p>
          <w:p w:rsidR="00A2660B" w:rsidRPr="006D1679" w:rsidRDefault="00A2660B" w:rsidP="001770E1">
            <w:pPr>
              <w:pStyle w:val="TableTextChar"/>
              <w:numPr>
                <w:ilvl w:val="12"/>
                <w:numId w:val="0"/>
              </w:numPr>
              <w:tabs>
                <w:tab w:val="num" w:pos="522"/>
              </w:tabs>
              <w:ind w:left="522" w:hanging="270"/>
              <w:rPr>
                <w:color w:val="000000"/>
              </w:rPr>
            </w:pPr>
            <w:r w:rsidRPr="006D1679">
              <w:rPr>
                <w:color w:val="000000"/>
              </w:rPr>
              <w:t>●  Chiropractor; or</w:t>
            </w:r>
          </w:p>
          <w:p w:rsidR="00A2660B" w:rsidRPr="006D1679" w:rsidRDefault="00A2660B" w:rsidP="002738AE">
            <w:pPr>
              <w:pStyle w:val="TableTextChar"/>
              <w:numPr>
                <w:ilvl w:val="0"/>
                <w:numId w:val="11"/>
              </w:numPr>
              <w:tabs>
                <w:tab w:val="clear" w:pos="720"/>
                <w:tab w:val="num" w:pos="522"/>
              </w:tabs>
              <w:ind w:left="522" w:hanging="270"/>
              <w:rPr>
                <w:b/>
              </w:rPr>
            </w:pPr>
            <w:r w:rsidRPr="006D1679">
              <w:t>Acupuncturist.</w:t>
            </w:r>
          </w:p>
          <w:p w:rsidR="00A2660B" w:rsidRPr="006D1679" w:rsidRDefault="00A2660B" w:rsidP="00AB6DC9">
            <w:pPr>
              <w:pStyle w:val="TableTextCharChar"/>
              <w:rPr>
                <w:b/>
              </w:rPr>
            </w:pPr>
          </w:p>
          <w:p w:rsidR="000C69C2" w:rsidRPr="006D1679" w:rsidRDefault="000C69C2" w:rsidP="008D4C6B">
            <w:pPr>
              <w:pStyle w:val="TableTextCharChar"/>
              <w:numPr>
                <w:ilvl w:val="12"/>
                <w:numId w:val="0"/>
              </w:numPr>
              <w:rPr>
                <w:rFonts w:eastAsiaTheme="minorHAnsi" w:cstheme="minorBidi"/>
                <w:color w:val="000000"/>
                <w:szCs w:val="22"/>
              </w:rPr>
            </w:pPr>
            <w:r w:rsidRPr="006D1679">
              <w:rPr>
                <w:rFonts w:eastAsiaTheme="minorHAnsi" w:cstheme="minorBidi"/>
                <w:color w:val="000000"/>
                <w:szCs w:val="22"/>
              </w:rPr>
              <w:t>Benefits are covered for</w:t>
            </w:r>
          </w:p>
          <w:p w:rsidR="000C69C2" w:rsidRPr="006D1679" w:rsidRDefault="000C69C2" w:rsidP="000C69C2">
            <w:pPr>
              <w:ind w:left="288" w:hanging="288"/>
              <w:rPr>
                <w:bCs/>
                <w:sz w:val="24"/>
                <w:szCs w:val="24"/>
              </w:rPr>
            </w:pPr>
            <w:r w:rsidRPr="006D1679">
              <w:rPr>
                <w:rFonts w:eastAsiaTheme="minorHAnsi" w:cstheme="minorBidi"/>
                <w:color w:val="000000"/>
                <w:sz w:val="24"/>
                <w:szCs w:val="22"/>
              </w:rPr>
              <w:t>pain therapy and nausea</w:t>
            </w:r>
            <w:r w:rsidRPr="006D1679" w:rsidDel="00055105">
              <w:rPr>
                <w:bCs/>
                <w:sz w:val="24"/>
                <w:szCs w:val="24"/>
              </w:rPr>
              <w:t xml:space="preserve"> </w:t>
            </w:r>
          </w:p>
          <w:p w:rsidR="000C69C2" w:rsidRPr="006D1679" w:rsidRDefault="000C69C2"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6D1679" w:rsidRDefault="00A2660B" w:rsidP="00E1622F">
            <w:pPr>
              <w:pStyle w:val="TableTextChar1"/>
              <w:numPr>
                <w:ilvl w:val="12"/>
                <w:numId w:val="0"/>
              </w:numPr>
              <w:rPr>
                <w:bCs/>
              </w:rPr>
            </w:pPr>
            <w:r w:rsidRPr="006D1679">
              <w:rPr>
                <w:b/>
                <w:color w:val="0000FF"/>
              </w:rPr>
              <w:t xml:space="preserve">80% </w:t>
            </w:r>
            <w:r w:rsidRPr="006D1679">
              <w:rPr>
                <w:bCs/>
                <w:color w:val="000000"/>
              </w:rPr>
              <w:t>of eligible expenses</w:t>
            </w:r>
            <w:r w:rsidRPr="006D1679">
              <w:rPr>
                <w:bCs/>
                <w:color w:val="0000FF"/>
              </w:rPr>
              <w:t xml:space="preserve"> </w:t>
            </w:r>
            <w:r w:rsidRPr="006D1679">
              <w:rPr>
                <w:bCs/>
              </w:rPr>
              <w:t xml:space="preserve">after satisfying </w:t>
            </w:r>
            <w:r w:rsidRPr="006D1679">
              <w:rPr>
                <w:color w:val="000000"/>
              </w:rPr>
              <w:t>the</w:t>
            </w:r>
            <w:r w:rsidRPr="006D1679">
              <w:t xml:space="preserve"> deductible</w:t>
            </w:r>
            <w:r w:rsidRPr="006D1679">
              <w:rPr>
                <w:bCs/>
                <w:color w:val="0000FF"/>
              </w:rPr>
              <w:t>.</w:t>
            </w:r>
          </w:p>
          <w:p w:rsidR="00A2660B" w:rsidRPr="006D1679" w:rsidRDefault="00A2660B" w:rsidP="00E1622F">
            <w:pPr>
              <w:pStyle w:val="TableTextChar1"/>
              <w:numPr>
                <w:ilvl w:val="12"/>
                <w:numId w:val="0"/>
              </w:numPr>
            </w:pPr>
          </w:p>
          <w:p w:rsidR="00A2660B" w:rsidRPr="006D1679" w:rsidRDefault="00A2660B" w:rsidP="00E1622F">
            <w:pPr>
              <w:pStyle w:val="TableTextChar1"/>
              <w:numPr>
                <w:ilvl w:val="12"/>
                <w:numId w:val="0"/>
              </w:numPr>
              <w:rPr>
                <w:color w:val="0000FF"/>
              </w:rPr>
            </w:pPr>
            <w:r w:rsidRPr="006D1679">
              <w:t xml:space="preserve">Benefits are limited to </w:t>
            </w:r>
            <w:r w:rsidRPr="006D1679">
              <w:rPr>
                <w:b/>
                <w:bCs/>
                <w:color w:val="0000FF"/>
              </w:rPr>
              <w:t>20</w:t>
            </w:r>
            <w:r w:rsidRPr="006D1679">
              <w:t xml:space="preserve"> visits per calendar year.</w:t>
            </w:r>
          </w:p>
          <w:p w:rsidR="00A2660B" w:rsidRPr="006D1679" w:rsidRDefault="00A2660B" w:rsidP="00E1622F">
            <w:pPr>
              <w:pStyle w:val="BodyText3"/>
              <w:numPr>
                <w:ilvl w:val="12"/>
                <w:numId w:val="0"/>
              </w:numPr>
              <w:rPr>
                <w:b w:val="0"/>
              </w:rPr>
            </w:pPr>
          </w:p>
          <w:p w:rsidR="00E55DA7" w:rsidRPr="006D1679" w:rsidRDefault="00E55DA7" w:rsidP="00E1622F">
            <w:pPr>
              <w:pStyle w:val="BodyText3"/>
              <w:numPr>
                <w:ilvl w:val="12"/>
                <w:numId w:val="0"/>
              </w:numPr>
              <w:rPr>
                <w:b w:val="0"/>
              </w:rPr>
            </w:pPr>
          </w:p>
          <w:p w:rsidR="00E55DA7" w:rsidRPr="006D1679" w:rsidRDefault="00E55DA7" w:rsidP="00E1622F">
            <w:pPr>
              <w:pStyle w:val="BodyText3"/>
              <w:numPr>
                <w:ilvl w:val="12"/>
                <w:numId w:val="0"/>
              </w:numPr>
              <w:rPr>
                <w:b w:val="0"/>
              </w:rPr>
            </w:pPr>
          </w:p>
          <w:p w:rsidR="00E55DA7" w:rsidRPr="006D1679" w:rsidRDefault="00E55DA7" w:rsidP="00E55DA7">
            <w:pPr>
              <w:pStyle w:val="BodyText3"/>
              <w:numPr>
                <w:ilvl w:val="12"/>
                <w:numId w:val="0"/>
              </w:numPr>
              <w:rPr>
                <w:b w:val="0"/>
              </w:rPr>
            </w:pPr>
            <w:r w:rsidRPr="006D1679">
              <w:rPr>
                <w:color w:val="auto"/>
                <w:szCs w:val="24"/>
              </w:rPr>
              <w:t>Covered Only if another method for pain management has failed.</w:t>
            </w:r>
          </w:p>
          <w:p w:rsidR="00E55DA7" w:rsidRPr="006D1679" w:rsidRDefault="00E55DA7" w:rsidP="00E1622F">
            <w:pPr>
              <w:pStyle w:val="BodyText3"/>
              <w:numPr>
                <w:ilvl w:val="12"/>
                <w:numId w:val="0"/>
              </w:numPr>
              <w:rPr>
                <w:b w:val="0"/>
              </w:rPr>
            </w:pPr>
          </w:p>
        </w:tc>
      </w:tr>
      <w:tr w:rsidR="00081F9B"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081F9B">
            <w:pPr>
              <w:pStyle w:val="TableText"/>
              <w:numPr>
                <w:ilvl w:val="12"/>
                <w:numId w:val="0"/>
              </w:numPr>
              <w:rPr>
                <w:b/>
              </w:rPr>
            </w:pPr>
            <w:bookmarkStart w:id="112" w:name="Allergy_Care"/>
            <w:r w:rsidRPr="006D1679">
              <w:rPr>
                <w:b/>
              </w:rPr>
              <w:t>Allergy Care</w:t>
            </w:r>
            <w:bookmarkEnd w:id="112"/>
          </w:p>
          <w:p w:rsidR="00AF0982" w:rsidRPr="006D1679" w:rsidRDefault="00AF0982">
            <w:pPr>
              <w:pStyle w:val="TableText"/>
              <w:numPr>
                <w:ilvl w:val="12"/>
                <w:numId w:val="0"/>
              </w:numPr>
              <w:rPr>
                <w:b/>
              </w:rPr>
            </w:pPr>
            <w:r w:rsidRPr="006D1679">
              <w:t xml:space="preserve">Benefits for testing are described under </w:t>
            </w:r>
            <w:r w:rsidRPr="006D1679">
              <w:rPr>
                <w:i/>
              </w:rPr>
              <w:t>Lab, X-Ray and Diagnostics - Outpatient</w:t>
            </w:r>
            <w:r w:rsidRPr="006D1679">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742883">
            <w:pPr>
              <w:pStyle w:val="TableText"/>
              <w:numPr>
                <w:ilvl w:val="12"/>
                <w:numId w:val="0"/>
              </w:numPr>
              <w:rPr>
                <w:bCs/>
              </w:rPr>
            </w:pPr>
            <w:r w:rsidRPr="006D1679">
              <w:rPr>
                <w:b/>
                <w:color w:val="0000FF"/>
              </w:rPr>
              <w:t>80%</w:t>
            </w:r>
            <w:r w:rsidR="00081F9B" w:rsidRPr="006D1679">
              <w:rPr>
                <w:b/>
                <w:color w:val="0000FF"/>
              </w:rPr>
              <w:t xml:space="preserve"> </w:t>
            </w:r>
            <w:r w:rsidR="00081F9B" w:rsidRPr="006D1679">
              <w:rPr>
                <w:bCs/>
              </w:rPr>
              <w:t>of eligible expenses</w:t>
            </w:r>
            <w:r w:rsidR="00081F9B" w:rsidRPr="006D1679">
              <w:rPr>
                <w:bCs/>
                <w:color w:val="0000FF"/>
              </w:rPr>
              <w:t xml:space="preserve"> </w:t>
            </w:r>
            <w:r w:rsidR="00081F9B" w:rsidRPr="006D1679">
              <w:rPr>
                <w:bCs/>
              </w:rPr>
              <w:t xml:space="preserve">after satisfying </w:t>
            </w:r>
            <w:r w:rsidR="00081F9B" w:rsidRPr="006D1679">
              <w:rPr>
                <w:color w:val="000000"/>
              </w:rPr>
              <w:t xml:space="preserve">the </w:t>
            </w:r>
            <w:r w:rsidR="00081F9B" w:rsidRPr="006D1679">
              <w:t>deductible</w:t>
            </w:r>
            <w:r w:rsidR="00081F9B" w:rsidRPr="006D1679">
              <w:rPr>
                <w:bCs/>
                <w:color w:val="0000FF"/>
              </w:rPr>
              <w:t>.</w:t>
            </w:r>
          </w:p>
          <w:p w:rsidR="00081F9B" w:rsidRPr="006D1679" w:rsidRDefault="00081F9B" w:rsidP="009B77B9">
            <w:pPr>
              <w:pStyle w:val="TableText"/>
              <w:numPr>
                <w:ilvl w:val="12"/>
                <w:numId w:val="0"/>
              </w:numPr>
              <w:rPr>
                <w:color w:val="000000"/>
              </w:rPr>
            </w:pPr>
          </w:p>
        </w:tc>
      </w:tr>
      <w:tr w:rsidR="00372A94"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372A94" w:rsidRPr="006D1679" w:rsidRDefault="00372A94" w:rsidP="00982D2B">
            <w:pPr>
              <w:numPr>
                <w:ilvl w:val="12"/>
                <w:numId w:val="0"/>
              </w:numPr>
              <w:rPr>
                <w:b/>
                <w:sz w:val="24"/>
                <w:szCs w:val="24"/>
              </w:rPr>
            </w:pPr>
            <w:bookmarkStart w:id="113" w:name="Bariatric_Resource_Services_BRS"/>
            <w:r w:rsidRPr="006D1679">
              <w:rPr>
                <w:b/>
                <w:sz w:val="24"/>
                <w:szCs w:val="24"/>
              </w:rPr>
              <w:t>Bariatric Resource Services (BRS)</w:t>
            </w:r>
          </w:p>
          <w:bookmarkEnd w:id="113"/>
          <w:p w:rsidR="00372A94" w:rsidRPr="006D1679" w:rsidRDefault="00372A94" w:rsidP="00982D2B">
            <w:pPr>
              <w:pStyle w:val="TableText"/>
              <w:rPr>
                <w:b/>
                <w:bCs/>
                <w:color w:val="FF00FF"/>
                <w:szCs w:val="24"/>
              </w:rPr>
            </w:pPr>
          </w:p>
          <w:p w:rsidR="00372A94" w:rsidRPr="006D1679" w:rsidRDefault="00372A94" w:rsidP="00AC0934">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372A94" w:rsidRPr="006D1679" w:rsidRDefault="00372A94">
            <w:pPr>
              <w:numPr>
                <w:ilvl w:val="12"/>
                <w:numId w:val="0"/>
              </w:numPr>
              <w:rPr>
                <w:bCs/>
                <w:sz w:val="24"/>
                <w:szCs w:val="24"/>
              </w:rPr>
            </w:pPr>
            <w:r w:rsidRPr="006D1679">
              <w:rPr>
                <w:b/>
                <w:szCs w:val="24"/>
              </w:rPr>
              <w:t>Not Applicable.</w:t>
            </w:r>
          </w:p>
        </w:tc>
      </w:tr>
      <w:tr w:rsidR="00986F77" w:rsidRPr="006D1679" w:rsidTr="00167138">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82261D">
            <w:pPr>
              <w:pStyle w:val="TableText"/>
              <w:rPr>
                <w:b/>
                <w:color w:val="000000"/>
              </w:rPr>
            </w:pPr>
            <w:bookmarkStart w:id="114" w:name="Breast_Pumps"/>
            <w:r w:rsidRPr="006D1679">
              <w:rPr>
                <w:b/>
                <w:color w:val="000000"/>
              </w:rPr>
              <w:t>Breast Pumps</w:t>
            </w:r>
            <w:bookmarkEnd w:id="114"/>
          </w:p>
          <w:p w:rsidR="00986F77" w:rsidRPr="006D1679" w:rsidRDefault="00986F77" w:rsidP="0082261D">
            <w:pPr>
              <w:pStyle w:val="TableText"/>
              <w:rPr>
                <w:color w:val="000000"/>
              </w:rPr>
            </w:pPr>
          </w:p>
          <w:p w:rsidR="00986F77" w:rsidRPr="006D1679" w:rsidRDefault="00986F77" w:rsidP="0082261D">
            <w:pPr>
              <w:pStyle w:val="TableText"/>
              <w:rPr>
                <w:color w:val="000000"/>
              </w:rPr>
            </w:pPr>
            <w:r w:rsidRPr="006D1679">
              <w:rPr>
                <w:color w:val="000000"/>
              </w:rPr>
              <w:t xml:space="preserve">Preventive care Benefits defined under the Health Resources and Services Administration (HRSA) requirement include the cost of purchasing one breast pump per Pregnancy in conjunction with childbirth. </w:t>
            </w:r>
          </w:p>
          <w:p w:rsidR="00986F77" w:rsidRPr="006D1679" w:rsidRDefault="00986F77" w:rsidP="0082261D">
            <w:pPr>
              <w:pStyle w:val="TableText"/>
              <w:rPr>
                <w:color w:val="000000"/>
              </w:rPr>
            </w:pPr>
          </w:p>
          <w:p w:rsidR="00986F77" w:rsidRPr="006D1679" w:rsidRDefault="00986F77" w:rsidP="00411C36">
            <w:pPr>
              <w:pStyle w:val="TableText"/>
              <w:rPr>
                <w:color w:val="000000"/>
              </w:rPr>
            </w:pPr>
            <w:r w:rsidRPr="006D1679">
              <w:rPr>
                <w:color w:val="000000"/>
              </w:rPr>
              <w:t xml:space="preserve">Benefits are only available if breast pumps are obtained from a DME provider or Physician. </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82261D">
            <w:pPr>
              <w:pStyle w:val="TableTextCharChar"/>
              <w:numPr>
                <w:ilvl w:val="12"/>
                <w:numId w:val="0"/>
              </w:numPr>
              <w:rPr>
                <w:bCs/>
                <w:color w:val="0000FF"/>
              </w:rPr>
            </w:pPr>
            <w:r w:rsidRPr="006D1679">
              <w:rPr>
                <w:b/>
                <w:color w:val="0000FF"/>
              </w:rPr>
              <w:t xml:space="preserve">100% </w:t>
            </w:r>
            <w:r w:rsidRPr="006D1679">
              <w:rPr>
                <w:bCs/>
              </w:rPr>
              <w:t>of eligible expenses</w:t>
            </w:r>
            <w:r w:rsidRPr="006D1679">
              <w:rPr>
                <w:bCs/>
                <w:color w:val="0000FF"/>
              </w:rPr>
              <w:t>.</w:t>
            </w:r>
          </w:p>
          <w:p w:rsidR="00986F77" w:rsidRPr="006D1679" w:rsidRDefault="00986F77" w:rsidP="0082261D">
            <w:pPr>
              <w:pStyle w:val="TableTextCharChar"/>
              <w:numPr>
                <w:ilvl w:val="12"/>
                <w:numId w:val="0"/>
              </w:numPr>
              <w:rPr>
                <w:b/>
                <w:color w:val="0000FF"/>
              </w:rPr>
            </w:pPr>
          </w:p>
          <w:p w:rsidR="00986F77" w:rsidRPr="006D1679" w:rsidRDefault="00986F77" w:rsidP="00CF3C30">
            <w:pPr>
              <w:numPr>
                <w:ilvl w:val="12"/>
                <w:numId w:val="0"/>
              </w:numPr>
              <w:rPr>
                <w:sz w:val="24"/>
                <w:szCs w:val="24"/>
              </w:rPr>
            </w:pPr>
          </w:p>
        </w:tc>
      </w:tr>
      <w:tr w:rsidR="00986F77" w:rsidRPr="006D1679" w:rsidTr="00167138">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CF3C30">
            <w:pPr>
              <w:numPr>
                <w:ilvl w:val="12"/>
                <w:numId w:val="0"/>
              </w:numPr>
              <w:rPr>
                <w:b/>
                <w:bCs/>
                <w:sz w:val="24"/>
                <w:szCs w:val="24"/>
              </w:rPr>
            </w:pPr>
            <w:bookmarkStart w:id="115" w:name="Cancer_Resource_Services_CRS"/>
            <w:r w:rsidRPr="006D1679">
              <w:rPr>
                <w:b/>
                <w:bCs/>
                <w:sz w:val="24"/>
                <w:szCs w:val="24"/>
              </w:rPr>
              <w:t>Cancer Resource Services (CRS)</w:t>
            </w:r>
            <w:bookmarkEnd w:id="115"/>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6F0CD8" w:rsidRPr="006D1679" w:rsidRDefault="006F0CD8" w:rsidP="006F0CD8">
            <w:pPr>
              <w:pStyle w:val="TableTextChar"/>
              <w:numPr>
                <w:ilvl w:val="12"/>
                <w:numId w:val="0"/>
              </w:numPr>
              <w:rPr>
                <w:szCs w:val="24"/>
              </w:rPr>
            </w:pPr>
            <w:r w:rsidRPr="006D1679">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6F0CD8" w:rsidRPr="006D1679" w:rsidRDefault="006F0CD8" w:rsidP="006F0CD8">
            <w:pPr>
              <w:pStyle w:val="TableTextChar"/>
              <w:rPr>
                <w:szCs w:val="24"/>
              </w:rPr>
            </w:pPr>
          </w:p>
          <w:p w:rsidR="006F0CD8" w:rsidRPr="006D1679" w:rsidRDefault="006F0CD8" w:rsidP="006F0CD8">
            <w:pPr>
              <w:pStyle w:val="TableTextChar"/>
              <w:rPr>
                <w:szCs w:val="24"/>
              </w:rPr>
            </w:pPr>
            <w:r w:rsidRPr="006D1679">
              <w:rPr>
                <w:szCs w:val="24"/>
              </w:rPr>
              <w:t>Network benefits are available for patients who receive care at a designated Cancer Resource Services Network facility.</w:t>
            </w:r>
          </w:p>
          <w:p w:rsidR="006F0CD8" w:rsidRPr="006D1679" w:rsidRDefault="006F0CD8" w:rsidP="006F0CD8">
            <w:pPr>
              <w:pStyle w:val="TableTextChar"/>
              <w:rPr>
                <w:szCs w:val="24"/>
              </w:rPr>
            </w:pPr>
          </w:p>
          <w:p w:rsidR="006F0CD8" w:rsidRPr="006D1679" w:rsidRDefault="006F0CD8" w:rsidP="006F0CD8">
            <w:pPr>
              <w:pStyle w:val="TableTextChar"/>
              <w:rPr>
                <w:szCs w:val="24"/>
              </w:rPr>
            </w:pPr>
            <w:r w:rsidRPr="006D1679">
              <w:rPr>
                <w:szCs w:val="24"/>
              </w:rPr>
              <w:t xml:space="preserve">Participation in this program is voluntary for the enrollee. To ensure network benefits are received under this program, patients, or someone on their behalf, must contact Cancer Resource Services before receiving care. </w:t>
            </w:r>
          </w:p>
          <w:p w:rsidR="006F0CD8" w:rsidRPr="006D1679" w:rsidRDefault="006F0CD8" w:rsidP="006F0CD8">
            <w:pPr>
              <w:pStyle w:val="TableTextChar"/>
              <w:rPr>
                <w:szCs w:val="24"/>
              </w:rPr>
            </w:pPr>
          </w:p>
          <w:p w:rsidR="006F0CD8" w:rsidRPr="006D1679" w:rsidRDefault="006F0CD8" w:rsidP="006F0CD8">
            <w:pPr>
              <w:pStyle w:val="TableTextChar1"/>
              <w:rPr>
                <w:szCs w:val="24"/>
              </w:rPr>
            </w:pPr>
            <w:r w:rsidRPr="006D1679">
              <w:rPr>
                <w:szCs w:val="24"/>
              </w:rPr>
              <w:t xml:space="preserve">For more information and to participate, visit </w:t>
            </w:r>
            <w:hyperlink r:id="rId22" w:history="1">
              <w:r w:rsidRPr="006D1679">
                <w:rPr>
                  <w:rStyle w:val="Hyperlink"/>
                  <w:szCs w:val="24"/>
                </w:rPr>
                <w:t>myoptumhealthcomplexmedical.com</w:t>
              </w:r>
            </w:hyperlink>
            <w:r w:rsidRPr="006D1679">
              <w:rPr>
                <w:rStyle w:val="Hyperlink"/>
                <w:szCs w:val="24"/>
              </w:rPr>
              <w:t xml:space="preserve"> </w:t>
            </w:r>
            <w:r w:rsidRPr="006D1679">
              <w:rPr>
                <w:szCs w:val="24"/>
              </w:rPr>
              <w:t>or call us toll-free at the number on your health plan ID card.</w:t>
            </w:r>
          </w:p>
          <w:p w:rsidR="00596C43" w:rsidRPr="006D1679" w:rsidRDefault="00596C43" w:rsidP="00CF3C30">
            <w:pPr>
              <w:numPr>
                <w:ilvl w:val="12"/>
                <w:numId w:val="0"/>
              </w:numPr>
              <w:rPr>
                <w:sz w:val="24"/>
                <w:szCs w:val="24"/>
              </w:rPr>
            </w:pPr>
          </w:p>
          <w:p w:rsidR="00986F77" w:rsidRPr="006D1679" w:rsidRDefault="00986F77" w:rsidP="00CF3C30">
            <w:pPr>
              <w:numPr>
                <w:ilvl w:val="12"/>
                <w:numId w:val="0"/>
              </w:numPr>
              <w:rPr>
                <w:b/>
                <w:color w:val="0000FF"/>
                <w:sz w:val="24"/>
                <w:szCs w:val="24"/>
              </w:rPr>
            </w:pPr>
            <w:r w:rsidRPr="006D1679">
              <w:rPr>
                <w:sz w:val="24"/>
                <w:szCs w:val="24"/>
              </w:rPr>
              <w:t>Travel and Lodging Assistance is</w:t>
            </w:r>
            <w:r w:rsidRPr="006D1679">
              <w:rPr>
                <w:color w:val="FF0000"/>
                <w:sz w:val="24"/>
                <w:szCs w:val="24"/>
              </w:rPr>
              <w:t xml:space="preserve"> </w:t>
            </w:r>
            <w:r w:rsidRPr="006D1679">
              <w:rPr>
                <w:sz w:val="24"/>
                <w:szCs w:val="24"/>
              </w:rPr>
              <w:t>available as part of the Cancer Resource Services program.</w:t>
            </w:r>
            <w:r w:rsidRPr="006D1679">
              <w:rPr>
                <w:color w:val="FF0000"/>
                <w:sz w:val="24"/>
                <w:szCs w:val="24"/>
              </w:rPr>
              <w:t xml:space="preserve"> </w:t>
            </w:r>
            <w:r w:rsidRPr="006D1679">
              <w:rPr>
                <w:b/>
                <w:color w:val="0000FF"/>
                <w:sz w:val="24"/>
                <w:szCs w:val="24"/>
              </w:rPr>
              <w:t xml:space="preserve">$50/$100 </w:t>
            </w:r>
            <w:r w:rsidRPr="006D1679">
              <w:rPr>
                <w:sz w:val="24"/>
                <w:szCs w:val="24"/>
              </w:rPr>
              <w:t xml:space="preserve">per diem with a Lifetime Maximum of </w:t>
            </w:r>
            <w:r w:rsidRPr="006D1679">
              <w:rPr>
                <w:b/>
                <w:color w:val="0000FF"/>
                <w:sz w:val="24"/>
                <w:szCs w:val="24"/>
              </w:rPr>
              <w:t>$10,000</w:t>
            </w:r>
            <w:r w:rsidRPr="006D1679">
              <w:rPr>
                <w:bCs/>
                <w:sz w:val="24"/>
                <w:szCs w:val="24"/>
              </w:rPr>
              <w:t>.</w:t>
            </w:r>
          </w:p>
        </w:tc>
      </w:tr>
      <w:tr w:rsidR="000C69C2" w:rsidRPr="006D1679" w:rsidTr="00167138">
        <w:tblPrEx>
          <w:tblLook w:val="04A0" w:firstRow="1" w:lastRow="0" w:firstColumn="1" w:lastColumn="0" w:noHBand="0" w:noVBand="1"/>
        </w:tblPrEx>
        <w:tc>
          <w:tcPr>
            <w:tcW w:w="2970" w:type="dxa"/>
            <w:tcBorders>
              <w:top w:val="single" w:sz="6" w:space="0" w:color="auto"/>
              <w:left w:val="single" w:sz="6" w:space="0" w:color="auto"/>
              <w:bottom w:val="single" w:sz="6" w:space="0" w:color="auto"/>
              <w:right w:val="single" w:sz="6" w:space="0" w:color="auto"/>
            </w:tcBorders>
            <w:shd w:val="pct5" w:color="auto" w:fill="FFFFFF"/>
          </w:tcPr>
          <w:p w:rsidR="000C69C2" w:rsidRPr="006D1679" w:rsidRDefault="000C69C2" w:rsidP="007B415D">
            <w:pPr>
              <w:rPr>
                <w:b/>
                <w:sz w:val="24"/>
                <w:szCs w:val="24"/>
              </w:rPr>
            </w:pPr>
            <w:bookmarkStart w:id="116" w:name="Cellular_Gene_Therapy"/>
            <w:r w:rsidRPr="006D1679">
              <w:rPr>
                <w:b/>
                <w:sz w:val="24"/>
                <w:szCs w:val="24"/>
              </w:rPr>
              <w:t>Cellular and Gene Therapy</w:t>
            </w:r>
          </w:p>
          <w:bookmarkEnd w:id="116"/>
          <w:p w:rsidR="000C69C2" w:rsidRPr="006D1679" w:rsidRDefault="000C69C2" w:rsidP="007B415D">
            <w:pPr>
              <w:rPr>
                <w:sz w:val="24"/>
                <w:szCs w:val="24"/>
              </w:rPr>
            </w:pPr>
          </w:p>
          <w:p w:rsidR="000C69C2" w:rsidRPr="006D1679" w:rsidRDefault="000C69C2" w:rsidP="007B415D">
            <w:pPr>
              <w:rPr>
                <w:sz w:val="24"/>
                <w:szCs w:val="24"/>
              </w:rPr>
            </w:pPr>
            <w:r w:rsidRPr="006D1679">
              <w:rPr>
                <w:sz w:val="24"/>
                <w:szCs w:val="24"/>
              </w:rPr>
              <w:t>Cellular Therapy and Gene Therapy received on an inpatient or outpatient basis at a Hospital or on an outpatient basis at an Alternate Facility or in a Physician's office.</w:t>
            </w:r>
          </w:p>
          <w:p w:rsidR="000C69C2" w:rsidRPr="006D1679" w:rsidRDefault="000C69C2" w:rsidP="007B415D">
            <w:pPr>
              <w:rPr>
                <w:sz w:val="24"/>
                <w:szCs w:val="24"/>
              </w:rPr>
            </w:pPr>
          </w:p>
          <w:p w:rsidR="000C69C2" w:rsidRPr="006D1679" w:rsidRDefault="000C69C2" w:rsidP="007B415D">
            <w:pPr>
              <w:rPr>
                <w:sz w:val="24"/>
                <w:szCs w:val="24"/>
              </w:rPr>
            </w:pPr>
            <w:r w:rsidRPr="006D1679">
              <w:rPr>
                <w:sz w:val="24"/>
                <w:szCs w:val="24"/>
              </w:rPr>
              <w:t xml:space="preserve">Benefits for CAR-T therapy for malignancies are provided under </w:t>
            </w:r>
            <w:r w:rsidRPr="006D1679">
              <w:rPr>
                <w:i/>
                <w:sz w:val="24"/>
                <w:szCs w:val="24"/>
              </w:rPr>
              <w:t>Transplantation Services</w:t>
            </w:r>
            <w:r w:rsidRPr="006D1679">
              <w:rPr>
                <w:sz w:val="24"/>
                <w:szCs w:val="24"/>
              </w:rPr>
              <w:t>.</w:t>
            </w:r>
          </w:p>
          <w:p w:rsidR="000C69C2" w:rsidRPr="006D1679" w:rsidRDefault="000C69C2" w:rsidP="000E5938">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C69C2" w:rsidRPr="006D1679" w:rsidRDefault="000C69C2" w:rsidP="007B415D">
            <w:pPr>
              <w:rPr>
                <w:sz w:val="24"/>
                <w:szCs w:val="24"/>
              </w:rPr>
            </w:pPr>
            <w:r w:rsidRPr="006D1679">
              <w:rPr>
                <w:sz w:val="24"/>
                <w:szCs w:val="24"/>
              </w:rPr>
              <w:t>Depending upon where the Covered Health Service is provided, Benefits will be the same as those stated under each Covered Health Service category.</w:t>
            </w:r>
          </w:p>
          <w:p w:rsidR="000C69C2" w:rsidRPr="006D1679" w:rsidRDefault="000C69C2" w:rsidP="007B415D">
            <w:pPr>
              <w:rPr>
                <w:sz w:val="24"/>
                <w:szCs w:val="24"/>
              </w:rPr>
            </w:pPr>
          </w:p>
          <w:p w:rsidR="000C69C2" w:rsidRPr="006D1679" w:rsidRDefault="000C69C2" w:rsidP="007B415D">
            <w:pPr>
              <w:rPr>
                <w:b/>
                <w:color w:val="000000"/>
                <w:sz w:val="24"/>
                <w:szCs w:val="24"/>
              </w:rPr>
            </w:pPr>
            <w:r w:rsidRPr="006D1679">
              <w:rPr>
                <w:b/>
                <w:color w:val="000000"/>
                <w:sz w:val="24"/>
                <w:szCs w:val="24"/>
              </w:rPr>
              <w:t xml:space="preserve">Pre-service </w:t>
            </w:r>
            <w:r w:rsidRPr="006D1679">
              <w:rPr>
                <w:b/>
                <w:bCs/>
                <w:sz w:val="24"/>
                <w:szCs w:val="24"/>
              </w:rPr>
              <w:t>Authorization</w:t>
            </w:r>
            <w:r w:rsidRPr="006D1679">
              <w:rPr>
                <w:b/>
                <w:color w:val="000000"/>
                <w:sz w:val="24"/>
                <w:szCs w:val="24"/>
              </w:rPr>
              <w:t xml:space="preserve"> Requirement</w:t>
            </w:r>
          </w:p>
          <w:p w:rsidR="000C69C2" w:rsidRPr="006D1679" w:rsidRDefault="000C69C2">
            <w:pPr>
              <w:rPr>
                <w:rStyle w:val="CDBlack"/>
                <w:rFonts w:ascii="Times New Roman" w:hAnsi="Times New Roman"/>
                <w:sz w:val="24"/>
                <w:szCs w:val="24"/>
              </w:rPr>
            </w:pPr>
            <w:r w:rsidRPr="006D1679">
              <w:rPr>
                <w:color w:val="000000"/>
                <w:sz w:val="24"/>
                <w:szCs w:val="24"/>
              </w:rPr>
              <w:t xml:space="preserve">You must </w:t>
            </w:r>
            <w:r w:rsidRPr="006D1679">
              <w:rPr>
                <w:bCs/>
                <w:color w:val="000000"/>
                <w:sz w:val="24"/>
                <w:szCs w:val="24"/>
              </w:rPr>
              <w:t>obtain prior authorization</w:t>
            </w:r>
            <w:r w:rsidRPr="006D1679">
              <w:rPr>
                <w:color w:val="000000"/>
                <w:sz w:val="24"/>
                <w:szCs w:val="24"/>
              </w:rPr>
              <w:t xml:space="preserve"> as soon as the possibility </w:t>
            </w:r>
            <w:r w:rsidRPr="006D1679">
              <w:rPr>
                <w:bCs/>
                <w:sz w:val="24"/>
                <w:szCs w:val="24"/>
              </w:rPr>
              <w:t>of a Cellular or Gene Therapy arises</w:t>
            </w:r>
            <w:r w:rsidRPr="006D1679">
              <w:rPr>
                <w:color w:val="000000"/>
                <w:sz w:val="24"/>
                <w:szCs w:val="24"/>
              </w:rPr>
              <w:t xml:space="preserve">.  </w:t>
            </w:r>
            <w:r w:rsidRPr="006D1679">
              <w:rPr>
                <w:bCs/>
                <w:sz w:val="24"/>
                <w:szCs w:val="24"/>
              </w:rPr>
              <w:t>If you do not obtain prior authorization, Benefits will not be paid.</w:t>
            </w:r>
          </w:p>
        </w:tc>
      </w:tr>
      <w:tr w:rsidR="00596C43" w:rsidRPr="006D1679" w:rsidTr="00167138">
        <w:tblPrEx>
          <w:tblLook w:val="04A0" w:firstRow="1" w:lastRow="0" w:firstColumn="1" w:lastColumn="0" w:noHBand="0" w:noVBand="1"/>
        </w:tblPrEx>
        <w:tc>
          <w:tcPr>
            <w:tcW w:w="2970" w:type="dxa"/>
            <w:tcBorders>
              <w:top w:val="single" w:sz="6" w:space="0" w:color="auto"/>
              <w:left w:val="single" w:sz="6" w:space="0" w:color="auto"/>
              <w:bottom w:val="single" w:sz="6" w:space="0" w:color="auto"/>
              <w:right w:val="single" w:sz="6" w:space="0" w:color="auto"/>
            </w:tcBorders>
            <w:shd w:val="pct5" w:color="auto" w:fill="FFFFFF"/>
          </w:tcPr>
          <w:p w:rsidR="00596C43" w:rsidRPr="006D1679" w:rsidRDefault="00596C43" w:rsidP="000E5938">
            <w:pPr>
              <w:rPr>
                <w:rStyle w:val="CDBold"/>
                <w:rFonts w:ascii="Times New Roman" w:hAnsi="Times New Roman"/>
                <w:sz w:val="24"/>
                <w:szCs w:val="24"/>
              </w:rPr>
            </w:pPr>
            <w:bookmarkStart w:id="117" w:name="Clinical_Trials"/>
            <w:r w:rsidRPr="006D1679">
              <w:rPr>
                <w:rStyle w:val="CDBold"/>
                <w:rFonts w:ascii="Times New Roman" w:hAnsi="Times New Roman"/>
                <w:sz w:val="24"/>
                <w:szCs w:val="24"/>
              </w:rPr>
              <w:t>Clinical Trials</w:t>
            </w:r>
          </w:p>
          <w:p w:rsidR="00596C43" w:rsidRPr="006D1679" w:rsidRDefault="00596C43" w:rsidP="000E5938">
            <w:pPr>
              <w:rPr>
                <w:rStyle w:val="CDBold"/>
                <w:rFonts w:ascii="Times New Roman" w:hAnsi="Times New Roman"/>
                <w:sz w:val="24"/>
                <w:szCs w:val="24"/>
              </w:rPr>
            </w:pPr>
          </w:p>
          <w:p w:rsidR="00596C43" w:rsidRPr="006D1679" w:rsidRDefault="00596C43" w:rsidP="000E5938">
            <w:pPr>
              <w:rPr>
                <w:sz w:val="24"/>
                <w:szCs w:val="24"/>
              </w:rPr>
            </w:pPr>
            <w:r w:rsidRPr="006D1679">
              <w:rPr>
                <w:b/>
                <w:sz w:val="24"/>
                <w:szCs w:val="24"/>
              </w:rPr>
              <w:t xml:space="preserve">What are clinical trials? </w:t>
            </w:r>
            <w:r w:rsidRPr="006D1679">
              <w:rPr>
                <w:sz w:val="24"/>
                <w:szCs w:val="24"/>
              </w:rPr>
              <w:t>A research study that tests new treatments on patients.</w:t>
            </w:r>
          </w:p>
          <w:p w:rsidR="00596C43" w:rsidRPr="006D1679" w:rsidRDefault="00596C43" w:rsidP="000E5938">
            <w:pPr>
              <w:rPr>
                <w:sz w:val="24"/>
                <w:szCs w:val="24"/>
              </w:rPr>
            </w:pPr>
          </w:p>
          <w:p w:rsidR="00596C43" w:rsidRPr="006D1679" w:rsidRDefault="00596C43" w:rsidP="000E5938">
            <w:pPr>
              <w:rPr>
                <w:sz w:val="24"/>
                <w:szCs w:val="24"/>
              </w:rPr>
            </w:pPr>
            <w:r w:rsidRPr="006D1679">
              <w:rPr>
                <w:sz w:val="24"/>
                <w:szCs w:val="24"/>
              </w:rPr>
              <w:t xml:space="preserve">We cover some routine patient costs for participation in an approved clinical trial if: </w:t>
            </w:r>
          </w:p>
          <w:p w:rsidR="00596C43" w:rsidRPr="006D1679" w:rsidRDefault="00596C43" w:rsidP="002738AE">
            <w:pPr>
              <w:pStyle w:val="ListParagraph"/>
              <w:numPr>
                <w:ilvl w:val="0"/>
                <w:numId w:val="24"/>
              </w:numPr>
            </w:pPr>
            <w:r w:rsidRPr="006D1679">
              <w:t>You meet the requirements to participate; and</w:t>
            </w:r>
          </w:p>
          <w:p w:rsidR="00596C43" w:rsidRPr="006D1679" w:rsidRDefault="00596C43" w:rsidP="002738AE">
            <w:pPr>
              <w:pStyle w:val="ListParagraph"/>
              <w:numPr>
                <w:ilvl w:val="0"/>
                <w:numId w:val="24"/>
              </w:numPr>
            </w:pPr>
            <w:r w:rsidRPr="006D1679">
              <w:t>You are referred by a network provider who has said based on medical and scientific information the clinical trial is appropriate for your condition; and</w:t>
            </w:r>
          </w:p>
          <w:p w:rsidR="007355F9" w:rsidRPr="006D1679" w:rsidRDefault="00DD4CB3" w:rsidP="007355F9">
            <w:pPr>
              <w:pStyle w:val="ListParagraph"/>
              <w:numPr>
                <w:ilvl w:val="0"/>
                <w:numId w:val="24"/>
              </w:numPr>
            </w:pPr>
            <w:r w:rsidRPr="006D1679">
              <w:t>You have received prior authorization from us</w:t>
            </w:r>
            <w:r w:rsidR="007355F9" w:rsidRPr="006D1679">
              <w:t xml:space="preserve">. </w:t>
            </w:r>
          </w:p>
          <w:p w:rsidR="00596C43" w:rsidRPr="006D1679" w:rsidRDefault="00596C43" w:rsidP="000E5938">
            <w:pPr>
              <w:ind w:left="720"/>
              <w:contextualSpacing/>
              <w:rPr>
                <w:sz w:val="24"/>
                <w:szCs w:val="24"/>
              </w:rPr>
            </w:pPr>
          </w:p>
          <w:p w:rsidR="00596C43" w:rsidRPr="006D1679" w:rsidRDefault="00596C43" w:rsidP="000E5938">
            <w:pPr>
              <w:rPr>
                <w:sz w:val="24"/>
                <w:szCs w:val="24"/>
              </w:rPr>
            </w:pPr>
            <w:r w:rsidRPr="006D1679">
              <w:rPr>
                <w:b/>
                <w:bCs/>
                <w:sz w:val="24"/>
                <w:szCs w:val="24"/>
              </w:rPr>
              <w:t xml:space="preserve">What is an approved clinical trial? </w:t>
            </w:r>
            <w:r w:rsidRPr="006D1679">
              <w:rPr>
                <w:sz w:val="24"/>
                <w:szCs w:val="24"/>
              </w:rPr>
              <w:t xml:space="preserve">A clinical trial that is: </w:t>
            </w:r>
          </w:p>
          <w:p w:rsidR="00596C43" w:rsidRPr="006D1679" w:rsidRDefault="00596C43" w:rsidP="002738AE">
            <w:pPr>
              <w:pStyle w:val="ListParagraph"/>
              <w:numPr>
                <w:ilvl w:val="0"/>
                <w:numId w:val="25"/>
              </w:numPr>
            </w:pPr>
            <w:r w:rsidRPr="006D1679">
              <w:t xml:space="preserve">Federally funded or approved; and </w:t>
            </w:r>
          </w:p>
          <w:p w:rsidR="00596C43" w:rsidRPr="006D1679" w:rsidRDefault="00596C43" w:rsidP="002738AE">
            <w:pPr>
              <w:pStyle w:val="ListParagraph"/>
              <w:numPr>
                <w:ilvl w:val="0"/>
                <w:numId w:val="25"/>
              </w:numPr>
            </w:pPr>
            <w:r w:rsidRPr="006D1679">
              <w:t>Conducted under an investigational drug application reviewed by the Food and Drug Administration (FDA).</w:t>
            </w:r>
          </w:p>
          <w:p w:rsidR="00596C43" w:rsidRPr="006D1679" w:rsidRDefault="00596C43" w:rsidP="000E5938">
            <w:pPr>
              <w:rPr>
                <w:sz w:val="24"/>
                <w:szCs w:val="24"/>
              </w:rPr>
            </w:pPr>
          </w:p>
          <w:p w:rsidR="00596C43" w:rsidRPr="006D1679" w:rsidRDefault="00596C43" w:rsidP="000E5938">
            <w:pPr>
              <w:rPr>
                <w:sz w:val="24"/>
                <w:szCs w:val="24"/>
              </w:rPr>
            </w:pPr>
            <w:r w:rsidRPr="006D1679">
              <w:rPr>
                <w:sz w:val="24"/>
                <w:szCs w:val="24"/>
              </w:rPr>
              <w:t>For all other clinical trials there is no coverage.</w:t>
            </w:r>
          </w:p>
          <w:p w:rsidR="00596C43" w:rsidRPr="006D1679" w:rsidRDefault="00596C43" w:rsidP="000E5938">
            <w:pPr>
              <w:rPr>
                <w:sz w:val="24"/>
                <w:szCs w:val="24"/>
              </w:rPr>
            </w:pPr>
          </w:p>
          <w:p w:rsidR="00596C43" w:rsidRPr="006D1679" w:rsidRDefault="00596C43" w:rsidP="000E5938">
            <w:pPr>
              <w:rPr>
                <w:sz w:val="24"/>
                <w:szCs w:val="24"/>
              </w:rPr>
            </w:pPr>
            <w:r w:rsidRPr="006D1679">
              <w:rPr>
                <w:sz w:val="24"/>
                <w:szCs w:val="24"/>
              </w:rPr>
              <w:t>No coverage for:</w:t>
            </w:r>
          </w:p>
          <w:p w:rsidR="00596C43" w:rsidRPr="006D1679" w:rsidRDefault="00596C43" w:rsidP="002738AE">
            <w:pPr>
              <w:pStyle w:val="ListParagraph"/>
              <w:numPr>
                <w:ilvl w:val="0"/>
                <w:numId w:val="26"/>
              </w:numPr>
            </w:pPr>
            <w:r w:rsidRPr="006D1679">
              <w:t xml:space="preserve">Cost for investigational drugs or devices. </w:t>
            </w:r>
          </w:p>
          <w:p w:rsidR="00596C43" w:rsidRPr="006D1679" w:rsidRDefault="00596C43" w:rsidP="002738AE">
            <w:pPr>
              <w:pStyle w:val="ListParagraph"/>
              <w:numPr>
                <w:ilvl w:val="0"/>
                <w:numId w:val="26"/>
              </w:numPr>
            </w:pPr>
            <w:r w:rsidRPr="006D1679">
              <w:t>Cost for non-health services (for example: travel/transportation) required for you to receive the treatment.</w:t>
            </w:r>
          </w:p>
          <w:p w:rsidR="00596C43" w:rsidRPr="006D1679" w:rsidRDefault="00596C43" w:rsidP="002738AE">
            <w:pPr>
              <w:pStyle w:val="ListParagraph"/>
              <w:numPr>
                <w:ilvl w:val="0"/>
                <w:numId w:val="26"/>
              </w:numPr>
            </w:pPr>
            <w:r w:rsidRPr="006D1679">
              <w:t>Cost for managing the research.</w:t>
            </w:r>
          </w:p>
          <w:p w:rsidR="00596C43" w:rsidRPr="006D1679" w:rsidRDefault="00596C43" w:rsidP="002738AE">
            <w:pPr>
              <w:pStyle w:val="ListParagraph"/>
              <w:numPr>
                <w:ilvl w:val="0"/>
                <w:numId w:val="26"/>
              </w:numPr>
            </w:pPr>
            <w:r w:rsidRPr="006D1679">
              <w:t>Items and services provided by the research sponsor free of charge for any person enrolled in the trial.</w:t>
            </w:r>
          </w:p>
          <w:p w:rsidR="00596C43" w:rsidRPr="006D1679" w:rsidRDefault="00596C43" w:rsidP="000E5938">
            <w:pPr>
              <w:rPr>
                <w:sz w:val="24"/>
                <w:szCs w:val="24"/>
              </w:rPr>
            </w:pPr>
          </w:p>
          <w:p w:rsidR="00596C43" w:rsidRPr="006D1679" w:rsidRDefault="00596C43" w:rsidP="000E5938">
            <w:pPr>
              <w:ind w:right="-18"/>
              <w:rPr>
                <w:b/>
                <w:sz w:val="24"/>
                <w:szCs w:val="24"/>
              </w:rPr>
            </w:pPr>
            <w:r w:rsidRPr="006D1679">
              <w:rPr>
                <w:b/>
                <w:sz w:val="24"/>
                <w:szCs w:val="24"/>
              </w:rPr>
              <w:t xml:space="preserve">Want more information? </w:t>
            </w:r>
          </w:p>
          <w:p w:rsidR="00596C43" w:rsidRPr="006D1679" w:rsidRDefault="00596C43" w:rsidP="00411C36">
            <w:pPr>
              <w:rPr>
                <w:sz w:val="24"/>
                <w:szCs w:val="24"/>
              </w:rPr>
            </w:pPr>
            <w:r w:rsidRPr="006D1679">
              <w:rPr>
                <w:sz w:val="24"/>
                <w:szCs w:val="24"/>
              </w:rPr>
              <w:t xml:space="preserve">View the </w:t>
            </w:r>
            <w:hyperlink r:id="rId23" w:history="1">
              <w:r w:rsidRPr="006D1679">
                <w:rPr>
                  <w:color w:val="0000FF"/>
                  <w:sz w:val="24"/>
                  <w:szCs w:val="24"/>
                  <w:u w:val="single"/>
                </w:rPr>
                <w:t>glossary</w:t>
              </w:r>
            </w:hyperlink>
            <w:r w:rsidRPr="006D1679">
              <w:rPr>
                <w:sz w:val="24"/>
                <w:szCs w:val="24"/>
              </w:rPr>
              <w:t xml:space="preserve"> for definitions.</w:t>
            </w:r>
            <w:bookmarkEnd w:id="117"/>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96C43" w:rsidRPr="006D1679" w:rsidRDefault="00596C43">
            <w:pPr>
              <w:rPr>
                <w:rStyle w:val="CDBlack"/>
                <w:rFonts w:ascii="Times New Roman" w:hAnsi="Times New Roman"/>
                <w:sz w:val="24"/>
                <w:szCs w:val="24"/>
              </w:rPr>
            </w:pPr>
            <w:r w:rsidRPr="006D1679">
              <w:rPr>
                <w:rStyle w:val="CDBlack"/>
                <w:rFonts w:ascii="Times New Roman" w:hAnsi="Times New Roman"/>
                <w:sz w:val="24"/>
                <w:szCs w:val="24"/>
              </w:rPr>
              <w:t>Depending upon where the Covered Health Service is provided, Benefits will be the same as those stated under each Covered Health Service category.</w:t>
            </w:r>
          </w:p>
          <w:p w:rsidR="00596C43" w:rsidRPr="006D1679" w:rsidRDefault="00596C43">
            <w:pPr>
              <w:rPr>
                <w:rStyle w:val="CDBlack"/>
                <w:rFonts w:ascii="Times New Roman" w:hAnsi="Times New Roman"/>
                <w:sz w:val="24"/>
                <w:szCs w:val="24"/>
              </w:rPr>
            </w:pPr>
          </w:p>
          <w:p w:rsidR="00596C43" w:rsidRPr="006D1679" w:rsidRDefault="00596C43">
            <w:pPr>
              <w:pStyle w:val="TableText"/>
              <w:numPr>
                <w:ilvl w:val="12"/>
                <w:numId w:val="0"/>
              </w:numPr>
            </w:pPr>
          </w:p>
          <w:p w:rsidR="00DD4CB3" w:rsidRPr="006D1679" w:rsidRDefault="00DD4CB3" w:rsidP="00DD4CB3">
            <w:pPr>
              <w:rPr>
                <w:b/>
                <w:color w:val="000000"/>
                <w:sz w:val="24"/>
              </w:rPr>
            </w:pPr>
            <w:r w:rsidRPr="006D1679">
              <w:rPr>
                <w:b/>
                <w:color w:val="000000"/>
                <w:sz w:val="24"/>
              </w:rPr>
              <w:t xml:space="preserve">Pre-service </w:t>
            </w:r>
            <w:r w:rsidRPr="006D1679">
              <w:rPr>
                <w:b/>
                <w:bCs/>
                <w:sz w:val="24"/>
              </w:rPr>
              <w:t>Authorization Requirement</w:t>
            </w:r>
          </w:p>
          <w:p w:rsidR="00DD4CB3" w:rsidRPr="006D1679" w:rsidRDefault="00DD4CB3" w:rsidP="00DD4CB3">
            <w:pPr>
              <w:rPr>
                <w:color w:val="000000"/>
                <w:sz w:val="24"/>
                <w:szCs w:val="24"/>
              </w:rPr>
            </w:pPr>
            <w:r w:rsidRPr="006D1679">
              <w:rPr>
                <w:color w:val="000000"/>
                <w:sz w:val="24"/>
                <w:szCs w:val="24"/>
              </w:rPr>
              <w:t>You must obtain prior authorization</w:t>
            </w:r>
            <w:r w:rsidRPr="006D1679">
              <w:rPr>
                <w:b/>
                <w:bCs/>
                <w:color w:val="FF00FF"/>
                <w:sz w:val="24"/>
              </w:rPr>
              <w:t xml:space="preserve"> </w:t>
            </w:r>
            <w:r w:rsidRPr="006D1679">
              <w:rPr>
                <w:color w:val="000000"/>
                <w:sz w:val="24"/>
                <w:szCs w:val="24"/>
              </w:rPr>
              <w:t>as soon as the possibility of participation in a clinical trial arises.</w:t>
            </w:r>
          </w:p>
          <w:p w:rsidR="00DD4CB3" w:rsidRPr="006D1679" w:rsidRDefault="00DD4CB3" w:rsidP="00DD4CB3">
            <w:pPr>
              <w:rPr>
                <w:color w:val="000000"/>
                <w:sz w:val="24"/>
                <w:szCs w:val="24"/>
              </w:rPr>
            </w:pPr>
          </w:p>
          <w:p w:rsidR="00DD4CB3" w:rsidRPr="006D1679" w:rsidRDefault="00DD4CB3" w:rsidP="00DD4CB3">
            <w:pPr>
              <w:numPr>
                <w:ilvl w:val="12"/>
                <w:numId w:val="0"/>
              </w:numPr>
              <w:rPr>
                <w:b/>
                <w:color w:val="FF00FF"/>
                <w:sz w:val="24"/>
              </w:rPr>
            </w:pPr>
            <w:r w:rsidRPr="006D1679">
              <w:rPr>
                <w:sz w:val="24"/>
              </w:rPr>
              <w:t xml:space="preserve">If you don't </w:t>
            </w:r>
            <w:r w:rsidRPr="006D1679">
              <w:rPr>
                <w:bCs/>
                <w:color w:val="000000"/>
                <w:sz w:val="24"/>
              </w:rPr>
              <w:t>obtain prior authorization</w:t>
            </w:r>
            <w:r w:rsidRPr="006D1679">
              <w:rPr>
                <w:sz w:val="24"/>
              </w:rPr>
              <w:t>, Benefits will be</w:t>
            </w:r>
            <w:r w:rsidRPr="006D1679">
              <w:rPr>
                <w:b/>
                <w:sz w:val="24"/>
              </w:rPr>
              <w:t xml:space="preserve"> </w:t>
            </w:r>
            <w:r w:rsidRPr="006D1679">
              <w:rPr>
                <w:sz w:val="24"/>
              </w:rPr>
              <w:t>subject to a</w:t>
            </w:r>
            <w:r w:rsidRPr="006D1679">
              <w:rPr>
                <w:b/>
                <w:sz w:val="24"/>
              </w:rPr>
              <w:t xml:space="preserve"> </w:t>
            </w:r>
            <w:r w:rsidRPr="006D1679">
              <w:rPr>
                <w:b/>
                <w:color w:val="0000FF"/>
                <w:sz w:val="24"/>
              </w:rPr>
              <w:t xml:space="preserve">$150 </w:t>
            </w:r>
            <w:r w:rsidRPr="006D1679">
              <w:rPr>
                <w:sz w:val="24"/>
              </w:rPr>
              <w:t>penalty.</w:t>
            </w:r>
            <w:r w:rsidRPr="006D1679">
              <w:rPr>
                <w:color w:val="000000"/>
                <w:sz w:val="24"/>
                <w:szCs w:val="24"/>
              </w:rPr>
              <w:t xml:space="preserve"> </w:t>
            </w:r>
          </w:p>
          <w:p w:rsidR="0069757B" w:rsidRPr="006D1679" w:rsidRDefault="0069757B">
            <w:pPr>
              <w:pStyle w:val="TableText"/>
              <w:numPr>
                <w:ilvl w:val="12"/>
                <w:numId w:val="0"/>
              </w:numPr>
            </w:pPr>
          </w:p>
          <w:p w:rsidR="0035214C" w:rsidRPr="006D1679" w:rsidRDefault="0035214C" w:rsidP="0035214C">
            <w:pPr>
              <w:rPr>
                <w:color w:val="000000"/>
                <w:sz w:val="24"/>
                <w:szCs w:val="24"/>
              </w:rPr>
            </w:pPr>
            <w:r w:rsidRPr="006D16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6D1679" w:rsidRDefault="0035214C">
            <w:pPr>
              <w:pStyle w:val="TableText"/>
              <w:numPr>
                <w:ilvl w:val="12"/>
                <w:numId w:val="0"/>
              </w:numPr>
            </w:pPr>
          </w:p>
        </w:tc>
      </w:tr>
      <w:tr w:rsidR="00147FB2"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147FB2" w:rsidRPr="006D1679" w:rsidRDefault="00147FB2" w:rsidP="00CF3C30">
            <w:pPr>
              <w:pStyle w:val="TableText"/>
              <w:numPr>
                <w:ilvl w:val="12"/>
                <w:numId w:val="0"/>
              </w:numPr>
              <w:rPr>
                <w:b/>
              </w:rPr>
            </w:pPr>
            <w:bookmarkStart w:id="118" w:name="Cancer_Support_Program"/>
            <w:r w:rsidRPr="006D1679">
              <w:rPr>
                <w:b/>
                <w:bCs/>
                <w:color w:val="000000"/>
                <w:szCs w:val="24"/>
              </w:rPr>
              <w:t>Cancer Support Program</w:t>
            </w:r>
            <w:bookmarkEnd w:id="11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147FB2" w:rsidRPr="006D1679" w:rsidRDefault="00147FB2" w:rsidP="003366D0">
            <w:pPr>
              <w:pStyle w:val="TableText"/>
              <w:rPr>
                <w:bCs/>
                <w:szCs w:val="24"/>
              </w:rPr>
            </w:pPr>
            <w:r w:rsidRPr="006D1679">
              <w:rPr>
                <w:bCs/>
                <w:szCs w:val="24"/>
              </w:rPr>
              <w:t>Not Applicable</w:t>
            </w:r>
          </w:p>
          <w:p w:rsidR="00147FB2" w:rsidRPr="006D1679" w:rsidRDefault="00147FB2">
            <w:pPr>
              <w:pStyle w:val="TableText"/>
              <w:numPr>
                <w:ilvl w:val="12"/>
                <w:numId w:val="0"/>
              </w:numPr>
              <w:rPr>
                <w:b/>
                <w:color w:val="0000FF"/>
              </w:rPr>
            </w:pPr>
          </w:p>
        </w:tc>
      </w:tr>
      <w:tr w:rsidR="00986F77"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pPr>
              <w:pStyle w:val="TableText"/>
              <w:numPr>
                <w:ilvl w:val="12"/>
                <w:numId w:val="0"/>
              </w:numPr>
              <w:rPr>
                <w:b/>
              </w:rPr>
            </w:pPr>
            <w:bookmarkStart w:id="119" w:name="Chemotherapy"/>
            <w:r w:rsidRPr="006D1679">
              <w:rPr>
                <w:b/>
              </w:rPr>
              <w:t>Chemotherapy</w:t>
            </w:r>
            <w:bookmarkEnd w:id="119"/>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pPr>
              <w:pStyle w:val="TableText"/>
              <w:numPr>
                <w:ilvl w:val="12"/>
                <w:numId w:val="0"/>
              </w:numPr>
            </w:pPr>
            <w:r w:rsidRPr="006D1679">
              <w:rPr>
                <w:b/>
                <w:color w:val="0000FF"/>
              </w:rPr>
              <w:t>80%</w:t>
            </w:r>
            <w:r w:rsidRPr="006D1679">
              <w:t xml:space="preserve"> of eligible expenses after satisfying </w:t>
            </w:r>
            <w:r w:rsidRPr="006D1679">
              <w:rPr>
                <w:color w:val="000000"/>
              </w:rPr>
              <w:t xml:space="preserve">the </w:t>
            </w:r>
            <w:r w:rsidRPr="006D1679">
              <w:t>deductible.</w:t>
            </w:r>
          </w:p>
          <w:p w:rsidR="0069757B" w:rsidRPr="006D1679" w:rsidRDefault="0069757B" w:rsidP="0069757B">
            <w:pPr>
              <w:pStyle w:val="TableText"/>
              <w:numPr>
                <w:ilvl w:val="12"/>
                <w:numId w:val="0"/>
              </w:numPr>
              <w:rPr>
                <w:b/>
                <w:color w:val="0000FF"/>
              </w:rPr>
            </w:pPr>
          </w:p>
          <w:p w:rsidR="00DD4CB3" w:rsidRPr="006D1679" w:rsidRDefault="00DD4CB3" w:rsidP="00DD4CB3">
            <w:pPr>
              <w:numPr>
                <w:ilvl w:val="12"/>
                <w:numId w:val="0"/>
              </w:numPr>
              <w:rPr>
                <w:b/>
                <w:sz w:val="24"/>
                <w:szCs w:val="24"/>
              </w:rPr>
            </w:pPr>
            <w:r w:rsidRPr="006D1679">
              <w:rPr>
                <w:b/>
                <w:sz w:val="24"/>
                <w:szCs w:val="24"/>
              </w:rPr>
              <w:t>Prior Authorization</w:t>
            </w:r>
            <w:r w:rsidRPr="006D1679">
              <w:rPr>
                <w:b/>
                <w:color w:val="FF00FF"/>
                <w:sz w:val="24"/>
                <w:szCs w:val="24"/>
              </w:rPr>
              <w:t xml:space="preserve"> </w:t>
            </w:r>
            <w:r w:rsidRPr="006D1679">
              <w:rPr>
                <w:b/>
                <w:sz w:val="24"/>
                <w:szCs w:val="24"/>
              </w:rPr>
              <w:t>Required</w:t>
            </w:r>
          </w:p>
          <w:p w:rsidR="00DD4CB3" w:rsidRPr="006D1679" w:rsidRDefault="00DD4CB3" w:rsidP="00DD4CB3">
            <w:pPr>
              <w:rPr>
                <w:sz w:val="24"/>
                <w:szCs w:val="24"/>
              </w:rPr>
            </w:pPr>
            <w:r w:rsidRPr="006D1679">
              <w:rPr>
                <w:sz w:val="24"/>
                <w:szCs w:val="24"/>
              </w:rPr>
              <w:t xml:space="preserve">For Benefits you must obtain prior authorization </w:t>
            </w:r>
            <w:r w:rsidRPr="006D1679">
              <w:rPr>
                <w:b/>
                <w:color w:val="0000FF"/>
                <w:sz w:val="24"/>
                <w:szCs w:val="24"/>
              </w:rPr>
              <w:t>5</w:t>
            </w:r>
            <w:r w:rsidRPr="006D1679">
              <w:rPr>
                <w:sz w:val="24"/>
                <w:szCs w:val="24"/>
              </w:rPr>
              <w:t xml:space="preserve"> business days before services are received</w:t>
            </w:r>
            <w:r w:rsidRPr="006D1679">
              <w:rPr>
                <w:color w:val="FF0000"/>
                <w:sz w:val="24"/>
                <w:szCs w:val="24"/>
              </w:rPr>
              <w:t xml:space="preserve"> </w:t>
            </w:r>
            <w:r w:rsidRPr="006D1679">
              <w:rPr>
                <w:sz w:val="24"/>
                <w:szCs w:val="24"/>
              </w:rPr>
              <w:t>or as soon as is reasonably possible.</w:t>
            </w:r>
          </w:p>
          <w:p w:rsidR="00DD4CB3" w:rsidRPr="006D1679" w:rsidRDefault="00DD4CB3" w:rsidP="00DD4CB3">
            <w:pPr>
              <w:numPr>
                <w:ilvl w:val="12"/>
                <w:numId w:val="0"/>
              </w:numPr>
              <w:rPr>
                <w:b/>
                <w:color w:val="0000FF"/>
                <w:sz w:val="24"/>
                <w:szCs w:val="24"/>
              </w:rPr>
            </w:pPr>
          </w:p>
          <w:p w:rsidR="00DD4CB3" w:rsidRPr="006D1679" w:rsidRDefault="00DD4CB3" w:rsidP="00DD4CB3">
            <w:pPr>
              <w:numPr>
                <w:ilvl w:val="12"/>
                <w:numId w:val="0"/>
              </w:numPr>
              <w:rPr>
                <w:sz w:val="24"/>
                <w:szCs w:val="24"/>
              </w:rPr>
            </w:pPr>
            <w:r w:rsidRPr="006D1679">
              <w:rPr>
                <w:sz w:val="24"/>
                <w:szCs w:val="24"/>
              </w:rPr>
              <w:t xml:space="preserve">If you don't </w:t>
            </w:r>
            <w:r w:rsidRPr="006D1679">
              <w:rPr>
                <w:bCs/>
                <w:color w:val="000000"/>
                <w:sz w:val="24"/>
                <w:szCs w:val="24"/>
              </w:rPr>
              <w:t>obtain prior authorization</w:t>
            </w:r>
            <w:r w:rsidRPr="006D1679">
              <w:rPr>
                <w:sz w:val="24"/>
                <w:szCs w:val="24"/>
              </w:rPr>
              <w:t>, Benefits will be</w:t>
            </w:r>
            <w:r w:rsidRPr="006D1679">
              <w:rPr>
                <w:b/>
                <w:sz w:val="24"/>
                <w:szCs w:val="24"/>
              </w:rPr>
              <w:t xml:space="preserve"> </w:t>
            </w:r>
            <w:r w:rsidRPr="006D1679">
              <w:rPr>
                <w:sz w:val="24"/>
                <w:szCs w:val="24"/>
              </w:rPr>
              <w:t>subject to a</w:t>
            </w:r>
            <w:r w:rsidRPr="006D1679">
              <w:rPr>
                <w:b/>
                <w:sz w:val="24"/>
                <w:szCs w:val="24"/>
              </w:rPr>
              <w:t xml:space="preserve"> </w:t>
            </w:r>
            <w:r w:rsidRPr="006D1679">
              <w:rPr>
                <w:b/>
                <w:color w:val="0000FF"/>
                <w:sz w:val="24"/>
                <w:szCs w:val="24"/>
              </w:rPr>
              <w:t xml:space="preserve">$150 </w:t>
            </w:r>
            <w:r w:rsidRPr="006D1679">
              <w:rPr>
                <w:sz w:val="24"/>
                <w:szCs w:val="24"/>
              </w:rPr>
              <w:t>penalty.</w:t>
            </w:r>
          </w:p>
          <w:p w:rsidR="0035214C" w:rsidRPr="006D1679" w:rsidRDefault="0035214C" w:rsidP="00DD4CB3">
            <w:pPr>
              <w:numPr>
                <w:ilvl w:val="12"/>
                <w:numId w:val="0"/>
              </w:numPr>
              <w:rPr>
                <w:sz w:val="24"/>
                <w:szCs w:val="24"/>
              </w:rPr>
            </w:pPr>
          </w:p>
          <w:p w:rsidR="0035214C" w:rsidRPr="006D1679" w:rsidRDefault="0035214C" w:rsidP="0035214C">
            <w:pPr>
              <w:rPr>
                <w:color w:val="000000"/>
                <w:sz w:val="24"/>
                <w:szCs w:val="24"/>
              </w:rPr>
            </w:pPr>
            <w:r w:rsidRPr="006D16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6D1679" w:rsidRDefault="0035214C" w:rsidP="00DD4CB3">
            <w:pPr>
              <w:numPr>
                <w:ilvl w:val="12"/>
                <w:numId w:val="0"/>
              </w:numPr>
              <w:rPr>
                <w:b/>
                <w:color w:val="FF00FF"/>
                <w:sz w:val="24"/>
                <w:szCs w:val="24"/>
              </w:rPr>
            </w:pPr>
          </w:p>
          <w:p w:rsidR="00986F77" w:rsidRPr="006D1679" w:rsidRDefault="00986F77" w:rsidP="00411C36">
            <w:pPr>
              <w:numPr>
                <w:ilvl w:val="12"/>
                <w:numId w:val="0"/>
              </w:numPr>
              <w:rPr>
                <w:b/>
                <w:color w:val="FF00FF"/>
                <w:sz w:val="24"/>
                <w:szCs w:val="24"/>
              </w:rPr>
            </w:pPr>
          </w:p>
        </w:tc>
      </w:tr>
      <w:tr w:rsidR="00986F77"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E1622F">
            <w:pPr>
              <w:pStyle w:val="TableText"/>
              <w:numPr>
                <w:ilvl w:val="12"/>
                <w:numId w:val="0"/>
              </w:numPr>
              <w:rPr>
                <w:b/>
                <w:szCs w:val="24"/>
              </w:rPr>
            </w:pPr>
            <w:bookmarkStart w:id="120" w:name="Congenital_Heart_Disease_Resource_Servic"/>
            <w:r w:rsidRPr="006D1679">
              <w:rPr>
                <w:b/>
                <w:szCs w:val="24"/>
              </w:rPr>
              <w:t>Congenital Heart Disease Resource Services (CHDRS)</w:t>
            </w:r>
            <w:bookmarkEnd w:id="120"/>
          </w:p>
          <w:p w:rsidR="00986F77" w:rsidRPr="006D1679" w:rsidRDefault="00986F77" w:rsidP="00E1622F">
            <w:pPr>
              <w:pStyle w:val="TableText"/>
              <w:numPr>
                <w:ilvl w:val="12"/>
                <w:numId w:val="0"/>
              </w:numPr>
              <w:rPr>
                <w:b/>
                <w:szCs w:val="24"/>
              </w:rPr>
            </w:pPr>
          </w:p>
          <w:p w:rsidR="00986F77" w:rsidRPr="006D1679" w:rsidRDefault="00986F77" w:rsidP="00E1622F">
            <w:pPr>
              <w:overflowPunct/>
              <w:spacing w:line="240" w:lineRule="atLeast"/>
              <w:textAlignment w:val="auto"/>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B70495">
            <w:pPr>
              <w:pStyle w:val="TableTextChar1"/>
              <w:numPr>
                <w:ilvl w:val="12"/>
                <w:numId w:val="0"/>
              </w:numPr>
              <w:rPr>
                <w:szCs w:val="24"/>
              </w:rPr>
            </w:pPr>
            <w:r w:rsidRPr="006D1679">
              <w:rPr>
                <w:b/>
                <w:color w:val="0000FF"/>
                <w:szCs w:val="24"/>
              </w:rPr>
              <w:t>80%</w:t>
            </w:r>
            <w:r w:rsidRPr="006D1679">
              <w:rPr>
                <w:b/>
                <w:szCs w:val="24"/>
              </w:rPr>
              <w:t xml:space="preserve"> </w:t>
            </w:r>
            <w:r w:rsidRPr="006D1679">
              <w:rPr>
                <w:szCs w:val="24"/>
              </w:rPr>
              <w:t>of eligible expenses after satisfying</w:t>
            </w:r>
            <w:r w:rsidRPr="006D1679">
              <w:rPr>
                <w:b/>
                <w:szCs w:val="24"/>
              </w:rPr>
              <w:t xml:space="preserve"> </w:t>
            </w:r>
            <w:r w:rsidRPr="006D1679">
              <w:rPr>
                <w:szCs w:val="24"/>
              </w:rPr>
              <w:t>the</w:t>
            </w:r>
            <w:r w:rsidRPr="006D1679">
              <w:rPr>
                <w:b/>
                <w:szCs w:val="24"/>
              </w:rPr>
              <w:t xml:space="preserve"> </w:t>
            </w:r>
            <w:r w:rsidRPr="006D1679">
              <w:rPr>
                <w:szCs w:val="24"/>
              </w:rPr>
              <w:t>deductible.</w:t>
            </w:r>
          </w:p>
          <w:p w:rsidR="00986F77" w:rsidRPr="006D1679" w:rsidRDefault="00986F77" w:rsidP="00B70495">
            <w:pPr>
              <w:pStyle w:val="TableTextChar1"/>
              <w:numPr>
                <w:ilvl w:val="12"/>
                <w:numId w:val="0"/>
              </w:numPr>
              <w:rPr>
                <w:szCs w:val="24"/>
              </w:rPr>
            </w:pPr>
          </w:p>
          <w:p w:rsidR="00986F77" w:rsidRPr="006D1679" w:rsidRDefault="00986F77" w:rsidP="00E1622F">
            <w:pPr>
              <w:pStyle w:val="TableText"/>
              <w:numPr>
                <w:ilvl w:val="12"/>
                <w:numId w:val="0"/>
              </w:numPr>
              <w:rPr>
                <w:szCs w:val="24"/>
              </w:rPr>
            </w:pPr>
            <w:r w:rsidRPr="006D1679">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86F77" w:rsidRPr="006D1679" w:rsidRDefault="00986F77" w:rsidP="00E1622F">
            <w:pPr>
              <w:pStyle w:val="TableText"/>
              <w:numPr>
                <w:ilvl w:val="12"/>
                <w:numId w:val="0"/>
              </w:numPr>
              <w:rPr>
                <w:szCs w:val="24"/>
              </w:rPr>
            </w:pPr>
          </w:p>
          <w:p w:rsidR="00986F77" w:rsidRPr="006D1679" w:rsidRDefault="00986F77" w:rsidP="00E1622F">
            <w:pPr>
              <w:pStyle w:val="TableText"/>
              <w:rPr>
                <w:szCs w:val="24"/>
              </w:rPr>
            </w:pPr>
            <w:r w:rsidRPr="006D1679">
              <w:rPr>
                <w:szCs w:val="24"/>
              </w:rPr>
              <w:t>Network benefits are available for patients who receive care at a designated CHD Centers of Excellence Network facility.</w:t>
            </w:r>
          </w:p>
          <w:p w:rsidR="00986F77" w:rsidRPr="006D1679" w:rsidRDefault="00986F77" w:rsidP="00E1622F">
            <w:pPr>
              <w:pStyle w:val="TableText"/>
              <w:numPr>
                <w:ilvl w:val="12"/>
                <w:numId w:val="0"/>
              </w:numPr>
              <w:rPr>
                <w:szCs w:val="24"/>
              </w:rPr>
            </w:pPr>
          </w:p>
          <w:p w:rsidR="00986F77" w:rsidRPr="006D1679" w:rsidRDefault="00986F77" w:rsidP="00E570B2">
            <w:pPr>
              <w:pStyle w:val="TableText"/>
              <w:rPr>
                <w:szCs w:val="24"/>
              </w:rPr>
            </w:pPr>
            <w:r w:rsidRPr="006D1679">
              <w:rPr>
                <w:szCs w:val="24"/>
              </w:rPr>
              <w:t xml:space="preserve">Participation in this program is voluntary for the enrollee.  To help ensure network benefits are received under this program, patients, or someone on their behalf, should contact CHD Resource Services at </w:t>
            </w:r>
            <w:r w:rsidRPr="006D1679">
              <w:rPr>
                <w:b/>
                <w:color w:val="0000FF"/>
                <w:szCs w:val="24"/>
              </w:rPr>
              <w:t>1-888-936-7246</w:t>
            </w:r>
            <w:r w:rsidRPr="006D1679">
              <w:rPr>
                <w:szCs w:val="24"/>
              </w:rPr>
              <w:t xml:space="preserve"> before receiving care.  More information is also available at </w:t>
            </w:r>
            <w:hyperlink r:id="rId24" w:history="1">
              <w:r w:rsidRPr="006D1679">
                <w:rPr>
                  <w:rStyle w:val="Hyperlink"/>
                  <w:szCs w:val="24"/>
                </w:rPr>
                <w:t>www.myoptumhealthcomplexmedical.com</w:t>
              </w:r>
            </w:hyperlink>
            <w:r w:rsidRPr="006D1679">
              <w:rPr>
                <w:szCs w:val="24"/>
              </w:rPr>
              <w:t>.</w:t>
            </w:r>
          </w:p>
          <w:p w:rsidR="00986F77" w:rsidRPr="006D1679" w:rsidRDefault="00986F77" w:rsidP="00E1622F">
            <w:pPr>
              <w:overflowPunct/>
              <w:spacing w:line="240" w:lineRule="atLeast"/>
              <w:textAlignment w:val="auto"/>
              <w:rPr>
                <w:sz w:val="24"/>
                <w:szCs w:val="24"/>
              </w:rPr>
            </w:pPr>
          </w:p>
          <w:p w:rsidR="00986F77" w:rsidRPr="006D1679" w:rsidRDefault="00986F77" w:rsidP="00E1622F">
            <w:pPr>
              <w:pStyle w:val="TableText"/>
              <w:rPr>
                <w:b/>
                <w:color w:val="0000FF"/>
                <w:szCs w:val="24"/>
              </w:rPr>
            </w:pPr>
            <w:r w:rsidRPr="006D1679">
              <w:rPr>
                <w:szCs w:val="24"/>
              </w:rPr>
              <w:t>Travel and Lodging Assistance</w:t>
            </w:r>
            <w:r w:rsidRPr="006D1679">
              <w:rPr>
                <w:color w:val="FF0000"/>
                <w:szCs w:val="24"/>
              </w:rPr>
              <w:t xml:space="preserve"> </w:t>
            </w:r>
            <w:r w:rsidRPr="006D1679">
              <w:rPr>
                <w:szCs w:val="24"/>
              </w:rPr>
              <w:t>is</w:t>
            </w:r>
            <w:r w:rsidRPr="006D1679">
              <w:rPr>
                <w:color w:val="FF0000"/>
                <w:szCs w:val="24"/>
              </w:rPr>
              <w:t xml:space="preserve"> </w:t>
            </w:r>
            <w:r w:rsidRPr="006D1679">
              <w:rPr>
                <w:szCs w:val="24"/>
              </w:rPr>
              <w:t>available as part of the Congenital Heart Disease Resource Services program.</w:t>
            </w:r>
            <w:r w:rsidRPr="006D1679">
              <w:rPr>
                <w:color w:val="FF0000"/>
                <w:szCs w:val="24"/>
              </w:rPr>
              <w:t xml:space="preserve"> </w:t>
            </w:r>
            <w:r w:rsidRPr="006D1679">
              <w:rPr>
                <w:b/>
                <w:color w:val="0000FF"/>
                <w:szCs w:val="24"/>
              </w:rPr>
              <w:t>$50/$100</w:t>
            </w:r>
            <w:r w:rsidRPr="006D1679">
              <w:rPr>
                <w:szCs w:val="24"/>
              </w:rPr>
              <w:t xml:space="preserve"> per diem with a Lifetime Maximum of </w:t>
            </w:r>
            <w:r w:rsidRPr="006D1679">
              <w:rPr>
                <w:b/>
                <w:color w:val="0000FF"/>
                <w:szCs w:val="24"/>
              </w:rPr>
              <w:t>$10,000</w:t>
            </w:r>
          </w:p>
          <w:p w:rsidR="00986F77" w:rsidRPr="006D1679" w:rsidRDefault="00986F77" w:rsidP="00E1622F">
            <w:pPr>
              <w:pStyle w:val="TableText"/>
              <w:rPr>
                <w:szCs w:val="24"/>
              </w:rPr>
            </w:pPr>
          </w:p>
          <w:p w:rsidR="00DD4CB3" w:rsidRPr="006D1679" w:rsidRDefault="00DD4CB3" w:rsidP="00DD4CB3">
            <w:pPr>
              <w:rPr>
                <w:b/>
                <w:sz w:val="24"/>
                <w:szCs w:val="24"/>
              </w:rPr>
            </w:pPr>
          </w:p>
          <w:p w:rsidR="00DD4CB3" w:rsidRPr="006D1679" w:rsidRDefault="00DD4CB3" w:rsidP="00DD4CB3">
            <w:pPr>
              <w:rPr>
                <w:b/>
                <w:sz w:val="24"/>
                <w:szCs w:val="24"/>
              </w:rPr>
            </w:pPr>
            <w:r w:rsidRPr="006D1679">
              <w:rPr>
                <w:b/>
                <w:sz w:val="24"/>
                <w:szCs w:val="24"/>
              </w:rPr>
              <w:t xml:space="preserve">COE Applies to this plan: </w:t>
            </w:r>
          </w:p>
          <w:p w:rsidR="00DD4CB3" w:rsidRPr="006D1679" w:rsidRDefault="00DD4CB3" w:rsidP="00DD4CB3">
            <w:pPr>
              <w:pStyle w:val="TableTextChar1"/>
              <w:numPr>
                <w:ilvl w:val="12"/>
                <w:numId w:val="0"/>
              </w:numPr>
              <w:rPr>
                <w:szCs w:val="24"/>
              </w:rPr>
            </w:pPr>
            <w:r w:rsidRPr="006D1679">
              <w:rPr>
                <w:szCs w:val="24"/>
              </w:rPr>
              <w:t xml:space="preserve">When using a COE the benefit is </w:t>
            </w:r>
            <w:r w:rsidRPr="006D1679">
              <w:rPr>
                <w:b/>
                <w:color w:val="0000FF"/>
                <w:szCs w:val="24"/>
              </w:rPr>
              <w:t>100%</w:t>
            </w:r>
            <w:r w:rsidRPr="006D1679">
              <w:rPr>
                <w:szCs w:val="24"/>
              </w:rPr>
              <w:t xml:space="preserve">, no deductible. </w:t>
            </w:r>
          </w:p>
          <w:p w:rsidR="00DD4CB3" w:rsidRPr="006D1679" w:rsidRDefault="00DD4CB3" w:rsidP="00DD4CB3">
            <w:pPr>
              <w:pStyle w:val="TableTextChar1"/>
              <w:numPr>
                <w:ilvl w:val="12"/>
                <w:numId w:val="0"/>
              </w:numPr>
              <w:rPr>
                <w:szCs w:val="24"/>
              </w:rPr>
            </w:pPr>
          </w:p>
          <w:p w:rsidR="00DD4CB3" w:rsidRPr="006D1679" w:rsidRDefault="00DD4CB3" w:rsidP="00DD4CB3">
            <w:pPr>
              <w:pStyle w:val="TableTextChar1"/>
              <w:numPr>
                <w:ilvl w:val="12"/>
                <w:numId w:val="0"/>
              </w:numPr>
              <w:rPr>
                <w:szCs w:val="24"/>
              </w:rPr>
            </w:pPr>
            <w:r w:rsidRPr="006D1679">
              <w:rPr>
                <w:szCs w:val="24"/>
              </w:rPr>
              <w:t xml:space="preserve">In-Network is </w:t>
            </w:r>
            <w:r w:rsidRPr="006D1679">
              <w:rPr>
                <w:b/>
                <w:color w:val="0000FF"/>
                <w:szCs w:val="24"/>
              </w:rPr>
              <w:t>80%</w:t>
            </w:r>
            <w:r w:rsidRPr="006D1679">
              <w:rPr>
                <w:b/>
                <w:szCs w:val="24"/>
              </w:rPr>
              <w:t xml:space="preserve"> </w:t>
            </w:r>
            <w:r w:rsidRPr="006D1679">
              <w:rPr>
                <w:szCs w:val="24"/>
              </w:rPr>
              <w:t>of eligible expenses after satisfying</w:t>
            </w:r>
            <w:r w:rsidRPr="006D1679">
              <w:rPr>
                <w:b/>
                <w:szCs w:val="24"/>
              </w:rPr>
              <w:t xml:space="preserve"> </w:t>
            </w:r>
            <w:r w:rsidRPr="006D1679">
              <w:rPr>
                <w:szCs w:val="24"/>
              </w:rPr>
              <w:t>the</w:t>
            </w:r>
            <w:r w:rsidRPr="006D1679">
              <w:rPr>
                <w:b/>
                <w:szCs w:val="24"/>
              </w:rPr>
              <w:t xml:space="preserve"> </w:t>
            </w:r>
            <w:r w:rsidRPr="006D1679">
              <w:rPr>
                <w:szCs w:val="24"/>
              </w:rPr>
              <w:t>deductible.</w:t>
            </w:r>
          </w:p>
          <w:p w:rsidR="00DD4CB3" w:rsidRPr="006D1679" w:rsidRDefault="00DD4CB3" w:rsidP="00DD4CB3">
            <w:pPr>
              <w:rPr>
                <w:sz w:val="24"/>
                <w:szCs w:val="24"/>
              </w:rPr>
            </w:pPr>
          </w:p>
          <w:p w:rsidR="00DD4CB3" w:rsidRPr="006D1679" w:rsidRDefault="00DD4CB3" w:rsidP="00DD4CB3">
            <w:pPr>
              <w:rPr>
                <w:sz w:val="24"/>
                <w:szCs w:val="24"/>
              </w:rPr>
            </w:pPr>
            <w:r w:rsidRPr="006D1679">
              <w:rPr>
                <w:sz w:val="24"/>
                <w:szCs w:val="24"/>
              </w:rPr>
              <w:t xml:space="preserve">Travel and Lodging does apply with </w:t>
            </w:r>
            <w:r w:rsidRPr="006D1679">
              <w:rPr>
                <w:b/>
                <w:color w:val="0000FF"/>
                <w:sz w:val="24"/>
                <w:szCs w:val="24"/>
              </w:rPr>
              <w:t>$10,000</w:t>
            </w:r>
            <w:r w:rsidRPr="006D1679">
              <w:rPr>
                <w:color w:val="0000FF"/>
                <w:sz w:val="24"/>
                <w:szCs w:val="24"/>
              </w:rPr>
              <w:t xml:space="preserve"> </w:t>
            </w:r>
            <w:r w:rsidRPr="006D1679">
              <w:rPr>
                <w:sz w:val="24"/>
                <w:szCs w:val="24"/>
              </w:rPr>
              <w:t>maximum.</w:t>
            </w:r>
          </w:p>
          <w:p w:rsidR="00DD4CB3" w:rsidRPr="006D1679" w:rsidRDefault="00DD4CB3" w:rsidP="00DD4CB3">
            <w:pPr>
              <w:rPr>
                <w:sz w:val="24"/>
                <w:szCs w:val="24"/>
              </w:rPr>
            </w:pPr>
          </w:p>
          <w:p w:rsidR="00DD4CB3" w:rsidRPr="006D1679" w:rsidRDefault="00DD4CB3" w:rsidP="00DD4CB3">
            <w:pPr>
              <w:rPr>
                <w:b/>
                <w:color w:val="000000"/>
                <w:sz w:val="24"/>
                <w:szCs w:val="24"/>
              </w:rPr>
            </w:pPr>
            <w:r w:rsidRPr="006D1679">
              <w:rPr>
                <w:b/>
                <w:bCs/>
                <w:sz w:val="24"/>
                <w:szCs w:val="24"/>
              </w:rPr>
              <w:t>Authorization Requirement</w:t>
            </w:r>
          </w:p>
          <w:p w:rsidR="00986F77" w:rsidRPr="006D1679" w:rsidRDefault="00DD4CB3" w:rsidP="00411C36">
            <w:pPr>
              <w:rPr>
                <w:color w:val="000000"/>
                <w:sz w:val="24"/>
                <w:szCs w:val="24"/>
              </w:rPr>
            </w:pPr>
            <w:r w:rsidRPr="006D1679">
              <w:rPr>
                <w:color w:val="000000"/>
                <w:sz w:val="24"/>
                <w:szCs w:val="24"/>
              </w:rPr>
              <w:t>Please remember that for Benefits you must obtain prior authorization</w:t>
            </w:r>
            <w:r w:rsidRPr="006D1679">
              <w:rPr>
                <w:bCs/>
                <w:color w:val="000000"/>
                <w:sz w:val="24"/>
                <w:szCs w:val="24"/>
              </w:rPr>
              <w:t xml:space="preserve"> </w:t>
            </w:r>
            <w:r w:rsidRPr="006D1679">
              <w:rPr>
                <w:color w:val="000000"/>
                <w:sz w:val="24"/>
                <w:szCs w:val="24"/>
              </w:rPr>
              <w:t xml:space="preserve">before receiving services. If you do not </w:t>
            </w:r>
            <w:r w:rsidRPr="006D1679">
              <w:rPr>
                <w:bCs/>
                <w:color w:val="000000"/>
                <w:sz w:val="24"/>
                <w:szCs w:val="24"/>
              </w:rPr>
              <w:t>obtain prior authorization</w:t>
            </w:r>
            <w:r w:rsidRPr="006D1679">
              <w:rPr>
                <w:color w:val="000000"/>
                <w:sz w:val="24"/>
                <w:szCs w:val="24"/>
              </w:rPr>
              <w:t xml:space="preserve">, Benefits will be subject to a </w:t>
            </w:r>
            <w:r w:rsidRPr="006D1679">
              <w:rPr>
                <w:b/>
                <w:bCs/>
                <w:color w:val="0000FF"/>
                <w:sz w:val="24"/>
                <w:szCs w:val="24"/>
              </w:rPr>
              <w:t>$150</w:t>
            </w:r>
            <w:r w:rsidRPr="006D1679">
              <w:rPr>
                <w:color w:val="0000FF"/>
                <w:sz w:val="24"/>
                <w:szCs w:val="24"/>
              </w:rPr>
              <w:t xml:space="preserve"> </w:t>
            </w:r>
            <w:r w:rsidRPr="006D1679">
              <w:rPr>
                <w:color w:val="000000"/>
                <w:sz w:val="24"/>
                <w:szCs w:val="24"/>
              </w:rPr>
              <w:t>penalty.</w:t>
            </w:r>
          </w:p>
          <w:p w:rsidR="0035214C" w:rsidRPr="006D1679" w:rsidRDefault="0035214C" w:rsidP="00411C36">
            <w:pPr>
              <w:rPr>
                <w:color w:val="000000"/>
                <w:sz w:val="24"/>
                <w:szCs w:val="24"/>
              </w:rPr>
            </w:pPr>
          </w:p>
          <w:p w:rsidR="0035214C" w:rsidRPr="006D1679" w:rsidRDefault="0035214C" w:rsidP="0035214C">
            <w:pPr>
              <w:rPr>
                <w:color w:val="000000"/>
                <w:sz w:val="24"/>
                <w:szCs w:val="24"/>
              </w:rPr>
            </w:pPr>
            <w:r w:rsidRPr="006D16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6D1679" w:rsidRDefault="0035214C" w:rsidP="00411C36">
            <w:pPr>
              <w:rPr>
                <w:b/>
                <w:bCs/>
                <w:color w:val="FF00FF"/>
                <w:sz w:val="24"/>
                <w:szCs w:val="24"/>
              </w:rPr>
            </w:pPr>
          </w:p>
        </w:tc>
      </w:tr>
      <w:tr w:rsidR="00986F77"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FE5E12">
            <w:pPr>
              <w:rPr>
                <w:b/>
                <w:bCs/>
                <w:sz w:val="24"/>
                <w:szCs w:val="24"/>
              </w:rPr>
            </w:pPr>
            <w:bookmarkStart w:id="121" w:name="Dental_Services"/>
            <w:r w:rsidRPr="006D1679">
              <w:rPr>
                <w:b/>
                <w:bCs/>
                <w:sz w:val="24"/>
                <w:szCs w:val="24"/>
              </w:rPr>
              <w:t>Dental Services</w:t>
            </w:r>
            <w:bookmarkEnd w:id="121"/>
            <w:r w:rsidRPr="006D1679">
              <w:rPr>
                <w:b/>
                <w:bCs/>
                <w:sz w:val="24"/>
                <w:szCs w:val="24"/>
              </w:rPr>
              <w:t xml:space="preserve"> </w:t>
            </w:r>
          </w:p>
          <w:p w:rsidR="00986F77" w:rsidRPr="006D1679" w:rsidRDefault="00986F77" w:rsidP="00FE5E12">
            <w:pPr>
              <w:rPr>
                <w:sz w:val="24"/>
                <w:szCs w:val="24"/>
              </w:rPr>
            </w:pPr>
          </w:p>
          <w:p w:rsidR="00986F77" w:rsidRPr="006D1679" w:rsidRDefault="00986F77" w:rsidP="00FE5E12">
            <w:pPr>
              <w:rPr>
                <w:sz w:val="24"/>
                <w:szCs w:val="24"/>
              </w:rPr>
            </w:pPr>
            <w:r w:rsidRPr="006D1679">
              <w:rPr>
                <w:sz w:val="24"/>
                <w:szCs w:val="24"/>
              </w:rPr>
              <w:t>Services when all of the following are true:</w:t>
            </w:r>
          </w:p>
          <w:p w:rsidR="00986F77" w:rsidRPr="006D1679" w:rsidRDefault="00986F77" w:rsidP="00FE5E12">
            <w:pPr>
              <w:ind w:left="252" w:hanging="252"/>
              <w:rPr>
                <w:sz w:val="24"/>
                <w:szCs w:val="24"/>
              </w:rPr>
            </w:pPr>
            <w:r w:rsidRPr="006D1679">
              <w:rPr>
                <w:color w:val="000000"/>
                <w:sz w:val="24"/>
                <w:szCs w:val="24"/>
              </w:rPr>
              <w:t xml:space="preserve">●   </w:t>
            </w:r>
            <w:r w:rsidRPr="006D1679">
              <w:rPr>
                <w:sz w:val="24"/>
                <w:szCs w:val="24"/>
              </w:rPr>
              <w:t>Treatment is necessary because of accidental damage to tooth.</w:t>
            </w:r>
          </w:p>
          <w:p w:rsidR="00986F77" w:rsidRPr="006D1679" w:rsidRDefault="00986F77" w:rsidP="00FE5E12">
            <w:pPr>
              <w:ind w:left="252" w:hanging="252"/>
              <w:rPr>
                <w:sz w:val="24"/>
                <w:szCs w:val="24"/>
              </w:rPr>
            </w:pPr>
            <w:r w:rsidRPr="006D1679">
              <w:rPr>
                <w:color w:val="000000"/>
                <w:sz w:val="24"/>
                <w:szCs w:val="24"/>
              </w:rPr>
              <w:t xml:space="preserve">●   </w:t>
            </w:r>
            <w:r w:rsidRPr="006D1679">
              <w:rPr>
                <w:sz w:val="24"/>
                <w:szCs w:val="24"/>
              </w:rPr>
              <w:t>Dental damage does not occur as a result of normal activities of daily living or extraordinary use of the teeth.</w:t>
            </w:r>
          </w:p>
          <w:p w:rsidR="00986F77" w:rsidRPr="006D1679" w:rsidRDefault="00986F77" w:rsidP="00FE5E12">
            <w:pPr>
              <w:ind w:left="252" w:hanging="252"/>
              <w:rPr>
                <w:sz w:val="24"/>
                <w:szCs w:val="24"/>
              </w:rPr>
            </w:pPr>
            <w:r w:rsidRPr="006D1679">
              <w:rPr>
                <w:color w:val="000000"/>
                <w:sz w:val="24"/>
                <w:szCs w:val="24"/>
              </w:rPr>
              <w:t xml:space="preserve">●   </w:t>
            </w:r>
            <w:r w:rsidRPr="006D1679">
              <w:rPr>
                <w:sz w:val="24"/>
                <w:szCs w:val="24"/>
              </w:rPr>
              <w:t>Dental services are received from a Doctor of Dental Surgery, "D.D.S." or Doctor of Medical Dentistry, "D.M.D."</w:t>
            </w:r>
          </w:p>
          <w:p w:rsidR="00986F77" w:rsidRPr="006D1679" w:rsidRDefault="00986F77" w:rsidP="00FE5E12">
            <w:pPr>
              <w:ind w:left="252" w:hanging="252"/>
              <w:rPr>
                <w:rStyle w:val="TableTextChar2"/>
                <w:color w:val="000000"/>
                <w:szCs w:val="24"/>
              </w:rPr>
            </w:pPr>
            <w:r w:rsidRPr="006D1679">
              <w:rPr>
                <w:color w:val="000000"/>
                <w:sz w:val="24"/>
                <w:szCs w:val="24"/>
              </w:rPr>
              <w:t xml:space="preserve">●   </w:t>
            </w:r>
            <w:r w:rsidRPr="006D1679">
              <w:rPr>
                <w:sz w:val="24"/>
                <w:szCs w:val="24"/>
              </w:rPr>
              <w:t xml:space="preserve">The dental damage is severe enough that initial contact with a Physician or dentist occurred within </w:t>
            </w:r>
            <w:r w:rsidRPr="006D1679">
              <w:rPr>
                <w:b/>
                <w:bCs/>
                <w:color w:val="0000FF"/>
                <w:sz w:val="24"/>
                <w:szCs w:val="24"/>
              </w:rPr>
              <w:t>72</w:t>
            </w:r>
            <w:r w:rsidRPr="006D1679">
              <w:rPr>
                <w:sz w:val="24"/>
                <w:szCs w:val="24"/>
              </w:rPr>
              <w:t xml:space="preserve"> hours of the accident</w:t>
            </w:r>
            <w:r w:rsidRPr="006D1679">
              <w:rPr>
                <w:rStyle w:val="TableTextChar2"/>
                <w:color w:val="000000"/>
                <w:szCs w:val="24"/>
              </w:rPr>
              <w:t xml:space="preserve">.  </w:t>
            </w:r>
          </w:p>
          <w:p w:rsidR="00986F77" w:rsidRPr="006D1679" w:rsidRDefault="00986F77" w:rsidP="00FE5E12">
            <w:pPr>
              <w:rPr>
                <w:sz w:val="24"/>
                <w:szCs w:val="24"/>
              </w:rPr>
            </w:pPr>
          </w:p>
          <w:p w:rsidR="00986F77" w:rsidRPr="006D1679" w:rsidRDefault="00986F77" w:rsidP="00FE5E12">
            <w:pPr>
              <w:pStyle w:val="TableText"/>
              <w:rPr>
                <w:color w:val="000000"/>
                <w:szCs w:val="24"/>
              </w:rPr>
            </w:pPr>
            <w:r w:rsidRPr="006D1679">
              <w:rPr>
                <w:color w:val="000000"/>
                <w:szCs w:val="24"/>
              </w:rPr>
              <w:t>The Plan also covers dental care (oral examination, X-rays, extractions and non-surgical elimination of oral infection) required for the direct treatment of a medical condition limited to:</w:t>
            </w:r>
          </w:p>
          <w:p w:rsidR="00986F77" w:rsidRPr="006D1679" w:rsidRDefault="00986F77" w:rsidP="00FE5E12">
            <w:pPr>
              <w:ind w:left="288" w:hanging="288"/>
              <w:rPr>
                <w:sz w:val="24"/>
                <w:szCs w:val="24"/>
              </w:rPr>
            </w:pPr>
            <w:r w:rsidRPr="006D1679">
              <w:rPr>
                <w:color w:val="000000"/>
                <w:sz w:val="24"/>
                <w:szCs w:val="24"/>
              </w:rPr>
              <w:t xml:space="preserve">●   </w:t>
            </w:r>
            <w:r w:rsidRPr="006D1679">
              <w:rPr>
                <w:sz w:val="24"/>
                <w:szCs w:val="24"/>
              </w:rPr>
              <w:t xml:space="preserve">Dental services related to medical transplant procedures; </w:t>
            </w:r>
          </w:p>
          <w:p w:rsidR="00986F77" w:rsidRPr="006D1679" w:rsidRDefault="00986F77" w:rsidP="00FE5E12">
            <w:pPr>
              <w:ind w:left="288" w:hanging="288"/>
              <w:rPr>
                <w:sz w:val="24"/>
                <w:szCs w:val="24"/>
              </w:rPr>
            </w:pPr>
            <w:r w:rsidRPr="006D1679">
              <w:rPr>
                <w:color w:val="000000"/>
                <w:sz w:val="24"/>
                <w:szCs w:val="24"/>
              </w:rPr>
              <w:t xml:space="preserve">●   </w:t>
            </w:r>
            <w:r w:rsidRPr="006D1679">
              <w:rPr>
                <w:sz w:val="24"/>
                <w:szCs w:val="24"/>
              </w:rPr>
              <w:t>Initiation of immunosuppressive (medication used to reduce inflammation and suppress the immune system); and</w:t>
            </w:r>
          </w:p>
          <w:p w:rsidR="00986F77" w:rsidRPr="006D1679" w:rsidRDefault="00986F77" w:rsidP="00FE5E12">
            <w:pPr>
              <w:ind w:left="288" w:hanging="288"/>
              <w:rPr>
                <w:sz w:val="24"/>
                <w:szCs w:val="24"/>
              </w:rPr>
            </w:pPr>
            <w:r w:rsidRPr="006D1679">
              <w:rPr>
                <w:color w:val="000000"/>
                <w:sz w:val="24"/>
                <w:szCs w:val="24"/>
              </w:rPr>
              <w:sym w:font="Symbol" w:char="F0B7"/>
            </w:r>
            <w:r w:rsidRPr="006D1679">
              <w:rPr>
                <w:color w:val="000000"/>
                <w:sz w:val="24"/>
                <w:szCs w:val="24"/>
              </w:rPr>
              <w:t xml:space="preserve">   </w:t>
            </w:r>
            <w:r w:rsidRPr="006D1679">
              <w:rPr>
                <w:sz w:val="24"/>
                <w:szCs w:val="24"/>
              </w:rPr>
              <w:t xml:space="preserve">Direct treatment of </w:t>
            </w:r>
            <w:r w:rsidRPr="006D1679">
              <w:rPr>
                <w:rStyle w:val="TableTextChar2"/>
                <w:color w:val="000000"/>
                <w:szCs w:val="24"/>
              </w:rPr>
              <w:t xml:space="preserve">acute traumatic Injury, </w:t>
            </w:r>
            <w:r w:rsidRPr="006D1679">
              <w:rPr>
                <w:sz w:val="24"/>
                <w:szCs w:val="24"/>
              </w:rPr>
              <w:t>cancer or cleft palate.</w:t>
            </w:r>
          </w:p>
          <w:p w:rsidR="00986F77" w:rsidRPr="006D1679" w:rsidRDefault="00986F77" w:rsidP="00FE5E12">
            <w:pPr>
              <w:rPr>
                <w:sz w:val="24"/>
                <w:szCs w:val="24"/>
              </w:rPr>
            </w:pPr>
          </w:p>
          <w:p w:rsidR="00986F77" w:rsidRPr="006D1679" w:rsidRDefault="00986F77" w:rsidP="00FE5E12">
            <w:pPr>
              <w:pStyle w:val="TableTextCharChar"/>
              <w:rPr>
                <w:szCs w:val="24"/>
              </w:rPr>
            </w:pPr>
            <w:r w:rsidRPr="006D1679">
              <w:rPr>
                <w:szCs w:val="24"/>
              </w:rPr>
              <w:t xml:space="preserve">Before the Plan will cover treatment of an injured tooth, the dentist must certify that the tooth is virgin or unrestored, and that it: </w:t>
            </w:r>
          </w:p>
          <w:p w:rsidR="00986F77" w:rsidRPr="006D1679" w:rsidRDefault="00986F77" w:rsidP="00FE5E12">
            <w:pPr>
              <w:pStyle w:val="TableTextCharChar"/>
              <w:rPr>
                <w:szCs w:val="24"/>
              </w:rPr>
            </w:pPr>
            <w:r w:rsidRPr="006D1679">
              <w:rPr>
                <w:color w:val="000000"/>
                <w:szCs w:val="24"/>
              </w:rPr>
              <w:t xml:space="preserve">●   </w:t>
            </w:r>
            <w:r w:rsidRPr="006D1679">
              <w:rPr>
                <w:szCs w:val="24"/>
              </w:rPr>
              <w:t>Has no decay;</w:t>
            </w:r>
          </w:p>
          <w:p w:rsidR="00986F77" w:rsidRPr="006D1679" w:rsidRDefault="00986F77" w:rsidP="00FE5E12">
            <w:pPr>
              <w:pStyle w:val="TableTextCharChar"/>
              <w:ind w:left="288" w:hanging="288"/>
              <w:rPr>
                <w:szCs w:val="24"/>
              </w:rPr>
            </w:pPr>
            <w:r w:rsidRPr="006D1679">
              <w:rPr>
                <w:color w:val="000000"/>
                <w:szCs w:val="24"/>
              </w:rPr>
              <w:sym w:font="Symbol" w:char="F0B7"/>
            </w:r>
            <w:r w:rsidRPr="006D1679">
              <w:rPr>
                <w:color w:val="000000"/>
                <w:szCs w:val="24"/>
              </w:rPr>
              <w:t xml:space="preserve">   </w:t>
            </w:r>
            <w:r w:rsidRPr="006D1679">
              <w:rPr>
                <w:szCs w:val="24"/>
              </w:rPr>
              <w:t>Has no filling on more than two surfaces;</w:t>
            </w:r>
          </w:p>
          <w:p w:rsidR="00986F77" w:rsidRPr="006D1679" w:rsidRDefault="00986F77" w:rsidP="00FE5E12">
            <w:pPr>
              <w:pStyle w:val="TableTextCharChar"/>
              <w:rPr>
                <w:szCs w:val="24"/>
              </w:rPr>
            </w:pPr>
            <w:r w:rsidRPr="006D1679">
              <w:rPr>
                <w:color w:val="000000"/>
                <w:szCs w:val="24"/>
              </w:rPr>
              <w:t xml:space="preserve">●   </w:t>
            </w:r>
            <w:r w:rsidRPr="006D1679">
              <w:rPr>
                <w:szCs w:val="24"/>
              </w:rPr>
              <w:t xml:space="preserve">Has no gum disease </w:t>
            </w:r>
          </w:p>
          <w:p w:rsidR="00986F77" w:rsidRPr="006D1679" w:rsidRDefault="00986F77" w:rsidP="00FE5E12">
            <w:pPr>
              <w:pStyle w:val="TableTextCharChar"/>
              <w:ind w:left="288"/>
              <w:rPr>
                <w:szCs w:val="24"/>
              </w:rPr>
            </w:pPr>
            <w:r w:rsidRPr="006D1679">
              <w:rPr>
                <w:szCs w:val="24"/>
              </w:rPr>
              <w:t>associated with bone loss;</w:t>
            </w:r>
          </w:p>
          <w:p w:rsidR="00986F77" w:rsidRPr="006D1679" w:rsidRDefault="00986F77" w:rsidP="00FE5E12">
            <w:pPr>
              <w:pStyle w:val="TableTextCharChar"/>
              <w:ind w:left="288" w:hanging="288"/>
              <w:rPr>
                <w:szCs w:val="24"/>
              </w:rPr>
            </w:pPr>
            <w:r w:rsidRPr="006D1679">
              <w:rPr>
                <w:color w:val="000000"/>
                <w:szCs w:val="24"/>
              </w:rPr>
              <w:sym w:font="Symbol" w:char="F0B7"/>
            </w:r>
            <w:r w:rsidRPr="006D1679">
              <w:rPr>
                <w:color w:val="000000"/>
                <w:szCs w:val="24"/>
              </w:rPr>
              <w:t xml:space="preserve">   </w:t>
            </w:r>
            <w:r w:rsidRPr="006D1679">
              <w:rPr>
                <w:szCs w:val="24"/>
              </w:rPr>
              <w:t>Has no root canal therapy;</w:t>
            </w:r>
          </w:p>
          <w:p w:rsidR="00986F77" w:rsidRPr="006D1679" w:rsidRDefault="00986F77" w:rsidP="00FE5E12">
            <w:pPr>
              <w:pStyle w:val="TableTextCharChar"/>
              <w:ind w:left="288" w:hanging="288"/>
              <w:rPr>
                <w:szCs w:val="24"/>
              </w:rPr>
            </w:pPr>
            <w:r w:rsidRPr="006D1679">
              <w:rPr>
                <w:color w:val="000000"/>
                <w:szCs w:val="24"/>
              </w:rPr>
              <w:sym w:font="Symbol" w:char="F0B7"/>
            </w:r>
            <w:r w:rsidRPr="006D1679">
              <w:rPr>
                <w:color w:val="000000"/>
                <w:szCs w:val="24"/>
              </w:rPr>
              <w:t xml:space="preserve">   </w:t>
            </w:r>
            <w:r w:rsidRPr="006D1679">
              <w:rPr>
                <w:szCs w:val="24"/>
              </w:rPr>
              <w:t>Is not a dental implant; and</w:t>
            </w:r>
          </w:p>
          <w:p w:rsidR="00986F77" w:rsidRPr="006D1679" w:rsidRDefault="00986F77" w:rsidP="00FE5E12">
            <w:pPr>
              <w:pStyle w:val="TableTextCharChar"/>
              <w:ind w:left="252" w:hanging="252"/>
              <w:rPr>
                <w:szCs w:val="24"/>
              </w:rPr>
            </w:pPr>
            <w:r w:rsidRPr="006D1679">
              <w:rPr>
                <w:color w:val="000000"/>
                <w:szCs w:val="24"/>
              </w:rPr>
              <w:t xml:space="preserve">●   </w:t>
            </w:r>
            <w:r w:rsidRPr="006D1679">
              <w:rPr>
                <w:szCs w:val="24"/>
              </w:rPr>
              <w:t>Functions normally in chewing and speech.</w:t>
            </w:r>
          </w:p>
          <w:p w:rsidR="00986F77" w:rsidRPr="006D1679" w:rsidRDefault="00986F77" w:rsidP="00FE5E12">
            <w:pPr>
              <w:pStyle w:val="TableText"/>
              <w:rPr>
                <w:color w:val="000000"/>
                <w:szCs w:val="24"/>
              </w:rPr>
            </w:pPr>
          </w:p>
          <w:p w:rsidR="00986F77" w:rsidRPr="006D1679" w:rsidRDefault="00986F77" w:rsidP="00FE5E12">
            <w:pPr>
              <w:pStyle w:val="TableText"/>
              <w:rPr>
                <w:color w:val="000000"/>
                <w:szCs w:val="24"/>
              </w:rPr>
            </w:pPr>
            <w:r w:rsidRPr="006D1679">
              <w:rPr>
                <w:color w:val="000000"/>
                <w:szCs w:val="24"/>
              </w:rPr>
              <w:t xml:space="preserve">Dental services for final treatment to repair the damage caused by accidental Injury must be started within </w:t>
            </w:r>
            <w:r w:rsidRPr="006D1679">
              <w:rPr>
                <w:b/>
                <w:color w:val="0000FF"/>
                <w:szCs w:val="24"/>
              </w:rPr>
              <w:t>3</w:t>
            </w:r>
            <w:r w:rsidRPr="006D1679">
              <w:rPr>
                <w:color w:val="000000"/>
                <w:szCs w:val="24"/>
              </w:rPr>
              <w:t xml:space="preserve"> months of the accident </w:t>
            </w:r>
            <w:r w:rsidR="003104CB" w:rsidRPr="006D1679">
              <w:t xml:space="preserve">or from the time you are covered on the plan, </w:t>
            </w:r>
            <w:r w:rsidRPr="006D1679">
              <w:rPr>
                <w:color w:val="000000"/>
                <w:szCs w:val="24"/>
              </w:rPr>
              <w:t xml:space="preserve">and completed within </w:t>
            </w:r>
            <w:r w:rsidRPr="006D1679">
              <w:rPr>
                <w:b/>
                <w:color w:val="0000FF"/>
                <w:szCs w:val="24"/>
              </w:rPr>
              <w:t>12</w:t>
            </w:r>
            <w:r w:rsidRPr="006D1679">
              <w:rPr>
                <w:color w:val="000000"/>
                <w:szCs w:val="24"/>
              </w:rPr>
              <w:t xml:space="preserve"> months of the accident</w:t>
            </w:r>
            <w:r w:rsidR="003104CB" w:rsidRPr="006D1679">
              <w:rPr>
                <w:color w:val="000000"/>
                <w:szCs w:val="24"/>
              </w:rPr>
              <w:t xml:space="preserve"> </w:t>
            </w:r>
            <w:r w:rsidR="003104CB" w:rsidRPr="006D1679">
              <w:t>or from the time you are covered on the plan</w:t>
            </w:r>
            <w:r w:rsidRPr="006D1679">
              <w:rPr>
                <w:color w:val="000000"/>
                <w:szCs w:val="24"/>
              </w:rPr>
              <w:t>.</w:t>
            </w:r>
          </w:p>
          <w:p w:rsidR="00986F77" w:rsidRPr="006D1679" w:rsidRDefault="00986F77" w:rsidP="00FE5E12">
            <w:pPr>
              <w:rPr>
                <w:sz w:val="24"/>
                <w:szCs w:val="24"/>
              </w:rPr>
            </w:pPr>
          </w:p>
          <w:p w:rsidR="00986F77" w:rsidRPr="006D1679" w:rsidRDefault="00986F77" w:rsidP="00FE5E12">
            <w:pPr>
              <w:rPr>
                <w:sz w:val="24"/>
                <w:szCs w:val="24"/>
              </w:rPr>
            </w:pPr>
          </w:p>
          <w:p w:rsidR="00986F77" w:rsidRPr="006D1679" w:rsidRDefault="00986F77" w:rsidP="00FE5E12">
            <w:pPr>
              <w:pStyle w:val="TableText"/>
              <w:rPr>
                <w:b/>
                <w:color w:val="000000"/>
                <w:szCs w:val="24"/>
              </w:rPr>
            </w:pPr>
            <w:r w:rsidRPr="006D1679">
              <w:rPr>
                <w:b/>
                <w:color w:val="000000"/>
                <w:szCs w:val="24"/>
              </w:rPr>
              <w:t>The following services are not covered:</w:t>
            </w:r>
          </w:p>
          <w:p w:rsidR="00986F77" w:rsidRPr="006D1679" w:rsidRDefault="00986F77" w:rsidP="00FE5E12">
            <w:pPr>
              <w:pStyle w:val="TableText"/>
              <w:ind w:left="252" w:hanging="252"/>
              <w:rPr>
                <w:color w:val="000000"/>
                <w:szCs w:val="24"/>
              </w:rPr>
            </w:pPr>
            <w:r w:rsidRPr="006D1679">
              <w:rPr>
                <w:color w:val="000000"/>
                <w:szCs w:val="24"/>
              </w:rPr>
              <w:t>●   Endodontics, periodontal surgery and restorative treatment.</w:t>
            </w:r>
          </w:p>
          <w:p w:rsidR="00986F77" w:rsidRPr="006D1679" w:rsidRDefault="00986F77" w:rsidP="00FE5E12">
            <w:pPr>
              <w:pStyle w:val="TableTextCharChar"/>
              <w:rPr>
                <w:szCs w:val="24"/>
              </w:rPr>
            </w:pPr>
            <w:r w:rsidRPr="006D1679">
              <w:rPr>
                <w:color w:val="000000"/>
                <w:szCs w:val="24"/>
              </w:rPr>
              <w:t xml:space="preserve">●   </w:t>
            </w:r>
            <w:r w:rsidRPr="006D1679">
              <w:rPr>
                <w:szCs w:val="24"/>
              </w:rPr>
              <w:t>Preventive dental care;</w:t>
            </w:r>
          </w:p>
          <w:p w:rsidR="00986F77" w:rsidRPr="006D1679" w:rsidRDefault="00986F77" w:rsidP="00FE5E12">
            <w:pPr>
              <w:pStyle w:val="TableText"/>
              <w:ind w:left="252" w:hanging="252"/>
              <w:rPr>
                <w:color w:val="000000"/>
                <w:szCs w:val="24"/>
              </w:rPr>
            </w:pPr>
            <w:r w:rsidRPr="006D1679">
              <w:rPr>
                <w:color w:val="000000"/>
                <w:szCs w:val="24"/>
              </w:rPr>
              <w:t>●   Diagnosis or treatment of or related to the teeth, jawbones or gums. Examples include:</w:t>
            </w:r>
          </w:p>
          <w:p w:rsidR="00986F77" w:rsidRPr="006D1679" w:rsidRDefault="00986F77" w:rsidP="00FE5E12">
            <w:pPr>
              <w:pStyle w:val="TableText"/>
              <w:ind w:left="522" w:hanging="234"/>
              <w:rPr>
                <w:color w:val="000000"/>
                <w:szCs w:val="24"/>
              </w:rPr>
            </w:pPr>
            <w:r w:rsidRPr="006D1679">
              <w:rPr>
                <w:color w:val="000000"/>
                <w:szCs w:val="24"/>
              </w:rPr>
              <w:t>●   extractions (including wisdom teeth);</w:t>
            </w:r>
          </w:p>
          <w:p w:rsidR="00986F77" w:rsidRPr="006D1679" w:rsidRDefault="00986F77" w:rsidP="00FE5E12">
            <w:pPr>
              <w:pStyle w:val="TableText"/>
              <w:ind w:left="288"/>
              <w:rPr>
                <w:color w:val="000000"/>
                <w:szCs w:val="24"/>
              </w:rPr>
            </w:pPr>
            <w:r w:rsidRPr="006D1679">
              <w:rPr>
                <w:color w:val="000000"/>
                <w:szCs w:val="24"/>
              </w:rPr>
              <w:t xml:space="preserve">●   restoration and </w:t>
            </w:r>
          </w:p>
          <w:p w:rsidR="00986F77" w:rsidRPr="006D1679" w:rsidRDefault="00986F77" w:rsidP="00FE5E12">
            <w:pPr>
              <w:pStyle w:val="TableText"/>
              <w:ind w:left="576"/>
              <w:rPr>
                <w:color w:val="000000"/>
                <w:szCs w:val="24"/>
              </w:rPr>
            </w:pPr>
            <w:r w:rsidRPr="006D1679">
              <w:rPr>
                <w:color w:val="000000"/>
                <w:szCs w:val="24"/>
              </w:rPr>
              <w:t>replacement of teeth;</w:t>
            </w:r>
          </w:p>
          <w:p w:rsidR="00986F77" w:rsidRPr="006D1679" w:rsidRDefault="00986F77" w:rsidP="00FE5E12">
            <w:pPr>
              <w:pStyle w:val="TableText"/>
              <w:ind w:left="288"/>
              <w:rPr>
                <w:color w:val="000000"/>
                <w:szCs w:val="24"/>
              </w:rPr>
            </w:pPr>
            <w:r w:rsidRPr="006D1679">
              <w:rPr>
                <w:color w:val="000000"/>
                <w:szCs w:val="24"/>
              </w:rPr>
              <w:t xml:space="preserve">●   medical or surgical </w:t>
            </w:r>
          </w:p>
          <w:p w:rsidR="00986F77" w:rsidRPr="006D1679" w:rsidRDefault="00986F77" w:rsidP="00FE5E12">
            <w:pPr>
              <w:pStyle w:val="TableText"/>
              <w:ind w:left="576"/>
              <w:rPr>
                <w:color w:val="000000"/>
                <w:szCs w:val="24"/>
              </w:rPr>
            </w:pPr>
            <w:r w:rsidRPr="006D1679">
              <w:rPr>
                <w:color w:val="000000"/>
                <w:szCs w:val="24"/>
              </w:rPr>
              <w:t>treatments of dental conditions; and</w:t>
            </w:r>
          </w:p>
          <w:p w:rsidR="00986F77" w:rsidRPr="006D1679" w:rsidRDefault="00986F77" w:rsidP="00FE5E12">
            <w:pPr>
              <w:pStyle w:val="TableText"/>
              <w:ind w:left="288"/>
              <w:rPr>
                <w:color w:val="000000"/>
                <w:szCs w:val="24"/>
              </w:rPr>
            </w:pPr>
            <w:r w:rsidRPr="006D1679">
              <w:rPr>
                <w:color w:val="000000"/>
                <w:szCs w:val="24"/>
              </w:rPr>
              <w:t xml:space="preserve">●   services to improve </w:t>
            </w:r>
          </w:p>
          <w:p w:rsidR="00986F77" w:rsidRPr="006D1679" w:rsidRDefault="00986F77" w:rsidP="00FE5E12">
            <w:pPr>
              <w:pStyle w:val="TableText"/>
              <w:ind w:left="576"/>
              <w:rPr>
                <w:color w:val="000000"/>
                <w:szCs w:val="24"/>
              </w:rPr>
            </w:pPr>
            <w:r w:rsidRPr="006D1679">
              <w:rPr>
                <w:color w:val="000000"/>
                <w:szCs w:val="24"/>
              </w:rPr>
              <w:t>dental clinical outcomes;</w:t>
            </w:r>
          </w:p>
          <w:p w:rsidR="00986F77" w:rsidRPr="006D1679" w:rsidRDefault="00986F77" w:rsidP="00FE5E12">
            <w:pPr>
              <w:pStyle w:val="TableTextCharChar"/>
              <w:ind w:left="288" w:hanging="288"/>
              <w:rPr>
                <w:szCs w:val="24"/>
              </w:rPr>
            </w:pPr>
            <w:r w:rsidRPr="006D1679">
              <w:rPr>
                <w:color w:val="000000"/>
                <w:szCs w:val="24"/>
              </w:rPr>
              <w:sym w:font="Symbol" w:char="F0B7"/>
            </w:r>
            <w:r w:rsidRPr="006D1679">
              <w:rPr>
                <w:color w:val="000000"/>
                <w:szCs w:val="24"/>
              </w:rPr>
              <w:t xml:space="preserve">   </w:t>
            </w:r>
            <w:r w:rsidRPr="006D1679">
              <w:rPr>
                <w:szCs w:val="24"/>
              </w:rPr>
              <w:t>Dental implants and braces;</w:t>
            </w:r>
          </w:p>
          <w:p w:rsidR="00986F77" w:rsidRPr="006D1679" w:rsidRDefault="00986F77" w:rsidP="00FE5E12">
            <w:pPr>
              <w:pStyle w:val="TableText"/>
              <w:ind w:left="252" w:hanging="252"/>
              <w:rPr>
                <w:color w:val="000000"/>
                <w:szCs w:val="24"/>
              </w:rPr>
            </w:pPr>
            <w:r w:rsidRPr="006D1679">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86F77" w:rsidRPr="006D1679" w:rsidRDefault="00986F77" w:rsidP="00FE5E12">
            <w:pPr>
              <w:pStyle w:val="TableText"/>
              <w:ind w:left="252" w:hanging="252"/>
              <w:rPr>
                <w:color w:val="000000"/>
                <w:szCs w:val="24"/>
              </w:rPr>
            </w:pPr>
            <w:r w:rsidRPr="006D1679">
              <w:rPr>
                <w:color w:val="000000"/>
                <w:szCs w:val="24"/>
              </w:rPr>
              <w:t xml:space="preserve">●  </w:t>
            </w:r>
            <w:r w:rsidRPr="006D1679">
              <w:rPr>
                <w:szCs w:val="24"/>
              </w:rPr>
              <w:t>treatment of</w:t>
            </w:r>
            <w:r w:rsidRPr="006D1679">
              <w:rPr>
                <w:strike/>
                <w:szCs w:val="24"/>
              </w:rPr>
              <w:t xml:space="preserve"> </w:t>
            </w:r>
            <w:r w:rsidRPr="006D1679">
              <w:rPr>
                <w:szCs w:val="24"/>
              </w:rPr>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F5273B">
            <w:pPr>
              <w:pStyle w:val="TableTextChar1"/>
              <w:numPr>
                <w:ilvl w:val="12"/>
                <w:numId w:val="0"/>
              </w:numPr>
              <w:rPr>
                <w:b/>
                <w:bCs/>
                <w:szCs w:val="24"/>
              </w:rPr>
            </w:pPr>
            <w:r w:rsidRPr="006D1679">
              <w:rPr>
                <w:b/>
                <w:color w:val="0000FF"/>
                <w:szCs w:val="24"/>
              </w:rPr>
              <w:t xml:space="preserve">80% </w:t>
            </w:r>
            <w:r w:rsidRPr="006D1679">
              <w:rPr>
                <w:bCs/>
                <w:color w:val="000000"/>
                <w:szCs w:val="24"/>
              </w:rPr>
              <w:t>of eligible expenses</w:t>
            </w:r>
            <w:r w:rsidRPr="006D1679">
              <w:rPr>
                <w:bCs/>
                <w:color w:val="0000FF"/>
                <w:szCs w:val="24"/>
              </w:rPr>
              <w:t xml:space="preserve"> </w:t>
            </w:r>
            <w:r w:rsidRPr="006D1679">
              <w:rPr>
                <w:bCs/>
                <w:szCs w:val="24"/>
              </w:rPr>
              <w:t xml:space="preserve">after satisfying </w:t>
            </w:r>
            <w:r w:rsidRPr="006D1679">
              <w:rPr>
                <w:color w:val="000000"/>
                <w:szCs w:val="24"/>
              </w:rPr>
              <w:t xml:space="preserve">the </w:t>
            </w:r>
            <w:r w:rsidRPr="006D1679">
              <w:rPr>
                <w:szCs w:val="24"/>
              </w:rPr>
              <w:t>deductible</w:t>
            </w:r>
            <w:r w:rsidRPr="006D1679">
              <w:rPr>
                <w:bCs/>
                <w:color w:val="0000FF"/>
                <w:szCs w:val="24"/>
              </w:rPr>
              <w:t>.</w:t>
            </w:r>
            <w:r w:rsidRPr="006D1679">
              <w:rPr>
                <w:b/>
                <w:bCs/>
                <w:szCs w:val="24"/>
              </w:rPr>
              <w:t xml:space="preserve"> </w:t>
            </w:r>
          </w:p>
          <w:p w:rsidR="00986F77" w:rsidRPr="006D1679" w:rsidRDefault="00986F77" w:rsidP="00F5273B">
            <w:pPr>
              <w:pStyle w:val="TableTextChar1"/>
              <w:numPr>
                <w:ilvl w:val="12"/>
                <w:numId w:val="0"/>
              </w:numPr>
              <w:rPr>
                <w:b/>
                <w:bCs/>
                <w:szCs w:val="24"/>
              </w:rPr>
            </w:pPr>
          </w:p>
          <w:p w:rsidR="00986F77" w:rsidRPr="006D1679" w:rsidRDefault="00986F77" w:rsidP="00F5273B">
            <w:pPr>
              <w:pStyle w:val="TableTextChar1"/>
              <w:numPr>
                <w:ilvl w:val="12"/>
                <w:numId w:val="0"/>
              </w:numPr>
              <w:rPr>
                <w:b/>
                <w:bCs/>
                <w:szCs w:val="24"/>
              </w:rPr>
            </w:pPr>
            <w:r w:rsidRPr="006D1679">
              <w:rPr>
                <w:b/>
                <w:szCs w:val="24"/>
              </w:rPr>
              <w:t>Dental Sedation and General Anesthesia is covered under the medical plan when medically necessary.</w:t>
            </w:r>
          </w:p>
          <w:p w:rsidR="00986F77" w:rsidRPr="006D1679" w:rsidRDefault="00986F77" w:rsidP="00E1622F">
            <w:pPr>
              <w:pStyle w:val="TableTextChar1"/>
              <w:numPr>
                <w:ilvl w:val="12"/>
                <w:numId w:val="0"/>
              </w:numPr>
              <w:rPr>
                <w:bCs/>
                <w:color w:val="0000FF"/>
                <w:szCs w:val="24"/>
              </w:rPr>
            </w:pPr>
          </w:p>
          <w:p w:rsidR="00986F77" w:rsidRPr="006D1679" w:rsidRDefault="00986F77" w:rsidP="00E1622F">
            <w:pPr>
              <w:pStyle w:val="TableTextChar1"/>
              <w:numPr>
                <w:ilvl w:val="12"/>
                <w:numId w:val="0"/>
              </w:numPr>
              <w:rPr>
                <w:b/>
                <w:color w:val="000000"/>
                <w:szCs w:val="24"/>
              </w:rPr>
            </w:pPr>
          </w:p>
          <w:p w:rsidR="00986F77" w:rsidRPr="006D1679" w:rsidRDefault="00986F77" w:rsidP="00E1622F">
            <w:pPr>
              <w:pStyle w:val="TableTextChar1"/>
              <w:numPr>
                <w:ilvl w:val="12"/>
                <w:numId w:val="0"/>
              </w:numPr>
              <w:rPr>
                <w:b/>
                <w:color w:val="000000"/>
                <w:szCs w:val="24"/>
              </w:rPr>
            </w:pPr>
          </w:p>
          <w:p w:rsidR="00986F77" w:rsidRPr="006D1679" w:rsidRDefault="00986F77" w:rsidP="00E1622F">
            <w:pPr>
              <w:pStyle w:val="TableTextChar1"/>
              <w:numPr>
                <w:ilvl w:val="12"/>
                <w:numId w:val="0"/>
              </w:numPr>
              <w:rPr>
                <w:b/>
                <w:color w:val="000000"/>
                <w:szCs w:val="24"/>
              </w:rPr>
            </w:pPr>
          </w:p>
          <w:p w:rsidR="00986F77" w:rsidRPr="006D1679" w:rsidRDefault="00986F77" w:rsidP="00E1622F">
            <w:pPr>
              <w:pStyle w:val="TableTextChar1"/>
              <w:numPr>
                <w:ilvl w:val="12"/>
                <w:numId w:val="0"/>
              </w:numPr>
              <w:rPr>
                <w:b/>
                <w:color w:val="000000"/>
                <w:szCs w:val="24"/>
              </w:rPr>
            </w:pPr>
          </w:p>
        </w:tc>
      </w:tr>
      <w:tr w:rsidR="00986F77"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123E56">
            <w:pPr>
              <w:pStyle w:val="TableTextCharChar"/>
              <w:numPr>
                <w:ilvl w:val="12"/>
                <w:numId w:val="0"/>
              </w:numPr>
              <w:rPr>
                <w:b/>
                <w:szCs w:val="24"/>
              </w:rPr>
            </w:pPr>
            <w:bookmarkStart w:id="122" w:name="Durable_Medical_Equipment"/>
            <w:r w:rsidRPr="006D1679">
              <w:rPr>
                <w:b/>
                <w:szCs w:val="24"/>
              </w:rPr>
              <w:t>Durable Medical Equipment</w:t>
            </w:r>
            <w:bookmarkEnd w:id="122"/>
          </w:p>
          <w:p w:rsidR="00986F77" w:rsidRPr="006D1679" w:rsidRDefault="00986F77" w:rsidP="00123E56">
            <w:pPr>
              <w:pStyle w:val="TableTextCharChar"/>
              <w:numPr>
                <w:ilvl w:val="12"/>
                <w:numId w:val="0"/>
              </w:numPr>
              <w:rPr>
                <w:b/>
                <w:szCs w:val="24"/>
              </w:rPr>
            </w:pPr>
          </w:p>
          <w:p w:rsidR="0040628D" w:rsidRPr="006D1679" w:rsidRDefault="0040628D" w:rsidP="0040628D">
            <w:pPr>
              <w:pStyle w:val="TableTextCharChar"/>
              <w:numPr>
                <w:ilvl w:val="12"/>
                <w:numId w:val="0"/>
              </w:numPr>
              <w:rPr>
                <w:szCs w:val="24"/>
              </w:rPr>
            </w:pPr>
            <w:r w:rsidRPr="006D1679">
              <w:rPr>
                <w:szCs w:val="24"/>
              </w:rPr>
              <w:t>Compression stocking are a covered benefit when they are used in combination with a UHC approved pneumatic compression devices in the treatment of Lymphedema.</w:t>
            </w:r>
          </w:p>
          <w:p w:rsidR="0040628D" w:rsidRPr="006D1679" w:rsidRDefault="0040628D" w:rsidP="00123E56">
            <w:pPr>
              <w:pStyle w:val="TableTextCharChar"/>
              <w:numPr>
                <w:ilvl w:val="12"/>
                <w:numId w:val="0"/>
              </w:numPr>
              <w:rPr>
                <w:b/>
                <w:szCs w:val="24"/>
              </w:rPr>
            </w:pPr>
          </w:p>
          <w:p w:rsidR="00986F77" w:rsidRPr="006D1679" w:rsidRDefault="00986F77" w:rsidP="00123E56">
            <w:pPr>
              <w:pStyle w:val="TableTextCharChar"/>
              <w:numPr>
                <w:ilvl w:val="12"/>
                <w:numId w:val="0"/>
              </w:numPr>
              <w:rPr>
                <w:bCs/>
                <w:szCs w:val="24"/>
              </w:rPr>
            </w:pPr>
            <w:r w:rsidRPr="006D1679">
              <w:rPr>
                <w:bCs/>
                <w:szCs w:val="24"/>
              </w:rPr>
              <w:t>The plan pays for Durable Medical Equipment that is:</w:t>
            </w:r>
          </w:p>
          <w:p w:rsidR="00986F77" w:rsidRPr="006D1679" w:rsidRDefault="00986F77" w:rsidP="00123E56">
            <w:pPr>
              <w:pStyle w:val="TableTextCharChar"/>
              <w:rPr>
                <w:bCs/>
                <w:szCs w:val="24"/>
              </w:rPr>
            </w:pPr>
            <w:r w:rsidRPr="006D1679">
              <w:rPr>
                <w:szCs w:val="24"/>
              </w:rPr>
              <w:t xml:space="preserve">●  </w:t>
            </w:r>
            <w:r w:rsidRPr="006D1679">
              <w:rPr>
                <w:bCs/>
                <w:szCs w:val="24"/>
              </w:rPr>
              <w:t>Ordered or provided by a</w:t>
            </w:r>
          </w:p>
          <w:p w:rsidR="00986F77" w:rsidRPr="006D1679" w:rsidRDefault="00986F77" w:rsidP="00123E56">
            <w:pPr>
              <w:pStyle w:val="TableTextCharChar"/>
              <w:ind w:left="288"/>
              <w:rPr>
                <w:bCs/>
                <w:szCs w:val="24"/>
              </w:rPr>
            </w:pPr>
            <w:r w:rsidRPr="006D1679">
              <w:rPr>
                <w:bCs/>
                <w:szCs w:val="24"/>
              </w:rPr>
              <w:t>Physician for outpatient use;</w:t>
            </w:r>
          </w:p>
          <w:p w:rsidR="00986F77" w:rsidRPr="006D1679" w:rsidRDefault="00986F77" w:rsidP="00123E56">
            <w:pPr>
              <w:pStyle w:val="TableTextCharChar"/>
              <w:rPr>
                <w:bCs/>
                <w:szCs w:val="24"/>
              </w:rPr>
            </w:pPr>
            <w:r w:rsidRPr="006D1679">
              <w:rPr>
                <w:szCs w:val="24"/>
              </w:rPr>
              <w:t xml:space="preserve">●  </w:t>
            </w:r>
            <w:r w:rsidRPr="006D1679">
              <w:rPr>
                <w:bCs/>
                <w:szCs w:val="24"/>
              </w:rPr>
              <w:t>Used for medical</w:t>
            </w:r>
          </w:p>
          <w:p w:rsidR="00986F77" w:rsidRPr="006D1679" w:rsidRDefault="00986F77" w:rsidP="00123E56">
            <w:pPr>
              <w:pStyle w:val="TableTextCharChar"/>
              <w:ind w:left="288"/>
              <w:rPr>
                <w:bCs/>
                <w:szCs w:val="24"/>
              </w:rPr>
            </w:pPr>
            <w:r w:rsidRPr="006D1679">
              <w:rPr>
                <w:bCs/>
                <w:szCs w:val="24"/>
              </w:rPr>
              <w:t>purposes;</w:t>
            </w:r>
          </w:p>
          <w:p w:rsidR="00986F77" w:rsidRPr="006D1679" w:rsidRDefault="00986F77" w:rsidP="00123E56">
            <w:pPr>
              <w:pStyle w:val="TableTextCharChar"/>
              <w:rPr>
                <w:bCs/>
                <w:szCs w:val="24"/>
              </w:rPr>
            </w:pPr>
            <w:r w:rsidRPr="006D1679">
              <w:rPr>
                <w:szCs w:val="24"/>
              </w:rPr>
              <w:t xml:space="preserve">●  </w:t>
            </w:r>
            <w:r w:rsidRPr="006D1679">
              <w:rPr>
                <w:bCs/>
                <w:szCs w:val="24"/>
              </w:rPr>
              <w:t>Not consumable or</w:t>
            </w:r>
          </w:p>
          <w:p w:rsidR="00986F77" w:rsidRPr="006D1679" w:rsidRDefault="00986F77" w:rsidP="00123E56">
            <w:pPr>
              <w:pStyle w:val="TableTextCharChar"/>
              <w:ind w:left="288"/>
              <w:rPr>
                <w:bCs/>
                <w:szCs w:val="24"/>
              </w:rPr>
            </w:pPr>
            <w:r w:rsidRPr="006D1679">
              <w:rPr>
                <w:bCs/>
                <w:szCs w:val="24"/>
              </w:rPr>
              <w:t>disposable;</w:t>
            </w:r>
          </w:p>
          <w:p w:rsidR="00986F77" w:rsidRPr="006D1679" w:rsidRDefault="00986F77" w:rsidP="00123E56">
            <w:pPr>
              <w:pStyle w:val="TableTextCharChar"/>
              <w:rPr>
                <w:bCs/>
                <w:szCs w:val="24"/>
              </w:rPr>
            </w:pPr>
            <w:r w:rsidRPr="006D1679">
              <w:rPr>
                <w:szCs w:val="24"/>
              </w:rPr>
              <w:t xml:space="preserve">●  </w:t>
            </w:r>
            <w:r w:rsidRPr="006D1679">
              <w:rPr>
                <w:bCs/>
                <w:szCs w:val="24"/>
              </w:rPr>
              <w:t>Not of use to a person in</w:t>
            </w:r>
          </w:p>
          <w:p w:rsidR="00986F77" w:rsidRPr="006D1679" w:rsidRDefault="00986F77" w:rsidP="00123E56">
            <w:pPr>
              <w:pStyle w:val="TableTextCharChar"/>
              <w:ind w:left="288"/>
              <w:rPr>
                <w:bCs/>
                <w:szCs w:val="24"/>
              </w:rPr>
            </w:pPr>
            <w:r w:rsidRPr="006D1679">
              <w:rPr>
                <w:bCs/>
                <w:szCs w:val="24"/>
              </w:rPr>
              <w:t>the absence of a sickness, injury or disability;</w:t>
            </w:r>
          </w:p>
          <w:p w:rsidR="00986F77" w:rsidRPr="006D1679" w:rsidRDefault="00986F77" w:rsidP="00123E56">
            <w:pPr>
              <w:pStyle w:val="TableTextCharChar"/>
              <w:rPr>
                <w:bCs/>
                <w:szCs w:val="24"/>
              </w:rPr>
            </w:pPr>
            <w:r w:rsidRPr="006D1679">
              <w:rPr>
                <w:szCs w:val="24"/>
              </w:rPr>
              <w:t xml:space="preserve">●  </w:t>
            </w:r>
            <w:r w:rsidRPr="006D1679">
              <w:rPr>
                <w:bCs/>
                <w:szCs w:val="24"/>
              </w:rPr>
              <w:t>Durable enough to</w:t>
            </w:r>
          </w:p>
          <w:p w:rsidR="00986F77" w:rsidRPr="006D1679" w:rsidRDefault="00986F77" w:rsidP="00123E56">
            <w:pPr>
              <w:pStyle w:val="TableTextCharChar"/>
              <w:ind w:left="288"/>
              <w:rPr>
                <w:bCs/>
                <w:szCs w:val="24"/>
              </w:rPr>
            </w:pPr>
            <w:r w:rsidRPr="006D1679">
              <w:rPr>
                <w:bCs/>
                <w:szCs w:val="24"/>
              </w:rPr>
              <w:t>withstand repeated use; and</w:t>
            </w:r>
          </w:p>
          <w:p w:rsidR="00986F77" w:rsidRPr="006D1679" w:rsidRDefault="00986F77" w:rsidP="00123E56">
            <w:pPr>
              <w:pStyle w:val="TableTextCharChar"/>
              <w:ind w:left="252" w:hanging="252"/>
              <w:rPr>
                <w:bCs/>
                <w:szCs w:val="24"/>
              </w:rPr>
            </w:pPr>
            <w:r w:rsidRPr="006D1679">
              <w:rPr>
                <w:szCs w:val="24"/>
              </w:rPr>
              <w:t xml:space="preserve">●  </w:t>
            </w:r>
            <w:r w:rsidRPr="006D1679">
              <w:rPr>
                <w:bCs/>
                <w:szCs w:val="24"/>
              </w:rPr>
              <w:t>Appropriate for use in the home.</w:t>
            </w:r>
          </w:p>
          <w:p w:rsidR="00986F77" w:rsidRPr="006D1679" w:rsidRDefault="00986F77" w:rsidP="00123E56">
            <w:pPr>
              <w:pStyle w:val="TableTextCharChar"/>
              <w:ind w:left="46"/>
              <w:rPr>
                <w:bCs/>
                <w:szCs w:val="24"/>
              </w:rPr>
            </w:pPr>
          </w:p>
          <w:p w:rsidR="00986F77" w:rsidRPr="006D1679" w:rsidRDefault="00986F77" w:rsidP="00123E56">
            <w:pPr>
              <w:pStyle w:val="TableTextCharChar"/>
              <w:numPr>
                <w:ilvl w:val="12"/>
                <w:numId w:val="0"/>
              </w:numPr>
              <w:rPr>
                <w:b/>
                <w:color w:val="0000FF"/>
                <w:szCs w:val="24"/>
              </w:rPr>
            </w:pPr>
            <w:r w:rsidRPr="006D1679">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86F77" w:rsidRPr="006D1679" w:rsidRDefault="00986F77" w:rsidP="00123E56">
            <w:pPr>
              <w:pStyle w:val="TableTextCharChar"/>
              <w:numPr>
                <w:ilvl w:val="12"/>
                <w:numId w:val="0"/>
              </w:numPr>
              <w:rPr>
                <w:szCs w:val="24"/>
              </w:rPr>
            </w:pPr>
          </w:p>
          <w:p w:rsidR="00986F77" w:rsidRPr="006D1679" w:rsidRDefault="00986F77" w:rsidP="00123E56">
            <w:pPr>
              <w:pStyle w:val="Normal-after-bullet"/>
              <w:spacing w:before="0" w:after="0"/>
              <w:rPr>
                <w:rFonts w:ascii="Times New Roman" w:hAnsi="Times New Roman"/>
                <w:szCs w:val="24"/>
              </w:rPr>
            </w:pPr>
            <w:r w:rsidRPr="006D1679">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86F77" w:rsidRPr="006D1679" w:rsidRDefault="00986F77" w:rsidP="00123E56">
            <w:pPr>
              <w:rPr>
                <w:sz w:val="24"/>
                <w:szCs w:val="24"/>
              </w:rPr>
            </w:pPr>
            <w:r w:rsidRPr="006D1679">
              <w:rPr>
                <w:sz w:val="24"/>
                <w:szCs w:val="24"/>
              </w:rPr>
              <w:t>Examples of DME include but are not limited to:</w:t>
            </w:r>
          </w:p>
          <w:p w:rsidR="00986F77" w:rsidRPr="006D1679" w:rsidRDefault="00986F77" w:rsidP="00123E56">
            <w:pPr>
              <w:numPr>
                <w:ilvl w:val="12"/>
                <w:numId w:val="0"/>
              </w:numPr>
              <w:ind w:left="288" w:hanging="288"/>
              <w:rPr>
                <w:sz w:val="24"/>
                <w:szCs w:val="24"/>
              </w:rPr>
            </w:pPr>
            <w:r w:rsidRPr="006D1679">
              <w:rPr>
                <w:color w:val="000000"/>
                <w:sz w:val="24"/>
                <w:szCs w:val="24"/>
              </w:rPr>
              <w:sym w:font="Symbol" w:char="F0B7"/>
            </w:r>
            <w:r w:rsidRPr="006D1679">
              <w:rPr>
                <w:color w:val="000000"/>
                <w:sz w:val="24"/>
                <w:szCs w:val="24"/>
              </w:rPr>
              <w:t xml:space="preserve">   </w:t>
            </w:r>
            <w:r w:rsidRPr="006D1679">
              <w:rPr>
                <w:sz w:val="24"/>
                <w:szCs w:val="24"/>
              </w:rPr>
              <w:t>equipment to administer oxygen;</w:t>
            </w:r>
          </w:p>
          <w:p w:rsidR="00986F77" w:rsidRPr="006D1679" w:rsidRDefault="00986F77" w:rsidP="00123E56">
            <w:pPr>
              <w:numPr>
                <w:ilvl w:val="12"/>
                <w:numId w:val="0"/>
              </w:numPr>
              <w:ind w:left="288" w:hanging="288"/>
              <w:rPr>
                <w:sz w:val="24"/>
                <w:szCs w:val="24"/>
              </w:rPr>
            </w:pPr>
            <w:r w:rsidRPr="006D1679">
              <w:rPr>
                <w:color w:val="000000"/>
                <w:sz w:val="24"/>
                <w:szCs w:val="24"/>
              </w:rPr>
              <w:sym w:font="Symbol" w:char="F0B7"/>
            </w:r>
            <w:r w:rsidRPr="006D1679">
              <w:rPr>
                <w:color w:val="000000"/>
                <w:sz w:val="24"/>
                <w:szCs w:val="24"/>
              </w:rPr>
              <w:t xml:space="preserve">   </w:t>
            </w:r>
            <w:r w:rsidRPr="006D1679">
              <w:rPr>
                <w:sz w:val="24"/>
                <w:szCs w:val="24"/>
              </w:rPr>
              <w:t>equipment to assist mobility, such as a standard wheelchair;</w:t>
            </w:r>
          </w:p>
          <w:p w:rsidR="00986F77" w:rsidRPr="006D1679" w:rsidRDefault="00986F77" w:rsidP="00123E56">
            <w:pPr>
              <w:numPr>
                <w:ilvl w:val="12"/>
                <w:numId w:val="0"/>
              </w:numPr>
              <w:ind w:left="288" w:hanging="288"/>
              <w:rPr>
                <w:sz w:val="24"/>
                <w:szCs w:val="24"/>
              </w:rPr>
            </w:pPr>
            <w:r w:rsidRPr="006D1679">
              <w:rPr>
                <w:color w:val="000000"/>
                <w:sz w:val="24"/>
                <w:szCs w:val="24"/>
              </w:rPr>
              <w:sym w:font="Symbol" w:char="F0B7"/>
            </w:r>
            <w:r w:rsidRPr="006D1679">
              <w:rPr>
                <w:color w:val="000000"/>
                <w:sz w:val="24"/>
                <w:szCs w:val="24"/>
              </w:rPr>
              <w:t xml:space="preserve">   </w:t>
            </w:r>
            <w:r w:rsidRPr="006D1679">
              <w:rPr>
                <w:sz w:val="24"/>
                <w:szCs w:val="24"/>
              </w:rPr>
              <w:t>Hospital beds;</w:t>
            </w:r>
          </w:p>
          <w:p w:rsidR="00986F77" w:rsidRPr="006D1679" w:rsidRDefault="00986F77" w:rsidP="00123E56">
            <w:pPr>
              <w:numPr>
                <w:ilvl w:val="12"/>
                <w:numId w:val="0"/>
              </w:numPr>
              <w:ind w:left="288" w:hanging="288"/>
              <w:rPr>
                <w:sz w:val="24"/>
                <w:szCs w:val="24"/>
              </w:rPr>
            </w:pPr>
            <w:r w:rsidRPr="006D1679">
              <w:rPr>
                <w:color w:val="000000"/>
                <w:sz w:val="24"/>
                <w:szCs w:val="24"/>
              </w:rPr>
              <w:sym w:font="Symbol" w:char="F0B7"/>
            </w:r>
            <w:r w:rsidRPr="006D1679">
              <w:rPr>
                <w:color w:val="000000"/>
                <w:sz w:val="24"/>
                <w:szCs w:val="24"/>
              </w:rPr>
              <w:t xml:space="preserve">   </w:t>
            </w:r>
            <w:r w:rsidRPr="006D1679">
              <w:rPr>
                <w:sz w:val="24"/>
                <w:szCs w:val="24"/>
              </w:rPr>
              <w:t>delivery pumps for tube feedings;</w:t>
            </w:r>
          </w:p>
          <w:p w:rsidR="00986F77" w:rsidRPr="006D1679" w:rsidRDefault="00986F77" w:rsidP="00123E56">
            <w:pPr>
              <w:rPr>
                <w:sz w:val="24"/>
                <w:szCs w:val="24"/>
              </w:rPr>
            </w:pPr>
            <w:r w:rsidRPr="006D1679">
              <w:rPr>
                <w:color w:val="000000"/>
                <w:sz w:val="24"/>
                <w:szCs w:val="24"/>
              </w:rPr>
              <w:sym w:font="Symbol" w:char="F0B7"/>
            </w:r>
            <w:r w:rsidRPr="006D1679">
              <w:rPr>
                <w:color w:val="000000"/>
                <w:sz w:val="24"/>
                <w:szCs w:val="24"/>
              </w:rPr>
              <w:t xml:space="preserve">   </w:t>
            </w:r>
            <w:r w:rsidRPr="006D1679">
              <w:rPr>
                <w:sz w:val="24"/>
                <w:szCs w:val="24"/>
              </w:rPr>
              <w:t>burn garments;</w:t>
            </w:r>
          </w:p>
          <w:p w:rsidR="00986F77" w:rsidRPr="006D1679" w:rsidRDefault="00986F77" w:rsidP="00123E56">
            <w:pPr>
              <w:ind w:left="288" w:hanging="288"/>
              <w:rPr>
                <w:sz w:val="24"/>
                <w:szCs w:val="24"/>
              </w:rPr>
            </w:pPr>
            <w:r w:rsidRPr="006D1679">
              <w:rPr>
                <w:color w:val="000000"/>
                <w:sz w:val="24"/>
                <w:szCs w:val="24"/>
              </w:rPr>
              <w:sym w:font="Symbol" w:char="F0B7"/>
            </w:r>
            <w:r w:rsidRPr="006D1679">
              <w:rPr>
                <w:color w:val="000000"/>
                <w:sz w:val="24"/>
                <w:szCs w:val="24"/>
              </w:rPr>
              <w:t xml:space="preserve">   </w:t>
            </w:r>
            <w:r w:rsidRPr="006D1679">
              <w:rPr>
                <w:sz w:val="24"/>
                <w:szCs w:val="24"/>
              </w:rPr>
              <w:t xml:space="preserve">insulin pumps and all related necessary supplies as described under </w:t>
            </w:r>
            <w:r w:rsidRPr="006D1679">
              <w:rPr>
                <w:rStyle w:val="Style18"/>
                <w:color w:val="auto"/>
              </w:rPr>
              <w:t>Diabetes Services</w:t>
            </w:r>
            <w:r w:rsidRPr="006D1679">
              <w:rPr>
                <w:rStyle w:val="Style18"/>
              </w:rPr>
              <w:t>;</w:t>
            </w:r>
            <w:r w:rsidRPr="006D1679">
              <w:rPr>
                <w:sz w:val="24"/>
                <w:szCs w:val="24"/>
              </w:rPr>
              <w:t xml:space="preserve"> </w:t>
            </w:r>
          </w:p>
          <w:p w:rsidR="00986F77" w:rsidRPr="006D1679" w:rsidRDefault="00986F77" w:rsidP="00123E56">
            <w:pPr>
              <w:ind w:left="252" w:hanging="252"/>
              <w:rPr>
                <w:sz w:val="24"/>
                <w:szCs w:val="24"/>
              </w:rPr>
            </w:pPr>
            <w:r w:rsidRPr="006D1679">
              <w:rPr>
                <w:color w:val="000000"/>
                <w:sz w:val="24"/>
                <w:szCs w:val="24"/>
              </w:rPr>
              <w:sym w:font="Symbol" w:char="F0B7"/>
            </w:r>
            <w:r w:rsidRPr="006D1679">
              <w:rPr>
                <w:color w:val="000000"/>
                <w:sz w:val="24"/>
                <w:szCs w:val="24"/>
              </w:rPr>
              <w:t xml:space="preserve">   </w:t>
            </w:r>
            <w:r w:rsidRPr="006D1679">
              <w:rPr>
                <w:sz w:val="24"/>
                <w:szCs w:val="24"/>
              </w:rPr>
              <w:t>external cochlear devices and systems. Surgery to place a cochlear implant is also covered by the Plan. Cochlear implantation can either be an inpatient or outpatient procedure;</w:t>
            </w:r>
          </w:p>
          <w:p w:rsidR="00986F77" w:rsidRPr="006D1679" w:rsidRDefault="00986F77" w:rsidP="00123E56">
            <w:pPr>
              <w:ind w:left="288" w:hanging="288"/>
              <w:rPr>
                <w:sz w:val="24"/>
                <w:szCs w:val="24"/>
              </w:rPr>
            </w:pPr>
            <w:r w:rsidRPr="006D1679">
              <w:rPr>
                <w:color w:val="000000"/>
                <w:sz w:val="24"/>
                <w:szCs w:val="24"/>
              </w:rPr>
              <w:sym w:font="Symbol" w:char="F0B7"/>
            </w:r>
            <w:r w:rsidRPr="006D1679">
              <w:rPr>
                <w:color w:val="000000"/>
                <w:sz w:val="24"/>
                <w:szCs w:val="24"/>
              </w:rPr>
              <w:t xml:space="preserve">   </w:t>
            </w:r>
            <w:r w:rsidRPr="006D1679">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86F77" w:rsidRPr="006D1679" w:rsidRDefault="00986F77" w:rsidP="00123E56">
            <w:pPr>
              <w:ind w:left="288" w:hanging="288"/>
              <w:rPr>
                <w:sz w:val="24"/>
                <w:szCs w:val="24"/>
              </w:rPr>
            </w:pPr>
            <w:r w:rsidRPr="006D1679">
              <w:rPr>
                <w:color w:val="000000"/>
                <w:sz w:val="24"/>
                <w:szCs w:val="24"/>
              </w:rPr>
              <w:sym w:font="Symbol" w:char="F0B7"/>
            </w:r>
            <w:r w:rsidRPr="006D1679">
              <w:rPr>
                <w:color w:val="000000"/>
                <w:sz w:val="24"/>
                <w:szCs w:val="24"/>
              </w:rPr>
              <w:t xml:space="preserve">   </w:t>
            </w:r>
            <w:r w:rsidRPr="006D1679">
              <w:rPr>
                <w:sz w:val="24"/>
                <w:szCs w:val="24"/>
              </w:rPr>
              <w:t>equipment for the treatment of chronic or acute respiratory failure or conditions.</w:t>
            </w:r>
          </w:p>
          <w:p w:rsidR="00986F77" w:rsidRPr="006D1679" w:rsidRDefault="00986F77" w:rsidP="00123E56">
            <w:pPr>
              <w:rPr>
                <w:sz w:val="24"/>
                <w:szCs w:val="24"/>
              </w:rPr>
            </w:pPr>
          </w:p>
          <w:p w:rsidR="00986F77" w:rsidRPr="006D1679" w:rsidRDefault="00986F77" w:rsidP="00123E56">
            <w:pPr>
              <w:numPr>
                <w:ilvl w:val="12"/>
                <w:numId w:val="0"/>
              </w:numPr>
              <w:rPr>
                <w:b/>
                <w:color w:val="0000FF"/>
                <w:sz w:val="24"/>
                <w:szCs w:val="24"/>
              </w:rPr>
            </w:pPr>
            <w:r w:rsidRPr="006D1679">
              <w:rPr>
                <w:color w:val="000000"/>
                <w:sz w:val="24"/>
                <w:szCs w:val="24"/>
              </w:rPr>
              <w:t>The Plan</w:t>
            </w:r>
            <w:r w:rsidRPr="006D1679">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057EC6">
            <w:pPr>
              <w:pStyle w:val="TableTextCharChar"/>
              <w:numPr>
                <w:ilvl w:val="12"/>
                <w:numId w:val="0"/>
              </w:numPr>
              <w:rPr>
                <w:bCs/>
                <w:color w:val="000000"/>
                <w:szCs w:val="24"/>
              </w:rPr>
            </w:pPr>
            <w:r w:rsidRPr="006D1679">
              <w:rPr>
                <w:b/>
                <w:color w:val="0000FF"/>
                <w:szCs w:val="24"/>
              </w:rPr>
              <w:t>80%</w:t>
            </w:r>
            <w:r w:rsidRPr="006D1679">
              <w:rPr>
                <w:b/>
                <w:szCs w:val="24"/>
              </w:rPr>
              <w:t xml:space="preserve"> </w:t>
            </w:r>
            <w:r w:rsidRPr="006D1679">
              <w:rPr>
                <w:szCs w:val="24"/>
              </w:rPr>
              <w:t>of eligible expenses after satisfying the deductible</w:t>
            </w:r>
            <w:r w:rsidRPr="006D1679">
              <w:rPr>
                <w:b/>
                <w:szCs w:val="24"/>
              </w:rPr>
              <w:t>.</w:t>
            </w:r>
          </w:p>
          <w:p w:rsidR="00986F77" w:rsidRPr="006D1679" w:rsidRDefault="00986F77" w:rsidP="00057EC6">
            <w:pPr>
              <w:pStyle w:val="TableText"/>
              <w:numPr>
                <w:ilvl w:val="12"/>
                <w:numId w:val="0"/>
              </w:numPr>
              <w:rPr>
                <w:bCs/>
                <w:color w:val="000000"/>
                <w:szCs w:val="24"/>
              </w:rPr>
            </w:pPr>
          </w:p>
          <w:p w:rsidR="00986F77" w:rsidRPr="006D1679" w:rsidRDefault="00986F77" w:rsidP="00057EC6">
            <w:pPr>
              <w:overflowPunct/>
              <w:textAlignment w:val="auto"/>
              <w:rPr>
                <w:sz w:val="24"/>
                <w:szCs w:val="24"/>
              </w:rPr>
            </w:pPr>
            <w:r w:rsidRPr="006D1679">
              <w:rPr>
                <w:sz w:val="24"/>
                <w:szCs w:val="24"/>
              </w:rPr>
              <w:t xml:space="preserve">Shoe </w:t>
            </w:r>
            <w:bookmarkStart w:id="123" w:name="Orthotics"/>
            <w:r w:rsidRPr="006D1679">
              <w:rPr>
                <w:sz w:val="24"/>
                <w:szCs w:val="24"/>
              </w:rPr>
              <w:t>Orthotics</w:t>
            </w:r>
            <w:bookmarkEnd w:id="123"/>
            <w:r w:rsidRPr="006D1679">
              <w:rPr>
                <w:sz w:val="24"/>
                <w:szCs w:val="24"/>
              </w:rPr>
              <w:t xml:space="preserve"> Shoe</w:t>
            </w:r>
            <w:r w:rsidR="00982D2B" w:rsidRPr="006D1679">
              <w:rPr>
                <w:sz w:val="24"/>
                <w:szCs w:val="24"/>
              </w:rPr>
              <w:t xml:space="preserve"> </w:t>
            </w:r>
            <w:r w:rsidRPr="006D1679">
              <w:rPr>
                <w:sz w:val="24"/>
                <w:szCs w:val="24"/>
              </w:rPr>
              <w:t>Inserts Arch Supports, prescribed by physician; Orthotic Braces that stabilize an injured body part; and Braces to treat curvature of the spine are covered.</w:t>
            </w:r>
          </w:p>
          <w:p w:rsidR="00986F77" w:rsidRPr="006D1679" w:rsidRDefault="00986F77" w:rsidP="00057EC6">
            <w:pPr>
              <w:overflowPunct/>
              <w:textAlignment w:val="auto"/>
              <w:rPr>
                <w:sz w:val="24"/>
                <w:szCs w:val="24"/>
              </w:rPr>
            </w:pPr>
          </w:p>
          <w:p w:rsidR="00986F77" w:rsidRPr="006D1679" w:rsidRDefault="00986F77" w:rsidP="00057EC6">
            <w:pPr>
              <w:overflowPunct/>
              <w:textAlignment w:val="auto"/>
              <w:rPr>
                <w:sz w:val="24"/>
                <w:szCs w:val="24"/>
              </w:rPr>
            </w:pPr>
            <w:r w:rsidRPr="006D1679">
              <w:rPr>
                <w:sz w:val="24"/>
                <w:szCs w:val="24"/>
              </w:rPr>
              <w:t xml:space="preserve">Benefits for shoe orthotics are limited to </w:t>
            </w:r>
            <w:r w:rsidRPr="006D1679">
              <w:rPr>
                <w:b/>
                <w:color w:val="0000FF"/>
                <w:sz w:val="24"/>
                <w:szCs w:val="24"/>
              </w:rPr>
              <w:t>$350</w:t>
            </w:r>
            <w:r w:rsidRPr="006D1679">
              <w:rPr>
                <w:sz w:val="24"/>
                <w:szCs w:val="24"/>
              </w:rPr>
              <w:t xml:space="preserve"> per calendar year.</w:t>
            </w:r>
          </w:p>
          <w:p w:rsidR="00986F77" w:rsidRPr="006D1679" w:rsidRDefault="00986F77" w:rsidP="00057EC6">
            <w:pPr>
              <w:pStyle w:val="TableText"/>
              <w:numPr>
                <w:ilvl w:val="12"/>
                <w:numId w:val="0"/>
              </w:numPr>
              <w:rPr>
                <w:szCs w:val="24"/>
              </w:rPr>
            </w:pPr>
          </w:p>
          <w:p w:rsidR="00982D2B" w:rsidRPr="006D1679" w:rsidRDefault="00982D2B" w:rsidP="00982D2B">
            <w:pPr>
              <w:pStyle w:val="TableTextChar"/>
              <w:rPr>
                <w:rStyle w:val="CDVar"/>
                <w:rFonts w:ascii="Times New Roman" w:hAnsi="Times New Roman"/>
                <w:b/>
                <w:color w:val="auto"/>
                <w:szCs w:val="24"/>
              </w:rPr>
            </w:pPr>
            <w:r w:rsidRPr="006D1679">
              <w:rPr>
                <w:rStyle w:val="CDVar"/>
                <w:rFonts w:ascii="Times New Roman" w:hAnsi="Times New Roman"/>
                <w:b/>
                <w:color w:val="auto"/>
                <w:szCs w:val="24"/>
              </w:rPr>
              <w:t xml:space="preserve">Children under the age of </w:t>
            </w:r>
            <w:r w:rsidRPr="006D1679">
              <w:rPr>
                <w:rStyle w:val="CDVar"/>
                <w:rFonts w:ascii="Times New Roman" w:hAnsi="Times New Roman"/>
                <w:b/>
                <w:szCs w:val="24"/>
              </w:rPr>
              <w:t>18</w:t>
            </w:r>
            <w:r w:rsidRPr="006D1679">
              <w:rPr>
                <w:rStyle w:val="CDVar"/>
                <w:rFonts w:ascii="Times New Roman" w:hAnsi="Times New Roman"/>
                <w:b/>
                <w:color w:val="auto"/>
                <w:szCs w:val="24"/>
              </w:rPr>
              <w:t>:</w:t>
            </w:r>
          </w:p>
          <w:p w:rsidR="00982D2B" w:rsidRPr="006D1679" w:rsidRDefault="00982D2B" w:rsidP="00982D2B">
            <w:pPr>
              <w:rPr>
                <w:rStyle w:val="CDVar"/>
                <w:rFonts w:ascii="Times New Roman" w:hAnsi="Times New Roman"/>
                <w:color w:val="auto"/>
                <w:sz w:val="24"/>
                <w:szCs w:val="24"/>
              </w:rPr>
            </w:pPr>
            <w:r w:rsidRPr="006D1679">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6D1679">
              <w:rPr>
                <w:rStyle w:val="CDVar"/>
                <w:rFonts w:ascii="Times New Roman" w:hAnsi="Times New Roman"/>
                <w:b/>
                <w:sz w:val="24"/>
                <w:szCs w:val="24"/>
              </w:rPr>
              <w:t>18</w:t>
            </w:r>
            <w:r w:rsidRPr="006D1679">
              <w:rPr>
                <w:rStyle w:val="CDVar"/>
                <w:rFonts w:ascii="Times New Roman" w:hAnsi="Times New Roman"/>
                <w:color w:val="auto"/>
                <w:sz w:val="24"/>
                <w:szCs w:val="24"/>
              </w:rPr>
              <w:t xml:space="preserve"> can elect a pump that best fits their lifestyle, and needs.</w:t>
            </w:r>
          </w:p>
          <w:p w:rsidR="00982D2B" w:rsidRPr="006D1679" w:rsidRDefault="00982D2B" w:rsidP="00057EC6">
            <w:pPr>
              <w:pStyle w:val="TableText"/>
              <w:numPr>
                <w:ilvl w:val="12"/>
                <w:numId w:val="0"/>
              </w:numPr>
              <w:rPr>
                <w:szCs w:val="24"/>
              </w:rPr>
            </w:pPr>
          </w:p>
          <w:p w:rsidR="00986F77" w:rsidRPr="006D1679" w:rsidRDefault="00986F77" w:rsidP="00057EC6">
            <w:pPr>
              <w:pStyle w:val="TableText"/>
              <w:numPr>
                <w:ilvl w:val="12"/>
                <w:numId w:val="0"/>
              </w:numPr>
              <w:rPr>
                <w:color w:val="000000"/>
                <w:szCs w:val="24"/>
              </w:rPr>
            </w:pPr>
            <w:r w:rsidRPr="006D1679">
              <w:rPr>
                <w:szCs w:val="24"/>
              </w:rPr>
              <w:t xml:space="preserve">Benefits are provided for the replacement of a type of Durable Medical Equipment once every </w:t>
            </w:r>
            <w:r w:rsidRPr="006D1679">
              <w:rPr>
                <w:b/>
                <w:color w:val="0000FF"/>
                <w:szCs w:val="24"/>
              </w:rPr>
              <w:t>3</w:t>
            </w:r>
            <w:r w:rsidRPr="006D1679">
              <w:rPr>
                <w:szCs w:val="24"/>
              </w:rPr>
              <w:t xml:space="preserve"> </w:t>
            </w:r>
            <w:r w:rsidRPr="006D1679">
              <w:rPr>
                <w:color w:val="000000"/>
                <w:szCs w:val="24"/>
              </w:rPr>
              <w:t>calendar years.</w:t>
            </w:r>
          </w:p>
          <w:p w:rsidR="00986F77" w:rsidRPr="006D1679" w:rsidRDefault="00986F77" w:rsidP="00057EC6">
            <w:pPr>
              <w:pStyle w:val="TableText"/>
              <w:numPr>
                <w:ilvl w:val="12"/>
                <w:numId w:val="0"/>
              </w:numPr>
              <w:rPr>
                <w:szCs w:val="24"/>
              </w:rPr>
            </w:pPr>
          </w:p>
          <w:p w:rsidR="00986F77" w:rsidRPr="006D1679" w:rsidRDefault="00986F77" w:rsidP="00057EC6">
            <w:pPr>
              <w:pStyle w:val="TableText"/>
              <w:numPr>
                <w:ilvl w:val="12"/>
                <w:numId w:val="0"/>
              </w:numPr>
              <w:rPr>
                <w:szCs w:val="24"/>
              </w:rPr>
            </w:pPr>
          </w:p>
          <w:p w:rsidR="00986F77" w:rsidRPr="006D1679" w:rsidRDefault="00986F77" w:rsidP="00057EC6">
            <w:pPr>
              <w:pStyle w:val="TableTextChar"/>
              <w:numPr>
                <w:ilvl w:val="12"/>
                <w:numId w:val="0"/>
              </w:numPr>
              <w:rPr>
                <w:szCs w:val="24"/>
              </w:rPr>
            </w:pPr>
            <w:r w:rsidRPr="006D1679">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6D1679">
              <w:rPr>
                <w:b/>
                <w:color w:val="0000FF"/>
                <w:szCs w:val="24"/>
              </w:rPr>
              <w:t>3</w:t>
            </w:r>
            <w:r w:rsidRPr="006D1679">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963C94" w:rsidRPr="006D1679">
              <w:rPr>
                <w:szCs w:val="24"/>
              </w:rPr>
              <w:t>any time</w:t>
            </w:r>
            <w:r w:rsidRPr="006D1679">
              <w:rPr>
                <w:szCs w:val="24"/>
              </w:rPr>
              <w:t xml:space="preserve"> and are not subject to the three year timeline for replacement.</w:t>
            </w:r>
          </w:p>
          <w:p w:rsidR="00986F77" w:rsidRPr="006D1679" w:rsidRDefault="00986F77" w:rsidP="00057EC6">
            <w:pPr>
              <w:pStyle w:val="TableText"/>
              <w:numPr>
                <w:ilvl w:val="12"/>
                <w:numId w:val="0"/>
              </w:numPr>
              <w:rPr>
                <w:b/>
                <w:szCs w:val="24"/>
              </w:rPr>
            </w:pPr>
          </w:p>
          <w:p w:rsidR="00DD4CB3" w:rsidRPr="006D1679" w:rsidRDefault="00DD4CB3" w:rsidP="00DD4CB3">
            <w:pPr>
              <w:pStyle w:val="TableTextCharCharChar1"/>
              <w:numPr>
                <w:ilvl w:val="12"/>
                <w:numId w:val="0"/>
              </w:numPr>
              <w:rPr>
                <w:b/>
              </w:rPr>
            </w:pPr>
            <w:r w:rsidRPr="006D1679">
              <w:rPr>
                <w:b/>
              </w:rPr>
              <w:t>Prior Authorization</w:t>
            </w:r>
            <w:r w:rsidRPr="006D1679">
              <w:rPr>
                <w:b/>
                <w:color w:val="FF00FF"/>
              </w:rPr>
              <w:t xml:space="preserve"> </w:t>
            </w:r>
            <w:r w:rsidRPr="006D1679">
              <w:rPr>
                <w:b/>
              </w:rPr>
              <w:t>Required</w:t>
            </w:r>
          </w:p>
          <w:p w:rsidR="00DD4CB3" w:rsidRPr="006D1679" w:rsidRDefault="00DD4CB3" w:rsidP="00DD4CB3">
            <w:pPr>
              <w:pStyle w:val="TableTextChar"/>
              <w:numPr>
                <w:ilvl w:val="12"/>
                <w:numId w:val="0"/>
              </w:numPr>
              <w:rPr>
                <w:b/>
                <w:color w:val="000000"/>
              </w:rPr>
            </w:pPr>
            <w:r w:rsidRPr="006D1679">
              <w:rPr>
                <w:color w:val="000000"/>
              </w:rPr>
              <w:t>Please remember that for Benefits you must obtain prior authorization</w:t>
            </w:r>
            <w:r w:rsidRPr="006D1679">
              <w:rPr>
                <w:b/>
                <w:bCs/>
                <w:color w:val="FF00FF"/>
              </w:rPr>
              <w:t xml:space="preserve"> </w:t>
            </w:r>
            <w:r w:rsidRPr="006D1679">
              <w:rPr>
                <w:color w:val="000000"/>
              </w:rPr>
              <w:t xml:space="preserve">before obtaining any single item of Durable Medical Equipment that costs more than </w:t>
            </w:r>
            <w:r w:rsidRPr="006D1679">
              <w:rPr>
                <w:b/>
                <w:bCs/>
                <w:color w:val="0000FF"/>
              </w:rPr>
              <w:t>$1,000</w:t>
            </w:r>
            <w:r w:rsidRPr="006D1679">
              <w:rPr>
                <w:color w:val="000000"/>
              </w:rPr>
              <w:t xml:space="preserve"> (purchase, rental, repair or replacement of Durable Medical Equipment).</w:t>
            </w:r>
            <w:r w:rsidRPr="006D1679">
              <w:rPr>
                <w:b/>
                <w:color w:val="FF00FF"/>
              </w:rPr>
              <w:t xml:space="preserve"> </w:t>
            </w:r>
            <w:r w:rsidRPr="006D1679">
              <w:rPr>
                <w:b/>
                <w:color w:val="000000"/>
              </w:rPr>
              <w:t xml:space="preserve"> </w:t>
            </w:r>
          </w:p>
          <w:p w:rsidR="00DD4CB3" w:rsidRPr="006D1679" w:rsidRDefault="00DD4CB3" w:rsidP="00DD4CB3">
            <w:pPr>
              <w:pStyle w:val="TableTextChar"/>
              <w:numPr>
                <w:ilvl w:val="12"/>
                <w:numId w:val="0"/>
              </w:numPr>
              <w:rPr>
                <w:b/>
                <w:color w:val="000000"/>
              </w:rPr>
            </w:pPr>
          </w:p>
          <w:p w:rsidR="00DD4CB3" w:rsidRPr="006D1679" w:rsidRDefault="00DD4CB3" w:rsidP="00DD4CB3">
            <w:pPr>
              <w:pStyle w:val="TableTextChar"/>
              <w:numPr>
                <w:ilvl w:val="12"/>
                <w:numId w:val="0"/>
              </w:numPr>
            </w:pPr>
            <w:r w:rsidRPr="006D1679">
              <w:t xml:space="preserve">If you don't </w:t>
            </w:r>
            <w:r w:rsidRPr="006D1679">
              <w:rPr>
                <w:bCs/>
                <w:color w:val="000000"/>
              </w:rPr>
              <w:t>obtain prior authorization</w:t>
            </w:r>
            <w:r w:rsidRPr="006D1679">
              <w:t>, Benefits will be</w:t>
            </w:r>
            <w:r w:rsidRPr="006D1679">
              <w:rPr>
                <w:b/>
              </w:rPr>
              <w:t xml:space="preserve"> </w:t>
            </w:r>
            <w:r w:rsidRPr="006D1679">
              <w:t>subject to a</w:t>
            </w:r>
            <w:r w:rsidRPr="006D1679">
              <w:rPr>
                <w:b/>
              </w:rPr>
              <w:t xml:space="preserve"> </w:t>
            </w:r>
            <w:r w:rsidRPr="006D1679">
              <w:rPr>
                <w:b/>
                <w:color w:val="0000FF"/>
              </w:rPr>
              <w:t xml:space="preserve">$150 </w:t>
            </w:r>
            <w:r w:rsidRPr="006D1679">
              <w:t>penalty.</w:t>
            </w:r>
          </w:p>
          <w:p w:rsidR="0035214C" w:rsidRPr="006D1679" w:rsidRDefault="0035214C" w:rsidP="00DD4CB3">
            <w:pPr>
              <w:pStyle w:val="TableTextChar"/>
              <w:numPr>
                <w:ilvl w:val="12"/>
                <w:numId w:val="0"/>
              </w:numPr>
            </w:pPr>
          </w:p>
          <w:p w:rsidR="0035214C" w:rsidRPr="006D1679" w:rsidRDefault="0035214C" w:rsidP="0035214C">
            <w:pPr>
              <w:rPr>
                <w:color w:val="000000"/>
                <w:sz w:val="24"/>
                <w:szCs w:val="24"/>
              </w:rPr>
            </w:pPr>
            <w:r w:rsidRPr="006D16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6D1679" w:rsidRDefault="0035214C" w:rsidP="00DD4CB3">
            <w:pPr>
              <w:pStyle w:val="TableTextChar"/>
              <w:numPr>
                <w:ilvl w:val="12"/>
                <w:numId w:val="0"/>
              </w:numPr>
              <w:rPr>
                <w:b/>
                <w:color w:val="0000FF"/>
              </w:rPr>
            </w:pPr>
          </w:p>
          <w:p w:rsidR="00986F77" w:rsidRPr="006D1679" w:rsidRDefault="00986F77" w:rsidP="00057EC6">
            <w:pPr>
              <w:pStyle w:val="TableText"/>
              <w:numPr>
                <w:ilvl w:val="12"/>
                <w:numId w:val="0"/>
              </w:numPr>
              <w:rPr>
                <w:b/>
                <w:szCs w:val="24"/>
              </w:rPr>
            </w:pPr>
          </w:p>
        </w:tc>
      </w:tr>
      <w:tr w:rsidR="00167138" w:rsidRPr="006D1679" w:rsidTr="00167138">
        <w:tblPrEx>
          <w:tblLook w:val="04A0" w:firstRow="1" w:lastRow="0" w:firstColumn="1" w:lastColumn="0" w:noHBand="0" w:noVBand="1"/>
        </w:tblPrEx>
        <w:tc>
          <w:tcPr>
            <w:tcW w:w="2970" w:type="dxa"/>
            <w:tcBorders>
              <w:top w:val="single" w:sz="6" w:space="0" w:color="auto"/>
              <w:left w:val="single" w:sz="6" w:space="0" w:color="auto"/>
              <w:bottom w:val="single" w:sz="6" w:space="0" w:color="auto"/>
              <w:right w:val="single" w:sz="6" w:space="0" w:color="auto"/>
            </w:tcBorders>
            <w:shd w:val="pct5" w:color="auto" w:fill="FFFFFF"/>
          </w:tcPr>
          <w:p w:rsidR="00167138" w:rsidRPr="006D1679" w:rsidRDefault="00167138">
            <w:pPr>
              <w:pStyle w:val="TableTextChar"/>
              <w:numPr>
                <w:ilvl w:val="12"/>
                <w:numId w:val="0"/>
              </w:numPr>
              <w:rPr>
                <w:b/>
              </w:rPr>
            </w:pPr>
            <w:bookmarkStart w:id="124" w:name="Gender_Identity_Disorder_Dysphoria"/>
            <w:r w:rsidRPr="006D1679">
              <w:rPr>
                <w:b/>
              </w:rPr>
              <w:t>Gender Identity Disorder/Dysphoria</w:t>
            </w:r>
            <w:bookmarkEnd w:id="124"/>
          </w:p>
          <w:p w:rsidR="00167138" w:rsidRPr="006D1679" w:rsidRDefault="00167138">
            <w:pPr>
              <w:pStyle w:val="TableTextChar"/>
              <w:rPr>
                <w:bCs/>
              </w:rPr>
            </w:pPr>
          </w:p>
          <w:p w:rsidR="00167138" w:rsidRPr="006D1679" w:rsidRDefault="00167138">
            <w:pPr>
              <w:pStyle w:val="TableTextChar"/>
              <w:rPr>
                <w:bCs/>
              </w:rPr>
            </w:pPr>
            <w:r w:rsidRPr="006D1679">
              <w:rPr>
                <w:bCs/>
              </w:rPr>
              <w:t>Benefits include:</w:t>
            </w:r>
          </w:p>
          <w:p w:rsidR="00167138" w:rsidRPr="006D1679" w:rsidRDefault="00167138" w:rsidP="00167138">
            <w:pPr>
              <w:pStyle w:val="TableTextChar"/>
              <w:numPr>
                <w:ilvl w:val="0"/>
                <w:numId w:val="39"/>
              </w:numPr>
              <w:textAlignment w:val="auto"/>
              <w:rPr>
                <w:bCs/>
              </w:rPr>
            </w:pPr>
            <w:r w:rsidRPr="006D1679">
              <w:rPr>
                <w:bCs/>
              </w:rPr>
              <w:t>Psychotherapy</w:t>
            </w:r>
          </w:p>
          <w:p w:rsidR="00167138" w:rsidRPr="006D1679" w:rsidRDefault="00167138" w:rsidP="00167138">
            <w:pPr>
              <w:pStyle w:val="TableTextChar"/>
              <w:numPr>
                <w:ilvl w:val="0"/>
                <w:numId w:val="39"/>
              </w:numPr>
              <w:textAlignment w:val="auto"/>
              <w:rPr>
                <w:bCs/>
              </w:rPr>
            </w:pPr>
            <w:r w:rsidRPr="006D1679">
              <w:rPr>
                <w:bCs/>
              </w:rPr>
              <w:t>Continuous hormone replacement</w:t>
            </w:r>
          </w:p>
          <w:p w:rsidR="00167138" w:rsidRPr="006D1679" w:rsidRDefault="00167138" w:rsidP="00167138">
            <w:pPr>
              <w:pStyle w:val="TableTextChar"/>
              <w:numPr>
                <w:ilvl w:val="0"/>
                <w:numId w:val="39"/>
              </w:numPr>
              <w:textAlignment w:val="auto"/>
              <w:rPr>
                <w:b/>
              </w:rPr>
            </w:pPr>
            <w:r w:rsidRPr="006D1679">
              <w:rPr>
                <w:bCs/>
              </w:rPr>
              <w:t>Genital surgery and surgery to change secondary sex characteristics</w:t>
            </w:r>
          </w:p>
          <w:p w:rsidR="00167138" w:rsidRPr="006D1679" w:rsidRDefault="00167138" w:rsidP="00167138">
            <w:pPr>
              <w:pStyle w:val="TableTextChar"/>
              <w:numPr>
                <w:ilvl w:val="0"/>
                <w:numId w:val="39"/>
              </w:numPr>
              <w:textAlignment w:val="auto"/>
              <w:rPr>
                <w:b/>
              </w:rPr>
            </w:pPr>
            <w:r w:rsidRPr="006D1679">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167138" w:rsidRPr="006D1679" w:rsidRDefault="00167138">
            <w:pPr>
              <w:pStyle w:val="TableTextChar"/>
              <w:rPr>
                <w:b/>
                <w:color w:val="000000"/>
              </w:rPr>
            </w:pPr>
            <w:r w:rsidRPr="006D1679">
              <w:rPr>
                <w:b/>
                <w:color w:val="000000"/>
              </w:rPr>
              <w:t xml:space="preserve">Same as </w:t>
            </w:r>
          </w:p>
          <w:p w:rsidR="00167138" w:rsidRPr="006D1679" w:rsidRDefault="00167138" w:rsidP="00167138">
            <w:pPr>
              <w:pStyle w:val="TableTextChar"/>
              <w:numPr>
                <w:ilvl w:val="0"/>
                <w:numId w:val="40"/>
              </w:numPr>
              <w:textAlignment w:val="auto"/>
              <w:rPr>
                <w:b/>
                <w:color w:val="000000"/>
              </w:rPr>
            </w:pPr>
            <w:r w:rsidRPr="006D1679">
              <w:rPr>
                <w:rStyle w:val="Style16"/>
              </w:rPr>
              <w:t>Physician's Office</w:t>
            </w:r>
            <w:r w:rsidRPr="006D1679">
              <w:rPr>
                <w:rStyle w:val="Style16"/>
                <w:color w:val="000000"/>
              </w:rPr>
              <w:t xml:space="preserve"> </w:t>
            </w:r>
            <w:r w:rsidRPr="006D1679">
              <w:rPr>
                <w:rStyle w:val="Style16"/>
              </w:rPr>
              <w:t>Services – Sickness and Injury</w:t>
            </w:r>
          </w:p>
          <w:p w:rsidR="00167138" w:rsidRPr="006D1679" w:rsidRDefault="00167138" w:rsidP="00167138">
            <w:pPr>
              <w:pStyle w:val="TableTextChar"/>
              <w:numPr>
                <w:ilvl w:val="0"/>
                <w:numId w:val="40"/>
              </w:numPr>
              <w:textAlignment w:val="auto"/>
              <w:rPr>
                <w:b/>
                <w:i/>
                <w:iCs/>
                <w:color w:val="000000"/>
              </w:rPr>
            </w:pPr>
            <w:r w:rsidRPr="006D1679">
              <w:rPr>
                <w:rStyle w:val="Style16"/>
              </w:rPr>
              <w:t>Physician Fees</w:t>
            </w:r>
          </w:p>
          <w:p w:rsidR="00167138" w:rsidRPr="006D1679" w:rsidRDefault="00167138" w:rsidP="00167138">
            <w:pPr>
              <w:pStyle w:val="TableTextChar"/>
              <w:numPr>
                <w:ilvl w:val="0"/>
                <w:numId w:val="40"/>
              </w:numPr>
              <w:textAlignment w:val="auto"/>
              <w:rPr>
                <w:b/>
                <w:i/>
                <w:iCs/>
                <w:color w:val="000000"/>
              </w:rPr>
            </w:pPr>
            <w:r w:rsidRPr="006D1679">
              <w:rPr>
                <w:b/>
                <w:i/>
                <w:iCs/>
                <w:color w:val="000000"/>
              </w:rPr>
              <w:t>Hospital-Inpatient Stay</w:t>
            </w:r>
          </w:p>
          <w:p w:rsidR="00167138" w:rsidRPr="006D1679" w:rsidRDefault="00167138" w:rsidP="00167138">
            <w:pPr>
              <w:pStyle w:val="TableTextChar"/>
              <w:numPr>
                <w:ilvl w:val="0"/>
                <w:numId w:val="40"/>
              </w:numPr>
              <w:textAlignment w:val="auto"/>
              <w:rPr>
                <w:b/>
                <w:i/>
                <w:iCs/>
                <w:color w:val="000000"/>
              </w:rPr>
            </w:pPr>
            <w:r w:rsidRPr="006D1679">
              <w:rPr>
                <w:b/>
                <w:i/>
                <w:iCs/>
                <w:color w:val="000000"/>
              </w:rPr>
              <w:t>Surgery - Outpatient</w:t>
            </w:r>
          </w:p>
          <w:p w:rsidR="00167138" w:rsidRPr="006D1679" w:rsidRDefault="00167138" w:rsidP="00167138">
            <w:pPr>
              <w:pStyle w:val="TableTextChar"/>
              <w:numPr>
                <w:ilvl w:val="0"/>
                <w:numId w:val="40"/>
              </w:numPr>
              <w:textAlignment w:val="auto"/>
              <w:rPr>
                <w:b/>
                <w:i/>
                <w:iCs/>
                <w:color w:val="000000"/>
              </w:rPr>
            </w:pPr>
            <w:r w:rsidRPr="006D1679">
              <w:rPr>
                <w:rStyle w:val="Style16"/>
              </w:rPr>
              <w:t>Lab, X-ray and Diagnostics – Outpatient</w:t>
            </w:r>
          </w:p>
          <w:p w:rsidR="00167138" w:rsidRPr="006D1679" w:rsidRDefault="00167138">
            <w:pPr>
              <w:pStyle w:val="TableTextChar"/>
              <w:rPr>
                <w:b/>
              </w:rPr>
            </w:pPr>
          </w:p>
          <w:p w:rsidR="00167138" w:rsidRPr="006D1679" w:rsidRDefault="00167138">
            <w:pPr>
              <w:pStyle w:val="TableTextChar"/>
              <w:numPr>
                <w:ilvl w:val="12"/>
                <w:numId w:val="0"/>
              </w:numPr>
              <w:rPr>
                <w:b/>
                <w:szCs w:val="24"/>
              </w:rPr>
            </w:pPr>
            <w:r w:rsidRPr="006D1679">
              <w:rPr>
                <w:b/>
                <w:szCs w:val="24"/>
              </w:rPr>
              <w:t>Prior Authorization Required</w:t>
            </w:r>
          </w:p>
          <w:p w:rsidR="00167138" w:rsidRPr="006D1679" w:rsidRDefault="00167138">
            <w:pPr>
              <w:pStyle w:val="TableText"/>
              <w:rPr>
                <w:color w:val="000000"/>
                <w:szCs w:val="24"/>
              </w:rPr>
            </w:pPr>
            <w:r w:rsidRPr="006D1679">
              <w:rPr>
                <w:color w:val="000000"/>
                <w:szCs w:val="24"/>
              </w:rPr>
              <w:t xml:space="preserve">For benefits you must obtain prior authorization </w:t>
            </w:r>
            <w:r w:rsidRPr="006D1679">
              <w:rPr>
                <w:b/>
                <w:color w:val="0000FF"/>
                <w:szCs w:val="24"/>
              </w:rPr>
              <w:t>5</w:t>
            </w:r>
            <w:r w:rsidRPr="006D1679">
              <w:rPr>
                <w:color w:val="000000"/>
                <w:szCs w:val="24"/>
              </w:rPr>
              <w:t xml:space="preserve"> business days before scheduled services are received or, for non-scheduled services, within </w:t>
            </w:r>
            <w:r w:rsidRPr="006D1679">
              <w:rPr>
                <w:b/>
                <w:color w:val="0000FF"/>
                <w:szCs w:val="24"/>
              </w:rPr>
              <w:t>1</w:t>
            </w:r>
            <w:r w:rsidRPr="006D1679">
              <w:rPr>
                <w:color w:val="000000"/>
                <w:szCs w:val="24"/>
              </w:rPr>
              <w:t xml:space="preserve"> business day or as soon as is reasonably possible.</w:t>
            </w:r>
          </w:p>
          <w:p w:rsidR="00167138" w:rsidRPr="006D1679" w:rsidRDefault="00167138">
            <w:pPr>
              <w:pStyle w:val="TableTextChar"/>
              <w:numPr>
                <w:ilvl w:val="12"/>
                <w:numId w:val="0"/>
              </w:numPr>
              <w:rPr>
                <w:szCs w:val="24"/>
              </w:rPr>
            </w:pPr>
          </w:p>
          <w:p w:rsidR="00167138" w:rsidRPr="006D1679" w:rsidRDefault="00167138">
            <w:pPr>
              <w:pStyle w:val="TableTextChar"/>
              <w:numPr>
                <w:ilvl w:val="12"/>
                <w:numId w:val="0"/>
              </w:numPr>
              <w:rPr>
                <w:b/>
                <w:szCs w:val="24"/>
              </w:rPr>
            </w:pPr>
            <w:r w:rsidRPr="006D1679">
              <w:rPr>
                <w:szCs w:val="24"/>
              </w:rPr>
              <w:t>If you don't obtain prior authorization, Benefits will be subject to a</w:t>
            </w:r>
            <w:r w:rsidRPr="006D1679">
              <w:rPr>
                <w:b/>
                <w:szCs w:val="24"/>
              </w:rPr>
              <w:t xml:space="preserve"> </w:t>
            </w:r>
            <w:r w:rsidRPr="006D1679">
              <w:rPr>
                <w:b/>
                <w:color w:val="0000FF"/>
                <w:szCs w:val="24"/>
              </w:rPr>
              <w:t xml:space="preserve">$150 </w:t>
            </w:r>
            <w:r w:rsidRPr="006D1679">
              <w:rPr>
                <w:szCs w:val="24"/>
              </w:rPr>
              <w:t>penalty</w:t>
            </w:r>
            <w:r w:rsidRPr="006D1679">
              <w:rPr>
                <w:b/>
                <w:szCs w:val="24"/>
              </w:rPr>
              <w:t>.</w:t>
            </w:r>
          </w:p>
          <w:p w:rsidR="0035214C" w:rsidRPr="006D1679" w:rsidRDefault="0035214C">
            <w:pPr>
              <w:pStyle w:val="TableTextChar"/>
              <w:numPr>
                <w:ilvl w:val="12"/>
                <w:numId w:val="0"/>
              </w:numPr>
              <w:rPr>
                <w:b/>
                <w:szCs w:val="24"/>
              </w:rPr>
            </w:pPr>
          </w:p>
          <w:p w:rsidR="0035214C" w:rsidRPr="006D1679" w:rsidRDefault="0035214C" w:rsidP="0035214C">
            <w:pPr>
              <w:rPr>
                <w:color w:val="000000"/>
                <w:sz w:val="24"/>
                <w:szCs w:val="24"/>
              </w:rPr>
            </w:pPr>
            <w:r w:rsidRPr="006D16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6D1679" w:rsidRDefault="0035214C">
            <w:pPr>
              <w:pStyle w:val="TableTextChar"/>
              <w:numPr>
                <w:ilvl w:val="12"/>
                <w:numId w:val="0"/>
              </w:numPr>
              <w:rPr>
                <w:szCs w:val="24"/>
              </w:rPr>
            </w:pPr>
          </w:p>
          <w:p w:rsidR="00167138" w:rsidRPr="006D1679" w:rsidRDefault="00167138">
            <w:pPr>
              <w:pStyle w:val="TableText"/>
              <w:numPr>
                <w:ilvl w:val="12"/>
                <w:numId w:val="0"/>
              </w:numPr>
              <w:rPr>
                <w:b/>
                <w:color w:val="0000FF"/>
                <w:szCs w:val="24"/>
              </w:rPr>
            </w:pPr>
          </w:p>
        </w:tc>
      </w:tr>
      <w:tr w:rsidR="00542881"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542881" w:rsidRPr="006D1679" w:rsidRDefault="00542881" w:rsidP="00925800">
            <w:pPr>
              <w:pStyle w:val="TableText"/>
              <w:rPr>
                <w:b/>
              </w:rPr>
            </w:pPr>
            <w:bookmarkStart w:id="125" w:name="Healthy_Weight_Program"/>
            <w:r w:rsidRPr="006D1679">
              <w:rPr>
                <w:b/>
              </w:rPr>
              <w:t>Healthy Weight Program</w:t>
            </w:r>
            <w:bookmarkEnd w:id="125"/>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42881" w:rsidRPr="006D1679" w:rsidRDefault="00542881" w:rsidP="003366D0">
            <w:pPr>
              <w:pStyle w:val="TableText"/>
              <w:rPr>
                <w:bCs/>
                <w:szCs w:val="24"/>
              </w:rPr>
            </w:pPr>
            <w:r w:rsidRPr="006D1679">
              <w:rPr>
                <w:bCs/>
                <w:szCs w:val="24"/>
              </w:rPr>
              <w:t>Not Applicable</w:t>
            </w:r>
          </w:p>
          <w:p w:rsidR="00542881" w:rsidRPr="006D1679" w:rsidRDefault="00542881" w:rsidP="00214787">
            <w:pPr>
              <w:pStyle w:val="TableText"/>
              <w:rPr>
                <w:color w:val="000000"/>
              </w:rPr>
            </w:pPr>
          </w:p>
        </w:tc>
      </w:tr>
      <w:tr w:rsidR="00986F77"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057EC6">
            <w:pPr>
              <w:numPr>
                <w:ilvl w:val="12"/>
                <w:numId w:val="0"/>
              </w:numPr>
              <w:rPr>
                <w:b/>
                <w:sz w:val="24"/>
                <w:szCs w:val="24"/>
              </w:rPr>
            </w:pPr>
            <w:bookmarkStart w:id="126" w:name="Hearing_Aid_Exam"/>
            <w:r w:rsidRPr="006D1679">
              <w:rPr>
                <w:b/>
                <w:sz w:val="24"/>
                <w:szCs w:val="24"/>
              </w:rPr>
              <w:t>Hearing Aid Exam</w:t>
            </w:r>
            <w:bookmarkEnd w:id="126"/>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057EC6">
            <w:pPr>
              <w:pStyle w:val="TableTextChar"/>
              <w:numPr>
                <w:ilvl w:val="12"/>
                <w:numId w:val="0"/>
              </w:numPr>
              <w:rPr>
                <w:bCs/>
                <w:color w:val="0000FF"/>
              </w:rPr>
            </w:pPr>
            <w:r w:rsidRPr="006D1679">
              <w:rPr>
                <w:b/>
                <w:color w:val="0000FF"/>
              </w:rPr>
              <w:t xml:space="preserve">80% </w:t>
            </w:r>
            <w:r w:rsidRPr="006D1679">
              <w:rPr>
                <w:bCs/>
                <w:color w:val="000000"/>
              </w:rPr>
              <w:t>of eligible expenses</w:t>
            </w:r>
            <w:r w:rsidRPr="006D1679">
              <w:rPr>
                <w:bCs/>
                <w:color w:val="0000FF"/>
              </w:rPr>
              <w:t xml:space="preserve"> </w:t>
            </w:r>
            <w:r w:rsidRPr="006D1679">
              <w:rPr>
                <w:bCs/>
              </w:rPr>
              <w:t xml:space="preserve">after satisfying the </w:t>
            </w:r>
            <w:r w:rsidRPr="006D1679">
              <w:t>deductible</w:t>
            </w:r>
            <w:r w:rsidRPr="006D1679">
              <w:rPr>
                <w:bCs/>
                <w:color w:val="0000FF"/>
              </w:rPr>
              <w:t>.</w:t>
            </w:r>
          </w:p>
          <w:p w:rsidR="00986F77" w:rsidRPr="006D1679" w:rsidRDefault="00986F77" w:rsidP="00057EC6">
            <w:pPr>
              <w:pStyle w:val="TableTextChar"/>
              <w:numPr>
                <w:ilvl w:val="12"/>
                <w:numId w:val="0"/>
              </w:numPr>
              <w:rPr>
                <w:b/>
              </w:rPr>
            </w:pPr>
          </w:p>
          <w:p w:rsidR="00986F77" w:rsidRPr="006D1679" w:rsidRDefault="00986F77" w:rsidP="00057EC6">
            <w:pPr>
              <w:pStyle w:val="TableText"/>
              <w:numPr>
                <w:ilvl w:val="12"/>
                <w:numId w:val="0"/>
              </w:numPr>
              <w:rPr>
                <w:color w:val="000000"/>
                <w:szCs w:val="24"/>
              </w:rPr>
            </w:pPr>
            <w:r w:rsidRPr="006D1679">
              <w:t xml:space="preserve">Benefits are limited to </w:t>
            </w:r>
            <w:r w:rsidRPr="006D1679">
              <w:rPr>
                <w:b/>
                <w:color w:val="0000FF"/>
              </w:rPr>
              <w:t>$100</w:t>
            </w:r>
            <w:r w:rsidRPr="006D1679">
              <w:t xml:space="preserve"> per calendar year – not included with hearing aid maximum.</w:t>
            </w:r>
          </w:p>
        </w:tc>
      </w:tr>
      <w:tr w:rsidR="00986F77"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057EC6">
            <w:pPr>
              <w:pStyle w:val="TableText"/>
              <w:rPr>
                <w:b/>
                <w:color w:val="000000"/>
              </w:rPr>
            </w:pPr>
            <w:bookmarkStart w:id="127" w:name="Hearing_Aids"/>
            <w:r w:rsidRPr="006D1679">
              <w:rPr>
                <w:b/>
                <w:color w:val="000000"/>
              </w:rPr>
              <w:t>Hearing Aids</w:t>
            </w:r>
          </w:p>
          <w:bookmarkEnd w:id="127"/>
          <w:p w:rsidR="00986F77" w:rsidRPr="006D1679" w:rsidRDefault="00986F77" w:rsidP="00057EC6">
            <w:pPr>
              <w:rPr>
                <w:b/>
              </w:rPr>
            </w:pPr>
          </w:p>
          <w:p w:rsidR="00986F77" w:rsidRPr="006D1679" w:rsidRDefault="00986F77" w:rsidP="00057EC6">
            <w:pPr>
              <w:pStyle w:val="TableText"/>
              <w:rPr>
                <w:rStyle w:val="CDVar"/>
                <w:rFonts w:ascii="Times New Roman" w:hAnsi="Times New Roman"/>
                <w:color w:val="000000"/>
              </w:rPr>
            </w:pPr>
            <w:r w:rsidRPr="006D1679">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86F77" w:rsidRPr="006D1679" w:rsidRDefault="00986F77" w:rsidP="00057EC6">
            <w:pPr>
              <w:pStyle w:val="TableText"/>
              <w:rPr>
                <w:rStyle w:val="CDVar"/>
                <w:rFonts w:ascii="Times New Roman" w:hAnsi="Times New Roman"/>
                <w:color w:val="000000"/>
              </w:rPr>
            </w:pPr>
          </w:p>
          <w:p w:rsidR="00986F77" w:rsidRPr="006D1679" w:rsidRDefault="00986F77" w:rsidP="00057EC6">
            <w:pPr>
              <w:pStyle w:val="TableText"/>
              <w:rPr>
                <w:rStyle w:val="CDVar"/>
                <w:rFonts w:ascii="Times New Roman" w:hAnsi="Times New Roman"/>
                <w:color w:val="000000"/>
              </w:rPr>
            </w:pPr>
            <w:r w:rsidRPr="006D1679">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986F77" w:rsidRPr="006D1679" w:rsidRDefault="00986F77" w:rsidP="00057EC6">
            <w:pPr>
              <w:pStyle w:val="TableText"/>
              <w:rPr>
                <w:rStyle w:val="CDVar"/>
                <w:rFonts w:ascii="Times New Roman" w:hAnsi="Times New Roman"/>
                <w:color w:val="000000"/>
              </w:rPr>
            </w:pPr>
          </w:p>
          <w:p w:rsidR="00986F77" w:rsidRPr="006D1679" w:rsidRDefault="00986F77" w:rsidP="00057EC6">
            <w:pPr>
              <w:pStyle w:val="TableText"/>
              <w:rPr>
                <w:rStyle w:val="CDVar"/>
                <w:rFonts w:ascii="Times New Roman" w:hAnsi="Times New Roman"/>
                <w:color w:val="000000"/>
              </w:rPr>
            </w:pPr>
            <w:r w:rsidRPr="006D1679">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86F77" w:rsidRPr="006D1679" w:rsidRDefault="00986F77" w:rsidP="00057EC6">
            <w:pPr>
              <w:pStyle w:val="TableText"/>
              <w:rPr>
                <w:rStyle w:val="CDVar"/>
                <w:rFonts w:ascii="Times New Roman" w:hAnsi="Times New Roman"/>
                <w:color w:val="000000"/>
              </w:rPr>
            </w:pPr>
            <w:r w:rsidRPr="006D1679">
              <w:rPr>
                <w:color w:val="000000"/>
                <w:szCs w:val="24"/>
              </w:rPr>
              <w:t xml:space="preserve">●   </w:t>
            </w:r>
            <w:r w:rsidRPr="006D1679">
              <w:rPr>
                <w:rStyle w:val="CDVar"/>
                <w:rFonts w:ascii="Times New Roman" w:hAnsi="Times New Roman"/>
                <w:color w:val="000000"/>
              </w:rPr>
              <w:t xml:space="preserve">craniofacial anomalies </w:t>
            </w:r>
          </w:p>
          <w:p w:rsidR="00986F77" w:rsidRPr="006D1679" w:rsidRDefault="00986F77" w:rsidP="00057EC6">
            <w:pPr>
              <w:pStyle w:val="TableText"/>
              <w:ind w:left="288"/>
              <w:rPr>
                <w:rStyle w:val="CDVar"/>
                <w:rFonts w:ascii="Times New Roman" w:hAnsi="Times New Roman"/>
                <w:color w:val="000000"/>
              </w:rPr>
            </w:pPr>
            <w:r w:rsidRPr="006D1679">
              <w:rPr>
                <w:rStyle w:val="CDVar"/>
                <w:rFonts w:ascii="Times New Roman" w:hAnsi="Times New Roman"/>
                <w:color w:val="000000"/>
              </w:rPr>
              <w:t>whose abnormal or absent ear canals preclude the use of a wearable hearing aid; or</w:t>
            </w:r>
          </w:p>
          <w:p w:rsidR="00986F77" w:rsidRPr="006D1679" w:rsidRDefault="00986F77" w:rsidP="00057EC6">
            <w:pPr>
              <w:pStyle w:val="TableText"/>
              <w:ind w:left="252" w:hanging="252"/>
              <w:rPr>
                <w:rStyle w:val="CDVar"/>
                <w:rFonts w:ascii="Times New Roman" w:hAnsi="Times New Roman"/>
                <w:color w:val="000000"/>
              </w:rPr>
            </w:pPr>
            <w:r w:rsidRPr="006D1679">
              <w:rPr>
                <w:color w:val="000000"/>
                <w:szCs w:val="24"/>
              </w:rPr>
              <w:t xml:space="preserve">●   </w:t>
            </w:r>
            <w:r w:rsidRPr="006D1679">
              <w:rPr>
                <w:rStyle w:val="CDVar"/>
                <w:rFonts w:ascii="Times New Roman" w:hAnsi="Times New Roman"/>
                <w:color w:val="000000"/>
              </w:rPr>
              <w:t>hearing loss of sufficient severity that it would not be adequately remedied by a wearable hearing aid.</w:t>
            </w:r>
          </w:p>
          <w:p w:rsidR="00986F77" w:rsidRPr="006D1679" w:rsidRDefault="00986F77" w:rsidP="00057EC6"/>
          <w:p w:rsidR="00986F77" w:rsidRPr="006D1679" w:rsidRDefault="00986F77" w:rsidP="00057EC6">
            <w:pPr>
              <w:pStyle w:val="TableText"/>
              <w:rPr>
                <w:b/>
              </w:rPr>
            </w:pPr>
            <w:r w:rsidRPr="006D1679">
              <w:rPr>
                <w:rStyle w:val="CDVar"/>
                <w:rFonts w:ascii="Times New Roman" w:hAnsi="Times New Roman"/>
                <w:color w:val="000000"/>
              </w:rPr>
              <w:t xml:space="preserve">Benefits are limited to </w:t>
            </w:r>
            <w:r w:rsidRPr="006D1679">
              <w:rPr>
                <w:rStyle w:val="CDVar"/>
                <w:rFonts w:ascii="Times New Roman" w:hAnsi="Times New Roman"/>
                <w:b/>
              </w:rPr>
              <w:t>$1,000</w:t>
            </w:r>
            <w:r w:rsidRPr="006D1679">
              <w:rPr>
                <w:rStyle w:val="CDVar"/>
                <w:rFonts w:ascii="Times New Roman" w:hAnsi="Times New Roman"/>
                <w:color w:val="000000"/>
              </w:rPr>
              <w:t xml:space="preserve"> per ear; per device (including repair and replacement every </w:t>
            </w:r>
            <w:r w:rsidRPr="006D1679">
              <w:rPr>
                <w:b/>
                <w:color w:val="0000FF"/>
              </w:rPr>
              <w:t>3</w:t>
            </w:r>
            <w:r w:rsidRPr="006D1679">
              <w:rPr>
                <w:color w:val="000000"/>
              </w:rPr>
              <w:t xml:space="preserve"> years)</w:t>
            </w:r>
            <w:r w:rsidRPr="006D1679">
              <w:rPr>
                <w:rStyle w:val="CDVar"/>
                <w:rFonts w:ascii="Times New Roman" w:hAnsi="Times New Roman"/>
                <w:color w:val="000000"/>
              </w:rPr>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214787">
            <w:pPr>
              <w:pStyle w:val="TableTextCharChar"/>
              <w:numPr>
                <w:ilvl w:val="12"/>
                <w:numId w:val="0"/>
              </w:numPr>
              <w:rPr>
                <w:bCs/>
                <w:color w:val="000000"/>
              </w:rPr>
            </w:pPr>
            <w:r w:rsidRPr="006D1679">
              <w:rPr>
                <w:b/>
                <w:color w:val="0000FF"/>
              </w:rPr>
              <w:t>80%</w:t>
            </w:r>
            <w:r w:rsidRPr="006D1679">
              <w:rPr>
                <w:b/>
              </w:rPr>
              <w:t xml:space="preserve"> </w:t>
            </w:r>
            <w:r w:rsidRPr="006D1679">
              <w:t>of eligible expenses after satisfying the deductible</w:t>
            </w:r>
            <w:r w:rsidRPr="006D1679">
              <w:rPr>
                <w:b/>
              </w:rPr>
              <w:t>.</w:t>
            </w:r>
          </w:p>
          <w:p w:rsidR="00986F77" w:rsidRPr="006D1679" w:rsidRDefault="00986F77" w:rsidP="00214787">
            <w:pPr>
              <w:pStyle w:val="TableText"/>
              <w:rPr>
                <w:color w:val="000000"/>
              </w:rPr>
            </w:pPr>
          </w:p>
          <w:p w:rsidR="00EC162F" w:rsidRPr="006D1679" w:rsidRDefault="00EC162F" w:rsidP="00EC162F">
            <w:pPr>
              <w:numPr>
                <w:ilvl w:val="12"/>
                <w:numId w:val="0"/>
              </w:numPr>
              <w:rPr>
                <w:b/>
                <w:color w:val="FF0000"/>
                <w:sz w:val="24"/>
                <w:szCs w:val="24"/>
              </w:rPr>
            </w:pPr>
          </w:p>
          <w:p w:rsidR="00EC162F" w:rsidRPr="006D1679" w:rsidRDefault="00EC162F" w:rsidP="00EC162F">
            <w:pPr>
              <w:rPr>
                <w:color w:val="000000"/>
                <w:sz w:val="24"/>
                <w:szCs w:val="24"/>
              </w:rPr>
            </w:pPr>
            <w:r w:rsidRPr="006D16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C162F" w:rsidRPr="006D1679" w:rsidRDefault="00EC162F" w:rsidP="00214787">
            <w:pPr>
              <w:pStyle w:val="TableText"/>
              <w:rPr>
                <w:color w:val="000000"/>
              </w:rPr>
            </w:pPr>
          </w:p>
        </w:tc>
      </w:tr>
      <w:tr w:rsidR="00982D2B" w:rsidRPr="006D1679" w:rsidTr="00982D2B">
        <w:trPr>
          <w:gridAfter w:val="1"/>
          <w:wAfter w:w="126" w:type="dxa"/>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982D2B" w:rsidRPr="006D1679" w:rsidRDefault="00982D2B" w:rsidP="00982D2B">
            <w:pPr>
              <w:rPr>
                <w:rFonts w:eastAsia="MS PGothic"/>
                <w:b/>
                <w:bCs/>
                <w:sz w:val="24"/>
                <w:szCs w:val="24"/>
              </w:rPr>
            </w:pPr>
            <w:bookmarkStart w:id="128" w:name="Heart_Care_Solution_Program_HCS"/>
            <w:r w:rsidRPr="006D1679">
              <w:rPr>
                <w:rFonts w:eastAsia="MS PGothic"/>
                <w:b/>
                <w:bCs/>
                <w:sz w:val="24"/>
                <w:szCs w:val="24"/>
              </w:rPr>
              <w:t>Heart Care Solution Program (HCS</w:t>
            </w:r>
            <w:bookmarkEnd w:id="128"/>
            <w:r w:rsidRPr="006D1679">
              <w:rPr>
                <w:rFonts w:eastAsia="MS PGothic"/>
                <w:b/>
                <w:bCs/>
                <w:sz w:val="24"/>
                <w:szCs w:val="24"/>
              </w:rPr>
              <w:t>)</w:t>
            </w:r>
          </w:p>
          <w:p w:rsidR="00982D2B" w:rsidRPr="006D1679" w:rsidRDefault="00982D2B" w:rsidP="00982D2B">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82D2B" w:rsidRPr="006D1679" w:rsidRDefault="00982D2B" w:rsidP="00982D2B">
            <w:pPr>
              <w:pStyle w:val="TableText"/>
              <w:numPr>
                <w:ilvl w:val="12"/>
                <w:numId w:val="0"/>
              </w:numPr>
              <w:rPr>
                <w:b/>
                <w:color w:val="0000FF"/>
                <w:szCs w:val="24"/>
              </w:rPr>
            </w:pPr>
            <w:r w:rsidRPr="006D1679">
              <w:rPr>
                <w:color w:val="000000"/>
              </w:rPr>
              <w:t>Not Applicable</w:t>
            </w:r>
          </w:p>
        </w:tc>
      </w:tr>
      <w:tr w:rsidR="00986F77"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E1622F">
            <w:pPr>
              <w:numPr>
                <w:ilvl w:val="12"/>
                <w:numId w:val="0"/>
              </w:numPr>
              <w:rPr>
                <w:b/>
                <w:sz w:val="24"/>
                <w:szCs w:val="24"/>
              </w:rPr>
            </w:pPr>
            <w:bookmarkStart w:id="129" w:name="Home_Health_Care"/>
            <w:r w:rsidRPr="006D1679">
              <w:rPr>
                <w:b/>
                <w:sz w:val="24"/>
                <w:szCs w:val="24"/>
              </w:rPr>
              <w:t>Home Health Care</w:t>
            </w:r>
            <w:bookmarkEnd w:id="129"/>
          </w:p>
          <w:p w:rsidR="00986F77" w:rsidRPr="006D1679" w:rsidRDefault="00986F77" w:rsidP="00E1622F">
            <w:pPr>
              <w:numPr>
                <w:ilvl w:val="12"/>
                <w:numId w:val="0"/>
              </w:numPr>
              <w:rPr>
                <w:b/>
                <w:sz w:val="24"/>
                <w:szCs w:val="24"/>
              </w:rPr>
            </w:pPr>
          </w:p>
          <w:p w:rsidR="00986F77" w:rsidRPr="006D1679" w:rsidRDefault="00986F77" w:rsidP="00E1622F">
            <w:pPr>
              <w:numPr>
                <w:ilvl w:val="12"/>
                <w:numId w:val="0"/>
              </w:numPr>
              <w:rPr>
                <w:bCs/>
                <w:sz w:val="24"/>
                <w:szCs w:val="24"/>
              </w:rPr>
            </w:pPr>
            <w:r w:rsidRPr="006D1679">
              <w:rPr>
                <w:bCs/>
                <w:sz w:val="24"/>
                <w:szCs w:val="24"/>
              </w:rPr>
              <w:t>Covered Health Services are services that a Home Health Agency provides if you need care in your home due to the nature of your condition. Services must be:</w:t>
            </w:r>
          </w:p>
          <w:p w:rsidR="00986F77" w:rsidRPr="006D1679" w:rsidRDefault="00986F77" w:rsidP="00E1622F">
            <w:pPr>
              <w:numPr>
                <w:ilvl w:val="12"/>
                <w:numId w:val="0"/>
              </w:numPr>
              <w:ind w:left="288" w:hanging="288"/>
              <w:rPr>
                <w:bCs/>
                <w:sz w:val="24"/>
                <w:szCs w:val="24"/>
              </w:rPr>
            </w:pPr>
            <w:r w:rsidRPr="006D1679">
              <w:rPr>
                <w:color w:val="000000"/>
                <w:sz w:val="24"/>
                <w:szCs w:val="24"/>
              </w:rPr>
              <w:t xml:space="preserve">●   </w:t>
            </w:r>
            <w:r w:rsidRPr="006D1679">
              <w:rPr>
                <w:bCs/>
                <w:sz w:val="24"/>
                <w:szCs w:val="24"/>
              </w:rPr>
              <w:t>ordered by a Physician;</w:t>
            </w:r>
          </w:p>
          <w:p w:rsidR="00986F77" w:rsidRPr="006D1679" w:rsidRDefault="00986F77" w:rsidP="00E1622F">
            <w:pPr>
              <w:numPr>
                <w:ilvl w:val="12"/>
                <w:numId w:val="0"/>
              </w:numPr>
              <w:ind w:left="288" w:hanging="288"/>
              <w:rPr>
                <w:bCs/>
                <w:sz w:val="24"/>
                <w:szCs w:val="24"/>
              </w:rPr>
            </w:pPr>
            <w:r w:rsidRPr="006D1679">
              <w:rPr>
                <w:color w:val="000000"/>
                <w:sz w:val="24"/>
                <w:szCs w:val="24"/>
              </w:rPr>
              <w:t xml:space="preserve">●   </w:t>
            </w:r>
            <w:r w:rsidRPr="006D1679">
              <w:rPr>
                <w:bCs/>
                <w:sz w:val="24"/>
                <w:szCs w:val="24"/>
              </w:rPr>
              <w:t>provided by or supervised by a registered nurse in your home, or provided by either a home health aide or licensed practical nurse and supervised by a registered nurse;</w:t>
            </w:r>
          </w:p>
          <w:p w:rsidR="00986F77" w:rsidRPr="006D1679" w:rsidRDefault="00986F77" w:rsidP="00E1622F">
            <w:pPr>
              <w:numPr>
                <w:ilvl w:val="12"/>
                <w:numId w:val="0"/>
              </w:numPr>
              <w:ind w:left="288" w:hanging="288"/>
              <w:rPr>
                <w:bCs/>
                <w:sz w:val="24"/>
                <w:szCs w:val="24"/>
              </w:rPr>
            </w:pPr>
            <w:r w:rsidRPr="006D1679">
              <w:rPr>
                <w:color w:val="000000"/>
                <w:sz w:val="24"/>
                <w:szCs w:val="24"/>
              </w:rPr>
              <w:t xml:space="preserve">●   </w:t>
            </w:r>
            <w:r w:rsidRPr="006D1679">
              <w:rPr>
                <w:bCs/>
                <w:sz w:val="24"/>
                <w:szCs w:val="24"/>
              </w:rPr>
              <w:t>not considered Custodial Care, as defined in Glossary; and</w:t>
            </w:r>
          </w:p>
          <w:p w:rsidR="00986F77" w:rsidRPr="006D1679" w:rsidRDefault="00986F77" w:rsidP="00E1622F">
            <w:pPr>
              <w:numPr>
                <w:ilvl w:val="12"/>
                <w:numId w:val="0"/>
              </w:numPr>
              <w:ind w:left="288" w:hanging="288"/>
              <w:rPr>
                <w:bCs/>
                <w:sz w:val="24"/>
                <w:szCs w:val="24"/>
              </w:rPr>
            </w:pPr>
            <w:r w:rsidRPr="006D1679">
              <w:rPr>
                <w:color w:val="000000"/>
                <w:sz w:val="24"/>
                <w:szCs w:val="24"/>
              </w:rPr>
              <w:t xml:space="preserve">●   </w:t>
            </w:r>
            <w:r w:rsidRPr="006D1679">
              <w:rPr>
                <w:bCs/>
                <w:sz w:val="24"/>
                <w:szCs w:val="24"/>
              </w:rPr>
              <w:t>provided on a part-time, intermittent schedule when Skilled Care is required. Refer to Glossary for the definition of Skilled Care.</w:t>
            </w:r>
          </w:p>
          <w:p w:rsidR="00986F77" w:rsidRPr="006D1679" w:rsidRDefault="00986F77" w:rsidP="00E1622F">
            <w:pPr>
              <w:numPr>
                <w:ilvl w:val="12"/>
                <w:numId w:val="0"/>
              </w:numPr>
              <w:rPr>
                <w:bCs/>
                <w:sz w:val="24"/>
                <w:szCs w:val="24"/>
              </w:rPr>
            </w:pPr>
          </w:p>
          <w:p w:rsidR="00986F77" w:rsidRPr="006D1679" w:rsidRDefault="00986F77" w:rsidP="00E1622F">
            <w:pPr>
              <w:numPr>
                <w:ilvl w:val="12"/>
                <w:numId w:val="0"/>
              </w:numPr>
              <w:rPr>
                <w:bCs/>
                <w:sz w:val="24"/>
                <w:szCs w:val="24"/>
              </w:rPr>
            </w:pPr>
            <w:r w:rsidRPr="006D1679">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86F77" w:rsidRPr="006D1679" w:rsidRDefault="00986F77" w:rsidP="00E1622F">
            <w:pPr>
              <w:numPr>
                <w:ilvl w:val="12"/>
                <w:numId w:val="0"/>
              </w:numPr>
              <w:rPr>
                <w:bCs/>
                <w:sz w:val="24"/>
                <w:szCs w:val="24"/>
              </w:rPr>
            </w:pPr>
          </w:p>
          <w:p w:rsidR="00986F77" w:rsidRPr="006D1679" w:rsidRDefault="00986F77" w:rsidP="00E1622F">
            <w:pPr>
              <w:rPr>
                <w:bCs/>
                <w:sz w:val="24"/>
                <w:szCs w:val="24"/>
              </w:rPr>
            </w:pPr>
            <w:r w:rsidRPr="006D1679">
              <w:rPr>
                <w:bCs/>
                <w:sz w:val="24"/>
                <w:szCs w:val="24"/>
              </w:rPr>
              <w:t>Skilled Home Health care is skilled nursing, teaching, and rehabilitation services when:</w:t>
            </w:r>
          </w:p>
          <w:p w:rsidR="00986F77" w:rsidRPr="006D1679" w:rsidRDefault="00986F77" w:rsidP="00E1622F">
            <w:pPr>
              <w:rPr>
                <w:bCs/>
                <w:sz w:val="24"/>
                <w:szCs w:val="24"/>
              </w:rPr>
            </w:pPr>
            <w:r w:rsidRPr="006D1679">
              <w:rPr>
                <w:color w:val="000000"/>
                <w:sz w:val="24"/>
                <w:szCs w:val="24"/>
              </w:rPr>
              <w:t xml:space="preserve">●   </w:t>
            </w:r>
            <w:r w:rsidRPr="006D1679">
              <w:rPr>
                <w:bCs/>
                <w:sz w:val="24"/>
                <w:szCs w:val="24"/>
              </w:rPr>
              <w:t xml:space="preserve">They are delivered or </w:t>
            </w:r>
          </w:p>
          <w:p w:rsidR="00986F77" w:rsidRPr="006D1679" w:rsidRDefault="00986F77" w:rsidP="00E1622F">
            <w:pPr>
              <w:ind w:left="288"/>
              <w:rPr>
                <w:bCs/>
                <w:sz w:val="24"/>
                <w:szCs w:val="24"/>
              </w:rPr>
            </w:pPr>
            <w:r w:rsidRPr="006D1679">
              <w:rPr>
                <w:bCs/>
                <w:sz w:val="24"/>
                <w:szCs w:val="24"/>
              </w:rPr>
              <w:t>supervised by licensed technical or professional medical personnel in order to obtain the specified medical outcome and provide for the safety of the patient;</w:t>
            </w:r>
          </w:p>
          <w:p w:rsidR="00986F77" w:rsidRPr="006D1679" w:rsidRDefault="00986F77" w:rsidP="00E1622F">
            <w:pPr>
              <w:ind w:left="288" w:hanging="288"/>
              <w:rPr>
                <w:bCs/>
                <w:sz w:val="24"/>
                <w:szCs w:val="24"/>
              </w:rPr>
            </w:pPr>
            <w:r w:rsidRPr="006D1679">
              <w:rPr>
                <w:color w:val="000000"/>
                <w:sz w:val="24"/>
                <w:szCs w:val="24"/>
              </w:rPr>
              <w:t xml:space="preserve">●   </w:t>
            </w:r>
            <w:r w:rsidRPr="006D1679">
              <w:rPr>
                <w:bCs/>
                <w:sz w:val="24"/>
                <w:szCs w:val="24"/>
              </w:rPr>
              <w:t>A physician orders them;</w:t>
            </w:r>
          </w:p>
          <w:p w:rsidR="00986F77" w:rsidRPr="006D1679" w:rsidRDefault="00986F77" w:rsidP="00E1622F">
            <w:pPr>
              <w:ind w:left="288" w:hanging="288"/>
              <w:rPr>
                <w:bCs/>
                <w:sz w:val="24"/>
                <w:szCs w:val="24"/>
              </w:rPr>
            </w:pPr>
            <w:r w:rsidRPr="006D1679">
              <w:rPr>
                <w:color w:val="000000"/>
                <w:sz w:val="24"/>
                <w:szCs w:val="24"/>
              </w:rPr>
              <w:t xml:space="preserve">●   </w:t>
            </w:r>
            <w:r w:rsidRPr="006D1679">
              <w:rPr>
                <w:bCs/>
                <w:sz w:val="24"/>
                <w:szCs w:val="24"/>
              </w:rPr>
              <w:t>They are not delivered for the purpose of assisting with activities of daily living, including, but not limited to, dressing, feeding, bathing or transferring from a bed to a chair;</w:t>
            </w:r>
          </w:p>
          <w:p w:rsidR="00986F77" w:rsidRPr="006D1679" w:rsidRDefault="00986F77" w:rsidP="00E1622F">
            <w:pPr>
              <w:rPr>
                <w:bCs/>
                <w:sz w:val="24"/>
                <w:szCs w:val="24"/>
              </w:rPr>
            </w:pPr>
            <w:r w:rsidRPr="006D1679">
              <w:rPr>
                <w:color w:val="000000"/>
                <w:sz w:val="24"/>
                <w:szCs w:val="24"/>
              </w:rPr>
              <w:t xml:space="preserve">●   </w:t>
            </w:r>
            <w:r w:rsidRPr="006D1679">
              <w:rPr>
                <w:bCs/>
                <w:sz w:val="24"/>
                <w:szCs w:val="24"/>
              </w:rPr>
              <w:t xml:space="preserve">They require clinical </w:t>
            </w:r>
          </w:p>
          <w:p w:rsidR="00986F77" w:rsidRPr="006D1679" w:rsidRDefault="00986F77" w:rsidP="00E1622F">
            <w:pPr>
              <w:ind w:left="288"/>
              <w:rPr>
                <w:bCs/>
                <w:sz w:val="24"/>
                <w:szCs w:val="24"/>
              </w:rPr>
            </w:pPr>
            <w:r w:rsidRPr="006D1679">
              <w:rPr>
                <w:bCs/>
                <w:sz w:val="24"/>
                <w:szCs w:val="24"/>
              </w:rPr>
              <w:t>training in order to be delivered safely and effectively; and</w:t>
            </w:r>
          </w:p>
          <w:p w:rsidR="00986F77" w:rsidRPr="006D1679" w:rsidRDefault="00986F77" w:rsidP="00E1622F">
            <w:pPr>
              <w:rPr>
                <w:bCs/>
                <w:sz w:val="24"/>
                <w:szCs w:val="24"/>
              </w:rPr>
            </w:pPr>
            <w:r w:rsidRPr="006D1679">
              <w:rPr>
                <w:color w:val="000000"/>
                <w:sz w:val="24"/>
                <w:szCs w:val="24"/>
              </w:rPr>
              <w:t xml:space="preserve">●   </w:t>
            </w:r>
            <w:r w:rsidRPr="006D1679">
              <w:rPr>
                <w:bCs/>
                <w:sz w:val="24"/>
                <w:szCs w:val="24"/>
              </w:rPr>
              <w:t xml:space="preserve">They are not Custodial </w:t>
            </w:r>
          </w:p>
          <w:p w:rsidR="00986F77" w:rsidRPr="006D1679" w:rsidRDefault="00986F77" w:rsidP="00E1622F">
            <w:pPr>
              <w:ind w:left="288"/>
              <w:rPr>
                <w:b/>
                <w:sz w:val="24"/>
                <w:szCs w:val="24"/>
              </w:rPr>
            </w:pPr>
            <w:r w:rsidRPr="006D1679">
              <w:rPr>
                <w:bCs/>
                <w:sz w:val="24"/>
                <w:szCs w:val="24"/>
              </w:rPr>
              <w:t>Care.</w:t>
            </w:r>
          </w:p>
          <w:p w:rsidR="00986F77" w:rsidRPr="006D1679" w:rsidRDefault="00986F77" w:rsidP="00E1622F">
            <w:pPr>
              <w:rPr>
                <w:bCs/>
                <w:sz w:val="24"/>
                <w:szCs w:val="24"/>
              </w:rPr>
            </w:pPr>
          </w:p>
          <w:p w:rsidR="00986F77" w:rsidRPr="006D1679" w:rsidRDefault="00986F77" w:rsidP="00E1622F">
            <w:pPr>
              <w:numPr>
                <w:ilvl w:val="12"/>
                <w:numId w:val="0"/>
              </w:numPr>
              <w:rPr>
                <w:bCs/>
                <w:sz w:val="24"/>
                <w:szCs w:val="24"/>
              </w:rPr>
            </w:pPr>
            <w:r w:rsidRPr="006D1679">
              <w:rPr>
                <w:bCs/>
                <w:sz w:val="24"/>
                <w:szCs w:val="24"/>
              </w:rPr>
              <w:t>Custodial Care is defined as services that do not require special skills or training and that:</w:t>
            </w:r>
          </w:p>
          <w:p w:rsidR="00986F77" w:rsidRPr="006D1679" w:rsidRDefault="00986F77" w:rsidP="00E1622F">
            <w:pPr>
              <w:rPr>
                <w:bCs/>
                <w:sz w:val="24"/>
                <w:szCs w:val="24"/>
              </w:rPr>
            </w:pPr>
            <w:r w:rsidRPr="006D1679">
              <w:rPr>
                <w:color w:val="000000"/>
                <w:sz w:val="24"/>
                <w:szCs w:val="24"/>
              </w:rPr>
              <w:t xml:space="preserve">●   </w:t>
            </w:r>
            <w:r w:rsidRPr="006D1679">
              <w:rPr>
                <w:bCs/>
                <w:sz w:val="24"/>
                <w:szCs w:val="24"/>
              </w:rPr>
              <w:t xml:space="preserve">Provide assistance in </w:t>
            </w:r>
          </w:p>
          <w:p w:rsidR="00986F77" w:rsidRPr="006D1679" w:rsidRDefault="00986F77" w:rsidP="00E1622F">
            <w:pPr>
              <w:ind w:left="288"/>
              <w:rPr>
                <w:bCs/>
                <w:sz w:val="24"/>
                <w:szCs w:val="24"/>
              </w:rPr>
            </w:pPr>
            <w:r w:rsidRPr="006D1679">
              <w:rPr>
                <w:bCs/>
                <w:sz w:val="24"/>
                <w:szCs w:val="24"/>
              </w:rPr>
              <w:t>activities of daily living (including but not limited to feeding, dressing, bathing, ostomy care, incontinence care, checking of routine vital signs, transferring and ambulating);</w:t>
            </w:r>
          </w:p>
          <w:p w:rsidR="00986F77" w:rsidRPr="006D1679" w:rsidRDefault="00986F77" w:rsidP="00E1622F">
            <w:pPr>
              <w:rPr>
                <w:bCs/>
                <w:sz w:val="24"/>
                <w:szCs w:val="24"/>
              </w:rPr>
            </w:pPr>
            <w:r w:rsidRPr="006D1679">
              <w:rPr>
                <w:color w:val="000000"/>
                <w:sz w:val="24"/>
                <w:szCs w:val="24"/>
              </w:rPr>
              <w:t xml:space="preserve">●   </w:t>
            </w:r>
            <w:r w:rsidRPr="006D1679">
              <w:rPr>
                <w:bCs/>
                <w:sz w:val="24"/>
                <w:szCs w:val="24"/>
              </w:rPr>
              <w:t xml:space="preserve">Do not seek to cure, or </w:t>
            </w:r>
          </w:p>
          <w:p w:rsidR="00986F77" w:rsidRPr="006D1679" w:rsidRDefault="00986F77" w:rsidP="00E1622F">
            <w:pPr>
              <w:ind w:left="288"/>
              <w:rPr>
                <w:bCs/>
                <w:sz w:val="24"/>
                <w:szCs w:val="24"/>
              </w:rPr>
            </w:pPr>
            <w:r w:rsidRPr="006D1679">
              <w:rPr>
                <w:bCs/>
                <w:sz w:val="24"/>
                <w:szCs w:val="24"/>
              </w:rPr>
              <w:t>which are provided during periods when the medical condition of the patient who requires the service is not changing; or</w:t>
            </w:r>
          </w:p>
          <w:p w:rsidR="00986F77" w:rsidRPr="006D1679" w:rsidRDefault="00986F77" w:rsidP="00E1622F">
            <w:pPr>
              <w:rPr>
                <w:bCs/>
                <w:sz w:val="24"/>
                <w:szCs w:val="24"/>
              </w:rPr>
            </w:pPr>
            <w:r w:rsidRPr="006D1679">
              <w:rPr>
                <w:color w:val="000000"/>
                <w:sz w:val="24"/>
                <w:szCs w:val="24"/>
              </w:rPr>
              <w:t xml:space="preserve">●   </w:t>
            </w:r>
            <w:r w:rsidRPr="006D1679">
              <w:rPr>
                <w:bCs/>
                <w:sz w:val="24"/>
                <w:szCs w:val="24"/>
              </w:rPr>
              <w:t xml:space="preserve">Do not require continued </w:t>
            </w:r>
          </w:p>
          <w:p w:rsidR="00986F77" w:rsidRPr="006D1679" w:rsidRDefault="00986F77" w:rsidP="00E1622F">
            <w:pPr>
              <w:ind w:left="288"/>
              <w:rPr>
                <w:bCs/>
                <w:sz w:val="24"/>
                <w:szCs w:val="24"/>
              </w:rPr>
            </w:pPr>
            <w:r w:rsidRPr="006D1679">
              <w:rPr>
                <w:bCs/>
                <w:sz w:val="24"/>
                <w:szCs w:val="24"/>
              </w:rPr>
              <w:t>administration by trained medical personnel in order to be delivered safely and effectively.</w:t>
            </w:r>
          </w:p>
          <w:p w:rsidR="00986F77" w:rsidRPr="006D1679" w:rsidRDefault="00986F77" w:rsidP="00E1622F">
            <w:pPr>
              <w:ind w:left="288"/>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E1622F">
            <w:pPr>
              <w:pStyle w:val="TableText"/>
              <w:numPr>
                <w:ilvl w:val="12"/>
                <w:numId w:val="0"/>
              </w:numPr>
              <w:rPr>
                <w:bCs/>
                <w:szCs w:val="24"/>
              </w:rPr>
            </w:pPr>
            <w:r w:rsidRPr="006D1679">
              <w:rPr>
                <w:b/>
                <w:color w:val="0000FF"/>
                <w:szCs w:val="24"/>
              </w:rPr>
              <w:t xml:space="preserve">80% </w:t>
            </w:r>
            <w:r w:rsidRPr="006D1679">
              <w:rPr>
                <w:bCs/>
                <w:color w:val="000000"/>
                <w:szCs w:val="24"/>
              </w:rPr>
              <w:t>of eligible expenses</w:t>
            </w:r>
            <w:r w:rsidRPr="006D1679">
              <w:rPr>
                <w:bCs/>
                <w:color w:val="0000FF"/>
                <w:szCs w:val="24"/>
              </w:rPr>
              <w:t xml:space="preserve"> </w:t>
            </w:r>
            <w:r w:rsidRPr="006D1679">
              <w:rPr>
                <w:bCs/>
                <w:szCs w:val="24"/>
              </w:rPr>
              <w:t xml:space="preserve">after satisfying </w:t>
            </w:r>
            <w:r w:rsidRPr="006D1679">
              <w:rPr>
                <w:color w:val="000000"/>
                <w:szCs w:val="24"/>
              </w:rPr>
              <w:t xml:space="preserve">the </w:t>
            </w:r>
            <w:r w:rsidRPr="006D1679">
              <w:rPr>
                <w:szCs w:val="24"/>
              </w:rPr>
              <w:t>deductible</w:t>
            </w:r>
            <w:r w:rsidRPr="006D1679">
              <w:rPr>
                <w:bCs/>
                <w:color w:val="0000FF"/>
                <w:szCs w:val="24"/>
              </w:rPr>
              <w:t>.</w:t>
            </w:r>
          </w:p>
          <w:p w:rsidR="00986F77" w:rsidRPr="006D1679" w:rsidRDefault="00986F77" w:rsidP="00E1622F">
            <w:pPr>
              <w:pStyle w:val="TableText"/>
              <w:numPr>
                <w:ilvl w:val="12"/>
                <w:numId w:val="0"/>
              </w:numPr>
              <w:rPr>
                <w:szCs w:val="24"/>
              </w:rPr>
            </w:pPr>
          </w:p>
          <w:p w:rsidR="004573AB" w:rsidRPr="006D1679" w:rsidRDefault="004573AB" w:rsidP="004573AB">
            <w:pPr>
              <w:numPr>
                <w:ilvl w:val="12"/>
                <w:numId w:val="0"/>
              </w:numPr>
              <w:rPr>
                <w:b/>
                <w:sz w:val="24"/>
              </w:rPr>
            </w:pPr>
            <w:r w:rsidRPr="006D1679">
              <w:rPr>
                <w:b/>
                <w:sz w:val="24"/>
              </w:rPr>
              <w:t>Prior Authorization Required</w:t>
            </w:r>
          </w:p>
          <w:p w:rsidR="004573AB" w:rsidRPr="006D1679" w:rsidRDefault="004573AB" w:rsidP="004573AB">
            <w:pPr>
              <w:numPr>
                <w:ilvl w:val="12"/>
                <w:numId w:val="0"/>
              </w:numPr>
              <w:rPr>
                <w:sz w:val="24"/>
              </w:rPr>
            </w:pPr>
            <w:r w:rsidRPr="006D1679">
              <w:rPr>
                <w:sz w:val="24"/>
              </w:rPr>
              <w:t xml:space="preserve">Please remember that for Benefits you should </w:t>
            </w:r>
            <w:r w:rsidRPr="006D1679">
              <w:rPr>
                <w:bCs/>
                <w:color w:val="000000"/>
                <w:sz w:val="24"/>
              </w:rPr>
              <w:t>obtain prior authorization</w:t>
            </w:r>
            <w:r w:rsidRPr="006D1679">
              <w:rPr>
                <w:sz w:val="24"/>
              </w:rPr>
              <w:t xml:space="preserve"> </w:t>
            </w:r>
            <w:r w:rsidRPr="006D1679">
              <w:rPr>
                <w:b/>
                <w:bCs/>
                <w:color w:val="0000FF"/>
                <w:sz w:val="24"/>
              </w:rPr>
              <w:t>5</w:t>
            </w:r>
            <w:r w:rsidRPr="006D1679">
              <w:rPr>
                <w:b/>
                <w:bCs/>
                <w:sz w:val="24"/>
              </w:rPr>
              <w:t xml:space="preserve"> </w:t>
            </w:r>
            <w:r w:rsidRPr="006D1679">
              <w:rPr>
                <w:sz w:val="24"/>
              </w:rPr>
              <w:t>business days before receiving services.</w:t>
            </w:r>
          </w:p>
          <w:p w:rsidR="004573AB" w:rsidRPr="006D1679" w:rsidRDefault="004573AB" w:rsidP="004573AB">
            <w:pPr>
              <w:numPr>
                <w:ilvl w:val="12"/>
                <w:numId w:val="0"/>
              </w:numPr>
              <w:rPr>
                <w:b/>
                <w:color w:val="0000FF"/>
                <w:sz w:val="24"/>
              </w:rPr>
            </w:pPr>
          </w:p>
          <w:p w:rsidR="004573AB" w:rsidRPr="006D1679" w:rsidRDefault="004573AB" w:rsidP="004573AB">
            <w:pPr>
              <w:numPr>
                <w:ilvl w:val="12"/>
                <w:numId w:val="0"/>
              </w:numPr>
              <w:rPr>
                <w:sz w:val="24"/>
              </w:rPr>
            </w:pPr>
            <w:r w:rsidRPr="006D1679">
              <w:rPr>
                <w:sz w:val="24"/>
              </w:rPr>
              <w:t xml:space="preserve">If you don't </w:t>
            </w:r>
            <w:r w:rsidRPr="006D1679">
              <w:rPr>
                <w:bCs/>
                <w:color w:val="000000"/>
                <w:sz w:val="24"/>
              </w:rPr>
              <w:t>obtain prior authorization</w:t>
            </w:r>
            <w:r w:rsidRPr="006D1679">
              <w:rPr>
                <w:sz w:val="24"/>
              </w:rPr>
              <w:t>, Benefits will be</w:t>
            </w:r>
            <w:r w:rsidRPr="006D1679">
              <w:rPr>
                <w:b/>
                <w:sz w:val="24"/>
              </w:rPr>
              <w:t xml:space="preserve"> </w:t>
            </w:r>
            <w:r w:rsidRPr="006D1679">
              <w:rPr>
                <w:sz w:val="24"/>
              </w:rPr>
              <w:t>subject to a</w:t>
            </w:r>
            <w:r w:rsidRPr="006D1679">
              <w:rPr>
                <w:b/>
                <w:sz w:val="24"/>
              </w:rPr>
              <w:t xml:space="preserve"> </w:t>
            </w:r>
            <w:r w:rsidRPr="006D1679">
              <w:rPr>
                <w:b/>
                <w:color w:val="0000FF"/>
                <w:sz w:val="24"/>
              </w:rPr>
              <w:t xml:space="preserve">$150 </w:t>
            </w:r>
            <w:r w:rsidRPr="006D1679">
              <w:rPr>
                <w:sz w:val="24"/>
              </w:rPr>
              <w:t>penalty.</w:t>
            </w:r>
          </w:p>
          <w:p w:rsidR="00B5571C" w:rsidRPr="006D1679" w:rsidRDefault="00B5571C" w:rsidP="004573AB">
            <w:pPr>
              <w:numPr>
                <w:ilvl w:val="12"/>
                <w:numId w:val="0"/>
              </w:numPr>
              <w:rPr>
                <w:sz w:val="24"/>
              </w:rPr>
            </w:pPr>
          </w:p>
          <w:p w:rsidR="00B5571C" w:rsidRPr="006D1679" w:rsidRDefault="00B5571C" w:rsidP="00B5571C">
            <w:pPr>
              <w:rPr>
                <w:color w:val="000000"/>
                <w:sz w:val="24"/>
                <w:szCs w:val="24"/>
              </w:rPr>
            </w:pPr>
            <w:r w:rsidRPr="006D16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5571C" w:rsidRPr="006D1679" w:rsidRDefault="00B5571C" w:rsidP="004573AB">
            <w:pPr>
              <w:numPr>
                <w:ilvl w:val="12"/>
                <w:numId w:val="0"/>
              </w:numPr>
              <w:rPr>
                <w:b/>
                <w:sz w:val="24"/>
              </w:rPr>
            </w:pPr>
          </w:p>
          <w:p w:rsidR="00986F77" w:rsidRPr="006D1679" w:rsidRDefault="00986F77" w:rsidP="00E1622F">
            <w:pPr>
              <w:pStyle w:val="TableText"/>
              <w:numPr>
                <w:ilvl w:val="12"/>
                <w:numId w:val="0"/>
              </w:numPr>
              <w:rPr>
                <w:b/>
                <w:color w:val="0000FF"/>
                <w:szCs w:val="24"/>
              </w:rPr>
            </w:pPr>
          </w:p>
          <w:p w:rsidR="00986F77" w:rsidRPr="006D1679" w:rsidRDefault="00986F77" w:rsidP="00E1622F">
            <w:pPr>
              <w:pStyle w:val="TableText"/>
              <w:numPr>
                <w:ilvl w:val="12"/>
                <w:numId w:val="0"/>
              </w:numPr>
              <w:rPr>
                <w:b/>
                <w:szCs w:val="24"/>
              </w:rPr>
            </w:pPr>
            <w:r w:rsidRPr="006D1679">
              <w:rPr>
                <w:b/>
                <w:szCs w:val="24"/>
              </w:rPr>
              <w:t>The following services are not covered:</w:t>
            </w:r>
          </w:p>
          <w:p w:rsidR="00986F77" w:rsidRPr="006D1679" w:rsidRDefault="00986F77" w:rsidP="00E1622F">
            <w:pPr>
              <w:pStyle w:val="TableText"/>
              <w:rPr>
                <w:color w:val="000000"/>
                <w:szCs w:val="24"/>
              </w:rPr>
            </w:pPr>
            <w:r w:rsidRPr="006D1679">
              <w:rPr>
                <w:color w:val="000000"/>
                <w:szCs w:val="24"/>
              </w:rPr>
              <w:t>●  Custodial Care.</w:t>
            </w:r>
          </w:p>
          <w:p w:rsidR="00986F77" w:rsidRPr="006D1679" w:rsidRDefault="00986F77" w:rsidP="00E1622F">
            <w:pPr>
              <w:pStyle w:val="TableText"/>
              <w:rPr>
                <w:color w:val="000000"/>
                <w:szCs w:val="24"/>
              </w:rPr>
            </w:pPr>
            <w:r w:rsidRPr="006D1679">
              <w:rPr>
                <w:color w:val="000000"/>
                <w:szCs w:val="24"/>
              </w:rPr>
              <w:t>●  Domiciliary care.</w:t>
            </w:r>
          </w:p>
          <w:p w:rsidR="00986F77" w:rsidRPr="006D1679" w:rsidRDefault="00986F77" w:rsidP="00E1622F">
            <w:pPr>
              <w:pStyle w:val="TableText"/>
              <w:rPr>
                <w:color w:val="000000"/>
                <w:szCs w:val="24"/>
              </w:rPr>
            </w:pPr>
            <w:r w:rsidRPr="006D1679">
              <w:rPr>
                <w:color w:val="000000"/>
                <w:szCs w:val="24"/>
              </w:rPr>
              <w:t>●  Respite care.</w:t>
            </w:r>
          </w:p>
          <w:p w:rsidR="00986F77" w:rsidRPr="006D1679" w:rsidRDefault="00986F77" w:rsidP="00E1622F">
            <w:pPr>
              <w:pStyle w:val="TableText"/>
              <w:rPr>
                <w:szCs w:val="24"/>
              </w:rPr>
            </w:pPr>
            <w:r w:rsidRPr="006D1679">
              <w:rPr>
                <w:color w:val="000000"/>
                <w:szCs w:val="24"/>
              </w:rPr>
              <w:t>●  Rest cures.</w:t>
            </w:r>
          </w:p>
          <w:p w:rsidR="00986F77" w:rsidRPr="006D1679" w:rsidRDefault="00986F77" w:rsidP="00E1622F">
            <w:pPr>
              <w:pStyle w:val="TableText"/>
              <w:rPr>
                <w:color w:val="000000"/>
                <w:szCs w:val="24"/>
              </w:rPr>
            </w:pPr>
          </w:p>
          <w:p w:rsidR="00986F77" w:rsidRPr="006D1679" w:rsidRDefault="00986F77" w:rsidP="00E1622F">
            <w:pPr>
              <w:pStyle w:val="TableText"/>
              <w:rPr>
                <w:szCs w:val="24"/>
              </w:rPr>
            </w:pPr>
            <w:r w:rsidRPr="006D1679">
              <w:rPr>
                <w:color w:val="000000"/>
                <w:szCs w:val="24"/>
              </w:rPr>
              <w:t xml:space="preserve">Benefits are limited to </w:t>
            </w:r>
            <w:r w:rsidRPr="006D1679">
              <w:rPr>
                <w:b/>
                <w:color w:val="0000FF"/>
                <w:szCs w:val="24"/>
              </w:rPr>
              <w:t>120</w:t>
            </w:r>
            <w:r w:rsidRPr="006D1679">
              <w:rPr>
                <w:color w:val="FF00FF"/>
                <w:szCs w:val="24"/>
              </w:rPr>
              <w:t xml:space="preserve"> </w:t>
            </w:r>
            <w:r w:rsidRPr="006D1679">
              <w:rPr>
                <w:color w:val="000000"/>
                <w:szCs w:val="24"/>
              </w:rPr>
              <w:t>visits per calendar year. One visit equals four hours of skilled home health care services.</w:t>
            </w:r>
          </w:p>
          <w:p w:rsidR="00986F77" w:rsidRPr="006D1679" w:rsidRDefault="00986F77" w:rsidP="00E1622F">
            <w:pPr>
              <w:pStyle w:val="TableText"/>
              <w:rPr>
                <w:color w:val="000000"/>
                <w:szCs w:val="24"/>
              </w:rPr>
            </w:pPr>
          </w:p>
          <w:p w:rsidR="00986F77" w:rsidRPr="006D1679" w:rsidRDefault="00986F77" w:rsidP="00E1622F">
            <w:pPr>
              <w:pStyle w:val="TableText"/>
              <w:rPr>
                <w:szCs w:val="24"/>
              </w:rPr>
            </w:pPr>
          </w:p>
        </w:tc>
      </w:tr>
      <w:tr w:rsidR="00986F77"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E1622F">
            <w:pPr>
              <w:pStyle w:val="TableText"/>
              <w:numPr>
                <w:ilvl w:val="12"/>
                <w:numId w:val="0"/>
              </w:numPr>
              <w:rPr>
                <w:b/>
              </w:rPr>
            </w:pPr>
            <w:bookmarkStart w:id="130" w:name="Hospice_Care"/>
            <w:r w:rsidRPr="006D1679">
              <w:rPr>
                <w:b/>
              </w:rPr>
              <w:t>Hospice Care</w:t>
            </w:r>
            <w:bookmarkEnd w:id="130"/>
          </w:p>
          <w:p w:rsidR="00986F77" w:rsidRPr="006D1679" w:rsidRDefault="00986F77" w:rsidP="00E1622F">
            <w:pPr>
              <w:pStyle w:val="TableText"/>
              <w:numPr>
                <w:ilvl w:val="12"/>
                <w:numId w:val="0"/>
              </w:numPr>
              <w:rPr>
                <w:b/>
              </w:rPr>
            </w:pPr>
          </w:p>
          <w:p w:rsidR="00986F77" w:rsidRPr="006D1679" w:rsidRDefault="00986F77" w:rsidP="00E1622F">
            <w:pPr>
              <w:pStyle w:val="TableText"/>
              <w:numPr>
                <w:ilvl w:val="12"/>
                <w:numId w:val="0"/>
              </w:numPr>
              <w:rPr>
                <w:bCs/>
              </w:rPr>
            </w:pPr>
            <w:r w:rsidRPr="006D1679">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86F77" w:rsidRPr="006D1679" w:rsidRDefault="00986F77" w:rsidP="00E1622F">
            <w:pPr>
              <w:pStyle w:val="TableText"/>
              <w:numPr>
                <w:ilvl w:val="12"/>
                <w:numId w:val="0"/>
              </w:numPr>
              <w:rPr>
                <w:bCs/>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E1622F">
            <w:pPr>
              <w:pStyle w:val="TableText"/>
              <w:numPr>
                <w:ilvl w:val="12"/>
                <w:numId w:val="0"/>
              </w:numPr>
              <w:rPr>
                <w:bCs/>
              </w:rPr>
            </w:pPr>
            <w:r w:rsidRPr="006D1679">
              <w:rPr>
                <w:b/>
                <w:color w:val="0000FF"/>
              </w:rPr>
              <w:t xml:space="preserve">80% </w:t>
            </w:r>
            <w:r w:rsidRPr="006D1679">
              <w:rPr>
                <w:bCs/>
                <w:color w:val="000000"/>
              </w:rPr>
              <w:t>of eligible expenses</w:t>
            </w:r>
            <w:r w:rsidRPr="006D1679">
              <w:rPr>
                <w:bCs/>
                <w:color w:val="0000FF"/>
              </w:rPr>
              <w:t xml:space="preserve"> </w:t>
            </w:r>
            <w:r w:rsidRPr="006D1679">
              <w:rPr>
                <w:bCs/>
              </w:rPr>
              <w:t xml:space="preserve">after satisfying </w:t>
            </w:r>
            <w:r w:rsidRPr="006D1679">
              <w:rPr>
                <w:color w:val="000000"/>
              </w:rPr>
              <w:t xml:space="preserve">the </w:t>
            </w:r>
            <w:r w:rsidRPr="006D1679">
              <w:t>deductible</w:t>
            </w:r>
            <w:r w:rsidRPr="006D1679">
              <w:rPr>
                <w:bCs/>
                <w:color w:val="0000FF"/>
              </w:rPr>
              <w:t>.</w:t>
            </w:r>
          </w:p>
          <w:p w:rsidR="00986F77" w:rsidRPr="006D1679" w:rsidRDefault="00986F77" w:rsidP="00E1622F">
            <w:pPr>
              <w:pStyle w:val="TableText"/>
              <w:numPr>
                <w:ilvl w:val="12"/>
                <w:numId w:val="0"/>
              </w:numPr>
              <w:rPr>
                <w:color w:val="000000"/>
              </w:rPr>
            </w:pPr>
          </w:p>
          <w:p w:rsidR="00986F77" w:rsidRPr="006D1679" w:rsidRDefault="00986F77" w:rsidP="00E1622F">
            <w:pPr>
              <w:pStyle w:val="TableText"/>
              <w:numPr>
                <w:ilvl w:val="12"/>
                <w:numId w:val="0"/>
              </w:numPr>
            </w:pPr>
          </w:p>
          <w:p w:rsidR="004573AB" w:rsidRPr="006D1679" w:rsidRDefault="004573AB" w:rsidP="004573AB">
            <w:pPr>
              <w:pStyle w:val="TableTextCharCharChar1"/>
              <w:numPr>
                <w:ilvl w:val="12"/>
                <w:numId w:val="0"/>
              </w:numPr>
              <w:rPr>
                <w:b/>
              </w:rPr>
            </w:pPr>
            <w:r w:rsidRPr="006D1679">
              <w:rPr>
                <w:b/>
              </w:rPr>
              <w:t>Prior Authorization</w:t>
            </w:r>
            <w:r w:rsidRPr="006D1679">
              <w:rPr>
                <w:b/>
                <w:color w:val="FF00FF"/>
              </w:rPr>
              <w:t xml:space="preserve"> </w:t>
            </w:r>
            <w:r w:rsidRPr="006D1679">
              <w:rPr>
                <w:b/>
              </w:rPr>
              <w:t>Required</w:t>
            </w:r>
          </w:p>
          <w:p w:rsidR="004573AB" w:rsidRPr="006D1679" w:rsidRDefault="004573AB" w:rsidP="004573AB">
            <w:pPr>
              <w:pStyle w:val="TableTextCharCharChar1"/>
              <w:numPr>
                <w:ilvl w:val="12"/>
                <w:numId w:val="0"/>
              </w:numPr>
            </w:pPr>
            <w:r w:rsidRPr="006D1679">
              <w:t xml:space="preserve">Please remember that for Benefits you should </w:t>
            </w:r>
            <w:r w:rsidRPr="006D1679">
              <w:rPr>
                <w:bCs/>
                <w:color w:val="000000"/>
              </w:rPr>
              <w:t>obtain prior authorization</w:t>
            </w:r>
            <w:r w:rsidRPr="006D1679">
              <w:t xml:space="preserve"> </w:t>
            </w:r>
            <w:r w:rsidRPr="006D1679">
              <w:rPr>
                <w:b/>
                <w:bCs/>
                <w:color w:val="0000FF"/>
              </w:rPr>
              <w:t>5</w:t>
            </w:r>
            <w:r w:rsidRPr="006D1679">
              <w:t xml:space="preserve"> business days before receiving services.</w:t>
            </w:r>
          </w:p>
          <w:p w:rsidR="004573AB" w:rsidRPr="006D1679" w:rsidRDefault="004573AB" w:rsidP="004573AB">
            <w:pPr>
              <w:pStyle w:val="TableTextCharCharChar1"/>
              <w:numPr>
                <w:ilvl w:val="12"/>
                <w:numId w:val="0"/>
              </w:numPr>
              <w:rPr>
                <w:b/>
                <w:color w:val="0000FF"/>
              </w:rPr>
            </w:pPr>
          </w:p>
          <w:p w:rsidR="004573AB" w:rsidRPr="006D1679" w:rsidRDefault="004573AB" w:rsidP="004573AB">
            <w:pPr>
              <w:pStyle w:val="TableTextCharCharChar1"/>
              <w:numPr>
                <w:ilvl w:val="12"/>
                <w:numId w:val="0"/>
              </w:numPr>
            </w:pPr>
            <w:r w:rsidRPr="006D1679">
              <w:t xml:space="preserve">If you don't </w:t>
            </w:r>
            <w:r w:rsidRPr="006D1679">
              <w:rPr>
                <w:bCs/>
                <w:color w:val="000000"/>
              </w:rPr>
              <w:t>obtain prior authorization</w:t>
            </w:r>
            <w:r w:rsidRPr="006D1679">
              <w:t>, Benefits will be</w:t>
            </w:r>
            <w:r w:rsidRPr="006D1679">
              <w:rPr>
                <w:b/>
              </w:rPr>
              <w:t xml:space="preserve"> </w:t>
            </w:r>
            <w:r w:rsidRPr="006D1679">
              <w:t>subject to a</w:t>
            </w:r>
            <w:r w:rsidRPr="006D1679">
              <w:rPr>
                <w:b/>
              </w:rPr>
              <w:t xml:space="preserve"> </w:t>
            </w:r>
            <w:r w:rsidRPr="006D1679">
              <w:rPr>
                <w:b/>
                <w:color w:val="0000FF"/>
              </w:rPr>
              <w:t xml:space="preserve">$150 </w:t>
            </w:r>
            <w:r w:rsidRPr="006D1679">
              <w:t>penalty.</w:t>
            </w:r>
          </w:p>
          <w:p w:rsidR="0035214C" w:rsidRPr="006D1679" w:rsidRDefault="0035214C" w:rsidP="004573AB">
            <w:pPr>
              <w:pStyle w:val="TableTextCharCharChar1"/>
              <w:numPr>
                <w:ilvl w:val="12"/>
                <w:numId w:val="0"/>
              </w:numPr>
              <w:rPr>
                <w:b/>
                <w:color w:val="FF00FF"/>
              </w:rPr>
            </w:pPr>
          </w:p>
          <w:p w:rsidR="004573AB" w:rsidRPr="006D1679" w:rsidRDefault="004573AB" w:rsidP="004573AB">
            <w:pPr>
              <w:pStyle w:val="TableText"/>
              <w:numPr>
                <w:ilvl w:val="12"/>
                <w:numId w:val="0"/>
              </w:numPr>
            </w:pPr>
          </w:p>
          <w:p w:rsidR="0035214C" w:rsidRPr="006D1679" w:rsidRDefault="0035214C" w:rsidP="0035214C">
            <w:pPr>
              <w:rPr>
                <w:color w:val="000000"/>
                <w:sz w:val="24"/>
                <w:szCs w:val="24"/>
              </w:rPr>
            </w:pPr>
            <w:r w:rsidRPr="006D16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6F77" w:rsidRPr="006D1679" w:rsidRDefault="00986F77" w:rsidP="00E1622F">
            <w:pPr>
              <w:pStyle w:val="TableText"/>
              <w:numPr>
                <w:ilvl w:val="12"/>
                <w:numId w:val="0"/>
              </w:numPr>
              <w:rPr>
                <w:b/>
              </w:rPr>
            </w:pPr>
          </w:p>
        </w:tc>
      </w:tr>
      <w:tr w:rsidR="007355F9"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7355F9" w:rsidRPr="006D1679" w:rsidRDefault="007355F9" w:rsidP="00411C36">
            <w:pPr>
              <w:rPr>
                <w:b/>
                <w:bCs/>
                <w:sz w:val="24"/>
                <w:szCs w:val="24"/>
              </w:rPr>
            </w:pPr>
            <w:bookmarkStart w:id="131" w:name="Kidney_Disease_Programs"/>
            <w:r w:rsidRPr="006D1679">
              <w:rPr>
                <w:b/>
                <w:bCs/>
                <w:sz w:val="24"/>
                <w:szCs w:val="24"/>
              </w:rPr>
              <w:t>Kidney Disease Programs</w:t>
            </w:r>
          </w:p>
          <w:bookmarkEnd w:id="131"/>
          <w:p w:rsidR="007355F9" w:rsidRPr="006D1679" w:rsidRDefault="007355F9" w:rsidP="00411C36">
            <w:pPr>
              <w:rPr>
                <w:b/>
                <w:bCs/>
                <w:sz w:val="24"/>
                <w:szCs w:val="24"/>
              </w:rPr>
            </w:pPr>
          </w:p>
          <w:p w:rsidR="007355F9" w:rsidRPr="006D1679" w:rsidRDefault="007355F9" w:rsidP="00411C36">
            <w:pPr>
              <w:pStyle w:val="TableText"/>
              <w:numPr>
                <w:ilvl w:val="12"/>
                <w:numId w:val="0"/>
              </w:numPr>
              <w:rPr>
                <w:b/>
              </w:rPr>
            </w:pPr>
          </w:p>
          <w:p w:rsidR="007355F9" w:rsidRPr="006D1679" w:rsidRDefault="007355F9" w:rsidP="008015F7">
            <w:pPr>
              <w:pStyle w:val="TableText"/>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7355F9" w:rsidRPr="006D1679" w:rsidRDefault="00EB0807" w:rsidP="00411C36">
            <w:pPr>
              <w:rPr>
                <w:color w:val="000000"/>
                <w:sz w:val="24"/>
                <w:szCs w:val="24"/>
              </w:rPr>
            </w:pPr>
            <w:r w:rsidRPr="006D1679">
              <w:rPr>
                <w:sz w:val="24"/>
                <w:szCs w:val="24"/>
              </w:rPr>
              <w:t>Not Applicable</w:t>
            </w:r>
          </w:p>
        </w:tc>
      </w:tr>
      <w:tr w:rsidR="00D218EB"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D218EB" w:rsidRPr="006D1679" w:rsidRDefault="00D218EB" w:rsidP="003366D0">
            <w:pPr>
              <w:pStyle w:val="TableText"/>
              <w:numPr>
                <w:ilvl w:val="12"/>
                <w:numId w:val="0"/>
              </w:numPr>
              <w:rPr>
                <w:b/>
              </w:rPr>
            </w:pPr>
            <w:bookmarkStart w:id="132" w:name="Lenses_Post_Cataract_Surgery"/>
            <w:r w:rsidRPr="006D1679">
              <w:rPr>
                <w:b/>
              </w:rPr>
              <w:t>Lenses Post Cataract Surgery</w:t>
            </w:r>
          </w:p>
          <w:bookmarkEnd w:id="132"/>
          <w:p w:rsidR="00D218EB" w:rsidRPr="006D1679" w:rsidRDefault="00D218EB" w:rsidP="003366D0">
            <w:pPr>
              <w:pStyle w:val="TableText"/>
              <w:numPr>
                <w:ilvl w:val="12"/>
                <w:numId w:val="0"/>
              </w:numPr>
              <w:rPr>
                <w:b/>
              </w:rPr>
            </w:pPr>
          </w:p>
          <w:p w:rsidR="00D218EB" w:rsidRPr="006D1679" w:rsidRDefault="00D218EB" w:rsidP="003366D0">
            <w:pPr>
              <w:pStyle w:val="TableText"/>
              <w:numPr>
                <w:ilvl w:val="12"/>
                <w:numId w:val="0"/>
              </w:numPr>
              <w:rPr>
                <w:b/>
              </w:rPr>
            </w:pPr>
          </w:p>
          <w:p w:rsidR="00D218EB" w:rsidRPr="006D1679" w:rsidRDefault="00D218EB" w:rsidP="003366D0">
            <w:pPr>
              <w:pStyle w:val="TableText"/>
              <w:rPr>
                <w:b/>
                <w:color w:val="FF00FF"/>
              </w:rPr>
            </w:pPr>
            <w:r w:rsidRPr="006D1679">
              <w:t>Initial pair of eyeglasses or contact lenses following a medically necessary cataract surgical procedure.</w:t>
            </w:r>
          </w:p>
          <w:p w:rsidR="00D218EB" w:rsidRPr="006D1679" w:rsidRDefault="00D218EB" w:rsidP="00E1622F">
            <w:pPr>
              <w:pStyle w:val="TableText"/>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218EB" w:rsidRPr="006D1679" w:rsidRDefault="00D218EB" w:rsidP="003366D0">
            <w:pPr>
              <w:pStyle w:val="TableText"/>
              <w:numPr>
                <w:ilvl w:val="12"/>
                <w:numId w:val="0"/>
              </w:numPr>
              <w:rPr>
                <w:bCs/>
              </w:rPr>
            </w:pPr>
            <w:r w:rsidRPr="006D1679">
              <w:rPr>
                <w:b/>
                <w:color w:val="0000FF"/>
              </w:rPr>
              <w:t xml:space="preserve">80% </w:t>
            </w:r>
            <w:r w:rsidRPr="006D1679">
              <w:rPr>
                <w:bCs/>
                <w:color w:val="000000"/>
              </w:rPr>
              <w:t>of eligible expenses</w:t>
            </w:r>
            <w:r w:rsidRPr="006D1679">
              <w:rPr>
                <w:bCs/>
                <w:color w:val="0000FF"/>
              </w:rPr>
              <w:t xml:space="preserve"> </w:t>
            </w:r>
            <w:r w:rsidRPr="006D1679">
              <w:rPr>
                <w:bCs/>
              </w:rPr>
              <w:t xml:space="preserve">after satisfying </w:t>
            </w:r>
            <w:r w:rsidRPr="006D1679">
              <w:rPr>
                <w:color w:val="000000"/>
              </w:rPr>
              <w:t xml:space="preserve">the </w:t>
            </w:r>
            <w:r w:rsidRPr="006D1679">
              <w:t>deductible</w:t>
            </w:r>
            <w:r w:rsidRPr="006D1679">
              <w:rPr>
                <w:bCs/>
                <w:color w:val="0000FF"/>
              </w:rPr>
              <w:t>.</w:t>
            </w:r>
          </w:p>
          <w:p w:rsidR="00D218EB" w:rsidRPr="006D1679" w:rsidRDefault="00D218EB" w:rsidP="00E1622F">
            <w:pPr>
              <w:pStyle w:val="TableText"/>
              <w:numPr>
                <w:ilvl w:val="12"/>
                <w:numId w:val="0"/>
              </w:numPr>
              <w:rPr>
                <w:b/>
                <w:color w:val="0000FF"/>
              </w:rPr>
            </w:pPr>
          </w:p>
        </w:tc>
      </w:tr>
      <w:tr w:rsidR="00986F77"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E1622F">
            <w:pPr>
              <w:pStyle w:val="TableText"/>
              <w:numPr>
                <w:ilvl w:val="12"/>
                <w:numId w:val="0"/>
              </w:numPr>
              <w:rPr>
                <w:b/>
              </w:rPr>
            </w:pPr>
            <w:bookmarkStart w:id="133" w:name="Private_Duty_Nursing_Outpatient"/>
            <w:r w:rsidRPr="006D1679">
              <w:rPr>
                <w:b/>
              </w:rPr>
              <w:t>Private Duty Nursing – Outpatient</w:t>
            </w:r>
            <w:bookmarkEnd w:id="133"/>
          </w:p>
          <w:p w:rsidR="00986F77" w:rsidRPr="006D1679" w:rsidRDefault="00986F77" w:rsidP="00E1622F">
            <w:pPr>
              <w:pStyle w:val="TableText"/>
              <w:rPr>
                <w:color w:val="000000"/>
              </w:rPr>
            </w:pPr>
          </w:p>
          <w:p w:rsidR="00986F77" w:rsidRPr="006D1679" w:rsidRDefault="00986F77" w:rsidP="00E1622F">
            <w:pPr>
              <w:pStyle w:val="TableText"/>
              <w:rPr>
                <w:color w:val="000000"/>
              </w:rPr>
            </w:pPr>
            <w:r w:rsidRPr="006D1679">
              <w:rPr>
                <w:color w:val="000000"/>
              </w:rPr>
              <w:t>The Plan covers private duty nursing care given on an outpatient basis by a licensed nurse such as a Registered Nurse (R.N.), Licensed Practical Nurse (L.P.N.), or Licensed Vocational Nurse (L.V.N.).</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E1622F">
            <w:pPr>
              <w:pStyle w:val="TableText"/>
              <w:numPr>
                <w:ilvl w:val="12"/>
                <w:numId w:val="0"/>
              </w:numPr>
              <w:rPr>
                <w:bCs/>
              </w:rPr>
            </w:pPr>
            <w:r w:rsidRPr="006D1679">
              <w:rPr>
                <w:b/>
                <w:color w:val="0000FF"/>
              </w:rPr>
              <w:t xml:space="preserve">80% </w:t>
            </w:r>
            <w:r w:rsidRPr="006D1679">
              <w:rPr>
                <w:bCs/>
                <w:color w:val="000000"/>
              </w:rPr>
              <w:t>of eligible expenses</w:t>
            </w:r>
            <w:r w:rsidRPr="006D1679">
              <w:rPr>
                <w:bCs/>
                <w:color w:val="0000FF"/>
              </w:rPr>
              <w:t xml:space="preserve"> </w:t>
            </w:r>
            <w:r w:rsidRPr="006D1679">
              <w:rPr>
                <w:bCs/>
              </w:rPr>
              <w:t xml:space="preserve">after satisfying </w:t>
            </w:r>
            <w:r w:rsidRPr="006D1679">
              <w:rPr>
                <w:color w:val="000000"/>
              </w:rPr>
              <w:t xml:space="preserve">the </w:t>
            </w:r>
            <w:r w:rsidRPr="006D1679">
              <w:t>deductible</w:t>
            </w:r>
            <w:r w:rsidRPr="006D1679">
              <w:rPr>
                <w:bCs/>
                <w:color w:val="0000FF"/>
              </w:rPr>
              <w:t>.</w:t>
            </w:r>
          </w:p>
          <w:p w:rsidR="00986F77" w:rsidRPr="006D1679" w:rsidRDefault="00986F77" w:rsidP="00E1622F">
            <w:pPr>
              <w:pStyle w:val="TableText"/>
              <w:ind w:left="288"/>
              <w:rPr>
                <w:color w:val="000000"/>
              </w:rPr>
            </w:pPr>
          </w:p>
        </w:tc>
      </w:tr>
      <w:tr w:rsidR="00986F77"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E1622F">
            <w:pPr>
              <w:pStyle w:val="TableTextChar1"/>
              <w:numPr>
                <w:ilvl w:val="12"/>
                <w:numId w:val="0"/>
              </w:numPr>
              <w:rPr>
                <w:b/>
                <w:szCs w:val="24"/>
              </w:rPr>
            </w:pPr>
            <w:bookmarkStart w:id="134" w:name="Prosthetic_Devices"/>
            <w:r w:rsidRPr="006D1679">
              <w:rPr>
                <w:b/>
                <w:szCs w:val="24"/>
              </w:rPr>
              <w:t>Prosthetic Devices</w:t>
            </w:r>
            <w:bookmarkEnd w:id="134"/>
          </w:p>
          <w:p w:rsidR="00986F77" w:rsidRPr="006D1679" w:rsidRDefault="00986F77" w:rsidP="00E1622F">
            <w:pPr>
              <w:pStyle w:val="TableTextChar1"/>
              <w:numPr>
                <w:ilvl w:val="12"/>
                <w:numId w:val="0"/>
              </w:numPr>
              <w:rPr>
                <w:b/>
                <w:szCs w:val="24"/>
              </w:rPr>
            </w:pPr>
          </w:p>
          <w:p w:rsidR="00986F77" w:rsidRPr="006D1679" w:rsidRDefault="00986F77" w:rsidP="00E1622F">
            <w:pPr>
              <w:pStyle w:val="TableTextChar1"/>
              <w:numPr>
                <w:ilvl w:val="12"/>
                <w:numId w:val="0"/>
              </w:numPr>
              <w:rPr>
                <w:bCs/>
                <w:szCs w:val="24"/>
              </w:rPr>
            </w:pPr>
            <w:r w:rsidRPr="006D1679">
              <w:rPr>
                <w:bCs/>
                <w:szCs w:val="24"/>
              </w:rPr>
              <w:t>Benefits are paid by the Plan for prosthetic devices and appliances that replace a limb or body part, or help an impaired limb or body part work.  Examples include, but are not limited to:</w:t>
            </w:r>
          </w:p>
          <w:p w:rsidR="00986F77" w:rsidRPr="006D1679" w:rsidRDefault="00986F77" w:rsidP="00CC3BFD">
            <w:pPr>
              <w:pStyle w:val="TableTextCharChar"/>
              <w:ind w:left="342" w:hanging="342"/>
              <w:rPr>
                <w:bCs/>
              </w:rPr>
            </w:pPr>
            <w:r w:rsidRPr="006D1679">
              <w:t xml:space="preserve">●   </w:t>
            </w:r>
            <w:r w:rsidRPr="006D1679">
              <w:rPr>
                <w:bCs/>
              </w:rPr>
              <w:t>Artificial arms, legs, feet and hands;</w:t>
            </w:r>
          </w:p>
          <w:p w:rsidR="00986F77" w:rsidRPr="006D1679" w:rsidRDefault="00986F77" w:rsidP="00CC3BFD">
            <w:pPr>
              <w:pStyle w:val="TableTextCharChar"/>
            </w:pPr>
            <w:r w:rsidRPr="006D1679">
              <w:t xml:space="preserve">●   Artificial face, eyes, ears </w:t>
            </w:r>
          </w:p>
          <w:p w:rsidR="00986F77" w:rsidRPr="006D1679" w:rsidRDefault="00986F77" w:rsidP="00CC3BFD">
            <w:pPr>
              <w:pStyle w:val="TableTextCharChar"/>
              <w:ind w:left="288"/>
              <w:rPr>
                <w:szCs w:val="24"/>
              </w:rPr>
            </w:pPr>
            <w:r w:rsidRPr="006D1679">
              <w:t>and nose; and</w:t>
            </w:r>
            <w:r w:rsidRPr="006D1679">
              <w:rPr>
                <w:szCs w:val="24"/>
              </w:rPr>
              <w:t xml:space="preserve"> </w:t>
            </w:r>
          </w:p>
          <w:p w:rsidR="00986F77" w:rsidRPr="006D1679" w:rsidRDefault="00986F77" w:rsidP="00CC3BFD">
            <w:pPr>
              <w:pStyle w:val="TableTextChar1"/>
              <w:ind w:left="288" w:hanging="288"/>
              <w:rPr>
                <w:bCs/>
                <w:szCs w:val="24"/>
              </w:rPr>
            </w:pPr>
            <w:r w:rsidRPr="006D1679">
              <w:rPr>
                <w:szCs w:val="24"/>
              </w:rPr>
              <w:t xml:space="preserve">●  </w:t>
            </w:r>
            <w:r w:rsidRPr="006D1679">
              <w:rPr>
                <w:bCs/>
                <w:szCs w:val="24"/>
              </w:rPr>
              <w:t>Breast prosthesis following mastectomy as required by the Women’s Health and Cancer Rights Act of 1998 including mastectomy bras and lymphedema stockings for the arm.</w:t>
            </w:r>
          </w:p>
          <w:p w:rsidR="00986F77" w:rsidRPr="006D1679" w:rsidRDefault="00986F77" w:rsidP="00E1622F">
            <w:pPr>
              <w:pStyle w:val="TableTextChar1"/>
              <w:rPr>
                <w:bCs/>
                <w:szCs w:val="24"/>
              </w:rPr>
            </w:pPr>
          </w:p>
          <w:p w:rsidR="00986F77" w:rsidRPr="006D1679" w:rsidRDefault="00986F77" w:rsidP="00E1622F">
            <w:pPr>
              <w:pStyle w:val="TableTextChar1"/>
              <w:rPr>
                <w:bCs/>
                <w:szCs w:val="24"/>
              </w:rPr>
            </w:pPr>
            <w:r w:rsidRPr="006D1679">
              <w:rPr>
                <w:bCs/>
                <w:szCs w:val="24"/>
              </w:rPr>
              <w:t>If more than one prosthetic device can meet your functional needs, benefits are available only for the most cost-effective prosthetic device.  The device must be ordered or provided either by a Physician, or under a Physician’s direction.</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E1622F">
            <w:pPr>
              <w:pStyle w:val="TableTextChar1"/>
              <w:numPr>
                <w:ilvl w:val="12"/>
                <w:numId w:val="0"/>
              </w:numPr>
              <w:rPr>
                <w:bCs/>
                <w:szCs w:val="24"/>
              </w:rPr>
            </w:pPr>
            <w:r w:rsidRPr="006D1679">
              <w:rPr>
                <w:b/>
                <w:color w:val="0000FF"/>
                <w:szCs w:val="24"/>
              </w:rPr>
              <w:t xml:space="preserve">80% </w:t>
            </w:r>
            <w:r w:rsidRPr="006D1679">
              <w:rPr>
                <w:bCs/>
                <w:szCs w:val="24"/>
              </w:rPr>
              <w:t xml:space="preserve">of eligible expenses after satisfying the </w:t>
            </w:r>
            <w:r w:rsidRPr="006D1679">
              <w:rPr>
                <w:szCs w:val="24"/>
              </w:rPr>
              <w:t>deductible</w:t>
            </w:r>
            <w:r w:rsidRPr="006D1679">
              <w:rPr>
                <w:bCs/>
                <w:color w:val="0000FF"/>
                <w:szCs w:val="24"/>
              </w:rPr>
              <w:t>.</w:t>
            </w:r>
          </w:p>
          <w:p w:rsidR="00986F77" w:rsidRPr="006D1679" w:rsidRDefault="00986F77" w:rsidP="00E1622F">
            <w:pPr>
              <w:pStyle w:val="TableTextChar1"/>
              <w:numPr>
                <w:ilvl w:val="12"/>
                <w:numId w:val="0"/>
              </w:numPr>
              <w:rPr>
                <w:bCs/>
                <w:szCs w:val="24"/>
              </w:rPr>
            </w:pPr>
          </w:p>
          <w:p w:rsidR="006A3CCC" w:rsidRPr="006D1679" w:rsidRDefault="006A3CCC" w:rsidP="006A3CCC">
            <w:pPr>
              <w:pStyle w:val="TableTextChar1"/>
              <w:rPr>
                <w:bCs/>
                <w:szCs w:val="24"/>
              </w:rPr>
            </w:pPr>
            <w:r w:rsidRPr="006D1679">
              <w:rPr>
                <w:color w:val="000000"/>
                <w:szCs w:val="24"/>
              </w:rPr>
              <w:t xml:space="preserve">Benefits are provided for the purchase of </w:t>
            </w:r>
            <w:r w:rsidRPr="006D1679">
              <w:rPr>
                <w:b/>
                <w:color w:val="0000FF"/>
                <w:szCs w:val="24"/>
              </w:rPr>
              <w:t>1</w:t>
            </w:r>
            <w:r w:rsidRPr="006D1679">
              <w:rPr>
                <w:bCs/>
                <w:szCs w:val="24"/>
              </w:rPr>
              <w:t xml:space="preserve"> replacement of a type of prosthetic device once every </w:t>
            </w:r>
            <w:r w:rsidRPr="006D1679">
              <w:rPr>
                <w:b/>
                <w:color w:val="0000FF"/>
                <w:szCs w:val="24"/>
              </w:rPr>
              <w:t>3</w:t>
            </w:r>
            <w:r w:rsidRPr="006D1679">
              <w:rPr>
                <w:bCs/>
                <w:color w:val="0000FF"/>
                <w:szCs w:val="24"/>
              </w:rPr>
              <w:t xml:space="preserve"> </w:t>
            </w:r>
            <w:r w:rsidRPr="006D1679">
              <w:rPr>
                <w:bCs/>
                <w:szCs w:val="24"/>
              </w:rPr>
              <w:t xml:space="preserve">calendar years. </w:t>
            </w:r>
          </w:p>
          <w:p w:rsidR="00986F77" w:rsidRPr="006D1679" w:rsidRDefault="00986F77" w:rsidP="00E1622F">
            <w:pPr>
              <w:pStyle w:val="TableTextChar1"/>
              <w:rPr>
                <w:bCs/>
                <w:szCs w:val="24"/>
              </w:rPr>
            </w:pPr>
          </w:p>
          <w:p w:rsidR="00986F77" w:rsidRPr="006D1679" w:rsidRDefault="00986F77" w:rsidP="00CC3BFD">
            <w:pPr>
              <w:rPr>
                <w:sz w:val="24"/>
                <w:szCs w:val="24"/>
              </w:rPr>
            </w:pPr>
            <w:r w:rsidRPr="006D1679">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691E37" w:rsidRPr="006D1679">
              <w:rPr>
                <w:b/>
                <w:color w:val="0000FF"/>
                <w:sz w:val="24"/>
                <w:szCs w:val="24"/>
              </w:rPr>
              <w:t>3</w:t>
            </w:r>
            <w:r w:rsidRPr="006D1679">
              <w:rPr>
                <w:b/>
                <w:sz w:val="24"/>
                <w:szCs w:val="24"/>
              </w:rPr>
              <w:t xml:space="preserve"> </w:t>
            </w:r>
            <w:r w:rsidRPr="006D1679">
              <w:rPr>
                <w:sz w:val="24"/>
                <w:szCs w:val="24"/>
              </w:rPr>
              <w:t>year timeframe. Replacement of artificial limbs or any part of such devices may be covered when the condition of the device or part requires repairs that cost more than the cost of a replacement device or part.</w:t>
            </w:r>
          </w:p>
          <w:p w:rsidR="00986F77" w:rsidRPr="006D1679" w:rsidRDefault="00986F77" w:rsidP="00E1622F">
            <w:pPr>
              <w:pStyle w:val="TableTextChar1"/>
              <w:rPr>
                <w:bCs/>
                <w:szCs w:val="24"/>
              </w:rPr>
            </w:pPr>
          </w:p>
          <w:p w:rsidR="004573AB" w:rsidRPr="006D1679" w:rsidRDefault="004573AB" w:rsidP="004573AB">
            <w:pPr>
              <w:pStyle w:val="TableTextCharCharChar1"/>
              <w:numPr>
                <w:ilvl w:val="12"/>
                <w:numId w:val="0"/>
              </w:numPr>
              <w:rPr>
                <w:b/>
              </w:rPr>
            </w:pPr>
            <w:r w:rsidRPr="006D1679">
              <w:rPr>
                <w:b/>
              </w:rPr>
              <w:t>Prior Authorization</w:t>
            </w:r>
            <w:r w:rsidRPr="006D1679">
              <w:rPr>
                <w:b/>
                <w:color w:val="FF00FF"/>
              </w:rPr>
              <w:t xml:space="preserve"> </w:t>
            </w:r>
            <w:r w:rsidRPr="006D1679">
              <w:rPr>
                <w:b/>
              </w:rPr>
              <w:t>Required</w:t>
            </w:r>
          </w:p>
          <w:p w:rsidR="004573AB" w:rsidRPr="006D1679" w:rsidRDefault="004573AB" w:rsidP="004573AB">
            <w:pPr>
              <w:pStyle w:val="TableTextChar"/>
              <w:numPr>
                <w:ilvl w:val="12"/>
                <w:numId w:val="0"/>
              </w:numPr>
              <w:rPr>
                <w:b/>
                <w:color w:val="000000"/>
              </w:rPr>
            </w:pPr>
            <w:r w:rsidRPr="006D1679">
              <w:rPr>
                <w:color w:val="000000"/>
              </w:rPr>
              <w:t>Please remember that for Benefits you must obtain prior authorization</w:t>
            </w:r>
            <w:r w:rsidRPr="006D1679">
              <w:rPr>
                <w:b/>
                <w:bCs/>
                <w:color w:val="FF00FF"/>
              </w:rPr>
              <w:t xml:space="preserve"> </w:t>
            </w:r>
            <w:r w:rsidRPr="006D1679">
              <w:rPr>
                <w:color w:val="000000"/>
              </w:rPr>
              <w:t xml:space="preserve">before obtaining prosthetic devices that exceed </w:t>
            </w:r>
            <w:r w:rsidRPr="006D1679">
              <w:rPr>
                <w:b/>
                <w:bCs/>
                <w:color w:val="0000FF"/>
              </w:rPr>
              <w:t>$1,000</w:t>
            </w:r>
            <w:r w:rsidRPr="006D1679">
              <w:rPr>
                <w:color w:val="000000"/>
              </w:rPr>
              <w:t xml:space="preserve"> in cost per device.</w:t>
            </w:r>
            <w:r w:rsidRPr="006D1679">
              <w:rPr>
                <w:b/>
                <w:color w:val="FF00FF"/>
              </w:rPr>
              <w:t xml:space="preserve"> </w:t>
            </w:r>
            <w:r w:rsidRPr="006D1679">
              <w:rPr>
                <w:b/>
                <w:color w:val="000000"/>
              </w:rPr>
              <w:t xml:space="preserve"> </w:t>
            </w:r>
          </w:p>
          <w:p w:rsidR="004573AB" w:rsidRPr="006D1679" w:rsidRDefault="004573AB" w:rsidP="004573AB">
            <w:pPr>
              <w:pStyle w:val="TableTextChar"/>
              <w:numPr>
                <w:ilvl w:val="12"/>
                <w:numId w:val="0"/>
              </w:numPr>
              <w:rPr>
                <w:b/>
                <w:color w:val="000000"/>
              </w:rPr>
            </w:pPr>
          </w:p>
          <w:p w:rsidR="004573AB" w:rsidRPr="006D1679" w:rsidRDefault="004573AB" w:rsidP="004573AB">
            <w:pPr>
              <w:pStyle w:val="TableTextChar"/>
              <w:numPr>
                <w:ilvl w:val="12"/>
                <w:numId w:val="0"/>
              </w:numPr>
            </w:pPr>
            <w:r w:rsidRPr="006D1679">
              <w:t xml:space="preserve">If you don't </w:t>
            </w:r>
            <w:r w:rsidRPr="006D1679">
              <w:rPr>
                <w:bCs/>
                <w:color w:val="000000"/>
              </w:rPr>
              <w:t>obtain prior authorization</w:t>
            </w:r>
            <w:r w:rsidRPr="006D1679">
              <w:t>, Benefits will be</w:t>
            </w:r>
            <w:r w:rsidRPr="006D1679">
              <w:rPr>
                <w:b/>
              </w:rPr>
              <w:t xml:space="preserve"> </w:t>
            </w:r>
            <w:r w:rsidRPr="006D1679">
              <w:t>subject to a</w:t>
            </w:r>
            <w:r w:rsidRPr="006D1679">
              <w:rPr>
                <w:b/>
              </w:rPr>
              <w:t xml:space="preserve"> </w:t>
            </w:r>
            <w:r w:rsidRPr="006D1679">
              <w:rPr>
                <w:b/>
                <w:color w:val="0000FF"/>
              </w:rPr>
              <w:t xml:space="preserve">$150 </w:t>
            </w:r>
            <w:r w:rsidRPr="006D1679">
              <w:t>penalty.</w:t>
            </w:r>
          </w:p>
          <w:p w:rsidR="0035214C" w:rsidRPr="006D1679" w:rsidRDefault="0035214C" w:rsidP="004573AB">
            <w:pPr>
              <w:pStyle w:val="TableTextChar"/>
              <w:numPr>
                <w:ilvl w:val="12"/>
                <w:numId w:val="0"/>
              </w:numPr>
            </w:pPr>
          </w:p>
          <w:p w:rsidR="0035214C" w:rsidRPr="006D1679" w:rsidRDefault="0035214C" w:rsidP="004573AB">
            <w:pPr>
              <w:pStyle w:val="TableTextChar"/>
              <w:numPr>
                <w:ilvl w:val="12"/>
                <w:numId w:val="0"/>
              </w:numPr>
              <w:rPr>
                <w:b/>
                <w:color w:val="0000FF"/>
              </w:rPr>
            </w:pPr>
          </w:p>
          <w:p w:rsidR="0035214C" w:rsidRPr="006D1679" w:rsidRDefault="0035214C" w:rsidP="0035214C">
            <w:pPr>
              <w:rPr>
                <w:color w:val="000000"/>
                <w:sz w:val="24"/>
                <w:szCs w:val="24"/>
              </w:rPr>
            </w:pPr>
            <w:r w:rsidRPr="006D16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573AB" w:rsidRPr="006D1679" w:rsidRDefault="004573AB" w:rsidP="004573AB">
            <w:pPr>
              <w:rPr>
                <w:b/>
                <w:bCs/>
                <w:color w:val="FF00FF"/>
                <w:sz w:val="24"/>
              </w:rPr>
            </w:pPr>
          </w:p>
          <w:p w:rsidR="00986F77" w:rsidRPr="006D1679" w:rsidRDefault="00986F77" w:rsidP="00E1622F">
            <w:pPr>
              <w:pStyle w:val="TableTextChar1"/>
              <w:numPr>
                <w:ilvl w:val="12"/>
                <w:numId w:val="0"/>
              </w:numPr>
              <w:rPr>
                <w:color w:val="FF0000"/>
                <w:szCs w:val="24"/>
              </w:rPr>
            </w:pPr>
          </w:p>
        </w:tc>
      </w:tr>
      <w:tr w:rsidR="00986F77"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E1622F">
            <w:pPr>
              <w:numPr>
                <w:ilvl w:val="12"/>
                <w:numId w:val="0"/>
              </w:numPr>
              <w:rPr>
                <w:b/>
                <w:sz w:val="24"/>
                <w:szCs w:val="24"/>
              </w:rPr>
            </w:pPr>
            <w:r w:rsidRPr="006D1679">
              <w:rPr>
                <w:b/>
                <w:sz w:val="24"/>
                <w:szCs w:val="24"/>
              </w:rPr>
              <w:t>Reconstructive Procedures</w:t>
            </w:r>
          </w:p>
          <w:p w:rsidR="00986F77" w:rsidRPr="006D1679" w:rsidRDefault="00986F77" w:rsidP="00E1622F">
            <w:pPr>
              <w:numPr>
                <w:ilvl w:val="12"/>
                <w:numId w:val="0"/>
              </w:numPr>
              <w:rPr>
                <w:b/>
                <w:sz w:val="24"/>
                <w:szCs w:val="24"/>
              </w:rPr>
            </w:pPr>
          </w:p>
          <w:p w:rsidR="00986F77" w:rsidRPr="006D1679" w:rsidRDefault="00986F77" w:rsidP="00E1622F">
            <w:pPr>
              <w:tabs>
                <w:tab w:val="left" w:pos="360"/>
              </w:tabs>
              <w:rPr>
                <w:bCs/>
                <w:sz w:val="24"/>
                <w:szCs w:val="24"/>
              </w:rPr>
            </w:pPr>
            <w:r w:rsidRPr="006D1679">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86F77" w:rsidRPr="006D1679" w:rsidRDefault="00986F77" w:rsidP="00E1622F">
            <w:pPr>
              <w:tabs>
                <w:tab w:val="left" w:pos="360"/>
              </w:tabs>
              <w:rPr>
                <w:bCs/>
                <w:sz w:val="24"/>
                <w:szCs w:val="24"/>
              </w:rPr>
            </w:pPr>
          </w:p>
          <w:p w:rsidR="00986F77" w:rsidRPr="006D1679" w:rsidRDefault="00986F77" w:rsidP="00E1622F">
            <w:pPr>
              <w:tabs>
                <w:tab w:val="left" w:pos="360"/>
              </w:tabs>
              <w:rPr>
                <w:bCs/>
                <w:sz w:val="24"/>
                <w:szCs w:val="24"/>
              </w:rPr>
            </w:pPr>
            <w:r w:rsidRPr="006D1679">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86F77" w:rsidRPr="006D1679" w:rsidRDefault="00986F77" w:rsidP="00E1622F">
            <w:pPr>
              <w:tabs>
                <w:tab w:val="left" w:pos="360"/>
              </w:tabs>
              <w:rPr>
                <w:bCs/>
                <w:sz w:val="24"/>
                <w:szCs w:val="24"/>
              </w:rPr>
            </w:pPr>
          </w:p>
          <w:p w:rsidR="00986F77" w:rsidRPr="006D1679" w:rsidRDefault="00986F77" w:rsidP="00E1622F">
            <w:pPr>
              <w:tabs>
                <w:tab w:val="left" w:pos="360"/>
              </w:tabs>
              <w:rPr>
                <w:bCs/>
                <w:sz w:val="24"/>
                <w:szCs w:val="24"/>
              </w:rPr>
            </w:pPr>
            <w:r w:rsidRPr="006D1679">
              <w:rPr>
                <w:bCs/>
                <w:sz w:val="24"/>
                <w:szCs w:val="24"/>
              </w:rPr>
              <w:t>Cosmetic procedures are excluded from coverage. Procedures that correct an anatomical Congenital Anomaly without improving or restoring physiologic function are considered Cosmetic Procedures</w:t>
            </w:r>
          </w:p>
          <w:p w:rsidR="00986F77" w:rsidRPr="006D1679" w:rsidRDefault="00986F77" w:rsidP="00E1622F">
            <w:pPr>
              <w:tabs>
                <w:tab w:val="left" w:pos="360"/>
              </w:tabs>
              <w:rPr>
                <w:bCs/>
                <w:sz w:val="24"/>
                <w:szCs w:val="24"/>
              </w:rPr>
            </w:pPr>
          </w:p>
          <w:p w:rsidR="00986F77" w:rsidRPr="006D1679" w:rsidRDefault="00986F77" w:rsidP="00E1622F">
            <w:pPr>
              <w:tabs>
                <w:tab w:val="left" w:pos="360"/>
              </w:tabs>
              <w:rPr>
                <w:bCs/>
                <w:sz w:val="24"/>
                <w:szCs w:val="24"/>
              </w:rPr>
            </w:pPr>
            <w:r w:rsidRPr="006D1679">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86F77" w:rsidRPr="006D1679" w:rsidRDefault="00986F77" w:rsidP="00E1622F">
            <w:pPr>
              <w:tabs>
                <w:tab w:val="left" w:pos="360"/>
              </w:tabs>
              <w:rPr>
                <w:bCs/>
                <w:sz w:val="24"/>
                <w:szCs w:val="24"/>
              </w:rPr>
            </w:pPr>
          </w:p>
          <w:p w:rsidR="00EF6B87" w:rsidRPr="006D1679" w:rsidRDefault="00EF6B87" w:rsidP="00EF6B87">
            <w:pPr>
              <w:tabs>
                <w:tab w:val="left" w:pos="360"/>
              </w:tabs>
              <w:rPr>
                <w:bCs/>
                <w:sz w:val="24"/>
                <w:szCs w:val="24"/>
              </w:rPr>
            </w:pPr>
            <w:r w:rsidRPr="006D1679">
              <w:rPr>
                <w:bCs/>
                <w:sz w:val="24"/>
                <w:szCs w:val="24"/>
              </w:rPr>
              <w:t>Excessive Skin Removal aka Panniculectomy is covered under the medical plan,  when there is a medical need and it will result in able to live a functional living (Reconstructive)</w:t>
            </w:r>
          </w:p>
          <w:p w:rsidR="00EF6B87" w:rsidRPr="006D1679" w:rsidRDefault="00EF6B87" w:rsidP="00E1622F">
            <w:pPr>
              <w:tabs>
                <w:tab w:val="left" w:pos="360"/>
              </w:tabs>
              <w:rPr>
                <w:bCs/>
                <w:sz w:val="24"/>
                <w:szCs w:val="24"/>
              </w:rPr>
            </w:pPr>
          </w:p>
          <w:p w:rsidR="00EF6B87" w:rsidRPr="006D1679" w:rsidRDefault="00EF6B87" w:rsidP="00E1622F">
            <w:pPr>
              <w:tabs>
                <w:tab w:val="left" w:pos="360"/>
              </w:tabs>
              <w:rPr>
                <w:bCs/>
                <w:sz w:val="24"/>
                <w:szCs w:val="24"/>
              </w:rPr>
            </w:pPr>
          </w:p>
          <w:p w:rsidR="002756E1" w:rsidRPr="006D1679" w:rsidRDefault="00986F77" w:rsidP="00E1622F">
            <w:pPr>
              <w:tabs>
                <w:tab w:val="left" w:pos="360"/>
              </w:tabs>
              <w:rPr>
                <w:bCs/>
                <w:sz w:val="24"/>
                <w:szCs w:val="24"/>
              </w:rPr>
            </w:pPr>
            <w:r w:rsidRPr="006D1679">
              <w:rPr>
                <w:b/>
                <w:sz w:val="24"/>
                <w:szCs w:val="24"/>
              </w:rPr>
              <w:t>Note:</w:t>
            </w:r>
            <w:r w:rsidRPr="006D1679">
              <w:rPr>
                <w:bCs/>
                <w:sz w:val="24"/>
                <w:szCs w:val="24"/>
              </w:rPr>
              <w:t xml:space="preserve"> See exclusions described under </w:t>
            </w:r>
            <w:r w:rsidRPr="006D1679">
              <w:rPr>
                <w:b/>
                <w:iCs/>
                <w:sz w:val="24"/>
                <w:szCs w:val="24"/>
              </w:rPr>
              <w:t>Physical Appearance</w:t>
            </w:r>
            <w:r w:rsidRPr="006D1679">
              <w:rPr>
                <w:bCs/>
                <w:sz w:val="24"/>
                <w:szCs w:val="24"/>
              </w:rPr>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E1622F">
            <w:pPr>
              <w:pStyle w:val="TableTextChar1"/>
              <w:numPr>
                <w:ilvl w:val="12"/>
                <w:numId w:val="0"/>
              </w:numPr>
              <w:rPr>
                <w:b/>
                <w:color w:val="000000"/>
                <w:szCs w:val="24"/>
              </w:rPr>
            </w:pPr>
            <w:r w:rsidRPr="006D1679">
              <w:rPr>
                <w:b/>
                <w:color w:val="000000"/>
                <w:szCs w:val="24"/>
              </w:rPr>
              <w:t xml:space="preserve">Same as </w:t>
            </w:r>
          </w:p>
          <w:p w:rsidR="00986F77" w:rsidRPr="006D1679" w:rsidRDefault="00986F77" w:rsidP="00E1622F">
            <w:pPr>
              <w:pStyle w:val="TableTextChar1"/>
              <w:rPr>
                <w:b/>
                <w:i/>
                <w:iCs/>
                <w:color w:val="000000"/>
                <w:szCs w:val="24"/>
              </w:rPr>
            </w:pPr>
            <w:r w:rsidRPr="006D1679">
              <w:rPr>
                <w:b/>
                <w:color w:val="000000"/>
                <w:szCs w:val="24"/>
              </w:rPr>
              <w:t xml:space="preserve">●  </w:t>
            </w:r>
            <w:r w:rsidRPr="006D1679">
              <w:rPr>
                <w:b/>
                <w:i/>
                <w:iCs/>
                <w:color w:val="000000"/>
                <w:szCs w:val="24"/>
              </w:rPr>
              <w:t>Physician's Office Services</w:t>
            </w:r>
          </w:p>
          <w:p w:rsidR="00986F77" w:rsidRPr="006D1679" w:rsidRDefault="00986F77" w:rsidP="00E1622F">
            <w:pPr>
              <w:pStyle w:val="TableTextChar1"/>
              <w:rPr>
                <w:b/>
                <w:i/>
                <w:iCs/>
                <w:color w:val="000000"/>
                <w:szCs w:val="24"/>
              </w:rPr>
            </w:pPr>
            <w:r w:rsidRPr="006D1679">
              <w:rPr>
                <w:b/>
                <w:iCs/>
                <w:color w:val="000000"/>
                <w:szCs w:val="24"/>
              </w:rPr>
              <w:t xml:space="preserve">●  </w:t>
            </w:r>
            <w:r w:rsidRPr="006D1679">
              <w:rPr>
                <w:b/>
                <w:i/>
                <w:iCs/>
                <w:color w:val="000000"/>
                <w:szCs w:val="24"/>
              </w:rPr>
              <w:t>Professional Fees</w:t>
            </w:r>
          </w:p>
          <w:p w:rsidR="00986F77" w:rsidRPr="006D1679" w:rsidRDefault="00986F77" w:rsidP="00E1622F">
            <w:pPr>
              <w:pStyle w:val="TableTextChar1"/>
              <w:rPr>
                <w:b/>
                <w:i/>
                <w:iCs/>
                <w:color w:val="000000"/>
                <w:szCs w:val="24"/>
              </w:rPr>
            </w:pPr>
            <w:r w:rsidRPr="006D1679">
              <w:rPr>
                <w:b/>
                <w:iCs/>
                <w:color w:val="000000"/>
                <w:szCs w:val="24"/>
              </w:rPr>
              <w:t xml:space="preserve">●  </w:t>
            </w:r>
            <w:r w:rsidRPr="006D1679">
              <w:rPr>
                <w:b/>
                <w:i/>
                <w:iCs/>
                <w:color w:val="000000"/>
                <w:szCs w:val="24"/>
              </w:rPr>
              <w:t>Hospital-Inpatient Stay</w:t>
            </w:r>
          </w:p>
          <w:p w:rsidR="00986F77" w:rsidRPr="006D1679" w:rsidRDefault="00986F77" w:rsidP="00E1622F">
            <w:pPr>
              <w:pStyle w:val="TableTextChar1"/>
              <w:numPr>
                <w:ilvl w:val="12"/>
                <w:numId w:val="0"/>
              </w:numPr>
              <w:ind w:left="288" w:hanging="288"/>
              <w:rPr>
                <w:b/>
                <w:i/>
                <w:color w:val="000000"/>
                <w:szCs w:val="24"/>
              </w:rPr>
            </w:pPr>
            <w:r w:rsidRPr="006D1679">
              <w:rPr>
                <w:b/>
                <w:iCs/>
                <w:color w:val="000000"/>
                <w:szCs w:val="24"/>
              </w:rPr>
              <w:t xml:space="preserve">●  </w:t>
            </w:r>
            <w:r w:rsidRPr="006D1679">
              <w:rPr>
                <w:b/>
                <w:i/>
                <w:color w:val="000000"/>
                <w:szCs w:val="24"/>
              </w:rPr>
              <w:t>Lab, X-Ray and Diagnostic - Outpatient</w:t>
            </w:r>
          </w:p>
          <w:p w:rsidR="00986F77" w:rsidRPr="006D1679" w:rsidRDefault="00986F77" w:rsidP="00E1622F">
            <w:pPr>
              <w:pStyle w:val="TableTextChar1"/>
              <w:numPr>
                <w:ilvl w:val="12"/>
                <w:numId w:val="0"/>
              </w:numPr>
              <w:rPr>
                <w:szCs w:val="24"/>
              </w:rPr>
            </w:pPr>
          </w:p>
          <w:p w:rsidR="00986F77" w:rsidRPr="006D1679" w:rsidRDefault="00986F77" w:rsidP="00E1622F">
            <w:pPr>
              <w:pStyle w:val="TableTextChar1"/>
              <w:numPr>
                <w:ilvl w:val="12"/>
                <w:numId w:val="0"/>
              </w:numPr>
              <w:rPr>
                <w:szCs w:val="24"/>
              </w:rPr>
            </w:pPr>
            <w:r w:rsidRPr="006D1679">
              <w:rPr>
                <w:szCs w:val="24"/>
              </w:rPr>
              <w:t>You can contact us at the telephone number on your ID card for more information about Benefits for mastectomy related services.</w:t>
            </w:r>
          </w:p>
          <w:p w:rsidR="00986F77" w:rsidRPr="006D1679" w:rsidRDefault="00986F77" w:rsidP="00E1622F">
            <w:pPr>
              <w:pStyle w:val="TableTextChar1"/>
              <w:numPr>
                <w:ilvl w:val="12"/>
                <w:numId w:val="0"/>
              </w:numPr>
              <w:rPr>
                <w:szCs w:val="24"/>
              </w:rPr>
            </w:pPr>
          </w:p>
          <w:p w:rsidR="004573AB" w:rsidRPr="006D1679" w:rsidRDefault="004573AB" w:rsidP="004573AB">
            <w:pPr>
              <w:pStyle w:val="TableTextCharCharChar1"/>
              <w:numPr>
                <w:ilvl w:val="12"/>
                <w:numId w:val="0"/>
              </w:numPr>
              <w:rPr>
                <w:b/>
              </w:rPr>
            </w:pPr>
            <w:r w:rsidRPr="006D1679">
              <w:rPr>
                <w:b/>
              </w:rPr>
              <w:t>Prior Authorization</w:t>
            </w:r>
            <w:r w:rsidRPr="006D1679">
              <w:rPr>
                <w:b/>
                <w:color w:val="FF00FF"/>
              </w:rPr>
              <w:t xml:space="preserve"> </w:t>
            </w:r>
            <w:r w:rsidRPr="006D1679">
              <w:rPr>
                <w:b/>
              </w:rPr>
              <w:t>Required</w:t>
            </w:r>
          </w:p>
          <w:p w:rsidR="004573AB" w:rsidRPr="006D1679" w:rsidRDefault="004573AB" w:rsidP="004573AB">
            <w:pPr>
              <w:rPr>
                <w:b/>
                <w:color w:val="FF00FF"/>
                <w:sz w:val="24"/>
                <w:szCs w:val="16"/>
              </w:rPr>
            </w:pPr>
            <w:r w:rsidRPr="006D1679">
              <w:rPr>
                <w:bCs/>
                <w:color w:val="000000"/>
                <w:sz w:val="24"/>
              </w:rPr>
              <w:t xml:space="preserve">For Benefits you must obtain prior authorization </w:t>
            </w:r>
            <w:r w:rsidRPr="006D1679">
              <w:rPr>
                <w:b/>
                <w:bCs/>
                <w:color w:val="0000FF"/>
                <w:sz w:val="24"/>
              </w:rPr>
              <w:t>5</w:t>
            </w:r>
            <w:r w:rsidRPr="006D1679">
              <w:rPr>
                <w:bCs/>
                <w:color w:val="000000"/>
                <w:sz w:val="24"/>
              </w:rPr>
              <w:t xml:space="preserve"> business days before a scheduled reconstructive procedure is performed. When you </w:t>
            </w:r>
            <w:r w:rsidRPr="006D1679">
              <w:rPr>
                <w:sz w:val="24"/>
                <w:szCs w:val="16"/>
              </w:rPr>
              <w:t>obtain prior authorization</w:t>
            </w:r>
            <w:r w:rsidRPr="006D1679">
              <w:rPr>
                <w:bCs/>
                <w:color w:val="000000"/>
                <w:sz w:val="24"/>
              </w:rPr>
              <w:t>, we can determine whether the service is considered reconstructive or cosmetic. Cosmetic procedures are always excluded from coverage.</w:t>
            </w:r>
            <w:r w:rsidRPr="006D1679">
              <w:rPr>
                <w:b/>
                <w:color w:val="FF00FF"/>
                <w:sz w:val="24"/>
                <w:szCs w:val="16"/>
              </w:rPr>
              <w:t xml:space="preserve"> </w:t>
            </w:r>
          </w:p>
          <w:p w:rsidR="004573AB" w:rsidRPr="006D1679" w:rsidRDefault="004573AB" w:rsidP="004573AB">
            <w:pPr>
              <w:tabs>
                <w:tab w:val="left" w:pos="360"/>
              </w:tabs>
              <w:rPr>
                <w:bCs/>
                <w:sz w:val="24"/>
              </w:rPr>
            </w:pPr>
          </w:p>
          <w:p w:rsidR="004573AB" w:rsidRPr="006D1679" w:rsidRDefault="004573AB" w:rsidP="004573AB">
            <w:pPr>
              <w:tabs>
                <w:tab w:val="left" w:pos="360"/>
              </w:tabs>
              <w:rPr>
                <w:sz w:val="24"/>
              </w:rPr>
            </w:pPr>
            <w:r w:rsidRPr="006D1679">
              <w:rPr>
                <w:sz w:val="24"/>
              </w:rPr>
              <w:t xml:space="preserve">If you don't </w:t>
            </w:r>
            <w:r w:rsidRPr="006D1679">
              <w:rPr>
                <w:sz w:val="24"/>
                <w:szCs w:val="16"/>
              </w:rPr>
              <w:t>obtain prior authorization</w:t>
            </w:r>
            <w:r w:rsidRPr="006D1679">
              <w:rPr>
                <w:sz w:val="24"/>
              </w:rPr>
              <w:t>, Benefits will be</w:t>
            </w:r>
            <w:r w:rsidRPr="006D1679">
              <w:rPr>
                <w:b/>
                <w:sz w:val="24"/>
              </w:rPr>
              <w:t xml:space="preserve"> </w:t>
            </w:r>
            <w:r w:rsidRPr="006D1679">
              <w:rPr>
                <w:sz w:val="24"/>
              </w:rPr>
              <w:t>subject to a</w:t>
            </w:r>
            <w:r w:rsidRPr="006D1679">
              <w:rPr>
                <w:b/>
                <w:sz w:val="24"/>
              </w:rPr>
              <w:t xml:space="preserve"> </w:t>
            </w:r>
            <w:r w:rsidRPr="006D1679">
              <w:rPr>
                <w:b/>
                <w:color w:val="0000FF"/>
                <w:sz w:val="24"/>
              </w:rPr>
              <w:t xml:space="preserve">$150 </w:t>
            </w:r>
            <w:r w:rsidRPr="006D1679">
              <w:rPr>
                <w:sz w:val="24"/>
              </w:rPr>
              <w:t>penalty.</w:t>
            </w:r>
          </w:p>
          <w:p w:rsidR="0035214C" w:rsidRPr="006D1679" w:rsidRDefault="0035214C" w:rsidP="004573AB">
            <w:pPr>
              <w:tabs>
                <w:tab w:val="left" w:pos="360"/>
              </w:tabs>
              <w:rPr>
                <w:sz w:val="24"/>
              </w:rPr>
            </w:pPr>
          </w:p>
          <w:p w:rsidR="0035214C" w:rsidRPr="006D1679" w:rsidRDefault="0035214C" w:rsidP="0035214C">
            <w:pPr>
              <w:rPr>
                <w:color w:val="000000"/>
                <w:sz w:val="24"/>
                <w:szCs w:val="24"/>
              </w:rPr>
            </w:pPr>
            <w:r w:rsidRPr="006D16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6D1679" w:rsidRDefault="0035214C" w:rsidP="004573AB">
            <w:pPr>
              <w:tabs>
                <w:tab w:val="left" w:pos="360"/>
              </w:tabs>
              <w:rPr>
                <w:b/>
                <w:color w:val="FF00FF"/>
                <w:sz w:val="24"/>
              </w:rPr>
            </w:pPr>
          </w:p>
          <w:p w:rsidR="002756E1" w:rsidRPr="006D1679" w:rsidRDefault="002756E1" w:rsidP="002756E1">
            <w:pPr>
              <w:pStyle w:val="TableTextChar1"/>
              <w:numPr>
                <w:ilvl w:val="12"/>
                <w:numId w:val="0"/>
              </w:numPr>
              <w:rPr>
                <w:szCs w:val="24"/>
              </w:rPr>
            </w:pPr>
          </w:p>
          <w:p w:rsidR="00986F77" w:rsidRPr="006D1679" w:rsidRDefault="00986F77" w:rsidP="00D7210C">
            <w:pPr>
              <w:tabs>
                <w:tab w:val="left" w:pos="1860"/>
              </w:tabs>
            </w:pPr>
          </w:p>
        </w:tc>
      </w:tr>
      <w:tr w:rsidR="00986F77"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AC0934">
            <w:pPr>
              <w:numPr>
                <w:ilvl w:val="12"/>
                <w:numId w:val="0"/>
              </w:numPr>
              <w:rPr>
                <w:b/>
                <w:sz w:val="24"/>
                <w:szCs w:val="24"/>
              </w:rPr>
            </w:pPr>
            <w:bookmarkStart w:id="135" w:name="Rehabilitation_Services_Outpatient_Thera"/>
            <w:r w:rsidRPr="006D1679">
              <w:rPr>
                <w:b/>
                <w:sz w:val="24"/>
                <w:szCs w:val="24"/>
              </w:rPr>
              <w:t xml:space="preserve">Rehabilitation </w:t>
            </w:r>
            <w:r w:rsidR="00B45EFD" w:rsidRPr="006D1679">
              <w:rPr>
                <w:b/>
                <w:sz w:val="24"/>
                <w:szCs w:val="24"/>
              </w:rPr>
              <w:t xml:space="preserve">and Habilitative </w:t>
            </w:r>
            <w:r w:rsidRPr="006D1679">
              <w:rPr>
                <w:b/>
                <w:sz w:val="24"/>
                <w:szCs w:val="24"/>
              </w:rPr>
              <w:t>Services Outpatient Therapy</w:t>
            </w:r>
            <w:bookmarkEnd w:id="135"/>
          </w:p>
          <w:p w:rsidR="00986F77" w:rsidRPr="006D1679" w:rsidRDefault="00986F77" w:rsidP="00AC0934">
            <w:pPr>
              <w:numPr>
                <w:ilvl w:val="12"/>
                <w:numId w:val="0"/>
              </w:numPr>
              <w:rPr>
                <w:b/>
                <w:sz w:val="24"/>
                <w:szCs w:val="24"/>
              </w:rPr>
            </w:pPr>
          </w:p>
          <w:p w:rsidR="00986F77" w:rsidRPr="006D1679" w:rsidRDefault="00986F77" w:rsidP="00AC0934">
            <w:pPr>
              <w:rPr>
                <w:sz w:val="24"/>
                <w:szCs w:val="24"/>
              </w:rPr>
            </w:pPr>
            <w:r w:rsidRPr="006D1679">
              <w:rPr>
                <w:sz w:val="24"/>
                <w:szCs w:val="24"/>
              </w:rPr>
              <w:t>Short</w:t>
            </w:r>
            <w:r w:rsidRPr="006D1679">
              <w:rPr>
                <w:sz w:val="24"/>
                <w:szCs w:val="24"/>
              </w:rPr>
              <w:noBreakHyphen/>
              <w:t xml:space="preserve">term outpatient rehabilitation services for: </w:t>
            </w:r>
          </w:p>
          <w:p w:rsidR="00986F77" w:rsidRPr="006D1679" w:rsidRDefault="00986F77" w:rsidP="00A90CBB">
            <w:pPr>
              <w:pStyle w:val="ListParagraph"/>
              <w:numPr>
                <w:ilvl w:val="0"/>
                <w:numId w:val="38"/>
              </w:numPr>
              <w:ind w:left="252" w:hanging="252"/>
            </w:pPr>
            <w:r w:rsidRPr="006D1679">
              <w:t>Physical therapy;</w:t>
            </w:r>
          </w:p>
          <w:p w:rsidR="00986F77" w:rsidRPr="006D1679" w:rsidRDefault="00986F77" w:rsidP="00A90CBB">
            <w:pPr>
              <w:pStyle w:val="ListParagraph"/>
              <w:numPr>
                <w:ilvl w:val="0"/>
                <w:numId w:val="38"/>
              </w:numPr>
              <w:ind w:left="252" w:hanging="252"/>
            </w:pPr>
            <w:r w:rsidRPr="006D1679">
              <w:t>Occupational therapy;</w:t>
            </w:r>
          </w:p>
          <w:p w:rsidR="00986F77" w:rsidRPr="006D1679" w:rsidRDefault="00986F77" w:rsidP="00A90CBB">
            <w:pPr>
              <w:pStyle w:val="ListParagraph"/>
              <w:numPr>
                <w:ilvl w:val="0"/>
                <w:numId w:val="38"/>
              </w:numPr>
              <w:ind w:left="252" w:hanging="252"/>
            </w:pPr>
            <w:r w:rsidRPr="006D1679">
              <w:t>Speech therapy;</w:t>
            </w:r>
          </w:p>
          <w:p w:rsidR="00986F77" w:rsidRPr="006D1679" w:rsidRDefault="00986F77" w:rsidP="00A90CBB">
            <w:pPr>
              <w:pStyle w:val="TableTextCharChar"/>
              <w:numPr>
                <w:ilvl w:val="0"/>
                <w:numId w:val="38"/>
              </w:numPr>
              <w:ind w:left="252" w:hanging="252"/>
              <w:rPr>
                <w:szCs w:val="24"/>
              </w:rPr>
            </w:pPr>
            <w:r w:rsidRPr="006D1679">
              <w:rPr>
                <w:color w:val="000000"/>
                <w:szCs w:val="24"/>
              </w:rPr>
              <w:t>P</w:t>
            </w:r>
            <w:r w:rsidRPr="006D1679">
              <w:rPr>
                <w:szCs w:val="24"/>
              </w:rPr>
              <w:t>ost-cochlear implant aural therapy;</w:t>
            </w:r>
          </w:p>
          <w:p w:rsidR="00986F77" w:rsidRPr="006D1679" w:rsidRDefault="00986F77" w:rsidP="00A90CBB">
            <w:pPr>
              <w:pStyle w:val="ListParagraph"/>
              <w:numPr>
                <w:ilvl w:val="0"/>
                <w:numId w:val="38"/>
              </w:numPr>
              <w:ind w:left="252" w:hanging="252"/>
            </w:pPr>
            <w:r w:rsidRPr="006D1679">
              <w:t>Pulmonary rehabilitation therapy; and</w:t>
            </w:r>
          </w:p>
          <w:p w:rsidR="00986F77" w:rsidRPr="006D1679" w:rsidRDefault="00986F77" w:rsidP="00A90CBB">
            <w:pPr>
              <w:pStyle w:val="ListParagraph"/>
              <w:numPr>
                <w:ilvl w:val="0"/>
                <w:numId w:val="38"/>
              </w:numPr>
              <w:ind w:left="252" w:hanging="252"/>
            </w:pPr>
            <w:r w:rsidRPr="006D1679">
              <w:t>Cardiac rehabilitation therapy.</w:t>
            </w:r>
          </w:p>
          <w:p w:rsidR="00986F77" w:rsidRPr="006D1679" w:rsidRDefault="00986F77" w:rsidP="00AC0934">
            <w:pPr>
              <w:rPr>
                <w:sz w:val="24"/>
                <w:szCs w:val="24"/>
              </w:rPr>
            </w:pPr>
          </w:p>
          <w:p w:rsidR="00986F77" w:rsidRPr="006D1679" w:rsidRDefault="00986F77" w:rsidP="00AC0934">
            <w:pPr>
              <w:rPr>
                <w:sz w:val="24"/>
                <w:szCs w:val="24"/>
              </w:rPr>
            </w:pPr>
            <w:r w:rsidRPr="006D1679">
              <w:rPr>
                <w:sz w:val="24"/>
                <w:szCs w:val="24"/>
              </w:rPr>
              <w:t xml:space="preserve">For all rehabilitation services, a licensed therapy provider, under the direction of a Physician, must perform the services. </w:t>
            </w:r>
          </w:p>
          <w:p w:rsidR="00986F77" w:rsidRPr="006D1679" w:rsidRDefault="00986F77" w:rsidP="00AC0934">
            <w:pPr>
              <w:rPr>
                <w:sz w:val="24"/>
                <w:szCs w:val="24"/>
              </w:rPr>
            </w:pPr>
          </w:p>
          <w:p w:rsidR="000101D8" w:rsidRPr="006D1679" w:rsidRDefault="00986F77" w:rsidP="00AC0934">
            <w:pPr>
              <w:rPr>
                <w:sz w:val="24"/>
                <w:szCs w:val="24"/>
              </w:rPr>
            </w:pPr>
            <w:r w:rsidRPr="006D1679">
              <w:rPr>
                <w:sz w:val="24"/>
                <w:szCs w:val="24"/>
              </w:rPr>
              <w:t>Please note that we will pay Benefits for speech therapy only when the speech impediment or speech dysfunction results from Injury, Sickness, stroke, cancer, Autism Spectrum Disorders or a Congenital Anomaly</w:t>
            </w:r>
            <w:r w:rsidR="000101D8" w:rsidRPr="006D1679">
              <w:rPr>
                <w:sz w:val="24"/>
                <w:szCs w:val="24"/>
              </w:rPr>
              <w:t>.</w:t>
            </w:r>
            <w:r w:rsidR="000101D8" w:rsidRPr="006D1679" w:rsidDel="000101D8">
              <w:rPr>
                <w:sz w:val="24"/>
                <w:szCs w:val="24"/>
              </w:rPr>
              <w:t xml:space="preserve"> </w:t>
            </w:r>
          </w:p>
          <w:p w:rsidR="00986F77" w:rsidRPr="006D1679" w:rsidRDefault="00986F77" w:rsidP="00AC0934">
            <w:pPr>
              <w:rPr>
                <w:sz w:val="24"/>
                <w:szCs w:val="24"/>
              </w:rPr>
            </w:pPr>
          </w:p>
          <w:p w:rsidR="00986F77" w:rsidRPr="006D1679" w:rsidRDefault="00986F77" w:rsidP="00AC0934">
            <w:pPr>
              <w:rPr>
                <w:b/>
                <w:color w:val="000000"/>
                <w:sz w:val="24"/>
                <w:szCs w:val="24"/>
              </w:rPr>
            </w:pPr>
            <w:r w:rsidRPr="006D1679">
              <w:rPr>
                <w:sz w:val="24"/>
                <w:szCs w:val="24"/>
              </w:rPr>
              <w:t>Benefits can be denied or shortened for Covered Persons who are not progressing in goal-directed rehabilitation services or if rehabilitation goals have previously been met.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3B21D5">
            <w:pPr>
              <w:pStyle w:val="TableTextCharChar"/>
              <w:numPr>
                <w:ilvl w:val="12"/>
                <w:numId w:val="0"/>
              </w:numPr>
              <w:rPr>
                <w:b/>
                <w:bCs/>
                <w:szCs w:val="24"/>
              </w:rPr>
            </w:pPr>
            <w:r w:rsidRPr="006D1679">
              <w:rPr>
                <w:b/>
                <w:color w:val="0000FF"/>
                <w:szCs w:val="24"/>
              </w:rPr>
              <w:t xml:space="preserve">80% </w:t>
            </w:r>
            <w:r w:rsidRPr="006D1679">
              <w:rPr>
                <w:bCs/>
                <w:color w:val="000000"/>
                <w:szCs w:val="24"/>
              </w:rPr>
              <w:t>of eligible expenses</w:t>
            </w:r>
            <w:r w:rsidRPr="006D1679">
              <w:rPr>
                <w:bCs/>
                <w:color w:val="0000FF"/>
                <w:szCs w:val="24"/>
              </w:rPr>
              <w:t xml:space="preserve"> </w:t>
            </w:r>
            <w:r w:rsidRPr="006D1679">
              <w:rPr>
                <w:bCs/>
                <w:szCs w:val="24"/>
              </w:rPr>
              <w:t xml:space="preserve">after satisfying the </w:t>
            </w:r>
            <w:r w:rsidRPr="006D1679">
              <w:rPr>
                <w:szCs w:val="24"/>
              </w:rPr>
              <w:t>deductible</w:t>
            </w:r>
            <w:r w:rsidRPr="006D1679">
              <w:rPr>
                <w:bCs/>
                <w:color w:val="0000FF"/>
                <w:szCs w:val="24"/>
              </w:rPr>
              <w:t>.</w:t>
            </w:r>
            <w:r w:rsidRPr="006D1679">
              <w:rPr>
                <w:b/>
                <w:bCs/>
                <w:szCs w:val="24"/>
              </w:rPr>
              <w:t xml:space="preserve"> </w:t>
            </w:r>
          </w:p>
          <w:p w:rsidR="00986F77" w:rsidRPr="006D1679" w:rsidRDefault="00986F77" w:rsidP="003B21D5">
            <w:pPr>
              <w:pStyle w:val="TableTextCharChar"/>
              <w:numPr>
                <w:ilvl w:val="12"/>
                <w:numId w:val="0"/>
              </w:numPr>
              <w:rPr>
                <w:b/>
                <w:i/>
                <w:szCs w:val="24"/>
                <w:u w:val="single"/>
              </w:rPr>
            </w:pPr>
          </w:p>
          <w:p w:rsidR="00986F77" w:rsidRPr="006D1679" w:rsidRDefault="00986F77" w:rsidP="003B21D5">
            <w:pPr>
              <w:overflowPunct/>
              <w:textAlignment w:val="auto"/>
              <w:rPr>
                <w:rFonts w:cs="Arial"/>
                <w:b/>
                <w:sz w:val="24"/>
                <w:szCs w:val="24"/>
              </w:rPr>
            </w:pPr>
            <w:r w:rsidRPr="006D1679">
              <w:rPr>
                <w:rFonts w:cs="Arial"/>
                <w:b/>
                <w:sz w:val="24"/>
                <w:szCs w:val="24"/>
              </w:rPr>
              <w:t>Services for Autism Spectrum Disorders are covered.</w:t>
            </w:r>
          </w:p>
          <w:p w:rsidR="00986F77" w:rsidRPr="006D1679" w:rsidRDefault="00986F77" w:rsidP="003B21D5">
            <w:pPr>
              <w:overflowPunct/>
              <w:textAlignment w:val="auto"/>
              <w:rPr>
                <w:rFonts w:cs="Arial"/>
                <w:b/>
                <w:sz w:val="24"/>
                <w:szCs w:val="24"/>
              </w:rPr>
            </w:pPr>
          </w:p>
          <w:p w:rsidR="00986F77" w:rsidRPr="006D1679" w:rsidRDefault="00986F77" w:rsidP="00E1622F">
            <w:pPr>
              <w:pStyle w:val="TableTextCharChar"/>
              <w:numPr>
                <w:ilvl w:val="12"/>
                <w:numId w:val="0"/>
              </w:numPr>
              <w:rPr>
                <w:b/>
                <w:color w:val="000000"/>
                <w:szCs w:val="24"/>
              </w:rPr>
            </w:pPr>
            <w:r w:rsidRPr="006D1679">
              <w:rPr>
                <w:b/>
                <w:color w:val="000000"/>
                <w:szCs w:val="24"/>
              </w:rPr>
              <w:t>Member MUST continue to show improvement for Physical, Occupational, Speech and Post-Cochlear Implant Aural Therapies.</w:t>
            </w:r>
          </w:p>
          <w:p w:rsidR="000B7799" w:rsidRPr="006D1679" w:rsidRDefault="000B7799" w:rsidP="00E1622F">
            <w:pPr>
              <w:pStyle w:val="TableTextCharChar"/>
              <w:numPr>
                <w:ilvl w:val="12"/>
                <w:numId w:val="0"/>
              </w:numPr>
              <w:rPr>
                <w:color w:val="000000"/>
                <w:szCs w:val="24"/>
              </w:rPr>
            </w:pPr>
            <w:r w:rsidRPr="006D1679">
              <w:rPr>
                <w:color w:val="000000"/>
              </w:rPr>
              <w:t xml:space="preserve">MSK Pain Management Therapy is covered.  Any in-network combination for the first </w:t>
            </w:r>
            <w:r w:rsidRPr="006D1679">
              <w:rPr>
                <w:b/>
                <w:color w:val="0000FF"/>
              </w:rPr>
              <w:t>3</w:t>
            </w:r>
            <w:r w:rsidRPr="006D1679">
              <w:rPr>
                <w:color w:val="000000"/>
              </w:rPr>
              <w:t xml:space="preserve"> chiro/PT visits in total are covered at </w:t>
            </w:r>
            <w:r w:rsidRPr="006D1679">
              <w:rPr>
                <w:b/>
                <w:color w:val="0000FF"/>
              </w:rPr>
              <w:t>100%</w:t>
            </w:r>
            <w:r w:rsidRPr="006D1679">
              <w:rPr>
                <w:color w:val="0000FF"/>
              </w:rPr>
              <w:t xml:space="preserve"> </w:t>
            </w:r>
            <w:r w:rsidRPr="006D1679">
              <w:rPr>
                <w:color w:val="000000"/>
              </w:rPr>
              <w:t>before cost share applies</w:t>
            </w:r>
          </w:p>
        </w:tc>
      </w:tr>
      <w:tr w:rsidR="00986F77"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E1622F">
            <w:pPr>
              <w:rPr>
                <w:b/>
                <w:bCs/>
                <w:sz w:val="24"/>
                <w:szCs w:val="24"/>
              </w:rPr>
            </w:pPr>
            <w:bookmarkStart w:id="136" w:name="Skilled_Nursing_Facility_Inpatient_Rehab"/>
            <w:r w:rsidRPr="006D1679">
              <w:rPr>
                <w:b/>
                <w:bCs/>
                <w:sz w:val="24"/>
                <w:szCs w:val="24"/>
              </w:rPr>
              <w:t>Skilled Nursing Facility</w:t>
            </w:r>
            <w:r w:rsidRPr="006D1679">
              <w:rPr>
                <w:sz w:val="24"/>
                <w:szCs w:val="24"/>
              </w:rPr>
              <w:t xml:space="preserve"> </w:t>
            </w:r>
            <w:r w:rsidRPr="006D1679">
              <w:rPr>
                <w:b/>
                <w:bCs/>
                <w:sz w:val="24"/>
                <w:szCs w:val="24"/>
              </w:rPr>
              <w:t>Inpatient Rehabilitation Facility Services</w:t>
            </w:r>
            <w:bookmarkEnd w:id="136"/>
          </w:p>
          <w:p w:rsidR="00986F77" w:rsidRPr="006D1679" w:rsidRDefault="00986F77" w:rsidP="00E1622F">
            <w:pPr>
              <w:rPr>
                <w:sz w:val="24"/>
                <w:szCs w:val="24"/>
              </w:rPr>
            </w:pPr>
          </w:p>
          <w:p w:rsidR="00986F77" w:rsidRPr="006D1679" w:rsidRDefault="00986F77" w:rsidP="00E1622F">
            <w:pPr>
              <w:rPr>
                <w:sz w:val="24"/>
                <w:szCs w:val="24"/>
              </w:rPr>
            </w:pPr>
            <w:r w:rsidRPr="006D1679">
              <w:rPr>
                <w:sz w:val="24"/>
                <w:szCs w:val="24"/>
              </w:rPr>
              <w:t>Non-Physician services and supplies received during the Inpatient Stay</w:t>
            </w:r>
          </w:p>
          <w:p w:rsidR="00986F77" w:rsidRPr="006D1679" w:rsidRDefault="00986F77" w:rsidP="00E1622F">
            <w:pPr>
              <w:rPr>
                <w:sz w:val="24"/>
                <w:szCs w:val="24"/>
              </w:rPr>
            </w:pPr>
          </w:p>
          <w:p w:rsidR="00986F77" w:rsidRPr="006D1679" w:rsidRDefault="00986F77" w:rsidP="00E1622F">
            <w:pPr>
              <w:rPr>
                <w:sz w:val="24"/>
                <w:szCs w:val="24"/>
              </w:rPr>
            </w:pPr>
            <w:r w:rsidRPr="006D1679">
              <w:rPr>
                <w:sz w:val="24"/>
                <w:szCs w:val="24"/>
              </w:rPr>
              <w:t>You are expected to improve to a predictable level of recovery.</w:t>
            </w:r>
          </w:p>
          <w:p w:rsidR="00986F77" w:rsidRPr="006D1679" w:rsidRDefault="00986F77" w:rsidP="00E1622F">
            <w:pPr>
              <w:rPr>
                <w:sz w:val="24"/>
                <w:szCs w:val="24"/>
              </w:rPr>
            </w:pPr>
          </w:p>
          <w:p w:rsidR="00986F77" w:rsidRPr="006D1679" w:rsidRDefault="00986F77" w:rsidP="00E1622F">
            <w:pPr>
              <w:rPr>
                <w:sz w:val="24"/>
                <w:szCs w:val="24"/>
              </w:rPr>
            </w:pPr>
            <w:r w:rsidRPr="006D1679">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86F77" w:rsidRPr="006D1679" w:rsidRDefault="00986F77" w:rsidP="00E1622F">
            <w:pPr>
              <w:rPr>
                <w:sz w:val="24"/>
                <w:szCs w:val="24"/>
              </w:rPr>
            </w:pPr>
            <w:r w:rsidRPr="006D1679">
              <w:rPr>
                <w:sz w:val="24"/>
                <w:szCs w:val="24"/>
              </w:rPr>
              <w:t>Benefits are available only if:</w:t>
            </w:r>
          </w:p>
          <w:p w:rsidR="00986F77" w:rsidRPr="006D1679" w:rsidRDefault="00986F77" w:rsidP="00E1622F">
            <w:pPr>
              <w:ind w:left="288" w:hanging="288"/>
              <w:rPr>
                <w:sz w:val="24"/>
                <w:szCs w:val="24"/>
              </w:rPr>
            </w:pPr>
            <w:r w:rsidRPr="006D1679">
              <w:rPr>
                <w:color w:val="000000"/>
                <w:sz w:val="24"/>
                <w:szCs w:val="24"/>
              </w:rPr>
              <w:t xml:space="preserve">●   </w:t>
            </w:r>
            <w:r w:rsidRPr="006D1679">
              <w:rPr>
                <w:sz w:val="24"/>
                <w:szCs w:val="24"/>
              </w:rPr>
              <w:t>the initial confinement in a Skilled Nursing Facility or Inpatient Rehabilitation Facility was or will be a Cost Effective alternative to an Inpatient Stay in a Hospital; and</w:t>
            </w:r>
          </w:p>
          <w:p w:rsidR="00986F77" w:rsidRPr="006D1679" w:rsidRDefault="00986F77" w:rsidP="00E1622F">
            <w:pPr>
              <w:ind w:left="288" w:hanging="288"/>
              <w:rPr>
                <w:color w:val="000000"/>
                <w:sz w:val="24"/>
                <w:szCs w:val="24"/>
              </w:rPr>
            </w:pPr>
            <w:r w:rsidRPr="006D1679">
              <w:rPr>
                <w:color w:val="000000"/>
                <w:sz w:val="24"/>
                <w:szCs w:val="24"/>
              </w:rPr>
              <w:t>●   You will receive skilled care services that are not primarily Custodial Care.</w:t>
            </w:r>
          </w:p>
          <w:p w:rsidR="00986F77" w:rsidRPr="006D1679" w:rsidRDefault="00986F77" w:rsidP="00E1622F">
            <w:pPr>
              <w:ind w:left="288" w:hanging="288"/>
              <w:rPr>
                <w:color w:val="000000"/>
                <w:sz w:val="24"/>
                <w:szCs w:val="24"/>
              </w:rPr>
            </w:pPr>
          </w:p>
          <w:p w:rsidR="00986F77" w:rsidRPr="006D1679" w:rsidRDefault="00986F77" w:rsidP="00E1622F">
            <w:pPr>
              <w:rPr>
                <w:color w:val="000000"/>
                <w:sz w:val="24"/>
                <w:szCs w:val="24"/>
              </w:rPr>
            </w:pPr>
            <w:r w:rsidRPr="006D1679">
              <w:rPr>
                <w:color w:val="000000"/>
                <w:sz w:val="24"/>
                <w:szCs w:val="24"/>
              </w:rPr>
              <w:t>Skilled care is skilled nursing, skilled teaching, and skilled rehabilitation services when:</w:t>
            </w:r>
          </w:p>
          <w:p w:rsidR="00986F77" w:rsidRPr="006D1679" w:rsidRDefault="00986F77" w:rsidP="00E1622F">
            <w:pPr>
              <w:ind w:left="288" w:hanging="288"/>
              <w:rPr>
                <w:sz w:val="24"/>
                <w:szCs w:val="24"/>
              </w:rPr>
            </w:pPr>
            <w:r w:rsidRPr="006D1679">
              <w:rPr>
                <w:color w:val="000000"/>
                <w:sz w:val="24"/>
                <w:szCs w:val="24"/>
              </w:rPr>
              <w:t xml:space="preserve">●   </w:t>
            </w:r>
            <w:r w:rsidRPr="006D1679">
              <w:rPr>
                <w:sz w:val="24"/>
                <w:szCs w:val="24"/>
              </w:rPr>
              <w:t>it is delivered or supervised by licensed technical or professional medical personnel in order to obtain the specified medical outcome, and provide for the safety of the patient;</w:t>
            </w:r>
          </w:p>
          <w:p w:rsidR="00986F77" w:rsidRPr="006D1679" w:rsidRDefault="00986F77" w:rsidP="00E1622F">
            <w:pPr>
              <w:ind w:left="288" w:hanging="288"/>
              <w:rPr>
                <w:color w:val="000000"/>
                <w:sz w:val="24"/>
                <w:szCs w:val="24"/>
              </w:rPr>
            </w:pPr>
            <w:r w:rsidRPr="006D1679">
              <w:rPr>
                <w:color w:val="000000"/>
                <w:sz w:val="24"/>
                <w:szCs w:val="24"/>
              </w:rPr>
              <w:t>●   it is ordered by a Physician;</w:t>
            </w:r>
          </w:p>
          <w:p w:rsidR="00986F77" w:rsidRPr="006D1679" w:rsidRDefault="00986F77" w:rsidP="00E1622F">
            <w:pPr>
              <w:ind w:left="288" w:hanging="288"/>
              <w:rPr>
                <w:color w:val="000000"/>
                <w:sz w:val="24"/>
                <w:szCs w:val="24"/>
              </w:rPr>
            </w:pPr>
            <w:r w:rsidRPr="006D1679">
              <w:rPr>
                <w:color w:val="000000"/>
                <w:sz w:val="24"/>
                <w:szCs w:val="24"/>
              </w:rPr>
              <w:t>●   it is not delivered for the purpose of assisting with activities of daily living, including but not limited to dressing, feeding, bathing or transferring from a bed to a chair; and</w:t>
            </w:r>
          </w:p>
          <w:p w:rsidR="00986F77" w:rsidRPr="006D1679" w:rsidRDefault="00986F77" w:rsidP="00E1622F">
            <w:pPr>
              <w:ind w:left="288" w:hanging="288"/>
              <w:rPr>
                <w:color w:val="000000"/>
                <w:sz w:val="24"/>
                <w:szCs w:val="24"/>
              </w:rPr>
            </w:pPr>
            <w:r w:rsidRPr="006D1679">
              <w:rPr>
                <w:color w:val="000000"/>
                <w:sz w:val="24"/>
                <w:szCs w:val="24"/>
              </w:rPr>
              <w:t>●   it requires clinical training in order to be delivered safely and effectively.</w:t>
            </w:r>
          </w:p>
          <w:p w:rsidR="00986F77" w:rsidRPr="006D1679" w:rsidRDefault="00986F77" w:rsidP="00E1622F">
            <w:pPr>
              <w:rPr>
                <w:sz w:val="24"/>
                <w:szCs w:val="24"/>
              </w:rPr>
            </w:pPr>
          </w:p>
          <w:p w:rsidR="00986F77" w:rsidRPr="006D1679" w:rsidRDefault="00986F77" w:rsidP="00E1622F">
            <w:pPr>
              <w:rPr>
                <w:sz w:val="24"/>
                <w:szCs w:val="24"/>
              </w:rPr>
            </w:pPr>
            <w:r w:rsidRPr="006D1679">
              <w:rPr>
                <w:sz w:val="24"/>
                <w:szCs w:val="24"/>
              </w:rPr>
              <w:t>The following services are not covered:</w:t>
            </w:r>
          </w:p>
          <w:p w:rsidR="00986F77" w:rsidRPr="006D1679" w:rsidRDefault="00986F77" w:rsidP="00E1622F">
            <w:pPr>
              <w:rPr>
                <w:color w:val="000000"/>
                <w:sz w:val="24"/>
                <w:szCs w:val="24"/>
              </w:rPr>
            </w:pPr>
            <w:r w:rsidRPr="006D1679">
              <w:rPr>
                <w:color w:val="000000"/>
                <w:sz w:val="24"/>
                <w:szCs w:val="24"/>
              </w:rPr>
              <w:t>●   Custodial Care.</w:t>
            </w:r>
          </w:p>
          <w:p w:rsidR="00986F77" w:rsidRPr="006D1679" w:rsidRDefault="00986F77" w:rsidP="00E1622F">
            <w:pPr>
              <w:rPr>
                <w:sz w:val="24"/>
                <w:szCs w:val="24"/>
              </w:rPr>
            </w:pPr>
            <w:r w:rsidRPr="006D1679">
              <w:rPr>
                <w:color w:val="000000"/>
                <w:sz w:val="24"/>
                <w:szCs w:val="24"/>
              </w:rPr>
              <w:t xml:space="preserve">●   </w:t>
            </w:r>
            <w:r w:rsidRPr="006D1679">
              <w:rPr>
                <w:sz w:val="24"/>
                <w:szCs w:val="24"/>
              </w:rPr>
              <w:t>Domiciliary care.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E1622F">
            <w:pPr>
              <w:pStyle w:val="TableTextChar1"/>
              <w:numPr>
                <w:ilvl w:val="12"/>
                <w:numId w:val="0"/>
              </w:numPr>
              <w:rPr>
                <w:bCs/>
                <w:szCs w:val="24"/>
              </w:rPr>
            </w:pPr>
            <w:r w:rsidRPr="006D1679">
              <w:rPr>
                <w:b/>
                <w:color w:val="0000FF"/>
                <w:szCs w:val="24"/>
              </w:rPr>
              <w:t xml:space="preserve">80% </w:t>
            </w:r>
            <w:r w:rsidRPr="006D1679">
              <w:rPr>
                <w:bCs/>
                <w:szCs w:val="24"/>
              </w:rPr>
              <w:t>of eligible expenses</w:t>
            </w:r>
            <w:r w:rsidRPr="006D1679">
              <w:rPr>
                <w:bCs/>
                <w:color w:val="0000FF"/>
                <w:szCs w:val="24"/>
              </w:rPr>
              <w:t xml:space="preserve"> </w:t>
            </w:r>
            <w:r w:rsidRPr="006D1679">
              <w:rPr>
                <w:bCs/>
                <w:szCs w:val="24"/>
              </w:rPr>
              <w:t xml:space="preserve">after satisfying the </w:t>
            </w:r>
            <w:r w:rsidRPr="006D1679">
              <w:rPr>
                <w:szCs w:val="24"/>
              </w:rPr>
              <w:t>deductible</w:t>
            </w:r>
            <w:r w:rsidRPr="006D1679">
              <w:rPr>
                <w:bCs/>
                <w:color w:val="000000"/>
                <w:szCs w:val="24"/>
              </w:rPr>
              <w:t>.</w:t>
            </w:r>
          </w:p>
          <w:p w:rsidR="00986F77" w:rsidRPr="006D1679" w:rsidRDefault="00986F77" w:rsidP="00E1622F">
            <w:pPr>
              <w:pStyle w:val="TableTextChar1"/>
              <w:numPr>
                <w:ilvl w:val="12"/>
                <w:numId w:val="0"/>
              </w:numPr>
              <w:rPr>
                <w:szCs w:val="24"/>
              </w:rPr>
            </w:pPr>
          </w:p>
          <w:p w:rsidR="00986F77" w:rsidRPr="006D1679" w:rsidRDefault="00986F77" w:rsidP="00E1622F">
            <w:pPr>
              <w:pStyle w:val="TableTextChar1"/>
              <w:numPr>
                <w:ilvl w:val="12"/>
                <w:numId w:val="0"/>
              </w:numPr>
              <w:rPr>
                <w:szCs w:val="24"/>
              </w:rPr>
            </w:pPr>
          </w:p>
          <w:p w:rsidR="00986F77" w:rsidRPr="006D1679" w:rsidRDefault="00986F77" w:rsidP="00E1622F">
            <w:pPr>
              <w:pStyle w:val="TableTextChar1"/>
              <w:numPr>
                <w:ilvl w:val="12"/>
                <w:numId w:val="0"/>
              </w:numPr>
              <w:rPr>
                <w:bCs/>
                <w:szCs w:val="24"/>
              </w:rPr>
            </w:pPr>
          </w:p>
          <w:p w:rsidR="00986F77" w:rsidRPr="006D1679" w:rsidRDefault="00986F77" w:rsidP="00E1622F">
            <w:pPr>
              <w:pStyle w:val="TableTextChar1"/>
              <w:numPr>
                <w:ilvl w:val="12"/>
                <w:numId w:val="0"/>
              </w:numPr>
              <w:rPr>
                <w:szCs w:val="24"/>
              </w:rPr>
            </w:pPr>
            <w:r w:rsidRPr="006D1679">
              <w:rPr>
                <w:color w:val="000000"/>
                <w:szCs w:val="24"/>
              </w:rPr>
              <w:t xml:space="preserve">Benefits are limited to </w:t>
            </w:r>
            <w:r w:rsidRPr="006D1679">
              <w:rPr>
                <w:b/>
                <w:color w:val="0000FF"/>
                <w:szCs w:val="24"/>
              </w:rPr>
              <w:t>120</w:t>
            </w:r>
            <w:r w:rsidRPr="006D1679">
              <w:rPr>
                <w:b/>
                <w:color w:val="000000"/>
                <w:szCs w:val="24"/>
              </w:rPr>
              <w:t xml:space="preserve"> </w:t>
            </w:r>
            <w:r w:rsidRPr="006D1679">
              <w:rPr>
                <w:color w:val="000000"/>
                <w:szCs w:val="24"/>
              </w:rPr>
              <w:t>days per calendar year.</w:t>
            </w:r>
          </w:p>
          <w:p w:rsidR="00986F77" w:rsidRPr="006D1679" w:rsidRDefault="00986F77" w:rsidP="00E1622F">
            <w:pPr>
              <w:pStyle w:val="TableTextChar1"/>
              <w:numPr>
                <w:ilvl w:val="12"/>
                <w:numId w:val="0"/>
              </w:numPr>
              <w:rPr>
                <w:color w:val="FF0000"/>
                <w:szCs w:val="24"/>
              </w:rPr>
            </w:pPr>
          </w:p>
          <w:p w:rsidR="00986F77" w:rsidRPr="006D1679" w:rsidRDefault="00986F77" w:rsidP="00E1622F">
            <w:pPr>
              <w:pStyle w:val="TableTextChar1"/>
              <w:numPr>
                <w:ilvl w:val="12"/>
                <w:numId w:val="0"/>
              </w:numPr>
              <w:rPr>
                <w:color w:val="FF0000"/>
                <w:szCs w:val="24"/>
              </w:rPr>
            </w:pPr>
          </w:p>
          <w:p w:rsidR="004573AB" w:rsidRPr="006D1679" w:rsidRDefault="004573AB" w:rsidP="004573AB">
            <w:pPr>
              <w:numPr>
                <w:ilvl w:val="12"/>
                <w:numId w:val="0"/>
              </w:numPr>
              <w:rPr>
                <w:b/>
                <w:sz w:val="24"/>
              </w:rPr>
            </w:pPr>
            <w:r w:rsidRPr="006D1679">
              <w:rPr>
                <w:b/>
                <w:sz w:val="24"/>
              </w:rPr>
              <w:t>Prior Authorization</w:t>
            </w:r>
            <w:r w:rsidRPr="006D1679">
              <w:rPr>
                <w:b/>
                <w:color w:val="FF00FF"/>
                <w:sz w:val="24"/>
              </w:rPr>
              <w:t xml:space="preserve"> </w:t>
            </w:r>
            <w:r w:rsidRPr="006D1679">
              <w:rPr>
                <w:b/>
                <w:sz w:val="24"/>
              </w:rPr>
              <w:t>Required</w:t>
            </w:r>
          </w:p>
          <w:p w:rsidR="004573AB" w:rsidRPr="006D1679" w:rsidRDefault="004573AB" w:rsidP="004573AB">
            <w:pPr>
              <w:numPr>
                <w:ilvl w:val="12"/>
                <w:numId w:val="0"/>
              </w:numPr>
              <w:rPr>
                <w:sz w:val="24"/>
              </w:rPr>
            </w:pPr>
            <w:r w:rsidRPr="006D1679">
              <w:rPr>
                <w:sz w:val="24"/>
              </w:rPr>
              <w:t>Please remember that you must obtain prior authorization</w:t>
            </w:r>
            <w:r w:rsidRPr="006D1679">
              <w:rPr>
                <w:b/>
                <w:color w:val="FF00FF"/>
                <w:sz w:val="24"/>
              </w:rPr>
              <w:t xml:space="preserve"> </w:t>
            </w:r>
            <w:r w:rsidRPr="006D1679">
              <w:rPr>
                <w:sz w:val="24"/>
              </w:rPr>
              <w:t>as follows:</w:t>
            </w:r>
          </w:p>
          <w:p w:rsidR="004573AB" w:rsidRPr="006D1679" w:rsidRDefault="004573AB" w:rsidP="004573AB">
            <w:pPr>
              <w:ind w:left="288" w:hanging="288"/>
              <w:rPr>
                <w:sz w:val="24"/>
              </w:rPr>
            </w:pPr>
            <w:r w:rsidRPr="006D1679">
              <w:rPr>
                <w:color w:val="000000"/>
                <w:sz w:val="24"/>
              </w:rPr>
              <w:t xml:space="preserve">●   </w:t>
            </w:r>
            <w:r w:rsidRPr="006D1679">
              <w:rPr>
                <w:sz w:val="24"/>
              </w:rPr>
              <w:t xml:space="preserve">For elective admissions: </w:t>
            </w:r>
            <w:r w:rsidRPr="006D1679">
              <w:rPr>
                <w:b/>
                <w:bCs/>
                <w:color w:val="0000FF"/>
                <w:sz w:val="24"/>
              </w:rPr>
              <w:t xml:space="preserve">5 </w:t>
            </w:r>
            <w:r w:rsidRPr="006D1679">
              <w:rPr>
                <w:sz w:val="24"/>
              </w:rPr>
              <w:t>business days before admission.</w:t>
            </w:r>
          </w:p>
          <w:p w:rsidR="004573AB" w:rsidRPr="006D1679" w:rsidRDefault="004573AB" w:rsidP="004573AB">
            <w:pPr>
              <w:ind w:left="288" w:hanging="288"/>
              <w:rPr>
                <w:sz w:val="24"/>
              </w:rPr>
            </w:pPr>
            <w:r w:rsidRPr="006D1679">
              <w:rPr>
                <w:color w:val="000000"/>
                <w:sz w:val="24"/>
              </w:rPr>
              <w:t xml:space="preserve">●   </w:t>
            </w:r>
            <w:r w:rsidRPr="006D1679">
              <w:rPr>
                <w:sz w:val="24"/>
              </w:rPr>
              <w:t xml:space="preserve">For Emergency admissions (also termed non-elective admission): within </w:t>
            </w:r>
            <w:r w:rsidRPr="006D1679">
              <w:rPr>
                <w:b/>
                <w:bCs/>
                <w:color w:val="0000FF"/>
                <w:sz w:val="24"/>
              </w:rPr>
              <w:t xml:space="preserve">48 </w:t>
            </w:r>
            <w:r w:rsidRPr="006D1679">
              <w:rPr>
                <w:bCs/>
                <w:sz w:val="24"/>
              </w:rPr>
              <w:t>hours</w:t>
            </w:r>
            <w:r w:rsidRPr="006D1679">
              <w:rPr>
                <w:sz w:val="24"/>
              </w:rPr>
              <w:t>, or as soon as is reasonably possible.</w:t>
            </w:r>
          </w:p>
          <w:p w:rsidR="004573AB" w:rsidRPr="006D1679" w:rsidRDefault="004573AB" w:rsidP="004573AB">
            <w:pPr>
              <w:numPr>
                <w:ilvl w:val="12"/>
                <w:numId w:val="0"/>
              </w:numPr>
              <w:rPr>
                <w:sz w:val="24"/>
              </w:rPr>
            </w:pPr>
          </w:p>
          <w:p w:rsidR="004573AB" w:rsidRPr="006D1679" w:rsidRDefault="004573AB" w:rsidP="004573AB">
            <w:pPr>
              <w:pStyle w:val="TableTextChar1"/>
              <w:numPr>
                <w:ilvl w:val="12"/>
                <w:numId w:val="0"/>
              </w:numPr>
              <w:rPr>
                <w:szCs w:val="24"/>
              </w:rPr>
            </w:pPr>
            <w:r w:rsidRPr="006D1679">
              <w:t xml:space="preserve">If you don't </w:t>
            </w:r>
            <w:r w:rsidRPr="006D1679">
              <w:rPr>
                <w:bCs/>
                <w:color w:val="000000"/>
              </w:rPr>
              <w:t>obtain prior authorization</w:t>
            </w:r>
            <w:r w:rsidRPr="006D1679">
              <w:t xml:space="preserve">, Benefits will be subject to a </w:t>
            </w:r>
            <w:r w:rsidRPr="006D1679">
              <w:rPr>
                <w:b/>
                <w:color w:val="0000FF"/>
              </w:rPr>
              <w:t>$150</w:t>
            </w:r>
            <w:r w:rsidRPr="006D1679">
              <w:rPr>
                <w:color w:val="0000FF"/>
              </w:rPr>
              <w:t xml:space="preserve"> </w:t>
            </w:r>
            <w:r w:rsidRPr="006D1679">
              <w:t>penalty.</w:t>
            </w:r>
          </w:p>
          <w:p w:rsidR="00986F77" w:rsidRPr="006D1679" w:rsidRDefault="00986F77" w:rsidP="0058331F">
            <w:pPr>
              <w:pStyle w:val="TableTextChar1"/>
              <w:numPr>
                <w:ilvl w:val="12"/>
                <w:numId w:val="0"/>
              </w:numPr>
              <w:rPr>
                <w:color w:val="FF0000"/>
                <w:szCs w:val="24"/>
              </w:rPr>
            </w:pPr>
          </w:p>
          <w:p w:rsidR="00B71B99" w:rsidRPr="006D1679" w:rsidRDefault="00B71B99" w:rsidP="00B71B99">
            <w:pPr>
              <w:rPr>
                <w:color w:val="000000"/>
                <w:sz w:val="24"/>
                <w:szCs w:val="24"/>
              </w:rPr>
            </w:pPr>
            <w:r w:rsidRPr="006D16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71B99" w:rsidRPr="006D1679" w:rsidRDefault="00B71B99" w:rsidP="0058331F">
            <w:pPr>
              <w:pStyle w:val="TableTextChar1"/>
              <w:numPr>
                <w:ilvl w:val="12"/>
                <w:numId w:val="0"/>
              </w:numPr>
              <w:rPr>
                <w:color w:val="FF0000"/>
                <w:szCs w:val="24"/>
              </w:rPr>
            </w:pPr>
          </w:p>
        </w:tc>
      </w:tr>
      <w:tr w:rsidR="00986F77"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646225">
            <w:pPr>
              <w:pStyle w:val="TableTextChar1"/>
              <w:numPr>
                <w:ilvl w:val="12"/>
                <w:numId w:val="0"/>
              </w:numPr>
              <w:rPr>
                <w:b/>
                <w:color w:val="000000"/>
              </w:rPr>
            </w:pPr>
            <w:bookmarkStart w:id="137" w:name="Spinal_Treatment_Chiropractic_and_Osteop"/>
            <w:r w:rsidRPr="006D1679">
              <w:rPr>
                <w:b/>
                <w:color w:val="000000"/>
              </w:rPr>
              <w:t>Spinal Treatment, Manipulative and Osteopathic Manipulative Therapy</w:t>
            </w:r>
            <w:bookmarkEnd w:id="137"/>
          </w:p>
          <w:p w:rsidR="00986F77" w:rsidRPr="006D1679" w:rsidRDefault="00986F77" w:rsidP="00646225">
            <w:pPr>
              <w:pStyle w:val="TableTextChar1"/>
              <w:numPr>
                <w:ilvl w:val="12"/>
                <w:numId w:val="0"/>
              </w:numPr>
              <w:rPr>
                <w:b/>
                <w:color w:val="FF00FF"/>
              </w:rPr>
            </w:pPr>
          </w:p>
          <w:p w:rsidR="00986F77" w:rsidRPr="006D1679" w:rsidRDefault="00986F77" w:rsidP="00646225">
            <w:pPr>
              <w:pStyle w:val="TableTextChar1"/>
              <w:numPr>
                <w:ilvl w:val="12"/>
                <w:numId w:val="0"/>
              </w:numPr>
              <w:rPr>
                <w:bCs/>
                <w:color w:val="000000"/>
              </w:rPr>
            </w:pPr>
            <w:r w:rsidRPr="006D1679">
              <w:rPr>
                <w:bCs/>
                <w:color w:val="000000"/>
              </w:rPr>
              <w:t xml:space="preserve">Benefits are payable when provided by a spinal treatment specialist in the specialist’s office.  Covered Health Services include manipulative and osteopathic manipulative therapy.  </w:t>
            </w:r>
          </w:p>
          <w:p w:rsidR="00986F77" w:rsidRPr="006D1679" w:rsidRDefault="00986F77" w:rsidP="00646225">
            <w:pPr>
              <w:pStyle w:val="TableTextChar1"/>
              <w:numPr>
                <w:ilvl w:val="12"/>
                <w:numId w:val="0"/>
              </w:numPr>
              <w:rPr>
                <w:bCs/>
                <w:color w:val="000000"/>
              </w:rPr>
            </w:pPr>
          </w:p>
          <w:p w:rsidR="00986F77" w:rsidRPr="006D1679" w:rsidRDefault="00986F77" w:rsidP="00646225">
            <w:pPr>
              <w:rPr>
                <w:sz w:val="24"/>
              </w:rPr>
            </w:pPr>
            <w:r w:rsidRPr="006D1679">
              <w:rPr>
                <w:sz w:val="24"/>
              </w:rPr>
              <w:t xml:space="preserve">Benefits can be denied or shortened for Covered Persons who are not progressing in goal-directed rehabilitation services or if rehabilitation goals have previously been met. </w:t>
            </w:r>
          </w:p>
          <w:p w:rsidR="00986F77" w:rsidRPr="006D1679" w:rsidRDefault="00986F77" w:rsidP="00646225">
            <w:pPr>
              <w:pStyle w:val="TableTextChar1"/>
              <w:numPr>
                <w:ilvl w:val="12"/>
                <w:numId w:val="0"/>
              </w:numPr>
              <w:rPr>
                <w:bCs/>
                <w:color w:val="000000"/>
              </w:rPr>
            </w:pPr>
          </w:p>
          <w:p w:rsidR="00986F77" w:rsidRPr="006D1679" w:rsidRDefault="00986F77" w:rsidP="00646225">
            <w:pPr>
              <w:pStyle w:val="TableText"/>
              <w:rPr>
                <w:color w:val="000000"/>
              </w:rPr>
            </w:pPr>
            <w:r w:rsidRPr="006D1679">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86F77" w:rsidRPr="006D1679" w:rsidRDefault="00986F77" w:rsidP="00646225">
            <w:pPr>
              <w:pStyle w:val="TableTextChar1"/>
              <w:numPr>
                <w:ilvl w:val="12"/>
                <w:numId w:val="0"/>
              </w:numPr>
              <w:rPr>
                <w:bCs/>
                <w:color w:val="000000"/>
              </w:rPr>
            </w:pPr>
          </w:p>
          <w:p w:rsidR="00986F77" w:rsidRPr="006D1679" w:rsidRDefault="00986F77" w:rsidP="00646225">
            <w:pPr>
              <w:pStyle w:val="TableTextChar1"/>
              <w:numPr>
                <w:ilvl w:val="12"/>
                <w:numId w:val="0"/>
              </w:numPr>
              <w:rPr>
                <w:b/>
                <w:color w:val="000000"/>
              </w:rPr>
            </w:pPr>
            <w:r w:rsidRPr="006D1679">
              <w:rPr>
                <w:b/>
                <w:color w:val="000000"/>
              </w:rPr>
              <w:t>The following services are not covered:</w:t>
            </w:r>
          </w:p>
          <w:p w:rsidR="00986F77" w:rsidRPr="006D1679" w:rsidRDefault="00986F77" w:rsidP="00787C28">
            <w:pPr>
              <w:pStyle w:val="TableTextChar1"/>
              <w:ind w:left="288" w:hanging="288"/>
              <w:rPr>
                <w:bCs/>
                <w:color w:val="000000"/>
              </w:rPr>
            </w:pPr>
            <w:r w:rsidRPr="006D1679">
              <w:rPr>
                <w:b/>
                <w:bCs/>
                <w:color w:val="000000"/>
              </w:rPr>
              <w:t xml:space="preserve">●  </w:t>
            </w:r>
            <w:r w:rsidRPr="006D1679">
              <w:t>Spinal treatment to treat a condition unrelated to alignment of the vertebral column such as asthma or allergies.</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pPr>
              <w:pStyle w:val="TableTextChar1"/>
              <w:numPr>
                <w:ilvl w:val="12"/>
                <w:numId w:val="0"/>
              </w:numPr>
              <w:rPr>
                <w:bCs/>
              </w:rPr>
            </w:pPr>
            <w:r w:rsidRPr="006D1679">
              <w:rPr>
                <w:b/>
                <w:color w:val="0000FF"/>
              </w:rPr>
              <w:t xml:space="preserve">80% </w:t>
            </w:r>
            <w:r w:rsidRPr="006D1679">
              <w:rPr>
                <w:bCs/>
              </w:rPr>
              <w:t>of eligible expenses</w:t>
            </w:r>
            <w:r w:rsidRPr="006D1679">
              <w:rPr>
                <w:bCs/>
                <w:color w:val="0000FF"/>
              </w:rPr>
              <w:t xml:space="preserve"> </w:t>
            </w:r>
            <w:r w:rsidRPr="006D1679">
              <w:rPr>
                <w:bCs/>
              </w:rPr>
              <w:t xml:space="preserve">after satisfying </w:t>
            </w:r>
            <w:r w:rsidRPr="006D1679">
              <w:rPr>
                <w:color w:val="000000"/>
              </w:rPr>
              <w:t xml:space="preserve">the </w:t>
            </w:r>
            <w:r w:rsidRPr="006D1679">
              <w:t>deductible</w:t>
            </w:r>
            <w:r w:rsidRPr="006D1679">
              <w:rPr>
                <w:bCs/>
                <w:color w:val="0000FF"/>
              </w:rPr>
              <w:t>.</w:t>
            </w:r>
          </w:p>
          <w:p w:rsidR="00986F77" w:rsidRPr="006D1679" w:rsidRDefault="00986F77">
            <w:pPr>
              <w:pStyle w:val="TableTextChar1"/>
              <w:numPr>
                <w:ilvl w:val="12"/>
                <w:numId w:val="0"/>
              </w:numPr>
            </w:pPr>
          </w:p>
          <w:p w:rsidR="00986F77" w:rsidRPr="006D1679" w:rsidRDefault="00986F77">
            <w:pPr>
              <w:pStyle w:val="TableTextChar1"/>
              <w:numPr>
                <w:ilvl w:val="12"/>
                <w:numId w:val="0"/>
              </w:numPr>
              <w:rPr>
                <w:color w:val="000000"/>
              </w:rPr>
            </w:pPr>
            <w:r w:rsidRPr="006D1679">
              <w:rPr>
                <w:color w:val="000000"/>
              </w:rPr>
              <w:t xml:space="preserve">Benefits for Spinal Treatment are limited to </w:t>
            </w:r>
            <w:r w:rsidRPr="006D1679">
              <w:rPr>
                <w:b/>
                <w:color w:val="0000FF"/>
              </w:rPr>
              <w:t>20</w:t>
            </w:r>
            <w:r w:rsidRPr="006D1679">
              <w:rPr>
                <w:color w:val="000000"/>
              </w:rPr>
              <w:t xml:space="preserve"> visits per calendar year.</w:t>
            </w:r>
          </w:p>
          <w:p w:rsidR="004573AB" w:rsidRPr="006D1679" w:rsidRDefault="004573AB">
            <w:pPr>
              <w:pStyle w:val="TableTextChar1"/>
              <w:numPr>
                <w:ilvl w:val="12"/>
                <w:numId w:val="0"/>
              </w:numPr>
              <w:rPr>
                <w:color w:val="000000"/>
              </w:rPr>
            </w:pPr>
          </w:p>
          <w:p w:rsidR="004573AB" w:rsidRPr="006D1679" w:rsidRDefault="004573AB">
            <w:pPr>
              <w:pStyle w:val="TableTextChar1"/>
              <w:numPr>
                <w:ilvl w:val="12"/>
                <w:numId w:val="0"/>
              </w:numPr>
              <w:rPr>
                <w:color w:val="000000"/>
              </w:rPr>
            </w:pPr>
          </w:p>
          <w:p w:rsidR="00986F77" w:rsidRPr="006D1679" w:rsidRDefault="004573AB" w:rsidP="00731C3B">
            <w:pPr>
              <w:pStyle w:val="TableTextChar1"/>
              <w:numPr>
                <w:ilvl w:val="12"/>
                <w:numId w:val="0"/>
              </w:numPr>
              <w:rPr>
                <w:color w:val="000000"/>
              </w:rPr>
            </w:pPr>
            <w:r w:rsidRPr="006D1679">
              <w:rPr>
                <w:color w:val="000000"/>
              </w:rPr>
              <w:t xml:space="preserve">All services performed in the Chiropractor’s office count towards the </w:t>
            </w:r>
            <w:r w:rsidRPr="006D1679">
              <w:rPr>
                <w:b/>
                <w:color w:val="0000FF"/>
              </w:rPr>
              <w:t>20</w:t>
            </w:r>
            <w:r w:rsidRPr="006D1679">
              <w:rPr>
                <w:color w:val="000000"/>
              </w:rPr>
              <w:t xml:space="preserve"> visit maximum.</w:t>
            </w:r>
          </w:p>
          <w:p w:rsidR="000B7799" w:rsidRPr="006D1679" w:rsidRDefault="000B7799" w:rsidP="00731C3B">
            <w:pPr>
              <w:pStyle w:val="TableTextChar1"/>
              <w:numPr>
                <w:ilvl w:val="12"/>
                <w:numId w:val="0"/>
              </w:numPr>
              <w:rPr>
                <w:b/>
                <w:color w:val="000000"/>
              </w:rPr>
            </w:pPr>
            <w:r w:rsidRPr="006D1679">
              <w:rPr>
                <w:color w:val="000000"/>
              </w:rPr>
              <w:t xml:space="preserve">MSK Pain Management Therapy is covered.  Any in-network combination for the first </w:t>
            </w:r>
            <w:r w:rsidRPr="006D1679">
              <w:rPr>
                <w:b/>
                <w:color w:val="0000FF"/>
              </w:rPr>
              <w:t>3</w:t>
            </w:r>
            <w:r w:rsidRPr="006D1679">
              <w:rPr>
                <w:color w:val="000000"/>
              </w:rPr>
              <w:t xml:space="preserve"> chiro/PT visits in total are covered at </w:t>
            </w:r>
            <w:r w:rsidRPr="006D1679">
              <w:rPr>
                <w:b/>
                <w:color w:val="0000FF"/>
              </w:rPr>
              <w:t>100%</w:t>
            </w:r>
            <w:r w:rsidRPr="006D1679">
              <w:rPr>
                <w:color w:val="0000FF"/>
              </w:rPr>
              <w:t xml:space="preserve"> </w:t>
            </w:r>
            <w:r w:rsidRPr="006D1679">
              <w:rPr>
                <w:color w:val="000000"/>
              </w:rPr>
              <w:t>before cost share applies</w:t>
            </w:r>
          </w:p>
        </w:tc>
      </w:tr>
      <w:tr w:rsidR="00372A94"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372A94" w:rsidRPr="006D1679" w:rsidRDefault="00372A94" w:rsidP="0035312A">
            <w:pPr>
              <w:rPr>
                <w:b/>
                <w:bCs/>
                <w:sz w:val="24"/>
                <w:szCs w:val="24"/>
              </w:rPr>
            </w:pPr>
            <w:bookmarkStart w:id="138" w:name="Spine_and_Joint_Solution_Program_SJS"/>
            <w:r w:rsidRPr="006D1679">
              <w:rPr>
                <w:b/>
                <w:bCs/>
                <w:sz w:val="24"/>
                <w:szCs w:val="24"/>
              </w:rPr>
              <w:t>Spine and Joint Solution Program (SJS)</w:t>
            </w:r>
            <w:bookmarkEnd w:id="138"/>
          </w:p>
          <w:p w:rsidR="00372A94" w:rsidRPr="006D1679" w:rsidRDefault="00372A94" w:rsidP="0035312A">
            <w:pPr>
              <w:rPr>
                <w:sz w:val="24"/>
                <w:szCs w:val="24"/>
              </w:rPr>
            </w:pPr>
          </w:p>
          <w:p w:rsidR="00372A94" w:rsidRPr="006D1679" w:rsidRDefault="00372A94" w:rsidP="0035312A">
            <w:pPr>
              <w:numPr>
                <w:ilvl w:val="12"/>
                <w:numId w:val="0"/>
              </w:numPr>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372A94" w:rsidRPr="006D1679" w:rsidRDefault="00372A94" w:rsidP="0035312A">
            <w:pPr>
              <w:rPr>
                <w:sz w:val="24"/>
                <w:szCs w:val="24"/>
              </w:rPr>
            </w:pPr>
            <w:r w:rsidRPr="006D1679">
              <w:rPr>
                <w:sz w:val="24"/>
                <w:szCs w:val="24"/>
              </w:rPr>
              <w:t>Not Applicable</w:t>
            </w:r>
          </w:p>
        </w:tc>
      </w:tr>
      <w:tr w:rsidR="00982D2B"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2D2B" w:rsidRPr="006D1679" w:rsidRDefault="00982D2B" w:rsidP="00982D2B">
            <w:pPr>
              <w:numPr>
                <w:ilvl w:val="12"/>
                <w:numId w:val="0"/>
              </w:numPr>
              <w:rPr>
                <w:b/>
                <w:sz w:val="24"/>
                <w:szCs w:val="24"/>
              </w:rPr>
            </w:pPr>
            <w:bookmarkStart w:id="139" w:name="Transplantation_Services"/>
            <w:r w:rsidRPr="006D1679">
              <w:rPr>
                <w:b/>
                <w:sz w:val="24"/>
                <w:szCs w:val="24"/>
              </w:rPr>
              <w:t>Transplantation Services</w:t>
            </w:r>
          </w:p>
          <w:bookmarkEnd w:id="139"/>
          <w:p w:rsidR="00982D2B" w:rsidRPr="006D1679" w:rsidRDefault="00982D2B" w:rsidP="00982D2B">
            <w:pPr>
              <w:pStyle w:val="TableTextChar"/>
              <w:rPr>
                <w:szCs w:val="24"/>
              </w:rPr>
            </w:pPr>
          </w:p>
          <w:p w:rsidR="00982D2B" w:rsidRPr="006D1679" w:rsidRDefault="00982D2B" w:rsidP="00982D2B">
            <w:pPr>
              <w:pStyle w:val="TableTextChar"/>
              <w:rPr>
                <w:szCs w:val="24"/>
              </w:rPr>
            </w:pPr>
            <w:r w:rsidRPr="006D1679">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6D1679">
              <w:rPr>
                <w:color w:val="000000"/>
                <w:szCs w:val="24"/>
              </w:rPr>
              <w:t xml:space="preserve">to the donor and the recipient when the recipient is covered under this Plan.  The transplant must meet the </w:t>
            </w:r>
            <w:r w:rsidRPr="006D1679">
              <w:rPr>
                <w:szCs w:val="24"/>
              </w:rPr>
              <w:t>definition of a Covered Health Service and cannot be Experimental or Investigational, or Unproven.  Examples of transplants for which benefits are available include but are not limited to:</w:t>
            </w:r>
          </w:p>
          <w:p w:rsidR="00982D2B" w:rsidRPr="006D1679" w:rsidRDefault="00982D2B" w:rsidP="00982D2B">
            <w:pPr>
              <w:pStyle w:val="TableTextChar"/>
              <w:ind w:left="288" w:hanging="288"/>
              <w:rPr>
                <w:szCs w:val="24"/>
              </w:rPr>
            </w:pPr>
            <w:r w:rsidRPr="006D1679">
              <w:rPr>
                <w:szCs w:val="24"/>
              </w:rPr>
              <w:sym w:font="Symbol" w:char="F0B7"/>
            </w:r>
            <w:r w:rsidRPr="006D1679">
              <w:rPr>
                <w:szCs w:val="24"/>
              </w:rPr>
              <w:t xml:space="preserve">   Heart;</w:t>
            </w:r>
          </w:p>
          <w:p w:rsidR="00982D2B" w:rsidRPr="006D1679" w:rsidRDefault="00982D2B" w:rsidP="00982D2B">
            <w:pPr>
              <w:pStyle w:val="TableTextChar"/>
              <w:ind w:left="288" w:hanging="288"/>
              <w:rPr>
                <w:szCs w:val="24"/>
              </w:rPr>
            </w:pPr>
            <w:r w:rsidRPr="006D1679">
              <w:rPr>
                <w:szCs w:val="24"/>
              </w:rPr>
              <w:sym w:font="Symbol" w:char="F0B7"/>
            </w:r>
            <w:r w:rsidRPr="006D1679">
              <w:rPr>
                <w:szCs w:val="24"/>
              </w:rPr>
              <w:t xml:space="preserve">   Heart/lung;</w:t>
            </w:r>
          </w:p>
          <w:p w:rsidR="00982D2B" w:rsidRPr="006D1679" w:rsidRDefault="00982D2B" w:rsidP="00982D2B">
            <w:pPr>
              <w:pStyle w:val="TableTextChar"/>
              <w:ind w:left="288" w:hanging="288"/>
              <w:rPr>
                <w:szCs w:val="24"/>
              </w:rPr>
            </w:pPr>
            <w:r w:rsidRPr="006D1679">
              <w:rPr>
                <w:szCs w:val="24"/>
              </w:rPr>
              <w:sym w:font="Symbol" w:char="F0B7"/>
            </w:r>
            <w:r w:rsidRPr="006D1679">
              <w:rPr>
                <w:szCs w:val="24"/>
              </w:rPr>
              <w:t xml:space="preserve">   Lung;</w:t>
            </w:r>
          </w:p>
          <w:p w:rsidR="00982D2B" w:rsidRPr="006D1679" w:rsidRDefault="00982D2B" w:rsidP="00982D2B">
            <w:pPr>
              <w:pStyle w:val="TableTextChar"/>
              <w:ind w:left="288" w:hanging="288"/>
              <w:rPr>
                <w:szCs w:val="24"/>
              </w:rPr>
            </w:pPr>
            <w:r w:rsidRPr="006D1679">
              <w:rPr>
                <w:szCs w:val="24"/>
              </w:rPr>
              <w:sym w:font="Symbol" w:char="F0B7"/>
            </w:r>
            <w:r w:rsidRPr="006D1679">
              <w:rPr>
                <w:szCs w:val="24"/>
              </w:rPr>
              <w:t xml:space="preserve">   Kidney;</w:t>
            </w:r>
          </w:p>
          <w:p w:rsidR="00982D2B" w:rsidRPr="006D1679" w:rsidRDefault="00982D2B" w:rsidP="00982D2B">
            <w:pPr>
              <w:pStyle w:val="TableTextChar"/>
              <w:ind w:left="288" w:hanging="288"/>
              <w:rPr>
                <w:szCs w:val="24"/>
              </w:rPr>
            </w:pPr>
            <w:r w:rsidRPr="006D1679">
              <w:rPr>
                <w:szCs w:val="24"/>
              </w:rPr>
              <w:sym w:font="Symbol" w:char="F0B7"/>
            </w:r>
            <w:r w:rsidRPr="006D1679">
              <w:rPr>
                <w:szCs w:val="24"/>
              </w:rPr>
              <w:t xml:space="preserve">   Kidney/pancreas;</w:t>
            </w:r>
          </w:p>
          <w:p w:rsidR="00982D2B" w:rsidRPr="006D1679" w:rsidRDefault="00982D2B" w:rsidP="00982D2B">
            <w:pPr>
              <w:pStyle w:val="TableTextChar"/>
              <w:ind w:left="288" w:hanging="288"/>
              <w:rPr>
                <w:szCs w:val="24"/>
              </w:rPr>
            </w:pPr>
            <w:r w:rsidRPr="006D1679">
              <w:rPr>
                <w:szCs w:val="24"/>
              </w:rPr>
              <w:sym w:font="Symbol" w:char="F0B7"/>
            </w:r>
            <w:r w:rsidRPr="006D1679">
              <w:rPr>
                <w:szCs w:val="24"/>
              </w:rPr>
              <w:t xml:space="preserve">   Liver;</w:t>
            </w:r>
          </w:p>
          <w:p w:rsidR="00982D2B" w:rsidRPr="006D1679" w:rsidRDefault="00982D2B" w:rsidP="00982D2B">
            <w:pPr>
              <w:pStyle w:val="TableTextChar"/>
              <w:ind w:left="288" w:hanging="288"/>
              <w:rPr>
                <w:szCs w:val="24"/>
              </w:rPr>
            </w:pPr>
            <w:r w:rsidRPr="006D1679">
              <w:rPr>
                <w:szCs w:val="24"/>
              </w:rPr>
              <w:sym w:font="Symbol" w:char="F0B7"/>
            </w:r>
            <w:r w:rsidRPr="006D1679">
              <w:rPr>
                <w:szCs w:val="24"/>
              </w:rPr>
              <w:t xml:space="preserve">   Liver/kidney;</w:t>
            </w:r>
          </w:p>
          <w:p w:rsidR="00982D2B" w:rsidRPr="006D1679" w:rsidRDefault="00982D2B" w:rsidP="00982D2B">
            <w:pPr>
              <w:pStyle w:val="TableTextChar"/>
              <w:ind w:left="288" w:hanging="288"/>
              <w:rPr>
                <w:szCs w:val="24"/>
              </w:rPr>
            </w:pPr>
            <w:r w:rsidRPr="006D1679">
              <w:rPr>
                <w:szCs w:val="24"/>
              </w:rPr>
              <w:sym w:font="Symbol" w:char="F0B7"/>
            </w:r>
            <w:r w:rsidRPr="006D1679">
              <w:rPr>
                <w:szCs w:val="24"/>
              </w:rPr>
              <w:t xml:space="preserve">   Liver/intestinal;</w:t>
            </w:r>
          </w:p>
          <w:p w:rsidR="00982D2B" w:rsidRPr="006D1679" w:rsidRDefault="00982D2B" w:rsidP="00982D2B">
            <w:pPr>
              <w:pStyle w:val="TableTextChar"/>
              <w:ind w:left="288" w:hanging="288"/>
              <w:rPr>
                <w:szCs w:val="24"/>
              </w:rPr>
            </w:pPr>
            <w:r w:rsidRPr="006D1679">
              <w:rPr>
                <w:szCs w:val="24"/>
              </w:rPr>
              <w:sym w:font="Symbol" w:char="F0B7"/>
            </w:r>
            <w:r w:rsidRPr="006D1679">
              <w:rPr>
                <w:szCs w:val="24"/>
              </w:rPr>
              <w:t xml:space="preserve">   Pancreas; </w:t>
            </w:r>
          </w:p>
          <w:p w:rsidR="00982D2B" w:rsidRPr="006D1679" w:rsidRDefault="00982D2B" w:rsidP="00982D2B">
            <w:pPr>
              <w:pStyle w:val="TableTextChar"/>
              <w:ind w:left="288" w:hanging="288"/>
              <w:rPr>
                <w:szCs w:val="24"/>
              </w:rPr>
            </w:pPr>
            <w:r w:rsidRPr="006D1679">
              <w:rPr>
                <w:szCs w:val="24"/>
              </w:rPr>
              <w:sym w:font="Symbol" w:char="F0B7"/>
            </w:r>
            <w:r w:rsidRPr="006D1679">
              <w:rPr>
                <w:szCs w:val="24"/>
              </w:rPr>
              <w:t xml:space="preserve">   Intestinal; and </w:t>
            </w:r>
          </w:p>
          <w:p w:rsidR="00982D2B" w:rsidRPr="006D1679" w:rsidRDefault="00982D2B" w:rsidP="00982D2B">
            <w:pPr>
              <w:pStyle w:val="TableTextChar"/>
              <w:numPr>
                <w:ilvl w:val="12"/>
                <w:numId w:val="0"/>
              </w:numPr>
              <w:ind w:left="288" w:hanging="288"/>
              <w:rPr>
                <w:szCs w:val="24"/>
              </w:rPr>
            </w:pPr>
            <w:r w:rsidRPr="006D1679">
              <w:rPr>
                <w:szCs w:val="24"/>
              </w:rPr>
              <w:sym w:font="Symbol" w:char="F0B7"/>
            </w:r>
            <w:r w:rsidRPr="006D1679">
              <w:rPr>
                <w:szCs w:val="24"/>
              </w:rPr>
              <w:t xml:space="preserve">   Bone marrow (either from you or from a compatible donor) and peripheral stem cell transplants, with or without high dose chemotherapy.</w:t>
            </w:r>
          </w:p>
          <w:p w:rsidR="00982D2B" w:rsidRPr="006D1679" w:rsidRDefault="00982D2B" w:rsidP="00982D2B">
            <w:pPr>
              <w:pStyle w:val="TableTextChar"/>
              <w:numPr>
                <w:ilvl w:val="12"/>
                <w:numId w:val="0"/>
              </w:numPr>
              <w:ind w:left="288" w:hanging="288"/>
              <w:rPr>
                <w:szCs w:val="24"/>
              </w:rPr>
            </w:pPr>
          </w:p>
          <w:p w:rsidR="00982D2B" w:rsidRPr="006D1679" w:rsidRDefault="00982D2B" w:rsidP="00982D2B">
            <w:pPr>
              <w:rPr>
                <w:sz w:val="24"/>
                <w:szCs w:val="24"/>
              </w:rPr>
            </w:pPr>
            <w:r w:rsidRPr="006D1679">
              <w:rPr>
                <w:sz w:val="24"/>
                <w:szCs w:val="24"/>
              </w:rPr>
              <w:t>Benefits are also available for cornea transplants. We do not require that cornea transplants be performed at a Centers of Excellence Facility in order for you to receive Network Benefits.</w:t>
            </w:r>
          </w:p>
          <w:p w:rsidR="00982D2B" w:rsidRPr="006D1679" w:rsidRDefault="00982D2B" w:rsidP="00982D2B">
            <w:pPr>
              <w:pStyle w:val="TableTextChar"/>
              <w:numPr>
                <w:ilvl w:val="12"/>
                <w:numId w:val="0"/>
              </w:numPr>
              <w:rPr>
                <w:szCs w:val="24"/>
              </w:rPr>
            </w:pPr>
          </w:p>
          <w:p w:rsidR="00982D2B" w:rsidRPr="006D1679" w:rsidRDefault="00982D2B" w:rsidP="00057EC6">
            <w:pPr>
              <w:numPr>
                <w:ilvl w:val="12"/>
                <w:numId w:val="0"/>
              </w:numPr>
              <w:rPr>
                <w:sz w:val="24"/>
                <w:szCs w:val="24"/>
              </w:rPr>
            </w:pPr>
            <w:r w:rsidRPr="006D1679">
              <w:rPr>
                <w:sz w:val="24"/>
                <w:szCs w:val="24"/>
              </w:rPr>
              <w:t>Donor costs that are directly related to organ removal are Covered Health Services for which Benefits are payable through the organ recipient’s coverage under the Plan.</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2D2B" w:rsidRPr="006D1679" w:rsidRDefault="00982D2B" w:rsidP="00982D2B">
            <w:pPr>
              <w:pStyle w:val="TableTextCharCharChar1"/>
              <w:numPr>
                <w:ilvl w:val="12"/>
                <w:numId w:val="0"/>
              </w:numPr>
              <w:rPr>
                <w:b/>
                <w:szCs w:val="24"/>
              </w:rPr>
            </w:pPr>
            <w:r w:rsidRPr="006D1679">
              <w:rPr>
                <w:b/>
                <w:szCs w:val="24"/>
              </w:rPr>
              <w:t xml:space="preserve">Centers of Excellence (COE) </w:t>
            </w:r>
          </w:p>
          <w:p w:rsidR="00982D2B" w:rsidRPr="006D1679" w:rsidRDefault="00982D2B" w:rsidP="00982D2B">
            <w:pPr>
              <w:numPr>
                <w:ilvl w:val="12"/>
                <w:numId w:val="0"/>
              </w:numPr>
              <w:rPr>
                <w:sz w:val="24"/>
                <w:szCs w:val="24"/>
              </w:rPr>
            </w:pPr>
            <w:r w:rsidRPr="006D1679">
              <w:rPr>
                <w:b/>
                <w:color w:val="0000FF"/>
                <w:sz w:val="24"/>
                <w:szCs w:val="24"/>
              </w:rPr>
              <w:t>100%</w:t>
            </w:r>
            <w:r w:rsidRPr="006D1679">
              <w:rPr>
                <w:b/>
                <w:sz w:val="24"/>
                <w:szCs w:val="24"/>
              </w:rPr>
              <w:t xml:space="preserve"> </w:t>
            </w:r>
            <w:r w:rsidRPr="006D1679">
              <w:rPr>
                <w:sz w:val="24"/>
                <w:szCs w:val="24"/>
              </w:rPr>
              <w:t>of eligible expenses.</w:t>
            </w:r>
          </w:p>
          <w:p w:rsidR="00982D2B" w:rsidRPr="006D1679" w:rsidRDefault="00982D2B" w:rsidP="00982D2B">
            <w:pPr>
              <w:pStyle w:val="TableTextCharCharChar1"/>
              <w:numPr>
                <w:ilvl w:val="12"/>
                <w:numId w:val="0"/>
              </w:numPr>
              <w:rPr>
                <w:b/>
                <w:szCs w:val="24"/>
              </w:rPr>
            </w:pPr>
          </w:p>
          <w:p w:rsidR="00982D2B" w:rsidRPr="006D1679" w:rsidRDefault="00982D2B" w:rsidP="00982D2B">
            <w:pPr>
              <w:pStyle w:val="TableTextCharCharChar1"/>
              <w:numPr>
                <w:ilvl w:val="12"/>
                <w:numId w:val="0"/>
              </w:numPr>
              <w:rPr>
                <w:b/>
                <w:szCs w:val="24"/>
              </w:rPr>
            </w:pPr>
            <w:r w:rsidRPr="006D1679">
              <w:rPr>
                <w:b/>
                <w:szCs w:val="24"/>
              </w:rPr>
              <w:t>Transplant Access Program (TAP)</w:t>
            </w:r>
          </w:p>
          <w:p w:rsidR="00982D2B" w:rsidRPr="006D1679" w:rsidRDefault="00982D2B" w:rsidP="00982D2B">
            <w:pPr>
              <w:pStyle w:val="TableTextCharCharChar1"/>
              <w:numPr>
                <w:ilvl w:val="12"/>
                <w:numId w:val="0"/>
              </w:numPr>
              <w:rPr>
                <w:b/>
                <w:szCs w:val="24"/>
              </w:rPr>
            </w:pPr>
            <w:r w:rsidRPr="006D1679">
              <w:rPr>
                <w:b/>
                <w:szCs w:val="24"/>
              </w:rPr>
              <w:t>UHC Network</w:t>
            </w:r>
          </w:p>
          <w:p w:rsidR="00982D2B" w:rsidRPr="006D1679" w:rsidRDefault="00982D2B" w:rsidP="00982D2B">
            <w:pPr>
              <w:pStyle w:val="TableTextCharCharChar1"/>
              <w:numPr>
                <w:ilvl w:val="12"/>
                <w:numId w:val="0"/>
              </w:numPr>
              <w:rPr>
                <w:b/>
                <w:szCs w:val="24"/>
              </w:rPr>
            </w:pPr>
            <w:r w:rsidRPr="006D1679">
              <w:rPr>
                <w:b/>
                <w:szCs w:val="24"/>
              </w:rPr>
              <w:t>Non-Network</w:t>
            </w:r>
          </w:p>
          <w:p w:rsidR="00982D2B" w:rsidRPr="006D1679" w:rsidRDefault="00982D2B" w:rsidP="00982D2B">
            <w:pPr>
              <w:pStyle w:val="TableTextCharChar"/>
              <w:numPr>
                <w:ilvl w:val="12"/>
                <w:numId w:val="0"/>
              </w:numPr>
              <w:rPr>
                <w:bCs/>
                <w:szCs w:val="24"/>
              </w:rPr>
            </w:pPr>
            <w:r w:rsidRPr="006D1679">
              <w:rPr>
                <w:b/>
                <w:bCs/>
                <w:color w:val="0000FF"/>
                <w:szCs w:val="24"/>
              </w:rPr>
              <w:t>80%</w:t>
            </w:r>
            <w:r w:rsidRPr="006D1679">
              <w:rPr>
                <w:szCs w:val="24"/>
              </w:rPr>
              <w:t xml:space="preserve"> of eligible expenses</w:t>
            </w:r>
            <w:r w:rsidRPr="006D1679">
              <w:rPr>
                <w:bCs/>
                <w:szCs w:val="24"/>
              </w:rPr>
              <w:t xml:space="preserve"> after satisfying the</w:t>
            </w:r>
            <w:r w:rsidRPr="006D1679">
              <w:rPr>
                <w:b/>
                <w:color w:val="0000FF"/>
                <w:szCs w:val="24"/>
              </w:rPr>
              <w:t xml:space="preserve"> </w:t>
            </w:r>
            <w:r w:rsidRPr="006D1679">
              <w:rPr>
                <w:szCs w:val="24"/>
              </w:rPr>
              <w:t>deductible</w:t>
            </w:r>
            <w:r w:rsidRPr="006D1679">
              <w:rPr>
                <w:bCs/>
                <w:color w:val="000000"/>
                <w:szCs w:val="24"/>
              </w:rPr>
              <w:t>.</w:t>
            </w:r>
          </w:p>
          <w:p w:rsidR="00982D2B" w:rsidRPr="006D1679" w:rsidRDefault="00982D2B" w:rsidP="00982D2B">
            <w:pPr>
              <w:rPr>
                <w:sz w:val="24"/>
                <w:szCs w:val="24"/>
              </w:rPr>
            </w:pPr>
          </w:p>
          <w:p w:rsidR="00982D2B" w:rsidRPr="006D1679" w:rsidRDefault="00982D2B" w:rsidP="00982D2B">
            <w:pPr>
              <w:pStyle w:val="TableTextCharCharChar1"/>
              <w:rPr>
                <w:b/>
                <w:bCs/>
                <w:szCs w:val="24"/>
              </w:rPr>
            </w:pPr>
            <w:r w:rsidRPr="006D1679">
              <w:rPr>
                <w:b/>
                <w:bCs/>
                <w:szCs w:val="24"/>
              </w:rPr>
              <w:t>Travel and Lodging</w:t>
            </w:r>
          </w:p>
          <w:p w:rsidR="00982D2B" w:rsidRPr="006D1679" w:rsidRDefault="00982D2B" w:rsidP="00982D2B">
            <w:pPr>
              <w:pStyle w:val="TableTextCharCharChar1"/>
              <w:rPr>
                <w:szCs w:val="24"/>
              </w:rPr>
            </w:pPr>
            <w:r w:rsidRPr="006D1679">
              <w:rPr>
                <w:szCs w:val="24"/>
              </w:rPr>
              <w:t>We will assist the patient and family with travel and lodging arrangements related to:</w:t>
            </w:r>
          </w:p>
          <w:p w:rsidR="00982D2B" w:rsidRPr="006D1679" w:rsidRDefault="00982D2B" w:rsidP="00982D2B">
            <w:pPr>
              <w:pStyle w:val="TableTextCharCharChar1"/>
              <w:ind w:left="288" w:hanging="288"/>
              <w:rPr>
                <w:szCs w:val="24"/>
              </w:rPr>
            </w:pPr>
            <w:r w:rsidRPr="006D1679">
              <w:rPr>
                <w:szCs w:val="24"/>
              </w:rPr>
              <w:sym w:font="Symbol" w:char="F0B7"/>
            </w:r>
            <w:r w:rsidRPr="006D1679">
              <w:rPr>
                <w:szCs w:val="24"/>
              </w:rPr>
              <w:t xml:space="preserve">   Congenital Heart Disease (CHD); and</w:t>
            </w:r>
          </w:p>
          <w:p w:rsidR="00982D2B" w:rsidRPr="006D1679" w:rsidRDefault="00982D2B" w:rsidP="00982D2B">
            <w:pPr>
              <w:pStyle w:val="TableTextCharCharChar1"/>
              <w:ind w:left="288" w:hanging="288"/>
              <w:rPr>
                <w:szCs w:val="24"/>
              </w:rPr>
            </w:pPr>
            <w:r w:rsidRPr="006D1679">
              <w:rPr>
                <w:szCs w:val="24"/>
              </w:rPr>
              <w:sym w:font="Symbol" w:char="F0B7"/>
            </w:r>
            <w:r w:rsidRPr="006D1679">
              <w:rPr>
                <w:szCs w:val="24"/>
              </w:rPr>
              <w:t xml:space="preserve">   Transplantation services; and</w:t>
            </w:r>
          </w:p>
          <w:p w:rsidR="00982D2B" w:rsidRPr="006D1679" w:rsidRDefault="00982D2B" w:rsidP="00982D2B">
            <w:pPr>
              <w:pStyle w:val="TableTextCharCharChar1"/>
              <w:ind w:left="288" w:hanging="288"/>
              <w:rPr>
                <w:szCs w:val="24"/>
              </w:rPr>
            </w:pPr>
            <w:r w:rsidRPr="006D1679">
              <w:rPr>
                <w:szCs w:val="24"/>
              </w:rPr>
              <w:sym w:font="Symbol" w:char="F0B7"/>
            </w:r>
            <w:r w:rsidRPr="006D1679">
              <w:rPr>
                <w:szCs w:val="24"/>
              </w:rPr>
              <w:t xml:space="preserve">   Cancer-related treatments.</w:t>
            </w:r>
          </w:p>
          <w:p w:rsidR="00982D2B" w:rsidRPr="006D1679" w:rsidRDefault="00982D2B" w:rsidP="00982D2B">
            <w:pPr>
              <w:pStyle w:val="TableTextCharCharChar1"/>
              <w:ind w:left="288" w:hanging="288"/>
              <w:rPr>
                <w:szCs w:val="24"/>
              </w:rPr>
            </w:pPr>
          </w:p>
          <w:p w:rsidR="00982D2B" w:rsidRPr="006D1679" w:rsidRDefault="00982D2B" w:rsidP="00982D2B">
            <w:pPr>
              <w:pStyle w:val="TableTextCharCharChar1"/>
              <w:rPr>
                <w:szCs w:val="24"/>
              </w:rPr>
            </w:pPr>
            <w:r w:rsidRPr="006D1679">
              <w:rPr>
                <w:szCs w:val="24"/>
              </w:rPr>
              <w:t xml:space="preserve">For travel and lodging services to be covered, the patient must be receiving services at a </w:t>
            </w:r>
            <w:r w:rsidRPr="006D1679">
              <w:rPr>
                <w:bCs/>
                <w:szCs w:val="24"/>
              </w:rPr>
              <w:t>Centers of Excellence</w:t>
            </w:r>
            <w:r w:rsidRPr="006D1679">
              <w:rPr>
                <w:szCs w:val="24"/>
              </w:rPr>
              <w:t xml:space="preserve"> Facility.</w:t>
            </w:r>
          </w:p>
          <w:p w:rsidR="00982D2B" w:rsidRPr="006D1679" w:rsidRDefault="00982D2B" w:rsidP="00982D2B">
            <w:pPr>
              <w:pStyle w:val="TableTextCharCharChar1"/>
              <w:rPr>
                <w:szCs w:val="24"/>
              </w:rPr>
            </w:pPr>
          </w:p>
          <w:p w:rsidR="00982D2B" w:rsidRPr="006D1679" w:rsidRDefault="00982D2B" w:rsidP="00982D2B">
            <w:pPr>
              <w:pStyle w:val="TableTextCharCharChar1"/>
              <w:rPr>
                <w:szCs w:val="24"/>
              </w:rPr>
            </w:pPr>
            <w:r w:rsidRPr="006D1679">
              <w:rPr>
                <w:szCs w:val="24"/>
              </w:rPr>
              <w:t>The Plan covers expenses for travel and lodging for the patient, provided he or she is not covered by Medicare, and a companion as follows:</w:t>
            </w:r>
          </w:p>
          <w:p w:rsidR="00982D2B" w:rsidRPr="006D1679" w:rsidRDefault="00982D2B" w:rsidP="00982D2B">
            <w:pPr>
              <w:pStyle w:val="TableTextCharCharChar1"/>
              <w:ind w:left="288" w:hanging="288"/>
              <w:rPr>
                <w:color w:val="000000"/>
                <w:szCs w:val="24"/>
              </w:rPr>
            </w:pPr>
            <w:r w:rsidRPr="006D1679">
              <w:rPr>
                <w:color w:val="000000"/>
                <w:szCs w:val="24"/>
              </w:rPr>
              <w:sym w:font="Symbol" w:char="F0B7"/>
            </w:r>
            <w:r w:rsidRPr="006D1679">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982D2B" w:rsidRPr="006D1679" w:rsidRDefault="00982D2B" w:rsidP="00982D2B">
            <w:pPr>
              <w:pStyle w:val="TableTextCharCharChar1"/>
              <w:ind w:left="288" w:hanging="288"/>
              <w:rPr>
                <w:szCs w:val="24"/>
              </w:rPr>
            </w:pPr>
            <w:r w:rsidRPr="006D1679">
              <w:rPr>
                <w:szCs w:val="24"/>
              </w:rPr>
              <w:sym w:font="Symbol" w:char="F0B7"/>
            </w:r>
            <w:r w:rsidRPr="006D1679">
              <w:rPr>
                <w:szCs w:val="24"/>
              </w:rPr>
              <w:t xml:space="preserve">   Eligible Expenses for lodging for the patient (while not a Hospital inpatient) and one companion. Benefits are paid at a per diem (per day) rate of up to </w:t>
            </w:r>
            <w:r w:rsidRPr="006D1679">
              <w:rPr>
                <w:b/>
                <w:bCs/>
                <w:color w:val="0000FF"/>
                <w:szCs w:val="24"/>
              </w:rPr>
              <w:t>$50</w:t>
            </w:r>
            <w:r w:rsidRPr="006D1679">
              <w:rPr>
                <w:szCs w:val="24"/>
              </w:rPr>
              <w:t xml:space="preserve"> per day for the patient or up to </w:t>
            </w:r>
            <w:r w:rsidRPr="006D1679">
              <w:rPr>
                <w:b/>
                <w:bCs/>
                <w:color w:val="0000FF"/>
                <w:szCs w:val="24"/>
              </w:rPr>
              <w:t>$100</w:t>
            </w:r>
            <w:r w:rsidRPr="006D1679">
              <w:rPr>
                <w:szCs w:val="24"/>
              </w:rPr>
              <w:t xml:space="preserve"> per day for the patient plus one companion; or</w:t>
            </w:r>
          </w:p>
          <w:p w:rsidR="00982D2B" w:rsidRPr="006D1679" w:rsidRDefault="00982D2B" w:rsidP="00982D2B">
            <w:pPr>
              <w:pStyle w:val="TableTextCharCharChar1"/>
              <w:ind w:left="288" w:hanging="288"/>
              <w:rPr>
                <w:szCs w:val="24"/>
              </w:rPr>
            </w:pPr>
            <w:r w:rsidRPr="006D1679">
              <w:rPr>
                <w:szCs w:val="24"/>
              </w:rPr>
              <w:sym w:font="Symbol" w:char="F0B7"/>
            </w:r>
            <w:r w:rsidRPr="006D1679">
              <w:rPr>
                <w:szCs w:val="24"/>
              </w:rPr>
              <w:t xml:space="preserve">   If the patient is an enrolled Dependent minor child, the transportation expenses of two companions will be covered and lodging expenses will be reimbursed at a per diem rate up to </w:t>
            </w:r>
            <w:r w:rsidRPr="006D1679">
              <w:rPr>
                <w:b/>
                <w:bCs/>
                <w:color w:val="0000FF"/>
                <w:szCs w:val="24"/>
              </w:rPr>
              <w:t>$100</w:t>
            </w:r>
            <w:r w:rsidRPr="006D1679">
              <w:rPr>
                <w:szCs w:val="24"/>
              </w:rPr>
              <w:t xml:space="preserve"> per day.</w:t>
            </w:r>
          </w:p>
          <w:p w:rsidR="00982D2B" w:rsidRPr="006D1679" w:rsidRDefault="00982D2B" w:rsidP="00982D2B">
            <w:pPr>
              <w:pStyle w:val="TableTextCharCharChar1"/>
              <w:rPr>
                <w:szCs w:val="24"/>
              </w:rPr>
            </w:pPr>
            <w:r w:rsidRPr="006D1679">
              <w:rPr>
                <w:szCs w:val="24"/>
              </w:rPr>
              <w:t xml:space="preserve">Travel and lodging expenses are only available if the recipient lives more than </w:t>
            </w:r>
            <w:r w:rsidRPr="006D1679">
              <w:rPr>
                <w:b/>
                <w:bCs/>
                <w:color w:val="0000FF"/>
                <w:szCs w:val="24"/>
              </w:rPr>
              <w:t>50</w:t>
            </w:r>
            <w:r w:rsidRPr="006D1679">
              <w:rPr>
                <w:szCs w:val="24"/>
              </w:rPr>
              <w:t xml:space="preserve"> miles from the </w:t>
            </w:r>
            <w:r w:rsidRPr="006D1679">
              <w:rPr>
                <w:bCs/>
                <w:szCs w:val="24"/>
              </w:rPr>
              <w:t>Centers of Excellence</w:t>
            </w:r>
            <w:r w:rsidRPr="006D1679">
              <w:rPr>
                <w:szCs w:val="24"/>
              </w:rPr>
              <w:t xml:space="preserve"> Facility (for CRS and Transplantation) or the CHD facility. The Company must receive valid receipts for such charges before you will be reimbursed. Examples of travel expenses may include:</w:t>
            </w:r>
          </w:p>
          <w:p w:rsidR="00982D2B" w:rsidRPr="006D1679" w:rsidRDefault="00982D2B" w:rsidP="00982D2B">
            <w:pPr>
              <w:pStyle w:val="TableTextCharCharChar1"/>
              <w:ind w:left="288" w:hanging="288"/>
              <w:rPr>
                <w:szCs w:val="24"/>
              </w:rPr>
            </w:pPr>
            <w:r w:rsidRPr="006D1679">
              <w:rPr>
                <w:szCs w:val="24"/>
              </w:rPr>
              <w:sym w:font="Symbol" w:char="F0B7"/>
            </w:r>
            <w:r w:rsidRPr="006D1679">
              <w:rPr>
                <w:szCs w:val="24"/>
              </w:rPr>
              <w:t xml:space="preserve">   Airfare at coach rate;</w:t>
            </w:r>
          </w:p>
          <w:p w:rsidR="00982D2B" w:rsidRPr="006D1679" w:rsidRDefault="00982D2B" w:rsidP="00982D2B">
            <w:pPr>
              <w:pStyle w:val="TableTextCharCharChar1"/>
              <w:ind w:left="288" w:hanging="288"/>
              <w:rPr>
                <w:szCs w:val="24"/>
              </w:rPr>
            </w:pPr>
            <w:r w:rsidRPr="006D1679">
              <w:rPr>
                <w:szCs w:val="24"/>
              </w:rPr>
              <w:sym w:font="Symbol" w:char="F0B7"/>
            </w:r>
            <w:r w:rsidRPr="006D1679">
              <w:rPr>
                <w:szCs w:val="24"/>
              </w:rPr>
              <w:t xml:space="preserve">   Taxi or ground transportation; or</w:t>
            </w:r>
          </w:p>
          <w:p w:rsidR="00982D2B" w:rsidRPr="006D1679" w:rsidRDefault="00982D2B" w:rsidP="00982D2B">
            <w:pPr>
              <w:pStyle w:val="TableTextCharCharChar1"/>
              <w:ind w:left="288" w:hanging="288"/>
              <w:rPr>
                <w:szCs w:val="24"/>
              </w:rPr>
            </w:pPr>
            <w:r w:rsidRPr="006D1679">
              <w:rPr>
                <w:szCs w:val="24"/>
              </w:rPr>
              <w:sym w:font="Symbol" w:char="F0B7"/>
            </w:r>
            <w:r w:rsidRPr="006D1679">
              <w:rPr>
                <w:szCs w:val="24"/>
              </w:rPr>
              <w:t xml:space="preserve">   Mileage reimbursement at the IRS rate for the most direct route between the patient’s home and the </w:t>
            </w:r>
            <w:r w:rsidRPr="006D1679">
              <w:rPr>
                <w:bCs/>
                <w:szCs w:val="24"/>
              </w:rPr>
              <w:t>Centers of Excellence</w:t>
            </w:r>
            <w:r w:rsidRPr="006D1679">
              <w:rPr>
                <w:szCs w:val="24"/>
              </w:rPr>
              <w:t>.</w:t>
            </w:r>
          </w:p>
          <w:p w:rsidR="00982D2B" w:rsidRPr="006D1679" w:rsidRDefault="00982D2B" w:rsidP="00982D2B">
            <w:pPr>
              <w:pStyle w:val="TableTextCharCharChar1"/>
              <w:ind w:left="288" w:hanging="288"/>
              <w:rPr>
                <w:szCs w:val="24"/>
              </w:rPr>
            </w:pPr>
          </w:p>
          <w:p w:rsidR="00982D2B" w:rsidRPr="006D1679" w:rsidRDefault="00982D2B" w:rsidP="00982D2B">
            <w:pPr>
              <w:pStyle w:val="TableTextCharCharChar1"/>
              <w:rPr>
                <w:b/>
                <w:bCs/>
                <w:color w:val="FF00FF"/>
                <w:szCs w:val="24"/>
              </w:rPr>
            </w:pPr>
            <w:r w:rsidRPr="006D1679">
              <w:rPr>
                <w:szCs w:val="24"/>
              </w:rPr>
              <w:t xml:space="preserve">A combined overall maximum Benefit of </w:t>
            </w:r>
            <w:r w:rsidRPr="006D1679">
              <w:rPr>
                <w:b/>
                <w:bCs/>
                <w:color w:val="0000FF"/>
                <w:szCs w:val="24"/>
              </w:rPr>
              <w:t>$10,000</w:t>
            </w:r>
            <w:r w:rsidRPr="006D1679">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982D2B" w:rsidRPr="006D1679" w:rsidRDefault="00982D2B" w:rsidP="00982D2B">
            <w:pPr>
              <w:rPr>
                <w:sz w:val="24"/>
                <w:szCs w:val="24"/>
              </w:rPr>
            </w:pPr>
          </w:p>
          <w:p w:rsidR="00982D2B" w:rsidRPr="006D1679" w:rsidRDefault="00982D2B" w:rsidP="00982D2B">
            <w:pPr>
              <w:rPr>
                <w:b/>
                <w:sz w:val="24"/>
              </w:rPr>
            </w:pPr>
            <w:r w:rsidRPr="006D1679">
              <w:rPr>
                <w:b/>
                <w:sz w:val="24"/>
              </w:rPr>
              <w:t>Pre-service Authorization Requirement</w:t>
            </w:r>
          </w:p>
          <w:p w:rsidR="00982D2B" w:rsidRPr="006D1679" w:rsidRDefault="00982D2B" w:rsidP="00982D2B">
            <w:pPr>
              <w:rPr>
                <w:sz w:val="24"/>
              </w:rPr>
            </w:pPr>
            <w:r w:rsidRPr="006D1679">
              <w:rPr>
                <w:sz w:val="24"/>
              </w:rPr>
              <w:t>For Benefits you must obtain prior authorization</w:t>
            </w:r>
            <w:r w:rsidRPr="006D1679">
              <w:rPr>
                <w:b/>
                <w:bCs/>
                <w:color w:val="FF00FF"/>
                <w:sz w:val="24"/>
              </w:rPr>
              <w:t xml:space="preserve"> </w:t>
            </w:r>
            <w:r w:rsidRPr="006D1679">
              <w:rPr>
                <w:sz w:val="24"/>
              </w:rPr>
              <w:t xml:space="preserve">as soon as the possibility of a transplant arises (and before the time a pre-transplantation evaluation is performed at a transplant center). </w:t>
            </w:r>
          </w:p>
          <w:p w:rsidR="00982D2B" w:rsidRPr="006D1679" w:rsidRDefault="00982D2B" w:rsidP="00982D2B">
            <w:pPr>
              <w:rPr>
                <w:sz w:val="24"/>
              </w:rPr>
            </w:pPr>
          </w:p>
          <w:p w:rsidR="00982D2B" w:rsidRPr="006D1679" w:rsidRDefault="00982D2B" w:rsidP="00982D2B">
            <w:pPr>
              <w:rPr>
                <w:sz w:val="24"/>
              </w:rPr>
            </w:pPr>
            <w:r w:rsidRPr="006D1679">
              <w:rPr>
                <w:sz w:val="24"/>
              </w:rPr>
              <w:t xml:space="preserve">If you fail to </w:t>
            </w:r>
            <w:r w:rsidRPr="006D1679">
              <w:rPr>
                <w:bCs/>
                <w:color w:val="000000"/>
                <w:sz w:val="24"/>
              </w:rPr>
              <w:t>obtain prior authorization</w:t>
            </w:r>
            <w:r w:rsidRPr="006D1679">
              <w:rPr>
                <w:b/>
                <w:bCs/>
                <w:color w:val="FF00FF"/>
                <w:sz w:val="24"/>
              </w:rPr>
              <w:t xml:space="preserve"> </w:t>
            </w:r>
            <w:r w:rsidRPr="006D1679">
              <w:rPr>
                <w:sz w:val="24"/>
              </w:rPr>
              <w:t xml:space="preserve">as required, Benefits will be subject to a </w:t>
            </w:r>
            <w:r w:rsidRPr="006D1679">
              <w:rPr>
                <w:b/>
                <w:color w:val="0000FF"/>
                <w:sz w:val="24"/>
              </w:rPr>
              <w:t>$150</w:t>
            </w:r>
            <w:r w:rsidRPr="006D1679">
              <w:rPr>
                <w:color w:val="0000FF"/>
                <w:sz w:val="24"/>
              </w:rPr>
              <w:t xml:space="preserve"> </w:t>
            </w:r>
            <w:r w:rsidRPr="006D1679">
              <w:rPr>
                <w:sz w:val="24"/>
              </w:rPr>
              <w:t>penalty.</w:t>
            </w:r>
          </w:p>
          <w:p w:rsidR="0035214C" w:rsidRPr="006D1679" w:rsidRDefault="0035214C" w:rsidP="00982D2B">
            <w:pPr>
              <w:rPr>
                <w:sz w:val="24"/>
              </w:rPr>
            </w:pPr>
          </w:p>
          <w:p w:rsidR="0035214C" w:rsidRPr="006D1679" w:rsidRDefault="0035214C" w:rsidP="0035214C">
            <w:pPr>
              <w:rPr>
                <w:color w:val="000000"/>
                <w:sz w:val="24"/>
                <w:szCs w:val="24"/>
              </w:rPr>
            </w:pPr>
            <w:r w:rsidRPr="006D16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6D1679" w:rsidRDefault="0035214C" w:rsidP="00982D2B">
            <w:pPr>
              <w:rPr>
                <w:b/>
                <w:color w:val="FF00FF"/>
                <w:sz w:val="24"/>
              </w:rPr>
            </w:pPr>
          </w:p>
          <w:p w:rsidR="00982D2B" w:rsidRPr="006D1679" w:rsidRDefault="00982D2B">
            <w:pPr>
              <w:rPr>
                <w:sz w:val="24"/>
                <w:szCs w:val="24"/>
              </w:rPr>
            </w:pPr>
          </w:p>
        </w:tc>
      </w:tr>
      <w:tr w:rsidR="00986F77" w:rsidRPr="006D167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057EC6">
            <w:pPr>
              <w:pStyle w:val="TableTextCharChar"/>
              <w:numPr>
                <w:ilvl w:val="12"/>
                <w:numId w:val="0"/>
              </w:numPr>
              <w:rPr>
                <w:b/>
              </w:rPr>
            </w:pPr>
            <w:bookmarkStart w:id="140" w:name="Wigs"/>
            <w:r w:rsidRPr="006D1679">
              <w:rPr>
                <w:b/>
              </w:rPr>
              <w:t>Wigs</w:t>
            </w:r>
            <w:bookmarkEnd w:id="140"/>
          </w:p>
          <w:p w:rsidR="00986F77" w:rsidRPr="006D1679" w:rsidRDefault="00986F77" w:rsidP="00057EC6">
            <w:pPr>
              <w:pStyle w:val="TableTextCharChar"/>
              <w:numPr>
                <w:ilvl w:val="12"/>
                <w:numId w:val="0"/>
              </w:numPr>
              <w:rPr>
                <w:b/>
              </w:rPr>
            </w:pPr>
          </w:p>
          <w:p w:rsidR="00986F77" w:rsidRPr="006D1679" w:rsidRDefault="00986F77" w:rsidP="00057EC6">
            <w:pPr>
              <w:pStyle w:val="TableTextCharChar"/>
              <w:numPr>
                <w:ilvl w:val="12"/>
                <w:numId w:val="0"/>
              </w:numPr>
            </w:pPr>
            <w:r w:rsidRPr="006D1679">
              <w:rPr>
                <w:b/>
                <w:color w:val="0000FF"/>
              </w:rPr>
              <w:t>1</w:t>
            </w:r>
            <w:r w:rsidRPr="006D1679">
              <w:rPr>
                <w:b/>
              </w:rPr>
              <w:t xml:space="preserve"> wig </w:t>
            </w:r>
            <w:r w:rsidR="000C077D" w:rsidRPr="006D1679">
              <w:rPr>
                <w:b/>
              </w:rPr>
              <w:t>per lifetime for members with a cancer or alopecia diagnosis.</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6D1679" w:rsidRDefault="00986F77" w:rsidP="00057EC6">
            <w:pPr>
              <w:pStyle w:val="TableTextCharChar"/>
              <w:numPr>
                <w:ilvl w:val="12"/>
                <w:numId w:val="0"/>
              </w:numPr>
              <w:rPr>
                <w:b/>
                <w:color w:val="000000"/>
              </w:rPr>
            </w:pPr>
            <w:r w:rsidRPr="006D1679">
              <w:rPr>
                <w:b/>
                <w:color w:val="0000FF"/>
                <w:szCs w:val="24"/>
              </w:rPr>
              <w:t xml:space="preserve">80% </w:t>
            </w:r>
            <w:r w:rsidRPr="006D1679">
              <w:rPr>
                <w:bCs/>
                <w:szCs w:val="24"/>
              </w:rPr>
              <w:t>of eligible expenses</w:t>
            </w:r>
            <w:r w:rsidRPr="006D1679">
              <w:rPr>
                <w:bCs/>
                <w:color w:val="0000FF"/>
                <w:szCs w:val="24"/>
              </w:rPr>
              <w:t xml:space="preserve"> </w:t>
            </w:r>
            <w:r w:rsidRPr="006D1679">
              <w:rPr>
                <w:bCs/>
                <w:szCs w:val="24"/>
              </w:rPr>
              <w:t xml:space="preserve">after </w:t>
            </w:r>
            <w:r w:rsidRPr="006D1679">
              <w:rPr>
                <w:szCs w:val="24"/>
              </w:rPr>
              <w:t>satisfying the</w:t>
            </w:r>
            <w:r w:rsidRPr="006D1679">
              <w:rPr>
                <w:b/>
                <w:szCs w:val="24"/>
              </w:rPr>
              <w:t xml:space="preserve"> </w:t>
            </w:r>
            <w:r w:rsidRPr="006D1679">
              <w:rPr>
                <w:szCs w:val="24"/>
              </w:rPr>
              <w:t>deductible.</w:t>
            </w:r>
          </w:p>
        </w:tc>
      </w:tr>
    </w:tbl>
    <w:p w:rsidR="009C4BEF" w:rsidRPr="006D1679" w:rsidRDefault="009C4BEF">
      <w:pPr>
        <w:rPr>
          <w:sz w:val="24"/>
        </w:rPr>
      </w:pPr>
    </w:p>
    <w:p w:rsidR="009C4BEF" w:rsidRPr="006D1679" w:rsidRDefault="009C4BEF" w:rsidP="0006458D">
      <w:r w:rsidRPr="006D1679">
        <w:t>&lt;!--ID=CSR--&gt;</w:t>
      </w:r>
    </w:p>
    <w:p w:rsidR="009C4BEF" w:rsidRPr="006D1679" w:rsidRDefault="009C4BEF">
      <w:pPr>
        <w:numPr>
          <w:ilvl w:val="12"/>
          <w:numId w:val="0"/>
        </w:numPr>
        <w:outlineLvl w:val="0"/>
        <w:rPr>
          <w:b/>
          <w:color w:val="FF0000"/>
          <w:sz w:val="32"/>
        </w:rPr>
      </w:pPr>
      <w:r w:rsidRPr="006D16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081F9B">
            <w:pPr>
              <w:pStyle w:val="TableHeaderText"/>
              <w:numPr>
                <w:ilvl w:val="12"/>
                <w:numId w:val="0"/>
              </w:numPr>
              <w:rPr>
                <w:color w:val="FF00FF"/>
              </w:rPr>
            </w:pPr>
            <w:r w:rsidRPr="006D1679">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100DBF">
            <w:pPr>
              <w:pStyle w:val="TableHeaderText"/>
              <w:numPr>
                <w:ilvl w:val="12"/>
                <w:numId w:val="0"/>
              </w:numPr>
              <w:rPr>
                <w:color w:val="FF0000"/>
              </w:rPr>
            </w:pPr>
            <w:r w:rsidRPr="006D1679">
              <w:rPr>
                <w:color w:val="FF0000"/>
              </w:rPr>
              <w:t>HRA PP1 PLAN</w:t>
            </w:r>
            <w:r w:rsidR="00081F9B" w:rsidRPr="006D1679">
              <w:rPr>
                <w:color w:val="FF0000"/>
              </w:rPr>
              <w:t xml:space="preserve"> </w:t>
            </w:r>
          </w:p>
          <w:p w:rsidR="00081F9B" w:rsidRPr="006D1679" w:rsidRDefault="00081F9B">
            <w:pPr>
              <w:pStyle w:val="TableHeaderText"/>
              <w:numPr>
                <w:ilvl w:val="12"/>
                <w:numId w:val="0"/>
              </w:numPr>
              <w:rPr>
                <w:color w:val="FF0000"/>
              </w:rPr>
            </w:pPr>
          </w:p>
        </w:tc>
      </w:tr>
      <w:tr w:rsidR="00CC528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6D1679" w:rsidRDefault="00CC5282" w:rsidP="00E1622F">
            <w:pPr>
              <w:pStyle w:val="TableText"/>
              <w:numPr>
                <w:ilvl w:val="12"/>
                <w:numId w:val="0"/>
              </w:numPr>
              <w:rPr>
                <w:b/>
                <w:color w:val="FF0000"/>
              </w:rPr>
            </w:pPr>
            <w:bookmarkStart w:id="141" w:name="Alternative_Treatments"/>
            <w:r w:rsidRPr="006D1679">
              <w:rPr>
                <w:b/>
                <w:color w:val="FF0000"/>
              </w:rPr>
              <w:t>Alternative Treatments</w:t>
            </w:r>
            <w:bookmarkEnd w:id="141"/>
          </w:p>
          <w:p w:rsidR="00CC5282" w:rsidRPr="006D1679" w:rsidRDefault="00CC5282" w:rsidP="00E1622F">
            <w:pPr>
              <w:pStyle w:val="TableText"/>
              <w:numPr>
                <w:ilvl w:val="12"/>
                <w:numId w:val="0"/>
              </w:numPr>
              <w:rPr>
                <w:b/>
                <w:color w:val="FF0000"/>
              </w:rPr>
            </w:pPr>
          </w:p>
          <w:p w:rsidR="00CC5282" w:rsidRPr="006D1679"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6D1679" w:rsidRDefault="00CC5282" w:rsidP="00E1622F">
            <w:pPr>
              <w:pStyle w:val="TableText"/>
              <w:rPr>
                <w:color w:val="FF0000"/>
              </w:rPr>
            </w:pPr>
            <w:r w:rsidRPr="006D1679">
              <w:rPr>
                <w:color w:val="FF0000"/>
              </w:rPr>
              <w:t>The following services are not covered:</w:t>
            </w:r>
          </w:p>
          <w:p w:rsidR="00CC5282" w:rsidRPr="006D1679" w:rsidRDefault="00CC5282" w:rsidP="00E1622F">
            <w:pPr>
              <w:pStyle w:val="TableText"/>
              <w:rPr>
                <w:color w:val="FF0000"/>
              </w:rPr>
            </w:pPr>
            <w:r w:rsidRPr="006D1679">
              <w:rPr>
                <w:color w:val="FF0000"/>
              </w:rPr>
              <w:t>●  Acupressure</w:t>
            </w:r>
          </w:p>
          <w:p w:rsidR="00CC5282" w:rsidRPr="006D1679" w:rsidRDefault="00CC5282" w:rsidP="00E1622F">
            <w:pPr>
              <w:pStyle w:val="TableText"/>
              <w:rPr>
                <w:color w:val="FF0000"/>
              </w:rPr>
            </w:pPr>
            <w:r w:rsidRPr="006D1679">
              <w:rPr>
                <w:color w:val="FF0000"/>
              </w:rPr>
              <w:t>●  Aromatherapy.</w:t>
            </w:r>
          </w:p>
          <w:p w:rsidR="00CC5282" w:rsidRPr="006D1679" w:rsidRDefault="00CC5282" w:rsidP="00E1622F">
            <w:pPr>
              <w:pStyle w:val="TableText"/>
              <w:rPr>
                <w:color w:val="FF0000"/>
              </w:rPr>
            </w:pPr>
            <w:r w:rsidRPr="006D1679">
              <w:rPr>
                <w:color w:val="FF0000"/>
              </w:rPr>
              <w:t>●  Hypnotism.</w:t>
            </w:r>
          </w:p>
          <w:p w:rsidR="00CC5282" w:rsidRPr="006D1679" w:rsidRDefault="00CC5282" w:rsidP="00E1622F">
            <w:pPr>
              <w:pStyle w:val="TableText"/>
              <w:rPr>
                <w:color w:val="FF0000"/>
              </w:rPr>
            </w:pPr>
            <w:r w:rsidRPr="006D1679">
              <w:rPr>
                <w:color w:val="FF0000"/>
              </w:rPr>
              <w:t>●  Massage Therapy.</w:t>
            </w:r>
          </w:p>
          <w:p w:rsidR="00CC5282" w:rsidRPr="006D1679" w:rsidRDefault="00CC5282" w:rsidP="00E1622F">
            <w:pPr>
              <w:pStyle w:val="TableText"/>
              <w:rPr>
                <w:color w:val="FF0000"/>
              </w:rPr>
            </w:pPr>
            <w:r w:rsidRPr="006D1679">
              <w:rPr>
                <w:color w:val="FF0000"/>
              </w:rPr>
              <w:t>●  Rolfing. (holistic tissue massage);</w:t>
            </w:r>
          </w:p>
          <w:p w:rsidR="001B7A38" w:rsidRPr="006D1679" w:rsidRDefault="00CC5282" w:rsidP="00E1622F">
            <w:pPr>
              <w:pStyle w:val="TableText"/>
              <w:rPr>
                <w:color w:val="FF0000"/>
              </w:rPr>
            </w:pPr>
            <w:r w:rsidRPr="006D1679">
              <w:rPr>
                <w:color w:val="FF0000"/>
              </w:rPr>
              <w:t xml:space="preserve">●  </w:t>
            </w:r>
            <w:r w:rsidR="001B7A38" w:rsidRPr="006D1679">
              <w:rPr>
                <w:color w:val="FF0000"/>
              </w:rPr>
              <w:t xml:space="preserve">Art therapy, music therapy, dance therapy, horseback </w:t>
            </w:r>
          </w:p>
          <w:p w:rsidR="00C64D13" w:rsidRPr="006D1679" w:rsidRDefault="001B7A38" w:rsidP="00787C28">
            <w:pPr>
              <w:pStyle w:val="TableText"/>
              <w:ind w:left="288"/>
              <w:rPr>
                <w:b/>
                <w:bCs/>
                <w:i/>
                <w:color w:val="FF0000"/>
                <w:u w:val="single"/>
              </w:rPr>
            </w:pPr>
            <w:r w:rsidRPr="006D1679">
              <w:rPr>
                <w:color w:val="FF0000"/>
              </w:rPr>
              <w:t>therapy and</w:t>
            </w:r>
            <w:r w:rsidRPr="006D1679">
              <w:t xml:space="preserve"> </w:t>
            </w:r>
            <w:r w:rsidRPr="006D1679">
              <w:rPr>
                <w:color w:val="FF0000"/>
              </w:rPr>
              <w:t xml:space="preserve">other forms of alternative treatment as defined by the National Center for </w:t>
            </w:r>
            <w:r w:rsidR="00963C94" w:rsidRPr="006D1679">
              <w:rPr>
                <w:color w:val="FF0000"/>
              </w:rPr>
              <w:t>Complementary</w:t>
            </w:r>
            <w:r w:rsidRPr="006D1679">
              <w:rPr>
                <w:color w:val="FF0000"/>
              </w:rPr>
              <w:t xml:space="preserve"> and Alternative Medicine (NCCAM) of the National Institutes of Health. This exclusion does not apply to non-manipulative osteopathic care for which Benefits are provided as described under </w:t>
            </w:r>
            <w:r w:rsidRPr="006D1679">
              <w:rPr>
                <w:b/>
                <w:bCs/>
                <w:i/>
                <w:color w:val="FF0000"/>
                <w:u w:val="single"/>
              </w:rPr>
              <w:t>Rehabilitation Services – Outpatient Therapy and Spinal Treatment, Manipulative and Osteopathic Manipulative Therapy.</w:t>
            </w:r>
          </w:p>
        </w:tc>
      </w:tr>
      <w:tr w:rsidR="00A676F3"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6D1679" w:rsidRDefault="00A676F3" w:rsidP="00646225">
            <w:pPr>
              <w:pStyle w:val="TableTextCharChar"/>
              <w:numPr>
                <w:ilvl w:val="12"/>
                <w:numId w:val="0"/>
              </w:numPr>
              <w:rPr>
                <w:b/>
                <w:color w:val="FF0000"/>
                <w:szCs w:val="24"/>
              </w:rPr>
            </w:pPr>
            <w:bookmarkStart w:id="142" w:name="Artificial_Disc_Replacement"/>
            <w:r w:rsidRPr="006D1679">
              <w:rPr>
                <w:b/>
                <w:color w:val="FF0000"/>
                <w:szCs w:val="24"/>
              </w:rPr>
              <w:t>Artificial Disc Replacement</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6D1679" w:rsidRDefault="00A676F3" w:rsidP="00646225">
            <w:pPr>
              <w:pStyle w:val="TableTextCharChar"/>
              <w:rPr>
                <w:color w:val="FF0000"/>
                <w:szCs w:val="24"/>
              </w:rPr>
            </w:pPr>
            <w:r w:rsidRPr="006D1679">
              <w:rPr>
                <w:color w:val="FF0000"/>
                <w:szCs w:val="24"/>
              </w:rPr>
              <w:t xml:space="preserve">Artificial disc replacement is covered for lumbar and cervical; level </w:t>
            </w:r>
            <w:r w:rsidRPr="006D1679">
              <w:rPr>
                <w:b/>
                <w:color w:val="0000FF"/>
                <w:szCs w:val="24"/>
              </w:rPr>
              <w:t>1</w:t>
            </w:r>
            <w:r w:rsidRPr="006D1679">
              <w:rPr>
                <w:color w:val="FF0000"/>
                <w:szCs w:val="24"/>
              </w:rPr>
              <w:t xml:space="preserve"> and </w:t>
            </w:r>
            <w:r w:rsidRPr="006D1679">
              <w:rPr>
                <w:b/>
                <w:color w:val="0000FF"/>
                <w:szCs w:val="24"/>
              </w:rPr>
              <w:t>2</w:t>
            </w:r>
            <w:r w:rsidRPr="006D1679">
              <w:rPr>
                <w:color w:val="FF0000"/>
                <w:szCs w:val="24"/>
              </w:rPr>
              <w:t>, and any covered for any manufacturer.</w:t>
            </w:r>
          </w:p>
          <w:p w:rsidR="00D7210C" w:rsidRPr="006D1679" w:rsidRDefault="00D7210C" w:rsidP="00646225">
            <w:pPr>
              <w:pStyle w:val="TableTextCharChar"/>
              <w:rPr>
                <w:color w:val="FF0000"/>
                <w:szCs w:val="24"/>
              </w:rPr>
            </w:pPr>
          </w:p>
          <w:p w:rsidR="004573AB" w:rsidRPr="006D1679" w:rsidRDefault="004573AB" w:rsidP="004573AB">
            <w:pPr>
              <w:pStyle w:val="TableTextCharCharChar1"/>
              <w:numPr>
                <w:ilvl w:val="12"/>
                <w:numId w:val="0"/>
              </w:numPr>
              <w:rPr>
                <w:b/>
              </w:rPr>
            </w:pPr>
            <w:r w:rsidRPr="006D1679">
              <w:rPr>
                <w:b/>
                <w:color w:val="FF0000"/>
              </w:rPr>
              <w:t>Prior Authorization Required</w:t>
            </w:r>
          </w:p>
          <w:p w:rsidR="004573AB" w:rsidRPr="006D1679" w:rsidRDefault="004573AB" w:rsidP="004573AB">
            <w:pPr>
              <w:pStyle w:val="TableTextCharCharChar1"/>
              <w:rPr>
                <w:color w:val="FF0000"/>
              </w:rPr>
            </w:pPr>
            <w:r w:rsidRPr="006D1679">
              <w:rPr>
                <w:color w:val="FF0000"/>
              </w:rPr>
              <w:t>Please remember that for Benefits you must obtain prior authorization</w:t>
            </w:r>
            <w:r w:rsidRPr="006D1679">
              <w:rPr>
                <w:b/>
                <w:bCs/>
                <w:color w:val="FF00FF"/>
              </w:rPr>
              <w:t xml:space="preserve"> </w:t>
            </w:r>
            <w:r w:rsidRPr="006D1679">
              <w:rPr>
                <w:color w:val="FF0000"/>
              </w:rPr>
              <w:t>as follows:</w:t>
            </w:r>
          </w:p>
          <w:p w:rsidR="004573AB" w:rsidRPr="006D1679" w:rsidRDefault="004573AB" w:rsidP="004573AB">
            <w:pPr>
              <w:pStyle w:val="TableText"/>
              <w:ind w:left="288" w:hanging="288"/>
              <w:rPr>
                <w:color w:val="FF0000"/>
              </w:rPr>
            </w:pPr>
            <w:r w:rsidRPr="006D1679">
              <w:rPr>
                <w:color w:val="FF0000"/>
              </w:rPr>
              <w:t>●   For elective admissions:</w:t>
            </w:r>
            <w:r w:rsidRPr="006D1679">
              <w:t xml:space="preserve"> </w:t>
            </w:r>
            <w:r w:rsidRPr="006D1679">
              <w:rPr>
                <w:b/>
                <w:bCs/>
                <w:color w:val="0000FF"/>
              </w:rPr>
              <w:t xml:space="preserve">5 </w:t>
            </w:r>
            <w:r w:rsidRPr="006D1679">
              <w:rPr>
                <w:color w:val="FF0000"/>
              </w:rPr>
              <w:t>business days before admission.</w:t>
            </w:r>
          </w:p>
          <w:p w:rsidR="004573AB" w:rsidRPr="006D1679" w:rsidRDefault="004573AB" w:rsidP="004573AB">
            <w:pPr>
              <w:pStyle w:val="TableText"/>
              <w:ind w:left="288" w:hanging="288"/>
              <w:rPr>
                <w:color w:val="FF0000"/>
              </w:rPr>
            </w:pPr>
            <w:r w:rsidRPr="006D1679">
              <w:rPr>
                <w:color w:val="FF0000"/>
              </w:rPr>
              <w:t>●   For Emergency admissions (also termed non-elective admissions): within</w:t>
            </w:r>
            <w:r w:rsidRPr="006D1679">
              <w:t xml:space="preserve"> </w:t>
            </w:r>
            <w:r w:rsidRPr="006D1679">
              <w:rPr>
                <w:b/>
                <w:bCs/>
                <w:color w:val="0000FF"/>
              </w:rPr>
              <w:t>48</w:t>
            </w:r>
            <w:r w:rsidRPr="006D1679">
              <w:rPr>
                <w:b/>
                <w:bCs/>
              </w:rPr>
              <w:t xml:space="preserve"> </w:t>
            </w:r>
            <w:r w:rsidRPr="006D1679">
              <w:rPr>
                <w:color w:val="FF0000"/>
              </w:rPr>
              <w:t>hours or as soon as is reasonably possible.</w:t>
            </w:r>
          </w:p>
          <w:p w:rsidR="004573AB" w:rsidRPr="006D1679" w:rsidRDefault="004573AB" w:rsidP="004573AB">
            <w:pPr>
              <w:pStyle w:val="TableText"/>
              <w:numPr>
                <w:ilvl w:val="12"/>
                <w:numId w:val="0"/>
              </w:numPr>
            </w:pPr>
          </w:p>
          <w:p w:rsidR="00D7210C" w:rsidRPr="006D1679" w:rsidRDefault="004573AB" w:rsidP="00D7210C">
            <w:pPr>
              <w:pStyle w:val="TableTextCharChar"/>
              <w:rPr>
                <w:color w:val="FF0000"/>
              </w:rPr>
            </w:pPr>
            <w:r w:rsidRPr="006D1679">
              <w:rPr>
                <w:color w:val="FF0000"/>
                <w:szCs w:val="24"/>
              </w:rPr>
              <w:t xml:space="preserve">If you do not </w:t>
            </w:r>
            <w:r w:rsidRPr="006D1679">
              <w:rPr>
                <w:bCs/>
                <w:color w:val="FF0000"/>
                <w:szCs w:val="24"/>
              </w:rPr>
              <w:t>obtain</w:t>
            </w:r>
            <w:r w:rsidRPr="006D1679">
              <w:rPr>
                <w:bCs/>
                <w:color w:val="000000"/>
                <w:szCs w:val="24"/>
              </w:rPr>
              <w:t xml:space="preserve"> </w:t>
            </w:r>
            <w:r w:rsidRPr="006D1679">
              <w:rPr>
                <w:bCs/>
                <w:color w:val="FF0000"/>
                <w:szCs w:val="24"/>
              </w:rPr>
              <w:t>prior authorization</w:t>
            </w:r>
            <w:r w:rsidRPr="006D1679">
              <w:rPr>
                <w:color w:val="FF0000"/>
                <w:szCs w:val="24"/>
              </w:rPr>
              <w:t>, Benefits will be</w:t>
            </w:r>
            <w:r w:rsidRPr="006D1679">
              <w:rPr>
                <w:szCs w:val="24"/>
              </w:rPr>
              <w:t xml:space="preserve"> </w:t>
            </w:r>
            <w:r w:rsidRPr="006D1679">
              <w:rPr>
                <w:color w:val="FF0000"/>
              </w:rPr>
              <w:t>subject to a</w:t>
            </w:r>
            <w:r w:rsidRPr="006D1679">
              <w:t xml:space="preserve"> </w:t>
            </w:r>
            <w:r w:rsidRPr="006D1679">
              <w:rPr>
                <w:b/>
                <w:color w:val="0000FF"/>
              </w:rPr>
              <w:t>$150</w:t>
            </w:r>
            <w:r w:rsidRPr="006D1679">
              <w:rPr>
                <w:color w:val="0000FF"/>
              </w:rPr>
              <w:t xml:space="preserve"> </w:t>
            </w:r>
            <w:r w:rsidRPr="006D1679">
              <w:rPr>
                <w:color w:val="FF0000"/>
              </w:rPr>
              <w:t>penalty.</w:t>
            </w:r>
          </w:p>
          <w:p w:rsidR="0035214C" w:rsidRPr="006D1679" w:rsidRDefault="0035214C" w:rsidP="00D7210C">
            <w:pPr>
              <w:pStyle w:val="TableTextCharChar"/>
              <w:rPr>
                <w:color w:val="FF0000"/>
              </w:rPr>
            </w:pPr>
          </w:p>
          <w:p w:rsidR="0035214C" w:rsidRPr="006D1679" w:rsidRDefault="0035214C" w:rsidP="0035214C">
            <w:pPr>
              <w:rPr>
                <w:color w:val="FF0000"/>
                <w:sz w:val="24"/>
                <w:szCs w:val="24"/>
              </w:rPr>
            </w:pPr>
            <w:r w:rsidRPr="006D167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6D1679" w:rsidRDefault="0035214C" w:rsidP="00D7210C">
            <w:pPr>
              <w:pStyle w:val="TableTextCharChar"/>
              <w:rPr>
                <w:color w:val="FF0000"/>
                <w:szCs w:val="24"/>
              </w:rPr>
            </w:pPr>
          </w:p>
        </w:tc>
      </w:tr>
      <w:tr w:rsidR="00A676F3"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6D1679" w:rsidRDefault="00A676F3">
            <w:pPr>
              <w:pStyle w:val="TableText"/>
              <w:numPr>
                <w:ilvl w:val="12"/>
                <w:numId w:val="0"/>
              </w:numPr>
              <w:rPr>
                <w:b/>
                <w:color w:val="FF0000"/>
              </w:rPr>
            </w:pPr>
            <w:bookmarkStart w:id="143" w:name="Bereavement_Counseling"/>
            <w:r w:rsidRPr="006D1679">
              <w:rPr>
                <w:b/>
                <w:color w:val="FF0000"/>
              </w:rPr>
              <w:t>Bereavement Counseling</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6D1679" w:rsidRDefault="00A676F3">
            <w:pPr>
              <w:pStyle w:val="TableText"/>
              <w:numPr>
                <w:ilvl w:val="12"/>
                <w:numId w:val="0"/>
              </w:numPr>
              <w:rPr>
                <w:bCs/>
                <w:color w:val="FF0000"/>
              </w:rPr>
            </w:pPr>
            <w:r w:rsidRPr="006D1679">
              <w:rPr>
                <w:b/>
                <w:color w:val="0000FF"/>
              </w:rPr>
              <w:t xml:space="preserve">80% </w:t>
            </w:r>
            <w:r w:rsidRPr="006D1679">
              <w:rPr>
                <w:bCs/>
                <w:color w:val="FF0000"/>
              </w:rPr>
              <w:t>of eligible expenses</w:t>
            </w:r>
            <w:r w:rsidRPr="006D1679">
              <w:rPr>
                <w:bCs/>
                <w:color w:val="0000FF"/>
              </w:rPr>
              <w:t xml:space="preserve"> </w:t>
            </w:r>
            <w:r w:rsidRPr="006D1679">
              <w:rPr>
                <w:bCs/>
                <w:color w:val="FF0000"/>
              </w:rPr>
              <w:t>after satisfying</w:t>
            </w:r>
            <w:r w:rsidRPr="006D1679">
              <w:rPr>
                <w:bCs/>
              </w:rPr>
              <w:t xml:space="preserve"> </w:t>
            </w:r>
            <w:r w:rsidRPr="006D1679">
              <w:rPr>
                <w:color w:val="FF0000"/>
              </w:rPr>
              <w:t>the</w:t>
            </w:r>
            <w:r w:rsidRPr="006D1679">
              <w:rPr>
                <w:color w:val="000000"/>
              </w:rPr>
              <w:t xml:space="preserve"> </w:t>
            </w:r>
            <w:r w:rsidRPr="006D1679">
              <w:rPr>
                <w:color w:val="FF0000"/>
              </w:rPr>
              <w:t>deductible</w:t>
            </w:r>
            <w:r w:rsidRPr="006D1679">
              <w:rPr>
                <w:bCs/>
                <w:color w:val="FF0000"/>
              </w:rPr>
              <w:t>.</w:t>
            </w:r>
          </w:p>
          <w:p w:rsidR="00A676F3" w:rsidRPr="006D1679" w:rsidRDefault="00A676F3">
            <w:pPr>
              <w:pStyle w:val="List"/>
              <w:numPr>
                <w:ilvl w:val="12"/>
                <w:numId w:val="0"/>
              </w:numPr>
              <w:ind w:left="18" w:hanging="18"/>
              <w:rPr>
                <w:rFonts w:ascii="Times New Roman" w:hAnsi="Times New Roman"/>
                <w:b/>
                <w:color w:val="FF0000"/>
              </w:rPr>
            </w:pPr>
          </w:p>
        </w:tc>
      </w:tr>
      <w:tr w:rsidR="00A676F3"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6D1679" w:rsidRDefault="00A676F3" w:rsidP="00E1622F">
            <w:pPr>
              <w:pStyle w:val="TableText"/>
              <w:numPr>
                <w:ilvl w:val="12"/>
                <w:numId w:val="0"/>
              </w:numPr>
              <w:rPr>
                <w:b/>
                <w:color w:val="FF0000"/>
              </w:rPr>
            </w:pPr>
            <w:bookmarkStart w:id="144" w:name="Breast_Reconstruction"/>
            <w:r w:rsidRPr="006D1679">
              <w:rPr>
                <w:b/>
                <w:color w:val="FF0000"/>
              </w:rPr>
              <w:t>Breast Reconstruction</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6D1679" w:rsidRDefault="00A676F3" w:rsidP="00E1622F">
            <w:pPr>
              <w:pStyle w:val="TableText"/>
              <w:numPr>
                <w:ilvl w:val="12"/>
                <w:numId w:val="0"/>
              </w:numPr>
              <w:rPr>
                <w:b/>
                <w:color w:val="FF0000"/>
              </w:rPr>
            </w:pPr>
            <w:r w:rsidRPr="006D1679">
              <w:rPr>
                <w:b/>
                <w:color w:val="FF0000"/>
              </w:rPr>
              <w:t xml:space="preserve">Same as </w:t>
            </w:r>
          </w:p>
          <w:p w:rsidR="00A676F3" w:rsidRPr="006D1679" w:rsidRDefault="00A676F3" w:rsidP="00E1622F">
            <w:pPr>
              <w:pStyle w:val="TableTextChar1"/>
              <w:rPr>
                <w:b/>
                <w:i/>
                <w:iCs/>
                <w:color w:val="FF0000"/>
                <w:szCs w:val="24"/>
              </w:rPr>
            </w:pPr>
            <w:r w:rsidRPr="006D1679">
              <w:rPr>
                <w:b/>
                <w:color w:val="FF0000"/>
                <w:szCs w:val="24"/>
              </w:rPr>
              <w:t xml:space="preserve">●  </w:t>
            </w:r>
            <w:r w:rsidRPr="006D1679">
              <w:rPr>
                <w:b/>
                <w:i/>
                <w:iCs/>
                <w:color w:val="FF0000"/>
                <w:szCs w:val="24"/>
              </w:rPr>
              <w:t>Physician's Office Services</w:t>
            </w:r>
          </w:p>
          <w:p w:rsidR="00A676F3" w:rsidRPr="006D1679" w:rsidRDefault="00A676F3" w:rsidP="00E1622F">
            <w:pPr>
              <w:pStyle w:val="TableTextChar1"/>
              <w:rPr>
                <w:b/>
                <w:i/>
                <w:iCs/>
                <w:color w:val="FF0000"/>
                <w:szCs w:val="24"/>
              </w:rPr>
            </w:pPr>
            <w:r w:rsidRPr="006D1679">
              <w:rPr>
                <w:b/>
                <w:iCs/>
                <w:color w:val="FF0000"/>
                <w:szCs w:val="24"/>
              </w:rPr>
              <w:t xml:space="preserve">●  </w:t>
            </w:r>
            <w:r w:rsidRPr="006D1679">
              <w:rPr>
                <w:b/>
                <w:i/>
                <w:iCs/>
                <w:color w:val="FF0000"/>
                <w:szCs w:val="24"/>
              </w:rPr>
              <w:t>Professional Fees</w:t>
            </w:r>
          </w:p>
          <w:p w:rsidR="00A676F3" w:rsidRPr="006D1679" w:rsidRDefault="00A676F3" w:rsidP="00E1622F">
            <w:pPr>
              <w:pStyle w:val="TableTextChar1"/>
              <w:rPr>
                <w:b/>
                <w:i/>
                <w:iCs/>
                <w:color w:val="FF0000"/>
                <w:szCs w:val="24"/>
              </w:rPr>
            </w:pPr>
            <w:r w:rsidRPr="006D1679">
              <w:rPr>
                <w:b/>
                <w:iCs/>
                <w:color w:val="FF0000"/>
                <w:szCs w:val="24"/>
              </w:rPr>
              <w:t xml:space="preserve">●  </w:t>
            </w:r>
            <w:r w:rsidRPr="006D1679">
              <w:rPr>
                <w:b/>
                <w:i/>
                <w:iCs/>
                <w:color w:val="FF0000"/>
                <w:szCs w:val="24"/>
              </w:rPr>
              <w:t>Hospital-Inpatient Stay</w:t>
            </w:r>
          </w:p>
          <w:p w:rsidR="00A676F3" w:rsidRPr="006D1679" w:rsidRDefault="00A676F3" w:rsidP="00787C28">
            <w:pPr>
              <w:pStyle w:val="TableTextChar1"/>
              <w:numPr>
                <w:ilvl w:val="12"/>
                <w:numId w:val="0"/>
              </w:numPr>
              <w:ind w:left="288" w:hanging="288"/>
              <w:rPr>
                <w:b/>
                <w:i/>
                <w:color w:val="FF0000"/>
              </w:rPr>
            </w:pPr>
            <w:r w:rsidRPr="006D1679">
              <w:rPr>
                <w:b/>
                <w:iCs/>
                <w:color w:val="FF0000"/>
                <w:szCs w:val="24"/>
              </w:rPr>
              <w:t xml:space="preserve">●  </w:t>
            </w:r>
            <w:r w:rsidRPr="006D1679">
              <w:rPr>
                <w:b/>
                <w:i/>
                <w:color w:val="FF0000"/>
              </w:rPr>
              <w:t>Lab, X-Ray and Diagnostic - Outpatient</w:t>
            </w:r>
          </w:p>
        </w:tc>
      </w:tr>
      <w:tr w:rsidR="00A676F3"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6D1679" w:rsidRDefault="00A676F3" w:rsidP="00E1622F">
            <w:pPr>
              <w:pStyle w:val="TableText"/>
              <w:numPr>
                <w:ilvl w:val="12"/>
                <w:numId w:val="0"/>
              </w:numPr>
              <w:rPr>
                <w:b/>
                <w:color w:val="FF0000"/>
              </w:rPr>
            </w:pPr>
            <w:bookmarkStart w:id="145" w:name="Breast_Reduction"/>
            <w:r w:rsidRPr="006D1679">
              <w:rPr>
                <w:b/>
                <w:color w:val="FF0000"/>
              </w:rPr>
              <w:t>Breast Reduction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6D1679" w:rsidRDefault="00A676F3" w:rsidP="00E1622F">
            <w:pPr>
              <w:pStyle w:val="TableText"/>
              <w:numPr>
                <w:ilvl w:val="12"/>
                <w:numId w:val="0"/>
              </w:numPr>
              <w:rPr>
                <w:b/>
                <w:color w:val="FF0000"/>
              </w:rPr>
            </w:pPr>
            <w:r w:rsidRPr="006D1679">
              <w:rPr>
                <w:b/>
                <w:color w:val="FF0000"/>
              </w:rPr>
              <w:t xml:space="preserve">Same as </w:t>
            </w:r>
          </w:p>
          <w:p w:rsidR="00A676F3" w:rsidRPr="006D1679" w:rsidRDefault="00A676F3" w:rsidP="00E1622F">
            <w:pPr>
              <w:pStyle w:val="TableTextChar1"/>
              <w:rPr>
                <w:b/>
                <w:i/>
                <w:iCs/>
                <w:color w:val="FF0000"/>
                <w:szCs w:val="24"/>
              </w:rPr>
            </w:pPr>
            <w:r w:rsidRPr="006D1679">
              <w:rPr>
                <w:b/>
                <w:color w:val="FF0000"/>
                <w:szCs w:val="24"/>
              </w:rPr>
              <w:t xml:space="preserve">●  </w:t>
            </w:r>
            <w:r w:rsidRPr="006D1679">
              <w:rPr>
                <w:b/>
                <w:i/>
                <w:iCs/>
                <w:color w:val="FF0000"/>
                <w:szCs w:val="24"/>
              </w:rPr>
              <w:t>Physician's Office Services</w:t>
            </w:r>
          </w:p>
          <w:p w:rsidR="00A676F3" w:rsidRPr="006D1679" w:rsidRDefault="00A676F3" w:rsidP="00E1622F">
            <w:pPr>
              <w:pStyle w:val="TableTextChar1"/>
              <w:rPr>
                <w:b/>
                <w:i/>
                <w:iCs/>
                <w:color w:val="FF0000"/>
                <w:szCs w:val="24"/>
              </w:rPr>
            </w:pPr>
            <w:r w:rsidRPr="006D1679">
              <w:rPr>
                <w:b/>
                <w:iCs/>
                <w:color w:val="FF0000"/>
                <w:szCs w:val="24"/>
              </w:rPr>
              <w:t xml:space="preserve">●  </w:t>
            </w:r>
            <w:r w:rsidRPr="006D1679">
              <w:rPr>
                <w:b/>
                <w:i/>
                <w:iCs/>
                <w:color w:val="FF0000"/>
                <w:szCs w:val="24"/>
              </w:rPr>
              <w:t>Professional Fees</w:t>
            </w:r>
          </w:p>
          <w:p w:rsidR="00A676F3" w:rsidRPr="006D1679" w:rsidRDefault="00A676F3" w:rsidP="00E1622F">
            <w:pPr>
              <w:pStyle w:val="TableTextChar1"/>
              <w:rPr>
                <w:b/>
                <w:i/>
                <w:iCs/>
                <w:color w:val="FF0000"/>
                <w:szCs w:val="24"/>
              </w:rPr>
            </w:pPr>
            <w:r w:rsidRPr="006D1679">
              <w:rPr>
                <w:b/>
                <w:iCs/>
                <w:color w:val="FF0000"/>
                <w:szCs w:val="24"/>
              </w:rPr>
              <w:t xml:space="preserve">●  </w:t>
            </w:r>
            <w:r w:rsidRPr="006D1679">
              <w:rPr>
                <w:b/>
                <w:i/>
                <w:iCs/>
                <w:color w:val="FF0000"/>
                <w:szCs w:val="24"/>
              </w:rPr>
              <w:t>Hospital-Inpatient Stay</w:t>
            </w:r>
          </w:p>
          <w:p w:rsidR="00A676F3" w:rsidRPr="006D1679" w:rsidRDefault="00A676F3" w:rsidP="00E1622F">
            <w:pPr>
              <w:pStyle w:val="TableTextCharCharCharCharChar"/>
              <w:numPr>
                <w:ilvl w:val="12"/>
                <w:numId w:val="0"/>
              </w:numPr>
              <w:ind w:left="288" w:hanging="288"/>
              <w:rPr>
                <w:b/>
                <w:i/>
                <w:color w:val="FF0000"/>
              </w:rPr>
            </w:pPr>
            <w:r w:rsidRPr="006D1679">
              <w:rPr>
                <w:b/>
                <w:iCs/>
                <w:color w:val="FF0000"/>
                <w:szCs w:val="24"/>
              </w:rPr>
              <w:t xml:space="preserve">●  </w:t>
            </w:r>
            <w:r w:rsidRPr="006D1679">
              <w:rPr>
                <w:b/>
                <w:i/>
                <w:color w:val="FF0000"/>
              </w:rPr>
              <w:t>Lab, X-Ray and Diagnostic - Outpatient</w:t>
            </w:r>
          </w:p>
          <w:p w:rsidR="00A676F3" w:rsidRPr="006D1679" w:rsidRDefault="00A676F3" w:rsidP="00E1622F">
            <w:pPr>
              <w:pStyle w:val="TableText"/>
              <w:numPr>
                <w:ilvl w:val="12"/>
                <w:numId w:val="0"/>
              </w:numPr>
              <w:rPr>
                <w:b/>
                <w:color w:val="FF0000"/>
              </w:rPr>
            </w:pPr>
          </w:p>
        </w:tc>
      </w:tr>
      <w:tr w:rsidR="00A676F3"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6D1679" w:rsidRDefault="00A676F3" w:rsidP="00E1622F">
            <w:pPr>
              <w:pStyle w:val="TableTextChar1"/>
              <w:numPr>
                <w:ilvl w:val="12"/>
                <w:numId w:val="0"/>
              </w:numPr>
              <w:rPr>
                <w:b/>
                <w:color w:val="FF0000"/>
              </w:rPr>
            </w:pPr>
            <w:bookmarkStart w:id="146" w:name="Comfort_or_Convenience"/>
            <w:r w:rsidRPr="006D1679">
              <w:rPr>
                <w:b/>
                <w:color w:val="FF0000"/>
              </w:rPr>
              <w:t>Comfort or Convenience</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6D1679" w:rsidRDefault="00A676F3" w:rsidP="00E1622F">
            <w:pPr>
              <w:pStyle w:val="TableText"/>
              <w:rPr>
                <w:b/>
                <w:bCs/>
                <w:color w:val="FF0000"/>
              </w:rPr>
            </w:pPr>
            <w:r w:rsidRPr="006D1679">
              <w:rPr>
                <w:b/>
                <w:bCs/>
                <w:color w:val="FF0000"/>
              </w:rPr>
              <w:t>The following services are not covered:</w:t>
            </w:r>
          </w:p>
          <w:p w:rsidR="00A676F3" w:rsidRPr="006D1679" w:rsidRDefault="00A676F3" w:rsidP="00E1622F">
            <w:pPr>
              <w:pStyle w:val="TableText"/>
              <w:rPr>
                <w:color w:val="FF0000"/>
              </w:rPr>
            </w:pPr>
            <w:r w:rsidRPr="006D1679">
              <w:rPr>
                <w:color w:val="FF0000"/>
              </w:rPr>
              <w:t>Supplies, equipment and similar incidentals for personal comfort.  Examples include:</w:t>
            </w:r>
          </w:p>
          <w:p w:rsidR="00A676F3" w:rsidRPr="006D1679" w:rsidRDefault="00A676F3" w:rsidP="002738AE">
            <w:pPr>
              <w:pStyle w:val="TableText"/>
              <w:numPr>
                <w:ilvl w:val="0"/>
                <w:numId w:val="11"/>
              </w:numPr>
              <w:tabs>
                <w:tab w:val="clear" w:pos="720"/>
                <w:tab w:val="num" w:pos="252"/>
              </w:tabs>
              <w:ind w:left="252" w:hanging="252"/>
              <w:rPr>
                <w:color w:val="FF0000"/>
              </w:rPr>
            </w:pPr>
            <w:r w:rsidRPr="006D1679">
              <w:rPr>
                <w:color w:val="FF0000"/>
              </w:rPr>
              <w:t>Television;</w:t>
            </w:r>
          </w:p>
          <w:p w:rsidR="00A676F3" w:rsidRPr="006D1679" w:rsidRDefault="00A676F3" w:rsidP="002738AE">
            <w:pPr>
              <w:pStyle w:val="TableText"/>
              <w:numPr>
                <w:ilvl w:val="0"/>
                <w:numId w:val="11"/>
              </w:numPr>
              <w:tabs>
                <w:tab w:val="clear" w:pos="720"/>
                <w:tab w:val="num" w:pos="252"/>
              </w:tabs>
              <w:ind w:left="252" w:hanging="252"/>
              <w:rPr>
                <w:color w:val="FF0000"/>
              </w:rPr>
            </w:pPr>
            <w:r w:rsidRPr="006D1679">
              <w:rPr>
                <w:color w:val="FF0000"/>
              </w:rPr>
              <w:t>Telephone;</w:t>
            </w:r>
          </w:p>
          <w:p w:rsidR="00A676F3" w:rsidRPr="006D1679" w:rsidRDefault="00A676F3" w:rsidP="002738AE">
            <w:pPr>
              <w:pStyle w:val="TableText"/>
              <w:numPr>
                <w:ilvl w:val="0"/>
                <w:numId w:val="11"/>
              </w:numPr>
              <w:tabs>
                <w:tab w:val="clear" w:pos="720"/>
                <w:tab w:val="num" w:pos="252"/>
              </w:tabs>
              <w:ind w:left="252" w:hanging="252"/>
              <w:rPr>
                <w:color w:val="FF0000"/>
              </w:rPr>
            </w:pPr>
            <w:r w:rsidRPr="006D1679">
              <w:rPr>
                <w:color w:val="FF0000"/>
              </w:rPr>
              <w:t>Air conditioners;</w:t>
            </w:r>
          </w:p>
          <w:p w:rsidR="00A676F3" w:rsidRPr="006D1679" w:rsidRDefault="00A676F3" w:rsidP="002738AE">
            <w:pPr>
              <w:pStyle w:val="TableText"/>
              <w:numPr>
                <w:ilvl w:val="0"/>
                <w:numId w:val="11"/>
              </w:numPr>
              <w:tabs>
                <w:tab w:val="clear" w:pos="720"/>
                <w:tab w:val="num" w:pos="252"/>
              </w:tabs>
              <w:ind w:left="252" w:hanging="252"/>
              <w:rPr>
                <w:color w:val="FF0000"/>
              </w:rPr>
            </w:pPr>
            <w:r w:rsidRPr="006D1679">
              <w:rPr>
                <w:color w:val="FF0000"/>
              </w:rPr>
              <w:t>Beauty/Barber service;</w:t>
            </w:r>
          </w:p>
          <w:p w:rsidR="00A676F3" w:rsidRPr="006D1679" w:rsidRDefault="00A676F3" w:rsidP="002738AE">
            <w:pPr>
              <w:pStyle w:val="TableText"/>
              <w:numPr>
                <w:ilvl w:val="0"/>
                <w:numId w:val="11"/>
              </w:numPr>
              <w:tabs>
                <w:tab w:val="clear" w:pos="720"/>
                <w:tab w:val="num" w:pos="252"/>
              </w:tabs>
              <w:ind w:left="252" w:hanging="252"/>
              <w:rPr>
                <w:color w:val="FF0000"/>
              </w:rPr>
            </w:pPr>
            <w:r w:rsidRPr="006D1679">
              <w:rPr>
                <w:color w:val="FF0000"/>
              </w:rPr>
              <w:t>Guest service;</w:t>
            </w:r>
          </w:p>
          <w:p w:rsidR="00A676F3" w:rsidRPr="006D1679" w:rsidRDefault="00A676F3" w:rsidP="002738AE">
            <w:pPr>
              <w:pStyle w:val="TableText"/>
              <w:numPr>
                <w:ilvl w:val="0"/>
                <w:numId w:val="11"/>
              </w:numPr>
              <w:tabs>
                <w:tab w:val="clear" w:pos="720"/>
                <w:tab w:val="num" w:pos="252"/>
              </w:tabs>
              <w:ind w:left="252" w:hanging="252"/>
              <w:rPr>
                <w:color w:val="FF0000"/>
              </w:rPr>
            </w:pPr>
            <w:r w:rsidRPr="006D1679">
              <w:rPr>
                <w:color w:val="FF0000"/>
              </w:rPr>
              <w:t>Air purifiers and filters;</w:t>
            </w:r>
          </w:p>
          <w:p w:rsidR="00A676F3" w:rsidRPr="006D1679" w:rsidRDefault="00A676F3" w:rsidP="002738AE">
            <w:pPr>
              <w:pStyle w:val="TableText"/>
              <w:numPr>
                <w:ilvl w:val="0"/>
                <w:numId w:val="11"/>
              </w:numPr>
              <w:tabs>
                <w:tab w:val="clear" w:pos="720"/>
                <w:tab w:val="num" w:pos="252"/>
              </w:tabs>
              <w:ind w:left="252" w:hanging="252"/>
              <w:rPr>
                <w:color w:val="FF0000"/>
              </w:rPr>
            </w:pPr>
            <w:r w:rsidRPr="006D1679">
              <w:rPr>
                <w:color w:val="FF0000"/>
              </w:rPr>
              <w:t>Batteries and battery chargers;</w:t>
            </w:r>
          </w:p>
          <w:p w:rsidR="00A676F3" w:rsidRPr="006D1679" w:rsidRDefault="00A676F3" w:rsidP="002738AE">
            <w:pPr>
              <w:pStyle w:val="TableText"/>
              <w:numPr>
                <w:ilvl w:val="0"/>
                <w:numId w:val="11"/>
              </w:numPr>
              <w:tabs>
                <w:tab w:val="clear" w:pos="720"/>
                <w:tab w:val="num" w:pos="252"/>
              </w:tabs>
              <w:ind w:left="252" w:hanging="252"/>
              <w:rPr>
                <w:color w:val="FF0000"/>
              </w:rPr>
            </w:pPr>
            <w:r w:rsidRPr="006D1679">
              <w:rPr>
                <w:color w:val="FF0000"/>
              </w:rPr>
              <w:t>Dehumidifiers and humidifiers;</w:t>
            </w:r>
          </w:p>
          <w:p w:rsidR="00A676F3" w:rsidRPr="006D1679" w:rsidRDefault="00A676F3" w:rsidP="002738AE">
            <w:pPr>
              <w:pStyle w:val="TableText"/>
              <w:numPr>
                <w:ilvl w:val="0"/>
                <w:numId w:val="11"/>
              </w:numPr>
              <w:tabs>
                <w:tab w:val="clear" w:pos="720"/>
                <w:tab w:val="num" w:pos="252"/>
              </w:tabs>
              <w:ind w:left="252" w:hanging="252"/>
              <w:rPr>
                <w:color w:val="FF0000"/>
              </w:rPr>
            </w:pPr>
            <w:r w:rsidRPr="006D1679">
              <w:rPr>
                <w:color w:val="FF0000"/>
              </w:rPr>
              <w:t>Ergonomically correct chairs;</w:t>
            </w:r>
          </w:p>
          <w:p w:rsidR="00A676F3" w:rsidRPr="006D1679" w:rsidRDefault="00A676F3" w:rsidP="002738AE">
            <w:pPr>
              <w:pStyle w:val="TableText"/>
              <w:numPr>
                <w:ilvl w:val="0"/>
                <w:numId w:val="11"/>
              </w:numPr>
              <w:tabs>
                <w:tab w:val="clear" w:pos="720"/>
                <w:tab w:val="num" w:pos="252"/>
              </w:tabs>
              <w:ind w:left="252" w:hanging="252"/>
              <w:rPr>
                <w:color w:val="FF0000"/>
              </w:rPr>
            </w:pPr>
            <w:r w:rsidRPr="006D1679">
              <w:rPr>
                <w:color w:val="FF0000"/>
              </w:rPr>
              <w:t>Non-Hospital beds and comfort beds;</w:t>
            </w:r>
          </w:p>
          <w:p w:rsidR="00A676F3" w:rsidRPr="006D1679" w:rsidRDefault="00A676F3" w:rsidP="002738AE">
            <w:pPr>
              <w:pStyle w:val="TableText"/>
              <w:numPr>
                <w:ilvl w:val="0"/>
                <w:numId w:val="11"/>
              </w:numPr>
              <w:tabs>
                <w:tab w:val="clear" w:pos="720"/>
                <w:tab w:val="num" w:pos="252"/>
              </w:tabs>
              <w:ind w:left="252" w:hanging="252"/>
              <w:rPr>
                <w:color w:val="FF0000"/>
              </w:rPr>
            </w:pPr>
            <w:r w:rsidRPr="006D1679">
              <w:rPr>
                <w:color w:val="FF0000"/>
              </w:rPr>
              <w:t>Devices and computers to assist in communication and speech; and</w:t>
            </w:r>
          </w:p>
          <w:p w:rsidR="00A676F3" w:rsidRPr="006D1679" w:rsidRDefault="00A676F3" w:rsidP="00E1622F">
            <w:pPr>
              <w:pStyle w:val="TableText"/>
              <w:numPr>
                <w:ilvl w:val="0"/>
                <w:numId w:val="11"/>
              </w:numPr>
              <w:tabs>
                <w:tab w:val="clear" w:pos="720"/>
                <w:tab w:val="num" w:pos="252"/>
              </w:tabs>
              <w:ind w:left="252" w:hanging="252"/>
              <w:rPr>
                <w:color w:val="FF0000"/>
              </w:rPr>
            </w:pPr>
            <w:r w:rsidRPr="006D1679">
              <w:rPr>
                <w:color w:val="FF0000"/>
              </w:rPr>
              <w:t>Home remodeling to accommodate a health need (including, but not limited to, ramps, swimming pools, elevators, handrails, and stair glides).</w:t>
            </w: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BF687F">
            <w:pPr>
              <w:pStyle w:val="TableTextChar"/>
              <w:rPr>
                <w:rStyle w:val="CDBlack"/>
                <w:rFonts w:ascii="Times New Roman" w:hAnsi="Times New Roman"/>
                <w:b/>
                <w:color w:val="FF0000"/>
                <w:szCs w:val="24"/>
              </w:rPr>
            </w:pPr>
            <w:bookmarkStart w:id="147" w:name="Diabetes_Services"/>
            <w:r w:rsidRPr="006D1679">
              <w:rPr>
                <w:rStyle w:val="CDBlack"/>
                <w:rFonts w:ascii="Times New Roman" w:hAnsi="Times New Roman"/>
                <w:b/>
                <w:color w:val="FF0000"/>
                <w:szCs w:val="24"/>
              </w:rPr>
              <w:t>Diabetes Services</w:t>
            </w:r>
            <w:bookmarkEnd w:id="147"/>
          </w:p>
          <w:p w:rsidR="00660772" w:rsidRPr="006D1679" w:rsidRDefault="00660772" w:rsidP="00BF687F">
            <w:pPr>
              <w:rPr>
                <w:color w:val="FF0000"/>
                <w:sz w:val="24"/>
                <w:szCs w:val="24"/>
              </w:rPr>
            </w:pPr>
          </w:p>
          <w:p w:rsidR="00660772" w:rsidRPr="006D1679" w:rsidRDefault="00660772" w:rsidP="00BF687F">
            <w:pPr>
              <w:pStyle w:val="TableTextChar"/>
              <w:rPr>
                <w:rStyle w:val="CDBold"/>
                <w:rFonts w:ascii="Times New Roman" w:hAnsi="Times New Roman"/>
                <w:color w:val="FF0000"/>
                <w:szCs w:val="24"/>
              </w:rPr>
            </w:pPr>
            <w:r w:rsidRPr="006D1679">
              <w:rPr>
                <w:rStyle w:val="CDBold"/>
                <w:rFonts w:ascii="Times New Roman" w:hAnsi="Times New Roman"/>
                <w:color w:val="FF0000"/>
                <w:szCs w:val="24"/>
              </w:rPr>
              <w:t>Diabetes Self-Management and Training/Diabetic Eye Examinations/Foot Care</w:t>
            </w:r>
          </w:p>
          <w:p w:rsidR="00660772" w:rsidRPr="006D1679" w:rsidRDefault="00660772" w:rsidP="00BF687F">
            <w:pPr>
              <w:pStyle w:val="TableTextChar"/>
              <w:rPr>
                <w:rStyle w:val="CDBlack"/>
                <w:rFonts w:ascii="Times New Roman" w:hAnsi="Times New Roman"/>
                <w:color w:val="FF0000"/>
                <w:szCs w:val="24"/>
              </w:rPr>
            </w:pPr>
            <w:r w:rsidRPr="006D1679">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660772" w:rsidRPr="006D1679" w:rsidRDefault="00660772" w:rsidP="00BF687F">
            <w:pPr>
              <w:pStyle w:val="TableTextChar"/>
              <w:rPr>
                <w:rStyle w:val="CDBlack"/>
                <w:rFonts w:ascii="Times New Roman" w:hAnsi="Times New Roman"/>
                <w:color w:val="FF0000"/>
                <w:szCs w:val="24"/>
              </w:rPr>
            </w:pPr>
          </w:p>
          <w:p w:rsidR="00660772" w:rsidRPr="006D1679" w:rsidRDefault="00660772" w:rsidP="00BF687F">
            <w:pPr>
              <w:pStyle w:val="TableTextChar"/>
              <w:rPr>
                <w:rStyle w:val="CDBlack"/>
                <w:rFonts w:ascii="Times New Roman" w:hAnsi="Times New Roman"/>
                <w:color w:val="FF0000"/>
                <w:szCs w:val="24"/>
              </w:rPr>
            </w:pPr>
            <w:r w:rsidRPr="006D1679">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660772" w:rsidRPr="006D1679" w:rsidRDefault="00660772" w:rsidP="00BF687F">
            <w:pPr>
              <w:pStyle w:val="TableTextChar"/>
              <w:rPr>
                <w:rStyle w:val="CDBold"/>
                <w:rFonts w:ascii="Times New Roman" w:hAnsi="Times New Roman"/>
                <w:color w:val="FF0000"/>
                <w:szCs w:val="24"/>
              </w:rPr>
            </w:pPr>
          </w:p>
          <w:p w:rsidR="00660772" w:rsidRPr="006D1679" w:rsidRDefault="00660772" w:rsidP="00BF687F">
            <w:pPr>
              <w:pStyle w:val="TableTextChar"/>
              <w:rPr>
                <w:rStyle w:val="CDBold"/>
                <w:rFonts w:ascii="Times New Roman" w:hAnsi="Times New Roman"/>
                <w:color w:val="FF0000"/>
                <w:szCs w:val="24"/>
              </w:rPr>
            </w:pPr>
            <w:r w:rsidRPr="006D1679">
              <w:rPr>
                <w:rStyle w:val="CDBold"/>
                <w:rFonts w:ascii="Times New Roman" w:hAnsi="Times New Roman"/>
                <w:color w:val="FF0000"/>
                <w:szCs w:val="24"/>
              </w:rPr>
              <w:t>Diabetes Self-Management Items</w:t>
            </w:r>
          </w:p>
          <w:p w:rsidR="00B7169C" w:rsidRPr="006D1679" w:rsidRDefault="00B7169C" w:rsidP="00B7169C">
            <w:pPr>
              <w:pStyle w:val="TableTextChar"/>
              <w:rPr>
                <w:rStyle w:val="CDVar"/>
                <w:rFonts w:ascii="Times New Roman" w:hAnsi="Times New Roman"/>
                <w:b/>
                <w:dstrike/>
                <w:color w:val="FF00FF"/>
                <w:szCs w:val="24"/>
              </w:rPr>
            </w:pPr>
            <w:r w:rsidRPr="006D1679">
              <w:rPr>
                <w:rStyle w:val="CDVar"/>
                <w:rFonts w:ascii="Times New Roman" w:hAnsi="Times New Roman"/>
                <w:color w:val="FF0000"/>
                <w:szCs w:val="24"/>
              </w:rPr>
              <w:t>Insulin pumps and supplies for the management and treatment of diabetes, based upon the medical needs of the Covered Person.</w:t>
            </w:r>
            <w:r w:rsidRPr="006D1679">
              <w:rPr>
                <w:rStyle w:val="CDVar"/>
                <w:rFonts w:ascii="Times New Roman" w:hAnsi="Times New Roman"/>
                <w:color w:val="000000"/>
                <w:szCs w:val="24"/>
              </w:rPr>
              <w:t xml:space="preserve"> </w:t>
            </w:r>
          </w:p>
          <w:p w:rsidR="00B7169C" w:rsidRPr="006D1679" w:rsidRDefault="00B7169C" w:rsidP="00B7169C">
            <w:pPr>
              <w:pStyle w:val="TableTextChar"/>
              <w:rPr>
                <w:rStyle w:val="CDVar"/>
                <w:rFonts w:ascii="Times New Roman" w:hAnsi="Times New Roman"/>
                <w:color w:val="000000"/>
                <w:szCs w:val="24"/>
              </w:rPr>
            </w:pPr>
            <w:r w:rsidRPr="006D1679">
              <w:rPr>
                <w:rStyle w:val="CDVar"/>
                <w:rFonts w:ascii="Times New Roman" w:hAnsi="Times New Roman"/>
                <w:color w:val="FF0000"/>
                <w:szCs w:val="24"/>
              </w:rPr>
              <w:t>An insulin pump is subject to all the conditions of coverage stated under</w:t>
            </w:r>
            <w:r w:rsidRPr="006D1679">
              <w:rPr>
                <w:rStyle w:val="CDVar"/>
                <w:rFonts w:ascii="Times New Roman" w:hAnsi="Times New Roman"/>
                <w:color w:val="000000"/>
                <w:szCs w:val="24"/>
              </w:rPr>
              <w:t xml:space="preserve"> </w:t>
            </w:r>
            <w:r w:rsidRPr="006D1679">
              <w:rPr>
                <w:rStyle w:val="Style17"/>
                <w:szCs w:val="24"/>
              </w:rPr>
              <w:t>Durable Medical Equipment.</w:t>
            </w:r>
            <w:r w:rsidRPr="006D1679">
              <w:rPr>
                <w:rStyle w:val="CDVar"/>
                <w:rFonts w:ascii="Times New Roman" w:hAnsi="Times New Roman"/>
                <w:b/>
                <w:color w:val="000000"/>
                <w:szCs w:val="24"/>
              </w:rPr>
              <w:t xml:space="preserve"> </w:t>
            </w:r>
            <w:r w:rsidRPr="006D1679">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6D1679">
              <w:rPr>
                <w:rStyle w:val="CDVar"/>
                <w:rFonts w:ascii="Times New Roman" w:hAnsi="Times New Roman"/>
                <w:color w:val="000000"/>
                <w:szCs w:val="24"/>
              </w:rPr>
              <w:t xml:space="preserve"> </w:t>
            </w:r>
            <w:r w:rsidRPr="006D1679">
              <w:rPr>
                <w:b/>
                <w:i/>
                <w:color w:val="FF0000"/>
                <w:szCs w:val="24"/>
              </w:rPr>
              <w:t>Prescription Drugs and Durable Medical Equipment</w:t>
            </w:r>
            <w:r w:rsidRPr="006D1679">
              <w:rPr>
                <w:rStyle w:val="Style17"/>
                <w:szCs w:val="24"/>
              </w:rPr>
              <w:t>.</w:t>
            </w:r>
          </w:p>
          <w:p w:rsidR="00660772" w:rsidRPr="006D1679" w:rsidRDefault="00660772" w:rsidP="00BF687F">
            <w:pPr>
              <w:pStyle w:val="TableTextChar"/>
              <w:rPr>
                <w:rStyle w:val="CDVar"/>
                <w:rFonts w:ascii="Times New Roman" w:hAnsi="Times New Roman"/>
                <w:color w:val="FF0000"/>
                <w:szCs w:val="24"/>
              </w:rPr>
            </w:pPr>
          </w:p>
          <w:p w:rsidR="00660772" w:rsidRPr="006D1679" w:rsidRDefault="00660772" w:rsidP="00BF687F">
            <w:pPr>
              <w:pStyle w:val="TableText"/>
              <w:rPr>
                <w:rStyle w:val="CDVar"/>
                <w:rFonts w:ascii="Times New Roman" w:hAnsi="Times New Roman"/>
                <w:color w:val="FF0000"/>
                <w:szCs w:val="24"/>
              </w:rPr>
            </w:pPr>
            <w:r w:rsidRPr="006D1679">
              <w:rPr>
                <w:color w:val="FF0000"/>
                <w:szCs w:val="24"/>
              </w:rPr>
              <w:t>Insulin pumps are subject to all the conditions of coverage stated under Durable Medical Equipment in this section.</w:t>
            </w:r>
          </w:p>
          <w:p w:rsidR="00660772" w:rsidRPr="006D1679" w:rsidRDefault="00660772" w:rsidP="00BF687F">
            <w:pPr>
              <w:pStyle w:val="TableTextChar"/>
              <w:rPr>
                <w:rStyle w:val="CDVar"/>
                <w:rFonts w:ascii="Times New Roman" w:hAnsi="Times New Roman"/>
                <w:color w:val="FF0000"/>
                <w:szCs w:val="24"/>
              </w:rPr>
            </w:pPr>
          </w:p>
          <w:p w:rsidR="00660772" w:rsidRPr="006D1679" w:rsidRDefault="00660772" w:rsidP="00BF687F">
            <w:pPr>
              <w:pStyle w:val="TableTextChar"/>
              <w:rPr>
                <w:b/>
                <w:color w:val="FF0000"/>
                <w:szCs w:val="24"/>
              </w:rPr>
            </w:pPr>
            <w:r w:rsidRPr="006D1679">
              <w:rPr>
                <w:rStyle w:val="CDSM"/>
                <w:rFonts w:ascii="Times New Roman" w:hAnsi="Times New Roman"/>
                <w:color w:val="FF0000"/>
                <w:szCs w:val="24"/>
              </w:rPr>
              <w:t xml:space="preserve">Benefits for diabetes equipment that meet the definition of Durable Medical Equipment are subject to the limit stated under </w:t>
            </w:r>
            <w:r w:rsidRPr="006D1679">
              <w:rPr>
                <w:rStyle w:val="CDSMItalic"/>
                <w:rFonts w:ascii="Times New Roman" w:hAnsi="Times New Roman"/>
                <w:b/>
                <w:color w:val="FF0000"/>
                <w:szCs w:val="24"/>
              </w:rPr>
              <w:t>Durable Medical Equipment</w:t>
            </w:r>
            <w:r w:rsidRPr="006D1679">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BF687F">
            <w:pPr>
              <w:rPr>
                <w:rStyle w:val="CDBold"/>
                <w:rFonts w:ascii="Times New Roman" w:hAnsi="Times New Roman"/>
                <w:color w:val="FF0000"/>
                <w:sz w:val="24"/>
                <w:szCs w:val="24"/>
              </w:rPr>
            </w:pPr>
            <w:r w:rsidRPr="006D1679">
              <w:rPr>
                <w:b/>
                <w:color w:val="FF0000"/>
                <w:sz w:val="24"/>
                <w:szCs w:val="24"/>
              </w:rPr>
              <w:t>D</w:t>
            </w:r>
            <w:r w:rsidRPr="006D1679">
              <w:rPr>
                <w:rStyle w:val="CDBold"/>
                <w:rFonts w:ascii="Times New Roman" w:hAnsi="Times New Roman"/>
                <w:color w:val="FF0000"/>
                <w:sz w:val="24"/>
                <w:szCs w:val="24"/>
              </w:rPr>
              <w:t>iabetes Self-Management and Training/Diabetic Eye Examinations/Foot Care</w:t>
            </w:r>
          </w:p>
          <w:p w:rsidR="00660772" w:rsidRPr="006D1679" w:rsidRDefault="00660772" w:rsidP="00BF687F">
            <w:pPr>
              <w:rPr>
                <w:rStyle w:val="CDVarBoldItalic"/>
                <w:rFonts w:ascii="Times New Roman" w:hAnsi="Times New Roman"/>
                <w:color w:val="FF0000"/>
                <w:sz w:val="24"/>
                <w:szCs w:val="24"/>
              </w:rPr>
            </w:pPr>
          </w:p>
          <w:p w:rsidR="00660772" w:rsidRPr="006D1679" w:rsidRDefault="00660772" w:rsidP="00BF687F">
            <w:pPr>
              <w:rPr>
                <w:color w:val="FF0000"/>
                <w:sz w:val="24"/>
                <w:szCs w:val="24"/>
              </w:rPr>
            </w:pPr>
            <w:r w:rsidRPr="006D1679">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660772" w:rsidRPr="006D1679" w:rsidRDefault="00660772" w:rsidP="00BF687F">
            <w:pPr>
              <w:rPr>
                <w:color w:val="FF0000"/>
                <w:sz w:val="24"/>
                <w:szCs w:val="24"/>
              </w:rPr>
            </w:pPr>
          </w:p>
          <w:p w:rsidR="00660772" w:rsidRPr="006D1679" w:rsidRDefault="00660772" w:rsidP="00BF687F">
            <w:pPr>
              <w:rPr>
                <w:rStyle w:val="CDBold"/>
                <w:rFonts w:ascii="Times New Roman" w:hAnsi="Times New Roman"/>
                <w:color w:val="FF0000"/>
                <w:sz w:val="24"/>
                <w:szCs w:val="24"/>
              </w:rPr>
            </w:pPr>
            <w:r w:rsidRPr="006D1679">
              <w:rPr>
                <w:rStyle w:val="CDBold"/>
                <w:rFonts w:ascii="Times New Roman" w:hAnsi="Times New Roman"/>
                <w:color w:val="FF0000"/>
                <w:sz w:val="24"/>
                <w:szCs w:val="24"/>
              </w:rPr>
              <w:t>Diabetes Self-Management Items</w:t>
            </w:r>
          </w:p>
          <w:p w:rsidR="00660772" w:rsidRPr="006D1679" w:rsidRDefault="00660772" w:rsidP="00BF687F">
            <w:pPr>
              <w:rPr>
                <w:rStyle w:val="CDVarSuperscript"/>
                <w:rFonts w:ascii="Times New Roman" w:hAnsi="Times New Roman"/>
                <w:b/>
                <w:color w:val="FF0000"/>
                <w:sz w:val="24"/>
                <w:szCs w:val="24"/>
              </w:rPr>
            </w:pPr>
          </w:p>
          <w:p w:rsidR="00982D2B" w:rsidRPr="006D1679" w:rsidRDefault="00B7169C" w:rsidP="00982D2B">
            <w:pPr>
              <w:rPr>
                <w:rStyle w:val="CDVar"/>
                <w:rFonts w:ascii="Times New Roman" w:hAnsi="Times New Roman"/>
                <w:color w:val="FF0000"/>
                <w:sz w:val="24"/>
                <w:szCs w:val="24"/>
              </w:rPr>
            </w:pPr>
            <w:r w:rsidRPr="006D1679">
              <w:rPr>
                <w:color w:val="FF0000"/>
                <w:sz w:val="24"/>
                <w:szCs w:val="24"/>
              </w:rPr>
              <w:t>Depending upon where the Covered Health Service is provided, Benefits for diabetes self-management items will be the same as those stated under each Covered Health Service category.</w:t>
            </w:r>
          </w:p>
          <w:p w:rsidR="00982D2B" w:rsidRPr="006D1679" w:rsidRDefault="00982D2B" w:rsidP="00982D2B">
            <w:pPr>
              <w:rPr>
                <w:rStyle w:val="CDVar"/>
                <w:rFonts w:ascii="Times New Roman" w:hAnsi="Times New Roman"/>
                <w:color w:val="FF0000"/>
                <w:sz w:val="24"/>
                <w:szCs w:val="24"/>
              </w:rPr>
            </w:pPr>
          </w:p>
          <w:p w:rsidR="00982D2B" w:rsidRPr="006D1679" w:rsidRDefault="00982D2B" w:rsidP="00982D2B">
            <w:pPr>
              <w:rPr>
                <w:rStyle w:val="CDVar"/>
                <w:rFonts w:ascii="Times New Roman" w:hAnsi="Times New Roman"/>
                <w:b/>
                <w:color w:val="FF0000"/>
                <w:sz w:val="24"/>
                <w:szCs w:val="24"/>
              </w:rPr>
            </w:pPr>
            <w:r w:rsidRPr="006D1679">
              <w:rPr>
                <w:rStyle w:val="CDVar"/>
                <w:rFonts w:ascii="Times New Roman" w:hAnsi="Times New Roman"/>
                <w:b/>
                <w:color w:val="FF0000"/>
                <w:sz w:val="24"/>
                <w:szCs w:val="24"/>
              </w:rPr>
              <w:t xml:space="preserve">Children under the age of </w:t>
            </w:r>
            <w:r w:rsidRPr="006D1679">
              <w:rPr>
                <w:rStyle w:val="CDVar"/>
                <w:rFonts w:ascii="Times New Roman" w:hAnsi="Times New Roman"/>
                <w:b/>
                <w:sz w:val="24"/>
                <w:szCs w:val="24"/>
              </w:rPr>
              <w:t>18</w:t>
            </w:r>
            <w:r w:rsidRPr="006D1679">
              <w:rPr>
                <w:rStyle w:val="CDVar"/>
                <w:rFonts w:ascii="Times New Roman" w:hAnsi="Times New Roman"/>
                <w:b/>
                <w:color w:val="FF0000"/>
                <w:sz w:val="24"/>
                <w:szCs w:val="24"/>
              </w:rPr>
              <w:t>:</w:t>
            </w:r>
          </w:p>
          <w:p w:rsidR="00982D2B" w:rsidRPr="006D1679" w:rsidRDefault="00982D2B" w:rsidP="00982D2B">
            <w:pPr>
              <w:rPr>
                <w:rStyle w:val="CDVar"/>
                <w:rFonts w:ascii="Times New Roman" w:hAnsi="Times New Roman"/>
                <w:color w:val="FF0000"/>
                <w:sz w:val="24"/>
                <w:szCs w:val="24"/>
              </w:rPr>
            </w:pPr>
            <w:r w:rsidRPr="006D1679">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6D1679">
              <w:rPr>
                <w:rStyle w:val="CDVar"/>
                <w:rFonts w:ascii="Times New Roman" w:hAnsi="Times New Roman"/>
                <w:b/>
                <w:sz w:val="24"/>
                <w:szCs w:val="24"/>
              </w:rPr>
              <w:t>18</w:t>
            </w:r>
            <w:r w:rsidRPr="006D1679">
              <w:rPr>
                <w:rStyle w:val="CDVar"/>
                <w:rFonts w:ascii="Times New Roman" w:hAnsi="Times New Roman"/>
                <w:color w:val="FF0000"/>
                <w:sz w:val="24"/>
                <w:szCs w:val="24"/>
              </w:rPr>
              <w:t xml:space="preserve"> can elect a pump that best fits their lifestyle, and needs.</w:t>
            </w:r>
          </w:p>
          <w:p w:rsidR="00982D2B" w:rsidRPr="006D1679" w:rsidRDefault="00982D2B" w:rsidP="00982D2B">
            <w:pPr>
              <w:rPr>
                <w:rStyle w:val="CDVar"/>
                <w:rFonts w:ascii="Times New Roman" w:hAnsi="Times New Roman"/>
                <w:color w:val="FF0000"/>
                <w:sz w:val="24"/>
                <w:szCs w:val="24"/>
              </w:rPr>
            </w:pPr>
          </w:p>
          <w:p w:rsidR="00982D2B" w:rsidRPr="006D1679" w:rsidRDefault="00982D2B" w:rsidP="00BF687F">
            <w:pPr>
              <w:rPr>
                <w:rStyle w:val="CDVar"/>
                <w:rFonts w:ascii="Times New Roman" w:hAnsi="Times New Roman"/>
                <w:color w:val="FF0000"/>
                <w:sz w:val="24"/>
                <w:szCs w:val="24"/>
              </w:rPr>
            </w:pPr>
          </w:p>
          <w:p w:rsidR="00660772" w:rsidRPr="006D1679" w:rsidRDefault="00660772" w:rsidP="00BF687F">
            <w:pPr>
              <w:rPr>
                <w:b/>
                <w:bCs/>
                <w:color w:val="FF0000"/>
                <w:sz w:val="24"/>
                <w:szCs w:val="24"/>
              </w:rPr>
            </w:pPr>
            <w:r w:rsidRPr="006D1679">
              <w:rPr>
                <w:b/>
                <w:color w:val="FF0000"/>
                <w:sz w:val="24"/>
                <w:szCs w:val="24"/>
              </w:rPr>
              <w:t>The following are n</w:t>
            </w:r>
            <w:r w:rsidRPr="006D1679">
              <w:rPr>
                <w:b/>
                <w:bCs/>
                <w:color w:val="FF0000"/>
                <w:sz w:val="24"/>
                <w:szCs w:val="24"/>
              </w:rPr>
              <w:t xml:space="preserve">ot covered under Prescription Drugs. See </w:t>
            </w:r>
            <w:r w:rsidRPr="006D1679">
              <w:rPr>
                <w:b/>
                <w:iCs/>
                <w:color w:val="FF0000"/>
                <w:sz w:val="24"/>
                <w:szCs w:val="24"/>
              </w:rPr>
              <w:t>Diabetic Supplies</w:t>
            </w:r>
            <w:r w:rsidRPr="006D1679">
              <w:rPr>
                <w:b/>
                <w:i/>
                <w:iCs/>
                <w:color w:val="FF0000"/>
                <w:sz w:val="24"/>
                <w:szCs w:val="24"/>
              </w:rPr>
              <w:t xml:space="preserve"> </w:t>
            </w:r>
            <w:r w:rsidRPr="006D1679">
              <w:rPr>
                <w:b/>
                <w:bCs/>
                <w:color w:val="FF0000"/>
                <w:sz w:val="24"/>
                <w:szCs w:val="24"/>
              </w:rPr>
              <w:t>under Medical:</w:t>
            </w:r>
          </w:p>
          <w:p w:rsidR="00660772" w:rsidRPr="006D1679" w:rsidRDefault="00660772" w:rsidP="00BF687F">
            <w:pPr>
              <w:rPr>
                <w:bCs/>
                <w:color w:val="FF0000"/>
                <w:sz w:val="24"/>
                <w:szCs w:val="24"/>
              </w:rPr>
            </w:pPr>
            <w:r w:rsidRPr="006D1679">
              <w:rPr>
                <w:color w:val="FF0000"/>
                <w:sz w:val="24"/>
                <w:szCs w:val="24"/>
              </w:rPr>
              <w:t xml:space="preserve">●   </w:t>
            </w:r>
            <w:r w:rsidRPr="006D1679">
              <w:rPr>
                <w:bCs/>
                <w:color w:val="FF0000"/>
                <w:sz w:val="24"/>
                <w:szCs w:val="24"/>
              </w:rPr>
              <w:t>Insulin syringes with needles;</w:t>
            </w:r>
          </w:p>
          <w:p w:rsidR="00660772" w:rsidRPr="006D1679" w:rsidRDefault="00660772" w:rsidP="00BF687F">
            <w:pPr>
              <w:rPr>
                <w:bCs/>
                <w:color w:val="FF0000"/>
                <w:sz w:val="24"/>
                <w:szCs w:val="24"/>
              </w:rPr>
            </w:pPr>
            <w:r w:rsidRPr="006D1679">
              <w:rPr>
                <w:color w:val="FF0000"/>
                <w:sz w:val="24"/>
                <w:szCs w:val="24"/>
              </w:rPr>
              <w:t xml:space="preserve">●   </w:t>
            </w:r>
            <w:r w:rsidRPr="006D1679">
              <w:rPr>
                <w:bCs/>
                <w:color w:val="FF0000"/>
                <w:sz w:val="24"/>
                <w:szCs w:val="24"/>
              </w:rPr>
              <w:t>Blood testing strips - glucose;</w:t>
            </w:r>
          </w:p>
          <w:p w:rsidR="00660772" w:rsidRPr="006D1679" w:rsidRDefault="00660772" w:rsidP="00BF687F">
            <w:pPr>
              <w:rPr>
                <w:bCs/>
                <w:color w:val="FF0000"/>
                <w:sz w:val="24"/>
                <w:szCs w:val="24"/>
              </w:rPr>
            </w:pPr>
            <w:r w:rsidRPr="006D1679">
              <w:rPr>
                <w:color w:val="FF0000"/>
                <w:sz w:val="24"/>
                <w:szCs w:val="24"/>
              </w:rPr>
              <w:t xml:space="preserve">●   </w:t>
            </w:r>
            <w:r w:rsidRPr="006D1679">
              <w:rPr>
                <w:bCs/>
                <w:color w:val="FF0000"/>
                <w:sz w:val="24"/>
                <w:szCs w:val="24"/>
              </w:rPr>
              <w:t>Urine testing strips - glucose;</w:t>
            </w:r>
          </w:p>
          <w:p w:rsidR="00660772" w:rsidRPr="006D1679" w:rsidRDefault="00660772" w:rsidP="00BF687F">
            <w:pPr>
              <w:rPr>
                <w:bCs/>
                <w:color w:val="FF0000"/>
                <w:sz w:val="24"/>
                <w:szCs w:val="24"/>
              </w:rPr>
            </w:pPr>
            <w:r w:rsidRPr="006D1679">
              <w:rPr>
                <w:color w:val="FF0000"/>
                <w:sz w:val="24"/>
                <w:szCs w:val="24"/>
              </w:rPr>
              <w:t xml:space="preserve">●   </w:t>
            </w:r>
            <w:r w:rsidRPr="006D1679">
              <w:rPr>
                <w:bCs/>
                <w:color w:val="FF0000"/>
                <w:sz w:val="24"/>
                <w:szCs w:val="24"/>
              </w:rPr>
              <w:t>Ketone testing strips and tablets;</w:t>
            </w:r>
          </w:p>
          <w:p w:rsidR="00660772" w:rsidRPr="006D1679" w:rsidRDefault="00660772" w:rsidP="00BF687F">
            <w:pPr>
              <w:rPr>
                <w:bCs/>
                <w:color w:val="FF0000"/>
                <w:sz w:val="24"/>
                <w:szCs w:val="24"/>
              </w:rPr>
            </w:pPr>
            <w:r w:rsidRPr="006D1679">
              <w:rPr>
                <w:color w:val="FF0000"/>
                <w:sz w:val="24"/>
                <w:szCs w:val="24"/>
              </w:rPr>
              <w:t xml:space="preserve">●   </w:t>
            </w:r>
            <w:r w:rsidRPr="006D1679">
              <w:rPr>
                <w:bCs/>
                <w:color w:val="FF0000"/>
                <w:sz w:val="24"/>
                <w:szCs w:val="24"/>
              </w:rPr>
              <w:t>Lancets and lancet devices;</w:t>
            </w:r>
          </w:p>
          <w:p w:rsidR="00660772" w:rsidRPr="006D1679" w:rsidRDefault="00660772" w:rsidP="00BF687F">
            <w:pPr>
              <w:ind w:left="342" w:hanging="342"/>
              <w:rPr>
                <w:color w:val="FF0000"/>
                <w:sz w:val="24"/>
                <w:szCs w:val="24"/>
              </w:rPr>
            </w:pPr>
            <w:r w:rsidRPr="006D1679">
              <w:rPr>
                <w:color w:val="FF0000"/>
                <w:sz w:val="24"/>
                <w:szCs w:val="24"/>
              </w:rPr>
              <w:t>●   Insulin pump supplies, including infusion sets, reservoirs, glass cartridges, and insertion sets; and</w:t>
            </w:r>
          </w:p>
          <w:p w:rsidR="00660772" w:rsidRPr="006D1679" w:rsidRDefault="00660772" w:rsidP="00BF687F">
            <w:pPr>
              <w:rPr>
                <w:color w:val="FF0000"/>
                <w:sz w:val="24"/>
                <w:szCs w:val="24"/>
              </w:rPr>
            </w:pPr>
            <w:r w:rsidRPr="006D1679">
              <w:rPr>
                <w:color w:val="FF0000"/>
                <w:sz w:val="24"/>
                <w:szCs w:val="24"/>
              </w:rPr>
              <w:t xml:space="preserve">●   </w:t>
            </w:r>
            <w:r w:rsidRPr="006D1679">
              <w:rPr>
                <w:bCs/>
                <w:color w:val="FF0000"/>
                <w:sz w:val="24"/>
                <w:szCs w:val="24"/>
              </w:rPr>
              <w:t>Glucose monitors.</w:t>
            </w: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4573AB" w:rsidRPr="006D1679" w:rsidRDefault="00660772" w:rsidP="004573AB">
            <w:pPr>
              <w:pStyle w:val="TableText"/>
              <w:numPr>
                <w:ilvl w:val="12"/>
                <w:numId w:val="0"/>
              </w:numPr>
              <w:rPr>
                <w:b/>
                <w:color w:val="FF0000"/>
              </w:rPr>
            </w:pPr>
            <w:bookmarkStart w:id="148" w:name="Dialysis"/>
            <w:r w:rsidRPr="006D1679">
              <w:rPr>
                <w:b/>
                <w:color w:val="FF0000"/>
              </w:rPr>
              <w:t>Dialysis</w:t>
            </w:r>
            <w:bookmarkEnd w:id="148"/>
          </w:p>
          <w:p w:rsidR="004573AB" w:rsidRPr="006D1679" w:rsidRDefault="004573AB" w:rsidP="004573AB">
            <w:pPr>
              <w:pStyle w:val="TableText"/>
              <w:numPr>
                <w:ilvl w:val="12"/>
                <w:numId w:val="0"/>
              </w:numPr>
              <w:rPr>
                <w:b/>
                <w:color w:val="FF0000"/>
              </w:rPr>
            </w:pPr>
          </w:p>
          <w:p w:rsidR="004573AB" w:rsidRPr="006D1679" w:rsidRDefault="004573AB" w:rsidP="004573AB">
            <w:pPr>
              <w:pStyle w:val="TableText"/>
              <w:numPr>
                <w:ilvl w:val="12"/>
                <w:numId w:val="0"/>
              </w:numPr>
              <w:rPr>
                <w:b/>
                <w:color w:val="FF0000"/>
              </w:rPr>
            </w:pPr>
          </w:p>
          <w:p w:rsidR="004573AB" w:rsidRPr="006D1679" w:rsidRDefault="004573AB" w:rsidP="004573AB">
            <w:pPr>
              <w:pStyle w:val="TableText"/>
              <w:numPr>
                <w:ilvl w:val="12"/>
                <w:numId w:val="0"/>
              </w:numPr>
              <w:rPr>
                <w:b/>
                <w:color w:val="FF0000"/>
              </w:rPr>
            </w:pPr>
          </w:p>
          <w:p w:rsidR="00660772" w:rsidRPr="006D1679" w:rsidRDefault="00660772" w:rsidP="0058331F">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4573AB" w:rsidRPr="006D1679" w:rsidRDefault="004573AB" w:rsidP="004573AB">
            <w:pPr>
              <w:pStyle w:val="TableText"/>
              <w:numPr>
                <w:ilvl w:val="12"/>
                <w:numId w:val="0"/>
              </w:numPr>
              <w:rPr>
                <w:color w:val="FF0000"/>
              </w:rPr>
            </w:pPr>
            <w:r w:rsidRPr="006D1679">
              <w:rPr>
                <w:b/>
                <w:color w:val="0000FF"/>
              </w:rPr>
              <w:t xml:space="preserve">80% </w:t>
            </w:r>
            <w:r w:rsidRPr="006D1679">
              <w:rPr>
                <w:bCs/>
                <w:color w:val="FF0000"/>
              </w:rPr>
              <w:t>of eligible expenses</w:t>
            </w:r>
            <w:r w:rsidRPr="006D1679">
              <w:rPr>
                <w:bCs/>
                <w:color w:val="0000FF"/>
              </w:rPr>
              <w:t xml:space="preserve"> </w:t>
            </w:r>
            <w:r w:rsidRPr="006D1679">
              <w:rPr>
                <w:bCs/>
                <w:color w:val="FF0000"/>
              </w:rPr>
              <w:t>after satisfying</w:t>
            </w:r>
            <w:r w:rsidRPr="006D1679">
              <w:rPr>
                <w:bCs/>
              </w:rPr>
              <w:t xml:space="preserve"> </w:t>
            </w:r>
            <w:r w:rsidRPr="006D1679">
              <w:rPr>
                <w:color w:val="FF0000"/>
              </w:rPr>
              <w:t>the</w:t>
            </w:r>
            <w:r w:rsidRPr="006D1679">
              <w:rPr>
                <w:color w:val="000000"/>
              </w:rPr>
              <w:t xml:space="preserve"> </w:t>
            </w:r>
            <w:r w:rsidRPr="006D1679">
              <w:rPr>
                <w:color w:val="FF0000"/>
              </w:rPr>
              <w:t>deductible</w:t>
            </w:r>
          </w:p>
          <w:p w:rsidR="004573AB" w:rsidRPr="006D1679" w:rsidRDefault="004573AB" w:rsidP="004573AB">
            <w:pPr>
              <w:pStyle w:val="TableText"/>
              <w:numPr>
                <w:ilvl w:val="12"/>
                <w:numId w:val="0"/>
              </w:numPr>
              <w:rPr>
                <w:bCs/>
                <w:color w:val="FF0000"/>
              </w:rPr>
            </w:pPr>
          </w:p>
          <w:p w:rsidR="004573AB" w:rsidRPr="006D1679" w:rsidRDefault="004573AB" w:rsidP="004573AB">
            <w:pPr>
              <w:numPr>
                <w:ilvl w:val="12"/>
                <w:numId w:val="0"/>
              </w:numPr>
              <w:rPr>
                <w:b/>
                <w:color w:val="FF0000"/>
                <w:sz w:val="24"/>
                <w:szCs w:val="24"/>
              </w:rPr>
            </w:pPr>
            <w:r w:rsidRPr="006D1679">
              <w:rPr>
                <w:b/>
                <w:color w:val="FF0000"/>
                <w:sz w:val="24"/>
                <w:szCs w:val="24"/>
              </w:rPr>
              <w:t>Prior Authorization Required</w:t>
            </w:r>
          </w:p>
          <w:p w:rsidR="004573AB" w:rsidRPr="006D1679" w:rsidRDefault="004573AB" w:rsidP="004573AB">
            <w:pPr>
              <w:spacing w:after="100" w:afterAutospacing="1"/>
              <w:rPr>
                <w:color w:val="FF0000"/>
                <w:sz w:val="24"/>
                <w:szCs w:val="24"/>
              </w:rPr>
            </w:pPr>
            <w:r w:rsidRPr="006D1679">
              <w:rPr>
                <w:color w:val="FF0000"/>
                <w:sz w:val="24"/>
                <w:szCs w:val="24"/>
              </w:rPr>
              <w:t xml:space="preserve">For Benefits you must obtain prior authorization </w:t>
            </w:r>
            <w:r w:rsidRPr="006D1679">
              <w:rPr>
                <w:b/>
                <w:bCs/>
                <w:color w:val="0000FF"/>
                <w:sz w:val="24"/>
                <w:szCs w:val="24"/>
              </w:rPr>
              <w:t>5</w:t>
            </w:r>
            <w:r w:rsidRPr="006D1679">
              <w:rPr>
                <w:color w:val="000000"/>
                <w:sz w:val="24"/>
                <w:szCs w:val="24"/>
              </w:rPr>
              <w:t xml:space="preserve"> </w:t>
            </w:r>
            <w:r w:rsidRPr="006D1679">
              <w:rPr>
                <w:color w:val="FF0000"/>
                <w:sz w:val="24"/>
                <w:szCs w:val="24"/>
              </w:rPr>
              <w:t xml:space="preserve">business days before Dialysis services are received and for intensity modulated radiation therapy and MR-guided focused ultrasounds or, for non-scheduled services, within </w:t>
            </w:r>
            <w:r w:rsidRPr="006D1679">
              <w:rPr>
                <w:b/>
                <w:bCs/>
                <w:color w:val="0000FF"/>
                <w:sz w:val="24"/>
                <w:szCs w:val="24"/>
              </w:rPr>
              <w:t>1</w:t>
            </w:r>
            <w:r w:rsidRPr="006D1679">
              <w:rPr>
                <w:color w:val="000000"/>
                <w:sz w:val="24"/>
                <w:szCs w:val="24"/>
              </w:rPr>
              <w:t xml:space="preserve"> </w:t>
            </w:r>
            <w:r w:rsidRPr="006D1679">
              <w:rPr>
                <w:color w:val="FF0000"/>
                <w:sz w:val="24"/>
                <w:szCs w:val="24"/>
              </w:rPr>
              <w:t>business day or as soon as is reasonably possible.</w:t>
            </w:r>
            <w:r w:rsidRPr="006D1679">
              <w:rPr>
                <w:color w:val="FF0000"/>
                <w:sz w:val="24"/>
                <w:szCs w:val="24"/>
              </w:rPr>
              <w:tab/>
            </w:r>
          </w:p>
          <w:p w:rsidR="004573AB" w:rsidRPr="006D1679" w:rsidRDefault="004573AB" w:rsidP="004573AB">
            <w:pPr>
              <w:pStyle w:val="TableText"/>
              <w:numPr>
                <w:ilvl w:val="12"/>
                <w:numId w:val="0"/>
              </w:numPr>
              <w:rPr>
                <w:b/>
                <w:color w:val="FF0000"/>
                <w:szCs w:val="24"/>
              </w:rPr>
            </w:pPr>
            <w:r w:rsidRPr="006D1679">
              <w:rPr>
                <w:color w:val="FF0000"/>
                <w:szCs w:val="24"/>
              </w:rPr>
              <w:t>If you don't obtain prior authorization, Benefits will be subject to a</w:t>
            </w:r>
            <w:r w:rsidRPr="006D1679">
              <w:rPr>
                <w:b/>
                <w:color w:val="FF0000"/>
                <w:szCs w:val="24"/>
              </w:rPr>
              <w:t xml:space="preserve"> </w:t>
            </w:r>
            <w:r w:rsidRPr="006D1679">
              <w:rPr>
                <w:b/>
                <w:color w:val="0000FF"/>
                <w:szCs w:val="24"/>
              </w:rPr>
              <w:t>$150</w:t>
            </w:r>
            <w:r w:rsidRPr="006D1679">
              <w:rPr>
                <w:b/>
                <w:color w:val="FF0000"/>
                <w:szCs w:val="24"/>
              </w:rPr>
              <w:t xml:space="preserve"> </w:t>
            </w:r>
            <w:r w:rsidRPr="006D1679">
              <w:rPr>
                <w:color w:val="FF0000"/>
                <w:szCs w:val="24"/>
              </w:rPr>
              <w:t>penalty</w:t>
            </w:r>
            <w:r w:rsidRPr="006D1679">
              <w:rPr>
                <w:b/>
                <w:color w:val="FF0000"/>
                <w:szCs w:val="24"/>
              </w:rPr>
              <w:t>.</w:t>
            </w:r>
          </w:p>
          <w:p w:rsidR="0035214C" w:rsidRPr="006D1679" w:rsidRDefault="0035214C" w:rsidP="004573AB">
            <w:pPr>
              <w:pStyle w:val="TableText"/>
              <w:numPr>
                <w:ilvl w:val="12"/>
                <w:numId w:val="0"/>
              </w:numPr>
              <w:rPr>
                <w:b/>
                <w:color w:val="FF0000"/>
                <w:szCs w:val="24"/>
              </w:rPr>
            </w:pPr>
          </w:p>
          <w:p w:rsidR="0035214C" w:rsidRPr="006D1679" w:rsidRDefault="0035214C" w:rsidP="0035214C">
            <w:pPr>
              <w:rPr>
                <w:color w:val="FF0000"/>
                <w:sz w:val="24"/>
                <w:szCs w:val="24"/>
              </w:rPr>
            </w:pPr>
            <w:r w:rsidRPr="006D167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6D1679" w:rsidRDefault="0035214C" w:rsidP="004573AB">
            <w:pPr>
              <w:pStyle w:val="TableText"/>
              <w:numPr>
                <w:ilvl w:val="12"/>
                <w:numId w:val="0"/>
              </w:numPr>
              <w:rPr>
                <w:b/>
                <w:color w:val="FF0000"/>
              </w:rPr>
            </w:pPr>
          </w:p>
          <w:p w:rsidR="00660772" w:rsidRPr="006D1679" w:rsidRDefault="00660772" w:rsidP="00787C28">
            <w:pPr>
              <w:numPr>
                <w:ilvl w:val="12"/>
                <w:numId w:val="0"/>
              </w:numPr>
              <w:rPr>
                <w:b/>
                <w:color w:val="FF0000"/>
                <w:sz w:val="24"/>
                <w:szCs w:val="24"/>
              </w:rPr>
            </w:pP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pPr>
              <w:pStyle w:val="TableText"/>
              <w:numPr>
                <w:ilvl w:val="12"/>
                <w:numId w:val="0"/>
              </w:numPr>
              <w:rPr>
                <w:b/>
                <w:color w:val="FF0000"/>
              </w:rPr>
            </w:pPr>
            <w:bookmarkStart w:id="149" w:name="Disposable_Medical_Supplies"/>
            <w:r w:rsidRPr="006D1679">
              <w:rPr>
                <w:b/>
                <w:color w:val="FF0000"/>
              </w:rPr>
              <w:t>Disposable Medical Supplies</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pPr>
              <w:pStyle w:val="TableText"/>
              <w:rPr>
                <w:color w:val="0000FF"/>
              </w:rPr>
            </w:pPr>
            <w:r w:rsidRPr="006D1679">
              <w:rPr>
                <w:b/>
                <w:color w:val="0000FF"/>
              </w:rPr>
              <w:t>80%</w:t>
            </w:r>
            <w:r w:rsidRPr="006D1679">
              <w:rPr>
                <w:color w:val="FF0000"/>
              </w:rPr>
              <w:t xml:space="preserve"> of eligible expenses after satisfying the</w:t>
            </w:r>
            <w:r w:rsidRPr="006D1679">
              <w:rPr>
                <w:color w:val="000000"/>
              </w:rPr>
              <w:t xml:space="preserve"> </w:t>
            </w:r>
            <w:r w:rsidRPr="006D1679">
              <w:rPr>
                <w:color w:val="FF0000"/>
              </w:rPr>
              <w:t>deductible.</w:t>
            </w:r>
          </w:p>
          <w:p w:rsidR="00660772" w:rsidRPr="006D1679" w:rsidRDefault="00660772">
            <w:pPr>
              <w:pStyle w:val="TableText"/>
              <w:rPr>
                <w:b/>
                <w:color w:val="0000FF"/>
              </w:rPr>
            </w:pPr>
          </w:p>
          <w:p w:rsidR="00660772" w:rsidRPr="006D1679" w:rsidRDefault="00660772">
            <w:pPr>
              <w:pStyle w:val="TableText"/>
              <w:rPr>
                <w:b/>
                <w:color w:val="FF0000"/>
              </w:rPr>
            </w:pPr>
            <w:r w:rsidRPr="006D1679">
              <w:rPr>
                <w:b/>
                <w:color w:val="FF0000"/>
              </w:rPr>
              <w:t>Ostomy Supplies:</w:t>
            </w:r>
          </w:p>
          <w:p w:rsidR="00660772" w:rsidRPr="006D1679" w:rsidRDefault="00660772">
            <w:pPr>
              <w:pStyle w:val="TableText"/>
              <w:rPr>
                <w:color w:val="FF0000"/>
              </w:rPr>
            </w:pPr>
            <w:r w:rsidRPr="006D1679">
              <w:rPr>
                <w:b/>
                <w:color w:val="0000FF"/>
              </w:rPr>
              <w:t>80%</w:t>
            </w:r>
            <w:r w:rsidRPr="006D1679">
              <w:rPr>
                <w:color w:val="FF0000"/>
              </w:rPr>
              <w:t xml:space="preserve"> of eligible expenses after satisfying the</w:t>
            </w:r>
            <w:r w:rsidRPr="006D1679">
              <w:rPr>
                <w:color w:val="000000"/>
              </w:rPr>
              <w:t xml:space="preserve"> </w:t>
            </w:r>
            <w:r w:rsidRPr="006D1679">
              <w:rPr>
                <w:color w:val="FF0000"/>
              </w:rPr>
              <w:t>deductible.</w:t>
            </w:r>
          </w:p>
          <w:p w:rsidR="00660772" w:rsidRPr="006D1679" w:rsidRDefault="00660772" w:rsidP="001B7A38">
            <w:pPr>
              <w:pStyle w:val="TableTextCharChar"/>
              <w:ind w:left="288" w:hanging="288"/>
              <w:rPr>
                <w:color w:val="FF0000"/>
              </w:rPr>
            </w:pPr>
            <w:r w:rsidRPr="006D1679">
              <w:rPr>
                <w:color w:val="FF0000"/>
              </w:rPr>
              <w:t>●   Pouches face plates and belts.</w:t>
            </w:r>
          </w:p>
          <w:p w:rsidR="00660772" w:rsidRPr="006D1679" w:rsidRDefault="00660772" w:rsidP="001B7A38">
            <w:pPr>
              <w:pStyle w:val="TableTextCharChar"/>
              <w:ind w:left="288" w:hanging="288"/>
              <w:rPr>
                <w:color w:val="FF0000"/>
              </w:rPr>
            </w:pPr>
            <w:r w:rsidRPr="006D1679">
              <w:rPr>
                <w:color w:val="FF0000"/>
              </w:rPr>
              <w:t>●   Irrigation sleeves, bags and ostomy irrigation catheters.</w:t>
            </w:r>
          </w:p>
          <w:p w:rsidR="00660772" w:rsidRPr="006D1679" w:rsidRDefault="00660772" w:rsidP="001B7A38">
            <w:pPr>
              <w:pStyle w:val="TableTextCharChar"/>
              <w:ind w:left="288" w:hanging="288"/>
              <w:rPr>
                <w:color w:val="FF0000"/>
              </w:rPr>
            </w:pPr>
            <w:r w:rsidRPr="006D1679">
              <w:rPr>
                <w:color w:val="FF0000"/>
              </w:rPr>
              <w:t>●   Skin barriers.</w:t>
            </w:r>
          </w:p>
          <w:p w:rsidR="00660772" w:rsidRPr="006D1679" w:rsidRDefault="00660772" w:rsidP="00787C28">
            <w:pPr>
              <w:pStyle w:val="TableTextCharChar"/>
              <w:rPr>
                <w:color w:val="FF0000"/>
              </w:rPr>
            </w:pPr>
            <w:r w:rsidRPr="006D1679">
              <w:rPr>
                <w:color w:val="FF0000"/>
              </w:rPr>
              <w:t>Benefits are not available for deodorants, filters, lubricants, tape, appliance cleaners, adhesive, adhesive remover, or other items not listed above.</w:t>
            </w: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E1622F">
            <w:pPr>
              <w:numPr>
                <w:ilvl w:val="12"/>
                <w:numId w:val="0"/>
              </w:numPr>
              <w:rPr>
                <w:b/>
                <w:color w:val="FF0000"/>
                <w:sz w:val="24"/>
                <w:szCs w:val="24"/>
              </w:rPr>
            </w:pPr>
            <w:bookmarkStart w:id="150" w:name="Drugs"/>
            <w:r w:rsidRPr="006D1679">
              <w:rPr>
                <w:b/>
                <w:color w:val="FF0000"/>
                <w:sz w:val="24"/>
                <w:szCs w:val="24"/>
              </w:rPr>
              <w:t>Drugs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E1622F">
            <w:pPr>
              <w:rPr>
                <w:color w:val="FF0000"/>
                <w:sz w:val="24"/>
                <w:szCs w:val="24"/>
              </w:rPr>
            </w:pPr>
            <w:r w:rsidRPr="006D1679">
              <w:rPr>
                <w:b/>
                <w:color w:val="FF0000"/>
                <w:sz w:val="24"/>
                <w:szCs w:val="24"/>
              </w:rPr>
              <w:t>The following services are not covered under the medical portion of the plan:</w:t>
            </w:r>
          </w:p>
          <w:p w:rsidR="00660772" w:rsidRPr="006D1679" w:rsidRDefault="00660772" w:rsidP="002738AE">
            <w:pPr>
              <w:numPr>
                <w:ilvl w:val="0"/>
                <w:numId w:val="15"/>
              </w:numPr>
              <w:tabs>
                <w:tab w:val="clear" w:pos="720"/>
                <w:tab w:val="num" w:pos="342"/>
              </w:tabs>
              <w:ind w:left="342" w:hanging="342"/>
              <w:rPr>
                <w:color w:val="FF0000"/>
                <w:sz w:val="24"/>
                <w:szCs w:val="24"/>
              </w:rPr>
            </w:pPr>
            <w:r w:rsidRPr="006D1679">
              <w:rPr>
                <w:color w:val="FF0000"/>
                <w:sz w:val="24"/>
                <w:szCs w:val="24"/>
              </w:rPr>
              <w:t>Prescription drug for outpatient use that are filled by a prescription order or refill;</w:t>
            </w:r>
          </w:p>
          <w:p w:rsidR="00660772" w:rsidRPr="006D1679" w:rsidRDefault="00660772" w:rsidP="002738AE">
            <w:pPr>
              <w:numPr>
                <w:ilvl w:val="0"/>
                <w:numId w:val="15"/>
              </w:numPr>
              <w:tabs>
                <w:tab w:val="clear" w:pos="720"/>
                <w:tab w:val="num" w:pos="342"/>
              </w:tabs>
              <w:ind w:left="342" w:hanging="342"/>
              <w:rPr>
                <w:color w:val="FF0000"/>
                <w:sz w:val="24"/>
                <w:szCs w:val="24"/>
              </w:rPr>
            </w:pPr>
            <w:r w:rsidRPr="006D1679">
              <w:rPr>
                <w:color w:val="FF0000"/>
                <w:sz w:val="24"/>
                <w:szCs w:val="24"/>
              </w:rPr>
              <w:t>Non-injectable medications given in a Physician's office except as required in an Emergency; and consumed in the Physician’s office</w:t>
            </w:r>
          </w:p>
          <w:p w:rsidR="00852F71" w:rsidRPr="006D1679" w:rsidRDefault="00852F71" w:rsidP="00852F71">
            <w:pPr>
              <w:ind w:left="360" w:hanging="360"/>
              <w:rPr>
                <w:color w:val="FF0000"/>
                <w:sz w:val="24"/>
                <w:szCs w:val="24"/>
              </w:rPr>
            </w:pPr>
            <w:r w:rsidRPr="006D1679">
              <w:rPr>
                <w:color w:val="FF0000"/>
                <w:sz w:val="24"/>
                <w:szCs w:val="24"/>
              </w:rPr>
              <w:t>●   Certain medications are not covered under the medical plan.</w:t>
            </w:r>
            <w:r w:rsidRPr="006D1679">
              <w:rPr>
                <w:b/>
                <w:color w:val="FF0000"/>
                <w:sz w:val="24"/>
                <w:szCs w:val="24"/>
              </w:rPr>
              <w:t xml:space="preserve"> </w:t>
            </w:r>
            <w:r w:rsidRPr="006D1679">
              <w:rPr>
                <w:color w:val="FF0000"/>
                <w:sz w:val="24"/>
                <w:szCs w:val="24"/>
              </w:rPr>
              <w:t xml:space="preserve"> </w:t>
            </w:r>
          </w:p>
          <w:p w:rsidR="00660772" w:rsidRPr="006D1679" w:rsidRDefault="00660772" w:rsidP="00E1622F">
            <w:pPr>
              <w:rPr>
                <w:color w:val="FF0000"/>
                <w:sz w:val="24"/>
                <w:szCs w:val="24"/>
              </w:rPr>
            </w:pPr>
          </w:p>
          <w:p w:rsidR="00660772" w:rsidRPr="006D1679" w:rsidRDefault="00660772" w:rsidP="00787C28">
            <w:pPr>
              <w:rPr>
                <w:color w:val="FF0000"/>
                <w:sz w:val="24"/>
                <w:szCs w:val="24"/>
              </w:rPr>
            </w:pPr>
            <w:r w:rsidRPr="006D1679">
              <w:rPr>
                <w:color w:val="FF0000"/>
                <w:sz w:val="24"/>
                <w:szCs w:val="24"/>
              </w:rPr>
              <w:t xml:space="preserve">See </w:t>
            </w:r>
            <w:r w:rsidRPr="006D1679">
              <w:rPr>
                <w:b/>
                <w:bCs/>
                <w:i/>
                <w:iCs/>
                <w:color w:val="FF0000"/>
                <w:sz w:val="24"/>
                <w:szCs w:val="24"/>
              </w:rPr>
              <w:t>Prescription Drug</w:t>
            </w:r>
            <w:r w:rsidRPr="006D1679">
              <w:rPr>
                <w:color w:val="FF0000"/>
                <w:sz w:val="24"/>
                <w:szCs w:val="24"/>
              </w:rPr>
              <w:t xml:space="preserve"> section for a list of coverage’s.</w:t>
            </w: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pPr>
              <w:pStyle w:val="TableText"/>
              <w:numPr>
                <w:ilvl w:val="12"/>
                <w:numId w:val="0"/>
              </w:numPr>
              <w:rPr>
                <w:b/>
                <w:color w:val="FF0000"/>
              </w:rPr>
            </w:pPr>
            <w:bookmarkStart w:id="151" w:name="Enteral_Nutrition"/>
            <w:r w:rsidRPr="006D1679">
              <w:rPr>
                <w:b/>
                <w:color w:val="FF0000"/>
              </w:rPr>
              <w:t>Enteral Nutrition</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pPr>
              <w:pStyle w:val="TableText"/>
              <w:rPr>
                <w:color w:val="FF0000"/>
              </w:rPr>
            </w:pPr>
            <w:r w:rsidRPr="006D1679">
              <w:rPr>
                <w:b/>
                <w:color w:val="0000FF"/>
              </w:rPr>
              <w:t>80%</w:t>
            </w:r>
            <w:r w:rsidRPr="006D1679">
              <w:rPr>
                <w:color w:val="FF0000"/>
              </w:rPr>
              <w:t xml:space="preserve"> of eligible expenses after satisfying the</w:t>
            </w:r>
            <w:r w:rsidRPr="006D1679">
              <w:rPr>
                <w:color w:val="000000"/>
              </w:rPr>
              <w:t xml:space="preserve"> </w:t>
            </w:r>
            <w:r w:rsidRPr="006D1679">
              <w:rPr>
                <w:color w:val="FF0000"/>
              </w:rPr>
              <w:t>deductible.</w:t>
            </w:r>
          </w:p>
          <w:p w:rsidR="00660772" w:rsidRPr="006D1679" w:rsidRDefault="00660772" w:rsidP="001B7A38">
            <w:pPr>
              <w:pStyle w:val="TableTextCharCharChar1"/>
              <w:rPr>
                <w:color w:val="FF0000"/>
              </w:rPr>
            </w:pPr>
          </w:p>
          <w:p w:rsidR="00660772" w:rsidRPr="006D1679" w:rsidRDefault="00660772" w:rsidP="008A62BD">
            <w:pPr>
              <w:pStyle w:val="TableTextCharChar"/>
              <w:rPr>
                <w:color w:val="FF0000"/>
              </w:rPr>
            </w:pPr>
            <w:r w:rsidRPr="006D1679">
              <w:rPr>
                <w:color w:val="FF0000"/>
              </w:rPr>
              <w:t>Covered for sole source of nutrition.</w:t>
            </w: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E1622F">
            <w:pPr>
              <w:numPr>
                <w:ilvl w:val="12"/>
                <w:numId w:val="0"/>
              </w:numPr>
              <w:rPr>
                <w:b/>
                <w:color w:val="FF0000"/>
                <w:sz w:val="24"/>
                <w:szCs w:val="24"/>
              </w:rPr>
            </w:pPr>
            <w:bookmarkStart w:id="152" w:name="Experimental_Investigational_or_Unproven"/>
            <w:r w:rsidRPr="006D1679">
              <w:rPr>
                <w:b/>
                <w:color w:val="FF0000"/>
                <w:sz w:val="24"/>
                <w:szCs w:val="24"/>
              </w:rPr>
              <w:t>Experimental, Investigational or Unproven Services</w:t>
            </w:r>
            <w:bookmarkEnd w:id="152"/>
          </w:p>
          <w:p w:rsidR="00660772" w:rsidRPr="006D1679" w:rsidRDefault="00660772" w:rsidP="00E1622F">
            <w:pPr>
              <w:numPr>
                <w:ilvl w:val="12"/>
                <w:numId w:val="0"/>
              </w:numPr>
              <w:rPr>
                <w:i/>
                <w:color w:val="FF0000"/>
                <w:sz w:val="24"/>
                <w:szCs w:val="24"/>
              </w:rPr>
            </w:pPr>
          </w:p>
          <w:p w:rsidR="00660772" w:rsidRPr="006D1679" w:rsidRDefault="00660772" w:rsidP="00E1622F">
            <w:pPr>
              <w:numPr>
                <w:ilvl w:val="12"/>
                <w:numId w:val="0"/>
              </w:numPr>
              <w:rPr>
                <w:bCs/>
                <w:color w:val="FF0000"/>
                <w:sz w:val="24"/>
                <w:szCs w:val="24"/>
              </w:rPr>
            </w:pPr>
            <w:r w:rsidRPr="006D1679">
              <w:rPr>
                <w:b/>
                <w:color w:val="FF0000"/>
                <w:sz w:val="24"/>
                <w:szCs w:val="24"/>
              </w:rPr>
              <w:t>Experimental and Investigational Services</w:t>
            </w:r>
            <w:r w:rsidRPr="006D1679">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660772" w:rsidRPr="006D1679" w:rsidRDefault="00660772" w:rsidP="00E1622F">
            <w:pPr>
              <w:ind w:left="288" w:hanging="288"/>
              <w:rPr>
                <w:bCs/>
                <w:color w:val="FF0000"/>
                <w:sz w:val="24"/>
                <w:szCs w:val="24"/>
              </w:rPr>
            </w:pPr>
            <w:r w:rsidRPr="006D1679">
              <w:rPr>
                <w:color w:val="FF0000"/>
                <w:sz w:val="24"/>
                <w:szCs w:val="24"/>
              </w:rPr>
              <w:t xml:space="preserve">●   </w:t>
            </w:r>
            <w:r w:rsidRPr="006D1679">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660772" w:rsidRPr="006D1679" w:rsidRDefault="00660772" w:rsidP="00E1622F">
            <w:pPr>
              <w:rPr>
                <w:bCs/>
                <w:color w:val="FF0000"/>
                <w:sz w:val="24"/>
                <w:szCs w:val="24"/>
              </w:rPr>
            </w:pPr>
            <w:r w:rsidRPr="006D1679">
              <w:rPr>
                <w:color w:val="FF0000"/>
                <w:sz w:val="24"/>
                <w:szCs w:val="24"/>
              </w:rPr>
              <w:t xml:space="preserve">●   </w:t>
            </w:r>
            <w:r w:rsidRPr="006D1679">
              <w:rPr>
                <w:bCs/>
                <w:color w:val="FF0000"/>
                <w:sz w:val="24"/>
                <w:szCs w:val="24"/>
              </w:rPr>
              <w:t xml:space="preserve">Subject to review and </w:t>
            </w:r>
          </w:p>
          <w:p w:rsidR="00660772" w:rsidRPr="006D1679" w:rsidRDefault="00660772" w:rsidP="00E1622F">
            <w:pPr>
              <w:ind w:left="288"/>
              <w:rPr>
                <w:bCs/>
                <w:color w:val="FF0000"/>
                <w:sz w:val="24"/>
                <w:szCs w:val="24"/>
              </w:rPr>
            </w:pPr>
            <w:r w:rsidRPr="006D1679">
              <w:rPr>
                <w:bCs/>
                <w:color w:val="FF0000"/>
                <w:sz w:val="24"/>
                <w:szCs w:val="24"/>
              </w:rPr>
              <w:t>approval by an institutional review board for the purposed use; or</w:t>
            </w:r>
          </w:p>
          <w:p w:rsidR="00660772" w:rsidRPr="006D1679" w:rsidRDefault="00660772" w:rsidP="00E1622F">
            <w:pPr>
              <w:ind w:left="288" w:hanging="288"/>
              <w:rPr>
                <w:bCs/>
                <w:color w:val="FF0000"/>
                <w:sz w:val="24"/>
                <w:szCs w:val="24"/>
              </w:rPr>
            </w:pPr>
            <w:r w:rsidRPr="006D1679">
              <w:rPr>
                <w:color w:val="FF0000"/>
                <w:sz w:val="24"/>
                <w:szCs w:val="24"/>
              </w:rPr>
              <w:t xml:space="preserve">●   </w:t>
            </w:r>
            <w:r w:rsidRPr="006D1679">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660772" w:rsidRPr="006D1679" w:rsidRDefault="00660772" w:rsidP="00E1622F">
            <w:pPr>
              <w:ind w:left="288"/>
              <w:rPr>
                <w:bCs/>
                <w:color w:val="FF0000"/>
                <w:sz w:val="24"/>
                <w:szCs w:val="24"/>
              </w:rPr>
            </w:pPr>
          </w:p>
          <w:p w:rsidR="00660772" w:rsidRPr="006D1679" w:rsidRDefault="00660772" w:rsidP="00E1622F">
            <w:pPr>
              <w:numPr>
                <w:ilvl w:val="12"/>
                <w:numId w:val="0"/>
              </w:numPr>
              <w:rPr>
                <w:bCs/>
                <w:color w:val="FF0000"/>
                <w:sz w:val="24"/>
                <w:szCs w:val="24"/>
              </w:rPr>
            </w:pPr>
            <w:r w:rsidRPr="006D1679">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660772" w:rsidRPr="006D1679" w:rsidRDefault="00660772" w:rsidP="00E1622F">
            <w:pPr>
              <w:rPr>
                <w:bCs/>
                <w:color w:val="FF0000"/>
                <w:sz w:val="24"/>
                <w:szCs w:val="24"/>
              </w:rPr>
            </w:pPr>
            <w:r w:rsidRPr="006D1679">
              <w:rPr>
                <w:color w:val="FF0000"/>
                <w:sz w:val="24"/>
                <w:szCs w:val="24"/>
              </w:rPr>
              <w:t xml:space="preserve">●   </w:t>
            </w:r>
            <w:r w:rsidRPr="006D1679">
              <w:rPr>
                <w:bCs/>
                <w:color w:val="FF0000"/>
                <w:sz w:val="24"/>
                <w:szCs w:val="24"/>
              </w:rPr>
              <w:t xml:space="preserve">Proved to be safe and </w:t>
            </w:r>
          </w:p>
          <w:p w:rsidR="00660772" w:rsidRPr="006D1679" w:rsidRDefault="00660772" w:rsidP="00E1622F">
            <w:pPr>
              <w:ind w:left="288"/>
              <w:rPr>
                <w:bCs/>
                <w:color w:val="FF0000"/>
                <w:sz w:val="24"/>
                <w:szCs w:val="24"/>
              </w:rPr>
            </w:pPr>
            <w:r w:rsidRPr="006D1679">
              <w:rPr>
                <w:bCs/>
                <w:color w:val="FF0000"/>
                <w:sz w:val="24"/>
                <w:szCs w:val="24"/>
              </w:rPr>
              <w:t>promising;</w:t>
            </w:r>
          </w:p>
          <w:p w:rsidR="00660772" w:rsidRPr="006D1679" w:rsidRDefault="00660772" w:rsidP="00E1622F">
            <w:pPr>
              <w:rPr>
                <w:bCs/>
                <w:color w:val="FF0000"/>
                <w:sz w:val="24"/>
                <w:szCs w:val="24"/>
              </w:rPr>
            </w:pPr>
            <w:r w:rsidRPr="006D1679">
              <w:rPr>
                <w:color w:val="FF0000"/>
                <w:sz w:val="24"/>
                <w:szCs w:val="24"/>
              </w:rPr>
              <w:t xml:space="preserve">●   </w:t>
            </w:r>
            <w:r w:rsidRPr="006D1679">
              <w:rPr>
                <w:bCs/>
                <w:color w:val="FF0000"/>
                <w:sz w:val="24"/>
                <w:szCs w:val="24"/>
              </w:rPr>
              <w:t xml:space="preserve">Provided in a clinically </w:t>
            </w:r>
          </w:p>
          <w:p w:rsidR="00660772" w:rsidRPr="006D1679" w:rsidRDefault="00660772" w:rsidP="00E1622F">
            <w:pPr>
              <w:ind w:left="288"/>
              <w:rPr>
                <w:bCs/>
                <w:color w:val="FF0000"/>
                <w:sz w:val="24"/>
                <w:szCs w:val="24"/>
              </w:rPr>
            </w:pPr>
            <w:r w:rsidRPr="006D1679">
              <w:rPr>
                <w:bCs/>
                <w:color w:val="FF0000"/>
                <w:sz w:val="24"/>
                <w:szCs w:val="24"/>
              </w:rPr>
              <w:t>controlled research setting; and</w:t>
            </w:r>
          </w:p>
          <w:p w:rsidR="00660772" w:rsidRPr="006D1679" w:rsidRDefault="00660772" w:rsidP="00E1622F">
            <w:pPr>
              <w:rPr>
                <w:bCs/>
                <w:color w:val="FF0000"/>
                <w:sz w:val="24"/>
                <w:szCs w:val="24"/>
              </w:rPr>
            </w:pPr>
            <w:r w:rsidRPr="006D1679">
              <w:rPr>
                <w:color w:val="FF0000"/>
                <w:sz w:val="24"/>
                <w:szCs w:val="24"/>
              </w:rPr>
              <w:t xml:space="preserve">●   </w:t>
            </w:r>
            <w:r w:rsidRPr="006D1679">
              <w:rPr>
                <w:bCs/>
                <w:color w:val="FF0000"/>
                <w:sz w:val="24"/>
                <w:szCs w:val="24"/>
              </w:rPr>
              <w:t xml:space="preserve">Using a specific research </w:t>
            </w:r>
          </w:p>
          <w:p w:rsidR="00660772" w:rsidRPr="006D1679" w:rsidRDefault="00660772" w:rsidP="00E1622F">
            <w:pPr>
              <w:ind w:left="288"/>
              <w:rPr>
                <w:bCs/>
                <w:color w:val="FF0000"/>
                <w:sz w:val="24"/>
                <w:szCs w:val="24"/>
              </w:rPr>
            </w:pPr>
            <w:r w:rsidRPr="006D1679">
              <w:rPr>
                <w:bCs/>
                <w:color w:val="FF0000"/>
                <w:sz w:val="24"/>
                <w:szCs w:val="24"/>
              </w:rPr>
              <w:t>protocol that meets standards equivalent to those defined by the National Institutes of Health.</w:t>
            </w:r>
          </w:p>
          <w:p w:rsidR="00660772" w:rsidRPr="006D1679" w:rsidRDefault="00660772" w:rsidP="00E1622F">
            <w:pPr>
              <w:rPr>
                <w:b/>
                <w:color w:val="FF0000"/>
                <w:sz w:val="24"/>
                <w:szCs w:val="24"/>
              </w:rPr>
            </w:pPr>
          </w:p>
          <w:p w:rsidR="00660772" w:rsidRPr="006D1679" w:rsidRDefault="00660772" w:rsidP="00E1622F">
            <w:pPr>
              <w:rPr>
                <w:bCs/>
                <w:color w:val="FF0000"/>
                <w:sz w:val="24"/>
                <w:szCs w:val="24"/>
              </w:rPr>
            </w:pPr>
            <w:r w:rsidRPr="006D1679">
              <w:rPr>
                <w:b/>
                <w:color w:val="FF0000"/>
                <w:sz w:val="24"/>
                <w:szCs w:val="24"/>
              </w:rPr>
              <w:t>Unproven Services</w:t>
            </w:r>
            <w:r w:rsidRPr="006D1679">
              <w:rPr>
                <w:bCs/>
                <w:color w:val="FF0000"/>
                <w:sz w:val="24"/>
                <w:szCs w:val="24"/>
              </w:rPr>
              <w:t xml:space="preserve"> are health services that, according to prevailing medical research, do not have a beneficial effect on health outcomes, and are not based on:</w:t>
            </w:r>
          </w:p>
          <w:p w:rsidR="00660772" w:rsidRPr="006D1679" w:rsidRDefault="00660772" w:rsidP="00E1622F">
            <w:pPr>
              <w:rPr>
                <w:bCs/>
                <w:color w:val="FF0000"/>
                <w:sz w:val="24"/>
                <w:szCs w:val="24"/>
              </w:rPr>
            </w:pPr>
            <w:r w:rsidRPr="006D1679">
              <w:rPr>
                <w:color w:val="FF0000"/>
                <w:sz w:val="24"/>
                <w:szCs w:val="24"/>
              </w:rPr>
              <w:t xml:space="preserve">●   </w:t>
            </w:r>
            <w:r w:rsidRPr="006D1679">
              <w:rPr>
                <w:bCs/>
                <w:color w:val="FF0000"/>
                <w:sz w:val="24"/>
                <w:szCs w:val="24"/>
              </w:rPr>
              <w:t xml:space="preserve">Well-conducted </w:t>
            </w:r>
          </w:p>
          <w:p w:rsidR="00660772" w:rsidRPr="006D1679" w:rsidRDefault="00660772" w:rsidP="00E1622F">
            <w:pPr>
              <w:ind w:left="288"/>
              <w:rPr>
                <w:bCs/>
                <w:color w:val="FF0000"/>
                <w:sz w:val="24"/>
                <w:szCs w:val="24"/>
              </w:rPr>
            </w:pPr>
            <w:r w:rsidRPr="006D1679">
              <w:rPr>
                <w:bCs/>
                <w:color w:val="FF0000"/>
                <w:sz w:val="24"/>
                <w:szCs w:val="24"/>
              </w:rPr>
              <w:t>randomized controlled trials; or</w:t>
            </w:r>
          </w:p>
          <w:p w:rsidR="00660772" w:rsidRPr="006D1679" w:rsidRDefault="00660772" w:rsidP="00E1622F">
            <w:pPr>
              <w:rPr>
                <w:bCs/>
                <w:color w:val="FF0000"/>
                <w:sz w:val="24"/>
                <w:szCs w:val="24"/>
              </w:rPr>
            </w:pPr>
            <w:r w:rsidRPr="006D1679">
              <w:rPr>
                <w:color w:val="FF0000"/>
                <w:sz w:val="24"/>
                <w:szCs w:val="24"/>
              </w:rPr>
              <w:t xml:space="preserve">●   </w:t>
            </w:r>
            <w:r w:rsidRPr="006D1679">
              <w:rPr>
                <w:bCs/>
                <w:color w:val="FF0000"/>
                <w:sz w:val="24"/>
                <w:szCs w:val="24"/>
              </w:rPr>
              <w:t xml:space="preserve">Well-conducted cohort </w:t>
            </w:r>
          </w:p>
          <w:p w:rsidR="00660772" w:rsidRPr="006D1679" w:rsidRDefault="00660772" w:rsidP="00E1622F">
            <w:pPr>
              <w:ind w:left="288"/>
              <w:rPr>
                <w:bCs/>
                <w:color w:val="FF0000"/>
                <w:sz w:val="24"/>
                <w:szCs w:val="24"/>
              </w:rPr>
            </w:pPr>
            <w:r w:rsidRPr="006D1679">
              <w:rPr>
                <w:bCs/>
                <w:color w:val="FF0000"/>
                <w:sz w:val="24"/>
                <w:szCs w:val="24"/>
              </w:rPr>
              <w:t>studies.</w:t>
            </w:r>
          </w:p>
          <w:p w:rsidR="00660772" w:rsidRPr="006D1679" w:rsidRDefault="00660772" w:rsidP="00E1622F">
            <w:pPr>
              <w:rPr>
                <w:bCs/>
                <w:color w:val="FF0000"/>
                <w:sz w:val="24"/>
                <w:szCs w:val="24"/>
              </w:rPr>
            </w:pPr>
            <w:r w:rsidRPr="006D1679">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660772" w:rsidRPr="006D1679" w:rsidRDefault="00660772" w:rsidP="00E1622F">
            <w:pPr>
              <w:numPr>
                <w:ilvl w:val="12"/>
                <w:numId w:val="0"/>
              </w:numPr>
              <w:rPr>
                <w:bCs/>
                <w:color w:val="FF0000"/>
                <w:sz w:val="24"/>
                <w:szCs w:val="24"/>
              </w:rPr>
            </w:pPr>
            <w:r w:rsidRPr="006D1679">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660772" w:rsidRPr="006D1679" w:rsidRDefault="00660772" w:rsidP="00E1622F">
            <w:pPr>
              <w:rPr>
                <w:bCs/>
                <w:color w:val="FF0000"/>
                <w:sz w:val="24"/>
                <w:szCs w:val="24"/>
              </w:rPr>
            </w:pPr>
            <w:r w:rsidRPr="006D1679">
              <w:rPr>
                <w:color w:val="FF0000"/>
                <w:sz w:val="24"/>
                <w:szCs w:val="24"/>
              </w:rPr>
              <w:t xml:space="preserve">●   </w:t>
            </w:r>
            <w:r w:rsidRPr="006D1679">
              <w:rPr>
                <w:bCs/>
                <w:color w:val="FF0000"/>
                <w:sz w:val="24"/>
                <w:szCs w:val="24"/>
              </w:rPr>
              <w:t xml:space="preserve">Proved to be safe and </w:t>
            </w:r>
          </w:p>
          <w:p w:rsidR="00660772" w:rsidRPr="006D1679" w:rsidRDefault="00660772" w:rsidP="00E1622F">
            <w:pPr>
              <w:ind w:left="288"/>
              <w:rPr>
                <w:bCs/>
                <w:color w:val="FF0000"/>
                <w:sz w:val="24"/>
                <w:szCs w:val="24"/>
              </w:rPr>
            </w:pPr>
            <w:r w:rsidRPr="006D1679">
              <w:rPr>
                <w:bCs/>
                <w:color w:val="FF0000"/>
                <w:sz w:val="24"/>
                <w:szCs w:val="24"/>
              </w:rPr>
              <w:t>promising;</w:t>
            </w:r>
          </w:p>
          <w:p w:rsidR="00660772" w:rsidRPr="006D1679" w:rsidRDefault="00660772" w:rsidP="00E1622F">
            <w:pPr>
              <w:rPr>
                <w:bCs/>
                <w:color w:val="FF0000"/>
                <w:sz w:val="24"/>
                <w:szCs w:val="24"/>
              </w:rPr>
            </w:pPr>
            <w:r w:rsidRPr="006D1679">
              <w:rPr>
                <w:color w:val="FF0000"/>
                <w:sz w:val="24"/>
                <w:szCs w:val="24"/>
              </w:rPr>
              <w:t xml:space="preserve">●   </w:t>
            </w:r>
            <w:r w:rsidRPr="006D1679">
              <w:rPr>
                <w:bCs/>
                <w:color w:val="FF0000"/>
                <w:sz w:val="24"/>
                <w:szCs w:val="24"/>
              </w:rPr>
              <w:t xml:space="preserve">Provided in a clinically </w:t>
            </w:r>
          </w:p>
          <w:p w:rsidR="00660772" w:rsidRPr="006D1679" w:rsidRDefault="00660772" w:rsidP="00E1622F">
            <w:pPr>
              <w:ind w:left="288"/>
              <w:rPr>
                <w:bCs/>
                <w:color w:val="FF0000"/>
                <w:sz w:val="24"/>
                <w:szCs w:val="24"/>
              </w:rPr>
            </w:pPr>
            <w:r w:rsidRPr="006D1679">
              <w:rPr>
                <w:bCs/>
                <w:color w:val="FF0000"/>
                <w:sz w:val="24"/>
                <w:szCs w:val="24"/>
              </w:rPr>
              <w:t>controlled research setting; and</w:t>
            </w:r>
          </w:p>
          <w:p w:rsidR="00660772" w:rsidRPr="006D1679" w:rsidRDefault="00660772" w:rsidP="00E1622F">
            <w:pPr>
              <w:rPr>
                <w:bCs/>
                <w:color w:val="FF0000"/>
                <w:sz w:val="24"/>
                <w:szCs w:val="24"/>
              </w:rPr>
            </w:pPr>
            <w:r w:rsidRPr="006D1679">
              <w:rPr>
                <w:color w:val="FF0000"/>
                <w:sz w:val="24"/>
                <w:szCs w:val="24"/>
              </w:rPr>
              <w:t xml:space="preserve">●   </w:t>
            </w:r>
            <w:r w:rsidRPr="006D1679">
              <w:rPr>
                <w:bCs/>
                <w:color w:val="FF0000"/>
                <w:sz w:val="24"/>
                <w:szCs w:val="24"/>
              </w:rPr>
              <w:t xml:space="preserve">Using a specific research </w:t>
            </w:r>
          </w:p>
          <w:p w:rsidR="00660772" w:rsidRPr="006D1679" w:rsidRDefault="00660772" w:rsidP="00787C28">
            <w:pPr>
              <w:ind w:left="288"/>
              <w:rPr>
                <w:bCs/>
                <w:color w:val="FF0000"/>
                <w:sz w:val="24"/>
                <w:szCs w:val="24"/>
              </w:rPr>
            </w:pPr>
            <w:r w:rsidRPr="006D1679">
              <w:rPr>
                <w:bCs/>
                <w:color w:val="FF0000"/>
                <w:sz w:val="24"/>
                <w:szCs w:val="24"/>
              </w:rPr>
              <w:t>protocol that meets standards equivalent to those defined by the National Institutes of Health.</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E1622F">
            <w:pPr>
              <w:numPr>
                <w:ilvl w:val="12"/>
                <w:numId w:val="0"/>
              </w:numPr>
              <w:rPr>
                <w:color w:val="FF0000"/>
                <w:sz w:val="24"/>
                <w:szCs w:val="24"/>
              </w:rPr>
            </w:pPr>
            <w:r w:rsidRPr="006D1679">
              <w:rPr>
                <w:color w:val="FF0000"/>
                <w:sz w:val="24"/>
                <w:szCs w:val="24"/>
              </w:rPr>
              <w:t xml:space="preserve">Experimental and Investigational Services or Unproven Services, unless the Plan has agreed to cover them as stated in the Glossary </w:t>
            </w:r>
          </w:p>
          <w:p w:rsidR="00660772" w:rsidRPr="006D1679" w:rsidRDefault="00660772" w:rsidP="00E1622F">
            <w:pPr>
              <w:numPr>
                <w:ilvl w:val="12"/>
                <w:numId w:val="0"/>
              </w:numPr>
              <w:rPr>
                <w:color w:val="FF0000"/>
                <w:sz w:val="24"/>
                <w:szCs w:val="24"/>
              </w:rPr>
            </w:pPr>
          </w:p>
          <w:p w:rsidR="00660772" w:rsidRPr="006D1679" w:rsidRDefault="00660772" w:rsidP="00E1622F">
            <w:pPr>
              <w:numPr>
                <w:ilvl w:val="12"/>
                <w:numId w:val="0"/>
              </w:numPr>
              <w:rPr>
                <w:color w:val="FF0000"/>
                <w:sz w:val="24"/>
                <w:szCs w:val="24"/>
              </w:rPr>
            </w:pPr>
            <w:r w:rsidRPr="006D1679">
              <w:rPr>
                <w:color w:val="FF0000"/>
                <w:sz w:val="24"/>
                <w:szCs w:val="24"/>
              </w:rPr>
              <w:t>This exclusion applies even if Experimental and Investigational Services or Unproven Services are the only available treatment options for your condition.</w:t>
            </w: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E1622F">
            <w:pPr>
              <w:numPr>
                <w:ilvl w:val="12"/>
                <w:numId w:val="0"/>
              </w:numPr>
              <w:rPr>
                <w:b/>
                <w:color w:val="FF0000"/>
                <w:sz w:val="24"/>
                <w:szCs w:val="24"/>
              </w:rPr>
            </w:pPr>
            <w:bookmarkStart w:id="153" w:name="Foot_Care"/>
            <w:r w:rsidRPr="006D1679">
              <w:rPr>
                <w:b/>
                <w:color w:val="FF0000"/>
                <w:sz w:val="24"/>
                <w:szCs w:val="24"/>
              </w:rPr>
              <w:t>Foot Care</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E1622F">
            <w:pPr>
              <w:pStyle w:val="ListBullet2"/>
              <w:tabs>
                <w:tab w:val="clear" w:pos="360"/>
              </w:tabs>
              <w:spacing w:before="0"/>
              <w:ind w:left="0" w:firstLine="0"/>
              <w:rPr>
                <w:rFonts w:ascii="Times New Roman" w:hAnsi="Times New Roman"/>
                <w:bCs/>
                <w:szCs w:val="24"/>
              </w:rPr>
            </w:pPr>
            <w:r w:rsidRPr="006D1679">
              <w:rPr>
                <w:rFonts w:ascii="Times New Roman" w:hAnsi="Times New Roman"/>
                <w:bCs/>
                <w:szCs w:val="24"/>
              </w:rPr>
              <w:t>The following services are not covered:</w:t>
            </w:r>
          </w:p>
          <w:p w:rsidR="00660772" w:rsidRPr="006D1679" w:rsidRDefault="00660772" w:rsidP="00E1622F">
            <w:pPr>
              <w:pStyle w:val="ListBullet2"/>
              <w:tabs>
                <w:tab w:val="clear" w:pos="360"/>
              </w:tabs>
              <w:spacing w:before="0"/>
              <w:ind w:left="288" w:hanging="288"/>
              <w:rPr>
                <w:rFonts w:ascii="Times New Roman" w:hAnsi="Times New Roman"/>
                <w:b w:val="0"/>
                <w:szCs w:val="24"/>
              </w:rPr>
            </w:pPr>
            <w:r w:rsidRPr="006D1679">
              <w:rPr>
                <w:rFonts w:ascii="Times New Roman" w:hAnsi="Times New Roman"/>
                <w:bCs/>
                <w:szCs w:val="24"/>
              </w:rPr>
              <w:sym w:font="Symbol" w:char="F0B7"/>
            </w:r>
            <w:r w:rsidRPr="006D1679">
              <w:rPr>
                <w:rFonts w:ascii="Times New Roman" w:hAnsi="Times New Roman"/>
                <w:bCs/>
                <w:szCs w:val="24"/>
              </w:rPr>
              <w:t xml:space="preserve">   </w:t>
            </w:r>
            <w:r w:rsidRPr="006D1679">
              <w:rPr>
                <w:rFonts w:ascii="Times New Roman" w:hAnsi="Times New Roman"/>
                <w:b w:val="0"/>
                <w:szCs w:val="24"/>
              </w:rPr>
              <w:t xml:space="preserve">Routine foot care, except when needed for severe systemic disease.  Routine foot care services that are not covered include: </w:t>
            </w:r>
          </w:p>
          <w:p w:rsidR="00660772" w:rsidRPr="006D1679" w:rsidRDefault="00660772" w:rsidP="00E1622F">
            <w:pPr>
              <w:pStyle w:val="ListBullet2"/>
              <w:tabs>
                <w:tab w:val="clear" w:pos="360"/>
              </w:tabs>
              <w:spacing w:before="0"/>
              <w:ind w:left="648" w:firstLine="0"/>
              <w:rPr>
                <w:rFonts w:ascii="Times New Roman" w:hAnsi="Times New Roman"/>
                <w:b w:val="0"/>
                <w:szCs w:val="24"/>
              </w:rPr>
            </w:pPr>
            <w:r w:rsidRPr="006D1679">
              <w:rPr>
                <w:rFonts w:ascii="Times New Roman" w:hAnsi="Times New Roman"/>
                <w:b w:val="0"/>
                <w:szCs w:val="24"/>
              </w:rPr>
              <w:sym w:font="Symbol" w:char="F0B7"/>
            </w:r>
            <w:r w:rsidRPr="006D1679">
              <w:rPr>
                <w:rFonts w:ascii="Times New Roman" w:hAnsi="Times New Roman"/>
                <w:b w:val="0"/>
                <w:szCs w:val="24"/>
              </w:rPr>
              <w:t xml:space="preserve">   Cutting or removal of corns and calluses;</w:t>
            </w:r>
          </w:p>
          <w:p w:rsidR="00660772" w:rsidRPr="006D1679" w:rsidRDefault="00660772" w:rsidP="00E1622F">
            <w:pPr>
              <w:pStyle w:val="ListBullet2"/>
              <w:tabs>
                <w:tab w:val="clear" w:pos="360"/>
              </w:tabs>
              <w:spacing w:before="0"/>
              <w:ind w:left="648" w:firstLine="0"/>
              <w:rPr>
                <w:rFonts w:ascii="Times New Roman" w:hAnsi="Times New Roman"/>
                <w:b w:val="0"/>
                <w:szCs w:val="24"/>
              </w:rPr>
            </w:pPr>
            <w:r w:rsidRPr="006D1679">
              <w:rPr>
                <w:rFonts w:ascii="Times New Roman" w:hAnsi="Times New Roman"/>
                <w:b w:val="0"/>
                <w:szCs w:val="24"/>
              </w:rPr>
              <w:sym w:font="Symbol" w:char="F0B7"/>
            </w:r>
            <w:r w:rsidRPr="006D1679">
              <w:rPr>
                <w:rFonts w:ascii="Times New Roman" w:hAnsi="Times New Roman"/>
                <w:b w:val="0"/>
                <w:szCs w:val="24"/>
              </w:rPr>
              <w:t xml:space="preserve">   Nail trimming or cutting; and</w:t>
            </w:r>
          </w:p>
          <w:p w:rsidR="00660772" w:rsidRPr="006D1679" w:rsidRDefault="00660772" w:rsidP="00E1622F">
            <w:pPr>
              <w:pStyle w:val="ListBullet2"/>
              <w:tabs>
                <w:tab w:val="clear" w:pos="360"/>
              </w:tabs>
              <w:spacing w:before="0"/>
              <w:ind w:left="648" w:firstLine="0"/>
              <w:rPr>
                <w:rFonts w:ascii="Times New Roman" w:hAnsi="Times New Roman"/>
                <w:bCs/>
                <w:szCs w:val="24"/>
              </w:rPr>
            </w:pPr>
            <w:r w:rsidRPr="006D1679">
              <w:rPr>
                <w:rFonts w:ascii="Times New Roman" w:hAnsi="Times New Roman"/>
                <w:b w:val="0"/>
                <w:szCs w:val="24"/>
              </w:rPr>
              <w:sym w:font="Symbol" w:char="F0B7"/>
            </w:r>
            <w:r w:rsidRPr="006D1679">
              <w:rPr>
                <w:rFonts w:ascii="Times New Roman" w:hAnsi="Times New Roman"/>
                <w:b w:val="0"/>
                <w:szCs w:val="24"/>
              </w:rPr>
              <w:t xml:space="preserve">   Debriding (removal of dead skin or underlying tissue);</w:t>
            </w:r>
          </w:p>
          <w:p w:rsidR="00660772" w:rsidRPr="006D1679" w:rsidRDefault="00660772" w:rsidP="00E1622F">
            <w:pPr>
              <w:pStyle w:val="List"/>
              <w:spacing w:before="0"/>
              <w:ind w:left="288" w:hanging="288"/>
              <w:rPr>
                <w:rFonts w:ascii="Times New Roman" w:hAnsi="Times New Roman"/>
                <w:color w:val="FF0000"/>
                <w:szCs w:val="24"/>
              </w:rPr>
            </w:pPr>
            <w:r w:rsidRPr="006D1679">
              <w:rPr>
                <w:rFonts w:ascii="Times New Roman" w:hAnsi="Times New Roman"/>
                <w:color w:val="FF0000"/>
                <w:szCs w:val="24"/>
              </w:rPr>
              <w:sym w:font="Symbol" w:char="F0B7"/>
            </w:r>
            <w:r w:rsidRPr="006D1679">
              <w:rPr>
                <w:rFonts w:ascii="Times New Roman" w:hAnsi="Times New Roman"/>
                <w:color w:val="FF0000"/>
                <w:szCs w:val="24"/>
              </w:rPr>
              <w:t xml:space="preserve">   Hygienic and preventive maintenance foot care. Examples include the following:</w:t>
            </w:r>
          </w:p>
          <w:p w:rsidR="00660772" w:rsidRPr="006D1679" w:rsidRDefault="00660772" w:rsidP="00E1622F">
            <w:pPr>
              <w:pStyle w:val="ListBullet2"/>
              <w:tabs>
                <w:tab w:val="clear" w:pos="360"/>
              </w:tabs>
              <w:spacing w:before="0"/>
              <w:ind w:left="648" w:firstLine="0"/>
              <w:rPr>
                <w:rFonts w:ascii="Times New Roman" w:hAnsi="Times New Roman"/>
                <w:b w:val="0"/>
                <w:bCs/>
                <w:szCs w:val="24"/>
              </w:rPr>
            </w:pPr>
            <w:r w:rsidRPr="006D1679">
              <w:rPr>
                <w:rFonts w:ascii="Times New Roman" w:hAnsi="Times New Roman"/>
                <w:b w:val="0"/>
                <w:bCs/>
                <w:szCs w:val="24"/>
              </w:rPr>
              <w:sym w:font="Symbol" w:char="F0B7"/>
            </w:r>
            <w:r w:rsidRPr="006D1679">
              <w:rPr>
                <w:rFonts w:ascii="Times New Roman" w:hAnsi="Times New Roman"/>
                <w:b w:val="0"/>
                <w:bCs/>
                <w:szCs w:val="24"/>
              </w:rPr>
              <w:t xml:space="preserve">   Cleaning and soaking the feet;</w:t>
            </w:r>
          </w:p>
          <w:p w:rsidR="00660772" w:rsidRPr="006D1679" w:rsidRDefault="00660772" w:rsidP="00E1622F">
            <w:pPr>
              <w:pStyle w:val="ListBullet2"/>
              <w:tabs>
                <w:tab w:val="clear" w:pos="360"/>
              </w:tabs>
              <w:spacing w:before="0"/>
              <w:ind w:left="936" w:hanging="288"/>
              <w:rPr>
                <w:rFonts w:ascii="Times New Roman" w:hAnsi="Times New Roman"/>
                <w:b w:val="0"/>
                <w:bCs/>
                <w:szCs w:val="24"/>
              </w:rPr>
            </w:pPr>
            <w:r w:rsidRPr="006D1679">
              <w:rPr>
                <w:rFonts w:ascii="Times New Roman" w:hAnsi="Times New Roman"/>
                <w:b w:val="0"/>
                <w:bCs/>
                <w:szCs w:val="24"/>
              </w:rPr>
              <w:sym w:font="Symbol" w:char="F0B7"/>
            </w:r>
            <w:r w:rsidRPr="006D1679">
              <w:rPr>
                <w:rFonts w:ascii="Times New Roman" w:hAnsi="Times New Roman"/>
                <w:b w:val="0"/>
                <w:bCs/>
                <w:szCs w:val="24"/>
              </w:rPr>
              <w:t xml:space="preserve">   Applying skin creams in order to maintain skin tone; and</w:t>
            </w:r>
          </w:p>
          <w:p w:rsidR="00660772" w:rsidRPr="006D1679" w:rsidRDefault="00660772" w:rsidP="00E1622F">
            <w:pPr>
              <w:pStyle w:val="ListBullet2"/>
              <w:tabs>
                <w:tab w:val="clear" w:pos="360"/>
              </w:tabs>
              <w:spacing w:before="0"/>
              <w:ind w:left="936" w:hanging="288"/>
              <w:rPr>
                <w:rFonts w:ascii="Times New Roman" w:hAnsi="Times New Roman"/>
                <w:szCs w:val="24"/>
              </w:rPr>
            </w:pPr>
            <w:r w:rsidRPr="006D1679">
              <w:rPr>
                <w:rFonts w:ascii="Times New Roman" w:hAnsi="Times New Roman"/>
                <w:b w:val="0"/>
                <w:bCs/>
                <w:szCs w:val="24"/>
              </w:rPr>
              <w:sym w:font="Symbol" w:char="F0B7"/>
            </w:r>
            <w:r w:rsidRPr="006D1679">
              <w:rPr>
                <w:rFonts w:ascii="Times New Roman" w:hAnsi="Times New Roman"/>
                <w:b w:val="0"/>
                <w:bCs/>
                <w:szCs w:val="24"/>
              </w:rPr>
              <w:t xml:space="preserve">   Other services that are performed when there is not a localized Sickness, Injury or symptom involving the foot;</w:t>
            </w:r>
          </w:p>
          <w:p w:rsidR="00660772" w:rsidRPr="006D1679" w:rsidRDefault="00660772" w:rsidP="00E1622F">
            <w:pPr>
              <w:pStyle w:val="List"/>
              <w:spacing w:before="0"/>
              <w:ind w:left="288" w:hanging="288"/>
              <w:rPr>
                <w:rFonts w:ascii="Times New Roman" w:hAnsi="Times New Roman"/>
                <w:color w:val="FF0000"/>
                <w:szCs w:val="24"/>
              </w:rPr>
            </w:pPr>
            <w:r w:rsidRPr="006D1679">
              <w:rPr>
                <w:rFonts w:ascii="Times New Roman" w:hAnsi="Times New Roman"/>
                <w:color w:val="FF0000"/>
                <w:szCs w:val="24"/>
              </w:rPr>
              <w:sym w:font="Symbol" w:char="F0B7"/>
            </w:r>
            <w:r w:rsidRPr="006D1679">
              <w:rPr>
                <w:rFonts w:ascii="Times New Roman" w:hAnsi="Times New Roman"/>
                <w:color w:val="FF0000"/>
                <w:szCs w:val="24"/>
              </w:rPr>
              <w:t xml:space="preserve">   Treatment of flat feet;</w:t>
            </w:r>
          </w:p>
          <w:p w:rsidR="00660772" w:rsidRPr="006D1679" w:rsidRDefault="00660772" w:rsidP="00E1622F">
            <w:pPr>
              <w:pStyle w:val="List"/>
              <w:spacing w:before="0"/>
              <w:ind w:left="288" w:hanging="288"/>
              <w:rPr>
                <w:rFonts w:ascii="Times New Roman" w:hAnsi="Times New Roman"/>
                <w:color w:val="FF0000"/>
                <w:szCs w:val="24"/>
              </w:rPr>
            </w:pPr>
            <w:r w:rsidRPr="006D1679">
              <w:rPr>
                <w:rFonts w:ascii="Times New Roman" w:hAnsi="Times New Roman"/>
                <w:color w:val="FF0000"/>
                <w:szCs w:val="24"/>
              </w:rPr>
              <w:sym w:font="Symbol" w:char="F0B7"/>
            </w:r>
            <w:r w:rsidRPr="006D1679">
              <w:rPr>
                <w:rFonts w:ascii="Times New Roman" w:hAnsi="Times New Roman"/>
                <w:color w:val="FF0000"/>
                <w:szCs w:val="24"/>
              </w:rPr>
              <w:t xml:space="preserve">   Shoes (standard or custom), lifts and wedges; and</w:t>
            </w:r>
          </w:p>
          <w:p w:rsidR="00660772" w:rsidRPr="006D1679" w:rsidRDefault="00660772" w:rsidP="004B7506">
            <w:pPr>
              <w:pStyle w:val="List"/>
              <w:spacing w:before="0"/>
              <w:ind w:left="288" w:hanging="288"/>
              <w:rPr>
                <w:color w:val="FF0000"/>
                <w:szCs w:val="24"/>
              </w:rPr>
            </w:pP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pPr>
              <w:pStyle w:val="TableText"/>
              <w:numPr>
                <w:ilvl w:val="12"/>
                <w:numId w:val="0"/>
              </w:numPr>
              <w:rPr>
                <w:b/>
                <w:color w:val="FF0000"/>
              </w:rPr>
            </w:pPr>
            <w:bookmarkStart w:id="154" w:name="Growth_Hormone_Therapy"/>
            <w:r w:rsidRPr="006D1679">
              <w:rPr>
                <w:b/>
                <w:color w:val="FF0000"/>
              </w:rPr>
              <w:t>Growth Hormone Therapy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pPr>
              <w:pStyle w:val="TableText"/>
              <w:numPr>
                <w:ilvl w:val="12"/>
                <w:numId w:val="0"/>
              </w:numPr>
              <w:rPr>
                <w:color w:val="FF0000"/>
                <w:szCs w:val="24"/>
              </w:rPr>
            </w:pPr>
            <w:r w:rsidRPr="006D1679">
              <w:rPr>
                <w:color w:val="FF0000"/>
                <w:szCs w:val="24"/>
              </w:rPr>
              <w:t>Covered for Dwarfism secondary to pituitary gland failure.</w:t>
            </w:r>
          </w:p>
          <w:p w:rsidR="00660772" w:rsidRPr="006D1679" w:rsidRDefault="00660772">
            <w:pPr>
              <w:pStyle w:val="TableText"/>
              <w:numPr>
                <w:ilvl w:val="12"/>
                <w:numId w:val="0"/>
              </w:numPr>
              <w:rPr>
                <w:color w:val="FF0000"/>
                <w:szCs w:val="24"/>
              </w:rPr>
            </w:pP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pPr>
              <w:pStyle w:val="TableText"/>
              <w:numPr>
                <w:ilvl w:val="12"/>
                <w:numId w:val="0"/>
              </w:numPr>
              <w:rPr>
                <w:b/>
                <w:color w:val="FF0000"/>
              </w:rPr>
            </w:pPr>
            <w:bookmarkStart w:id="155" w:name="Gynecomastia"/>
            <w:r w:rsidRPr="006D1679">
              <w:rPr>
                <w:b/>
                <w:color w:val="FF0000"/>
              </w:rPr>
              <w:t>Gynecomastia</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4D3CAB">
            <w:pPr>
              <w:pStyle w:val="TableText"/>
              <w:numPr>
                <w:ilvl w:val="12"/>
                <w:numId w:val="0"/>
              </w:numPr>
              <w:rPr>
                <w:b/>
                <w:color w:val="FF0000"/>
              </w:rPr>
            </w:pPr>
            <w:r w:rsidRPr="006D1679">
              <w:rPr>
                <w:b/>
                <w:color w:val="FF0000"/>
              </w:rPr>
              <w:t>The following service is not covered:</w:t>
            </w:r>
          </w:p>
          <w:p w:rsidR="00660772" w:rsidRPr="006D1679" w:rsidRDefault="00660772" w:rsidP="00740F15">
            <w:pPr>
              <w:pStyle w:val="TableText"/>
              <w:rPr>
                <w:b/>
                <w:color w:val="FF0000"/>
              </w:rPr>
            </w:pPr>
            <w:r w:rsidRPr="006D1679">
              <w:rPr>
                <w:color w:val="FF0000"/>
              </w:rPr>
              <w:t>Treatment of benign gynecomastia (abnormal breast enlargement in males.)</w:t>
            </w: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E1622F">
            <w:pPr>
              <w:numPr>
                <w:ilvl w:val="12"/>
                <w:numId w:val="0"/>
              </w:numPr>
              <w:rPr>
                <w:b/>
                <w:color w:val="FF0000"/>
                <w:sz w:val="24"/>
                <w:szCs w:val="24"/>
              </w:rPr>
            </w:pPr>
            <w:bookmarkStart w:id="156" w:name="Jawbone_Surgery"/>
            <w:r w:rsidRPr="006D1679">
              <w:rPr>
                <w:b/>
                <w:color w:val="FF0000"/>
                <w:sz w:val="24"/>
                <w:szCs w:val="24"/>
              </w:rPr>
              <w:t>Jawbone Surgery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E1622F">
            <w:pPr>
              <w:rPr>
                <w:b/>
                <w:bCs/>
                <w:color w:val="FF0000"/>
                <w:sz w:val="24"/>
                <w:szCs w:val="24"/>
              </w:rPr>
            </w:pPr>
            <w:r w:rsidRPr="006D1679">
              <w:rPr>
                <w:b/>
                <w:bCs/>
                <w:color w:val="FF0000"/>
                <w:sz w:val="24"/>
                <w:szCs w:val="24"/>
              </w:rPr>
              <w:t>The following services are not covered:</w:t>
            </w:r>
          </w:p>
          <w:p w:rsidR="00660772" w:rsidRPr="006D1679" w:rsidRDefault="00660772" w:rsidP="00E1622F">
            <w:pPr>
              <w:ind w:left="288" w:hanging="288"/>
              <w:rPr>
                <w:color w:val="FF0000"/>
                <w:sz w:val="24"/>
                <w:szCs w:val="24"/>
              </w:rPr>
            </w:pPr>
            <w:r w:rsidRPr="006D1679">
              <w:rPr>
                <w:color w:val="FF0000"/>
                <w:sz w:val="24"/>
                <w:szCs w:val="24"/>
              </w:rPr>
              <w:sym w:font="Symbol" w:char="F0B7"/>
            </w:r>
            <w:r w:rsidRPr="006D1679">
              <w:rPr>
                <w:color w:val="FF0000"/>
                <w:sz w:val="24"/>
                <w:szCs w:val="24"/>
              </w:rPr>
              <w:t xml:space="preserve">   Diagnosis or treatment of the jawbones, including orthognathic surgery (procedure to correct underbite or overbite), except as treatment of obstructive sleep apnea; and</w:t>
            </w:r>
          </w:p>
          <w:p w:rsidR="00660772" w:rsidRPr="006D1679" w:rsidRDefault="00660772" w:rsidP="00E1622F">
            <w:pPr>
              <w:ind w:left="288" w:hanging="288"/>
              <w:rPr>
                <w:color w:val="FF0000"/>
                <w:sz w:val="24"/>
                <w:szCs w:val="24"/>
              </w:rPr>
            </w:pPr>
            <w:r w:rsidRPr="006D1679">
              <w:rPr>
                <w:color w:val="FF0000"/>
                <w:sz w:val="24"/>
                <w:szCs w:val="24"/>
              </w:rPr>
              <w:sym w:font="Symbol" w:char="F0B7"/>
            </w:r>
            <w:r w:rsidRPr="006D1679">
              <w:rPr>
                <w:color w:val="FF0000"/>
                <w:sz w:val="24"/>
                <w:szCs w:val="24"/>
              </w:rPr>
              <w:t xml:space="preserve">   Upper and lower jawbone surgery except as required for direct treatment of acute traumatic Injury, tumor or cancer.</w:t>
            </w: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E1622F">
            <w:pPr>
              <w:numPr>
                <w:ilvl w:val="12"/>
                <w:numId w:val="0"/>
              </w:numPr>
              <w:rPr>
                <w:b/>
                <w:color w:val="FF0000"/>
                <w:sz w:val="24"/>
                <w:szCs w:val="24"/>
              </w:rPr>
            </w:pPr>
            <w:bookmarkStart w:id="157" w:name="Medical_Supplies_and_Appliances"/>
            <w:r w:rsidRPr="006D1679">
              <w:rPr>
                <w:b/>
                <w:color w:val="FF0000"/>
                <w:sz w:val="24"/>
                <w:szCs w:val="24"/>
              </w:rPr>
              <w:t>Medical Supplies and Appliances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057EC6">
            <w:pPr>
              <w:pStyle w:val="List"/>
              <w:numPr>
                <w:ilvl w:val="12"/>
                <w:numId w:val="0"/>
              </w:numPr>
              <w:spacing w:before="0"/>
              <w:ind w:left="360" w:hanging="360"/>
              <w:rPr>
                <w:rFonts w:ascii="Times New Roman" w:hAnsi="Times New Roman"/>
                <w:b/>
                <w:color w:val="FF0000"/>
                <w:szCs w:val="24"/>
              </w:rPr>
            </w:pPr>
            <w:r w:rsidRPr="006D1679">
              <w:rPr>
                <w:rFonts w:ascii="Times New Roman" w:hAnsi="Times New Roman"/>
                <w:b/>
                <w:color w:val="FF0000"/>
                <w:szCs w:val="24"/>
              </w:rPr>
              <w:t>The following services are not covered:</w:t>
            </w:r>
          </w:p>
          <w:p w:rsidR="00660772" w:rsidRPr="006D1679" w:rsidRDefault="00660772" w:rsidP="00057EC6">
            <w:pPr>
              <w:pStyle w:val="List"/>
              <w:spacing w:before="0"/>
              <w:ind w:left="288" w:hanging="288"/>
              <w:rPr>
                <w:rFonts w:ascii="Times New Roman" w:hAnsi="Times New Roman"/>
                <w:color w:val="FF0000"/>
                <w:szCs w:val="24"/>
              </w:rPr>
            </w:pPr>
            <w:r w:rsidRPr="006D1679">
              <w:rPr>
                <w:rFonts w:ascii="Times New Roman" w:hAnsi="Times New Roman"/>
                <w:color w:val="FF0000"/>
                <w:szCs w:val="24"/>
              </w:rPr>
              <w:sym w:font="Symbol" w:char="F0B7"/>
            </w:r>
            <w:r w:rsidRPr="006D1679">
              <w:rPr>
                <w:rFonts w:ascii="Times New Roman" w:hAnsi="Times New Roman"/>
                <w:color w:val="FF0000"/>
                <w:szCs w:val="24"/>
              </w:rPr>
              <w:t xml:space="preserve">   Devices used specifically as safety items or to affect performance in sports-related activities.</w:t>
            </w:r>
          </w:p>
          <w:p w:rsidR="00660772" w:rsidRPr="006D1679" w:rsidRDefault="00660772" w:rsidP="006D635E">
            <w:pPr>
              <w:pStyle w:val="TableText"/>
              <w:ind w:left="252" w:hanging="252"/>
              <w:rPr>
                <w:color w:val="FF0000"/>
              </w:rPr>
            </w:pPr>
            <w:r w:rsidRPr="006D1679">
              <w:rPr>
                <w:color w:val="FF0000"/>
              </w:rPr>
              <w:sym w:font="Symbol" w:char="F0B7"/>
            </w:r>
            <w:r w:rsidRPr="006D1679">
              <w:rPr>
                <w:color w:val="FF0000"/>
              </w:rPr>
              <w:t xml:space="preserve">   orthotic appliances and devices, except when all of the following are met:</w:t>
            </w:r>
          </w:p>
          <w:p w:rsidR="00660772" w:rsidRPr="006D1679" w:rsidRDefault="00660772" w:rsidP="00057EC6">
            <w:pPr>
              <w:pStyle w:val="TableText"/>
              <w:ind w:left="522" w:hanging="234"/>
              <w:rPr>
                <w:color w:val="FF0000"/>
              </w:rPr>
            </w:pPr>
            <w:r w:rsidRPr="006D1679">
              <w:rPr>
                <w:color w:val="FF0000"/>
              </w:rPr>
              <w:sym w:font="Symbol" w:char="F0B7"/>
            </w:r>
            <w:r w:rsidRPr="006D1679">
              <w:rPr>
                <w:color w:val="FF0000"/>
              </w:rPr>
              <w:t xml:space="preserve">   prescribed by a Physician for a medical purpose; and</w:t>
            </w:r>
          </w:p>
          <w:p w:rsidR="00660772" w:rsidRPr="006D1679" w:rsidRDefault="00660772" w:rsidP="00057EC6">
            <w:pPr>
              <w:pStyle w:val="TableText"/>
              <w:ind w:left="540" w:hanging="252"/>
            </w:pPr>
            <w:r w:rsidRPr="006D1679">
              <w:rPr>
                <w:color w:val="FF0000"/>
              </w:rPr>
              <w:sym w:font="Symbol" w:char="F0B7"/>
            </w:r>
            <w:r w:rsidRPr="006D1679">
              <w:rPr>
                <w:color w:val="FF0000"/>
              </w:rPr>
              <w:t xml:space="preserve">   custom manufactured or custom fitted to an individual Covered Person.</w:t>
            </w:r>
          </w:p>
          <w:p w:rsidR="00660772" w:rsidRPr="006D1679" w:rsidRDefault="00660772" w:rsidP="00057EC6">
            <w:pPr>
              <w:pStyle w:val="TableText"/>
              <w:ind w:left="288"/>
              <w:rPr>
                <w:color w:val="FF0000"/>
              </w:rPr>
            </w:pPr>
            <w:r w:rsidRPr="006D1679">
              <w:rPr>
                <w:color w:val="FF0000"/>
              </w:rPr>
              <w:t xml:space="preserve">Examples of excluded orthotic appliances and devices include but are not limited to, foot orthotics, </w:t>
            </w:r>
            <w:r w:rsidR="00EC162F" w:rsidRPr="006D1679">
              <w:rPr>
                <w:color w:val="FF0000"/>
              </w:rPr>
              <w:t>Cranial molding helmets and cranial banding except when used to avoid the need for surgery and/or to facilitate a successful surgical outcome</w:t>
            </w:r>
            <w:r w:rsidRPr="006D1679">
              <w:rPr>
                <w:color w:val="FF0000"/>
              </w:rPr>
              <w:t>, or any braces that can be obtained without a Physician’s order. This exclusion does not include diabetic footwear which may be covered for a Covered Person with diabetic foot disease.</w:t>
            </w:r>
          </w:p>
          <w:p w:rsidR="00660772" w:rsidRPr="006D1679" w:rsidRDefault="00660772" w:rsidP="006D635E">
            <w:pPr>
              <w:pStyle w:val="TableText"/>
              <w:ind w:left="252" w:hanging="252"/>
              <w:rPr>
                <w:color w:val="FF0000"/>
              </w:rPr>
            </w:pPr>
            <w:r w:rsidRPr="006D1679">
              <w:rPr>
                <w:color w:val="FF0000"/>
                <w:szCs w:val="24"/>
              </w:rPr>
              <w:sym w:font="Symbol" w:char="F0B7"/>
            </w:r>
            <w:r w:rsidRPr="006D1679">
              <w:rPr>
                <w:color w:val="FF0000"/>
                <w:szCs w:val="24"/>
              </w:rPr>
              <w:t xml:space="preserve">   </w:t>
            </w:r>
            <w:r w:rsidRPr="006D1679">
              <w:rPr>
                <w:color w:val="FF0000"/>
              </w:rPr>
              <w:t>the following items are excluded, even if prescribed by a Physician:</w:t>
            </w:r>
          </w:p>
          <w:p w:rsidR="00660772" w:rsidRPr="006D1679" w:rsidRDefault="00660772" w:rsidP="00057EC6">
            <w:pPr>
              <w:pStyle w:val="TableText"/>
              <w:ind w:left="288"/>
              <w:rPr>
                <w:color w:val="FF0000"/>
                <w:szCs w:val="24"/>
              </w:rPr>
            </w:pPr>
            <w:r w:rsidRPr="006D1679">
              <w:rPr>
                <w:color w:val="FF0000"/>
                <w:szCs w:val="24"/>
              </w:rPr>
              <w:sym w:font="Symbol" w:char="F0B7"/>
            </w:r>
            <w:r w:rsidRPr="006D1679">
              <w:rPr>
                <w:color w:val="FF0000"/>
                <w:szCs w:val="24"/>
              </w:rPr>
              <w:t xml:space="preserve">   blood pressure cuff/monitor;</w:t>
            </w:r>
          </w:p>
          <w:p w:rsidR="00660772" w:rsidRPr="006D1679" w:rsidRDefault="00660772" w:rsidP="00057EC6">
            <w:pPr>
              <w:pStyle w:val="TableText"/>
              <w:ind w:left="288"/>
              <w:rPr>
                <w:color w:val="FF0000"/>
                <w:szCs w:val="24"/>
              </w:rPr>
            </w:pPr>
            <w:r w:rsidRPr="006D1679">
              <w:rPr>
                <w:color w:val="FF0000"/>
                <w:szCs w:val="24"/>
              </w:rPr>
              <w:sym w:font="Symbol" w:char="F0B7"/>
            </w:r>
            <w:r w:rsidRPr="006D1679">
              <w:rPr>
                <w:color w:val="FF0000"/>
                <w:szCs w:val="24"/>
              </w:rPr>
              <w:t xml:space="preserve">   enuresis alarm;</w:t>
            </w:r>
          </w:p>
          <w:p w:rsidR="00660772" w:rsidRPr="006D1679" w:rsidRDefault="00660772" w:rsidP="00057EC6">
            <w:pPr>
              <w:pStyle w:val="TableText"/>
              <w:ind w:left="288"/>
              <w:rPr>
                <w:color w:val="FF0000"/>
                <w:szCs w:val="24"/>
              </w:rPr>
            </w:pPr>
            <w:r w:rsidRPr="006D1679">
              <w:rPr>
                <w:color w:val="FF0000"/>
                <w:szCs w:val="24"/>
              </w:rPr>
              <w:sym w:font="Symbol" w:char="F0B7"/>
            </w:r>
            <w:r w:rsidRPr="006D1679">
              <w:rPr>
                <w:color w:val="FF0000"/>
                <w:szCs w:val="24"/>
              </w:rPr>
              <w:t xml:space="preserve">   non-wearable external defibrillator;</w:t>
            </w:r>
          </w:p>
          <w:p w:rsidR="00660772" w:rsidRPr="006D1679" w:rsidRDefault="00660772" w:rsidP="00057EC6">
            <w:pPr>
              <w:pStyle w:val="TableText"/>
              <w:ind w:left="288"/>
              <w:rPr>
                <w:color w:val="FF0000"/>
                <w:szCs w:val="24"/>
              </w:rPr>
            </w:pPr>
            <w:r w:rsidRPr="006D1679">
              <w:rPr>
                <w:color w:val="FF0000"/>
                <w:szCs w:val="24"/>
              </w:rPr>
              <w:sym w:font="Symbol" w:char="F0B7"/>
            </w:r>
            <w:r w:rsidRPr="006D1679">
              <w:rPr>
                <w:color w:val="FF0000"/>
                <w:szCs w:val="24"/>
              </w:rPr>
              <w:t xml:space="preserve">   trusses;</w:t>
            </w:r>
          </w:p>
          <w:p w:rsidR="00660772" w:rsidRPr="006D1679" w:rsidRDefault="00660772" w:rsidP="00057EC6">
            <w:pPr>
              <w:pStyle w:val="TableText"/>
              <w:ind w:left="288"/>
              <w:rPr>
                <w:color w:val="FF0000"/>
                <w:szCs w:val="24"/>
              </w:rPr>
            </w:pPr>
            <w:r w:rsidRPr="006D1679">
              <w:rPr>
                <w:color w:val="FF0000"/>
                <w:szCs w:val="24"/>
              </w:rPr>
              <w:sym w:font="Symbol" w:char="F0B7"/>
            </w:r>
            <w:r w:rsidRPr="006D1679">
              <w:rPr>
                <w:color w:val="FF0000"/>
                <w:szCs w:val="24"/>
              </w:rPr>
              <w:t xml:space="preserve">   ultrasonic nebulizers;</w:t>
            </w:r>
          </w:p>
          <w:p w:rsidR="00660772" w:rsidRPr="006D1679" w:rsidRDefault="00660772" w:rsidP="00057EC6">
            <w:pPr>
              <w:pStyle w:val="TableText"/>
              <w:rPr>
                <w:color w:val="FF0000"/>
              </w:rPr>
            </w:pPr>
            <w:r w:rsidRPr="006D1679">
              <w:rPr>
                <w:color w:val="FF0000"/>
              </w:rPr>
              <w:sym w:font="Symbol" w:char="F0B7"/>
            </w:r>
            <w:r w:rsidRPr="006D1679">
              <w:rPr>
                <w:color w:val="FF0000"/>
              </w:rPr>
              <w:t xml:space="preserve">   the repair and replacement of prosthetic devices when </w:t>
            </w:r>
          </w:p>
          <w:p w:rsidR="00660772" w:rsidRPr="006D1679" w:rsidRDefault="00660772" w:rsidP="00057EC6">
            <w:pPr>
              <w:pStyle w:val="TableText"/>
              <w:ind w:left="288"/>
              <w:rPr>
                <w:color w:val="FF0000"/>
              </w:rPr>
            </w:pPr>
            <w:r w:rsidRPr="006D1679">
              <w:rPr>
                <w:color w:val="FF0000"/>
              </w:rPr>
              <w:t>damaged due to misuse, malicious breakage or gross neglect;</w:t>
            </w:r>
          </w:p>
          <w:p w:rsidR="00660772" w:rsidRPr="006D1679" w:rsidRDefault="00660772" w:rsidP="00057EC6">
            <w:pPr>
              <w:pStyle w:val="TableText"/>
              <w:rPr>
                <w:color w:val="FF0000"/>
              </w:rPr>
            </w:pPr>
            <w:r w:rsidRPr="006D1679">
              <w:rPr>
                <w:color w:val="FF0000"/>
              </w:rPr>
              <w:sym w:font="Symbol" w:char="F0B7"/>
            </w:r>
            <w:r w:rsidRPr="006D1679">
              <w:rPr>
                <w:color w:val="FF0000"/>
              </w:rPr>
              <w:t xml:space="preserve">   the replacement of lost or stolen prosthetic devices;</w:t>
            </w:r>
          </w:p>
          <w:p w:rsidR="00660772" w:rsidRPr="006D1679" w:rsidRDefault="00660772" w:rsidP="00057EC6">
            <w:pPr>
              <w:pStyle w:val="TableText"/>
              <w:rPr>
                <w:color w:val="FF0000"/>
              </w:rPr>
            </w:pPr>
            <w:r w:rsidRPr="006D1679">
              <w:rPr>
                <w:color w:val="FF0000"/>
              </w:rPr>
              <w:sym w:font="Symbol" w:char="F0B7"/>
            </w:r>
            <w:r w:rsidRPr="006D1679">
              <w:rPr>
                <w:color w:val="FF0000"/>
              </w:rPr>
              <w:t xml:space="preserve">   devices and computers to assist in communication and </w:t>
            </w:r>
          </w:p>
          <w:p w:rsidR="00660772" w:rsidRPr="006D1679" w:rsidRDefault="00660772" w:rsidP="00057EC6">
            <w:pPr>
              <w:pStyle w:val="TableText"/>
              <w:ind w:left="288"/>
              <w:rPr>
                <w:color w:val="FF0000"/>
              </w:rPr>
            </w:pPr>
            <w:r w:rsidRPr="006D1679">
              <w:rPr>
                <w:color w:val="FF0000"/>
              </w:rPr>
              <w:t>speech except for speech aid prosthetics and tracheo-esophageal voice prosthetics;</w:t>
            </w:r>
          </w:p>
          <w:p w:rsidR="00660772" w:rsidRPr="006D1679" w:rsidRDefault="00660772" w:rsidP="00057EC6">
            <w:pPr>
              <w:pStyle w:val="TableText"/>
              <w:rPr>
                <w:color w:val="FF0000"/>
              </w:rPr>
            </w:pPr>
            <w:r w:rsidRPr="006D1679">
              <w:rPr>
                <w:color w:val="FF0000"/>
              </w:rPr>
              <w:sym w:font="Symbol" w:char="F0B7"/>
            </w:r>
            <w:r w:rsidRPr="006D1679">
              <w:rPr>
                <w:color w:val="FF0000"/>
              </w:rPr>
              <w:t xml:space="preserve">   oral appliances for snoring.</w:t>
            </w:r>
          </w:p>
          <w:p w:rsidR="00F274B0" w:rsidRPr="006D1679" w:rsidRDefault="00F274B0" w:rsidP="00F274B0">
            <w:pPr>
              <w:pStyle w:val="TableText"/>
              <w:rPr>
                <w:color w:val="FF0000"/>
                <w:szCs w:val="24"/>
              </w:rPr>
            </w:pPr>
            <w:r w:rsidRPr="006D1679">
              <w:rPr>
                <w:color w:val="FF0000"/>
                <w:szCs w:val="24"/>
              </w:rPr>
              <w:sym w:font="Symbol" w:char="F0B7"/>
            </w:r>
            <w:r w:rsidRPr="006D1679">
              <w:rPr>
                <w:color w:val="FF0000"/>
                <w:szCs w:val="24"/>
              </w:rPr>
              <w:t xml:space="preserve">   </w:t>
            </w:r>
            <w:r w:rsidRPr="006D1679">
              <w:rPr>
                <w:color w:val="FF0000"/>
              </w:rPr>
              <w:t>Powered and non-powered exoskeleton devices</w:t>
            </w:r>
          </w:p>
          <w:p w:rsidR="00660772" w:rsidRPr="006D1679" w:rsidRDefault="00660772" w:rsidP="00057EC6">
            <w:pPr>
              <w:rPr>
                <w:color w:val="FF0000"/>
                <w:sz w:val="24"/>
                <w:szCs w:val="24"/>
              </w:rPr>
            </w:pPr>
          </w:p>
          <w:p w:rsidR="00660772" w:rsidRPr="006D1679" w:rsidRDefault="00660772" w:rsidP="00057EC6">
            <w:pPr>
              <w:pStyle w:val="List"/>
              <w:spacing w:before="0"/>
              <w:ind w:left="0" w:firstLine="0"/>
              <w:rPr>
                <w:rFonts w:ascii="Times New Roman" w:hAnsi="Times New Roman"/>
                <w:color w:val="FF0000"/>
                <w:szCs w:val="24"/>
              </w:rPr>
            </w:pPr>
            <w:r w:rsidRPr="006D1679">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057EC6">
            <w:pPr>
              <w:pStyle w:val="TableText"/>
              <w:numPr>
                <w:ilvl w:val="12"/>
                <w:numId w:val="0"/>
              </w:numPr>
              <w:rPr>
                <w:b/>
                <w:color w:val="FF0000"/>
              </w:rPr>
            </w:pPr>
            <w:bookmarkStart w:id="158" w:name="Morbid_Obesity"/>
            <w:r w:rsidRPr="006D1679">
              <w:rPr>
                <w:b/>
                <w:color w:val="FF0000"/>
              </w:rPr>
              <w:t>Morbid Obesity</w:t>
            </w:r>
            <w:bookmarkEnd w:id="158"/>
          </w:p>
          <w:p w:rsidR="00660772" w:rsidRPr="006D1679" w:rsidRDefault="00660772" w:rsidP="00057EC6">
            <w:pPr>
              <w:pStyle w:val="TableText"/>
              <w:numPr>
                <w:ilvl w:val="12"/>
                <w:numId w:val="0"/>
              </w:numPr>
              <w:rPr>
                <w:b/>
                <w:color w:val="FF0000"/>
              </w:rPr>
            </w:pPr>
          </w:p>
          <w:p w:rsidR="00982D2B" w:rsidRPr="006D1679" w:rsidRDefault="00982D2B" w:rsidP="00982D2B">
            <w:pPr>
              <w:numPr>
                <w:ilvl w:val="12"/>
                <w:numId w:val="0"/>
              </w:numPr>
              <w:rPr>
                <w:b/>
                <w:color w:val="FF0000"/>
                <w:sz w:val="24"/>
                <w:szCs w:val="24"/>
              </w:rPr>
            </w:pPr>
          </w:p>
          <w:p w:rsidR="00982D2B" w:rsidRPr="006D1679" w:rsidRDefault="00982D2B" w:rsidP="00982D2B">
            <w:pPr>
              <w:numPr>
                <w:ilvl w:val="12"/>
                <w:numId w:val="0"/>
              </w:numPr>
              <w:rPr>
                <w:b/>
                <w:color w:val="FF0000"/>
                <w:sz w:val="24"/>
                <w:szCs w:val="24"/>
              </w:rPr>
            </w:pPr>
          </w:p>
          <w:p w:rsidR="00660772" w:rsidRPr="006D1679" w:rsidRDefault="00982D2B" w:rsidP="00856710">
            <w:pPr>
              <w:rPr>
                <w:b/>
                <w:color w:val="FF0000"/>
              </w:rPr>
            </w:pPr>
            <w:r w:rsidRPr="006D1679">
              <w:rPr>
                <w:bCs/>
                <w:color w:val="FF0000"/>
                <w:sz w:val="24"/>
                <w:szCs w:val="24"/>
              </w:rPr>
              <w:t xml:space="preserve">Limit - Benefits are limited to </w:t>
            </w:r>
            <w:r w:rsidR="0023033F" w:rsidRPr="006D1679">
              <w:rPr>
                <w:b/>
                <w:color w:val="0000FF"/>
                <w:sz w:val="24"/>
                <w:szCs w:val="24"/>
              </w:rPr>
              <w:t>1</w:t>
            </w:r>
            <w:r w:rsidR="0023033F" w:rsidRPr="006D1679">
              <w:rPr>
                <w:bCs/>
                <w:color w:val="FF0000"/>
                <w:sz w:val="24"/>
                <w:szCs w:val="24"/>
              </w:rPr>
              <w:t xml:space="preserve"> surgery </w:t>
            </w:r>
            <w:r w:rsidRPr="006D1679">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057EC6">
            <w:pPr>
              <w:pStyle w:val="TableText"/>
              <w:numPr>
                <w:ilvl w:val="12"/>
                <w:numId w:val="0"/>
              </w:numPr>
              <w:rPr>
                <w:color w:val="FF0000"/>
                <w:szCs w:val="24"/>
              </w:rPr>
            </w:pPr>
            <w:r w:rsidRPr="006D1679">
              <w:rPr>
                <w:b/>
                <w:color w:val="0000FF"/>
                <w:szCs w:val="24"/>
              </w:rPr>
              <w:t>80%</w:t>
            </w:r>
            <w:r w:rsidRPr="006D1679">
              <w:rPr>
                <w:b/>
                <w:color w:val="FF0000"/>
                <w:szCs w:val="24"/>
              </w:rPr>
              <w:t xml:space="preserve"> </w:t>
            </w:r>
            <w:r w:rsidRPr="006D1679">
              <w:rPr>
                <w:bCs/>
                <w:color w:val="FF0000"/>
                <w:szCs w:val="24"/>
              </w:rPr>
              <w:t xml:space="preserve">of eligible expenses after </w:t>
            </w:r>
            <w:r w:rsidRPr="006D1679">
              <w:rPr>
                <w:color w:val="FF0000"/>
                <w:szCs w:val="24"/>
              </w:rPr>
              <w:t>satisfying the</w:t>
            </w:r>
            <w:r w:rsidRPr="006D1679">
              <w:rPr>
                <w:b/>
                <w:color w:val="FF0000"/>
                <w:szCs w:val="24"/>
              </w:rPr>
              <w:t xml:space="preserve"> </w:t>
            </w:r>
            <w:r w:rsidRPr="006D1679">
              <w:rPr>
                <w:color w:val="FF0000"/>
                <w:szCs w:val="24"/>
              </w:rPr>
              <w:t>deductible.</w:t>
            </w:r>
          </w:p>
          <w:p w:rsidR="00660772" w:rsidRPr="006D1679" w:rsidRDefault="00660772" w:rsidP="00057EC6">
            <w:pPr>
              <w:pStyle w:val="TableTextChar"/>
              <w:ind w:right="158"/>
              <w:rPr>
                <w:b/>
                <w:color w:val="FF0000"/>
                <w:szCs w:val="24"/>
              </w:rPr>
            </w:pPr>
          </w:p>
          <w:p w:rsidR="00660772" w:rsidRPr="006D1679" w:rsidRDefault="00660772" w:rsidP="00057EC6">
            <w:pPr>
              <w:pStyle w:val="TableTextChar"/>
              <w:ind w:right="158"/>
              <w:rPr>
                <w:b/>
                <w:color w:val="FF0000"/>
                <w:szCs w:val="24"/>
              </w:rPr>
            </w:pPr>
            <w:r w:rsidRPr="006D1679">
              <w:rPr>
                <w:b/>
                <w:color w:val="FF0000"/>
                <w:szCs w:val="24"/>
              </w:rPr>
              <w:t>The Plan covers surgical treatment of obesity provided by or under the direction of Physician provided either of the following are true:</w:t>
            </w:r>
          </w:p>
          <w:p w:rsidR="00660772" w:rsidRPr="006D1679" w:rsidRDefault="00660772" w:rsidP="00057EC6">
            <w:pPr>
              <w:pStyle w:val="TableTextChar"/>
              <w:ind w:left="288" w:right="158" w:hanging="288"/>
              <w:rPr>
                <w:b/>
                <w:color w:val="FF00FF"/>
                <w:szCs w:val="24"/>
              </w:rPr>
            </w:pPr>
            <w:r w:rsidRPr="006D1679">
              <w:rPr>
                <w:bCs/>
                <w:color w:val="FF0000"/>
                <w:szCs w:val="24"/>
              </w:rPr>
              <w:t xml:space="preserve">●  </w:t>
            </w:r>
            <w:r w:rsidRPr="006D1679">
              <w:rPr>
                <w:b/>
                <w:bCs/>
                <w:color w:val="FF00FF"/>
                <w:szCs w:val="24"/>
              </w:rPr>
              <w:t xml:space="preserve"> </w:t>
            </w:r>
            <w:r w:rsidRPr="006D1679">
              <w:rPr>
                <w:color w:val="FF0000"/>
                <w:szCs w:val="24"/>
              </w:rPr>
              <w:t xml:space="preserve">The Covered Person must have a Body Mass Index (BMI) of greater than </w:t>
            </w:r>
            <w:r w:rsidRPr="006D1679">
              <w:rPr>
                <w:b/>
                <w:color w:val="0000FF"/>
                <w:szCs w:val="24"/>
              </w:rPr>
              <w:t>40</w:t>
            </w:r>
            <w:r w:rsidRPr="006D1679">
              <w:rPr>
                <w:color w:val="FF0000"/>
                <w:szCs w:val="24"/>
              </w:rPr>
              <w:t>; or</w:t>
            </w:r>
          </w:p>
          <w:p w:rsidR="00660772" w:rsidRPr="006D1679" w:rsidRDefault="00660772" w:rsidP="00057EC6">
            <w:pPr>
              <w:pStyle w:val="TableTextChar"/>
              <w:ind w:left="288" w:right="158" w:hanging="288"/>
              <w:rPr>
                <w:b/>
                <w:bCs/>
                <w:color w:val="FF00FF"/>
                <w:szCs w:val="24"/>
              </w:rPr>
            </w:pPr>
            <w:r w:rsidRPr="006D1679">
              <w:rPr>
                <w:bCs/>
                <w:color w:val="FF0000"/>
                <w:szCs w:val="24"/>
              </w:rPr>
              <w:t xml:space="preserve">●  </w:t>
            </w:r>
            <w:r w:rsidRPr="006D1679">
              <w:rPr>
                <w:b/>
                <w:bCs/>
                <w:color w:val="FF00FF"/>
                <w:szCs w:val="24"/>
              </w:rPr>
              <w:t xml:space="preserve"> </w:t>
            </w:r>
            <w:r w:rsidRPr="006D1679">
              <w:rPr>
                <w:bCs/>
                <w:color w:val="FF0000"/>
                <w:szCs w:val="24"/>
              </w:rPr>
              <w:t xml:space="preserve">The Covered Person must have a minimum Body Mass Index (BMI) of </w:t>
            </w:r>
            <w:r w:rsidRPr="006D1679">
              <w:rPr>
                <w:b/>
                <w:bCs/>
                <w:color w:val="0000FF"/>
                <w:szCs w:val="24"/>
              </w:rPr>
              <w:t>35-40</w:t>
            </w:r>
            <w:r w:rsidRPr="006D1679">
              <w:rPr>
                <w:bCs/>
                <w:color w:val="FF0000"/>
                <w:szCs w:val="24"/>
              </w:rPr>
              <w:t xml:space="preserve"> with complicating co-morbidities (such as sleep apnea or diabetes) directly related to, or exacerbated by, obesity. </w:t>
            </w:r>
          </w:p>
          <w:p w:rsidR="00660772" w:rsidRPr="006D1679" w:rsidRDefault="00660772" w:rsidP="00057EC6">
            <w:pPr>
              <w:pStyle w:val="TableTextChar"/>
              <w:ind w:left="288" w:right="158" w:hanging="288"/>
              <w:rPr>
                <w:bCs/>
                <w:color w:val="FF0000"/>
                <w:szCs w:val="24"/>
              </w:rPr>
            </w:pPr>
          </w:p>
          <w:p w:rsidR="00660772" w:rsidRPr="006D1679" w:rsidRDefault="00660772" w:rsidP="00057EC6">
            <w:pPr>
              <w:pStyle w:val="TableTextChar"/>
              <w:ind w:right="158"/>
              <w:rPr>
                <w:b/>
                <w:bCs/>
                <w:color w:val="FF0000"/>
                <w:szCs w:val="24"/>
              </w:rPr>
            </w:pPr>
            <w:r w:rsidRPr="006D1679">
              <w:rPr>
                <w:b/>
                <w:bCs/>
                <w:color w:val="FF0000"/>
                <w:szCs w:val="24"/>
              </w:rPr>
              <w:t>In addition to meeting the above criteria the following must also be true:</w:t>
            </w:r>
          </w:p>
          <w:p w:rsidR="00660772" w:rsidRPr="006D1679" w:rsidRDefault="00660772" w:rsidP="00057EC6">
            <w:pPr>
              <w:pStyle w:val="TableTextChar"/>
              <w:ind w:left="288" w:right="158" w:hanging="288"/>
              <w:rPr>
                <w:b/>
                <w:bCs/>
                <w:color w:val="FF00FF"/>
                <w:szCs w:val="24"/>
              </w:rPr>
            </w:pPr>
            <w:r w:rsidRPr="006D1679">
              <w:rPr>
                <w:bCs/>
                <w:color w:val="FF0000"/>
                <w:szCs w:val="24"/>
              </w:rPr>
              <w:t xml:space="preserve">●   you have documentation from a Physician of a diagnosis of morbid obesity for a minimum of </w:t>
            </w:r>
            <w:r w:rsidRPr="006D1679">
              <w:rPr>
                <w:b/>
                <w:bCs/>
                <w:color w:val="0000FF"/>
                <w:szCs w:val="24"/>
              </w:rPr>
              <w:t>5</w:t>
            </w:r>
            <w:r w:rsidRPr="006D1679">
              <w:rPr>
                <w:bCs/>
                <w:color w:val="FF0000"/>
                <w:szCs w:val="24"/>
              </w:rPr>
              <w:t xml:space="preserve"> years;</w:t>
            </w:r>
          </w:p>
          <w:p w:rsidR="00357349" w:rsidRPr="006D1679" w:rsidRDefault="00660772">
            <w:pPr>
              <w:pStyle w:val="TableTextChar"/>
              <w:ind w:left="288" w:right="158" w:hanging="288"/>
              <w:rPr>
                <w:b/>
                <w:bCs/>
                <w:color w:val="0000FF"/>
                <w:szCs w:val="24"/>
              </w:rPr>
            </w:pPr>
            <w:r w:rsidRPr="006D1679">
              <w:rPr>
                <w:bCs/>
                <w:color w:val="FF0000"/>
                <w:szCs w:val="24"/>
              </w:rPr>
              <w:t xml:space="preserve">●   you are over the age of </w:t>
            </w:r>
            <w:r w:rsidRPr="006D1679">
              <w:rPr>
                <w:b/>
                <w:bCs/>
                <w:color w:val="0000FF"/>
                <w:szCs w:val="24"/>
              </w:rPr>
              <w:t>18</w:t>
            </w:r>
          </w:p>
          <w:p w:rsidR="009C3E07" w:rsidRPr="006D1679" w:rsidRDefault="009C3E07" w:rsidP="009C3E07">
            <w:pPr>
              <w:pStyle w:val="TableTextChar"/>
              <w:ind w:left="288" w:right="158" w:hanging="288"/>
              <w:rPr>
                <w:b/>
                <w:bCs/>
                <w:color w:val="0000FF"/>
                <w:szCs w:val="24"/>
              </w:rPr>
            </w:pPr>
            <w:r w:rsidRPr="006D1679">
              <w:rPr>
                <w:bCs/>
                <w:color w:val="FF0000"/>
                <w:szCs w:val="24"/>
              </w:rPr>
              <w:t xml:space="preserve">●   </w:t>
            </w:r>
            <w:r w:rsidRPr="006D1679">
              <w:rPr>
                <w:b/>
                <w:bCs/>
                <w:color w:val="0000FF"/>
                <w:szCs w:val="24"/>
              </w:rPr>
              <w:t>6</w:t>
            </w:r>
            <w:r w:rsidRPr="006D1679">
              <w:rPr>
                <w:bCs/>
                <w:color w:val="FF0000"/>
                <w:szCs w:val="24"/>
              </w:rPr>
              <w:t xml:space="preserve"> month physician supervised weight loss program</w:t>
            </w:r>
          </w:p>
          <w:p w:rsidR="009C3E07" w:rsidRPr="006D1679" w:rsidRDefault="009C3E07" w:rsidP="009C3E07">
            <w:pPr>
              <w:pStyle w:val="TableTextChar"/>
              <w:ind w:right="158"/>
              <w:rPr>
                <w:b/>
                <w:bCs/>
                <w:color w:val="FF00FF"/>
                <w:szCs w:val="24"/>
              </w:rPr>
            </w:pPr>
            <w:r w:rsidRPr="006D1679">
              <w:rPr>
                <w:bCs/>
                <w:color w:val="FF0000"/>
                <w:szCs w:val="24"/>
              </w:rPr>
              <w:t>●    pre-surgical psychological evaluation</w:t>
            </w:r>
          </w:p>
          <w:p w:rsidR="00660772" w:rsidRPr="006D1679" w:rsidRDefault="00660772">
            <w:pPr>
              <w:pStyle w:val="TableTextChar"/>
              <w:ind w:left="288" w:right="158" w:hanging="288"/>
              <w:rPr>
                <w:b/>
                <w:bCs/>
                <w:color w:val="FF00FF"/>
                <w:szCs w:val="24"/>
              </w:rPr>
            </w:pPr>
          </w:p>
          <w:p w:rsidR="00357349" w:rsidRPr="006D1679" w:rsidRDefault="00357349" w:rsidP="00357349">
            <w:pPr>
              <w:numPr>
                <w:ilvl w:val="12"/>
                <w:numId w:val="0"/>
              </w:numPr>
              <w:rPr>
                <w:b/>
                <w:color w:val="0000FF"/>
                <w:sz w:val="24"/>
                <w:szCs w:val="24"/>
              </w:rPr>
            </w:pPr>
          </w:p>
          <w:p w:rsidR="004573AB" w:rsidRPr="006D1679" w:rsidRDefault="004573AB" w:rsidP="004573AB">
            <w:pPr>
              <w:numPr>
                <w:ilvl w:val="12"/>
                <w:numId w:val="0"/>
              </w:numPr>
              <w:rPr>
                <w:b/>
                <w:color w:val="FF0000"/>
                <w:sz w:val="24"/>
              </w:rPr>
            </w:pPr>
            <w:r w:rsidRPr="006D1679">
              <w:rPr>
                <w:b/>
                <w:color w:val="FF0000"/>
                <w:sz w:val="24"/>
              </w:rPr>
              <w:t>Prior Authorization Required</w:t>
            </w:r>
          </w:p>
          <w:p w:rsidR="004573AB" w:rsidRPr="006D1679" w:rsidRDefault="004573AB" w:rsidP="004573AB">
            <w:pPr>
              <w:rPr>
                <w:bCs/>
                <w:color w:val="FF0000"/>
                <w:sz w:val="24"/>
              </w:rPr>
            </w:pPr>
            <w:r w:rsidRPr="006D1679">
              <w:rPr>
                <w:color w:val="FF0000"/>
                <w:sz w:val="24"/>
              </w:rPr>
              <w:t>Please remember that for Benefits you must obtain prior authorization</w:t>
            </w:r>
            <w:r w:rsidRPr="006D1679">
              <w:rPr>
                <w:bCs/>
                <w:color w:val="FF0000"/>
                <w:sz w:val="24"/>
              </w:rPr>
              <w:t xml:space="preserve"> as soon as the possibility of surgery arises.</w:t>
            </w:r>
          </w:p>
          <w:p w:rsidR="004573AB" w:rsidRPr="006D1679" w:rsidRDefault="004573AB" w:rsidP="004573AB">
            <w:pPr>
              <w:rPr>
                <w:bCs/>
                <w:color w:val="FF0000"/>
                <w:sz w:val="24"/>
              </w:rPr>
            </w:pPr>
          </w:p>
          <w:p w:rsidR="004573AB" w:rsidRPr="006D1679" w:rsidRDefault="004573AB" w:rsidP="004573AB">
            <w:pPr>
              <w:rPr>
                <w:color w:val="FF0000"/>
                <w:sz w:val="24"/>
                <w:szCs w:val="24"/>
              </w:rPr>
            </w:pPr>
            <w:r w:rsidRPr="006D1679">
              <w:rPr>
                <w:color w:val="FF0000"/>
                <w:sz w:val="24"/>
                <w:szCs w:val="24"/>
              </w:rPr>
              <w:t xml:space="preserve">If you do not </w:t>
            </w:r>
            <w:r w:rsidRPr="006D1679">
              <w:rPr>
                <w:bCs/>
                <w:color w:val="FF0000"/>
                <w:sz w:val="24"/>
                <w:szCs w:val="24"/>
              </w:rPr>
              <w:t>obtain prior authorization</w:t>
            </w:r>
            <w:r w:rsidRPr="006D1679">
              <w:rPr>
                <w:color w:val="FF0000"/>
                <w:sz w:val="24"/>
                <w:szCs w:val="24"/>
              </w:rPr>
              <w:t>, Benefits will be</w:t>
            </w:r>
            <w:r w:rsidRPr="006D1679">
              <w:rPr>
                <w:sz w:val="24"/>
                <w:szCs w:val="24"/>
              </w:rPr>
              <w:t xml:space="preserve"> </w:t>
            </w:r>
            <w:r w:rsidRPr="006D1679">
              <w:rPr>
                <w:color w:val="FF0000"/>
                <w:sz w:val="24"/>
                <w:szCs w:val="24"/>
              </w:rPr>
              <w:t>subject to a</w:t>
            </w:r>
            <w:r w:rsidRPr="006D1679">
              <w:rPr>
                <w:sz w:val="24"/>
                <w:szCs w:val="24"/>
              </w:rPr>
              <w:t xml:space="preserve"> </w:t>
            </w:r>
            <w:r w:rsidRPr="006D1679">
              <w:rPr>
                <w:b/>
                <w:color w:val="0000FF"/>
                <w:sz w:val="24"/>
                <w:szCs w:val="24"/>
              </w:rPr>
              <w:t>$150</w:t>
            </w:r>
            <w:r w:rsidRPr="006D1679">
              <w:rPr>
                <w:color w:val="0000FF"/>
                <w:sz w:val="24"/>
                <w:szCs w:val="24"/>
              </w:rPr>
              <w:t xml:space="preserve"> </w:t>
            </w:r>
            <w:r w:rsidRPr="006D1679">
              <w:rPr>
                <w:color w:val="FF0000"/>
                <w:sz w:val="24"/>
                <w:szCs w:val="24"/>
              </w:rPr>
              <w:t>penalty.</w:t>
            </w:r>
          </w:p>
          <w:p w:rsidR="0035214C" w:rsidRPr="006D1679" w:rsidRDefault="0035214C" w:rsidP="004573AB">
            <w:pPr>
              <w:rPr>
                <w:color w:val="FF0000"/>
                <w:sz w:val="24"/>
                <w:szCs w:val="24"/>
              </w:rPr>
            </w:pPr>
          </w:p>
          <w:p w:rsidR="0035214C" w:rsidRPr="006D1679" w:rsidRDefault="0035214C" w:rsidP="0035214C">
            <w:pPr>
              <w:rPr>
                <w:color w:val="FF0000"/>
                <w:sz w:val="24"/>
                <w:szCs w:val="24"/>
              </w:rPr>
            </w:pPr>
            <w:r w:rsidRPr="006D167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6D1679" w:rsidRDefault="0035214C" w:rsidP="004573AB">
            <w:pPr>
              <w:rPr>
                <w:b/>
                <w:bCs/>
                <w:color w:val="FF00FF"/>
                <w:sz w:val="24"/>
                <w:szCs w:val="24"/>
              </w:rPr>
            </w:pPr>
          </w:p>
          <w:p w:rsidR="00660772" w:rsidRPr="006D1679" w:rsidRDefault="00660772" w:rsidP="00057EC6">
            <w:pPr>
              <w:rPr>
                <w:color w:val="FF0000"/>
                <w:sz w:val="24"/>
                <w:szCs w:val="24"/>
              </w:rPr>
            </w:pPr>
          </w:p>
          <w:p w:rsidR="00660772" w:rsidRPr="006D1679" w:rsidRDefault="00660772" w:rsidP="00057EC6">
            <w:pPr>
              <w:rPr>
                <w:b/>
                <w:bCs/>
                <w:color w:val="FF0000"/>
                <w:sz w:val="24"/>
                <w:szCs w:val="24"/>
              </w:rPr>
            </w:pPr>
            <w:r w:rsidRPr="006D1679">
              <w:rPr>
                <w:b/>
                <w:bCs/>
                <w:color w:val="FF0000"/>
                <w:sz w:val="24"/>
                <w:szCs w:val="24"/>
              </w:rPr>
              <w:t>The following services are not covered:</w:t>
            </w:r>
          </w:p>
          <w:p w:rsidR="00660772" w:rsidRPr="006D1679" w:rsidRDefault="00660772" w:rsidP="00057EC6">
            <w:pPr>
              <w:pStyle w:val="TableTextCharChar"/>
              <w:rPr>
                <w:b/>
                <w:color w:val="FF0000"/>
                <w:szCs w:val="24"/>
              </w:rPr>
            </w:pPr>
            <w:r w:rsidRPr="006D1679">
              <w:rPr>
                <w:color w:val="FF0000"/>
                <w:szCs w:val="24"/>
              </w:rPr>
              <w:t>Non-surgical treatment of obesity, including morbid obesity.</w:t>
            </w: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pPr>
              <w:pStyle w:val="TableText"/>
              <w:numPr>
                <w:ilvl w:val="12"/>
                <w:numId w:val="0"/>
              </w:numPr>
              <w:rPr>
                <w:b/>
                <w:color w:val="FF0000"/>
              </w:rPr>
            </w:pPr>
            <w:bookmarkStart w:id="159" w:name="Naturopaths"/>
            <w:r w:rsidRPr="006D1679">
              <w:rPr>
                <w:b/>
                <w:color w:val="FF0000"/>
              </w:rPr>
              <w:t>Naturopaths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pPr>
              <w:pStyle w:val="TableText"/>
              <w:rPr>
                <w:color w:val="FF0000"/>
              </w:rPr>
            </w:pPr>
            <w:r w:rsidRPr="006D1679">
              <w:rPr>
                <w:b/>
                <w:color w:val="0000FF"/>
              </w:rPr>
              <w:t>80%</w:t>
            </w:r>
            <w:r w:rsidRPr="006D1679">
              <w:rPr>
                <w:b/>
                <w:color w:val="FF0000"/>
              </w:rPr>
              <w:t xml:space="preserve"> </w:t>
            </w:r>
            <w:r w:rsidRPr="006D1679">
              <w:rPr>
                <w:color w:val="FF0000"/>
              </w:rPr>
              <w:t>of eligible expenses after satisfying the</w:t>
            </w:r>
            <w:r w:rsidRPr="006D1679">
              <w:rPr>
                <w:color w:val="000000"/>
              </w:rPr>
              <w:t xml:space="preserve"> </w:t>
            </w:r>
            <w:r w:rsidRPr="006D1679">
              <w:rPr>
                <w:color w:val="FF0000"/>
              </w:rPr>
              <w:t>deductible.</w:t>
            </w:r>
          </w:p>
          <w:p w:rsidR="00660772" w:rsidRPr="006D1679" w:rsidRDefault="00660772">
            <w:pPr>
              <w:pStyle w:val="TableText"/>
              <w:rPr>
                <w:b/>
                <w:bCs/>
                <w:color w:val="FF0000"/>
              </w:rPr>
            </w:pPr>
          </w:p>
          <w:p w:rsidR="00660772" w:rsidRPr="006D1679" w:rsidRDefault="00660772">
            <w:pPr>
              <w:pStyle w:val="TableText"/>
              <w:rPr>
                <w:b/>
                <w:bCs/>
                <w:color w:val="FF0000"/>
              </w:rPr>
            </w:pPr>
            <w:r w:rsidRPr="006D1679">
              <w:rPr>
                <w:b/>
                <w:bCs/>
                <w:color w:val="FF0000"/>
              </w:rPr>
              <w:t xml:space="preserve">Limited to </w:t>
            </w:r>
            <w:r w:rsidRPr="006D1679">
              <w:rPr>
                <w:b/>
                <w:bCs/>
                <w:color w:val="0000FF"/>
              </w:rPr>
              <w:t>20</w:t>
            </w:r>
            <w:r w:rsidRPr="006D1679">
              <w:rPr>
                <w:b/>
                <w:bCs/>
                <w:color w:val="FF0000"/>
              </w:rPr>
              <w:t xml:space="preserve"> visits per calendar year.</w:t>
            </w:r>
          </w:p>
          <w:p w:rsidR="00660772" w:rsidRPr="006D1679" w:rsidRDefault="00660772">
            <w:pPr>
              <w:pStyle w:val="TableText"/>
              <w:rPr>
                <w:b/>
                <w:bCs/>
                <w:color w:val="FF0000"/>
              </w:rPr>
            </w:pPr>
          </w:p>
          <w:p w:rsidR="00660772" w:rsidRPr="006D1679" w:rsidRDefault="00660772">
            <w:pPr>
              <w:pStyle w:val="TableText"/>
              <w:rPr>
                <w:b/>
                <w:bCs/>
                <w:color w:val="FF0000"/>
                <w:szCs w:val="24"/>
              </w:rPr>
            </w:pPr>
            <w:r w:rsidRPr="006D1679">
              <w:rPr>
                <w:color w:val="FF0000"/>
                <w:szCs w:val="24"/>
              </w:rPr>
              <w:t>Materials such as herbs and nutritional supplements are generally not covered by the Plan.</w:t>
            </w: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646225">
            <w:pPr>
              <w:pStyle w:val="TableTextChar1"/>
              <w:numPr>
                <w:ilvl w:val="12"/>
                <w:numId w:val="0"/>
              </w:numPr>
              <w:rPr>
                <w:b/>
                <w:color w:val="FF0000"/>
              </w:rPr>
            </w:pPr>
            <w:bookmarkStart w:id="160" w:name="Orthognathic_Surgery" w:colFirst="0" w:colLast="0"/>
            <w:r w:rsidRPr="006D1679">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646225">
            <w:pPr>
              <w:pStyle w:val="TableTextChar1"/>
              <w:numPr>
                <w:ilvl w:val="12"/>
                <w:numId w:val="0"/>
              </w:numPr>
              <w:rPr>
                <w:b/>
                <w:color w:val="FF0000"/>
              </w:rPr>
            </w:pPr>
            <w:r w:rsidRPr="006D1679">
              <w:rPr>
                <w:b/>
                <w:color w:val="FF0000"/>
              </w:rPr>
              <w:t xml:space="preserve">Same as </w:t>
            </w:r>
          </w:p>
          <w:p w:rsidR="00660772" w:rsidRPr="006D1679" w:rsidRDefault="00660772" w:rsidP="00646225">
            <w:pPr>
              <w:pStyle w:val="TableTextChar1"/>
              <w:rPr>
                <w:b/>
                <w:i/>
                <w:iCs/>
                <w:color w:val="FF0000"/>
                <w:szCs w:val="24"/>
              </w:rPr>
            </w:pPr>
            <w:r w:rsidRPr="006D1679">
              <w:rPr>
                <w:b/>
                <w:color w:val="FF0000"/>
                <w:szCs w:val="24"/>
              </w:rPr>
              <w:t xml:space="preserve">●  </w:t>
            </w:r>
            <w:r w:rsidRPr="006D1679">
              <w:rPr>
                <w:b/>
                <w:i/>
                <w:iCs/>
                <w:color w:val="FF0000"/>
                <w:szCs w:val="24"/>
              </w:rPr>
              <w:t>Physician's Office Services</w:t>
            </w:r>
          </w:p>
          <w:p w:rsidR="00660772" w:rsidRPr="006D1679" w:rsidRDefault="00660772" w:rsidP="00646225">
            <w:pPr>
              <w:pStyle w:val="TableTextChar1"/>
              <w:rPr>
                <w:b/>
                <w:i/>
                <w:iCs/>
                <w:color w:val="FF0000"/>
                <w:szCs w:val="24"/>
              </w:rPr>
            </w:pPr>
            <w:r w:rsidRPr="006D1679">
              <w:rPr>
                <w:b/>
                <w:iCs/>
                <w:color w:val="FF0000"/>
                <w:szCs w:val="24"/>
              </w:rPr>
              <w:t>●</w:t>
            </w:r>
            <w:r w:rsidRPr="006D1679">
              <w:rPr>
                <w:b/>
                <w:i/>
                <w:iCs/>
                <w:color w:val="FF0000"/>
                <w:szCs w:val="24"/>
              </w:rPr>
              <w:t xml:space="preserve">  Professional Fees</w:t>
            </w:r>
          </w:p>
          <w:p w:rsidR="00660772" w:rsidRPr="006D1679" w:rsidRDefault="00660772" w:rsidP="00646225">
            <w:pPr>
              <w:pStyle w:val="TableTextChar1"/>
              <w:rPr>
                <w:b/>
                <w:i/>
                <w:iCs/>
                <w:color w:val="FF0000"/>
                <w:szCs w:val="24"/>
              </w:rPr>
            </w:pPr>
            <w:r w:rsidRPr="006D1679">
              <w:rPr>
                <w:b/>
                <w:iCs/>
                <w:color w:val="FF0000"/>
                <w:szCs w:val="24"/>
              </w:rPr>
              <w:t>●</w:t>
            </w:r>
            <w:r w:rsidRPr="006D1679">
              <w:rPr>
                <w:b/>
                <w:i/>
                <w:iCs/>
                <w:color w:val="FF0000"/>
                <w:szCs w:val="24"/>
              </w:rPr>
              <w:t xml:space="preserve">  Hospital-Inpatient Stay</w:t>
            </w:r>
          </w:p>
          <w:p w:rsidR="00660772" w:rsidRPr="006D1679" w:rsidRDefault="00660772" w:rsidP="00646225">
            <w:pPr>
              <w:pStyle w:val="TableTextChar1"/>
              <w:numPr>
                <w:ilvl w:val="12"/>
                <w:numId w:val="0"/>
              </w:numPr>
              <w:ind w:left="288" w:hanging="288"/>
              <w:rPr>
                <w:b/>
                <w:i/>
                <w:color w:val="FF0000"/>
              </w:rPr>
            </w:pPr>
            <w:r w:rsidRPr="006D1679">
              <w:rPr>
                <w:b/>
                <w:iCs/>
                <w:color w:val="FF0000"/>
                <w:szCs w:val="24"/>
              </w:rPr>
              <w:t>●</w:t>
            </w:r>
            <w:r w:rsidRPr="006D1679">
              <w:rPr>
                <w:b/>
                <w:i/>
                <w:iCs/>
                <w:color w:val="FF0000"/>
                <w:szCs w:val="24"/>
              </w:rPr>
              <w:t xml:space="preserve">  </w:t>
            </w:r>
            <w:r w:rsidRPr="006D1679">
              <w:rPr>
                <w:b/>
                <w:i/>
                <w:color w:val="FF0000"/>
                <w:szCs w:val="24"/>
              </w:rPr>
              <w:t>Lab, X-Ray and Diagnostic - Outpatient</w:t>
            </w:r>
          </w:p>
          <w:p w:rsidR="00660772" w:rsidRPr="006D1679" w:rsidRDefault="00660772" w:rsidP="00646225">
            <w:pPr>
              <w:pStyle w:val="TableTextChar1"/>
              <w:ind w:left="288"/>
              <w:rPr>
                <w:color w:val="FF0000"/>
              </w:rPr>
            </w:pPr>
          </w:p>
          <w:p w:rsidR="00660772" w:rsidRPr="006D1679" w:rsidRDefault="00660772" w:rsidP="00646225">
            <w:pPr>
              <w:pStyle w:val="TableTextChar1"/>
              <w:numPr>
                <w:ilvl w:val="12"/>
                <w:numId w:val="0"/>
              </w:numPr>
              <w:rPr>
                <w:color w:val="FF0000"/>
              </w:rPr>
            </w:pPr>
            <w:r w:rsidRPr="006D1679">
              <w:rPr>
                <w:color w:val="FF0000"/>
              </w:rPr>
              <w:t>Orthognathic surgery is covered in the following situation:</w:t>
            </w:r>
          </w:p>
          <w:p w:rsidR="00660772" w:rsidRPr="006D1679" w:rsidRDefault="00660772" w:rsidP="00646225">
            <w:pPr>
              <w:pStyle w:val="TableTextChar1"/>
              <w:rPr>
                <w:color w:val="FF0000"/>
              </w:rPr>
            </w:pPr>
            <w:r w:rsidRPr="006D1679">
              <w:rPr>
                <w:color w:val="FF0000"/>
              </w:rPr>
              <w:t xml:space="preserve">●  A jaw deformity resulting from facial trauma or cancer </w:t>
            </w:r>
          </w:p>
          <w:p w:rsidR="00660772" w:rsidRPr="006D1679" w:rsidRDefault="00660772" w:rsidP="00646225">
            <w:pPr>
              <w:pStyle w:val="TableTextChar1"/>
              <w:ind w:left="288"/>
              <w:jc w:val="center"/>
              <w:rPr>
                <w:color w:val="FF0000"/>
              </w:rPr>
            </w:pPr>
            <w:r w:rsidRPr="006D1679">
              <w:rPr>
                <w:color w:val="FF0000"/>
              </w:rPr>
              <w:t>OR</w:t>
            </w:r>
          </w:p>
          <w:p w:rsidR="00660772" w:rsidRPr="006D1679" w:rsidRDefault="00660772" w:rsidP="004D3CAB">
            <w:pPr>
              <w:pStyle w:val="TableTextChar1"/>
              <w:rPr>
                <w:color w:val="FF0000"/>
              </w:rPr>
            </w:pPr>
            <w:r w:rsidRPr="006D1679">
              <w:rPr>
                <w:color w:val="FF0000"/>
              </w:rPr>
              <w:t>●  A skeletal anomaly of either the maxilla or mandible, that demonstrates a functional medical impairment such as one of the following:</w:t>
            </w:r>
          </w:p>
          <w:p w:rsidR="00660772" w:rsidRPr="006D1679" w:rsidRDefault="00660772" w:rsidP="00646225">
            <w:pPr>
              <w:pStyle w:val="TableTextChar1"/>
              <w:ind w:left="360"/>
              <w:rPr>
                <w:color w:val="FF0000"/>
              </w:rPr>
            </w:pPr>
            <w:r w:rsidRPr="006D1679">
              <w:rPr>
                <w:color w:val="FF0000"/>
              </w:rPr>
              <w:t>●  Inability to incise solid foods;</w:t>
            </w:r>
          </w:p>
          <w:p w:rsidR="00660772" w:rsidRPr="006D1679" w:rsidRDefault="00660772" w:rsidP="00646225">
            <w:pPr>
              <w:pStyle w:val="TableTextChar1"/>
              <w:ind w:left="360"/>
              <w:rPr>
                <w:color w:val="FF0000"/>
              </w:rPr>
            </w:pPr>
            <w:r w:rsidRPr="006D1679">
              <w:rPr>
                <w:color w:val="FF0000"/>
              </w:rPr>
              <w:t>●  Choking on incompletely masticated solid foods;</w:t>
            </w:r>
          </w:p>
          <w:p w:rsidR="00660772" w:rsidRPr="006D1679" w:rsidRDefault="00660772" w:rsidP="00646225">
            <w:pPr>
              <w:pStyle w:val="TableTextChar1"/>
              <w:ind w:left="360"/>
              <w:rPr>
                <w:color w:val="FF0000"/>
              </w:rPr>
            </w:pPr>
            <w:r w:rsidRPr="006D1679">
              <w:rPr>
                <w:color w:val="FF0000"/>
              </w:rPr>
              <w:t>●  Damage to soft tissue during mastication;</w:t>
            </w:r>
          </w:p>
          <w:p w:rsidR="00660772" w:rsidRPr="006D1679" w:rsidRDefault="00660772" w:rsidP="005216E6">
            <w:pPr>
              <w:pStyle w:val="TableTextChar1"/>
              <w:ind w:left="648" w:hanging="288"/>
              <w:rPr>
                <w:color w:val="FF0000"/>
              </w:rPr>
            </w:pPr>
            <w:r w:rsidRPr="006D1679">
              <w:rPr>
                <w:color w:val="FF0000"/>
              </w:rPr>
              <w:t>●  Speech impediment determined to be due to the jaw deformity; or</w:t>
            </w:r>
          </w:p>
          <w:p w:rsidR="00660772" w:rsidRPr="006D1679" w:rsidRDefault="00660772" w:rsidP="005216E6">
            <w:pPr>
              <w:pStyle w:val="TableTextChar1"/>
              <w:ind w:left="648" w:hanging="288"/>
              <w:rPr>
                <w:color w:val="FF0000"/>
              </w:rPr>
            </w:pPr>
            <w:r w:rsidRPr="006D1679">
              <w:rPr>
                <w:color w:val="FF0000"/>
              </w:rPr>
              <w:t>●  Malnutrition and weight loss due to inadequate intake secondary to the jaw deformity.</w:t>
            </w:r>
          </w:p>
          <w:p w:rsidR="008D4A55" w:rsidRPr="006D1679" w:rsidRDefault="008D4A55" w:rsidP="005216E6">
            <w:pPr>
              <w:pStyle w:val="TableTextChar1"/>
              <w:ind w:left="648" w:hanging="288"/>
              <w:rPr>
                <w:color w:val="FF0000"/>
              </w:rPr>
            </w:pPr>
          </w:p>
          <w:p w:rsidR="004573AB" w:rsidRPr="006D1679" w:rsidRDefault="004573AB" w:rsidP="004573AB">
            <w:pPr>
              <w:numPr>
                <w:ilvl w:val="12"/>
                <w:numId w:val="0"/>
              </w:numPr>
              <w:rPr>
                <w:color w:val="FF0000"/>
                <w:sz w:val="24"/>
                <w:szCs w:val="24"/>
              </w:rPr>
            </w:pPr>
            <w:r w:rsidRPr="006D1679">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4573AB" w:rsidRPr="006D1679" w:rsidRDefault="004573AB" w:rsidP="004573AB">
            <w:pPr>
              <w:pStyle w:val="ListParagraph"/>
              <w:numPr>
                <w:ilvl w:val="0"/>
                <w:numId w:val="36"/>
              </w:numPr>
              <w:rPr>
                <w:color w:val="FF0000"/>
              </w:rPr>
            </w:pPr>
            <w:r w:rsidRPr="006D1679">
              <w:rPr>
                <w:color w:val="FF0000"/>
              </w:rPr>
              <w:t>Myofascial, neck head and shoulder pain;</w:t>
            </w:r>
          </w:p>
          <w:p w:rsidR="004573AB" w:rsidRPr="006D1679" w:rsidRDefault="004573AB" w:rsidP="004573AB">
            <w:pPr>
              <w:pStyle w:val="ListParagraph"/>
              <w:numPr>
                <w:ilvl w:val="0"/>
                <w:numId w:val="36"/>
              </w:numPr>
              <w:rPr>
                <w:color w:val="FF0000"/>
              </w:rPr>
            </w:pPr>
            <w:r w:rsidRPr="006D1679">
              <w:rPr>
                <w:color w:val="FF0000"/>
              </w:rPr>
              <w:t>Irritation of head/neck muscles;</w:t>
            </w:r>
          </w:p>
          <w:p w:rsidR="004573AB" w:rsidRPr="006D1679" w:rsidRDefault="004573AB" w:rsidP="004573AB">
            <w:pPr>
              <w:pStyle w:val="ListParagraph"/>
              <w:numPr>
                <w:ilvl w:val="0"/>
                <w:numId w:val="36"/>
              </w:numPr>
              <w:rPr>
                <w:color w:val="FF0000"/>
              </w:rPr>
            </w:pPr>
            <w:r w:rsidRPr="006D1679">
              <w:rPr>
                <w:color w:val="FF0000"/>
              </w:rPr>
              <w:t>Popping/clicking of temporomandibular joint(s);</w:t>
            </w:r>
          </w:p>
          <w:p w:rsidR="004573AB" w:rsidRPr="006D1679" w:rsidRDefault="004573AB" w:rsidP="004573AB">
            <w:pPr>
              <w:pStyle w:val="ListParagraph"/>
              <w:numPr>
                <w:ilvl w:val="0"/>
                <w:numId w:val="36"/>
              </w:numPr>
              <w:rPr>
                <w:color w:val="FF0000"/>
              </w:rPr>
            </w:pPr>
            <w:r w:rsidRPr="006D1679">
              <w:rPr>
                <w:color w:val="FF0000"/>
              </w:rPr>
              <w:t>Potential for development or exacerbation of temporomandibular joint dysfunction; and</w:t>
            </w:r>
          </w:p>
          <w:p w:rsidR="004573AB" w:rsidRPr="006D1679" w:rsidRDefault="004573AB" w:rsidP="004573AB">
            <w:pPr>
              <w:pStyle w:val="ListParagraph"/>
              <w:numPr>
                <w:ilvl w:val="0"/>
                <w:numId w:val="36"/>
              </w:numPr>
              <w:rPr>
                <w:color w:val="FF0000"/>
              </w:rPr>
            </w:pPr>
            <w:r w:rsidRPr="006D1679">
              <w:rPr>
                <w:color w:val="FF0000"/>
              </w:rPr>
              <w:t>Teeth grinding.</w:t>
            </w:r>
          </w:p>
          <w:p w:rsidR="004573AB" w:rsidRPr="006D1679" w:rsidRDefault="004573AB" w:rsidP="004573AB">
            <w:pPr>
              <w:ind w:left="288"/>
              <w:rPr>
                <w:color w:val="FF0000"/>
                <w:sz w:val="24"/>
                <w:szCs w:val="24"/>
              </w:rPr>
            </w:pPr>
          </w:p>
          <w:p w:rsidR="004573AB" w:rsidRPr="006D1679" w:rsidRDefault="004573AB" w:rsidP="004573AB">
            <w:pPr>
              <w:rPr>
                <w:color w:val="FF0000"/>
                <w:sz w:val="24"/>
                <w:szCs w:val="24"/>
              </w:rPr>
            </w:pPr>
            <w:r w:rsidRPr="006D1679">
              <w:rPr>
                <w:color w:val="FF0000"/>
                <w:sz w:val="24"/>
                <w:szCs w:val="24"/>
              </w:rPr>
              <w:t>Treatment of malocclusion is dental and therefore not a covered health service.</w:t>
            </w:r>
          </w:p>
          <w:p w:rsidR="004573AB" w:rsidRPr="006D1679" w:rsidRDefault="004573AB" w:rsidP="004573AB">
            <w:pPr>
              <w:pStyle w:val="TableTextChar1"/>
              <w:rPr>
                <w:b/>
                <w:bCs/>
                <w:color w:val="FF0000"/>
              </w:rPr>
            </w:pPr>
          </w:p>
          <w:p w:rsidR="004573AB" w:rsidRPr="006D1679" w:rsidRDefault="004573AB" w:rsidP="004573AB">
            <w:pPr>
              <w:numPr>
                <w:ilvl w:val="12"/>
                <w:numId w:val="0"/>
              </w:numPr>
              <w:rPr>
                <w:b/>
                <w:color w:val="FF0000"/>
                <w:sz w:val="24"/>
                <w:szCs w:val="24"/>
              </w:rPr>
            </w:pPr>
            <w:r w:rsidRPr="006D1679">
              <w:rPr>
                <w:b/>
                <w:color w:val="FF0000"/>
                <w:sz w:val="24"/>
                <w:szCs w:val="24"/>
              </w:rPr>
              <w:t>Prior Authorization</w:t>
            </w:r>
            <w:r w:rsidRPr="006D1679">
              <w:rPr>
                <w:b/>
                <w:sz w:val="24"/>
                <w:szCs w:val="24"/>
              </w:rPr>
              <w:t xml:space="preserve"> </w:t>
            </w:r>
            <w:r w:rsidRPr="006D1679">
              <w:rPr>
                <w:b/>
                <w:color w:val="FF0000"/>
                <w:sz w:val="24"/>
                <w:szCs w:val="24"/>
              </w:rPr>
              <w:t>Required</w:t>
            </w:r>
          </w:p>
          <w:p w:rsidR="004573AB" w:rsidRPr="006D1679" w:rsidRDefault="004573AB" w:rsidP="004573AB">
            <w:pPr>
              <w:rPr>
                <w:color w:val="FF0000"/>
                <w:sz w:val="24"/>
                <w:szCs w:val="24"/>
              </w:rPr>
            </w:pPr>
            <w:r w:rsidRPr="006D1679">
              <w:rPr>
                <w:color w:val="FF0000"/>
                <w:sz w:val="24"/>
                <w:szCs w:val="24"/>
              </w:rPr>
              <w:t>Please remember that for Benefits you must obtain prior authorization</w:t>
            </w:r>
            <w:r w:rsidRPr="006D1679">
              <w:rPr>
                <w:sz w:val="24"/>
                <w:szCs w:val="24"/>
              </w:rPr>
              <w:t xml:space="preserve"> </w:t>
            </w:r>
            <w:r w:rsidRPr="006D1679">
              <w:rPr>
                <w:b/>
                <w:bCs/>
                <w:color w:val="0000FF"/>
                <w:sz w:val="24"/>
                <w:szCs w:val="24"/>
              </w:rPr>
              <w:t>5</w:t>
            </w:r>
            <w:r w:rsidRPr="006D1679">
              <w:rPr>
                <w:sz w:val="24"/>
                <w:szCs w:val="24"/>
              </w:rPr>
              <w:t xml:space="preserve"> </w:t>
            </w:r>
            <w:r w:rsidRPr="006D1679">
              <w:rPr>
                <w:color w:val="FF0000"/>
                <w:sz w:val="24"/>
                <w:szCs w:val="24"/>
              </w:rPr>
              <w:t xml:space="preserve">business days before scheduled services are received or, for non-scheduled services, within </w:t>
            </w:r>
            <w:r w:rsidRPr="006D1679">
              <w:rPr>
                <w:b/>
                <w:color w:val="0000FF"/>
                <w:sz w:val="24"/>
                <w:szCs w:val="24"/>
              </w:rPr>
              <w:t>1</w:t>
            </w:r>
            <w:r w:rsidRPr="006D1679">
              <w:rPr>
                <w:color w:val="000000"/>
                <w:sz w:val="24"/>
                <w:szCs w:val="24"/>
              </w:rPr>
              <w:t xml:space="preserve"> </w:t>
            </w:r>
            <w:r w:rsidRPr="006D1679">
              <w:rPr>
                <w:color w:val="FF0000"/>
                <w:sz w:val="24"/>
                <w:szCs w:val="24"/>
              </w:rPr>
              <w:t xml:space="preserve">business day or as soon as is reasonably possible. If you don't </w:t>
            </w:r>
            <w:r w:rsidRPr="006D1679">
              <w:rPr>
                <w:bCs/>
                <w:color w:val="FF0000"/>
                <w:sz w:val="24"/>
                <w:szCs w:val="24"/>
              </w:rPr>
              <w:t>obtain prior authorization</w:t>
            </w:r>
            <w:r w:rsidRPr="006D1679">
              <w:rPr>
                <w:color w:val="FF0000"/>
                <w:sz w:val="24"/>
                <w:szCs w:val="24"/>
              </w:rPr>
              <w:t>, Benefits will be</w:t>
            </w:r>
            <w:r w:rsidRPr="006D1679">
              <w:rPr>
                <w:b/>
                <w:bCs/>
                <w:color w:val="FF0000"/>
                <w:sz w:val="24"/>
                <w:szCs w:val="24"/>
              </w:rPr>
              <w:t xml:space="preserve"> </w:t>
            </w:r>
            <w:r w:rsidRPr="006D1679">
              <w:rPr>
                <w:color w:val="FF0000"/>
                <w:sz w:val="24"/>
                <w:szCs w:val="24"/>
              </w:rPr>
              <w:t>subject to a</w:t>
            </w:r>
            <w:r w:rsidRPr="006D1679">
              <w:rPr>
                <w:b/>
                <w:bCs/>
                <w:sz w:val="24"/>
                <w:szCs w:val="24"/>
              </w:rPr>
              <w:t xml:space="preserve"> </w:t>
            </w:r>
            <w:r w:rsidRPr="006D1679">
              <w:rPr>
                <w:b/>
                <w:bCs/>
                <w:color w:val="0000FF"/>
                <w:sz w:val="24"/>
                <w:szCs w:val="24"/>
              </w:rPr>
              <w:t>$150</w:t>
            </w:r>
            <w:r w:rsidRPr="006D1679">
              <w:rPr>
                <w:b/>
                <w:bCs/>
                <w:color w:val="FF0000"/>
                <w:sz w:val="24"/>
                <w:szCs w:val="24"/>
              </w:rPr>
              <w:t xml:space="preserve"> </w:t>
            </w:r>
            <w:r w:rsidRPr="006D1679">
              <w:rPr>
                <w:color w:val="FF0000"/>
                <w:sz w:val="24"/>
                <w:szCs w:val="24"/>
              </w:rPr>
              <w:t>penalty.</w:t>
            </w:r>
          </w:p>
          <w:p w:rsidR="0035214C" w:rsidRPr="006D1679" w:rsidRDefault="0035214C" w:rsidP="004573AB">
            <w:pPr>
              <w:rPr>
                <w:color w:val="FF0000"/>
                <w:sz w:val="24"/>
                <w:szCs w:val="24"/>
              </w:rPr>
            </w:pPr>
          </w:p>
          <w:p w:rsidR="0035214C" w:rsidRPr="006D1679" w:rsidRDefault="0035214C" w:rsidP="0035214C">
            <w:pPr>
              <w:rPr>
                <w:color w:val="FF0000"/>
                <w:sz w:val="24"/>
                <w:szCs w:val="24"/>
              </w:rPr>
            </w:pPr>
            <w:r w:rsidRPr="006D167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6D1679" w:rsidRDefault="0035214C" w:rsidP="004573AB">
            <w:pPr>
              <w:rPr>
                <w:b/>
                <w:bCs/>
                <w:color w:val="FF00FF"/>
                <w:sz w:val="24"/>
                <w:szCs w:val="24"/>
              </w:rPr>
            </w:pPr>
          </w:p>
          <w:p w:rsidR="00660772" w:rsidRPr="006D1679" w:rsidRDefault="00660772" w:rsidP="00646225">
            <w:pPr>
              <w:pStyle w:val="TableTextChar1"/>
              <w:rPr>
                <w:b/>
                <w:bCs/>
                <w:color w:val="FF0000"/>
              </w:rPr>
            </w:pP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pPr>
              <w:pStyle w:val="TableText"/>
              <w:numPr>
                <w:ilvl w:val="12"/>
                <w:numId w:val="0"/>
              </w:numPr>
              <w:rPr>
                <w:b/>
                <w:color w:val="FF0000"/>
              </w:rPr>
            </w:pPr>
            <w:bookmarkStart w:id="161" w:name="Orthoptic_Therapy"/>
            <w:bookmarkEnd w:id="160"/>
            <w:r w:rsidRPr="006D1679">
              <w:rPr>
                <w:b/>
                <w:color w:val="FF0000"/>
              </w:rPr>
              <w:t>Orthoptic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pPr>
              <w:pStyle w:val="TableText"/>
              <w:rPr>
                <w:color w:val="FF0000"/>
              </w:rPr>
            </w:pPr>
            <w:r w:rsidRPr="006D1679">
              <w:rPr>
                <w:b/>
                <w:color w:val="0000FF"/>
              </w:rPr>
              <w:t>80%</w:t>
            </w:r>
            <w:r w:rsidRPr="006D1679">
              <w:rPr>
                <w:color w:val="FF0000"/>
              </w:rPr>
              <w:t xml:space="preserve"> of eligible expenses after satisfying the</w:t>
            </w:r>
            <w:r w:rsidRPr="006D1679">
              <w:rPr>
                <w:color w:val="000000"/>
              </w:rPr>
              <w:t xml:space="preserve"> </w:t>
            </w:r>
            <w:r w:rsidRPr="006D1679">
              <w:rPr>
                <w:color w:val="FF0000"/>
              </w:rPr>
              <w:t>deductible.</w:t>
            </w:r>
          </w:p>
          <w:p w:rsidR="00660772" w:rsidRPr="006D1679" w:rsidRDefault="00660772" w:rsidP="0005643B">
            <w:pPr>
              <w:pStyle w:val="TableText"/>
              <w:rPr>
                <w:b/>
                <w:bCs/>
                <w:color w:val="FF0000"/>
              </w:rPr>
            </w:pP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E1622F">
            <w:pPr>
              <w:rPr>
                <w:b/>
                <w:bCs/>
                <w:color w:val="FF0000"/>
                <w:sz w:val="24"/>
                <w:szCs w:val="24"/>
              </w:rPr>
            </w:pPr>
            <w:bookmarkStart w:id="162" w:name="Physical_Appearance"/>
            <w:r w:rsidRPr="006D1679">
              <w:rPr>
                <w:b/>
                <w:bCs/>
                <w:color w:val="FF0000"/>
                <w:sz w:val="24"/>
                <w:szCs w:val="24"/>
              </w:rPr>
              <w:t>Physical Appearance</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E1622F">
            <w:pPr>
              <w:rPr>
                <w:b/>
                <w:color w:val="FF0000"/>
                <w:sz w:val="24"/>
                <w:szCs w:val="24"/>
              </w:rPr>
            </w:pPr>
            <w:r w:rsidRPr="006D1679">
              <w:rPr>
                <w:b/>
                <w:color w:val="FF0000"/>
                <w:sz w:val="24"/>
                <w:szCs w:val="24"/>
              </w:rPr>
              <w:t>The following services are not covered:</w:t>
            </w:r>
          </w:p>
          <w:p w:rsidR="00660772" w:rsidRPr="006D1679" w:rsidRDefault="00660772" w:rsidP="00E1622F">
            <w:pPr>
              <w:rPr>
                <w:color w:val="FF0000"/>
                <w:sz w:val="24"/>
                <w:szCs w:val="24"/>
              </w:rPr>
            </w:pPr>
            <w:r w:rsidRPr="006D1679">
              <w:rPr>
                <w:color w:val="FF0000"/>
                <w:sz w:val="24"/>
                <w:szCs w:val="24"/>
              </w:rPr>
              <w:t>Cosmetic Procedures are excluded.  Examples include:</w:t>
            </w:r>
          </w:p>
          <w:p w:rsidR="00660772" w:rsidRPr="006D1679" w:rsidRDefault="00660772" w:rsidP="00E1622F">
            <w:pPr>
              <w:ind w:left="288" w:hanging="288"/>
              <w:rPr>
                <w:color w:val="FF0000"/>
                <w:sz w:val="24"/>
                <w:szCs w:val="24"/>
              </w:rPr>
            </w:pPr>
            <w:r w:rsidRPr="006D1679">
              <w:rPr>
                <w:color w:val="FF0000"/>
                <w:sz w:val="24"/>
                <w:szCs w:val="24"/>
              </w:rPr>
              <w:sym w:font="Symbol" w:char="F0B7"/>
            </w:r>
            <w:r w:rsidRPr="006D1679">
              <w:rPr>
                <w:color w:val="FF0000"/>
                <w:sz w:val="24"/>
                <w:szCs w:val="24"/>
              </w:rPr>
              <w:t xml:space="preserve">   Liposuction;</w:t>
            </w:r>
          </w:p>
          <w:p w:rsidR="00660772" w:rsidRPr="006D1679" w:rsidRDefault="00660772" w:rsidP="00E1622F">
            <w:pPr>
              <w:ind w:left="288" w:hanging="288"/>
              <w:rPr>
                <w:color w:val="FF0000"/>
                <w:sz w:val="24"/>
                <w:szCs w:val="24"/>
              </w:rPr>
            </w:pPr>
            <w:r w:rsidRPr="006D1679">
              <w:rPr>
                <w:color w:val="FF0000"/>
                <w:sz w:val="24"/>
                <w:szCs w:val="24"/>
              </w:rPr>
              <w:sym w:font="Symbol" w:char="F0B7"/>
            </w:r>
            <w:r w:rsidRPr="006D1679">
              <w:rPr>
                <w:color w:val="FF0000"/>
                <w:sz w:val="24"/>
                <w:szCs w:val="24"/>
              </w:rPr>
              <w:t xml:space="preserve">   Pharmacological regimens;</w:t>
            </w:r>
          </w:p>
          <w:p w:rsidR="00660772" w:rsidRPr="006D1679" w:rsidRDefault="00660772" w:rsidP="00E1622F">
            <w:pPr>
              <w:ind w:left="288" w:hanging="288"/>
              <w:rPr>
                <w:color w:val="FF0000"/>
                <w:sz w:val="24"/>
                <w:szCs w:val="24"/>
              </w:rPr>
            </w:pPr>
            <w:r w:rsidRPr="006D1679">
              <w:rPr>
                <w:color w:val="FF0000"/>
                <w:sz w:val="24"/>
                <w:szCs w:val="24"/>
              </w:rPr>
              <w:sym w:font="Symbol" w:char="F0B7"/>
            </w:r>
            <w:r w:rsidRPr="006D1679">
              <w:rPr>
                <w:color w:val="FF0000"/>
                <w:sz w:val="24"/>
                <w:szCs w:val="24"/>
              </w:rPr>
              <w:t xml:space="preserve">   Nutritional procedures or treatments;</w:t>
            </w:r>
          </w:p>
          <w:p w:rsidR="00660772" w:rsidRPr="006D1679" w:rsidRDefault="00660772" w:rsidP="00E1622F">
            <w:pPr>
              <w:ind w:left="288" w:hanging="288"/>
              <w:rPr>
                <w:color w:val="FF0000"/>
                <w:sz w:val="24"/>
                <w:szCs w:val="24"/>
              </w:rPr>
            </w:pPr>
            <w:r w:rsidRPr="006D1679">
              <w:rPr>
                <w:color w:val="FF0000"/>
                <w:sz w:val="24"/>
                <w:szCs w:val="24"/>
              </w:rPr>
              <w:sym w:font="Symbol" w:char="F0B7"/>
            </w:r>
            <w:r w:rsidRPr="006D1679">
              <w:rPr>
                <w:color w:val="FF0000"/>
                <w:sz w:val="24"/>
                <w:szCs w:val="24"/>
              </w:rPr>
              <w:t xml:space="preserve">   Tattoo or scar removal or revision procedures (such as salabrasion, chemosurgery and other such skin abrasion procedures);</w:t>
            </w:r>
          </w:p>
          <w:p w:rsidR="00660772" w:rsidRPr="006D1679" w:rsidRDefault="00660772" w:rsidP="00E1622F">
            <w:pPr>
              <w:ind w:left="288" w:hanging="288"/>
              <w:rPr>
                <w:color w:val="FF0000"/>
                <w:sz w:val="24"/>
                <w:szCs w:val="24"/>
              </w:rPr>
            </w:pPr>
            <w:r w:rsidRPr="006D1679">
              <w:rPr>
                <w:color w:val="FF0000"/>
                <w:sz w:val="24"/>
                <w:szCs w:val="24"/>
              </w:rPr>
              <w:sym w:font="Symbol" w:char="F0B7"/>
            </w:r>
            <w:r w:rsidRPr="006D1679">
              <w:rPr>
                <w:color w:val="FF0000"/>
                <w:sz w:val="24"/>
                <w:szCs w:val="24"/>
              </w:rPr>
              <w:t xml:space="preserve">   Replacement of an existing intact breast implant if the earlier breast implant was performed as a Cosmetic Procedure;</w:t>
            </w:r>
          </w:p>
          <w:p w:rsidR="00660772" w:rsidRPr="006D1679" w:rsidRDefault="00660772" w:rsidP="00E1622F">
            <w:pPr>
              <w:ind w:left="288" w:hanging="288"/>
              <w:rPr>
                <w:color w:val="FF0000"/>
                <w:sz w:val="24"/>
                <w:szCs w:val="24"/>
              </w:rPr>
            </w:pPr>
            <w:r w:rsidRPr="006D1679">
              <w:rPr>
                <w:color w:val="FF0000"/>
                <w:sz w:val="24"/>
                <w:szCs w:val="24"/>
              </w:rPr>
              <w:sym w:font="Symbol" w:char="F0B7"/>
            </w:r>
            <w:r w:rsidRPr="006D1679">
              <w:rPr>
                <w:color w:val="FF0000"/>
                <w:sz w:val="24"/>
                <w:szCs w:val="24"/>
              </w:rPr>
              <w:t xml:space="preserve">   Physical conditioning programs such as athletic training, bodybuilding, exercise, fitness, flexibility, and diversion or general motivation;</w:t>
            </w:r>
          </w:p>
          <w:p w:rsidR="00660772" w:rsidRPr="006D1679" w:rsidRDefault="00660772" w:rsidP="001B7A38">
            <w:pPr>
              <w:pStyle w:val="TableText"/>
              <w:rPr>
                <w:rStyle w:val="CDVar"/>
                <w:rFonts w:ascii="Times New Roman" w:hAnsi="Times New Roman"/>
                <w:color w:val="FF0000"/>
              </w:rPr>
            </w:pPr>
            <w:r w:rsidRPr="006D1679">
              <w:rPr>
                <w:color w:val="FF0000"/>
              </w:rPr>
              <w:sym w:font="Symbol" w:char="F0B7"/>
            </w:r>
            <w:r w:rsidRPr="006D1679">
              <w:rPr>
                <w:color w:val="FF0000"/>
              </w:rPr>
              <w:t xml:space="preserve">   </w:t>
            </w:r>
            <w:r w:rsidRPr="006D1679">
              <w:rPr>
                <w:rStyle w:val="CDVar"/>
                <w:rFonts w:ascii="Times New Roman" w:hAnsi="Times New Roman"/>
                <w:color w:val="FF0000"/>
              </w:rPr>
              <w:t xml:space="preserve">Weight loss programs whether or not they are under </w:t>
            </w:r>
          </w:p>
          <w:p w:rsidR="00660772" w:rsidRPr="006D1679" w:rsidRDefault="00660772" w:rsidP="001B7A38">
            <w:pPr>
              <w:pStyle w:val="TableText"/>
              <w:ind w:left="288"/>
              <w:rPr>
                <w:rStyle w:val="CDVar"/>
                <w:rFonts w:ascii="Times New Roman" w:hAnsi="Times New Roman"/>
                <w:color w:val="FF0000"/>
              </w:rPr>
            </w:pPr>
            <w:r w:rsidRPr="006D1679">
              <w:rPr>
                <w:rStyle w:val="CDVar"/>
                <w:rFonts w:ascii="Times New Roman" w:hAnsi="Times New Roman"/>
                <w:color w:val="FF0000"/>
              </w:rPr>
              <w:t>medical supervision. Weight loss programs for medical reasons are also excluded.</w:t>
            </w:r>
          </w:p>
          <w:p w:rsidR="00660772" w:rsidRPr="006D1679" w:rsidRDefault="00660772" w:rsidP="0005643B">
            <w:pPr>
              <w:pStyle w:val="TableText"/>
              <w:rPr>
                <w:color w:val="FF0000"/>
              </w:rPr>
            </w:pPr>
            <w:r w:rsidRPr="006D1679">
              <w:rPr>
                <w:color w:val="FF0000"/>
              </w:rPr>
              <w:sym w:font="Symbol" w:char="F0B7"/>
            </w:r>
            <w:r w:rsidRPr="006D1679">
              <w:rPr>
                <w:color w:val="FF0000"/>
              </w:rPr>
              <w:t xml:space="preserve">   </w:t>
            </w:r>
            <w:r w:rsidRPr="006D1679">
              <w:rPr>
                <w:rStyle w:val="CDVar"/>
                <w:rFonts w:ascii="Times New Roman" w:hAnsi="Times New Roman"/>
                <w:color w:val="FF0000"/>
              </w:rPr>
              <w:t xml:space="preserve">Non-surgical </w:t>
            </w:r>
            <w:r w:rsidRPr="006D1679">
              <w:rPr>
                <w:rStyle w:val="CDBlack"/>
                <w:rFonts w:ascii="Times New Roman" w:hAnsi="Times New Roman"/>
                <w:color w:val="FF0000"/>
              </w:rPr>
              <w:t xml:space="preserve">treatment of obesity </w:t>
            </w:r>
          </w:p>
          <w:p w:rsidR="00660772" w:rsidRPr="006D1679" w:rsidRDefault="00660772" w:rsidP="00E1622F">
            <w:pPr>
              <w:ind w:left="288" w:hanging="288"/>
              <w:rPr>
                <w:color w:val="FF0000"/>
                <w:sz w:val="24"/>
                <w:szCs w:val="24"/>
              </w:rPr>
            </w:pPr>
            <w:r w:rsidRPr="006D1679">
              <w:rPr>
                <w:color w:val="FF0000"/>
                <w:sz w:val="24"/>
                <w:szCs w:val="24"/>
              </w:rPr>
              <w:sym w:font="Symbol" w:char="F0B7"/>
            </w:r>
            <w:r w:rsidRPr="006D1679">
              <w:rPr>
                <w:color w:val="FF0000"/>
                <w:sz w:val="24"/>
                <w:szCs w:val="24"/>
              </w:rPr>
              <w:t xml:space="preserve">   A procedure or surgery to remove fatty tissue such as abdominoplasty, thigh plasty, brachioplasty, or mastopexy.</w:t>
            </w:r>
          </w:p>
          <w:p w:rsidR="00660772" w:rsidRPr="006D1679" w:rsidRDefault="00660772" w:rsidP="00E1622F">
            <w:pPr>
              <w:ind w:left="288" w:hanging="288"/>
              <w:rPr>
                <w:color w:val="FF0000"/>
                <w:sz w:val="24"/>
                <w:szCs w:val="24"/>
              </w:rPr>
            </w:pPr>
            <w:r w:rsidRPr="006D1679">
              <w:rPr>
                <w:color w:val="FF0000"/>
                <w:sz w:val="24"/>
                <w:szCs w:val="24"/>
              </w:rPr>
              <w:sym w:font="Symbol" w:char="F0B7"/>
            </w:r>
            <w:r w:rsidRPr="006D1679">
              <w:rPr>
                <w:color w:val="FF0000"/>
                <w:sz w:val="24"/>
                <w:szCs w:val="24"/>
              </w:rPr>
              <w:t xml:space="preserve">   Treatment for hair loss;</w:t>
            </w:r>
          </w:p>
          <w:p w:rsidR="00660772" w:rsidRPr="006D1679" w:rsidRDefault="00660772" w:rsidP="00E1622F">
            <w:pPr>
              <w:ind w:left="288" w:hanging="288"/>
              <w:rPr>
                <w:color w:val="FF0000"/>
                <w:sz w:val="24"/>
                <w:szCs w:val="24"/>
              </w:rPr>
            </w:pPr>
            <w:r w:rsidRPr="006D1679">
              <w:rPr>
                <w:color w:val="FF0000"/>
                <w:sz w:val="24"/>
                <w:szCs w:val="24"/>
              </w:rPr>
              <w:sym w:font="Symbol" w:char="F0B7"/>
            </w:r>
            <w:r w:rsidRPr="006D1679">
              <w:rPr>
                <w:color w:val="FF0000"/>
                <w:sz w:val="24"/>
                <w:szCs w:val="24"/>
              </w:rPr>
              <w:t xml:space="preserve">   Varicose vein treatment of the lower extremities, when it is considered cosmetic</w:t>
            </w:r>
          </w:p>
          <w:p w:rsidR="00660772" w:rsidRPr="006D1679" w:rsidRDefault="00660772" w:rsidP="00E1622F">
            <w:pPr>
              <w:ind w:left="288" w:hanging="288"/>
              <w:rPr>
                <w:color w:val="FF0000"/>
                <w:sz w:val="24"/>
                <w:szCs w:val="24"/>
              </w:rPr>
            </w:pPr>
            <w:r w:rsidRPr="006D1679">
              <w:rPr>
                <w:color w:val="FF0000"/>
                <w:sz w:val="24"/>
                <w:szCs w:val="24"/>
              </w:rPr>
              <w:sym w:font="Symbol" w:char="F0B7"/>
            </w:r>
            <w:r w:rsidRPr="006D1679">
              <w:rPr>
                <w:color w:val="FF0000"/>
                <w:sz w:val="24"/>
                <w:szCs w:val="24"/>
              </w:rPr>
              <w:t xml:space="preserve">   Treatment of benign gynecomastia (abnormal breast enlargement in males)</w:t>
            </w:r>
          </w:p>
          <w:p w:rsidR="00660772" w:rsidRPr="006D1679" w:rsidRDefault="00660772" w:rsidP="00E1622F">
            <w:pPr>
              <w:ind w:left="288" w:hanging="288"/>
              <w:rPr>
                <w:color w:val="FF0000"/>
                <w:sz w:val="24"/>
                <w:szCs w:val="24"/>
              </w:rPr>
            </w:pP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E1622F">
            <w:pPr>
              <w:numPr>
                <w:ilvl w:val="12"/>
                <w:numId w:val="0"/>
              </w:numPr>
              <w:rPr>
                <w:b/>
                <w:color w:val="FF0000"/>
                <w:sz w:val="24"/>
                <w:szCs w:val="24"/>
              </w:rPr>
            </w:pPr>
            <w:bookmarkStart w:id="163" w:name="Providers"/>
            <w:r w:rsidRPr="006D1679">
              <w:rPr>
                <w:b/>
                <w:color w:val="FF0000"/>
                <w:sz w:val="24"/>
                <w:szCs w:val="24"/>
              </w:rPr>
              <w:t>Providers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E1622F">
            <w:pPr>
              <w:rPr>
                <w:bCs/>
                <w:color w:val="FF0000"/>
                <w:sz w:val="24"/>
                <w:szCs w:val="24"/>
              </w:rPr>
            </w:pPr>
            <w:r w:rsidRPr="006D1679">
              <w:rPr>
                <w:b/>
                <w:color w:val="FF0000"/>
                <w:sz w:val="24"/>
                <w:szCs w:val="24"/>
              </w:rPr>
              <w:t>The following services are not covered:</w:t>
            </w:r>
          </w:p>
          <w:p w:rsidR="00660772" w:rsidRPr="006D1679" w:rsidRDefault="00660772" w:rsidP="00E1622F">
            <w:pPr>
              <w:rPr>
                <w:bCs/>
                <w:color w:val="FF0000"/>
                <w:sz w:val="24"/>
                <w:szCs w:val="24"/>
              </w:rPr>
            </w:pPr>
            <w:r w:rsidRPr="006D1679">
              <w:rPr>
                <w:bCs/>
                <w:color w:val="FF0000"/>
                <w:sz w:val="24"/>
                <w:szCs w:val="24"/>
              </w:rPr>
              <w:t>Services:</w:t>
            </w:r>
          </w:p>
          <w:p w:rsidR="00660772" w:rsidRPr="006D1679" w:rsidRDefault="00660772" w:rsidP="00E1622F">
            <w:pPr>
              <w:ind w:left="252" w:hanging="252"/>
              <w:rPr>
                <w:bCs/>
                <w:color w:val="FF0000"/>
                <w:sz w:val="24"/>
                <w:szCs w:val="24"/>
              </w:rPr>
            </w:pPr>
            <w:r w:rsidRPr="006D1679">
              <w:rPr>
                <w:color w:val="FF0000"/>
                <w:sz w:val="24"/>
                <w:szCs w:val="24"/>
              </w:rPr>
              <w:t xml:space="preserve">●   </w:t>
            </w:r>
            <w:r w:rsidRPr="006D1679">
              <w:rPr>
                <w:bCs/>
                <w:color w:val="FF0000"/>
                <w:sz w:val="24"/>
                <w:szCs w:val="24"/>
              </w:rPr>
              <w:t>Performed by a Provider who is a family member by birth or marriage, including your spouse, brother, sister, parent or child;</w:t>
            </w:r>
          </w:p>
          <w:p w:rsidR="00660772" w:rsidRPr="006D1679" w:rsidRDefault="00660772" w:rsidP="00E1622F">
            <w:pPr>
              <w:ind w:left="252" w:hanging="252"/>
              <w:rPr>
                <w:bCs/>
                <w:color w:val="FF0000"/>
                <w:sz w:val="24"/>
                <w:szCs w:val="24"/>
              </w:rPr>
            </w:pPr>
            <w:r w:rsidRPr="006D1679">
              <w:rPr>
                <w:color w:val="FF0000"/>
                <w:sz w:val="24"/>
                <w:szCs w:val="24"/>
              </w:rPr>
              <w:t xml:space="preserve">●   </w:t>
            </w:r>
            <w:r w:rsidRPr="006D1679">
              <w:rPr>
                <w:bCs/>
                <w:color w:val="FF0000"/>
                <w:sz w:val="24"/>
                <w:szCs w:val="24"/>
              </w:rPr>
              <w:t>A provider may perform on himself or herself;</w:t>
            </w:r>
          </w:p>
          <w:p w:rsidR="00660772" w:rsidRPr="006D1679" w:rsidRDefault="00660772" w:rsidP="00E1622F">
            <w:pPr>
              <w:ind w:left="252" w:hanging="252"/>
              <w:rPr>
                <w:bCs/>
                <w:color w:val="FF0000"/>
                <w:sz w:val="24"/>
                <w:szCs w:val="24"/>
              </w:rPr>
            </w:pPr>
            <w:r w:rsidRPr="006D1679">
              <w:rPr>
                <w:color w:val="FF0000"/>
                <w:sz w:val="24"/>
                <w:szCs w:val="24"/>
              </w:rPr>
              <w:t xml:space="preserve">●   </w:t>
            </w:r>
            <w:r w:rsidRPr="006D1679">
              <w:rPr>
                <w:bCs/>
                <w:color w:val="FF0000"/>
                <w:sz w:val="24"/>
                <w:szCs w:val="24"/>
              </w:rPr>
              <w:t>Performed by a provider with your same legal residence;</w:t>
            </w:r>
          </w:p>
          <w:p w:rsidR="00660772" w:rsidRPr="006D1679" w:rsidRDefault="00660772" w:rsidP="00E1622F">
            <w:pPr>
              <w:ind w:left="252" w:hanging="252"/>
              <w:rPr>
                <w:bCs/>
                <w:color w:val="FF0000"/>
                <w:sz w:val="24"/>
                <w:szCs w:val="24"/>
              </w:rPr>
            </w:pPr>
            <w:r w:rsidRPr="006D1679">
              <w:rPr>
                <w:color w:val="FF0000"/>
                <w:sz w:val="24"/>
                <w:szCs w:val="24"/>
              </w:rPr>
              <w:t>●   Services o</w:t>
            </w:r>
            <w:r w:rsidRPr="006D1679">
              <w:rPr>
                <w:bCs/>
                <w:color w:val="FF0000"/>
                <w:sz w:val="24"/>
                <w:szCs w:val="24"/>
              </w:rPr>
              <w:t>rdered or delivered by a Christian Science practitioner;</w:t>
            </w:r>
          </w:p>
          <w:p w:rsidR="00660772" w:rsidRPr="006D1679" w:rsidRDefault="00660772" w:rsidP="00E1622F">
            <w:pPr>
              <w:ind w:left="252" w:hanging="252"/>
              <w:rPr>
                <w:bCs/>
                <w:color w:val="FF0000"/>
                <w:sz w:val="24"/>
                <w:szCs w:val="24"/>
              </w:rPr>
            </w:pPr>
            <w:r w:rsidRPr="006D1679">
              <w:rPr>
                <w:color w:val="FF0000"/>
                <w:sz w:val="24"/>
                <w:szCs w:val="24"/>
              </w:rPr>
              <w:t>●   Services p</w:t>
            </w:r>
            <w:r w:rsidRPr="006D1679">
              <w:rPr>
                <w:bCs/>
                <w:color w:val="FF0000"/>
                <w:sz w:val="24"/>
                <w:szCs w:val="24"/>
              </w:rPr>
              <w:t>erformed by an unlicensed provider or a provider who is operating outside of the scope of his/her license;</w:t>
            </w:r>
          </w:p>
          <w:p w:rsidR="00660772" w:rsidRPr="006D1679" w:rsidRDefault="00660772" w:rsidP="00E1622F">
            <w:pPr>
              <w:ind w:left="252" w:hanging="252"/>
              <w:rPr>
                <w:bCs/>
                <w:color w:val="FF0000"/>
                <w:sz w:val="24"/>
                <w:szCs w:val="24"/>
              </w:rPr>
            </w:pPr>
            <w:r w:rsidRPr="006D1679">
              <w:rPr>
                <w:color w:val="FF0000"/>
                <w:sz w:val="24"/>
                <w:szCs w:val="24"/>
              </w:rPr>
              <w:t xml:space="preserve">●   </w:t>
            </w:r>
            <w:r w:rsidRPr="006D1679">
              <w:rPr>
                <w:bCs/>
                <w:color w:val="FF0000"/>
                <w:sz w:val="24"/>
                <w:szCs w:val="24"/>
              </w:rPr>
              <w:t>Provided at a diagnostic facility (Hospital or free-standing) without a written order from a provider; and</w:t>
            </w:r>
          </w:p>
          <w:p w:rsidR="00660772" w:rsidRPr="006D1679" w:rsidRDefault="00660772" w:rsidP="00E1622F">
            <w:pPr>
              <w:ind w:left="252" w:hanging="252"/>
              <w:rPr>
                <w:bCs/>
                <w:color w:val="FF0000"/>
                <w:sz w:val="24"/>
                <w:szCs w:val="24"/>
              </w:rPr>
            </w:pPr>
            <w:r w:rsidRPr="006D1679">
              <w:rPr>
                <w:color w:val="FF0000"/>
                <w:sz w:val="24"/>
                <w:szCs w:val="24"/>
              </w:rPr>
              <w:t>●   W</w:t>
            </w:r>
            <w:r w:rsidRPr="006D1679">
              <w:rPr>
                <w:bCs/>
                <w:color w:val="FF0000"/>
                <w:sz w:val="24"/>
                <w:szCs w:val="24"/>
              </w:rPr>
              <w:t>hich are self-directed to a free-standing or Hospital-based diagnostic facility; and</w:t>
            </w:r>
          </w:p>
          <w:p w:rsidR="00660772" w:rsidRPr="006D1679" w:rsidRDefault="00660772" w:rsidP="00E1622F">
            <w:pPr>
              <w:ind w:left="252" w:hanging="252"/>
              <w:rPr>
                <w:bCs/>
                <w:color w:val="FF0000"/>
                <w:sz w:val="24"/>
                <w:szCs w:val="24"/>
              </w:rPr>
            </w:pPr>
            <w:r w:rsidRPr="006D1679">
              <w:rPr>
                <w:color w:val="FF0000"/>
                <w:sz w:val="24"/>
                <w:szCs w:val="24"/>
              </w:rPr>
              <w:t xml:space="preserve">●   </w:t>
            </w:r>
            <w:r w:rsidRPr="006D1679">
              <w:rPr>
                <w:bCs/>
                <w:color w:val="FF0000"/>
                <w:sz w:val="24"/>
                <w:szCs w:val="24"/>
              </w:rPr>
              <w:t>Ordered by a provider affiliated with a diagnostic facility (Hospital or free-standing), when that provider is not actively involved in your medical care:</w:t>
            </w:r>
          </w:p>
          <w:p w:rsidR="00660772" w:rsidRPr="006D1679" w:rsidRDefault="00660772" w:rsidP="00E1622F">
            <w:pPr>
              <w:ind w:left="360"/>
              <w:rPr>
                <w:bCs/>
                <w:color w:val="FF0000"/>
                <w:sz w:val="24"/>
                <w:szCs w:val="24"/>
              </w:rPr>
            </w:pPr>
            <w:r w:rsidRPr="006D1679">
              <w:rPr>
                <w:color w:val="FF0000"/>
                <w:sz w:val="24"/>
                <w:szCs w:val="24"/>
              </w:rPr>
              <w:t xml:space="preserve">●   </w:t>
            </w:r>
            <w:r w:rsidRPr="006D1679">
              <w:rPr>
                <w:bCs/>
                <w:color w:val="FF0000"/>
                <w:sz w:val="24"/>
                <w:szCs w:val="24"/>
              </w:rPr>
              <w:t>Prior to ordering the service; or</w:t>
            </w:r>
          </w:p>
          <w:p w:rsidR="00660772" w:rsidRPr="006D1679" w:rsidRDefault="00660772" w:rsidP="00E1622F">
            <w:pPr>
              <w:ind w:left="360"/>
              <w:rPr>
                <w:bCs/>
                <w:color w:val="FF0000"/>
                <w:sz w:val="24"/>
                <w:szCs w:val="24"/>
              </w:rPr>
            </w:pPr>
            <w:r w:rsidRPr="006D1679">
              <w:rPr>
                <w:color w:val="FF0000"/>
                <w:sz w:val="24"/>
                <w:szCs w:val="24"/>
              </w:rPr>
              <w:t xml:space="preserve">●   </w:t>
            </w:r>
            <w:r w:rsidRPr="006D1679">
              <w:rPr>
                <w:bCs/>
                <w:color w:val="FF0000"/>
                <w:sz w:val="24"/>
                <w:szCs w:val="24"/>
              </w:rPr>
              <w:t>After the service is received.</w:t>
            </w:r>
          </w:p>
          <w:p w:rsidR="00660772" w:rsidRPr="006D1679" w:rsidRDefault="00660772" w:rsidP="00E1622F">
            <w:pPr>
              <w:ind w:left="360"/>
              <w:rPr>
                <w:bCs/>
                <w:color w:val="FF0000"/>
                <w:sz w:val="24"/>
                <w:szCs w:val="24"/>
              </w:rPr>
            </w:pPr>
          </w:p>
          <w:p w:rsidR="00660772" w:rsidRPr="006D1679" w:rsidRDefault="00660772" w:rsidP="00787C28">
            <w:pPr>
              <w:pStyle w:val="List"/>
              <w:numPr>
                <w:ilvl w:val="12"/>
                <w:numId w:val="0"/>
              </w:numPr>
              <w:spacing w:before="0"/>
              <w:rPr>
                <w:rFonts w:ascii="Times New Roman" w:hAnsi="Times New Roman"/>
                <w:b/>
                <w:color w:val="0000FF"/>
                <w:szCs w:val="24"/>
              </w:rPr>
            </w:pPr>
            <w:r w:rsidRPr="006D1679">
              <w:rPr>
                <w:rFonts w:ascii="Times New Roman" w:hAnsi="Times New Roman"/>
                <w:b/>
                <w:color w:val="FF0000"/>
                <w:szCs w:val="24"/>
              </w:rPr>
              <w:t>This exclusion does not apply to mammography testing.</w:t>
            </w: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pPr>
              <w:pStyle w:val="TableText"/>
              <w:numPr>
                <w:ilvl w:val="12"/>
                <w:numId w:val="0"/>
              </w:numPr>
              <w:rPr>
                <w:b/>
                <w:color w:val="FF0000"/>
              </w:rPr>
            </w:pPr>
            <w:bookmarkStart w:id="164" w:name="Radiation_Therapy"/>
            <w:r w:rsidRPr="006D1679">
              <w:rPr>
                <w:b/>
                <w:color w:val="FF0000"/>
              </w:rPr>
              <w:t>Radiation Therapy</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pPr>
              <w:pStyle w:val="TableText"/>
              <w:numPr>
                <w:ilvl w:val="12"/>
                <w:numId w:val="0"/>
              </w:numPr>
              <w:rPr>
                <w:b/>
                <w:color w:val="FF0000"/>
              </w:rPr>
            </w:pPr>
            <w:r w:rsidRPr="006D1679">
              <w:rPr>
                <w:b/>
                <w:color w:val="0000FF"/>
              </w:rPr>
              <w:t xml:space="preserve">80% </w:t>
            </w:r>
            <w:r w:rsidRPr="006D1679">
              <w:rPr>
                <w:bCs/>
                <w:color w:val="FF0000"/>
              </w:rPr>
              <w:t>of eligible expenses</w:t>
            </w:r>
            <w:r w:rsidRPr="006D1679">
              <w:rPr>
                <w:bCs/>
                <w:color w:val="0000FF"/>
              </w:rPr>
              <w:t xml:space="preserve"> </w:t>
            </w:r>
            <w:r w:rsidRPr="006D1679">
              <w:rPr>
                <w:bCs/>
                <w:color w:val="FF0000"/>
              </w:rPr>
              <w:t>after satisfying</w:t>
            </w:r>
            <w:r w:rsidRPr="006D1679">
              <w:rPr>
                <w:bCs/>
              </w:rPr>
              <w:t xml:space="preserve"> </w:t>
            </w:r>
            <w:r w:rsidRPr="006D1679">
              <w:rPr>
                <w:color w:val="FF0000"/>
              </w:rPr>
              <w:t>the</w:t>
            </w:r>
            <w:r w:rsidRPr="006D1679">
              <w:rPr>
                <w:color w:val="000000"/>
              </w:rPr>
              <w:t xml:space="preserve"> </w:t>
            </w:r>
            <w:r w:rsidRPr="006D1679">
              <w:rPr>
                <w:color w:val="FF0000"/>
              </w:rPr>
              <w:t>deductible</w:t>
            </w:r>
            <w:r w:rsidRPr="006D1679">
              <w:rPr>
                <w:b/>
                <w:color w:val="FF0000"/>
              </w:rPr>
              <w:t>.</w:t>
            </w:r>
          </w:p>
          <w:p w:rsidR="008D4A55" w:rsidRPr="006D1679" w:rsidRDefault="008D4A55" w:rsidP="008D4A55">
            <w:pPr>
              <w:pStyle w:val="TableText"/>
              <w:numPr>
                <w:ilvl w:val="12"/>
                <w:numId w:val="0"/>
              </w:numPr>
              <w:rPr>
                <w:b/>
                <w:color w:val="FF0000"/>
              </w:rPr>
            </w:pPr>
          </w:p>
          <w:p w:rsidR="004573AB" w:rsidRPr="006D1679" w:rsidRDefault="004573AB" w:rsidP="004573AB">
            <w:pPr>
              <w:numPr>
                <w:ilvl w:val="12"/>
                <w:numId w:val="0"/>
              </w:numPr>
              <w:rPr>
                <w:b/>
                <w:color w:val="FF0000"/>
                <w:sz w:val="24"/>
                <w:szCs w:val="24"/>
              </w:rPr>
            </w:pPr>
            <w:r w:rsidRPr="006D1679">
              <w:rPr>
                <w:b/>
                <w:color w:val="FF0000"/>
                <w:sz w:val="24"/>
                <w:szCs w:val="24"/>
              </w:rPr>
              <w:t>Prior Authorization Required</w:t>
            </w:r>
          </w:p>
          <w:p w:rsidR="004573AB" w:rsidRPr="006D1679" w:rsidRDefault="004573AB" w:rsidP="004573AB">
            <w:pPr>
              <w:rPr>
                <w:color w:val="FF0000"/>
                <w:sz w:val="24"/>
                <w:szCs w:val="24"/>
              </w:rPr>
            </w:pPr>
            <w:r w:rsidRPr="006D1679">
              <w:rPr>
                <w:color w:val="FF0000"/>
                <w:sz w:val="24"/>
                <w:szCs w:val="24"/>
              </w:rPr>
              <w:t xml:space="preserve">For Benefits you must obtain prior authorization </w:t>
            </w:r>
            <w:r w:rsidRPr="006D1679">
              <w:rPr>
                <w:b/>
                <w:color w:val="0000FF"/>
                <w:sz w:val="24"/>
                <w:szCs w:val="24"/>
              </w:rPr>
              <w:t>5</w:t>
            </w:r>
            <w:r w:rsidRPr="006D1679">
              <w:rPr>
                <w:color w:val="FF0000"/>
                <w:sz w:val="24"/>
                <w:szCs w:val="24"/>
              </w:rPr>
              <w:t xml:space="preserve"> business days before services are received or as soon as is reasonably possible.</w:t>
            </w:r>
          </w:p>
          <w:p w:rsidR="004573AB" w:rsidRPr="006D1679" w:rsidRDefault="004573AB" w:rsidP="004573AB">
            <w:pPr>
              <w:numPr>
                <w:ilvl w:val="12"/>
                <w:numId w:val="0"/>
              </w:numPr>
              <w:rPr>
                <w:b/>
                <w:color w:val="FF0000"/>
                <w:sz w:val="24"/>
                <w:szCs w:val="24"/>
              </w:rPr>
            </w:pPr>
          </w:p>
          <w:p w:rsidR="004573AB" w:rsidRPr="006D1679" w:rsidRDefault="004573AB" w:rsidP="004573AB">
            <w:pPr>
              <w:numPr>
                <w:ilvl w:val="12"/>
                <w:numId w:val="0"/>
              </w:numPr>
              <w:rPr>
                <w:b/>
                <w:color w:val="FF0000"/>
                <w:sz w:val="24"/>
                <w:szCs w:val="24"/>
              </w:rPr>
            </w:pPr>
            <w:r w:rsidRPr="006D1679">
              <w:rPr>
                <w:color w:val="FF0000"/>
                <w:sz w:val="24"/>
                <w:szCs w:val="24"/>
              </w:rPr>
              <w:t xml:space="preserve">If you don't </w:t>
            </w:r>
            <w:r w:rsidRPr="006D1679">
              <w:rPr>
                <w:bCs/>
                <w:color w:val="FF0000"/>
                <w:sz w:val="24"/>
                <w:szCs w:val="24"/>
              </w:rPr>
              <w:t>obtain prior authorization</w:t>
            </w:r>
            <w:r w:rsidRPr="006D1679">
              <w:rPr>
                <w:color w:val="FF0000"/>
                <w:sz w:val="24"/>
                <w:szCs w:val="24"/>
              </w:rPr>
              <w:t>, Benefits will be</w:t>
            </w:r>
            <w:r w:rsidRPr="006D1679">
              <w:rPr>
                <w:b/>
                <w:color w:val="FF0000"/>
                <w:sz w:val="24"/>
                <w:szCs w:val="24"/>
              </w:rPr>
              <w:t xml:space="preserve"> </w:t>
            </w:r>
            <w:r w:rsidRPr="006D1679">
              <w:rPr>
                <w:color w:val="FF0000"/>
                <w:sz w:val="24"/>
                <w:szCs w:val="24"/>
              </w:rPr>
              <w:t>subject to a</w:t>
            </w:r>
            <w:r w:rsidRPr="006D1679">
              <w:rPr>
                <w:b/>
                <w:color w:val="FF0000"/>
                <w:sz w:val="24"/>
                <w:szCs w:val="24"/>
              </w:rPr>
              <w:t xml:space="preserve"> </w:t>
            </w:r>
            <w:r w:rsidRPr="006D1679">
              <w:rPr>
                <w:b/>
                <w:color w:val="0000FF"/>
                <w:sz w:val="24"/>
                <w:szCs w:val="24"/>
              </w:rPr>
              <w:t>$150</w:t>
            </w:r>
            <w:r w:rsidRPr="006D1679">
              <w:rPr>
                <w:b/>
                <w:color w:val="FF0000"/>
                <w:sz w:val="24"/>
                <w:szCs w:val="24"/>
              </w:rPr>
              <w:t xml:space="preserve"> </w:t>
            </w:r>
            <w:r w:rsidRPr="006D1679">
              <w:rPr>
                <w:color w:val="FF0000"/>
                <w:sz w:val="24"/>
                <w:szCs w:val="24"/>
              </w:rPr>
              <w:t>penalty</w:t>
            </w:r>
            <w:r w:rsidRPr="006D1679">
              <w:rPr>
                <w:b/>
                <w:color w:val="FF0000"/>
                <w:sz w:val="24"/>
                <w:szCs w:val="24"/>
              </w:rPr>
              <w:t>.</w:t>
            </w:r>
          </w:p>
          <w:p w:rsidR="0035214C" w:rsidRPr="006D1679" w:rsidRDefault="0035214C" w:rsidP="004573AB">
            <w:pPr>
              <w:numPr>
                <w:ilvl w:val="12"/>
                <w:numId w:val="0"/>
              </w:numPr>
              <w:rPr>
                <w:b/>
                <w:color w:val="FF0000"/>
                <w:sz w:val="24"/>
                <w:szCs w:val="24"/>
              </w:rPr>
            </w:pPr>
          </w:p>
          <w:p w:rsidR="0035214C" w:rsidRPr="006D1679" w:rsidRDefault="0035214C" w:rsidP="0035214C">
            <w:pPr>
              <w:rPr>
                <w:color w:val="FF0000"/>
                <w:sz w:val="24"/>
                <w:szCs w:val="24"/>
              </w:rPr>
            </w:pPr>
            <w:r w:rsidRPr="006D167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6D1679" w:rsidRDefault="0035214C" w:rsidP="004573AB">
            <w:pPr>
              <w:numPr>
                <w:ilvl w:val="12"/>
                <w:numId w:val="0"/>
              </w:numPr>
              <w:rPr>
                <w:b/>
                <w:color w:val="FF0000"/>
                <w:sz w:val="24"/>
                <w:szCs w:val="24"/>
              </w:rPr>
            </w:pPr>
          </w:p>
          <w:p w:rsidR="00660772" w:rsidRPr="006D1679" w:rsidRDefault="00660772" w:rsidP="00787C28">
            <w:pPr>
              <w:numPr>
                <w:ilvl w:val="12"/>
                <w:numId w:val="0"/>
              </w:numPr>
              <w:rPr>
                <w:b/>
                <w:color w:val="FF0000"/>
              </w:rPr>
            </w:pP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E1622F">
            <w:pPr>
              <w:numPr>
                <w:ilvl w:val="12"/>
                <w:numId w:val="0"/>
              </w:numPr>
              <w:rPr>
                <w:b/>
                <w:color w:val="FF0000"/>
                <w:sz w:val="24"/>
                <w:szCs w:val="24"/>
              </w:rPr>
            </w:pPr>
            <w:bookmarkStart w:id="165" w:name="Services_Provided_Under_Another_Plan"/>
            <w:r w:rsidRPr="006D1679">
              <w:rPr>
                <w:b/>
                <w:color w:val="FF0000"/>
                <w:sz w:val="24"/>
                <w:szCs w:val="24"/>
              </w:rPr>
              <w:t>Services Provided Under Another Plan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E1622F">
            <w:pPr>
              <w:pStyle w:val="List"/>
              <w:numPr>
                <w:ilvl w:val="12"/>
                <w:numId w:val="0"/>
              </w:numPr>
              <w:spacing w:before="0"/>
              <w:rPr>
                <w:rFonts w:ascii="Times New Roman" w:hAnsi="Times New Roman"/>
                <w:b/>
                <w:color w:val="FF0000"/>
                <w:szCs w:val="24"/>
              </w:rPr>
            </w:pPr>
            <w:r w:rsidRPr="006D1679">
              <w:rPr>
                <w:rFonts w:ascii="Times New Roman" w:hAnsi="Times New Roman"/>
                <w:b/>
                <w:color w:val="FF0000"/>
                <w:szCs w:val="24"/>
              </w:rPr>
              <w:t>The following services are not covered:</w:t>
            </w:r>
          </w:p>
          <w:p w:rsidR="00660772" w:rsidRPr="006D1679" w:rsidRDefault="00660772" w:rsidP="00E1622F">
            <w:pPr>
              <w:pStyle w:val="List"/>
              <w:spacing w:before="0"/>
              <w:ind w:left="0" w:firstLine="0"/>
              <w:rPr>
                <w:rFonts w:ascii="Times New Roman" w:hAnsi="Times New Roman"/>
                <w:bCs/>
                <w:color w:val="FF0000"/>
                <w:szCs w:val="24"/>
              </w:rPr>
            </w:pPr>
            <w:r w:rsidRPr="006D1679">
              <w:rPr>
                <w:rFonts w:ascii="Times New Roman" w:hAnsi="Times New Roman"/>
                <w:color w:val="FF0000"/>
                <w:szCs w:val="24"/>
              </w:rPr>
              <w:t xml:space="preserve">●   </w:t>
            </w:r>
            <w:r w:rsidRPr="006D1679">
              <w:rPr>
                <w:rFonts w:ascii="Times New Roman" w:hAnsi="Times New Roman"/>
                <w:bCs/>
                <w:color w:val="FF0000"/>
                <w:szCs w:val="24"/>
              </w:rPr>
              <w:t>Services for which coverage is available:</w:t>
            </w:r>
          </w:p>
          <w:p w:rsidR="00660772" w:rsidRPr="006D1679" w:rsidRDefault="00660772" w:rsidP="00E1622F">
            <w:pPr>
              <w:pStyle w:val="List"/>
              <w:spacing w:before="0"/>
              <w:rPr>
                <w:rFonts w:ascii="Times New Roman" w:hAnsi="Times New Roman"/>
                <w:bCs/>
                <w:color w:val="FF0000"/>
                <w:szCs w:val="24"/>
              </w:rPr>
            </w:pPr>
            <w:r w:rsidRPr="006D1679">
              <w:rPr>
                <w:rFonts w:ascii="Times New Roman" w:hAnsi="Times New Roman"/>
                <w:color w:val="FF0000"/>
                <w:szCs w:val="24"/>
              </w:rPr>
              <w:t xml:space="preserve">●   </w:t>
            </w:r>
            <w:r w:rsidRPr="006D1679">
              <w:rPr>
                <w:rFonts w:ascii="Times New Roman" w:hAnsi="Times New Roman"/>
                <w:bCs/>
                <w:color w:val="FF0000"/>
                <w:szCs w:val="24"/>
              </w:rPr>
              <w:t>Under another plan, except for Eligible Expenses payable</w:t>
            </w:r>
          </w:p>
          <w:p w:rsidR="00660772" w:rsidRPr="006D1679" w:rsidRDefault="00660772" w:rsidP="00E1622F">
            <w:pPr>
              <w:pStyle w:val="List"/>
              <w:spacing w:before="0"/>
              <w:rPr>
                <w:rFonts w:ascii="Times New Roman" w:hAnsi="Times New Roman"/>
                <w:bCs/>
                <w:color w:val="FF0000"/>
                <w:szCs w:val="24"/>
              </w:rPr>
            </w:pPr>
            <w:r w:rsidRPr="006D1679">
              <w:rPr>
                <w:rFonts w:ascii="Times New Roman" w:hAnsi="Times New Roman"/>
                <w:color w:val="FF0000"/>
                <w:szCs w:val="24"/>
              </w:rPr>
              <w:t>●   U</w:t>
            </w:r>
            <w:r w:rsidRPr="006D1679">
              <w:rPr>
                <w:rFonts w:ascii="Times New Roman" w:hAnsi="Times New Roman"/>
                <w:bCs/>
                <w:color w:val="FF0000"/>
                <w:szCs w:val="24"/>
              </w:rPr>
              <w:t>nder workers' compensation, no-fault automobile coverage or similar legislation</w:t>
            </w:r>
          </w:p>
          <w:p w:rsidR="00660772" w:rsidRPr="006D1679" w:rsidRDefault="00660772" w:rsidP="00E1622F">
            <w:pPr>
              <w:pStyle w:val="List"/>
              <w:spacing w:before="0"/>
              <w:ind w:left="0" w:firstLine="0"/>
              <w:rPr>
                <w:rFonts w:ascii="Times New Roman" w:hAnsi="Times New Roman"/>
                <w:bCs/>
                <w:color w:val="FF0000"/>
                <w:szCs w:val="24"/>
              </w:rPr>
            </w:pPr>
            <w:r w:rsidRPr="006D1679">
              <w:rPr>
                <w:rFonts w:ascii="Times New Roman" w:hAnsi="Times New Roman"/>
                <w:color w:val="FF0000"/>
                <w:szCs w:val="24"/>
              </w:rPr>
              <w:t xml:space="preserve">●   </w:t>
            </w:r>
            <w:r w:rsidRPr="006D1679">
              <w:rPr>
                <w:rFonts w:ascii="Times New Roman" w:hAnsi="Times New Roman"/>
                <w:bCs/>
                <w:color w:val="FF0000"/>
                <w:szCs w:val="24"/>
              </w:rPr>
              <w:t>While on active military duty; and</w:t>
            </w:r>
          </w:p>
          <w:p w:rsidR="00660772" w:rsidRPr="006D1679" w:rsidRDefault="00660772" w:rsidP="00787C28">
            <w:pPr>
              <w:pStyle w:val="List"/>
              <w:spacing w:before="0"/>
              <w:rPr>
                <w:rFonts w:ascii="Times New Roman" w:hAnsi="Times New Roman"/>
                <w:bCs/>
                <w:color w:val="FF0000"/>
                <w:szCs w:val="24"/>
              </w:rPr>
            </w:pPr>
            <w:r w:rsidRPr="006D1679">
              <w:rPr>
                <w:rFonts w:ascii="Times New Roman" w:hAnsi="Times New Roman"/>
                <w:color w:val="FF0000"/>
                <w:szCs w:val="24"/>
              </w:rPr>
              <w:t xml:space="preserve">●   </w:t>
            </w:r>
            <w:r w:rsidRPr="006D1679">
              <w:rPr>
                <w:rFonts w:ascii="Times New Roman" w:hAnsi="Times New Roman"/>
                <w:bCs/>
                <w:color w:val="FF0000"/>
                <w:szCs w:val="24"/>
              </w:rPr>
              <w:t>For treatment of military service-related disabilities when you are legally entitled to other coverage, and facilities are reasonably accessible.</w:t>
            </w: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E1622F">
            <w:pPr>
              <w:numPr>
                <w:ilvl w:val="12"/>
                <w:numId w:val="0"/>
              </w:numPr>
              <w:rPr>
                <w:b/>
                <w:color w:val="FF0000"/>
                <w:sz w:val="24"/>
                <w:szCs w:val="24"/>
              </w:rPr>
            </w:pPr>
            <w:bookmarkStart w:id="166" w:name="Sleep_Disorders"/>
            <w:r w:rsidRPr="006D1679">
              <w:rPr>
                <w:b/>
                <w:color w:val="FF0000"/>
                <w:sz w:val="24"/>
                <w:szCs w:val="24"/>
              </w:rPr>
              <w:t>Sleep Disorders</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E1622F">
            <w:pPr>
              <w:rPr>
                <w:color w:val="FF0000"/>
                <w:sz w:val="24"/>
                <w:szCs w:val="24"/>
              </w:rPr>
            </w:pPr>
            <w:r w:rsidRPr="006D1679">
              <w:rPr>
                <w:color w:val="FF0000"/>
                <w:sz w:val="24"/>
                <w:szCs w:val="24"/>
              </w:rPr>
              <w:t>The following services are not covered:</w:t>
            </w:r>
          </w:p>
          <w:p w:rsidR="00660772" w:rsidRPr="006D1679" w:rsidRDefault="00660772" w:rsidP="00E1622F">
            <w:pPr>
              <w:ind w:left="288" w:hanging="288"/>
              <w:rPr>
                <w:color w:val="FF0000"/>
                <w:sz w:val="24"/>
                <w:szCs w:val="24"/>
              </w:rPr>
            </w:pPr>
            <w:r w:rsidRPr="006D1679">
              <w:rPr>
                <w:bCs/>
                <w:color w:val="FF0000"/>
                <w:sz w:val="24"/>
                <w:szCs w:val="24"/>
              </w:rPr>
              <w:t>●   M</w:t>
            </w:r>
            <w:r w:rsidRPr="006D1679">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6D1679">
              <w:rPr>
                <w:b/>
                <w:color w:val="0000FF"/>
                <w:sz w:val="24"/>
                <w:szCs w:val="24"/>
              </w:rPr>
              <w:t>10</w:t>
            </w:r>
            <w:r w:rsidRPr="006D1679">
              <w:rPr>
                <w:color w:val="FF0000"/>
                <w:sz w:val="24"/>
                <w:szCs w:val="24"/>
              </w:rPr>
              <w:t xml:space="preserve"> seconds or longer). </w:t>
            </w:r>
          </w:p>
          <w:p w:rsidR="00660772" w:rsidRPr="006D1679" w:rsidRDefault="00660772" w:rsidP="00E1622F">
            <w:pPr>
              <w:ind w:left="288" w:hanging="288"/>
              <w:rPr>
                <w:color w:val="FF0000"/>
                <w:sz w:val="24"/>
                <w:szCs w:val="24"/>
              </w:rPr>
            </w:pPr>
            <w:r w:rsidRPr="006D1679">
              <w:rPr>
                <w:bCs/>
                <w:color w:val="FF0000"/>
                <w:sz w:val="24"/>
                <w:szCs w:val="24"/>
              </w:rPr>
              <w:t xml:space="preserve">●   </w:t>
            </w:r>
            <w:r w:rsidRPr="006D1679">
              <w:rPr>
                <w:color w:val="FF0000"/>
                <w:sz w:val="24"/>
                <w:szCs w:val="24"/>
              </w:rPr>
              <w:t>Appliances for snoring are always excluded</w:t>
            </w: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pPr>
              <w:pStyle w:val="TableText"/>
              <w:numPr>
                <w:ilvl w:val="12"/>
                <w:numId w:val="0"/>
              </w:numPr>
              <w:rPr>
                <w:b/>
                <w:color w:val="FF0000"/>
              </w:rPr>
            </w:pPr>
            <w:bookmarkStart w:id="167" w:name="Smoking_Cessation"/>
            <w:r w:rsidRPr="006D1679">
              <w:rPr>
                <w:b/>
                <w:color w:val="FF0000"/>
              </w:rPr>
              <w:t>Smoking Cessation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057EC6">
            <w:pPr>
              <w:pStyle w:val="TableTextChar1"/>
              <w:numPr>
                <w:ilvl w:val="12"/>
                <w:numId w:val="0"/>
              </w:numPr>
              <w:rPr>
                <w:color w:val="FF0000"/>
              </w:rPr>
            </w:pPr>
            <w:r w:rsidRPr="006D1679">
              <w:rPr>
                <w:color w:val="FF0000"/>
              </w:rPr>
              <w:t>Not Covered.</w:t>
            </w:r>
          </w:p>
          <w:p w:rsidR="00660772" w:rsidRPr="006D1679" w:rsidRDefault="00660772" w:rsidP="00057EC6">
            <w:pPr>
              <w:pStyle w:val="TableTextChar1"/>
              <w:numPr>
                <w:ilvl w:val="12"/>
                <w:numId w:val="0"/>
              </w:numPr>
              <w:rPr>
                <w:color w:val="FF0000"/>
              </w:rPr>
            </w:pP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E1622F">
            <w:pPr>
              <w:pStyle w:val="TableTextChar1"/>
              <w:numPr>
                <w:ilvl w:val="12"/>
                <w:numId w:val="0"/>
              </w:numPr>
              <w:rPr>
                <w:b/>
                <w:color w:val="FF0000"/>
              </w:rPr>
            </w:pPr>
            <w:bookmarkStart w:id="168" w:name="Temporomandibular_Joint_Syndrome"/>
            <w:r w:rsidRPr="006D1679">
              <w:rPr>
                <w:b/>
                <w:color w:val="FF0000"/>
              </w:rPr>
              <w:t>Temporomandibular Joint Syndrome</w:t>
            </w:r>
            <w:bookmarkEnd w:id="168"/>
          </w:p>
          <w:p w:rsidR="00660772" w:rsidRPr="006D1679" w:rsidRDefault="00660772" w:rsidP="00E1622F">
            <w:pPr>
              <w:pStyle w:val="TableTextChar1"/>
              <w:numPr>
                <w:ilvl w:val="12"/>
                <w:numId w:val="0"/>
              </w:numPr>
              <w:rPr>
                <w:b/>
                <w:color w:val="FF00FF"/>
              </w:rPr>
            </w:pPr>
          </w:p>
          <w:p w:rsidR="00660772" w:rsidRPr="006D1679" w:rsidRDefault="00660772" w:rsidP="00E1622F">
            <w:pPr>
              <w:pStyle w:val="TableTextChar1"/>
              <w:numPr>
                <w:ilvl w:val="12"/>
                <w:numId w:val="0"/>
              </w:numPr>
              <w:rPr>
                <w:bCs/>
                <w:color w:val="FF0000"/>
              </w:rPr>
            </w:pPr>
            <w:r w:rsidRPr="006D1679">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660772" w:rsidRPr="006D1679" w:rsidRDefault="00660772" w:rsidP="00E1622F">
            <w:pPr>
              <w:pStyle w:val="TableTextChar1"/>
              <w:numPr>
                <w:ilvl w:val="12"/>
                <w:numId w:val="0"/>
              </w:numPr>
              <w:rPr>
                <w:bCs/>
                <w:color w:val="FF0000"/>
              </w:rPr>
            </w:pPr>
          </w:p>
          <w:p w:rsidR="00660772" w:rsidRPr="006D1679" w:rsidRDefault="00660772" w:rsidP="00AB42FA">
            <w:pPr>
              <w:pStyle w:val="TableTextChar"/>
              <w:numPr>
                <w:ilvl w:val="12"/>
                <w:numId w:val="0"/>
              </w:numPr>
              <w:rPr>
                <w:color w:val="FF0000"/>
              </w:rPr>
            </w:pPr>
            <w:r w:rsidRPr="006D1679">
              <w:rPr>
                <w:color w:val="FF0000"/>
              </w:rPr>
              <w:t>Diagnostic treatment includes examination, radiographs and applicable imaging studies and consultation. Non-surgical treatment includes clinical examinations, arthrocentesis and trigger-point injections.</w:t>
            </w:r>
          </w:p>
          <w:p w:rsidR="00660772" w:rsidRPr="006D1679" w:rsidRDefault="00660772" w:rsidP="00AB42FA">
            <w:pPr>
              <w:pStyle w:val="TableTextChar"/>
              <w:numPr>
                <w:ilvl w:val="12"/>
                <w:numId w:val="0"/>
              </w:numPr>
              <w:rPr>
                <w:color w:val="FF0000"/>
              </w:rPr>
            </w:pPr>
          </w:p>
          <w:p w:rsidR="00660772" w:rsidRPr="006D1679" w:rsidRDefault="00660772" w:rsidP="00AB42FA">
            <w:pPr>
              <w:rPr>
                <w:color w:val="FF0000"/>
                <w:sz w:val="24"/>
                <w:szCs w:val="24"/>
              </w:rPr>
            </w:pPr>
            <w:r w:rsidRPr="006D1679">
              <w:rPr>
                <w:color w:val="FF0000"/>
                <w:sz w:val="24"/>
                <w:szCs w:val="24"/>
              </w:rPr>
              <w:t>Benefits are provided for surgical treatment if:</w:t>
            </w:r>
          </w:p>
          <w:p w:rsidR="00660772" w:rsidRPr="006D1679" w:rsidRDefault="00660772" w:rsidP="00AB42FA">
            <w:pPr>
              <w:ind w:left="288" w:hanging="288"/>
              <w:rPr>
                <w:color w:val="FF0000"/>
                <w:sz w:val="24"/>
                <w:szCs w:val="24"/>
              </w:rPr>
            </w:pPr>
            <w:r w:rsidRPr="006D1679">
              <w:rPr>
                <w:color w:val="FF0000"/>
                <w:sz w:val="24"/>
                <w:szCs w:val="24"/>
              </w:rPr>
              <w:t>●   there is clearly demonstrated radiographic evidence of significant joint abnormality;</w:t>
            </w:r>
          </w:p>
          <w:p w:rsidR="00660772" w:rsidRPr="006D1679" w:rsidRDefault="00660772" w:rsidP="00AB42FA">
            <w:pPr>
              <w:ind w:left="288" w:hanging="288"/>
              <w:rPr>
                <w:color w:val="FF0000"/>
                <w:sz w:val="24"/>
                <w:szCs w:val="24"/>
              </w:rPr>
            </w:pPr>
            <w:r w:rsidRPr="006D1679">
              <w:rPr>
                <w:color w:val="FF0000"/>
                <w:sz w:val="24"/>
                <w:szCs w:val="24"/>
              </w:rPr>
              <w:t>●   non-surgical treatment has failed to adequately resolve the symptoms; and</w:t>
            </w:r>
          </w:p>
          <w:p w:rsidR="00660772" w:rsidRPr="006D1679" w:rsidRDefault="00660772" w:rsidP="00AB42FA">
            <w:pPr>
              <w:ind w:left="288" w:hanging="288"/>
              <w:rPr>
                <w:color w:val="FF0000"/>
                <w:sz w:val="24"/>
                <w:szCs w:val="24"/>
              </w:rPr>
            </w:pPr>
            <w:r w:rsidRPr="006D1679">
              <w:rPr>
                <w:color w:val="FF0000"/>
                <w:sz w:val="24"/>
                <w:szCs w:val="24"/>
              </w:rPr>
              <w:t>●   pain or dysfunction is moderate or severe.</w:t>
            </w:r>
          </w:p>
          <w:p w:rsidR="00660772" w:rsidRPr="006D1679" w:rsidRDefault="00660772" w:rsidP="00AB42FA">
            <w:pPr>
              <w:rPr>
                <w:color w:val="FF0000"/>
                <w:sz w:val="24"/>
                <w:szCs w:val="24"/>
              </w:rPr>
            </w:pPr>
          </w:p>
          <w:p w:rsidR="00660772" w:rsidRPr="006D1679" w:rsidRDefault="00660772" w:rsidP="00AB42FA">
            <w:pPr>
              <w:rPr>
                <w:color w:val="FF0000"/>
                <w:sz w:val="24"/>
                <w:szCs w:val="24"/>
              </w:rPr>
            </w:pPr>
            <w:r w:rsidRPr="006D1679">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660772" w:rsidRPr="006D1679" w:rsidRDefault="00660772" w:rsidP="00AB42FA">
            <w:pPr>
              <w:rPr>
                <w:color w:val="FF0000"/>
              </w:rPr>
            </w:pPr>
          </w:p>
          <w:p w:rsidR="00660772" w:rsidRPr="006D1679" w:rsidRDefault="00660772" w:rsidP="00AB42FA">
            <w:pPr>
              <w:pStyle w:val="TableTextChar1"/>
              <w:numPr>
                <w:ilvl w:val="12"/>
                <w:numId w:val="0"/>
              </w:numPr>
              <w:rPr>
                <w:bCs/>
                <w:color w:val="FF0000"/>
              </w:rPr>
            </w:pPr>
            <w:r w:rsidRPr="006D1679">
              <w:rPr>
                <w:color w:val="FF0000"/>
              </w:rPr>
              <w:t xml:space="preserve">Benefits for an Inpatient Stay in a Hospital and Hospital-based Physician services are described under </w:t>
            </w:r>
            <w:r w:rsidRPr="006D1679">
              <w:rPr>
                <w:rStyle w:val="wdColorRedBoldItalic"/>
              </w:rPr>
              <w:t>Hospital – Inpatient Stay</w:t>
            </w:r>
            <w:r w:rsidRPr="006D1679">
              <w:rPr>
                <w:color w:val="FF0000"/>
              </w:rPr>
              <w:t xml:space="preserve"> and </w:t>
            </w:r>
            <w:r w:rsidRPr="006D1679">
              <w:rPr>
                <w:rStyle w:val="wdColorRedBoldItalic"/>
              </w:rPr>
              <w:t>Physician Fees for Surgical and Medical Services</w:t>
            </w:r>
            <w:r w:rsidRPr="006D1679">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E1622F">
            <w:pPr>
              <w:pStyle w:val="TableTextChar1"/>
              <w:numPr>
                <w:ilvl w:val="12"/>
                <w:numId w:val="0"/>
              </w:numPr>
              <w:rPr>
                <w:b/>
                <w:color w:val="FF0000"/>
              </w:rPr>
            </w:pPr>
            <w:r w:rsidRPr="006D1679">
              <w:rPr>
                <w:b/>
                <w:color w:val="FF0000"/>
              </w:rPr>
              <w:t xml:space="preserve">Same as </w:t>
            </w:r>
          </w:p>
          <w:p w:rsidR="00660772" w:rsidRPr="006D1679" w:rsidRDefault="00660772" w:rsidP="00E1622F">
            <w:pPr>
              <w:pStyle w:val="TableTextChar1"/>
              <w:rPr>
                <w:b/>
                <w:i/>
                <w:iCs/>
                <w:color w:val="FF0000"/>
                <w:szCs w:val="24"/>
              </w:rPr>
            </w:pPr>
            <w:r w:rsidRPr="006D1679">
              <w:rPr>
                <w:b/>
                <w:color w:val="FF0000"/>
                <w:szCs w:val="24"/>
              </w:rPr>
              <w:t xml:space="preserve">●  </w:t>
            </w:r>
            <w:r w:rsidRPr="006D1679">
              <w:rPr>
                <w:b/>
                <w:i/>
                <w:iCs/>
                <w:color w:val="FF0000"/>
                <w:szCs w:val="24"/>
              </w:rPr>
              <w:t>Physician's Office Services</w:t>
            </w:r>
          </w:p>
          <w:p w:rsidR="00660772" w:rsidRPr="006D1679" w:rsidRDefault="00660772" w:rsidP="00E1622F">
            <w:pPr>
              <w:pStyle w:val="TableTextChar1"/>
              <w:rPr>
                <w:b/>
                <w:i/>
                <w:iCs/>
                <w:color w:val="FF0000"/>
                <w:szCs w:val="24"/>
              </w:rPr>
            </w:pPr>
            <w:r w:rsidRPr="006D1679">
              <w:rPr>
                <w:b/>
                <w:iCs/>
                <w:color w:val="FF0000"/>
                <w:szCs w:val="24"/>
              </w:rPr>
              <w:t xml:space="preserve">●  </w:t>
            </w:r>
            <w:r w:rsidRPr="006D1679">
              <w:rPr>
                <w:b/>
                <w:i/>
                <w:iCs/>
                <w:color w:val="FF0000"/>
                <w:szCs w:val="24"/>
              </w:rPr>
              <w:t>Professional Fees</w:t>
            </w:r>
          </w:p>
          <w:p w:rsidR="00660772" w:rsidRPr="006D1679" w:rsidRDefault="00660772" w:rsidP="00E1622F">
            <w:pPr>
              <w:pStyle w:val="TableTextChar1"/>
              <w:rPr>
                <w:b/>
                <w:i/>
                <w:iCs/>
                <w:color w:val="FF0000"/>
                <w:szCs w:val="24"/>
              </w:rPr>
            </w:pPr>
            <w:r w:rsidRPr="006D1679">
              <w:rPr>
                <w:b/>
                <w:iCs/>
                <w:color w:val="FF0000"/>
                <w:szCs w:val="24"/>
              </w:rPr>
              <w:t xml:space="preserve">●  </w:t>
            </w:r>
            <w:r w:rsidRPr="006D1679">
              <w:rPr>
                <w:b/>
                <w:i/>
                <w:iCs/>
                <w:color w:val="FF0000"/>
                <w:szCs w:val="24"/>
              </w:rPr>
              <w:t>Hospital-Inpatient Stay</w:t>
            </w:r>
          </w:p>
          <w:p w:rsidR="00660772" w:rsidRPr="006D1679" w:rsidRDefault="00660772" w:rsidP="00E1622F">
            <w:pPr>
              <w:pStyle w:val="TableTextChar1"/>
              <w:numPr>
                <w:ilvl w:val="12"/>
                <w:numId w:val="0"/>
              </w:numPr>
              <w:ind w:left="288" w:hanging="288"/>
              <w:rPr>
                <w:b/>
                <w:i/>
                <w:color w:val="FF0000"/>
              </w:rPr>
            </w:pPr>
            <w:r w:rsidRPr="006D1679">
              <w:rPr>
                <w:b/>
                <w:iCs/>
                <w:color w:val="FF0000"/>
                <w:szCs w:val="24"/>
              </w:rPr>
              <w:t xml:space="preserve">●  </w:t>
            </w:r>
            <w:r w:rsidRPr="006D1679">
              <w:rPr>
                <w:b/>
                <w:i/>
                <w:color w:val="FF0000"/>
              </w:rPr>
              <w:t>Lab, X-Ray and Diagnostic - Outpatient</w:t>
            </w:r>
          </w:p>
          <w:p w:rsidR="00660772" w:rsidRPr="006D1679" w:rsidRDefault="00660772" w:rsidP="00E1622F">
            <w:pPr>
              <w:pStyle w:val="TableTextChar1"/>
              <w:numPr>
                <w:ilvl w:val="12"/>
                <w:numId w:val="0"/>
              </w:numPr>
              <w:jc w:val="center"/>
              <w:rPr>
                <w:color w:val="FF0000"/>
              </w:rPr>
            </w:pPr>
          </w:p>
          <w:p w:rsidR="00660772" w:rsidRPr="006D1679" w:rsidRDefault="00660772" w:rsidP="00F74EEB">
            <w:pPr>
              <w:pStyle w:val="TableTextChar1"/>
              <w:ind w:left="288" w:hanging="288"/>
              <w:rPr>
                <w:b/>
                <w:color w:val="FF0000"/>
              </w:rPr>
            </w:pP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E1622F">
            <w:pPr>
              <w:numPr>
                <w:ilvl w:val="12"/>
                <w:numId w:val="0"/>
              </w:numPr>
              <w:rPr>
                <w:b/>
                <w:color w:val="FF0000"/>
                <w:sz w:val="24"/>
                <w:szCs w:val="24"/>
              </w:rPr>
            </w:pPr>
            <w:bookmarkStart w:id="169" w:name="Vision_and_Hearing"/>
            <w:r w:rsidRPr="006D1679">
              <w:rPr>
                <w:b/>
                <w:color w:val="FF0000"/>
                <w:sz w:val="24"/>
                <w:szCs w:val="24"/>
              </w:rPr>
              <w:t>Vision and Hearing</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E24CF8">
            <w:pPr>
              <w:pStyle w:val="List"/>
              <w:numPr>
                <w:ilvl w:val="12"/>
                <w:numId w:val="0"/>
              </w:numPr>
              <w:spacing w:before="0"/>
              <w:rPr>
                <w:rFonts w:ascii="Times New Roman" w:hAnsi="Times New Roman"/>
                <w:b/>
                <w:color w:val="FF0000"/>
              </w:rPr>
            </w:pPr>
            <w:r w:rsidRPr="006D1679">
              <w:rPr>
                <w:rFonts w:ascii="Times New Roman" w:hAnsi="Times New Roman"/>
                <w:b/>
                <w:color w:val="FF0000"/>
              </w:rPr>
              <w:t>The following services are not covered:</w:t>
            </w:r>
          </w:p>
          <w:p w:rsidR="00660772" w:rsidRPr="006D1679" w:rsidRDefault="00660772" w:rsidP="00E24CF8">
            <w:pPr>
              <w:pStyle w:val="List"/>
              <w:spacing w:before="0"/>
              <w:ind w:left="270" w:hanging="270"/>
              <w:rPr>
                <w:rFonts w:ascii="Times New Roman" w:hAnsi="Times New Roman"/>
                <w:b/>
                <w:color w:val="FF00FF"/>
              </w:rPr>
            </w:pPr>
            <w:r w:rsidRPr="006D1679">
              <w:rPr>
                <w:rFonts w:ascii="Times New Roman" w:hAnsi="Times New Roman"/>
                <w:color w:val="FF0000"/>
              </w:rPr>
              <w:t>●   routine vision exam, including refractive examinations to determine the need for vision correction;</w:t>
            </w:r>
          </w:p>
          <w:p w:rsidR="00660772" w:rsidRPr="006D1679" w:rsidRDefault="00660772" w:rsidP="00E24CF8">
            <w:pPr>
              <w:pStyle w:val="List"/>
              <w:spacing w:before="0"/>
              <w:ind w:left="270" w:hanging="270"/>
              <w:rPr>
                <w:rFonts w:ascii="Times New Roman" w:hAnsi="Times New Roman"/>
                <w:color w:val="FF0000"/>
              </w:rPr>
            </w:pPr>
            <w:r w:rsidRPr="006D1679">
              <w:rPr>
                <w:rFonts w:ascii="Times New Roman" w:hAnsi="Times New Roman"/>
                <w:color w:val="FF0000"/>
              </w:rPr>
              <w:t>●   Purchase cost and associated fitting charges for eyeglasses or contact lenses</w:t>
            </w:r>
            <w:r w:rsidR="00D218EB" w:rsidRPr="006D1679">
              <w:rPr>
                <w:rFonts w:ascii="Times New Roman" w:hAnsi="Times New Roman"/>
                <w:color w:val="FF0000"/>
              </w:rPr>
              <w:t xml:space="preserve"> except after cataract surgery.  See </w:t>
            </w:r>
            <w:r w:rsidR="00D218EB" w:rsidRPr="006D1679">
              <w:rPr>
                <w:rFonts w:ascii="Times New Roman" w:hAnsi="Times New Roman"/>
                <w:i/>
                <w:color w:val="FF0000"/>
              </w:rPr>
              <w:t>Lenses Post Cataract Surgery</w:t>
            </w:r>
            <w:r w:rsidR="00D218EB" w:rsidRPr="006D1679">
              <w:rPr>
                <w:rFonts w:ascii="Times New Roman" w:hAnsi="Times New Roman"/>
                <w:color w:val="FF0000"/>
              </w:rPr>
              <w:t>;</w:t>
            </w:r>
          </w:p>
          <w:p w:rsidR="00660772" w:rsidRPr="006D1679" w:rsidRDefault="00660772" w:rsidP="00E24CF8">
            <w:pPr>
              <w:pStyle w:val="List"/>
              <w:spacing w:before="0"/>
              <w:ind w:left="252" w:hanging="252"/>
              <w:rPr>
                <w:rFonts w:ascii="Times New Roman" w:hAnsi="Times New Roman"/>
                <w:color w:val="FF0000"/>
              </w:rPr>
            </w:pPr>
            <w:r w:rsidRPr="006D1679">
              <w:rPr>
                <w:rFonts w:ascii="Times New Roman" w:hAnsi="Times New Roman"/>
                <w:color w:val="FF0000"/>
              </w:rPr>
              <w:t>●   Implantable lenses used only to correct a refractive error (such as Intacs corneal implants);</w:t>
            </w:r>
          </w:p>
          <w:p w:rsidR="00660772" w:rsidRPr="006D1679" w:rsidRDefault="00660772" w:rsidP="00E24CF8">
            <w:pPr>
              <w:pStyle w:val="TableText"/>
              <w:ind w:left="252" w:hanging="252"/>
              <w:rPr>
                <w:color w:val="FF0000"/>
              </w:rPr>
            </w:pPr>
            <w:r w:rsidRPr="006D1679">
              <w:rPr>
                <w:color w:val="FF0000"/>
              </w:rPr>
              <w:t>●   bone anchored hearing aids except when either of the following applies:</w:t>
            </w:r>
          </w:p>
          <w:p w:rsidR="00660772" w:rsidRPr="006D1679" w:rsidRDefault="00660772" w:rsidP="00E24CF8">
            <w:pPr>
              <w:pStyle w:val="TableText"/>
              <w:ind w:left="612" w:hanging="324"/>
              <w:rPr>
                <w:color w:val="FF0000"/>
              </w:rPr>
            </w:pPr>
            <w:r w:rsidRPr="006D1679">
              <w:rPr>
                <w:color w:val="FF0000"/>
              </w:rPr>
              <w:t>●   for Covered Persons with craniofacial anomalies whose abnormal or absent ear canals preclude the use of a wearable hearing aid; or</w:t>
            </w:r>
          </w:p>
          <w:p w:rsidR="00660772" w:rsidRPr="006D1679" w:rsidRDefault="00660772" w:rsidP="00E24CF8">
            <w:pPr>
              <w:pStyle w:val="TableText"/>
              <w:ind w:left="612" w:hanging="324"/>
              <w:rPr>
                <w:color w:val="FF0000"/>
              </w:rPr>
            </w:pPr>
            <w:r w:rsidRPr="006D1679">
              <w:rPr>
                <w:color w:val="FF0000"/>
              </w:rPr>
              <w:t>●   for Covered Persons with hearing loss of sufficient severity that it would not be adequately remedied by a wearable hearing aid</w:t>
            </w:r>
            <w:r w:rsidRPr="006D1679">
              <w:rPr>
                <w:b/>
                <w:color w:val="FF00FF"/>
              </w:rPr>
              <w:t xml:space="preserve"> </w:t>
            </w:r>
            <w:r w:rsidRPr="006D1679">
              <w:rPr>
                <w:color w:val="FF0000"/>
              </w:rPr>
              <w:t>and</w:t>
            </w:r>
          </w:p>
          <w:p w:rsidR="00660772" w:rsidRPr="006D1679" w:rsidRDefault="00660772" w:rsidP="00E24CF8">
            <w:pPr>
              <w:pStyle w:val="TableTextCharChar"/>
              <w:ind w:left="288" w:hanging="288"/>
              <w:rPr>
                <w:color w:val="FF0000"/>
              </w:rPr>
            </w:pPr>
            <w:r w:rsidRPr="006D1679">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660772" w:rsidRPr="006D1679" w:rsidRDefault="00660772" w:rsidP="00E24CF8">
            <w:pPr>
              <w:pStyle w:val="TableTextCharChar"/>
              <w:ind w:left="288"/>
              <w:rPr>
                <w:color w:val="FF0000"/>
              </w:rPr>
            </w:pPr>
          </w:p>
          <w:p w:rsidR="00660772" w:rsidRPr="006D1679" w:rsidRDefault="00660772" w:rsidP="00E24CF8">
            <w:pPr>
              <w:pStyle w:val="TableTextCharChar"/>
              <w:numPr>
                <w:ilvl w:val="12"/>
                <w:numId w:val="0"/>
              </w:numPr>
              <w:rPr>
                <w:color w:val="FF0000"/>
              </w:rPr>
            </w:pPr>
            <w:r w:rsidRPr="006D1679">
              <w:rPr>
                <w:b/>
                <w:color w:val="FF0000"/>
                <w:szCs w:val="24"/>
              </w:rPr>
              <w:t xml:space="preserve">Please refer to </w:t>
            </w:r>
            <w:r w:rsidRPr="006D1679">
              <w:rPr>
                <w:b/>
                <w:i/>
                <w:color w:val="FF0000"/>
                <w:szCs w:val="24"/>
              </w:rPr>
              <w:t>Vision Examinations</w:t>
            </w:r>
            <w:r w:rsidRPr="006D1679">
              <w:rPr>
                <w:b/>
                <w:i/>
                <w:szCs w:val="24"/>
              </w:rPr>
              <w:t xml:space="preserve"> </w:t>
            </w:r>
            <w:r w:rsidRPr="006D1679">
              <w:rPr>
                <w:b/>
                <w:color w:val="FF0000"/>
                <w:szCs w:val="24"/>
              </w:rPr>
              <w:t>section for a description of covered services for vision.</w:t>
            </w: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pPr>
              <w:pStyle w:val="TableText"/>
              <w:numPr>
                <w:ilvl w:val="12"/>
                <w:numId w:val="0"/>
              </w:numPr>
              <w:rPr>
                <w:b/>
                <w:color w:val="FF0000"/>
              </w:rPr>
            </w:pPr>
            <w:bookmarkStart w:id="170" w:name="Wisdom_Teeth"/>
            <w:r w:rsidRPr="006D1679">
              <w:rPr>
                <w:b/>
                <w:color w:val="FF0000"/>
              </w:rPr>
              <w:t>Wisdom Teeth</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pPr>
              <w:pStyle w:val="TableText"/>
              <w:numPr>
                <w:ilvl w:val="12"/>
                <w:numId w:val="0"/>
              </w:numPr>
              <w:rPr>
                <w:color w:val="FF0000"/>
              </w:rPr>
            </w:pPr>
            <w:r w:rsidRPr="006D1679">
              <w:rPr>
                <w:color w:val="FF0000"/>
              </w:rPr>
              <w:t>Not Covered.</w:t>
            </w:r>
          </w:p>
          <w:p w:rsidR="00660772" w:rsidRPr="006D1679" w:rsidRDefault="00660772">
            <w:pPr>
              <w:pStyle w:val="TableText"/>
              <w:numPr>
                <w:ilvl w:val="12"/>
                <w:numId w:val="0"/>
              </w:numPr>
              <w:rPr>
                <w:color w:val="FF0000"/>
              </w:rPr>
            </w:pPr>
          </w:p>
        </w:tc>
      </w:tr>
      <w:tr w:rsidR="00660772" w:rsidRPr="006D167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646225">
            <w:pPr>
              <w:numPr>
                <w:ilvl w:val="12"/>
                <w:numId w:val="0"/>
              </w:numPr>
              <w:rPr>
                <w:b/>
                <w:color w:val="FF0000"/>
                <w:sz w:val="24"/>
                <w:szCs w:val="24"/>
              </w:rPr>
            </w:pPr>
            <w:bookmarkStart w:id="171" w:name="All_Other_Exclusions"/>
            <w:r w:rsidRPr="006D1679">
              <w:rPr>
                <w:b/>
                <w:color w:val="FF0000"/>
                <w:sz w:val="24"/>
                <w:szCs w:val="24"/>
              </w:rPr>
              <w:t>All Other Exclusions</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6D1679" w:rsidRDefault="00660772" w:rsidP="007029F6">
            <w:pPr>
              <w:pStyle w:val="TableTextCharChar"/>
              <w:rPr>
                <w:b/>
                <w:bCs/>
                <w:color w:val="FF0000"/>
                <w:szCs w:val="24"/>
              </w:rPr>
            </w:pPr>
            <w:r w:rsidRPr="006D1679">
              <w:rPr>
                <w:b/>
                <w:bCs/>
                <w:color w:val="FF0000"/>
                <w:szCs w:val="24"/>
              </w:rPr>
              <w:t>The following services are not covered:</w:t>
            </w:r>
          </w:p>
          <w:p w:rsidR="00660772" w:rsidRPr="006D1679" w:rsidRDefault="00660772" w:rsidP="007029F6">
            <w:pPr>
              <w:pStyle w:val="TableTextCharChar"/>
              <w:ind w:left="252" w:hanging="252"/>
              <w:rPr>
                <w:color w:val="FF0000"/>
                <w:szCs w:val="24"/>
              </w:rPr>
            </w:pPr>
            <w:r w:rsidRPr="006D1679">
              <w:rPr>
                <w:color w:val="FF0000"/>
                <w:szCs w:val="24"/>
              </w:rPr>
              <w:t>●   Autopsies and other coroner services and transportation services for a corpse.</w:t>
            </w:r>
          </w:p>
          <w:p w:rsidR="00660772" w:rsidRPr="006D1679" w:rsidRDefault="00660772" w:rsidP="007029F6">
            <w:pPr>
              <w:pStyle w:val="TableTextCharChar"/>
              <w:rPr>
                <w:color w:val="FF0000"/>
                <w:szCs w:val="24"/>
              </w:rPr>
            </w:pPr>
            <w:r w:rsidRPr="006D1679">
              <w:rPr>
                <w:color w:val="FF0000"/>
                <w:szCs w:val="24"/>
              </w:rPr>
              <w:t>●   Charges for:</w:t>
            </w:r>
          </w:p>
          <w:p w:rsidR="00660772" w:rsidRPr="006D1679" w:rsidRDefault="00660772" w:rsidP="007029F6">
            <w:pPr>
              <w:pStyle w:val="TableTextCharChar"/>
              <w:ind w:left="360"/>
              <w:rPr>
                <w:color w:val="FF0000"/>
                <w:szCs w:val="24"/>
              </w:rPr>
            </w:pPr>
            <w:r w:rsidRPr="006D1679">
              <w:rPr>
                <w:color w:val="FF0000"/>
                <w:szCs w:val="24"/>
              </w:rPr>
              <w:t>●   Missed appointments;</w:t>
            </w:r>
          </w:p>
          <w:p w:rsidR="00660772" w:rsidRPr="006D1679" w:rsidRDefault="00660772" w:rsidP="007029F6">
            <w:pPr>
              <w:pStyle w:val="TableTextCharChar"/>
              <w:ind w:left="360"/>
              <w:rPr>
                <w:color w:val="FF0000"/>
                <w:szCs w:val="24"/>
              </w:rPr>
            </w:pPr>
            <w:r w:rsidRPr="006D1679">
              <w:rPr>
                <w:color w:val="FF0000"/>
                <w:szCs w:val="24"/>
              </w:rPr>
              <w:t>●   Room or facility reservations;</w:t>
            </w:r>
          </w:p>
          <w:p w:rsidR="00660772" w:rsidRPr="006D1679" w:rsidRDefault="00660772" w:rsidP="007029F6">
            <w:pPr>
              <w:pStyle w:val="TableTextCharChar"/>
              <w:ind w:left="360"/>
              <w:rPr>
                <w:color w:val="FF0000"/>
                <w:szCs w:val="24"/>
              </w:rPr>
            </w:pPr>
            <w:r w:rsidRPr="006D1679">
              <w:rPr>
                <w:color w:val="FF0000"/>
                <w:szCs w:val="24"/>
              </w:rPr>
              <w:t>●   Completion of claim forms;</w:t>
            </w:r>
          </w:p>
          <w:p w:rsidR="00660772" w:rsidRPr="006D1679" w:rsidRDefault="00660772" w:rsidP="007029F6">
            <w:pPr>
              <w:pStyle w:val="TableTextCharChar"/>
              <w:ind w:left="360"/>
              <w:rPr>
                <w:color w:val="FF0000"/>
                <w:szCs w:val="24"/>
              </w:rPr>
            </w:pPr>
            <w:r w:rsidRPr="006D1679">
              <w:rPr>
                <w:color w:val="FF0000"/>
                <w:szCs w:val="24"/>
              </w:rPr>
              <w:t>●   Record processing; or</w:t>
            </w:r>
          </w:p>
          <w:p w:rsidR="00660772" w:rsidRPr="006D1679" w:rsidRDefault="00660772" w:rsidP="007029F6">
            <w:pPr>
              <w:pStyle w:val="TableTextCharChar"/>
              <w:ind w:left="648" w:hanging="288"/>
              <w:rPr>
                <w:color w:val="FF0000"/>
                <w:szCs w:val="24"/>
              </w:rPr>
            </w:pPr>
            <w:r w:rsidRPr="006D1679">
              <w:rPr>
                <w:color w:val="FF0000"/>
                <w:szCs w:val="24"/>
              </w:rPr>
              <w:t>●   Services, supplies or equipment that are advertised by the Provider as free.</w:t>
            </w:r>
          </w:p>
          <w:p w:rsidR="00660772" w:rsidRPr="006D1679" w:rsidRDefault="00660772" w:rsidP="007029F6">
            <w:pPr>
              <w:pStyle w:val="TableTextCharChar"/>
              <w:ind w:left="252" w:hanging="252"/>
              <w:rPr>
                <w:color w:val="FF0000"/>
                <w:szCs w:val="24"/>
              </w:rPr>
            </w:pPr>
            <w:r w:rsidRPr="006D1679">
              <w:rPr>
                <w:color w:val="FF0000"/>
                <w:szCs w:val="24"/>
              </w:rPr>
              <w:t>●   Charges by a Provider sanctioned under a federal program for reason of fraud, abuse or medical competency.</w:t>
            </w:r>
          </w:p>
          <w:p w:rsidR="00660772" w:rsidRPr="006D1679" w:rsidRDefault="00660772" w:rsidP="007029F6">
            <w:pPr>
              <w:pStyle w:val="TableTextCharChar"/>
              <w:ind w:left="252" w:hanging="252"/>
              <w:rPr>
                <w:color w:val="FF0000"/>
                <w:szCs w:val="24"/>
              </w:rPr>
            </w:pPr>
            <w:r w:rsidRPr="006D1679">
              <w:rPr>
                <w:color w:val="FF0000"/>
                <w:szCs w:val="24"/>
              </w:rPr>
              <w:t>●   Charges prohibited by federal anti-kickback or self-referral statutes.</w:t>
            </w:r>
          </w:p>
          <w:p w:rsidR="00660772" w:rsidRPr="006D1679" w:rsidRDefault="00660772" w:rsidP="007029F6">
            <w:pPr>
              <w:pStyle w:val="TableTextCharChar"/>
              <w:ind w:left="252" w:hanging="252"/>
              <w:rPr>
                <w:color w:val="FF0000"/>
                <w:szCs w:val="24"/>
              </w:rPr>
            </w:pPr>
            <w:r w:rsidRPr="006D1679">
              <w:rPr>
                <w:color w:val="FF0000"/>
                <w:szCs w:val="24"/>
              </w:rPr>
              <w:t>●   Chelation therapy, except to treat heavy metal poisoning.</w:t>
            </w:r>
          </w:p>
          <w:p w:rsidR="00660772" w:rsidRPr="006D1679" w:rsidRDefault="00660772" w:rsidP="007029F6">
            <w:pPr>
              <w:pStyle w:val="TableTextCharChar"/>
              <w:ind w:left="288" w:hanging="288"/>
              <w:rPr>
                <w:color w:val="FF0000"/>
                <w:szCs w:val="24"/>
              </w:rPr>
            </w:pPr>
            <w:r w:rsidRPr="006D1679">
              <w:rPr>
                <w:color w:val="FF0000"/>
                <w:szCs w:val="24"/>
              </w:rPr>
              <w:t>●   Custodial care or maintenance care;</w:t>
            </w:r>
          </w:p>
          <w:p w:rsidR="00660772" w:rsidRPr="006D1679" w:rsidRDefault="00660772" w:rsidP="007029F6">
            <w:pPr>
              <w:pStyle w:val="TableTextCharChar"/>
              <w:rPr>
                <w:color w:val="FF0000"/>
                <w:szCs w:val="24"/>
              </w:rPr>
            </w:pPr>
            <w:r w:rsidRPr="006D1679">
              <w:rPr>
                <w:color w:val="FF0000"/>
                <w:szCs w:val="24"/>
              </w:rPr>
              <w:t>●   Diagnostic tests that are:</w:t>
            </w:r>
          </w:p>
          <w:p w:rsidR="00660772" w:rsidRPr="006D1679" w:rsidRDefault="00660772" w:rsidP="007029F6">
            <w:pPr>
              <w:pStyle w:val="TableTextCharChar"/>
              <w:ind w:left="702" w:hanging="342"/>
              <w:rPr>
                <w:color w:val="FF0000"/>
                <w:szCs w:val="24"/>
              </w:rPr>
            </w:pPr>
            <w:r w:rsidRPr="006D1679">
              <w:rPr>
                <w:color w:val="FF0000"/>
                <w:szCs w:val="24"/>
              </w:rPr>
              <w:t>●   Delivered in other than a Physician’s office or health care facility; and</w:t>
            </w:r>
          </w:p>
          <w:p w:rsidR="00660772" w:rsidRPr="006D1679" w:rsidRDefault="00660772" w:rsidP="007029F6">
            <w:pPr>
              <w:pStyle w:val="TableTextCharChar"/>
              <w:ind w:left="612" w:hanging="252"/>
              <w:rPr>
                <w:color w:val="FF0000"/>
                <w:szCs w:val="24"/>
              </w:rPr>
            </w:pPr>
            <w:r w:rsidRPr="006D1679">
              <w:rPr>
                <w:color w:val="FF0000"/>
                <w:szCs w:val="24"/>
              </w:rPr>
              <w:t>●   Self-administered home diagnostic tests, including but not limited to HIV and pregnancy tests.</w:t>
            </w:r>
          </w:p>
          <w:p w:rsidR="00660772" w:rsidRPr="006D1679" w:rsidRDefault="00660772" w:rsidP="007029F6">
            <w:pPr>
              <w:pStyle w:val="TableTextCharChar"/>
              <w:ind w:left="342" w:hanging="342"/>
              <w:rPr>
                <w:color w:val="FF0000"/>
                <w:szCs w:val="24"/>
              </w:rPr>
            </w:pPr>
            <w:r w:rsidRPr="006D1679">
              <w:rPr>
                <w:color w:val="FF0000"/>
                <w:szCs w:val="24"/>
              </w:rPr>
              <w:t>●   Domiciliary care as defined in the Glossary.</w:t>
            </w:r>
          </w:p>
          <w:p w:rsidR="00660772" w:rsidRPr="006D1679" w:rsidRDefault="00660772" w:rsidP="007029F6">
            <w:pPr>
              <w:pStyle w:val="TableTextCharChar"/>
              <w:rPr>
                <w:color w:val="FF0000"/>
                <w:szCs w:val="24"/>
              </w:rPr>
            </w:pPr>
            <w:r w:rsidRPr="006D1679">
              <w:rPr>
                <w:color w:val="FF0000"/>
                <w:szCs w:val="24"/>
              </w:rPr>
              <w:t>●   Expenses for health services and supplies:</w:t>
            </w:r>
          </w:p>
          <w:p w:rsidR="00660772" w:rsidRPr="006D1679" w:rsidRDefault="00660772" w:rsidP="007029F6">
            <w:pPr>
              <w:pStyle w:val="TableTextCharChar"/>
              <w:ind w:left="702" w:hanging="342"/>
              <w:rPr>
                <w:color w:val="FF0000"/>
                <w:szCs w:val="24"/>
              </w:rPr>
            </w:pPr>
            <w:r w:rsidRPr="006D1679">
              <w:rPr>
                <w:color w:val="FF0000"/>
                <w:szCs w:val="24"/>
              </w:rPr>
              <w:t>●   That do not meet the definition of a Covered Health Service;</w:t>
            </w:r>
          </w:p>
          <w:p w:rsidR="00660772" w:rsidRPr="006D1679" w:rsidRDefault="00660772" w:rsidP="007029F6">
            <w:pPr>
              <w:pStyle w:val="TableTextCharChar"/>
              <w:ind w:left="702" w:hanging="342"/>
              <w:rPr>
                <w:color w:val="FF0000"/>
                <w:szCs w:val="24"/>
              </w:rPr>
            </w:pPr>
            <w:r w:rsidRPr="006D1679">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660772" w:rsidRPr="006D1679" w:rsidRDefault="00660772" w:rsidP="007029F6">
            <w:pPr>
              <w:pStyle w:val="TableTextCharChar"/>
              <w:ind w:left="702" w:hanging="342"/>
              <w:rPr>
                <w:color w:val="FF0000"/>
                <w:szCs w:val="24"/>
              </w:rPr>
            </w:pPr>
            <w:r w:rsidRPr="006D1679">
              <w:rPr>
                <w:color w:val="FF0000"/>
                <w:szCs w:val="24"/>
              </w:rPr>
              <w:t>●   That are received after the date your coverage under this Plan ends, including health services for medical conditions which began before the date your coverage under the Plan ends;</w:t>
            </w:r>
          </w:p>
          <w:p w:rsidR="00660772" w:rsidRPr="006D1679" w:rsidRDefault="00660772" w:rsidP="007029F6">
            <w:pPr>
              <w:pStyle w:val="TableTextCharChar"/>
              <w:ind w:left="702" w:hanging="342"/>
              <w:rPr>
                <w:color w:val="FF0000"/>
                <w:szCs w:val="24"/>
              </w:rPr>
            </w:pPr>
            <w:r w:rsidRPr="006D1679">
              <w:rPr>
                <w:color w:val="FF0000"/>
                <w:szCs w:val="24"/>
              </w:rPr>
              <w:t>●   For which you have no legal responsibility to pay, or for which a charge would not ordinarily be made in the absence of coverage under this benefit Plan;</w:t>
            </w:r>
          </w:p>
          <w:p w:rsidR="00660772" w:rsidRPr="006D1679" w:rsidRDefault="00660772" w:rsidP="007029F6">
            <w:pPr>
              <w:pStyle w:val="TableTextCharChar"/>
              <w:ind w:left="360"/>
              <w:rPr>
                <w:color w:val="FF0000"/>
                <w:szCs w:val="24"/>
              </w:rPr>
            </w:pPr>
            <w:r w:rsidRPr="006D1679">
              <w:rPr>
                <w:color w:val="FF0000"/>
                <w:szCs w:val="24"/>
              </w:rPr>
              <w:t xml:space="preserve">●   That exceed Eligible Expenses or any specified </w:t>
            </w:r>
          </w:p>
          <w:p w:rsidR="00660772" w:rsidRPr="006D1679" w:rsidRDefault="00660772" w:rsidP="007029F6">
            <w:pPr>
              <w:pStyle w:val="TableTextCharChar"/>
              <w:ind w:left="648"/>
              <w:rPr>
                <w:color w:val="FF0000"/>
                <w:szCs w:val="24"/>
              </w:rPr>
            </w:pPr>
            <w:r w:rsidRPr="006D1679">
              <w:rPr>
                <w:color w:val="FF0000"/>
                <w:szCs w:val="24"/>
              </w:rPr>
              <w:t>limitation.</w:t>
            </w:r>
          </w:p>
          <w:p w:rsidR="00660772" w:rsidRPr="006D1679" w:rsidRDefault="00660772" w:rsidP="007029F6">
            <w:pPr>
              <w:pStyle w:val="TableTextCharChar"/>
              <w:ind w:left="612" w:hanging="252"/>
              <w:rPr>
                <w:color w:val="FF0000"/>
                <w:szCs w:val="24"/>
              </w:rPr>
            </w:pPr>
            <w:r w:rsidRPr="006D1679">
              <w:rPr>
                <w:color w:val="FF0000"/>
                <w:szCs w:val="24"/>
              </w:rPr>
              <w:t>●   For which a Provider waives the Copay, Deductible or Coinsurance amounts.</w:t>
            </w:r>
          </w:p>
          <w:p w:rsidR="00660772" w:rsidRPr="006D1679" w:rsidRDefault="00660772" w:rsidP="007029F6">
            <w:pPr>
              <w:pStyle w:val="TableText"/>
              <w:rPr>
                <w:color w:val="FF0000"/>
                <w:szCs w:val="24"/>
              </w:rPr>
            </w:pPr>
            <w:r w:rsidRPr="006D1679">
              <w:rPr>
                <w:color w:val="FF0000"/>
                <w:szCs w:val="24"/>
              </w:rPr>
              <w:t>●   foreign language and sign language services;</w:t>
            </w:r>
          </w:p>
          <w:p w:rsidR="00660772" w:rsidRPr="006D1679" w:rsidRDefault="00660772" w:rsidP="007029F6">
            <w:pPr>
              <w:pStyle w:val="TableTextCharChar"/>
              <w:rPr>
                <w:color w:val="FF0000"/>
                <w:szCs w:val="24"/>
              </w:rPr>
            </w:pPr>
            <w:r w:rsidRPr="006D1679">
              <w:rPr>
                <w:color w:val="FF0000"/>
                <w:szCs w:val="24"/>
              </w:rPr>
              <w:t xml:space="preserve">●   Physical, psychiatric or psychological exams, testing, </w:t>
            </w:r>
          </w:p>
          <w:p w:rsidR="00660772" w:rsidRPr="006D1679" w:rsidRDefault="00660772" w:rsidP="007029F6">
            <w:pPr>
              <w:pStyle w:val="TableTextCharChar"/>
              <w:ind w:left="288"/>
              <w:rPr>
                <w:color w:val="FF0000"/>
                <w:szCs w:val="24"/>
              </w:rPr>
            </w:pPr>
            <w:r w:rsidRPr="006D1679">
              <w:rPr>
                <w:color w:val="FF0000"/>
                <w:szCs w:val="24"/>
              </w:rPr>
              <w:t>vaccinations, immunizations or treatment when:</w:t>
            </w:r>
          </w:p>
          <w:p w:rsidR="00660772" w:rsidRPr="006D1679" w:rsidRDefault="00660772" w:rsidP="007029F6">
            <w:pPr>
              <w:pStyle w:val="TableTextCharChar"/>
              <w:ind w:left="360"/>
              <w:rPr>
                <w:color w:val="FF0000"/>
                <w:szCs w:val="24"/>
              </w:rPr>
            </w:pPr>
            <w:r w:rsidRPr="006D1679">
              <w:rPr>
                <w:color w:val="FF0000"/>
                <w:szCs w:val="24"/>
              </w:rPr>
              <w:t xml:space="preserve">●   Required solely for purposes of education, </w:t>
            </w:r>
          </w:p>
          <w:p w:rsidR="00660772" w:rsidRPr="006D1679" w:rsidRDefault="00660772" w:rsidP="007029F6">
            <w:pPr>
              <w:pStyle w:val="TableTextCharChar"/>
              <w:ind w:left="648"/>
              <w:rPr>
                <w:color w:val="FF0000"/>
                <w:szCs w:val="24"/>
              </w:rPr>
            </w:pPr>
            <w:r w:rsidRPr="006D1679">
              <w:rPr>
                <w:color w:val="FF0000"/>
                <w:szCs w:val="24"/>
              </w:rPr>
              <w:t>sports or camp, travel, career or employment, insurance, marriage or adoption; or as a result of incarceration;</w:t>
            </w:r>
          </w:p>
          <w:p w:rsidR="00660772" w:rsidRPr="006D1679" w:rsidRDefault="00660772" w:rsidP="007029F6">
            <w:pPr>
              <w:pStyle w:val="TableTextCharChar"/>
              <w:ind w:left="360"/>
              <w:rPr>
                <w:color w:val="FF0000"/>
                <w:szCs w:val="24"/>
              </w:rPr>
            </w:pPr>
            <w:r w:rsidRPr="006D1679">
              <w:rPr>
                <w:color w:val="FF0000"/>
                <w:szCs w:val="24"/>
              </w:rPr>
              <w:t>●   Conducted for purposes of medical research;</w:t>
            </w:r>
          </w:p>
          <w:p w:rsidR="00660772" w:rsidRPr="006D1679" w:rsidRDefault="00660772" w:rsidP="007029F6">
            <w:pPr>
              <w:pStyle w:val="TableTextCharChar"/>
              <w:ind w:left="612" w:hanging="252"/>
              <w:rPr>
                <w:color w:val="FF0000"/>
                <w:szCs w:val="24"/>
              </w:rPr>
            </w:pPr>
            <w:r w:rsidRPr="006D1679">
              <w:rPr>
                <w:color w:val="FF0000"/>
                <w:szCs w:val="24"/>
              </w:rPr>
              <w:t>●   Related to judicial or administrative proceedings or orders; or</w:t>
            </w:r>
          </w:p>
          <w:p w:rsidR="00660772" w:rsidRPr="006D1679" w:rsidRDefault="00660772" w:rsidP="007029F6">
            <w:pPr>
              <w:pStyle w:val="TableTextCharChar"/>
              <w:ind w:left="360"/>
              <w:rPr>
                <w:color w:val="FF0000"/>
                <w:szCs w:val="24"/>
              </w:rPr>
            </w:pPr>
            <w:r w:rsidRPr="006D1679">
              <w:rPr>
                <w:color w:val="FF0000"/>
                <w:szCs w:val="24"/>
              </w:rPr>
              <w:t>●   Required to obtain a license of any type.</w:t>
            </w:r>
          </w:p>
          <w:p w:rsidR="00660772" w:rsidRPr="006D1679" w:rsidRDefault="00660772" w:rsidP="007029F6">
            <w:pPr>
              <w:pStyle w:val="TableTextCharChar"/>
              <w:ind w:left="360" w:hanging="360"/>
              <w:rPr>
                <w:color w:val="FF0000"/>
                <w:szCs w:val="24"/>
              </w:rPr>
            </w:pPr>
            <w:r w:rsidRPr="006D1679">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6D1679">
              <w:rPr>
                <w:i/>
                <w:color w:val="FF0000"/>
                <w:szCs w:val="24"/>
              </w:rPr>
              <w:t>Hospice Care</w:t>
            </w:r>
            <w:r w:rsidRPr="006D1679">
              <w:rPr>
                <w:color w:val="FF0000"/>
                <w:szCs w:val="24"/>
              </w:rPr>
              <w:t>.</w:t>
            </w:r>
          </w:p>
          <w:p w:rsidR="00B7169C" w:rsidRPr="006D1679" w:rsidRDefault="00660772" w:rsidP="00E61AD8">
            <w:pPr>
              <w:pStyle w:val="TableTextCharChar"/>
              <w:rPr>
                <w:color w:val="FF0000"/>
                <w:szCs w:val="24"/>
              </w:rPr>
            </w:pPr>
            <w:r w:rsidRPr="006D1679">
              <w:rPr>
                <w:color w:val="FF0000"/>
                <w:szCs w:val="24"/>
              </w:rPr>
              <w:t>●   Rest cures.</w:t>
            </w:r>
          </w:p>
          <w:p w:rsidR="00660772" w:rsidRPr="006D1679" w:rsidRDefault="00660772" w:rsidP="007029F6">
            <w:pPr>
              <w:pStyle w:val="TableTextCharChar"/>
              <w:ind w:left="252" w:hanging="252"/>
              <w:rPr>
                <w:color w:val="FF0000"/>
                <w:szCs w:val="24"/>
              </w:rPr>
            </w:pPr>
            <w:r w:rsidRPr="006D1679">
              <w:rPr>
                <w:color w:val="FF0000"/>
                <w:szCs w:val="24"/>
              </w:rPr>
              <w:t>●   Storage of blood, umbilical cord or other material for use in a Covered Health Service, except if needed for an imminent surgery.</w:t>
            </w:r>
          </w:p>
          <w:p w:rsidR="00660772" w:rsidRPr="006D1679" w:rsidRDefault="00660772" w:rsidP="002738AE">
            <w:pPr>
              <w:pStyle w:val="TableTextCharChar"/>
              <w:numPr>
                <w:ilvl w:val="0"/>
                <w:numId w:val="12"/>
              </w:numPr>
              <w:tabs>
                <w:tab w:val="clear" w:pos="720"/>
                <w:tab w:val="num" w:pos="252"/>
              </w:tabs>
              <w:ind w:left="252" w:hanging="252"/>
              <w:rPr>
                <w:color w:val="FF0000"/>
                <w:szCs w:val="24"/>
              </w:rPr>
            </w:pPr>
            <w:r w:rsidRPr="006D1679">
              <w:rPr>
                <w:color w:val="FF0000"/>
                <w:szCs w:val="24"/>
              </w:rPr>
              <w:t>Treatment of hyperhidrosis (excessive sweating).</w:t>
            </w:r>
          </w:p>
          <w:p w:rsidR="00660772" w:rsidRPr="006D1679" w:rsidRDefault="00660772" w:rsidP="002738AE">
            <w:pPr>
              <w:pStyle w:val="TableText"/>
              <w:numPr>
                <w:ilvl w:val="0"/>
                <w:numId w:val="12"/>
              </w:numPr>
              <w:tabs>
                <w:tab w:val="clear" w:pos="720"/>
                <w:tab w:val="num" w:pos="252"/>
              </w:tabs>
              <w:ind w:left="252" w:hanging="252"/>
              <w:rPr>
                <w:color w:val="FF0000"/>
                <w:szCs w:val="24"/>
              </w:rPr>
            </w:pPr>
            <w:r w:rsidRPr="006D1679">
              <w:rPr>
                <w:color w:val="FF0000"/>
                <w:szCs w:val="24"/>
              </w:rPr>
              <w:t>biofeedback;</w:t>
            </w:r>
          </w:p>
          <w:p w:rsidR="00660772" w:rsidRPr="006D1679" w:rsidRDefault="00660772" w:rsidP="002738AE">
            <w:pPr>
              <w:pStyle w:val="TableText"/>
              <w:numPr>
                <w:ilvl w:val="0"/>
                <w:numId w:val="12"/>
              </w:numPr>
              <w:tabs>
                <w:tab w:val="clear" w:pos="720"/>
                <w:tab w:val="num" w:pos="252"/>
              </w:tabs>
              <w:ind w:left="252" w:hanging="252"/>
              <w:rPr>
                <w:color w:val="FF0000"/>
                <w:szCs w:val="24"/>
              </w:rPr>
            </w:pPr>
            <w:r w:rsidRPr="006D1679">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660772" w:rsidRPr="006D1679" w:rsidRDefault="00660772" w:rsidP="002738AE">
            <w:pPr>
              <w:pStyle w:val="TableText"/>
              <w:numPr>
                <w:ilvl w:val="0"/>
                <w:numId w:val="12"/>
              </w:numPr>
              <w:tabs>
                <w:tab w:val="clear" w:pos="720"/>
                <w:tab w:val="num" w:pos="252"/>
              </w:tabs>
              <w:ind w:left="252" w:hanging="252"/>
              <w:rPr>
                <w:color w:val="FF0000"/>
                <w:szCs w:val="24"/>
              </w:rPr>
            </w:pPr>
            <w:r w:rsidRPr="006D1679">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660772" w:rsidRPr="006D1679" w:rsidRDefault="00660772" w:rsidP="002738AE">
            <w:pPr>
              <w:pStyle w:val="TableText"/>
              <w:numPr>
                <w:ilvl w:val="0"/>
                <w:numId w:val="12"/>
              </w:numPr>
              <w:tabs>
                <w:tab w:val="clear" w:pos="720"/>
                <w:tab w:val="num" w:pos="252"/>
              </w:tabs>
              <w:ind w:left="252" w:hanging="252"/>
              <w:rPr>
                <w:color w:val="FF0000"/>
                <w:szCs w:val="24"/>
              </w:rPr>
            </w:pPr>
            <w:r w:rsidRPr="006D1679">
              <w:rPr>
                <w:color w:val="FF0000"/>
                <w:szCs w:val="24"/>
              </w:rPr>
              <w:t>speech therapy to treat stuttering, stammering, or other articulation disorders</w:t>
            </w:r>
          </w:p>
          <w:p w:rsidR="00660772" w:rsidRPr="006D1679" w:rsidRDefault="00660772" w:rsidP="002738AE">
            <w:pPr>
              <w:pStyle w:val="TableText"/>
              <w:numPr>
                <w:ilvl w:val="0"/>
                <w:numId w:val="12"/>
              </w:numPr>
              <w:tabs>
                <w:tab w:val="clear" w:pos="720"/>
                <w:tab w:val="num" w:pos="252"/>
              </w:tabs>
              <w:ind w:left="252" w:hanging="252"/>
              <w:rPr>
                <w:color w:val="FF0000"/>
                <w:szCs w:val="24"/>
              </w:rPr>
            </w:pPr>
            <w:r w:rsidRPr="006D1679">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660772" w:rsidRPr="006D1679" w:rsidRDefault="00660772" w:rsidP="007029F6">
            <w:pPr>
              <w:pStyle w:val="TableText"/>
              <w:rPr>
                <w:color w:val="FF0000"/>
                <w:szCs w:val="24"/>
              </w:rPr>
            </w:pPr>
            <w:r w:rsidRPr="006D1679">
              <w:rPr>
                <w:color w:val="FF0000"/>
                <w:szCs w:val="24"/>
              </w:rPr>
              <w:sym w:font="Symbol" w:char="F0B7"/>
            </w:r>
            <w:r w:rsidRPr="006D1679">
              <w:rPr>
                <w:color w:val="FF0000"/>
                <w:szCs w:val="24"/>
              </w:rPr>
              <w:t xml:space="preserve">   a procedure or surgery to remove fatty tissue such as </w:t>
            </w:r>
          </w:p>
          <w:p w:rsidR="00660772" w:rsidRPr="006D1679" w:rsidRDefault="00660772" w:rsidP="007029F6">
            <w:pPr>
              <w:pStyle w:val="TableText"/>
              <w:ind w:left="288"/>
              <w:rPr>
                <w:color w:val="FF0000"/>
                <w:szCs w:val="24"/>
              </w:rPr>
            </w:pPr>
            <w:r w:rsidRPr="006D1679">
              <w:rPr>
                <w:color w:val="FF0000"/>
                <w:szCs w:val="24"/>
              </w:rPr>
              <w:t xml:space="preserve">abdominoplasty, </w:t>
            </w:r>
            <w:r w:rsidR="00DC2E4A" w:rsidRPr="006D1679">
              <w:rPr>
                <w:color w:val="FF0000"/>
                <w:szCs w:val="24"/>
              </w:rPr>
              <w:t>thigh plasty</w:t>
            </w:r>
            <w:r w:rsidRPr="006D1679">
              <w:rPr>
                <w:color w:val="FF0000"/>
                <w:szCs w:val="24"/>
              </w:rPr>
              <w:t>, brachioplasty, or mastopexy;</w:t>
            </w:r>
          </w:p>
          <w:p w:rsidR="00660772" w:rsidRPr="006D1679" w:rsidRDefault="00660772" w:rsidP="007029F6">
            <w:pPr>
              <w:pStyle w:val="TableText"/>
              <w:rPr>
                <w:color w:val="FF0000"/>
                <w:szCs w:val="24"/>
              </w:rPr>
            </w:pPr>
            <w:r w:rsidRPr="006D1679">
              <w:rPr>
                <w:color w:val="FF0000"/>
                <w:szCs w:val="24"/>
              </w:rPr>
              <w:sym w:font="Symbol" w:char="F0B7"/>
            </w:r>
            <w:r w:rsidRPr="006D1679">
              <w:rPr>
                <w:color w:val="FF0000"/>
                <w:szCs w:val="24"/>
              </w:rPr>
              <w:t xml:space="preserve">   excision or elimination of hanging skin on any part of </w:t>
            </w:r>
          </w:p>
          <w:p w:rsidR="00660772" w:rsidRPr="006D1679" w:rsidRDefault="00660772" w:rsidP="007029F6">
            <w:pPr>
              <w:pStyle w:val="TableText"/>
              <w:ind w:left="288"/>
              <w:rPr>
                <w:color w:val="FF0000"/>
                <w:szCs w:val="24"/>
              </w:rPr>
            </w:pPr>
            <w:r w:rsidRPr="006D1679">
              <w:rPr>
                <w:color w:val="FF0000"/>
                <w:szCs w:val="24"/>
              </w:rPr>
              <w:t>the body (examples include plastic surgery procedures called abdominoplasty and brachioplasty);</w:t>
            </w:r>
          </w:p>
          <w:p w:rsidR="00660772" w:rsidRPr="006D1679" w:rsidRDefault="00660772" w:rsidP="007029F6">
            <w:pPr>
              <w:pStyle w:val="TableText"/>
              <w:rPr>
                <w:color w:val="FF0000"/>
                <w:szCs w:val="24"/>
              </w:rPr>
            </w:pPr>
            <w:r w:rsidRPr="006D1679">
              <w:rPr>
                <w:color w:val="FF0000"/>
                <w:szCs w:val="24"/>
              </w:rPr>
              <w:sym w:font="Symbol" w:char="F0B7"/>
            </w:r>
            <w:r w:rsidRPr="006D1679">
              <w:rPr>
                <w:color w:val="FF0000"/>
                <w:szCs w:val="24"/>
              </w:rPr>
              <w:t xml:space="preserve">   psychosurgery (lobotomy); </w:t>
            </w:r>
          </w:p>
          <w:p w:rsidR="00660772" w:rsidRPr="006D1679" w:rsidRDefault="00660772" w:rsidP="007029F6">
            <w:pPr>
              <w:pStyle w:val="TableText"/>
              <w:rPr>
                <w:color w:val="FF0000"/>
                <w:szCs w:val="24"/>
              </w:rPr>
            </w:pPr>
            <w:r w:rsidRPr="006D1679">
              <w:rPr>
                <w:color w:val="FF0000"/>
                <w:szCs w:val="24"/>
              </w:rPr>
              <w:sym w:font="Symbol" w:char="F0B7"/>
            </w:r>
            <w:r w:rsidRPr="006D1679">
              <w:rPr>
                <w:color w:val="FF0000"/>
                <w:szCs w:val="24"/>
              </w:rPr>
              <w:t xml:space="preserve">   chelation therapy, except to treat heavy metal </w:t>
            </w:r>
          </w:p>
          <w:p w:rsidR="00660772" w:rsidRPr="006D1679" w:rsidRDefault="00660772" w:rsidP="007029F6">
            <w:pPr>
              <w:pStyle w:val="TableText"/>
              <w:ind w:left="288"/>
              <w:rPr>
                <w:color w:val="FF0000"/>
                <w:szCs w:val="24"/>
              </w:rPr>
            </w:pPr>
            <w:r w:rsidRPr="006D1679">
              <w:rPr>
                <w:color w:val="FF0000"/>
                <w:szCs w:val="24"/>
              </w:rPr>
              <w:t>poisoning;</w:t>
            </w:r>
          </w:p>
          <w:p w:rsidR="00660772" w:rsidRPr="006D1679" w:rsidRDefault="00660772" w:rsidP="007029F6">
            <w:pPr>
              <w:pStyle w:val="TableText"/>
              <w:rPr>
                <w:color w:val="FF0000"/>
                <w:szCs w:val="24"/>
              </w:rPr>
            </w:pPr>
            <w:r w:rsidRPr="006D1679">
              <w:rPr>
                <w:color w:val="FF0000"/>
                <w:szCs w:val="24"/>
              </w:rPr>
              <w:sym w:font="Symbol" w:char="F0B7"/>
            </w:r>
            <w:r w:rsidRPr="006D1679">
              <w:rPr>
                <w:color w:val="FF0000"/>
                <w:szCs w:val="24"/>
              </w:rPr>
              <w:t xml:space="preserve">   Manipulative</w:t>
            </w:r>
            <w:r w:rsidRPr="006D1679" w:rsidDel="00FD4FAF">
              <w:rPr>
                <w:color w:val="FF0000"/>
                <w:szCs w:val="24"/>
              </w:rPr>
              <w:t xml:space="preserve"> </w:t>
            </w:r>
            <w:r w:rsidRPr="006D1679">
              <w:rPr>
                <w:color w:val="FF0000"/>
                <w:szCs w:val="24"/>
              </w:rPr>
              <w:t xml:space="preserve">Treatment to treat a </w:t>
            </w:r>
          </w:p>
          <w:p w:rsidR="00660772" w:rsidRPr="006D1679" w:rsidRDefault="00660772" w:rsidP="007029F6">
            <w:pPr>
              <w:pStyle w:val="TableText"/>
              <w:ind w:left="288"/>
              <w:rPr>
                <w:color w:val="FF0000"/>
                <w:szCs w:val="24"/>
              </w:rPr>
            </w:pPr>
            <w:r w:rsidRPr="006D1679">
              <w:rPr>
                <w:color w:val="FF0000"/>
                <w:szCs w:val="24"/>
              </w:rPr>
              <w:t>condition unrelated to spinal manipulation and ancillary physiologic treatment rendered to restore/improve motion, reduce pain and improve function, such as asthma or allergies;</w:t>
            </w:r>
          </w:p>
          <w:p w:rsidR="00660772" w:rsidRPr="006D1679" w:rsidRDefault="00660772" w:rsidP="007029F6">
            <w:pPr>
              <w:pStyle w:val="TableText"/>
              <w:rPr>
                <w:rStyle w:val="CDBlack"/>
                <w:rFonts w:ascii="Times New Roman" w:hAnsi="Times New Roman"/>
                <w:bCs w:val="0"/>
                <w:color w:val="FF0000"/>
                <w:szCs w:val="24"/>
              </w:rPr>
            </w:pPr>
            <w:r w:rsidRPr="006D1679">
              <w:rPr>
                <w:color w:val="FF0000"/>
                <w:szCs w:val="24"/>
              </w:rPr>
              <w:sym w:font="Symbol" w:char="F0B7"/>
            </w:r>
            <w:r w:rsidRPr="006D1679">
              <w:rPr>
                <w:color w:val="FF0000"/>
                <w:szCs w:val="24"/>
              </w:rPr>
              <w:t xml:space="preserve">   physiological </w:t>
            </w:r>
            <w:r w:rsidRPr="006D1679">
              <w:rPr>
                <w:rStyle w:val="CDBlack"/>
                <w:rFonts w:ascii="Times New Roman" w:hAnsi="Times New Roman"/>
                <w:bCs w:val="0"/>
                <w:color w:val="FF0000"/>
                <w:szCs w:val="24"/>
              </w:rPr>
              <w:t xml:space="preserve">modalities and procedures that result in </w:t>
            </w:r>
          </w:p>
          <w:p w:rsidR="00660772" w:rsidRPr="006D1679" w:rsidRDefault="00660772" w:rsidP="007029F6">
            <w:pPr>
              <w:pStyle w:val="TableText"/>
              <w:ind w:left="288"/>
              <w:rPr>
                <w:rStyle w:val="CDBlack"/>
                <w:rFonts w:ascii="Times New Roman" w:hAnsi="Times New Roman"/>
                <w:bCs w:val="0"/>
                <w:color w:val="FF0000"/>
                <w:szCs w:val="24"/>
              </w:rPr>
            </w:pPr>
            <w:r w:rsidRPr="006D1679">
              <w:rPr>
                <w:rStyle w:val="CDBlack"/>
                <w:rFonts w:ascii="Times New Roman" w:hAnsi="Times New Roman"/>
                <w:bCs w:val="0"/>
                <w:color w:val="FF0000"/>
                <w:szCs w:val="24"/>
              </w:rPr>
              <w:t>similar or redundant therapeutic effects when performed on the same body region during the same visit or office encounter;</w:t>
            </w:r>
          </w:p>
          <w:p w:rsidR="00660772" w:rsidRPr="006D1679" w:rsidRDefault="00660772" w:rsidP="002738AE">
            <w:pPr>
              <w:pStyle w:val="TableText"/>
              <w:numPr>
                <w:ilvl w:val="0"/>
                <w:numId w:val="13"/>
              </w:numPr>
              <w:tabs>
                <w:tab w:val="clear" w:pos="720"/>
                <w:tab w:val="num" w:pos="252"/>
              </w:tabs>
              <w:ind w:left="252" w:hanging="252"/>
              <w:rPr>
                <w:color w:val="FF0000"/>
                <w:szCs w:val="24"/>
              </w:rPr>
            </w:pPr>
            <w:r w:rsidRPr="006D1679">
              <w:rPr>
                <w:color w:val="FF0000"/>
                <w:szCs w:val="24"/>
              </w:rPr>
              <w:t>non-surgical treatment, even if for morbid obesity; and</w:t>
            </w:r>
          </w:p>
          <w:p w:rsidR="00660772" w:rsidRPr="006D1679" w:rsidRDefault="00660772" w:rsidP="002738AE">
            <w:pPr>
              <w:pStyle w:val="TableText"/>
              <w:numPr>
                <w:ilvl w:val="0"/>
                <w:numId w:val="13"/>
              </w:numPr>
              <w:tabs>
                <w:tab w:val="clear" w:pos="720"/>
                <w:tab w:val="num" w:pos="252"/>
              </w:tabs>
              <w:ind w:left="252" w:hanging="252"/>
              <w:rPr>
                <w:color w:val="FF0000"/>
                <w:szCs w:val="24"/>
              </w:rPr>
            </w:pPr>
            <w:r w:rsidRPr="006D1679">
              <w:rPr>
                <w:color w:val="FF0000"/>
                <w:szCs w:val="24"/>
              </w:rPr>
              <w:t xml:space="preserve">surgical treatment of obesity unless there is a </w:t>
            </w:r>
          </w:p>
          <w:p w:rsidR="00660772" w:rsidRPr="006D1679" w:rsidRDefault="00660772" w:rsidP="002738AE">
            <w:pPr>
              <w:pStyle w:val="TableText"/>
              <w:numPr>
                <w:ilvl w:val="0"/>
                <w:numId w:val="13"/>
              </w:numPr>
              <w:tabs>
                <w:tab w:val="clear" w:pos="720"/>
                <w:tab w:val="num" w:pos="252"/>
              </w:tabs>
              <w:ind w:left="252" w:hanging="252"/>
              <w:rPr>
                <w:color w:val="FF0000"/>
                <w:szCs w:val="24"/>
              </w:rPr>
            </w:pPr>
            <w:r w:rsidRPr="006D1679">
              <w:rPr>
                <w:color w:val="FF0000"/>
                <w:szCs w:val="24"/>
              </w:rPr>
              <w:t xml:space="preserve">diagnosis of morbid obesity as described under </w:t>
            </w:r>
            <w:r w:rsidRPr="006D1679">
              <w:rPr>
                <w:rStyle w:val="wdColorRedBoldItalic"/>
              </w:rPr>
              <w:t>Morbid Obesity</w:t>
            </w:r>
            <w:r w:rsidRPr="006D1679">
              <w:rPr>
                <w:color w:val="FF0000"/>
                <w:szCs w:val="24"/>
              </w:rPr>
              <w:t>;</w:t>
            </w:r>
          </w:p>
          <w:p w:rsidR="00660772" w:rsidRPr="006D1679" w:rsidRDefault="00660772" w:rsidP="007029F6">
            <w:pPr>
              <w:pStyle w:val="TableText"/>
              <w:rPr>
                <w:color w:val="FF0000"/>
                <w:szCs w:val="24"/>
              </w:rPr>
            </w:pPr>
            <w:r w:rsidRPr="006D1679">
              <w:rPr>
                <w:color w:val="FF0000"/>
                <w:szCs w:val="24"/>
              </w:rPr>
              <w:sym w:font="Symbol" w:char="F0B7"/>
            </w:r>
            <w:r w:rsidRPr="006D1679">
              <w:rPr>
                <w:color w:val="FF0000"/>
                <w:szCs w:val="24"/>
              </w:rPr>
              <w:t xml:space="preserve">   Medical and surgical treatment of hyperhidrosis </w:t>
            </w:r>
          </w:p>
          <w:p w:rsidR="00660772" w:rsidRPr="006D1679" w:rsidRDefault="00660772" w:rsidP="007029F6">
            <w:pPr>
              <w:pStyle w:val="TableText"/>
              <w:ind w:left="288"/>
              <w:rPr>
                <w:color w:val="FF0000"/>
                <w:szCs w:val="24"/>
              </w:rPr>
            </w:pPr>
            <w:r w:rsidRPr="006D1679">
              <w:rPr>
                <w:color w:val="FF0000"/>
                <w:szCs w:val="24"/>
              </w:rPr>
              <w:t>(excessive sweating); and</w:t>
            </w:r>
          </w:p>
          <w:p w:rsidR="00660772" w:rsidRPr="006D1679" w:rsidRDefault="00660772" w:rsidP="007029F6">
            <w:pPr>
              <w:pStyle w:val="TableText"/>
              <w:rPr>
                <w:color w:val="FF0000"/>
                <w:szCs w:val="24"/>
              </w:rPr>
            </w:pPr>
            <w:r w:rsidRPr="006D1679">
              <w:rPr>
                <w:color w:val="FF0000"/>
                <w:szCs w:val="24"/>
              </w:rPr>
              <w:sym w:font="Symbol" w:char="F0B7"/>
            </w:r>
            <w:r w:rsidRPr="006D1679">
              <w:rPr>
                <w:color w:val="FF0000"/>
                <w:szCs w:val="24"/>
              </w:rPr>
              <w:t xml:space="preserve">   the following services for the diagnosis and treatment </w:t>
            </w:r>
          </w:p>
          <w:p w:rsidR="00660772" w:rsidRPr="006D1679" w:rsidRDefault="00660772" w:rsidP="007029F6">
            <w:pPr>
              <w:pStyle w:val="TableText"/>
              <w:ind w:left="288"/>
              <w:rPr>
                <w:color w:val="FF0000"/>
                <w:szCs w:val="24"/>
              </w:rPr>
            </w:pPr>
            <w:r w:rsidRPr="006D1679">
              <w:rPr>
                <w:color w:val="FF0000"/>
                <w:szCs w:val="24"/>
              </w:rPr>
              <w:t>of TMJ: surface electromyography; Doppler analysis; vibration analysis; computerized mandibular scan or jaw tracking; craniosacral therapy; orthodontics; occlusal adjustment; dental restorations;</w:t>
            </w:r>
          </w:p>
          <w:p w:rsidR="00660772" w:rsidRPr="006D1679" w:rsidRDefault="00660772" w:rsidP="002738AE">
            <w:pPr>
              <w:pStyle w:val="TableText"/>
              <w:numPr>
                <w:ilvl w:val="0"/>
                <w:numId w:val="14"/>
              </w:numPr>
              <w:tabs>
                <w:tab w:val="clear" w:pos="720"/>
                <w:tab w:val="num" w:pos="252"/>
              </w:tabs>
              <w:ind w:left="252" w:hanging="252"/>
              <w:rPr>
                <w:color w:val="FF0000"/>
                <w:szCs w:val="24"/>
              </w:rPr>
            </w:pPr>
            <w:r w:rsidRPr="006D1679">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660772" w:rsidRPr="006D1679" w:rsidRDefault="00660772" w:rsidP="007029F6">
            <w:pPr>
              <w:pStyle w:val="TableText"/>
              <w:rPr>
                <w:color w:val="FF0000"/>
                <w:szCs w:val="24"/>
              </w:rPr>
            </w:pPr>
            <w:r w:rsidRPr="006D1679">
              <w:rPr>
                <w:color w:val="FF0000"/>
                <w:szCs w:val="24"/>
              </w:rPr>
              <w:sym w:font="Symbol" w:char="F0B7"/>
            </w:r>
            <w:r w:rsidRPr="006D1679">
              <w:rPr>
                <w:color w:val="FF0000"/>
                <w:szCs w:val="24"/>
              </w:rPr>
              <w:t xml:space="preserve">   breast reduction surgery that is determined to be a </w:t>
            </w:r>
          </w:p>
          <w:p w:rsidR="00660772" w:rsidRPr="006D1679" w:rsidRDefault="00660772" w:rsidP="007029F6">
            <w:pPr>
              <w:pStyle w:val="TableText"/>
              <w:ind w:left="288"/>
              <w:rPr>
                <w:color w:val="FF0000"/>
                <w:szCs w:val="24"/>
              </w:rPr>
            </w:pPr>
            <w:r w:rsidRPr="006D1679">
              <w:rPr>
                <w:color w:val="FF0000"/>
                <w:szCs w:val="24"/>
              </w:rPr>
              <w:t xml:space="preserve">Cosmetic Procedure. </w:t>
            </w:r>
          </w:p>
          <w:p w:rsidR="00660772" w:rsidRPr="006D1679" w:rsidRDefault="00660772" w:rsidP="00787C28">
            <w:pPr>
              <w:pStyle w:val="TableText"/>
              <w:ind w:left="288"/>
              <w:rPr>
                <w:color w:val="FF0000"/>
                <w:szCs w:val="24"/>
              </w:rPr>
            </w:pPr>
            <w:r w:rsidRPr="006D1679">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6D1679">
              <w:rPr>
                <w:rStyle w:val="CDVarItalic"/>
                <w:color w:val="FF0000"/>
                <w:szCs w:val="24"/>
              </w:rPr>
              <w:t>.</w:t>
            </w:r>
          </w:p>
        </w:tc>
      </w:tr>
    </w:tbl>
    <w:p w:rsidR="009C4BEF" w:rsidRPr="006D1679" w:rsidRDefault="009C4BEF">
      <w:pPr>
        <w:numPr>
          <w:ilvl w:val="12"/>
          <w:numId w:val="0"/>
        </w:numPr>
        <w:rPr>
          <w:sz w:val="24"/>
        </w:rPr>
      </w:pPr>
    </w:p>
    <w:p w:rsidR="009C4BEF" w:rsidRPr="006D1679" w:rsidRDefault="009C4BEF">
      <w:pPr>
        <w:numPr>
          <w:ilvl w:val="12"/>
          <w:numId w:val="0"/>
        </w:numPr>
        <w:rPr>
          <w:sz w:val="24"/>
        </w:rPr>
      </w:pPr>
    </w:p>
    <w:p w:rsidR="007355F9" w:rsidRPr="006D1679" w:rsidRDefault="009C4BEF" w:rsidP="007355F9">
      <w:r w:rsidRPr="006D1679">
        <w:t>&lt;!--section=Prescription_Drugs--&gt;</w:t>
      </w:r>
    </w:p>
    <w:p w:rsidR="007355F9" w:rsidRPr="006D1679" w:rsidRDefault="007355F9" w:rsidP="007355F9"/>
    <w:p w:rsidR="007355F9" w:rsidRPr="006D1679" w:rsidRDefault="007355F9" w:rsidP="007355F9">
      <w:pPr>
        <w:pStyle w:val="iBAAGStandardTextItalics"/>
        <w:rPr>
          <w:rFonts w:ascii="Times New Roman" w:hAnsi="Times New Roman"/>
        </w:rPr>
      </w:pPr>
      <w:r w:rsidRPr="006D16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6D1679" w:rsidRDefault="007355F9" w:rsidP="007355F9">
      <w:pPr>
        <w:pStyle w:val="iBAAGStandardText"/>
        <w:rPr>
          <w:rFonts w:ascii="Times New Roman" w:hAnsi="Times New Roman"/>
          <w:i/>
        </w:rPr>
      </w:pPr>
    </w:p>
    <w:p w:rsidR="007355F9" w:rsidRPr="006D1679" w:rsidRDefault="007355F9" w:rsidP="007355F9">
      <w:pPr>
        <w:rPr>
          <w:rStyle w:val="Hyperlink"/>
          <w:i/>
          <w:iCs/>
          <w:sz w:val="24"/>
          <w:szCs w:val="24"/>
        </w:rPr>
      </w:pPr>
      <w:r w:rsidRPr="006D1679">
        <w:rPr>
          <w:i/>
          <w:iCs/>
          <w:sz w:val="24"/>
          <w:szCs w:val="24"/>
        </w:rPr>
        <w:t xml:space="preserve">Providers, this summary is for members, to review the terms of your participation agreement, please visit </w:t>
      </w:r>
      <w:hyperlink r:id="rId25" w:history="1">
        <w:r w:rsidR="00DA5CBF" w:rsidRPr="006D1679">
          <w:rPr>
            <w:i/>
            <w:iCs/>
            <w:color w:val="0000FF"/>
            <w:sz w:val="24"/>
            <w:szCs w:val="24"/>
            <w:u w:val="single"/>
          </w:rPr>
          <w:t>uhcprovider.com</w:t>
        </w:r>
      </w:hyperlink>
    </w:p>
    <w:p w:rsidR="009C4BEF" w:rsidRPr="006D1679" w:rsidRDefault="009C4BEF" w:rsidP="0006458D"/>
    <w:p w:rsidR="009C4BEF" w:rsidRPr="006D1679" w:rsidRDefault="009C4BEF">
      <w:pPr>
        <w:pBdr>
          <w:top w:val="double" w:sz="6" w:space="1" w:color="auto"/>
          <w:bottom w:val="double" w:sz="6" w:space="1" w:color="auto"/>
        </w:pBdr>
        <w:jc w:val="center"/>
        <w:outlineLvl w:val="0"/>
        <w:rPr>
          <w:b/>
          <w:bCs/>
          <w:color w:val="0000FF"/>
          <w:sz w:val="28"/>
        </w:rPr>
      </w:pPr>
      <w:bookmarkStart w:id="172" w:name="Prescription_Drugs"/>
      <w:r w:rsidRPr="006D1679">
        <w:rPr>
          <w:b/>
          <w:bCs/>
          <w:color w:val="0000FF"/>
          <w:sz w:val="28"/>
        </w:rPr>
        <w:t>PRESCRIPTION DRUGS</w:t>
      </w:r>
    </w:p>
    <w:bookmarkEnd w:id="172"/>
    <w:p w:rsidR="009C4BEF" w:rsidRPr="006D167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6D1679"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6D1679" w:rsidRDefault="00081F9B">
            <w:pPr>
              <w:pStyle w:val="TableHeaderText"/>
              <w:numPr>
                <w:ilvl w:val="12"/>
                <w:numId w:val="0"/>
              </w:numPr>
              <w:rPr>
                <w:color w:val="000000"/>
              </w:rPr>
            </w:pPr>
            <w:r w:rsidRPr="006D1679">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6D1679" w:rsidRDefault="00100DBF">
            <w:pPr>
              <w:pStyle w:val="TableHeaderText"/>
              <w:numPr>
                <w:ilvl w:val="12"/>
                <w:numId w:val="0"/>
              </w:numPr>
              <w:rPr>
                <w:color w:val="000000"/>
              </w:rPr>
            </w:pPr>
            <w:r w:rsidRPr="006D1679">
              <w:rPr>
                <w:color w:val="000000"/>
              </w:rPr>
              <w:t>HRA PP1 PLAN</w:t>
            </w:r>
            <w:r w:rsidR="00081F9B" w:rsidRPr="006D1679">
              <w:rPr>
                <w:color w:val="000000"/>
              </w:rPr>
              <w:t xml:space="preserve"> </w:t>
            </w:r>
          </w:p>
          <w:p w:rsidR="00081F9B" w:rsidRPr="006D1679" w:rsidRDefault="00081F9B">
            <w:pPr>
              <w:pStyle w:val="TableHeaderText"/>
              <w:numPr>
                <w:ilvl w:val="12"/>
                <w:numId w:val="0"/>
              </w:numPr>
              <w:rPr>
                <w:color w:val="000000"/>
              </w:rPr>
            </w:pPr>
          </w:p>
        </w:tc>
      </w:tr>
      <w:tr w:rsidR="00AD67BB" w:rsidRPr="006D1679"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AD67BB" w:rsidRPr="006D1679" w:rsidRDefault="00AD67BB" w:rsidP="007E2CDA">
            <w:pPr>
              <w:overflowPunct/>
              <w:autoSpaceDE/>
              <w:autoSpaceDN/>
              <w:adjustRightInd/>
              <w:textAlignment w:val="auto"/>
              <w:rPr>
                <w:b/>
                <w:sz w:val="24"/>
              </w:rPr>
            </w:pPr>
            <w:bookmarkStart w:id="173" w:name="Pharmacy_Benefit_Manager_PBM"/>
            <w:r w:rsidRPr="006D1679">
              <w:rPr>
                <w:b/>
                <w:sz w:val="24"/>
              </w:rPr>
              <w:t>Pharmacy Benefit Manager (PBM)</w:t>
            </w:r>
            <w:bookmarkEnd w:id="173"/>
          </w:p>
          <w:p w:rsidR="00AD67BB" w:rsidRPr="006D1679" w:rsidRDefault="00AD67BB" w:rsidP="00057EC6">
            <w:pPr>
              <w:pStyle w:val="TableTextCharChar"/>
              <w:numPr>
                <w:ilvl w:val="12"/>
                <w:numId w:val="0"/>
              </w:numPr>
              <w:rPr>
                <w:b/>
              </w:rPr>
            </w:pPr>
          </w:p>
          <w:p w:rsidR="00AD67BB" w:rsidRPr="006D1679" w:rsidRDefault="00AD67BB" w:rsidP="00057EC6">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AD67BB" w:rsidRPr="006D1679" w:rsidRDefault="00AD67BB" w:rsidP="003366D0">
            <w:pPr>
              <w:rPr>
                <w:b/>
                <w:color w:val="000000"/>
                <w:sz w:val="24"/>
              </w:rPr>
            </w:pPr>
            <w:r w:rsidRPr="006D1679">
              <w:rPr>
                <w:b/>
                <w:color w:val="000000"/>
                <w:sz w:val="24"/>
              </w:rPr>
              <w:t>OptumRx</w:t>
            </w:r>
          </w:p>
          <w:p w:rsidR="00AD67BB" w:rsidRPr="006D1679" w:rsidRDefault="00AD67BB" w:rsidP="003366D0">
            <w:pPr>
              <w:rPr>
                <w:bCs/>
                <w:sz w:val="24"/>
                <w:szCs w:val="24"/>
              </w:rPr>
            </w:pPr>
            <w:r w:rsidRPr="006D1679">
              <w:rPr>
                <w:bCs/>
                <w:sz w:val="24"/>
                <w:szCs w:val="24"/>
              </w:rPr>
              <w:t xml:space="preserve">Pharmacy benefits are available in myuhc.com by clicking on </w:t>
            </w:r>
            <w:r w:rsidRPr="006D1679">
              <w:rPr>
                <w:b/>
                <w:bCs/>
                <w:sz w:val="24"/>
                <w:szCs w:val="24"/>
              </w:rPr>
              <w:t>Pharmacies &amp; Prescriptions</w:t>
            </w:r>
            <w:r w:rsidRPr="006D1679">
              <w:rPr>
                <w:bCs/>
                <w:sz w:val="24"/>
                <w:szCs w:val="24"/>
              </w:rPr>
              <w:t xml:space="preserve"> tab or </w:t>
            </w:r>
            <w:r w:rsidRPr="006D1679">
              <w:rPr>
                <w:b/>
                <w:bCs/>
                <w:sz w:val="24"/>
                <w:szCs w:val="24"/>
              </w:rPr>
              <w:t>Manage Your Prescriptions</w:t>
            </w:r>
            <w:r w:rsidRPr="006D1679">
              <w:rPr>
                <w:bCs/>
                <w:sz w:val="24"/>
                <w:szCs w:val="24"/>
              </w:rPr>
              <w:t xml:space="preserve"> icon.</w:t>
            </w:r>
          </w:p>
          <w:p w:rsidR="00AD67BB" w:rsidRPr="006D1679" w:rsidRDefault="00AD67BB" w:rsidP="003366D0">
            <w:pPr>
              <w:rPr>
                <w:color w:val="000000"/>
                <w:sz w:val="24"/>
                <w:szCs w:val="24"/>
              </w:rPr>
            </w:pPr>
          </w:p>
          <w:p w:rsidR="00AD67BB" w:rsidRPr="006D1679" w:rsidRDefault="00AD67BB" w:rsidP="003366D0">
            <w:pPr>
              <w:rPr>
                <w:color w:val="000000"/>
                <w:sz w:val="24"/>
                <w:szCs w:val="24"/>
              </w:rPr>
            </w:pPr>
            <w:r w:rsidRPr="006D1679">
              <w:rPr>
                <w:color w:val="000000"/>
                <w:sz w:val="24"/>
                <w:szCs w:val="24"/>
              </w:rPr>
              <w:t>For all pharmacy support, please call the phone number on your health plan ID card.</w:t>
            </w:r>
          </w:p>
          <w:p w:rsidR="00AD67BB" w:rsidRPr="006D1679" w:rsidRDefault="00AD67BB" w:rsidP="00CF3C30">
            <w:pPr>
              <w:pStyle w:val="TableText"/>
              <w:rPr>
                <w:b/>
              </w:rPr>
            </w:pPr>
          </w:p>
        </w:tc>
      </w:tr>
      <w:tr w:rsidR="00AF0045" w:rsidRPr="006D1679" w:rsidTr="00AF0045">
        <w:tc>
          <w:tcPr>
            <w:tcW w:w="3150" w:type="dxa"/>
            <w:tcBorders>
              <w:top w:val="single" w:sz="6" w:space="0" w:color="auto"/>
              <w:left w:val="single" w:sz="6" w:space="0" w:color="auto"/>
              <w:bottom w:val="single" w:sz="6" w:space="0" w:color="auto"/>
              <w:right w:val="single" w:sz="6" w:space="0" w:color="auto"/>
            </w:tcBorders>
            <w:shd w:val="pct5" w:color="auto" w:fill="FFFFFF"/>
          </w:tcPr>
          <w:p w:rsidR="00AF0045" w:rsidRPr="006D1679" w:rsidRDefault="00AF0045" w:rsidP="00AF0045">
            <w:pPr>
              <w:pStyle w:val="TableText"/>
              <w:rPr>
                <w:b/>
              </w:rPr>
            </w:pPr>
            <w:bookmarkStart w:id="174" w:name="Specialty_Pharmacy_Program"/>
            <w:r w:rsidRPr="006D1679">
              <w:rPr>
                <w:b/>
              </w:rPr>
              <w:t>Specialty Pharmacy Program</w:t>
            </w:r>
          </w:p>
          <w:bookmarkEnd w:id="174"/>
          <w:p w:rsidR="00AF0045" w:rsidRPr="006D1679" w:rsidRDefault="00AF0045" w:rsidP="00AF0045">
            <w:pPr>
              <w:pStyle w:val="TableText"/>
              <w:rPr>
                <w:b/>
              </w:rPr>
            </w:pPr>
          </w:p>
          <w:p w:rsidR="00AF0045" w:rsidRPr="006D1679" w:rsidRDefault="00AF0045" w:rsidP="00AF0045">
            <w:pPr>
              <w:pStyle w:val="TableText"/>
              <w:rPr>
                <w:b/>
              </w:rPr>
            </w:pPr>
            <w:r w:rsidRPr="006D1679">
              <w:rPr>
                <w:b/>
              </w:rPr>
              <w:t>Self- administered Diabetes products DO NOT fall into this category</w:t>
            </w:r>
          </w:p>
          <w:p w:rsidR="00AF0045" w:rsidRPr="006D1679" w:rsidRDefault="00AF0045" w:rsidP="00AF0045">
            <w:pPr>
              <w:pStyle w:val="TableText"/>
              <w:rPr>
                <w:b/>
              </w:rPr>
            </w:pPr>
          </w:p>
          <w:p w:rsidR="00AF0045" w:rsidRPr="006D1679" w:rsidRDefault="00AF0045" w:rsidP="00AF0045">
            <w:pPr>
              <w:pStyle w:val="TableText"/>
              <w:rPr>
                <w:b/>
              </w:rPr>
            </w:pPr>
          </w:p>
          <w:p w:rsidR="00AF0045" w:rsidRPr="006D1679" w:rsidRDefault="00AF0045" w:rsidP="00AF0045">
            <w:pPr>
              <w:pStyle w:val="TableText"/>
              <w:rPr>
                <w:b/>
              </w:rPr>
            </w:pPr>
          </w:p>
          <w:p w:rsidR="00AF0045" w:rsidRPr="006D1679" w:rsidRDefault="00AF0045" w:rsidP="00AF0045">
            <w:pPr>
              <w:pStyle w:val="TableText"/>
              <w:rPr>
                <w:b/>
              </w:rPr>
            </w:pPr>
          </w:p>
          <w:p w:rsidR="00AF0045" w:rsidRPr="006D1679" w:rsidRDefault="00AF0045" w:rsidP="00AF0045">
            <w:pPr>
              <w:pStyle w:val="TableText"/>
              <w:rPr>
                <w:b/>
              </w:rPr>
            </w:pPr>
          </w:p>
          <w:p w:rsidR="00AF0045" w:rsidRPr="006D1679" w:rsidRDefault="00AF0045" w:rsidP="00AF0045">
            <w:pPr>
              <w:pStyle w:val="TableText"/>
              <w:rPr>
                <w:b/>
              </w:rPr>
            </w:pPr>
          </w:p>
          <w:p w:rsidR="00AF0045" w:rsidRPr="006D1679" w:rsidRDefault="00AF0045" w:rsidP="00AF0045">
            <w:pPr>
              <w:pStyle w:val="TableText"/>
              <w:rPr>
                <w:b/>
              </w:rPr>
            </w:pPr>
          </w:p>
          <w:p w:rsidR="00AF0045" w:rsidRPr="006D1679" w:rsidRDefault="00AF0045" w:rsidP="00AF0045">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743C3F" w:rsidRPr="006D1679" w:rsidRDefault="00743C3F" w:rsidP="00743C3F">
            <w:pPr>
              <w:rPr>
                <w:color w:val="000000"/>
                <w:sz w:val="24"/>
              </w:rPr>
            </w:pPr>
            <w:r w:rsidRPr="006D1679">
              <w:rPr>
                <w:color w:val="000000"/>
                <w:sz w:val="24"/>
              </w:rPr>
              <w:t xml:space="preserve">Specialty medications are used to treat rare, unusual or complex medical conditions. </w:t>
            </w:r>
          </w:p>
          <w:p w:rsidR="00743C3F" w:rsidRPr="006D1679" w:rsidRDefault="00743C3F" w:rsidP="00743C3F">
            <w:pPr>
              <w:rPr>
                <w:color w:val="000000"/>
                <w:sz w:val="24"/>
              </w:rPr>
            </w:pPr>
            <w:r w:rsidRPr="006D1679">
              <w:rPr>
                <w:b/>
                <w:color w:val="000000"/>
                <w:sz w:val="24"/>
              </w:rPr>
              <w:t xml:space="preserve"> </w:t>
            </w:r>
          </w:p>
          <w:p w:rsidR="00743C3F" w:rsidRPr="006D1679" w:rsidRDefault="00743C3F" w:rsidP="00743C3F">
            <w:pPr>
              <w:rPr>
                <w:color w:val="000000"/>
                <w:sz w:val="24"/>
              </w:rPr>
            </w:pPr>
            <w:r w:rsidRPr="006D1679">
              <w:rPr>
                <w:color w:val="000000"/>
                <w:sz w:val="24"/>
              </w:rPr>
              <w:t xml:space="preserve">For Network coverage, specialty medications must be ordered from a designated pharmacy.  Not all medications may be covered under your plan. </w:t>
            </w:r>
          </w:p>
          <w:p w:rsidR="00743C3F" w:rsidRPr="006D1679" w:rsidRDefault="00743C3F" w:rsidP="00743C3F">
            <w:pPr>
              <w:rPr>
                <w:color w:val="000000"/>
                <w:sz w:val="24"/>
              </w:rPr>
            </w:pPr>
          </w:p>
          <w:p w:rsidR="00743C3F" w:rsidRPr="006D1679" w:rsidRDefault="00743C3F" w:rsidP="00743C3F">
            <w:pPr>
              <w:rPr>
                <w:color w:val="000000"/>
                <w:sz w:val="24"/>
              </w:rPr>
            </w:pPr>
            <w:r w:rsidRPr="006D1679">
              <w:rPr>
                <w:color w:val="000000"/>
                <w:sz w:val="24"/>
              </w:rPr>
              <w:t>Here are some examples of covered conditions:</w:t>
            </w:r>
          </w:p>
          <w:p w:rsidR="00743C3F" w:rsidRPr="006D1679" w:rsidRDefault="00743C3F" w:rsidP="00743C3F">
            <w:pPr>
              <w:numPr>
                <w:ilvl w:val="0"/>
                <w:numId w:val="8"/>
              </w:numPr>
              <w:rPr>
                <w:color w:val="000000"/>
                <w:sz w:val="24"/>
              </w:rPr>
            </w:pPr>
            <w:r w:rsidRPr="006D1679">
              <w:rPr>
                <w:color w:val="000000"/>
                <w:sz w:val="24"/>
              </w:rPr>
              <w:t xml:space="preserve">Anemia </w:t>
            </w:r>
          </w:p>
          <w:p w:rsidR="00743C3F" w:rsidRPr="006D1679" w:rsidRDefault="00743C3F" w:rsidP="00743C3F">
            <w:pPr>
              <w:numPr>
                <w:ilvl w:val="0"/>
                <w:numId w:val="8"/>
              </w:numPr>
              <w:rPr>
                <w:color w:val="000000"/>
                <w:sz w:val="24"/>
              </w:rPr>
            </w:pPr>
            <w:r w:rsidRPr="006D1679">
              <w:rPr>
                <w:color w:val="000000"/>
                <w:sz w:val="24"/>
              </w:rPr>
              <w:t xml:space="preserve">Cystic Fibrosis </w:t>
            </w:r>
          </w:p>
          <w:p w:rsidR="00743C3F" w:rsidRPr="006D1679" w:rsidRDefault="00743C3F" w:rsidP="00743C3F">
            <w:pPr>
              <w:numPr>
                <w:ilvl w:val="0"/>
                <w:numId w:val="8"/>
              </w:numPr>
              <w:rPr>
                <w:color w:val="000000"/>
                <w:sz w:val="24"/>
              </w:rPr>
            </w:pPr>
            <w:r w:rsidRPr="006D1679">
              <w:rPr>
                <w:color w:val="000000"/>
                <w:sz w:val="24"/>
              </w:rPr>
              <w:t xml:space="preserve">Endocrine </w:t>
            </w:r>
          </w:p>
          <w:p w:rsidR="00743C3F" w:rsidRPr="006D1679" w:rsidRDefault="00743C3F" w:rsidP="00743C3F">
            <w:pPr>
              <w:numPr>
                <w:ilvl w:val="0"/>
                <w:numId w:val="8"/>
              </w:numPr>
              <w:rPr>
                <w:color w:val="000000"/>
                <w:sz w:val="24"/>
              </w:rPr>
            </w:pPr>
            <w:r w:rsidRPr="006D1679">
              <w:rPr>
                <w:color w:val="000000"/>
                <w:sz w:val="24"/>
              </w:rPr>
              <w:t xml:space="preserve">Growth Hormone Deficiency </w:t>
            </w:r>
          </w:p>
          <w:p w:rsidR="00743C3F" w:rsidRPr="006D1679" w:rsidRDefault="00743C3F" w:rsidP="00743C3F">
            <w:pPr>
              <w:numPr>
                <w:ilvl w:val="0"/>
                <w:numId w:val="8"/>
              </w:numPr>
              <w:rPr>
                <w:i/>
                <w:color w:val="000000"/>
                <w:sz w:val="24"/>
              </w:rPr>
            </w:pPr>
            <w:r w:rsidRPr="006D1679">
              <w:rPr>
                <w:color w:val="000000"/>
                <w:sz w:val="24"/>
              </w:rPr>
              <w:t xml:space="preserve">Hemophilia </w:t>
            </w:r>
            <w:r w:rsidRPr="006D1679">
              <w:rPr>
                <w:i/>
                <w:color w:val="000000"/>
                <w:sz w:val="24"/>
              </w:rPr>
              <w:t xml:space="preserve">is a specialty medication and has it’s own section – see </w:t>
            </w:r>
            <w:r w:rsidRPr="006D1679">
              <w:rPr>
                <w:b/>
                <w:i/>
                <w:color w:val="000000"/>
                <w:sz w:val="24"/>
              </w:rPr>
              <w:t>Hemophilia Program</w:t>
            </w:r>
            <w:r w:rsidRPr="006D1679">
              <w:rPr>
                <w:i/>
                <w:color w:val="000000"/>
                <w:sz w:val="24"/>
              </w:rPr>
              <w:t xml:space="preserve"> </w:t>
            </w:r>
            <w:r w:rsidRPr="006D1679">
              <w:rPr>
                <w:b/>
                <w:i/>
                <w:color w:val="000000"/>
                <w:sz w:val="24"/>
              </w:rPr>
              <w:t>section</w:t>
            </w:r>
          </w:p>
          <w:p w:rsidR="00743C3F" w:rsidRPr="006D1679" w:rsidRDefault="00743C3F" w:rsidP="00743C3F">
            <w:pPr>
              <w:numPr>
                <w:ilvl w:val="0"/>
                <w:numId w:val="8"/>
              </w:numPr>
              <w:rPr>
                <w:color w:val="000000"/>
                <w:sz w:val="24"/>
              </w:rPr>
            </w:pPr>
            <w:r w:rsidRPr="006D1679">
              <w:rPr>
                <w:color w:val="000000"/>
                <w:sz w:val="24"/>
              </w:rPr>
              <w:t xml:space="preserve">Hepatitis B/C </w:t>
            </w:r>
          </w:p>
          <w:p w:rsidR="00743C3F" w:rsidRPr="006D1679" w:rsidRDefault="00743C3F" w:rsidP="00743C3F">
            <w:pPr>
              <w:numPr>
                <w:ilvl w:val="0"/>
                <w:numId w:val="8"/>
              </w:numPr>
              <w:rPr>
                <w:color w:val="000000"/>
                <w:sz w:val="24"/>
              </w:rPr>
            </w:pPr>
            <w:r w:rsidRPr="006D1679">
              <w:rPr>
                <w:color w:val="000000"/>
                <w:sz w:val="24"/>
              </w:rPr>
              <w:t xml:space="preserve">Immune Modulator </w:t>
            </w:r>
          </w:p>
          <w:p w:rsidR="00743C3F" w:rsidRPr="006D1679" w:rsidRDefault="00743C3F" w:rsidP="00743C3F">
            <w:pPr>
              <w:numPr>
                <w:ilvl w:val="0"/>
                <w:numId w:val="8"/>
              </w:numPr>
              <w:rPr>
                <w:color w:val="000000"/>
                <w:sz w:val="24"/>
              </w:rPr>
            </w:pPr>
            <w:r w:rsidRPr="006D1679">
              <w:rPr>
                <w:color w:val="000000"/>
                <w:sz w:val="24"/>
              </w:rPr>
              <w:t xml:space="preserve">Multiple Sclerosis </w:t>
            </w:r>
          </w:p>
          <w:p w:rsidR="00743C3F" w:rsidRPr="006D1679" w:rsidRDefault="00743C3F" w:rsidP="00743C3F">
            <w:pPr>
              <w:numPr>
                <w:ilvl w:val="0"/>
                <w:numId w:val="8"/>
              </w:numPr>
              <w:rPr>
                <w:color w:val="000000"/>
                <w:sz w:val="24"/>
              </w:rPr>
            </w:pPr>
            <w:r w:rsidRPr="006D1679">
              <w:rPr>
                <w:color w:val="000000"/>
                <w:sz w:val="24"/>
              </w:rPr>
              <w:t xml:space="preserve">Osteoporosis </w:t>
            </w:r>
          </w:p>
          <w:p w:rsidR="00743C3F" w:rsidRPr="006D1679" w:rsidRDefault="00743C3F" w:rsidP="00743C3F">
            <w:pPr>
              <w:numPr>
                <w:ilvl w:val="0"/>
                <w:numId w:val="8"/>
              </w:numPr>
              <w:rPr>
                <w:color w:val="000000"/>
                <w:sz w:val="24"/>
              </w:rPr>
            </w:pPr>
            <w:r w:rsidRPr="006D1679">
              <w:rPr>
                <w:color w:val="000000"/>
                <w:sz w:val="24"/>
              </w:rPr>
              <w:t xml:space="preserve">Pulmonary Hypertension </w:t>
            </w:r>
          </w:p>
          <w:p w:rsidR="00743C3F" w:rsidRPr="006D1679" w:rsidRDefault="00743C3F" w:rsidP="00743C3F">
            <w:pPr>
              <w:numPr>
                <w:ilvl w:val="0"/>
                <w:numId w:val="8"/>
              </w:numPr>
              <w:rPr>
                <w:color w:val="000000"/>
                <w:sz w:val="24"/>
              </w:rPr>
            </w:pPr>
            <w:r w:rsidRPr="006D1679">
              <w:rPr>
                <w:color w:val="000000"/>
                <w:sz w:val="24"/>
              </w:rPr>
              <w:t xml:space="preserve">Rheumatoid Arthritis </w:t>
            </w:r>
          </w:p>
          <w:p w:rsidR="00743C3F" w:rsidRPr="006D1679" w:rsidRDefault="00743C3F" w:rsidP="00743C3F">
            <w:pPr>
              <w:tabs>
                <w:tab w:val="left" w:pos="854"/>
              </w:tabs>
              <w:rPr>
                <w:color w:val="000000"/>
                <w:sz w:val="24"/>
              </w:rPr>
            </w:pPr>
          </w:p>
          <w:p w:rsidR="00743C3F" w:rsidRPr="006D1679" w:rsidRDefault="00743C3F" w:rsidP="00743C3F">
            <w:pPr>
              <w:tabs>
                <w:tab w:val="left" w:pos="854"/>
              </w:tabs>
              <w:rPr>
                <w:color w:val="000000"/>
                <w:sz w:val="24"/>
              </w:rPr>
            </w:pPr>
            <w:r w:rsidRPr="006D1679">
              <w:rPr>
                <w:color w:val="000000"/>
                <w:sz w:val="24"/>
              </w:rPr>
              <w:t xml:space="preserve">For more information about specialty medications or to find a designated pharmacy, go to myuhc.com and click on </w:t>
            </w:r>
            <w:r w:rsidRPr="006D1679">
              <w:rPr>
                <w:b/>
                <w:bCs/>
                <w:sz w:val="24"/>
                <w:szCs w:val="24"/>
              </w:rPr>
              <w:t>Pharmacies &amp; Prescriptions</w:t>
            </w:r>
            <w:r w:rsidRPr="006D1679">
              <w:rPr>
                <w:bCs/>
                <w:sz w:val="24"/>
                <w:szCs w:val="24"/>
              </w:rPr>
              <w:t xml:space="preserve"> tab or </w:t>
            </w:r>
            <w:r w:rsidRPr="006D1679">
              <w:rPr>
                <w:b/>
                <w:bCs/>
                <w:sz w:val="24"/>
                <w:szCs w:val="24"/>
              </w:rPr>
              <w:t>Manage Your Prescriptions</w:t>
            </w:r>
            <w:r w:rsidRPr="006D1679">
              <w:rPr>
                <w:bCs/>
                <w:sz w:val="24"/>
                <w:szCs w:val="24"/>
              </w:rPr>
              <w:t xml:space="preserve"> icon.</w:t>
            </w:r>
          </w:p>
          <w:p w:rsidR="00743C3F" w:rsidRPr="006D1679" w:rsidRDefault="00743C3F" w:rsidP="00743C3F">
            <w:pPr>
              <w:tabs>
                <w:tab w:val="left" w:pos="854"/>
              </w:tabs>
              <w:rPr>
                <w:color w:val="000000"/>
                <w:sz w:val="24"/>
              </w:rPr>
            </w:pPr>
          </w:p>
          <w:p w:rsidR="00743C3F" w:rsidRPr="006D1679" w:rsidRDefault="00743C3F" w:rsidP="00743C3F">
            <w:pPr>
              <w:tabs>
                <w:tab w:val="left" w:pos="854"/>
              </w:tabs>
              <w:rPr>
                <w:b/>
                <w:color w:val="FF00FF"/>
                <w:sz w:val="24"/>
                <w:szCs w:val="24"/>
              </w:rPr>
            </w:pPr>
            <w:r w:rsidRPr="006D1679">
              <w:rPr>
                <w:color w:val="000000"/>
                <w:sz w:val="24"/>
                <w:szCs w:val="24"/>
              </w:rPr>
              <w:t>For all pharmacy support, please call the phone number on your ID card.</w:t>
            </w:r>
            <w:r w:rsidRPr="006D1679">
              <w:rPr>
                <w:b/>
                <w:color w:val="FF00FF"/>
                <w:sz w:val="24"/>
                <w:szCs w:val="24"/>
              </w:rPr>
              <w:t xml:space="preserve"> </w:t>
            </w:r>
          </w:p>
          <w:p w:rsidR="00AF0045" w:rsidRPr="006D1679" w:rsidRDefault="00AF0045" w:rsidP="00AF0045">
            <w:pPr>
              <w:pStyle w:val="TableText"/>
              <w:numPr>
                <w:ilvl w:val="12"/>
                <w:numId w:val="0"/>
              </w:numPr>
            </w:pPr>
          </w:p>
        </w:tc>
      </w:tr>
    </w:tbl>
    <w:p w:rsidR="009C4BEF" w:rsidRPr="006D1679" w:rsidRDefault="009C4BEF">
      <w:pPr>
        <w:numPr>
          <w:ilvl w:val="12"/>
          <w:numId w:val="0"/>
        </w:numPr>
        <w:rPr>
          <w:sz w:val="24"/>
        </w:rPr>
      </w:pPr>
    </w:p>
    <w:p w:rsidR="001D6346" w:rsidRPr="006D1679" w:rsidRDefault="001D6346">
      <w:pPr>
        <w:numPr>
          <w:ilvl w:val="12"/>
          <w:numId w:val="0"/>
        </w:numPr>
        <w:rPr>
          <w:sz w:val="24"/>
        </w:rPr>
      </w:pPr>
    </w:p>
    <w:p w:rsidR="009C4BEF" w:rsidRPr="006D1679" w:rsidRDefault="009C4BEF" w:rsidP="0006458D">
      <w:r w:rsidRPr="006D1679">
        <w:t>&lt;!--ID=CSR--&gt;</w:t>
      </w:r>
    </w:p>
    <w:p w:rsidR="009C4BEF" w:rsidRPr="006D1679" w:rsidRDefault="009C4BEF">
      <w:pPr>
        <w:numPr>
          <w:ilvl w:val="12"/>
          <w:numId w:val="0"/>
        </w:numPr>
        <w:outlineLvl w:val="0"/>
        <w:rPr>
          <w:b/>
          <w:color w:val="FF0000"/>
          <w:sz w:val="32"/>
        </w:rPr>
      </w:pPr>
      <w:r w:rsidRPr="006D16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D1679"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081F9B">
            <w:pPr>
              <w:pStyle w:val="TableHeaderText"/>
              <w:numPr>
                <w:ilvl w:val="12"/>
                <w:numId w:val="0"/>
              </w:numPr>
              <w:rPr>
                <w:color w:val="FF0000"/>
              </w:rPr>
            </w:pPr>
            <w:r w:rsidRPr="006D167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100DBF">
            <w:pPr>
              <w:pStyle w:val="TableHeaderText"/>
              <w:numPr>
                <w:ilvl w:val="12"/>
                <w:numId w:val="0"/>
              </w:numPr>
              <w:rPr>
                <w:color w:val="FF0000"/>
              </w:rPr>
            </w:pPr>
            <w:r w:rsidRPr="006D1679">
              <w:rPr>
                <w:color w:val="FF0000"/>
              </w:rPr>
              <w:t>HRA PP1 PLAN</w:t>
            </w:r>
            <w:r w:rsidR="00081F9B" w:rsidRPr="006D1679">
              <w:rPr>
                <w:color w:val="FF0000"/>
              </w:rPr>
              <w:t xml:space="preserve"> </w:t>
            </w:r>
          </w:p>
          <w:p w:rsidR="00081F9B" w:rsidRPr="006D1679" w:rsidRDefault="00081F9B">
            <w:pPr>
              <w:pStyle w:val="TableHeaderText"/>
              <w:numPr>
                <w:ilvl w:val="12"/>
                <w:numId w:val="0"/>
              </w:numPr>
              <w:rPr>
                <w:color w:val="FF0000"/>
              </w:rPr>
            </w:pPr>
          </w:p>
        </w:tc>
      </w:tr>
      <w:tr w:rsidR="00E40CA2" w:rsidRPr="006D1679"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E40CA2" w:rsidRPr="006D1679" w:rsidRDefault="00E40CA2" w:rsidP="00F67EEF">
            <w:pPr>
              <w:spacing w:line="240" w:lineRule="atLeast"/>
              <w:ind w:right="108"/>
              <w:rPr>
                <w:b/>
                <w:color w:val="FF0000"/>
                <w:sz w:val="24"/>
                <w:szCs w:val="24"/>
              </w:rPr>
            </w:pPr>
            <w:bookmarkStart w:id="175" w:name="Specialty_Pharmacy"/>
            <w:bookmarkStart w:id="176" w:name="Specialty_Pharmacy_Quick_Tip"/>
            <w:r w:rsidRPr="006D1679">
              <w:rPr>
                <w:b/>
                <w:bCs/>
                <w:color w:val="FF0000"/>
                <w:sz w:val="24"/>
                <w:szCs w:val="24"/>
              </w:rPr>
              <w:t>Specialty Pharmacy Quick Tip</w:t>
            </w:r>
            <w:bookmarkEnd w:id="175"/>
            <w:bookmarkEnd w:id="1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0CA2" w:rsidRPr="006D1679" w:rsidRDefault="00E40CA2" w:rsidP="002F404A">
            <w:pPr>
              <w:rPr>
                <w:color w:val="FF0000"/>
                <w:sz w:val="24"/>
                <w:szCs w:val="24"/>
              </w:rPr>
            </w:pPr>
            <w:r w:rsidRPr="006D1679">
              <w:rPr>
                <w:color w:val="FF0000"/>
                <w:sz w:val="24"/>
                <w:szCs w:val="24"/>
              </w:rPr>
              <w:t xml:space="preserve">The UnitedHealthcare Specialty Pharmacy Program applies to pharmacy benefits </w:t>
            </w:r>
            <w:r w:rsidRPr="006D1679">
              <w:rPr>
                <w:b/>
                <w:color w:val="FF0000"/>
                <w:sz w:val="24"/>
                <w:szCs w:val="24"/>
                <w:u w:val="single"/>
              </w:rPr>
              <w:t>only</w:t>
            </w:r>
            <w:r w:rsidRPr="006D1679">
              <w:rPr>
                <w:color w:val="FF0000"/>
                <w:sz w:val="24"/>
                <w:szCs w:val="24"/>
              </w:rPr>
              <w:t xml:space="preserve">.  Reference the Customer Service drug list available on PharWeb </w:t>
            </w:r>
            <w:r w:rsidRPr="006D1679">
              <w:rPr>
                <w:i/>
                <w:color w:val="FF0000"/>
                <w:sz w:val="24"/>
                <w:szCs w:val="24"/>
              </w:rPr>
              <w:t>(access through customer service SOP)</w:t>
            </w:r>
            <w:r w:rsidRPr="006D1679">
              <w:rPr>
                <w:color w:val="FF0000"/>
                <w:sz w:val="24"/>
                <w:szCs w:val="24"/>
              </w:rPr>
              <w:t xml:space="preserve"> to verify specialty medications subject to this program. This program </w:t>
            </w:r>
            <w:r w:rsidRPr="006D1679">
              <w:rPr>
                <w:b/>
                <w:color w:val="FF0000"/>
                <w:sz w:val="24"/>
                <w:szCs w:val="24"/>
              </w:rPr>
              <w:t>DOES NOT</w:t>
            </w:r>
            <w:r w:rsidRPr="006D1679">
              <w:rPr>
                <w:color w:val="FF0000"/>
                <w:sz w:val="24"/>
                <w:szCs w:val="24"/>
              </w:rPr>
              <w:t xml:space="preserve"> determine benefit coverage - this program only supports obtaining medications from a specific provider.</w:t>
            </w:r>
          </w:p>
          <w:p w:rsidR="00E40CA2" w:rsidRPr="006D1679" w:rsidRDefault="00E40CA2" w:rsidP="002F404A">
            <w:pPr>
              <w:rPr>
                <w:color w:val="FF0000"/>
                <w:sz w:val="24"/>
                <w:szCs w:val="24"/>
              </w:rPr>
            </w:pPr>
          </w:p>
          <w:p w:rsidR="00E40CA2" w:rsidRPr="006D1679" w:rsidRDefault="00E40CA2" w:rsidP="002F404A">
            <w:pPr>
              <w:rPr>
                <w:color w:val="FF0000"/>
                <w:sz w:val="24"/>
                <w:szCs w:val="24"/>
              </w:rPr>
            </w:pPr>
            <w:r w:rsidRPr="006D1679">
              <w:rPr>
                <w:color w:val="FF0000"/>
                <w:sz w:val="24"/>
                <w:szCs w:val="24"/>
              </w:rPr>
              <w:t xml:space="preserve">If the group has a pharmacy benefit carve-out, this program will </w:t>
            </w:r>
            <w:r w:rsidRPr="006D1679">
              <w:rPr>
                <w:b/>
                <w:color w:val="FF0000"/>
                <w:sz w:val="24"/>
                <w:szCs w:val="24"/>
              </w:rPr>
              <w:t>NOT</w:t>
            </w:r>
            <w:r w:rsidRPr="006D1679">
              <w:rPr>
                <w:color w:val="FF0000"/>
                <w:sz w:val="24"/>
                <w:szCs w:val="24"/>
              </w:rPr>
              <w:t xml:space="preserve"> apply and the member/provider should be directed to the Pharmacy Benefit Manager </w:t>
            </w:r>
            <w:r w:rsidRPr="006D1679">
              <w:rPr>
                <w:i/>
                <w:color w:val="FF0000"/>
                <w:sz w:val="24"/>
                <w:szCs w:val="24"/>
              </w:rPr>
              <w:t xml:space="preserve">(vendor) </w:t>
            </w:r>
            <w:r w:rsidRPr="006D1679">
              <w:rPr>
                <w:color w:val="FF0000"/>
                <w:sz w:val="24"/>
                <w:szCs w:val="24"/>
              </w:rPr>
              <w:t>and/or Specialty Pharmacy Vendor to confirm coverage. Both vendor names and corresponding phone numbers should be provided, if both are present in IBAAG Prescription Drug section above.</w:t>
            </w:r>
          </w:p>
          <w:p w:rsidR="00E40CA2" w:rsidRPr="006D1679" w:rsidRDefault="00E40CA2" w:rsidP="002F404A">
            <w:pPr>
              <w:rPr>
                <w:color w:val="FF0000"/>
                <w:sz w:val="24"/>
                <w:szCs w:val="24"/>
              </w:rPr>
            </w:pPr>
          </w:p>
          <w:p w:rsidR="00596C43" w:rsidRPr="006D1679" w:rsidRDefault="00596C43" w:rsidP="00E37ED7">
            <w:pPr>
              <w:rPr>
                <w:color w:val="FF0000"/>
                <w:sz w:val="24"/>
                <w:szCs w:val="24"/>
              </w:rPr>
            </w:pPr>
          </w:p>
          <w:p w:rsidR="00596C43" w:rsidRPr="006D1679" w:rsidRDefault="00596C43" w:rsidP="00596C43">
            <w:pPr>
              <w:pStyle w:val="TableText"/>
              <w:spacing w:line="276" w:lineRule="auto"/>
              <w:rPr>
                <w:color w:val="FF0000"/>
              </w:rPr>
            </w:pPr>
            <w:r w:rsidRPr="006D1679">
              <w:rPr>
                <w:color w:val="FF0000"/>
              </w:rPr>
              <w:t>Reference the Customer Service drug list available on PharWeb to verify specialty medications typically covered under medical benefits.</w:t>
            </w:r>
          </w:p>
          <w:p w:rsidR="001E43B9" w:rsidRPr="006D1679" w:rsidRDefault="00596C43" w:rsidP="00B04AE7">
            <w:pPr>
              <w:pStyle w:val="TableText"/>
              <w:spacing w:line="276" w:lineRule="auto"/>
            </w:pPr>
            <w:r w:rsidRPr="006D1679">
              <w:rPr>
                <w:b/>
                <w:color w:val="FF0000"/>
              </w:rPr>
              <w:t>Clinical Coverage Review (CCR) team:</w:t>
            </w:r>
            <w:r w:rsidRPr="006D1679">
              <w:rPr>
                <w:color w:val="FF0000"/>
              </w:rPr>
              <w:t xml:space="preserve">  Follow standard clinical process for drug review with Medical Policy.</w:t>
            </w:r>
          </w:p>
        </w:tc>
      </w:tr>
    </w:tbl>
    <w:p w:rsidR="009C4BEF" w:rsidRPr="006D1679" w:rsidRDefault="009C4BEF">
      <w:pPr>
        <w:numPr>
          <w:ilvl w:val="12"/>
          <w:numId w:val="0"/>
        </w:numPr>
        <w:rPr>
          <w:sz w:val="24"/>
        </w:rPr>
      </w:pPr>
    </w:p>
    <w:p w:rsidR="009C4BEF" w:rsidRPr="006D1679" w:rsidRDefault="009C4BEF">
      <w:pPr>
        <w:numPr>
          <w:ilvl w:val="12"/>
          <w:numId w:val="0"/>
        </w:numPr>
        <w:rPr>
          <w:sz w:val="24"/>
        </w:rPr>
      </w:pPr>
    </w:p>
    <w:p w:rsidR="007355F9" w:rsidRPr="006D1679" w:rsidRDefault="009C4BEF" w:rsidP="007355F9">
      <w:r w:rsidRPr="006D1679">
        <w:t>&lt;!--section=Other_Benefits--&gt;</w:t>
      </w:r>
    </w:p>
    <w:p w:rsidR="007355F9" w:rsidRPr="006D1679" w:rsidRDefault="007355F9" w:rsidP="007355F9"/>
    <w:p w:rsidR="007355F9" w:rsidRPr="006D1679" w:rsidRDefault="007355F9" w:rsidP="007355F9">
      <w:pPr>
        <w:pStyle w:val="iBAAGStandardTextItalics"/>
        <w:rPr>
          <w:rFonts w:ascii="Times New Roman" w:hAnsi="Times New Roman"/>
        </w:rPr>
      </w:pPr>
      <w:r w:rsidRPr="006D16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6D1679" w:rsidRDefault="007355F9" w:rsidP="007355F9">
      <w:pPr>
        <w:pStyle w:val="iBAAGStandardText"/>
        <w:rPr>
          <w:rFonts w:ascii="Times New Roman" w:hAnsi="Times New Roman"/>
          <w:i/>
        </w:rPr>
      </w:pPr>
    </w:p>
    <w:p w:rsidR="007355F9" w:rsidRPr="006D1679" w:rsidRDefault="007355F9" w:rsidP="007355F9">
      <w:pPr>
        <w:rPr>
          <w:rStyle w:val="Hyperlink"/>
          <w:i/>
          <w:iCs/>
          <w:sz w:val="24"/>
          <w:szCs w:val="24"/>
        </w:rPr>
      </w:pPr>
      <w:r w:rsidRPr="006D1679">
        <w:rPr>
          <w:i/>
          <w:iCs/>
          <w:sz w:val="24"/>
          <w:szCs w:val="24"/>
        </w:rPr>
        <w:t xml:space="preserve">Providers, this summary is for members, to review the terms of your participation agreement, please visit </w:t>
      </w:r>
      <w:hyperlink r:id="rId26" w:history="1">
        <w:r w:rsidR="00DA5CBF" w:rsidRPr="006D1679">
          <w:rPr>
            <w:i/>
            <w:iCs/>
            <w:color w:val="0000FF"/>
            <w:sz w:val="24"/>
            <w:szCs w:val="24"/>
            <w:u w:val="single"/>
          </w:rPr>
          <w:t>uhcprovider.com</w:t>
        </w:r>
      </w:hyperlink>
    </w:p>
    <w:p w:rsidR="009C4BEF" w:rsidRPr="006D1679" w:rsidRDefault="009C4BEF" w:rsidP="0006458D"/>
    <w:p w:rsidR="009C4BEF" w:rsidRPr="006D1679" w:rsidRDefault="009C4BEF">
      <w:pPr>
        <w:pBdr>
          <w:top w:val="double" w:sz="6" w:space="1" w:color="auto"/>
          <w:bottom w:val="double" w:sz="6" w:space="1" w:color="auto"/>
        </w:pBdr>
        <w:jc w:val="center"/>
        <w:outlineLvl w:val="0"/>
        <w:rPr>
          <w:b/>
          <w:bCs/>
          <w:color w:val="0000FF"/>
          <w:sz w:val="28"/>
        </w:rPr>
      </w:pPr>
      <w:bookmarkStart w:id="177" w:name="Other_Benefits"/>
      <w:r w:rsidRPr="006D1679">
        <w:rPr>
          <w:b/>
          <w:bCs/>
          <w:color w:val="0000FF"/>
          <w:sz w:val="28"/>
        </w:rPr>
        <w:t>OTHER BENEFITS</w:t>
      </w:r>
    </w:p>
    <w:bookmarkEnd w:id="177"/>
    <w:p w:rsidR="009C4BEF" w:rsidRPr="006D1679"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6D1679"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6D1679" w:rsidRDefault="009C4BEF">
            <w:pPr>
              <w:pStyle w:val="TableHeaderText"/>
              <w:numPr>
                <w:ilvl w:val="12"/>
                <w:numId w:val="0"/>
              </w:numPr>
              <w:rPr>
                <w:color w:val="000000"/>
              </w:rPr>
            </w:pPr>
            <w:r w:rsidRPr="006D1679">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6D1679" w:rsidRDefault="00100DBF">
            <w:pPr>
              <w:pStyle w:val="TableHeaderText"/>
              <w:numPr>
                <w:ilvl w:val="12"/>
                <w:numId w:val="0"/>
              </w:numPr>
              <w:rPr>
                <w:color w:val="000000"/>
              </w:rPr>
            </w:pPr>
            <w:r w:rsidRPr="006D1679">
              <w:rPr>
                <w:color w:val="000000"/>
              </w:rPr>
              <w:t>HRA PP1 PLAN</w:t>
            </w:r>
            <w:r w:rsidR="009C4BEF" w:rsidRPr="006D1679">
              <w:rPr>
                <w:color w:val="000000"/>
              </w:rPr>
              <w:t xml:space="preserve"> </w:t>
            </w:r>
          </w:p>
          <w:p w:rsidR="009C4BEF" w:rsidRPr="006D1679" w:rsidRDefault="009C4BEF">
            <w:pPr>
              <w:pStyle w:val="TableHeaderText"/>
              <w:numPr>
                <w:ilvl w:val="12"/>
                <w:numId w:val="0"/>
              </w:numPr>
              <w:rPr>
                <w:color w:val="000000"/>
              </w:rPr>
            </w:pPr>
          </w:p>
        </w:tc>
      </w:tr>
      <w:tr w:rsidR="00123E56" w:rsidRPr="006D167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6D1679" w:rsidRDefault="00123E56">
            <w:pPr>
              <w:pStyle w:val="TableText"/>
              <w:numPr>
                <w:ilvl w:val="12"/>
                <w:numId w:val="0"/>
              </w:numPr>
              <w:rPr>
                <w:b/>
                <w:color w:val="000000"/>
              </w:rPr>
            </w:pPr>
            <w:bookmarkStart w:id="178" w:name="Dental_Vendor"/>
            <w:r w:rsidRPr="006D1679">
              <w:rPr>
                <w:b/>
                <w:color w:val="000000"/>
              </w:rPr>
              <w:t>Dental Vendor</w:t>
            </w:r>
            <w:bookmarkEnd w:id="178"/>
          </w:p>
          <w:p w:rsidR="00123E56" w:rsidRPr="006D1679"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6D1679" w:rsidRDefault="00123E56" w:rsidP="00057EC6">
            <w:pPr>
              <w:pStyle w:val="TableText"/>
              <w:numPr>
                <w:ilvl w:val="12"/>
                <w:numId w:val="0"/>
              </w:numPr>
              <w:rPr>
                <w:b/>
              </w:rPr>
            </w:pPr>
            <w:r w:rsidRPr="006D1679">
              <w:t>Administrator:</w:t>
            </w:r>
            <w:r w:rsidRPr="006D1679">
              <w:rPr>
                <w:b/>
              </w:rPr>
              <w:t xml:space="preserve">  MetLife</w:t>
            </w:r>
          </w:p>
          <w:p w:rsidR="00123E56" w:rsidRPr="006D1679" w:rsidRDefault="00123E56" w:rsidP="00057EC6">
            <w:pPr>
              <w:pStyle w:val="TableText"/>
              <w:numPr>
                <w:ilvl w:val="12"/>
                <w:numId w:val="0"/>
              </w:numPr>
              <w:rPr>
                <w:b/>
                <w:color w:val="0000FF"/>
              </w:rPr>
            </w:pPr>
            <w:r w:rsidRPr="006D1679">
              <w:t xml:space="preserve">Phone Number:  </w:t>
            </w:r>
            <w:r w:rsidRPr="006D1679">
              <w:rPr>
                <w:b/>
                <w:color w:val="0000FF"/>
              </w:rPr>
              <w:t>1-</w:t>
            </w:r>
            <w:r w:rsidR="002D2C68" w:rsidRPr="006D1679">
              <w:rPr>
                <w:b/>
                <w:color w:val="0000FF"/>
              </w:rPr>
              <w:t>866-832-5756</w:t>
            </w:r>
          </w:p>
          <w:p w:rsidR="002D2C68" w:rsidRPr="006D1679" w:rsidRDefault="002D2C68" w:rsidP="00057EC6">
            <w:pPr>
              <w:pStyle w:val="TableText"/>
              <w:numPr>
                <w:ilvl w:val="12"/>
                <w:numId w:val="0"/>
              </w:numPr>
            </w:pPr>
          </w:p>
        </w:tc>
      </w:tr>
      <w:tr w:rsidR="00123E56" w:rsidRPr="006D167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6D1679" w:rsidRDefault="00123E56" w:rsidP="00214787">
            <w:pPr>
              <w:pStyle w:val="TableText"/>
              <w:numPr>
                <w:ilvl w:val="12"/>
                <w:numId w:val="0"/>
              </w:numPr>
              <w:rPr>
                <w:b/>
                <w:szCs w:val="24"/>
              </w:rPr>
            </w:pPr>
            <w:bookmarkStart w:id="179" w:name="Health_Wellness"/>
            <w:r w:rsidRPr="006D1679">
              <w:rPr>
                <w:b/>
                <w:szCs w:val="24"/>
              </w:rPr>
              <w:t>Health &amp; Wellness</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6D1679" w:rsidRDefault="00123E56" w:rsidP="00057EC6">
            <w:pPr>
              <w:pStyle w:val="TableText"/>
              <w:rPr>
                <w:b/>
                <w:color w:val="000000"/>
              </w:rPr>
            </w:pPr>
            <w:r w:rsidRPr="006D1679">
              <w:rPr>
                <w:b/>
                <w:color w:val="000000"/>
              </w:rPr>
              <w:t>Optum Health &amp; Wellness Online resources</w:t>
            </w:r>
          </w:p>
          <w:p w:rsidR="00123E56" w:rsidRPr="006D1679" w:rsidRDefault="00123E56" w:rsidP="00057EC6">
            <w:pPr>
              <w:pStyle w:val="TableText"/>
              <w:rPr>
                <w:color w:val="000000"/>
              </w:rPr>
            </w:pPr>
            <w:r w:rsidRPr="006D1679">
              <w:rPr>
                <w:color w:val="000000"/>
              </w:rPr>
              <w:t xml:space="preserve">Access resources online at </w:t>
            </w:r>
            <w:hyperlink r:id="rId27" w:history="1">
              <w:r w:rsidRPr="006D1679">
                <w:rPr>
                  <w:rStyle w:val="Hyperlink"/>
                  <w:color w:val="000000"/>
                  <w:szCs w:val="24"/>
                  <w:u w:val="none"/>
                </w:rPr>
                <w:t>www.myuhc.com</w:t>
              </w:r>
            </w:hyperlink>
          </w:p>
          <w:p w:rsidR="00123E56" w:rsidRPr="006D1679" w:rsidRDefault="00123E56" w:rsidP="00057EC6">
            <w:pPr>
              <w:pStyle w:val="TableText"/>
              <w:rPr>
                <w:color w:val="000000"/>
              </w:rPr>
            </w:pPr>
          </w:p>
          <w:p w:rsidR="007355F9" w:rsidRPr="006D1679" w:rsidRDefault="007355F9" w:rsidP="007355F9">
            <w:pPr>
              <w:pStyle w:val="TableText"/>
              <w:spacing w:line="276" w:lineRule="auto"/>
              <w:rPr>
                <w:b/>
                <w:bCs/>
                <w:strike/>
                <w:color w:val="FF00FF"/>
                <w:szCs w:val="24"/>
              </w:rPr>
            </w:pPr>
            <w:r w:rsidRPr="006D1679">
              <w:rPr>
                <w:rFonts w:eastAsia="Calibri"/>
                <w:bCs/>
                <w:szCs w:val="24"/>
              </w:rPr>
              <w:t>For questions call toll free at</w:t>
            </w:r>
            <w:r w:rsidRPr="006D1679">
              <w:rPr>
                <w:rFonts w:eastAsia="Calibri"/>
                <w:b/>
                <w:bCs/>
                <w:szCs w:val="24"/>
              </w:rPr>
              <w:t xml:space="preserve"> </w:t>
            </w:r>
            <w:r w:rsidRPr="006D1679">
              <w:rPr>
                <w:rFonts w:eastAsia="Calibri"/>
                <w:b/>
                <w:bCs/>
                <w:color w:val="0000FF"/>
                <w:szCs w:val="24"/>
              </w:rPr>
              <w:t xml:space="preserve">1-877-818-5826. </w:t>
            </w:r>
            <w:r w:rsidRPr="006D1679">
              <w:rPr>
                <w:color w:val="000000"/>
                <w:szCs w:val="24"/>
              </w:rPr>
              <w:t>TTY</w:t>
            </w:r>
            <w:r w:rsidRPr="006D1679">
              <w:rPr>
                <w:b/>
                <w:color w:val="000000"/>
                <w:szCs w:val="24"/>
              </w:rPr>
              <w:t xml:space="preserve"> </w:t>
            </w:r>
            <w:r w:rsidRPr="006D1679">
              <w:rPr>
                <w:color w:val="000000"/>
                <w:szCs w:val="24"/>
              </w:rPr>
              <w:t>users dial</w:t>
            </w:r>
            <w:r w:rsidRPr="006D1679">
              <w:rPr>
                <w:b/>
                <w:color w:val="000000"/>
                <w:szCs w:val="24"/>
              </w:rPr>
              <w:t xml:space="preserve"> </w:t>
            </w:r>
            <w:r w:rsidRPr="006D1679">
              <w:rPr>
                <w:b/>
                <w:color w:val="0000FF"/>
                <w:szCs w:val="24"/>
              </w:rPr>
              <w:t>711</w:t>
            </w:r>
          </w:p>
          <w:p w:rsidR="00123E56" w:rsidRPr="006D1679" w:rsidRDefault="00123E56" w:rsidP="00057EC6">
            <w:pPr>
              <w:spacing w:line="240" w:lineRule="atLeast"/>
              <w:ind w:left="15" w:right="108"/>
              <w:rPr>
                <w:b/>
                <w:bCs/>
                <w:color w:val="0000FF"/>
                <w:sz w:val="24"/>
                <w:szCs w:val="24"/>
              </w:rPr>
            </w:pPr>
          </w:p>
          <w:p w:rsidR="00123E56" w:rsidRPr="006D1679" w:rsidRDefault="00123E56" w:rsidP="00057EC6">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596C43" w:rsidRPr="006D1679" w:rsidRDefault="00596C43" w:rsidP="00596C43">
            <w:pPr>
              <w:pStyle w:val="TableTextChar1"/>
              <w:rPr>
                <w:b/>
                <w:szCs w:val="24"/>
              </w:rPr>
            </w:pPr>
            <w:r w:rsidRPr="006D1679">
              <w:rPr>
                <w:b/>
                <w:bCs/>
                <w:szCs w:val="24"/>
              </w:rPr>
              <w:t>For Wellness Coaching</w:t>
            </w:r>
            <w:r w:rsidR="00EB3E9B" w:rsidRPr="006D1679">
              <w:rPr>
                <w:b/>
                <w:bCs/>
                <w:szCs w:val="24"/>
              </w:rPr>
              <w:t xml:space="preserve"> </w:t>
            </w:r>
            <w:r w:rsidRPr="006D1679">
              <w:rPr>
                <w:b/>
                <w:bCs/>
                <w:szCs w:val="24"/>
              </w:rPr>
              <w:t>program questions or to speak to a coach</w:t>
            </w:r>
            <w:r w:rsidRPr="006D1679">
              <w:rPr>
                <w:b/>
                <w:szCs w:val="24"/>
              </w:rPr>
              <w:t>, call us toll-free at the number on your health plan ID card.</w:t>
            </w:r>
          </w:p>
          <w:p w:rsidR="00123E56" w:rsidRPr="006D1679" w:rsidRDefault="00123E56" w:rsidP="00057EC6">
            <w:pPr>
              <w:rPr>
                <w:b/>
                <w:sz w:val="24"/>
                <w:szCs w:val="24"/>
              </w:rPr>
            </w:pPr>
          </w:p>
          <w:p w:rsidR="00E16802" w:rsidRPr="006D1679" w:rsidRDefault="00E16802" w:rsidP="00E16802">
            <w:pPr>
              <w:overflowPunct/>
              <w:textAlignment w:val="auto"/>
              <w:rPr>
                <w:rFonts w:cs="Verdana"/>
                <w:b/>
                <w:sz w:val="24"/>
                <w:szCs w:val="24"/>
              </w:rPr>
            </w:pPr>
            <w:r w:rsidRPr="006D1679">
              <w:rPr>
                <w:rFonts w:cs="Verdana"/>
                <w:b/>
                <w:sz w:val="24"/>
                <w:szCs w:val="24"/>
              </w:rPr>
              <w:t>Personal Coaching Program includes:</w:t>
            </w:r>
          </w:p>
          <w:p w:rsidR="00E16802" w:rsidRPr="006D1679" w:rsidRDefault="00E16802" w:rsidP="00E16802">
            <w:pPr>
              <w:overflowPunct/>
              <w:textAlignment w:val="auto"/>
              <w:rPr>
                <w:rFonts w:cs="Verdana"/>
                <w:b/>
                <w:sz w:val="24"/>
                <w:szCs w:val="24"/>
              </w:rPr>
            </w:pPr>
            <w:r w:rsidRPr="006D1679">
              <w:rPr>
                <w:color w:val="000000"/>
                <w:sz w:val="24"/>
                <w:szCs w:val="24"/>
              </w:rPr>
              <w:t xml:space="preserve">●   </w:t>
            </w:r>
            <w:r w:rsidRPr="006D1679">
              <w:rPr>
                <w:rFonts w:cs="Verdana"/>
                <w:b/>
                <w:sz w:val="24"/>
                <w:szCs w:val="24"/>
              </w:rPr>
              <w:t>Quit Tobacco</w:t>
            </w:r>
          </w:p>
          <w:p w:rsidR="00E16802" w:rsidRPr="006D1679" w:rsidRDefault="00E16802" w:rsidP="00E16802">
            <w:pPr>
              <w:overflowPunct/>
              <w:textAlignment w:val="auto"/>
              <w:rPr>
                <w:rFonts w:cs="Verdana"/>
                <w:b/>
                <w:sz w:val="24"/>
                <w:szCs w:val="24"/>
              </w:rPr>
            </w:pPr>
            <w:r w:rsidRPr="006D1679">
              <w:rPr>
                <w:color w:val="000000"/>
                <w:sz w:val="24"/>
                <w:szCs w:val="24"/>
              </w:rPr>
              <w:t xml:space="preserve">●   </w:t>
            </w:r>
            <w:r w:rsidRPr="006D1679">
              <w:rPr>
                <w:rFonts w:cs="Verdana"/>
                <w:b/>
                <w:sz w:val="24"/>
                <w:szCs w:val="24"/>
              </w:rPr>
              <w:t>Fit for Life</w:t>
            </w:r>
          </w:p>
          <w:p w:rsidR="00E16802" w:rsidRPr="006D1679" w:rsidRDefault="00E16802" w:rsidP="00E16802">
            <w:pPr>
              <w:overflowPunct/>
              <w:textAlignment w:val="auto"/>
              <w:rPr>
                <w:rFonts w:cs="Verdana"/>
                <w:b/>
                <w:sz w:val="24"/>
                <w:szCs w:val="24"/>
              </w:rPr>
            </w:pPr>
            <w:r w:rsidRPr="006D1679">
              <w:rPr>
                <w:color w:val="000000"/>
                <w:sz w:val="24"/>
                <w:szCs w:val="24"/>
              </w:rPr>
              <w:t xml:space="preserve">●   </w:t>
            </w:r>
            <w:r w:rsidRPr="006D1679">
              <w:rPr>
                <w:rFonts w:cs="Verdana"/>
                <w:b/>
                <w:sz w:val="24"/>
                <w:szCs w:val="24"/>
              </w:rPr>
              <w:t>Family Wellness</w:t>
            </w:r>
          </w:p>
          <w:p w:rsidR="00E16802" w:rsidRPr="006D1679" w:rsidRDefault="00E16802" w:rsidP="00E16802">
            <w:pPr>
              <w:overflowPunct/>
              <w:textAlignment w:val="auto"/>
              <w:rPr>
                <w:rFonts w:cs="Verdana"/>
                <w:b/>
                <w:sz w:val="24"/>
                <w:szCs w:val="24"/>
              </w:rPr>
            </w:pPr>
            <w:r w:rsidRPr="006D1679">
              <w:rPr>
                <w:color w:val="000000"/>
                <w:sz w:val="24"/>
                <w:szCs w:val="24"/>
              </w:rPr>
              <w:t xml:space="preserve">●   </w:t>
            </w:r>
            <w:r w:rsidRPr="006D1679">
              <w:rPr>
                <w:b/>
                <w:color w:val="000000"/>
                <w:sz w:val="24"/>
                <w:szCs w:val="24"/>
              </w:rPr>
              <w:t>Healthy</w:t>
            </w:r>
            <w:r w:rsidRPr="006D1679">
              <w:rPr>
                <w:color w:val="000000"/>
                <w:sz w:val="24"/>
                <w:szCs w:val="24"/>
              </w:rPr>
              <w:t xml:space="preserve"> </w:t>
            </w:r>
            <w:r w:rsidRPr="006D1679">
              <w:rPr>
                <w:rFonts w:cs="Verdana"/>
                <w:b/>
                <w:sz w:val="24"/>
                <w:szCs w:val="24"/>
              </w:rPr>
              <w:t>Heart</w:t>
            </w:r>
          </w:p>
          <w:p w:rsidR="00E16802" w:rsidRPr="006D1679" w:rsidRDefault="00E16802" w:rsidP="00E16802">
            <w:pPr>
              <w:overflowPunct/>
              <w:textAlignment w:val="auto"/>
              <w:rPr>
                <w:rFonts w:cs="Verdana"/>
                <w:b/>
                <w:sz w:val="24"/>
                <w:szCs w:val="24"/>
              </w:rPr>
            </w:pPr>
            <w:r w:rsidRPr="006D1679">
              <w:rPr>
                <w:color w:val="000000"/>
                <w:sz w:val="24"/>
                <w:szCs w:val="24"/>
              </w:rPr>
              <w:t xml:space="preserve">●   </w:t>
            </w:r>
            <w:r w:rsidRPr="006D1679">
              <w:rPr>
                <w:rFonts w:cs="Verdana"/>
                <w:b/>
                <w:sz w:val="24"/>
                <w:szCs w:val="24"/>
              </w:rPr>
              <w:t>General Wellness</w:t>
            </w:r>
          </w:p>
          <w:p w:rsidR="00E16802" w:rsidRPr="006D1679" w:rsidRDefault="00E16802" w:rsidP="00E16802">
            <w:pPr>
              <w:overflowPunct/>
              <w:textAlignment w:val="auto"/>
              <w:rPr>
                <w:rFonts w:cs="Verdana"/>
                <w:b/>
                <w:sz w:val="24"/>
                <w:szCs w:val="24"/>
              </w:rPr>
            </w:pPr>
            <w:r w:rsidRPr="006D1679">
              <w:rPr>
                <w:color w:val="000000"/>
                <w:sz w:val="24"/>
                <w:szCs w:val="24"/>
              </w:rPr>
              <w:t xml:space="preserve">●   </w:t>
            </w:r>
            <w:r w:rsidRPr="006D1679">
              <w:rPr>
                <w:rFonts w:cs="Verdana"/>
                <w:b/>
                <w:sz w:val="24"/>
                <w:szCs w:val="24"/>
              </w:rPr>
              <w:t>Stress Less</w:t>
            </w:r>
          </w:p>
          <w:p w:rsidR="00E16802" w:rsidRPr="006D1679" w:rsidRDefault="00E16802" w:rsidP="00E16802">
            <w:pPr>
              <w:overflowPunct/>
              <w:textAlignment w:val="auto"/>
              <w:rPr>
                <w:rFonts w:cs="Verdana"/>
                <w:b/>
                <w:sz w:val="24"/>
                <w:szCs w:val="24"/>
              </w:rPr>
            </w:pPr>
            <w:r w:rsidRPr="006D1679">
              <w:rPr>
                <w:color w:val="000000"/>
                <w:sz w:val="24"/>
                <w:szCs w:val="24"/>
              </w:rPr>
              <w:t xml:space="preserve">●   </w:t>
            </w:r>
            <w:r w:rsidRPr="006D1679">
              <w:rPr>
                <w:rFonts w:cs="Verdana"/>
                <w:b/>
                <w:sz w:val="24"/>
                <w:szCs w:val="24"/>
              </w:rPr>
              <w:t>Weight and Wellness</w:t>
            </w:r>
          </w:p>
          <w:p w:rsidR="00E16802" w:rsidRPr="006D1679" w:rsidRDefault="00E16802" w:rsidP="00E16802">
            <w:pPr>
              <w:overflowPunct/>
              <w:textAlignment w:val="auto"/>
              <w:rPr>
                <w:rFonts w:cs="Verdana"/>
                <w:b/>
                <w:sz w:val="24"/>
                <w:szCs w:val="24"/>
              </w:rPr>
            </w:pPr>
            <w:r w:rsidRPr="006D1679">
              <w:rPr>
                <w:color w:val="000000"/>
                <w:sz w:val="24"/>
                <w:szCs w:val="24"/>
              </w:rPr>
              <w:t xml:space="preserve">●   </w:t>
            </w:r>
            <w:r w:rsidRPr="006D1679">
              <w:rPr>
                <w:rFonts w:cs="Verdana"/>
                <w:b/>
                <w:sz w:val="24"/>
                <w:szCs w:val="24"/>
              </w:rPr>
              <w:t>Sleep Well</w:t>
            </w:r>
          </w:p>
          <w:p w:rsidR="00E16802" w:rsidRPr="006D1679" w:rsidRDefault="00E16802" w:rsidP="00E16802">
            <w:pPr>
              <w:overflowPunct/>
              <w:textAlignment w:val="auto"/>
              <w:rPr>
                <w:rFonts w:cs="Verdana"/>
                <w:b/>
                <w:sz w:val="24"/>
                <w:szCs w:val="24"/>
              </w:rPr>
            </w:pPr>
            <w:r w:rsidRPr="006D1679">
              <w:rPr>
                <w:color w:val="000000"/>
                <w:sz w:val="24"/>
                <w:szCs w:val="24"/>
              </w:rPr>
              <w:t xml:space="preserve">●   </w:t>
            </w:r>
            <w:r w:rsidRPr="006D1679">
              <w:rPr>
                <w:rFonts w:cs="Verdana"/>
                <w:b/>
                <w:sz w:val="24"/>
                <w:szCs w:val="24"/>
              </w:rPr>
              <w:t>Diabetes Lifestyle</w:t>
            </w:r>
          </w:p>
          <w:p w:rsidR="00E16802" w:rsidRPr="006D1679" w:rsidRDefault="00E16802" w:rsidP="00E16802">
            <w:pPr>
              <w:overflowPunct/>
              <w:textAlignment w:val="auto"/>
              <w:rPr>
                <w:rFonts w:cs="Verdana"/>
                <w:b/>
                <w:sz w:val="24"/>
                <w:szCs w:val="24"/>
              </w:rPr>
            </w:pPr>
            <w:r w:rsidRPr="006D1679">
              <w:rPr>
                <w:color w:val="000000"/>
                <w:sz w:val="24"/>
                <w:szCs w:val="24"/>
              </w:rPr>
              <w:t xml:space="preserve">●   </w:t>
            </w:r>
            <w:r w:rsidRPr="006D1679">
              <w:rPr>
                <w:rFonts w:cs="Verdana"/>
                <w:b/>
                <w:sz w:val="24"/>
                <w:szCs w:val="24"/>
              </w:rPr>
              <w:t>Eat Smart</w:t>
            </w:r>
          </w:p>
          <w:p w:rsidR="00E16802" w:rsidRPr="006D1679" w:rsidRDefault="00E16802" w:rsidP="00E16802">
            <w:pPr>
              <w:overflowPunct/>
              <w:textAlignment w:val="auto"/>
              <w:rPr>
                <w:rFonts w:cs="Verdana"/>
                <w:b/>
                <w:sz w:val="24"/>
                <w:szCs w:val="24"/>
              </w:rPr>
            </w:pPr>
            <w:r w:rsidRPr="006D1679">
              <w:rPr>
                <w:color w:val="000000"/>
                <w:sz w:val="24"/>
                <w:szCs w:val="24"/>
              </w:rPr>
              <w:t xml:space="preserve">●   </w:t>
            </w:r>
            <w:r w:rsidRPr="006D1679">
              <w:rPr>
                <w:rFonts w:cs="Verdana"/>
                <w:b/>
                <w:sz w:val="24"/>
                <w:szCs w:val="24"/>
              </w:rPr>
              <w:t>Financial Fitness</w:t>
            </w:r>
          </w:p>
          <w:p w:rsidR="00E16802" w:rsidRPr="006D1679" w:rsidRDefault="00E16802" w:rsidP="00E16802">
            <w:pPr>
              <w:overflowPunct/>
              <w:textAlignment w:val="auto"/>
              <w:rPr>
                <w:color w:val="000000"/>
                <w:sz w:val="24"/>
                <w:szCs w:val="24"/>
              </w:rPr>
            </w:pPr>
            <w:r w:rsidRPr="006D1679">
              <w:rPr>
                <w:color w:val="000000"/>
                <w:sz w:val="24"/>
                <w:szCs w:val="24"/>
              </w:rPr>
              <w:t xml:space="preserve">●   </w:t>
            </w:r>
            <w:r w:rsidRPr="006D1679">
              <w:rPr>
                <w:b/>
                <w:color w:val="000000"/>
                <w:sz w:val="24"/>
                <w:szCs w:val="24"/>
              </w:rPr>
              <w:t>Meditation and Happiness</w:t>
            </w:r>
          </w:p>
          <w:p w:rsidR="00E16802" w:rsidRPr="006D1679" w:rsidRDefault="00E16802" w:rsidP="00E16802">
            <w:pPr>
              <w:overflowPunct/>
              <w:textAlignment w:val="auto"/>
              <w:rPr>
                <w:rFonts w:cs="Verdana"/>
                <w:b/>
                <w:sz w:val="24"/>
                <w:szCs w:val="24"/>
              </w:rPr>
            </w:pPr>
            <w:r w:rsidRPr="006D1679">
              <w:rPr>
                <w:color w:val="000000"/>
                <w:sz w:val="24"/>
                <w:szCs w:val="24"/>
              </w:rPr>
              <w:t xml:space="preserve">●   </w:t>
            </w:r>
            <w:r w:rsidRPr="006D1679">
              <w:rPr>
                <w:rFonts w:cs="Verdana"/>
                <w:b/>
                <w:sz w:val="24"/>
                <w:szCs w:val="24"/>
              </w:rPr>
              <w:t>Daily Dash</w:t>
            </w:r>
          </w:p>
          <w:p w:rsidR="00123E56" w:rsidRPr="006D1679" w:rsidRDefault="00123E56" w:rsidP="00057EC6">
            <w:pPr>
              <w:rPr>
                <w:rFonts w:cs="Verdana"/>
                <w:b/>
                <w:sz w:val="24"/>
                <w:szCs w:val="24"/>
              </w:rPr>
            </w:pPr>
          </w:p>
          <w:p w:rsidR="00B80326" w:rsidRPr="006D1679" w:rsidRDefault="00B80326" w:rsidP="00B80326">
            <w:pPr>
              <w:rPr>
                <w:b/>
                <w:sz w:val="24"/>
                <w:szCs w:val="24"/>
              </w:rPr>
            </w:pPr>
            <w:r w:rsidRPr="006D1679">
              <w:rPr>
                <w:b/>
                <w:sz w:val="24"/>
                <w:szCs w:val="24"/>
              </w:rPr>
              <w:t>MyScriptRewards</w:t>
            </w:r>
          </w:p>
          <w:p w:rsidR="00B80326" w:rsidRPr="006D1679" w:rsidRDefault="00B80326" w:rsidP="00B80326">
            <w:pPr>
              <w:rPr>
                <w:sz w:val="24"/>
                <w:szCs w:val="24"/>
              </w:rPr>
            </w:pPr>
          </w:p>
          <w:p w:rsidR="00B80326" w:rsidRPr="006D1679" w:rsidRDefault="00B80326" w:rsidP="00B80326">
            <w:pPr>
              <w:overflowPunct/>
              <w:textAlignment w:val="auto"/>
              <w:rPr>
                <w:sz w:val="24"/>
                <w:szCs w:val="24"/>
              </w:rPr>
            </w:pPr>
            <w:r w:rsidRPr="006D1679">
              <w:rPr>
                <w:sz w:val="24"/>
                <w:szCs w:val="24"/>
              </w:rPr>
              <w:t xml:space="preserve">My ScriptRewards provides members select medications to treat HIV infection at </w:t>
            </w:r>
            <w:r w:rsidRPr="006D1679">
              <w:rPr>
                <w:b/>
                <w:color w:val="0000FF"/>
                <w:sz w:val="24"/>
                <w:szCs w:val="24"/>
              </w:rPr>
              <w:t>$0</w:t>
            </w:r>
            <w:r w:rsidRPr="006D1679">
              <w:rPr>
                <w:sz w:val="24"/>
                <w:szCs w:val="24"/>
              </w:rPr>
              <w:t xml:space="preserve"> cost share. The </w:t>
            </w:r>
            <w:r w:rsidRPr="006D1679">
              <w:rPr>
                <w:b/>
                <w:color w:val="0000FF"/>
                <w:sz w:val="24"/>
                <w:szCs w:val="24"/>
              </w:rPr>
              <w:t>$0</w:t>
            </w:r>
            <w:r w:rsidRPr="006D1679">
              <w:rPr>
                <w:sz w:val="24"/>
                <w:szCs w:val="24"/>
              </w:rPr>
              <w:t xml:space="preserve"> cost share medications include: Cimduo, Cimduo plus Isentress, OR</w:t>
            </w:r>
          </w:p>
          <w:p w:rsidR="00B80326" w:rsidRPr="006D1679" w:rsidRDefault="00B80326" w:rsidP="00B80326">
            <w:pPr>
              <w:overflowPunct/>
              <w:textAlignment w:val="auto"/>
              <w:rPr>
                <w:sz w:val="24"/>
                <w:szCs w:val="24"/>
              </w:rPr>
            </w:pPr>
            <w:r w:rsidRPr="006D1679">
              <w:rPr>
                <w:sz w:val="24"/>
                <w:szCs w:val="24"/>
              </w:rPr>
              <w:t xml:space="preserve">Cimduo plus Tivicay. In addition, members who fill the </w:t>
            </w:r>
            <w:r w:rsidRPr="006D1679">
              <w:rPr>
                <w:b/>
                <w:color w:val="0000FF"/>
                <w:sz w:val="24"/>
                <w:szCs w:val="24"/>
              </w:rPr>
              <w:t>$0</w:t>
            </w:r>
            <w:r w:rsidRPr="006D1679">
              <w:rPr>
                <w:sz w:val="24"/>
                <w:szCs w:val="24"/>
              </w:rPr>
              <w:t xml:space="preserve"> cost share combination products will be eligible for up to </w:t>
            </w:r>
            <w:r w:rsidRPr="006D1679">
              <w:rPr>
                <w:b/>
                <w:color w:val="0000FF"/>
                <w:sz w:val="24"/>
                <w:szCs w:val="24"/>
              </w:rPr>
              <w:t>$500</w:t>
            </w:r>
            <w:r w:rsidRPr="006D1679">
              <w:rPr>
                <w:color w:val="0000FF"/>
                <w:sz w:val="24"/>
                <w:szCs w:val="24"/>
              </w:rPr>
              <w:t xml:space="preserve"> </w:t>
            </w:r>
            <w:r w:rsidRPr="006D1679">
              <w:rPr>
                <w:sz w:val="24"/>
                <w:szCs w:val="24"/>
              </w:rPr>
              <w:t>in prepaid debit cards to offset medical expenses.</w:t>
            </w:r>
          </w:p>
          <w:p w:rsidR="00B80326" w:rsidRPr="006D1679" w:rsidRDefault="00B80326" w:rsidP="00B80326">
            <w:pPr>
              <w:overflowPunct/>
              <w:textAlignment w:val="auto"/>
              <w:rPr>
                <w:sz w:val="24"/>
                <w:szCs w:val="24"/>
              </w:rPr>
            </w:pPr>
            <w:r w:rsidRPr="006D1679">
              <w:rPr>
                <w:sz w:val="24"/>
                <w:szCs w:val="24"/>
              </w:rPr>
              <w:t>HIV is the first medication category to be part of the My ScriptRewards program.</w:t>
            </w:r>
          </w:p>
          <w:p w:rsidR="00B80326" w:rsidRPr="006D1679" w:rsidRDefault="00B80326" w:rsidP="00B80326">
            <w:pPr>
              <w:overflowPunct/>
              <w:textAlignment w:val="auto"/>
              <w:rPr>
                <w:sz w:val="24"/>
                <w:szCs w:val="24"/>
              </w:rPr>
            </w:pPr>
            <w:r w:rsidRPr="006D1679">
              <w:rPr>
                <w:sz w:val="24"/>
                <w:szCs w:val="24"/>
              </w:rPr>
              <w:t>Benefits:</w:t>
            </w:r>
          </w:p>
          <w:p w:rsidR="00B80326" w:rsidRPr="006D1679" w:rsidRDefault="00B80326" w:rsidP="00B80326">
            <w:r w:rsidRPr="006D1679">
              <w:rPr>
                <w:color w:val="000000"/>
                <w:sz w:val="24"/>
                <w:szCs w:val="24"/>
              </w:rPr>
              <w:t xml:space="preserve">●   </w:t>
            </w:r>
            <w:r w:rsidRPr="006D1679">
              <w:rPr>
                <w:sz w:val="24"/>
                <w:szCs w:val="24"/>
              </w:rPr>
              <w:t>Guides the member to the most cost effective, guideline recommended regimen</w:t>
            </w:r>
          </w:p>
          <w:p w:rsidR="00B80326" w:rsidRPr="006D1679" w:rsidRDefault="00B80326" w:rsidP="00B80326">
            <w:pPr>
              <w:overflowPunct/>
              <w:textAlignment w:val="auto"/>
              <w:rPr>
                <w:sz w:val="24"/>
                <w:szCs w:val="24"/>
              </w:rPr>
            </w:pPr>
            <w:r w:rsidRPr="006D1679">
              <w:rPr>
                <w:color w:val="000000"/>
                <w:sz w:val="24"/>
                <w:szCs w:val="24"/>
              </w:rPr>
              <w:t xml:space="preserve">●   </w:t>
            </w:r>
            <w:r w:rsidRPr="006D1679">
              <w:rPr>
                <w:sz w:val="24"/>
                <w:szCs w:val="24"/>
              </w:rPr>
              <w:t>Lowest out of pocket cost for the member</w:t>
            </w:r>
          </w:p>
          <w:p w:rsidR="00B80326" w:rsidRPr="006D1679" w:rsidRDefault="00B80326" w:rsidP="00B80326">
            <w:pPr>
              <w:overflowPunct/>
              <w:textAlignment w:val="auto"/>
              <w:rPr>
                <w:rFonts w:cs="Verdana"/>
                <w:b/>
                <w:sz w:val="24"/>
                <w:szCs w:val="24"/>
              </w:rPr>
            </w:pPr>
          </w:p>
          <w:p w:rsidR="00B80326" w:rsidRPr="006D1679" w:rsidRDefault="00B80326" w:rsidP="00B80326">
            <w:pPr>
              <w:rPr>
                <w:sz w:val="24"/>
                <w:szCs w:val="24"/>
              </w:rPr>
            </w:pPr>
            <w:r w:rsidRPr="006D1679">
              <w:rPr>
                <w:sz w:val="24"/>
                <w:szCs w:val="24"/>
              </w:rPr>
              <w:t xml:space="preserve">Members can call </w:t>
            </w:r>
            <w:r w:rsidRPr="006D1679">
              <w:rPr>
                <w:b/>
                <w:color w:val="0000FF"/>
                <w:sz w:val="24"/>
                <w:szCs w:val="24"/>
              </w:rPr>
              <w:t>1-833-854-6523</w:t>
            </w:r>
            <w:r w:rsidRPr="006D1679">
              <w:rPr>
                <w:color w:val="0000FF"/>
                <w:sz w:val="24"/>
                <w:szCs w:val="24"/>
              </w:rPr>
              <w:t xml:space="preserve"> </w:t>
            </w:r>
            <w:r w:rsidRPr="006D1679">
              <w:rPr>
                <w:sz w:val="24"/>
                <w:szCs w:val="24"/>
              </w:rPr>
              <w:t>for more information and to join the program.</w:t>
            </w:r>
          </w:p>
          <w:p w:rsidR="00B80326" w:rsidRPr="006D1679" w:rsidRDefault="00B80326" w:rsidP="00B80326">
            <w:pPr>
              <w:rPr>
                <w:rFonts w:cs="Verdana"/>
                <w:b/>
                <w:sz w:val="24"/>
                <w:szCs w:val="24"/>
              </w:rPr>
            </w:pPr>
          </w:p>
          <w:p w:rsidR="00B80326" w:rsidRPr="006D1679" w:rsidRDefault="00B80326" w:rsidP="00B80326">
            <w:pPr>
              <w:rPr>
                <w:rFonts w:cs="Verdana"/>
                <w:b/>
                <w:sz w:val="24"/>
                <w:szCs w:val="24"/>
              </w:rPr>
            </w:pPr>
          </w:p>
          <w:p w:rsidR="00B80326" w:rsidRPr="006D1679" w:rsidRDefault="00B80326" w:rsidP="00B80326">
            <w:pPr>
              <w:overflowPunct/>
              <w:autoSpaceDE/>
              <w:autoSpaceDN/>
              <w:adjustRightInd/>
              <w:textAlignment w:val="auto"/>
              <w:rPr>
                <w:color w:val="000000"/>
                <w:sz w:val="24"/>
                <w:szCs w:val="24"/>
              </w:rPr>
            </w:pPr>
            <w:r w:rsidRPr="006D1679">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6D1679">
              <w:rPr>
                <w:color w:val="000000"/>
                <w:sz w:val="24"/>
                <w:szCs w:val="24"/>
              </w:rPr>
              <w:br/>
            </w:r>
            <w:r w:rsidRPr="006D1679">
              <w:rPr>
                <w:color w:val="000000"/>
                <w:sz w:val="24"/>
                <w:szCs w:val="24"/>
              </w:rPr>
              <w:br/>
              <w:t xml:space="preserve">Rally Daily Dash  in the Rally Rewards and Incentives program. Encourages members to meet their individualized step goals at least </w:t>
            </w:r>
            <w:r w:rsidRPr="006D1679">
              <w:rPr>
                <w:b/>
                <w:color w:val="0000FF"/>
                <w:sz w:val="24"/>
                <w:szCs w:val="24"/>
              </w:rPr>
              <w:t>12</w:t>
            </w:r>
            <w:r w:rsidRPr="006D1679">
              <w:rPr>
                <w:color w:val="000000"/>
                <w:sz w:val="24"/>
                <w:szCs w:val="24"/>
              </w:rPr>
              <w:t xml:space="preserve"> days per month. Users sync their fitness tracking device to Rally, and choose their own step goal.</w:t>
            </w:r>
          </w:p>
          <w:p w:rsidR="00B80326" w:rsidRPr="006D1679" w:rsidRDefault="00B80326" w:rsidP="00057EC6">
            <w:pPr>
              <w:rPr>
                <w:b/>
                <w:bCs/>
                <w:color w:val="000000"/>
                <w:sz w:val="24"/>
                <w:szCs w:val="24"/>
              </w:rPr>
            </w:pPr>
          </w:p>
        </w:tc>
      </w:tr>
      <w:tr w:rsidR="00C15DF3" w:rsidRPr="006D1679" w:rsidTr="00582A21">
        <w:tc>
          <w:tcPr>
            <w:tcW w:w="2952" w:type="dxa"/>
            <w:tcBorders>
              <w:top w:val="single" w:sz="6" w:space="0" w:color="auto"/>
              <w:left w:val="single" w:sz="6" w:space="0" w:color="auto"/>
              <w:bottom w:val="single" w:sz="6" w:space="0" w:color="auto"/>
              <w:right w:val="single" w:sz="6" w:space="0" w:color="auto"/>
            </w:tcBorders>
            <w:shd w:val="pct5" w:color="auto" w:fill="FFFFFF"/>
          </w:tcPr>
          <w:p w:rsidR="00C15DF3" w:rsidRPr="006D1679" w:rsidRDefault="00C15DF3" w:rsidP="00C15DF3">
            <w:pPr>
              <w:spacing w:line="276" w:lineRule="auto"/>
              <w:rPr>
                <w:b/>
                <w:bCs/>
                <w:iCs/>
                <w:color w:val="000000"/>
                <w:sz w:val="24"/>
                <w:szCs w:val="24"/>
              </w:rPr>
            </w:pPr>
            <w:r w:rsidRPr="006D1679">
              <w:rPr>
                <w:b/>
                <w:bCs/>
                <w:iCs/>
                <w:color w:val="000000"/>
                <w:sz w:val="24"/>
                <w:szCs w:val="24"/>
              </w:rPr>
              <w:t xml:space="preserve">UnitedHealthcare Hearing </w:t>
            </w:r>
          </w:p>
          <w:p w:rsidR="00C15DF3" w:rsidRPr="006D1679" w:rsidRDefault="00C15DF3" w:rsidP="00C15DF3">
            <w:pPr>
              <w:pStyle w:val="TableText"/>
              <w:rPr>
                <w:b/>
                <w:color w:val="000000"/>
                <w:szCs w:val="24"/>
              </w:rPr>
            </w:pPr>
            <w:r w:rsidRPr="006D1679">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C15DF3" w:rsidRPr="006D1679" w:rsidRDefault="00C15DF3" w:rsidP="00C15DF3">
            <w:pPr>
              <w:spacing w:line="276" w:lineRule="auto"/>
              <w:rPr>
                <w:iCs/>
                <w:color w:val="000000"/>
                <w:sz w:val="24"/>
                <w:szCs w:val="24"/>
              </w:rPr>
            </w:pPr>
            <w:r w:rsidRPr="006D1679">
              <w:rPr>
                <w:iCs/>
                <w:color w:val="000000"/>
                <w:sz w:val="24"/>
                <w:szCs w:val="24"/>
              </w:rPr>
              <w:t>UnitedHealthcare Hearing offers high quality, custom-programmed hearing aids at</w:t>
            </w:r>
            <w:r w:rsidRPr="006D1679">
              <w:rPr>
                <w:sz w:val="24"/>
                <w:szCs w:val="24"/>
              </w:rPr>
              <w:t xml:space="preserve"> </w:t>
            </w:r>
            <w:r w:rsidRPr="006D1679">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C15DF3" w:rsidRPr="006D1679" w:rsidRDefault="00C15DF3" w:rsidP="00C15DF3">
            <w:pPr>
              <w:spacing w:line="276" w:lineRule="auto"/>
              <w:rPr>
                <w:color w:val="000000"/>
                <w:sz w:val="24"/>
                <w:szCs w:val="24"/>
              </w:rPr>
            </w:pPr>
          </w:p>
          <w:p w:rsidR="00C15DF3" w:rsidRPr="006D1679" w:rsidRDefault="00C15DF3" w:rsidP="00C15DF3">
            <w:pPr>
              <w:spacing w:line="276" w:lineRule="auto"/>
              <w:rPr>
                <w:color w:val="000000"/>
                <w:sz w:val="24"/>
                <w:szCs w:val="24"/>
              </w:rPr>
            </w:pPr>
            <w:r w:rsidRPr="006D1679">
              <w:rPr>
                <w:color w:val="000000"/>
                <w:sz w:val="24"/>
                <w:szCs w:val="24"/>
              </w:rPr>
              <w:t>Benefits of this program:</w:t>
            </w:r>
          </w:p>
          <w:p w:rsidR="00C15DF3" w:rsidRPr="006D1679" w:rsidRDefault="00C15DF3" w:rsidP="00C15DF3">
            <w:pPr>
              <w:pStyle w:val="ListParagraph"/>
              <w:numPr>
                <w:ilvl w:val="0"/>
                <w:numId w:val="50"/>
              </w:numPr>
              <w:spacing w:line="276" w:lineRule="auto"/>
              <w:rPr>
                <w:color w:val="000000"/>
              </w:rPr>
            </w:pPr>
            <w:r w:rsidRPr="006D1679">
              <w:rPr>
                <w:color w:val="000000"/>
              </w:rPr>
              <w:t>There is no cost to use this program</w:t>
            </w:r>
          </w:p>
          <w:p w:rsidR="00C15DF3" w:rsidRPr="006D1679" w:rsidRDefault="00C15DF3" w:rsidP="00C15DF3">
            <w:pPr>
              <w:pStyle w:val="iBAAGLevel1Bullets"/>
              <w:numPr>
                <w:ilvl w:val="0"/>
                <w:numId w:val="50"/>
              </w:numPr>
              <w:spacing w:line="276" w:lineRule="auto"/>
              <w:rPr>
                <w:rFonts w:ascii="Times New Roman" w:hAnsi="Times New Roman" w:cs="Times New Roman"/>
              </w:rPr>
            </w:pPr>
            <w:r w:rsidRPr="006D1679">
              <w:rPr>
                <w:rFonts w:ascii="Times New Roman" w:hAnsi="Times New Roman" w:cs="Times New Roman"/>
              </w:rPr>
              <w:t xml:space="preserve">Access to more than </w:t>
            </w:r>
            <w:r w:rsidRPr="006D1679">
              <w:rPr>
                <w:rFonts w:ascii="Times New Roman" w:hAnsi="Times New Roman" w:cs="Times New Roman"/>
                <w:b/>
                <w:color w:val="0000FF"/>
              </w:rPr>
              <w:t>5,000</w:t>
            </w:r>
            <w:r w:rsidRPr="006D1679">
              <w:rPr>
                <w:rFonts w:ascii="Times New Roman" w:hAnsi="Times New Roman" w:cs="Times New Roman"/>
                <w:color w:val="0000FF"/>
              </w:rPr>
              <w:t xml:space="preserve"> </w:t>
            </w:r>
            <w:r w:rsidRPr="006D1679">
              <w:rPr>
                <w:rFonts w:ascii="Times New Roman" w:hAnsi="Times New Roman" w:cs="Times New Roman"/>
              </w:rPr>
              <w:t>providers nationwide</w:t>
            </w:r>
          </w:p>
          <w:p w:rsidR="00C15DF3" w:rsidRPr="006D1679" w:rsidRDefault="00C15DF3" w:rsidP="00C15DF3">
            <w:pPr>
              <w:pStyle w:val="iBAAGLevel1Bullets"/>
              <w:numPr>
                <w:ilvl w:val="0"/>
                <w:numId w:val="50"/>
              </w:numPr>
              <w:spacing w:line="276" w:lineRule="auto"/>
              <w:rPr>
                <w:rFonts w:ascii="Times New Roman" w:hAnsi="Times New Roman" w:cs="Times New Roman"/>
              </w:rPr>
            </w:pPr>
            <w:r w:rsidRPr="006D1679">
              <w:rPr>
                <w:rFonts w:ascii="Times New Roman" w:hAnsi="Times New Roman" w:cs="Times New Roman"/>
              </w:rPr>
              <w:t>You can get high quality hearing aids for a fraction of the cost</w:t>
            </w:r>
          </w:p>
          <w:p w:rsidR="00C15DF3" w:rsidRPr="006D1679" w:rsidRDefault="00C15DF3" w:rsidP="00C15DF3">
            <w:pPr>
              <w:pStyle w:val="ListParagraph"/>
              <w:numPr>
                <w:ilvl w:val="0"/>
                <w:numId w:val="50"/>
              </w:numPr>
              <w:spacing w:line="276" w:lineRule="auto"/>
              <w:rPr>
                <w:dstrike/>
                <w:color w:val="000000"/>
              </w:rPr>
            </w:pPr>
            <w:r w:rsidRPr="006D1679">
              <w:rPr>
                <w:color w:val="000000"/>
              </w:rPr>
              <w:t>Your hearing aid is programmed specifically for you</w:t>
            </w:r>
            <w:r w:rsidRPr="006D1679">
              <w:rPr>
                <w:dstrike/>
                <w:color w:val="000000"/>
              </w:rPr>
              <w:t xml:space="preserve"> </w:t>
            </w:r>
          </w:p>
          <w:p w:rsidR="00C15DF3" w:rsidRPr="006D1679" w:rsidRDefault="00C15DF3" w:rsidP="00C15DF3">
            <w:pPr>
              <w:pStyle w:val="ListParagraph"/>
              <w:numPr>
                <w:ilvl w:val="0"/>
                <w:numId w:val="50"/>
              </w:numPr>
              <w:spacing w:line="276" w:lineRule="auto"/>
              <w:rPr>
                <w:color w:val="000000"/>
              </w:rPr>
            </w:pPr>
            <w:r w:rsidRPr="006D1679">
              <w:rPr>
                <w:color w:val="000000"/>
              </w:rPr>
              <w:t>We take care of the claim submission process for you</w:t>
            </w:r>
          </w:p>
          <w:p w:rsidR="00C15DF3" w:rsidRPr="006D1679" w:rsidRDefault="00C15DF3" w:rsidP="00C15DF3">
            <w:pPr>
              <w:spacing w:line="276" w:lineRule="auto"/>
              <w:rPr>
                <w:color w:val="000000"/>
                <w:sz w:val="24"/>
                <w:szCs w:val="24"/>
              </w:rPr>
            </w:pPr>
          </w:p>
          <w:p w:rsidR="00C15DF3" w:rsidRPr="006D1679" w:rsidRDefault="00C15DF3" w:rsidP="00C15DF3">
            <w:pPr>
              <w:pStyle w:val="TableText"/>
              <w:rPr>
                <w:color w:val="000000"/>
                <w:szCs w:val="24"/>
              </w:rPr>
            </w:pPr>
            <w:r w:rsidRPr="006D1679">
              <w:rPr>
                <w:rFonts w:eastAsiaTheme="minorHAnsi"/>
                <w:color w:val="000000" w:themeColor="text1"/>
                <w:szCs w:val="24"/>
              </w:rPr>
              <w:t xml:space="preserve">For more information about this program and how to order, click </w:t>
            </w:r>
            <w:hyperlink r:id="rId28" w:history="1">
              <w:r w:rsidRPr="006D1679">
                <w:rPr>
                  <w:rStyle w:val="Hyperlink"/>
                  <w:rFonts w:eastAsiaTheme="minorHAnsi"/>
                  <w:b/>
                  <w:bCs/>
                  <w:color w:val="3333FF"/>
                  <w:szCs w:val="24"/>
                </w:rPr>
                <w:t>here</w:t>
              </w:r>
            </w:hyperlink>
            <w:r w:rsidRPr="006D1679">
              <w:rPr>
                <w:rFonts w:eastAsiaTheme="minorHAnsi"/>
                <w:color w:val="000000" w:themeColor="text1"/>
                <w:szCs w:val="24"/>
              </w:rPr>
              <w:t xml:space="preserve"> or call </w:t>
            </w:r>
            <w:r w:rsidRPr="006D1679">
              <w:rPr>
                <w:rStyle w:val="iBAAGStandardTextBoldChar"/>
                <w:rFonts w:ascii="Times New Roman" w:hAnsi="Times New Roman"/>
                <w:color w:val="0000FF"/>
              </w:rPr>
              <w:t>1-855-523-9355</w:t>
            </w:r>
            <w:r w:rsidRPr="006D1679">
              <w:rPr>
                <w:rStyle w:val="iBAAGStandardTextBoldChar"/>
                <w:rFonts w:ascii="Times New Roman" w:hAnsi="Times New Roman"/>
              </w:rPr>
              <w:t>,</w:t>
            </w:r>
            <w:r w:rsidRPr="006D1679">
              <w:rPr>
                <w:rFonts w:eastAsiaTheme="minorHAnsi"/>
                <w:color w:val="000000" w:themeColor="text1"/>
                <w:szCs w:val="24"/>
              </w:rPr>
              <w:t xml:space="preserve"> TTY users can dial </w:t>
            </w:r>
            <w:r w:rsidRPr="006D1679">
              <w:rPr>
                <w:rStyle w:val="iBAAGStandardTextBoldChar"/>
                <w:rFonts w:ascii="Times New Roman" w:hAnsi="Times New Roman"/>
                <w:color w:val="0000FF"/>
              </w:rPr>
              <w:t>711</w:t>
            </w:r>
            <w:r w:rsidRPr="006D1679">
              <w:rPr>
                <w:rFonts w:eastAsiaTheme="minorHAnsi"/>
                <w:color w:val="000000" w:themeColor="text1"/>
                <w:szCs w:val="24"/>
              </w:rPr>
              <w:t>.</w:t>
            </w:r>
          </w:p>
        </w:tc>
      </w:tr>
      <w:tr w:rsidR="00676574" w:rsidRPr="006D1679" w:rsidTr="00411C36">
        <w:tc>
          <w:tcPr>
            <w:tcW w:w="2952" w:type="dxa"/>
            <w:tcBorders>
              <w:top w:val="single" w:sz="6" w:space="0" w:color="auto"/>
              <w:left w:val="single" w:sz="6" w:space="0" w:color="auto"/>
              <w:bottom w:val="single" w:sz="6" w:space="0" w:color="auto"/>
              <w:right w:val="single" w:sz="6" w:space="0" w:color="auto"/>
            </w:tcBorders>
            <w:shd w:val="pct5" w:color="auto" w:fill="FFFFFF"/>
          </w:tcPr>
          <w:p w:rsidR="00676574" w:rsidRPr="006D1679" w:rsidRDefault="00676574" w:rsidP="00411C36">
            <w:pPr>
              <w:pStyle w:val="TableText"/>
              <w:numPr>
                <w:ilvl w:val="12"/>
                <w:numId w:val="0"/>
              </w:numPr>
              <w:spacing w:line="276" w:lineRule="auto"/>
              <w:rPr>
                <w:b/>
                <w:szCs w:val="24"/>
              </w:rPr>
            </w:pPr>
            <w:bookmarkStart w:id="180" w:name="Real_Appeal"/>
            <w:r w:rsidRPr="006D1679">
              <w:rPr>
                <w:b/>
                <w:szCs w:val="24"/>
              </w:rPr>
              <w:t>Real Appeal</w:t>
            </w:r>
          </w:p>
          <w:bookmarkEnd w:id="180"/>
          <w:p w:rsidR="00676574" w:rsidRPr="006D1679" w:rsidRDefault="00676574" w:rsidP="00411C36">
            <w:pPr>
              <w:pStyle w:val="TableText"/>
              <w:spacing w:line="276" w:lineRule="auto"/>
              <w:rPr>
                <w:b/>
                <w:szCs w:val="24"/>
              </w:rPr>
            </w:pPr>
          </w:p>
          <w:p w:rsidR="00676574" w:rsidRPr="006D1679" w:rsidRDefault="00676574" w:rsidP="00676574">
            <w:pPr>
              <w:pStyle w:val="TableText"/>
              <w:spacing w:line="276" w:lineRule="auto"/>
              <w:rPr>
                <w:szCs w:val="24"/>
              </w:rPr>
            </w:pPr>
            <w:r w:rsidRPr="006D1679">
              <w:rPr>
                <w:szCs w:val="24"/>
              </w:rPr>
              <w:t xml:space="preserve">Real Appeal provides a </w:t>
            </w:r>
            <w:r w:rsidRPr="006D1679">
              <w:rPr>
                <w:b/>
                <w:color w:val="0000FF"/>
                <w:szCs w:val="24"/>
              </w:rPr>
              <w:t>52</w:t>
            </w:r>
            <w:r w:rsidRPr="006D1679">
              <w:rPr>
                <w:szCs w:val="24"/>
              </w:rPr>
              <w:t xml:space="preserve">-week approach with online technology and live audio/video capabilities.  One-on-one coaching and group participation are   delivered to you by a virtual health coach. The experience is personalized for each individual though an introductory call. </w:t>
            </w:r>
          </w:p>
          <w:p w:rsidR="00676574" w:rsidRPr="006D1679" w:rsidRDefault="00676574" w:rsidP="00676574">
            <w:pPr>
              <w:pStyle w:val="TableText"/>
              <w:spacing w:line="276" w:lineRule="auto"/>
              <w:rPr>
                <w:szCs w:val="24"/>
              </w:rPr>
            </w:pPr>
          </w:p>
          <w:p w:rsidR="00676574" w:rsidRPr="006D1679" w:rsidRDefault="00676574" w:rsidP="00676574">
            <w:pPr>
              <w:pStyle w:val="TableText"/>
              <w:spacing w:line="276" w:lineRule="auto"/>
              <w:rPr>
                <w:szCs w:val="24"/>
              </w:rPr>
            </w:pPr>
            <w:r w:rsidRPr="006D1679">
              <w:rPr>
                <w:b/>
                <w:color w:val="000000"/>
                <w:szCs w:val="24"/>
              </w:rPr>
              <w:t>Real Appeal does not apply to Retirees.</w:t>
            </w:r>
          </w:p>
          <w:p w:rsidR="00676574" w:rsidRPr="006D1679" w:rsidRDefault="00676574" w:rsidP="00411C36">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76574" w:rsidRPr="006D1679" w:rsidRDefault="00676574" w:rsidP="00EF407C">
            <w:pPr>
              <w:pStyle w:val="TableText"/>
              <w:spacing w:line="276" w:lineRule="auto"/>
              <w:rPr>
                <w:szCs w:val="24"/>
              </w:rPr>
            </w:pPr>
            <w:r w:rsidRPr="006D1679">
              <w:rPr>
                <w:szCs w:val="24"/>
              </w:rPr>
              <w:t xml:space="preserve">If you have obesity-related diseases or want to maintain a healthy lifestyle, Real Appeal health coaches are available to answer questions about your treatment.  We provide: </w:t>
            </w:r>
          </w:p>
          <w:p w:rsidR="00676574" w:rsidRPr="006D1679" w:rsidRDefault="00676574" w:rsidP="00EF407C">
            <w:pPr>
              <w:pStyle w:val="TableText"/>
              <w:spacing w:line="276" w:lineRule="auto"/>
              <w:rPr>
                <w:szCs w:val="24"/>
              </w:rPr>
            </w:pPr>
          </w:p>
          <w:p w:rsidR="00676574" w:rsidRPr="006D1679" w:rsidRDefault="00676574" w:rsidP="00676574">
            <w:pPr>
              <w:pStyle w:val="ListParagraph"/>
              <w:numPr>
                <w:ilvl w:val="0"/>
                <w:numId w:val="30"/>
              </w:numPr>
              <w:spacing w:after="200" w:line="276" w:lineRule="auto"/>
            </w:pPr>
            <w:r w:rsidRPr="006D1679">
              <w:t>Coaches specially trained to deliver the program</w:t>
            </w:r>
          </w:p>
          <w:p w:rsidR="00676574" w:rsidRPr="006D1679" w:rsidRDefault="00676574" w:rsidP="00676574">
            <w:pPr>
              <w:pStyle w:val="ListParagraph"/>
              <w:numPr>
                <w:ilvl w:val="0"/>
                <w:numId w:val="30"/>
              </w:numPr>
              <w:spacing w:after="200" w:line="276" w:lineRule="auto"/>
            </w:pPr>
            <w:r w:rsidRPr="006D1679">
              <w:t>Online support and self-help tools</w:t>
            </w:r>
          </w:p>
          <w:p w:rsidR="00676574" w:rsidRPr="006D1679" w:rsidRDefault="00676574" w:rsidP="00676574">
            <w:pPr>
              <w:pStyle w:val="ListParagraph"/>
              <w:numPr>
                <w:ilvl w:val="0"/>
                <w:numId w:val="30"/>
              </w:numPr>
              <w:spacing w:after="200" w:line="276" w:lineRule="auto"/>
            </w:pPr>
            <w:r w:rsidRPr="006D1679">
              <w:t>Education and training materials focused on goal setting and problem-solving skills</w:t>
            </w:r>
          </w:p>
          <w:p w:rsidR="00676574" w:rsidRPr="006D1679" w:rsidRDefault="00676574" w:rsidP="00EF407C">
            <w:pPr>
              <w:rPr>
                <w:sz w:val="24"/>
                <w:szCs w:val="24"/>
              </w:rPr>
            </w:pPr>
            <w:r w:rsidRPr="006D1679">
              <w:rPr>
                <w:sz w:val="24"/>
                <w:szCs w:val="24"/>
              </w:rPr>
              <w:t xml:space="preserve">Real Appeal is a voluntary program, there is no cost to participate and coverage is at </w:t>
            </w:r>
            <w:r w:rsidRPr="006D1679">
              <w:rPr>
                <w:b/>
                <w:color w:val="0000FF"/>
                <w:sz w:val="24"/>
                <w:szCs w:val="24"/>
              </w:rPr>
              <w:t>100%</w:t>
            </w:r>
            <w:r w:rsidRPr="006D1679">
              <w:rPr>
                <w:sz w:val="24"/>
                <w:szCs w:val="24"/>
              </w:rPr>
              <w:t xml:space="preserve">. </w:t>
            </w:r>
          </w:p>
          <w:p w:rsidR="00676574" w:rsidRPr="006D1679" w:rsidRDefault="00676574" w:rsidP="00EF407C">
            <w:pPr>
              <w:rPr>
                <w:sz w:val="24"/>
                <w:szCs w:val="24"/>
              </w:rPr>
            </w:pPr>
          </w:p>
          <w:p w:rsidR="00676574" w:rsidRPr="006D1679" w:rsidRDefault="007D1497" w:rsidP="00411C36">
            <w:pPr>
              <w:pStyle w:val="TableTextCharChar"/>
              <w:numPr>
                <w:ilvl w:val="12"/>
                <w:numId w:val="0"/>
              </w:numPr>
              <w:rPr>
                <w:color w:val="000000"/>
                <w:szCs w:val="24"/>
              </w:rPr>
            </w:pPr>
            <w:r w:rsidRPr="006D1679">
              <w:rPr>
                <w:szCs w:val="24"/>
              </w:rPr>
              <w:t>For more information regarding</w:t>
            </w:r>
            <w:r w:rsidRPr="006D1679" w:rsidDel="00BF71AD">
              <w:rPr>
                <w:szCs w:val="24"/>
              </w:rPr>
              <w:t xml:space="preserve"> </w:t>
            </w:r>
            <w:r w:rsidRPr="006D1679">
              <w:rPr>
                <w:szCs w:val="24"/>
              </w:rPr>
              <w:t xml:space="preserve">Real Appeal, visit </w:t>
            </w:r>
            <w:r w:rsidR="003104CB" w:rsidRPr="006D1679">
              <w:rPr>
                <w:rStyle w:val="Hyperlink"/>
                <w:szCs w:val="24"/>
              </w:rPr>
              <w:t>member.realappeal.com</w:t>
            </w:r>
            <w:r w:rsidR="003104CB" w:rsidRPr="006D1679">
              <w:t xml:space="preserve"> </w:t>
            </w:r>
          </w:p>
        </w:tc>
      </w:tr>
      <w:tr w:rsidR="000B7799" w:rsidRPr="006D167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0B7799" w:rsidRPr="006D1679" w:rsidRDefault="000B7799" w:rsidP="00C15DF3">
            <w:pPr>
              <w:pStyle w:val="TableTextCharCharChar1"/>
              <w:numPr>
                <w:ilvl w:val="12"/>
                <w:numId w:val="0"/>
              </w:numPr>
              <w:rPr>
                <w:b/>
                <w:color w:val="000000"/>
              </w:rPr>
            </w:pPr>
            <w:r w:rsidRPr="006D1679">
              <w:rPr>
                <w:b/>
              </w:rPr>
              <w:t>2</w:t>
            </w:r>
            <w:r w:rsidRPr="006D1679">
              <w:rPr>
                <w:b/>
                <w:color w:val="000000"/>
              </w:rPr>
              <w:t>nd.MD</w:t>
            </w:r>
          </w:p>
          <w:p w:rsidR="000B7799" w:rsidRPr="006D1679" w:rsidRDefault="000B7799" w:rsidP="00C15DF3">
            <w:pPr>
              <w:pStyle w:val="TableText"/>
              <w:numPr>
                <w:ilvl w:val="12"/>
                <w:numId w:val="0"/>
              </w:numPr>
              <w:spacing w:line="276" w:lineRule="auto"/>
              <w:rPr>
                <w:b/>
                <w:szCs w:val="24"/>
              </w:rPr>
            </w:pPr>
          </w:p>
          <w:p w:rsidR="000B7799" w:rsidRPr="006D1679" w:rsidRDefault="000B7799" w:rsidP="00C15DF3">
            <w:pPr>
              <w:overflowPunct/>
              <w:textAlignment w:val="auto"/>
              <w:rPr>
                <w:sz w:val="24"/>
                <w:szCs w:val="24"/>
              </w:rPr>
            </w:pPr>
            <w:r w:rsidRPr="006D1679">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0B7799" w:rsidRPr="006D1679" w:rsidRDefault="000B7799" w:rsidP="00C15DF3">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0B7799" w:rsidRPr="006D1679" w:rsidRDefault="000B7799" w:rsidP="00C15DF3">
            <w:pPr>
              <w:rPr>
                <w:sz w:val="24"/>
                <w:szCs w:val="24"/>
              </w:rPr>
            </w:pPr>
            <w:r w:rsidRPr="006D1679">
              <w:rPr>
                <w:sz w:val="24"/>
                <w:szCs w:val="24"/>
              </w:rPr>
              <w:t>Get expert advice when you or an eligible family member has questions about:</w:t>
            </w:r>
          </w:p>
          <w:p w:rsidR="000B7799" w:rsidRPr="006D1679" w:rsidRDefault="000B7799" w:rsidP="00C15DF3">
            <w:pPr>
              <w:rPr>
                <w:sz w:val="24"/>
                <w:szCs w:val="24"/>
              </w:rPr>
            </w:pPr>
          </w:p>
          <w:p w:rsidR="000B7799" w:rsidRPr="006D1679" w:rsidRDefault="000B7799" w:rsidP="00C15DF3">
            <w:pPr>
              <w:rPr>
                <w:sz w:val="24"/>
                <w:szCs w:val="24"/>
              </w:rPr>
            </w:pPr>
            <w:r w:rsidRPr="006D1679">
              <w:rPr>
                <w:sz w:val="24"/>
                <w:szCs w:val="24"/>
              </w:rPr>
              <w:t>•      A New or Existing Diagnosis</w:t>
            </w:r>
          </w:p>
          <w:p w:rsidR="000B7799" w:rsidRPr="006D1679" w:rsidRDefault="000B7799" w:rsidP="00C15DF3">
            <w:pPr>
              <w:rPr>
                <w:sz w:val="24"/>
                <w:szCs w:val="24"/>
              </w:rPr>
            </w:pPr>
            <w:r w:rsidRPr="006D1679">
              <w:rPr>
                <w:sz w:val="24"/>
                <w:szCs w:val="24"/>
              </w:rPr>
              <w:t>•      Treatment plan</w:t>
            </w:r>
          </w:p>
          <w:p w:rsidR="000B7799" w:rsidRPr="006D1679" w:rsidRDefault="000B7799" w:rsidP="00C15DF3">
            <w:pPr>
              <w:rPr>
                <w:sz w:val="24"/>
                <w:szCs w:val="24"/>
              </w:rPr>
            </w:pPr>
            <w:r w:rsidRPr="006D1679">
              <w:rPr>
                <w:sz w:val="24"/>
                <w:szCs w:val="24"/>
              </w:rPr>
              <w:t>•      Possible surgery</w:t>
            </w:r>
          </w:p>
          <w:p w:rsidR="000B7799" w:rsidRPr="006D1679" w:rsidRDefault="000B7799" w:rsidP="00C15DF3">
            <w:pPr>
              <w:rPr>
                <w:sz w:val="24"/>
                <w:szCs w:val="24"/>
              </w:rPr>
            </w:pPr>
            <w:r w:rsidRPr="006D1679">
              <w:rPr>
                <w:sz w:val="24"/>
                <w:szCs w:val="24"/>
              </w:rPr>
              <w:t>•      Your medications</w:t>
            </w:r>
          </w:p>
          <w:p w:rsidR="000B7799" w:rsidRPr="006D1679" w:rsidRDefault="000B7799" w:rsidP="00C15DF3">
            <w:pPr>
              <w:rPr>
                <w:sz w:val="24"/>
                <w:szCs w:val="24"/>
              </w:rPr>
            </w:pPr>
            <w:r w:rsidRPr="006D1679">
              <w:rPr>
                <w:sz w:val="24"/>
                <w:szCs w:val="24"/>
              </w:rPr>
              <w:t>•      A chronic condition</w:t>
            </w:r>
          </w:p>
          <w:p w:rsidR="000B7799" w:rsidRPr="006D1679" w:rsidRDefault="000B7799" w:rsidP="00C15DF3">
            <w:pPr>
              <w:rPr>
                <w:sz w:val="24"/>
                <w:szCs w:val="24"/>
              </w:rPr>
            </w:pPr>
          </w:p>
          <w:p w:rsidR="000B7799" w:rsidRPr="006D1679" w:rsidRDefault="000B7799" w:rsidP="00C15DF3">
            <w:pPr>
              <w:rPr>
                <w:sz w:val="24"/>
                <w:szCs w:val="24"/>
              </w:rPr>
            </w:pPr>
            <w:r w:rsidRPr="006D1679">
              <w:rPr>
                <w:sz w:val="24"/>
                <w:szCs w:val="24"/>
              </w:rPr>
              <w:t>What kind of conditions can 2nd.MD help with?</w:t>
            </w:r>
          </w:p>
          <w:p w:rsidR="000B7799" w:rsidRPr="006D1679" w:rsidRDefault="000B7799" w:rsidP="00C15DF3">
            <w:pPr>
              <w:rPr>
                <w:sz w:val="24"/>
                <w:szCs w:val="24"/>
              </w:rPr>
            </w:pPr>
            <w:r w:rsidRPr="006D1679">
              <w:rPr>
                <w:sz w:val="24"/>
                <w:szCs w:val="24"/>
              </w:rPr>
              <w:t>2nd.MD experts are industry leaders across hundreds of subspecialties and thousands of conditions, like:</w:t>
            </w:r>
          </w:p>
          <w:p w:rsidR="000B7799" w:rsidRPr="006D1679" w:rsidRDefault="000B7799" w:rsidP="00C15DF3">
            <w:pPr>
              <w:rPr>
                <w:sz w:val="24"/>
                <w:szCs w:val="24"/>
              </w:rPr>
            </w:pPr>
          </w:p>
          <w:p w:rsidR="000B7799" w:rsidRPr="006D1679" w:rsidRDefault="000B7799" w:rsidP="000B7799">
            <w:pPr>
              <w:pStyle w:val="ListParagraph"/>
              <w:numPr>
                <w:ilvl w:val="0"/>
                <w:numId w:val="48"/>
              </w:numPr>
            </w:pPr>
            <w:r w:rsidRPr="006D1679">
              <w:t>Knee, hip, ankle surgery</w:t>
            </w:r>
          </w:p>
          <w:p w:rsidR="000B7799" w:rsidRPr="006D1679" w:rsidRDefault="000B7799" w:rsidP="000B7799">
            <w:pPr>
              <w:pStyle w:val="ListParagraph"/>
              <w:numPr>
                <w:ilvl w:val="0"/>
                <w:numId w:val="48"/>
              </w:numPr>
            </w:pPr>
            <w:r w:rsidRPr="006D1679">
              <w:t>Cancer</w:t>
            </w:r>
          </w:p>
          <w:p w:rsidR="000B7799" w:rsidRPr="006D1679" w:rsidRDefault="000B7799" w:rsidP="000B7799">
            <w:pPr>
              <w:pStyle w:val="ListParagraph"/>
              <w:numPr>
                <w:ilvl w:val="0"/>
                <w:numId w:val="48"/>
              </w:numPr>
            </w:pPr>
            <w:r w:rsidRPr="006D1679">
              <w:t xml:space="preserve">Infertility </w:t>
            </w:r>
          </w:p>
          <w:p w:rsidR="000B7799" w:rsidRPr="006D1679" w:rsidRDefault="000B7799" w:rsidP="000B7799">
            <w:pPr>
              <w:pStyle w:val="ListParagraph"/>
              <w:numPr>
                <w:ilvl w:val="0"/>
                <w:numId w:val="48"/>
              </w:numPr>
            </w:pPr>
            <w:r w:rsidRPr="006D1679">
              <w:t>Heart disease &amp;amp; stroke</w:t>
            </w:r>
          </w:p>
          <w:p w:rsidR="000B7799" w:rsidRPr="006D1679" w:rsidRDefault="000B7799" w:rsidP="000B7799">
            <w:pPr>
              <w:pStyle w:val="ListParagraph"/>
              <w:numPr>
                <w:ilvl w:val="0"/>
                <w:numId w:val="48"/>
              </w:numPr>
            </w:pPr>
            <w:r w:rsidRPr="006D1679">
              <w:t>Digestive problems</w:t>
            </w:r>
          </w:p>
          <w:p w:rsidR="000B7799" w:rsidRPr="006D1679" w:rsidRDefault="000B7799" w:rsidP="000B7799">
            <w:pPr>
              <w:pStyle w:val="ListParagraph"/>
              <w:numPr>
                <w:ilvl w:val="0"/>
                <w:numId w:val="48"/>
              </w:numPr>
            </w:pPr>
            <w:r w:rsidRPr="006D1679">
              <w:t>Immunological disorders (type 1 diabetes, rheumatoid arthritis)</w:t>
            </w:r>
          </w:p>
          <w:p w:rsidR="000B7799" w:rsidRPr="006D1679" w:rsidRDefault="000B7799" w:rsidP="000B7799">
            <w:pPr>
              <w:pStyle w:val="ListParagraph"/>
              <w:numPr>
                <w:ilvl w:val="0"/>
                <w:numId w:val="48"/>
              </w:numPr>
            </w:pPr>
            <w:r w:rsidRPr="006D1679">
              <w:t>Mental health issues</w:t>
            </w:r>
          </w:p>
          <w:p w:rsidR="000B7799" w:rsidRPr="006D1679" w:rsidRDefault="000B7799" w:rsidP="000B7799">
            <w:pPr>
              <w:pStyle w:val="ListParagraph"/>
              <w:numPr>
                <w:ilvl w:val="0"/>
                <w:numId w:val="48"/>
              </w:numPr>
            </w:pPr>
            <w:r w:rsidRPr="006D1679">
              <w:t>And many more!</w:t>
            </w:r>
          </w:p>
          <w:p w:rsidR="000B7799" w:rsidRPr="006D1679" w:rsidRDefault="000B7799" w:rsidP="00C15DF3">
            <w:pPr>
              <w:rPr>
                <w:sz w:val="24"/>
                <w:szCs w:val="24"/>
              </w:rPr>
            </w:pPr>
          </w:p>
          <w:p w:rsidR="000B7799" w:rsidRPr="006D1679" w:rsidRDefault="000B7799" w:rsidP="00C15DF3">
            <w:pPr>
              <w:rPr>
                <w:sz w:val="24"/>
                <w:szCs w:val="24"/>
              </w:rPr>
            </w:pPr>
            <w:r w:rsidRPr="006D1679">
              <w:rPr>
                <w:sz w:val="24"/>
                <w:szCs w:val="24"/>
              </w:rPr>
              <w:t>Let 2nd.MD take on the burden of finding the right specialist, collecting medical records and navigating the healthcare system, so you can focus on getting the best care possible, as soon as possible.</w:t>
            </w:r>
          </w:p>
          <w:p w:rsidR="000B7799" w:rsidRPr="006D1679" w:rsidRDefault="000B7799" w:rsidP="00C15DF3">
            <w:pPr>
              <w:rPr>
                <w:sz w:val="24"/>
                <w:szCs w:val="24"/>
              </w:rPr>
            </w:pPr>
            <w:r w:rsidRPr="006D1679">
              <w:rPr>
                <w:sz w:val="24"/>
                <w:szCs w:val="24"/>
              </w:rPr>
              <w:t xml:space="preserve"> </w:t>
            </w:r>
          </w:p>
          <w:p w:rsidR="000B7799" w:rsidRPr="006D1679" w:rsidRDefault="000B7799" w:rsidP="00C15DF3">
            <w:pPr>
              <w:rPr>
                <w:sz w:val="24"/>
                <w:szCs w:val="24"/>
              </w:rPr>
            </w:pPr>
            <w:r w:rsidRPr="006D1679">
              <w:rPr>
                <w:sz w:val="24"/>
                <w:szCs w:val="24"/>
              </w:rPr>
              <w:t>Request a Consult with 2nd.MD</w:t>
            </w:r>
          </w:p>
          <w:p w:rsidR="000B7799" w:rsidRPr="006D1679" w:rsidRDefault="000B7799" w:rsidP="00C15DF3">
            <w:pPr>
              <w:rPr>
                <w:sz w:val="24"/>
                <w:szCs w:val="24"/>
              </w:rPr>
            </w:pPr>
            <w:r w:rsidRPr="006D1679">
              <w:rPr>
                <w:sz w:val="24"/>
                <w:szCs w:val="24"/>
              </w:rPr>
              <w:t xml:space="preserve">CenturyLink extends 2nd.MD’s services at no cost to employees and their dependents covered by a Century-Link sponsored medical plan. To activate your account and request a consult:  </w:t>
            </w:r>
          </w:p>
          <w:p w:rsidR="000B7799" w:rsidRPr="006D1679" w:rsidRDefault="000B7799" w:rsidP="00C15DF3">
            <w:pPr>
              <w:rPr>
                <w:sz w:val="24"/>
                <w:szCs w:val="24"/>
              </w:rPr>
            </w:pPr>
            <w:r w:rsidRPr="006D1679">
              <w:rPr>
                <w:sz w:val="24"/>
                <w:szCs w:val="24"/>
              </w:rPr>
              <w:t>•       Visit www.centurylink.com/2ndmd</w:t>
            </w:r>
          </w:p>
          <w:p w:rsidR="000B7799" w:rsidRPr="006D1679" w:rsidRDefault="000B7799" w:rsidP="00C15DF3">
            <w:pPr>
              <w:pStyle w:val="TableTextChar1"/>
              <w:numPr>
                <w:ilvl w:val="12"/>
                <w:numId w:val="0"/>
              </w:numPr>
              <w:rPr>
                <w:szCs w:val="24"/>
              </w:rPr>
            </w:pPr>
            <w:r w:rsidRPr="006D1679">
              <w:rPr>
                <w:szCs w:val="24"/>
              </w:rPr>
              <w:t xml:space="preserve">•       Call </w:t>
            </w:r>
            <w:r w:rsidRPr="006D1679">
              <w:rPr>
                <w:b/>
                <w:color w:val="0000FF"/>
                <w:szCs w:val="24"/>
              </w:rPr>
              <w:t>1-866-842-1151</w:t>
            </w:r>
          </w:p>
        </w:tc>
      </w:tr>
      <w:tr w:rsidR="003A5480" w:rsidRPr="006D167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A5480" w:rsidRPr="006D1679" w:rsidRDefault="003A5480" w:rsidP="003366D0">
            <w:pPr>
              <w:rPr>
                <w:b/>
                <w:color w:val="000000"/>
                <w:sz w:val="24"/>
                <w:szCs w:val="24"/>
              </w:rPr>
            </w:pPr>
            <w:bookmarkStart w:id="181" w:name="UnitedHealthcare_Motion"/>
            <w:r w:rsidRPr="006D1679">
              <w:rPr>
                <w:b/>
                <w:color w:val="000000"/>
                <w:sz w:val="24"/>
                <w:szCs w:val="24"/>
              </w:rPr>
              <w:t>UnitedHealthcare Motion</w:t>
            </w:r>
          </w:p>
          <w:bookmarkEnd w:id="181"/>
          <w:p w:rsidR="003A5480" w:rsidRPr="006D1679" w:rsidRDefault="003A5480" w:rsidP="003366D0">
            <w:pPr>
              <w:rPr>
                <w:sz w:val="24"/>
                <w:szCs w:val="24"/>
              </w:rPr>
            </w:pPr>
          </w:p>
          <w:p w:rsidR="003A5480" w:rsidRPr="006D1679" w:rsidRDefault="003A5480" w:rsidP="003366D0">
            <w:pPr>
              <w:rPr>
                <w:sz w:val="24"/>
                <w:szCs w:val="24"/>
              </w:rPr>
            </w:pPr>
          </w:p>
          <w:p w:rsidR="003A5480" w:rsidRPr="006D1679" w:rsidRDefault="003A5480" w:rsidP="003366D0">
            <w:pPr>
              <w:rPr>
                <w:color w:val="000000"/>
                <w:sz w:val="24"/>
                <w:szCs w:val="24"/>
              </w:rPr>
            </w:pPr>
            <w:r w:rsidRPr="006D1679">
              <w:rPr>
                <w:b/>
                <w:sz w:val="24"/>
                <w:szCs w:val="24"/>
              </w:rPr>
              <w:t>What is UnitedHealthcare Motion?</w:t>
            </w:r>
            <w:r w:rsidRPr="006D1679">
              <w:rPr>
                <w:sz w:val="24"/>
                <w:szCs w:val="24"/>
              </w:rPr>
              <w:t xml:space="preserve"> </w:t>
            </w:r>
            <w:r w:rsidRPr="006D1679">
              <w:rPr>
                <w:color w:val="000000"/>
                <w:sz w:val="24"/>
                <w:szCs w:val="24"/>
              </w:rPr>
              <w:t>It is a free wellness program that rewards you for completing certain fitness goals through walking.</w:t>
            </w:r>
          </w:p>
          <w:p w:rsidR="003A5480" w:rsidRPr="006D1679" w:rsidRDefault="003A5480">
            <w:pPr>
              <w:pStyle w:val="TableText"/>
              <w:numPr>
                <w:ilvl w:val="12"/>
                <w:numId w:val="0"/>
              </w:numPr>
              <w:rPr>
                <w:b/>
                <w:color w:val="000000"/>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3A5480" w:rsidRPr="006D1679" w:rsidRDefault="003A5480" w:rsidP="003366D0">
            <w:pPr>
              <w:rPr>
                <w:color w:val="000000"/>
                <w:sz w:val="24"/>
                <w:szCs w:val="24"/>
              </w:rPr>
            </w:pPr>
            <w:r w:rsidRPr="006D1679">
              <w:rPr>
                <w:color w:val="000000"/>
                <w:sz w:val="24"/>
                <w:szCs w:val="24"/>
              </w:rPr>
              <w:t>Not Applicable</w:t>
            </w:r>
          </w:p>
          <w:p w:rsidR="003A5480" w:rsidRPr="006D1679" w:rsidRDefault="003A5480" w:rsidP="00057EC6">
            <w:pPr>
              <w:pStyle w:val="TableTextCharChar"/>
              <w:numPr>
                <w:ilvl w:val="12"/>
                <w:numId w:val="0"/>
              </w:numPr>
              <w:rPr>
                <w:color w:val="000000"/>
              </w:rPr>
            </w:pPr>
          </w:p>
        </w:tc>
      </w:tr>
      <w:tr w:rsidR="00123E56" w:rsidRPr="006D167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6D1679" w:rsidRDefault="00123E56">
            <w:pPr>
              <w:pStyle w:val="TableText"/>
              <w:numPr>
                <w:ilvl w:val="12"/>
                <w:numId w:val="0"/>
              </w:numPr>
              <w:rPr>
                <w:b/>
                <w:color w:val="000000"/>
              </w:rPr>
            </w:pPr>
            <w:bookmarkStart w:id="182" w:name="Vision_Vendor"/>
            <w:r w:rsidRPr="006D1679">
              <w:rPr>
                <w:b/>
                <w:color w:val="000000"/>
              </w:rPr>
              <w:t>Vision Vendor</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6D1679" w:rsidRDefault="00123E56" w:rsidP="00057EC6">
            <w:pPr>
              <w:pStyle w:val="TableTextCharChar"/>
              <w:numPr>
                <w:ilvl w:val="12"/>
                <w:numId w:val="0"/>
              </w:numPr>
              <w:rPr>
                <w:b/>
                <w:color w:val="0000FF"/>
              </w:rPr>
            </w:pPr>
            <w:r w:rsidRPr="006D1679">
              <w:rPr>
                <w:color w:val="000000"/>
              </w:rPr>
              <w:t xml:space="preserve">Administered by:  </w:t>
            </w:r>
            <w:r w:rsidRPr="006D1679">
              <w:rPr>
                <w:b/>
                <w:color w:val="000000"/>
              </w:rPr>
              <w:t>Vision Service Plan (VSP)</w:t>
            </w:r>
          </w:p>
          <w:p w:rsidR="00123E56" w:rsidRPr="006D1679" w:rsidRDefault="00123E56" w:rsidP="00057EC6">
            <w:pPr>
              <w:pStyle w:val="List"/>
              <w:rPr>
                <w:rFonts w:ascii="Times New Roman" w:hAnsi="Times New Roman"/>
                <w:color w:val="000000"/>
              </w:rPr>
            </w:pPr>
            <w:r w:rsidRPr="006D1679">
              <w:rPr>
                <w:rFonts w:ascii="Times New Roman" w:hAnsi="Times New Roman"/>
                <w:color w:val="000000"/>
              </w:rPr>
              <w:t xml:space="preserve">Call:  </w:t>
            </w:r>
            <w:r w:rsidRPr="006D1679">
              <w:rPr>
                <w:rFonts w:ascii="Times New Roman" w:hAnsi="Times New Roman"/>
                <w:b/>
                <w:color w:val="0000FF"/>
              </w:rPr>
              <w:t>1-800-877-7195</w:t>
            </w:r>
          </w:p>
          <w:p w:rsidR="00123E56" w:rsidRPr="006D1679" w:rsidRDefault="00123E56" w:rsidP="00057EC6">
            <w:pPr>
              <w:pStyle w:val="TableTextCharChar"/>
              <w:numPr>
                <w:ilvl w:val="12"/>
                <w:numId w:val="0"/>
              </w:numPr>
              <w:rPr>
                <w:b/>
                <w:color w:val="0000FF"/>
              </w:rPr>
            </w:pPr>
          </w:p>
          <w:p w:rsidR="00123E56" w:rsidRPr="006D1679" w:rsidRDefault="00123E56" w:rsidP="00057EC6">
            <w:pPr>
              <w:pStyle w:val="TableTextCharChar"/>
              <w:numPr>
                <w:ilvl w:val="12"/>
                <w:numId w:val="0"/>
              </w:numPr>
              <w:rPr>
                <w:b/>
                <w:color w:val="000000"/>
              </w:rPr>
            </w:pPr>
            <w:r w:rsidRPr="006D1679">
              <w:rPr>
                <w:b/>
                <w:color w:val="000000"/>
              </w:rPr>
              <w:t>Please contact Vision Service Plan (VSP) to verify eligibility and coverage for routine vision.</w:t>
            </w:r>
          </w:p>
        </w:tc>
      </w:tr>
    </w:tbl>
    <w:p w:rsidR="009C4BEF" w:rsidRPr="006D1679" w:rsidRDefault="009C4BEF">
      <w:pPr>
        <w:numPr>
          <w:ilvl w:val="12"/>
          <w:numId w:val="0"/>
        </w:numPr>
        <w:rPr>
          <w:sz w:val="24"/>
        </w:rPr>
      </w:pPr>
    </w:p>
    <w:p w:rsidR="001D6346" w:rsidRPr="006D1679" w:rsidRDefault="001D6346">
      <w:pPr>
        <w:numPr>
          <w:ilvl w:val="12"/>
          <w:numId w:val="0"/>
        </w:numPr>
        <w:rPr>
          <w:sz w:val="24"/>
        </w:rPr>
      </w:pPr>
    </w:p>
    <w:p w:rsidR="009C4BEF" w:rsidRPr="006D1679" w:rsidRDefault="009C4BEF" w:rsidP="0006458D">
      <w:r w:rsidRPr="006D1679">
        <w:t>&lt;!--ID=CSR--&gt;</w:t>
      </w:r>
    </w:p>
    <w:p w:rsidR="009C4BEF" w:rsidRPr="006D1679" w:rsidRDefault="009C4BEF">
      <w:pPr>
        <w:numPr>
          <w:ilvl w:val="12"/>
          <w:numId w:val="0"/>
        </w:numPr>
        <w:outlineLvl w:val="0"/>
        <w:rPr>
          <w:b/>
          <w:color w:val="FF0000"/>
          <w:sz w:val="32"/>
        </w:rPr>
      </w:pPr>
      <w:r w:rsidRPr="006D16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6D1679" w:rsidTr="000733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081F9B">
            <w:pPr>
              <w:pStyle w:val="TableHeaderText"/>
              <w:numPr>
                <w:ilvl w:val="12"/>
                <w:numId w:val="0"/>
              </w:numPr>
              <w:rPr>
                <w:color w:val="FF0000"/>
              </w:rPr>
            </w:pPr>
            <w:r w:rsidRPr="006D167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6D1679" w:rsidRDefault="00100DBF">
            <w:pPr>
              <w:pStyle w:val="TableHeaderText"/>
              <w:numPr>
                <w:ilvl w:val="12"/>
                <w:numId w:val="0"/>
              </w:numPr>
              <w:rPr>
                <w:color w:val="FF0000"/>
              </w:rPr>
            </w:pPr>
            <w:r w:rsidRPr="006D1679">
              <w:rPr>
                <w:color w:val="FF0000"/>
              </w:rPr>
              <w:t>HRA PP1 PLAN</w:t>
            </w:r>
            <w:r w:rsidR="00081F9B" w:rsidRPr="006D1679">
              <w:rPr>
                <w:color w:val="FF0000"/>
              </w:rPr>
              <w:t xml:space="preserve"> </w:t>
            </w:r>
          </w:p>
          <w:p w:rsidR="00081F9B" w:rsidRPr="006D1679" w:rsidRDefault="00081F9B" w:rsidP="002113B5">
            <w:pPr>
              <w:pStyle w:val="TableHeaderText"/>
              <w:numPr>
                <w:ilvl w:val="12"/>
                <w:numId w:val="0"/>
              </w:numPr>
              <w:rPr>
                <w:color w:val="FF0000"/>
              </w:rPr>
            </w:pPr>
          </w:p>
        </w:tc>
      </w:tr>
      <w:tr w:rsidR="00073395" w:rsidRPr="006D1679" w:rsidTr="00073395">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73395" w:rsidRPr="006D1679" w:rsidRDefault="00073395" w:rsidP="0054661B">
            <w:pPr>
              <w:pStyle w:val="TableText"/>
              <w:rPr>
                <w:b/>
                <w:bCs/>
                <w:color w:val="FF0000"/>
              </w:rPr>
            </w:pPr>
            <w:bookmarkStart w:id="183" w:name="Disease_Management_Program"/>
            <w:r w:rsidRPr="006D1679">
              <w:rPr>
                <w:b/>
                <w:color w:val="FF0000"/>
              </w:rPr>
              <w:t>Carve Out Disease Management Program</w:t>
            </w:r>
            <w:bookmarkEnd w:id="18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B62A2" w:rsidRPr="006D1679" w:rsidRDefault="006B62A2" w:rsidP="006B62A2">
            <w:pPr>
              <w:rPr>
                <w:b/>
                <w:color w:val="FF0000"/>
                <w:sz w:val="24"/>
              </w:rPr>
            </w:pPr>
            <w:r w:rsidRPr="006D1679">
              <w:rPr>
                <w:b/>
                <w:color w:val="FF0000"/>
                <w:sz w:val="24"/>
              </w:rPr>
              <w:t>Refer to UnitedHealthcare Personal Health Support with Disease Management</w:t>
            </w:r>
          </w:p>
          <w:p w:rsidR="00073395" w:rsidRPr="006D1679" w:rsidRDefault="00073395" w:rsidP="00214787">
            <w:pPr>
              <w:pStyle w:val="TableText"/>
              <w:rPr>
                <w:color w:val="FF0000"/>
              </w:rPr>
            </w:pPr>
          </w:p>
        </w:tc>
      </w:tr>
    </w:tbl>
    <w:p w:rsidR="009C4BEF" w:rsidRPr="006D1679" w:rsidRDefault="009C4BEF">
      <w:pPr>
        <w:numPr>
          <w:ilvl w:val="12"/>
          <w:numId w:val="0"/>
        </w:numPr>
        <w:rPr>
          <w:sz w:val="24"/>
        </w:rPr>
      </w:pPr>
    </w:p>
    <w:p w:rsidR="009C4BEF" w:rsidRPr="006D1679" w:rsidRDefault="009C4BEF">
      <w:pPr>
        <w:numPr>
          <w:ilvl w:val="12"/>
          <w:numId w:val="0"/>
        </w:numPr>
        <w:rPr>
          <w:sz w:val="24"/>
        </w:rPr>
      </w:pPr>
    </w:p>
    <w:p w:rsidR="007355F9" w:rsidRPr="006D1679" w:rsidRDefault="009C4BEF" w:rsidP="007355F9">
      <w:r w:rsidRPr="006D1679">
        <w:t>&lt;!--section=Mental_and_Nervous--&gt;</w:t>
      </w:r>
    </w:p>
    <w:p w:rsidR="007355F9" w:rsidRPr="006D1679" w:rsidRDefault="007355F9" w:rsidP="007355F9"/>
    <w:p w:rsidR="007355F9" w:rsidRPr="006D1679" w:rsidRDefault="007355F9" w:rsidP="007355F9">
      <w:pPr>
        <w:pStyle w:val="iBAAGStandardTextItalics"/>
        <w:rPr>
          <w:rFonts w:ascii="Times New Roman" w:hAnsi="Times New Roman"/>
        </w:rPr>
      </w:pPr>
      <w:r w:rsidRPr="006D16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6D1679" w:rsidRDefault="007355F9" w:rsidP="007355F9">
      <w:pPr>
        <w:pStyle w:val="iBAAGStandardText"/>
        <w:rPr>
          <w:rFonts w:ascii="Times New Roman" w:hAnsi="Times New Roman"/>
          <w:i/>
        </w:rPr>
      </w:pPr>
    </w:p>
    <w:p w:rsidR="007355F9" w:rsidRPr="006D1679" w:rsidRDefault="007355F9" w:rsidP="007355F9">
      <w:pPr>
        <w:rPr>
          <w:rStyle w:val="Hyperlink"/>
          <w:i/>
          <w:iCs/>
          <w:sz w:val="24"/>
          <w:szCs w:val="24"/>
        </w:rPr>
      </w:pPr>
      <w:r w:rsidRPr="006D1679">
        <w:rPr>
          <w:i/>
          <w:iCs/>
          <w:sz w:val="24"/>
          <w:szCs w:val="24"/>
        </w:rPr>
        <w:t xml:space="preserve">Providers, this summary is for members, to review the terms of your participation agreement, please visit </w:t>
      </w:r>
      <w:hyperlink r:id="rId29" w:history="1">
        <w:r w:rsidR="00DA5CBF" w:rsidRPr="006D1679">
          <w:rPr>
            <w:i/>
            <w:iCs/>
            <w:color w:val="0000FF"/>
            <w:sz w:val="24"/>
            <w:szCs w:val="24"/>
            <w:u w:val="single"/>
          </w:rPr>
          <w:t>uhcprovider.com</w:t>
        </w:r>
      </w:hyperlink>
    </w:p>
    <w:p w:rsidR="009C4BEF" w:rsidRPr="006D1679" w:rsidRDefault="009C4BEF" w:rsidP="0006458D"/>
    <w:p w:rsidR="009C4BEF" w:rsidRPr="006D1679" w:rsidRDefault="009C4BEF">
      <w:pPr>
        <w:pBdr>
          <w:top w:val="double" w:sz="6" w:space="1" w:color="auto"/>
          <w:bottom w:val="double" w:sz="6" w:space="1" w:color="auto"/>
        </w:pBdr>
        <w:jc w:val="center"/>
        <w:outlineLvl w:val="0"/>
        <w:rPr>
          <w:b/>
          <w:bCs/>
          <w:color w:val="0000FF"/>
          <w:sz w:val="28"/>
        </w:rPr>
      </w:pPr>
      <w:bookmarkStart w:id="184" w:name="Mental_and_Nervous"/>
      <w:r w:rsidRPr="006D1679">
        <w:rPr>
          <w:b/>
          <w:bCs/>
          <w:color w:val="0000FF"/>
          <w:sz w:val="28"/>
        </w:rPr>
        <w:t>MENTAL HEALTH</w:t>
      </w:r>
    </w:p>
    <w:bookmarkEnd w:id="184"/>
    <w:p w:rsidR="009C4BEF" w:rsidRPr="006D167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6D1679"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6D1679" w:rsidRDefault="002113B5">
            <w:pPr>
              <w:pStyle w:val="TableHeaderText"/>
              <w:numPr>
                <w:ilvl w:val="12"/>
                <w:numId w:val="0"/>
              </w:numPr>
              <w:rPr>
                <w:color w:val="000000"/>
              </w:rPr>
            </w:pPr>
            <w:r w:rsidRPr="006D167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6D1679" w:rsidRDefault="00100DBF">
            <w:pPr>
              <w:pStyle w:val="TableHeaderText"/>
              <w:numPr>
                <w:ilvl w:val="12"/>
                <w:numId w:val="0"/>
              </w:numPr>
              <w:rPr>
                <w:color w:val="000000"/>
              </w:rPr>
            </w:pPr>
            <w:r w:rsidRPr="006D1679">
              <w:rPr>
                <w:color w:val="000000"/>
              </w:rPr>
              <w:t>HRA PP1 PLAN</w:t>
            </w:r>
            <w:r w:rsidR="002113B5" w:rsidRPr="006D1679">
              <w:rPr>
                <w:color w:val="000000"/>
              </w:rPr>
              <w:t xml:space="preserve"> </w:t>
            </w:r>
          </w:p>
          <w:p w:rsidR="002113B5" w:rsidRPr="006D1679" w:rsidRDefault="002113B5">
            <w:pPr>
              <w:pStyle w:val="TableHeaderText"/>
              <w:numPr>
                <w:ilvl w:val="12"/>
                <w:numId w:val="0"/>
              </w:numPr>
              <w:rPr>
                <w:color w:val="000000"/>
              </w:rPr>
            </w:pPr>
          </w:p>
        </w:tc>
      </w:tr>
      <w:tr w:rsidR="006D635E" w:rsidRPr="006D1679"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rsidP="00646225">
            <w:pPr>
              <w:pStyle w:val="TableTextCharCharChar1"/>
              <w:numPr>
                <w:ilvl w:val="12"/>
                <w:numId w:val="0"/>
              </w:numPr>
              <w:rPr>
                <w:b/>
                <w:color w:val="000000"/>
                <w:szCs w:val="24"/>
              </w:rPr>
            </w:pPr>
            <w:bookmarkStart w:id="185" w:name="Vendor_1"/>
            <w:r w:rsidRPr="006D1679">
              <w:rPr>
                <w:b/>
                <w:color w:val="000000"/>
                <w:szCs w:val="24"/>
              </w:rPr>
              <w:t>Vendor</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67138" w:rsidRPr="006D1679" w:rsidRDefault="00167138" w:rsidP="00167138">
            <w:pPr>
              <w:pStyle w:val="TableText"/>
              <w:rPr>
                <w:b/>
                <w:color w:val="000000"/>
              </w:rPr>
            </w:pPr>
            <w:r w:rsidRPr="006D1679">
              <w:rPr>
                <w:b/>
                <w:color w:val="000000"/>
              </w:rPr>
              <w:t>Optum Behavioral Health – Employer Division</w:t>
            </w:r>
          </w:p>
          <w:p w:rsidR="00167138" w:rsidRPr="006D1679" w:rsidRDefault="00167138" w:rsidP="00167138">
            <w:pPr>
              <w:pStyle w:val="TableText"/>
              <w:rPr>
                <w:b/>
                <w:color w:val="FF00FF"/>
              </w:rPr>
            </w:pPr>
            <w:r w:rsidRPr="006D1679">
              <w:rPr>
                <w:color w:val="000000"/>
              </w:rPr>
              <w:t>Call:</w:t>
            </w:r>
            <w:r w:rsidRPr="006D1679">
              <w:rPr>
                <w:color w:val="FF00FF"/>
              </w:rPr>
              <w:t xml:space="preserve"> </w:t>
            </w:r>
            <w:r w:rsidRPr="006D1679">
              <w:rPr>
                <w:b/>
                <w:color w:val="0000FF"/>
              </w:rPr>
              <w:t>1-800-961-9378</w:t>
            </w:r>
          </w:p>
          <w:p w:rsidR="00167138" w:rsidRPr="006D1679" w:rsidRDefault="00167138" w:rsidP="00167138">
            <w:pPr>
              <w:pStyle w:val="TableText"/>
              <w:rPr>
                <w:b/>
                <w:color w:val="0000FF"/>
              </w:rPr>
            </w:pPr>
          </w:p>
          <w:p w:rsidR="00167138" w:rsidRPr="006D1679" w:rsidRDefault="00167138" w:rsidP="00167138">
            <w:pPr>
              <w:pStyle w:val="TableText"/>
              <w:rPr>
                <w:b/>
              </w:rPr>
            </w:pPr>
            <w:r w:rsidRPr="006D1679">
              <w:rPr>
                <w:b/>
              </w:rPr>
              <w:t>EAP</w:t>
            </w:r>
          </w:p>
          <w:p w:rsidR="00167138" w:rsidRPr="006D1679" w:rsidRDefault="00167138" w:rsidP="00167138">
            <w:pPr>
              <w:pStyle w:val="TableText"/>
              <w:rPr>
                <w:b/>
                <w:color w:val="000000"/>
              </w:rPr>
            </w:pPr>
            <w:r w:rsidRPr="006D1679">
              <w:rPr>
                <w:b/>
                <w:color w:val="000000"/>
                <w:szCs w:val="24"/>
              </w:rPr>
              <w:t>Beacon Health</w:t>
            </w:r>
          </w:p>
          <w:p w:rsidR="00167138" w:rsidRPr="006D1679" w:rsidRDefault="00167138" w:rsidP="00167138">
            <w:pPr>
              <w:pStyle w:val="TableText"/>
              <w:rPr>
                <w:b/>
                <w:color w:val="0000FF"/>
                <w:szCs w:val="24"/>
              </w:rPr>
            </w:pPr>
            <w:r w:rsidRPr="006D1679">
              <w:rPr>
                <w:color w:val="000000"/>
              </w:rPr>
              <w:t xml:space="preserve">Call: </w:t>
            </w:r>
            <w:r w:rsidRPr="006D1679">
              <w:rPr>
                <w:b/>
                <w:color w:val="0000FF"/>
                <w:szCs w:val="24"/>
              </w:rPr>
              <w:t>1-800-803-3737</w:t>
            </w:r>
          </w:p>
          <w:p w:rsidR="006D635E" w:rsidRPr="006D1679" w:rsidRDefault="006D635E" w:rsidP="007B5304">
            <w:pPr>
              <w:pStyle w:val="TableText"/>
              <w:rPr>
                <w:color w:val="FF00FF"/>
              </w:rPr>
            </w:pPr>
          </w:p>
        </w:tc>
      </w:tr>
      <w:tr w:rsidR="006D635E" w:rsidRPr="006D1679"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rsidP="00214787">
            <w:pPr>
              <w:numPr>
                <w:ilvl w:val="12"/>
                <w:numId w:val="0"/>
              </w:numPr>
              <w:rPr>
                <w:b/>
                <w:color w:val="FF00FF"/>
                <w:sz w:val="24"/>
                <w:szCs w:val="24"/>
              </w:rPr>
            </w:pPr>
            <w:bookmarkStart w:id="186" w:name="Mental_Health_Services"/>
            <w:r w:rsidRPr="006D1679">
              <w:rPr>
                <w:b/>
                <w:sz w:val="24"/>
                <w:szCs w:val="24"/>
              </w:rPr>
              <w:t>Mental Health Services</w:t>
            </w:r>
            <w:bookmarkEnd w:id="186"/>
          </w:p>
          <w:p w:rsidR="006D635E" w:rsidRPr="006D1679" w:rsidRDefault="006D635E" w:rsidP="00214787">
            <w:pPr>
              <w:numPr>
                <w:ilvl w:val="12"/>
                <w:numId w:val="0"/>
              </w:numPr>
              <w:rPr>
                <w:b/>
                <w:sz w:val="24"/>
                <w:szCs w:val="24"/>
              </w:rPr>
            </w:pPr>
          </w:p>
          <w:p w:rsidR="006D635E" w:rsidRPr="006D1679" w:rsidRDefault="006D635E" w:rsidP="00214787">
            <w:pPr>
              <w:pStyle w:val="TableText"/>
              <w:rPr>
                <w:color w:val="000000"/>
                <w:szCs w:val="24"/>
              </w:rPr>
            </w:pPr>
            <w:r w:rsidRPr="006D1679">
              <w:rPr>
                <w:color w:val="000000"/>
                <w:szCs w:val="24"/>
              </w:rPr>
              <w:t>Mental Health Services include those received on an inpatient basis in a Hospital or Alternate Facility, and those received on an outpatient basis in a provider’s office or at an Alternate Facility.</w:t>
            </w:r>
          </w:p>
          <w:p w:rsidR="006D635E" w:rsidRPr="006D1679" w:rsidRDefault="006D635E" w:rsidP="00214787">
            <w:pPr>
              <w:numPr>
                <w:ilvl w:val="12"/>
                <w:numId w:val="0"/>
              </w:numPr>
              <w:rPr>
                <w:b/>
                <w:sz w:val="24"/>
                <w:szCs w:val="24"/>
              </w:rPr>
            </w:pPr>
          </w:p>
          <w:p w:rsidR="006D635E" w:rsidRPr="006D1679" w:rsidRDefault="006D635E" w:rsidP="00214787">
            <w:pPr>
              <w:pStyle w:val="TableText"/>
              <w:rPr>
                <w:color w:val="000000"/>
                <w:szCs w:val="24"/>
              </w:rPr>
            </w:pPr>
            <w:r w:rsidRPr="006D1679">
              <w:rPr>
                <w:color w:val="000000"/>
                <w:szCs w:val="24"/>
              </w:rPr>
              <w:t>Benefits include the following services provided on either an outpatient or inpatient basis:</w:t>
            </w:r>
          </w:p>
          <w:p w:rsidR="006D635E" w:rsidRPr="006D1679" w:rsidRDefault="006D635E" w:rsidP="00214787">
            <w:pPr>
              <w:pStyle w:val="TableText"/>
              <w:rPr>
                <w:color w:val="000000"/>
                <w:szCs w:val="24"/>
              </w:rPr>
            </w:pPr>
            <w:r w:rsidRPr="006D1679">
              <w:rPr>
                <w:color w:val="000000"/>
                <w:szCs w:val="24"/>
              </w:rPr>
              <w:t xml:space="preserve">●   diagnostic evaluations </w:t>
            </w:r>
          </w:p>
          <w:p w:rsidR="006D635E" w:rsidRPr="006D1679" w:rsidRDefault="006D635E" w:rsidP="00214787">
            <w:pPr>
              <w:pStyle w:val="TableText"/>
              <w:ind w:left="288"/>
              <w:rPr>
                <w:color w:val="000000"/>
                <w:szCs w:val="24"/>
              </w:rPr>
            </w:pPr>
            <w:r w:rsidRPr="006D1679">
              <w:rPr>
                <w:color w:val="000000"/>
                <w:szCs w:val="24"/>
              </w:rPr>
              <w:t>and assessment;</w:t>
            </w:r>
          </w:p>
          <w:p w:rsidR="006D635E" w:rsidRPr="006D1679" w:rsidRDefault="006D635E" w:rsidP="00214787">
            <w:pPr>
              <w:pStyle w:val="TableText"/>
              <w:rPr>
                <w:color w:val="000000"/>
                <w:szCs w:val="24"/>
              </w:rPr>
            </w:pPr>
            <w:r w:rsidRPr="006D1679">
              <w:rPr>
                <w:color w:val="000000"/>
                <w:szCs w:val="24"/>
              </w:rPr>
              <w:t xml:space="preserve">●   treatment planning; </w:t>
            </w:r>
          </w:p>
          <w:p w:rsidR="006D635E" w:rsidRPr="006D1679" w:rsidRDefault="006D635E" w:rsidP="00214787">
            <w:pPr>
              <w:pStyle w:val="TableText"/>
              <w:rPr>
                <w:color w:val="000000"/>
                <w:szCs w:val="24"/>
              </w:rPr>
            </w:pPr>
            <w:r w:rsidRPr="006D1679">
              <w:rPr>
                <w:color w:val="000000"/>
                <w:szCs w:val="24"/>
              </w:rPr>
              <w:t>●   referral services;</w:t>
            </w:r>
          </w:p>
          <w:p w:rsidR="006D635E" w:rsidRPr="006D1679" w:rsidRDefault="006D635E" w:rsidP="00214787">
            <w:pPr>
              <w:pStyle w:val="TableText"/>
              <w:rPr>
                <w:color w:val="000000"/>
                <w:szCs w:val="24"/>
              </w:rPr>
            </w:pPr>
            <w:r w:rsidRPr="006D1679">
              <w:rPr>
                <w:color w:val="000000"/>
                <w:szCs w:val="24"/>
              </w:rPr>
              <w:t>●   medication management;</w:t>
            </w:r>
          </w:p>
          <w:p w:rsidR="006D635E" w:rsidRPr="006D1679" w:rsidRDefault="006D635E" w:rsidP="00214787">
            <w:pPr>
              <w:pStyle w:val="TableText"/>
              <w:rPr>
                <w:color w:val="000000"/>
                <w:szCs w:val="24"/>
              </w:rPr>
            </w:pPr>
            <w:r w:rsidRPr="006D1679">
              <w:rPr>
                <w:color w:val="000000"/>
                <w:szCs w:val="24"/>
              </w:rPr>
              <w:t xml:space="preserve">●   individual, family, </w:t>
            </w:r>
          </w:p>
          <w:p w:rsidR="006D635E" w:rsidRPr="006D1679" w:rsidRDefault="006D635E" w:rsidP="00214787">
            <w:pPr>
              <w:pStyle w:val="TableText"/>
              <w:ind w:left="288"/>
              <w:rPr>
                <w:color w:val="000000"/>
                <w:szCs w:val="24"/>
              </w:rPr>
            </w:pPr>
            <w:r w:rsidRPr="006D1679">
              <w:rPr>
                <w:color w:val="000000"/>
                <w:szCs w:val="24"/>
              </w:rPr>
              <w:t>therapeutic group and provider-based case management services; and</w:t>
            </w:r>
          </w:p>
          <w:p w:rsidR="006D635E" w:rsidRPr="006D1679" w:rsidRDefault="006D635E" w:rsidP="00214787">
            <w:pPr>
              <w:pStyle w:val="TableText"/>
              <w:rPr>
                <w:color w:val="000000"/>
                <w:szCs w:val="24"/>
              </w:rPr>
            </w:pPr>
            <w:r w:rsidRPr="006D1679">
              <w:rPr>
                <w:color w:val="000000"/>
                <w:szCs w:val="24"/>
              </w:rPr>
              <w:t>●   crisis intervention.</w:t>
            </w:r>
          </w:p>
          <w:p w:rsidR="006D635E" w:rsidRPr="006D1679" w:rsidRDefault="006D635E" w:rsidP="00214787">
            <w:pPr>
              <w:pStyle w:val="TableText"/>
              <w:rPr>
                <w:color w:val="000000"/>
                <w:szCs w:val="24"/>
              </w:rPr>
            </w:pPr>
          </w:p>
          <w:p w:rsidR="006D635E" w:rsidRPr="006D1679" w:rsidRDefault="006D635E" w:rsidP="00214787">
            <w:pPr>
              <w:pStyle w:val="TableText"/>
              <w:rPr>
                <w:color w:val="000000"/>
                <w:szCs w:val="24"/>
              </w:rPr>
            </w:pPr>
            <w:r w:rsidRPr="006D1679">
              <w:rPr>
                <w:color w:val="000000"/>
                <w:szCs w:val="24"/>
              </w:rPr>
              <w:t>Benefits include the following services provided on an inpatient basis:</w:t>
            </w:r>
          </w:p>
          <w:p w:rsidR="006D635E" w:rsidRPr="006D1679" w:rsidRDefault="006D635E" w:rsidP="00214787">
            <w:pPr>
              <w:pStyle w:val="TableText"/>
              <w:rPr>
                <w:color w:val="000000"/>
                <w:szCs w:val="24"/>
              </w:rPr>
            </w:pPr>
            <w:r w:rsidRPr="006D1679">
              <w:rPr>
                <w:color w:val="000000"/>
                <w:szCs w:val="24"/>
              </w:rPr>
              <w:t xml:space="preserve">●   Partial </w:t>
            </w:r>
          </w:p>
          <w:p w:rsidR="006D635E" w:rsidRPr="006D1679" w:rsidRDefault="006D635E" w:rsidP="00214787">
            <w:pPr>
              <w:pStyle w:val="TableText"/>
              <w:ind w:left="288"/>
              <w:rPr>
                <w:color w:val="000000"/>
                <w:szCs w:val="24"/>
              </w:rPr>
            </w:pPr>
            <w:r w:rsidRPr="006D1679">
              <w:rPr>
                <w:color w:val="000000"/>
                <w:szCs w:val="24"/>
              </w:rPr>
              <w:t>Hospitalization/Day Treatment;</w:t>
            </w:r>
          </w:p>
          <w:p w:rsidR="006D635E" w:rsidRPr="006D1679" w:rsidRDefault="006D635E" w:rsidP="00214787">
            <w:pPr>
              <w:pStyle w:val="TableText"/>
              <w:rPr>
                <w:color w:val="000000"/>
                <w:szCs w:val="24"/>
              </w:rPr>
            </w:pPr>
            <w:r w:rsidRPr="006D1679">
              <w:rPr>
                <w:color w:val="000000"/>
                <w:szCs w:val="24"/>
              </w:rPr>
              <w:t xml:space="preserve">●   services at a Residential </w:t>
            </w:r>
          </w:p>
          <w:p w:rsidR="006D635E" w:rsidRPr="006D1679" w:rsidRDefault="006D635E" w:rsidP="00214787">
            <w:pPr>
              <w:pStyle w:val="TableText"/>
              <w:ind w:left="288"/>
              <w:rPr>
                <w:color w:val="000000"/>
                <w:szCs w:val="24"/>
              </w:rPr>
            </w:pPr>
            <w:r w:rsidRPr="006D1679">
              <w:rPr>
                <w:color w:val="000000"/>
                <w:szCs w:val="24"/>
              </w:rPr>
              <w:t>Treatment Facility;</w:t>
            </w:r>
          </w:p>
          <w:p w:rsidR="006D635E" w:rsidRPr="006D1679" w:rsidRDefault="006D635E" w:rsidP="00214787">
            <w:pPr>
              <w:pStyle w:val="TableText"/>
              <w:rPr>
                <w:color w:val="000000"/>
                <w:szCs w:val="24"/>
              </w:rPr>
            </w:pPr>
          </w:p>
          <w:p w:rsidR="006D635E" w:rsidRPr="006D1679" w:rsidRDefault="006D635E" w:rsidP="00214787">
            <w:pPr>
              <w:pStyle w:val="TableText"/>
              <w:rPr>
                <w:color w:val="000000"/>
                <w:szCs w:val="24"/>
              </w:rPr>
            </w:pPr>
            <w:r w:rsidRPr="006D1679">
              <w:rPr>
                <w:color w:val="000000"/>
                <w:szCs w:val="24"/>
              </w:rPr>
              <w:t>Benefits include the following services provided on an outpatient basis:</w:t>
            </w:r>
          </w:p>
          <w:p w:rsidR="006D635E" w:rsidRPr="006D1679" w:rsidRDefault="006D635E" w:rsidP="00214787">
            <w:pPr>
              <w:pStyle w:val="TableText"/>
              <w:rPr>
                <w:color w:val="000000"/>
                <w:szCs w:val="24"/>
              </w:rPr>
            </w:pPr>
            <w:r w:rsidRPr="006D1679">
              <w:rPr>
                <w:color w:val="000000"/>
                <w:szCs w:val="24"/>
              </w:rPr>
              <w:t xml:space="preserve">●   Intensive Outpatient </w:t>
            </w:r>
          </w:p>
          <w:p w:rsidR="006D635E" w:rsidRPr="006D1679" w:rsidRDefault="006D635E" w:rsidP="00214787">
            <w:pPr>
              <w:pStyle w:val="TableText"/>
              <w:ind w:left="288"/>
              <w:rPr>
                <w:color w:val="000000"/>
                <w:szCs w:val="24"/>
              </w:rPr>
            </w:pPr>
            <w:r w:rsidRPr="006D1679">
              <w:rPr>
                <w:color w:val="000000"/>
                <w:szCs w:val="24"/>
              </w:rPr>
              <w:t>Treatment;</w:t>
            </w:r>
          </w:p>
          <w:p w:rsidR="006D635E" w:rsidRPr="006D1679" w:rsidRDefault="006D635E" w:rsidP="00214787">
            <w:pPr>
              <w:rPr>
                <w:bCs/>
                <w:sz w:val="24"/>
                <w:szCs w:val="24"/>
              </w:rPr>
            </w:pPr>
          </w:p>
          <w:p w:rsidR="006D635E" w:rsidRPr="006D1679" w:rsidRDefault="006D635E" w:rsidP="00214787">
            <w:pPr>
              <w:pStyle w:val="TableText"/>
              <w:rPr>
                <w:color w:val="000000"/>
                <w:szCs w:val="24"/>
              </w:rPr>
            </w:pPr>
            <w:r w:rsidRPr="006D1679">
              <w:rPr>
                <w:szCs w:val="24"/>
              </w:rPr>
              <w:t>The Mental Health/Substance Use Disorder Administrator determines coverage for</w:t>
            </w:r>
            <w:r w:rsidRPr="006D1679">
              <w:rPr>
                <w:color w:val="FF0000"/>
                <w:szCs w:val="24"/>
              </w:rPr>
              <w:t xml:space="preserve"> </w:t>
            </w:r>
            <w:r w:rsidRPr="006D1679">
              <w:rPr>
                <w:szCs w:val="24"/>
              </w:rPr>
              <w:t>all levels of care.</w:t>
            </w:r>
            <w:r w:rsidRPr="006D1679">
              <w:rPr>
                <w:color w:val="FF0000"/>
                <w:szCs w:val="24"/>
              </w:rPr>
              <w:t xml:space="preserve"> </w:t>
            </w:r>
            <w:r w:rsidRPr="006D1679">
              <w:rPr>
                <w:color w:val="000000"/>
                <w:szCs w:val="24"/>
              </w:rPr>
              <w:t xml:space="preserve">If an Inpatient Stay is required, it is covered on a Semi-private Room basis. </w:t>
            </w:r>
          </w:p>
          <w:p w:rsidR="006D635E" w:rsidRPr="006D1679" w:rsidRDefault="006D635E" w:rsidP="00214787">
            <w:pPr>
              <w:pStyle w:val="TableText"/>
              <w:rPr>
                <w:color w:val="000000"/>
                <w:szCs w:val="24"/>
              </w:rPr>
            </w:pPr>
          </w:p>
          <w:p w:rsidR="006D635E" w:rsidRPr="006D1679" w:rsidRDefault="006D635E" w:rsidP="00214787">
            <w:pPr>
              <w:rPr>
                <w:sz w:val="24"/>
                <w:szCs w:val="24"/>
              </w:rPr>
            </w:pPr>
            <w:r w:rsidRPr="006D1679">
              <w:rPr>
                <w:sz w:val="24"/>
                <w:szCs w:val="24"/>
              </w:rPr>
              <w:t>You are encouraged to contact the Mental Health/Substance Use Disorder Administrator for referrals to providers and coordination of care.</w:t>
            </w:r>
          </w:p>
          <w:p w:rsidR="006D635E" w:rsidRPr="006D1679" w:rsidRDefault="006D635E" w:rsidP="00214787">
            <w:pPr>
              <w:pStyle w:val="TableText"/>
              <w:rPr>
                <w:color w:val="000000"/>
                <w:szCs w:val="24"/>
              </w:rPr>
            </w:pPr>
          </w:p>
          <w:p w:rsidR="006D635E" w:rsidRPr="006D1679" w:rsidRDefault="006D635E" w:rsidP="00214787">
            <w:pPr>
              <w:pStyle w:val="TableText"/>
              <w:rPr>
                <w:b/>
                <w:color w:val="000000"/>
                <w:szCs w:val="24"/>
              </w:rPr>
            </w:pPr>
          </w:p>
          <w:p w:rsidR="006D635E" w:rsidRPr="006D1679"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rsidP="00214787">
            <w:pPr>
              <w:numPr>
                <w:ilvl w:val="12"/>
                <w:numId w:val="0"/>
              </w:numPr>
              <w:rPr>
                <w:b/>
                <w:sz w:val="24"/>
                <w:szCs w:val="24"/>
              </w:rPr>
            </w:pPr>
            <w:r w:rsidRPr="006D1679">
              <w:rPr>
                <w:b/>
                <w:color w:val="000000"/>
                <w:sz w:val="24"/>
                <w:szCs w:val="24"/>
              </w:rPr>
              <w:t>Services received on an inpatient basis in a Hospital or Alternate Facility</w:t>
            </w:r>
            <w:r w:rsidRPr="006D1679">
              <w:rPr>
                <w:b/>
                <w:sz w:val="24"/>
                <w:szCs w:val="24"/>
              </w:rPr>
              <w:t>:</w:t>
            </w:r>
          </w:p>
          <w:p w:rsidR="006D635E" w:rsidRPr="006D1679" w:rsidRDefault="006D635E" w:rsidP="00214787">
            <w:pPr>
              <w:numPr>
                <w:ilvl w:val="12"/>
                <w:numId w:val="0"/>
              </w:numPr>
              <w:rPr>
                <w:sz w:val="24"/>
                <w:szCs w:val="24"/>
              </w:rPr>
            </w:pPr>
            <w:r w:rsidRPr="006D1679">
              <w:rPr>
                <w:b/>
                <w:color w:val="0000FF"/>
                <w:sz w:val="24"/>
                <w:szCs w:val="24"/>
              </w:rPr>
              <w:t>80%</w:t>
            </w:r>
            <w:r w:rsidRPr="006D1679">
              <w:rPr>
                <w:color w:val="FF0000"/>
                <w:sz w:val="24"/>
                <w:szCs w:val="24"/>
              </w:rPr>
              <w:t xml:space="preserve"> </w:t>
            </w:r>
            <w:r w:rsidRPr="006D1679">
              <w:rPr>
                <w:sz w:val="24"/>
                <w:szCs w:val="24"/>
              </w:rPr>
              <w:t>of eligible expenses after satisfying the deductible.</w:t>
            </w:r>
          </w:p>
          <w:p w:rsidR="006D635E" w:rsidRPr="006D1679" w:rsidRDefault="006D635E" w:rsidP="00214787">
            <w:pPr>
              <w:numPr>
                <w:ilvl w:val="12"/>
                <w:numId w:val="0"/>
              </w:numPr>
              <w:rPr>
                <w:sz w:val="24"/>
                <w:szCs w:val="24"/>
              </w:rPr>
            </w:pPr>
          </w:p>
          <w:p w:rsidR="006D635E" w:rsidRPr="006D1679" w:rsidRDefault="006D635E" w:rsidP="00214787">
            <w:pPr>
              <w:numPr>
                <w:ilvl w:val="12"/>
                <w:numId w:val="0"/>
              </w:numPr>
              <w:rPr>
                <w:b/>
                <w:sz w:val="24"/>
                <w:szCs w:val="24"/>
              </w:rPr>
            </w:pPr>
            <w:r w:rsidRPr="006D1679">
              <w:rPr>
                <w:b/>
                <w:sz w:val="24"/>
                <w:szCs w:val="24"/>
              </w:rPr>
              <w:t>Services received on an outpatient basis in a provider’s office or at an Alternate Facility:</w:t>
            </w:r>
          </w:p>
          <w:p w:rsidR="006D635E" w:rsidRPr="006D1679" w:rsidRDefault="006D635E" w:rsidP="00214787">
            <w:pPr>
              <w:pStyle w:val="TableText"/>
              <w:rPr>
                <w:bCs/>
                <w:szCs w:val="24"/>
              </w:rPr>
            </w:pPr>
            <w:r w:rsidRPr="006D1679">
              <w:rPr>
                <w:b/>
                <w:color w:val="0000FF"/>
                <w:szCs w:val="24"/>
              </w:rPr>
              <w:t>80%</w:t>
            </w:r>
            <w:r w:rsidRPr="006D1679">
              <w:rPr>
                <w:color w:val="FF0000"/>
                <w:szCs w:val="24"/>
              </w:rPr>
              <w:t xml:space="preserve"> </w:t>
            </w:r>
            <w:r w:rsidRPr="006D1679">
              <w:rPr>
                <w:szCs w:val="24"/>
              </w:rPr>
              <w:t>of eligible expenses after satisfying the deductible.</w:t>
            </w:r>
          </w:p>
          <w:p w:rsidR="006D635E" w:rsidRPr="006D1679" w:rsidRDefault="006D635E" w:rsidP="00214787">
            <w:pPr>
              <w:pStyle w:val="TableText"/>
              <w:rPr>
                <w:bCs/>
                <w:szCs w:val="24"/>
              </w:rPr>
            </w:pPr>
          </w:p>
          <w:p w:rsidR="006D635E" w:rsidRPr="006D1679" w:rsidRDefault="006D635E" w:rsidP="00214787">
            <w:pPr>
              <w:pStyle w:val="TableText"/>
              <w:rPr>
                <w:bCs/>
                <w:szCs w:val="24"/>
              </w:rPr>
            </w:pPr>
          </w:p>
          <w:p w:rsidR="006D635E" w:rsidRPr="006D1679" w:rsidRDefault="006D635E" w:rsidP="00214787">
            <w:pPr>
              <w:overflowPunct/>
              <w:textAlignment w:val="auto"/>
              <w:rPr>
                <w:b/>
                <w:sz w:val="24"/>
                <w:szCs w:val="24"/>
              </w:rPr>
            </w:pPr>
            <w:r w:rsidRPr="006D1679">
              <w:rPr>
                <w:b/>
                <w:sz w:val="24"/>
                <w:szCs w:val="24"/>
              </w:rPr>
              <w:t>Intermediate Care:</w:t>
            </w:r>
          </w:p>
          <w:p w:rsidR="006D635E" w:rsidRPr="006D1679" w:rsidRDefault="006D635E" w:rsidP="00214787">
            <w:pPr>
              <w:overflowPunct/>
              <w:textAlignment w:val="auto"/>
              <w:rPr>
                <w:b/>
                <w:sz w:val="24"/>
                <w:szCs w:val="24"/>
              </w:rPr>
            </w:pPr>
            <w:r w:rsidRPr="006D1679">
              <w:rPr>
                <w:b/>
                <w:sz w:val="24"/>
                <w:szCs w:val="24"/>
              </w:rPr>
              <w:t xml:space="preserve">Inpatient Benefits include Residential Treatment, Partial Hospitalization; Outpatient benefits include Intensive outpatient treatment. </w:t>
            </w:r>
          </w:p>
          <w:p w:rsidR="006D635E" w:rsidRPr="006D1679" w:rsidRDefault="006D635E" w:rsidP="00214787">
            <w:pPr>
              <w:overflowPunct/>
              <w:textAlignment w:val="auto"/>
              <w:rPr>
                <w:b/>
                <w:sz w:val="24"/>
                <w:szCs w:val="24"/>
              </w:rPr>
            </w:pPr>
          </w:p>
          <w:p w:rsidR="006D635E" w:rsidRPr="006D1679" w:rsidRDefault="006D635E" w:rsidP="00214787">
            <w:pPr>
              <w:overflowPunct/>
              <w:textAlignment w:val="auto"/>
              <w:rPr>
                <w:b/>
                <w:sz w:val="24"/>
                <w:szCs w:val="24"/>
              </w:rPr>
            </w:pPr>
            <w:r w:rsidRPr="006D1679">
              <w:rPr>
                <w:b/>
                <w:sz w:val="24"/>
                <w:szCs w:val="24"/>
              </w:rPr>
              <w:t xml:space="preserve">Transitional living is not </w:t>
            </w:r>
            <w:r w:rsidRPr="006D1679">
              <w:rPr>
                <w:b/>
                <w:smallCaps/>
                <w:sz w:val="24"/>
                <w:szCs w:val="24"/>
              </w:rPr>
              <w:t>c</w:t>
            </w:r>
            <w:r w:rsidRPr="006D1679">
              <w:rPr>
                <w:b/>
                <w:sz w:val="24"/>
                <w:szCs w:val="24"/>
              </w:rPr>
              <w:t>overed</w:t>
            </w:r>
          </w:p>
          <w:p w:rsidR="006D635E" w:rsidRPr="006D1679" w:rsidRDefault="006D635E" w:rsidP="00214787">
            <w:pPr>
              <w:pStyle w:val="TableText"/>
              <w:rPr>
                <w:b/>
                <w:szCs w:val="24"/>
              </w:rPr>
            </w:pPr>
          </w:p>
          <w:p w:rsidR="00C67804" w:rsidRPr="006D1679" w:rsidRDefault="00C67804" w:rsidP="00C67804">
            <w:pPr>
              <w:pStyle w:val="TableText"/>
              <w:rPr>
                <w:rFonts w:cs="Verdana"/>
                <w:szCs w:val="24"/>
              </w:rPr>
            </w:pPr>
            <w:r w:rsidRPr="006D1679">
              <w:rPr>
                <w:rFonts w:cs="Verdana"/>
                <w:szCs w:val="24"/>
              </w:rPr>
              <w:t xml:space="preserve">Cognitive Behavioral Therapy provided by AbleTo is covered at </w:t>
            </w:r>
            <w:r w:rsidRPr="006D1679">
              <w:rPr>
                <w:rFonts w:cs="Verdana"/>
                <w:b/>
                <w:color w:val="0000FF"/>
                <w:szCs w:val="24"/>
              </w:rPr>
              <w:t>100%</w:t>
            </w:r>
            <w:r w:rsidRPr="006D1679">
              <w:rPr>
                <w:rFonts w:cs="Verdana"/>
                <w:color w:val="0000FF"/>
                <w:szCs w:val="24"/>
              </w:rPr>
              <w:t xml:space="preserve"> </w:t>
            </w:r>
            <w:r w:rsidRPr="006D1679">
              <w:rPr>
                <w:rFonts w:cs="Verdana"/>
                <w:szCs w:val="24"/>
              </w:rPr>
              <w:t>no cost share for the initial consultation and ongoing therapeutic treatments. AbleTo is a contracted provider for Optum Behavioral services specifically for Cognitive Behavioral Therapy.</w:t>
            </w:r>
          </w:p>
          <w:p w:rsidR="00C67804" w:rsidRPr="006D1679" w:rsidRDefault="00C67804" w:rsidP="00214787">
            <w:pPr>
              <w:pStyle w:val="TableText"/>
              <w:rPr>
                <w:b/>
                <w:szCs w:val="24"/>
              </w:rPr>
            </w:pPr>
          </w:p>
          <w:p w:rsidR="004573AB" w:rsidRPr="006D1679" w:rsidRDefault="004573AB" w:rsidP="004573AB">
            <w:pPr>
              <w:pStyle w:val="TableTextCharCharChar1"/>
              <w:numPr>
                <w:ilvl w:val="12"/>
                <w:numId w:val="0"/>
              </w:numPr>
              <w:rPr>
                <w:b/>
                <w:szCs w:val="24"/>
              </w:rPr>
            </w:pPr>
            <w:r w:rsidRPr="006D1679">
              <w:rPr>
                <w:b/>
                <w:szCs w:val="24"/>
              </w:rPr>
              <w:t>Prior Authorization Required</w:t>
            </w:r>
          </w:p>
          <w:p w:rsidR="004573AB" w:rsidRPr="006D1679" w:rsidRDefault="004573AB" w:rsidP="004573AB">
            <w:pPr>
              <w:pStyle w:val="TableText"/>
              <w:rPr>
                <w:rStyle w:val="CDVar"/>
                <w:rFonts w:ascii="Times New Roman" w:hAnsi="Times New Roman"/>
                <w:color w:val="000000"/>
                <w:szCs w:val="24"/>
              </w:rPr>
            </w:pPr>
            <w:r w:rsidRPr="006D1679">
              <w:rPr>
                <w:rStyle w:val="CDVar"/>
                <w:rFonts w:ascii="Times New Roman" w:hAnsi="Times New Roman"/>
                <w:color w:val="000000"/>
                <w:szCs w:val="24"/>
              </w:rPr>
              <w:t xml:space="preserve">You must provide pre-service </w:t>
            </w:r>
            <w:r w:rsidRPr="006D1679">
              <w:rPr>
                <w:color w:val="000000"/>
                <w:szCs w:val="24"/>
              </w:rPr>
              <w:t>authorization</w:t>
            </w:r>
            <w:r w:rsidRPr="006D1679">
              <w:rPr>
                <w:b/>
                <w:color w:val="FF00FF"/>
                <w:szCs w:val="24"/>
              </w:rPr>
              <w:t xml:space="preserve"> </w:t>
            </w:r>
            <w:r w:rsidRPr="006D1679">
              <w:rPr>
                <w:rStyle w:val="CDVar"/>
                <w:rFonts w:ascii="Times New Roman" w:hAnsi="Times New Roman"/>
                <w:color w:val="000000"/>
                <w:szCs w:val="24"/>
              </w:rPr>
              <w:t>as described below.</w:t>
            </w:r>
          </w:p>
          <w:p w:rsidR="004573AB" w:rsidRPr="006D1679" w:rsidRDefault="004573AB" w:rsidP="004573AB">
            <w:pPr>
              <w:pStyle w:val="TableText"/>
              <w:rPr>
                <w:color w:val="000000"/>
                <w:szCs w:val="24"/>
              </w:rPr>
            </w:pPr>
          </w:p>
          <w:p w:rsidR="004573AB" w:rsidRPr="006D1679" w:rsidRDefault="004573AB" w:rsidP="004573AB">
            <w:pPr>
              <w:pStyle w:val="TableText"/>
              <w:rPr>
                <w:rStyle w:val="CDVarItalic"/>
                <w:rFonts w:ascii="Times New Roman" w:hAnsi="Times New Roman"/>
                <w:b/>
                <w:color w:val="000000"/>
                <w:szCs w:val="24"/>
              </w:rPr>
            </w:pPr>
            <w:r w:rsidRPr="006D1679">
              <w:rPr>
                <w:rStyle w:val="CDVar"/>
                <w:rFonts w:ascii="Times New Roman" w:hAnsi="Times New Roman"/>
                <w:b/>
                <w:color w:val="000000"/>
                <w:szCs w:val="24"/>
              </w:rPr>
              <w:t xml:space="preserve">When Benefits are provided for any of the services listed below, the following services require </w:t>
            </w:r>
            <w:r w:rsidRPr="006D1679">
              <w:rPr>
                <w:b/>
                <w:color w:val="000000"/>
                <w:szCs w:val="24"/>
              </w:rPr>
              <w:t>prior authorization</w:t>
            </w:r>
            <w:r w:rsidRPr="006D1679">
              <w:rPr>
                <w:rStyle w:val="CDVarItalic"/>
                <w:rFonts w:ascii="Times New Roman" w:hAnsi="Times New Roman"/>
                <w:b/>
                <w:i w:val="0"/>
                <w:color w:val="000000"/>
                <w:szCs w:val="24"/>
              </w:rPr>
              <w:t>:</w:t>
            </w:r>
          </w:p>
          <w:p w:rsidR="004573AB" w:rsidRPr="006D1679" w:rsidRDefault="004573AB" w:rsidP="004573AB">
            <w:pPr>
              <w:pStyle w:val="TableText"/>
              <w:rPr>
                <w:rStyle w:val="CDVar"/>
                <w:rFonts w:ascii="Times New Roman" w:hAnsi="Times New Roman"/>
                <w:color w:val="000000"/>
                <w:szCs w:val="24"/>
              </w:rPr>
            </w:pPr>
            <w:r w:rsidRPr="006D1679">
              <w:rPr>
                <w:color w:val="000000"/>
                <w:szCs w:val="24"/>
              </w:rPr>
              <w:t xml:space="preserve">●   </w:t>
            </w:r>
            <w:r w:rsidRPr="006D1679">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3104CB" w:rsidRPr="006D1679">
              <w:rPr>
                <w:color w:val="000000"/>
                <w:szCs w:val="24"/>
              </w:rPr>
              <w:t xml:space="preserve">transcranial magnetic stimulation; </w:t>
            </w:r>
            <w:r w:rsidRPr="006D1679">
              <w:rPr>
                <w:rStyle w:val="CDVar"/>
                <w:rFonts w:ascii="Times New Roman" w:hAnsi="Times New Roman"/>
                <w:color w:val="000000"/>
                <w:szCs w:val="24"/>
              </w:rPr>
              <w:t xml:space="preserve">extended outpatient treatment </w:t>
            </w:r>
            <w:r w:rsidR="00F274B0" w:rsidRPr="006D1679">
              <w:rPr>
                <w:rStyle w:val="CDVar"/>
                <w:rFonts w:ascii="Times New Roman" w:hAnsi="Times New Roman"/>
                <w:color w:val="000000"/>
                <w:szCs w:val="24"/>
              </w:rPr>
              <w:t xml:space="preserve">visits </w:t>
            </w:r>
            <w:r w:rsidRPr="006D1679">
              <w:rPr>
                <w:rStyle w:val="CDVar"/>
                <w:rFonts w:ascii="Times New Roman" w:hAnsi="Times New Roman"/>
                <w:color w:val="000000"/>
                <w:szCs w:val="24"/>
              </w:rPr>
              <w:t>with or without medication management.</w:t>
            </w:r>
          </w:p>
          <w:p w:rsidR="004573AB" w:rsidRPr="006D1679" w:rsidRDefault="004573AB" w:rsidP="004573AB">
            <w:pPr>
              <w:pStyle w:val="TableText"/>
              <w:rPr>
                <w:rStyle w:val="CDVar"/>
                <w:rFonts w:ascii="Times New Roman" w:hAnsi="Times New Roman"/>
                <w:color w:val="000000"/>
                <w:szCs w:val="24"/>
              </w:rPr>
            </w:pPr>
            <w:r w:rsidRPr="006D1679">
              <w:rPr>
                <w:rStyle w:val="CDVar"/>
                <w:rFonts w:ascii="Times New Roman" w:hAnsi="Times New Roman"/>
                <w:color w:val="000000"/>
                <w:szCs w:val="24"/>
              </w:rPr>
              <w:t xml:space="preserve"> </w:t>
            </w:r>
          </w:p>
          <w:p w:rsidR="004573AB" w:rsidRPr="006D1679" w:rsidRDefault="004573AB" w:rsidP="004573AB">
            <w:pPr>
              <w:pStyle w:val="TableText"/>
              <w:rPr>
                <w:rStyle w:val="CDVar"/>
                <w:rFonts w:ascii="Times New Roman" w:hAnsi="Times New Roman"/>
                <w:color w:val="000000"/>
                <w:szCs w:val="24"/>
              </w:rPr>
            </w:pPr>
            <w:r w:rsidRPr="006D1679">
              <w:rPr>
                <w:rStyle w:val="CDVar"/>
                <w:rFonts w:ascii="Times New Roman" w:hAnsi="Times New Roman"/>
                <w:color w:val="000000"/>
                <w:szCs w:val="24"/>
              </w:rPr>
              <w:t xml:space="preserve">For a scheduled admission, you must </w:t>
            </w:r>
            <w:r w:rsidRPr="006D1679">
              <w:rPr>
                <w:color w:val="000000"/>
                <w:szCs w:val="24"/>
              </w:rPr>
              <w:t>obtain prior authorization from</w:t>
            </w:r>
            <w:r w:rsidRPr="006D1679">
              <w:rPr>
                <w:b/>
                <w:color w:val="FF00FF"/>
                <w:szCs w:val="24"/>
              </w:rPr>
              <w:t xml:space="preserve"> </w:t>
            </w:r>
            <w:r w:rsidRPr="006D167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6D1679" w:rsidRDefault="004573AB" w:rsidP="004573AB">
            <w:pPr>
              <w:pStyle w:val="TableText"/>
              <w:rPr>
                <w:rStyle w:val="CDVar"/>
                <w:rFonts w:ascii="Times New Roman" w:hAnsi="Times New Roman"/>
                <w:color w:val="000000"/>
                <w:szCs w:val="24"/>
              </w:rPr>
            </w:pPr>
          </w:p>
          <w:p w:rsidR="004573AB" w:rsidRPr="006D1679" w:rsidRDefault="004573AB" w:rsidP="004573AB">
            <w:pPr>
              <w:pStyle w:val="TableText"/>
              <w:rPr>
                <w:rStyle w:val="CDVar"/>
                <w:rFonts w:ascii="Times New Roman" w:hAnsi="Times New Roman"/>
                <w:color w:val="000000"/>
                <w:szCs w:val="24"/>
              </w:rPr>
            </w:pPr>
            <w:r w:rsidRPr="006D1679">
              <w:rPr>
                <w:rStyle w:val="CDVar"/>
                <w:rFonts w:ascii="Times New Roman" w:hAnsi="Times New Roman"/>
                <w:color w:val="000000"/>
                <w:szCs w:val="24"/>
              </w:rPr>
              <w:t xml:space="preserve">In addition, must </w:t>
            </w:r>
            <w:r w:rsidRPr="006D1679">
              <w:rPr>
                <w:color w:val="000000"/>
                <w:szCs w:val="24"/>
              </w:rPr>
              <w:t>obtain prior authorization from</w:t>
            </w:r>
            <w:r w:rsidRPr="006D1679">
              <w:rPr>
                <w:b/>
                <w:color w:val="FF00FF"/>
                <w:szCs w:val="24"/>
              </w:rPr>
              <w:t xml:space="preserve"> </w:t>
            </w:r>
            <w:r w:rsidRPr="006D1679">
              <w:rPr>
                <w:rStyle w:val="CDVar"/>
                <w:rFonts w:ascii="Times New Roman" w:hAnsi="Times New Roman"/>
                <w:color w:val="000000"/>
                <w:szCs w:val="24"/>
              </w:rPr>
              <w:t>the Mental Health/Substance Use Disorder Administrator before the following services are received.</w:t>
            </w:r>
          </w:p>
          <w:p w:rsidR="004573AB" w:rsidRPr="006D1679" w:rsidRDefault="004573AB" w:rsidP="00A82511">
            <w:pPr>
              <w:pStyle w:val="TableText"/>
              <w:numPr>
                <w:ilvl w:val="0"/>
                <w:numId w:val="41"/>
              </w:numPr>
              <w:rPr>
                <w:rStyle w:val="CDVar"/>
                <w:rFonts w:ascii="Times New Roman" w:hAnsi="Times New Roman"/>
                <w:color w:val="000000"/>
                <w:szCs w:val="24"/>
              </w:rPr>
            </w:pPr>
            <w:r w:rsidRPr="006D1679">
              <w:rPr>
                <w:rStyle w:val="CDVar"/>
                <w:rFonts w:ascii="Times New Roman" w:hAnsi="Times New Roman"/>
                <w:color w:val="000000"/>
                <w:szCs w:val="24"/>
              </w:rPr>
              <w:t>intensive outpatient program treatment;</w:t>
            </w:r>
          </w:p>
          <w:p w:rsidR="004573AB" w:rsidRPr="006D1679" w:rsidRDefault="004573AB" w:rsidP="00A82511">
            <w:pPr>
              <w:pStyle w:val="TableText"/>
              <w:numPr>
                <w:ilvl w:val="0"/>
                <w:numId w:val="41"/>
              </w:numPr>
              <w:rPr>
                <w:rStyle w:val="CDVar"/>
                <w:rFonts w:ascii="Times New Roman" w:hAnsi="Times New Roman"/>
                <w:color w:val="000000"/>
                <w:szCs w:val="24"/>
              </w:rPr>
            </w:pPr>
            <w:r w:rsidRPr="006D1679">
              <w:rPr>
                <w:rStyle w:val="CDVar"/>
                <w:rFonts w:ascii="Times New Roman" w:hAnsi="Times New Roman"/>
                <w:color w:val="000000"/>
                <w:szCs w:val="24"/>
              </w:rPr>
              <w:t>outpatient electro-convulsive treatment;</w:t>
            </w:r>
          </w:p>
          <w:p w:rsidR="004573AB" w:rsidRPr="006D1679" w:rsidRDefault="004573AB" w:rsidP="00A82511">
            <w:pPr>
              <w:pStyle w:val="TableText"/>
              <w:numPr>
                <w:ilvl w:val="0"/>
                <w:numId w:val="41"/>
              </w:numPr>
              <w:rPr>
                <w:rStyle w:val="CDVar"/>
                <w:rFonts w:ascii="Times New Roman" w:hAnsi="Times New Roman"/>
                <w:color w:val="000000"/>
                <w:szCs w:val="24"/>
              </w:rPr>
            </w:pPr>
            <w:r w:rsidRPr="006D1679">
              <w:rPr>
                <w:rStyle w:val="CDVar"/>
                <w:rFonts w:ascii="Times New Roman" w:hAnsi="Times New Roman"/>
                <w:color w:val="000000"/>
                <w:szCs w:val="24"/>
              </w:rPr>
              <w:t>psychological testing;</w:t>
            </w:r>
          </w:p>
          <w:p w:rsidR="003104CB" w:rsidRPr="006D1679" w:rsidRDefault="003104CB" w:rsidP="00A82511">
            <w:pPr>
              <w:pStyle w:val="TableText"/>
              <w:numPr>
                <w:ilvl w:val="0"/>
                <w:numId w:val="41"/>
              </w:numPr>
              <w:rPr>
                <w:rStyle w:val="CDVar"/>
                <w:rFonts w:ascii="Times New Roman" w:hAnsi="Times New Roman"/>
                <w:color w:val="000000"/>
                <w:szCs w:val="24"/>
              </w:rPr>
            </w:pPr>
            <w:r w:rsidRPr="006D1679">
              <w:rPr>
                <w:color w:val="000000"/>
                <w:szCs w:val="24"/>
              </w:rPr>
              <w:t>transcranial magnetic stimulation;</w:t>
            </w:r>
          </w:p>
          <w:p w:rsidR="004573AB" w:rsidRPr="006D1679" w:rsidRDefault="004573AB" w:rsidP="00A82511">
            <w:pPr>
              <w:pStyle w:val="TableText"/>
              <w:numPr>
                <w:ilvl w:val="0"/>
                <w:numId w:val="41"/>
              </w:numPr>
              <w:rPr>
                <w:rStyle w:val="CDVar"/>
                <w:rFonts w:ascii="Times New Roman" w:hAnsi="Times New Roman"/>
                <w:color w:val="000000"/>
                <w:szCs w:val="24"/>
              </w:rPr>
            </w:pPr>
            <w:r w:rsidRPr="006D1679">
              <w:rPr>
                <w:rStyle w:val="CDVar"/>
                <w:rFonts w:ascii="Times New Roman" w:hAnsi="Times New Roman"/>
                <w:color w:val="000000"/>
                <w:szCs w:val="24"/>
              </w:rPr>
              <w:t xml:space="preserve">extended outpatient treatment </w:t>
            </w:r>
            <w:r w:rsidR="00F274B0" w:rsidRPr="006D1679">
              <w:rPr>
                <w:rStyle w:val="CDVar"/>
                <w:rFonts w:ascii="Times New Roman" w:hAnsi="Times New Roman"/>
                <w:color w:val="000000"/>
                <w:szCs w:val="24"/>
              </w:rPr>
              <w:t xml:space="preserve">visits </w:t>
            </w:r>
            <w:r w:rsidRPr="006D1679">
              <w:rPr>
                <w:rStyle w:val="CDVar"/>
                <w:rFonts w:ascii="Times New Roman" w:hAnsi="Times New Roman"/>
                <w:color w:val="000000"/>
                <w:szCs w:val="24"/>
              </w:rPr>
              <w:t>with or without medication management.</w:t>
            </w:r>
          </w:p>
          <w:p w:rsidR="004573AB" w:rsidRPr="006D1679" w:rsidRDefault="004573AB" w:rsidP="004573AB">
            <w:pPr>
              <w:pStyle w:val="TableText"/>
              <w:rPr>
                <w:color w:val="000000"/>
                <w:szCs w:val="24"/>
              </w:rPr>
            </w:pPr>
          </w:p>
          <w:p w:rsidR="004573AB" w:rsidRPr="006D1679" w:rsidRDefault="004573AB" w:rsidP="004573AB">
            <w:pPr>
              <w:pStyle w:val="TableTextChar"/>
              <w:numPr>
                <w:ilvl w:val="12"/>
                <w:numId w:val="0"/>
              </w:numPr>
              <w:rPr>
                <w:b/>
                <w:color w:val="FF00FF"/>
                <w:szCs w:val="24"/>
              </w:rPr>
            </w:pPr>
            <w:r w:rsidRPr="006D1679">
              <w:rPr>
                <w:szCs w:val="24"/>
              </w:rPr>
              <w:t xml:space="preserve">If you fail to </w:t>
            </w:r>
            <w:r w:rsidRPr="006D1679">
              <w:rPr>
                <w:color w:val="000000"/>
                <w:szCs w:val="24"/>
              </w:rPr>
              <w:t>obtain prior authorization from</w:t>
            </w:r>
            <w:r w:rsidRPr="006D1679">
              <w:rPr>
                <w:b/>
                <w:color w:val="FF00FF"/>
                <w:szCs w:val="24"/>
              </w:rPr>
              <w:t xml:space="preserve"> </w:t>
            </w:r>
            <w:r w:rsidRPr="006D1679">
              <w:rPr>
                <w:szCs w:val="24"/>
              </w:rPr>
              <w:t>the Mental Health/Substance Use Disorder Administrator as required, Benefits will be subject to a</w:t>
            </w:r>
            <w:r w:rsidRPr="006D1679">
              <w:rPr>
                <w:b/>
                <w:szCs w:val="24"/>
              </w:rPr>
              <w:t xml:space="preserve"> </w:t>
            </w:r>
            <w:r w:rsidRPr="006D1679">
              <w:rPr>
                <w:b/>
                <w:color w:val="0000FF"/>
                <w:szCs w:val="24"/>
              </w:rPr>
              <w:t xml:space="preserve">$150 </w:t>
            </w:r>
            <w:r w:rsidRPr="006D1679">
              <w:rPr>
                <w:szCs w:val="24"/>
              </w:rPr>
              <w:t>penalty</w:t>
            </w:r>
            <w:r w:rsidRPr="006D1679">
              <w:rPr>
                <w:b/>
                <w:szCs w:val="24"/>
              </w:rPr>
              <w:t>.</w:t>
            </w:r>
          </w:p>
          <w:p w:rsidR="006D635E" w:rsidRPr="006D1679" w:rsidRDefault="006D635E" w:rsidP="00214787">
            <w:pPr>
              <w:numPr>
                <w:ilvl w:val="12"/>
                <w:numId w:val="0"/>
              </w:numPr>
              <w:rPr>
                <w:bCs/>
                <w:sz w:val="24"/>
                <w:szCs w:val="24"/>
              </w:rPr>
            </w:pPr>
          </w:p>
          <w:p w:rsidR="0035214C" w:rsidRPr="006D1679" w:rsidRDefault="0035214C" w:rsidP="0035214C">
            <w:pPr>
              <w:rPr>
                <w:color w:val="000000"/>
                <w:sz w:val="24"/>
                <w:szCs w:val="24"/>
              </w:rPr>
            </w:pPr>
            <w:r w:rsidRPr="006D16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6D1679" w:rsidRDefault="0035214C" w:rsidP="00214787">
            <w:pPr>
              <w:numPr>
                <w:ilvl w:val="12"/>
                <w:numId w:val="0"/>
              </w:numPr>
              <w:rPr>
                <w:bCs/>
                <w:sz w:val="24"/>
                <w:szCs w:val="24"/>
              </w:rPr>
            </w:pPr>
          </w:p>
        </w:tc>
      </w:tr>
      <w:tr w:rsidR="006D635E" w:rsidRPr="006D1679"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rsidP="00214787">
            <w:pPr>
              <w:numPr>
                <w:ilvl w:val="12"/>
                <w:numId w:val="0"/>
              </w:numPr>
              <w:rPr>
                <w:b/>
                <w:color w:val="FF00FF"/>
                <w:sz w:val="24"/>
                <w:szCs w:val="24"/>
              </w:rPr>
            </w:pPr>
            <w:bookmarkStart w:id="187" w:name="Neurological_Disorders_Austism_Spectrum"/>
            <w:r w:rsidRPr="006D1679">
              <w:rPr>
                <w:b/>
                <w:sz w:val="24"/>
                <w:szCs w:val="24"/>
              </w:rPr>
              <w:t>Neurobiological Disorders - Mental Health Services for Autism Spectrum Disorders</w:t>
            </w:r>
            <w:bookmarkEnd w:id="187"/>
          </w:p>
          <w:p w:rsidR="006D635E" w:rsidRPr="006D1679" w:rsidRDefault="006D635E" w:rsidP="00214787">
            <w:pPr>
              <w:rPr>
                <w:bCs/>
                <w:color w:val="0000FF"/>
                <w:sz w:val="24"/>
                <w:szCs w:val="24"/>
              </w:rPr>
            </w:pPr>
          </w:p>
          <w:p w:rsidR="006D635E" w:rsidRPr="006D1679" w:rsidRDefault="006D635E" w:rsidP="00214787">
            <w:pPr>
              <w:pStyle w:val="TableText"/>
              <w:rPr>
                <w:color w:val="000000"/>
                <w:szCs w:val="24"/>
              </w:rPr>
            </w:pPr>
            <w:r w:rsidRPr="006D1679">
              <w:rPr>
                <w:color w:val="000000"/>
                <w:szCs w:val="24"/>
              </w:rPr>
              <w:t>The Plan pays Benefits for psychiatric services for Autism Spectrum Disorders that are both of the following:</w:t>
            </w:r>
          </w:p>
          <w:p w:rsidR="006D635E" w:rsidRPr="006D1679" w:rsidRDefault="006D635E" w:rsidP="00214787">
            <w:pPr>
              <w:pStyle w:val="TableText"/>
              <w:rPr>
                <w:color w:val="000000"/>
                <w:szCs w:val="24"/>
              </w:rPr>
            </w:pPr>
            <w:r w:rsidRPr="006D1679">
              <w:rPr>
                <w:color w:val="000000"/>
                <w:szCs w:val="24"/>
              </w:rPr>
              <w:t xml:space="preserve">●   Provided by or under the </w:t>
            </w:r>
          </w:p>
          <w:p w:rsidR="006D635E" w:rsidRPr="006D1679" w:rsidRDefault="006D635E" w:rsidP="00214787">
            <w:pPr>
              <w:pStyle w:val="TableText"/>
              <w:ind w:left="288"/>
              <w:rPr>
                <w:color w:val="000000"/>
                <w:szCs w:val="24"/>
              </w:rPr>
            </w:pPr>
            <w:r w:rsidRPr="006D1679">
              <w:rPr>
                <w:color w:val="000000"/>
                <w:szCs w:val="24"/>
              </w:rPr>
              <w:t>direction of an experienced psychiatrist and/or an experienced licensed psychiatric provider; and</w:t>
            </w:r>
          </w:p>
          <w:p w:rsidR="006D635E" w:rsidRPr="006D1679" w:rsidRDefault="006D635E" w:rsidP="00214787">
            <w:pPr>
              <w:pStyle w:val="TableText"/>
              <w:ind w:left="252" w:hanging="252"/>
              <w:rPr>
                <w:color w:val="000000"/>
                <w:szCs w:val="24"/>
              </w:rPr>
            </w:pPr>
            <w:r w:rsidRPr="006D1679">
              <w:rPr>
                <w:color w:val="000000"/>
                <w:szCs w:val="24"/>
              </w:rPr>
              <w:t>●   Focused on treating maladaptive/stereotypic behaviors that are posing danger to self, others and property and impairment in daily functioning.</w:t>
            </w:r>
          </w:p>
          <w:p w:rsidR="006D635E" w:rsidRPr="006D1679" w:rsidRDefault="006D635E" w:rsidP="00214787">
            <w:pPr>
              <w:pStyle w:val="TableText"/>
              <w:rPr>
                <w:color w:val="000000"/>
                <w:szCs w:val="24"/>
              </w:rPr>
            </w:pPr>
          </w:p>
          <w:p w:rsidR="006D635E" w:rsidRPr="006D1679" w:rsidRDefault="006D635E" w:rsidP="00214787">
            <w:pPr>
              <w:pStyle w:val="TableText"/>
              <w:rPr>
                <w:szCs w:val="24"/>
              </w:rPr>
            </w:pPr>
            <w:r w:rsidRPr="006D1679">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357349" w:rsidRPr="006D1679">
              <w:rPr>
                <w:color w:val="000000"/>
                <w:szCs w:val="24"/>
              </w:rPr>
              <w:t xml:space="preserve">as described under the Enhanced Autism Spectrum Disorders benefit </w:t>
            </w:r>
            <w:r w:rsidR="00357349" w:rsidRPr="006D1679">
              <w:rPr>
                <w:szCs w:val="24"/>
              </w:rPr>
              <w:t>below</w:t>
            </w:r>
            <w:r w:rsidR="00357349" w:rsidRPr="006D1679">
              <w:rPr>
                <w:b/>
                <w:szCs w:val="24"/>
              </w:rPr>
              <w:t>.</w:t>
            </w:r>
          </w:p>
          <w:p w:rsidR="006D635E" w:rsidRPr="006D1679" w:rsidRDefault="006D635E" w:rsidP="00214787">
            <w:pPr>
              <w:pStyle w:val="TableText"/>
              <w:rPr>
                <w:color w:val="000000"/>
                <w:szCs w:val="24"/>
              </w:rPr>
            </w:pPr>
          </w:p>
          <w:p w:rsidR="006D635E" w:rsidRPr="006D1679" w:rsidRDefault="006D635E" w:rsidP="00214787">
            <w:pPr>
              <w:pStyle w:val="TableText"/>
              <w:rPr>
                <w:szCs w:val="24"/>
              </w:rPr>
            </w:pPr>
            <w:r w:rsidRPr="006D1679">
              <w:rPr>
                <w:color w:val="000000"/>
                <w:szCs w:val="24"/>
              </w:rPr>
              <w:t xml:space="preserve">Benefits </w:t>
            </w:r>
            <w:r w:rsidRPr="006D1679">
              <w:rPr>
                <w:szCs w:val="24"/>
              </w:rPr>
              <w:t>include the following services provided on either an outpatient or inpatient basis:</w:t>
            </w:r>
          </w:p>
          <w:p w:rsidR="006D635E" w:rsidRPr="006D1679" w:rsidRDefault="006D635E" w:rsidP="00214787">
            <w:pPr>
              <w:pStyle w:val="TableText"/>
              <w:rPr>
                <w:color w:val="000000"/>
                <w:szCs w:val="24"/>
              </w:rPr>
            </w:pPr>
            <w:r w:rsidRPr="006D1679">
              <w:rPr>
                <w:color w:val="000000"/>
                <w:szCs w:val="24"/>
              </w:rPr>
              <w:t xml:space="preserve">●   diagnostic evaluations </w:t>
            </w:r>
          </w:p>
          <w:p w:rsidR="006D635E" w:rsidRPr="006D1679" w:rsidRDefault="006D635E" w:rsidP="00214787">
            <w:pPr>
              <w:pStyle w:val="TableText"/>
              <w:ind w:left="288"/>
              <w:rPr>
                <w:color w:val="000000"/>
                <w:szCs w:val="24"/>
              </w:rPr>
            </w:pPr>
            <w:r w:rsidRPr="006D1679">
              <w:rPr>
                <w:color w:val="000000"/>
                <w:szCs w:val="24"/>
              </w:rPr>
              <w:t>and assessment;</w:t>
            </w:r>
          </w:p>
          <w:p w:rsidR="006D635E" w:rsidRPr="006D1679" w:rsidRDefault="006D635E" w:rsidP="00214787">
            <w:pPr>
              <w:pStyle w:val="TableText"/>
              <w:rPr>
                <w:color w:val="000000"/>
                <w:szCs w:val="24"/>
              </w:rPr>
            </w:pPr>
            <w:r w:rsidRPr="006D1679">
              <w:rPr>
                <w:color w:val="000000"/>
                <w:szCs w:val="24"/>
              </w:rPr>
              <w:t>●   treatment planning;</w:t>
            </w:r>
          </w:p>
          <w:p w:rsidR="006D635E" w:rsidRPr="006D1679" w:rsidRDefault="006D635E" w:rsidP="00214787">
            <w:pPr>
              <w:pStyle w:val="TableText"/>
              <w:rPr>
                <w:color w:val="000000"/>
                <w:szCs w:val="24"/>
              </w:rPr>
            </w:pPr>
            <w:r w:rsidRPr="006D1679">
              <w:rPr>
                <w:color w:val="000000"/>
                <w:szCs w:val="24"/>
              </w:rPr>
              <w:t>●   referral services;</w:t>
            </w:r>
          </w:p>
          <w:p w:rsidR="006D635E" w:rsidRPr="006D1679" w:rsidRDefault="006D635E" w:rsidP="00214787">
            <w:pPr>
              <w:pStyle w:val="TableText"/>
              <w:rPr>
                <w:color w:val="000000"/>
                <w:szCs w:val="24"/>
              </w:rPr>
            </w:pPr>
            <w:r w:rsidRPr="006D1679">
              <w:rPr>
                <w:color w:val="000000"/>
                <w:szCs w:val="24"/>
              </w:rPr>
              <w:t>●   medication management;</w:t>
            </w:r>
          </w:p>
          <w:p w:rsidR="006D635E" w:rsidRPr="006D1679" w:rsidRDefault="006D635E" w:rsidP="00214787">
            <w:pPr>
              <w:pStyle w:val="TableText"/>
              <w:rPr>
                <w:color w:val="000000"/>
                <w:szCs w:val="24"/>
              </w:rPr>
            </w:pPr>
            <w:r w:rsidRPr="006D1679">
              <w:rPr>
                <w:color w:val="000000"/>
                <w:szCs w:val="24"/>
              </w:rPr>
              <w:t xml:space="preserve">●   individual, family, </w:t>
            </w:r>
          </w:p>
          <w:p w:rsidR="006D635E" w:rsidRPr="006D1679" w:rsidRDefault="006D635E" w:rsidP="00214787">
            <w:pPr>
              <w:pStyle w:val="TableText"/>
              <w:ind w:left="288"/>
              <w:rPr>
                <w:color w:val="000000"/>
                <w:szCs w:val="24"/>
              </w:rPr>
            </w:pPr>
            <w:r w:rsidRPr="006D1679">
              <w:rPr>
                <w:color w:val="000000"/>
                <w:szCs w:val="24"/>
              </w:rPr>
              <w:t>therapeutic group and provider-based case management services; and</w:t>
            </w:r>
          </w:p>
          <w:p w:rsidR="006D635E" w:rsidRPr="006D1679" w:rsidRDefault="006D635E" w:rsidP="00214787">
            <w:pPr>
              <w:pStyle w:val="TableText"/>
              <w:rPr>
                <w:color w:val="000000"/>
                <w:szCs w:val="24"/>
              </w:rPr>
            </w:pPr>
            <w:r w:rsidRPr="006D1679">
              <w:rPr>
                <w:color w:val="000000"/>
                <w:szCs w:val="24"/>
              </w:rPr>
              <w:t>●  crisis intervention</w:t>
            </w:r>
          </w:p>
          <w:p w:rsidR="006D635E" w:rsidRPr="006D1679" w:rsidRDefault="006D635E" w:rsidP="00214787">
            <w:pPr>
              <w:pStyle w:val="TableText"/>
              <w:rPr>
                <w:szCs w:val="24"/>
              </w:rPr>
            </w:pPr>
          </w:p>
          <w:p w:rsidR="006D635E" w:rsidRPr="006D1679" w:rsidRDefault="006D635E" w:rsidP="00214787">
            <w:pPr>
              <w:pStyle w:val="TableText"/>
              <w:rPr>
                <w:szCs w:val="24"/>
              </w:rPr>
            </w:pPr>
            <w:r w:rsidRPr="006D1679">
              <w:rPr>
                <w:szCs w:val="24"/>
              </w:rPr>
              <w:t>Benefits include the following services provided on an inpatient basis:</w:t>
            </w:r>
          </w:p>
          <w:p w:rsidR="006D635E" w:rsidRPr="006D1679" w:rsidRDefault="006D635E" w:rsidP="00214787">
            <w:pPr>
              <w:pStyle w:val="TableText"/>
              <w:rPr>
                <w:szCs w:val="24"/>
              </w:rPr>
            </w:pPr>
            <w:r w:rsidRPr="006D1679">
              <w:rPr>
                <w:szCs w:val="24"/>
              </w:rPr>
              <w:t xml:space="preserve">●   Partial Hospitalization/ </w:t>
            </w:r>
          </w:p>
          <w:p w:rsidR="006D635E" w:rsidRPr="006D1679" w:rsidRDefault="006D635E" w:rsidP="00214787">
            <w:pPr>
              <w:pStyle w:val="TableText"/>
              <w:ind w:left="288"/>
              <w:rPr>
                <w:szCs w:val="24"/>
              </w:rPr>
            </w:pPr>
            <w:r w:rsidRPr="006D1679">
              <w:rPr>
                <w:szCs w:val="24"/>
              </w:rPr>
              <w:t>Day Treatment</w:t>
            </w:r>
          </w:p>
          <w:p w:rsidR="006D635E" w:rsidRPr="006D1679" w:rsidRDefault="006D635E" w:rsidP="00214787">
            <w:pPr>
              <w:pStyle w:val="TableText"/>
              <w:rPr>
                <w:szCs w:val="24"/>
              </w:rPr>
            </w:pPr>
            <w:r w:rsidRPr="006D1679">
              <w:rPr>
                <w:szCs w:val="24"/>
              </w:rPr>
              <w:t xml:space="preserve">●   services at a Residential </w:t>
            </w:r>
          </w:p>
          <w:p w:rsidR="006D635E" w:rsidRPr="006D1679" w:rsidRDefault="006D635E" w:rsidP="00214787">
            <w:pPr>
              <w:pStyle w:val="TableText"/>
              <w:ind w:left="288"/>
              <w:rPr>
                <w:szCs w:val="24"/>
              </w:rPr>
            </w:pPr>
            <w:r w:rsidRPr="006D1679">
              <w:rPr>
                <w:szCs w:val="24"/>
              </w:rPr>
              <w:t>Treatment Facility.</w:t>
            </w:r>
          </w:p>
          <w:p w:rsidR="006D635E" w:rsidRPr="006D1679" w:rsidRDefault="006D635E" w:rsidP="00214787">
            <w:pPr>
              <w:rPr>
                <w:color w:val="000000"/>
                <w:sz w:val="24"/>
                <w:szCs w:val="24"/>
              </w:rPr>
            </w:pPr>
          </w:p>
          <w:p w:rsidR="006D635E" w:rsidRPr="006D1679" w:rsidRDefault="006D635E" w:rsidP="00214787">
            <w:pPr>
              <w:pStyle w:val="TableText"/>
              <w:rPr>
                <w:color w:val="000000"/>
                <w:szCs w:val="24"/>
              </w:rPr>
            </w:pPr>
            <w:r w:rsidRPr="006D1679">
              <w:rPr>
                <w:color w:val="000000"/>
                <w:szCs w:val="24"/>
              </w:rPr>
              <w:t>Benefits include the following services provided on an outpatient basis:</w:t>
            </w:r>
          </w:p>
          <w:p w:rsidR="006D635E" w:rsidRPr="006D1679" w:rsidRDefault="006D635E" w:rsidP="00214787">
            <w:pPr>
              <w:pStyle w:val="TableText"/>
              <w:rPr>
                <w:color w:val="000000"/>
                <w:szCs w:val="24"/>
              </w:rPr>
            </w:pPr>
            <w:r w:rsidRPr="006D1679">
              <w:rPr>
                <w:color w:val="000000"/>
                <w:szCs w:val="24"/>
              </w:rPr>
              <w:t xml:space="preserve">●   Intensive Outpatient </w:t>
            </w:r>
          </w:p>
          <w:p w:rsidR="006D635E" w:rsidRPr="006D1679" w:rsidRDefault="006D635E" w:rsidP="00214787">
            <w:pPr>
              <w:pStyle w:val="TableText"/>
              <w:ind w:left="288"/>
              <w:rPr>
                <w:color w:val="000000"/>
                <w:szCs w:val="24"/>
              </w:rPr>
            </w:pPr>
            <w:r w:rsidRPr="006D1679">
              <w:rPr>
                <w:color w:val="000000"/>
                <w:szCs w:val="24"/>
              </w:rPr>
              <w:t>Treatment.</w:t>
            </w:r>
          </w:p>
          <w:p w:rsidR="006D635E" w:rsidRPr="006D1679" w:rsidRDefault="006D635E" w:rsidP="00214787">
            <w:pPr>
              <w:rPr>
                <w:sz w:val="24"/>
                <w:szCs w:val="24"/>
              </w:rPr>
            </w:pPr>
          </w:p>
          <w:p w:rsidR="00357349" w:rsidRPr="006D1679" w:rsidRDefault="00357349" w:rsidP="00357349">
            <w:pPr>
              <w:rPr>
                <w:sz w:val="24"/>
                <w:szCs w:val="24"/>
              </w:rPr>
            </w:pPr>
            <w:r w:rsidRPr="006D1679">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357349" w:rsidRPr="006D1679" w:rsidRDefault="00357349" w:rsidP="00214787">
            <w:pPr>
              <w:pStyle w:val="TableText"/>
              <w:rPr>
                <w:szCs w:val="24"/>
              </w:rPr>
            </w:pPr>
          </w:p>
          <w:p w:rsidR="006D635E" w:rsidRPr="006D1679" w:rsidRDefault="006D635E" w:rsidP="00214787">
            <w:pPr>
              <w:pStyle w:val="TableText"/>
              <w:rPr>
                <w:color w:val="000000"/>
                <w:szCs w:val="24"/>
              </w:rPr>
            </w:pPr>
            <w:r w:rsidRPr="006D1679">
              <w:rPr>
                <w:szCs w:val="24"/>
              </w:rPr>
              <w:t>The Mental Health/Substance Use Disorder Administrator determines coverage for</w:t>
            </w:r>
            <w:r w:rsidRPr="006D1679">
              <w:rPr>
                <w:color w:val="FF0000"/>
                <w:szCs w:val="24"/>
              </w:rPr>
              <w:t xml:space="preserve"> </w:t>
            </w:r>
            <w:r w:rsidRPr="006D1679">
              <w:rPr>
                <w:szCs w:val="24"/>
              </w:rPr>
              <w:t>all levels of care.</w:t>
            </w:r>
            <w:r w:rsidRPr="006D1679">
              <w:rPr>
                <w:color w:val="000000"/>
                <w:szCs w:val="24"/>
              </w:rPr>
              <w:t xml:space="preserve"> If an Inpatient Stay is required, it is covered on a Semi-private Room basis. </w:t>
            </w:r>
          </w:p>
          <w:p w:rsidR="006D635E" w:rsidRPr="006D1679" w:rsidRDefault="006D635E" w:rsidP="00214787">
            <w:pPr>
              <w:pStyle w:val="TableText"/>
              <w:rPr>
                <w:color w:val="000000"/>
                <w:szCs w:val="24"/>
              </w:rPr>
            </w:pPr>
          </w:p>
          <w:p w:rsidR="006D635E" w:rsidRPr="006D1679" w:rsidRDefault="006D635E" w:rsidP="00214787">
            <w:pPr>
              <w:pStyle w:val="TableText"/>
              <w:rPr>
                <w:bCs/>
                <w:strike/>
                <w:color w:val="0000FF"/>
                <w:szCs w:val="24"/>
              </w:rPr>
            </w:pPr>
            <w:r w:rsidRPr="006D1679">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rsidP="00214787">
            <w:pPr>
              <w:numPr>
                <w:ilvl w:val="12"/>
                <w:numId w:val="0"/>
              </w:numPr>
              <w:rPr>
                <w:b/>
                <w:sz w:val="24"/>
                <w:szCs w:val="24"/>
              </w:rPr>
            </w:pPr>
            <w:r w:rsidRPr="006D1679">
              <w:rPr>
                <w:b/>
                <w:color w:val="000000"/>
                <w:sz w:val="24"/>
                <w:szCs w:val="24"/>
              </w:rPr>
              <w:t>Services received on an inpatient basis in a Hospital or Alternate Facility</w:t>
            </w:r>
            <w:r w:rsidRPr="006D1679">
              <w:rPr>
                <w:b/>
                <w:sz w:val="24"/>
                <w:szCs w:val="24"/>
              </w:rPr>
              <w:t>:</w:t>
            </w:r>
          </w:p>
          <w:p w:rsidR="006D635E" w:rsidRPr="006D1679" w:rsidRDefault="006D635E" w:rsidP="00214787">
            <w:pPr>
              <w:numPr>
                <w:ilvl w:val="12"/>
                <w:numId w:val="0"/>
              </w:numPr>
              <w:rPr>
                <w:sz w:val="24"/>
                <w:szCs w:val="24"/>
              </w:rPr>
            </w:pPr>
            <w:r w:rsidRPr="006D1679">
              <w:rPr>
                <w:b/>
                <w:color w:val="0000FF"/>
                <w:sz w:val="24"/>
                <w:szCs w:val="24"/>
              </w:rPr>
              <w:t>80%</w:t>
            </w:r>
            <w:r w:rsidRPr="006D1679">
              <w:rPr>
                <w:color w:val="FF0000"/>
                <w:sz w:val="24"/>
                <w:szCs w:val="24"/>
              </w:rPr>
              <w:t xml:space="preserve"> </w:t>
            </w:r>
            <w:r w:rsidRPr="006D1679">
              <w:rPr>
                <w:sz w:val="24"/>
                <w:szCs w:val="24"/>
              </w:rPr>
              <w:t>of eligible expenses after satisfying the deductible.</w:t>
            </w:r>
          </w:p>
          <w:p w:rsidR="006D635E" w:rsidRPr="006D1679" w:rsidRDefault="006D635E" w:rsidP="00214787">
            <w:pPr>
              <w:numPr>
                <w:ilvl w:val="12"/>
                <w:numId w:val="0"/>
              </w:numPr>
              <w:rPr>
                <w:sz w:val="24"/>
                <w:szCs w:val="24"/>
              </w:rPr>
            </w:pPr>
          </w:p>
          <w:p w:rsidR="006D635E" w:rsidRPr="006D1679" w:rsidRDefault="006D635E" w:rsidP="00214787">
            <w:pPr>
              <w:numPr>
                <w:ilvl w:val="12"/>
                <w:numId w:val="0"/>
              </w:numPr>
              <w:rPr>
                <w:b/>
                <w:sz w:val="24"/>
                <w:szCs w:val="24"/>
              </w:rPr>
            </w:pPr>
            <w:r w:rsidRPr="006D1679">
              <w:rPr>
                <w:b/>
                <w:sz w:val="24"/>
                <w:szCs w:val="24"/>
              </w:rPr>
              <w:t>Services received on an outpatient basis in a provider’s office or at an Alternate Facility:</w:t>
            </w:r>
          </w:p>
          <w:p w:rsidR="006D635E" w:rsidRPr="006D1679" w:rsidRDefault="006D635E" w:rsidP="00214787">
            <w:pPr>
              <w:numPr>
                <w:ilvl w:val="12"/>
                <w:numId w:val="0"/>
              </w:numPr>
              <w:rPr>
                <w:b/>
                <w:color w:val="FF00FF"/>
                <w:sz w:val="24"/>
                <w:szCs w:val="24"/>
              </w:rPr>
            </w:pPr>
            <w:r w:rsidRPr="006D1679">
              <w:rPr>
                <w:b/>
                <w:color w:val="0000FF"/>
                <w:sz w:val="24"/>
                <w:szCs w:val="24"/>
              </w:rPr>
              <w:t>80%</w:t>
            </w:r>
            <w:r w:rsidRPr="006D1679">
              <w:rPr>
                <w:color w:val="FF0000"/>
                <w:sz w:val="24"/>
                <w:szCs w:val="24"/>
              </w:rPr>
              <w:t xml:space="preserve"> </w:t>
            </w:r>
            <w:r w:rsidRPr="006D1679">
              <w:rPr>
                <w:sz w:val="24"/>
                <w:szCs w:val="24"/>
              </w:rPr>
              <w:t>of eligible expenses after satisfying the deductible.</w:t>
            </w:r>
          </w:p>
          <w:p w:rsidR="006D635E" w:rsidRPr="006D1679" w:rsidRDefault="006D635E" w:rsidP="00214787">
            <w:pPr>
              <w:numPr>
                <w:ilvl w:val="12"/>
                <w:numId w:val="0"/>
              </w:numPr>
              <w:rPr>
                <w:b/>
                <w:color w:val="FF00FF"/>
                <w:sz w:val="24"/>
                <w:szCs w:val="24"/>
              </w:rPr>
            </w:pPr>
          </w:p>
          <w:p w:rsidR="006D635E" w:rsidRPr="006D1679" w:rsidRDefault="006D635E" w:rsidP="00214787">
            <w:pPr>
              <w:numPr>
                <w:ilvl w:val="12"/>
                <w:numId w:val="0"/>
              </w:numPr>
              <w:rPr>
                <w:b/>
                <w:color w:val="FF00FF"/>
                <w:sz w:val="24"/>
                <w:szCs w:val="24"/>
              </w:rPr>
            </w:pPr>
          </w:p>
          <w:p w:rsidR="006D635E" w:rsidRPr="006D1679" w:rsidRDefault="006D635E" w:rsidP="00214787">
            <w:pPr>
              <w:overflowPunct/>
              <w:textAlignment w:val="auto"/>
              <w:rPr>
                <w:b/>
                <w:sz w:val="24"/>
                <w:szCs w:val="24"/>
              </w:rPr>
            </w:pPr>
            <w:r w:rsidRPr="006D1679">
              <w:rPr>
                <w:b/>
                <w:sz w:val="24"/>
                <w:szCs w:val="24"/>
              </w:rPr>
              <w:t>Intermediate Care:</w:t>
            </w:r>
          </w:p>
          <w:p w:rsidR="006D635E" w:rsidRPr="006D1679" w:rsidRDefault="006D635E" w:rsidP="00214787">
            <w:pPr>
              <w:overflowPunct/>
              <w:textAlignment w:val="auto"/>
              <w:rPr>
                <w:b/>
                <w:sz w:val="24"/>
                <w:szCs w:val="24"/>
              </w:rPr>
            </w:pPr>
            <w:r w:rsidRPr="006D1679">
              <w:rPr>
                <w:b/>
                <w:sz w:val="24"/>
                <w:szCs w:val="24"/>
              </w:rPr>
              <w:t xml:space="preserve">Inpatient Benefits include Residential Treatment, Partial Hospitalization; Outpatient benefits include Intensive outpatient treatment. </w:t>
            </w:r>
          </w:p>
          <w:p w:rsidR="006D635E" w:rsidRPr="006D1679" w:rsidRDefault="006D635E" w:rsidP="00214787">
            <w:pPr>
              <w:overflowPunct/>
              <w:textAlignment w:val="auto"/>
              <w:rPr>
                <w:b/>
                <w:sz w:val="24"/>
                <w:szCs w:val="24"/>
              </w:rPr>
            </w:pPr>
          </w:p>
          <w:p w:rsidR="006D635E" w:rsidRPr="006D1679" w:rsidRDefault="006D635E" w:rsidP="00214787">
            <w:pPr>
              <w:overflowPunct/>
              <w:textAlignment w:val="auto"/>
              <w:rPr>
                <w:b/>
                <w:sz w:val="24"/>
                <w:szCs w:val="24"/>
              </w:rPr>
            </w:pPr>
            <w:r w:rsidRPr="006D1679">
              <w:rPr>
                <w:b/>
                <w:sz w:val="24"/>
                <w:szCs w:val="24"/>
              </w:rPr>
              <w:t xml:space="preserve">Transitional living is not </w:t>
            </w:r>
            <w:r w:rsidRPr="006D1679">
              <w:rPr>
                <w:b/>
                <w:smallCaps/>
                <w:sz w:val="24"/>
                <w:szCs w:val="24"/>
              </w:rPr>
              <w:t>c</w:t>
            </w:r>
            <w:r w:rsidRPr="006D1679">
              <w:rPr>
                <w:b/>
                <w:sz w:val="24"/>
                <w:szCs w:val="24"/>
              </w:rPr>
              <w:t>overed</w:t>
            </w:r>
          </w:p>
          <w:p w:rsidR="006D635E" w:rsidRPr="006D1679" w:rsidRDefault="006D635E" w:rsidP="00214787">
            <w:pPr>
              <w:pStyle w:val="TableText"/>
              <w:rPr>
                <w:b/>
                <w:szCs w:val="24"/>
              </w:rPr>
            </w:pPr>
          </w:p>
          <w:p w:rsidR="00C67804" w:rsidRPr="006D1679" w:rsidRDefault="00C67804" w:rsidP="00C67804">
            <w:pPr>
              <w:pStyle w:val="TableText"/>
              <w:rPr>
                <w:rFonts w:cs="Verdana"/>
                <w:szCs w:val="24"/>
              </w:rPr>
            </w:pPr>
            <w:r w:rsidRPr="006D1679">
              <w:rPr>
                <w:rFonts w:cs="Verdana"/>
                <w:szCs w:val="24"/>
              </w:rPr>
              <w:t xml:space="preserve">Cognitive Behavioral Therapy provided by AbleTo is covered at </w:t>
            </w:r>
            <w:r w:rsidRPr="006D1679">
              <w:rPr>
                <w:rFonts w:cs="Verdana"/>
                <w:b/>
                <w:color w:val="0000FF"/>
                <w:szCs w:val="24"/>
              </w:rPr>
              <w:t>100%</w:t>
            </w:r>
            <w:r w:rsidRPr="006D1679">
              <w:rPr>
                <w:rFonts w:cs="Verdana"/>
                <w:color w:val="0000FF"/>
                <w:szCs w:val="24"/>
              </w:rPr>
              <w:t xml:space="preserve"> </w:t>
            </w:r>
            <w:r w:rsidRPr="006D1679">
              <w:rPr>
                <w:rFonts w:cs="Verdana"/>
                <w:szCs w:val="24"/>
              </w:rPr>
              <w:t>no cost share for the initial consultation and ongoing therapeutic treatments. AbleTo is a contracted provider for Optum Behavioral services specifically for Cognitive Behavioral Therapy.</w:t>
            </w:r>
          </w:p>
          <w:p w:rsidR="00C67804" w:rsidRPr="006D1679" w:rsidRDefault="00C67804" w:rsidP="00214787">
            <w:pPr>
              <w:pStyle w:val="TableText"/>
              <w:rPr>
                <w:b/>
                <w:szCs w:val="24"/>
              </w:rPr>
            </w:pPr>
          </w:p>
          <w:p w:rsidR="004573AB" w:rsidRPr="006D1679" w:rsidRDefault="004573AB" w:rsidP="004573AB">
            <w:pPr>
              <w:pStyle w:val="TableTextCharCharChar1"/>
              <w:numPr>
                <w:ilvl w:val="12"/>
                <w:numId w:val="0"/>
              </w:numPr>
              <w:rPr>
                <w:b/>
                <w:szCs w:val="24"/>
              </w:rPr>
            </w:pPr>
            <w:r w:rsidRPr="006D1679">
              <w:rPr>
                <w:b/>
                <w:szCs w:val="24"/>
              </w:rPr>
              <w:t>Prior Authorization Required</w:t>
            </w:r>
          </w:p>
          <w:p w:rsidR="004573AB" w:rsidRPr="006D1679" w:rsidRDefault="004573AB" w:rsidP="004573AB">
            <w:pPr>
              <w:pStyle w:val="TableText"/>
              <w:rPr>
                <w:rStyle w:val="CDVar"/>
                <w:rFonts w:ascii="Times New Roman" w:hAnsi="Times New Roman"/>
                <w:color w:val="000000"/>
                <w:szCs w:val="24"/>
              </w:rPr>
            </w:pPr>
            <w:r w:rsidRPr="006D1679">
              <w:rPr>
                <w:rStyle w:val="CDVar"/>
                <w:rFonts w:ascii="Times New Roman" w:hAnsi="Times New Roman"/>
                <w:color w:val="000000"/>
                <w:szCs w:val="24"/>
              </w:rPr>
              <w:t xml:space="preserve">You must provide pre-service </w:t>
            </w:r>
            <w:r w:rsidRPr="006D1679">
              <w:rPr>
                <w:color w:val="000000"/>
                <w:szCs w:val="24"/>
              </w:rPr>
              <w:t>authorization</w:t>
            </w:r>
            <w:r w:rsidRPr="006D1679">
              <w:rPr>
                <w:b/>
                <w:color w:val="FF00FF"/>
                <w:szCs w:val="24"/>
              </w:rPr>
              <w:t xml:space="preserve"> </w:t>
            </w:r>
            <w:r w:rsidRPr="006D1679">
              <w:rPr>
                <w:rStyle w:val="CDVar"/>
                <w:rFonts w:ascii="Times New Roman" w:hAnsi="Times New Roman"/>
                <w:color w:val="000000"/>
                <w:szCs w:val="24"/>
              </w:rPr>
              <w:t>as described below.</w:t>
            </w:r>
          </w:p>
          <w:p w:rsidR="004573AB" w:rsidRPr="006D1679" w:rsidRDefault="004573AB" w:rsidP="004573AB">
            <w:pPr>
              <w:pStyle w:val="TableText"/>
              <w:rPr>
                <w:color w:val="000000"/>
                <w:szCs w:val="24"/>
              </w:rPr>
            </w:pPr>
          </w:p>
          <w:p w:rsidR="004573AB" w:rsidRPr="006D1679" w:rsidRDefault="004573AB" w:rsidP="004573AB">
            <w:pPr>
              <w:pStyle w:val="TableText"/>
              <w:rPr>
                <w:rStyle w:val="CDVarItalic"/>
                <w:rFonts w:ascii="Times New Roman" w:hAnsi="Times New Roman"/>
                <w:b/>
                <w:color w:val="000000"/>
                <w:szCs w:val="24"/>
              </w:rPr>
            </w:pPr>
            <w:r w:rsidRPr="006D1679">
              <w:rPr>
                <w:rStyle w:val="CDVar"/>
                <w:rFonts w:ascii="Times New Roman" w:hAnsi="Times New Roman"/>
                <w:b/>
                <w:color w:val="000000"/>
                <w:szCs w:val="24"/>
              </w:rPr>
              <w:t xml:space="preserve">When Benefits are provided for any of the services listed below, the following services require </w:t>
            </w:r>
            <w:r w:rsidRPr="006D1679">
              <w:rPr>
                <w:b/>
                <w:color w:val="000000"/>
                <w:szCs w:val="24"/>
              </w:rPr>
              <w:t>prior authorization</w:t>
            </w:r>
            <w:r w:rsidRPr="006D1679">
              <w:rPr>
                <w:rStyle w:val="CDVarItalic"/>
                <w:rFonts w:ascii="Times New Roman" w:hAnsi="Times New Roman"/>
                <w:b/>
                <w:i w:val="0"/>
                <w:color w:val="000000"/>
                <w:szCs w:val="24"/>
              </w:rPr>
              <w:t>:</w:t>
            </w:r>
          </w:p>
          <w:p w:rsidR="004573AB" w:rsidRPr="006D1679" w:rsidRDefault="004573AB" w:rsidP="004573AB">
            <w:pPr>
              <w:pStyle w:val="TableText"/>
              <w:rPr>
                <w:rStyle w:val="CDVar"/>
                <w:rFonts w:ascii="Times New Roman" w:hAnsi="Times New Roman"/>
                <w:color w:val="000000"/>
                <w:szCs w:val="24"/>
              </w:rPr>
            </w:pPr>
            <w:r w:rsidRPr="006D1679">
              <w:rPr>
                <w:color w:val="000000"/>
                <w:szCs w:val="24"/>
              </w:rPr>
              <w:t xml:space="preserve">●   </w:t>
            </w:r>
            <w:r w:rsidRPr="006D1679">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F274B0" w:rsidRPr="006D1679">
              <w:rPr>
                <w:rStyle w:val="CDVar"/>
                <w:rFonts w:ascii="Times New Roman" w:hAnsi="Times New Roman"/>
                <w:color w:val="000000"/>
                <w:szCs w:val="24"/>
              </w:rPr>
              <w:t xml:space="preserve">visits </w:t>
            </w:r>
            <w:r w:rsidRPr="006D1679">
              <w:rPr>
                <w:rStyle w:val="CDVar"/>
                <w:rFonts w:ascii="Times New Roman" w:hAnsi="Times New Roman"/>
                <w:color w:val="000000"/>
                <w:szCs w:val="24"/>
              </w:rPr>
              <w:t>with or without medication management.</w:t>
            </w:r>
          </w:p>
          <w:p w:rsidR="004573AB" w:rsidRPr="006D1679" w:rsidRDefault="004573AB" w:rsidP="004573AB">
            <w:pPr>
              <w:pStyle w:val="TableText"/>
              <w:rPr>
                <w:rStyle w:val="CDVar"/>
                <w:rFonts w:ascii="Times New Roman" w:hAnsi="Times New Roman"/>
                <w:color w:val="000000"/>
                <w:szCs w:val="24"/>
              </w:rPr>
            </w:pPr>
          </w:p>
          <w:p w:rsidR="00CB5996" w:rsidRPr="006D1679" w:rsidRDefault="00CB5996" w:rsidP="004573AB">
            <w:pPr>
              <w:pStyle w:val="TableText"/>
              <w:rPr>
                <w:rStyle w:val="CDVar"/>
                <w:rFonts w:ascii="Times New Roman" w:hAnsi="Times New Roman"/>
                <w:color w:val="000000"/>
                <w:szCs w:val="24"/>
              </w:rPr>
            </w:pPr>
            <w:r w:rsidRPr="006D1679">
              <w:rPr>
                <w:rStyle w:val="CDVar"/>
                <w:rFonts w:ascii="Times New Roman" w:hAnsi="Times New Roman"/>
                <w:color w:val="000000"/>
                <w:szCs w:val="24"/>
              </w:rPr>
              <w:t>Pre-service authorization</w:t>
            </w:r>
            <w:r w:rsidRPr="006D1679">
              <w:rPr>
                <w:b/>
                <w:color w:val="FF00FF"/>
                <w:szCs w:val="24"/>
              </w:rPr>
              <w:t xml:space="preserve"> </w:t>
            </w:r>
            <w:r w:rsidRPr="006D1679">
              <w:rPr>
                <w:rStyle w:val="CDVar"/>
                <w:rFonts w:ascii="Times New Roman" w:hAnsi="Times New Roman"/>
                <w:color w:val="000000"/>
                <w:szCs w:val="24"/>
              </w:rPr>
              <w:t xml:space="preserve">is also required for Benefits provided for </w:t>
            </w:r>
            <w:r w:rsidRPr="006D1679">
              <w:rPr>
                <w:szCs w:val="24"/>
              </w:rPr>
              <w:t>Intensive Behavioral Therapy, including</w:t>
            </w:r>
            <w:r w:rsidRPr="006D1679">
              <w:rPr>
                <w:rStyle w:val="CDVar"/>
                <w:rFonts w:ascii="Times New Roman" w:hAnsi="Times New Roman"/>
                <w:color w:val="000000"/>
                <w:szCs w:val="24"/>
              </w:rPr>
              <w:t xml:space="preserve"> Applied Behavioral Analysis (ABA).</w:t>
            </w:r>
          </w:p>
          <w:p w:rsidR="00CB5996" w:rsidRPr="006D1679" w:rsidRDefault="00CB5996" w:rsidP="004573AB">
            <w:pPr>
              <w:pStyle w:val="TableText"/>
              <w:rPr>
                <w:rStyle w:val="CDVar"/>
                <w:rFonts w:ascii="Times New Roman" w:hAnsi="Times New Roman"/>
                <w:color w:val="000000"/>
                <w:szCs w:val="24"/>
              </w:rPr>
            </w:pPr>
          </w:p>
          <w:p w:rsidR="004573AB" w:rsidRPr="006D1679" w:rsidRDefault="004573AB" w:rsidP="004573AB">
            <w:pPr>
              <w:pStyle w:val="TableText"/>
              <w:rPr>
                <w:rStyle w:val="CDVar"/>
                <w:rFonts w:ascii="Times New Roman" w:hAnsi="Times New Roman"/>
                <w:color w:val="000000"/>
                <w:szCs w:val="24"/>
              </w:rPr>
            </w:pPr>
            <w:r w:rsidRPr="006D1679">
              <w:rPr>
                <w:rStyle w:val="CDVar"/>
                <w:rFonts w:ascii="Times New Roman" w:hAnsi="Times New Roman"/>
                <w:color w:val="000000"/>
                <w:szCs w:val="24"/>
              </w:rPr>
              <w:t xml:space="preserve">For a scheduled admission, you must </w:t>
            </w:r>
            <w:r w:rsidRPr="006D1679">
              <w:rPr>
                <w:color w:val="000000"/>
                <w:szCs w:val="24"/>
              </w:rPr>
              <w:t>obtain prior authorization from</w:t>
            </w:r>
            <w:r w:rsidRPr="006D1679">
              <w:rPr>
                <w:b/>
                <w:color w:val="FF00FF"/>
                <w:szCs w:val="24"/>
              </w:rPr>
              <w:t xml:space="preserve"> </w:t>
            </w:r>
            <w:r w:rsidRPr="006D167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6D1679" w:rsidRDefault="004573AB" w:rsidP="004573AB">
            <w:pPr>
              <w:pStyle w:val="TableText"/>
              <w:rPr>
                <w:rStyle w:val="CDVar"/>
                <w:rFonts w:ascii="Times New Roman" w:hAnsi="Times New Roman"/>
                <w:color w:val="000000"/>
                <w:szCs w:val="24"/>
              </w:rPr>
            </w:pPr>
          </w:p>
          <w:p w:rsidR="004573AB" w:rsidRPr="006D1679" w:rsidRDefault="004573AB" w:rsidP="004573AB">
            <w:pPr>
              <w:pStyle w:val="TableText"/>
              <w:rPr>
                <w:rStyle w:val="CDVar"/>
                <w:rFonts w:ascii="Times New Roman" w:hAnsi="Times New Roman"/>
                <w:color w:val="000000"/>
                <w:szCs w:val="24"/>
              </w:rPr>
            </w:pPr>
            <w:r w:rsidRPr="006D1679">
              <w:rPr>
                <w:rStyle w:val="CDVar"/>
                <w:rFonts w:ascii="Times New Roman" w:hAnsi="Times New Roman"/>
                <w:color w:val="000000"/>
                <w:szCs w:val="24"/>
              </w:rPr>
              <w:t xml:space="preserve">In addition, you must </w:t>
            </w:r>
            <w:r w:rsidRPr="006D1679">
              <w:rPr>
                <w:color w:val="000000"/>
                <w:szCs w:val="24"/>
              </w:rPr>
              <w:t>obtain prior authorization from</w:t>
            </w:r>
            <w:r w:rsidRPr="006D1679">
              <w:rPr>
                <w:b/>
                <w:color w:val="FF00FF"/>
                <w:szCs w:val="24"/>
              </w:rPr>
              <w:t xml:space="preserve"> </w:t>
            </w:r>
            <w:r w:rsidRPr="006D1679">
              <w:rPr>
                <w:rStyle w:val="CDVar"/>
                <w:rFonts w:ascii="Times New Roman" w:hAnsi="Times New Roman"/>
                <w:color w:val="000000"/>
                <w:szCs w:val="24"/>
              </w:rPr>
              <w:t>the Mental Health/Substance Use Disorder Administrator before the following services are received.</w:t>
            </w:r>
          </w:p>
          <w:p w:rsidR="004573AB" w:rsidRPr="006D1679" w:rsidRDefault="004573AB" w:rsidP="004573AB">
            <w:pPr>
              <w:pStyle w:val="TableText"/>
              <w:rPr>
                <w:rStyle w:val="CDVar"/>
                <w:rFonts w:ascii="Times New Roman" w:hAnsi="Times New Roman"/>
                <w:color w:val="000000"/>
                <w:szCs w:val="24"/>
              </w:rPr>
            </w:pPr>
            <w:r w:rsidRPr="006D1679">
              <w:rPr>
                <w:color w:val="000000"/>
                <w:szCs w:val="24"/>
              </w:rPr>
              <w:t xml:space="preserve">●   </w:t>
            </w:r>
            <w:r w:rsidRPr="006D1679">
              <w:rPr>
                <w:rStyle w:val="CDVar"/>
                <w:rFonts w:ascii="Times New Roman" w:hAnsi="Times New Roman"/>
                <w:color w:val="000000"/>
                <w:szCs w:val="24"/>
              </w:rPr>
              <w:t>intensive outpatient program treatment;</w:t>
            </w:r>
          </w:p>
          <w:p w:rsidR="004573AB" w:rsidRPr="006D1679" w:rsidRDefault="004573AB" w:rsidP="004573AB">
            <w:pPr>
              <w:pStyle w:val="TableText"/>
              <w:rPr>
                <w:rStyle w:val="CDVar"/>
                <w:rFonts w:ascii="Times New Roman" w:hAnsi="Times New Roman"/>
                <w:color w:val="000000"/>
                <w:szCs w:val="24"/>
              </w:rPr>
            </w:pPr>
            <w:r w:rsidRPr="006D1679">
              <w:rPr>
                <w:color w:val="000000"/>
                <w:szCs w:val="24"/>
              </w:rPr>
              <w:t xml:space="preserve">●   </w:t>
            </w:r>
            <w:r w:rsidRPr="006D1679">
              <w:rPr>
                <w:rStyle w:val="CDVar"/>
                <w:rFonts w:ascii="Times New Roman" w:hAnsi="Times New Roman"/>
                <w:color w:val="000000"/>
                <w:szCs w:val="24"/>
              </w:rPr>
              <w:t>outpatient electro-convulsive treatment;</w:t>
            </w:r>
          </w:p>
          <w:p w:rsidR="004573AB" w:rsidRPr="006D1679" w:rsidRDefault="004573AB" w:rsidP="004573AB">
            <w:pPr>
              <w:pStyle w:val="TableText"/>
              <w:rPr>
                <w:rStyle w:val="CDVar"/>
                <w:rFonts w:ascii="Times New Roman" w:hAnsi="Times New Roman"/>
                <w:color w:val="000000"/>
                <w:szCs w:val="24"/>
              </w:rPr>
            </w:pPr>
            <w:r w:rsidRPr="006D1679">
              <w:rPr>
                <w:color w:val="000000"/>
                <w:szCs w:val="24"/>
              </w:rPr>
              <w:t xml:space="preserve">●   </w:t>
            </w:r>
            <w:r w:rsidRPr="006D1679">
              <w:rPr>
                <w:rStyle w:val="CDVar"/>
                <w:rFonts w:ascii="Times New Roman" w:hAnsi="Times New Roman"/>
                <w:color w:val="000000"/>
                <w:szCs w:val="24"/>
              </w:rPr>
              <w:t>psychological testing;</w:t>
            </w:r>
          </w:p>
          <w:p w:rsidR="004573AB" w:rsidRPr="006D1679" w:rsidRDefault="004573AB" w:rsidP="004573AB">
            <w:pPr>
              <w:pStyle w:val="TableText"/>
              <w:ind w:left="288" w:hanging="288"/>
              <w:rPr>
                <w:rStyle w:val="CDVar"/>
                <w:rFonts w:ascii="Times New Roman" w:hAnsi="Times New Roman"/>
                <w:color w:val="000000"/>
                <w:szCs w:val="24"/>
              </w:rPr>
            </w:pPr>
            <w:r w:rsidRPr="006D1679">
              <w:rPr>
                <w:color w:val="000000"/>
                <w:szCs w:val="24"/>
              </w:rPr>
              <w:t xml:space="preserve">●   </w:t>
            </w:r>
            <w:r w:rsidRPr="006D1679">
              <w:rPr>
                <w:rStyle w:val="CDVar"/>
                <w:rFonts w:ascii="Times New Roman" w:hAnsi="Times New Roman"/>
                <w:color w:val="000000"/>
                <w:szCs w:val="24"/>
              </w:rPr>
              <w:t xml:space="preserve">extended outpatient treatment </w:t>
            </w:r>
            <w:r w:rsidR="00F274B0" w:rsidRPr="006D1679">
              <w:rPr>
                <w:rStyle w:val="CDVar"/>
                <w:rFonts w:ascii="Times New Roman" w:hAnsi="Times New Roman"/>
                <w:color w:val="000000"/>
                <w:szCs w:val="24"/>
              </w:rPr>
              <w:t xml:space="preserve">visits </w:t>
            </w:r>
            <w:r w:rsidRPr="006D1679">
              <w:rPr>
                <w:rStyle w:val="CDVar"/>
                <w:rFonts w:ascii="Times New Roman" w:hAnsi="Times New Roman"/>
                <w:color w:val="000000"/>
                <w:szCs w:val="24"/>
              </w:rPr>
              <w:t>with or without medication management.</w:t>
            </w:r>
          </w:p>
          <w:p w:rsidR="004573AB" w:rsidRPr="006D1679" w:rsidRDefault="004573AB" w:rsidP="004573AB">
            <w:pPr>
              <w:pStyle w:val="TableText"/>
              <w:rPr>
                <w:color w:val="000000"/>
                <w:szCs w:val="24"/>
              </w:rPr>
            </w:pPr>
          </w:p>
          <w:p w:rsidR="004573AB" w:rsidRPr="006D1679" w:rsidRDefault="004573AB" w:rsidP="004573AB">
            <w:pPr>
              <w:pStyle w:val="TableTextChar"/>
              <w:numPr>
                <w:ilvl w:val="12"/>
                <w:numId w:val="0"/>
              </w:numPr>
              <w:rPr>
                <w:b/>
                <w:szCs w:val="24"/>
              </w:rPr>
            </w:pPr>
            <w:r w:rsidRPr="006D1679">
              <w:rPr>
                <w:szCs w:val="24"/>
              </w:rPr>
              <w:t xml:space="preserve">If you fail to </w:t>
            </w:r>
            <w:r w:rsidRPr="006D1679">
              <w:rPr>
                <w:color w:val="000000"/>
                <w:szCs w:val="24"/>
              </w:rPr>
              <w:t>obtain prior authorization from</w:t>
            </w:r>
            <w:r w:rsidRPr="006D1679">
              <w:rPr>
                <w:b/>
                <w:color w:val="FF00FF"/>
                <w:szCs w:val="24"/>
              </w:rPr>
              <w:t xml:space="preserve"> </w:t>
            </w:r>
            <w:r w:rsidRPr="006D1679">
              <w:rPr>
                <w:szCs w:val="24"/>
              </w:rPr>
              <w:t>the Mental Health/Substance Use Disorder Administrator as required, Benefits will be subject to a</w:t>
            </w:r>
            <w:r w:rsidRPr="006D1679">
              <w:rPr>
                <w:b/>
                <w:szCs w:val="24"/>
              </w:rPr>
              <w:t xml:space="preserve"> </w:t>
            </w:r>
            <w:r w:rsidRPr="006D1679">
              <w:rPr>
                <w:b/>
                <w:color w:val="0000FF"/>
                <w:szCs w:val="24"/>
              </w:rPr>
              <w:t xml:space="preserve">$150 </w:t>
            </w:r>
            <w:r w:rsidRPr="006D1679">
              <w:rPr>
                <w:szCs w:val="24"/>
              </w:rPr>
              <w:t>penalty</w:t>
            </w:r>
            <w:r w:rsidRPr="006D1679">
              <w:rPr>
                <w:b/>
                <w:szCs w:val="24"/>
              </w:rPr>
              <w:t>.</w:t>
            </w:r>
          </w:p>
          <w:p w:rsidR="0035214C" w:rsidRPr="006D1679" w:rsidRDefault="0035214C" w:rsidP="004573AB">
            <w:pPr>
              <w:pStyle w:val="TableTextChar"/>
              <w:numPr>
                <w:ilvl w:val="12"/>
                <w:numId w:val="0"/>
              </w:numPr>
              <w:rPr>
                <w:b/>
                <w:szCs w:val="24"/>
              </w:rPr>
            </w:pPr>
          </w:p>
          <w:p w:rsidR="0035214C" w:rsidRPr="006D1679" w:rsidRDefault="0035214C" w:rsidP="0035214C">
            <w:pPr>
              <w:rPr>
                <w:color w:val="000000"/>
                <w:sz w:val="24"/>
                <w:szCs w:val="24"/>
              </w:rPr>
            </w:pPr>
            <w:r w:rsidRPr="006D16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6D1679" w:rsidRDefault="0035214C" w:rsidP="004573AB">
            <w:pPr>
              <w:pStyle w:val="TableTextChar"/>
              <w:numPr>
                <w:ilvl w:val="12"/>
                <w:numId w:val="0"/>
              </w:numPr>
              <w:rPr>
                <w:b/>
                <w:color w:val="FF00FF"/>
                <w:szCs w:val="24"/>
              </w:rPr>
            </w:pPr>
          </w:p>
          <w:p w:rsidR="006D635E" w:rsidRPr="006D1679" w:rsidRDefault="006D635E" w:rsidP="00214787">
            <w:pPr>
              <w:numPr>
                <w:ilvl w:val="12"/>
                <w:numId w:val="0"/>
              </w:numPr>
              <w:rPr>
                <w:bCs/>
                <w:color w:val="000000"/>
                <w:sz w:val="24"/>
                <w:szCs w:val="24"/>
              </w:rPr>
            </w:pPr>
          </w:p>
        </w:tc>
      </w:tr>
      <w:tr w:rsidR="00980C77" w:rsidRPr="006D1679"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980C77" w:rsidRPr="006D1679" w:rsidRDefault="00980C77" w:rsidP="00BA477C">
            <w:pPr>
              <w:rPr>
                <w:rFonts w:eastAsiaTheme="minorHAnsi"/>
                <w:sz w:val="24"/>
                <w:szCs w:val="24"/>
              </w:rPr>
            </w:pPr>
            <w:bookmarkStart w:id="188" w:name="AbleTo"/>
            <w:r w:rsidRPr="006D1679">
              <w:rPr>
                <w:b/>
                <w:bCs/>
                <w:color w:val="000000"/>
                <w:sz w:val="24"/>
                <w:szCs w:val="24"/>
              </w:rPr>
              <w:t xml:space="preserve">AbleTo </w:t>
            </w:r>
            <w:bookmarkEnd w:id="188"/>
          </w:p>
          <w:p w:rsidR="00980C77" w:rsidRPr="006D1679" w:rsidRDefault="00980C77" w:rsidP="00BA477C">
            <w:pPr>
              <w:rPr>
                <w:sz w:val="24"/>
                <w:szCs w:val="24"/>
              </w:rPr>
            </w:pPr>
            <w:r w:rsidRPr="006D1679">
              <w:rPr>
                <w:b/>
                <w:bCs/>
                <w:sz w:val="24"/>
                <w:szCs w:val="24"/>
              </w:rPr>
              <w:t>What is AbleTo?</w:t>
            </w:r>
            <w:r w:rsidRPr="006D1679">
              <w:rPr>
                <w:sz w:val="24"/>
                <w:szCs w:val="24"/>
              </w:rPr>
              <w:t xml:space="preserve"> </w:t>
            </w:r>
          </w:p>
          <w:p w:rsidR="00980C77" w:rsidRPr="006D1679" w:rsidRDefault="00980C77" w:rsidP="00BA477C">
            <w:pPr>
              <w:rPr>
                <w:sz w:val="24"/>
                <w:szCs w:val="24"/>
              </w:rPr>
            </w:pPr>
            <w:r w:rsidRPr="006D1679">
              <w:rPr>
                <w:sz w:val="24"/>
                <w:szCs w:val="24"/>
              </w:rPr>
              <w:t xml:space="preserve">An 8 week </w:t>
            </w:r>
            <w:r w:rsidRPr="006D1679">
              <w:rPr>
                <w:color w:val="000000"/>
                <w:sz w:val="24"/>
                <w:szCs w:val="24"/>
              </w:rPr>
              <w:t xml:space="preserve">therapy program which treats depression, anxiety and stress when you also have a medical condition, some examples include: </w:t>
            </w:r>
          </w:p>
          <w:p w:rsidR="00980C77" w:rsidRPr="006D1679" w:rsidRDefault="00980C77" w:rsidP="00BA477C">
            <w:pPr>
              <w:pStyle w:val="ListParagraph"/>
              <w:spacing w:line="276" w:lineRule="auto"/>
              <w:ind w:left="360"/>
            </w:pPr>
            <w:r w:rsidRPr="006D1679">
              <w:rPr>
                <w:color w:val="000000"/>
              </w:rPr>
              <w:t>       Cancer</w:t>
            </w:r>
          </w:p>
          <w:p w:rsidR="00980C77" w:rsidRPr="006D1679" w:rsidRDefault="00980C77" w:rsidP="00BA477C">
            <w:pPr>
              <w:pStyle w:val="ListParagraph"/>
              <w:spacing w:after="200" w:line="276" w:lineRule="auto"/>
              <w:ind w:left="360"/>
            </w:pPr>
            <w:r w:rsidRPr="006D1679">
              <w:rPr>
                <w:color w:val="000000"/>
              </w:rPr>
              <w:t>       Chronic pain</w:t>
            </w:r>
          </w:p>
          <w:p w:rsidR="00980C77" w:rsidRPr="006D1679" w:rsidRDefault="00980C77" w:rsidP="00BA477C">
            <w:pPr>
              <w:pStyle w:val="ListParagraph"/>
              <w:spacing w:after="200" w:line="276" w:lineRule="auto"/>
              <w:ind w:left="360"/>
            </w:pPr>
            <w:r w:rsidRPr="006D1679">
              <w:rPr>
                <w:color w:val="000000"/>
              </w:rPr>
              <w:t>       Diabetes</w:t>
            </w:r>
          </w:p>
          <w:p w:rsidR="00980C77" w:rsidRPr="006D1679" w:rsidRDefault="00980C77" w:rsidP="00BA477C">
            <w:pPr>
              <w:pStyle w:val="ListParagraph"/>
              <w:spacing w:after="200" w:line="276" w:lineRule="auto"/>
              <w:ind w:left="360"/>
            </w:pPr>
            <w:r w:rsidRPr="006D1679">
              <w:rPr>
                <w:color w:val="000000"/>
              </w:rPr>
              <w:t xml:space="preserve">       Heart disease </w:t>
            </w:r>
          </w:p>
          <w:p w:rsidR="00980C77" w:rsidRPr="006D1679" w:rsidRDefault="00980C77" w:rsidP="00BA477C">
            <w:pPr>
              <w:rPr>
                <w:sz w:val="24"/>
                <w:szCs w:val="24"/>
              </w:rPr>
            </w:pPr>
            <w:r w:rsidRPr="006D1679">
              <w:rPr>
                <w:b/>
                <w:bCs/>
                <w:sz w:val="24"/>
                <w:szCs w:val="24"/>
              </w:rPr>
              <w:t>When is care available?</w:t>
            </w:r>
          </w:p>
          <w:p w:rsidR="00980C77" w:rsidRPr="006D1679" w:rsidRDefault="00980C77" w:rsidP="00BA477C">
            <w:pPr>
              <w:spacing w:line="276" w:lineRule="auto"/>
              <w:rPr>
                <w:rFonts w:eastAsiaTheme="minorHAnsi"/>
                <w:sz w:val="24"/>
                <w:szCs w:val="24"/>
                <w:lang w:eastAsia="ko-KR"/>
              </w:rPr>
            </w:pPr>
            <w:r w:rsidRPr="006D1679">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80C77" w:rsidRPr="006D1679" w:rsidRDefault="00980C77" w:rsidP="00BA477C">
            <w:pPr>
              <w:rPr>
                <w:rFonts w:eastAsiaTheme="minorHAnsi"/>
                <w:sz w:val="24"/>
                <w:szCs w:val="24"/>
              </w:rPr>
            </w:pPr>
            <w:r w:rsidRPr="006D1679">
              <w:rPr>
                <w:color w:val="000000"/>
                <w:sz w:val="24"/>
                <w:szCs w:val="24"/>
              </w:rPr>
              <w:t>This program provides:</w:t>
            </w:r>
          </w:p>
          <w:p w:rsidR="00980C77" w:rsidRPr="006D1679" w:rsidRDefault="00980C77" w:rsidP="00BA477C">
            <w:pPr>
              <w:pStyle w:val="ListParagraph"/>
              <w:ind w:left="360"/>
            </w:pPr>
            <w:r w:rsidRPr="006D1679">
              <w:rPr>
                <w:color w:val="000000"/>
              </w:rPr>
              <w:t xml:space="preserve">       Private counseling sessions with a therapist and a coach via phone or secure video chat.   </w:t>
            </w:r>
          </w:p>
          <w:p w:rsidR="00980C77" w:rsidRPr="006D1679" w:rsidRDefault="00980C77" w:rsidP="00BA477C">
            <w:pPr>
              <w:pStyle w:val="ListParagraph"/>
              <w:ind w:left="360"/>
            </w:pPr>
            <w:r w:rsidRPr="006D1679">
              <w:rPr>
                <w:color w:val="000000"/>
              </w:rPr>
              <w:t xml:space="preserve">       Personalized tips and tools to help you </w:t>
            </w:r>
            <w:r w:rsidRPr="006D1679">
              <w:t>feel better through positive thinking, behavior change, and mindfulness.</w:t>
            </w:r>
          </w:p>
          <w:p w:rsidR="00980C77" w:rsidRPr="006D1679" w:rsidRDefault="00980C77" w:rsidP="00BA477C">
            <w:pPr>
              <w:pStyle w:val="ListParagraph"/>
              <w:ind w:left="360"/>
            </w:pPr>
            <w:r w:rsidRPr="006D1679">
              <w:rPr>
                <w:color w:val="000000"/>
              </w:rPr>
              <w:t xml:space="preserve">       Services covered at no charge </w:t>
            </w:r>
          </w:p>
          <w:p w:rsidR="00980C77" w:rsidRPr="006D1679" w:rsidRDefault="00980C77" w:rsidP="00BA477C">
            <w:pPr>
              <w:rPr>
                <w:sz w:val="24"/>
                <w:szCs w:val="24"/>
              </w:rPr>
            </w:pPr>
            <w:r w:rsidRPr="006D1679">
              <w:rPr>
                <w:color w:val="000000"/>
                <w:sz w:val="24"/>
                <w:szCs w:val="24"/>
              </w:rPr>
              <w:t> </w:t>
            </w:r>
          </w:p>
          <w:p w:rsidR="00980C77" w:rsidRPr="006D1679" w:rsidRDefault="00980C77" w:rsidP="00BA477C">
            <w:pPr>
              <w:rPr>
                <w:sz w:val="24"/>
                <w:szCs w:val="24"/>
              </w:rPr>
            </w:pPr>
            <w:r w:rsidRPr="006D1679">
              <w:rPr>
                <w:color w:val="000000"/>
                <w:sz w:val="24"/>
                <w:szCs w:val="24"/>
              </w:rPr>
              <w:t xml:space="preserve">For more information about this program or to join, please click </w:t>
            </w:r>
            <w:hyperlink r:id="rId30" w:history="1">
              <w:r w:rsidRPr="006D1679">
                <w:rPr>
                  <w:rStyle w:val="Hyperlink"/>
                  <w:b/>
                  <w:bCs/>
                  <w:color w:val="3333FF"/>
                  <w:sz w:val="24"/>
                  <w:szCs w:val="24"/>
                </w:rPr>
                <w:t>here</w:t>
              </w:r>
            </w:hyperlink>
            <w:r w:rsidRPr="006D1679">
              <w:rPr>
                <w:color w:val="000000"/>
                <w:sz w:val="24"/>
                <w:szCs w:val="24"/>
              </w:rPr>
              <w:t xml:space="preserve"> or call toll-free at </w:t>
            </w:r>
            <w:r w:rsidRPr="006D1679">
              <w:rPr>
                <w:b/>
                <w:bCs/>
                <w:color w:val="000000"/>
                <w:sz w:val="24"/>
                <w:szCs w:val="24"/>
              </w:rPr>
              <w:t>1-866-287-1802</w:t>
            </w:r>
            <w:r w:rsidRPr="006D1679">
              <w:rPr>
                <w:color w:val="000000"/>
                <w:sz w:val="24"/>
                <w:szCs w:val="24"/>
              </w:rPr>
              <w:t xml:space="preserve">. TTY users can dial </w:t>
            </w:r>
            <w:r w:rsidRPr="006D1679">
              <w:rPr>
                <w:b/>
                <w:bCs/>
                <w:color w:val="000000"/>
                <w:sz w:val="24"/>
                <w:szCs w:val="24"/>
              </w:rPr>
              <w:t>711</w:t>
            </w:r>
            <w:r w:rsidRPr="006D1679">
              <w:rPr>
                <w:color w:val="000000"/>
                <w:sz w:val="24"/>
                <w:szCs w:val="24"/>
              </w:rPr>
              <w:t>.</w:t>
            </w:r>
          </w:p>
          <w:p w:rsidR="00980C77" w:rsidRPr="006D1679" w:rsidRDefault="00980C77" w:rsidP="00BA477C">
            <w:pPr>
              <w:spacing w:after="200" w:line="276" w:lineRule="auto"/>
              <w:rPr>
                <w:rFonts w:eastAsiaTheme="minorHAnsi"/>
                <w:sz w:val="24"/>
                <w:szCs w:val="24"/>
                <w:lang w:eastAsia="ko-KR"/>
              </w:rPr>
            </w:pPr>
            <w:r w:rsidRPr="006D1679">
              <w:rPr>
                <w:sz w:val="24"/>
                <w:szCs w:val="24"/>
              </w:rPr>
              <w:t> </w:t>
            </w:r>
          </w:p>
        </w:tc>
      </w:tr>
    </w:tbl>
    <w:p w:rsidR="009C4BEF" w:rsidRPr="006D1679" w:rsidRDefault="009C4BEF">
      <w:pPr>
        <w:numPr>
          <w:ilvl w:val="12"/>
          <w:numId w:val="0"/>
        </w:numPr>
        <w:rPr>
          <w:sz w:val="24"/>
        </w:rPr>
      </w:pPr>
    </w:p>
    <w:p w:rsidR="001D6346" w:rsidRPr="006D1679" w:rsidRDefault="001D6346">
      <w:pPr>
        <w:numPr>
          <w:ilvl w:val="12"/>
          <w:numId w:val="0"/>
        </w:numPr>
        <w:rPr>
          <w:sz w:val="24"/>
        </w:rPr>
      </w:pPr>
    </w:p>
    <w:p w:rsidR="009C4BEF" w:rsidRPr="006D1679" w:rsidRDefault="009C4BEF" w:rsidP="0006458D">
      <w:r w:rsidRPr="006D1679">
        <w:t>&lt;!--ID=CSR--&gt;</w:t>
      </w:r>
    </w:p>
    <w:p w:rsidR="009C4BEF" w:rsidRPr="006D1679" w:rsidRDefault="009C4BEF">
      <w:pPr>
        <w:numPr>
          <w:ilvl w:val="12"/>
          <w:numId w:val="0"/>
        </w:numPr>
        <w:outlineLvl w:val="0"/>
        <w:rPr>
          <w:b/>
          <w:color w:val="FF0000"/>
          <w:sz w:val="32"/>
        </w:rPr>
      </w:pPr>
      <w:r w:rsidRPr="006D16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6D167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6D1679" w:rsidRDefault="002113B5">
            <w:pPr>
              <w:pStyle w:val="TableHeaderText"/>
              <w:numPr>
                <w:ilvl w:val="12"/>
                <w:numId w:val="0"/>
              </w:numPr>
              <w:rPr>
                <w:color w:val="FF0000"/>
              </w:rPr>
            </w:pPr>
            <w:r w:rsidRPr="006D167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6D1679" w:rsidRDefault="00100DBF">
            <w:pPr>
              <w:pStyle w:val="TableHeaderText"/>
              <w:numPr>
                <w:ilvl w:val="12"/>
                <w:numId w:val="0"/>
              </w:numPr>
              <w:rPr>
                <w:color w:val="FF0000"/>
              </w:rPr>
            </w:pPr>
            <w:r w:rsidRPr="006D1679">
              <w:rPr>
                <w:color w:val="FF0000"/>
              </w:rPr>
              <w:t>HRA PP1 PLAN</w:t>
            </w:r>
            <w:r w:rsidR="002113B5" w:rsidRPr="006D1679">
              <w:rPr>
                <w:color w:val="FF0000"/>
              </w:rPr>
              <w:t xml:space="preserve"> </w:t>
            </w:r>
          </w:p>
          <w:p w:rsidR="002113B5" w:rsidRPr="006D1679" w:rsidRDefault="002113B5">
            <w:pPr>
              <w:pStyle w:val="TableHeaderText"/>
              <w:numPr>
                <w:ilvl w:val="12"/>
                <w:numId w:val="0"/>
              </w:numPr>
              <w:rPr>
                <w:color w:val="FF0000"/>
              </w:rPr>
            </w:pPr>
          </w:p>
        </w:tc>
      </w:tr>
      <w:tr w:rsidR="002113B5" w:rsidRPr="006D167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6D1679"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6D1679" w:rsidRDefault="002113B5">
            <w:pPr>
              <w:rPr>
                <w:b/>
                <w:sz w:val="24"/>
                <w:szCs w:val="24"/>
              </w:rPr>
            </w:pPr>
          </w:p>
        </w:tc>
      </w:tr>
    </w:tbl>
    <w:p w:rsidR="009C4BEF" w:rsidRPr="006D1679" w:rsidRDefault="009C4BEF">
      <w:pPr>
        <w:numPr>
          <w:ilvl w:val="12"/>
          <w:numId w:val="0"/>
        </w:numPr>
        <w:rPr>
          <w:sz w:val="24"/>
        </w:rPr>
      </w:pPr>
    </w:p>
    <w:p w:rsidR="009C4BEF" w:rsidRPr="006D1679" w:rsidRDefault="009C4BEF">
      <w:pPr>
        <w:numPr>
          <w:ilvl w:val="12"/>
          <w:numId w:val="0"/>
        </w:numPr>
        <w:rPr>
          <w:sz w:val="24"/>
        </w:rPr>
      </w:pPr>
    </w:p>
    <w:p w:rsidR="007355F9" w:rsidRPr="006D1679" w:rsidRDefault="009C4BEF" w:rsidP="007355F9">
      <w:r w:rsidRPr="006D1679">
        <w:t>&lt;!--section=Chemical_Dependency--&gt;</w:t>
      </w:r>
    </w:p>
    <w:p w:rsidR="007355F9" w:rsidRPr="006D1679" w:rsidRDefault="007355F9" w:rsidP="007355F9"/>
    <w:p w:rsidR="007355F9" w:rsidRPr="006D1679" w:rsidRDefault="007355F9" w:rsidP="007355F9">
      <w:pPr>
        <w:pStyle w:val="iBAAGStandardTextItalics"/>
        <w:rPr>
          <w:rFonts w:ascii="Times New Roman" w:hAnsi="Times New Roman"/>
        </w:rPr>
      </w:pPr>
      <w:r w:rsidRPr="006D167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6D1679" w:rsidRDefault="007355F9" w:rsidP="007355F9">
      <w:pPr>
        <w:pStyle w:val="iBAAGStandardText"/>
        <w:rPr>
          <w:rFonts w:ascii="Times New Roman" w:hAnsi="Times New Roman"/>
          <w:i/>
        </w:rPr>
      </w:pPr>
    </w:p>
    <w:p w:rsidR="007355F9" w:rsidRPr="006D1679" w:rsidRDefault="007355F9" w:rsidP="007355F9">
      <w:pPr>
        <w:rPr>
          <w:rStyle w:val="Hyperlink"/>
          <w:i/>
          <w:iCs/>
          <w:sz w:val="24"/>
          <w:szCs w:val="24"/>
        </w:rPr>
      </w:pPr>
      <w:r w:rsidRPr="006D1679">
        <w:rPr>
          <w:i/>
          <w:iCs/>
          <w:sz w:val="24"/>
          <w:szCs w:val="24"/>
        </w:rPr>
        <w:t xml:space="preserve">Providers, this summary is for members, to review the terms of your participation agreement, please visit </w:t>
      </w:r>
      <w:hyperlink r:id="rId31" w:history="1">
        <w:r w:rsidR="00DA5CBF" w:rsidRPr="006D1679">
          <w:rPr>
            <w:i/>
            <w:iCs/>
            <w:color w:val="0000FF"/>
            <w:sz w:val="24"/>
            <w:szCs w:val="24"/>
            <w:u w:val="single"/>
          </w:rPr>
          <w:t>uhcprovider.com</w:t>
        </w:r>
      </w:hyperlink>
    </w:p>
    <w:p w:rsidR="009C4BEF" w:rsidRPr="006D1679" w:rsidRDefault="009C4BEF" w:rsidP="0006458D"/>
    <w:p w:rsidR="009C4BEF" w:rsidRPr="006D1679" w:rsidRDefault="009C4BEF">
      <w:pPr>
        <w:pBdr>
          <w:top w:val="double" w:sz="6" w:space="1" w:color="auto"/>
          <w:bottom w:val="double" w:sz="6" w:space="1" w:color="auto"/>
        </w:pBdr>
        <w:jc w:val="center"/>
        <w:outlineLvl w:val="0"/>
        <w:rPr>
          <w:b/>
          <w:bCs/>
          <w:color w:val="0000FF"/>
          <w:sz w:val="28"/>
        </w:rPr>
      </w:pPr>
      <w:bookmarkStart w:id="189" w:name="Chemical_Dependency"/>
      <w:r w:rsidRPr="006D1679">
        <w:rPr>
          <w:b/>
          <w:bCs/>
          <w:color w:val="0000FF"/>
          <w:sz w:val="28"/>
        </w:rPr>
        <w:t>SUBSTANCE ABUSE</w:t>
      </w:r>
    </w:p>
    <w:bookmarkEnd w:id="189"/>
    <w:p w:rsidR="009C4BEF" w:rsidRPr="006D167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6D1679"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6D1679" w:rsidRDefault="002113B5">
            <w:pPr>
              <w:pStyle w:val="TableHeaderText"/>
              <w:numPr>
                <w:ilvl w:val="12"/>
                <w:numId w:val="0"/>
              </w:numPr>
              <w:rPr>
                <w:color w:val="000000"/>
              </w:rPr>
            </w:pPr>
            <w:r w:rsidRPr="006D167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6D1679" w:rsidRDefault="00100DBF">
            <w:pPr>
              <w:pStyle w:val="TableHeaderText"/>
              <w:numPr>
                <w:ilvl w:val="12"/>
                <w:numId w:val="0"/>
              </w:numPr>
              <w:rPr>
                <w:color w:val="000000"/>
              </w:rPr>
            </w:pPr>
            <w:r w:rsidRPr="006D1679">
              <w:rPr>
                <w:color w:val="000000"/>
              </w:rPr>
              <w:t>HRA PP1 PLAN</w:t>
            </w:r>
            <w:r w:rsidR="002113B5" w:rsidRPr="006D1679">
              <w:rPr>
                <w:color w:val="000000"/>
              </w:rPr>
              <w:t xml:space="preserve"> </w:t>
            </w:r>
          </w:p>
          <w:p w:rsidR="002113B5" w:rsidRPr="006D1679" w:rsidRDefault="002113B5">
            <w:pPr>
              <w:pStyle w:val="TableHeaderText"/>
              <w:numPr>
                <w:ilvl w:val="12"/>
                <w:numId w:val="0"/>
              </w:numPr>
              <w:rPr>
                <w:color w:val="000000"/>
              </w:rPr>
            </w:pPr>
          </w:p>
        </w:tc>
      </w:tr>
      <w:tr w:rsidR="006D635E" w:rsidRPr="006D1679"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rsidP="00646225">
            <w:pPr>
              <w:pStyle w:val="TableTextCharCharChar1"/>
              <w:numPr>
                <w:ilvl w:val="12"/>
                <w:numId w:val="0"/>
              </w:numPr>
              <w:rPr>
                <w:b/>
                <w:color w:val="000000"/>
                <w:szCs w:val="24"/>
              </w:rPr>
            </w:pPr>
            <w:r w:rsidRPr="006D1679">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67138" w:rsidRPr="006D1679" w:rsidRDefault="00167138" w:rsidP="00167138">
            <w:pPr>
              <w:pStyle w:val="TableText"/>
              <w:rPr>
                <w:b/>
                <w:color w:val="000000"/>
              </w:rPr>
            </w:pPr>
            <w:r w:rsidRPr="006D1679">
              <w:rPr>
                <w:b/>
                <w:color w:val="000000"/>
              </w:rPr>
              <w:t>Optum Behavioral Health – Employer Division</w:t>
            </w:r>
          </w:p>
          <w:p w:rsidR="00167138" w:rsidRPr="006D1679" w:rsidRDefault="00167138" w:rsidP="00167138">
            <w:pPr>
              <w:pStyle w:val="TableText"/>
              <w:rPr>
                <w:b/>
                <w:color w:val="FF00FF"/>
              </w:rPr>
            </w:pPr>
            <w:r w:rsidRPr="006D1679">
              <w:rPr>
                <w:color w:val="000000"/>
              </w:rPr>
              <w:t>Call:</w:t>
            </w:r>
            <w:r w:rsidRPr="006D1679">
              <w:rPr>
                <w:color w:val="FF00FF"/>
              </w:rPr>
              <w:t xml:space="preserve"> </w:t>
            </w:r>
            <w:r w:rsidRPr="006D1679">
              <w:rPr>
                <w:b/>
                <w:color w:val="0000FF"/>
              </w:rPr>
              <w:t>1-800-961-9378</w:t>
            </w:r>
          </w:p>
          <w:p w:rsidR="00167138" w:rsidRPr="006D1679" w:rsidRDefault="00167138" w:rsidP="00167138">
            <w:pPr>
              <w:pStyle w:val="TableText"/>
              <w:rPr>
                <w:b/>
                <w:color w:val="0000FF"/>
              </w:rPr>
            </w:pPr>
          </w:p>
          <w:p w:rsidR="00167138" w:rsidRPr="006D1679" w:rsidRDefault="00167138" w:rsidP="00167138">
            <w:pPr>
              <w:pStyle w:val="TableText"/>
              <w:rPr>
                <w:b/>
              </w:rPr>
            </w:pPr>
            <w:r w:rsidRPr="006D1679">
              <w:rPr>
                <w:b/>
              </w:rPr>
              <w:t>EAP</w:t>
            </w:r>
          </w:p>
          <w:p w:rsidR="00167138" w:rsidRPr="006D1679" w:rsidRDefault="00167138" w:rsidP="00167138">
            <w:pPr>
              <w:pStyle w:val="TableText"/>
              <w:rPr>
                <w:b/>
                <w:color w:val="000000"/>
              </w:rPr>
            </w:pPr>
            <w:r w:rsidRPr="006D1679">
              <w:rPr>
                <w:b/>
                <w:color w:val="000000"/>
                <w:szCs w:val="24"/>
              </w:rPr>
              <w:t>Beacon Health</w:t>
            </w:r>
          </w:p>
          <w:p w:rsidR="00167138" w:rsidRPr="006D1679" w:rsidRDefault="00167138" w:rsidP="00167138">
            <w:pPr>
              <w:pStyle w:val="TableText"/>
              <w:rPr>
                <w:b/>
                <w:color w:val="0000FF"/>
                <w:szCs w:val="24"/>
              </w:rPr>
            </w:pPr>
            <w:r w:rsidRPr="006D1679">
              <w:rPr>
                <w:color w:val="000000"/>
              </w:rPr>
              <w:t xml:space="preserve">Call: </w:t>
            </w:r>
            <w:r w:rsidRPr="006D1679">
              <w:rPr>
                <w:b/>
                <w:color w:val="0000FF"/>
                <w:szCs w:val="24"/>
              </w:rPr>
              <w:t>1-800-803-3737</w:t>
            </w:r>
          </w:p>
          <w:p w:rsidR="006D635E" w:rsidRPr="006D1679" w:rsidRDefault="006D635E" w:rsidP="007B5304">
            <w:pPr>
              <w:pStyle w:val="TableText"/>
              <w:rPr>
                <w:color w:val="FF00FF"/>
              </w:rPr>
            </w:pPr>
          </w:p>
        </w:tc>
      </w:tr>
      <w:tr w:rsidR="006D635E" w:rsidRPr="006D1679"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rsidP="00214787">
            <w:pPr>
              <w:numPr>
                <w:ilvl w:val="12"/>
                <w:numId w:val="0"/>
              </w:numPr>
              <w:rPr>
                <w:b/>
                <w:color w:val="FF00FF"/>
                <w:sz w:val="24"/>
                <w:szCs w:val="24"/>
              </w:rPr>
            </w:pPr>
            <w:bookmarkStart w:id="190" w:name="Substance_Use_Disorder_Services"/>
            <w:r w:rsidRPr="006D1679">
              <w:rPr>
                <w:b/>
                <w:color w:val="000000"/>
                <w:sz w:val="24"/>
                <w:szCs w:val="24"/>
              </w:rPr>
              <w:t>Substance Use Disorder Services</w:t>
            </w:r>
            <w:bookmarkEnd w:id="190"/>
          </w:p>
          <w:p w:rsidR="006D635E" w:rsidRPr="006D1679" w:rsidRDefault="006D635E" w:rsidP="00214787">
            <w:pPr>
              <w:numPr>
                <w:ilvl w:val="12"/>
                <w:numId w:val="0"/>
              </w:numPr>
              <w:rPr>
                <w:b/>
                <w:color w:val="FF00FF"/>
                <w:sz w:val="24"/>
                <w:szCs w:val="24"/>
              </w:rPr>
            </w:pPr>
          </w:p>
          <w:p w:rsidR="006D635E" w:rsidRPr="006D1679" w:rsidRDefault="006D635E" w:rsidP="00214787">
            <w:pPr>
              <w:pStyle w:val="TableText"/>
              <w:rPr>
                <w:color w:val="000000"/>
                <w:szCs w:val="24"/>
              </w:rPr>
            </w:pPr>
            <w:r w:rsidRPr="006D1679">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6D1679" w:rsidRDefault="006D635E" w:rsidP="00214787">
            <w:pPr>
              <w:pStyle w:val="TableText"/>
              <w:rPr>
                <w:color w:val="000000"/>
                <w:szCs w:val="24"/>
              </w:rPr>
            </w:pPr>
          </w:p>
          <w:p w:rsidR="006D635E" w:rsidRPr="006D1679" w:rsidRDefault="006D635E" w:rsidP="00214787">
            <w:pPr>
              <w:pStyle w:val="TableText"/>
              <w:rPr>
                <w:color w:val="000000"/>
                <w:szCs w:val="24"/>
              </w:rPr>
            </w:pPr>
            <w:r w:rsidRPr="006D1679">
              <w:rPr>
                <w:color w:val="000000"/>
                <w:szCs w:val="24"/>
              </w:rPr>
              <w:t xml:space="preserve">Benefits include </w:t>
            </w:r>
            <w:r w:rsidRPr="006D1679">
              <w:rPr>
                <w:szCs w:val="24"/>
              </w:rPr>
              <w:t>the following services provided on either an inpatient or outpatient basis:</w:t>
            </w:r>
          </w:p>
          <w:p w:rsidR="006D635E" w:rsidRPr="006D1679" w:rsidRDefault="006D635E" w:rsidP="00214787">
            <w:pPr>
              <w:pStyle w:val="TableText"/>
              <w:rPr>
                <w:color w:val="000000"/>
                <w:szCs w:val="24"/>
              </w:rPr>
            </w:pPr>
            <w:r w:rsidRPr="006D1679">
              <w:rPr>
                <w:color w:val="000000"/>
                <w:szCs w:val="24"/>
              </w:rPr>
              <w:t xml:space="preserve">●   diagnostic evaluations </w:t>
            </w:r>
          </w:p>
          <w:p w:rsidR="006D635E" w:rsidRPr="006D1679" w:rsidRDefault="006D635E" w:rsidP="00214787">
            <w:pPr>
              <w:pStyle w:val="TableText"/>
              <w:ind w:left="288"/>
              <w:rPr>
                <w:color w:val="000000"/>
                <w:szCs w:val="24"/>
              </w:rPr>
            </w:pPr>
            <w:r w:rsidRPr="006D1679">
              <w:rPr>
                <w:color w:val="000000"/>
                <w:szCs w:val="24"/>
              </w:rPr>
              <w:t>and assessment;</w:t>
            </w:r>
          </w:p>
          <w:p w:rsidR="006D635E" w:rsidRPr="006D1679" w:rsidRDefault="006D635E" w:rsidP="00214787">
            <w:pPr>
              <w:pStyle w:val="TableText"/>
              <w:rPr>
                <w:color w:val="000000"/>
                <w:szCs w:val="24"/>
              </w:rPr>
            </w:pPr>
            <w:r w:rsidRPr="006D1679">
              <w:rPr>
                <w:color w:val="000000"/>
                <w:szCs w:val="24"/>
              </w:rPr>
              <w:t>●   treatment planning;</w:t>
            </w:r>
          </w:p>
          <w:p w:rsidR="006D635E" w:rsidRPr="006D1679" w:rsidRDefault="006D635E" w:rsidP="00214787">
            <w:pPr>
              <w:pStyle w:val="TableText"/>
              <w:rPr>
                <w:color w:val="000000"/>
                <w:szCs w:val="24"/>
              </w:rPr>
            </w:pPr>
            <w:r w:rsidRPr="006D1679">
              <w:rPr>
                <w:color w:val="000000"/>
                <w:szCs w:val="24"/>
              </w:rPr>
              <w:t>●   referral services;</w:t>
            </w:r>
          </w:p>
          <w:p w:rsidR="006D635E" w:rsidRPr="006D1679" w:rsidRDefault="006D635E" w:rsidP="00214787">
            <w:pPr>
              <w:pStyle w:val="TableText"/>
              <w:rPr>
                <w:color w:val="000000"/>
                <w:szCs w:val="24"/>
              </w:rPr>
            </w:pPr>
            <w:r w:rsidRPr="006D1679">
              <w:rPr>
                <w:color w:val="000000"/>
                <w:szCs w:val="24"/>
              </w:rPr>
              <w:t xml:space="preserve">●   medication </w:t>
            </w:r>
          </w:p>
          <w:p w:rsidR="006D635E" w:rsidRPr="006D1679" w:rsidRDefault="006D635E" w:rsidP="00214787">
            <w:pPr>
              <w:pStyle w:val="TableText"/>
              <w:ind w:left="288"/>
              <w:rPr>
                <w:color w:val="000000"/>
                <w:szCs w:val="24"/>
              </w:rPr>
            </w:pPr>
            <w:r w:rsidRPr="006D1679">
              <w:rPr>
                <w:color w:val="000000"/>
                <w:szCs w:val="24"/>
              </w:rPr>
              <w:t>management;</w:t>
            </w:r>
          </w:p>
          <w:p w:rsidR="006D635E" w:rsidRPr="006D1679" w:rsidRDefault="006D635E" w:rsidP="00214787">
            <w:pPr>
              <w:pStyle w:val="TableText"/>
              <w:rPr>
                <w:color w:val="000000"/>
                <w:szCs w:val="24"/>
              </w:rPr>
            </w:pPr>
            <w:r w:rsidRPr="006D1679">
              <w:rPr>
                <w:color w:val="000000"/>
                <w:szCs w:val="24"/>
              </w:rPr>
              <w:t xml:space="preserve">●   individual, family, </w:t>
            </w:r>
          </w:p>
          <w:p w:rsidR="006D635E" w:rsidRPr="006D1679" w:rsidRDefault="006D635E" w:rsidP="00214787">
            <w:pPr>
              <w:pStyle w:val="TableText"/>
              <w:ind w:left="288"/>
              <w:rPr>
                <w:color w:val="000000"/>
                <w:szCs w:val="24"/>
              </w:rPr>
            </w:pPr>
            <w:r w:rsidRPr="006D1679">
              <w:rPr>
                <w:color w:val="000000"/>
                <w:szCs w:val="24"/>
              </w:rPr>
              <w:t>therapeutic group and provider-based case management;</w:t>
            </w:r>
          </w:p>
          <w:p w:rsidR="006D635E" w:rsidRPr="006D1679" w:rsidRDefault="006D635E" w:rsidP="00214787">
            <w:pPr>
              <w:pStyle w:val="TableText"/>
              <w:rPr>
                <w:color w:val="000000"/>
                <w:szCs w:val="24"/>
              </w:rPr>
            </w:pPr>
            <w:r w:rsidRPr="006D1679">
              <w:rPr>
                <w:color w:val="000000"/>
                <w:szCs w:val="24"/>
              </w:rPr>
              <w:t>●   crisis intervention.</w:t>
            </w:r>
          </w:p>
          <w:p w:rsidR="006D635E" w:rsidRPr="006D1679" w:rsidRDefault="006D635E" w:rsidP="00214787">
            <w:pPr>
              <w:pStyle w:val="TableText"/>
              <w:rPr>
                <w:color w:val="000000"/>
                <w:szCs w:val="24"/>
              </w:rPr>
            </w:pPr>
            <w:r w:rsidRPr="006D1679">
              <w:rPr>
                <w:color w:val="000000"/>
                <w:szCs w:val="24"/>
              </w:rPr>
              <w:t>●   detoxification (sub-</w:t>
            </w:r>
          </w:p>
          <w:p w:rsidR="006D635E" w:rsidRPr="006D1679" w:rsidRDefault="006D635E" w:rsidP="00214787">
            <w:pPr>
              <w:pStyle w:val="TableText"/>
              <w:ind w:left="288"/>
              <w:rPr>
                <w:color w:val="000000"/>
                <w:szCs w:val="24"/>
              </w:rPr>
            </w:pPr>
            <w:r w:rsidRPr="006D1679">
              <w:rPr>
                <w:color w:val="000000"/>
                <w:szCs w:val="24"/>
              </w:rPr>
              <w:t>acute/non-medical);</w:t>
            </w:r>
          </w:p>
          <w:p w:rsidR="006D635E" w:rsidRPr="006D1679" w:rsidRDefault="006D635E" w:rsidP="00214787">
            <w:pPr>
              <w:pStyle w:val="TableText"/>
              <w:rPr>
                <w:color w:val="000000"/>
                <w:szCs w:val="24"/>
              </w:rPr>
            </w:pPr>
          </w:p>
          <w:p w:rsidR="006D635E" w:rsidRPr="006D1679" w:rsidRDefault="006D635E" w:rsidP="00214787">
            <w:pPr>
              <w:pStyle w:val="TableText"/>
              <w:rPr>
                <w:color w:val="000000"/>
                <w:szCs w:val="24"/>
              </w:rPr>
            </w:pPr>
            <w:r w:rsidRPr="006D1679">
              <w:rPr>
                <w:color w:val="000000"/>
                <w:szCs w:val="24"/>
              </w:rPr>
              <w:t>Benefits include the following services provided on an inpatient basis:</w:t>
            </w:r>
          </w:p>
          <w:p w:rsidR="006D635E" w:rsidRPr="006D1679" w:rsidRDefault="006D635E" w:rsidP="00214787">
            <w:pPr>
              <w:pStyle w:val="TableText"/>
              <w:rPr>
                <w:color w:val="000000"/>
                <w:szCs w:val="24"/>
              </w:rPr>
            </w:pPr>
            <w:r w:rsidRPr="006D1679">
              <w:rPr>
                <w:color w:val="000000"/>
                <w:szCs w:val="24"/>
              </w:rPr>
              <w:t xml:space="preserve">●   Partial </w:t>
            </w:r>
          </w:p>
          <w:p w:rsidR="006D635E" w:rsidRPr="006D1679" w:rsidRDefault="006D635E" w:rsidP="00214787">
            <w:pPr>
              <w:pStyle w:val="TableText"/>
              <w:ind w:left="288"/>
              <w:rPr>
                <w:color w:val="000000"/>
                <w:szCs w:val="24"/>
              </w:rPr>
            </w:pPr>
            <w:r w:rsidRPr="006D1679">
              <w:rPr>
                <w:color w:val="000000"/>
                <w:szCs w:val="24"/>
              </w:rPr>
              <w:t>Hospitalization/Day Treatment;</w:t>
            </w:r>
          </w:p>
          <w:p w:rsidR="006D635E" w:rsidRPr="006D1679" w:rsidRDefault="006D635E" w:rsidP="00214787">
            <w:pPr>
              <w:pStyle w:val="TableText"/>
              <w:rPr>
                <w:color w:val="000000"/>
                <w:szCs w:val="24"/>
              </w:rPr>
            </w:pPr>
            <w:r w:rsidRPr="006D1679">
              <w:rPr>
                <w:color w:val="000000"/>
                <w:szCs w:val="24"/>
              </w:rPr>
              <w:t xml:space="preserve">●   services at a Residential </w:t>
            </w:r>
          </w:p>
          <w:p w:rsidR="006D635E" w:rsidRPr="006D1679" w:rsidRDefault="006D635E" w:rsidP="00214787">
            <w:pPr>
              <w:pStyle w:val="TableText"/>
              <w:ind w:left="288"/>
              <w:rPr>
                <w:color w:val="000000"/>
                <w:szCs w:val="24"/>
              </w:rPr>
            </w:pPr>
            <w:r w:rsidRPr="006D1679">
              <w:rPr>
                <w:color w:val="000000"/>
                <w:szCs w:val="24"/>
              </w:rPr>
              <w:t>Treatment Facility;</w:t>
            </w:r>
          </w:p>
          <w:p w:rsidR="006D635E" w:rsidRPr="006D1679" w:rsidRDefault="006D635E" w:rsidP="00214787">
            <w:pPr>
              <w:pStyle w:val="TableText"/>
              <w:ind w:left="288"/>
              <w:rPr>
                <w:color w:val="000000"/>
                <w:szCs w:val="24"/>
              </w:rPr>
            </w:pPr>
          </w:p>
          <w:p w:rsidR="006D635E" w:rsidRPr="006D1679" w:rsidRDefault="006D635E" w:rsidP="00214787">
            <w:pPr>
              <w:pStyle w:val="TableText"/>
              <w:rPr>
                <w:color w:val="000000"/>
                <w:szCs w:val="24"/>
              </w:rPr>
            </w:pPr>
            <w:r w:rsidRPr="006D1679">
              <w:rPr>
                <w:color w:val="000000"/>
                <w:szCs w:val="24"/>
              </w:rPr>
              <w:t>Benefits include the following services provided on an outpatient basis:</w:t>
            </w:r>
          </w:p>
          <w:p w:rsidR="006D635E" w:rsidRPr="006D1679" w:rsidRDefault="006D635E" w:rsidP="00214787">
            <w:pPr>
              <w:pStyle w:val="TableText"/>
              <w:rPr>
                <w:color w:val="000000"/>
                <w:szCs w:val="24"/>
              </w:rPr>
            </w:pPr>
            <w:r w:rsidRPr="006D1679">
              <w:rPr>
                <w:color w:val="000000"/>
                <w:szCs w:val="24"/>
              </w:rPr>
              <w:t xml:space="preserve">●   Intensive Outpatient </w:t>
            </w:r>
          </w:p>
          <w:p w:rsidR="006D635E" w:rsidRPr="006D1679" w:rsidRDefault="006D635E" w:rsidP="00214787">
            <w:pPr>
              <w:pStyle w:val="TableText"/>
              <w:ind w:left="288"/>
              <w:rPr>
                <w:color w:val="000000"/>
                <w:szCs w:val="24"/>
              </w:rPr>
            </w:pPr>
            <w:r w:rsidRPr="006D1679">
              <w:rPr>
                <w:color w:val="000000"/>
                <w:szCs w:val="24"/>
              </w:rPr>
              <w:t>Treatment;</w:t>
            </w:r>
          </w:p>
          <w:p w:rsidR="006D635E" w:rsidRPr="006D1679" w:rsidRDefault="006D635E" w:rsidP="00214787">
            <w:pPr>
              <w:pStyle w:val="TableText"/>
              <w:rPr>
                <w:color w:val="000000"/>
                <w:szCs w:val="24"/>
              </w:rPr>
            </w:pPr>
          </w:p>
          <w:p w:rsidR="006D635E" w:rsidRPr="006D1679" w:rsidRDefault="006D635E" w:rsidP="00214787">
            <w:pPr>
              <w:pStyle w:val="TableText"/>
              <w:rPr>
                <w:color w:val="000000"/>
                <w:szCs w:val="24"/>
              </w:rPr>
            </w:pPr>
          </w:p>
          <w:p w:rsidR="006D635E" w:rsidRPr="006D1679" w:rsidRDefault="006D635E" w:rsidP="00214787">
            <w:pPr>
              <w:pStyle w:val="TableText"/>
              <w:rPr>
                <w:color w:val="000000"/>
                <w:szCs w:val="24"/>
              </w:rPr>
            </w:pPr>
            <w:r w:rsidRPr="006D1679">
              <w:rPr>
                <w:szCs w:val="24"/>
              </w:rPr>
              <w:t>The Mental Health/Substance Use Disorder Administrator determines coverage for</w:t>
            </w:r>
            <w:r w:rsidRPr="006D1679">
              <w:rPr>
                <w:color w:val="FF0000"/>
                <w:szCs w:val="24"/>
              </w:rPr>
              <w:t xml:space="preserve"> </w:t>
            </w:r>
            <w:r w:rsidRPr="006D1679">
              <w:rPr>
                <w:szCs w:val="24"/>
              </w:rPr>
              <w:t>all levels of care.</w:t>
            </w:r>
            <w:r w:rsidRPr="006D1679">
              <w:rPr>
                <w:color w:val="FF0000"/>
                <w:szCs w:val="24"/>
              </w:rPr>
              <w:t xml:space="preserve"> </w:t>
            </w:r>
            <w:r w:rsidRPr="006D1679">
              <w:rPr>
                <w:color w:val="000000"/>
                <w:szCs w:val="24"/>
              </w:rPr>
              <w:t xml:space="preserve">If an Inpatient Stay is required, it is covered on a Semi-private Room basis. </w:t>
            </w:r>
          </w:p>
          <w:p w:rsidR="006D635E" w:rsidRPr="006D1679" w:rsidRDefault="006D635E" w:rsidP="00214787">
            <w:pPr>
              <w:pStyle w:val="TableText"/>
              <w:rPr>
                <w:color w:val="000000"/>
                <w:szCs w:val="24"/>
              </w:rPr>
            </w:pPr>
          </w:p>
          <w:p w:rsidR="006D635E" w:rsidRPr="006D1679" w:rsidRDefault="006D635E" w:rsidP="00214787">
            <w:pPr>
              <w:pStyle w:val="TableText"/>
              <w:rPr>
                <w:color w:val="000000"/>
                <w:szCs w:val="24"/>
              </w:rPr>
            </w:pPr>
            <w:r w:rsidRPr="006D1679">
              <w:rPr>
                <w:szCs w:val="24"/>
              </w:rPr>
              <w:t>You are encouraged to contact the Mental Health/Substance Use Disorder Administrator for referrals to providers and coordination of care.</w:t>
            </w:r>
          </w:p>
          <w:p w:rsidR="006D635E" w:rsidRPr="006D1679" w:rsidRDefault="006D635E" w:rsidP="00214787">
            <w:pPr>
              <w:pStyle w:val="TableText"/>
              <w:rPr>
                <w:color w:val="000000"/>
                <w:szCs w:val="24"/>
              </w:rPr>
            </w:pPr>
          </w:p>
          <w:p w:rsidR="006D635E" w:rsidRPr="006D1679" w:rsidRDefault="006D635E" w:rsidP="00214787">
            <w:pPr>
              <w:pStyle w:val="TableText"/>
              <w:rPr>
                <w:color w:val="000000"/>
                <w:szCs w:val="24"/>
              </w:rPr>
            </w:pPr>
          </w:p>
          <w:p w:rsidR="006D635E" w:rsidRPr="006D1679"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6D1679" w:rsidRDefault="006D635E" w:rsidP="00214787">
            <w:pPr>
              <w:numPr>
                <w:ilvl w:val="12"/>
                <w:numId w:val="0"/>
              </w:numPr>
              <w:rPr>
                <w:b/>
                <w:sz w:val="24"/>
                <w:szCs w:val="24"/>
              </w:rPr>
            </w:pPr>
            <w:r w:rsidRPr="006D1679">
              <w:rPr>
                <w:b/>
                <w:color w:val="000000"/>
                <w:sz w:val="24"/>
                <w:szCs w:val="24"/>
              </w:rPr>
              <w:t>Services received on an inpatient basis in a Hospital or Alternate Facility</w:t>
            </w:r>
            <w:r w:rsidRPr="006D1679">
              <w:rPr>
                <w:b/>
                <w:sz w:val="24"/>
                <w:szCs w:val="24"/>
              </w:rPr>
              <w:t>:</w:t>
            </w:r>
          </w:p>
          <w:p w:rsidR="006D635E" w:rsidRPr="006D1679" w:rsidRDefault="006D635E" w:rsidP="00214787">
            <w:pPr>
              <w:numPr>
                <w:ilvl w:val="12"/>
                <w:numId w:val="0"/>
              </w:numPr>
              <w:rPr>
                <w:sz w:val="24"/>
                <w:szCs w:val="24"/>
              </w:rPr>
            </w:pPr>
            <w:r w:rsidRPr="006D1679">
              <w:rPr>
                <w:b/>
                <w:color w:val="0000FF"/>
                <w:sz w:val="24"/>
                <w:szCs w:val="24"/>
              </w:rPr>
              <w:t>80%</w:t>
            </w:r>
            <w:r w:rsidRPr="006D1679">
              <w:rPr>
                <w:color w:val="FF0000"/>
                <w:sz w:val="24"/>
                <w:szCs w:val="24"/>
              </w:rPr>
              <w:t xml:space="preserve"> </w:t>
            </w:r>
            <w:r w:rsidRPr="006D1679">
              <w:rPr>
                <w:sz w:val="24"/>
                <w:szCs w:val="24"/>
              </w:rPr>
              <w:t>of eligible expenses after satisfying the deductible.</w:t>
            </w:r>
          </w:p>
          <w:p w:rsidR="006D635E" w:rsidRPr="006D1679" w:rsidRDefault="006D635E" w:rsidP="00214787">
            <w:pPr>
              <w:numPr>
                <w:ilvl w:val="12"/>
                <w:numId w:val="0"/>
              </w:numPr>
              <w:rPr>
                <w:sz w:val="24"/>
                <w:szCs w:val="24"/>
              </w:rPr>
            </w:pPr>
          </w:p>
          <w:p w:rsidR="006D635E" w:rsidRPr="006D1679" w:rsidRDefault="006D635E" w:rsidP="00214787">
            <w:pPr>
              <w:numPr>
                <w:ilvl w:val="12"/>
                <w:numId w:val="0"/>
              </w:numPr>
              <w:rPr>
                <w:b/>
                <w:sz w:val="24"/>
                <w:szCs w:val="24"/>
              </w:rPr>
            </w:pPr>
            <w:r w:rsidRPr="006D1679">
              <w:rPr>
                <w:b/>
                <w:sz w:val="24"/>
                <w:szCs w:val="24"/>
              </w:rPr>
              <w:t>Services received on an outpatient basis in a provider’s office or at an Alternate Facility:</w:t>
            </w:r>
          </w:p>
          <w:p w:rsidR="006D635E" w:rsidRPr="006D1679" w:rsidRDefault="006D635E" w:rsidP="00214787">
            <w:pPr>
              <w:pStyle w:val="TableText"/>
              <w:rPr>
                <w:b/>
                <w:caps/>
                <w:color w:val="FF00FF"/>
                <w:szCs w:val="24"/>
              </w:rPr>
            </w:pPr>
            <w:r w:rsidRPr="006D1679">
              <w:rPr>
                <w:b/>
                <w:color w:val="0000FF"/>
                <w:szCs w:val="24"/>
              </w:rPr>
              <w:t>80%</w:t>
            </w:r>
            <w:r w:rsidRPr="006D1679">
              <w:rPr>
                <w:color w:val="FF0000"/>
                <w:szCs w:val="24"/>
              </w:rPr>
              <w:t xml:space="preserve"> </w:t>
            </w:r>
            <w:r w:rsidRPr="006D1679">
              <w:rPr>
                <w:szCs w:val="24"/>
              </w:rPr>
              <w:t>of eligible expenses after satisfying the deductible.</w:t>
            </w:r>
            <w:r w:rsidRPr="006D1679">
              <w:rPr>
                <w:b/>
                <w:caps/>
                <w:color w:val="FF00FF"/>
                <w:szCs w:val="24"/>
              </w:rPr>
              <w:t xml:space="preserve"> </w:t>
            </w:r>
          </w:p>
          <w:p w:rsidR="006D635E" w:rsidRPr="006D1679" w:rsidRDefault="006D635E" w:rsidP="00214787">
            <w:pPr>
              <w:pStyle w:val="TableText"/>
              <w:rPr>
                <w:color w:val="000000"/>
                <w:szCs w:val="24"/>
              </w:rPr>
            </w:pPr>
          </w:p>
          <w:p w:rsidR="006D635E" w:rsidRPr="006D1679" w:rsidRDefault="006D635E" w:rsidP="00214787">
            <w:pPr>
              <w:pStyle w:val="TableText"/>
              <w:rPr>
                <w:b/>
                <w:color w:val="000000"/>
                <w:szCs w:val="24"/>
              </w:rPr>
            </w:pPr>
          </w:p>
          <w:p w:rsidR="006D635E" w:rsidRPr="006D1679" w:rsidRDefault="006D635E" w:rsidP="00214787">
            <w:pPr>
              <w:overflowPunct/>
              <w:textAlignment w:val="auto"/>
              <w:rPr>
                <w:b/>
                <w:sz w:val="24"/>
                <w:szCs w:val="24"/>
              </w:rPr>
            </w:pPr>
            <w:r w:rsidRPr="006D1679">
              <w:rPr>
                <w:b/>
                <w:sz w:val="24"/>
                <w:szCs w:val="24"/>
              </w:rPr>
              <w:t>Intermediate Care:</w:t>
            </w:r>
          </w:p>
          <w:p w:rsidR="006D635E" w:rsidRPr="006D1679" w:rsidRDefault="006D635E" w:rsidP="00214787">
            <w:pPr>
              <w:overflowPunct/>
              <w:textAlignment w:val="auto"/>
              <w:rPr>
                <w:b/>
                <w:sz w:val="24"/>
                <w:szCs w:val="24"/>
              </w:rPr>
            </w:pPr>
            <w:r w:rsidRPr="006D1679">
              <w:rPr>
                <w:b/>
                <w:sz w:val="24"/>
                <w:szCs w:val="24"/>
              </w:rPr>
              <w:t xml:space="preserve">Inpatient Benefits include Residential Treatment, Partial Hospitalization; Outpatient benefits include Intensive outpatient treatment. </w:t>
            </w:r>
          </w:p>
          <w:p w:rsidR="006D635E" w:rsidRPr="006D1679" w:rsidRDefault="006D635E" w:rsidP="00214787">
            <w:pPr>
              <w:overflowPunct/>
              <w:textAlignment w:val="auto"/>
              <w:rPr>
                <w:b/>
                <w:sz w:val="24"/>
                <w:szCs w:val="24"/>
              </w:rPr>
            </w:pPr>
          </w:p>
          <w:p w:rsidR="006D635E" w:rsidRPr="006D1679" w:rsidRDefault="006D635E" w:rsidP="00214787">
            <w:pPr>
              <w:overflowPunct/>
              <w:textAlignment w:val="auto"/>
              <w:rPr>
                <w:b/>
                <w:sz w:val="24"/>
                <w:szCs w:val="24"/>
              </w:rPr>
            </w:pPr>
            <w:r w:rsidRPr="006D1679">
              <w:rPr>
                <w:b/>
                <w:sz w:val="24"/>
                <w:szCs w:val="24"/>
              </w:rPr>
              <w:t xml:space="preserve">Transitional living is not </w:t>
            </w:r>
            <w:r w:rsidRPr="006D1679">
              <w:rPr>
                <w:b/>
                <w:smallCaps/>
                <w:sz w:val="24"/>
                <w:szCs w:val="24"/>
              </w:rPr>
              <w:t>c</w:t>
            </w:r>
            <w:r w:rsidRPr="006D1679">
              <w:rPr>
                <w:b/>
                <w:sz w:val="24"/>
                <w:szCs w:val="24"/>
              </w:rPr>
              <w:t>overed</w:t>
            </w:r>
          </w:p>
          <w:p w:rsidR="006D635E" w:rsidRPr="006D1679" w:rsidRDefault="006D635E" w:rsidP="00214787">
            <w:pPr>
              <w:pStyle w:val="TableText"/>
              <w:rPr>
                <w:b/>
                <w:szCs w:val="24"/>
              </w:rPr>
            </w:pPr>
          </w:p>
          <w:p w:rsidR="00C67804" w:rsidRPr="006D1679" w:rsidRDefault="00C67804" w:rsidP="00C67804">
            <w:pPr>
              <w:pStyle w:val="TableText"/>
              <w:rPr>
                <w:rFonts w:cs="Verdana"/>
                <w:szCs w:val="24"/>
              </w:rPr>
            </w:pPr>
            <w:r w:rsidRPr="006D1679">
              <w:rPr>
                <w:rFonts w:cs="Verdana"/>
                <w:szCs w:val="24"/>
              </w:rPr>
              <w:t xml:space="preserve">Cognitive Behavioral Therapy provided by AbleTo is covered at </w:t>
            </w:r>
            <w:r w:rsidRPr="006D1679">
              <w:rPr>
                <w:rFonts w:cs="Verdana"/>
                <w:b/>
                <w:color w:val="0000FF"/>
                <w:szCs w:val="24"/>
              </w:rPr>
              <w:t>100%</w:t>
            </w:r>
            <w:r w:rsidRPr="006D1679">
              <w:rPr>
                <w:rFonts w:cs="Verdana"/>
                <w:color w:val="0000FF"/>
                <w:szCs w:val="24"/>
              </w:rPr>
              <w:t xml:space="preserve"> </w:t>
            </w:r>
            <w:r w:rsidRPr="006D1679">
              <w:rPr>
                <w:rFonts w:cs="Verdana"/>
                <w:szCs w:val="24"/>
              </w:rPr>
              <w:t>no cost share for the initial consultation and ongoing therapeutic treatments. AbleTo is a contracted provider for Optum Behavioral services specifically for Cognitive Behavioral Therapy.</w:t>
            </w:r>
          </w:p>
          <w:p w:rsidR="00C67804" w:rsidRPr="006D1679" w:rsidRDefault="00C67804" w:rsidP="00214787">
            <w:pPr>
              <w:pStyle w:val="TableText"/>
              <w:rPr>
                <w:b/>
                <w:szCs w:val="24"/>
              </w:rPr>
            </w:pPr>
          </w:p>
          <w:p w:rsidR="004573AB" w:rsidRPr="006D1679" w:rsidRDefault="004573AB" w:rsidP="004573AB">
            <w:pPr>
              <w:pStyle w:val="TableTextCharCharChar1"/>
              <w:numPr>
                <w:ilvl w:val="12"/>
                <w:numId w:val="0"/>
              </w:numPr>
              <w:rPr>
                <w:b/>
                <w:szCs w:val="24"/>
              </w:rPr>
            </w:pPr>
            <w:r w:rsidRPr="006D1679">
              <w:rPr>
                <w:b/>
                <w:szCs w:val="24"/>
              </w:rPr>
              <w:t>Prior Authorization Required</w:t>
            </w:r>
          </w:p>
          <w:p w:rsidR="004573AB" w:rsidRPr="006D1679" w:rsidRDefault="004573AB" w:rsidP="004573AB">
            <w:pPr>
              <w:pStyle w:val="TableText"/>
              <w:rPr>
                <w:rStyle w:val="CDVar"/>
                <w:rFonts w:ascii="Times New Roman" w:hAnsi="Times New Roman"/>
                <w:color w:val="000000"/>
                <w:szCs w:val="24"/>
              </w:rPr>
            </w:pPr>
            <w:r w:rsidRPr="006D1679">
              <w:rPr>
                <w:color w:val="000000"/>
                <w:szCs w:val="24"/>
              </w:rPr>
              <w:t>You must provide pre-service</w:t>
            </w:r>
            <w:r w:rsidRPr="006D1679">
              <w:rPr>
                <w:rStyle w:val="CDVar"/>
                <w:rFonts w:ascii="Times New Roman" w:hAnsi="Times New Roman"/>
                <w:color w:val="000000"/>
                <w:szCs w:val="24"/>
              </w:rPr>
              <w:t xml:space="preserve"> </w:t>
            </w:r>
            <w:r w:rsidRPr="006D1679">
              <w:rPr>
                <w:szCs w:val="24"/>
              </w:rPr>
              <w:t>authorization</w:t>
            </w:r>
            <w:r w:rsidRPr="006D1679">
              <w:rPr>
                <w:color w:val="FF00FF"/>
                <w:szCs w:val="24"/>
              </w:rPr>
              <w:t xml:space="preserve"> </w:t>
            </w:r>
            <w:r w:rsidRPr="006D1679">
              <w:rPr>
                <w:bCs/>
                <w:color w:val="000000"/>
                <w:szCs w:val="24"/>
              </w:rPr>
              <w:t>as described below.</w:t>
            </w:r>
          </w:p>
          <w:p w:rsidR="004573AB" w:rsidRPr="006D1679" w:rsidRDefault="004573AB" w:rsidP="004573AB">
            <w:pPr>
              <w:pStyle w:val="TableText"/>
              <w:rPr>
                <w:color w:val="000000"/>
                <w:szCs w:val="24"/>
              </w:rPr>
            </w:pPr>
          </w:p>
          <w:p w:rsidR="004573AB" w:rsidRPr="006D1679" w:rsidRDefault="004573AB" w:rsidP="004573AB">
            <w:pPr>
              <w:pStyle w:val="TableText"/>
              <w:rPr>
                <w:rStyle w:val="CDVarItalic"/>
                <w:rFonts w:ascii="Times New Roman" w:hAnsi="Times New Roman"/>
                <w:b/>
                <w:color w:val="000000"/>
                <w:szCs w:val="24"/>
              </w:rPr>
            </w:pPr>
            <w:r w:rsidRPr="006D1679">
              <w:rPr>
                <w:b/>
                <w:bCs/>
                <w:szCs w:val="24"/>
              </w:rPr>
              <w:t>When Benefits are provided for any of the services listed below, the following services require</w:t>
            </w:r>
            <w:r w:rsidRPr="006D1679">
              <w:rPr>
                <w:rStyle w:val="CDVar"/>
                <w:rFonts w:ascii="Times New Roman" w:hAnsi="Times New Roman"/>
                <w:b/>
                <w:color w:val="000000"/>
                <w:szCs w:val="24"/>
              </w:rPr>
              <w:t xml:space="preserve"> </w:t>
            </w:r>
            <w:r w:rsidRPr="006D1679">
              <w:rPr>
                <w:b/>
                <w:color w:val="000000"/>
                <w:szCs w:val="24"/>
              </w:rPr>
              <w:t>prior authorization</w:t>
            </w:r>
            <w:r w:rsidRPr="006D1679">
              <w:rPr>
                <w:rStyle w:val="CDVarItalic"/>
                <w:rFonts w:ascii="Times New Roman" w:hAnsi="Times New Roman"/>
                <w:b/>
                <w:i w:val="0"/>
                <w:color w:val="000000"/>
                <w:szCs w:val="24"/>
              </w:rPr>
              <w:t>:</w:t>
            </w:r>
          </w:p>
          <w:p w:rsidR="00D74B21" w:rsidRPr="006D1679" w:rsidRDefault="004573AB" w:rsidP="00D74B21">
            <w:pPr>
              <w:pStyle w:val="TableTextChar"/>
              <w:numPr>
                <w:ilvl w:val="12"/>
                <w:numId w:val="0"/>
              </w:numPr>
              <w:rPr>
                <w:color w:val="FF00FF"/>
                <w:szCs w:val="24"/>
              </w:rPr>
            </w:pPr>
            <w:r w:rsidRPr="006D1679">
              <w:rPr>
                <w:color w:val="000000"/>
                <w:szCs w:val="24"/>
              </w:rPr>
              <w:t xml:space="preserve">●   </w:t>
            </w:r>
            <w:r w:rsidRPr="006D1679">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F274B0" w:rsidRPr="006D1679">
              <w:rPr>
                <w:rStyle w:val="CDVar"/>
                <w:rFonts w:ascii="Times New Roman" w:hAnsi="Times New Roman"/>
                <w:color w:val="000000"/>
                <w:szCs w:val="24"/>
              </w:rPr>
              <w:t xml:space="preserve">visits </w:t>
            </w:r>
            <w:r w:rsidRPr="006D1679">
              <w:rPr>
                <w:rStyle w:val="CDVar"/>
                <w:rFonts w:ascii="Times New Roman" w:hAnsi="Times New Roman"/>
                <w:color w:val="000000"/>
                <w:szCs w:val="24"/>
              </w:rPr>
              <w:t>with or without medication management</w:t>
            </w:r>
            <w:r w:rsidR="00D74B21" w:rsidRPr="006D1679">
              <w:rPr>
                <w:rStyle w:val="CDVar"/>
                <w:rFonts w:ascii="Times New Roman" w:hAnsi="Times New Roman"/>
                <w:color w:val="000000"/>
                <w:szCs w:val="24"/>
              </w:rPr>
              <w:t xml:space="preserve">; </w:t>
            </w:r>
          </w:p>
          <w:p w:rsidR="004573AB" w:rsidRPr="006D1679" w:rsidRDefault="004573AB" w:rsidP="004573AB">
            <w:pPr>
              <w:pStyle w:val="TableText"/>
              <w:rPr>
                <w:rStyle w:val="CDVar"/>
                <w:rFonts w:ascii="Times New Roman" w:hAnsi="Times New Roman"/>
                <w:color w:val="000000"/>
                <w:szCs w:val="24"/>
              </w:rPr>
            </w:pPr>
          </w:p>
          <w:p w:rsidR="004573AB" w:rsidRPr="006D1679" w:rsidRDefault="004573AB" w:rsidP="004573AB">
            <w:pPr>
              <w:pStyle w:val="TableText"/>
              <w:rPr>
                <w:rStyle w:val="CDVar"/>
                <w:rFonts w:ascii="Times New Roman" w:hAnsi="Times New Roman"/>
                <w:color w:val="000000"/>
                <w:szCs w:val="24"/>
              </w:rPr>
            </w:pPr>
          </w:p>
          <w:p w:rsidR="004573AB" w:rsidRPr="006D1679" w:rsidRDefault="004573AB" w:rsidP="004573AB">
            <w:pPr>
              <w:pStyle w:val="TableText"/>
              <w:rPr>
                <w:rStyle w:val="CDVar"/>
                <w:rFonts w:ascii="Times New Roman" w:hAnsi="Times New Roman"/>
                <w:color w:val="000000"/>
                <w:szCs w:val="24"/>
              </w:rPr>
            </w:pPr>
            <w:r w:rsidRPr="006D1679">
              <w:rPr>
                <w:rStyle w:val="CDVar"/>
                <w:rFonts w:ascii="Times New Roman" w:hAnsi="Times New Roman"/>
                <w:color w:val="000000"/>
                <w:szCs w:val="24"/>
              </w:rPr>
              <w:t xml:space="preserve">For a scheduled admission, you must </w:t>
            </w:r>
            <w:r w:rsidRPr="006D1679">
              <w:rPr>
                <w:color w:val="000000"/>
                <w:szCs w:val="24"/>
              </w:rPr>
              <w:t>obtain prior authorization from</w:t>
            </w:r>
            <w:r w:rsidRPr="006D1679">
              <w:rPr>
                <w:b/>
                <w:color w:val="FF00FF"/>
                <w:szCs w:val="24"/>
              </w:rPr>
              <w:t xml:space="preserve"> </w:t>
            </w:r>
            <w:r w:rsidRPr="006D167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6D1679" w:rsidRDefault="004573AB" w:rsidP="004573AB">
            <w:pPr>
              <w:pStyle w:val="TableText"/>
              <w:rPr>
                <w:color w:val="000000"/>
                <w:szCs w:val="24"/>
              </w:rPr>
            </w:pPr>
          </w:p>
          <w:p w:rsidR="004573AB" w:rsidRPr="006D1679" w:rsidRDefault="004573AB" w:rsidP="004573AB">
            <w:pPr>
              <w:pStyle w:val="TableText"/>
              <w:rPr>
                <w:rStyle w:val="CDVar"/>
                <w:rFonts w:ascii="Times New Roman" w:hAnsi="Times New Roman"/>
                <w:color w:val="000000"/>
                <w:szCs w:val="24"/>
              </w:rPr>
            </w:pPr>
            <w:r w:rsidRPr="006D1679">
              <w:rPr>
                <w:rStyle w:val="CDVar"/>
                <w:rFonts w:ascii="Times New Roman" w:hAnsi="Times New Roman"/>
                <w:color w:val="000000"/>
                <w:szCs w:val="24"/>
              </w:rPr>
              <w:t xml:space="preserve">In addition, you must </w:t>
            </w:r>
            <w:r w:rsidRPr="006D1679">
              <w:rPr>
                <w:color w:val="000000"/>
                <w:szCs w:val="24"/>
              </w:rPr>
              <w:t>obtain prior authorization from</w:t>
            </w:r>
            <w:r w:rsidRPr="006D1679">
              <w:rPr>
                <w:b/>
                <w:color w:val="FF00FF"/>
                <w:szCs w:val="24"/>
              </w:rPr>
              <w:t xml:space="preserve"> </w:t>
            </w:r>
            <w:r w:rsidRPr="006D1679">
              <w:rPr>
                <w:rStyle w:val="CDVar"/>
                <w:rFonts w:ascii="Times New Roman" w:hAnsi="Times New Roman"/>
                <w:color w:val="000000"/>
                <w:szCs w:val="24"/>
              </w:rPr>
              <w:t>the Mental Health/Substance Use Disorder Administrator before the following services are received.</w:t>
            </w:r>
          </w:p>
          <w:p w:rsidR="004573AB" w:rsidRPr="006D1679" w:rsidRDefault="004573AB" w:rsidP="00A82511">
            <w:pPr>
              <w:pStyle w:val="TableText"/>
              <w:numPr>
                <w:ilvl w:val="0"/>
                <w:numId w:val="42"/>
              </w:numPr>
              <w:rPr>
                <w:rStyle w:val="CDVar"/>
                <w:rFonts w:ascii="Times New Roman" w:hAnsi="Times New Roman"/>
                <w:color w:val="000000"/>
                <w:szCs w:val="24"/>
              </w:rPr>
            </w:pPr>
            <w:r w:rsidRPr="006D1679">
              <w:rPr>
                <w:rStyle w:val="CDVar"/>
                <w:rFonts w:ascii="Times New Roman" w:hAnsi="Times New Roman"/>
                <w:color w:val="000000"/>
                <w:szCs w:val="24"/>
              </w:rPr>
              <w:t>intensive outpatient program treatment;</w:t>
            </w:r>
          </w:p>
          <w:p w:rsidR="004573AB" w:rsidRPr="006D1679" w:rsidRDefault="004573AB" w:rsidP="00A82511">
            <w:pPr>
              <w:pStyle w:val="TableText"/>
              <w:numPr>
                <w:ilvl w:val="0"/>
                <w:numId w:val="42"/>
              </w:numPr>
              <w:rPr>
                <w:rStyle w:val="CDVar"/>
                <w:rFonts w:ascii="Times New Roman" w:hAnsi="Times New Roman"/>
                <w:color w:val="000000"/>
                <w:szCs w:val="24"/>
              </w:rPr>
            </w:pPr>
            <w:r w:rsidRPr="006D1679">
              <w:rPr>
                <w:rStyle w:val="CDVar"/>
                <w:rFonts w:ascii="Times New Roman" w:hAnsi="Times New Roman"/>
                <w:color w:val="000000"/>
                <w:szCs w:val="24"/>
              </w:rPr>
              <w:t>outpatient electro-convulsive treatment;</w:t>
            </w:r>
          </w:p>
          <w:p w:rsidR="004573AB" w:rsidRPr="006D1679" w:rsidRDefault="004573AB" w:rsidP="00A82511">
            <w:pPr>
              <w:pStyle w:val="TableText"/>
              <w:numPr>
                <w:ilvl w:val="0"/>
                <w:numId w:val="42"/>
              </w:numPr>
              <w:rPr>
                <w:rStyle w:val="CDVar"/>
                <w:rFonts w:ascii="Times New Roman" w:hAnsi="Times New Roman"/>
                <w:color w:val="000000"/>
                <w:szCs w:val="24"/>
              </w:rPr>
            </w:pPr>
            <w:r w:rsidRPr="006D1679">
              <w:rPr>
                <w:rStyle w:val="CDVar"/>
                <w:rFonts w:ascii="Times New Roman" w:hAnsi="Times New Roman"/>
                <w:color w:val="000000"/>
                <w:szCs w:val="24"/>
              </w:rPr>
              <w:t>psychological testing;</w:t>
            </w:r>
          </w:p>
          <w:p w:rsidR="00D74B21" w:rsidRPr="006D1679" w:rsidRDefault="004573AB" w:rsidP="00A82511">
            <w:pPr>
              <w:pStyle w:val="TableText"/>
              <w:numPr>
                <w:ilvl w:val="0"/>
                <w:numId w:val="42"/>
              </w:numPr>
              <w:rPr>
                <w:rStyle w:val="CDVar"/>
                <w:rFonts w:ascii="Times New Roman" w:hAnsi="Times New Roman"/>
                <w:color w:val="000000"/>
                <w:szCs w:val="24"/>
              </w:rPr>
            </w:pPr>
            <w:r w:rsidRPr="006D1679">
              <w:rPr>
                <w:rStyle w:val="CDVar"/>
                <w:rFonts w:ascii="Times New Roman" w:hAnsi="Times New Roman"/>
                <w:color w:val="000000"/>
                <w:szCs w:val="24"/>
              </w:rPr>
              <w:t xml:space="preserve">extended outpatient treatment </w:t>
            </w:r>
            <w:r w:rsidR="00F274B0" w:rsidRPr="006D1679">
              <w:rPr>
                <w:rStyle w:val="CDVar"/>
                <w:rFonts w:ascii="Times New Roman" w:hAnsi="Times New Roman"/>
                <w:color w:val="000000"/>
                <w:szCs w:val="24"/>
              </w:rPr>
              <w:t xml:space="preserve">visits </w:t>
            </w:r>
            <w:r w:rsidRPr="006D1679">
              <w:rPr>
                <w:rStyle w:val="CDVar"/>
                <w:rFonts w:ascii="Times New Roman" w:hAnsi="Times New Roman"/>
                <w:color w:val="000000"/>
                <w:szCs w:val="24"/>
              </w:rPr>
              <w:t>with or without medication management</w:t>
            </w:r>
            <w:r w:rsidR="00D74B21" w:rsidRPr="006D1679">
              <w:rPr>
                <w:rStyle w:val="CDVar"/>
                <w:rFonts w:ascii="Times New Roman" w:hAnsi="Times New Roman"/>
                <w:color w:val="000000"/>
                <w:szCs w:val="24"/>
              </w:rPr>
              <w:t>;</w:t>
            </w:r>
          </w:p>
          <w:p w:rsidR="004573AB" w:rsidRPr="006D1679" w:rsidRDefault="004573AB" w:rsidP="004573AB">
            <w:pPr>
              <w:pStyle w:val="TableText"/>
              <w:ind w:left="288" w:hanging="288"/>
              <w:rPr>
                <w:rStyle w:val="CDVar"/>
                <w:rFonts w:ascii="Times New Roman" w:hAnsi="Times New Roman"/>
                <w:color w:val="auto"/>
                <w:szCs w:val="24"/>
              </w:rPr>
            </w:pPr>
          </w:p>
          <w:p w:rsidR="004573AB" w:rsidRPr="006D1679" w:rsidRDefault="004573AB" w:rsidP="004573AB">
            <w:pPr>
              <w:pStyle w:val="TableText"/>
              <w:rPr>
                <w:szCs w:val="24"/>
              </w:rPr>
            </w:pPr>
          </w:p>
          <w:p w:rsidR="004573AB" w:rsidRPr="006D1679" w:rsidRDefault="004573AB" w:rsidP="004573AB">
            <w:pPr>
              <w:pStyle w:val="TableTextChar"/>
              <w:numPr>
                <w:ilvl w:val="12"/>
                <w:numId w:val="0"/>
              </w:numPr>
              <w:rPr>
                <w:b/>
                <w:color w:val="0000FF"/>
                <w:szCs w:val="24"/>
              </w:rPr>
            </w:pPr>
            <w:r w:rsidRPr="006D1679">
              <w:rPr>
                <w:color w:val="000000"/>
                <w:szCs w:val="24"/>
              </w:rPr>
              <w:t>If you fail to obtain prior authorization from</w:t>
            </w:r>
            <w:r w:rsidRPr="006D1679">
              <w:rPr>
                <w:b/>
                <w:color w:val="FF00FF"/>
                <w:szCs w:val="24"/>
              </w:rPr>
              <w:t xml:space="preserve"> </w:t>
            </w:r>
            <w:r w:rsidRPr="006D1679">
              <w:rPr>
                <w:color w:val="000000"/>
                <w:szCs w:val="24"/>
              </w:rPr>
              <w:t xml:space="preserve">the Mental Health/Substance Use Disorder Administrator as required, Benefits will be subject to a </w:t>
            </w:r>
            <w:r w:rsidRPr="006D1679">
              <w:rPr>
                <w:b/>
                <w:color w:val="0000FF"/>
                <w:szCs w:val="24"/>
              </w:rPr>
              <w:t>$150</w:t>
            </w:r>
            <w:r w:rsidRPr="006D1679">
              <w:rPr>
                <w:color w:val="000000"/>
                <w:szCs w:val="24"/>
              </w:rPr>
              <w:t xml:space="preserve"> penalty.</w:t>
            </w:r>
          </w:p>
          <w:p w:rsidR="006D635E" w:rsidRPr="006D1679" w:rsidRDefault="006D635E" w:rsidP="00214787">
            <w:pPr>
              <w:numPr>
                <w:ilvl w:val="12"/>
                <w:numId w:val="0"/>
              </w:numPr>
              <w:rPr>
                <w:bCs/>
                <w:color w:val="000000"/>
                <w:sz w:val="24"/>
                <w:szCs w:val="24"/>
              </w:rPr>
            </w:pPr>
          </w:p>
          <w:p w:rsidR="0035214C" w:rsidRPr="006D1679" w:rsidRDefault="0035214C" w:rsidP="0035214C">
            <w:pPr>
              <w:rPr>
                <w:color w:val="000000"/>
                <w:sz w:val="24"/>
                <w:szCs w:val="24"/>
              </w:rPr>
            </w:pPr>
            <w:r w:rsidRPr="006D167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6D1679" w:rsidRDefault="0035214C" w:rsidP="00214787">
            <w:pPr>
              <w:numPr>
                <w:ilvl w:val="12"/>
                <w:numId w:val="0"/>
              </w:numPr>
              <w:rPr>
                <w:bCs/>
                <w:color w:val="000000"/>
                <w:sz w:val="24"/>
                <w:szCs w:val="24"/>
              </w:rPr>
            </w:pPr>
          </w:p>
        </w:tc>
      </w:tr>
    </w:tbl>
    <w:p w:rsidR="001D6346" w:rsidRPr="006D1679" w:rsidRDefault="001D6346">
      <w:pPr>
        <w:rPr>
          <w:sz w:val="24"/>
        </w:rPr>
      </w:pPr>
    </w:p>
    <w:p w:rsidR="009C4BEF" w:rsidRPr="006D1679" w:rsidRDefault="009C4BEF" w:rsidP="0006458D">
      <w:r w:rsidRPr="006D1679">
        <w:t>&lt;!--ID=CSR--&gt;</w:t>
      </w:r>
    </w:p>
    <w:p w:rsidR="009C4BEF" w:rsidRPr="006D1679" w:rsidRDefault="009C4BEF">
      <w:pPr>
        <w:outlineLvl w:val="0"/>
        <w:rPr>
          <w:b/>
          <w:color w:val="FF0000"/>
          <w:sz w:val="32"/>
        </w:rPr>
      </w:pPr>
      <w:r w:rsidRPr="006D167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6D1679"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6D1679" w:rsidRDefault="002113B5">
            <w:pPr>
              <w:pStyle w:val="TableHeaderText"/>
              <w:rPr>
                <w:color w:val="FF0000"/>
              </w:rPr>
            </w:pPr>
            <w:r w:rsidRPr="006D167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6D1679" w:rsidRDefault="00100DBF">
            <w:pPr>
              <w:pStyle w:val="TableHeaderText"/>
              <w:rPr>
                <w:color w:val="FF0000"/>
              </w:rPr>
            </w:pPr>
            <w:r w:rsidRPr="006D1679">
              <w:rPr>
                <w:color w:val="FF0000"/>
              </w:rPr>
              <w:t>HRA PP1 PLAN</w:t>
            </w:r>
            <w:r w:rsidR="002113B5" w:rsidRPr="006D1679">
              <w:rPr>
                <w:color w:val="FF0000"/>
              </w:rPr>
              <w:t xml:space="preserve"> </w:t>
            </w:r>
          </w:p>
          <w:p w:rsidR="002113B5" w:rsidRPr="006D1679" w:rsidRDefault="002113B5">
            <w:pPr>
              <w:pStyle w:val="TableHeaderText"/>
              <w:rPr>
                <w:color w:val="FF0000"/>
              </w:rPr>
            </w:pPr>
          </w:p>
        </w:tc>
      </w:tr>
      <w:tr w:rsidR="000C69C2"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0C69C2" w:rsidRPr="006D1679" w:rsidRDefault="000C69C2" w:rsidP="00646225">
            <w:pPr>
              <w:pStyle w:val="TableTextCharCharChar1"/>
              <w:rPr>
                <w:b/>
                <w:bCs/>
                <w:color w:val="FF0000"/>
              </w:rPr>
            </w:pPr>
            <w:bookmarkStart w:id="191" w:name="Mental_Health_and_Substance_Use_Disorder"/>
            <w:r w:rsidRPr="006D1679">
              <w:rPr>
                <w:b/>
                <w:bCs/>
                <w:color w:val="FF0000"/>
              </w:rPr>
              <w:t>Mental Health and Substance Use Disorder Services</w:t>
            </w:r>
            <w:bookmarkEnd w:id="1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C69C2" w:rsidRPr="006D1679" w:rsidRDefault="000C69C2" w:rsidP="007B415D">
            <w:pPr>
              <w:numPr>
                <w:ilvl w:val="12"/>
                <w:numId w:val="0"/>
              </w:numPr>
              <w:rPr>
                <w:b/>
                <w:color w:val="FF0000"/>
                <w:sz w:val="24"/>
                <w:szCs w:val="24"/>
              </w:rPr>
            </w:pPr>
            <w:r w:rsidRPr="006D1679">
              <w:rPr>
                <w:color w:val="FF0000"/>
                <w:sz w:val="24"/>
                <w:szCs w:val="24"/>
              </w:rPr>
              <w:t xml:space="preserve">Exclusions listed directly below apply to services described under </w:t>
            </w:r>
            <w:r w:rsidRPr="006D1679">
              <w:rPr>
                <w:b/>
                <w:i/>
                <w:color w:val="FF0000"/>
                <w:sz w:val="24"/>
                <w:szCs w:val="24"/>
              </w:rPr>
              <w:t>Mental Health Services</w:t>
            </w:r>
            <w:r w:rsidRPr="006D1679">
              <w:rPr>
                <w:b/>
                <w:color w:val="FF0000"/>
                <w:sz w:val="24"/>
                <w:szCs w:val="24"/>
              </w:rPr>
              <w:t xml:space="preserve">, </w:t>
            </w:r>
            <w:r w:rsidRPr="006D1679">
              <w:rPr>
                <w:b/>
                <w:i/>
                <w:color w:val="FF0000"/>
                <w:sz w:val="24"/>
                <w:szCs w:val="24"/>
              </w:rPr>
              <w:t>Neurobiological Disorders - Mental Health Services for Autism Spectrum Disorders</w:t>
            </w:r>
            <w:r w:rsidRPr="006D1679">
              <w:rPr>
                <w:b/>
                <w:color w:val="FF0000"/>
                <w:sz w:val="24"/>
                <w:szCs w:val="24"/>
              </w:rPr>
              <w:t xml:space="preserve"> and/or </w:t>
            </w:r>
            <w:r w:rsidRPr="006D1679">
              <w:rPr>
                <w:b/>
                <w:i/>
                <w:color w:val="FF0000"/>
                <w:sz w:val="24"/>
                <w:szCs w:val="24"/>
              </w:rPr>
              <w:t>Substance Use Disorders</w:t>
            </w:r>
          </w:p>
          <w:p w:rsidR="000C69C2" w:rsidRPr="006D1679" w:rsidRDefault="000C69C2" w:rsidP="007B415D">
            <w:pPr>
              <w:numPr>
                <w:ilvl w:val="12"/>
                <w:numId w:val="0"/>
              </w:numPr>
              <w:rPr>
                <w:b/>
                <w:color w:val="FF00FF"/>
                <w:sz w:val="24"/>
                <w:szCs w:val="24"/>
              </w:rPr>
            </w:pPr>
          </w:p>
          <w:p w:rsidR="000C69C2" w:rsidRPr="006D1679" w:rsidRDefault="000C69C2" w:rsidP="007B415D">
            <w:pPr>
              <w:rPr>
                <w:b/>
                <w:bCs/>
                <w:color w:val="FF0000"/>
                <w:sz w:val="24"/>
                <w:szCs w:val="24"/>
              </w:rPr>
            </w:pPr>
            <w:r w:rsidRPr="006D1679">
              <w:rPr>
                <w:b/>
                <w:bCs/>
                <w:color w:val="FF0000"/>
                <w:sz w:val="24"/>
                <w:szCs w:val="24"/>
              </w:rPr>
              <w:t>The following services are not covered:</w:t>
            </w:r>
          </w:p>
          <w:p w:rsidR="000C69C2" w:rsidRPr="006D1679" w:rsidRDefault="000C69C2" w:rsidP="000C69C2">
            <w:pPr>
              <w:pStyle w:val="ListParagraph"/>
              <w:numPr>
                <w:ilvl w:val="0"/>
                <w:numId w:val="46"/>
              </w:numPr>
              <w:rPr>
                <w:color w:val="FF0000"/>
              </w:rPr>
            </w:pPr>
            <w:r w:rsidRPr="006D1679">
              <w:rPr>
                <w:color w:val="FF0000"/>
              </w:rPr>
              <w:t xml:space="preserve">Services performed in connection with conditions not classified in the current edition of the </w:t>
            </w:r>
            <w:r w:rsidRPr="006D1679">
              <w:rPr>
                <w:i/>
                <w:color w:val="FF0000"/>
              </w:rPr>
              <w:t>International Classification of Diseases section on Mental and Behavioral Disorders or Diagnostic and Statistical Manual of the American Psychiatric Association</w:t>
            </w:r>
            <w:r w:rsidRPr="006D1679">
              <w:rPr>
                <w:color w:val="FF0000"/>
              </w:rPr>
              <w:t>.</w:t>
            </w:r>
          </w:p>
          <w:p w:rsidR="000C69C2" w:rsidRPr="006D1679" w:rsidRDefault="000C69C2" w:rsidP="000C69C2">
            <w:pPr>
              <w:pStyle w:val="ListParagraph"/>
              <w:numPr>
                <w:ilvl w:val="0"/>
                <w:numId w:val="46"/>
              </w:numPr>
              <w:rPr>
                <w:color w:val="FF0000"/>
              </w:rPr>
            </w:pPr>
            <w:r w:rsidRPr="006D1679">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6D1679">
              <w:rPr>
                <w:i/>
                <w:color w:val="FF0000"/>
              </w:rPr>
              <w:t>Diagnostic and Statistical Manual of the American Psychiatric Association</w:t>
            </w:r>
            <w:r w:rsidRPr="006D1679">
              <w:rPr>
                <w:color w:val="FF0000"/>
              </w:rPr>
              <w:t>.</w:t>
            </w:r>
          </w:p>
          <w:p w:rsidR="000C69C2" w:rsidRPr="006D1679" w:rsidRDefault="000C69C2" w:rsidP="000C69C2">
            <w:pPr>
              <w:pStyle w:val="ListParagraph"/>
              <w:numPr>
                <w:ilvl w:val="0"/>
                <w:numId w:val="46"/>
              </w:numPr>
              <w:rPr>
                <w:color w:val="FF0000"/>
              </w:rPr>
            </w:pPr>
            <w:r w:rsidRPr="006D1679">
              <w:rPr>
                <w:color w:val="FF0000"/>
              </w:rPr>
              <w:t>Outside of initial assessment, services as treatments for the primary diagnoses of learning disabilities, conduct and disruptive impulse control and conduct disorders, gambling disorder, and paraphilic disorders.</w:t>
            </w:r>
          </w:p>
          <w:p w:rsidR="000C69C2" w:rsidRPr="006D1679" w:rsidRDefault="000C69C2" w:rsidP="000C69C2">
            <w:pPr>
              <w:pStyle w:val="ListParagraph"/>
              <w:numPr>
                <w:ilvl w:val="0"/>
                <w:numId w:val="46"/>
              </w:numPr>
              <w:rPr>
                <w:color w:val="FF0000"/>
              </w:rPr>
            </w:pPr>
            <w:r w:rsidRPr="006D1679">
              <w:rPr>
                <w:color w:val="FF0000"/>
              </w:rPr>
              <w:t>Services that are solely educational in nature or otherwise paid under state or federal law for purely educational purposes.</w:t>
            </w:r>
          </w:p>
          <w:p w:rsidR="000C69C2" w:rsidRPr="006D1679" w:rsidRDefault="000C69C2" w:rsidP="000C69C2">
            <w:pPr>
              <w:pStyle w:val="ListParagraph"/>
              <w:numPr>
                <w:ilvl w:val="0"/>
                <w:numId w:val="46"/>
              </w:numPr>
              <w:rPr>
                <w:color w:val="FF0000"/>
              </w:rPr>
            </w:pPr>
            <w:r w:rsidRPr="006D1679">
              <w:rPr>
                <w:color w:val="FF0000"/>
              </w:rPr>
              <w:t xml:space="preserve">Tuition for or services that are school-based for children and adolescents required to be provided by, or paid for by, the school under the </w:t>
            </w:r>
            <w:r w:rsidRPr="006D1679">
              <w:rPr>
                <w:i/>
                <w:color w:val="FF0000"/>
              </w:rPr>
              <w:t>Individuals with Disabilities Education Act</w:t>
            </w:r>
            <w:r w:rsidRPr="006D1679">
              <w:rPr>
                <w:color w:val="FF0000"/>
              </w:rPr>
              <w:t>.</w:t>
            </w:r>
          </w:p>
          <w:p w:rsidR="000C69C2" w:rsidRPr="006D1679" w:rsidRDefault="000C69C2" w:rsidP="000C69C2">
            <w:pPr>
              <w:pStyle w:val="ListParagraph"/>
              <w:numPr>
                <w:ilvl w:val="0"/>
                <w:numId w:val="46"/>
              </w:numPr>
              <w:rPr>
                <w:color w:val="FF0000"/>
              </w:rPr>
            </w:pPr>
            <w:r w:rsidRPr="006D1679">
              <w:rPr>
                <w:color w:val="FF0000"/>
              </w:rPr>
              <w:t xml:space="preserve">Outside of initial assessment, unspecified disorders for which the provider is not obligated to provide clinical rationale as defined in the current edition of the </w:t>
            </w:r>
            <w:r w:rsidRPr="006D1679">
              <w:rPr>
                <w:i/>
                <w:color w:val="FF0000"/>
              </w:rPr>
              <w:t>Diagnostic and Statistical Manual of the American Psychiatric Association</w:t>
            </w:r>
            <w:r w:rsidRPr="006D1679">
              <w:rPr>
                <w:color w:val="FF0000"/>
              </w:rPr>
              <w:t>.</w:t>
            </w:r>
          </w:p>
          <w:p w:rsidR="000C69C2" w:rsidRPr="006D1679" w:rsidRDefault="000C69C2" w:rsidP="000C69C2">
            <w:pPr>
              <w:pStyle w:val="ListParagraph"/>
              <w:numPr>
                <w:ilvl w:val="0"/>
                <w:numId w:val="46"/>
              </w:numPr>
              <w:rPr>
                <w:color w:val="FF0000"/>
              </w:rPr>
            </w:pPr>
            <w:r w:rsidRPr="006D1679">
              <w:rPr>
                <w:color w:val="FF0000"/>
              </w:rPr>
              <w:t>Transitional Living services.</w:t>
            </w:r>
          </w:p>
          <w:p w:rsidR="000C69C2" w:rsidRPr="00F713A6" w:rsidRDefault="000C69C2" w:rsidP="00AC0934">
            <w:pPr>
              <w:rPr>
                <w:color w:val="FF0000"/>
                <w:sz w:val="24"/>
                <w:szCs w:val="24"/>
              </w:rPr>
            </w:pPr>
            <w:bookmarkStart w:id="192" w:name="_GoBack"/>
            <w:bookmarkEnd w:id="192"/>
          </w:p>
        </w:tc>
      </w:tr>
    </w:tbl>
    <w:p w:rsidR="009C4BEF" w:rsidRPr="0006458D" w:rsidRDefault="009C4BEF">
      <w:pPr>
        <w:numPr>
          <w:ilvl w:val="12"/>
          <w:numId w:val="0"/>
        </w:numPr>
        <w:rPr>
          <w:sz w:val="24"/>
        </w:rPr>
      </w:pPr>
    </w:p>
    <w:sectPr w:rsidR="009C4BEF" w:rsidRPr="0006458D">
      <w:footerReference w:type="default" r:id="rId32"/>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03703" w:rsidRDefault="00A03703">
      <w:r>
        <w:separator/>
      </w:r>
    </w:p>
  </w:endnote>
  <w:endnote w:type="continuationSeparator" w:id="0">
    <w:p w:rsidR="00A03703" w:rsidRDefault="00A03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477C" w:rsidRDefault="00BA477C">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66</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03703" w:rsidRDefault="00A03703">
      <w:r>
        <w:separator/>
      </w:r>
    </w:p>
  </w:footnote>
  <w:footnote w:type="continuationSeparator" w:id="0">
    <w:p w:rsidR="00A03703" w:rsidRDefault="00A037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30F77"/>
    <w:multiLevelType w:val="hybridMultilevel"/>
    <w:tmpl w:val="1048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09017C"/>
    <w:multiLevelType w:val="hybridMultilevel"/>
    <w:tmpl w:val="2182F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692176F"/>
    <w:multiLevelType w:val="hybridMultilevel"/>
    <w:tmpl w:val="24286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8" w15:restartNumberingAfterBreak="0">
    <w:nsid w:val="1CB173E6"/>
    <w:multiLevelType w:val="hybridMultilevel"/>
    <w:tmpl w:val="FF28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6D02E9D"/>
    <w:multiLevelType w:val="hybridMultilevel"/>
    <w:tmpl w:val="E1E0E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6"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73F2D81"/>
    <w:multiLevelType w:val="hybridMultilevel"/>
    <w:tmpl w:val="AFC47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3BA0A60"/>
    <w:multiLevelType w:val="hybridMultilevel"/>
    <w:tmpl w:val="BA32A7AA"/>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4A001E51"/>
    <w:multiLevelType w:val="hybridMultilevel"/>
    <w:tmpl w:val="938247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25268AA"/>
    <w:multiLevelType w:val="hybridMultilevel"/>
    <w:tmpl w:val="9A7E53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8157811"/>
    <w:multiLevelType w:val="hybridMultilevel"/>
    <w:tmpl w:val="D66C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72C26031"/>
    <w:multiLevelType w:val="hybridMultilevel"/>
    <w:tmpl w:val="0EEE3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970F3F"/>
    <w:multiLevelType w:val="hybridMultilevel"/>
    <w:tmpl w:val="1B96C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1"/>
  </w:num>
  <w:num w:numId="3">
    <w:abstractNumId w:val="37"/>
  </w:num>
  <w:num w:numId="4">
    <w:abstractNumId w:val="25"/>
  </w:num>
  <w:num w:numId="5">
    <w:abstractNumId w:val="33"/>
  </w:num>
  <w:num w:numId="6">
    <w:abstractNumId w:val="35"/>
  </w:num>
  <w:num w:numId="7">
    <w:abstractNumId w:val="19"/>
  </w:num>
  <w:num w:numId="8">
    <w:abstractNumId w:val="17"/>
  </w:num>
  <w:num w:numId="9">
    <w:abstractNumId w:val="11"/>
  </w:num>
  <w:num w:numId="10">
    <w:abstractNumId w:val="6"/>
  </w:num>
  <w:num w:numId="11">
    <w:abstractNumId w:val="32"/>
  </w:num>
  <w:num w:numId="12">
    <w:abstractNumId w:val="21"/>
  </w:num>
  <w:num w:numId="13">
    <w:abstractNumId w:val="46"/>
  </w:num>
  <w:num w:numId="14">
    <w:abstractNumId w:val="12"/>
  </w:num>
  <w:num w:numId="15">
    <w:abstractNumId w:val="30"/>
  </w:num>
  <w:num w:numId="16">
    <w:abstractNumId w:val="28"/>
  </w:num>
  <w:num w:numId="17">
    <w:abstractNumId w:val="3"/>
  </w:num>
  <w:num w:numId="18">
    <w:abstractNumId w:val="43"/>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8"/>
  </w:num>
  <w:num w:numId="22">
    <w:abstractNumId w:val="7"/>
  </w:num>
  <w:num w:numId="2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31"/>
  </w:num>
  <w:num w:numId="26">
    <w:abstractNumId w:val="10"/>
  </w:num>
  <w:num w:numId="27">
    <w:abstractNumId w:val="0"/>
  </w:num>
  <w:num w:numId="28">
    <w:abstractNumId w:val="8"/>
  </w:num>
  <w:num w:numId="29">
    <w:abstractNumId w:val="4"/>
  </w:num>
  <w:num w:numId="30">
    <w:abstractNumId w:val="40"/>
  </w:num>
  <w:num w:numId="31">
    <w:abstractNumId w:val="5"/>
  </w:num>
  <w:num w:numId="32">
    <w:abstractNumId w:val="14"/>
  </w:num>
  <w:num w:numId="33">
    <w:abstractNumId w:val="27"/>
  </w:num>
  <w:num w:numId="34">
    <w:abstractNumId w:val="45"/>
  </w:num>
  <w:num w:numId="35">
    <w:abstractNumId w:val="18"/>
  </w:num>
  <w:num w:numId="36">
    <w:abstractNumId w:val="23"/>
  </w:num>
  <w:num w:numId="37">
    <w:abstractNumId w:val="41"/>
  </w:num>
  <w:num w:numId="38">
    <w:abstractNumId w:val="34"/>
  </w:num>
  <w:num w:numId="39">
    <w:abstractNumId w:val="29"/>
  </w:num>
  <w:num w:numId="40">
    <w:abstractNumId w:val="24"/>
  </w:num>
  <w:num w:numId="41">
    <w:abstractNumId w:val="2"/>
  </w:num>
  <w:num w:numId="42">
    <w:abstractNumId w:val="42"/>
  </w:num>
  <w:num w:numId="43">
    <w:abstractNumId w:val="9"/>
  </w:num>
  <w:num w:numId="44">
    <w:abstractNumId w:val="20"/>
  </w:num>
  <w:num w:numId="45">
    <w:abstractNumId w:val="47"/>
  </w:num>
  <w:num w:numId="46">
    <w:abstractNumId w:val="26"/>
  </w:num>
  <w:num w:numId="47">
    <w:abstractNumId w:val="13"/>
  </w:num>
  <w:num w:numId="48">
    <w:abstractNumId w:val="39"/>
  </w:num>
  <w:num w:numId="49">
    <w:abstractNumId w:val="22"/>
  </w:num>
  <w:num w:numId="50">
    <w:abstractNumId w:val="3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101D8"/>
    <w:rsid w:val="00010585"/>
    <w:rsid w:val="00016319"/>
    <w:rsid w:val="00017B87"/>
    <w:rsid w:val="0002162A"/>
    <w:rsid w:val="00022498"/>
    <w:rsid w:val="0003157F"/>
    <w:rsid w:val="0003380F"/>
    <w:rsid w:val="0003698B"/>
    <w:rsid w:val="0004484C"/>
    <w:rsid w:val="00044D32"/>
    <w:rsid w:val="000515F6"/>
    <w:rsid w:val="000522A4"/>
    <w:rsid w:val="0005292E"/>
    <w:rsid w:val="00053D08"/>
    <w:rsid w:val="00054B56"/>
    <w:rsid w:val="0005640A"/>
    <w:rsid w:val="0005643B"/>
    <w:rsid w:val="000574A4"/>
    <w:rsid w:val="00057697"/>
    <w:rsid w:val="00057EC6"/>
    <w:rsid w:val="0006231D"/>
    <w:rsid w:val="000635F9"/>
    <w:rsid w:val="0006458D"/>
    <w:rsid w:val="0006627A"/>
    <w:rsid w:val="00067359"/>
    <w:rsid w:val="00073395"/>
    <w:rsid w:val="000742DC"/>
    <w:rsid w:val="00076A73"/>
    <w:rsid w:val="0008113D"/>
    <w:rsid w:val="00081F9B"/>
    <w:rsid w:val="00083307"/>
    <w:rsid w:val="00084ED2"/>
    <w:rsid w:val="00085A22"/>
    <w:rsid w:val="00091AD2"/>
    <w:rsid w:val="00092891"/>
    <w:rsid w:val="00093660"/>
    <w:rsid w:val="000A05E0"/>
    <w:rsid w:val="000A080E"/>
    <w:rsid w:val="000A169D"/>
    <w:rsid w:val="000A4DBB"/>
    <w:rsid w:val="000A67FA"/>
    <w:rsid w:val="000B18D4"/>
    <w:rsid w:val="000B47FC"/>
    <w:rsid w:val="000B4B87"/>
    <w:rsid w:val="000B7799"/>
    <w:rsid w:val="000C077D"/>
    <w:rsid w:val="000C6894"/>
    <w:rsid w:val="000C69C2"/>
    <w:rsid w:val="000C7C2C"/>
    <w:rsid w:val="000D02CB"/>
    <w:rsid w:val="000D1510"/>
    <w:rsid w:val="000D2908"/>
    <w:rsid w:val="000D4F5D"/>
    <w:rsid w:val="000D6D31"/>
    <w:rsid w:val="000D769C"/>
    <w:rsid w:val="000E2568"/>
    <w:rsid w:val="000E5938"/>
    <w:rsid w:val="000E7D97"/>
    <w:rsid w:val="000F2BE9"/>
    <w:rsid w:val="000F49EB"/>
    <w:rsid w:val="000F4EAA"/>
    <w:rsid w:val="000F5305"/>
    <w:rsid w:val="00100DBF"/>
    <w:rsid w:val="00102EAB"/>
    <w:rsid w:val="00111152"/>
    <w:rsid w:val="00112EAA"/>
    <w:rsid w:val="00114ED9"/>
    <w:rsid w:val="00115D59"/>
    <w:rsid w:val="00115FCC"/>
    <w:rsid w:val="00123E56"/>
    <w:rsid w:val="00126824"/>
    <w:rsid w:val="00127E21"/>
    <w:rsid w:val="001329A8"/>
    <w:rsid w:val="00134BFC"/>
    <w:rsid w:val="0013776D"/>
    <w:rsid w:val="00137AD4"/>
    <w:rsid w:val="00142A55"/>
    <w:rsid w:val="0014686C"/>
    <w:rsid w:val="00146A5E"/>
    <w:rsid w:val="00147FB2"/>
    <w:rsid w:val="00150035"/>
    <w:rsid w:val="0015089A"/>
    <w:rsid w:val="0015242C"/>
    <w:rsid w:val="001530B2"/>
    <w:rsid w:val="00154263"/>
    <w:rsid w:val="00154AE7"/>
    <w:rsid w:val="00156D6E"/>
    <w:rsid w:val="001574A1"/>
    <w:rsid w:val="00167138"/>
    <w:rsid w:val="00167827"/>
    <w:rsid w:val="00170100"/>
    <w:rsid w:val="001708F4"/>
    <w:rsid w:val="00172A15"/>
    <w:rsid w:val="00172F39"/>
    <w:rsid w:val="001770E1"/>
    <w:rsid w:val="0018005B"/>
    <w:rsid w:val="00183205"/>
    <w:rsid w:val="00183DB8"/>
    <w:rsid w:val="00196BA6"/>
    <w:rsid w:val="001A01B5"/>
    <w:rsid w:val="001A0326"/>
    <w:rsid w:val="001A1A6C"/>
    <w:rsid w:val="001B1C64"/>
    <w:rsid w:val="001B43DE"/>
    <w:rsid w:val="001B6510"/>
    <w:rsid w:val="001B7A38"/>
    <w:rsid w:val="001C3593"/>
    <w:rsid w:val="001C4616"/>
    <w:rsid w:val="001C6FC9"/>
    <w:rsid w:val="001D30B7"/>
    <w:rsid w:val="001D5EE1"/>
    <w:rsid w:val="001D6346"/>
    <w:rsid w:val="001E0281"/>
    <w:rsid w:val="001E43B9"/>
    <w:rsid w:val="001F380B"/>
    <w:rsid w:val="001F3C0F"/>
    <w:rsid w:val="001F3DCA"/>
    <w:rsid w:val="001F433A"/>
    <w:rsid w:val="001F4930"/>
    <w:rsid w:val="001F60CE"/>
    <w:rsid w:val="001F73D3"/>
    <w:rsid w:val="001F7B87"/>
    <w:rsid w:val="00202316"/>
    <w:rsid w:val="00204922"/>
    <w:rsid w:val="002049CE"/>
    <w:rsid w:val="002058BF"/>
    <w:rsid w:val="002113B5"/>
    <w:rsid w:val="00214787"/>
    <w:rsid w:val="00215FC7"/>
    <w:rsid w:val="002160B8"/>
    <w:rsid w:val="002231AC"/>
    <w:rsid w:val="002252DF"/>
    <w:rsid w:val="00226DBF"/>
    <w:rsid w:val="0022785E"/>
    <w:rsid w:val="0023033F"/>
    <w:rsid w:val="002341FE"/>
    <w:rsid w:val="0023586D"/>
    <w:rsid w:val="00245B27"/>
    <w:rsid w:val="0024628E"/>
    <w:rsid w:val="002467A2"/>
    <w:rsid w:val="00250F2D"/>
    <w:rsid w:val="00256F10"/>
    <w:rsid w:val="002572DE"/>
    <w:rsid w:val="002574B6"/>
    <w:rsid w:val="00257CA3"/>
    <w:rsid w:val="002630D7"/>
    <w:rsid w:val="00267651"/>
    <w:rsid w:val="00271B66"/>
    <w:rsid w:val="002738AE"/>
    <w:rsid w:val="00273B62"/>
    <w:rsid w:val="00273BA5"/>
    <w:rsid w:val="0027466E"/>
    <w:rsid w:val="002756E1"/>
    <w:rsid w:val="00281F5F"/>
    <w:rsid w:val="002820ED"/>
    <w:rsid w:val="00286528"/>
    <w:rsid w:val="00291D3E"/>
    <w:rsid w:val="00293033"/>
    <w:rsid w:val="00294661"/>
    <w:rsid w:val="002A0B9A"/>
    <w:rsid w:val="002A1830"/>
    <w:rsid w:val="002A3A1F"/>
    <w:rsid w:val="002A7B45"/>
    <w:rsid w:val="002B2C1B"/>
    <w:rsid w:val="002B3289"/>
    <w:rsid w:val="002B37BB"/>
    <w:rsid w:val="002B4B2B"/>
    <w:rsid w:val="002B4CDD"/>
    <w:rsid w:val="002B50A4"/>
    <w:rsid w:val="002B527C"/>
    <w:rsid w:val="002B6288"/>
    <w:rsid w:val="002C3EBC"/>
    <w:rsid w:val="002C5898"/>
    <w:rsid w:val="002D2384"/>
    <w:rsid w:val="002D2C68"/>
    <w:rsid w:val="002D54F8"/>
    <w:rsid w:val="002E35FC"/>
    <w:rsid w:val="002E3D41"/>
    <w:rsid w:val="002F0BC0"/>
    <w:rsid w:val="002F404A"/>
    <w:rsid w:val="002F4868"/>
    <w:rsid w:val="0030421E"/>
    <w:rsid w:val="00304381"/>
    <w:rsid w:val="003104CB"/>
    <w:rsid w:val="00311FB3"/>
    <w:rsid w:val="0031236C"/>
    <w:rsid w:val="00317C14"/>
    <w:rsid w:val="003205EE"/>
    <w:rsid w:val="0032061D"/>
    <w:rsid w:val="0032165F"/>
    <w:rsid w:val="003218A9"/>
    <w:rsid w:val="00323322"/>
    <w:rsid w:val="00324CBB"/>
    <w:rsid w:val="00330119"/>
    <w:rsid w:val="00331638"/>
    <w:rsid w:val="003366D0"/>
    <w:rsid w:val="00341337"/>
    <w:rsid w:val="00341B00"/>
    <w:rsid w:val="0035214C"/>
    <w:rsid w:val="0035312A"/>
    <w:rsid w:val="00353FB6"/>
    <w:rsid w:val="00357349"/>
    <w:rsid w:val="00361F3C"/>
    <w:rsid w:val="00364F04"/>
    <w:rsid w:val="00366502"/>
    <w:rsid w:val="00366C2A"/>
    <w:rsid w:val="00371B45"/>
    <w:rsid w:val="00372A94"/>
    <w:rsid w:val="00373793"/>
    <w:rsid w:val="0037507B"/>
    <w:rsid w:val="00383337"/>
    <w:rsid w:val="00392EA8"/>
    <w:rsid w:val="00393286"/>
    <w:rsid w:val="00396A2A"/>
    <w:rsid w:val="003A11E4"/>
    <w:rsid w:val="003A44EE"/>
    <w:rsid w:val="003A4A1B"/>
    <w:rsid w:val="003A5480"/>
    <w:rsid w:val="003B003E"/>
    <w:rsid w:val="003B022E"/>
    <w:rsid w:val="003B1319"/>
    <w:rsid w:val="003B21D5"/>
    <w:rsid w:val="003B7CB0"/>
    <w:rsid w:val="003C0135"/>
    <w:rsid w:val="003C0997"/>
    <w:rsid w:val="003C2C05"/>
    <w:rsid w:val="003C6615"/>
    <w:rsid w:val="003D172C"/>
    <w:rsid w:val="003D187B"/>
    <w:rsid w:val="003D1D86"/>
    <w:rsid w:val="003D7B94"/>
    <w:rsid w:val="003E2F38"/>
    <w:rsid w:val="003E32D0"/>
    <w:rsid w:val="003E43F5"/>
    <w:rsid w:val="003E4A2E"/>
    <w:rsid w:val="003E5748"/>
    <w:rsid w:val="003F3D4C"/>
    <w:rsid w:val="003F78A2"/>
    <w:rsid w:val="0040297B"/>
    <w:rsid w:val="00404480"/>
    <w:rsid w:val="0040628D"/>
    <w:rsid w:val="00411409"/>
    <w:rsid w:val="00411C36"/>
    <w:rsid w:val="00411F3B"/>
    <w:rsid w:val="00416FD1"/>
    <w:rsid w:val="00417D13"/>
    <w:rsid w:val="00426BF4"/>
    <w:rsid w:val="004274CB"/>
    <w:rsid w:val="00432300"/>
    <w:rsid w:val="00434E92"/>
    <w:rsid w:val="004367B0"/>
    <w:rsid w:val="004439ED"/>
    <w:rsid w:val="004568F6"/>
    <w:rsid w:val="0045724A"/>
    <w:rsid w:val="004573AB"/>
    <w:rsid w:val="00460451"/>
    <w:rsid w:val="00464BCF"/>
    <w:rsid w:val="00465FD5"/>
    <w:rsid w:val="00474C51"/>
    <w:rsid w:val="00476510"/>
    <w:rsid w:val="0048199C"/>
    <w:rsid w:val="0048371A"/>
    <w:rsid w:val="004840E6"/>
    <w:rsid w:val="00485008"/>
    <w:rsid w:val="0049550E"/>
    <w:rsid w:val="00496F5A"/>
    <w:rsid w:val="004A041F"/>
    <w:rsid w:val="004A2579"/>
    <w:rsid w:val="004A4306"/>
    <w:rsid w:val="004B0206"/>
    <w:rsid w:val="004B0BAB"/>
    <w:rsid w:val="004B4CF2"/>
    <w:rsid w:val="004B7506"/>
    <w:rsid w:val="004C45C4"/>
    <w:rsid w:val="004C6684"/>
    <w:rsid w:val="004C78CF"/>
    <w:rsid w:val="004D0E66"/>
    <w:rsid w:val="004D1DCB"/>
    <w:rsid w:val="004D3CAB"/>
    <w:rsid w:val="004D4161"/>
    <w:rsid w:val="004E1D29"/>
    <w:rsid w:val="004E53E9"/>
    <w:rsid w:val="004E6C43"/>
    <w:rsid w:val="004F040C"/>
    <w:rsid w:val="004F0EA6"/>
    <w:rsid w:val="004F5EB1"/>
    <w:rsid w:val="004F60DA"/>
    <w:rsid w:val="004F6CA8"/>
    <w:rsid w:val="005008E2"/>
    <w:rsid w:val="00501EB9"/>
    <w:rsid w:val="00505945"/>
    <w:rsid w:val="00507434"/>
    <w:rsid w:val="00510836"/>
    <w:rsid w:val="00512767"/>
    <w:rsid w:val="005129FF"/>
    <w:rsid w:val="00514E5C"/>
    <w:rsid w:val="005170FB"/>
    <w:rsid w:val="005216E6"/>
    <w:rsid w:val="005279CC"/>
    <w:rsid w:val="00532E79"/>
    <w:rsid w:val="00536EE1"/>
    <w:rsid w:val="00541084"/>
    <w:rsid w:val="00541910"/>
    <w:rsid w:val="00542660"/>
    <w:rsid w:val="00542881"/>
    <w:rsid w:val="00543449"/>
    <w:rsid w:val="0054381F"/>
    <w:rsid w:val="0054661B"/>
    <w:rsid w:val="00557E12"/>
    <w:rsid w:val="00561C77"/>
    <w:rsid w:val="005716C4"/>
    <w:rsid w:val="005724E2"/>
    <w:rsid w:val="00572C41"/>
    <w:rsid w:val="00573910"/>
    <w:rsid w:val="00573DD5"/>
    <w:rsid w:val="0057757F"/>
    <w:rsid w:val="00580419"/>
    <w:rsid w:val="00582A21"/>
    <w:rsid w:val="0058331F"/>
    <w:rsid w:val="00583930"/>
    <w:rsid w:val="00596C43"/>
    <w:rsid w:val="00597AF0"/>
    <w:rsid w:val="005A0F4B"/>
    <w:rsid w:val="005A203B"/>
    <w:rsid w:val="005A2F2D"/>
    <w:rsid w:val="005A567C"/>
    <w:rsid w:val="005A76CE"/>
    <w:rsid w:val="005B4197"/>
    <w:rsid w:val="005C1DBC"/>
    <w:rsid w:val="005C283A"/>
    <w:rsid w:val="005C4D94"/>
    <w:rsid w:val="005C7269"/>
    <w:rsid w:val="005D2F06"/>
    <w:rsid w:val="005E2F63"/>
    <w:rsid w:val="005E3388"/>
    <w:rsid w:val="005E3DA2"/>
    <w:rsid w:val="005E53A3"/>
    <w:rsid w:val="005E5554"/>
    <w:rsid w:val="005E63DC"/>
    <w:rsid w:val="005E71E1"/>
    <w:rsid w:val="005E7B81"/>
    <w:rsid w:val="005F3AA9"/>
    <w:rsid w:val="005F4866"/>
    <w:rsid w:val="0060070F"/>
    <w:rsid w:val="006044D0"/>
    <w:rsid w:val="00605BCA"/>
    <w:rsid w:val="00605D14"/>
    <w:rsid w:val="00616B56"/>
    <w:rsid w:val="00626BCF"/>
    <w:rsid w:val="006318B1"/>
    <w:rsid w:val="00631E28"/>
    <w:rsid w:val="0063252E"/>
    <w:rsid w:val="00633279"/>
    <w:rsid w:val="006344A9"/>
    <w:rsid w:val="00634D9D"/>
    <w:rsid w:val="00641930"/>
    <w:rsid w:val="006433C0"/>
    <w:rsid w:val="006440B0"/>
    <w:rsid w:val="00646225"/>
    <w:rsid w:val="0064666F"/>
    <w:rsid w:val="00650D2F"/>
    <w:rsid w:val="00651090"/>
    <w:rsid w:val="006532DE"/>
    <w:rsid w:val="00655909"/>
    <w:rsid w:val="00656B20"/>
    <w:rsid w:val="0066048F"/>
    <w:rsid w:val="00660772"/>
    <w:rsid w:val="00660946"/>
    <w:rsid w:val="006709AC"/>
    <w:rsid w:val="0067392F"/>
    <w:rsid w:val="00675798"/>
    <w:rsid w:val="00675D9F"/>
    <w:rsid w:val="00676574"/>
    <w:rsid w:val="006860ED"/>
    <w:rsid w:val="006863A3"/>
    <w:rsid w:val="00691E37"/>
    <w:rsid w:val="006962E6"/>
    <w:rsid w:val="0069757B"/>
    <w:rsid w:val="006A3CCC"/>
    <w:rsid w:val="006A459F"/>
    <w:rsid w:val="006A74B6"/>
    <w:rsid w:val="006B62A2"/>
    <w:rsid w:val="006C17F2"/>
    <w:rsid w:val="006C2914"/>
    <w:rsid w:val="006C4303"/>
    <w:rsid w:val="006D0B07"/>
    <w:rsid w:val="006D1131"/>
    <w:rsid w:val="006D15B6"/>
    <w:rsid w:val="006D1679"/>
    <w:rsid w:val="006D3C71"/>
    <w:rsid w:val="006D4957"/>
    <w:rsid w:val="006D5815"/>
    <w:rsid w:val="006D635E"/>
    <w:rsid w:val="006E1C14"/>
    <w:rsid w:val="006E210A"/>
    <w:rsid w:val="006E57A0"/>
    <w:rsid w:val="006E7DA9"/>
    <w:rsid w:val="006F0CD8"/>
    <w:rsid w:val="006F16F7"/>
    <w:rsid w:val="006F1F44"/>
    <w:rsid w:val="006F423B"/>
    <w:rsid w:val="006F4851"/>
    <w:rsid w:val="0070243C"/>
    <w:rsid w:val="007029F6"/>
    <w:rsid w:val="00703B13"/>
    <w:rsid w:val="00705300"/>
    <w:rsid w:val="00707893"/>
    <w:rsid w:val="00711D17"/>
    <w:rsid w:val="00711D5D"/>
    <w:rsid w:val="00712BC0"/>
    <w:rsid w:val="007178D8"/>
    <w:rsid w:val="00722F3B"/>
    <w:rsid w:val="007233BA"/>
    <w:rsid w:val="00723AB5"/>
    <w:rsid w:val="0073134D"/>
    <w:rsid w:val="00731C3B"/>
    <w:rsid w:val="007355F9"/>
    <w:rsid w:val="00740F15"/>
    <w:rsid w:val="00741F90"/>
    <w:rsid w:val="00742883"/>
    <w:rsid w:val="00743C3F"/>
    <w:rsid w:val="00744449"/>
    <w:rsid w:val="007469F9"/>
    <w:rsid w:val="00750289"/>
    <w:rsid w:val="007550CA"/>
    <w:rsid w:val="007622A7"/>
    <w:rsid w:val="007632DA"/>
    <w:rsid w:val="0076618F"/>
    <w:rsid w:val="007667E0"/>
    <w:rsid w:val="00774D63"/>
    <w:rsid w:val="00774DB6"/>
    <w:rsid w:val="007763F1"/>
    <w:rsid w:val="00776F2F"/>
    <w:rsid w:val="0078148F"/>
    <w:rsid w:val="00786709"/>
    <w:rsid w:val="0078764E"/>
    <w:rsid w:val="00787C28"/>
    <w:rsid w:val="00792F36"/>
    <w:rsid w:val="00793ADA"/>
    <w:rsid w:val="00793F2C"/>
    <w:rsid w:val="00796604"/>
    <w:rsid w:val="00796A6B"/>
    <w:rsid w:val="007A004E"/>
    <w:rsid w:val="007A262B"/>
    <w:rsid w:val="007A7F68"/>
    <w:rsid w:val="007B415D"/>
    <w:rsid w:val="007B5304"/>
    <w:rsid w:val="007C3998"/>
    <w:rsid w:val="007C50BB"/>
    <w:rsid w:val="007C71C2"/>
    <w:rsid w:val="007C7227"/>
    <w:rsid w:val="007C79C6"/>
    <w:rsid w:val="007D1497"/>
    <w:rsid w:val="007D2B74"/>
    <w:rsid w:val="007E1263"/>
    <w:rsid w:val="007E2CDA"/>
    <w:rsid w:val="007E4647"/>
    <w:rsid w:val="007E47CA"/>
    <w:rsid w:val="007E5038"/>
    <w:rsid w:val="007F2767"/>
    <w:rsid w:val="007F4551"/>
    <w:rsid w:val="007F4A24"/>
    <w:rsid w:val="007F7B4D"/>
    <w:rsid w:val="008015F7"/>
    <w:rsid w:val="00810AF8"/>
    <w:rsid w:val="00812368"/>
    <w:rsid w:val="00813C11"/>
    <w:rsid w:val="00813F4A"/>
    <w:rsid w:val="00814666"/>
    <w:rsid w:val="00814EC2"/>
    <w:rsid w:val="00816BFB"/>
    <w:rsid w:val="00820591"/>
    <w:rsid w:val="008207B5"/>
    <w:rsid w:val="0082261D"/>
    <w:rsid w:val="008259F8"/>
    <w:rsid w:val="00826F5E"/>
    <w:rsid w:val="00827024"/>
    <w:rsid w:val="0083572F"/>
    <w:rsid w:val="00836FC2"/>
    <w:rsid w:val="0083756C"/>
    <w:rsid w:val="00841C49"/>
    <w:rsid w:val="0085133C"/>
    <w:rsid w:val="00851B68"/>
    <w:rsid w:val="00852F71"/>
    <w:rsid w:val="00854021"/>
    <w:rsid w:val="00856710"/>
    <w:rsid w:val="00866825"/>
    <w:rsid w:val="008670B1"/>
    <w:rsid w:val="00870602"/>
    <w:rsid w:val="008720DB"/>
    <w:rsid w:val="0087619D"/>
    <w:rsid w:val="00876D73"/>
    <w:rsid w:val="00882733"/>
    <w:rsid w:val="00882804"/>
    <w:rsid w:val="008866A4"/>
    <w:rsid w:val="00893B7F"/>
    <w:rsid w:val="0089505C"/>
    <w:rsid w:val="00895E01"/>
    <w:rsid w:val="00897E5C"/>
    <w:rsid w:val="008A1063"/>
    <w:rsid w:val="008A1E89"/>
    <w:rsid w:val="008A4670"/>
    <w:rsid w:val="008A4994"/>
    <w:rsid w:val="008A62BD"/>
    <w:rsid w:val="008B0390"/>
    <w:rsid w:val="008B7FEA"/>
    <w:rsid w:val="008C306B"/>
    <w:rsid w:val="008C4404"/>
    <w:rsid w:val="008C663C"/>
    <w:rsid w:val="008D0AF8"/>
    <w:rsid w:val="008D4A55"/>
    <w:rsid w:val="008D4C6B"/>
    <w:rsid w:val="008D6BC1"/>
    <w:rsid w:val="008E7C4F"/>
    <w:rsid w:val="008F1327"/>
    <w:rsid w:val="008F440C"/>
    <w:rsid w:val="008F486E"/>
    <w:rsid w:val="008F5CA4"/>
    <w:rsid w:val="008F6066"/>
    <w:rsid w:val="008F7C82"/>
    <w:rsid w:val="00900922"/>
    <w:rsid w:val="00902B4C"/>
    <w:rsid w:val="009066BE"/>
    <w:rsid w:val="00910AD6"/>
    <w:rsid w:val="00910B37"/>
    <w:rsid w:val="00913FA1"/>
    <w:rsid w:val="00915EFE"/>
    <w:rsid w:val="00916347"/>
    <w:rsid w:val="00916EFF"/>
    <w:rsid w:val="0092362F"/>
    <w:rsid w:val="0092386D"/>
    <w:rsid w:val="00923FD6"/>
    <w:rsid w:val="0092418A"/>
    <w:rsid w:val="009255E1"/>
    <w:rsid w:val="00925800"/>
    <w:rsid w:val="00931405"/>
    <w:rsid w:val="00934FE4"/>
    <w:rsid w:val="00945567"/>
    <w:rsid w:val="00945AFD"/>
    <w:rsid w:val="0094709D"/>
    <w:rsid w:val="00947D8B"/>
    <w:rsid w:val="00951DF2"/>
    <w:rsid w:val="00957E0A"/>
    <w:rsid w:val="00963C94"/>
    <w:rsid w:val="0097190D"/>
    <w:rsid w:val="00973679"/>
    <w:rsid w:val="00975B47"/>
    <w:rsid w:val="00976793"/>
    <w:rsid w:val="0098088C"/>
    <w:rsid w:val="00980C77"/>
    <w:rsid w:val="00982060"/>
    <w:rsid w:val="0098267C"/>
    <w:rsid w:val="00982D2B"/>
    <w:rsid w:val="00985437"/>
    <w:rsid w:val="00986F77"/>
    <w:rsid w:val="00996520"/>
    <w:rsid w:val="009969B8"/>
    <w:rsid w:val="009A09BD"/>
    <w:rsid w:val="009B3144"/>
    <w:rsid w:val="009B3C1C"/>
    <w:rsid w:val="009B77B9"/>
    <w:rsid w:val="009C3E07"/>
    <w:rsid w:val="009C4650"/>
    <w:rsid w:val="009C4BEF"/>
    <w:rsid w:val="009C5122"/>
    <w:rsid w:val="009C59C4"/>
    <w:rsid w:val="009D7A59"/>
    <w:rsid w:val="009D7E82"/>
    <w:rsid w:val="009E1535"/>
    <w:rsid w:val="009E58CD"/>
    <w:rsid w:val="009F102A"/>
    <w:rsid w:val="009F181B"/>
    <w:rsid w:val="009F6288"/>
    <w:rsid w:val="00A0145E"/>
    <w:rsid w:val="00A01C9D"/>
    <w:rsid w:val="00A033E8"/>
    <w:rsid w:val="00A03703"/>
    <w:rsid w:val="00A053DB"/>
    <w:rsid w:val="00A0573D"/>
    <w:rsid w:val="00A075E9"/>
    <w:rsid w:val="00A17884"/>
    <w:rsid w:val="00A17D44"/>
    <w:rsid w:val="00A2054C"/>
    <w:rsid w:val="00A20956"/>
    <w:rsid w:val="00A243E5"/>
    <w:rsid w:val="00A2660B"/>
    <w:rsid w:val="00A26DB0"/>
    <w:rsid w:val="00A32CFF"/>
    <w:rsid w:val="00A34C9F"/>
    <w:rsid w:val="00A35025"/>
    <w:rsid w:val="00A3613C"/>
    <w:rsid w:val="00A37CF4"/>
    <w:rsid w:val="00A40531"/>
    <w:rsid w:val="00A41CC8"/>
    <w:rsid w:val="00A43B49"/>
    <w:rsid w:val="00A47EE1"/>
    <w:rsid w:val="00A53DAD"/>
    <w:rsid w:val="00A55D9B"/>
    <w:rsid w:val="00A56BB3"/>
    <w:rsid w:val="00A56F45"/>
    <w:rsid w:val="00A62EE3"/>
    <w:rsid w:val="00A64A78"/>
    <w:rsid w:val="00A66014"/>
    <w:rsid w:val="00A6649B"/>
    <w:rsid w:val="00A66B23"/>
    <w:rsid w:val="00A676F3"/>
    <w:rsid w:val="00A67716"/>
    <w:rsid w:val="00A700EA"/>
    <w:rsid w:val="00A740F2"/>
    <w:rsid w:val="00A7455A"/>
    <w:rsid w:val="00A82511"/>
    <w:rsid w:val="00A83103"/>
    <w:rsid w:val="00A90CBB"/>
    <w:rsid w:val="00A93BEF"/>
    <w:rsid w:val="00AA650B"/>
    <w:rsid w:val="00AB0379"/>
    <w:rsid w:val="00AB037A"/>
    <w:rsid w:val="00AB1D16"/>
    <w:rsid w:val="00AB338A"/>
    <w:rsid w:val="00AB3570"/>
    <w:rsid w:val="00AB3C65"/>
    <w:rsid w:val="00AB42FA"/>
    <w:rsid w:val="00AB6974"/>
    <w:rsid w:val="00AB6DC9"/>
    <w:rsid w:val="00AC0934"/>
    <w:rsid w:val="00AC0B69"/>
    <w:rsid w:val="00AC107E"/>
    <w:rsid w:val="00AC23F8"/>
    <w:rsid w:val="00AD1BF3"/>
    <w:rsid w:val="00AD26FC"/>
    <w:rsid w:val="00AD63A6"/>
    <w:rsid w:val="00AD67BB"/>
    <w:rsid w:val="00AD6A33"/>
    <w:rsid w:val="00AD7875"/>
    <w:rsid w:val="00AE108E"/>
    <w:rsid w:val="00AE44FC"/>
    <w:rsid w:val="00AE4554"/>
    <w:rsid w:val="00AF0045"/>
    <w:rsid w:val="00AF0982"/>
    <w:rsid w:val="00AF3FB7"/>
    <w:rsid w:val="00B008C0"/>
    <w:rsid w:val="00B00B30"/>
    <w:rsid w:val="00B00B7C"/>
    <w:rsid w:val="00B04AE7"/>
    <w:rsid w:val="00B07231"/>
    <w:rsid w:val="00B11BD7"/>
    <w:rsid w:val="00B253F4"/>
    <w:rsid w:val="00B2734F"/>
    <w:rsid w:val="00B276FA"/>
    <w:rsid w:val="00B27CBB"/>
    <w:rsid w:val="00B30569"/>
    <w:rsid w:val="00B33A85"/>
    <w:rsid w:val="00B33E8D"/>
    <w:rsid w:val="00B3532F"/>
    <w:rsid w:val="00B42BFD"/>
    <w:rsid w:val="00B44729"/>
    <w:rsid w:val="00B45EFD"/>
    <w:rsid w:val="00B50FB5"/>
    <w:rsid w:val="00B51985"/>
    <w:rsid w:val="00B5571C"/>
    <w:rsid w:val="00B62207"/>
    <w:rsid w:val="00B64DE3"/>
    <w:rsid w:val="00B67419"/>
    <w:rsid w:val="00B67A1B"/>
    <w:rsid w:val="00B70495"/>
    <w:rsid w:val="00B70B5A"/>
    <w:rsid w:val="00B7169C"/>
    <w:rsid w:val="00B71B99"/>
    <w:rsid w:val="00B7272A"/>
    <w:rsid w:val="00B7533C"/>
    <w:rsid w:val="00B7662D"/>
    <w:rsid w:val="00B80326"/>
    <w:rsid w:val="00B80F1E"/>
    <w:rsid w:val="00B81B6F"/>
    <w:rsid w:val="00B8429C"/>
    <w:rsid w:val="00B87B9F"/>
    <w:rsid w:val="00BA1374"/>
    <w:rsid w:val="00BA2F0F"/>
    <w:rsid w:val="00BA477C"/>
    <w:rsid w:val="00BA4AD0"/>
    <w:rsid w:val="00BA4ED1"/>
    <w:rsid w:val="00BB39E7"/>
    <w:rsid w:val="00BB6FE2"/>
    <w:rsid w:val="00BC1D54"/>
    <w:rsid w:val="00BC3371"/>
    <w:rsid w:val="00BC4AA7"/>
    <w:rsid w:val="00BD0704"/>
    <w:rsid w:val="00BD25A6"/>
    <w:rsid w:val="00BD2C96"/>
    <w:rsid w:val="00BD2D1A"/>
    <w:rsid w:val="00BD4827"/>
    <w:rsid w:val="00BE1236"/>
    <w:rsid w:val="00BE7E27"/>
    <w:rsid w:val="00BF3304"/>
    <w:rsid w:val="00BF5574"/>
    <w:rsid w:val="00BF6088"/>
    <w:rsid w:val="00BF62FB"/>
    <w:rsid w:val="00BF687F"/>
    <w:rsid w:val="00C0159B"/>
    <w:rsid w:val="00C045A2"/>
    <w:rsid w:val="00C0502C"/>
    <w:rsid w:val="00C11141"/>
    <w:rsid w:val="00C139F1"/>
    <w:rsid w:val="00C15DF3"/>
    <w:rsid w:val="00C16EE2"/>
    <w:rsid w:val="00C172EC"/>
    <w:rsid w:val="00C338A0"/>
    <w:rsid w:val="00C34713"/>
    <w:rsid w:val="00C40795"/>
    <w:rsid w:val="00C42821"/>
    <w:rsid w:val="00C435E0"/>
    <w:rsid w:val="00C44EA9"/>
    <w:rsid w:val="00C44ED9"/>
    <w:rsid w:val="00C50BB8"/>
    <w:rsid w:val="00C50D73"/>
    <w:rsid w:val="00C515B2"/>
    <w:rsid w:val="00C56D6E"/>
    <w:rsid w:val="00C57788"/>
    <w:rsid w:val="00C57B4E"/>
    <w:rsid w:val="00C613C5"/>
    <w:rsid w:val="00C61DFB"/>
    <w:rsid w:val="00C6382E"/>
    <w:rsid w:val="00C64D13"/>
    <w:rsid w:val="00C64DE6"/>
    <w:rsid w:val="00C67804"/>
    <w:rsid w:val="00C7016C"/>
    <w:rsid w:val="00C73C96"/>
    <w:rsid w:val="00C7462C"/>
    <w:rsid w:val="00C74D07"/>
    <w:rsid w:val="00C7616F"/>
    <w:rsid w:val="00C77633"/>
    <w:rsid w:val="00C77B56"/>
    <w:rsid w:val="00C8047A"/>
    <w:rsid w:val="00C82C7E"/>
    <w:rsid w:val="00C855B2"/>
    <w:rsid w:val="00C85DE6"/>
    <w:rsid w:val="00C86CC4"/>
    <w:rsid w:val="00C91E8C"/>
    <w:rsid w:val="00C93BF6"/>
    <w:rsid w:val="00C943BA"/>
    <w:rsid w:val="00C95D5B"/>
    <w:rsid w:val="00CA0ACA"/>
    <w:rsid w:val="00CA0C04"/>
    <w:rsid w:val="00CA20A1"/>
    <w:rsid w:val="00CB129E"/>
    <w:rsid w:val="00CB5996"/>
    <w:rsid w:val="00CB5AE7"/>
    <w:rsid w:val="00CC3BFD"/>
    <w:rsid w:val="00CC5282"/>
    <w:rsid w:val="00CC6A2B"/>
    <w:rsid w:val="00CC6AC0"/>
    <w:rsid w:val="00CD1519"/>
    <w:rsid w:val="00CE2A44"/>
    <w:rsid w:val="00CE3060"/>
    <w:rsid w:val="00CE5B25"/>
    <w:rsid w:val="00CE5D6B"/>
    <w:rsid w:val="00CF1B50"/>
    <w:rsid w:val="00CF2C04"/>
    <w:rsid w:val="00CF3C30"/>
    <w:rsid w:val="00CF3C8C"/>
    <w:rsid w:val="00CF48DE"/>
    <w:rsid w:val="00D012AC"/>
    <w:rsid w:val="00D036D4"/>
    <w:rsid w:val="00D04164"/>
    <w:rsid w:val="00D04733"/>
    <w:rsid w:val="00D05243"/>
    <w:rsid w:val="00D07ABC"/>
    <w:rsid w:val="00D110B7"/>
    <w:rsid w:val="00D1394C"/>
    <w:rsid w:val="00D1575A"/>
    <w:rsid w:val="00D21334"/>
    <w:rsid w:val="00D218EB"/>
    <w:rsid w:val="00D26BBE"/>
    <w:rsid w:val="00D34C79"/>
    <w:rsid w:val="00D35A02"/>
    <w:rsid w:val="00D37071"/>
    <w:rsid w:val="00D3776D"/>
    <w:rsid w:val="00D41E20"/>
    <w:rsid w:val="00D43767"/>
    <w:rsid w:val="00D44AA0"/>
    <w:rsid w:val="00D46676"/>
    <w:rsid w:val="00D4743E"/>
    <w:rsid w:val="00D50E74"/>
    <w:rsid w:val="00D528C0"/>
    <w:rsid w:val="00D569AD"/>
    <w:rsid w:val="00D6699E"/>
    <w:rsid w:val="00D67789"/>
    <w:rsid w:val="00D70C5E"/>
    <w:rsid w:val="00D713B8"/>
    <w:rsid w:val="00D7210C"/>
    <w:rsid w:val="00D74B21"/>
    <w:rsid w:val="00D74CF1"/>
    <w:rsid w:val="00D74D0D"/>
    <w:rsid w:val="00D75142"/>
    <w:rsid w:val="00D7557B"/>
    <w:rsid w:val="00D77039"/>
    <w:rsid w:val="00D8044D"/>
    <w:rsid w:val="00D8252A"/>
    <w:rsid w:val="00D837B1"/>
    <w:rsid w:val="00D866DA"/>
    <w:rsid w:val="00D90ED6"/>
    <w:rsid w:val="00D92A3B"/>
    <w:rsid w:val="00D95CFF"/>
    <w:rsid w:val="00D95E09"/>
    <w:rsid w:val="00D972F7"/>
    <w:rsid w:val="00DA33B3"/>
    <w:rsid w:val="00DA4571"/>
    <w:rsid w:val="00DA4AE1"/>
    <w:rsid w:val="00DA5327"/>
    <w:rsid w:val="00DA5CBF"/>
    <w:rsid w:val="00DB14F8"/>
    <w:rsid w:val="00DB446A"/>
    <w:rsid w:val="00DB540E"/>
    <w:rsid w:val="00DB6618"/>
    <w:rsid w:val="00DB70B8"/>
    <w:rsid w:val="00DC0452"/>
    <w:rsid w:val="00DC1049"/>
    <w:rsid w:val="00DC2E4A"/>
    <w:rsid w:val="00DC4F87"/>
    <w:rsid w:val="00DC7853"/>
    <w:rsid w:val="00DC7E96"/>
    <w:rsid w:val="00DC7F19"/>
    <w:rsid w:val="00DD1154"/>
    <w:rsid w:val="00DD3064"/>
    <w:rsid w:val="00DD3675"/>
    <w:rsid w:val="00DD385D"/>
    <w:rsid w:val="00DD4CB3"/>
    <w:rsid w:val="00DD6078"/>
    <w:rsid w:val="00DD66BA"/>
    <w:rsid w:val="00DD6775"/>
    <w:rsid w:val="00DD6E1B"/>
    <w:rsid w:val="00DE0816"/>
    <w:rsid w:val="00DE0832"/>
    <w:rsid w:val="00DE2AF0"/>
    <w:rsid w:val="00DE3095"/>
    <w:rsid w:val="00DE35A5"/>
    <w:rsid w:val="00DE4B0A"/>
    <w:rsid w:val="00DF0961"/>
    <w:rsid w:val="00DF182D"/>
    <w:rsid w:val="00DF1E9E"/>
    <w:rsid w:val="00DF44AC"/>
    <w:rsid w:val="00DF627E"/>
    <w:rsid w:val="00DF686C"/>
    <w:rsid w:val="00E0299A"/>
    <w:rsid w:val="00E02B16"/>
    <w:rsid w:val="00E03493"/>
    <w:rsid w:val="00E10169"/>
    <w:rsid w:val="00E129F7"/>
    <w:rsid w:val="00E13F5F"/>
    <w:rsid w:val="00E14144"/>
    <w:rsid w:val="00E1622F"/>
    <w:rsid w:val="00E16802"/>
    <w:rsid w:val="00E234FD"/>
    <w:rsid w:val="00E24CF8"/>
    <w:rsid w:val="00E24DBB"/>
    <w:rsid w:val="00E27168"/>
    <w:rsid w:val="00E37ED7"/>
    <w:rsid w:val="00E40CA2"/>
    <w:rsid w:val="00E41419"/>
    <w:rsid w:val="00E426CD"/>
    <w:rsid w:val="00E442E2"/>
    <w:rsid w:val="00E44557"/>
    <w:rsid w:val="00E44959"/>
    <w:rsid w:val="00E46446"/>
    <w:rsid w:val="00E5154F"/>
    <w:rsid w:val="00E522D4"/>
    <w:rsid w:val="00E52DFA"/>
    <w:rsid w:val="00E53855"/>
    <w:rsid w:val="00E5412E"/>
    <w:rsid w:val="00E553C0"/>
    <w:rsid w:val="00E55DA7"/>
    <w:rsid w:val="00E570B2"/>
    <w:rsid w:val="00E603F8"/>
    <w:rsid w:val="00E61AD8"/>
    <w:rsid w:val="00E6423E"/>
    <w:rsid w:val="00E64713"/>
    <w:rsid w:val="00E7052A"/>
    <w:rsid w:val="00E72D5F"/>
    <w:rsid w:val="00E748EE"/>
    <w:rsid w:val="00E74AF2"/>
    <w:rsid w:val="00E755CC"/>
    <w:rsid w:val="00E80391"/>
    <w:rsid w:val="00E84924"/>
    <w:rsid w:val="00E873AB"/>
    <w:rsid w:val="00E91980"/>
    <w:rsid w:val="00E931E5"/>
    <w:rsid w:val="00E94FD5"/>
    <w:rsid w:val="00E96703"/>
    <w:rsid w:val="00E97574"/>
    <w:rsid w:val="00E97F4E"/>
    <w:rsid w:val="00EA03C4"/>
    <w:rsid w:val="00EA1C1D"/>
    <w:rsid w:val="00EB0807"/>
    <w:rsid w:val="00EB3E9B"/>
    <w:rsid w:val="00EB4DE6"/>
    <w:rsid w:val="00EB68A7"/>
    <w:rsid w:val="00EB7786"/>
    <w:rsid w:val="00EC162F"/>
    <w:rsid w:val="00EC3899"/>
    <w:rsid w:val="00EC6C72"/>
    <w:rsid w:val="00EC707E"/>
    <w:rsid w:val="00EC74EE"/>
    <w:rsid w:val="00EC7DE4"/>
    <w:rsid w:val="00ED32E0"/>
    <w:rsid w:val="00EE0D89"/>
    <w:rsid w:val="00EE25D6"/>
    <w:rsid w:val="00EE30B8"/>
    <w:rsid w:val="00EE71CA"/>
    <w:rsid w:val="00EF25E5"/>
    <w:rsid w:val="00EF407C"/>
    <w:rsid w:val="00EF5EA0"/>
    <w:rsid w:val="00EF6B87"/>
    <w:rsid w:val="00F01D9A"/>
    <w:rsid w:val="00F02059"/>
    <w:rsid w:val="00F03BB5"/>
    <w:rsid w:val="00F10D8F"/>
    <w:rsid w:val="00F128A5"/>
    <w:rsid w:val="00F12C11"/>
    <w:rsid w:val="00F13182"/>
    <w:rsid w:val="00F14105"/>
    <w:rsid w:val="00F1499F"/>
    <w:rsid w:val="00F14B8E"/>
    <w:rsid w:val="00F24447"/>
    <w:rsid w:val="00F2596F"/>
    <w:rsid w:val="00F26D93"/>
    <w:rsid w:val="00F274B0"/>
    <w:rsid w:val="00F31135"/>
    <w:rsid w:val="00F36CC3"/>
    <w:rsid w:val="00F428FF"/>
    <w:rsid w:val="00F435B0"/>
    <w:rsid w:val="00F45D81"/>
    <w:rsid w:val="00F51EAC"/>
    <w:rsid w:val="00F51FA4"/>
    <w:rsid w:val="00F51FA7"/>
    <w:rsid w:val="00F5273B"/>
    <w:rsid w:val="00F6186A"/>
    <w:rsid w:val="00F61F67"/>
    <w:rsid w:val="00F62BF5"/>
    <w:rsid w:val="00F63A66"/>
    <w:rsid w:val="00F6443B"/>
    <w:rsid w:val="00F674FA"/>
    <w:rsid w:val="00F678CF"/>
    <w:rsid w:val="00F67EEF"/>
    <w:rsid w:val="00F70049"/>
    <w:rsid w:val="00F713A6"/>
    <w:rsid w:val="00F74EEB"/>
    <w:rsid w:val="00F81084"/>
    <w:rsid w:val="00F8109D"/>
    <w:rsid w:val="00F815F1"/>
    <w:rsid w:val="00F84655"/>
    <w:rsid w:val="00F852F2"/>
    <w:rsid w:val="00F86577"/>
    <w:rsid w:val="00F90D69"/>
    <w:rsid w:val="00F918AF"/>
    <w:rsid w:val="00F94A56"/>
    <w:rsid w:val="00F95218"/>
    <w:rsid w:val="00FA0560"/>
    <w:rsid w:val="00FA0BF2"/>
    <w:rsid w:val="00FA11A5"/>
    <w:rsid w:val="00FB27AF"/>
    <w:rsid w:val="00FB31F2"/>
    <w:rsid w:val="00FB3778"/>
    <w:rsid w:val="00FC002E"/>
    <w:rsid w:val="00FC1085"/>
    <w:rsid w:val="00FC15EF"/>
    <w:rsid w:val="00FC2900"/>
    <w:rsid w:val="00FC3CD1"/>
    <w:rsid w:val="00FC4622"/>
    <w:rsid w:val="00FC5622"/>
    <w:rsid w:val="00FC6FA5"/>
    <w:rsid w:val="00FC7864"/>
    <w:rsid w:val="00FD1C4A"/>
    <w:rsid w:val="00FE1864"/>
    <w:rsid w:val="00FE3EDF"/>
    <w:rsid w:val="00FE45E3"/>
    <w:rsid w:val="00FE559C"/>
    <w:rsid w:val="00FE5E12"/>
    <w:rsid w:val="00FE7C0C"/>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DE67180-E849-4259-B050-427EF3950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CD1519"/>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CD1519"/>
    <w:rPr>
      <w:rFonts w:ascii="Garamond" w:hAnsi="Garamond"/>
      <w:color w:val="008000"/>
      <w:sz w:val="24"/>
      <w:lang w:val="en-US" w:eastAsia="en-US" w:bidi="ar-SA"/>
    </w:rPr>
  </w:style>
  <w:style w:type="paragraph" w:customStyle="1" w:styleId="uhcTableHeadSmall">
    <w:name w:val="_uhc_Table Head Small"/>
    <w:basedOn w:val="Normal"/>
    <w:rsid w:val="004840E6"/>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AF00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C56D6E"/>
    <w:rPr>
      <w:rFonts w:ascii="Times New Roman" w:hAnsi="Times New Roman"/>
      <w:b/>
      <w:bCs/>
      <w:color w:val="FF00FF"/>
      <w:sz w:val="24"/>
      <w:u w:val="single"/>
    </w:rPr>
  </w:style>
  <w:style w:type="character" w:customStyle="1" w:styleId="CSRView-Bullet1Char">
    <w:name w:val="CSR View - Bullet 1 Char"/>
    <w:link w:val="CSRView-Bullet1"/>
    <w:locked/>
    <w:rsid w:val="00091AD2"/>
    <w:rPr>
      <w:color w:val="FF0000"/>
      <w:sz w:val="24"/>
      <w:szCs w:val="24"/>
    </w:rPr>
  </w:style>
  <w:style w:type="paragraph" w:customStyle="1" w:styleId="CSRView-Bullet1">
    <w:name w:val="CSR View - Bullet 1"/>
    <w:basedOn w:val="Normal"/>
    <w:link w:val="CSRView-Bullet1Char"/>
    <w:rsid w:val="00091AD2"/>
    <w:pPr>
      <w:numPr>
        <w:numId w:val="16"/>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093660"/>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093660"/>
    <w:rPr>
      <w:b/>
      <w:color w:val="FF00FF"/>
      <w:sz w:val="24"/>
      <w:szCs w:val="24"/>
    </w:rPr>
  </w:style>
  <w:style w:type="paragraph" w:customStyle="1" w:styleId="InstructionalText">
    <w:name w:val="Instructional Text"/>
    <w:basedOn w:val="Normal"/>
    <w:link w:val="InstructionalTextChar"/>
    <w:rsid w:val="00093660"/>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572C41"/>
    <w:rPr>
      <w:b/>
      <w:color w:val="0000FF"/>
      <w:sz w:val="24"/>
      <w:szCs w:val="24"/>
    </w:rPr>
  </w:style>
  <w:style w:type="paragraph" w:customStyle="1" w:styleId="NumbersCostShare">
    <w:name w:val="Numbers &amp; Cost Share"/>
    <w:basedOn w:val="Normal"/>
    <w:link w:val="NumbersCostShareChar"/>
    <w:rsid w:val="00572C41"/>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F674FA"/>
    <w:rPr>
      <w:sz w:val="24"/>
      <w:szCs w:val="24"/>
    </w:rPr>
  </w:style>
  <w:style w:type="paragraph" w:customStyle="1" w:styleId="MemberViewStandard">
    <w:name w:val="Member View Standard"/>
    <w:basedOn w:val="Normal"/>
    <w:link w:val="MemberViewStandardChar"/>
    <w:rsid w:val="00F674FA"/>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F674FA"/>
    <w:rPr>
      <w:b/>
      <w:color w:val="000000"/>
      <w:sz w:val="28"/>
      <w:szCs w:val="24"/>
    </w:rPr>
  </w:style>
  <w:style w:type="paragraph" w:customStyle="1" w:styleId="ChangeHistoryIndMandateHeader">
    <w:name w:val="Change History / Ind Mandate Header"/>
    <w:basedOn w:val="Normal"/>
    <w:link w:val="ChangeHistoryIndMandateHeaderChar"/>
    <w:rsid w:val="00F674FA"/>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F674FA"/>
    <w:rPr>
      <w:b/>
      <w:sz w:val="24"/>
      <w:szCs w:val="24"/>
    </w:rPr>
  </w:style>
  <w:style w:type="paragraph" w:customStyle="1" w:styleId="MemberViewBold">
    <w:name w:val="Member View Bold"/>
    <w:basedOn w:val="Normal"/>
    <w:link w:val="MemberViewBoldChar"/>
    <w:rsid w:val="00F674FA"/>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F674FA"/>
    <w:rPr>
      <w:sz w:val="24"/>
      <w:szCs w:val="24"/>
    </w:rPr>
  </w:style>
  <w:style w:type="paragraph" w:customStyle="1" w:styleId="MemberViewBullet1">
    <w:name w:val="Member View – Bullet 1"/>
    <w:basedOn w:val="Normal"/>
    <w:link w:val="MemberViewBullet1Char"/>
    <w:rsid w:val="00F674FA"/>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2A7B45"/>
    <w:rPr>
      <w:u w:val="single"/>
    </w:rPr>
  </w:style>
  <w:style w:type="paragraph" w:customStyle="1" w:styleId="MemberViewBoldItalics">
    <w:name w:val="Member View Bold Italics"/>
    <w:basedOn w:val="MemberViewStandard"/>
    <w:link w:val="MemberViewBoldItalicsChar"/>
    <w:rsid w:val="002A7B45"/>
    <w:rPr>
      <w:b/>
      <w:i/>
    </w:rPr>
  </w:style>
  <w:style w:type="character" w:customStyle="1" w:styleId="MemberViewBoldItalicsChar">
    <w:name w:val="Member View Bold Italics Char"/>
    <w:link w:val="MemberViewBoldItalics"/>
    <w:rsid w:val="002A7B45"/>
    <w:rPr>
      <w:b/>
      <w:i/>
      <w:sz w:val="24"/>
      <w:szCs w:val="24"/>
    </w:rPr>
  </w:style>
  <w:style w:type="character" w:customStyle="1" w:styleId="MemberViewUnderlineChar">
    <w:name w:val="Member View Underline Char"/>
    <w:link w:val="MemberViewUnderline"/>
    <w:rsid w:val="002A7B45"/>
    <w:rPr>
      <w:sz w:val="24"/>
      <w:szCs w:val="24"/>
      <w:u w:val="single"/>
    </w:rPr>
  </w:style>
  <w:style w:type="character" w:customStyle="1" w:styleId="iBAAGStandardTextItalicsChar">
    <w:name w:val="iBAAG Standard Text Italics Char"/>
    <w:link w:val="iBAAGStandardTextItalics"/>
    <w:locked/>
    <w:rsid w:val="007355F9"/>
    <w:rPr>
      <w:rFonts w:ascii="Verdana" w:eastAsia="Calibri" w:hAnsi="Verdana"/>
      <w:i/>
      <w:sz w:val="24"/>
      <w:szCs w:val="22"/>
    </w:rPr>
  </w:style>
  <w:style w:type="paragraph" w:customStyle="1" w:styleId="iBAAGStandardText">
    <w:name w:val="iBAAG Standard Text"/>
    <w:basedOn w:val="Normal"/>
    <w:link w:val="iBAAGStandardTextChar"/>
    <w:rsid w:val="007355F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7355F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7355F9"/>
    <w:rPr>
      <w:rFonts w:ascii="Verdana" w:eastAsia="Calibri" w:hAnsi="Verdana"/>
      <w:color w:val="000000"/>
      <w:sz w:val="24"/>
      <w:szCs w:val="24"/>
    </w:rPr>
  </w:style>
  <w:style w:type="paragraph" w:customStyle="1" w:styleId="NormalTable">
    <w:name w:val="Normal(Table)"/>
    <w:basedOn w:val="Normal"/>
    <w:link w:val="NormalTableChar"/>
    <w:rsid w:val="00EF407C"/>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EF407C"/>
    <w:rPr>
      <w:rFonts w:ascii="Garamond" w:hAnsi="Garamond"/>
      <w:sz w:val="24"/>
    </w:rPr>
  </w:style>
  <w:style w:type="paragraph" w:styleId="Revision">
    <w:name w:val="Revision"/>
    <w:hidden/>
    <w:uiPriority w:val="99"/>
    <w:semiHidden/>
    <w:rsid w:val="00F713A6"/>
  </w:style>
  <w:style w:type="character" w:customStyle="1" w:styleId="Style17">
    <w:name w:val="Style17"/>
    <w:rsid w:val="00B7169C"/>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C15DF3"/>
    <w:rPr>
      <w:rFonts w:ascii="Verdana" w:hAnsi="Verdana"/>
      <w:b/>
      <w:sz w:val="24"/>
    </w:rPr>
  </w:style>
  <w:style w:type="paragraph" w:customStyle="1" w:styleId="iBAAGStandardTextBold">
    <w:name w:val="iBAAG Standard Text Bold"/>
    <w:basedOn w:val="Normal"/>
    <w:next w:val="iBAAGStandardText"/>
    <w:link w:val="iBAAGStandardTextBoldChar"/>
    <w:rsid w:val="00C15DF3"/>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C15DF3"/>
    <w:pPr>
      <w:numPr>
        <w:numId w:val="49"/>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AF0982"/>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751325">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38904206">
      <w:bodyDiv w:val="1"/>
      <w:marLeft w:val="0"/>
      <w:marRight w:val="0"/>
      <w:marTop w:val="0"/>
      <w:marBottom w:val="0"/>
      <w:divBdr>
        <w:top w:val="none" w:sz="0" w:space="0" w:color="auto"/>
        <w:left w:val="none" w:sz="0" w:space="0" w:color="auto"/>
        <w:bottom w:val="none" w:sz="0" w:space="0" w:color="auto"/>
        <w:right w:val="none" w:sz="0" w:space="0" w:color="auto"/>
      </w:divBdr>
    </w:div>
    <w:div w:id="334387312">
      <w:bodyDiv w:val="1"/>
      <w:marLeft w:val="0"/>
      <w:marRight w:val="0"/>
      <w:marTop w:val="0"/>
      <w:marBottom w:val="0"/>
      <w:divBdr>
        <w:top w:val="none" w:sz="0" w:space="0" w:color="auto"/>
        <w:left w:val="none" w:sz="0" w:space="0" w:color="auto"/>
        <w:bottom w:val="none" w:sz="0" w:space="0" w:color="auto"/>
        <w:right w:val="none" w:sz="0" w:space="0" w:color="auto"/>
      </w:divBdr>
    </w:div>
    <w:div w:id="354621268">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97574003">
      <w:bodyDiv w:val="1"/>
      <w:marLeft w:val="0"/>
      <w:marRight w:val="0"/>
      <w:marTop w:val="0"/>
      <w:marBottom w:val="0"/>
      <w:divBdr>
        <w:top w:val="none" w:sz="0" w:space="0" w:color="auto"/>
        <w:left w:val="none" w:sz="0" w:space="0" w:color="auto"/>
        <w:bottom w:val="none" w:sz="0" w:space="0" w:color="auto"/>
        <w:right w:val="none" w:sz="0" w:space="0" w:color="auto"/>
      </w:divBdr>
    </w:div>
    <w:div w:id="516816924">
      <w:bodyDiv w:val="1"/>
      <w:marLeft w:val="0"/>
      <w:marRight w:val="0"/>
      <w:marTop w:val="0"/>
      <w:marBottom w:val="0"/>
      <w:divBdr>
        <w:top w:val="none" w:sz="0" w:space="0" w:color="auto"/>
        <w:left w:val="none" w:sz="0" w:space="0" w:color="auto"/>
        <w:bottom w:val="none" w:sz="0" w:space="0" w:color="auto"/>
        <w:right w:val="none" w:sz="0" w:space="0" w:color="auto"/>
      </w:divBdr>
    </w:div>
    <w:div w:id="531915191">
      <w:bodyDiv w:val="1"/>
      <w:marLeft w:val="0"/>
      <w:marRight w:val="0"/>
      <w:marTop w:val="0"/>
      <w:marBottom w:val="0"/>
      <w:divBdr>
        <w:top w:val="none" w:sz="0" w:space="0" w:color="auto"/>
        <w:left w:val="none" w:sz="0" w:space="0" w:color="auto"/>
        <w:bottom w:val="none" w:sz="0" w:space="0" w:color="auto"/>
        <w:right w:val="none" w:sz="0" w:space="0" w:color="auto"/>
      </w:divBdr>
    </w:div>
    <w:div w:id="577053233">
      <w:bodyDiv w:val="1"/>
      <w:marLeft w:val="0"/>
      <w:marRight w:val="0"/>
      <w:marTop w:val="0"/>
      <w:marBottom w:val="0"/>
      <w:divBdr>
        <w:top w:val="none" w:sz="0" w:space="0" w:color="auto"/>
        <w:left w:val="none" w:sz="0" w:space="0" w:color="auto"/>
        <w:bottom w:val="none" w:sz="0" w:space="0" w:color="auto"/>
        <w:right w:val="none" w:sz="0" w:space="0" w:color="auto"/>
      </w:divBdr>
    </w:div>
    <w:div w:id="608466324">
      <w:bodyDiv w:val="1"/>
      <w:marLeft w:val="0"/>
      <w:marRight w:val="0"/>
      <w:marTop w:val="0"/>
      <w:marBottom w:val="0"/>
      <w:divBdr>
        <w:top w:val="none" w:sz="0" w:space="0" w:color="auto"/>
        <w:left w:val="none" w:sz="0" w:space="0" w:color="auto"/>
        <w:bottom w:val="none" w:sz="0" w:space="0" w:color="auto"/>
        <w:right w:val="none" w:sz="0" w:space="0" w:color="auto"/>
      </w:divBdr>
    </w:div>
    <w:div w:id="623468323">
      <w:bodyDiv w:val="1"/>
      <w:marLeft w:val="0"/>
      <w:marRight w:val="0"/>
      <w:marTop w:val="0"/>
      <w:marBottom w:val="0"/>
      <w:divBdr>
        <w:top w:val="none" w:sz="0" w:space="0" w:color="auto"/>
        <w:left w:val="none" w:sz="0" w:space="0" w:color="auto"/>
        <w:bottom w:val="none" w:sz="0" w:space="0" w:color="auto"/>
        <w:right w:val="none" w:sz="0" w:space="0" w:color="auto"/>
      </w:divBdr>
    </w:div>
    <w:div w:id="623656734">
      <w:bodyDiv w:val="1"/>
      <w:marLeft w:val="0"/>
      <w:marRight w:val="0"/>
      <w:marTop w:val="0"/>
      <w:marBottom w:val="0"/>
      <w:divBdr>
        <w:top w:val="none" w:sz="0" w:space="0" w:color="auto"/>
        <w:left w:val="none" w:sz="0" w:space="0" w:color="auto"/>
        <w:bottom w:val="none" w:sz="0" w:space="0" w:color="auto"/>
        <w:right w:val="none" w:sz="0" w:space="0" w:color="auto"/>
      </w:divBdr>
    </w:div>
    <w:div w:id="624165741">
      <w:bodyDiv w:val="1"/>
      <w:marLeft w:val="0"/>
      <w:marRight w:val="0"/>
      <w:marTop w:val="0"/>
      <w:marBottom w:val="0"/>
      <w:divBdr>
        <w:top w:val="none" w:sz="0" w:space="0" w:color="auto"/>
        <w:left w:val="none" w:sz="0" w:space="0" w:color="auto"/>
        <w:bottom w:val="none" w:sz="0" w:space="0" w:color="auto"/>
        <w:right w:val="none" w:sz="0" w:space="0" w:color="auto"/>
      </w:divBdr>
    </w:div>
    <w:div w:id="727067787">
      <w:bodyDiv w:val="1"/>
      <w:marLeft w:val="0"/>
      <w:marRight w:val="0"/>
      <w:marTop w:val="0"/>
      <w:marBottom w:val="0"/>
      <w:divBdr>
        <w:top w:val="none" w:sz="0" w:space="0" w:color="auto"/>
        <w:left w:val="none" w:sz="0" w:space="0" w:color="auto"/>
        <w:bottom w:val="none" w:sz="0" w:space="0" w:color="auto"/>
        <w:right w:val="none" w:sz="0" w:space="0" w:color="auto"/>
      </w:divBdr>
    </w:div>
    <w:div w:id="763574127">
      <w:bodyDiv w:val="1"/>
      <w:marLeft w:val="0"/>
      <w:marRight w:val="0"/>
      <w:marTop w:val="0"/>
      <w:marBottom w:val="0"/>
      <w:divBdr>
        <w:top w:val="none" w:sz="0" w:space="0" w:color="auto"/>
        <w:left w:val="none" w:sz="0" w:space="0" w:color="auto"/>
        <w:bottom w:val="none" w:sz="0" w:space="0" w:color="auto"/>
        <w:right w:val="none" w:sz="0" w:space="0" w:color="auto"/>
      </w:divBdr>
    </w:div>
    <w:div w:id="900556330">
      <w:bodyDiv w:val="1"/>
      <w:marLeft w:val="0"/>
      <w:marRight w:val="0"/>
      <w:marTop w:val="0"/>
      <w:marBottom w:val="0"/>
      <w:divBdr>
        <w:top w:val="none" w:sz="0" w:space="0" w:color="auto"/>
        <w:left w:val="none" w:sz="0" w:space="0" w:color="auto"/>
        <w:bottom w:val="none" w:sz="0" w:space="0" w:color="auto"/>
        <w:right w:val="none" w:sz="0" w:space="0" w:color="auto"/>
      </w:divBdr>
    </w:div>
    <w:div w:id="1052382621">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07389956">
      <w:bodyDiv w:val="1"/>
      <w:marLeft w:val="0"/>
      <w:marRight w:val="0"/>
      <w:marTop w:val="0"/>
      <w:marBottom w:val="0"/>
      <w:divBdr>
        <w:top w:val="none" w:sz="0" w:space="0" w:color="auto"/>
        <w:left w:val="none" w:sz="0" w:space="0" w:color="auto"/>
        <w:bottom w:val="none" w:sz="0" w:space="0" w:color="auto"/>
        <w:right w:val="none" w:sz="0" w:space="0" w:color="auto"/>
      </w:divBdr>
    </w:div>
    <w:div w:id="1113208086">
      <w:bodyDiv w:val="1"/>
      <w:marLeft w:val="0"/>
      <w:marRight w:val="0"/>
      <w:marTop w:val="0"/>
      <w:marBottom w:val="0"/>
      <w:divBdr>
        <w:top w:val="none" w:sz="0" w:space="0" w:color="auto"/>
        <w:left w:val="none" w:sz="0" w:space="0" w:color="auto"/>
        <w:bottom w:val="none" w:sz="0" w:space="0" w:color="auto"/>
        <w:right w:val="none" w:sz="0" w:space="0" w:color="auto"/>
      </w:divBdr>
    </w:div>
    <w:div w:id="1150365517">
      <w:bodyDiv w:val="1"/>
      <w:marLeft w:val="0"/>
      <w:marRight w:val="0"/>
      <w:marTop w:val="0"/>
      <w:marBottom w:val="0"/>
      <w:divBdr>
        <w:top w:val="none" w:sz="0" w:space="0" w:color="auto"/>
        <w:left w:val="none" w:sz="0" w:space="0" w:color="auto"/>
        <w:bottom w:val="none" w:sz="0" w:space="0" w:color="auto"/>
        <w:right w:val="none" w:sz="0" w:space="0" w:color="auto"/>
      </w:divBdr>
    </w:div>
    <w:div w:id="1198085703">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18457882">
      <w:bodyDiv w:val="1"/>
      <w:marLeft w:val="0"/>
      <w:marRight w:val="0"/>
      <w:marTop w:val="0"/>
      <w:marBottom w:val="0"/>
      <w:divBdr>
        <w:top w:val="none" w:sz="0" w:space="0" w:color="auto"/>
        <w:left w:val="none" w:sz="0" w:space="0" w:color="auto"/>
        <w:bottom w:val="none" w:sz="0" w:space="0" w:color="auto"/>
        <w:right w:val="none" w:sz="0" w:space="0" w:color="auto"/>
      </w:divBdr>
    </w:div>
    <w:div w:id="1330597068">
      <w:bodyDiv w:val="1"/>
      <w:marLeft w:val="0"/>
      <w:marRight w:val="0"/>
      <w:marTop w:val="0"/>
      <w:marBottom w:val="0"/>
      <w:divBdr>
        <w:top w:val="none" w:sz="0" w:space="0" w:color="auto"/>
        <w:left w:val="none" w:sz="0" w:space="0" w:color="auto"/>
        <w:bottom w:val="none" w:sz="0" w:space="0" w:color="auto"/>
        <w:right w:val="none" w:sz="0" w:space="0" w:color="auto"/>
      </w:divBdr>
    </w:div>
    <w:div w:id="1354652101">
      <w:bodyDiv w:val="1"/>
      <w:marLeft w:val="0"/>
      <w:marRight w:val="0"/>
      <w:marTop w:val="0"/>
      <w:marBottom w:val="0"/>
      <w:divBdr>
        <w:top w:val="none" w:sz="0" w:space="0" w:color="auto"/>
        <w:left w:val="none" w:sz="0" w:space="0" w:color="auto"/>
        <w:bottom w:val="none" w:sz="0" w:space="0" w:color="auto"/>
        <w:right w:val="none" w:sz="0" w:space="0" w:color="auto"/>
      </w:divBdr>
    </w:div>
    <w:div w:id="1359088390">
      <w:bodyDiv w:val="1"/>
      <w:marLeft w:val="0"/>
      <w:marRight w:val="0"/>
      <w:marTop w:val="0"/>
      <w:marBottom w:val="0"/>
      <w:divBdr>
        <w:top w:val="none" w:sz="0" w:space="0" w:color="auto"/>
        <w:left w:val="none" w:sz="0" w:space="0" w:color="auto"/>
        <w:bottom w:val="none" w:sz="0" w:space="0" w:color="auto"/>
        <w:right w:val="none" w:sz="0" w:space="0" w:color="auto"/>
      </w:divBdr>
    </w:div>
    <w:div w:id="1391731105">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624774325">
      <w:bodyDiv w:val="1"/>
      <w:marLeft w:val="0"/>
      <w:marRight w:val="0"/>
      <w:marTop w:val="0"/>
      <w:marBottom w:val="0"/>
      <w:divBdr>
        <w:top w:val="none" w:sz="0" w:space="0" w:color="auto"/>
        <w:left w:val="none" w:sz="0" w:space="0" w:color="auto"/>
        <w:bottom w:val="none" w:sz="0" w:space="0" w:color="auto"/>
        <w:right w:val="none" w:sz="0" w:space="0" w:color="auto"/>
      </w:divBdr>
    </w:div>
    <w:div w:id="1663314271">
      <w:bodyDiv w:val="1"/>
      <w:marLeft w:val="0"/>
      <w:marRight w:val="0"/>
      <w:marTop w:val="0"/>
      <w:marBottom w:val="0"/>
      <w:divBdr>
        <w:top w:val="none" w:sz="0" w:space="0" w:color="auto"/>
        <w:left w:val="none" w:sz="0" w:space="0" w:color="auto"/>
        <w:bottom w:val="none" w:sz="0" w:space="0" w:color="auto"/>
        <w:right w:val="none" w:sz="0" w:space="0" w:color="auto"/>
      </w:divBdr>
    </w:div>
    <w:div w:id="1707489918">
      <w:bodyDiv w:val="1"/>
      <w:marLeft w:val="0"/>
      <w:marRight w:val="0"/>
      <w:marTop w:val="0"/>
      <w:marBottom w:val="0"/>
      <w:divBdr>
        <w:top w:val="none" w:sz="0" w:space="0" w:color="auto"/>
        <w:left w:val="none" w:sz="0" w:space="0" w:color="auto"/>
        <w:bottom w:val="none" w:sz="0" w:space="0" w:color="auto"/>
        <w:right w:val="none" w:sz="0" w:space="0" w:color="auto"/>
      </w:divBdr>
    </w:div>
    <w:div w:id="177748563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95599040">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10267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2.png"/><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theme" Target="theme/theme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1.jpeg"/><Relationship Id="rId25" Type="http://schemas.openxmlformats.org/officeDocument/2006/relationships/hyperlink" Target="https://www.uhcprovider.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www.uhchearing.com" TargetMode="Externa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uhc.com/" TargetMode="External"/><Relationship Id="rId30"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88</TotalTime>
  <Pages>1</Pages>
  <Words>23440</Words>
  <Characters>133608</Characters>
  <Application>Microsoft Office Word</Application>
  <DocSecurity>0</DocSecurity>
  <Lines>1113</Lines>
  <Paragraphs>313</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156735</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cp:lastModifiedBy>Myers, Alvin F</cp:lastModifiedBy>
  <cp:revision>16</cp:revision>
  <cp:lastPrinted>2004-12-02T19:25:00Z</cp:lastPrinted>
  <dcterms:created xsi:type="dcterms:W3CDTF">2020-01-13T20:46:00Z</dcterms:created>
  <dcterms:modified xsi:type="dcterms:W3CDTF">2020-09-24T16:21:00Z</dcterms:modified>
</cp:coreProperties>
</file>