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p>
    <w:p w14:paraId="427EEFBA" w14:textId="77777777" w:rsidR="00154B9C" w:rsidRPr="00B17490" w:rsidRDefault="00154B9C" w:rsidP="00A8344D">
      <w:r w:rsidRPr="00B17490">
        <w:t>&lt;!--ID=CSR--&gt;</w:t>
      </w:r>
    </w:p>
    <w:p w14:paraId="5946A904" w14:textId="77777777" w:rsidR="00FD1B50" w:rsidRPr="00B17490" w:rsidRDefault="00FD1B50" w:rsidP="00A8344D"/>
    <w:p w14:paraId="4A8E4CE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17490" w:rsidRDefault="00FD1B50" w:rsidP="00FD1B50">
      <w:pPr>
        <w:pStyle w:val="iBAAGStandardText"/>
        <w:rPr>
          <w:rFonts w:ascii="Times New Roman" w:hAnsi="Times New Roman" w:cs="Times New Roman"/>
          <w:i/>
        </w:rPr>
      </w:pPr>
    </w:p>
    <w:p w14:paraId="06CEE75B" w14:textId="6A0423B5" w:rsidR="00FD1B50" w:rsidRPr="00B17490" w:rsidRDefault="00FD1B50" w:rsidP="00FD1B50">
      <w:r w:rsidRPr="00B17490">
        <w:rPr>
          <w:i/>
          <w:iCs/>
          <w:sz w:val="24"/>
          <w:szCs w:val="24"/>
        </w:rPr>
        <w:t xml:space="preserve">Providers, this summary is for members, to review the terms of your participation agreement, please visit </w:t>
      </w:r>
      <w:hyperlink r:id="rId13" w:history="1">
        <w:hyperlink r:id="rId14" w:history="1">
          <w:r w:rsidR="009604C7" w:rsidRPr="00B17490">
            <w:rPr>
              <w:rStyle w:val="Hyperlink"/>
              <w:i/>
              <w:iCs/>
              <w:sz w:val="24"/>
              <w:szCs w:val="24"/>
            </w:rPr>
            <w:t>uhcprovider.com</w:t>
          </w:r>
        </w:hyperlink>
      </w:hyperlink>
    </w:p>
    <w:p w14:paraId="427EEFBB" w14:textId="77777777" w:rsidR="00154B9C" w:rsidRPr="00B17490" w:rsidRDefault="00154B9C">
      <w:pPr>
        <w:pBdr>
          <w:top w:val="double" w:sz="6" w:space="1" w:color="auto"/>
          <w:bottom w:val="double" w:sz="6" w:space="1" w:color="auto"/>
        </w:pBdr>
        <w:jc w:val="center"/>
        <w:outlineLvl w:val="0"/>
        <w:rPr>
          <w:b/>
          <w:bCs/>
          <w:color w:val="0000FF"/>
          <w:sz w:val="28"/>
        </w:rPr>
      </w:pPr>
      <w:bookmarkStart w:id="0" w:name="Policy_Data"/>
      <w:r w:rsidRPr="00B17490">
        <w:rPr>
          <w:b/>
          <w:bCs/>
          <w:color w:val="0000FF"/>
          <w:sz w:val="28"/>
        </w:rPr>
        <w:t>POLICY DATA</w:t>
      </w:r>
    </w:p>
    <w:bookmarkEnd w:id="0"/>
    <w:p w14:paraId="427EEFBC" w14:textId="77777777" w:rsidR="00154B9C" w:rsidRPr="00B17490"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81"/>
        <w:gridCol w:w="5692"/>
      </w:tblGrid>
      <w:tr w:rsidR="00154B9C" w:rsidRPr="00B17490" w14:paraId="427EEFBF" w14:textId="77777777" w:rsidTr="00E41B4F">
        <w:tc>
          <w:tcPr>
            <w:tcW w:w="2881" w:type="dxa"/>
            <w:shd w:val="clear" w:color="auto" w:fill="808080"/>
          </w:tcPr>
          <w:p w14:paraId="427EEFBD" w14:textId="77777777" w:rsidR="00154B9C" w:rsidRPr="00B17490" w:rsidRDefault="00154B9C">
            <w:pPr>
              <w:pStyle w:val="TableTextCharCharChar1"/>
              <w:rPr>
                <w:b/>
                <w:bCs/>
                <w:color w:val="000000"/>
              </w:rPr>
            </w:pPr>
            <w:r w:rsidRPr="00B17490">
              <w:rPr>
                <w:b/>
                <w:bCs/>
                <w:color w:val="000000"/>
              </w:rPr>
              <w:t>Policy Holder Name</w:t>
            </w:r>
          </w:p>
        </w:tc>
        <w:tc>
          <w:tcPr>
            <w:tcW w:w="5692" w:type="dxa"/>
            <w:shd w:val="pct5" w:color="auto" w:fill="FFFFFF"/>
          </w:tcPr>
          <w:p w14:paraId="427EEFBE" w14:textId="0ECDF2E5" w:rsidR="00154B9C" w:rsidRPr="00B17490" w:rsidRDefault="00382AEA">
            <w:pPr>
              <w:pStyle w:val="TableTextCharCharChar1"/>
              <w:rPr>
                <w:color w:val="0D0D0D" w:themeColor="text1" w:themeTint="F2"/>
                <w:szCs w:val="24"/>
              </w:rPr>
            </w:pPr>
            <w:r w:rsidRPr="00B17490">
              <w:rPr>
                <w:bCs/>
                <w:color w:val="0D0D0D" w:themeColor="text1" w:themeTint="F2"/>
                <w:szCs w:val="24"/>
              </w:rPr>
              <w:t>Tesla, Inc.</w:t>
            </w:r>
          </w:p>
        </w:tc>
      </w:tr>
      <w:tr w:rsidR="00154B9C" w:rsidRPr="00B17490" w14:paraId="427EEFC2" w14:textId="77777777" w:rsidTr="00E41B4F">
        <w:tc>
          <w:tcPr>
            <w:tcW w:w="2881" w:type="dxa"/>
            <w:shd w:val="clear" w:color="auto" w:fill="808080"/>
          </w:tcPr>
          <w:p w14:paraId="427EEFC0" w14:textId="77777777" w:rsidR="00154B9C" w:rsidRPr="00B17490" w:rsidRDefault="00154B9C">
            <w:pPr>
              <w:pStyle w:val="TableTextCharCharChar1"/>
              <w:rPr>
                <w:b/>
                <w:bCs/>
                <w:color w:val="000000"/>
              </w:rPr>
            </w:pPr>
            <w:r w:rsidRPr="00B17490">
              <w:rPr>
                <w:b/>
                <w:bCs/>
                <w:color w:val="000000"/>
              </w:rPr>
              <w:t>Medical Policy Number</w:t>
            </w:r>
          </w:p>
        </w:tc>
        <w:tc>
          <w:tcPr>
            <w:tcW w:w="5692" w:type="dxa"/>
            <w:shd w:val="pct5" w:color="auto" w:fill="FFFFFF"/>
          </w:tcPr>
          <w:p w14:paraId="427EEFC1" w14:textId="7B7AB47D" w:rsidR="00154B9C" w:rsidRPr="00B17490" w:rsidRDefault="00ED36B8">
            <w:pPr>
              <w:rPr>
                <w:color w:val="0D0D0D" w:themeColor="text1" w:themeTint="F2"/>
                <w:sz w:val="24"/>
                <w:szCs w:val="24"/>
              </w:rPr>
            </w:pPr>
            <w:r w:rsidRPr="00B17490">
              <w:rPr>
                <w:color w:val="0D0D0D" w:themeColor="text1" w:themeTint="F2"/>
                <w:sz w:val="24"/>
                <w:szCs w:val="24"/>
              </w:rPr>
              <w:t>715316</w:t>
            </w:r>
          </w:p>
        </w:tc>
      </w:tr>
      <w:tr w:rsidR="00154B9C" w:rsidRPr="00B17490" w14:paraId="427EEFC5" w14:textId="77777777" w:rsidTr="00E41B4F">
        <w:tc>
          <w:tcPr>
            <w:tcW w:w="2881" w:type="dxa"/>
            <w:shd w:val="clear" w:color="auto" w:fill="808080"/>
          </w:tcPr>
          <w:p w14:paraId="427EEFC3" w14:textId="77777777" w:rsidR="00154B9C" w:rsidRPr="00B17490" w:rsidRDefault="00154B9C">
            <w:pPr>
              <w:pStyle w:val="TableTextCharCharChar1"/>
              <w:rPr>
                <w:b/>
                <w:bCs/>
                <w:color w:val="000000"/>
              </w:rPr>
            </w:pPr>
            <w:r w:rsidRPr="00B17490">
              <w:rPr>
                <w:b/>
                <w:bCs/>
                <w:color w:val="000000"/>
              </w:rPr>
              <w:t>Set Number</w:t>
            </w:r>
          </w:p>
        </w:tc>
        <w:tc>
          <w:tcPr>
            <w:tcW w:w="5692" w:type="dxa"/>
            <w:shd w:val="pct5" w:color="auto" w:fill="FFFFFF"/>
          </w:tcPr>
          <w:p w14:paraId="427EEFC4" w14:textId="6DE29382" w:rsidR="00154B9C" w:rsidRPr="00B17490" w:rsidRDefault="0094714A" w:rsidP="0094714A">
            <w:pPr>
              <w:rPr>
                <w:color w:val="0D0D0D" w:themeColor="text1" w:themeTint="F2"/>
                <w:sz w:val="24"/>
                <w:szCs w:val="24"/>
              </w:rPr>
            </w:pPr>
            <w:r w:rsidRPr="00B17490">
              <w:rPr>
                <w:color w:val="0D0D0D" w:themeColor="text1" w:themeTint="F2"/>
                <w:sz w:val="24"/>
                <w:szCs w:val="24"/>
              </w:rPr>
              <w:t>02</w:t>
            </w:r>
            <w:r w:rsidR="003873C1">
              <w:rPr>
                <w:color w:val="0D0D0D" w:themeColor="text1" w:themeTint="F2"/>
                <w:sz w:val="24"/>
                <w:szCs w:val="24"/>
              </w:rPr>
              <w:t>6</w:t>
            </w:r>
            <w:r w:rsidRPr="00B17490">
              <w:rPr>
                <w:color w:val="0D0D0D" w:themeColor="text1" w:themeTint="F2"/>
                <w:sz w:val="24"/>
                <w:szCs w:val="24"/>
              </w:rPr>
              <w:t xml:space="preserve">ACIS </w:t>
            </w:r>
            <w:r w:rsidR="00ED36B8" w:rsidRPr="00B17490">
              <w:rPr>
                <w:color w:val="0D0D0D" w:themeColor="text1" w:themeTint="F2"/>
                <w:sz w:val="24"/>
                <w:szCs w:val="24"/>
              </w:rPr>
              <w:t xml:space="preserve">PS1 </w:t>
            </w:r>
            <w:r w:rsidR="008313EC">
              <w:rPr>
                <w:color w:val="0D0D0D" w:themeColor="text1" w:themeTint="F2"/>
                <w:sz w:val="24"/>
                <w:szCs w:val="24"/>
              </w:rPr>
              <w:t xml:space="preserve">Extended Network </w:t>
            </w:r>
            <w:r w:rsidR="00ED36B8" w:rsidRPr="00B17490">
              <w:rPr>
                <w:color w:val="0D0D0D" w:themeColor="text1" w:themeTint="F2"/>
                <w:sz w:val="24"/>
                <w:szCs w:val="24"/>
              </w:rPr>
              <w:t>HSA Plan</w:t>
            </w:r>
          </w:p>
        </w:tc>
      </w:tr>
      <w:tr w:rsidR="00154B9C" w:rsidRPr="00B17490" w14:paraId="427EEFC8" w14:textId="77777777" w:rsidTr="00E41B4F">
        <w:tc>
          <w:tcPr>
            <w:tcW w:w="2881" w:type="dxa"/>
            <w:shd w:val="clear" w:color="auto" w:fill="808080"/>
          </w:tcPr>
          <w:p w14:paraId="427EEFC6" w14:textId="77777777" w:rsidR="00154B9C" w:rsidRPr="00B17490" w:rsidRDefault="00154B9C">
            <w:pPr>
              <w:pStyle w:val="TableTextCharCharChar1"/>
              <w:rPr>
                <w:b/>
                <w:bCs/>
                <w:color w:val="000000"/>
              </w:rPr>
            </w:pPr>
            <w:r w:rsidRPr="00B17490">
              <w:rPr>
                <w:b/>
                <w:bCs/>
                <w:color w:val="000000"/>
              </w:rPr>
              <w:t>Effective Date</w:t>
            </w:r>
          </w:p>
        </w:tc>
        <w:tc>
          <w:tcPr>
            <w:tcW w:w="5692" w:type="dxa"/>
            <w:shd w:val="pct5" w:color="auto" w:fill="FFFFFF"/>
          </w:tcPr>
          <w:p w14:paraId="427EEFC7" w14:textId="0B501340" w:rsidR="00154B9C" w:rsidRPr="00B17490" w:rsidRDefault="0094714A">
            <w:pPr>
              <w:rPr>
                <w:color w:val="0D0D0D" w:themeColor="text1" w:themeTint="F2"/>
                <w:sz w:val="24"/>
                <w:szCs w:val="24"/>
              </w:rPr>
            </w:pPr>
            <w:r w:rsidRPr="00B17490">
              <w:rPr>
                <w:sz w:val="24"/>
              </w:rPr>
              <w:t>01/01/2020</w:t>
            </w:r>
          </w:p>
        </w:tc>
      </w:tr>
      <w:tr w:rsidR="00154B9C" w:rsidRPr="00B17490" w14:paraId="427EEFCB" w14:textId="77777777" w:rsidTr="00E41B4F">
        <w:tc>
          <w:tcPr>
            <w:tcW w:w="2881" w:type="dxa"/>
            <w:shd w:val="clear" w:color="auto" w:fill="808080"/>
          </w:tcPr>
          <w:p w14:paraId="427EEFC9" w14:textId="77777777" w:rsidR="00154B9C" w:rsidRPr="00B17490" w:rsidRDefault="00154B9C">
            <w:pPr>
              <w:pStyle w:val="TableTextCharCharChar1"/>
              <w:rPr>
                <w:b/>
                <w:bCs/>
                <w:color w:val="000000"/>
              </w:rPr>
            </w:pPr>
            <w:r w:rsidRPr="00B17490">
              <w:rPr>
                <w:b/>
                <w:bCs/>
                <w:color w:val="000000"/>
              </w:rPr>
              <w:t>Cancellation Date</w:t>
            </w:r>
          </w:p>
        </w:tc>
        <w:tc>
          <w:tcPr>
            <w:tcW w:w="5692" w:type="dxa"/>
            <w:shd w:val="pct5" w:color="auto" w:fill="FFFFFF"/>
          </w:tcPr>
          <w:p w14:paraId="427EEFCA" w14:textId="77777777" w:rsidR="00154B9C" w:rsidRPr="00B17490" w:rsidRDefault="00285FC2">
            <w:pPr>
              <w:pStyle w:val="TableTextCharCharChar1"/>
              <w:rPr>
                <w:color w:val="0D0D0D" w:themeColor="text1" w:themeTint="F2"/>
                <w:szCs w:val="24"/>
              </w:rPr>
            </w:pPr>
            <w:r w:rsidRPr="00B17490">
              <w:rPr>
                <w:color w:val="0D0D0D" w:themeColor="text1" w:themeTint="F2"/>
                <w:szCs w:val="24"/>
              </w:rPr>
              <w:t>99/99/9999</w:t>
            </w:r>
          </w:p>
        </w:tc>
      </w:tr>
      <w:tr w:rsidR="004420C2" w:rsidRPr="00B17490" w14:paraId="427EEFCE" w14:textId="77777777" w:rsidTr="00E41B4F">
        <w:tc>
          <w:tcPr>
            <w:tcW w:w="2881" w:type="dxa"/>
            <w:shd w:val="clear" w:color="auto" w:fill="808080"/>
          </w:tcPr>
          <w:p w14:paraId="427EEFCC" w14:textId="77777777" w:rsidR="004420C2" w:rsidRPr="00B17490" w:rsidRDefault="004420C2">
            <w:pPr>
              <w:pStyle w:val="TableTextCharCharChar1"/>
              <w:rPr>
                <w:b/>
                <w:bCs/>
                <w:color w:val="000000"/>
              </w:rPr>
            </w:pPr>
            <w:r w:rsidRPr="00B17490">
              <w:rPr>
                <w:b/>
                <w:bCs/>
                <w:color w:val="000000"/>
              </w:rPr>
              <w:t>iBAAG Document Author</w:t>
            </w:r>
          </w:p>
        </w:tc>
        <w:tc>
          <w:tcPr>
            <w:tcW w:w="5692" w:type="dxa"/>
            <w:shd w:val="pct5" w:color="auto" w:fill="FFFFFF"/>
          </w:tcPr>
          <w:p w14:paraId="427EEFCD" w14:textId="26B52D59" w:rsidR="004420C2" w:rsidRPr="00B17490" w:rsidRDefault="004420C2">
            <w:pPr>
              <w:rPr>
                <w:color w:val="0D0D0D" w:themeColor="text1" w:themeTint="F2"/>
                <w:sz w:val="24"/>
                <w:szCs w:val="24"/>
              </w:rPr>
            </w:pPr>
            <w:r w:rsidRPr="00B17490">
              <w:rPr>
                <w:sz w:val="24"/>
              </w:rPr>
              <w:t>Susan Williams</w:t>
            </w:r>
          </w:p>
        </w:tc>
      </w:tr>
      <w:tr w:rsidR="0094714A" w:rsidRPr="00B17490" w14:paraId="427EEFD1" w14:textId="77777777" w:rsidTr="00E41B4F">
        <w:trPr>
          <w:trHeight w:val="65"/>
        </w:trPr>
        <w:tc>
          <w:tcPr>
            <w:tcW w:w="2881" w:type="dxa"/>
            <w:shd w:val="clear" w:color="auto" w:fill="808080"/>
          </w:tcPr>
          <w:p w14:paraId="427EEFCF" w14:textId="77777777" w:rsidR="0094714A" w:rsidRPr="00B17490" w:rsidRDefault="0094714A">
            <w:pPr>
              <w:pStyle w:val="TableTextCharCharChar1"/>
              <w:rPr>
                <w:b/>
                <w:bCs/>
                <w:color w:val="000000"/>
              </w:rPr>
            </w:pPr>
            <w:r w:rsidRPr="00B17490">
              <w:rPr>
                <w:b/>
                <w:bCs/>
                <w:color w:val="000000"/>
              </w:rPr>
              <w:t>Revision Reason</w:t>
            </w:r>
          </w:p>
        </w:tc>
        <w:tc>
          <w:tcPr>
            <w:tcW w:w="5692" w:type="dxa"/>
            <w:shd w:val="pct5" w:color="auto" w:fill="FFFFFF"/>
          </w:tcPr>
          <w:p w14:paraId="427EEFD0" w14:textId="0997C1BE" w:rsidR="0094714A" w:rsidRPr="00B17490" w:rsidRDefault="00F162E0">
            <w:pPr>
              <w:rPr>
                <w:color w:val="0D0D0D" w:themeColor="text1" w:themeTint="F2"/>
                <w:sz w:val="24"/>
                <w:szCs w:val="24"/>
              </w:rPr>
            </w:pPr>
            <w:r>
              <w:rPr>
                <w:sz w:val="24"/>
              </w:rPr>
              <w:t>10</w:t>
            </w:r>
            <w:r w:rsidR="00D201AA">
              <w:rPr>
                <w:sz w:val="24"/>
              </w:rPr>
              <w:t>/</w:t>
            </w:r>
            <w:r>
              <w:rPr>
                <w:sz w:val="24"/>
              </w:rPr>
              <w:t>01</w:t>
            </w:r>
            <w:r w:rsidR="00D201AA">
              <w:rPr>
                <w:sz w:val="24"/>
              </w:rPr>
              <w:t>/2020</w:t>
            </w:r>
            <w:r>
              <w:rPr>
                <w:sz w:val="24"/>
              </w:rPr>
              <w:t xml:space="preserve"> - AXIS</w:t>
            </w:r>
            <w:r w:rsidR="00D201AA">
              <w:rPr>
                <w:sz w:val="24"/>
              </w:rPr>
              <w:t>-</w:t>
            </w:r>
            <w:r>
              <w:rPr>
                <w:sz w:val="24"/>
              </w:rPr>
              <w:t xml:space="preserve"> 0</w:t>
            </w:r>
            <w:r w:rsidRPr="00F162E0">
              <w:rPr>
                <w:sz w:val="24"/>
              </w:rPr>
              <w:t>1/06/2020</w:t>
            </w:r>
            <w:r>
              <w:rPr>
                <w:sz w:val="24"/>
              </w:rPr>
              <w:t xml:space="preserve"> - Mirror set of 025 - PP</w:t>
            </w:r>
          </w:p>
        </w:tc>
      </w:tr>
    </w:tbl>
    <w:p w14:paraId="427EEFD2" w14:textId="77777777" w:rsidR="00154B9C" w:rsidRPr="00B17490" w:rsidRDefault="00154B9C" w:rsidP="0087127C">
      <w:pPr>
        <w:jc w:val="center"/>
        <w:rPr>
          <w:b/>
          <w:color w:val="FF0000"/>
          <w:sz w:val="24"/>
        </w:rPr>
      </w:pPr>
    </w:p>
    <w:p w14:paraId="427EEFD3"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17490" w14:paraId="427EEFD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17490" w:rsidRDefault="00154B9C">
            <w:pPr>
              <w:pStyle w:val="TableHeaderText"/>
              <w:rPr>
                <w:color w:val="FF0000"/>
              </w:rPr>
            </w:pPr>
            <w:r w:rsidRPr="00B1749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5E3F5E17" w:rsidR="00154B9C" w:rsidRPr="00B17490" w:rsidRDefault="00ED36B8">
            <w:pPr>
              <w:pStyle w:val="TableTextCharCharChar1"/>
              <w:jc w:val="center"/>
              <w:rPr>
                <w:b/>
                <w:bCs/>
                <w:color w:val="FF0000"/>
              </w:rPr>
            </w:pPr>
            <w:r w:rsidRPr="00B17490">
              <w:rPr>
                <w:b/>
                <w:bCs/>
                <w:color w:val="FF0000"/>
              </w:rPr>
              <w:t xml:space="preserve">CHOICE PLUS </w:t>
            </w:r>
            <w:r w:rsidR="003351B0" w:rsidRPr="003351B0">
              <w:rPr>
                <w:b/>
                <w:bCs/>
                <w:color w:val="FF0000"/>
              </w:rPr>
              <w:t xml:space="preserve">Extended Network </w:t>
            </w:r>
            <w:r w:rsidRPr="00B17490">
              <w:rPr>
                <w:b/>
                <w:bCs/>
                <w:color w:val="FF0000"/>
              </w:rPr>
              <w:t>HSA</w:t>
            </w:r>
          </w:p>
          <w:p w14:paraId="427EEFD6" w14:textId="77777777" w:rsidR="00154B9C" w:rsidRPr="00B17490" w:rsidRDefault="00154B9C">
            <w:pPr>
              <w:pStyle w:val="TableHeaderText"/>
              <w:rPr>
                <w:color w:val="FF0000"/>
              </w:rPr>
            </w:pPr>
          </w:p>
        </w:tc>
      </w:tr>
      <w:tr w:rsidR="00853FB5" w:rsidRPr="00B17490" w14:paraId="427EF006" w14:textId="77777777" w:rsidTr="00381B4C">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1DBE6A9E" w:rsidR="00067DFF" w:rsidRPr="00B17490" w:rsidRDefault="00853FB5" w:rsidP="00C040A3">
            <w:pPr>
              <w:pStyle w:val="TableText"/>
              <w:rPr>
                <w:b/>
                <w:bCs/>
                <w:color w:val="FF0000"/>
              </w:rPr>
            </w:pPr>
            <w:bookmarkStart w:id="1" w:name="Health_Care_Reform"/>
            <w:r w:rsidRPr="00B17490">
              <w:rPr>
                <w:b/>
                <w:bCs/>
                <w:color w:val="FF0000"/>
              </w:rPr>
              <w:t>Health Care Reform</w:t>
            </w:r>
            <w:bookmarkEnd w:id="1"/>
          </w:p>
          <w:p w14:paraId="1E090C5B" w14:textId="77777777" w:rsidR="00067DFF" w:rsidRPr="00B17490" w:rsidRDefault="00067DFF" w:rsidP="00067DFF"/>
          <w:p w14:paraId="15CB8828" w14:textId="77777777" w:rsidR="00067DFF" w:rsidRPr="00B17490" w:rsidRDefault="00067DFF" w:rsidP="00067DFF"/>
          <w:p w14:paraId="1153DB10" w14:textId="77777777" w:rsidR="00067DFF" w:rsidRPr="00B17490" w:rsidRDefault="00067DFF" w:rsidP="00067DFF"/>
          <w:p w14:paraId="1753FF19" w14:textId="77777777" w:rsidR="00067DFF" w:rsidRPr="00B17490" w:rsidRDefault="00067DFF" w:rsidP="00067DFF"/>
          <w:p w14:paraId="7909A06A" w14:textId="77777777" w:rsidR="00067DFF" w:rsidRPr="00B17490" w:rsidRDefault="00067DFF" w:rsidP="00067DFF"/>
          <w:p w14:paraId="434261E2" w14:textId="77777777" w:rsidR="00067DFF" w:rsidRPr="00B17490" w:rsidRDefault="00067DFF" w:rsidP="00067DFF"/>
          <w:p w14:paraId="18C40D90" w14:textId="77777777" w:rsidR="00067DFF" w:rsidRPr="00B17490" w:rsidRDefault="00067DFF" w:rsidP="00067DFF"/>
          <w:p w14:paraId="70738E42" w14:textId="77777777" w:rsidR="00067DFF" w:rsidRPr="00B17490" w:rsidRDefault="00067DFF" w:rsidP="00067DFF"/>
          <w:p w14:paraId="62FB5D68" w14:textId="77777777" w:rsidR="00067DFF" w:rsidRPr="00B17490" w:rsidRDefault="00067DFF" w:rsidP="00067DFF"/>
          <w:p w14:paraId="5E42378A" w14:textId="77777777" w:rsidR="00067DFF" w:rsidRPr="00B17490" w:rsidRDefault="00067DFF" w:rsidP="00067DFF"/>
          <w:p w14:paraId="60F65A1D" w14:textId="77777777" w:rsidR="00067DFF" w:rsidRPr="00B17490" w:rsidRDefault="00067DFF" w:rsidP="00067DFF"/>
          <w:p w14:paraId="29E0B7CB" w14:textId="77777777" w:rsidR="00067DFF" w:rsidRPr="00B17490" w:rsidRDefault="00067DFF" w:rsidP="00067DFF"/>
          <w:p w14:paraId="34B5CDEB" w14:textId="77777777" w:rsidR="00067DFF" w:rsidRPr="00B17490" w:rsidRDefault="00067DFF" w:rsidP="00067DFF"/>
          <w:p w14:paraId="2C4D699C" w14:textId="77777777" w:rsidR="00067DFF" w:rsidRPr="00B17490" w:rsidRDefault="00067DFF" w:rsidP="00067DFF"/>
          <w:p w14:paraId="1BD9314B" w14:textId="77777777" w:rsidR="00067DFF" w:rsidRPr="00B17490" w:rsidRDefault="00067DFF" w:rsidP="00067DFF"/>
          <w:p w14:paraId="48B5F6C8" w14:textId="77777777" w:rsidR="00067DFF" w:rsidRPr="00B17490" w:rsidRDefault="00067DFF" w:rsidP="00067DFF"/>
          <w:p w14:paraId="2D0CF7B5" w14:textId="07C9299B" w:rsidR="00067DFF" w:rsidRPr="00B17490" w:rsidRDefault="00067DFF" w:rsidP="00067DFF"/>
          <w:p w14:paraId="4B4DD5B5" w14:textId="040C55A7" w:rsidR="00067DFF" w:rsidRPr="00B17490" w:rsidRDefault="00067DFF" w:rsidP="00067DFF"/>
          <w:p w14:paraId="683E936D" w14:textId="43AA996F" w:rsidR="00067DFF" w:rsidRPr="00B17490" w:rsidRDefault="00067DFF" w:rsidP="00067DFF"/>
          <w:p w14:paraId="02CD1331" w14:textId="77777777" w:rsidR="00853FB5" w:rsidRPr="00B17490" w:rsidRDefault="00853FB5" w:rsidP="00067DFF"/>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02DBB4FA" w:rsidR="00084815" w:rsidRPr="00B17490" w:rsidRDefault="00084815" w:rsidP="00084815">
            <w:pPr>
              <w:pStyle w:val="TableText"/>
              <w:rPr>
                <w:b/>
                <w:bCs/>
                <w:color w:val="FF0000"/>
                <w:u w:val="single"/>
              </w:rPr>
            </w:pPr>
            <w:r w:rsidRPr="00B17490">
              <w:rPr>
                <w:b/>
                <w:bCs/>
                <w:color w:val="FF0000"/>
                <w:u w:val="single"/>
              </w:rPr>
              <w:t>Summary of Benefits and Coverage (SBC)</w:t>
            </w:r>
          </w:p>
          <w:p w14:paraId="427EEFDD" w14:textId="77777777" w:rsidR="00084815" w:rsidRPr="00B17490" w:rsidRDefault="00084815" w:rsidP="00084815">
            <w:pPr>
              <w:pStyle w:val="TableText"/>
              <w:rPr>
                <w:b/>
                <w:bCs/>
                <w:i/>
                <w:color w:val="FF0000"/>
              </w:rPr>
            </w:pPr>
            <w:r w:rsidRPr="00B17490">
              <w:rPr>
                <w:b/>
                <w:bCs/>
                <w:i/>
                <w:color w:val="FF0000"/>
              </w:rPr>
              <w:t>SBC Creation</w:t>
            </w:r>
          </w:p>
          <w:p w14:paraId="4B4F4A70" w14:textId="77777777" w:rsidR="00381B4C" w:rsidRPr="00B17490" w:rsidRDefault="00084815" w:rsidP="00381B4C">
            <w:pPr>
              <w:pStyle w:val="TableText"/>
              <w:rPr>
                <w:b/>
                <w:bCs/>
                <w:i/>
                <w:color w:val="FF00FF"/>
              </w:rPr>
            </w:pPr>
            <w:r w:rsidRPr="00B17490">
              <w:rPr>
                <w:bCs/>
                <w:color w:val="FF0000"/>
              </w:rPr>
              <w:t>Responsible Party:  UHC</w:t>
            </w:r>
            <w:r w:rsidRPr="00B17490">
              <w:rPr>
                <w:b/>
                <w:bCs/>
                <w:color w:val="FF0000"/>
              </w:rPr>
              <w:t xml:space="preserve"> </w:t>
            </w:r>
          </w:p>
          <w:p w14:paraId="427EEFE3" w14:textId="77777777" w:rsidR="00084815" w:rsidRPr="00B17490" w:rsidRDefault="00084815" w:rsidP="00084815">
            <w:pPr>
              <w:pStyle w:val="TableText"/>
              <w:rPr>
                <w:color w:val="FF0000"/>
              </w:rPr>
            </w:pPr>
          </w:p>
          <w:p w14:paraId="427EEFE4" w14:textId="77777777" w:rsidR="00084815" w:rsidRPr="00B17490" w:rsidRDefault="00084815" w:rsidP="00084815">
            <w:pPr>
              <w:pStyle w:val="TableText"/>
              <w:rPr>
                <w:b/>
                <w:i/>
                <w:color w:val="FF0000"/>
              </w:rPr>
            </w:pPr>
            <w:r w:rsidRPr="00B17490">
              <w:rPr>
                <w:b/>
                <w:i/>
                <w:color w:val="FF0000"/>
              </w:rPr>
              <w:t>Member Fulfillment</w:t>
            </w:r>
          </w:p>
          <w:p w14:paraId="427EEFE5" w14:textId="0F303A92" w:rsidR="00084815" w:rsidRPr="00B17490" w:rsidRDefault="00084815" w:rsidP="00084815">
            <w:pPr>
              <w:pStyle w:val="TableText"/>
              <w:rPr>
                <w:color w:val="FF0000"/>
              </w:rPr>
            </w:pPr>
            <w:r w:rsidRPr="00B17490">
              <w:rPr>
                <w:color w:val="FF0000"/>
              </w:rPr>
              <w:t xml:space="preserve">Responsible Party:  </w:t>
            </w:r>
            <w:r w:rsidR="00F330B2" w:rsidRPr="00B17490">
              <w:rPr>
                <w:color w:val="FF0000"/>
              </w:rPr>
              <w:t xml:space="preserve">Customer </w:t>
            </w:r>
          </w:p>
          <w:p w14:paraId="5E0C4A55" w14:textId="77777777" w:rsidR="00381B4C" w:rsidRPr="00B17490" w:rsidRDefault="00381B4C" w:rsidP="00084815">
            <w:pPr>
              <w:pStyle w:val="TableText"/>
              <w:rPr>
                <w:color w:val="FF0000"/>
              </w:rPr>
            </w:pPr>
          </w:p>
          <w:p w14:paraId="427EEFE6" w14:textId="77777777" w:rsidR="00084815" w:rsidRPr="00B17490" w:rsidRDefault="00084815" w:rsidP="00084815">
            <w:pPr>
              <w:pStyle w:val="TableText"/>
              <w:rPr>
                <w:color w:val="FF0000"/>
              </w:rPr>
            </w:pPr>
          </w:p>
          <w:p w14:paraId="427EEFE7" w14:textId="77777777" w:rsidR="00084815" w:rsidRPr="00B17490" w:rsidRDefault="00084815" w:rsidP="00084815">
            <w:pPr>
              <w:pStyle w:val="TableText"/>
              <w:rPr>
                <w:b/>
                <w:i/>
                <w:color w:val="FF0000"/>
              </w:rPr>
            </w:pPr>
            <w:r w:rsidRPr="00B17490">
              <w:rPr>
                <w:b/>
                <w:i/>
                <w:color w:val="FF0000"/>
              </w:rPr>
              <w:t>External Vendor (Carve-out)</w:t>
            </w:r>
          </w:p>
          <w:p w14:paraId="427EEFE8" w14:textId="77777777" w:rsidR="00084815" w:rsidRPr="00B17490" w:rsidRDefault="00084815" w:rsidP="00084815">
            <w:pPr>
              <w:pStyle w:val="TableText"/>
              <w:rPr>
                <w:color w:val="FF0000"/>
              </w:rPr>
            </w:pPr>
            <w:r w:rsidRPr="00B17490">
              <w:rPr>
                <w:color w:val="FF0000"/>
              </w:rPr>
              <w:t xml:space="preserve">Are external vendor benefits included in SBC? </w:t>
            </w:r>
          </w:p>
          <w:p w14:paraId="427EEFE9" w14:textId="09B1D428" w:rsidR="00084815" w:rsidRPr="00B17490" w:rsidRDefault="00084815" w:rsidP="00084815">
            <w:pPr>
              <w:pStyle w:val="TableText"/>
              <w:rPr>
                <w:color w:val="FF0000"/>
              </w:rPr>
            </w:pPr>
            <w:r w:rsidRPr="00B17490">
              <w:rPr>
                <w:color w:val="FF0000"/>
              </w:rPr>
              <w:t>Pharmacy benefits - No</w:t>
            </w:r>
          </w:p>
          <w:p w14:paraId="427EEFEA" w14:textId="0624AE71" w:rsidR="00084815" w:rsidRPr="00B17490" w:rsidRDefault="00084815" w:rsidP="00084815">
            <w:pPr>
              <w:pStyle w:val="TableText"/>
              <w:rPr>
                <w:color w:val="FF0000"/>
              </w:rPr>
            </w:pPr>
            <w:r w:rsidRPr="00B17490">
              <w:rPr>
                <w:color w:val="FF0000"/>
              </w:rPr>
              <w:t>Mental Health benefits - No</w:t>
            </w:r>
          </w:p>
          <w:p w14:paraId="427EEFEB" w14:textId="77777777" w:rsidR="00084815" w:rsidRPr="00B17490" w:rsidRDefault="00084815" w:rsidP="00084815">
            <w:pPr>
              <w:pStyle w:val="TableText"/>
              <w:rPr>
                <w:color w:val="FF0000"/>
              </w:rPr>
            </w:pPr>
          </w:p>
          <w:p w14:paraId="427EEFEF" w14:textId="77777777" w:rsidR="00903601" w:rsidRPr="00B17490" w:rsidRDefault="00903601" w:rsidP="00903601">
            <w:pPr>
              <w:pStyle w:val="TableText"/>
              <w:rPr>
                <w:color w:val="FF0000"/>
              </w:rPr>
            </w:pPr>
          </w:p>
          <w:p w14:paraId="427EEFF0" w14:textId="77777777" w:rsidR="00853FB5" w:rsidRPr="00B17490" w:rsidRDefault="00853FB5" w:rsidP="00853FB5">
            <w:pPr>
              <w:pStyle w:val="TableText"/>
              <w:rPr>
                <w:b/>
                <w:bCs/>
                <w:color w:val="FF0000"/>
                <w:u w:val="single"/>
              </w:rPr>
            </w:pPr>
            <w:r w:rsidRPr="00B17490">
              <w:rPr>
                <w:b/>
                <w:bCs/>
                <w:color w:val="FF0000"/>
                <w:u w:val="single"/>
              </w:rPr>
              <w:t>Expanded Women’s Preventive Care Services Apply?</w:t>
            </w:r>
          </w:p>
          <w:p w14:paraId="427EEFF2" w14:textId="41BA85FB" w:rsidR="00853FB5" w:rsidRPr="00B17490" w:rsidRDefault="00853FB5" w:rsidP="00853FB5">
            <w:pPr>
              <w:pStyle w:val="TableText"/>
              <w:rPr>
                <w:color w:val="FF0000"/>
              </w:rPr>
            </w:pPr>
            <w:r w:rsidRPr="00B17490">
              <w:rPr>
                <w:color w:val="FF0000"/>
              </w:rPr>
              <w:t>Yes</w:t>
            </w:r>
          </w:p>
          <w:p w14:paraId="3D52BC10" w14:textId="77777777" w:rsidR="00025588" w:rsidRPr="00B17490" w:rsidRDefault="00025588" w:rsidP="004123EB">
            <w:pPr>
              <w:pStyle w:val="TableText"/>
              <w:rPr>
                <w:b/>
                <w:bCs/>
                <w:color w:val="FF00FF"/>
              </w:rPr>
            </w:pPr>
          </w:p>
          <w:p w14:paraId="2A058775" w14:textId="77777777" w:rsidR="00025588" w:rsidRPr="00B17490" w:rsidRDefault="00025588" w:rsidP="004123EB">
            <w:pPr>
              <w:pStyle w:val="TableText"/>
              <w:rPr>
                <w:b/>
                <w:bCs/>
                <w:color w:val="FF00FF"/>
              </w:rPr>
            </w:pPr>
          </w:p>
          <w:p w14:paraId="427EEFF9" w14:textId="312A5E95" w:rsidR="004123EB" w:rsidRPr="00B17490" w:rsidRDefault="00025588" w:rsidP="004123EB">
            <w:pPr>
              <w:pStyle w:val="TableText"/>
              <w:rPr>
                <w:bCs/>
                <w:color w:val="FF0000"/>
              </w:rPr>
            </w:pPr>
            <w:r w:rsidRPr="00B17490">
              <w:rPr>
                <w:b/>
                <w:bCs/>
                <w:color w:val="FF00FF"/>
              </w:rPr>
              <w:t xml:space="preserve"> </w:t>
            </w:r>
            <w:r w:rsidR="004123EB" w:rsidRPr="00B17490">
              <w:rPr>
                <w:bCs/>
                <w:color w:val="FF0000"/>
              </w:rPr>
              <w:t>Coverage guidelines for Expanded Women’s Preventive Care include:</w:t>
            </w:r>
          </w:p>
          <w:p w14:paraId="427EEFFA" w14:textId="7E6D0772" w:rsidR="004123EB" w:rsidRPr="00B17490" w:rsidRDefault="004123EB" w:rsidP="007C2FAF">
            <w:pPr>
              <w:pStyle w:val="TableText"/>
              <w:numPr>
                <w:ilvl w:val="0"/>
                <w:numId w:val="7"/>
              </w:numPr>
              <w:rPr>
                <w:bCs/>
                <w:color w:val="FF0000"/>
                <w:lang w:val="en"/>
              </w:rPr>
            </w:pPr>
            <w:bookmarkStart w:id="2" w:name="Breastfeeding"/>
            <w:r w:rsidRPr="00B17490">
              <w:rPr>
                <w:bCs/>
                <w:color w:val="FF0000"/>
                <w:lang w:val="en"/>
              </w:rPr>
              <w:t xml:space="preserve">Breast-feeding </w:t>
            </w:r>
            <w:bookmarkEnd w:id="2"/>
            <w:r w:rsidRPr="00B17490">
              <w:rPr>
                <w:bCs/>
                <w:color w:val="FF0000"/>
                <w:lang w:val="en"/>
              </w:rPr>
              <w:t xml:space="preserve">support, supplies, and counseling.  </w:t>
            </w:r>
          </w:p>
          <w:p w14:paraId="427EEFFC" w14:textId="2BB2B9A4" w:rsidR="004123EB" w:rsidRPr="00B17490" w:rsidRDefault="004123EB" w:rsidP="007C2FAF">
            <w:pPr>
              <w:pStyle w:val="TableText"/>
              <w:numPr>
                <w:ilvl w:val="0"/>
                <w:numId w:val="7"/>
              </w:numPr>
              <w:rPr>
                <w:bCs/>
                <w:color w:val="FF0000"/>
                <w:lang w:val="en"/>
              </w:rPr>
            </w:pPr>
            <w:r w:rsidRPr="00B17490">
              <w:rPr>
                <w:bCs/>
                <w:color w:val="FF0000"/>
                <w:lang w:val="en"/>
              </w:rPr>
              <w:t xml:space="preserve">Contraception methods and counseling </w:t>
            </w:r>
          </w:p>
          <w:p w14:paraId="427EEFFD" w14:textId="77777777" w:rsidR="004123EB" w:rsidRPr="00B17490" w:rsidRDefault="004123EB" w:rsidP="007C2FAF">
            <w:pPr>
              <w:pStyle w:val="TableText"/>
              <w:numPr>
                <w:ilvl w:val="0"/>
                <w:numId w:val="7"/>
              </w:numPr>
              <w:rPr>
                <w:bCs/>
                <w:color w:val="FF0000"/>
                <w:lang w:val="en"/>
              </w:rPr>
            </w:pPr>
            <w:bookmarkStart w:id="3" w:name="Domestic_Violence"/>
            <w:r w:rsidRPr="00B17490">
              <w:rPr>
                <w:bCs/>
                <w:color w:val="FF0000"/>
                <w:lang w:val="en"/>
              </w:rPr>
              <w:t xml:space="preserve">Domestic violence </w:t>
            </w:r>
            <w:bookmarkEnd w:id="3"/>
            <w:r w:rsidRPr="00B17490">
              <w:rPr>
                <w:bCs/>
                <w:color w:val="FF0000"/>
                <w:lang w:val="en"/>
              </w:rPr>
              <w:t xml:space="preserve">screening </w:t>
            </w:r>
          </w:p>
          <w:p w14:paraId="427EEFFE" w14:textId="77777777" w:rsidR="004123EB" w:rsidRPr="00B17490" w:rsidRDefault="004123EB" w:rsidP="007C2FAF">
            <w:pPr>
              <w:pStyle w:val="TableText"/>
              <w:numPr>
                <w:ilvl w:val="0"/>
                <w:numId w:val="7"/>
              </w:numPr>
              <w:rPr>
                <w:bCs/>
                <w:color w:val="FF0000"/>
                <w:lang w:val="en"/>
              </w:rPr>
            </w:pPr>
            <w:bookmarkStart w:id="4" w:name="Gestational_Diabetes"/>
            <w:r w:rsidRPr="00B17490">
              <w:rPr>
                <w:bCs/>
                <w:color w:val="FF0000"/>
                <w:lang w:val="en"/>
              </w:rPr>
              <w:t xml:space="preserve">Gestational diabetes </w:t>
            </w:r>
            <w:bookmarkEnd w:id="4"/>
            <w:r w:rsidRPr="00B17490">
              <w:rPr>
                <w:bCs/>
                <w:color w:val="FF0000"/>
                <w:lang w:val="en"/>
              </w:rPr>
              <w:t xml:space="preserve">screening </w:t>
            </w:r>
          </w:p>
          <w:p w14:paraId="427EEFFF" w14:textId="77777777" w:rsidR="004123EB" w:rsidRPr="00B17490" w:rsidRDefault="004123EB" w:rsidP="007C2FAF">
            <w:pPr>
              <w:pStyle w:val="TableText"/>
              <w:numPr>
                <w:ilvl w:val="0"/>
                <w:numId w:val="7"/>
              </w:numPr>
              <w:rPr>
                <w:bCs/>
                <w:color w:val="FF0000"/>
                <w:lang w:val="en"/>
              </w:rPr>
            </w:pPr>
            <w:bookmarkStart w:id="5" w:name="HIV_ScreeningandCounseling"/>
            <w:r w:rsidRPr="00B17490">
              <w:rPr>
                <w:bCs/>
                <w:color w:val="FF0000"/>
                <w:lang w:val="en"/>
              </w:rPr>
              <w:t>HIV screening and counseling</w:t>
            </w:r>
            <w:bookmarkEnd w:id="5"/>
            <w:r w:rsidRPr="00B17490">
              <w:rPr>
                <w:bCs/>
                <w:color w:val="FF0000"/>
                <w:lang w:val="en"/>
              </w:rPr>
              <w:t xml:space="preserve"> </w:t>
            </w:r>
          </w:p>
          <w:p w14:paraId="427EF000" w14:textId="77777777" w:rsidR="004123EB" w:rsidRPr="00B17490" w:rsidRDefault="004123EB" w:rsidP="007C2FAF">
            <w:pPr>
              <w:pStyle w:val="TableText"/>
              <w:numPr>
                <w:ilvl w:val="0"/>
                <w:numId w:val="7"/>
              </w:numPr>
              <w:rPr>
                <w:bCs/>
                <w:color w:val="FF0000"/>
                <w:lang w:val="en"/>
              </w:rPr>
            </w:pPr>
            <w:bookmarkStart w:id="6" w:name="HPV"/>
            <w:r w:rsidRPr="00B17490">
              <w:rPr>
                <w:bCs/>
                <w:color w:val="FF0000"/>
                <w:lang w:val="en"/>
              </w:rPr>
              <w:t>Human papillomavirus testing  (beginning at age 30, and for every 3 years thereafter)</w:t>
            </w:r>
            <w:bookmarkEnd w:id="6"/>
            <w:r w:rsidRPr="00B17490">
              <w:rPr>
                <w:bCs/>
                <w:color w:val="FF0000"/>
                <w:lang w:val="en"/>
              </w:rPr>
              <w:t xml:space="preserve"> </w:t>
            </w:r>
          </w:p>
          <w:p w14:paraId="427EF001" w14:textId="77777777" w:rsidR="004123EB" w:rsidRPr="00B17490" w:rsidRDefault="004123EB" w:rsidP="007C2FAF">
            <w:pPr>
              <w:pStyle w:val="TableText"/>
              <w:numPr>
                <w:ilvl w:val="0"/>
                <w:numId w:val="7"/>
              </w:numPr>
              <w:rPr>
                <w:bCs/>
                <w:color w:val="FF0000"/>
                <w:lang w:val="en"/>
              </w:rPr>
            </w:pPr>
            <w:bookmarkStart w:id="7" w:name="Sexually_Transmitted_Infections_Counseli"/>
            <w:r w:rsidRPr="00B17490">
              <w:rPr>
                <w:bCs/>
                <w:color w:val="FF0000"/>
                <w:lang w:val="en"/>
              </w:rPr>
              <w:t>Sexually transmitted infections counseling</w:t>
            </w:r>
            <w:bookmarkEnd w:id="7"/>
            <w:r w:rsidRPr="00B17490">
              <w:rPr>
                <w:bCs/>
                <w:color w:val="FF0000"/>
                <w:lang w:val="en"/>
              </w:rPr>
              <w:t xml:space="preserve"> </w:t>
            </w:r>
          </w:p>
          <w:p w14:paraId="427EF002" w14:textId="77777777" w:rsidR="004123EB" w:rsidRPr="00B17490" w:rsidRDefault="004123EB" w:rsidP="007C2FAF">
            <w:pPr>
              <w:pStyle w:val="TableText"/>
              <w:numPr>
                <w:ilvl w:val="0"/>
                <w:numId w:val="7"/>
              </w:numPr>
              <w:rPr>
                <w:bCs/>
                <w:color w:val="FF0000"/>
                <w:lang w:val="en"/>
              </w:rPr>
            </w:pPr>
            <w:r w:rsidRPr="00B17490">
              <w:rPr>
                <w:bCs/>
                <w:color w:val="FF0000"/>
                <w:lang w:val="en"/>
              </w:rPr>
              <w:lastRenderedPageBreak/>
              <w:t xml:space="preserve">Well-woman visits </w:t>
            </w:r>
          </w:p>
          <w:p w14:paraId="427EF003" w14:textId="77777777" w:rsidR="004123EB" w:rsidRPr="00B17490" w:rsidRDefault="004123EB" w:rsidP="004123EB">
            <w:pPr>
              <w:pStyle w:val="TableText"/>
              <w:rPr>
                <w:bCs/>
                <w:color w:val="FF0000"/>
              </w:rPr>
            </w:pPr>
          </w:p>
          <w:p w14:paraId="427EF005" w14:textId="77777777" w:rsidR="00853FB5" w:rsidRPr="00B17490" w:rsidRDefault="00853FB5">
            <w:pPr>
              <w:pStyle w:val="TableText"/>
              <w:rPr>
                <w:b/>
                <w:bCs/>
                <w:color w:val="FF00FF"/>
              </w:rPr>
            </w:pPr>
          </w:p>
        </w:tc>
      </w:tr>
      <w:tr w:rsidR="00154B9C" w:rsidRPr="00B17490" w14:paraId="427EF02A"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188C950B" w:rsidR="004C1609" w:rsidRPr="00B17490" w:rsidRDefault="00154B9C">
            <w:pPr>
              <w:pStyle w:val="TableTextCharCharChar1"/>
              <w:rPr>
                <w:b/>
                <w:bCs/>
                <w:color w:val="FF0000"/>
              </w:rPr>
            </w:pPr>
            <w:bookmarkStart w:id="8" w:name="Business_Segment"/>
            <w:r w:rsidRPr="00B17490">
              <w:rPr>
                <w:b/>
                <w:bCs/>
                <w:color w:val="FF0000"/>
              </w:rPr>
              <w:lastRenderedPageBreak/>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5" w14:textId="77777777" w:rsidR="002D49B4" w:rsidRPr="00B17490" w:rsidRDefault="00B70457">
            <w:pPr>
              <w:pStyle w:val="TableTextCharCharChar1"/>
              <w:rPr>
                <w:b/>
                <w:bCs/>
                <w:color w:val="FF0000"/>
              </w:rPr>
            </w:pPr>
            <w:r w:rsidRPr="00B17490">
              <w:rPr>
                <w:b/>
                <w:bCs/>
                <w:color w:val="FF0000"/>
              </w:rPr>
              <w:t>UHC NATIONAL ACCOUNTS</w:t>
            </w:r>
          </w:p>
          <w:p w14:paraId="427EF026" w14:textId="77777777" w:rsidR="002D49B4" w:rsidRPr="00B17490" w:rsidRDefault="002D49B4">
            <w:pPr>
              <w:pStyle w:val="TableTextCharCharChar1"/>
              <w:rPr>
                <w:b/>
                <w:bCs/>
                <w:color w:val="FF0000"/>
              </w:rPr>
            </w:pPr>
          </w:p>
          <w:p w14:paraId="427EF029" w14:textId="1F151C06" w:rsidR="00154B9C" w:rsidRPr="00B17490" w:rsidRDefault="00154B9C">
            <w:pPr>
              <w:pStyle w:val="TableTextCharCharChar1"/>
              <w:rPr>
                <w:b/>
                <w:bCs/>
                <w:color w:val="FF0000"/>
              </w:rPr>
            </w:pPr>
          </w:p>
        </w:tc>
      </w:tr>
      <w:tr w:rsidR="00154B9C" w:rsidRPr="00B17490" w14:paraId="427EF02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17490" w:rsidRDefault="00154B9C">
            <w:pPr>
              <w:pStyle w:val="TableTextCharCharChar1"/>
              <w:rPr>
                <w:b/>
                <w:bCs/>
                <w:color w:val="FF0000"/>
              </w:rPr>
            </w:pPr>
            <w:bookmarkStart w:id="9" w:name="COSMOS_To_UNET_Converted_Case"/>
            <w:r w:rsidRPr="00B17490">
              <w:rPr>
                <w:b/>
                <w:bCs/>
                <w:color w:val="FF0000"/>
              </w:rPr>
              <w:t>COSMOS To UNET</w:t>
            </w:r>
            <w:r w:rsidR="004C1609" w:rsidRPr="00B17490">
              <w:rPr>
                <w:b/>
                <w:bCs/>
                <w:color w:val="FF0000"/>
              </w:rPr>
              <w:t xml:space="preserve"> </w:t>
            </w:r>
            <w:r w:rsidRPr="00B17490">
              <w:rPr>
                <w:b/>
                <w:bCs/>
                <w:color w:val="FF0000"/>
              </w:rPr>
              <w:t>Converted Case</w:t>
            </w:r>
            <w:bookmarkEnd w:id="9"/>
          </w:p>
          <w:p w14:paraId="427EF02C" w14:textId="77777777" w:rsidR="00F76831" w:rsidRPr="00B17490"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17490" w:rsidRDefault="00154B9C">
            <w:pPr>
              <w:pStyle w:val="TableTextCharCharChar1"/>
              <w:rPr>
                <w:color w:val="FF0000"/>
              </w:rPr>
            </w:pPr>
            <w:r w:rsidRPr="00B17490">
              <w:rPr>
                <w:color w:val="FF0000"/>
              </w:rPr>
              <w:t>Not Applicable</w:t>
            </w:r>
          </w:p>
        </w:tc>
      </w:tr>
      <w:tr w:rsidR="00154B9C" w:rsidRPr="00B17490" w14:paraId="427EF03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17490" w:rsidRDefault="00154B9C">
            <w:pPr>
              <w:pStyle w:val="TableTextCharCharChar1"/>
              <w:rPr>
                <w:b/>
                <w:bCs/>
                <w:color w:val="FF0000"/>
              </w:rPr>
            </w:pPr>
            <w:bookmarkStart w:id="10" w:name="Product_Year"/>
            <w:r w:rsidRPr="00B17490">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8A36651" w:rsidR="00607180" w:rsidRPr="00B17490" w:rsidRDefault="00607180" w:rsidP="00607180">
            <w:pPr>
              <w:pStyle w:val="TableText"/>
              <w:rPr>
                <w:b/>
              </w:rPr>
            </w:pPr>
            <w:r w:rsidRPr="00B17490">
              <w:rPr>
                <w:b/>
                <w:color w:val="0000FF"/>
              </w:rPr>
              <w:t>2007</w:t>
            </w:r>
            <w:r w:rsidRPr="00B17490">
              <w:rPr>
                <w:b/>
              </w:rPr>
              <w:t xml:space="preserve"> </w:t>
            </w:r>
            <w:r w:rsidRPr="00B17490">
              <w:rPr>
                <w:b/>
                <w:color w:val="FF0000"/>
              </w:rPr>
              <w:t>w/ MEDICAL NECESSITY</w:t>
            </w:r>
          </w:p>
          <w:p w14:paraId="427EF032" w14:textId="77777777" w:rsidR="00154B9C" w:rsidRPr="00B17490" w:rsidRDefault="00154B9C">
            <w:pPr>
              <w:pStyle w:val="TableTextCharCharChar1"/>
              <w:rPr>
                <w:b/>
                <w:bCs/>
                <w:color w:val="0000FF"/>
              </w:rPr>
            </w:pPr>
          </w:p>
        </w:tc>
      </w:tr>
      <w:tr w:rsidR="00154B9C" w:rsidRPr="00B17490" w14:paraId="427EF03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17490" w:rsidRDefault="00154B9C">
            <w:pPr>
              <w:pStyle w:val="TableTextCharCharChar1"/>
              <w:rPr>
                <w:b/>
                <w:bCs/>
                <w:color w:val="FF0000"/>
              </w:rPr>
            </w:pPr>
            <w:bookmarkStart w:id="11" w:name="State_of_Issue"/>
            <w:r w:rsidRPr="00B17490">
              <w:rPr>
                <w:b/>
                <w:bCs/>
                <w:color w:val="FF0000"/>
              </w:rPr>
              <w:t>State of Issue</w:t>
            </w:r>
            <w:bookmarkEnd w:id="11"/>
          </w:p>
          <w:p w14:paraId="427EF036" w14:textId="02A35B66" w:rsidR="00154B9C" w:rsidRPr="00B17490"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17490" w:rsidRDefault="00154B9C">
            <w:pPr>
              <w:pStyle w:val="TableTextCharCharChar1"/>
              <w:rPr>
                <w:color w:val="FF0000"/>
              </w:rPr>
            </w:pPr>
            <w:r w:rsidRPr="00B17490">
              <w:rPr>
                <w:color w:val="FF0000"/>
              </w:rPr>
              <w:t xml:space="preserve">Not Applicable </w:t>
            </w:r>
          </w:p>
          <w:p w14:paraId="427EF03E" w14:textId="00D898C5" w:rsidR="00154B9C" w:rsidRPr="00B17490" w:rsidRDefault="00154B9C" w:rsidP="00877EBE">
            <w:pPr>
              <w:pStyle w:val="TableTextCharCharChar1"/>
              <w:rPr>
                <w:b/>
                <w:bCs/>
                <w:color w:val="FF00FF"/>
              </w:rPr>
            </w:pPr>
          </w:p>
        </w:tc>
      </w:tr>
      <w:tr w:rsidR="00154B9C" w:rsidRPr="00B17490" w14:paraId="427EF04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17490" w:rsidRDefault="00154B9C">
            <w:pPr>
              <w:pStyle w:val="TableTextCharCharChar1"/>
              <w:rPr>
                <w:b/>
                <w:color w:val="FF0000"/>
              </w:rPr>
            </w:pPr>
            <w:bookmarkStart w:id="12" w:name="ERISA"/>
            <w:r w:rsidRPr="00B17490">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10697AF0" w:rsidR="00154B9C" w:rsidRPr="00B17490" w:rsidRDefault="00154B9C" w:rsidP="00877EBE">
            <w:pPr>
              <w:pStyle w:val="TableTextCharCharChar1"/>
              <w:rPr>
                <w:b/>
                <w:color w:val="FF0000"/>
              </w:rPr>
            </w:pPr>
            <w:r w:rsidRPr="00B17490">
              <w:rPr>
                <w:b/>
                <w:color w:val="FF0000"/>
              </w:rPr>
              <w:t xml:space="preserve">Yes </w:t>
            </w:r>
          </w:p>
        </w:tc>
      </w:tr>
      <w:tr w:rsidR="0059487F" w:rsidRPr="00B17490" w14:paraId="427EF06B"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17490" w:rsidRDefault="0059487F" w:rsidP="006A6F12">
            <w:pPr>
              <w:pStyle w:val="TableText"/>
              <w:rPr>
                <w:b/>
                <w:color w:val="FF0000"/>
              </w:rPr>
            </w:pPr>
            <w:bookmarkStart w:id="13" w:name="Final_Claim_Fiduciary"/>
            <w:r w:rsidRPr="00B17490">
              <w:rPr>
                <w:b/>
                <w:color w:val="FF0000"/>
              </w:rPr>
              <w:t>Final Claim Fiduciary</w:t>
            </w:r>
            <w:bookmarkEnd w:id="13"/>
          </w:p>
          <w:p w14:paraId="427EF045" w14:textId="77777777" w:rsidR="002103FB" w:rsidRPr="00B17490" w:rsidRDefault="002103FB" w:rsidP="006A6F12">
            <w:pPr>
              <w:pStyle w:val="TableText"/>
              <w:rPr>
                <w:b/>
                <w:color w:val="FF0000"/>
              </w:rPr>
            </w:pPr>
          </w:p>
          <w:p w14:paraId="427EF04B" w14:textId="47188B0B" w:rsidR="0059487F" w:rsidRPr="00B17490"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17490" w:rsidRDefault="0059487F" w:rsidP="006A6F12">
            <w:pPr>
              <w:pStyle w:val="TableText"/>
              <w:rPr>
                <w:b/>
                <w:bCs/>
                <w:color w:val="FF00FF"/>
              </w:rPr>
            </w:pPr>
            <w:r w:rsidRPr="00B17490">
              <w:rPr>
                <w:b/>
                <w:color w:val="FF0000"/>
              </w:rPr>
              <w:sym w:font="Symbol" w:char="F0B7"/>
            </w:r>
            <w:r w:rsidRPr="00B17490">
              <w:rPr>
                <w:b/>
                <w:color w:val="FF0000"/>
              </w:rPr>
              <w:t xml:space="preserve">  Urgent Care: UHC</w:t>
            </w:r>
          </w:p>
          <w:p w14:paraId="427EF04E" w14:textId="0E8AE0D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1</w:t>
            </w:r>
            <w:r w:rsidRPr="00B17490">
              <w:rPr>
                <w:b/>
                <w:color w:val="FF0000"/>
              </w:rPr>
              <w:t>st Level Pre-Service: UHC</w:t>
            </w:r>
            <w:r w:rsidR="006E2D77" w:rsidRPr="00B17490">
              <w:rPr>
                <w:b/>
                <w:color w:val="FF0000"/>
              </w:rPr>
              <w:t xml:space="preserve"> </w:t>
            </w:r>
          </w:p>
          <w:p w14:paraId="427EF04F" w14:textId="00E05866"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2</w:t>
            </w:r>
            <w:r w:rsidRPr="00B17490">
              <w:rPr>
                <w:b/>
                <w:color w:val="FF0000"/>
              </w:rPr>
              <w:t>nd Level Pre-Service: UHC</w:t>
            </w:r>
            <w:r w:rsidR="006E2D77" w:rsidRPr="00B17490">
              <w:rPr>
                <w:b/>
                <w:color w:val="FF0000"/>
              </w:rPr>
              <w:t xml:space="preserve"> </w:t>
            </w:r>
          </w:p>
          <w:p w14:paraId="427EF050" w14:textId="39ABEEB0"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1</w:t>
            </w:r>
            <w:r w:rsidRPr="00B17490">
              <w:rPr>
                <w:b/>
                <w:color w:val="FF0000"/>
              </w:rPr>
              <w:t>st Level Post-Service: UHC</w:t>
            </w:r>
            <w:r w:rsidR="006E2D77" w:rsidRPr="00B17490">
              <w:rPr>
                <w:b/>
                <w:color w:val="FF0000"/>
              </w:rPr>
              <w:t xml:space="preserve"> </w:t>
            </w:r>
          </w:p>
          <w:p w14:paraId="427EF051" w14:textId="13F0A12B"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2</w:t>
            </w:r>
            <w:r w:rsidRPr="00B17490">
              <w:rPr>
                <w:b/>
                <w:color w:val="FF0000"/>
              </w:rPr>
              <w:t>nd Level Post-Service: UHC</w:t>
            </w:r>
            <w:r w:rsidR="006E2D77" w:rsidRPr="00B17490">
              <w:rPr>
                <w:b/>
                <w:color w:val="FF0000"/>
              </w:rPr>
              <w:t xml:space="preserve"> </w:t>
            </w:r>
          </w:p>
          <w:p w14:paraId="427EF052" w14:textId="77777777" w:rsidR="0059487F" w:rsidRPr="00B17490" w:rsidRDefault="0059487F" w:rsidP="006A6F12">
            <w:pPr>
              <w:spacing w:line="240" w:lineRule="atLeast"/>
              <w:rPr>
                <w:b/>
                <w:color w:val="FF0000"/>
                <w:sz w:val="24"/>
              </w:rPr>
            </w:pPr>
          </w:p>
          <w:p w14:paraId="1163BBA7" w14:textId="77777777" w:rsidR="00253102" w:rsidRPr="00B17490" w:rsidRDefault="00253102" w:rsidP="006A6F12">
            <w:pPr>
              <w:pStyle w:val="TableText"/>
              <w:rPr>
                <w:b/>
                <w:color w:val="FF0000"/>
              </w:rPr>
            </w:pPr>
          </w:p>
          <w:p w14:paraId="427EF056" w14:textId="77777777" w:rsidR="0059487F" w:rsidRPr="00B17490" w:rsidRDefault="0059487F" w:rsidP="006A6F12">
            <w:pPr>
              <w:pStyle w:val="TableText"/>
              <w:rPr>
                <w:b/>
                <w:color w:val="FF0000"/>
              </w:rPr>
            </w:pPr>
            <w:r w:rsidRPr="00B17490">
              <w:rPr>
                <w:b/>
                <w:color w:val="FF0000"/>
              </w:rPr>
              <w:t>To Initiate an Appeal-</w:t>
            </w:r>
          </w:p>
          <w:p w14:paraId="68E01909" w14:textId="77777777" w:rsidR="00FA381C" w:rsidRPr="00B17490" w:rsidRDefault="00FA381C" w:rsidP="00FA381C">
            <w:pPr>
              <w:ind w:left="317" w:hanging="317"/>
              <w:rPr>
                <w:b/>
                <w:color w:val="FF0000"/>
                <w:sz w:val="24"/>
              </w:rPr>
            </w:pPr>
            <w:r w:rsidRPr="00B17490">
              <w:rPr>
                <w:b/>
                <w:color w:val="FF0000"/>
                <w:sz w:val="24"/>
              </w:rPr>
              <w:sym w:font="Symbol" w:char="F0B7"/>
            </w:r>
            <w:r w:rsidRPr="00B17490">
              <w:rPr>
                <w:b/>
                <w:color w:val="FF0000"/>
                <w:sz w:val="24"/>
              </w:rPr>
              <w:t xml:space="preserve">  Urgent /Escalated Appeals -</w:t>
            </w:r>
            <w:r w:rsidRPr="00B17490">
              <w:rPr>
                <w:color w:val="FF0000"/>
                <w:sz w:val="24"/>
              </w:rPr>
              <w:t xml:space="preserve"> All agents follow your current Urgent Appeals Guidelines.</w:t>
            </w:r>
          </w:p>
          <w:p w14:paraId="782D5D3C" w14:textId="77777777" w:rsidR="00FA381C" w:rsidRPr="00B17490" w:rsidRDefault="00FA381C" w:rsidP="00FA381C">
            <w:pPr>
              <w:ind w:left="317" w:hanging="317"/>
              <w:rPr>
                <w:color w:val="FF0000"/>
                <w:sz w:val="24"/>
              </w:rPr>
            </w:pPr>
            <w:r w:rsidRPr="00B17490">
              <w:rPr>
                <w:b/>
                <w:color w:val="FF0000"/>
                <w:sz w:val="24"/>
              </w:rPr>
              <w:sym w:font="Symbol" w:char="F0B7"/>
            </w:r>
            <w:r w:rsidRPr="00B17490">
              <w:rPr>
                <w:b/>
                <w:color w:val="FF0000"/>
                <w:sz w:val="24"/>
              </w:rPr>
              <w:t xml:space="preserve">  Pre-Service - </w:t>
            </w:r>
            <w:r w:rsidRPr="00B17490">
              <w:rPr>
                <w:color w:val="FF0000"/>
                <w:sz w:val="24"/>
              </w:rPr>
              <w:t xml:space="preserve">Submit written appeal to the P.O. Box address on the initial determination letter or UnitedHealthcare, P.O. Box </w:t>
            </w:r>
            <w:r w:rsidRPr="00B17490">
              <w:rPr>
                <w:b/>
                <w:color w:val="0000FF"/>
                <w:sz w:val="24"/>
              </w:rPr>
              <w:t>740816</w:t>
            </w:r>
            <w:r w:rsidRPr="00B17490">
              <w:rPr>
                <w:color w:val="FF0000"/>
                <w:sz w:val="24"/>
              </w:rPr>
              <w:t xml:space="preserve">, Atlanta, Georgia </w:t>
            </w:r>
            <w:r w:rsidRPr="00B17490">
              <w:rPr>
                <w:b/>
                <w:color w:val="0000FF"/>
                <w:sz w:val="24"/>
              </w:rPr>
              <w:t>30374</w:t>
            </w:r>
            <w:r w:rsidRPr="00B17490">
              <w:rPr>
                <w:b/>
                <w:color w:val="FF0000"/>
                <w:sz w:val="24"/>
              </w:rPr>
              <w:t>-</w:t>
            </w:r>
            <w:r w:rsidRPr="00B17490">
              <w:rPr>
                <w:b/>
                <w:color w:val="0000FF"/>
                <w:sz w:val="24"/>
              </w:rPr>
              <w:t>0816</w:t>
            </w:r>
          </w:p>
          <w:p w14:paraId="7F5EC75F" w14:textId="77777777" w:rsidR="00FA381C" w:rsidRPr="00B17490" w:rsidRDefault="00FA381C" w:rsidP="00FA381C">
            <w:pPr>
              <w:ind w:left="317" w:hanging="317"/>
              <w:rPr>
                <w:sz w:val="24"/>
              </w:rPr>
            </w:pPr>
            <w:r w:rsidRPr="00B17490">
              <w:rPr>
                <w:b/>
                <w:color w:val="FF0000"/>
                <w:sz w:val="24"/>
              </w:rPr>
              <w:sym w:font="Symbol" w:char="F0B7"/>
            </w:r>
            <w:r w:rsidRPr="00B17490">
              <w:rPr>
                <w:b/>
                <w:color w:val="FF0000"/>
                <w:sz w:val="24"/>
              </w:rPr>
              <w:t xml:space="preserve">  Post-Service - </w:t>
            </w:r>
            <w:r w:rsidRPr="00B17490">
              <w:rPr>
                <w:color w:val="FF0000"/>
                <w:sz w:val="24"/>
              </w:rPr>
              <w:t xml:space="preserve">Submit written appeal as directed on the EOB or to UnitedHealthcare, P.O. Box </w:t>
            </w:r>
            <w:r w:rsidRPr="00B17490">
              <w:rPr>
                <w:b/>
                <w:color w:val="0000FF"/>
                <w:sz w:val="24"/>
              </w:rPr>
              <w:t>740816</w:t>
            </w:r>
            <w:r w:rsidRPr="00B17490">
              <w:rPr>
                <w:color w:val="FF0000"/>
                <w:sz w:val="24"/>
              </w:rPr>
              <w:t xml:space="preserve">, Atlanta, Georgia </w:t>
            </w:r>
            <w:r w:rsidRPr="00B17490">
              <w:rPr>
                <w:b/>
                <w:color w:val="0000FF"/>
                <w:sz w:val="24"/>
              </w:rPr>
              <w:t>30374</w:t>
            </w:r>
            <w:r w:rsidRPr="00B17490">
              <w:rPr>
                <w:b/>
                <w:color w:val="FF0000"/>
                <w:sz w:val="24"/>
              </w:rPr>
              <w:t>-</w:t>
            </w:r>
            <w:r w:rsidRPr="00B17490">
              <w:rPr>
                <w:b/>
                <w:color w:val="0000FF"/>
                <w:sz w:val="24"/>
              </w:rPr>
              <w:t>0816</w:t>
            </w:r>
          </w:p>
          <w:p w14:paraId="427EF064" w14:textId="77777777" w:rsidR="0059487F" w:rsidRPr="00B17490" w:rsidRDefault="0059487F" w:rsidP="006A6F12">
            <w:pPr>
              <w:spacing w:line="240" w:lineRule="atLeast"/>
              <w:rPr>
                <w:b/>
                <w:color w:val="FF00FF"/>
                <w:sz w:val="24"/>
              </w:rPr>
            </w:pPr>
          </w:p>
          <w:p w14:paraId="5D2D5438" w14:textId="77777777" w:rsidR="00253102" w:rsidRPr="00B17490" w:rsidRDefault="00253102" w:rsidP="006A6F12">
            <w:pPr>
              <w:spacing w:line="240" w:lineRule="atLeast"/>
              <w:rPr>
                <w:b/>
                <w:color w:val="FF00FF"/>
                <w:sz w:val="24"/>
              </w:rPr>
            </w:pPr>
          </w:p>
          <w:p w14:paraId="427EF066" w14:textId="77777777" w:rsidR="0059487F" w:rsidRPr="00B17490" w:rsidRDefault="0059487F" w:rsidP="006A6F12">
            <w:pPr>
              <w:pStyle w:val="TableText"/>
              <w:rPr>
                <w:color w:val="FF0000"/>
              </w:rPr>
            </w:pPr>
            <w:r w:rsidRPr="00B17490">
              <w:rPr>
                <w:color w:val="FF0000"/>
              </w:rPr>
              <w:t>The regulation requires that appeals be addressed in the following timeframes based on appeal type:</w:t>
            </w:r>
          </w:p>
          <w:p w14:paraId="427EF067" w14:textId="7777777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Urgent appeals - </w:t>
            </w:r>
            <w:r w:rsidRPr="00B17490">
              <w:rPr>
                <w:b/>
                <w:color w:val="0000FF"/>
              </w:rPr>
              <w:t>72</w:t>
            </w:r>
            <w:r w:rsidRPr="00B17490">
              <w:rPr>
                <w:b/>
                <w:color w:val="FF0000"/>
              </w:rPr>
              <w:t xml:space="preserve"> hours</w:t>
            </w:r>
          </w:p>
          <w:p w14:paraId="427EF068" w14:textId="7777777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Pre-service requests - </w:t>
            </w:r>
            <w:r w:rsidRPr="00B17490">
              <w:rPr>
                <w:b/>
                <w:color w:val="0000FF"/>
              </w:rPr>
              <w:t>15</w:t>
            </w:r>
            <w:r w:rsidRPr="00B17490">
              <w:rPr>
                <w:b/>
                <w:color w:val="FF0000"/>
              </w:rPr>
              <w:t xml:space="preserve"> calendar days</w:t>
            </w:r>
          </w:p>
          <w:p w14:paraId="427EF069" w14:textId="77777777" w:rsidR="0059487F" w:rsidRPr="00B17490" w:rsidRDefault="0059487F" w:rsidP="006A6F12">
            <w:pPr>
              <w:pStyle w:val="TableText"/>
            </w:pPr>
            <w:r w:rsidRPr="00B17490">
              <w:rPr>
                <w:b/>
                <w:color w:val="FF0000"/>
              </w:rPr>
              <w:sym w:font="Symbol" w:char="F0B7"/>
            </w:r>
            <w:r w:rsidRPr="00B17490">
              <w:rPr>
                <w:b/>
                <w:color w:val="FF0000"/>
              </w:rPr>
              <w:t xml:space="preserve">  Post service claims - </w:t>
            </w:r>
            <w:r w:rsidRPr="00B17490">
              <w:rPr>
                <w:b/>
                <w:color w:val="0000FF"/>
              </w:rPr>
              <w:t>30</w:t>
            </w:r>
            <w:r w:rsidRPr="00B17490">
              <w:rPr>
                <w:b/>
                <w:color w:val="FF0000"/>
              </w:rPr>
              <w:t xml:space="preserve"> calendar days</w:t>
            </w:r>
          </w:p>
          <w:p w14:paraId="427EF06A" w14:textId="77777777" w:rsidR="0059487F" w:rsidRPr="00B17490" w:rsidRDefault="0059487F" w:rsidP="006A6F12">
            <w:pPr>
              <w:pStyle w:val="TableText"/>
              <w:rPr>
                <w:b/>
              </w:rPr>
            </w:pPr>
          </w:p>
        </w:tc>
      </w:tr>
      <w:tr w:rsidR="00154B9C" w:rsidRPr="00B17490" w14:paraId="427EF076"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17490" w:rsidRDefault="00154B9C">
            <w:pPr>
              <w:pStyle w:val="TableTextCharCharChar1"/>
              <w:rPr>
                <w:b/>
                <w:bCs/>
                <w:color w:val="FF0000"/>
              </w:rPr>
            </w:pPr>
            <w:bookmarkStart w:id="14" w:name="COBRA_Information"/>
            <w:r w:rsidRPr="00B17490">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5601B983" w:rsidR="00FC32ED" w:rsidRPr="00B17490" w:rsidRDefault="00FC32ED" w:rsidP="00FC32ED">
            <w:pPr>
              <w:pStyle w:val="TableTextCharCharChar1"/>
              <w:rPr>
                <w:color w:val="FF0000"/>
              </w:rPr>
            </w:pPr>
            <w:r w:rsidRPr="00B17490">
              <w:rPr>
                <w:color w:val="FF0000"/>
              </w:rPr>
              <w:t xml:space="preserve">Administrator:  </w:t>
            </w:r>
            <w:r w:rsidR="00025B70" w:rsidRPr="00B17490">
              <w:rPr>
                <w:color w:val="FF0000"/>
              </w:rPr>
              <w:t>Businessolver</w:t>
            </w:r>
          </w:p>
          <w:p w14:paraId="427EF070" w14:textId="28F98C72" w:rsidR="00FC32ED" w:rsidRPr="00B17490" w:rsidRDefault="00FC32ED" w:rsidP="00FC32ED">
            <w:pPr>
              <w:pStyle w:val="TableTextCharCharChar1"/>
              <w:rPr>
                <w:color w:val="FF0000"/>
              </w:rPr>
            </w:pPr>
            <w:r w:rsidRPr="00B17490">
              <w:rPr>
                <w:color w:val="FF0000"/>
              </w:rPr>
              <w:t xml:space="preserve">Phone Number: </w:t>
            </w:r>
            <w:r w:rsidR="00025B70" w:rsidRPr="00B17490">
              <w:rPr>
                <w:b/>
                <w:color w:val="0000FF"/>
              </w:rPr>
              <w:t>1-833-543-1900</w:t>
            </w:r>
          </w:p>
          <w:p w14:paraId="427EF071" w14:textId="77777777" w:rsidR="00FC32ED" w:rsidRPr="00B17490" w:rsidRDefault="00FC32ED" w:rsidP="00FC32ED">
            <w:pPr>
              <w:pStyle w:val="TableTextCharCharChar1"/>
              <w:rPr>
                <w:color w:val="FF0000"/>
              </w:rPr>
            </w:pPr>
          </w:p>
          <w:p w14:paraId="427EF072" w14:textId="20679CD3" w:rsidR="00154B9C" w:rsidRPr="00B17490" w:rsidRDefault="00FC32ED">
            <w:pPr>
              <w:pStyle w:val="TableTextCharCharChar1"/>
              <w:rPr>
                <w:color w:val="FF0000"/>
              </w:rPr>
            </w:pPr>
            <w:r w:rsidRPr="00B17490">
              <w:rPr>
                <w:color w:val="FF0000"/>
              </w:rPr>
              <w:t>I</w:t>
            </w:r>
            <w:r w:rsidR="00154B9C" w:rsidRPr="00B17490">
              <w:rPr>
                <w:color w:val="FF0000"/>
              </w:rPr>
              <w:t>ndividual Medical Conversions allowed: No</w:t>
            </w:r>
          </w:p>
          <w:p w14:paraId="427EF073" w14:textId="77777777" w:rsidR="00154B9C" w:rsidRPr="00B17490" w:rsidRDefault="00154B9C">
            <w:pPr>
              <w:pStyle w:val="TableTextCharCharChar1"/>
              <w:rPr>
                <w:color w:val="FF0000"/>
              </w:rPr>
            </w:pPr>
          </w:p>
          <w:p w14:paraId="427EF074" w14:textId="77777777" w:rsidR="00154B9C" w:rsidRPr="00B17490" w:rsidRDefault="00154B9C">
            <w:pPr>
              <w:rPr>
                <w:b/>
                <w:color w:val="FF0000"/>
                <w:sz w:val="24"/>
              </w:rPr>
            </w:pPr>
            <w:r w:rsidRPr="00B17490">
              <w:rPr>
                <w:b/>
                <w:color w:val="FF0000"/>
                <w:sz w:val="24"/>
              </w:rPr>
              <w:t xml:space="preserve">NOTE: For more information on Individual Medical Conversions please consult section </w:t>
            </w:r>
            <w:r w:rsidRPr="00B17490">
              <w:rPr>
                <w:b/>
                <w:color w:val="0000FF"/>
                <w:sz w:val="24"/>
              </w:rPr>
              <w:t>3.3</w:t>
            </w:r>
            <w:r w:rsidRPr="00B17490">
              <w:rPr>
                <w:b/>
                <w:color w:val="FF0000"/>
                <w:sz w:val="24"/>
              </w:rPr>
              <w:t xml:space="preserve"> within </w:t>
            </w:r>
            <w:r w:rsidR="006210D9" w:rsidRPr="00B17490">
              <w:rPr>
                <w:b/>
                <w:color w:val="FF0000"/>
                <w:sz w:val="24"/>
              </w:rPr>
              <w:t>CD</w:t>
            </w:r>
            <w:r w:rsidR="00E573FE" w:rsidRPr="00B17490">
              <w:rPr>
                <w:b/>
                <w:color w:val="FF0000"/>
                <w:sz w:val="24"/>
              </w:rPr>
              <w:t>S</w:t>
            </w:r>
            <w:r w:rsidRPr="00B17490">
              <w:rPr>
                <w:b/>
                <w:color w:val="FF0000"/>
                <w:sz w:val="24"/>
              </w:rPr>
              <w:t xml:space="preserve">.  </w:t>
            </w:r>
          </w:p>
          <w:p w14:paraId="427EF075" w14:textId="77777777" w:rsidR="00154B9C" w:rsidRPr="00B17490" w:rsidRDefault="00154B9C">
            <w:pPr>
              <w:rPr>
                <w:b/>
                <w:color w:val="FF0000"/>
                <w:sz w:val="24"/>
              </w:rPr>
            </w:pPr>
          </w:p>
        </w:tc>
      </w:tr>
      <w:tr w:rsidR="00154B9C" w:rsidRPr="00B17490" w14:paraId="427EF09D"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17490" w:rsidRDefault="00154B9C">
            <w:pPr>
              <w:pStyle w:val="TableTextCharCharChar1"/>
              <w:rPr>
                <w:b/>
                <w:bCs/>
                <w:color w:val="FF0000"/>
              </w:rPr>
            </w:pPr>
            <w:bookmarkStart w:id="15" w:name="Coordination_of_Benefits_COB"/>
            <w:r w:rsidRPr="00B17490">
              <w:rPr>
                <w:b/>
                <w:bCs/>
                <w:color w:val="FF0000"/>
              </w:rPr>
              <w:t>Coordination of Benefits</w:t>
            </w:r>
            <w:r w:rsidR="004C1609" w:rsidRPr="00B17490">
              <w:rPr>
                <w:b/>
                <w:bCs/>
                <w:color w:val="FF0000"/>
              </w:rPr>
              <w:t xml:space="preserve"> C</w:t>
            </w:r>
            <w:r w:rsidRPr="00B17490">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2BCF208A" w:rsidR="00A43698" w:rsidRPr="00B17490" w:rsidRDefault="00A43698" w:rsidP="00A43698">
            <w:pPr>
              <w:pStyle w:val="TableTextCharCharChar1"/>
              <w:rPr>
                <w:b/>
                <w:i/>
                <w:iCs/>
                <w:color w:val="FF00FF"/>
                <w:u w:val="single"/>
              </w:rPr>
            </w:pPr>
            <w:r w:rsidRPr="00B17490">
              <w:rPr>
                <w:color w:val="FF0000"/>
              </w:rPr>
              <w:t>Other Insurance:  Come-Out-Whole</w:t>
            </w:r>
            <w:r w:rsidR="00025B70" w:rsidRPr="00B17490">
              <w:rPr>
                <w:color w:val="FF0000"/>
              </w:rPr>
              <w:t xml:space="preserve"> without Bank</w:t>
            </w:r>
          </w:p>
          <w:p w14:paraId="427EF07B" w14:textId="77777777" w:rsidR="00A43698" w:rsidRPr="00B17490" w:rsidRDefault="00A43698" w:rsidP="00A43698">
            <w:pPr>
              <w:pStyle w:val="TableTextCharCharChar1"/>
              <w:rPr>
                <w:color w:val="FF0000"/>
              </w:rPr>
            </w:pPr>
          </w:p>
          <w:p w14:paraId="47548568" w14:textId="20A706BF" w:rsidR="00C42941" w:rsidRPr="00B17490" w:rsidRDefault="00C42941" w:rsidP="00A43698">
            <w:pPr>
              <w:pStyle w:val="TableTextCharCharChar1"/>
              <w:rPr>
                <w:color w:val="FF0000"/>
              </w:rPr>
            </w:pPr>
            <w:r w:rsidRPr="00B17490">
              <w:rPr>
                <w:color w:val="FF0000"/>
              </w:rPr>
              <w:t xml:space="preserve">Pay and Pursue with </w:t>
            </w:r>
            <w:r w:rsidRPr="00B17490">
              <w:rPr>
                <w:b/>
                <w:color w:val="0000FF"/>
              </w:rPr>
              <w:t>$10,000</w:t>
            </w:r>
            <w:r w:rsidRPr="00B17490">
              <w:rPr>
                <w:color w:val="0000FF"/>
              </w:rPr>
              <w:t xml:space="preserve"> </w:t>
            </w:r>
            <w:r w:rsidRPr="00B17490">
              <w:rPr>
                <w:color w:val="FF0000"/>
              </w:rPr>
              <w:t>threshold</w:t>
            </w:r>
          </w:p>
          <w:p w14:paraId="4E8C106D" w14:textId="77777777" w:rsidR="00C42941" w:rsidRPr="00B17490" w:rsidRDefault="00C42941" w:rsidP="00A43698">
            <w:pPr>
              <w:pStyle w:val="TableTextCharCharChar1"/>
              <w:rPr>
                <w:color w:val="FF0000"/>
              </w:rPr>
            </w:pPr>
          </w:p>
          <w:p w14:paraId="427EF07C" w14:textId="42BA82A9" w:rsidR="009573B3" w:rsidRPr="00B17490" w:rsidRDefault="009573B3" w:rsidP="009573B3">
            <w:pPr>
              <w:pStyle w:val="TableTextCharCharChar1"/>
              <w:rPr>
                <w:color w:val="FF0000"/>
              </w:rPr>
            </w:pPr>
            <w:r w:rsidRPr="00B17490">
              <w:rPr>
                <w:color w:val="FF0000"/>
              </w:rPr>
              <w:t xml:space="preserve">For secondary COB situations, does this customer follow </w:t>
            </w:r>
            <w:r w:rsidRPr="00B17490">
              <w:rPr>
                <w:color w:val="FF0000"/>
              </w:rPr>
              <w:lastRenderedPageBreak/>
              <w:t xml:space="preserve">the NAIC guideline to cover all non-covered benefits allowed by the primary carrier? Yes </w:t>
            </w:r>
          </w:p>
          <w:p w14:paraId="427EF07D" w14:textId="77777777" w:rsidR="009573B3" w:rsidRPr="00B17490" w:rsidRDefault="009573B3" w:rsidP="00A43698">
            <w:pPr>
              <w:pStyle w:val="TableTextCharCharChar1"/>
              <w:rPr>
                <w:color w:val="FF0000"/>
              </w:rPr>
            </w:pPr>
          </w:p>
          <w:p w14:paraId="427EF09C" w14:textId="2C0242E4" w:rsidR="00154B9C" w:rsidRPr="00B17490" w:rsidRDefault="00A43698" w:rsidP="00025B70">
            <w:pPr>
              <w:pStyle w:val="TableTextCharCharChar1"/>
              <w:rPr>
                <w:color w:val="FF0000"/>
              </w:rPr>
            </w:pPr>
            <w:r w:rsidRPr="00B17490">
              <w:rPr>
                <w:color w:val="FF0000"/>
              </w:rPr>
              <w:t xml:space="preserve">Medicare: </w:t>
            </w:r>
            <w:r w:rsidRPr="00B17490">
              <w:rPr>
                <w:color w:val="FF0000"/>
                <w:szCs w:val="24"/>
              </w:rPr>
              <w:t xml:space="preserve">Come-Out-Whole without Bank (Med </w:t>
            </w:r>
            <w:r w:rsidRPr="00B17490">
              <w:rPr>
                <w:b/>
                <w:bCs/>
                <w:color w:val="0000FF"/>
                <w:szCs w:val="24"/>
              </w:rPr>
              <w:t>6</w:t>
            </w:r>
            <w:r w:rsidRPr="00B17490">
              <w:rPr>
                <w:color w:val="FF0000"/>
                <w:szCs w:val="24"/>
              </w:rPr>
              <w:t>)</w:t>
            </w:r>
          </w:p>
        </w:tc>
      </w:tr>
      <w:tr w:rsidR="00154B9C" w:rsidRPr="00B17490" w14:paraId="427EF0A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17490" w:rsidRDefault="00154B9C">
            <w:pPr>
              <w:pStyle w:val="TableTextCharCharChar1"/>
              <w:rPr>
                <w:b/>
                <w:bCs/>
                <w:color w:val="FF0000"/>
              </w:rPr>
            </w:pPr>
            <w:bookmarkStart w:id="16" w:name="Claim_Filing_Limit"/>
            <w:r w:rsidRPr="00B17490">
              <w:rPr>
                <w:b/>
                <w:bCs/>
                <w:color w:val="FF0000"/>
              </w:rPr>
              <w:lastRenderedPageBreak/>
              <w:t>Claim Filing Limit</w:t>
            </w:r>
            <w:bookmarkEnd w:id="16"/>
          </w:p>
          <w:p w14:paraId="427EF09F" w14:textId="77777777" w:rsidR="00F76831" w:rsidRPr="00B17490" w:rsidRDefault="00F76831" w:rsidP="003745DE">
            <w:pPr>
              <w:pStyle w:val="TableTextCharCharChar1"/>
              <w:rPr>
                <w:b/>
                <w:bCs/>
                <w:color w:val="FF0000"/>
              </w:rPr>
            </w:pPr>
          </w:p>
          <w:p w14:paraId="427EF0A0" w14:textId="3588DAC5" w:rsidR="00F76831" w:rsidRPr="00B17490"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42F4C24" w:rsidR="00154B9C" w:rsidRPr="00B17490" w:rsidRDefault="00154B9C">
            <w:pPr>
              <w:pStyle w:val="TableTextCharCharChar1"/>
              <w:rPr>
                <w:color w:val="FF0000"/>
              </w:rPr>
            </w:pPr>
            <w:r w:rsidRPr="00B17490">
              <w:rPr>
                <w:color w:val="FF0000"/>
              </w:rPr>
              <w:t xml:space="preserve">You must submit a request for payment of Benefits within </w:t>
            </w:r>
            <w:r w:rsidR="00862B62" w:rsidRPr="00B17490">
              <w:rPr>
                <w:b/>
                <w:color w:val="0000FF"/>
              </w:rPr>
              <w:t>12</w:t>
            </w:r>
            <w:r w:rsidRPr="00B17490">
              <w:rPr>
                <w:color w:val="FF0000"/>
              </w:rPr>
              <w:t xml:space="preserve"> </w:t>
            </w:r>
            <w:r w:rsidR="00862B62" w:rsidRPr="00B17490">
              <w:rPr>
                <w:color w:val="FF0000"/>
              </w:rPr>
              <w:t xml:space="preserve">months </w:t>
            </w:r>
            <w:r w:rsidRPr="00B17490">
              <w:rPr>
                <w:color w:val="FF0000"/>
              </w:rPr>
              <w:t xml:space="preserve">after the date of service. If you don't provide this information to us within </w:t>
            </w:r>
            <w:r w:rsidR="00862B62" w:rsidRPr="00B17490">
              <w:rPr>
                <w:b/>
                <w:bCs/>
                <w:color w:val="0000FF"/>
              </w:rPr>
              <w:t>12</w:t>
            </w:r>
            <w:r w:rsidRPr="00B17490">
              <w:rPr>
                <w:b/>
                <w:bCs/>
                <w:color w:val="FF0000"/>
              </w:rPr>
              <w:t xml:space="preserve"> </w:t>
            </w:r>
            <w:r w:rsidR="00862B62" w:rsidRPr="00B17490">
              <w:rPr>
                <w:color w:val="FF0000"/>
              </w:rPr>
              <w:t>months</w:t>
            </w:r>
            <w:r w:rsidRPr="00B17490">
              <w:rPr>
                <w:color w:val="FF0000"/>
              </w:rPr>
              <w:t xml:space="preserve">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17490" w:rsidRDefault="00154B9C">
            <w:pPr>
              <w:pStyle w:val="TableTextCharCharChar1"/>
              <w:rPr>
                <w:color w:val="FF0000"/>
              </w:rPr>
            </w:pPr>
          </w:p>
        </w:tc>
      </w:tr>
      <w:tr w:rsidR="00154B9C" w:rsidRPr="00B17490" w14:paraId="427EF0AC"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17490" w:rsidRDefault="00154B9C">
            <w:pPr>
              <w:pStyle w:val="TableTextCharCharChar1"/>
              <w:rPr>
                <w:b/>
                <w:bCs/>
                <w:color w:val="FF0000"/>
              </w:rPr>
            </w:pPr>
            <w:bookmarkStart w:id="17" w:name="Covered_Health_Services"/>
            <w:r w:rsidRPr="00B17490">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17490" w:rsidRDefault="00154B9C">
            <w:pPr>
              <w:pStyle w:val="TableTextCharCharChar1"/>
              <w:rPr>
                <w:color w:val="FF0000"/>
              </w:rPr>
            </w:pPr>
            <w:r w:rsidRPr="00B17490">
              <w:rPr>
                <w:color w:val="FF0000"/>
              </w:rPr>
              <w:t xml:space="preserve">Covered Health Services </w:t>
            </w:r>
            <w:r w:rsidR="00FC32ED" w:rsidRPr="00B17490">
              <w:rPr>
                <w:color w:val="FF0000"/>
              </w:rPr>
              <w:t>are</w:t>
            </w:r>
            <w:r w:rsidRPr="00B17490">
              <w:rPr>
                <w:color w:val="FF0000"/>
              </w:rPr>
              <w:t xml:space="preserve"> defined as those health services and supplies that are:</w:t>
            </w:r>
          </w:p>
          <w:p w14:paraId="427EF0A6"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Provided for the purpose of preventing, diagnosing or</w:t>
            </w:r>
          </w:p>
          <w:p w14:paraId="427EF0A7" w14:textId="77777777" w:rsidR="00154B9C" w:rsidRPr="00B17490" w:rsidRDefault="00154B9C">
            <w:pPr>
              <w:pStyle w:val="TableTextCharCharChar1"/>
              <w:ind w:left="288"/>
              <w:rPr>
                <w:color w:val="FF0000"/>
              </w:rPr>
            </w:pPr>
            <w:r w:rsidRPr="00B17490">
              <w:rPr>
                <w:color w:val="FF0000"/>
              </w:rPr>
              <w:t xml:space="preserve">treating Sickness, Injury, mental illness, substance </w:t>
            </w:r>
            <w:r w:rsidR="00892585" w:rsidRPr="00B17490">
              <w:rPr>
                <w:color w:val="FF0000"/>
              </w:rPr>
              <w:t>use</w:t>
            </w:r>
            <w:r w:rsidRPr="00B17490">
              <w:rPr>
                <w:color w:val="FF0000"/>
              </w:rPr>
              <w:t xml:space="preserve"> or their symptoms;</w:t>
            </w:r>
          </w:p>
          <w:p w14:paraId="427EF0A8"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Provided to a person who meets the Plan’s eligibility</w:t>
            </w:r>
          </w:p>
          <w:p w14:paraId="427EF0A9" w14:textId="77777777" w:rsidR="00154B9C" w:rsidRPr="00B17490" w:rsidRDefault="00154B9C">
            <w:pPr>
              <w:pStyle w:val="TableTextCharCharChar1"/>
              <w:ind w:left="288"/>
              <w:rPr>
                <w:color w:val="FF0000"/>
              </w:rPr>
            </w:pPr>
            <w:r w:rsidRPr="00B17490">
              <w:rPr>
                <w:color w:val="FF0000"/>
              </w:rPr>
              <w:t>requirements; and</w:t>
            </w:r>
          </w:p>
          <w:p w14:paraId="427EF0AA"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Not identified as excluded.</w:t>
            </w:r>
          </w:p>
          <w:p w14:paraId="427EF0AB" w14:textId="77777777" w:rsidR="00154B9C" w:rsidRPr="00B17490" w:rsidRDefault="00154B9C">
            <w:pPr>
              <w:pStyle w:val="TableTextCharCharChar1"/>
              <w:rPr>
                <w:color w:val="FF0000"/>
              </w:rPr>
            </w:pPr>
          </w:p>
        </w:tc>
      </w:tr>
      <w:tr w:rsidR="002C2AD9" w:rsidRPr="00B17490" w14:paraId="4DD769D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26715EC7" w14:textId="03252FEA" w:rsidR="002C2AD9" w:rsidRPr="00B17490" w:rsidRDefault="002C2AD9" w:rsidP="002C2AD9">
            <w:pPr>
              <w:pStyle w:val="TableTextCharCharChar1"/>
              <w:rPr>
                <w:b/>
                <w:bCs/>
                <w:color w:val="FF0000"/>
              </w:rPr>
            </w:pPr>
            <w:bookmarkStart w:id="18" w:name="CSP"/>
            <w:r w:rsidRPr="008A60AA">
              <w:rPr>
                <w:b/>
                <w:bCs/>
                <w:color w:val="FF0000"/>
              </w:rPr>
              <w:t xml:space="preserve">Customer Specific Provider (CSP) </w:t>
            </w:r>
            <w:bookmarkEnd w:id="18"/>
            <w:r w:rsidRPr="008A60AA">
              <w:rPr>
                <w:b/>
                <w:bCs/>
                <w:color w:val="FF0000"/>
              </w:rPr>
              <w:t>/</w:t>
            </w:r>
            <w:bookmarkStart w:id="19" w:name="GSP"/>
            <w:r w:rsidRPr="008A60AA">
              <w:rPr>
                <w:b/>
                <w:bCs/>
                <w:color w:val="FF0000"/>
              </w:rPr>
              <w:t xml:space="preserve">Group Specific Provider (GSP) </w:t>
            </w:r>
            <w:bookmarkEnd w:id="19"/>
            <w:r w:rsidRPr="008A60AA">
              <w:rPr>
                <w:b/>
                <w:bCs/>
                <w:color w:val="FF0000"/>
              </w:rPr>
              <w:t>/</w:t>
            </w:r>
            <w:bookmarkStart w:id="20" w:name="IPA"/>
            <w:r w:rsidRPr="008A60AA">
              <w:rPr>
                <w:b/>
                <w:bCs/>
                <w:color w:val="FF0000"/>
              </w:rPr>
              <w:t>Independent Practitioner Association (IPA)</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62B7639" w14:textId="77777777" w:rsidR="002C2AD9" w:rsidRPr="002C2AD9" w:rsidRDefault="002C2AD9" w:rsidP="002C2AD9">
            <w:pPr>
              <w:pStyle w:val="TableTextCharCharChar1"/>
              <w:rPr>
                <w:color w:val="FF0000"/>
              </w:rPr>
            </w:pPr>
            <w:r w:rsidRPr="002C2AD9">
              <w:rPr>
                <w:color w:val="FF0000"/>
              </w:rPr>
              <w:t xml:space="preserve">IPA: </w:t>
            </w:r>
            <w:r w:rsidRPr="007C2FAF">
              <w:rPr>
                <w:b/>
                <w:bCs/>
                <w:color w:val="0000FF"/>
              </w:rPr>
              <w:t>926</w:t>
            </w:r>
          </w:p>
          <w:p w14:paraId="4C632E17" w14:textId="77777777" w:rsidR="002C2AD9" w:rsidRPr="002C2AD9" w:rsidRDefault="002C2AD9" w:rsidP="002C2AD9">
            <w:pPr>
              <w:pStyle w:val="TableTextCharCharChar1"/>
              <w:rPr>
                <w:color w:val="FF0000"/>
              </w:rPr>
            </w:pPr>
            <w:r w:rsidRPr="002C2AD9">
              <w:rPr>
                <w:color w:val="FF0000"/>
              </w:rPr>
              <w:t>GTN: MT</w:t>
            </w:r>
            <w:r w:rsidRPr="007C2FAF">
              <w:rPr>
                <w:b/>
                <w:bCs/>
                <w:color w:val="0000FF"/>
              </w:rPr>
              <w:t>67</w:t>
            </w:r>
          </w:p>
          <w:p w14:paraId="13EC09D7" w14:textId="77777777" w:rsidR="002C2AD9" w:rsidRPr="002C2AD9" w:rsidRDefault="002C2AD9" w:rsidP="002C2AD9">
            <w:pPr>
              <w:pStyle w:val="TableTextCharCharChar1"/>
              <w:rPr>
                <w:color w:val="FF0000"/>
              </w:rPr>
            </w:pPr>
            <w:r w:rsidRPr="002C2AD9">
              <w:rPr>
                <w:color w:val="FF0000"/>
              </w:rPr>
              <w:t>Products: Choice (C</w:t>
            </w:r>
            <w:r w:rsidRPr="007C2FAF">
              <w:rPr>
                <w:b/>
                <w:bCs/>
                <w:color w:val="0000FF"/>
              </w:rPr>
              <w:t>1</w:t>
            </w:r>
            <w:r w:rsidRPr="002C2AD9">
              <w:rPr>
                <w:color w:val="FF0000"/>
              </w:rPr>
              <w:t>), Choice Plus (C</w:t>
            </w:r>
            <w:r w:rsidRPr="007C2FAF">
              <w:rPr>
                <w:b/>
                <w:bCs/>
                <w:color w:val="0000FF"/>
              </w:rPr>
              <w:t>2</w:t>
            </w:r>
            <w:r w:rsidRPr="002C2AD9">
              <w:rPr>
                <w:color w:val="FF0000"/>
              </w:rPr>
              <w:t>), Options PPO (P</w:t>
            </w:r>
            <w:r w:rsidRPr="007C2FAF">
              <w:rPr>
                <w:b/>
                <w:bCs/>
                <w:color w:val="0000FF"/>
              </w:rPr>
              <w:t>3</w:t>
            </w:r>
            <w:r w:rsidRPr="002C2AD9">
              <w:rPr>
                <w:color w:val="FF0000"/>
              </w:rPr>
              <w:t>)</w:t>
            </w:r>
          </w:p>
          <w:p w14:paraId="22B58B00" w14:textId="77777777" w:rsidR="002C2AD9" w:rsidRDefault="002C2AD9" w:rsidP="002C2AD9">
            <w:pPr>
              <w:pStyle w:val="TableTextCharCharChar1"/>
              <w:rPr>
                <w:b/>
                <w:bCs/>
                <w:color w:val="0000FF"/>
              </w:rPr>
            </w:pPr>
            <w:r w:rsidRPr="002C2AD9">
              <w:rPr>
                <w:color w:val="FF0000"/>
              </w:rPr>
              <w:t xml:space="preserve">Market: </w:t>
            </w:r>
            <w:r w:rsidRPr="007C2FAF">
              <w:rPr>
                <w:b/>
                <w:bCs/>
                <w:color w:val="0000FF"/>
              </w:rPr>
              <w:t>31534</w:t>
            </w:r>
            <w:r w:rsidRPr="002C2AD9">
              <w:rPr>
                <w:color w:val="FF0000"/>
              </w:rPr>
              <w:t xml:space="preserve">, </w:t>
            </w:r>
            <w:r w:rsidRPr="007C2FAF">
              <w:rPr>
                <w:b/>
                <w:bCs/>
                <w:color w:val="0000FF"/>
              </w:rPr>
              <w:t>31535</w:t>
            </w:r>
            <w:r w:rsidRPr="002C2AD9">
              <w:rPr>
                <w:color w:val="FF0000"/>
              </w:rPr>
              <w:t xml:space="preserve">, </w:t>
            </w:r>
            <w:r w:rsidRPr="007C2FAF">
              <w:rPr>
                <w:b/>
                <w:bCs/>
                <w:color w:val="0000FF"/>
              </w:rPr>
              <w:t>31536</w:t>
            </w:r>
          </w:p>
          <w:p w14:paraId="525137A2" w14:textId="77777777" w:rsidR="00207741" w:rsidRDefault="00207741" w:rsidP="002C2AD9">
            <w:pPr>
              <w:pStyle w:val="TableTextCharCharChar1"/>
              <w:rPr>
                <w:b/>
                <w:bCs/>
                <w:color w:val="0000FF"/>
              </w:rPr>
            </w:pPr>
          </w:p>
          <w:p w14:paraId="10484E7B" w14:textId="77777777" w:rsidR="00207741" w:rsidRPr="00207741" w:rsidRDefault="00207741" w:rsidP="00207741">
            <w:pPr>
              <w:pStyle w:val="TableTextCharCharChar1"/>
              <w:rPr>
                <w:color w:val="FF0000"/>
              </w:rPr>
            </w:pPr>
            <w:r w:rsidRPr="00207741">
              <w:rPr>
                <w:color w:val="FF0000"/>
              </w:rPr>
              <w:t>Conv Care Clinic RP0024:</w:t>
            </w:r>
          </w:p>
          <w:p w14:paraId="664DB2F6" w14:textId="40F76EDE" w:rsidR="00207741" w:rsidRPr="00B17490" w:rsidRDefault="00207741" w:rsidP="00953119">
            <w:pPr>
              <w:pStyle w:val="TableTextCharCharChar1"/>
              <w:rPr>
                <w:color w:val="FF0000"/>
              </w:rPr>
            </w:pPr>
            <w:r w:rsidRPr="007C2FAF">
              <w:rPr>
                <w:b/>
                <w:bCs/>
                <w:color w:val="0000FF"/>
              </w:rPr>
              <w:t>2-411952112-00728, 2-204767711-00039,2-474302355-00001,2-743019386-00036</w:t>
            </w:r>
          </w:p>
        </w:tc>
      </w:tr>
      <w:tr w:rsidR="00FC32ED" w:rsidRPr="00B17490" w14:paraId="427EF0F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17490" w:rsidRDefault="00FC32ED" w:rsidP="00CB2D12">
            <w:pPr>
              <w:pStyle w:val="TableTextCharCharChar1"/>
              <w:rPr>
                <w:b/>
                <w:bCs/>
                <w:color w:val="FF0000"/>
              </w:rPr>
            </w:pPr>
            <w:bookmarkStart w:id="21" w:name="Dependent_Definition"/>
            <w:r w:rsidRPr="00B17490">
              <w:rPr>
                <w:b/>
                <w:bCs/>
                <w:color w:val="FF0000"/>
              </w:rPr>
              <w:t>Dependent Definition</w:t>
            </w:r>
            <w:bookmarkEnd w:id="21"/>
          </w:p>
          <w:p w14:paraId="427EF0AE" w14:textId="77777777" w:rsidR="004C1609" w:rsidRPr="00B17490" w:rsidRDefault="004C1609" w:rsidP="00CB2D12">
            <w:pPr>
              <w:pStyle w:val="TableTextCharCharChar1"/>
              <w:rPr>
                <w:b/>
                <w:bCs/>
                <w:color w:val="FF0000"/>
              </w:rPr>
            </w:pPr>
          </w:p>
          <w:p w14:paraId="427EF0AF" w14:textId="77777777" w:rsidR="00FC32ED" w:rsidRPr="00B17490"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17490" w:rsidRDefault="006456C1" w:rsidP="006456C1">
            <w:pPr>
              <w:pStyle w:val="TableTextCharCharChar1"/>
              <w:rPr>
                <w:color w:val="FF0000"/>
              </w:rPr>
            </w:pPr>
            <w:r w:rsidRPr="00B17490">
              <w:rPr>
                <w:color w:val="FF0000"/>
              </w:rPr>
              <w:t>An eligible Dependent includes:</w:t>
            </w:r>
          </w:p>
          <w:p w14:paraId="427EF0B6" w14:textId="77777777" w:rsidR="00C6725E" w:rsidRPr="00B17490" w:rsidRDefault="00C6725E" w:rsidP="00C6725E">
            <w:pPr>
              <w:pStyle w:val="TableTextCharCharChar1"/>
              <w:rPr>
                <w:b/>
                <w:bCs/>
                <w:color w:val="FF0000"/>
              </w:rPr>
            </w:pPr>
          </w:p>
          <w:p w14:paraId="427EF0B7" w14:textId="485AAE49" w:rsidR="00C6725E" w:rsidRPr="00B17490" w:rsidRDefault="00C6725E" w:rsidP="00C6725E">
            <w:pPr>
              <w:pStyle w:val="TableTextCharCharChar1"/>
              <w:rPr>
                <w:color w:val="FF0000"/>
              </w:rPr>
            </w:pPr>
            <w:r w:rsidRPr="00B17490">
              <w:rPr>
                <w:b/>
                <w:color w:val="FF0000"/>
              </w:rPr>
              <w:t xml:space="preserve">●   </w:t>
            </w:r>
            <w:r w:rsidRPr="00B17490">
              <w:rPr>
                <w:color w:val="FF0000"/>
              </w:rPr>
              <w:t>The Participant’s Spouse and</w:t>
            </w:r>
            <w:r w:rsidRPr="00B17490">
              <w:rPr>
                <w:b/>
                <w:bCs/>
                <w:color w:val="FF00FF"/>
              </w:rPr>
              <w:t xml:space="preserve"> </w:t>
            </w:r>
            <w:r w:rsidRPr="00B17490">
              <w:rPr>
                <w:color w:val="FF0000"/>
              </w:rPr>
              <w:t>or a same-sex or</w:t>
            </w:r>
          </w:p>
          <w:p w14:paraId="427EF0B8" w14:textId="04680332" w:rsidR="00C6725E" w:rsidRPr="00B17490" w:rsidRDefault="00C6725E" w:rsidP="00C6725E">
            <w:pPr>
              <w:pStyle w:val="TableTextCharCharChar1"/>
              <w:ind w:left="288"/>
              <w:rPr>
                <w:color w:val="FF0000"/>
              </w:rPr>
            </w:pPr>
            <w:r w:rsidRPr="00B17490">
              <w:rPr>
                <w:color w:val="FF0000"/>
              </w:rPr>
              <w:t xml:space="preserve">opposite-sex </w:t>
            </w:r>
            <w:r w:rsidR="00437EF0" w:rsidRPr="00B17490">
              <w:rPr>
                <w:color w:val="FF0000"/>
              </w:rPr>
              <w:t xml:space="preserve">and dependents </w:t>
            </w:r>
            <w:r w:rsidR="00CC27EB" w:rsidRPr="00B17490">
              <w:rPr>
                <w:color w:val="FF0000"/>
              </w:rPr>
              <w:t xml:space="preserve">of </w:t>
            </w:r>
            <w:r w:rsidRPr="00B17490">
              <w:rPr>
                <w:color w:val="FF0000"/>
              </w:rPr>
              <w:t>Domestic Partner.</w:t>
            </w:r>
          </w:p>
          <w:p w14:paraId="427EF0B9" w14:textId="77777777" w:rsidR="00C6725E" w:rsidRPr="00B17490" w:rsidRDefault="00C6725E" w:rsidP="00C6725E">
            <w:pPr>
              <w:pStyle w:val="TableTextCharCharChar1"/>
              <w:rPr>
                <w:color w:val="FF0000"/>
              </w:rPr>
            </w:pPr>
            <w:r w:rsidRPr="00B17490">
              <w:rPr>
                <w:b/>
                <w:color w:val="FF0000"/>
              </w:rPr>
              <w:t xml:space="preserve">●   </w:t>
            </w:r>
            <w:r w:rsidRPr="00B17490">
              <w:rPr>
                <w:color w:val="FF0000"/>
              </w:rPr>
              <w:t xml:space="preserve">Any Dependent child under </w:t>
            </w:r>
            <w:r w:rsidRPr="00B17490">
              <w:rPr>
                <w:b/>
                <w:bCs/>
                <w:color w:val="0000FF"/>
              </w:rPr>
              <w:t>26</w:t>
            </w:r>
            <w:r w:rsidRPr="00B17490">
              <w:rPr>
                <w:color w:val="FF0000"/>
              </w:rPr>
              <w:t xml:space="preserve"> years of age </w:t>
            </w:r>
          </w:p>
          <w:p w14:paraId="427EF0BA" w14:textId="4A511BD0" w:rsidR="00C6725E" w:rsidRPr="00B17490" w:rsidRDefault="00C6725E" w:rsidP="00C6725E">
            <w:pPr>
              <w:pStyle w:val="TableTextCharCharChar1"/>
              <w:ind w:left="288"/>
              <w:rPr>
                <w:color w:val="FF0000"/>
              </w:rPr>
            </w:pPr>
            <w:r w:rsidRPr="00B17490">
              <w:rPr>
                <w:color w:val="FF0000"/>
              </w:rPr>
              <w:t>including a natural child, a stepchild, a legally adopted child and a child for whom you or your Spouse are the legal guardian.</w:t>
            </w:r>
          </w:p>
          <w:p w14:paraId="427EF0BD" w14:textId="61AC0E24" w:rsidR="00C6725E" w:rsidRPr="00B17490" w:rsidRDefault="00C6725E" w:rsidP="00C6725E">
            <w:pPr>
              <w:pStyle w:val="TableText"/>
              <w:rPr>
                <w:color w:val="FF0000"/>
              </w:rPr>
            </w:pPr>
            <w:r w:rsidRPr="00B17490">
              <w:rPr>
                <w:color w:val="FF0000"/>
              </w:rPr>
              <w:t xml:space="preserve">●   Coverage for Dependents terminates  </w:t>
            </w:r>
          </w:p>
          <w:p w14:paraId="427EF0BE" w14:textId="74C043F4" w:rsidR="00C6725E" w:rsidRPr="00B17490" w:rsidRDefault="00C6725E" w:rsidP="00C6725E">
            <w:pPr>
              <w:pStyle w:val="TableText"/>
              <w:ind w:left="288"/>
              <w:rPr>
                <w:color w:val="FF0000"/>
              </w:rPr>
            </w:pPr>
            <w:r w:rsidRPr="00B17490">
              <w:rPr>
                <w:color w:val="FF0000"/>
              </w:rPr>
              <w:t>at the end of the month in which the child attains the maximum age.</w:t>
            </w:r>
          </w:p>
          <w:p w14:paraId="427EF0D8" w14:textId="65381A3C" w:rsidR="00C6725E" w:rsidRPr="00B17490" w:rsidRDefault="00C6725E" w:rsidP="00862B62">
            <w:pPr>
              <w:pStyle w:val="TableText"/>
              <w:rPr>
                <w:color w:val="FF0000"/>
              </w:rPr>
            </w:pPr>
          </w:p>
          <w:p w14:paraId="427EF0D9" w14:textId="77777777" w:rsidR="00C6725E" w:rsidRPr="00B17490" w:rsidRDefault="00C6725E" w:rsidP="00C6725E">
            <w:pPr>
              <w:tabs>
                <w:tab w:val="num" w:pos="1185"/>
              </w:tabs>
              <w:ind w:left="288" w:hanging="288"/>
              <w:rPr>
                <w:color w:val="FF0000"/>
              </w:rPr>
            </w:pPr>
          </w:p>
          <w:p w14:paraId="427EF0DB" w14:textId="7F50096E" w:rsidR="00C6725E" w:rsidRPr="00B17490" w:rsidRDefault="00C6725E" w:rsidP="00C6725E">
            <w:pPr>
              <w:pStyle w:val="TableText"/>
              <w:rPr>
                <w:b/>
                <w:color w:val="FF00FF"/>
              </w:rPr>
            </w:pPr>
            <w:r w:rsidRPr="00B17490">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17490" w:rsidRDefault="00C6725E" w:rsidP="00C6725E">
            <w:pPr>
              <w:pStyle w:val="TableText"/>
              <w:rPr>
                <w:color w:val="FF0000"/>
              </w:rPr>
            </w:pPr>
          </w:p>
          <w:p w14:paraId="427EF0DD" w14:textId="77777777" w:rsidR="00C6725E" w:rsidRPr="00B17490" w:rsidRDefault="00C6725E" w:rsidP="00C6725E">
            <w:pPr>
              <w:pStyle w:val="TableTextCharCharChar1"/>
              <w:rPr>
                <w:color w:val="FF0000"/>
              </w:rPr>
            </w:pPr>
            <w:r w:rsidRPr="00B1749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17490" w:rsidRDefault="00C6725E" w:rsidP="00C6725E">
            <w:pPr>
              <w:pStyle w:val="TableTextCharCharChar1"/>
              <w:rPr>
                <w:color w:val="FF0000"/>
              </w:rPr>
            </w:pPr>
          </w:p>
          <w:p w14:paraId="427EF0E4" w14:textId="28EFB82E" w:rsidR="00C6725E" w:rsidRPr="00B17490" w:rsidRDefault="00862B62" w:rsidP="00C6725E">
            <w:pPr>
              <w:pStyle w:val="TableText"/>
              <w:rPr>
                <w:color w:val="FF0000"/>
              </w:rPr>
            </w:pPr>
            <w:r w:rsidRPr="00B17490">
              <w:rPr>
                <w:b/>
                <w:color w:val="FF00FF"/>
              </w:rPr>
              <w:t xml:space="preserve"> </w:t>
            </w:r>
            <w:r w:rsidR="00C6725E" w:rsidRPr="00B17490">
              <w:rPr>
                <w:color w:val="FF0000"/>
              </w:rPr>
              <w:t>Domestic Partner – an individual of the same or opposite sex with whom you have established a domestic partnership as described below.</w:t>
            </w:r>
          </w:p>
          <w:p w14:paraId="427EF0E5" w14:textId="49913C09" w:rsidR="00C6725E" w:rsidRPr="00B17490" w:rsidRDefault="00C6725E" w:rsidP="00C6725E">
            <w:pPr>
              <w:pStyle w:val="TableText"/>
              <w:rPr>
                <w:color w:val="FF0000"/>
              </w:rPr>
            </w:pPr>
            <w:r w:rsidRPr="00B17490">
              <w:rPr>
                <w:color w:val="FF0000"/>
              </w:rPr>
              <w:t>A domestic partnership is a relationship between an Employee and one other person of the same</w:t>
            </w:r>
            <w:r w:rsidR="00862B62" w:rsidRPr="00B17490">
              <w:rPr>
                <w:b/>
                <w:color w:val="FF00FF"/>
              </w:rPr>
              <w:t xml:space="preserve"> </w:t>
            </w:r>
            <w:r w:rsidRPr="00B17490">
              <w:rPr>
                <w:color w:val="FF0000"/>
              </w:rPr>
              <w:t>or</w:t>
            </w:r>
            <w:r w:rsidR="00862B62" w:rsidRPr="00B17490">
              <w:rPr>
                <w:b/>
                <w:color w:val="FF00FF"/>
              </w:rPr>
              <w:t xml:space="preserve"> </w:t>
            </w:r>
            <w:r w:rsidRPr="00B17490">
              <w:rPr>
                <w:color w:val="FF0000"/>
              </w:rPr>
              <w:t>opposite sex. Both persons must:</w:t>
            </w:r>
          </w:p>
          <w:p w14:paraId="427EF0E6" w14:textId="77777777" w:rsidR="00C6725E" w:rsidRPr="00B17490" w:rsidRDefault="00C6725E" w:rsidP="00C6725E">
            <w:pPr>
              <w:pStyle w:val="TableText"/>
              <w:rPr>
                <w:color w:val="FF0000"/>
              </w:rPr>
            </w:pPr>
            <w:r w:rsidRPr="00B17490">
              <w:rPr>
                <w:color w:val="FF0000"/>
              </w:rPr>
              <w:t xml:space="preserve">●   not be so closely related that marriage would otherwise </w:t>
            </w:r>
          </w:p>
          <w:p w14:paraId="427EF0E7" w14:textId="77777777" w:rsidR="00C6725E" w:rsidRPr="00B17490" w:rsidRDefault="00C6725E" w:rsidP="00C6725E">
            <w:pPr>
              <w:pStyle w:val="TableText"/>
              <w:ind w:left="288"/>
              <w:rPr>
                <w:color w:val="FF0000"/>
              </w:rPr>
            </w:pPr>
            <w:r w:rsidRPr="00B17490">
              <w:rPr>
                <w:color w:val="FF0000"/>
              </w:rPr>
              <w:t>be prohibited;</w:t>
            </w:r>
          </w:p>
          <w:p w14:paraId="427EF0E8" w14:textId="77777777" w:rsidR="00C6725E" w:rsidRPr="00B17490" w:rsidRDefault="00C6725E" w:rsidP="00C6725E">
            <w:pPr>
              <w:pStyle w:val="TableText"/>
              <w:rPr>
                <w:color w:val="FF0000"/>
              </w:rPr>
            </w:pPr>
            <w:r w:rsidRPr="00B17490">
              <w:rPr>
                <w:color w:val="FF0000"/>
              </w:rPr>
              <w:t xml:space="preserve">●   not be legally married to, or the Domestic Partner of, </w:t>
            </w:r>
          </w:p>
          <w:p w14:paraId="427EF0E9" w14:textId="77777777" w:rsidR="00C6725E" w:rsidRPr="00B17490" w:rsidRDefault="00C6725E" w:rsidP="00C6725E">
            <w:pPr>
              <w:pStyle w:val="TableText"/>
              <w:ind w:left="288"/>
              <w:rPr>
                <w:color w:val="FF0000"/>
              </w:rPr>
            </w:pPr>
            <w:r w:rsidRPr="00B17490">
              <w:rPr>
                <w:color w:val="FF0000"/>
              </w:rPr>
              <w:t xml:space="preserve">another person under either statutory or common law; </w:t>
            </w:r>
          </w:p>
          <w:p w14:paraId="427EF0EA" w14:textId="77777777" w:rsidR="00C6725E" w:rsidRPr="00B17490" w:rsidRDefault="00C6725E" w:rsidP="00C6725E">
            <w:pPr>
              <w:pStyle w:val="TableText"/>
              <w:rPr>
                <w:color w:val="FF0000"/>
              </w:rPr>
            </w:pPr>
            <w:r w:rsidRPr="00B17490">
              <w:rPr>
                <w:color w:val="FF0000"/>
              </w:rPr>
              <w:t xml:space="preserve">●   be at least </w:t>
            </w:r>
            <w:r w:rsidRPr="00B17490">
              <w:rPr>
                <w:b/>
                <w:color w:val="0000FF"/>
              </w:rPr>
              <w:t xml:space="preserve">18 </w:t>
            </w:r>
            <w:r w:rsidRPr="00B17490">
              <w:rPr>
                <w:color w:val="FF0000"/>
              </w:rPr>
              <w:t>years old;</w:t>
            </w:r>
          </w:p>
          <w:p w14:paraId="427EF0EB" w14:textId="77777777" w:rsidR="00C6725E" w:rsidRPr="00B17490" w:rsidRDefault="00C6725E" w:rsidP="00C6725E">
            <w:pPr>
              <w:pStyle w:val="TableText"/>
              <w:rPr>
                <w:color w:val="FF0000"/>
              </w:rPr>
            </w:pPr>
            <w:r w:rsidRPr="00B17490">
              <w:rPr>
                <w:color w:val="FF0000"/>
              </w:rPr>
              <w:t>●   live together and share the common necessities of life ;</w:t>
            </w:r>
          </w:p>
          <w:p w14:paraId="427EF0EC" w14:textId="77777777" w:rsidR="00C6725E" w:rsidRPr="00B17490" w:rsidRDefault="00C6725E" w:rsidP="00C6725E">
            <w:pPr>
              <w:pStyle w:val="TableText"/>
              <w:rPr>
                <w:color w:val="FF0000"/>
              </w:rPr>
            </w:pPr>
            <w:r w:rsidRPr="00B17490">
              <w:rPr>
                <w:color w:val="FF0000"/>
              </w:rPr>
              <w:t>●   be mentally competent to enter into a contract; and</w:t>
            </w:r>
          </w:p>
          <w:p w14:paraId="427EF0F9" w14:textId="156E9CA1" w:rsidR="00C6725E" w:rsidRPr="00B17490" w:rsidRDefault="00C6725E" w:rsidP="00862B62">
            <w:pPr>
              <w:pStyle w:val="TableText"/>
              <w:rPr>
                <w:b/>
                <w:color w:val="FF00FF"/>
              </w:rPr>
            </w:pPr>
            <w:r w:rsidRPr="00B17490">
              <w:rPr>
                <w:color w:val="FF0000"/>
              </w:rPr>
              <w:t>●   be financially interdependent.</w:t>
            </w:r>
          </w:p>
          <w:p w14:paraId="4F7B7AF1" w14:textId="77777777" w:rsidR="00862B62" w:rsidRPr="00B17490" w:rsidRDefault="00862B62" w:rsidP="00862B62">
            <w:pPr>
              <w:pStyle w:val="TableText"/>
              <w:rPr>
                <w:color w:val="FF0000"/>
              </w:rPr>
            </w:pPr>
          </w:p>
          <w:p w14:paraId="5B20AA22" w14:textId="1AEBCAA1" w:rsidR="00862B62" w:rsidRPr="00B17490" w:rsidRDefault="00862B62" w:rsidP="00862B62">
            <w:pPr>
              <w:pStyle w:val="Instruction-Issuer"/>
              <w:shd w:val="clear" w:color="auto" w:fill="F3F3F3"/>
              <w:rPr>
                <w:rStyle w:val="CDVar"/>
                <w:rFonts w:ascii="Times New Roman" w:hAnsi="Times New Roman"/>
                <w:b/>
                <w:color w:val="FF00FF"/>
              </w:rPr>
            </w:pPr>
          </w:p>
          <w:p w14:paraId="427EF0FB" w14:textId="5FBFED04" w:rsidR="00C6725E" w:rsidRPr="00B17490" w:rsidRDefault="00C6725E" w:rsidP="00862B62">
            <w:pPr>
              <w:pStyle w:val="Instruction-Issuer"/>
              <w:shd w:val="clear" w:color="auto" w:fill="F3F3F3"/>
              <w:rPr>
                <w:rStyle w:val="CDBlack"/>
                <w:rFonts w:ascii="Times New Roman" w:hAnsi="Times New Roman"/>
                <w:bCs w:val="0"/>
                <w:color w:val="FF0000"/>
              </w:rPr>
            </w:pPr>
            <w:r w:rsidRPr="00B17490">
              <w:rPr>
                <w:rFonts w:ascii="Times New Roman" w:hAnsi="Times New Roman"/>
                <w:color w:val="FF0000"/>
              </w:rPr>
              <w:t>The Employee and Domestic Partner must jointly sign an affidavit of domestic partnership provided by Human Resources upon your request.</w:t>
            </w:r>
          </w:p>
          <w:p w14:paraId="427EF0FD" w14:textId="77777777" w:rsidR="00FC32ED" w:rsidRPr="00B17490" w:rsidRDefault="00FC32ED" w:rsidP="00CB2D12">
            <w:pPr>
              <w:pStyle w:val="TableTextCharCharChar1"/>
              <w:rPr>
                <w:color w:val="FF0000"/>
              </w:rPr>
            </w:pPr>
          </w:p>
        </w:tc>
      </w:tr>
      <w:tr w:rsidR="00154B9C" w:rsidRPr="00B17490" w14:paraId="427EF10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17490" w:rsidRDefault="00154B9C">
            <w:pPr>
              <w:pStyle w:val="TableTextCharCharChar1"/>
              <w:rPr>
                <w:b/>
                <w:color w:val="FF0000"/>
              </w:rPr>
            </w:pPr>
            <w:bookmarkStart w:id="22" w:name="Dependent_Maternity_Coverage"/>
            <w:r w:rsidRPr="00B17490">
              <w:rPr>
                <w:b/>
                <w:color w:val="FF0000"/>
              </w:rPr>
              <w:lastRenderedPageBreak/>
              <w:t>Dependent Maternity</w:t>
            </w:r>
            <w:r w:rsidR="00EA4E8A" w:rsidRPr="00B17490">
              <w:rPr>
                <w:b/>
                <w:color w:val="FF0000"/>
              </w:rPr>
              <w:t xml:space="preserve"> </w:t>
            </w:r>
            <w:r w:rsidRPr="00B17490">
              <w:rPr>
                <w:b/>
                <w:color w:val="FF0000"/>
              </w:rPr>
              <w:t>Coverage</w:t>
            </w:r>
            <w:bookmarkEnd w:id="22"/>
          </w:p>
          <w:p w14:paraId="427EF100" w14:textId="77777777" w:rsidR="00EA4E8A" w:rsidRPr="00B17490" w:rsidRDefault="00EA4E8A">
            <w:pPr>
              <w:pStyle w:val="TableTextCharCharChar1"/>
              <w:rPr>
                <w:b/>
                <w:color w:val="FF0000"/>
              </w:rPr>
            </w:pPr>
          </w:p>
          <w:p w14:paraId="427EF101" w14:textId="77777777" w:rsidR="00F76831" w:rsidRPr="00B17490"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79700F2C" w:rsidR="00154B9C" w:rsidRPr="00B17490" w:rsidRDefault="00154B9C" w:rsidP="00C66146">
            <w:pPr>
              <w:pStyle w:val="Heading9"/>
              <w:rPr>
                <w:color w:val="FF0000"/>
              </w:rPr>
            </w:pPr>
            <w:r w:rsidRPr="00B17490">
              <w:rPr>
                <w:color w:val="FF0000"/>
              </w:rPr>
              <w:t xml:space="preserve">Yes </w:t>
            </w:r>
          </w:p>
        </w:tc>
      </w:tr>
      <w:tr w:rsidR="005805CD" w:rsidRPr="00B17490" w14:paraId="427EF11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17490" w:rsidRDefault="005805CD" w:rsidP="00470952">
            <w:pPr>
              <w:pStyle w:val="TableText"/>
              <w:rPr>
                <w:rStyle w:val="TableTextCharCharChar"/>
                <w:b/>
                <w:color w:val="FF0000"/>
              </w:rPr>
            </w:pPr>
            <w:bookmarkStart w:id="23" w:name="Coverage_for_a_Disabled_Dependent_Child"/>
            <w:r w:rsidRPr="00B17490">
              <w:rPr>
                <w:rStyle w:val="TableTextCharCharChar"/>
                <w:b/>
                <w:color w:val="FF0000"/>
              </w:rPr>
              <w:t>Coverage for a Disabled Dependent Child</w:t>
            </w:r>
            <w:bookmarkEnd w:id="23"/>
          </w:p>
          <w:p w14:paraId="427EF111" w14:textId="77777777" w:rsidR="005805CD" w:rsidRPr="00B17490"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17490" w:rsidRDefault="005805CD" w:rsidP="00470952">
            <w:pPr>
              <w:pStyle w:val="TableText"/>
              <w:rPr>
                <w:rStyle w:val="TableTextCharCharChar"/>
                <w:color w:val="FF0000"/>
              </w:rPr>
            </w:pPr>
            <w:r w:rsidRPr="00B17490">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17490" w:rsidRDefault="00B05B10" w:rsidP="00B05B10">
            <w:pPr>
              <w:pStyle w:val="TableText"/>
              <w:ind w:left="288" w:hanging="288"/>
              <w:rPr>
                <w:rStyle w:val="TableTextCharCharChar"/>
                <w:color w:val="FF0000"/>
              </w:rPr>
            </w:pPr>
            <w:r w:rsidRPr="00B17490">
              <w:rPr>
                <w:b/>
                <w:color w:val="FF0000"/>
              </w:rPr>
              <w:t xml:space="preserve">●   </w:t>
            </w:r>
            <w:r w:rsidR="005805CD" w:rsidRPr="00B17490">
              <w:rPr>
                <w:rStyle w:val="TableTextCharCharChar"/>
                <w:color w:val="FF0000"/>
              </w:rPr>
              <w:t>Is not able to be self-supporting because of mental or physical handicap or disability.</w:t>
            </w:r>
          </w:p>
          <w:p w14:paraId="427EF114" w14:textId="77777777" w:rsidR="005805CD" w:rsidRPr="00B17490" w:rsidRDefault="00B05B10" w:rsidP="00B05B10">
            <w:pPr>
              <w:pStyle w:val="TableText"/>
              <w:rPr>
                <w:rStyle w:val="TableTextCharCharChar"/>
                <w:color w:val="FF0000"/>
              </w:rPr>
            </w:pPr>
            <w:r w:rsidRPr="00B17490">
              <w:rPr>
                <w:b/>
                <w:color w:val="FF0000"/>
              </w:rPr>
              <w:t xml:space="preserve">●   </w:t>
            </w:r>
            <w:r w:rsidR="005805CD" w:rsidRPr="00B17490">
              <w:rPr>
                <w:rStyle w:val="TableTextCharCharChar"/>
                <w:color w:val="FF0000"/>
              </w:rPr>
              <w:t>Depends mainly on the Subscriber for support.</w:t>
            </w:r>
          </w:p>
          <w:p w14:paraId="427EF115" w14:textId="77777777" w:rsidR="005805CD" w:rsidRPr="00B17490" w:rsidRDefault="005805CD" w:rsidP="00470952">
            <w:pPr>
              <w:pStyle w:val="TableText"/>
              <w:rPr>
                <w:rStyle w:val="TableTextCharCharChar"/>
                <w:color w:val="FF0000"/>
              </w:rPr>
            </w:pPr>
          </w:p>
          <w:p w14:paraId="427EF116" w14:textId="77777777" w:rsidR="005805CD" w:rsidRPr="00B17490" w:rsidRDefault="005805CD" w:rsidP="00470952">
            <w:pPr>
              <w:pStyle w:val="TableText"/>
              <w:rPr>
                <w:rStyle w:val="TableTextCharCharChar"/>
                <w:color w:val="FF0000"/>
              </w:rPr>
            </w:pPr>
            <w:r w:rsidRPr="00B17490">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17490" w:rsidRDefault="005805CD" w:rsidP="00470952">
            <w:pPr>
              <w:pStyle w:val="TableText"/>
              <w:rPr>
                <w:rStyle w:val="TableTextCharCharChar"/>
              </w:rPr>
            </w:pPr>
          </w:p>
          <w:p w14:paraId="427EF118" w14:textId="77777777" w:rsidR="005805CD" w:rsidRPr="00B17490" w:rsidRDefault="005805CD" w:rsidP="00470952">
            <w:pPr>
              <w:pStyle w:val="TableText"/>
              <w:rPr>
                <w:rStyle w:val="TableTextCharCharChar"/>
                <w:color w:val="FF0000"/>
              </w:rPr>
            </w:pPr>
            <w:r w:rsidRPr="00B17490">
              <w:rPr>
                <w:rStyle w:val="TableTextCharCharChar"/>
                <w:color w:val="FF0000"/>
              </w:rPr>
              <w:t xml:space="preserve">We will ask you to furnish us with proof of the medical certification of disability within </w:t>
            </w:r>
            <w:r w:rsidRPr="00B17490">
              <w:rPr>
                <w:rStyle w:val="TableTextCharCharChar"/>
                <w:b/>
                <w:color w:val="0000FF"/>
              </w:rPr>
              <w:t>31</w:t>
            </w:r>
            <w:r w:rsidRPr="00B17490">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17490" w:rsidRDefault="005805CD" w:rsidP="00470952">
            <w:pPr>
              <w:pStyle w:val="TableText"/>
              <w:rPr>
                <w:rStyle w:val="TableTextCharCharChar"/>
                <w:color w:val="FF0000"/>
              </w:rPr>
            </w:pPr>
          </w:p>
          <w:p w14:paraId="427EF11A" w14:textId="77777777" w:rsidR="005805CD" w:rsidRPr="00B17490" w:rsidRDefault="005805CD" w:rsidP="00470952">
            <w:pPr>
              <w:pStyle w:val="TableText"/>
              <w:rPr>
                <w:rStyle w:val="TableTextCharCharChar"/>
                <w:color w:val="FF0000"/>
              </w:rPr>
            </w:pPr>
            <w:r w:rsidRPr="00B17490">
              <w:rPr>
                <w:rStyle w:val="TableTextCharCharChar"/>
                <w:color w:val="FF0000"/>
              </w:rPr>
              <w:lastRenderedPageBreak/>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17490" w:rsidRDefault="005805CD" w:rsidP="00470952">
            <w:pPr>
              <w:pStyle w:val="TableText"/>
              <w:rPr>
                <w:rStyle w:val="TableTextCharCharChar"/>
                <w:color w:val="FF0000"/>
              </w:rPr>
            </w:pPr>
          </w:p>
          <w:p w14:paraId="427EF11C" w14:textId="77777777" w:rsidR="005805CD" w:rsidRPr="00B17490" w:rsidRDefault="005805CD" w:rsidP="00470952">
            <w:pPr>
              <w:pStyle w:val="TableText"/>
              <w:rPr>
                <w:rStyle w:val="TableTextCharCharChar"/>
                <w:color w:val="FF0000"/>
              </w:rPr>
            </w:pPr>
            <w:r w:rsidRPr="00B17490">
              <w:rPr>
                <w:rStyle w:val="TableTextCharCharChar"/>
                <w:color w:val="FF0000"/>
              </w:rPr>
              <w:t xml:space="preserve">If you do not provide proof of the child's disability and dependency within </w:t>
            </w:r>
            <w:r w:rsidRPr="00B17490">
              <w:rPr>
                <w:rStyle w:val="TableTextCharCharChar"/>
                <w:b/>
                <w:color w:val="0000FF"/>
              </w:rPr>
              <w:t>31</w:t>
            </w:r>
            <w:r w:rsidRPr="00B17490">
              <w:rPr>
                <w:rStyle w:val="TableTextCharCharChar"/>
                <w:color w:val="FF0000"/>
              </w:rPr>
              <w:t xml:space="preserve"> days of our request as described above, coverage for that child will end.</w:t>
            </w:r>
          </w:p>
          <w:p w14:paraId="427EF11D" w14:textId="77777777" w:rsidR="005805CD" w:rsidRPr="00B17490" w:rsidRDefault="005805CD" w:rsidP="00470952">
            <w:pPr>
              <w:pStyle w:val="TableText"/>
              <w:rPr>
                <w:rStyle w:val="TableTextCharCharChar"/>
              </w:rPr>
            </w:pPr>
          </w:p>
        </w:tc>
      </w:tr>
      <w:tr w:rsidR="005805CD" w:rsidRPr="00B17490" w14:paraId="427EF12C"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17490" w:rsidRDefault="005805CD" w:rsidP="00470952">
            <w:pPr>
              <w:pStyle w:val="TableText"/>
              <w:numPr>
                <w:ilvl w:val="12"/>
                <w:numId w:val="0"/>
              </w:numPr>
              <w:rPr>
                <w:b/>
                <w:color w:val="FF0000"/>
              </w:rPr>
            </w:pPr>
            <w:bookmarkStart w:id="24" w:name="Extended_Coverage_for_Total_Disability"/>
            <w:r w:rsidRPr="00B17490">
              <w:rPr>
                <w:b/>
                <w:color w:val="FF0000"/>
              </w:rPr>
              <w:lastRenderedPageBreak/>
              <w:t>Extended Coverage for Total Disability</w:t>
            </w:r>
            <w:bookmarkEnd w:id="24"/>
          </w:p>
          <w:p w14:paraId="427EF120" w14:textId="77777777" w:rsidR="00EA4E8A" w:rsidRPr="00B17490" w:rsidRDefault="00EA4E8A" w:rsidP="00470952">
            <w:pPr>
              <w:pStyle w:val="TableText"/>
              <w:numPr>
                <w:ilvl w:val="12"/>
                <w:numId w:val="0"/>
              </w:numPr>
            </w:pPr>
          </w:p>
          <w:p w14:paraId="427EF123" w14:textId="77777777" w:rsidR="005805CD" w:rsidRPr="00B17490" w:rsidRDefault="005805CD" w:rsidP="00F04C15">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17490" w:rsidRDefault="005805CD" w:rsidP="00470952">
            <w:pPr>
              <w:pStyle w:val="TableText"/>
              <w:rPr>
                <w:b/>
                <w:color w:val="FF0000"/>
              </w:rPr>
            </w:pPr>
            <w:r w:rsidRPr="00B17490">
              <w:rPr>
                <w:b/>
                <w:color w:val="FF0000"/>
              </w:rPr>
              <w:t>Total Disability Coverage is excluded.</w:t>
            </w:r>
          </w:p>
        </w:tc>
      </w:tr>
      <w:tr w:rsidR="009910CE" w:rsidRPr="00B17490" w14:paraId="54B73EFA"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736BAC01" w14:textId="0203521D" w:rsidR="009910CE" w:rsidRPr="00B17490" w:rsidRDefault="009910CE" w:rsidP="00470952">
            <w:pPr>
              <w:pStyle w:val="TableText"/>
              <w:numPr>
                <w:ilvl w:val="12"/>
                <w:numId w:val="0"/>
              </w:numPr>
              <w:rPr>
                <w:b/>
                <w:color w:val="FF0000"/>
              </w:rPr>
            </w:pPr>
            <w:bookmarkStart w:id="25" w:name="Extended_Network"/>
            <w:r w:rsidRPr="008A60AA">
              <w:rPr>
                <w:b/>
                <w:bCs/>
                <w:color w:val="FF0000"/>
              </w:rPr>
              <w:t>Extended Network</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C82B291" w14:textId="77777777" w:rsidR="009910CE" w:rsidRPr="007C2FAF" w:rsidRDefault="009910CE" w:rsidP="009910CE">
            <w:pPr>
              <w:pStyle w:val="TableText"/>
              <w:rPr>
                <w:bCs/>
                <w:color w:val="FF0000"/>
              </w:rPr>
            </w:pPr>
            <w:r w:rsidRPr="007C2FAF">
              <w:rPr>
                <w:bCs/>
                <w:color w:val="FF0000"/>
              </w:rPr>
              <w:t>This plan has access to the INN PHCS Extended Network providers in New York.</w:t>
            </w:r>
          </w:p>
          <w:p w14:paraId="17A9A0F1" w14:textId="77777777" w:rsidR="009910CE" w:rsidRDefault="009910CE" w:rsidP="009910CE">
            <w:pPr>
              <w:pStyle w:val="TableText"/>
              <w:rPr>
                <w:bCs/>
                <w:color w:val="FF0000"/>
              </w:rPr>
            </w:pPr>
            <w:r w:rsidRPr="007C2FAF">
              <w:rPr>
                <w:bCs/>
                <w:color w:val="FF0000"/>
              </w:rPr>
              <w:t>*Members must reside in the following counties: Clinton, Erie, Niagara and Tompkins.</w:t>
            </w:r>
          </w:p>
          <w:p w14:paraId="6BC21855" w14:textId="77777777" w:rsidR="002C2AD9" w:rsidRDefault="002C2AD9" w:rsidP="009910CE">
            <w:pPr>
              <w:pStyle w:val="TableText"/>
              <w:rPr>
                <w:b/>
                <w:bCs/>
                <w:color w:val="FF0000"/>
              </w:rPr>
            </w:pPr>
          </w:p>
          <w:p w14:paraId="34867DC7" w14:textId="77777777" w:rsidR="002C2AD9" w:rsidRPr="007C2FAF" w:rsidRDefault="002C2AD9" w:rsidP="002C2AD9">
            <w:pPr>
              <w:pStyle w:val="TableText"/>
              <w:rPr>
                <w:bCs/>
                <w:color w:val="FF0000"/>
              </w:rPr>
            </w:pPr>
            <w:r w:rsidRPr="007C2FAF">
              <w:rPr>
                <w:bCs/>
                <w:color w:val="FF0000"/>
              </w:rPr>
              <w:t>Claims process towards in-network member benefits.</w:t>
            </w:r>
          </w:p>
          <w:p w14:paraId="26941CA0" w14:textId="77777777" w:rsidR="002C2AD9" w:rsidRPr="007C2FAF" w:rsidRDefault="002C2AD9" w:rsidP="002C2AD9">
            <w:pPr>
              <w:pStyle w:val="TableText"/>
              <w:rPr>
                <w:bCs/>
                <w:color w:val="FF0000"/>
              </w:rPr>
            </w:pPr>
            <w:r w:rsidRPr="007C2FAF">
              <w:rPr>
                <w:bCs/>
                <w:color w:val="FF0000"/>
              </w:rPr>
              <w:t>Please refer to the Extended Network SharePoint site for complete in-network provider directories: http://unitedhealthcarenetworkssp.</w:t>
            </w:r>
          </w:p>
          <w:p w14:paraId="04B2A6D7" w14:textId="1B1AFE18" w:rsidR="002C2AD9" w:rsidRPr="00B17490" w:rsidRDefault="002C2AD9" w:rsidP="002C2AD9">
            <w:pPr>
              <w:pStyle w:val="TableText"/>
              <w:rPr>
                <w:b/>
                <w:color w:val="FF0000"/>
              </w:rPr>
            </w:pPr>
            <w:r w:rsidRPr="007C2FAF">
              <w:rPr>
                <w:bCs/>
                <w:color w:val="FF0000"/>
              </w:rPr>
              <w:t>uhc.com/nm/en/SitePages/Home.aspx.</w:t>
            </w:r>
          </w:p>
        </w:tc>
      </w:tr>
      <w:tr w:rsidR="005805CD" w:rsidRPr="00B17490" w14:paraId="427EF13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17490" w:rsidRDefault="005805CD">
            <w:pPr>
              <w:pStyle w:val="TableTextCharCharChar1"/>
              <w:rPr>
                <w:b/>
                <w:color w:val="FF0000"/>
              </w:rPr>
            </w:pPr>
            <w:bookmarkStart w:id="26" w:name="Eligibility_Contact"/>
            <w:r w:rsidRPr="00B17490">
              <w:rPr>
                <w:b/>
                <w:color w:val="FF0000"/>
              </w:rPr>
              <w:t>Eligibility Contact</w:t>
            </w:r>
            <w:bookmarkEnd w:id="26"/>
          </w:p>
          <w:p w14:paraId="427EF12E" w14:textId="77777777" w:rsidR="00EA4E8A" w:rsidRPr="00B17490" w:rsidRDefault="00EA4E8A">
            <w:pPr>
              <w:pStyle w:val="TableTextCharCharChar1"/>
              <w:rPr>
                <w:b/>
                <w:color w:val="FF0000"/>
              </w:rPr>
            </w:pPr>
          </w:p>
          <w:p w14:paraId="427EF130" w14:textId="6A16C4B1" w:rsidR="002A6369" w:rsidRPr="00B17490" w:rsidRDefault="002A6369" w:rsidP="004F008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34F40E82" w:rsidR="005805CD" w:rsidRPr="00B17490" w:rsidRDefault="005805CD">
            <w:pPr>
              <w:spacing w:line="240" w:lineRule="atLeast"/>
              <w:rPr>
                <w:color w:val="FF0000"/>
                <w:sz w:val="24"/>
              </w:rPr>
            </w:pPr>
            <w:r w:rsidRPr="00B17490">
              <w:rPr>
                <w:color w:val="FF0000"/>
                <w:sz w:val="24"/>
              </w:rPr>
              <w:t>Vendor:</w:t>
            </w:r>
            <w:r w:rsidR="004F0088" w:rsidRPr="00B17490">
              <w:rPr>
                <w:rFonts w:ascii="Calibri" w:hAnsi="Calibri" w:cs="Calibri"/>
                <w:color w:val="00008C"/>
                <w:sz w:val="16"/>
                <w:szCs w:val="16"/>
              </w:rPr>
              <w:t xml:space="preserve"> </w:t>
            </w:r>
            <w:r w:rsidR="004F0088" w:rsidRPr="00B17490">
              <w:rPr>
                <w:color w:val="FF0000"/>
                <w:sz w:val="24"/>
              </w:rPr>
              <w:t>Businessolver</w:t>
            </w:r>
          </w:p>
          <w:p w14:paraId="427EF135" w14:textId="039AB0E4" w:rsidR="005805CD" w:rsidRPr="00B17490" w:rsidRDefault="005805CD">
            <w:pPr>
              <w:pStyle w:val="TableTextCharCharChar1"/>
              <w:rPr>
                <w:color w:val="FF0000"/>
              </w:rPr>
            </w:pPr>
            <w:r w:rsidRPr="00B17490">
              <w:rPr>
                <w:color w:val="FF0000"/>
              </w:rPr>
              <w:t>Phone Number:</w:t>
            </w:r>
            <w:r w:rsidR="004F0088" w:rsidRPr="00B17490">
              <w:rPr>
                <w:b/>
                <w:color w:val="0000FF"/>
              </w:rPr>
              <w:t>1-833-543-1900</w:t>
            </w:r>
          </w:p>
          <w:p w14:paraId="427EF136" w14:textId="77777777" w:rsidR="005805CD" w:rsidRPr="00B17490" w:rsidRDefault="005805CD">
            <w:pPr>
              <w:pStyle w:val="TableTextCharCharChar1"/>
              <w:rPr>
                <w:b/>
                <w:bCs/>
                <w:color w:val="0000FF"/>
              </w:rPr>
            </w:pPr>
          </w:p>
        </w:tc>
      </w:tr>
      <w:tr w:rsidR="00A83EB0" w:rsidRPr="00B17490" w14:paraId="427EF161"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17490" w:rsidRDefault="00A83EB0">
            <w:pPr>
              <w:pStyle w:val="TableTextCharCharChar1"/>
              <w:rPr>
                <w:b/>
                <w:color w:val="FF0000"/>
              </w:rPr>
            </w:pPr>
            <w:bookmarkStart w:id="27" w:name="ForeignInternational_Claims"/>
            <w:r w:rsidRPr="00B17490">
              <w:rPr>
                <w:b/>
                <w:color w:val="FF0000"/>
              </w:rPr>
              <w:t>Foreign-International Claims</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1B7187C7" w:rsidR="00A83EB0" w:rsidRPr="00B17490" w:rsidRDefault="000974BC" w:rsidP="005F09B5">
            <w:pPr>
              <w:pStyle w:val="TableTextCharCharChar1"/>
              <w:rPr>
                <w:color w:val="FF0000"/>
              </w:rPr>
            </w:pPr>
            <w:r w:rsidRPr="00B17490">
              <w:rPr>
                <w:b/>
                <w:color w:val="FF00FF"/>
              </w:rPr>
              <w:t xml:space="preserve"> </w:t>
            </w:r>
            <w:r w:rsidR="00A83EB0" w:rsidRPr="00B17490">
              <w:rPr>
                <w:color w:val="FF0000"/>
              </w:rPr>
              <w:t>Health services provided in a foreign country are not eligible, unless required as Emergency Health Services.</w:t>
            </w:r>
          </w:p>
          <w:p w14:paraId="5EE1B329" w14:textId="77777777" w:rsidR="00A83EB0" w:rsidRPr="00B17490" w:rsidRDefault="00A83EB0" w:rsidP="005F09B5">
            <w:pPr>
              <w:pStyle w:val="TableTextCharCharChar1"/>
              <w:rPr>
                <w:b/>
                <w:bCs/>
                <w:color w:val="FF00FF"/>
              </w:rPr>
            </w:pPr>
          </w:p>
          <w:p w14:paraId="427EF160" w14:textId="77777777" w:rsidR="00A83EB0" w:rsidRPr="00B17490" w:rsidRDefault="00A83EB0" w:rsidP="000974BC">
            <w:pPr>
              <w:pStyle w:val="TableTextCharCharChar1"/>
              <w:rPr>
                <w:b/>
                <w:bCs/>
                <w:color w:val="FF00FF"/>
              </w:rPr>
            </w:pPr>
          </w:p>
        </w:tc>
      </w:tr>
      <w:tr w:rsidR="005805CD" w:rsidRPr="00B17490" w14:paraId="427EF165"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17490" w:rsidRDefault="005805CD">
            <w:pPr>
              <w:pStyle w:val="TableTextCharCharChar1"/>
              <w:rPr>
                <w:b/>
                <w:color w:val="FF0000"/>
              </w:rPr>
            </w:pPr>
            <w:bookmarkStart w:id="28" w:name="Funding_Arrangement"/>
            <w:r w:rsidRPr="00B17490">
              <w:rPr>
                <w:b/>
                <w:color w:val="FF0000"/>
              </w:rPr>
              <w:t>Funding Arrangement</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17490" w:rsidRDefault="005805CD">
            <w:pPr>
              <w:pStyle w:val="TableTextCharCharChar1"/>
              <w:rPr>
                <w:color w:val="FF0000"/>
              </w:rPr>
            </w:pPr>
            <w:r w:rsidRPr="00B17490">
              <w:rPr>
                <w:color w:val="FF0000"/>
              </w:rPr>
              <w:t xml:space="preserve">ASO </w:t>
            </w:r>
          </w:p>
          <w:p w14:paraId="427EF164" w14:textId="77777777" w:rsidR="005805CD" w:rsidRPr="00B17490" w:rsidRDefault="005805CD">
            <w:pPr>
              <w:pStyle w:val="TableTextCharCharChar1"/>
              <w:rPr>
                <w:color w:val="FF0000"/>
              </w:rPr>
            </w:pPr>
          </w:p>
        </w:tc>
      </w:tr>
      <w:tr w:rsidR="005805CD" w:rsidRPr="00B17490" w14:paraId="427EF175"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17490" w:rsidRDefault="005805CD" w:rsidP="00DD1A10">
            <w:pPr>
              <w:pStyle w:val="TableText"/>
              <w:rPr>
                <w:b/>
                <w:color w:val="FF0000"/>
              </w:rPr>
            </w:pPr>
            <w:bookmarkStart w:id="29" w:name="Human_Resource_Contact"/>
            <w:r w:rsidRPr="00B17490">
              <w:rPr>
                <w:b/>
                <w:color w:val="FF0000"/>
              </w:rPr>
              <w:t>Human Resource Contact</w:t>
            </w:r>
            <w:bookmarkEnd w:id="29"/>
          </w:p>
          <w:p w14:paraId="427EF171" w14:textId="77777777" w:rsidR="00D84F53" w:rsidRPr="00B17490"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0CFC6B8" w:rsidR="005805CD" w:rsidRPr="00B17490" w:rsidRDefault="00594049" w:rsidP="00DD1A10">
            <w:pPr>
              <w:pStyle w:val="TableText"/>
              <w:rPr>
                <w:color w:val="FF0000"/>
              </w:rPr>
            </w:pPr>
            <w:r w:rsidRPr="00B17490">
              <w:rPr>
                <w:color w:val="FF0000"/>
              </w:rPr>
              <w:t>Contact</w:t>
            </w:r>
            <w:r w:rsidR="005805CD" w:rsidRPr="00B17490">
              <w:rPr>
                <w:color w:val="FF0000"/>
              </w:rPr>
              <w:t>:</w:t>
            </w:r>
            <w:r w:rsidR="000974BC" w:rsidRPr="00B17490">
              <w:rPr>
                <w:rFonts w:ascii="Calibri" w:hAnsi="Calibri" w:cs="Calibri"/>
                <w:color w:val="00008C"/>
                <w:sz w:val="16"/>
                <w:szCs w:val="16"/>
              </w:rPr>
              <w:t xml:space="preserve"> </w:t>
            </w:r>
            <w:r w:rsidR="000974BC" w:rsidRPr="00B17490">
              <w:rPr>
                <w:color w:val="FF0000"/>
              </w:rPr>
              <w:t>Tesla</w:t>
            </w:r>
          </w:p>
          <w:p w14:paraId="427EF173" w14:textId="7E0AD0DE" w:rsidR="005805CD" w:rsidRPr="00B17490" w:rsidRDefault="005805CD" w:rsidP="00DD1A10">
            <w:pPr>
              <w:pStyle w:val="TableText"/>
              <w:rPr>
                <w:color w:val="FF0000"/>
              </w:rPr>
            </w:pPr>
            <w:r w:rsidRPr="00B17490">
              <w:rPr>
                <w:color w:val="FF0000"/>
              </w:rPr>
              <w:t>Phone Number:</w:t>
            </w:r>
            <w:r w:rsidR="000974BC" w:rsidRPr="00B17490">
              <w:rPr>
                <w:rFonts w:ascii="Calibri" w:hAnsi="Calibri" w:cs="Calibri"/>
                <w:color w:val="00008C"/>
                <w:sz w:val="16"/>
                <w:szCs w:val="16"/>
              </w:rPr>
              <w:t xml:space="preserve"> </w:t>
            </w:r>
            <w:r w:rsidR="000974BC" w:rsidRPr="00B17490">
              <w:rPr>
                <w:b/>
                <w:color w:val="0000FF"/>
              </w:rPr>
              <w:t>1-888-708-3752</w:t>
            </w:r>
          </w:p>
          <w:p w14:paraId="427EF174" w14:textId="77777777" w:rsidR="005805CD" w:rsidRPr="00B17490" w:rsidRDefault="005805CD" w:rsidP="00594049">
            <w:pPr>
              <w:pStyle w:val="TableText"/>
              <w:rPr>
                <w:color w:val="FF0000"/>
              </w:rPr>
            </w:pPr>
          </w:p>
        </w:tc>
      </w:tr>
      <w:tr w:rsidR="00F4603F" w:rsidRPr="00B17490" w14:paraId="427EF181"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17490" w:rsidRDefault="00F4603F" w:rsidP="00360DF2">
            <w:pPr>
              <w:pStyle w:val="TableText"/>
              <w:numPr>
                <w:ilvl w:val="12"/>
                <w:numId w:val="0"/>
              </w:numPr>
              <w:rPr>
                <w:b/>
                <w:color w:val="FF0000"/>
                <w:szCs w:val="24"/>
              </w:rPr>
            </w:pPr>
            <w:bookmarkStart w:id="30" w:name="Integrated_Medical_and_Disability_Suppor"/>
            <w:r w:rsidRPr="00B17490">
              <w:rPr>
                <w:b/>
                <w:color w:val="FF0000"/>
                <w:szCs w:val="24"/>
              </w:rPr>
              <w:t>Integrated Medical and Disability Support Program</w:t>
            </w:r>
            <w:bookmarkEnd w:id="30"/>
          </w:p>
          <w:p w14:paraId="427EF178" w14:textId="2CDDB1E2" w:rsidR="00F4603F" w:rsidRPr="00B17490" w:rsidRDefault="00F4603F" w:rsidP="00360DF2">
            <w:pPr>
              <w:pStyle w:val="TableText"/>
              <w:numPr>
                <w:ilvl w:val="12"/>
                <w:numId w:val="0"/>
              </w:numPr>
              <w:rPr>
                <w:b/>
                <w:color w:val="FF0000"/>
                <w:szCs w:val="24"/>
              </w:rPr>
            </w:pPr>
            <w:r w:rsidRPr="00B17490">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17490" w:rsidRDefault="00F4603F" w:rsidP="00360DF2">
            <w:pPr>
              <w:pStyle w:val="TableTextChar"/>
              <w:rPr>
                <w:b/>
                <w:color w:val="FF0000"/>
                <w:szCs w:val="24"/>
              </w:rPr>
            </w:pPr>
            <w:r w:rsidRPr="00B17490">
              <w:rPr>
                <w:b/>
                <w:color w:val="FF0000"/>
                <w:szCs w:val="24"/>
              </w:rPr>
              <w:t>Not Applicable</w:t>
            </w:r>
          </w:p>
          <w:p w14:paraId="427EF180" w14:textId="77777777" w:rsidR="00F4603F" w:rsidRPr="00B17490" w:rsidRDefault="00F4603F" w:rsidP="00360DF2">
            <w:pPr>
              <w:pStyle w:val="TableTextChar"/>
              <w:rPr>
                <w:b/>
                <w:color w:val="FF0000"/>
                <w:szCs w:val="24"/>
              </w:rPr>
            </w:pPr>
          </w:p>
        </w:tc>
      </w:tr>
      <w:tr w:rsidR="00F4603F" w:rsidRPr="00B17490" w14:paraId="427EF1A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17490" w:rsidRDefault="00F4603F" w:rsidP="003F1898">
            <w:pPr>
              <w:pStyle w:val="TableText"/>
              <w:numPr>
                <w:ilvl w:val="12"/>
                <w:numId w:val="0"/>
              </w:numPr>
              <w:rPr>
                <w:b/>
                <w:color w:val="FF0000"/>
              </w:rPr>
            </w:pPr>
            <w:bookmarkStart w:id="31" w:name="Care_CoordinationC"/>
            <w:r w:rsidRPr="00B17490">
              <w:rPr>
                <w:b/>
                <w:color w:val="FF0000"/>
              </w:rPr>
              <w:t>Care Coordination/C2</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17490" w:rsidRDefault="007C4842" w:rsidP="007C4842">
            <w:pPr>
              <w:pStyle w:val="TableText"/>
              <w:numPr>
                <w:ilvl w:val="12"/>
                <w:numId w:val="0"/>
              </w:numPr>
              <w:rPr>
                <w:rStyle w:val="Style13"/>
              </w:rPr>
            </w:pPr>
            <w:r w:rsidRPr="00B17490">
              <w:rPr>
                <w:rStyle w:val="Style13"/>
              </w:rPr>
              <w:t>Not Applicable</w:t>
            </w:r>
          </w:p>
          <w:p w14:paraId="427EF1A6" w14:textId="77777777" w:rsidR="00F4603F" w:rsidRPr="00B17490" w:rsidRDefault="00F4603F" w:rsidP="00B23B17">
            <w:pPr>
              <w:pStyle w:val="TableText"/>
              <w:numPr>
                <w:ilvl w:val="12"/>
                <w:numId w:val="0"/>
              </w:numPr>
              <w:rPr>
                <w:rStyle w:val="Style13"/>
              </w:rPr>
            </w:pPr>
          </w:p>
        </w:tc>
      </w:tr>
      <w:tr w:rsidR="00211B01" w:rsidRPr="00B17490" w14:paraId="427EF1B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17490" w:rsidRDefault="00211B01" w:rsidP="0062640C">
            <w:pPr>
              <w:pStyle w:val="TableText"/>
              <w:rPr>
                <w:szCs w:val="24"/>
              </w:rPr>
            </w:pPr>
            <w:bookmarkStart w:id="32" w:name="UnitedHealthcare_Personal_Health_Support"/>
            <w:r w:rsidRPr="00B17490">
              <w:rPr>
                <w:b/>
                <w:bCs/>
                <w:color w:val="FF0000"/>
                <w:szCs w:val="24"/>
              </w:rPr>
              <w:t>UnitedHealthcare Personal Health Support</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B4D3CA" w14:textId="64142C85" w:rsidR="00211B01" w:rsidRDefault="00211B01" w:rsidP="004739AE">
            <w:pPr>
              <w:spacing w:line="240" w:lineRule="atLeast"/>
              <w:rPr>
                <w:b/>
                <w:bCs/>
                <w:color w:val="FF0000"/>
                <w:sz w:val="24"/>
                <w:szCs w:val="24"/>
              </w:rPr>
            </w:pPr>
            <w:r w:rsidRPr="00B1749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4FCCFC4" w14:textId="21BB9029" w:rsidR="00041D38" w:rsidRDefault="00041D38" w:rsidP="004739AE">
            <w:pPr>
              <w:spacing w:line="240" w:lineRule="atLeast"/>
              <w:rPr>
                <w:b/>
                <w:bCs/>
                <w:color w:val="FF00FF"/>
                <w:sz w:val="24"/>
                <w:szCs w:val="24"/>
              </w:rPr>
            </w:pPr>
          </w:p>
          <w:p w14:paraId="33963569" w14:textId="77777777" w:rsidR="00041D38" w:rsidRPr="00B17490" w:rsidRDefault="00041D38" w:rsidP="004739AE">
            <w:pPr>
              <w:spacing w:line="240" w:lineRule="atLeast"/>
              <w:rPr>
                <w:b/>
                <w:bCs/>
                <w:color w:val="FF00FF"/>
                <w:szCs w:val="24"/>
              </w:rPr>
            </w:pPr>
          </w:p>
          <w:p w14:paraId="427EF1BE" w14:textId="73C8B3E1" w:rsidR="00211B01" w:rsidRPr="00B17490" w:rsidRDefault="00211B01" w:rsidP="00CB2D12">
            <w:pPr>
              <w:spacing w:line="240" w:lineRule="atLeast"/>
              <w:rPr>
                <w:sz w:val="24"/>
                <w:szCs w:val="24"/>
              </w:rPr>
            </w:pPr>
          </w:p>
        </w:tc>
      </w:tr>
      <w:tr w:rsidR="00F4603F" w:rsidRPr="00B17490" w14:paraId="427EF1C6"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17490" w:rsidRDefault="00F4603F">
            <w:pPr>
              <w:pStyle w:val="TableTextCharCharChar1"/>
              <w:rPr>
                <w:b/>
                <w:color w:val="FF0000"/>
              </w:rPr>
            </w:pPr>
            <w:bookmarkStart w:id="33" w:name="Medicare_Crossover"/>
            <w:r w:rsidRPr="00B17490">
              <w:rPr>
                <w:b/>
                <w:color w:val="FF0000"/>
              </w:rPr>
              <w:lastRenderedPageBreak/>
              <w:t>Medicare Crossover</w:t>
            </w:r>
            <w:bookmarkEnd w:id="33"/>
          </w:p>
          <w:p w14:paraId="427EF1C1" w14:textId="77777777" w:rsidR="00F4603F" w:rsidRPr="00B17490" w:rsidRDefault="00F4603F">
            <w:pPr>
              <w:pStyle w:val="TableTextCharCharChar1"/>
              <w:rPr>
                <w:b/>
                <w:color w:val="FF0000"/>
              </w:rPr>
            </w:pPr>
          </w:p>
          <w:p w14:paraId="427EF1C2" w14:textId="5AC9ADDC" w:rsidR="00F4603F" w:rsidRPr="00B17490"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25DF6CFF" w:rsidR="001C7313" w:rsidRPr="00B17490" w:rsidRDefault="001C7313" w:rsidP="001C7313">
            <w:pPr>
              <w:pStyle w:val="NoteText"/>
              <w:rPr>
                <w:color w:val="FF0000"/>
              </w:rPr>
            </w:pPr>
            <w:r w:rsidRPr="00B17490">
              <w:rPr>
                <w:color w:val="FF0000"/>
              </w:rPr>
              <w:t>Group is eligible for Medicare Crossover: No</w:t>
            </w:r>
          </w:p>
          <w:p w14:paraId="427EF1C5" w14:textId="77777777" w:rsidR="00F4603F" w:rsidRPr="00B17490" w:rsidRDefault="00F4603F">
            <w:pPr>
              <w:pStyle w:val="NoteText"/>
              <w:rPr>
                <w:color w:val="FF0000"/>
              </w:rPr>
            </w:pPr>
          </w:p>
        </w:tc>
      </w:tr>
      <w:tr w:rsidR="005577A0" w:rsidRPr="00B17490" w14:paraId="129513E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6C4F1319" w14:textId="77777777" w:rsidR="005577A0" w:rsidRPr="00B17490" w:rsidRDefault="005577A0" w:rsidP="005577A0">
            <w:pPr>
              <w:pStyle w:val="TableTextCharCharChar1"/>
              <w:rPr>
                <w:b/>
                <w:color w:val="FF0000"/>
              </w:rPr>
            </w:pPr>
            <w:bookmarkStart w:id="34" w:name="Outlier_Cost_Management"/>
            <w:r w:rsidRPr="00B17490">
              <w:rPr>
                <w:b/>
                <w:color w:val="FF0000"/>
              </w:rPr>
              <w:t>Outlier Cost Management (OCM)</w:t>
            </w:r>
            <w:bookmarkEnd w:id="34"/>
          </w:p>
          <w:p w14:paraId="76C6A78E" w14:textId="77777777" w:rsidR="005577A0" w:rsidRPr="00B17490" w:rsidRDefault="005577A0" w:rsidP="005F09B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E16FA82" w14:textId="06383065" w:rsidR="005577A0" w:rsidRPr="00B17490" w:rsidRDefault="005577A0" w:rsidP="001C7313">
            <w:pPr>
              <w:pStyle w:val="NoteText"/>
              <w:rPr>
                <w:b/>
                <w:snapToGrid w:val="0"/>
                <w:color w:val="FF0000"/>
              </w:rPr>
            </w:pPr>
            <w:r w:rsidRPr="00B17490">
              <w:rPr>
                <w:b/>
                <w:snapToGrid w:val="0"/>
                <w:color w:val="FF0000"/>
              </w:rPr>
              <w:t>Yes</w:t>
            </w:r>
          </w:p>
        </w:tc>
      </w:tr>
      <w:tr w:rsidR="00BF7825" w:rsidRPr="00B17490" w14:paraId="427EF1CB"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17490" w:rsidRDefault="00BF7825" w:rsidP="005F09B5">
            <w:pPr>
              <w:pStyle w:val="TableTextCharCharChar1"/>
              <w:rPr>
                <w:b/>
                <w:color w:val="FF0000"/>
              </w:rPr>
            </w:pPr>
            <w:bookmarkStart w:id="35" w:name="Pre_Existing_Conditions"/>
            <w:r w:rsidRPr="00B17490">
              <w:rPr>
                <w:b/>
                <w:color w:val="FF0000"/>
              </w:rPr>
              <w:t>Are Pre-existing Conditions covered?</w:t>
            </w:r>
            <w:bookmarkEnd w:id="35"/>
          </w:p>
          <w:p w14:paraId="427EF1C9" w14:textId="77777777" w:rsidR="00BF7825" w:rsidRPr="00B17490"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17490" w:rsidRDefault="00BF7825" w:rsidP="001C7313">
            <w:pPr>
              <w:pStyle w:val="NoteText"/>
              <w:rPr>
                <w:color w:val="FF0000"/>
              </w:rPr>
            </w:pPr>
            <w:r w:rsidRPr="00B17490">
              <w:rPr>
                <w:b/>
                <w:snapToGrid w:val="0"/>
                <w:color w:val="FF0000"/>
              </w:rPr>
              <w:t>Yes</w:t>
            </w:r>
          </w:p>
        </w:tc>
      </w:tr>
      <w:tr w:rsidR="00F4603F" w:rsidRPr="00B17490" w14:paraId="427EF1D8"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17490" w:rsidRDefault="00F4603F">
            <w:pPr>
              <w:pStyle w:val="TableTextCharCharChar1"/>
              <w:rPr>
                <w:b/>
                <w:color w:val="FF0000"/>
              </w:rPr>
            </w:pPr>
            <w:bookmarkStart w:id="36" w:name="RC_Tolerance_Level"/>
            <w:r w:rsidRPr="00B17490">
              <w:rPr>
                <w:b/>
                <w:color w:val="FF0000"/>
              </w:rPr>
              <w:t>R&amp;C Tolerance Level</w:t>
            </w:r>
          </w:p>
          <w:bookmarkEnd w:id="36"/>
          <w:p w14:paraId="427EF1CD" w14:textId="77777777" w:rsidR="00F4603F" w:rsidRPr="00B17490" w:rsidRDefault="00F4603F">
            <w:pPr>
              <w:pStyle w:val="TableTextCharCharChar1"/>
              <w:rPr>
                <w:b/>
                <w:color w:val="FF0000"/>
              </w:rPr>
            </w:pPr>
          </w:p>
          <w:p w14:paraId="427EF1CE" w14:textId="77777777" w:rsidR="00F4603F" w:rsidRPr="00B17490"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6326549C" w:rsidR="00F4603F" w:rsidRPr="00B17490" w:rsidRDefault="00F4603F" w:rsidP="00BC0FE8">
            <w:pPr>
              <w:pStyle w:val="TableTextCharChar"/>
              <w:rPr>
                <w:color w:val="FF00FF"/>
              </w:rPr>
            </w:pPr>
            <w:r w:rsidRPr="00B17490">
              <w:rPr>
                <w:b/>
                <w:bCs/>
                <w:color w:val="0000FF"/>
              </w:rPr>
              <w:t>$5</w:t>
            </w:r>
            <w:r w:rsidRPr="00B17490">
              <w:t xml:space="preserve"> </w:t>
            </w:r>
            <w:r w:rsidRPr="00B17490">
              <w:rPr>
                <w:color w:val="FF0000"/>
              </w:rPr>
              <w:t>Medical</w:t>
            </w:r>
            <w:r w:rsidRPr="00B17490">
              <w:rPr>
                <w:b/>
                <w:bCs/>
                <w:color w:val="0000FF"/>
              </w:rPr>
              <w:t>/$25</w:t>
            </w:r>
            <w:r w:rsidRPr="00B17490">
              <w:t xml:space="preserve"> </w:t>
            </w:r>
            <w:r w:rsidRPr="00B17490">
              <w:rPr>
                <w:color w:val="FF0000"/>
              </w:rPr>
              <w:t>Surgical</w:t>
            </w:r>
          </w:p>
          <w:p w14:paraId="427EF1D0" w14:textId="77777777" w:rsidR="00F4603F" w:rsidRPr="00B17490" w:rsidRDefault="00F4603F">
            <w:pPr>
              <w:pStyle w:val="TableTextCharCharChar1"/>
            </w:pPr>
          </w:p>
          <w:p w14:paraId="427EF1D7" w14:textId="5088D24B" w:rsidR="00FB3F10" w:rsidRPr="00B17490" w:rsidRDefault="00FB3F10" w:rsidP="00FB3F10">
            <w:pPr>
              <w:pStyle w:val="TableTextCharCharChar1"/>
              <w:rPr>
                <w:b/>
                <w:color w:val="FF0000"/>
              </w:rPr>
            </w:pPr>
          </w:p>
        </w:tc>
      </w:tr>
      <w:tr w:rsidR="00F4603F" w:rsidRPr="00B17490" w14:paraId="427EF1E2"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17490" w:rsidRDefault="00F4603F">
            <w:pPr>
              <w:pStyle w:val="TableTextCharCharChar1"/>
              <w:rPr>
                <w:b/>
                <w:color w:val="FF0000"/>
              </w:rPr>
            </w:pPr>
            <w:bookmarkStart w:id="37" w:name="Run_In"/>
            <w:r w:rsidRPr="00B17490">
              <w:rPr>
                <w:b/>
                <w:color w:val="FF0000"/>
              </w:rPr>
              <w:t>Run In</w:t>
            </w:r>
          </w:p>
          <w:bookmarkEnd w:id="37"/>
          <w:p w14:paraId="427EF1DA" w14:textId="77777777" w:rsidR="00F4603F" w:rsidRPr="00B17490" w:rsidRDefault="00F4603F">
            <w:pPr>
              <w:pStyle w:val="TableTextCharCharChar1"/>
              <w:rPr>
                <w:b/>
                <w:color w:val="FF0000"/>
              </w:rPr>
            </w:pPr>
          </w:p>
          <w:p w14:paraId="427EF1DB" w14:textId="77777777" w:rsidR="00F4603F" w:rsidRPr="00B17490"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2BF86296" w:rsidR="00F4603F" w:rsidRPr="00B17490" w:rsidRDefault="00F4603F" w:rsidP="00B23B17">
            <w:pPr>
              <w:pStyle w:val="TableTextCharCharChar1"/>
              <w:rPr>
                <w:color w:val="FF0000"/>
              </w:rPr>
            </w:pPr>
            <w:r w:rsidRPr="00B17490">
              <w:rPr>
                <w:color w:val="FF0000"/>
              </w:rPr>
              <w:t>Not Applicable</w:t>
            </w:r>
            <w:r w:rsidR="00430861" w:rsidRPr="00B17490">
              <w:rPr>
                <w:color w:val="FF0000"/>
              </w:rPr>
              <w:t xml:space="preserve"> </w:t>
            </w:r>
          </w:p>
        </w:tc>
      </w:tr>
      <w:tr w:rsidR="00F4603F" w:rsidRPr="00B17490" w14:paraId="427EF1F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17490" w:rsidRDefault="00F4603F" w:rsidP="007A04BE">
            <w:pPr>
              <w:pStyle w:val="TableText"/>
              <w:rPr>
                <w:b/>
                <w:color w:val="FF0000"/>
              </w:rPr>
            </w:pPr>
            <w:bookmarkStart w:id="38" w:name="Simply_Affordable"/>
            <w:r w:rsidRPr="00B17490">
              <w:rPr>
                <w:b/>
                <w:color w:val="FF0000"/>
              </w:rPr>
              <w:t>Simply Affordable</w:t>
            </w:r>
          </w:p>
          <w:bookmarkEnd w:id="38"/>
          <w:p w14:paraId="427EF1ED" w14:textId="77777777" w:rsidR="00F4603F" w:rsidRPr="00B17490" w:rsidRDefault="00F4603F" w:rsidP="00694477">
            <w:pPr>
              <w:spacing w:line="240" w:lineRule="atLeast"/>
              <w:ind w:right="108"/>
              <w:rPr>
                <w:b/>
                <w:bCs/>
                <w:color w:val="FF0000"/>
                <w:sz w:val="24"/>
                <w:szCs w:val="24"/>
              </w:rPr>
            </w:pPr>
          </w:p>
          <w:p w14:paraId="427EF1EE" w14:textId="7CC756FB" w:rsidR="00F4603F" w:rsidRPr="00B17490"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ECB5898" w14:textId="77777777" w:rsidR="005104DC" w:rsidRPr="00B17490" w:rsidRDefault="005104DC" w:rsidP="005104DC">
            <w:pPr>
              <w:pStyle w:val="TableText"/>
              <w:rPr>
                <w:color w:val="FF0000"/>
                <w:szCs w:val="24"/>
              </w:rPr>
            </w:pPr>
            <w:r w:rsidRPr="00B17490">
              <w:rPr>
                <w:color w:val="FF0000"/>
                <w:szCs w:val="24"/>
              </w:rPr>
              <w:t>Not Applicable</w:t>
            </w:r>
          </w:p>
          <w:p w14:paraId="427EF1FD" w14:textId="77777777" w:rsidR="00F4603F" w:rsidRPr="00B17490" w:rsidRDefault="00F4603F" w:rsidP="005104DC">
            <w:pPr>
              <w:pStyle w:val="TableText"/>
              <w:rPr>
                <w:color w:val="FF00FF"/>
                <w:szCs w:val="24"/>
              </w:rPr>
            </w:pPr>
          </w:p>
        </w:tc>
      </w:tr>
      <w:tr w:rsidR="00F4603F" w:rsidRPr="00B17490" w14:paraId="427EF20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17490" w:rsidRDefault="00F4603F">
            <w:pPr>
              <w:pStyle w:val="TableTextCharCharChar1"/>
              <w:rPr>
                <w:b/>
                <w:color w:val="FF0000"/>
                <w:szCs w:val="24"/>
              </w:rPr>
            </w:pPr>
            <w:bookmarkStart w:id="39" w:name="Transition_of_Care_Pregnancy"/>
            <w:r w:rsidRPr="00B17490">
              <w:rPr>
                <w:b/>
                <w:color w:val="FF0000"/>
                <w:szCs w:val="24"/>
              </w:rPr>
              <w:t>Transition of Care – Pregnancy</w:t>
            </w:r>
            <w:bookmarkEnd w:id="39"/>
          </w:p>
          <w:p w14:paraId="427EF200" w14:textId="77777777" w:rsidR="00F4603F" w:rsidRPr="00B17490" w:rsidRDefault="00F4603F">
            <w:pPr>
              <w:pStyle w:val="TableTextCharCharChar1"/>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342E2B89" w:rsidR="00F4603F" w:rsidRPr="00B17490" w:rsidRDefault="00F4603F">
            <w:pPr>
              <w:pStyle w:val="TableTextCharCharChar1"/>
              <w:rPr>
                <w:color w:val="FF0000"/>
                <w:szCs w:val="24"/>
              </w:rPr>
            </w:pPr>
            <w:r w:rsidRPr="00B17490">
              <w:rPr>
                <w:b/>
                <w:bCs/>
                <w:color w:val="0000FF"/>
                <w:szCs w:val="24"/>
              </w:rPr>
              <w:t>2</w:t>
            </w:r>
            <w:r w:rsidRPr="00B17490">
              <w:rPr>
                <w:b/>
                <w:bCs/>
                <w:color w:val="0000FF"/>
                <w:szCs w:val="24"/>
                <w:vertAlign w:val="superscript"/>
              </w:rPr>
              <w:t>nd</w:t>
            </w:r>
            <w:r w:rsidRPr="00B17490">
              <w:rPr>
                <w:color w:val="FF0000"/>
                <w:szCs w:val="24"/>
              </w:rPr>
              <w:t xml:space="preserve"> and </w:t>
            </w:r>
            <w:r w:rsidRPr="00B17490">
              <w:rPr>
                <w:b/>
                <w:bCs/>
                <w:color w:val="0000FF"/>
                <w:szCs w:val="24"/>
              </w:rPr>
              <w:t>3</w:t>
            </w:r>
            <w:r w:rsidRPr="00B17490">
              <w:rPr>
                <w:b/>
                <w:bCs/>
                <w:color w:val="0000FF"/>
                <w:szCs w:val="24"/>
                <w:vertAlign w:val="superscript"/>
              </w:rPr>
              <w:t>rd</w:t>
            </w:r>
            <w:r w:rsidRPr="00B17490">
              <w:rPr>
                <w:color w:val="FF0000"/>
                <w:szCs w:val="24"/>
              </w:rPr>
              <w:t xml:space="preserve"> trimester covered.</w:t>
            </w:r>
            <w:r w:rsidR="00F00120" w:rsidRPr="00B17490">
              <w:rPr>
                <w:color w:val="FF0000"/>
                <w:szCs w:val="24"/>
              </w:rPr>
              <w:t xml:space="preserve"> </w:t>
            </w:r>
          </w:p>
          <w:p w14:paraId="38EC2836" w14:textId="77777777" w:rsidR="00F4603F" w:rsidRPr="00B17490" w:rsidRDefault="00F4603F" w:rsidP="005D17AF">
            <w:pPr>
              <w:pStyle w:val="TableTextCharCharChar1"/>
              <w:rPr>
                <w:b/>
                <w:color w:val="0000FF"/>
                <w:szCs w:val="24"/>
              </w:rPr>
            </w:pPr>
          </w:p>
          <w:p w14:paraId="56CF79E8" w14:textId="77777777" w:rsidR="004C521B" w:rsidRPr="00B17490" w:rsidRDefault="004C521B" w:rsidP="004C521B">
            <w:pPr>
              <w:rPr>
                <w:color w:val="FF0000"/>
                <w:sz w:val="24"/>
                <w:szCs w:val="24"/>
              </w:rPr>
            </w:pPr>
            <w:r w:rsidRPr="00B17490">
              <w:rPr>
                <w:color w:val="FF0000"/>
                <w:sz w:val="24"/>
                <w:szCs w:val="24"/>
              </w:rPr>
              <w:t xml:space="preserve">Custom Transition of Care: </w:t>
            </w:r>
            <w:r w:rsidRPr="00B17490">
              <w:rPr>
                <w:b/>
                <w:color w:val="0000FF"/>
                <w:sz w:val="24"/>
                <w:szCs w:val="24"/>
              </w:rPr>
              <w:t>2</w:t>
            </w:r>
            <w:r w:rsidRPr="00B17490">
              <w:rPr>
                <w:color w:val="FF0000"/>
                <w:sz w:val="24"/>
                <w:szCs w:val="24"/>
              </w:rPr>
              <w:t xml:space="preserve">nd &amp; </w:t>
            </w:r>
            <w:r w:rsidRPr="00B17490">
              <w:rPr>
                <w:b/>
                <w:color w:val="0000FF"/>
                <w:sz w:val="24"/>
                <w:szCs w:val="24"/>
              </w:rPr>
              <w:t>3</w:t>
            </w:r>
            <w:r w:rsidRPr="00B17490">
              <w:rPr>
                <w:color w:val="FF0000"/>
                <w:sz w:val="24"/>
                <w:szCs w:val="24"/>
              </w:rPr>
              <w:t>rd Trimester PLUS additional services (surgery, oncologyst, cardiologist etc).</w:t>
            </w:r>
          </w:p>
          <w:p w14:paraId="70848E66" w14:textId="77777777" w:rsidR="004C521B" w:rsidRPr="00B17490" w:rsidRDefault="004C521B" w:rsidP="004C521B">
            <w:pPr>
              <w:rPr>
                <w:color w:val="FF0000"/>
                <w:sz w:val="24"/>
                <w:szCs w:val="24"/>
              </w:rPr>
            </w:pPr>
          </w:p>
          <w:p w14:paraId="2857C615" w14:textId="77777777" w:rsidR="004C521B" w:rsidRPr="00B17490" w:rsidRDefault="004C521B" w:rsidP="004C521B">
            <w:pPr>
              <w:rPr>
                <w:color w:val="FF0000"/>
                <w:sz w:val="24"/>
                <w:szCs w:val="24"/>
              </w:rPr>
            </w:pPr>
            <w:r w:rsidRPr="00B17490">
              <w:rPr>
                <w:color w:val="FF0000"/>
                <w:sz w:val="24"/>
                <w:szCs w:val="24"/>
              </w:rPr>
              <w:t xml:space="preserve">TOC Expanded COC </w:t>
            </w:r>
            <w:r w:rsidRPr="00B17490">
              <w:rPr>
                <w:b/>
                <w:color w:val="0000FF"/>
                <w:sz w:val="24"/>
                <w:szCs w:val="24"/>
              </w:rPr>
              <w:t>120</w:t>
            </w:r>
            <w:r w:rsidRPr="00B17490">
              <w:rPr>
                <w:color w:val="FF0000"/>
                <w:sz w:val="24"/>
                <w:szCs w:val="24"/>
              </w:rPr>
              <w:t xml:space="preserve"> days;</w:t>
            </w:r>
          </w:p>
          <w:p w14:paraId="4A56E42D" w14:textId="77777777" w:rsidR="004C521B" w:rsidRPr="00B17490" w:rsidRDefault="004C521B" w:rsidP="007C2FAF">
            <w:pPr>
              <w:numPr>
                <w:ilvl w:val="0"/>
                <w:numId w:val="27"/>
              </w:numPr>
              <w:rPr>
                <w:color w:val="FF0000"/>
                <w:sz w:val="24"/>
                <w:szCs w:val="24"/>
              </w:rPr>
            </w:pPr>
            <w:r w:rsidRPr="00B17490">
              <w:rPr>
                <w:color w:val="FF0000"/>
                <w:sz w:val="24"/>
                <w:szCs w:val="24"/>
              </w:rPr>
              <w:t>All pregnancy regardless of trimester or risk</w:t>
            </w:r>
          </w:p>
          <w:p w14:paraId="027C764E" w14:textId="77777777" w:rsidR="004C521B" w:rsidRPr="00B17490" w:rsidRDefault="004C521B" w:rsidP="007C2FAF">
            <w:pPr>
              <w:numPr>
                <w:ilvl w:val="0"/>
                <w:numId w:val="27"/>
              </w:numPr>
              <w:rPr>
                <w:color w:val="FF0000"/>
                <w:sz w:val="24"/>
                <w:szCs w:val="24"/>
              </w:rPr>
            </w:pPr>
            <w:r w:rsidRPr="00B17490">
              <w:rPr>
                <w:color w:val="FF0000"/>
                <w:sz w:val="24"/>
                <w:szCs w:val="24"/>
              </w:rPr>
              <w:t>Coverage for newborn children begins at the moment of birth</w:t>
            </w:r>
          </w:p>
          <w:p w14:paraId="7BD34DA6" w14:textId="77777777" w:rsidR="004C521B" w:rsidRPr="00B17490" w:rsidRDefault="004C521B" w:rsidP="007C2FAF">
            <w:pPr>
              <w:numPr>
                <w:ilvl w:val="0"/>
                <w:numId w:val="27"/>
              </w:numPr>
              <w:rPr>
                <w:color w:val="FF0000"/>
                <w:sz w:val="24"/>
                <w:szCs w:val="24"/>
              </w:rPr>
            </w:pPr>
            <w:r w:rsidRPr="00B17490">
              <w:rPr>
                <w:color w:val="FF0000"/>
                <w:sz w:val="24"/>
                <w:szCs w:val="24"/>
              </w:rPr>
              <w:t>Newly diagnosed or relapsed cancer and currently receiving chemotherapy, radiation therapy, or reconstruction</w:t>
            </w:r>
          </w:p>
          <w:p w14:paraId="7456C5CD" w14:textId="77777777" w:rsidR="004C521B" w:rsidRPr="00B17490" w:rsidRDefault="004C521B" w:rsidP="007C2FAF">
            <w:pPr>
              <w:numPr>
                <w:ilvl w:val="0"/>
                <w:numId w:val="27"/>
              </w:numPr>
              <w:rPr>
                <w:color w:val="FF0000"/>
                <w:sz w:val="24"/>
                <w:szCs w:val="24"/>
              </w:rPr>
            </w:pPr>
            <w:r w:rsidRPr="00B17490">
              <w:rPr>
                <w:color w:val="FF0000"/>
                <w:sz w:val="24"/>
                <w:szCs w:val="24"/>
              </w:rPr>
              <w:t>Transplant candidates or transplant recipients in need of ongoing care due to complications with associated transplant</w:t>
            </w:r>
          </w:p>
          <w:p w14:paraId="3FEF3AFD" w14:textId="77777777" w:rsidR="004C521B" w:rsidRPr="00B17490" w:rsidRDefault="004C521B" w:rsidP="007C2FAF">
            <w:pPr>
              <w:numPr>
                <w:ilvl w:val="0"/>
                <w:numId w:val="27"/>
              </w:numPr>
              <w:rPr>
                <w:color w:val="FF0000"/>
                <w:sz w:val="24"/>
                <w:szCs w:val="24"/>
              </w:rPr>
            </w:pPr>
            <w:r w:rsidRPr="00B17490">
              <w:rPr>
                <w:color w:val="FF0000"/>
                <w:sz w:val="24"/>
                <w:szCs w:val="24"/>
              </w:rPr>
              <w:t>Recent major surgeries in the acute phase and follow-up period</w:t>
            </w:r>
          </w:p>
          <w:p w14:paraId="57B6DCF1" w14:textId="77777777" w:rsidR="004C521B" w:rsidRPr="00B17490" w:rsidRDefault="004C521B" w:rsidP="007C2FAF">
            <w:pPr>
              <w:numPr>
                <w:ilvl w:val="0"/>
                <w:numId w:val="27"/>
              </w:numPr>
              <w:rPr>
                <w:color w:val="FF0000"/>
                <w:sz w:val="24"/>
                <w:szCs w:val="24"/>
              </w:rPr>
            </w:pPr>
            <w:r w:rsidRPr="00B17490">
              <w:rPr>
                <w:color w:val="FF0000"/>
                <w:sz w:val="24"/>
                <w:szCs w:val="24"/>
              </w:rPr>
              <w:t>Serious acute conditions in active treatment such as heart attack or strokes</w:t>
            </w:r>
          </w:p>
          <w:p w14:paraId="42FB6111" w14:textId="77777777" w:rsidR="004C521B" w:rsidRPr="00B17490" w:rsidRDefault="004C521B" w:rsidP="007C2FAF">
            <w:pPr>
              <w:numPr>
                <w:ilvl w:val="0"/>
                <w:numId w:val="27"/>
              </w:numPr>
              <w:rPr>
                <w:color w:val="FF0000"/>
                <w:sz w:val="24"/>
                <w:szCs w:val="24"/>
              </w:rPr>
            </w:pPr>
            <w:r w:rsidRPr="00B17490">
              <w:rPr>
                <w:color w:val="FF0000"/>
                <w:sz w:val="24"/>
                <w:szCs w:val="24"/>
              </w:rPr>
              <w:t>Serious chronic conditions in ongoing treatment</w:t>
            </w:r>
          </w:p>
          <w:p w14:paraId="427EF206" w14:textId="40C7972D" w:rsidR="004C521B" w:rsidRPr="00B17490" w:rsidRDefault="004C521B" w:rsidP="007C2FAF">
            <w:pPr>
              <w:numPr>
                <w:ilvl w:val="0"/>
                <w:numId w:val="27"/>
              </w:numPr>
              <w:rPr>
                <w:color w:val="FF0000"/>
                <w:sz w:val="24"/>
                <w:szCs w:val="24"/>
              </w:rPr>
            </w:pPr>
            <w:r w:rsidRPr="00B17490">
              <w:rPr>
                <w:color w:val="FF0000"/>
                <w:sz w:val="24"/>
                <w:szCs w:val="24"/>
              </w:rPr>
              <w:t>Scheduled elective surgeries</w:t>
            </w:r>
          </w:p>
        </w:tc>
      </w:tr>
    </w:tbl>
    <w:p w14:paraId="427EF208" w14:textId="77777777" w:rsidR="00154B9C" w:rsidRPr="00B17490" w:rsidRDefault="00154B9C" w:rsidP="00E918E6">
      <w:pPr>
        <w:rPr>
          <w:sz w:val="24"/>
          <w:szCs w:val="24"/>
        </w:rPr>
      </w:pPr>
    </w:p>
    <w:p w14:paraId="427EF209" w14:textId="77777777" w:rsidR="00154B9C" w:rsidRPr="00B17490" w:rsidRDefault="00154B9C" w:rsidP="00E918E6">
      <w:pPr>
        <w:rPr>
          <w:sz w:val="24"/>
        </w:rPr>
      </w:pPr>
    </w:p>
    <w:p w14:paraId="427EF20A" w14:textId="77777777" w:rsidR="00154B9C" w:rsidRPr="00B17490" w:rsidRDefault="00154B9C" w:rsidP="00A8344D">
      <w:r w:rsidRPr="00B17490">
        <w:t>&lt;!--section=Deductibles--&gt;</w:t>
      </w:r>
    </w:p>
    <w:p w14:paraId="53622A18" w14:textId="77777777" w:rsidR="00FD1B50" w:rsidRPr="00B17490" w:rsidRDefault="00FD1B50" w:rsidP="00A8344D"/>
    <w:p w14:paraId="2C04F69E"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17490" w:rsidRDefault="00FD1B50" w:rsidP="00FD1B50">
      <w:pPr>
        <w:pStyle w:val="iBAAGStandardText"/>
        <w:rPr>
          <w:rFonts w:ascii="Times New Roman" w:hAnsi="Times New Roman" w:cs="Times New Roman"/>
          <w:i/>
        </w:rPr>
      </w:pPr>
    </w:p>
    <w:p w14:paraId="77F5CEA1" w14:textId="66E7B946" w:rsidR="00FD1B50" w:rsidRPr="00B17490" w:rsidRDefault="00FD1B50" w:rsidP="00FD1B50">
      <w:r w:rsidRPr="00B17490">
        <w:rPr>
          <w:i/>
          <w:iCs/>
          <w:sz w:val="24"/>
          <w:szCs w:val="24"/>
        </w:rPr>
        <w:t xml:space="preserve">Providers, this summary is for members, to review the terms of your participation agreement, please visit </w:t>
      </w:r>
      <w:hyperlink r:id="rId15" w:history="1">
        <w:hyperlink r:id="rId16" w:history="1">
          <w:r w:rsidR="009604C7" w:rsidRPr="00B17490">
            <w:rPr>
              <w:rStyle w:val="Hyperlink"/>
              <w:i/>
              <w:iCs/>
              <w:sz w:val="24"/>
              <w:szCs w:val="24"/>
            </w:rPr>
            <w:t>uhcprovider.com</w:t>
          </w:r>
        </w:hyperlink>
      </w:hyperlink>
    </w:p>
    <w:p w14:paraId="427EF20B" w14:textId="77777777" w:rsidR="00154B9C" w:rsidRPr="00B17490" w:rsidRDefault="00154B9C">
      <w:pPr>
        <w:pBdr>
          <w:top w:val="double" w:sz="6" w:space="1" w:color="auto"/>
          <w:bottom w:val="double" w:sz="6" w:space="1" w:color="auto"/>
        </w:pBdr>
        <w:jc w:val="center"/>
        <w:outlineLvl w:val="0"/>
        <w:rPr>
          <w:b/>
          <w:bCs/>
          <w:color w:val="0000FF"/>
          <w:sz w:val="28"/>
        </w:rPr>
      </w:pPr>
      <w:bookmarkStart w:id="40" w:name="Deductibles"/>
      <w:r w:rsidRPr="00B17490">
        <w:rPr>
          <w:b/>
          <w:bCs/>
          <w:color w:val="0000FF"/>
          <w:sz w:val="28"/>
        </w:rPr>
        <w:t>DEDUCTIBLES</w:t>
      </w:r>
    </w:p>
    <w:bookmarkEnd w:id="40"/>
    <w:p w14:paraId="427EF20C" w14:textId="77777777" w:rsidR="00154B9C" w:rsidRPr="00B17490"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17490" w:rsidRDefault="00154B9C">
            <w:pPr>
              <w:pStyle w:val="TableHeaderText"/>
              <w:rPr>
                <w:color w:val="000000"/>
              </w:rPr>
            </w:pPr>
            <w:r w:rsidRPr="00B17490">
              <w:rPr>
                <w:color w:val="00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19BE629A"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20F" w14:textId="77777777" w:rsidR="00154B9C" w:rsidRPr="00B17490" w:rsidRDefault="00154B9C">
            <w:pPr>
              <w:pStyle w:val="TableHeaderText"/>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7C573D28"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211" w14:textId="77777777" w:rsidR="00154B9C" w:rsidRPr="00B17490" w:rsidRDefault="00154B9C">
            <w:pPr>
              <w:pStyle w:val="TableHeaderText"/>
              <w:rPr>
                <w:color w:val="000000"/>
              </w:rPr>
            </w:pPr>
            <w:r w:rsidRPr="00B17490">
              <w:rPr>
                <w:color w:val="000000"/>
              </w:rPr>
              <w:t xml:space="preserve">NON-NETWORK </w:t>
            </w:r>
          </w:p>
        </w:tc>
      </w:tr>
      <w:tr w:rsidR="00154B9C" w:rsidRPr="00B17490"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17490" w:rsidRDefault="00154B9C">
            <w:pPr>
              <w:pStyle w:val="TableTextCharCharChar1"/>
              <w:numPr>
                <w:ilvl w:val="12"/>
                <w:numId w:val="0"/>
              </w:numPr>
              <w:rPr>
                <w:b/>
              </w:rPr>
            </w:pPr>
            <w:bookmarkStart w:id="41" w:name="Annual_Deductible"/>
            <w:r w:rsidRPr="00B17490">
              <w:rPr>
                <w:b/>
              </w:rPr>
              <w:t>Annual Deductible</w:t>
            </w:r>
            <w:bookmarkEnd w:id="41"/>
          </w:p>
          <w:p w14:paraId="427EF214" w14:textId="77777777" w:rsidR="00E918E6" w:rsidRPr="00B17490" w:rsidRDefault="00E918E6">
            <w:pPr>
              <w:pStyle w:val="TableTextCharCharChar1"/>
              <w:numPr>
                <w:ilvl w:val="12"/>
                <w:numId w:val="0"/>
              </w:numPr>
              <w:rPr>
                <w:b/>
              </w:rPr>
            </w:pPr>
          </w:p>
          <w:p w14:paraId="427EF216" w14:textId="77777777" w:rsidR="004447F8" w:rsidRPr="00B17490" w:rsidRDefault="004447F8">
            <w:pPr>
              <w:pStyle w:val="TableTextCharCharChar1"/>
              <w:numPr>
                <w:ilvl w:val="12"/>
                <w:numId w:val="0"/>
              </w:numPr>
              <w:rPr>
                <w:b/>
              </w:rPr>
            </w:pPr>
          </w:p>
          <w:p w14:paraId="427EF217" w14:textId="77777777" w:rsidR="00154B9C" w:rsidRPr="00B17490" w:rsidRDefault="00154B9C">
            <w:pPr>
              <w:pStyle w:val="TableTextCharCharChar1"/>
              <w:numPr>
                <w:ilvl w:val="12"/>
                <w:numId w:val="0"/>
              </w:numPr>
              <w:rPr>
                <w:b/>
                <w:bCs/>
                <w:i/>
                <w:iCs/>
                <w:color w:val="000000"/>
              </w:rPr>
            </w:pPr>
            <w:r w:rsidRPr="00B17490">
              <w:rPr>
                <w:b/>
                <w:bCs/>
                <w:i/>
                <w:iCs/>
                <w:color w:val="000000"/>
              </w:rPr>
              <w:t xml:space="preserve">Definition of </w:t>
            </w:r>
          </w:p>
          <w:p w14:paraId="427EF218" w14:textId="77777777" w:rsidR="00154B9C" w:rsidRPr="00B17490" w:rsidRDefault="00154B9C">
            <w:pPr>
              <w:pStyle w:val="TableTextCharCharChar1"/>
              <w:numPr>
                <w:ilvl w:val="12"/>
                <w:numId w:val="0"/>
              </w:numPr>
              <w:rPr>
                <w:b/>
              </w:rPr>
            </w:pPr>
            <w:r w:rsidRPr="00B17490">
              <w:rPr>
                <w:b/>
                <w:bCs/>
                <w:i/>
                <w:iCs/>
                <w:snapToGrid w:val="0"/>
                <w:color w:val="000000"/>
              </w:rPr>
              <w:t>Annual Deductible</w:t>
            </w:r>
          </w:p>
          <w:p w14:paraId="427EF219" w14:textId="4C7F2AAD" w:rsidR="00154B9C" w:rsidRPr="00B17490" w:rsidRDefault="00154B9C">
            <w:pPr>
              <w:pStyle w:val="BodyText"/>
              <w:rPr>
                <w:bCs/>
                <w:sz w:val="24"/>
              </w:rPr>
            </w:pPr>
            <w:r w:rsidRPr="00B17490">
              <w:rPr>
                <w:bCs/>
                <w:sz w:val="24"/>
              </w:rPr>
              <w:t xml:space="preserve">The Annual Deductible is the amount </w:t>
            </w:r>
            <w:r w:rsidR="009700C1" w:rsidRPr="00B17490">
              <w:rPr>
                <w:bCs/>
                <w:sz w:val="24"/>
              </w:rPr>
              <w:t xml:space="preserve">of eligible expenses </w:t>
            </w:r>
            <w:r w:rsidRPr="00B17490">
              <w:rPr>
                <w:bCs/>
                <w:sz w:val="24"/>
              </w:rPr>
              <w:t xml:space="preserve">you must pay each </w:t>
            </w:r>
            <w:r w:rsidR="00991CAE" w:rsidRPr="00B17490">
              <w:rPr>
                <w:sz w:val="24"/>
              </w:rPr>
              <w:t>calendar</w:t>
            </w:r>
            <w:r w:rsidRPr="00B17490">
              <w:rPr>
                <w:bCs/>
                <w:sz w:val="24"/>
              </w:rPr>
              <w:t xml:space="preserve"> year for Covered Health Services before the Plan begins paying for Eligible Expenses. </w:t>
            </w:r>
          </w:p>
          <w:p w14:paraId="4594FE1F" w14:textId="77777777" w:rsidR="00991CAE" w:rsidRPr="00B17490" w:rsidRDefault="00991CAE" w:rsidP="0039733F">
            <w:pPr>
              <w:pStyle w:val="TableTextCharCharChar1"/>
              <w:rPr>
                <w:b/>
                <w:color w:val="FF00FF"/>
              </w:rPr>
            </w:pPr>
          </w:p>
          <w:p w14:paraId="7FE5CBD7" w14:textId="77777777" w:rsidR="00991CAE" w:rsidRPr="00B17490" w:rsidRDefault="00991CAE" w:rsidP="0039733F">
            <w:pPr>
              <w:pStyle w:val="TableTextCharCharChar1"/>
              <w:rPr>
                <w:b/>
                <w:color w:val="FF00FF"/>
              </w:rPr>
            </w:pPr>
          </w:p>
          <w:p w14:paraId="3EF697DF" w14:textId="38E7BA73" w:rsidR="0039733F" w:rsidRPr="00B17490" w:rsidRDefault="0039733F" w:rsidP="0039733F">
            <w:pPr>
              <w:pStyle w:val="TableTextCharCharChar1"/>
              <w:rPr>
                <w:b/>
                <w:bCs/>
                <w:color w:val="FF00FF"/>
              </w:rPr>
            </w:pPr>
            <w:r w:rsidRPr="00B17490">
              <w:t>The Annual Deductible applies to all covered medical and pharmacy services.</w:t>
            </w:r>
          </w:p>
          <w:p w14:paraId="427EF220" w14:textId="77777777" w:rsidR="00026A8B" w:rsidRPr="00B17490" w:rsidRDefault="00026A8B" w:rsidP="00991CA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02888FB0" w:rsidR="00D53F73" w:rsidRPr="00B17490" w:rsidRDefault="00D53F73" w:rsidP="00D53F73">
            <w:pPr>
              <w:pStyle w:val="TableText"/>
              <w:rPr>
                <w:snapToGrid w:val="0"/>
                <w:color w:val="000000"/>
              </w:rPr>
            </w:pPr>
            <w:r w:rsidRPr="00B17490">
              <w:rPr>
                <w:snapToGrid w:val="0"/>
              </w:rPr>
              <w:t xml:space="preserve">For single coverage, the Annual Deductible is </w:t>
            </w:r>
            <w:r w:rsidRPr="00B17490">
              <w:rPr>
                <w:b/>
                <w:bCs/>
                <w:snapToGrid w:val="0"/>
                <w:color w:val="0000FF"/>
              </w:rPr>
              <w:t>$</w:t>
            </w:r>
            <w:r w:rsidR="00991CAE" w:rsidRPr="00B17490">
              <w:rPr>
                <w:b/>
                <w:bCs/>
                <w:snapToGrid w:val="0"/>
                <w:color w:val="0000FF"/>
              </w:rPr>
              <w:t>1,500</w:t>
            </w:r>
            <w:r w:rsidRPr="00B17490">
              <w:rPr>
                <w:snapToGrid w:val="0"/>
                <w:color w:val="000000"/>
              </w:rPr>
              <w:t xml:space="preserve"> </w:t>
            </w:r>
            <w:r w:rsidRPr="00B17490">
              <w:rPr>
                <w:snapToGrid w:val="0"/>
              </w:rPr>
              <w:t xml:space="preserve">per Covered Person per </w:t>
            </w:r>
            <w:r w:rsidR="00991CAE" w:rsidRPr="00B17490">
              <w:rPr>
                <w:snapToGrid w:val="0"/>
              </w:rPr>
              <w:t>calendar</w:t>
            </w:r>
            <w:r w:rsidRPr="00B17490">
              <w:rPr>
                <w:snapToGrid w:val="0"/>
              </w:rPr>
              <w:t xml:space="preserve"> year.</w:t>
            </w:r>
          </w:p>
          <w:p w14:paraId="427EF224" w14:textId="77777777" w:rsidR="00D53F73" w:rsidRPr="00B17490" w:rsidRDefault="00D53F73" w:rsidP="00D53F73">
            <w:pPr>
              <w:pStyle w:val="TableText"/>
              <w:rPr>
                <w:snapToGrid w:val="0"/>
              </w:rPr>
            </w:pPr>
          </w:p>
          <w:p w14:paraId="427EF225" w14:textId="52833C2F" w:rsidR="00D53F73" w:rsidRPr="00B17490" w:rsidRDefault="00D53F73" w:rsidP="00D53F73">
            <w:pPr>
              <w:pStyle w:val="TableText"/>
              <w:rPr>
                <w:b/>
                <w:snapToGrid w:val="0"/>
                <w:color w:val="000000"/>
              </w:rPr>
            </w:pPr>
            <w:r w:rsidRPr="00B17490">
              <w:rPr>
                <w:snapToGrid w:val="0"/>
              </w:rPr>
              <w:t xml:space="preserve">If more than one person in a family is covered under the Policy, the single coverage Annual Deductible stated above does not apply. For family coverage, the family Annual Deductible is </w:t>
            </w:r>
            <w:r w:rsidRPr="00B17490">
              <w:rPr>
                <w:b/>
                <w:bCs/>
                <w:snapToGrid w:val="0"/>
                <w:color w:val="0000FF"/>
              </w:rPr>
              <w:t>$</w:t>
            </w:r>
            <w:r w:rsidR="00991CAE" w:rsidRPr="00B17490">
              <w:rPr>
                <w:b/>
                <w:bCs/>
                <w:snapToGrid w:val="0"/>
                <w:color w:val="0000FF"/>
              </w:rPr>
              <w:t>3,000</w:t>
            </w:r>
            <w:r w:rsidRPr="00B17490">
              <w:rPr>
                <w:snapToGrid w:val="0"/>
                <w:color w:val="000000"/>
              </w:rPr>
              <w:t xml:space="preserve"> </w:t>
            </w:r>
            <w:r w:rsidRPr="00B17490">
              <w:rPr>
                <w:snapToGrid w:val="0"/>
              </w:rPr>
              <w:t>per</w:t>
            </w:r>
            <w:r w:rsidRPr="00B17490">
              <w:rPr>
                <w:snapToGrid w:val="0"/>
                <w:color w:val="000000"/>
              </w:rPr>
              <w:t xml:space="preserve"> </w:t>
            </w:r>
            <w:r w:rsidR="00991CAE" w:rsidRPr="00B17490">
              <w:rPr>
                <w:snapToGrid w:val="0"/>
              </w:rPr>
              <w:t>calendar</w:t>
            </w:r>
            <w:r w:rsidRPr="00B17490">
              <w:rPr>
                <w:snapToGrid w:val="0"/>
                <w:color w:val="000000"/>
              </w:rPr>
              <w:t xml:space="preserve"> year. No one in the family is eligible to receive Benefits until the family Annual Deductible is satisfied.</w:t>
            </w:r>
          </w:p>
          <w:p w14:paraId="427EF226" w14:textId="77777777" w:rsidR="00D53F73" w:rsidRPr="00B17490" w:rsidRDefault="00D53F73" w:rsidP="00D53F73">
            <w:pPr>
              <w:pStyle w:val="TableText"/>
              <w:rPr>
                <w:snapToGrid w:val="0"/>
                <w:color w:val="FF0000"/>
              </w:rPr>
            </w:pPr>
          </w:p>
          <w:p w14:paraId="427EF22C" w14:textId="77777777" w:rsidR="00154B9C" w:rsidRPr="00B17490" w:rsidRDefault="00154B9C" w:rsidP="00991CAE">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4BFD14E0" w:rsidR="00D53F73" w:rsidRPr="00B17490" w:rsidRDefault="00D53F73" w:rsidP="00D53F73">
            <w:pPr>
              <w:pStyle w:val="TableText"/>
              <w:rPr>
                <w:snapToGrid w:val="0"/>
                <w:color w:val="000000"/>
              </w:rPr>
            </w:pPr>
            <w:r w:rsidRPr="00B17490">
              <w:rPr>
                <w:snapToGrid w:val="0"/>
              </w:rPr>
              <w:t xml:space="preserve">For single coverage, the Annual Deductible is </w:t>
            </w:r>
            <w:r w:rsidRPr="00B17490">
              <w:rPr>
                <w:b/>
                <w:bCs/>
                <w:snapToGrid w:val="0"/>
                <w:color w:val="0000FF"/>
              </w:rPr>
              <w:t>$</w:t>
            </w:r>
            <w:r w:rsidR="00D27C72" w:rsidRPr="00B17490">
              <w:rPr>
                <w:b/>
                <w:bCs/>
                <w:snapToGrid w:val="0"/>
                <w:color w:val="0000FF"/>
              </w:rPr>
              <w:t>1,500</w:t>
            </w:r>
            <w:r w:rsidR="00D27C72" w:rsidRPr="00B17490">
              <w:rPr>
                <w:b/>
                <w:bCs/>
                <w:snapToGrid w:val="0"/>
                <w:color w:val="FF00FF"/>
              </w:rPr>
              <w:t xml:space="preserve"> </w:t>
            </w:r>
            <w:r w:rsidRPr="00B17490">
              <w:rPr>
                <w:snapToGrid w:val="0"/>
              </w:rPr>
              <w:t>per Covered Person per</w:t>
            </w:r>
            <w:r w:rsidRPr="00B17490">
              <w:rPr>
                <w:snapToGrid w:val="0"/>
                <w:color w:val="000000"/>
              </w:rPr>
              <w:t xml:space="preserve"> </w:t>
            </w:r>
            <w:r w:rsidR="00991CAE" w:rsidRPr="00B17490">
              <w:rPr>
                <w:snapToGrid w:val="0"/>
              </w:rPr>
              <w:t>calendar</w:t>
            </w:r>
            <w:r w:rsidR="00913456" w:rsidRPr="00B17490" w:rsidDel="00913456">
              <w:rPr>
                <w:b/>
                <w:bCs/>
                <w:snapToGrid w:val="0"/>
                <w:color w:val="FF00FF"/>
              </w:rPr>
              <w:t xml:space="preserve"> </w:t>
            </w:r>
            <w:r w:rsidRPr="00B17490">
              <w:rPr>
                <w:snapToGrid w:val="0"/>
              </w:rPr>
              <w:t>year.</w:t>
            </w:r>
          </w:p>
          <w:p w14:paraId="427EF230" w14:textId="77777777" w:rsidR="00D53F73" w:rsidRPr="00B17490" w:rsidRDefault="00D53F73" w:rsidP="00D53F73">
            <w:pPr>
              <w:pStyle w:val="TableText"/>
              <w:rPr>
                <w:snapToGrid w:val="0"/>
              </w:rPr>
            </w:pPr>
          </w:p>
          <w:p w14:paraId="427EF231" w14:textId="74D5B1B9" w:rsidR="00D53F73" w:rsidRPr="00B17490" w:rsidRDefault="00D53F73" w:rsidP="00D53F73">
            <w:pPr>
              <w:pStyle w:val="TableText"/>
              <w:rPr>
                <w:b/>
                <w:snapToGrid w:val="0"/>
                <w:color w:val="000000"/>
              </w:rPr>
            </w:pPr>
            <w:r w:rsidRPr="00B17490">
              <w:rPr>
                <w:snapToGrid w:val="0"/>
              </w:rPr>
              <w:t xml:space="preserve">If more than one person in a family is covered under the Policy, the single coverage Annual Deductible stated above does not apply. For family coverage, the family Annual Deductible is </w:t>
            </w:r>
            <w:r w:rsidRPr="00B17490">
              <w:rPr>
                <w:b/>
                <w:bCs/>
                <w:snapToGrid w:val="0"/>
                <w:color w:val="0000FF"/>
              </w:rPr>
              <w:t>$</w:t>
            </w:r>
            <w:r w:rsidR="00D27C72" w:rsidRPr="00B17490">
              <w:rPr>
                <w:b/>
                <w:bCs/>
                <w:snapToGrid w:val="0"/>
                <w:color w:val="0000FF"/>
              </w:rPr>
              <w:t>3,000</w:t>
            </w:r>
            <w:r w:rsidRPr="00B17490">
              <w:rPr>
                <w:snapToGrid w:val="0"/>
                <w:color w:val="000000"/>
              </w:rPr>
              <w:t xml:space="preserve"> </w:t>
            </w:r>
            <w:r w:rsidRPr="00B17490">
              <w:rPr>
                <w:snapToGrid w:val="0"/>
              </w:rPr>
              <w:t>per</w:t>
            </w:r>
            <w:r w:rsidRPr="00B17490">
              <w:rPr>
                <w:snapToGrid w:val="0"/>
                <w:color w:val="000000"/>
              </w:rPr>
              <w:t xml:space="preserve"> </w:t>
            </w:r>
            <w:r w:rsidR="00991CAE" w:rsidRPr="00B17490">
              <w:rPr>
                <w:snapToGrid w:val="0"/>
              </w:rPr>
              <w:t>calendar</w:t>
            </w:r>
            <w:r w:rsidRPr="00B17490">
              <w:rPr>
                <w:snapToGrid w:val="0"/>
                <w:color w:val="000000"/>
              </w:rPr>
              <w:t xml:space="preserve"> year. No one in the family is eligible to receive Benefits until the family Annual Deductible is satisfied.</w:t>
            </w:r>
          </w:p>
          <w:p w14:paraId="427EF232" w14:textId="77777777" w:rsidR="00D53F73" w:rsidRPr="00B17490" w:rsidRDefault="00D53F73" w:rsidP="00D53F73">
            <w:pPr>
              <w:pStyle w:val="TableText"/>
              <w:rPr>
                <w:snapToGrid w:val="0"/>
                <w:color w:val="FF0000"/>
              </w:rPr>
            </w:pPr>
          </w:p>
          <w:p w14:paraId="427EF238" w14:textId="77777777" w:rsidR="00154B9C" w:rsidRPr="00B17490" w:rsidRDefault="00154B9C" w:rsidP="00991CAE">
            <w:pPr>
              <w:pStyle w:val="TableText"/>
              <w:rPr>
                <w:b/>
                <w:bCs/>
                <w:color w:val="FF00FF"/>
              </w:rPr>
            </w:pPr>
          </w:p>
        </w:tc>
      </w:tr>
      <w:tr w:rsidR="0072579E" w:rsidRPr="00B17490"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17490" w:rsidRDefault="0072579E" w:rsidP="00CB2D12">
            <w:pPr>
              <w:pStyle w:val="TableText"/>
              <w:rPr>
                <w:rStyle w:val="CDVarBold"/>
                <w:rFonts w:ascii="Times New Roman" w:hAnsi="Times New Roman"/>
                <w:color w:val="000000"/>
              </w:rPr>
            </w:pPr>
            <w:bookmarkStart w:id="42" w:name="Per_Occurrence_Deductible"/>
            <w:r w:rsidRPr="00B17490">
              <w:rPr>
                <w:rStyle w:val="CDVarBold"/>
                <w:rFonts w:ascii="Times New Roman" w:hAnsi="Times New Roman"/>
                <w:color w:val="000000"/>
              </w:rPr>
              <w:t>Per Occurrence Deductible</w:t>
            </w:r>
            <w:bookmarkEnd w:id="42"/>
          </w:p>
          <w:p w14:paraId="427EF23B" w14:textId="77777777" w:rsidR="0072579E" w:rsidRPr="00B17490" w:rsidRDefault="0072579E" w:rsidP="0072579E">
            <w:pPr>
              <w:pStyle w:val="TableText"/>
              <w:rPr>
                <w:color w:val="FF0000"/>
                <w:szCs w:val="24"/>
              </w:rPr>
            </w:pPr>
          </w:p>
          <w:p w14:paraId="427EF242" w14:textId="58BB3F9D" w:rsidR="0072579E" w:rsidRPr="00B17490" w:rsidRDefault="0072579E" w:rsidP="003B0C23">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716A939" w:rsidR="0072579E" w:rsidRPr="00B17490" w:rsidRDefault="0072579E" w:rsidP="00CB2D12">
            <w:pPr>
              <w:pStyle w:val="TableText"/>
              <w:rPr>
                <w:rStyle w:val="Style9"/>
              </w:rPr>
            </w:pPr>
            <w:r w:rsidRPr="00B17490">
              <w:rPr>
                <w:rStyle w:val="Style9"/>
              </w:rPr>
              <w:t>Network</w:t>
            </w:r>
          </w:p>
          <w:p w14:paraId="427EF246" w14:textId="77777777" w:rsidR="00016276" w:rsidRPr="00B17490" w:rsidRDefault="00016276" w:rsidP="00CB2D12">
            <w:pPr>
              <w:pStyle w:val="TableText"/>
              <w:rPr>
                <w:rStyle w:val="Style9"/>
              </w:rPr>
            </w:pPr>
          </w:p>
          <w:p w14:paraId="51E2D71B" w14:textId="77777777" w:rsidR="003B0C23" w:rsidRPr="00B17490" w:rsidRDefault="003B0C23" w:rsidP="00016276">
            <w:pPr>
              <w:pStyle w:val="TableText"/>
              <w:rPr>
                <w:rStyle w:val="CDVar"/>
                <w:rFonts w:ascii="Times New Roman" w:hAnsi="Times New Roman"/>
                <w:b/>
                <w:color w:val="FF00FF"/>
                <w:szCs w:val="24"/>
              </w:rPr>
            </w:pPr>
          </w:p>
          <w:p w14:paraId="427EF248" w14:textId="1D706540" w:rsidR="00016276" w:rsidRPr="00B17490" w:rsidRDefault="00016276" w:rsidP="00016276">
            <w:pPr>
              <w:pStyle w:val="TableText"/>
              <w:rPr>
                <w:rStyle w:val="CDVar"/>
                <w:rFonts w:ascii="Times New Roman" w:hAnsi="Times New Roman"/>
                <w:b/>
                <w:color w:val="FF00FF"/>
                <w:szCs w:val="24"/>
              </w:rPr>
            </w:pPr>
            <w:r w:rsidRPr="00B17490">
              <w:rPr>
                <w:rStyle w:val="CDVar"/>
                <w:rFonts w:ascii="Times New Roman" w:hAnsi="Times New Roman"/>
                <w:b/>
                <w:color w:val="000000"/>
                <w:szCs w:val="24"/>
              </w:rPr>
              <w:t xml:space="preserve">No Per Occurrence </w:t>
            </w:r>
            <w:r w:rsidRPr="00B17490">
              <w:rPr>
                <w:rStyle w:val="Style9"/>
              </w:rPr>
              <w:t>Deductible.</w:t>
            </w:r>
          </w:p>
          <w:p w14:paraId="427EF25F" w14:textId="77777777" w:rsidR="00A31EC0" w:rsidRPr="00B17490" w:rsidRDefault="00A31EC0" w:rsidP="003B0C23">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17490" w:rsidRDefault="0072579E" w:rsidP="00CB2D12">
            <w:pPr>
              <w:pStyle w:val="TableText"/>
              <w:rPr>
                <w:rStyle w:val="Style9"/>
              </w:rPr>
            </w:pPr>
            <w:r w:rsidRPr="00B17490">
              <w:rPr>
                <w:rStyle w:val="Style9"/>
              </w:rPr>
              <w:t>Non-Network</w:t>
            </w:r>
          </w:p>
          <w:p w14:paraId="427EF261" w14:textId="77777777" w:rsidR="0072579E" w:rsidRPr="00B17490" w:rsidRDefault="0072579E" w:rsidP="00CB2D12">
            <w:pPr>
              <w:pStyle w:val="TableText"/>
              <w:rPr>
                <w:rStyle w:val="CDVar"/>
                <w:rFonts w:ascii="Times New Roman" w:hAnsi="Times New Roman"/>
                <w:b/>
                <w:color w:val="FF00FF"/>
                <w:szCs w:val="24"/>
              </w:rPr>
            </w:pPr>
          </w:p>
          <w:p w14:paraId="427EF263" w14:textId="6ECF657E" w:rsidR="00016276" w:rsidRPr="00B17490" w:rsidRDefault="003B0C23" w:rsidP="00016276">
            <w:pPr>
              <w:pStyle w:val="TableText"/>
              <w:rPr>
                <w:rStyle w:val="CDVar"/>
                <w:rFonts w:ascii="Times New Roman" w:hAnsi="Times New Roman"/>
                <w:b/>
                <w:color w:val="FF00FF"/>
                <w:szCs w:val="24"/>
              </w:rPr>
            </w:pPr>
            <w:r w:rsidRPr="00B17490">
              <w:rPr>
                <w:rStyle w:val="CDVar"/>
                <w:rFonts w:ascii="Times New Roman" w:hAnsi="Times New Roman"/>
                <w:b/>
                <w:color w:val="FF00FF"/>
                <w:szCs w:val="24"/>
              </w:rPr>
              <w:t xml:space="preserve"> </w:t>
            </w:r>
            <w:r w:rsidR="00016276" w:rsidRPr="00B17490">
              <w:rPr>
                <w:rStyle w:val="CDVar"/>
                <w:rFonts w:ascii="Times New Roman" w:hAnsi="Times New Roman"/>
                <w:b/>
                <w:color w:val="000000"/>
                <w:szCs w:val="24"/>
              </w:rPr>
              <w:t xml:space="preserve">No Per Occurrence </w:t>
            </w:r>
            <w:r w:rsidR="00016276" w:rsidRPr="00B17490">
              <w:rPr>
                <w:rStyle w:val="Style9"/>
              </w:rPr>
              <w:t>Deductible.</w:t>
            </w:r>
          </w:p>
          <w:p w14:paraId="427EF264" w14:textId="77777777" w:rsidR="00016276" w:rsidRPr="00B17490" w:rsidRDefault="00016276" w:rsidP="00CB2D12">
            <w:pPr>
              <w:pStyle w:val="TableText"/>
              <w:rPr>
                <w:rStyle w:val="CDVar"/>
                <w:rFonts w:ascii="Times New Roman" w:hAnsi="Times New Roman"/>
                <w:b/>
                <w:color w:val="FF00FF"/>
                <w:szCs w:val="24"/>
              </w:rPr>
            </w:pPr>
          </w:p>
          <w:p w14:paraId="427EF278" w14:textId="77777777" w:rsidR="00A31EC0" w:rsidRPr="00B17490" w:rsidRDefault="00A31EC0" w:rsidP="003B0C23">
            <w:pPr>
              <w:pStyle w:val="MemberViewStandard"/>
              <w:rPr>
                <w:rStyle w:val="CDVarBoldItalic"/>
                <w:rFonts w:ascii="Times New Roman" w:hAnsi="Times New Roman"/>
                <w:b w:val="0"/>
                <w:i w:val="0"/>
                <w:color w:val="auto"/>
              </w:rPr>
            </w:pPr>
          </w:p>
        </w:tc>
      </w:tr>
    </w:tbl>
    <w:p w14:paraId="427EF27A" w14:textId="77777777" w:rsidR="00154B9C" w:rsidRPr="00B17490" w:rsidRDefault="00154B9C">
      <w:pPr>
        <w:rPr>
          <w:sz w:val="24"/>
        </w:rPr>
      </w:pPr>
    </w:p>
    <w:p w14:paraId="427EF27B" w14:textId="77777777" w:rsidR="00154B9C" w:rsidRPr="00B17490" w:rsidRDefault="00154B9C">
      <w:pPr>
        <w:rPr>
          <w:sz w:val="24"/>
        </w:rPr>
      </w:pPr>
    </w:p>
    <w:p w14:paraId="427EF27C" w14:textId="77777777" w:rsidR="00154B9C" w:rsidRPr="00B17490" w:rsidRDefault="00154B9C" w:rsidP="00A8344D">
      <w:r w:rsidRPr="00B17490">
        <w:t>&lt;!--ID=CSR--&gt;</w:t>
      </w:r>
    </w:p>
    <w:p w14:paraId="427EF27D"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5FD2653" w:rsidR="00154B9C" w:rsidRPr="00B17490" w:rsidRDefault="00ED36B8">
            <w:pPr>
              <w:pStyle w:val="TableTextCharCharChar1"/>
              <w:jc w:val="center"/>
              <w:rPr>
                <w:b/>
                <w:bCs/>
                <w:color w:val="FF0000"/>
              </w:rPr>
            </w:pPr>
            <w:r w:rsidRPr="00B17490">
              <w:rPr>
                <w:b/>
                <w:bCs/>
                <w:color w:val="FF0000"/>
              </w:rPr>
              <w:t>CHOICE PLUS</w:t>
            </w:r>
            <w:r w:rsidR="008B3683">
              <w:rPr>
                <w:b/>
                <w:bCs/>
                <w:color w:val="FF0000"/>
              </w:rPr>
              <w:t xml:space="preserve"> </w:t>
            </w:r>
            <w:r w:rsidR="008B3683" w:rsidRPr="008B3683">
              <w:rPr>
                <w:b/>
                <w:bCs/>
                <w:color w:val="FF0000"/>
              </w:rPr>
              <w:t>Extended Network</w:t>
            </w:r>
            <w:r w:rsidRPr="00B17490">
              <w:rPr>
                <w:b/>
                <w:bCs/>
                <w:color w:val="FF0000"/>
              </w:rPr>
              <w:t xml:space="preserve"> HSA</w:t>
            </w:r>
          </w:p>
          <w:p w14:paraId="427EF280"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0523E249"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282" w14:textId="77777777" w:rsidR="00154B9C" w:rsidRPr="00B17490" w:rsidRDefault="00154B9C">
            <w:pPr>
              <w:pStyle w:val="TableHeaderText"/>
              <w:rPr>
                <w:color w:val="FF0000"/>
              </w:rPr>
            </w:pPr>
            <w:r w:rsidRPr="00B17490">
              <w:rPr>
                <w:color w:val="FF0000"/>
              </w:rPr>
              <w:t xml:space="preserve">NON-NETWORK </w:t>
            </w:r>
          </w:p>
        </w:tc>
      </w:tr>
      <w:tr w:rsidR="00154B9C" w:rsidRPr="00B17490"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17490" w:rsidRDefault="00154B9C">
            <w:pPr>
              <w:pStyle w:val="TableTextCharCharChar1"/>
              <w:rPr>
                <w:b/>
                <w:color w:val="FF0000"/>
              </w:rPr>
            </w:pPr>
            <w:bookmarkStart w:id="43" w:name="Deductible_Cross_Apply"/>
            <w:r w:rsidRPr="00B17490">
              <w:rPr>
                <w:b/>
                <w:color w:val="FF0000"/>
              </w:rPr>
              <w:t>Deductible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5C7633" w14:textId="27223430" w:rsidR="00305351" w:rsidRPr="00B17490" w:rsidRDefault="00305351" w:rsidP="00305351">
            <w:pPr>
              <w:pStyle w:val="Heading5"/>
              <w:rPr>
                <w:color w:val="FF0000"/>
              </w:rPr>
            </w:pPr>
            <w:r w:rsidRPr="00B17490">
              <w:rPr>
                <w:color w:val="FF0000"/>
              </w:rPr>
              <w:t>Network to Non-Network and Non-Network to Network</w:t>
            </w:r>
          </w:p>
          <w:p w14:paraId="427EF286" w14:textId="77777777" w:rsidR="00154B9C" w:rsidRPr="00B17490"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2F7971" w14:textId="6638DFB0" w:rsidR="00305351" w:rsidRPr="00B17490" w:rsidRDefault="00305351" w:rsidP="00305351">
            <w:pPr>
              <w:pStyle w:val="Heading5"/>
              <w:rPr>
                <w:color w:val="FF0000"/>
              </w:rPr>
            </w:pPr>
            <w:r w:rsidRPr="00B17490">
              <w:rPr>
                <w:color w:val="FF0000"/>
              </w:rPr>
              <w:t>Network to Non-Network and Non-Network to Network</w:t>
            </w:r>
          </w:p>
          <w:p w14:paraId="427EF288" w14:textId="77777777" w:rsidR="00154B9C" w:rsidRPr="00B17490" w:rsidRDefault="00154B9C">
            <w:pPr>
              <w:pStyle w:val="--"/>
              <w:rPr>
                <w:sz w:val="24"/>
              </w:rPr>
            </w:pPr>
          </w:p>
        </w:tc>
      </w:tr>
      <w:tr w:rsidR="00A31EC0" w:rsidRPr="00B17490"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17490" w:rsidRDefault="00A31EC0">
            <w:pPr>
              <w:pStyle w:val="TableTextCharCharChar1"/>
              <w:rPr>
                <w:b/>
                <w:color w:val="FF0000"/>
              </w:rPr>
            </w:pPr>
            <w:bookmarkStart w:id="44" w:name="Last_Quarter_Carry_Over"/>
            <w:r w:rsidRPr="00B17490">
              <w:rPr>
                <w:b/>
                <w:color w:val="FF0000"/>
              </w:rPr>
              <w:t>Last Quarter Carry Over</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70F2CD5C" w:rsidR="00A31EC0" w:rsidRPr="00B17490" w:rsidRDefault="00A31EC0" w:rsidP="003B0C23">
            <w:pPr>
              <w:pStyle w:val="Heading5"/>
            </w:pPr>
            <w:r w:rsidRPr="00B17490">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4EC63BE9" w:rsidR="00A31EC0" w:rsidRPr="00B17490" w:rsidRDefault="00A31EC0" w:rsidP="003B0C23">
            <w:pPr>
              <w:pStyle w:val="Heading5"/>
            </w:pPr>
            <w:r w:rsidRPr="00B17490">
              <w:rPr>
                <w:color w:val="FF0000"/>
              </w:rPr>
              <w:t xml:space="preserve">No </w:t>
            </w:r>
          </w:p>
        </w:tc>
      </w:tr>
      <w:tr w:rsidR="00A31EC0" w:rsidRPr="00B17490"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17490" w:rsidRDefault="00A31EC0" w:rsidP="00CB2D12">
            <w:pPr>
              <w:pStyle w:val="TableText"/>
              <w:numPr>
                <w:ilvl w:val="12"/>
                <w:numId w:val="0"/>
              </w:numPr>
              <w:rPr>
                <w:b/>
                <w:bCs/>
                <w:color w:val="FF0000"/>
              </w:rPr>
            </w:pPr>
            <w:bookmarkStart w:id="45" w:name="Limited_Services_Counting_Method"/>
            <w:r w:rsidRPr="00B17490">
              <w:rPr>
                <w:b/>
                <w:bCs/>
                <w:color w:val="FF0000"/>
              </w:rPr>
              <w:t>Limited Services Counting Method</w:t>
            </w:r>
            <w:bookmarkEnd w:id="45"/>
          </w:p>
          <w:p w14:paraId="427EF291" w14:textId="77777777" w:rsidR="00A31EC0" w:rsidRPr="00B17490" w:rsidRDefault="00A31EC0" w:rsidP="00CB2D12">
            <w:pPr>
              <w:pStyle w:val="TableText"/>
              <w:numPr>
                <w:ilvl w:val="12"/>
                <w:numId w:val="0"/>
              </w:numPr>
              <w:rPr>
                <w:b/>
                <w:bCs/>
                <w:color w:val="FF0000"/>
              </w:rPr>
            </w:pPr>
          </w:p>
          <w:p w14:paraId="427EF292" w14:textId="4CD2F60D" w:rsidR="00A31EC0" w:rsidRPr="00B17490" w:rsidRDefault="00A31EC0" w:rsidP="00F34F97">
            <w:pPr>
              <w:pStyle w:val="TableText"/>
              <w:rPr>
                <w:rStyle w:val="Style15"/>
                <w:bCs/>
              </w:rPr>
            </w:pPr>
          </w:p>
          <w:p w14:paraId="427EF293" w14:textId="3EF17221" w:rsidR="00A31EC0" w:rsidRPr="00B17490" w:rsidRDefault="00A31EC0" w:rsidP="00F34F97">
            <w:pPr>
              <w:pStyle w:val="TableText"/>
              <w:rPr>
                <w:rStyle w:val="CDVar"/>
                <w:rFonts w:ascii="Times New Roman" w:hAnsi="Times New Roman"/>
                <w:color w:val="000000"/>
              </w:rPr>
            </w:pPr>
            <w:r w:rsidRPr="00B17490">
              <w:rPr>
                <w:color w:val="FF0000"/>
              </w:rPr>
              <w:t xml:space="preserve">Amounts paid toward the Annual Deductible for Covered Health Services that are subject to a visit or day limit will also be calculated against that maximum Benefit limit. As a result, the limited Benefit </w:t>
            </w:r>
            <w:r w:rsidRPr="00B17490">
              <w:rPr>
                <w:color w:val="FF0000"/>
              </w:rPr>
              <w:lastRenderedPageBreak/>
              <w:t>will be reduced by the number of days/visits used toward meeting the Annual Deductible</w:t>
            </w:r>
            <w:r w:rsidRPr="00B17490">
              <w:rPr>
                <w:rStyle w:val="CDVar"/>
                <w:rFonts w:ascii="Times New Roman" w:hAnsi="Times New Roman"/>
                <w:color w:val="FF0000"/>
              </w:rPr>
              <w:t>.</w:t>
            </w:r>
          </w:p>
          <w:p w14:paraId="427EF294" w14:textId="77777777" w:rsidR="00A31EC0" w:rsidRPr="00B17490"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17490" w:rsidRDefault="00A31EC0" w:rsidP="00F34F97">
            <w:pPr>
              <w:pStyle w:val="TableText"/>
              <w:rPr>
                <w:rStyle w:val="Style15"/>
                <w:bCs/>
              </w:rPr>
            </w:pPr>
            <w:r w:rsidRPr="00B17490">
              <w:rPr>
                <w:color w:val="FF0000"/>
              </w:rPr>
              <w:lastRenderedPageBreak/>
              <w:t>Benefits which apply visit limitations will apply on the 1st claim.</w:t>
            </w:r>
          </w:p>
          <w:p w14:paraId="427EF29C" w14:textId="77777777" w:rsidR="00A31EC0" w:rsidRPr="00B17490" w:rsidRDefault="00A31EC0" w:rsidP="00F34F97">
            <w:pPr>
              <w:pStyle w:val="TableText"/>
              <w:rPr>
                <w:rStyle w:val="Style15"/>
                <w:bCs/>
              </w:rPr>
            </w:pPr>
          </w:p>
          <w:p w14:paraId="427EF2A1" w14:textId="77777777" w:rsidR="00A31EC0" w:rsidRPr="00B17490" w:rsidRDefault="00A31EC0" w:rsidP="003B0C23">
            <w:pPr>
              <w:pStyle w:val="TableText"/>
              <w:rPr>
                <w:color w:val="000000"/>
              </w:rPr>
            </w:pPr>
          </w:p>
        </w:tc>
      </w:tr>
      <w:tr w:rsidR="00A31EC0" w:rsidRPr="00B17490"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17490" w:rsidRDefault="00A31EC0" w:rsidP="00F34F97">
            <w:pPr>
              <w:pStyle w:val="TableText"/>
              <w:rPr>
                <w:b/>
                <w:bCs/>
                <w:color w:val="FF0000"/>
              </w:rPr>
            </w:pPr>
            <w:bookmarkStart w:id="46" w:name="Prorated_Deductible_and_OutofPocket"/>
            <w:r w:rsidRPr="00B17490">
              <w:rPr>
                <w:b/>
                <w:bCs/>
                <w:color w:val="FF0000"/>
              </w:rPr>
              <w:t>Prorated Deductible and Out-of-Pocket</w:t>
            </w:r>
            <w:bookmarkEnd w:id="46"/>
          </w:p>
          <w:p w14:paraId="427EF2A4" w14:textId="77777777" w:rsidR="00A31EC0" w:rsidRPr="00B17490" w:rsidRDefault="00A31EC0" w:rsidP="00360DF2">
            <w:pPr>
              <w:spacing w:line="240" w:lineRule="atLeast"/>
              <w:ind w:right="108"/>
              <w:rPr>
                <w:b/>
                <w:bCs/>
                <w:color w:val="FF0000"/>
                <w:sz w:val="24"/>
                <w:szCs w:val="24"/>
              </w:rPr>
            </w:pPr>
          </w:p>
          <w:p w14:paraId="427EF2A5" w14:textId="77777777" w:rsidR="00A31EC0" w:rsidRPr="00B17490" w:rsidRDefault="00A31EC0" w:rsidP="00360DF2">
            <w:pPr>
              <w:spacing w:line="240" w:lineRule="atLeast"/>
              <w:ind w:right="108"/>
              <w:rPr>
                <w:b/>
                <w:bCs/>
                <w:color w:val="FF0000"/>
                <w:sz w:val="24"/>
                <w:szCs w:val="24"/>
              </w:rPr>
            </w:pPr>
          </w:p>
          <w:p w14:paraId="427EF2A8" w14:textId="0660C8E2" w:rsidR="00A31EC0" w:rsidRPr="00B17490" w:rsidRDefault="00A31EC0" w:rsidP="003B0C23">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C" w14:textId="25DB2B9F" w:rsidR="00A31EC0" w:rsidRPr="00B17490" w:rsidRDefault="00A31EC0" w:rsidP="003B0C23">
            <w:pPr>
              <w:overflowPunct/>
              <w:spacing w:line="240" w:lineRule="atLeast"/>
              <w:textAlignment w:val="auto"/>
              <w:rPr>
                <w:b/>
                <w:bCs/>
                <w:color w:val="FF0000"/>
              </w:rPr>
            </w:pPr>
            <w:r w:rsidRPr="00B17490">
              <w:rPr>
                <w:rStyle w:val="TableTextChar2"/>
                <w:b/>
                <w:bCs/>
                <w:color w:val="FF0000"/>
              </w:rPr>
              <w:t>Does Proration apply? No</w:t>
            </w:r>
            <w:r w:rsidRPr="00B17490">
              <w:rPr>
                <w:b/>
                <w:bCs/>
                <w:color w:val="FF0000"/>
                <w:sz w:val="24"/>
                <w:szCs w:val="24"/>
              </w:rPr>
              <w:t xml:space="preserve"> </w:t>
            </w:r>
            <w:r w:rsidRPr="00B17490">
              <w:rPr>
                <w:b/>
                <w:bCs/>
                <w:color w:val="FF0000"/>
              </w:rPr>
              <w:t xml:space="preserve"> </w:t>
            </w:r>
          </w:p>
          <w:p w14:paraId="427EF2C3" w14:textId="05350A6A" w:rsidR="00A31EC0" w:rsidRPr="00B17490" w:rsidRDefault="00A31EC0" w:rsidP="003B0C23">
            <w:pPr>
              <w:pStyle w:val="TableText"/>
              <w:rPr>
                <w:b/>
                <w:bCs/>
                <w:color w:val="FF0000"/>
                <w:szCs w:val="24"/>
              </w:rPr>
            </w:pPr>
          </w:p>
        </w:tc>
      </w:tr>
    </w:tbl>
    <w:p w14:paraId="427EF2C5" w14:textId="77777777" w:rsidR="00154B9C" w:rsidRPr="00B17490" w:rsidRDefault="00154B9C">
      <w:pPr>
        <w:rPr>
          <w:color w:val="FF0000"/>
          <w:sz w:val="24"/>
        </w:rPr>
      </w:pPr>
    </w:p>
    <w:p w14:paraId="427EF2C6" w14:textId="77777777" w:rsidR="00154B9C" w:rsidRPr="00B17490" w:rsidRDefault="00154B9C">
      <w:pPr>
        <w:rPr>
          <w:color w:val="FF0000"/>
          <w:sz w:val="24"/>
        </w:rPr>
      </w:pPr>
    </w:p>
    <w:p w14:paraId="427EF2C7" w14:textId="77777777" w:rsidR="00154B9C" w:rsidRPr="00B17490" w:rsidRDefault="00154B9C" w:rsidP="00A8344D">
      <w:r w:rsidRPr="00B17490">
        <w:t>&lt;!--section=Out_of_Pocket--&gt;</w:t>
      </w:r>
    </w:p>
    <w:p w14:paraId="2F9704DB" w14:textId="77777777" w:rsidR="00FD1B50" w:rsidRPr="00B17490" w:rsidRDefault="00FD1B50" w:rsidP="00A8344D"/>
    <w:p w14:paraId="18060FF7"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17490" w:rsidRDefault="00FD1B50" w:rsidP="00FD1B50">
      <w:pPr>
        <w:pStyle w:val="iBAAGStandardText"/>
        <w:rPr>
          <w:rFonts w:ascii="Times New Roman" w:hAnsi="Times New Roman" w:cs="Times New Roman"/>
          <w:i/>
        </w:rPr>
      </w:pPr>
    </w:p>
    <w:p w14:paraId="4FA214D5" w14:textId="62BB8F30" w:rsidR="00FD1B50" w:rsidRPr="00B17490" w:rsidRDefault="00FD1B50" w:rsidP="00FD1B50">
      <w:r w:rsidRPr="00B17490">
        <w:rPr>
          <w:i/>
          <w:iCs/>
          <w:sz w:val="24"/>
          <w:szCs w:val="24"/>
        </w:rPr>
        <w:t xml:space="preserve">Providers, this summary is for members, to review the terms of your participation agreement, please visit </w:t>
      </w:r>
      <w:hyperlink r:id="rId17" w:history="1">
        <w:hyperlink r:id="rId18" w:history="1">
          <w:r w:rsidR="009604C7" w:rsidRPr="00B17490">
            <w:rPr>
              <w:rStyle w:val="Hyperlink"/>
              <w:i/>
              <w:iCs/>
              <w:sz w:val="24"/>
              <w:szCs w:val="24"/>
            </w:rPr>
            <w:t>uhcprovider.com</w:t>
          </w:r>
        </w:hyperlink>
      </w:hyperlink>
    </w:p>
    <w:p w14:paraId="427EF2C8" w14:textId="77777777" w:rsidR="00154B9C" w:rsidRPr="00B17490" w:rsidRDefault="00154B9C">
      <w:pPr>
        <w:pBdr>
          <w:top w:val="double" w:sz="6" w:space="1" w:color="auto"/>
          <w:bottom w:val="double" w:sz="6" w:space="1" w:color="auto"/>
        </w:pBdr>
        <w:jc w:val="center"/>
        <w:outlineLvl w:val="0"/>
        <w:rPr>
          <w:b/>
          <w:bCs/>
          <w:color w:val="0000FF"/>
          <w:sz w:val="28"/>
        </w:rPr>
      </w:pPr>
      <w:bookmarkStart w:id="47" w:name="Out_of_Pocket"/>
      <w:r w:rsidRPr="00B17490">
        <w:rPr>
          <w:b/>
          <w:bCs/>
          <w:color w:val="0000FF"/>
          <w:sz w:val="28"/>
        </w:rPr>
        <w:t>OUT OF POCKET</w:t>
      </w:r>
    </w:p>
    <w:bookmarkEnd w:id="47"/>
    <w:p w14:paraId="427EF2C9" w14:textId="77777777" w:rsidR="00154B9C" w:rsidRPr="00B17490"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17490" w:rsidRDefault="00154B9C">
            <w:pPr>
              <w:pStyle w:val="TableHeaderText"/>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68DD933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11BB6" w:rsidRPr="00B17490">
              <w:rPr>
                <w:b/>
                <w:bCs/>
                <w:color w:val="000000"/>
              </w:rPr>
              <w:t xml:space="preserve"> </w:t>
            </w:r>
            <w:r w:rsidR="00136C85" w:rsidRPr="00B17490">
              <w:rPr>
                <w:b/>
                <w:bCs/>
                <w:color w:val="000000"/>
              </w:rPr>
              <w:t xml:space="preserve"> </w:t>
            </w:r>
          </w:p>
          <w:p w14:paraId="427EF2CC" w14:textId="77777777" w:rsidR="00154B9C" w:rsidRPr="00B17490" w:rsidRDefault="00154B9C">
            <w:pPr>
              <w:pStyle w:val="TableHeaderText"/>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47CF195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11BB6" w:rsidRPr="00B17490">
              <w:rPr>
                <w:b/>
                <w:bCs/>
                <w:color w:val="000000"/>
              </w:rPr>
              <w:t xml:space="preserve"> </w:t>
            </w:r>
            <w:r w:rsidR="00136C85" w:rsidRPr="00B17490">
              <w:rPr>
                <w:b/>
                <w:bCs/>
                <w:color w:val="000000"/>
              </w:rPr>
              <w:t xml:space="preserve"> </w:t>
            </w:r>
          </w:p>
          <w:p w14:paraId="427EF2CE" w14:textId="77777777" w:rsidR="00154B9C" w:rsidRPr="00B17490" w:rsidRDefault="00154B9C">
            <w:pPr>
              <w:pStyle w:val="TableHeaderText"/>
              <w:rPr>
                <w:color w:val="000000"/>
              </w:rPr>
            </w:pPr>
            <w:r w:rsidRPr="00B17490">
              <w:rPr>
                <w:color w:val="000000"/>
              </w:rPr>
              <w:t xml:space="preserve">NON-NETWORK </w:t>
            </w:r>
          </w:p>
        </w:tc>
      </w:tr>
      <w:tr w:rsidR="00366D9C" w:rsidRPr="00B17490"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17490" w:rsidRDefault="00366D9C">
            <w:pPr>
              <w:pStyle w:val="TableText"/>
              <w:numPr>
                <w:ilvl w:val="12"/>
                <w:numId w:val="0"/>
              </w:numPr>
              <w:rPr>
                <w:b/>
              </w:rPr>
            </w:pPr>
            <w:bookmarkStart w:id="48" w:name="OutofPocket_Maximum_OOPM"/>
            <w:r w:rsidRPr="00B17490">
              <w:rPr>
                <w:b/>
              </w:rPr>
              <w:t>Out-of-Pocket Maximum</w:t>
            </w:r>
            <w:r w:rsidR="00E918E6" w:rsidRPr="00B17490">
              <w:rPr>
                <w:b/>
              </w:rPr>
              <w:t xml:space="preserve"> </w:t>
            </w:r>
            <w:r w:rsidRPr="00B17490">
              <w:rPr>
                <w:b/>
              </w:rPr>
              <w:t>(OOPM)</w:t>
            </w:r>
            <w:bookmarkEnd w:id="48"/>
          </w:p>
          <w:p w14:paraId="427EF2D1" w14:textId="77777777" w:rsidR="00E918E6" w:rsidRPr="00B17490" w:rsidRDefault="00E918E6">
            <w:pPr>
              <w:pStyle w:val="TableText"/>
              <w:numPr>
                <w:ilvl w:val="12"/>
                <w:numId w:val="0"/>
              </w:numPr>
              <w:rPr>
                <w:color w:val="000000"/>
              </w:rPr>
            </w:pPr>
          </w:p>
          <w:p w14:paraId="427EF2D2" w14:textId="4BE22B4C" w:rsidR="00366D9C" w:rsidRPr="00B17490" w:rsidRDefault="00366D9C">
            <w:pPr>
              <w:pStyle w:val="TableText"/>
            </w:pPr>
            <w:r w:rsidRPr="00B17490">
              <w:t xml:space="preserve">The Out-of-Pocket Maximum is the most you pay each </w:t>
            </w:r>
            <w:r w:rsidR="00991CAE" w:rsidRPr="00B17490">
              <w:rPr>
                <w:bCs/>
              </w:rPr>
              <w:t>calendar</w:t>
            </w:r>
            <w:r w:rsidRPr="00B17490">
              <w:t xml:space="preserve"> year for Covered Health Services. </w:t>
            </w:r>
          </w:p>
          <w:p w14:paraId="427EF2D3" w14:textId="77777777" w:rsidR="00366D9C" w:rsidRPr="00B17490" w:rsidRDefault="00366D9C">
            <w:pPr>
              <w:pStyle w:val="TableText"/>
            </w:pPr>
          </w:p>
          <w:p w14:paraId="427EF2D4" w14:textId="228A51A1" w:rsidR="00366D9C" w:rsidRPr="00B17490" w:rsidRDefault="00366D9C">
            <w:pPr>
              <w:pStyle w:val="TableText"/>
            </w:pPr>
            <w:r w:rsidRPr="00B17490">
              <w:t xml:space="preserve">If your eligible out-of-pocket expenses in a </w:t>
            </w:r>
            <w:r w:rsidR="00991CAE" w:rsidRPr="00B17490">
              <w:rPr>
                <w:bCs/>
              </w:rPr>
              <w:t>calendar</w:t>
            </w:r>
            <w:r w:rsidRPr="00B17490">
              <w:t xml:space="preserve"> year exceed the annual maximum, the Plan pays </w:t>
            </w:r>
            <w:r w:rsidRPr="00B17490">
              <w:rPr>
                <w:b/>
                <w:bCs/>
                <w:color w:val="0000FF"/>
              </w:rPr>
              <w:t>100%</w:t>
            </w:r>
            <w:r w:rsidRPr="00B17490">
              <w:t xml:space="preserve"> of Eligible Expenses for Covered Health Services through the end of the </w:t>
            </w:r>
            <w:r w:rsidR="00991CAE" w:rsidRPr="00B17490">
              <w:rPr>
                <w:bCs/>
              </w:rPr>
              <w:t>calendar</w:t>
            </w:r>
            <w:r w:rsidRPr="00B17490">
              <w:t xml:space="preserve"> year.</w:t>
            </w:r>
          </w:p>
          <w:p w14:paraId="427EF2D5" w14:textId="77777777" w:rsidR="00366D9C" w:rsidRPr="00B17490" w:rsidRDefault="00366D9C">
            <w:pPr>
              <w:pStyle w:val="TableText"/>
            </w:pPr>
          </w:p>
          <w:p w14:paraId="5FA04C93" w14:textId="72209954" w:rsidR="0039733F" w:rsidRPr="00B17490" w:rsidRDefault="003B0C23" w:rsidP="0039733F">
            <w:pPr>
              <w:pStyle w:val="TableTextCharCharChar1"/>
              <w:rPr>
                <w:b/>
                <w:bCs/>
                <w:color w:val="FF00FF"/>
              </w:rPr>
            </w:pPr>
            <w:r w:rsidRPr="00B17490">
              <w:rPr>
                <w:b/>
                <w:bCs/>
                <w:color w:val="FF00FF"/>
              </w:rPr>
              <w:t xml:space="preserve"> </w:t>
            </w:r>
            <w:r w:rsidR="0039733F" w:rsidRPr="00B17490">
              <w:t>The Out-of-Pocket Maximum includes all covered medical and pharmacy services.</w:t>
            </w:r>
          </w:p>
          <w:p w14:paraId="427EF2D6" w14:textId="07E98119" w:rsidR="0039733F" w:rsidRPr="00B17490" w:rsidRDefault="0039733F">
            <w:pPr>
              <w:pStyle w:val="TableText"/>
              <w:rPr>
                <w:color w:val="000000"/>
              </w:rPr>
            </w:pPr>
          </w:p>
          <w:p w14:paraId="240A3E54" w14:textId="3805D05E" w:rsidR="0039733F" w:rsidRPr="00B17490" w:rsidRDefault="0039733F" w:rsidP="0039733F"/>
          <w:p w14:paraId="5217744C" w14:textId="77777777" w:rsidR="00366D9C" w:rsidRPr="00B17490"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4B66C400" w:rsidR="00366D9C" w:rsidRPr="00B17490" w:rsidRDefault="00366D9C" w:rsidP="00DB10FB">
            <w:pPr>
              <w:pStyle w:val="TableText"/>
              <w:rPr>
                <w:snapToGrid w:val="0"/>
                <w:color w:val="000000"/>
              </w:rPr>
            </w:pPr>
            <w:r w:rsidRPr="00B17490">
              <w:rPr>
                <w:snapToGrid w:val="0"/>
                <w:color w:val="000000"/>
              </w:rPr>
              <w:t xml:space="preserve">For single coverage, the Out-of-Pocket Maximum is </w:t>
            </w:r>
          </w:p>
          <w:p w14:paraId="427EF2DA" w14:textId="1C6A8157" w:rsidR="00366D9C" w:rsidRPr="00B17490" w:rsidRDefault="00366D9C" w:rsidP="00DB10FB">
            <w:pPr>
              <w:pStyle w:val="TableText"/>
              <w:rPr>
                <w:snapToGrid w:val="0"/>
                <w:color w:val="000000"/>
              </w:rPr>
            </w:pPr>
            <w:r w:rsidRPr="00B17490">
              <w:rPr>
                <w:b/>
                <w:bCs/>
                <w:snapToGrid w:val="0"/>
                <w:color w:val="0000FF"/>
              </w:rPr>
              <w:t>$</w:t>
            </w:r>
            <w:r w:rsidR="00C01973" w:rsidRPr="00B17490">
              <w:rPr>
                <w:b/>
                <w:bCs/>
                <w:snapToGrid w:val="0"/>
                <w:color w:val="0000FF"/>
              </w:rPr>
              <w:t>3,000</w:t>
            </w:r>
            <w:r w:rsidRPr="00B17490">
              <w:rPr>
                <w:snapToGrid w:val="0"/>
                <w:color w:val="000000"/>
              </w:rPr>
              <w:t xml:space="preserve"> per Covered Person per </w:t>
            </w:r>
            <w:r w:rsidR="00991CAE" w:rsidRPr="00B17490">
              <w:rPr>
                <w:bCs/>
              </w:rPr>
              <w:t>calendar</w:t>
            </w:r>
            <w:r w:rsidRPr="00B17490">
              <w:rPr>
                <w:b/>
                <w:bCs/>
                <w:snapToGrid w:val="0"/>
                <w:color w:val="FF00FF"/>
              </w:rPr>
              <w:t xml:space="preserve"> </w:t>
            </w:r>
            <w:r w:rsidRPr="00B17490">
              <w:rPr>
                <w:snapToGrid w:val="0"/>
                <w:color w:val="000000"/>
              </w:rPr>
              <w:t>year.</w:t>
            </w:r>
          </w:p>
          <w:p w14:paraId="427EF2DB" w14:textId="77777777" w:rsidR="00366D9C" w:rsidRPr="00B17490" w:rsidRDefault="00366D9C" w:rsidP="00DB10FB">
            <w:pPr>
              <w:pStyle w:val="TableText"/>
              <w:rPr>
                <w:snapToGrid w:val="0"/>
                <w:color w:val="000000"/>
              </w:rPr>
            </w:pPr>
          </w:p>
          <w:p w14:paraId="427EF2DC" w14:textId="75A465AD" w:rsidR="00366D9C" w:rsidRPr="00B17490" w:rsidRDefault="00366D9C" w:rsidP="00DB10FB">
            <w:pPr>
              <w:pStyle w:val="TableText"/>
              <w:rPr>
                <w:b/>
                <w:color w:val="FF00FF"/>
              </w:rPr>
            </w:pPr>
            <w:r w:rsidRPr="00B17490">
              <w:rPr>
                <w:snapToGrid w:val="0"/>
                <w:color w:val="000000"/>
              </w:rPr>
              <w:t xml:space="preserve">If more than one person in a family is covered under the Policy, the single coverage Out-of-Pocket Maximum stated above does not apply. For family coverage, the family Out-of-Pocket Maximum is </w:t>
            </w:r>
            <w:r w:rsidRPr="00B17490">
              <w:rPr>
                <w:b/>
                <w:bCs/>
                <w:snapToGrid w:val="0"/>
                <w:color w:val="0000FF"/>
              </w:rPr>
              <w:t>$</w:t>
            </w:r>
            <w:r w:rsidR="00C01973" w:rsidRPr="00B17490">
              <w:rPr>
                <w:b/>
                <w:bCs/>
                <w:snapToGrid w:val="0"/>
                <w:color w:val="0000FF"/>
              </w:rPr>
              <w:t>6,000</w:t>
            </w:r>
            <w:r w:rsidRPr="00B17490">
              <w:rPr>
                <w:snapToGrid w:val="0"/>
                <w:color w:val="000000"/>
              </w:rPr>
              <w:t xml:space="preserve"> per </w:t>
            </w:r>
            <w:r w:rsidR="00991CAE" w:rsidRPr="00B17490">
              <w:rPr>
                <w:bCs/>
              </w:rPr>
              <w:t>calendar</w:t>
            </w:r>
            <w:r w:rsidRPr="00B17490">
              <w:rPr>
                <w:snapToGrid w:val="0"/>
                <w:color w:val="000000"/>
              </w:rPr>
              <w:t xml:space="preserve"> year</w:t>
            </w:r>
            <w:r w:rsidRPr="00B17490">
              <w:rPr>
                <w:color w:val="000000"/>
              </w:rPr>
              <w:t>.</w:t>
            </w:r>
          </w:p>
          <w:p w14:paraId="427EF2DD" w14:textId="77777777" w:rsidR="00366D9C" w:rsidRPr="00B17490" w:rsidRDefault="00366D9C" w:rsidP="00DB10FB">
            <w:pPr>
              <w:pStyle w:val="TableText"/>
              <w:rPr>
                <w:b/>
                <w:color w:val="FF00FF"/>
              </w:rPr>
            </w:pPr>
          </w:p>
          <w:p w14:paraId="682014CC" w14:textId="77777777" w:rsidR="00A63F40" w:rsidRPr="00B17490" w:rsidRDefault="00A63F40" w:rsidP="00A63F40">
            <w:pPr>
              <w:pStyle w:val="TableTextCharCharChar1"/>
              <w:rPr>
                <w:b/>
                <w:color w:val="FF00FF"/>
              </w:rPr>
            </w:pPr>
          </w:p>
          <w:p w14:paraId="24AD61A0" w14:textId="407A1B1A" w:rsidR="00A63F40" w:rsidRPr="00B17490" w:rsidRDefault="00A63F40" w:rsidP="00A63F40">
            <w:pPr>
              <w:pStyle w:val="TableText"/>
              <w:rPr>
                <w:b/>
                <w:color w:val="FF00FF"/>
              </w:rPr>
            </w:pPr>
            <w:r w:rsidRPr="00B17490">
              <w:rPr>
                <w:color w:val="000000"/>
              </w:rPr>
              <w:t>The Out-of-Pocket Maximum does include the Annual Deductible.</w:t>
            </w:r>
          </w:p>
          <w:p w14:paraId="427EF2E8" w14:textId="77777777" w:rsidR="00366D9C" w:rsidRPr="00B17490" w:rsidRDefault="00366D9C" w:rsidP="00DB10FB">
            <w:pPr>
              <w:pStyle w:val="TableText"/>
              <w:rPr>
                <w:b/>
                <w:bCs/>
                <w:color w:val="000000"/>
              </w:rPr>
            </w:pPr>
          </w:p>
          <w:p w14:paraId="31CABFE9" w14:textId="77777777" w:rsidR="00A63F40" w:rsidRPr="00B17490" w:rsidRDefault="00A63F40" w:rsidP="00DB10FB">
            <w:pPr>
              <w:pStyle w:val="TableText"/>
              <w:rPr>
                <w:b/>
                <w:bCs/>
                <w:color w:val="000000"/>
              </w:rPr>
            </w:pPr>
          </w:p>
          <w:p w14:paraId="427EF2F1" w14:textId="77777777" w:rsidR="00906EA6" w:rsidRPr="00B17490" w:rsidRDefault="00906EA6" w:rsidP="00906EA6">
            <w:pPr>
              <w:pStyle w:val="TableTextCharChar"/>
              <w:rPr>
                <w:b/>
                <w:bCs/>
                <w:snapToGrid w:val="0"/>
                <w:color w:val="000000"/>
              </w:rPr>
            </w:pPr>
            <w:r w:rsidRPr="00B17490">
              <w:rPr>
                <w:b/>
                <w:bCs/>
                <w:snapToGrid w:val="0"/>
                <w:color w:val="000000"/>
              </w:rPr>
              <w:t>The following costs will never apply to the Out-of-Pocket Maximum:</w:t>
            </w:r>
          </w:p>
          <w:p w14:paraId="427EF2F2" w14:textId="77777777" w:rsidR="00906EA6" w:rsidRPr="00B17490" w:rsidRDefault="00906EA6" w:rsidP="00906EA6">
            <w:pPr>
              <w:pStyle w:val="TableTextCharChar"/>
              <w:rPr>
                <w:snapToGrid w:val="0"/>
              </w:rPr>
            </w:pPr>
            <w:r w:rsidRPr="00B17490">
              <w:rPr>
                <w:b/>
                <w:color w:val="000000"/>
              </w:rPr>
              <w:t xml:space="preserve">●   </w:t>
            </w:r>
            <w:r w:rsidRPr="00B17490">
              <w:rPr>
                <w:snapToGrid w:val="0"/>
              </w:rPr>
              <w:t>Any charges for non-</w:t>
            </w:r>
          </w:p>
          <w:p w14:paraId="427EF2F3" w14:textId="77777777" w:rsidR="00906EA6" w:rsidRPr="00B17490" w:rsidRDefault="00906EA6" w:rsidP="00906EA6">
            <w:pPr>
              <w:pStyle w:val="TableTextCharChar"/>
              <w:ind w:left="288"/>
              <w:rPr>
                <w:snapToGrid w:val="0"/>
              </w:rPr>
            </w:pPr>
            <w:r w:rsidRPr="00B17490">
              <w:rPr>
                <w:snapToGrid w:val="0"/>
              </w:rPr>
              <w:t>Covered Health Services.</w:t>
            </w:r>
          </w:p>
          <w:p w14:paraId="427EF2F4" w14:textId="77777777" w:rsidR="00906EA6" w:rsidRPr="00B17490" w:rsidRDefault="00906EA6" w:rsidP="00906EA6">
            <w:pPr>
              <w:pStyle w:val="TableTextCharChar"/>
              <w:rPr>
                <w:snapToGrid w:val="0"/>
                <w:color w:val="000000"/>
              </w:rPr>
            </w:pPr>
            <w:r w:rsidRPr="00B17490">
              <w:rPr>
                <w:b/>
                <w:color w:val="000000"/>
              </w:rPr>
              <w:t xml:space="preserve">●   </w:t>
            </w:r>
            <w:r w:rsidRPr="00B17490">
              <w:rPr>
                <w:snapToGrid w:val="0"/>
                <w:color w:val="000000"/>
              </w:rPr>
              <w:t xml:space="preserve">The amount of any </w:t>
            </w:r>
          </w:p>
          <w:p w14:paraId="427EF2F5" w14:textId="77777777" w:rsidR="00906EA6" w:rsidRPr="00B17490" w:rsidRDefault="00906EA6" w:rsidP="00906EA6">
            <w:pPr>
              <w:pStyle w:val="TableTextCharChar"/>
              <w:ind w:left="288"/>
              <w:rPr>
                <w:snapToGrid w:val="0"/>
              </w:rPr>
            </w:pPr>
            <w:r w:rsidRPr="00B17490">
              <w:rPr>
                <w:snapToGrid w:val="0"/>
                <w:color w:val="000000"/>
              </w:rPr>
              <w:lastRenderedPageBreak/>
              <w:t xml:space="preserve">reduced Benefits if you don't obtain prior authorization as described in the section titled </w:t>
            </w:r>
            <w:r w:rsidRPr="00B17490">
              <w:rPr>
                <w:b/>
                <w:bCs/>
                <w:i/>
                <w:iCs/>
                <w:snapToGrid w:val="0"/>
                <w:color w:val="000000"/>
              </w:rPr>
              <w:t>Prior Authorization Requirements.</w:t>
            </w:r>
          </w:p>
          <w:p w14:paraId="427EF2F6" w14:textId="77777777" w:rsidR="00906EA6" w:rsidRPr="00B17490"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276E8BE3" w:rsidR="00366D9C" w:rsidRPr="00B17490" w:rsidRDefault="00366D9C" w:rsidP="00DB10FB">
            <w:pPr>
              <w:pStyle w:val="TableText"/>
              <w:rPr>
                <w:snapToGrid w:val="0"/>
                <w:color w:val="000000"/>
              </w:rPr>
            </w:pPr>
            <w:r w:rsidRPr="00B17490">
              <w:rPr>
                <w:snapToGrid w:val="0"/>
                <w:color w:val="000000"/>
              </w:rPr>
              <w:lastRenderedPageBreak/>
              <w:t xml:space="preserve">For single coverage, the Out-of-Pocket Maximum is </w:t>
            </w:r>
          </w:p>
          <w:p w14:paraId="427EF2FA" w14:textId="51B9D58B" w:rsidR="00366D9C" w:rsidRPr="00B17490" w:rsidRDefault="00366D9C" w:rsidP="00DB10FB">
            <w:pPr>
              <w:pStyle w:val="TableText"/>
              <w:rPr>
                <w:snapToGrid w:val="0"/>
                <w:color w:val="000000"/>
              </w:rPr>
            </w:pPr>
            <w:r w:rsidRPr="00B17490">
              <w:rPr>
                <w:b/>
                <w:bCs/>
                <w:snapToGrid w:val="0"/>
                <w:color w:val="0000FF"/>
              </w:rPr>
              <w:t>$</w:t>
            </w:r>
            <w:r w:rsidR="00C01973" w:rsidRPr="00B17490">
              <w:rPr>
                <w:b/>
                <w:bCs/>
                <w:snapToGrid w:val="0"/>
                <w:color w:val="0000FF"/>
              </w:rPr>
              <w:t>6,000</w:t>
            </w:r>
            <w:r w:rsidRPr="00B17490">
              <w:rPr>
                <w:snapToGrid w:val="0"/>
                <w:color w:val="000000"/>
              </w:rPr>
              <w:t xml:space="preserve"> per Covered Person per </w:t>
            </w:r>
            <w:r w:rsidR="00991CAE" w:rsidRPr="00B17490">
              <w:rPr>
                <w:bCs/>
              </w:rPr>
              <w:t>calendar</w:t>
            </w:r>
            <w:r w:rsidRPr="00B17490">
              <w:rPr>
                <w:b/>
                <w:bCs/>
                <w:snapToGrid w:val="0"/>
                <w:color w:val="FF00FF"/>
              </w:rPr>
              <w:t xml:space="preserve"> </w:t>
            </w:r>
            <w:r w:rsidRPr="00B17490">
              <w:rPr>
                <w:snapToGrid w:val="0"/>
                <w:color w:val="000000"/>
              </w:rPr>
              <w:t>year.</w:t>
            </w:r>
          </w:p>
          <w:p w14:paraId="427EF2FB" w14:textId="77777777" w:rsidR="00366D9C" w:rsidRPr="00B17490" w:rsidRDefault="00366D9C" w:rsidP="00DB10FB">
            <w:pPr>
              <w:pStyle w:val="TableText"/>
              <w:rPr>
                <w:snapToGrid w:val="0"/>
                <w:color w:val="000000"/>
              </w:rPr>
            </w:pPr>
          </w:p>
          <w:p w14:paraId="427EF2FC" w14:textId="4121C795" w:rsidR="00366D9C" w:rsidRPr="00B17490" w:rsidRDefault="00366D9C" w:rsidP="00DB10FB">
            <w:pPr>
              <w:pStyle w:val="TableTextCharCharChar1"/>
              <w:rPr>
                <w:b/>
                <w:color w:val="FF00FF"/>
              </w:rPr>
            </w:pPr>
            <w:r w:rsidRPr="00B17490">
              <w:rPr>
                <w:snapToGrid w:val="0"/>
                <w:color w:val="000000"/>
              </w:rPr>
              <w:t xml:space="preserve">If more than one person in a family is covered under the Policy, the single coverage Out-of-Pocket Maximum stated above does not apply. For family coverage, the family Out-of-Pocket Maximum is </w:t>
            </w:r>
            <w:r w:rsidRPr="00B17490">
              <w:rPr>
                <w:b/>
                <w:bCs/>
                <w:snapToGrid w:val="0"/>
                <w:color w:val="0000FF"/>
              </w:rPr>
              <w:t>$</w:t>
            </w:r>
            <w:r w:rsidR="00C01973" w:rsidRPr="00B17490">
              <w:rPr>
                <w:b/>
                <w:bCs/>
                <w:snapToGrid w:val="0"/>
                <w:color w:val="0000FF"/>
              </w:rPr>
              <w:t>12,000</w:t>
            </w:r>
            <w:r w:rsidRPr="00B17490">
              <w:rPr>
                <w:snapToGrid w:val="0"/>
                <w:color w:val="000000"/>
              </w:rPr>
              <w:t xml:space="preserve"> per </w:t>
            </w:r>
            <w:r w:rsidR="00991CAE" w:rsidRPr="00B17490">
              <w:rPr>
                <w:bCs/>
              </w:rPr>
              <w:t>calendar</w:t>
            </w:r>
            <w:r w:rsidRPr="00B17490">
              <w:rPr>
                <w:snapToGrid w:val="0"/>
                <w:color w:val="000000"/>
              </w:rPr>
              <w:t xml:space="preserve"> year</w:t>
            </w:r>
            <w:r w:rsidRPr="00B17490">
              <w:rPr>
                <w:color w:val="000000"/>
              </w:rPr>
              <w:t>.</w:t>
            </w:r>
          </w:p>
          <w:p w14:paraId="427EF2FD" w14:textId="77777777" w:rsidR="00366D9C" w:rsidRPr="00B17490" w:rsidRDefault="00366D9C" w:rsidP="00DB10FB">
            <w:pPr>
              <w:pStyle w:val="TableTextCharCharChar1"/>
              <w:rPr>
                <w:b/>
                <w:color w:val="FF00FF"/>
              </w:rPr>
            </w:pPr>
          </w:p>
          <w:p w14:paraId="5862FA10" w14:textId="77777777" w:rsidR="00A63F40" w:rsidRPr="00B17490" w:rsidRDefault="00A63F40" w:rsidP="00DB10FB">
            <w:pPr>
              <w:pStyle w:val="TableTextCharCharChar1"/>
              <w:rPr>
                <w:b/>
                <w:color w:val="FF00FF"/>
              </w:rPr>
            </w:pPr>
          </w:p>
          <w:p w14:paraId="427EF304" w14:textId="56F95C54" w:rsidR="00366D9C" w:rsidRPr="00B17490" w:rsidRDefault="00366D9C" w:rsidP="00DB10FB">
            <w:pPr>
              <w:pStyle w:val="TableTextCharCharChar1"/>
              <w:rPr>
                <w:b/>
                <w:color w:val="FF00FF"/>
              </w:rPr>
            </w:pPr>
            <w:r w:rsidRPr="00B17490">
              <w:rPr>
                <w:color w:val="000000"/>
              </w:rPr>
              <w:t>The Out-of-Pocket Maximum does include the Annual Deductible.</w:t>
            </w:r>
          </w:p>
          <w:p w14:paraId="427EF305" w14:textId="77777777" w:rsidR="00366D9C" w:rsidRPr="00B17490" w:rsidRDefault="00366D9C" w:rsidP="00DB10FB">
            <w:pPr>
              <w:pStyle w:val="TableTextCharCharChar1"/>
              <w:rPr>
                <w:b/>
                <w:color w:val="FF00FF"/>
              </w:rPr>
            </w:pPr>
          </w:p>
          <w:p w14:paraId="427EF308" w14:textId="77777777" w:rsidR="00366D9C" w:rsidRPr="00B17490" w:rsidRDefault="00366D9C" w:rsidP="00DB10FB">
            <w:pPr>
              <w:pStyle w:val="TableTextCharCharChar1"/>
              <w:rPr>
                <w:b/>
                <w:bCs/>
                <w:color w:val="000000"/>
              </w:rPr>
            </w:pPr>
          </w:p>
          <w:p w14:paraId="427EF311" w14:textId="77777777" w:rsidR="00906EA6" w:rsidRPr="00B17490" w:rsidRDefault="00906EA6" w:rsidP="00906EA6">
            <w:pPr>
              <w:pStyle w:val="TableTextCharChar"/>
              <w:rPr>
                <w:b/>
                <w:bCs/>
                <w:snapToGrid w:val="0"/>
                <w:color w:val="000000"/>
              </w:rPr>
            </w:pPr>
            <w:r w:rsidRPr="00B17490">
              <w:rPr>
                <w:b/>
                <w:bCs/>
                <w:snapToGrid w:val="0"/>
                <w:color w:val="000000"/>
              </w:rPr>
              <w:t>The following costs will never apply to the Out-of-Pocket Maximum:</w:t>
            </w:r>
          </w:p>
          <w:p w14:paraId="427EF312" w14:textId="77777777" w:rsidR="00906EA6" w:rsidRPr="00B17490" w:rsidRDefault="00906EA6" w:rsidP="00906EA6">
            <w:pPr>
              <w:pStyle w:val="TableTextCharChar"/>
              <w:rPr>
                <w:snapToGrid w:val="0"/>
              </w:rPr>
            </w:pPr>
            <w:r w:rsidRPr="00B17490">
              <w:rPr>
                <w:b/>
                <w:color w:val="000000"/>
              </w:rPr>
              <w:t xml:space="preserve">●   </w:t>
            </w:r>
            <w:r w:rsidRPr="00B17490">
              <w:rPr>
                <w:snapToGrid w:val="0"/>
              </w:rPr>
              <w:t>Any charges for non-</w:t>
            </w:r>
          </w:p>
          <w:p w14:paraId="427EF313" w14:textId="77777777" w:rsidR="00906EA6" w:rsidRPr="00B17490" w:rsidRDefault="00906EA6" w:rsidP="00906EA6">
            <w:pPr>
              <w:pStyle w:val="TableTextCharChar"/>
              <w:ind w:left="288"/>
              <w:rPr>
                <w:snapToGrid w:val="0"/>
              </w:rPr>
            </w:pPr>
            <w:r w:rsidRPr="00B17490">
              <w:rPr>
                <w:snapToGrid w:val="0"/>
              </w:rPr>
              <w:t>Covered Health Services.</w:t>
            </w:r>
          </w:p>
          <w:p w14:paraId="427EF314" w14:textId="77777777" w:rsidR="00906EA6" w:rsidRPr="00B17490" w:rsidRDefault="00906EA6" w:rsidP="00906EA6">
            <w:pPr>
              <w:pStyle w:val="TableTextCharChar"/>
              <w:rPr>
                <w:snapToGrid w:val="0"/>
                <w:color w:val="000000"/>
              </w:rPr>
            </w:pPr>
            <w:r w:rsidRPr="00B17490">
              <w:rPr>
                <w:b/>
                <w:color w:val="000000"/>
              </w:rPr>
              <w:t xml:space="preserve">●   </w:t>
            </w:r>
            <w:r w:rsidRPr="00B17490">
              <w:rPr>
                <w:snapToGrid w:val="0"/>
                <w:color w:val="000000"/>
              </w:rPr>
              <w:t xml:space="preserve">The amount of any </w:t>
            </w:r>
          </w:p>
          <w:p w14:paraId="427EF315" w14:textId="77777777" w:rsidR="00906EA6" w:rsidRPr="00B17490" w:rsidRDefault="00906EA6" w:rsidP="00906EA6">
            <w:pPr>
              <w:pStyle w:val="TableTextCharChar"/>
              <w:ind w:left="288"/>
              <w:rPr>
                <w:snapToGrid w:val="0"/>
              </w:rPr>
            </w:pPr>
            <w:r w:rsidRPr="00B17490">
              <w:rPr>
                <w:snapToGrid w:val="0"/>
                <w:color w:val="000000"/>
              </w:rPr>
              <w:lastRenderedPageBreak/>
              <w:t xml:space="preserve">reduced Benefits if you don't obtain prior authorization as described in the section titled </w:t>
            </w:r>
            <w:r w:rsidRPr="00B17490">
              <w:rPr>
                <w:b/>
                <w:bCs/>
                <w:i/>
                <w:iCs/>
                <w:snapToGrid w:val="0"/>
                <w:color w:val="000000"/>
              </w:rPr>
              <w:t>Prior Authorization Requirements.</w:t>
            </w:r>
          </w:p>
          <w:p w14:paraId="427EF316" w14:textId="77777777" w:rsidR="00906EA6" w:rsidRPr="00B17490" w:rsidRDefault="00906EA6" w:rsidP="00DB10FB">
            <w:pPr>
              <w:pStyle w:val="TableTextCharCharChar1"/>
              <w:rPr>
                <w:b/>
                <w:bCs/>
                <w:color w:val="000000"/>
              </w:rPr>
            </w:pPr>
          </w:p>
        </w:tc>
      </w:tr>
      <w:tr w:rsidR="004D2C07" w:rsidRPr="00B17490"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17490" w:rsidRDefault="004D2C07" w:rsidP="00B255F8">
            <w:pPr>
              <w:numPr>
                <w:ilvl w:val="12"/>
                <w:numId w:val="0"/>
              </w:numPr>
              <w:rPr>
                <w:b/>
                <w:sz w:val="24"/>
                <w:szCs w:val="24"/>
              </w:rPr>
            </w:pPr>
            <w:bookmarkStart w:id="49" w:name="OOPM_2"/>
            <w:r w:rsidRPr="00B17490">
              <w:rPr>
                <w:b/>
                <w:sz w:val="24"/>
                <w:szCs w:val="24"/>
              </w:rPr>
              <w:lastRenderedPageBreak/>
              <w:t>Out-of-Pocket Maximum 2 (OOPM 2)</w:t>
            </w:r>
          </w:p>
          <w:bookmarkEnd w:id="49"/>
          <w:p w14:paraId="23ACC5CB" w14:textId="77777777" w:rsidR="004D2C07" w:rsidRPr="00B17490" w:rsidRDefault="004D2C07" w:rsidP="00B255F8">
            <w:pPr>
              <w:numPr>
                <w:ilvl w:val="12"/>
                <w:numId w:val="0"/>
              </w:numPr>
              <w:rPr>
                <w:color w:val="000000"/>
                <w:sz w:val="24"/>
                <w:szCs w:val="24"/>
              </w:rPr>
            </w:pPr>
          </w:p>
          <w:p w14:paraId="577E99A9" w14:textId="77777777" w:rsidR="004D2C07" w:rsidRPr="00B17490" w:rsidRDefault="004D2C07" w:rsidP="008D6399">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49350EA2" w14:textId="77777777" w:rsidR="004D2C07" w:rsidRPr="00B17490" w:rsidRDefault="004D2C07" w:rsidP="00B255F8">
            <w:pPr>
              <w:pStyle w:val="TableText"/>
              <w:rPr>
                <w:rStyle w:val="CDVar"/>
                <w:rFonts w:ascii="Times New Roman" w:hAnsi="Times New Roman"/>
                <w:b/>
                <w:color w:val="FF00FF"/>
                <w:szCs w:val="24"/>
              </w:rPr>
            </w:pPr>
          </w:p>
          <w:p w14:paraId="137F26CF" w14:textId="77777777" w:rsidR="004D2C07" w:rsidRPr="00B17490" w:rsidRDefault="004D2C07" w:rsidP="00B255F8">
            <w:pPr>
              <w:pStyle w:val="TableText"/>
              <w:rPr>
                <w:rStyle w:val="CDVar"/>
                <w:rFonts w:ascii="Times New Roman" w:hAnsi="Times New Roman"/>
                <w:b/>
                <w:color w:val="FF00FF"/>
                <w:szCs w:val="24"/>
              </w:rPr>
            </w:pPr>
          </w:p>
          <w:p w14:paraId="2ED9C0E3" w14:textId="3C5CE1C5" w:rsidR="004D2C07" w:rsidRPr="00B17490"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2C98BCB" w14:textId="7EF495B4" w:rsidR="004D2C07" w:rsidRPr="00B17490" w:rsidRDefault="004D2C07" w:rsidP="008D6399">
            <w:pPr>
              <w:rPr>
                <w:rStyle w:val="wdColorPinkBoldNotItalic"/>
                <w:bCs w:val="0"/>
                <w:szCs w:val="24"/>
                <w:u w:val="none"/>
              </w:rPr>
            </w:pPr>
            <w:r w:rsidRPr="00B17490">
              <w:rPr>
                <w:bCs/>
                <w:color w:val="000000"/>
                <w:sz w:val="24"/>
                <w:szCs w:val="24"/>
              </w:rPr>
              <w:t>Not Applicable</w:t>
            </w:r>
          </w:p>
        </w:tc>
      </w:tr>
      <w:tr w:rsidR="004D2C07" w:rsidRPr="00B17490"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17490" w:rsidRDefault="004D2C07" w:rsidP="00B255F8">
            <w:pPr>
              <w:pStyle w:val="TableText"/>
              <w:numPr>
                <w:ilvl w:val="12"/>
                <w:numId w:val="0"/>
              </w:numPr>
              <w:rPr>
                <w:b/>
                <w:szCs w:val="24"/>
              </w:rPr>
            </w:pPr>
            <w:bookmarkStart w:id="50" w:name="Annual_Copayment_Maximum"/>
            <w:r w:rsidRPr="00B17490">
              <w:rPr>
                <w:b/>
                <w:szCs w:val="24"/>
              </w:rPr>
              <w:t xml:space="preserve">Copayment Maximum </w:t>
            </w:r>
          </w:p>
          <w:bookmarkEnd w:id="50"/>
          <w:p w14:paraId="3BAEC396" w14:textId="77777777" w:rsidR="004D2C07" w:rsidRPr="00B17490" w:rsidRDefault="004D2C07" w:rsidP="00B255F8">
            <w:pPr>
              <w:pStyle w:val="TableText"/>
              <w:rPr>
                <w:rStyle w:val="CDVar"/>
                <w:rFonts w:ascii="Times New Roman" w:hAnsi="Times New Roman"/>
                <w:b/>
                <w:color w:val="FF00FF"/>
                <w:szCs w:val="24"/>
              </w:rPr>
            </w:pPr>
          </w:p>
          <w:p w14:paraId="41EA8D87" w14:textId="77777777" w:rsidR="004D2C07" w:rsidRPr="00B17490" w:rsidRDefault="004D2C07" w:rsidP="00D00046">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20193473" w14:textId="77777777" w:rsidR="004D2C07" w:rsidRPr="00B17490" w:rsidRDefault="004D2C07" w:rsidP="00B255F8">
            <w:pPr>
              <w:pStyle w:val="TableText"/>
              <w:rPr>
                <w:rStyle w:val="CDVar"/>
                <w:rFonts w:ascii="Times New Roman" w:hAnsi="Times New Roman"/>
                <w:b/>
                <w:color w:val="FF00FF"/>
                <w:szCs w:val="24"/>
              </w:rPr>
            </w:pPr>
          </w:p>
          <w:p w14:paraId="5E444F14" w14:textId="374B8FBE" w:rsidR="004D2C07" w:rsidRPr="00B17490"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7B804D75" w14:textId="77777777" w:rsidR="004D2C07" w:rsidRPr="00B17490" w:rsidRDefault="004D2C07" w:rsidP="00B255F8">
            <w:pPr>
              <w:pStyle w:val="TableText"/>
              <w:rPr>
                <w:rStyle w:val="CDVar"/>
                <w:rFonts w:ascii="Times New Roman" w:hAnsi="Times New Roman"/>
                <w:b/>
                <w:color w:val="FF00FF"/>
                <w:szCs w:val="24"/>
              </w:rPr>
            </w:pPr>
          </w:p>
          <w:p w14:paraId="7D9AA6B3" w14:textId="77777777" w:rsidR="004D2C07" w:rsidRPr="00B17490" w:rsidRDefault="004D2C07" w:rsidP="00D00046">
            <w:pPr>
              <w:pStyle w:val="TableText"/>
              <w:rPr>
                <w:rStyle w:val="wdColorPinkBoldNotItalic"/>
                <w:szCs w:val="24"/>
                <w:u w:val="none"/>
              </w:rPr>
            </w:pPr>
          </w:p>
        </w:tc>
      </w:tr>
      <w:tr w:rsidR="00154B9C" w:rsidRPr="00B17490"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17490" w:rsidRDefault="00154B9C">
            <w:pPr>
              <w:pStyle w:val="TableTextCharCharChar1"/>
              <w:rPr>
                <w:b/>
              </w:rPr>
            </w:pPr>
            <w:bookmarkStart w:id="51" w:name="Maximum_Plan_Benefit"/>
            <w:r w:rsidRPr="00B17490">
              <w:rPr>
                <w:b/>
              </w:rPr>
              <w:t>Maximum Plan Benefit</w:t>
            </w:r>
            <w:bookmarkEnd w:id="51"/>
          </w:p>
          <w:p w14:paraId="427EF338" w14:textId="77777777" w:rsidR="00814D5C" w:rsidRPr="00B17490" w:rsidRDefault="00814D5C">
            <w:pPr>
              <w:pStyle w:val="TableTextCharCharChar1"/>
              <w:rPr>
                <w:b/>
              </w:rPr>
            </w:pPr>
          </w:p>
          <w:p w14:paraId="427EF339" w14:textId="77777777" w:rsidR="00C6725E" w:rsidRPr="00B17490" w:rsidRDefault="00C6725E" w:rsidP="00C6725E">
            <w:pPr>
              <w:pStyle w:val="TableTextCharCharChar1"/>
            </w:pPr>
            <w:r w:rsidRPr="00B17490">
              <w:t>There is no dollar limit to the amount the Plan will pay for essential Benefits during the entire period you are enrolled in this plan.</w:t>
            </w:r>
          </w:p>
          <w:p w14:paraId="427EF33A" w14:textId="77777777" w:rsidR="008C5D4B" w:rsidRPr="00B17490" w:rsidRDefault="008C5D4B" w:rsidP="00C6725E">
            <w:pPr>
              <w:pStyle w:val="TableTextCharCharChar1"/>
            </w:pPr>
          </w:p>
          <w:p w14:paraId="427EF33B" w14:textId="77777777" w:rsidR="00B70457" w:rsidRPr="00B17490" w:rsidRDefault="008C5D4B">
            <w:pPr>
              <w:pStyle w:val="TableTextCharCharChar1"/>
              <w:rPr>
                <w:b/>
              </w:rPr>
            </w:pPr>
            <w:r w:rsidRPr="00B17490">
              <w:rPr>
                <w:color w:val="000000"/>
              </w:rPr>
              <w:t>Generally the following are considered to be essential benefits under the Patient Protection and Affordable Care Act:</w:t>
            </w:r>
            <w:r w:rsidRPr="00B17490">
              <w:rPr>
                <w:color w:val="000000"/>
                <w:szCs w:val="24"/>
              </w:rPr>
              <w:br/>
            </w:r>
            <w:r w:rsidRPr="00B1749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2D32B3B3" w:rsidR="00D00046" w:rsidRPr="00B17490" w:rsidRDefault="00C6725E" w:rsidP="00D00046">
            <w:pPr>
              <w:pStyle w:val="TableText"/>
              <w:rPr>
                <w:color w:val="000000"/>
              </w:rPr>
            </w:pPr>
            <w:r w:rsidRPr="00B17490">
              <w:rPr>
                <w:b/>
                <w:color w:val="000000"/>
              </w:rPr>
              <w:t xml:space="preserve">No Maximum Plan Benefit </w:t>
            </w:r>
          </w:p>
          <w:p w14:paraId="427EF33D" w14:textId="68D64C74" w:rsidR="00237F68" w:rsidRPr="00B17490"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6D45E36D" w:rsidR="00D00046" w:rsidRPr="00B17490" w:rsidRDefault="00C6725E" w:rsidP="00D00046">
            <w:pPr>
              <w:pStyle w:val="TableText"/>
              <w:rPr>
                <w:color w:val="000000"/>
              </w:rPr>
            </w:pPr>
            <w:r w:rsidRPr="00B17490">
              <w:rPr>
                <w:b/>
                <w:color w:val="000000"/>
              </w:rPr>
              <w:t xml:space="preserve">No Maximum Plan Benefit </w:t>
            </w:r>
          </w:p>
          <w:p w14:paraId="427EF33F" w14:textId="5C53D2C3" w:rsidR="00237F68" w:rsidRPr="00B17490" w:rsidRDefault="00237F68" w:rsidP="00237F68">
            <w:pPr>
              <w:pStyle w:val="TableTextCharCharChar1"/>
              <w:rPr>
                <w:color w:val="000000"/>
              </w:rPr>
            </w:pPr>
          </w:p>
        </w:tc>
      </w:tr>
      <w:tr w:rsidR="005C24F6" w:rsidRPr="00B17490"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17490" w:rsidRDefault="005C24F6" w:rsidP="00CB2D12">
            <w:pPr>
              <w:pStyle w:val="TableText"/>
              <w:rPr>
                <w:rStyle w:val="CDVarBold"/>
                <w:rFonts w:ascii="Times New Roman" w:hAnsi="Times New Roman"/>
                <w:color w:val="000000"/>
              </w:rPr>
            </w:pPr>
            <w:bookmarkStart w:id="52" w:name="Annual_Maximum_Benefit"/>
            <w:r w:rsidRPr="00B17490">
              <w:rPr>
                <w:rStyle w:val="CDVarBold"/>
                <w:rFonts w:ascii="Times New Roman" w:hAnsi="Times New Roman"/>
                <w:color w:val="000000"/>
              </w:rPr>
              <w:t>Annual Maximum Benefit</w:t>
            </w:r>
            <w:bookmarkEnd w:id="52"/>
          </w:p>
          <w:p w14:paraId="427EF342" w14:textId="77777777" w:rsidR="00814D5C" w:rsidRPr="00B17490" w:rsidRDefault="00814D5C" w:rsidP="00CB2D12">
            <w:pPr>
              <w:pStyle w:val="TableText"/>
              <w:rPr>
                <w:rStyle w:val="CDVar"/>
                <w:rFonts w:ascii="Times New Roman" w:hAnsi="Times New Roman"/>
                <w:b/>
                <w:color w:val="FF00FF"/>
              </w:rPr>
            </w:pPr>
          </w:p>
          <w:p w14:paraId="0C67DB0F" w14:textId="074B92DD" w:rsidR="00237F68" w:rsidRPr="00B17490" w:rsidRDefault="00237F68" w:rsidP="00CB2D12">
            <w:pPr>
              <w:pStyle w:val="TableText"/>
              <w:rPr>
                <w:rStyle w:val="CDVar"/>
                <w:rFonts w:ascii="Times New Roman" w:hAnsi="Times New Roman"/>
                <w:b/>
                <w:color w:val="FF00FF"/>
              </w:rPr>
            </w:pPr>
            <w:r w:rsidRPr="00B17490">
              <w:rPr>
                <w:rStyle w:val="CDVar"/>
                <w:rFonts w:ascii="Times New Roman" w:hAnsi="Times New Roman"/>
                <w:color w:val="000000"/>
              </w:rPr>
              <w:t>The maximum amount we will pay for Benefits during the year.</w:t>
            </w:r>
          </w:p>
          <w:p w14:paraId="427EF343" w14:textId="0D24B179" w:rsidR="00237F68" w:rsidRPr="00B17490"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17490" w:rsidRDefault="005C24F6">
            <w:pPr>
              <w:pStyle w:val="TableText"/>
              <w:rPr>
                <w:rStyle w:val="CDVar"/>
                <w:rFonts w:ascii="Times New Roman" w:hAnsi="Times New Roman"/>
                <w:b/>
              </w:rPr>
            </w:pPr>
            <w:r w:rsidRPr="00B17490">
              <w:rPr>
                <w:rStyle w:val="CDVar"/>
                <w:rFonts w:ascii="Times New Roman" w:hAnsi="Times New Roman"/>
                <w:b/>
                <w:color w:val="000000"/>
              </w:rPr>
              <w:t>No Annual Maximum Benefit.</w:t>
            </w:r>
            <w:r w:rsidRPr="00B17490">
              <w:rPr>
                <w:rStyle w:val="CDVar"/>
                <w:rFonts w:ascii="Times New Roman" w:hAnsi="Times New Roman"/>
                <w:b/>
              </w:rPr>
              <w:t xml:space="preserve"> </w:t>
            </w:r>
          </w:p>
          <w:p w14:paraId="61DD5C58" w14:textId="77777777" w:rsidR="00237F68" w:rsidRPr="00B17490" w:rsidRDefault="00237F68">
            <w:pPr>
              <w:pStyle w:val="TableText"/>
              <w:rPr>
                <w:rStyle w:val="CDVar"/>
                <w:rFonts w:ascii="Times New Roman" w:hAnsi="Times New Roman"/>
                <w:b/>
              </w:rPr>
            </w:pPr>
          </w:p>
          <w:p w14:paraId="427EF344" w14:textId="53B92175" w:rsidR="00237F68" w:rsidRPr="00B17490" w:rsidRDefault="00237F68" w:rsidP="00237F68">
            <w:pPr>
              <w:pStyle w:val="TableText"/>
              <w:rPr>
                <w:rStyle w:val="CDVar"/>
                <w:rFonts w:ascii="Times New Roman" w:hAnsi="Times New Roman"/>
                <w:b/>
              </w:rPr>
            </w:pPr>
          </w:p>
        </w:tc>
      </w:tr>
    </w:tbl>
    <w:p w14:paraId="427EF346" w14:textId="77777777" w:rsidR="00154B9C" w:rsidRPr="00B17490" w:rsidRDefault="00154B9C">
      <w:pPr>
        <w:rPr>
          <w:sz w:val="24"/>
        </w:rPr>
      </w:pPr>
    </w:p>
    <w:p w14:paraId="427EF347" w14:textId="77777777" w:rsidR="00154B9C" w:rsidRPr="00B17490" w:rsidRDefault="00154B9C">
      <w:pPr>
        <w:rPr>
          <w:sz w:val="24"/>
        </w:rPr>
      </w:pPr>
    </w:p>
    <w:p w14:paraId="427EF348" w14:textId="77777777" w:rsidR="00154B9C" w:rsidRPr="00B17490" w:rsidRDefault="00154B9C" w:rsidP="00A8344D">
      <w:r w:rsidRPr="00B17490">
        <w:lastRenderedPageBreak/>
        <w:t>&lt;!--ID=CSR--&gt;</w:t>
      </w:r>
    </w:p>
    <w:p w14:paraId="427EF349"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17490" w:rsidRDefault="00154B9C">
            <w:pPr>
              <w:pStyle w:val="TableHeaderText"/>
              <w:rPr>
                <w:color w:val="FF0000"/>
              </w:rPr>
            </w:pPr>
            <w:r w:rsidRPr="00B17490">
              <w:rPr>
                <w:color w:val="FF0000"/>
              </w:rPr>
              <w:t>Situation</w:t>
            </w:r>
          </w:p>
          <w:p w14:paraId="427EF34B" w14:textId="77777777" w:rsidR="00154B9C" w:rsidRPr="00B17490" w:rsidRDefault="00154B9C">
            <w:pPr>
              <w:pStyle w:val="TableHeaderText"/>
              <w:rPr>
                <w:color w:val="FF0000"/>
              </w:rPr>
            </w:pPr>
          </w:p>
          <w:p w14:paraId="427EF34C" w14:textId="77777777" w:rsidR="00154B9C" w:rsidRPr="00B17490"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5E696E44"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r w:rsidR="00364F71" w:rsidRPr="00B17490">
              <w:rPr>
                <w:b/>
                <w:bCs/>
                <w:color w:val="FF0000"/>
              </w:rPr>
              <w:t xml:space="preserve"> </w:t>
            </w:r>
            <w:r w:rsidR="00136C85" w:rsidRPr="00B17490">
              <w:rPr>
                <w:b/>
                <w:bCs/>
                <w:color w:val="FF0000"/>
              </w:rPr>
              <w:t xml:space="preserve"> </w:t>
            </w:r>
          </w:p>
          <w:p w14:paraId="427EF34E" w14:textId="77777777" w:rsidR="00154B9C" w:rsidRPr="00B17490" w:rsidRDefault="00154B9C">
            <w:pPr>
              <w:pStyle w:val="TableHeaderText"/>
              <w:rPr>
                <w:color w:val="FF0000"/>
              </w:rPr>
            </w:pPr>
            <w:r w:rsidRPr="00B17490">
              <w:rPr>
                <w:color w:val="FF0000"/>
              </w:rPr>
              <w:t xml:space="preserve">NETWORK </w:t>
            </w:r>
          </w:p>
          <w:p w14:paraId="427EF34F" w14:textId="77777777" w:rsidR="00154B9C" w:rsidRPr="00B17490"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CAAF99B" w:rsidR="00154B9C" w:rsidRPr="00B17490" w:rsidRDefault="00ED36B8">
            <w:pPr>
              <w:pStyle w:val="TableTextCharCharChar1"/>
              <w:jc w:val="center"/>
              <w:rPr>
                <w:b/>
                <w:bCs/>
                <w:color w:val="FF0000"/>
              </w:rPr>
            </w:pPr>
            <w:r w:rsidRPr="00B17490">
              <w:rPr>
                <w:b/>
                <w:bCs/>
                <w:color w:val="FF0000"/>
              </w:rPr>
              <w:t>CHOICE PLUS</w:t>
            </w:r>
            <w:r w:rsidR="008B3683">
              <w:t xml:space="preserve"> </w:t>
            </w:r>
            <w:r w:rsidR="008B3683" w:rsidRPr="008B3683">
              <w:rPr>
                <w:b/>
                <w:bCs/>
                <w:color w:val="FF0000"/>
              </w:rPr>
              <w:t>Extended Network</w:t>
            </w:r>
            <w:r w:rsidRPr="00B17490">
              <w:rPr>
                <w:b/>
                <w:bCs/>
                <w:color w:val="FF0000"/>
              </w:rPr>
              <w:t xml:space="preserve"> HSA</w:t>
            </w:r>
          </w:p>
          <w:p w14:paraId="427EF351" w14:textId="77777777" w:rsidR="00154B9C" w:rsidRPr="00B17490" w:rsidRDefault="00154B9C">
            <w:pPr>
              <w:pStyle w:val="TableHeaderText"/>
              <w:rPr>
                <w:color w:val="FF0000"/>
              </w:rPr>
            </w:pPr>
            <w:r w:rsidRPr="00B17490">
              <w:rPr>
                <w:color w:val="FF0000"/>
              </w:rPr>
              <w:t xml:space="preserve">NON-NETWORK </w:t>
            </w:r>
          </w:p>
          <w:p w14:paraId="427EF352" w14:textId="77777777" w:rsidR="00154B9C" w:rsidRPr="00B17490" w:rsidRDefault="00154B9C">
            <w:pPr>
              <w:pStyle w:val="TableHeaderText"/>
              <w:rPr>
                <w:color w:val="FF0000"/>
              </w:rPr>
            </w:pPr>
          </w:p>
        </w:tc>
      </w:tr>
      <w:tr w:rsidR="005734B7" w:rsidRPr="00B17490"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17490" w:rsidRDefault="005734B7" w:rsidP="00CB2D12">
            <w:pPr>
              <w:pStyle w:val="TableTextCharChar"/>
              <w:rPr>
                <w:b/>
                <w:bCs/>
                <w:color w:val="FF0000"/>
              </w:rPr>
            </w:pPr>
            <w:bookmarkStart w:id="53" w:name="Do_deductibles_apply_to_outofpocket"/>
            <w:r w:rsidRPr="00B17490">
              <w:rPr>
                <w:b/>
                <w:bCs/>
                <w:color w:val="FF0000"/>
              </w:rPr>
              <w:t>Do deductibles apply to out-of-pocket?</w:t>
            </w:r>
            <w:bookmarkEnd w:id="53"/>
            <w:r w:rsidRPr="00B17490">
              <w:rPr>
                <w:b/>
                <w:bCs/>
                <w:color w:val="FF0000"/>
              </w:rPr>
              <w:t xml:space="preserve"> </w:t>
            </w:r>
          </w:p>
          <w:p w14:paraId="427EF355" w14:textId="3A405BB3" w:rsidR="005734B7" w:rsidRPr="00B17490"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20AB473" w:rsidR="005734B7" w:rsidRPr="00B17490" w:rsidRDefault="00482C32" w:rsidP="00223205">
            <w:pPr>
              <w:pStyle w:val="Heading5"/>
            </w:pPr>
            <w:r w:rsidRPr="00B17490">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7FB9721F" w:rsidR="00482C32" w:rsidRPr="00B17490" w:rsidRDefault="00482C32" w:rsidP="00223205">
            <w:pPr>
              <w:pStyle w:val="Heading5"/>
            </w:pPr>
            <w:r w:rsidRPr="00B17490">
              <w:rPr>
                <w:color w:val="FF0000"/>
              </w:rPr>
              <w:t xml:space="preserve">Yes </w:t>
            </w:r>
          </w:p>
        </w:tc>
      </w:tr>
      <w:tr w:rsidR="00FF32A9" w:rsidRPr="00B17490"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17490" w:rsidRDefault="00FF32A9" w:rsidP="00FF32A9">
            <w:pPr>
              <w:pStyle w:val="TableTextCharCharChar1"/>
              <w:rPr>
                <w:b/>
                <w:bCs/>
                <w:color w:val="FF0000"/>
              </w:rPr>
            </w:pPr>
            <w:r w:rsidRPr="00B17490">
              <w:rPr>
                <w:b/>
                <w:color w:val="FF0000"/>
              </w:rPr>
              <w:t>Does the Per Occurrence Deductible</w:t>
            </w:r>
            <w:r w:rsidRPr="00B17490">
              <w:rPr>
                <w:color w:val="FF0000"/>
              </w:rPr>
              <w:t xml:space="preserve"> </w:t>
            </w:r>
            <w:r w:rsidRPr="00B17490">
              <w:rPr>
                <w:b/>
                <w:bCs/>
                <w:color w:val="FF0000"/>
              </w:rPr>
              <w:t>apply to out-of-pocket?</w:t>
            </w:r>
          </w:p>
          <w:p w14:paraId="427EF35D" w14:textId="085C0102" w:rsidR="003732E6" w:rsidRPr="00B17490"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17490" w:rsidRDefault="00FF32A9" w:rsidP="00FF32A9">
            <w:pPr>
              <w:pStyle w:val="Heading5"/>
              <w:rPr>
                <w:bCs/>
                <w:color w:val="FF0000"/>
              </w:rPr>
            </w:pPr>
            <w:r w:rsidRPr="00B17490">
              <w:rPr>
                <w:bCs/>
                <w:color w:val="FF0000"/>
              </w:rPr>
              <w:t>Not Applicable</w:t>
            </w:r>
          </w:p>
          <w:p w14:paraId="427EF360" w14:textId="77777777" w:rsidR="00FF32A9" w:rsidRPr="00B17490"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17490" w:rsidRDefault="00FF32A9" w:rsidP="00FF32A9">
            <w:pPr>
              <w:pStyle w:val="Heading5"/>
              <w:rPr>
                <w:bCs/>
                <w:color w:val="FF0000"/>
              </w:rPr>
            </w:pPr>
            <w:r w:rsidRPr="00B17490">
              <w:rPr>
                <w:bCs/>
                <w:color w:val="FF0000"/>
              </w:rPr>
              <w:t>Not Applicable</w:t>
            </w:r>
          </w:p>
          <w:p w14:paraId="427EF363" w14:textId="77777777" w:rsidR="00FF32A9" w:rsidRPr="00B17490" w:rsidRDefault="00FF32A9" w:rsidP="00FF32A9">
            <w:pPr>
              <w:pStyle w:val="Heading5"/>
              <w:rPr>
                <w:color w:val="FF0000"/>
              </w:rPr>
            </w:pPr>
          </w:p>
        </w:tc>
      </w:tr>
      <w:tr w:rsidR="00FF32A9" w:rsidRPr="00B17490"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17490" w:rsidRDefault="00FF32A9" w:rsidP="00CB2D12">
            <w:pPr>
              <w:pStyle w:val="TableTextCharChar"/>
              <w:rPr>
                <w:b/>
                <w:bCs/>
                <w:color w:val="FF0000"/>
              </w:rPr>
            </w:pPr>
            <w:bookmarkStart w:id="54" w:name="Outofpocket_Cross_Apply"/>
            <w:r w:rsidRPr="00B17490">
              <w:rPr>
                <w:b/>
                <w:bCs/>
                <w:color w:val="FF0000"/>
              </w:rPr>
              <w:t>Out-of-pocket Cross Apply</w:t>
            </w:r>
            <w:bookmarkEnd w:id="54"/>
            <w:r w:rsidRPr="00B17490">
              <w:rPr>
                <w:b/>
                <w:bCs/>
                <w:color w:val="FF0000"/>
              </w:rPr>
              <w:t xml:space="preserve"> </w:t>
            </w:r>
          </w:p>
          <w:p w14:paraId="427EF366" w14:textId="2B7FCC00"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4C9F5303" w:rsidR="00305351" w:rsidRPr="00B17490" w:rsidRDefault="00305351" w:rsidP="00305351">
            <w:pPr>
              <w:pStyle w:val="Heading5"/>
              <w:rPr>
                <w:color w:val="FF0000"/>
              </w:rPr>
            </w:pPr>
            <w:r w:rsidRPr="00B17490">
              <w:rPr>
                <w:color w:val="FF0000"/>
              </w:rPr>
              <w:t>Network to Non-Network and Non-Network to Network</w:t>
            </w:r>
          </w:p>
          <w:p w14:paraId="427EF369" w14:textId="77777777" w:rsidR="00FF32A9" w:rsidRPr="00B17490"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0FF641" w14:textId="17407727" w:rsidR="00305351" w:rsidRPr="00B17490" w:rsidRDefault="00305351" w:rsidP="00305351">
            <w:pPr>
              <w:pStyle w:val="Heading5"/>
              <w:rPr>
                <w:color w:val="FF0000"/>
              </w:rPr>
            </w:pPr>
            <w:r w:rsidRPr="00B17490">
              <w:rPr>
                <w:color w:val="FF0000"/>
              </w:rPr>
              <w:t>Network to Non-Network and Non-Network to Network</w:t>
            </w:r>
          </w:p>
          <w:p w14:paraId="427EF36B" w14:textId="61464A3C" w:rsidR="00FF32A9" w:rsidRPr="00B17490" w:rsidRDefault="00FF32A9">
            <w:pPr>
              <w:pStyle w:val="Heading5"/>
              <w:rPr>
                <w:bCs/>
                <w:color w:val="FF0000"/>
              </w:rPr>
            </w:pPr>
          </w:p>
        </w:tc>
      </w:tr>
      <w:tr w:rsidR="00FF32A9" w:rsidRPr="00B17490"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17490" w:rsidRDefault="00FF32A9" w:rsidP="00CB2D12">
            <w:pPr>
              <w:pStyle w:val="TableTextCharChar"/>
              <w:rPr>
                <w:b/>
                <w:bCs/>
                <w:color w:val="FF0000"/>
              </w:rPr>
            </w:pPr>
            <w:bookmarkStart w:id="55" w:name="Inpatient_confinement_deductible_applies"/>
            <w:r w:rsidRPr="00B17490">
              <w:rPr>
                <w:b/>
                <w:bCs/>
                <w:color w:val="FF0000"/>
              </w:rPr>
              <w:t xml:space="preserve">Inpatient confinement deductible applies to out-of-pocket  </w:t>
            </w:r>
          </w:p>
          <w:bookmarkEnd w:id="55"/>
          <w:p w14:paraId="427EF36F" w14:textId="77777777"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17490" w:rsidRDefault="00FF32A9">
            <w:pPr>
              <w:pStyle w:val="TableHeaderText"/>
              <w:rPr>
                <w:b w:val="0"/>
                <w:color w:val="FF0000"/>
              </w:rPr>
            </w:pPr>
            <w:r w:rsidRPr="00B1749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17490" w:rsidRDefault="00FF32A9" w:rsidP="003745DE">
            <w:pPr>
              <w:pStyle w:val="TableTextCharChar"/>
              <w:rPr>
                <w:b/>
                <w:bCs/>
                <w:color w:val="FF0000"/>
              </w:rPr>
            </w:pPr>
            <w:bookmarkStart w:id="56" w:name="Copay_Emergency_Apply_OOP"/>
            <w:r w:rsidRPr="00B17490">
              <w:rPr>
                <w:b/>
                <w:bCs/>
                <w:color w:val="FF0000"/>
              </w:rPr>
              <w:t xml:space="preserve">Copay emergency room apply to out-of-pocket </w:t>
            </w:r>
          </w:p>
          <w:bookmarkEnd w:id="56"/>
          <w:p w14:paraId="427EF376" w14:textId="489EB290" w:rsidR="00FF32A9" w:rsidRPr="00B17490" w:rsidRDefault="00FF32A9" w:rsidP="00174C1B">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B17490" w:rsidRDefault="00FF32A9" w:rsidP="003745DE">
            <w:pPr>
              <w:pStyle w:val="TableHeaderText"/>
              <w:rPr>
                <w:b w:val="0"/>
                <w:color w:val="FF0000"/>
              </w:rPr>
            </w:pPr>
            <w:r w:rsidRPr="00B17490">
              <w:rPr>
                <w:b w:val="0"/>
                <w:color w:val="FF0000"/>
              </w:rPr>
              <w:t>Not Applicable</w:t>
            </w:r>
          </w:p>
          <w:p w14:paraId="427EF379"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B17490" w:rsidRDefault="00FF32A9" w:rsidP="003745DE">
            <w:pPr>
              <w:pStyle w:val="TableHeaderText"/>
              <w:rPr>
                <w:b w:val="0"/>
                <w:color w:val="FF0000"/>
              </w:rPr>
            </w:pPr>
            <w:r w:rsidRPr="00B17490">
              <w:rPr>
                <w:b w:val="0"/>
                <w:color w:val="FF0000"/>
              </w:rPr>
              <w:t>Not Applicable</w:t>
            </w:r>
          </w:p>
          <w:p w14:paraId="427EF37C" w14:textId="77777777" w:rsidR="00FF32A9" w:rsidRPr="00B17490" w:rsidRDefault="00FF32A9">
            <w:pPr>
              <w:pStyle w:val="TableHeaderText"/>
              <w:rPr>
                <w:b w:val="0"/>
                <w:color w:val="FF0000"/>
              </w:rPr>
            </w:pPr>
          </w:p>
        </w:tc>
      </w:tr>
      <w:tr w:rsidR="00FF32A9" w:rsidRPr="00B17490"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17490" w:rsidRDefault="00FF32A9" w:rsidP="00CB2D12">
            <w:pPr>
              <w:pStyle w:val="TableTextCharChar"/>
              <w:rPr>
                <w:b/>
                <w:bCs/>
                <w:color w:val="FF0000"/>
              </w:rPr>
            </w:pPr>
            <w:bookmarkStart w:id="57" w:name="Copay_office_apply_to_outofpocket"/>
            <w:r w:rsidRPr="00B17490">
              <w:rPr>
                <w:b/>
                <w:bCs/>
                <w:color w:val="FF0000"/>
              </w:rPr>
              <w:t>Copay office apply to out-of-pocket</w:t>
            </w:r>
            <w:bookmarkEnd w:id="57"/>
            <w:r w:rsidRPr="00B17490">
              <w:rPr>
                <w:b/>
                <w:bCs/>
                <w:color w:val="FF0000"/>
              </w:rPr>
              <w:t xml:space="preserve"> </w:t>
            </w:r>
          </w:p>
          <w:p w14:paraId="427EF37F" w14:textId="0B350A38"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B17490" w:rsidRDefault="00FF32A9">
            <w:pPr>
              <w:pStyle w:val="TableHeaderText"/>
              <w:rPr>
                <w:b w:val="0"/>
                <w:color w:val="FF0000"/>
              </w:rPr>
            </w:pPr>
            <w:r w:rsidRPr="00B17490">
              <w:rPr>
                <w:b w:val="0"/>
                <w:color w:val="FF0000"/>
              </w:rPr>
              <w:t>Not Applicable</w:t>
            </w:r>
          </w:p>
          <w:p w14:paraId="427EF382"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17490" w:rsidRDefault="00FF32A9" w:rsidP="00CB2D12">
            <w:pPr>
              <w:pStyle w:val="TableTextCharChar"/>
              <w:rPr>
                <w:b/>
                <w:bCs/>
                <w:color w:val="FF0000"/>
              </w:rPr>
            </w:pPr>
            <w:bookmarkStart w:id="58" w:name="Copay_Office_Premium_Apply_OOP"/>
            <w:r w:rsidRPr="00B17490">
              <w:rPr>
                <w:b/>
                <w:bCs/>
                <w:color w:val="FF0000"/>
              </w:rPr>
              <w:t>Copay Premium Designated office apply to out-of-pocket</w:t>
            </w:r>
            <w:bookmarkEnd w:id="58"/>
          </w:p>
          <w:p w14:paraId="427EF387" w14:textId="7E495ED4" w:rsidR="00FF32A9" w:rsidRPr="00B17490" w:rsidRDefault="00FF32A9" w:rsidP="00174C1B">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17490" w:rsidRDefault="00FF32A9" w:rsidP="003745DE">
            <w:pPr>
              <w:pStyle w:val="TableHeaderText"/>
              <w:rPr>
                <w:b w:val="0"/>
                <w:color w:val="FF0000"/>
              </w:rPr>
            </w:pPr>
            <w:r w:rsidRPr="00B17490">
              <w:rPr>
                <w:b w:val="0"/>
                <w:color w:val="FF0000"/>
              </w:rPr>
              <w:t>Not Applicable</w:t>
            </w:r>
          </w:p>
          <w:p w14:paraId="427EF38A"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17490" w:rsidRDefault="00FF32A9" w:rsidP="003745DE">
            <w:pPr>
              <w:pStyle w:val="TableHeaderText"/>
              <w:rPr>
                <w:b w:val="0"/>
                <w:color w:val="FF0000"/>
              </w:rPr>
            </w:pPr>
            <w:r w:rsidRPr="00B17490">
              <w:rPr>
                <w:b w:val="0"/>
                <w:color w:val="FF0000"/>
              </w:rPr>
              <w:t>Not Applicable</w:t>
            </w:r>
          </w:p>
          <w:p w14:paraId="427EF38D" w14:textId="77777777" w:rsidR="00FF32A9" w:rsidRPr="00B17490" w:rsidRDefault="00FF32A9">
            <w:pPr>
              <w:pStyle w:val="TableHeaderText"/>
              <w:rPr>
                <w:b w:val="0"/>
                <w:color w:val="FF0000"/>
              </w:rPr>
            </w:pPr>
          </w:p>
        </w:tc>
      </w:tr>
      <w:tr w:rsidR="00FF32A9" w:rsidRPr="00B17490"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17490" w:rsidRDefault="00FF32A9" w:rsidP="00CB2D12">
            <w:pPr>
              <w:pStyle w:val="TableTextCharChar"/>
              <w:rPr>
                <w:b/>
                <w:bCs/>
                <w:color w:val="FF0000"/>
              </w:rPr>
            </w:pPr>
            <w:bookmarkStart w:id="59" w:name="Copay_hospital_apply_to_outofpocket"/>
            <w:r w:rsidRPr="00B17490">
              <w:rPr>
                <w:b/>
                <w:bCs/>
                <w:color w:val="FF0000"/>
              </w:rPr>
              <w:t>Copay hospital apply to out-of-pocket</w:t>
            </w:r>
            <w:bookmarkEnd w:id="59"/>
            <w:r w:rsidRPr="00B17490">
              <w:rPr>
                <w:b/>
                <w:bCs/>
                <w:color w:val="FF0000"/>
              </w:rPr>
              <w:t xml:space="preserve"> </w:t>
            </w:r>
          </w:p>
          <w:p w14:paraId="427EF390" w14:textId="775E4B1A" w:rsidR="00FF32A9" w:rsidRPr="00B17490" w:rsidRDefault="00FF32A9" w:rsidP="00C712E8">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17490" w:rsidRDefault="00FF32A9">
            <w:pPr>
              <w:pStyle w:val="TableHeaderText"/>
              <w:rPr>
                <w:b w:val="0"/>
                <w:color w:val="FF0000"/>
              </w:rPr>
            </w:pPr>
            <w:r w:rsidRPr="00B17490">
              <w:rPr>
                <w:b w:val="0"/>
                <w:color w:val="FF0000"/>
              </w:rPr>
              <w:t>Not Applicable</w:t>
            </w:r>
          </w:p>
          <w:p w14:paraId="427EF393"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17490" w:rsidRDefault="00FF32A9" w:rsidP="00CB2D12">
            <w:pPr>
              <w:pStyle w:val="TableTextCharChar"/>
              <w:rPr>
                <w:b/>
                <w:bCs/>
                <w:color w:val="FF0000"/>
              </w:rPr>
            </w:pPr>
            <w:bookmarkStart w:id="60" w:name="Copay_Hospital_Premium_Apply_OOP"/>
            <w:r w:rsidRPr="00B17490">
              <w:rPr>
                <w:b/>
                <w:bCs/>
                <w:color w:val="FF0000"/>
              </w:rPr>
              <w:t>Copay Premium Designated hospital apply to out-of-pocket</w:t>
            </w:r>
            <w:bookmarkEnd w:id="60"/>
          </w:p>
          <w:p w14:paraId="427EF398" w14:textId="3F24753D" w:rsidR="00FF32A9" w:rsidRPr="00B17490" w:rsidRDefault="00FF32A9" w:rsidP="00C712E8">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17490" w:rsidRDefault="00FF32A9" w:rsidP="003745DE">
            <w:pPr>
              <w:pStyle w:val="TableHeaderText"/>
              <w:rPr>
                <w:b w:val="0"/>
                <w:color w:val="FF0000"/>
              </w:rPr>
            </w:pPr>
            <w:r w:rsidRPr="00B17490">
              <w:rPr>
                <w:b w:val="0"/>
                <w:color w:val="FF0000"/>
              </w:rPr>
              <w:t>Not Applicable</w:t>
            </w:r>
          </w:p>
          <w:p w14:paraId="427EF39B"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17490" w:rsidRDefault="00FF32A9" w:rsidP="003745DE">
            <w:pPr>
              <w:pStyle w:val="TableHeaderText"/>
              <w:rPr>
                <w:b w:val="0"/>
                <w:color w:val="FF0000"/>
              </w:rPr>
            </w:pPr>
            <w:r w:rsidRPr="00B17490">
              <w:rPr>
                <w:b w:val="0"/>
                <w:color w:val="FF0000"/>
              </w:rPr>
              <w:t>Not Applicable</w:t>
            </w:r>
          </w:p>
          <w:p w14:paraId="427EF39E" w14:textId="77777777" w:rsidR="00FF32A9" w:rsidRPr="00B17490" w:rsidRDefault="00FF32A9">
            <w:pPr>
              <w:pStyle w:val="TableHeaderText"/>
              <w:rPr>
                <w:b w:val="0"/>
                <w:color w:val="FF0000"/>
              </w:rPr>
            </w:pPr>
          </w:p>
        </w:tc>
      </w:tr>
      <w:tr w:rsidR="00FF32A9" w:rsidRPr="00B17490"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17490" w:rsidRDefault="00FF32A9" w:rsidP="00CB2D12">
            <w:pPr>
              <w:pStyle w:val="TableTextCharChar"/>
              <w:rPr>
                <w:b/>
                <w:bCs/>
                <w:color w:val="FF0000"/>
              </w:rPr>
            </w:pPr>
            <w:bookmarkStart w:id="61" w:name="Copay_Outpatient_Surgery_Apply_OOP"/>
            <w:r w:rsidRPr="00B17490">
              <w:rPr>
                <w:b/>
                <w:bCs/>
                <w:color w:val="FF0000"/>
              </w:rPr>
              <w:t>Copay outpatient surgical facility apply to out-of-pocket</w:t>
            </w:r>
            <w:bookmarkEnd w:id="61"/>
          </w:p>
          <w:p w14:paraId="427EF3A1" w14:textId="74B286F0" w:rsidR="003732E6" w:rsidRPr="00B17490"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17490" w:rsidRDefault="00FF32A9" w:rsidP="003745DE">
            <w:pPr>
              <w:pStyle w:val="TableHeaderText"/>
              <w:rPr>
                <w:b w:val="0"/>
                <w:color w:val="FF0000"/>
              </w:rPr>
            </w:pPr>
            <w:r w:rsidRPr="00B17490">
              <w:rPr>
                <w:b w:val="0"/>
                <w:color w:val="FF0000"/>
              </w:rPr>
              <w:t>Not Applicable</w:t>
            </w:r>
          </w:p>
          <w:p w14:paraId="427EF3A4"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17490" w:rsidRDefault="00FF32A9" w:rsidP="003745DE">
            <w:pPr>
              <w:pStyle w:val="TableHeaderText"/>
              <w:rPr>
                <w:b w:val="0"/>
                <w:color w:val="FF0000"/>
              </w:rPr>
            </w:pPr>
            <w:r w:rsidRPr="00B17490">
              <w:rPr>
                <w:b w:val="0"/>
                <w:color w:val="FF0000"/>
              </w:rPr>
              <w:t>Not Applicable</w:t>
            </w:r>
          </w:p>
          <w:p w14:paraId="427EF3A7" w14:textId="77777777" w:rsidR="00FF32A9" w:rsidRPr="00B17490" w:rsidRDefault="00FF32A9">
            <w:pPr>
              <w:pStyle w:val="TableHeaderText"/>
              <w:rPr>
                <w:b w:val="0"/>
                <w:color w:val="FF0000"/>
              </w:rPr>
            </w:pPr>
          </w:p>
        </w:tc>
      </w:tr>
      <w:tr w:rsidR="00FF32A9" w:rsidRPr="00B17490"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17490" w:rsidRDefault="00FF32A9" w:rsidP="00CB2D12">
            <w:pPr>
              <w:pStyle w:val="TableTextCharCharChar1"/>
              <w:rPr>
                <w:b/>
                <w:bCs/>
                <w:color w:val="FF0000"/>
              </w:rPr>
            </w:pPr>
            <w:bookmarkStart w:id="62" w:name="Copay_urgent_care_center_services_apply"/>
            <w:r w:rsidRPr="00B17490">
              <w:rPr>
                <w:b/>
                <w:bCs/>
                <w:color w:val="FF0000"/>
              </w:rPr>
              <w:t>Copay urgent care center services apply to out-of-pocket</w:t>
            </w:r>
            <w:bookmarkEnd w:id="62"/>
          </w:p>
          <w:p w14:paraId="427EF3AA" w14:textId="6BBBE91A" w:rsidR="00FF32A9" w:rsidRPr="00B17490"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B17490" w:rsidRDefault="00FF32A9">
            <w:pPr>
              <w:pStyle w:val="TableHeaderText"/>
              <w:rPr>
                <w:b w:val="0"/>
                <w:color w:val="FF0000"/>
              </w:rPr>
            </w:pPr>
            <w:r w:rsidRPr="00B1749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17490" w:rsidRDefault="00FF32A9" w:rsidP="00CB2D12">
            <w:pPr>
              <w:pStyle w:val="TableTextCharCharChar1"/>
              <w:rPr>
                <w:b/>
                <w:bCs/>
                <w:color w:val="FF0000"/>
              </w:rPr>
            </w:pPr>
            <w:bookmarkStart w:id="63" w:name="Coinsurance_apply_to_out_of_pocket"/>
            <w:r w:rsidRPr="00B17490">
              <w:rPr>
                <w:b/>
                <w:bCs/>
                <w:color w:val="FF0000"/>
              </w:rPr>
              <w:t>Coinsurance apply to out of pocket</w:t>
            </w:r>
            <w:bookmarkEnd w:id="63"/>
          </w:p>
          <w:p w14:paraId="427EF3B1" w14:textId="4950565A" w:rsidR="00FF32A9" w:rsidRPr="00B17490" w:rsidRDefault="00FF32A9" w:rsidP="004344B7">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22EA7C30" w:rsidR="00FF32A9" w:rsidRPr="00B17490" w:rsidRDefault="00FF32A9" w:rsidP="004344B7">
            <w:pPr>
              <w:pStyle w:val="TableHeaderText"/>
              <w:rPr>
                <w:b w:val="0"/>
                <w:color w:val="FF0000"/>
              </w:rPr>
            </w:pPr>
            <w:r w:rsidRPr="00B17490">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5" w14:textId="2FE9FD7E" w:rsidR="004344B7" w:rsidRPr="00B17490" w:rsidRDefault="00FF32A9" w:rsidP="004344B7">
            <w:pPr>
              <w:pStyle w:val="TableHeaderText"/>
              <w:rPr>
                <w:b w:val="0"/>
                <w:color w:val="FF0000"/>
              </w:rPr>
            </w:pPr>
            <w:r w:rsidRPr="00B17490">
              <w:rPr>
                <w:b w:val="0"/>
                <w:color w:val="FF0000"/>
              </w:rPr>
              <w:t xml:space="preserve">Yes </w:t>
            </w:r>
          </w:p>
          <w:p w14:paraId="427EF3B6" w14:textId="18AB0D17" w:rsidR="00FF32A9" w:rsidRPr="00B17490" w:rsidRDefault="00FF32A9">
            <w:pPr>
              <w:pStyle w:val="TableHeaderText"/>
              <w:rPr>
                <w:b w:val="0"/>
                <w:color w:val="FF0000"/>
              </w:rPr>
            </w:pPr>
          </w:p>
        </w:tc>
      </w:tr>
      <w:tr w:rsidR="001C76B2" w:rsidRPr="00B17490"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17490" w:rsidRDefault="00B255F8" w:rsidP="00D228C6">
            <w:pPr>
              <w:pStyle w:val="TableTextCharCharChar1"/>
              <w:rPr>
                <w:b/>
                <w:bCs/>
                <w:color w:val="FF0000"/>
                <w:szCs w:val="24"/>
              </w:rPr>
            </w:pPr>
            <w:bookmarkStart w:id="64" w:name="Out_of_Network_Reimbursement_Programs"/>
            <w:r w:rsidRPr="00B17490">
              <w:rPr>
                <w:b/>
                <w:bCs/>
                <w:color w:val="FF0000"/>
                <w:szCs w:val="24"/>
              </w:rPr>
              <w:t>Out-of-Network Reimbursement Programs</w:t>
            </w:r>
            <w:bookmarkEnd w:id="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17490" w:rsidRDefault="001C76B2">
            <w:pPr>
              <w:spacing w:line="276" w:lineRule="auto"/>
              <w:rPr>
                <w:b/>
                <w:bCs/>
                <w:color w:val="FF0000"/>
                <w:sz w:val="24"/>
                <w:szCs w:val="24"/>
              </w:rPr>
            </w:pPr>
            <w:r w:rsidRPr="00B17490">
              <w:rPr>
                <w:b/>
                <w:bCs/>
                <w:color w:val="FF0000"/>
                <w:sz w:val="24"/>
                <w:szCs w:val="24"/>
              </w:rPr>
              <w:t>What type of Reimbursement Policy does the plan have?</w:t>
            </w:r>
          </w:p>
          <w:p w14:paraId="541CA3A8" w14:textId="77777777" w:rsidR="001C76B2" w:rsidRPr="00B17490" w:rsidRDefault="001C76B2">
            <w:pPr>
              <w:spacing w:line="276" w:lineRule="auto"/>
              <w:rPr>
                <w:sz w:val="24"/>
                <w:szCs w:val="24"/>
              </w:rPr>
            </w:pPr>
            <w:r w:rsidRPr="00B17490">
              <w:rPr>
                <w:color w:val="FF0000"/>
                <w:sz w:val="24"/>
                <w:szCs w:val="24"/>
              </w:rPr>
              <w:t>Reasonable and Customary (R&amp;C) - Professional</w:t>
            </w:r>
          </w:p>
          <w:p w14:paraId="69BF35ED" w14:textId="77777777" w:rsidR="001C76B2" w:rsidRPr="00B17490" w:rsidRDefault="001C76B2">
            <w:pPr>
              <w:spacing w:line="276" w:lineRule="auto"/>
              <w:rPr>
                <w:b/>
                <w:bCs/>
                <w:color w:val="FF0000"/>
                <w:sz w:val="24"/>
                <w:szCs w:val="24"/>
              </w:rPr>
            </w:pPr>
          </w:p>
          <w:p w14:paraId="6784B364" w14:textId="77777777" w:rsidR="001C76B2" w:rsidRPr="00B17490" w:rsidRDefault="001C76B2">
            <w:pPr>
              <w:spacing w:line="276" w:lineRule="auto"/>
              <w:rPr>
                <w:b/>
                <w:bCs/>
                <w:color w:val="FF0000"/>
                <w:sz w:val="24"/>
                <w:szCs w:val="24"/>
              </w:rPr>
            </w:pPr>
            <w:r w:rsidRPr="00B17490">
              <w:rPr>
                <w:b/>
                <w:bCs/>
                <w:color w:val="FF0000"/>
                <w:sz w:val="24"/>
                <w:szCs w:val="24"/>
              </w:rPr>
              <w:t>How is the allowed amount determined?</w:t>
            </w:r>
          </w:p>
          <w:p w14:paraId="47A6E33E" w14:textId="77777777" w:rsidR="001C76B2" w:rsidRPr="00B17490" w:rsidRDefault="001C76B2">
            <w:pPr>
              <w:spacing w:line="276" w:lineRule="auto"/>
              <w:rPr>
                <w:b/>
                <w:bCs/>
                <w:color w:val="FF0000"/>
                <w:sz w:val="24"/>
                <w:szCs w:val="24"/>
              </w:rPr>
            </w:pPr>
            <w:r w:rsidRPr="00B17490">
              <w:rPr>
                <w:b/>
                <w:bCs/>
                <w:color w:val="FF0000"/>
                <w:sz w:val="24"/>
                <w:szCs w:val="24"/>
              </w:rPr>
              <w:t>R&amp;C</w:t>
            </w:r>
          </w:p>
          <w:p w14:paraId="6868A194" w14:textId="77777777" w:rsidR="001C76B2" w:rsidRPr="00B17490" w:rsidRDefault="001C76B2" w:rsidP="007C2FAF">
            <w:pPr>
              <w:numPr>
                <w:ilvl w:val="0"/>
                <w:numId w:val="24"/>
              </w:numPr>
              <w:tabs>
                <w:tab w:val="clear" w:pos="0"/>
                <w:tab w:val="num" w:pos="-360"/>
              </w:tabs>
              <w:spacing w:line="276" w:lineRule="auto"/>
              <w:ind w:left="360"/>
              <w:rPr>
                <w:color w:val="FF0000"/>
                <w:sz w:val="24"/>
                <w:szCs w:val="24"/>
              </w:rPr>
            </w:pPr>
            <w:r w:rsidRPr="00B17490">
              <w:rPr>
                <w:color w:val="FF0000"/>
                <w:sz w:val="24"/>
                <w:szCs w:val="24"/>
              </w:rPr>
              <w:t xml:space="preserve">Available data resources of competitive fees in that geographic area. </w:t>
            </w:r>
          </w:p>
          <w:p w14:paraId="110BA5BA" w14:textId="50DAB034" w:rsidR="001C76B2" w:rsidRPr="00B17490" w:rsidRDefault="001C76B2" w:rsidP="007C2FAF">
            <w:pPr>
              <w:numPr>
                <w:ilvl w:val="0"/>
                <w:numId w:val="24"/>
              </w:numPr>
              <w:tabs>
                <w:tab w:val="clear" w:pos="0"/>
                <w:tab w:val="num" w:pos="-360"/>
              </w:tabs>
              <w:spacing w:line="276" w:lineRule="auto"/>
              <w:ind w:left="360"/>
              <w:rPr>
                <w:sz w:val="24"/>
                <w:szCs w:val="24"/>
              </w:rPr>
            </w:pPr>
            <w:r w:rsidRPr="00B17490">
              <w:rPr>
                <w:b/>
                <w:bCs/>
                <w:color w:val="FF0000"/>
                <w:sz w:val="24"/>
                <w:szCs w:val="24"/>
              </w:rPr>
              <w:t>8</w:t>
            </w:r>
            <w:r w:rsidR="00437FA9" w:rsidRPr="00B17490">
              <w:rPr>
                <w:b/>
                <w:bCs/>
                <w:color w:val="FF0000"/>
                <w:sz w:val="24"/>
                <w:szCs w:val="24"/>
              </w:rPr>
              <w:t>5</w:t>
            </w:r>
            <w:r w:rsidRPr="00B17490">
              <w:rPr>
                <w:b/>
                <w:bCs/>
                <w:color w:val="FF0000"/>
                <w:sz w:val="24"/>
                <w:szCs w:val="24"/>
              </w:rPr>
              <w:t>%</w:t>
            </w:r>
            <w:r w:rsidRPr="00B17490">
              <w:rPr>
                <w:color w:val="FF0000"/>
                <w:sz w:val="24"/>
                <w:szCs w:val="24"/>
              </w:rPr>
              <w:t xml:space="preserve"> of R&amp;C</w:t>
            </w:r>
          </w:p>
          <w:p w14:paraId="06E186D2" w14:textId="77777777" w:rsidR="001C76B2" w:rsidRPr="00B17490" w:rsidRDefault="001C76B2">
            <w:pPr>
              <w:spacing w:line="276" w:lineRule="auto"/>
              <w:jc w:val="center"/>
              <w:rPr>
                <w:b/>
                <w:color w:val="0000FF"/>
                <w:sz w:val="24"/>
                <w:szCs w:val="24"/>
              </w:rPr>
            </w:pPr>
          </w:p>
          <w:p w14:paraId="1A6B4E92" w14:textId="77777777" w:rsidR="00B255F8" w:rsidRPr="00B17490" w:rsidRDefault="00B255F8" w:rsidP="00B255F8">
            <w:pPr>
              <w:spacing w:line="276" w:lineRule="auto"/>
              <w:rPr>
                <w:b/>
                <w:color w:val="0000FF"/>
                <w:sz w:val="24"/>
                <w:szCs w:val="24"/>
              </w:rPr>
            </w:pPr>
            <w:r w:rsidRPr="00B17490">
              <w:rPr>
                <w:b/>
                <w:color w:val="FF0000"/>
                <w:sz w:val="24"/>
                <w:szCs w:val="24"/>
              </w:rPr>
              <w:t>Shared Savings:</w:t>
            </w:r>
          </w:p>
          <w:p w14:paraId="2896E45C" w14:textId="77777777" w:rsidR="00437FA9" w:rsidRPr="00B17490" w:rsidRDefault="00437FA9" w:rsidP="00437FA9">
            <w:pPr>
              <w:pStyle w:val="TableText"/>
              <w:rPr>
                <w:b/>
                <w:color w:val="FF0000"/>
                <w:szCs w:val="24"/>
              </w:rPr>
            </w:pPr>
            <w:r w:rsidRPr="00B17490">
              <w:rPr>
                <w:b/>
                <w:color w:val="FF0000"/>
                <w:szCs w:val="24"/>
              </w:rPr>
              <w:t>SSP Discounts, Fee Negotiations and OCM</w:t>
            </w:r>
          </w:p>
          <w:p w14:paraId="7FA70B34" w14:textId="77777777" w:rsidR="00B255F8" w:rsidRPr="00B17490" w:rsidRDefault="00B255F8" w:rsidP="00B255F8">
            <w:pPr>
              <w:pStyle w:val="TableText"/>
              <w:rPr>
                <w:b/>
                <w:color w:val="FF00FF"/>
                <w:szCs w:val="24"/>
              </w:rPr>
            </w:pPr>
          </w:p>
          <w:p w14:paraId="67F4B4A8" w14:textId="77777777" w:rsidR="00B255F8" w:rsidRPr="00B17490" w:rsidRDefault="00B255F8" w:rsidP="00B255F8">
            <w:pPr>
              <w:spacing w:line="276" w:lineRule="auto"/>
              <w:rPr>
                <w:b/>
                <w:bCs/>
                <w:color w:val="FF0000"/>
                <w:sz w:val="24"/>
                <w:szCs w:val="24"/>
              </w:rPr>
            </w:pPr>
            <w:r w:rsidRPr="00B17490">
              <w:rPr>
                <w:b/>
                <w:bCs/>
                <w:color w:val="FF0000"/>
                <w:sz w:val="24"/>
                <w:szCs w:val="24"/>
              </w:rPr>
              <w:t>Facility R&amp;C:</w:t>
            </w:r>
          </w:p>
          <w:p w14:paraId="3646481F" w14:textId="46FCEB72" w:rsidR="00B255F8" w:rsidRPr="00B17490" w:rsidRDefault="00B255F8" w:rsidP="00437FA9">
            <w:pPr>
              <w:pStyle w:val="TableTextCharCharChar1"/>
              <w:rPr>
                <w:b/>
                <w:color w:val="FF00FF"/>
                <w:szCs w:val="24"/>
              </w:rPr>
            </w:pPr>
            <w:r w:rsidRPr="00B17490">
              <w:rPr>
                <w:color w:val="FF0000"/>
                <w:szCs w:val="24"/>
              </w:rPr>
              <w:t xml:space="preserve">Yes </w:t>
            </w:r>
          </w:p>
          <w:p w14:paraId="41498F93" w14:textId="77777777" w:rsidR="00B255F8" w:rsidRPr="00B17490" w:rsidRDefault="00B255F8" w:rsidP="00B255F8">
            <w:pPr>
              <w:pStyle w:val="TableTextCharCharChar1"/>
              <w:rPr>
                <w:color w:val="FF0000"/>
                <w:szCs w:val="24"/>
              </w:rPr>
            </w:pPr>
            <w:r w:rsidRPr="00B17490">
              <w:rPr>
                <w:b/>
                <w:color w:val="FF0000"/>
                <w:szCs w:val="24"/>
              </w:rPr>
              <w:t xml:space="preserve">●   </w:t>
            </w:r>
            <w:r w:rsidRPr="00B17490">
              <w:rPr>
                <w:color w:val="FF0000"/>
                <w:szCs w:val="24"/>
              </w:rPr>
              <w:t xml:space="preserve">Outpatient   </w:t>
            </w:r>
            <w:r w:rsidRPr="00B17490">
              <w:rPr>
                <w:b/>
                <w:bCs/>
                <w:color w:val="0000FF"/>
                <w:szCs w:val="24"/>
              </w:rPr>
              <w:t>$500</w:t>
            </w:r>
          </w:p>
          <w:p w14:paraId="3E15CABA" w14:textId="77777777" w:rsidR="00B255F8" w:rsidRPr="00B17490" w:rsidRDefault="00B255F8" w:rsidP="00B255F8">
            <w:pPr>
              <w:pStyle w:val="TableTextCharCharChar1"/>
              <w:rPr>
                <w:color w:val="FF0000"/>
                <w:szCs w:val="24"/>
              </w:rPr>
            </w:pPr>
            <w:r w:rsidRPr="00B17490">
              <w:rPr>
                <w:b/>
                <w:color w:val="FF0000"/>
                <w:szCs w:val="24"/>
              </w:rPr>
              <w:t xml:space="preserve">●   </w:t>
            </w:r>
            <w:r w:rsidRPr="00B17490">
              <w:rPr>
                <w:color w:val="FF0000"/>
                <w:szCs w:val="24"/>
              </w:rPr>
              <w:t xml:space="preserve">Inpatient   </w:t>
            </w:r>
            <w:r w:rsidRPr="00B17490">
              <w:rPr>
                <w:b/>
                <w:color w:val="0000FF"/>
                <w:szCs w:val="24"/>
              </w:rPr>
              <w:t xml:space="preserve"> </w:t>
            </w:r>
            <w:r w:rsidRPr="00B17490">
              <w:rPr>
                <w:b/>
                <w:bCs/>
                <w:color w:val="0000FF"/>
                <w:szCs w:val="24"/>
              </w:rPr>
              <w:t>$5,000</w:t>
            </w:r>
          </w:p>
          <w:p w14:paraId="427EF3BF" w14:textId="6FE14CC0" w:rsidR="001C76B2" w:rsidRPr="00B17490" w:rsidRDefault="00B255F8" w:rsidP="00437FA9">
            <w:pPr>
              <w:pStyle w:val="TableTextCharCharChar1"/>
              <w:rPr>
                <w:b/>
                <w:color w:val="0000FF"/>
                <w:szCs w:val="24"/>
              </w:rPr>
            </w:pPr>
            <w:r w:rsidRPr="00B17490">
              <w:rPr>
                <w:color w:val="FF00FF"/>
                <w:szCs w:val="24"/>
              </w:rPr>
              <w:t xml:space="preserve">     </w:t>
            </w:r>
          </w:p>
        </w:tc>
      </w:tr>
      <w:tr w:rsidR="00FF32A9" w:rsidRPr="00B17490"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17490" w:rsidRDefault="00FF32A9" w:rsidP="003610FD">
            <w:pPr>
              <w:rPr>
                <w:b/>
                <w:bCs/>
                <w:color w:val="FF00FF"/>
                <w:sz w:val="24"/>
                <w:szCs w:val="24"/>
              </w:rPr>
            </w:pPr>
            <w:bookmarkStart w:id="65" w:name="Extended_NonNetwork_Reimbursement_Progr"/>
            <w:r w:rsidRPr="00B17490">
              <w:rPr>
                <w:b/>
                <w:bCs/>
                <w:color w:val="FF0000"/>
                <w:sz w:val="24"/>
                <w:szCs w:val="24"/>
              </w:rPr>
              <w:lastRenderedPageBreak/>
              <w:t>Extended Non-Network Reimbursement Program (ENRP)</w:t>
            </w:r>
          </w:p>
          <w:bookmarkEnd w:id="65"/>
          <w:p w14:paraId="427EF3C2" w14:textId="77777777" w:rsidR="00FF32A9" w:rsidRPr="00B17490" w:rsidRDefault="00FF32A9" w:rsidP="003610FD">
            <w:pPr>
              <w:rPr>
                <w:b/>
                <w:bCs/>
                <w:color w:val="FF00FF"/>
                <w:sz w:val="24"/>
                <w:szCs w:val="24"/>
              </w:rPr>
            </w:pPr>
          </w:p>
          <w:p w14:paraId="427EF3C5" w14:textId="751DBEB6" w:rsidR="00FF32A9" w:rsidRPr="00B17490"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112A559D" w:rsidR="00FF32A9" w:rsidRPr="00B17490" w:rsidRDefault="00FF32A9" w:rsidP="003610FD">
            <w:pPr>
              <w:jc w:val="center"/>
              <w:rPr>
                <w:b/>
                <w:color w:val="FF0000"/>
                <w:sz w:val="24"/>
                <w:szCs w:val="24"/>
              </w:rPr>
            </w:pPr>
            <w:r w:rsidRPr="00B17490">
              <w:rPr>
                <w:b/>
                <w:color w:val="FF0000"/>
                <w:sz w:val="24"/>
                <w:szCs w:val="24"/>
              </w:rPr>
              <w:t>No</w:t>
            </w:r>
          </w:p>
        </w:tc>
      </w:tr>
    </w:tbl>
    <w:p w14:paraId="427EF3CA" w14:textId="77777777" w:rsidR="00154B9C" w:rsidRPr="00B17490" w:rsidRDefault="00154B9C">
      <w:pPr>
        <w:rPr>
          <w:sz w:val="24"/>
        </w:rPr>
      </w:pPr>
    </w:p>
    <w:p w14:paraId="427EF3CB" w14:textId="77777777" w:rsidR="00154B9C" w:rsidRPr="00B17490" w:rsidRDefault="00154B9C">
      <w:pPr>
        <w:rPr>
          <w:sz w:val="24"/>
        </w:rPr>
      </w:pPr>
    </w:p>
    <w:p w14:paraId="427EF3CC" w14:textId="77777777" w:rsidR="00154B9C" w:rsidRPr="00B17490" w:rsidRDefault="00154B9C" w:rsidP="00A8344D">
      <w:r w:rsidRPr="00B17490">
        <w:t>&lt;!--section=Coinsurance--&gt;</w:t>
      </w:r>
    </w:p>
    <w:p w14:paraId="677B5BF1" w14:textId="77777777" w:rsidR="00FD1B50" w:rsidRPr="00B17490" w:rsidRDefault="00FD1B50" w:rsidP="00A8344D"/>
    <w:p w14:paraId="79BB236D"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17490" w:rsidRDefault="00FD1B50" w:rsidP="00FD1B50">
      <w:pPr>
        <w:pStyle w:val="iBAAGStandardText"/>
        <w:rPr>
          <w:rFonts w:ascii="Times New Roman" w:hAnsi="Times New Roman" w:cs="Times New Roman"/>
          <w:i/>
        </w:rPr>
      </w:pPr>
    </w:p>
    <w:p w14:paraId="028314A1" w14:textId="50711FB2" w:rsidR="00FD1B50" w:rsidRPr="00B17490" w:rsidRDefault="00FD1B50" w:rsidP="00FD1B50">
      <w:r w:rsidRPr="00B17490">
        <w:rPr>
          <w:i/>
          <w:iCs/>
          <w:sz w:val="24"/>
          <w:szCs w:val="24"/>
        </w:rPr>
        <w:t xml:space="preserve">Providers, this summary is for members, to review the terms of your participation agreement, please visit </w:t>
      </w:r>
      <w:hyperlink r:id="rId19" w:history="1">
        <w:hyperlink r:id="rId20" w:history="1">
          <w:r w:rsidR="009604C7" w:rsidRPr="00B17490">
            <w:rPr>
              <w:rStyle w:val="Hyperlink"/>
              <w:i/>
              <w:iCs/>
              <w:sz w:val="24"/>
              <w:szCs w:val="24"/>
            </w:rPr>
            <w:t>uhcprovider.com</w:t>
          </w:r>
        </w:hyperlink>
      </w:hyperlink>
    </w:p>
    <w:p w14:paraId="427EF3CD" w14:textId="77777777" w:rsidR="00154B9C" w:rsidRPr="00B17490" w:rsidRDefault="00154B9C">
      <w:pPr>
        <w:pBdr>
          <w:top w:val="double" w:sz="6" w:space="1" w:color="auto"/>
          <w:bottom w:val="double" w:sz="6" w:space="1" w:color="auto"/>
        </w:pBdr>
        <w:jc w:val="center"/>
        <w:outlineLvl w:val="0"/>
        <w:rPr>
          <w:b/>
          <w:bCs/>
          <w:color w:val="0000FF"/>
          <w:sz w:val="28"/>
        </w:rPr>
      </w:pPr>
      <w:bookmarkStart w:id="66" w:name="Coinsurance"/>
      <w:r w:rsidRPr="00B17490">
        <w:rPr>
          <w:b/>
          <w:bCs/>
          <w:color w:val="0000FF"/>
          <w:sz w:val="28"/>
        </w:rPr>
        <w:t>COINSURANCE</w:t>
      </w:r>
    </w:p>
    <w:bookmarkEnd w:id="66"/>
    <w:p w14:paraId="427EF3CE" w14:textId="77777777" w:rsidR="00154B9C" w:rsidRPr="00B17490"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17490" w:rsidRDefault="00154B9C">
            <w:pPr>
              <w:pStyle w:val="TableHeaderText"/>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5E6B0089"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3D1" w14:textId="77777777" w:rsidR="00154B9C" w:rsidRPr="00B17490" w:rsidRDefault="00154B9C">
            <w:pPr>
              <w:pStyle w:val="TableHeaderText"/>
              <w:rPr>
                <w:color w:val="000000"/>
              </w:rPr>
            </w:pPr>
            <w:r w:rsidRPr="00B1749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A1416C7"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D0176A" w:rsidRPr="00B17490">
              <w:rPr>
                <w:b/>
                <w:bCs/>
                <w:color w:val="000000"/>
              </w:rPr>
              <w:t xml:space="preserve"> </w:t>
            </w:r>
            <w:r w:rsidR="00136C85" w:rsidRPr="00B17490">
              <w:rPr>
                <w:b/>
                <w:bCs/>
                <w:color w:val="000000"/>
              </w:rPr>
              <w:t xml:space="preserve"> </w:t>
            </w:r>
          </w:p>
          <w:p w14:paraId="427EF3D3" w14:textId="77777777" w:rsidR="00154B9C" w:rsidRPr="00B17490" w:rsidRDefault="00154B9C">
            <w:pPr>
              <w:pStyle w:val="TableHeaderText"/>
              <w:rPr>
                <w:color w:val="000000"/>
              </w:rPr>
            </w:pPr>
            <w:r w:rsidRPr="00B17490">
              <w:rPr>
                <w:color w:val="000000"/>
              </w:rPr>
              <w:t xml:space="preserve">NON-NETWORK </w:t>
            </w:r>
          </w:p>
        </w:tc>
      </w:tr>
      <w:tr w:rsidR="00C6725E" w:rsidRPr="00B17490"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17490" w:rsidRDefault="00C6725E">
            <w:pPr>
              <w:pStyle w:val="TableTextCharCharChar1"/>
              <w:numPr>
                <w:ilvl w:val="12"/>
                <w:numId w:val="0"/>
              </w:numPr>
              <w:rPr>
                <w:b/>
              </w:rPr>
            </w:pPr>
            <w:bookmarkStart w:id="67" w:name="Patient_Protection_and_Affordable_Care_A"/>
            <w:r w:rsidRPr="00B17490">
              <w:rPr>
                <w:b/>
              </w:rPr>
              <w:t>Patient Protection and Affordable Care Act (PPACA)</w:t>
            </w:r>
            <w:bookmarkEnd w:id="67"/>
          </w:p>
          <w:p w14:paraId="427EF3D6" w14:textId="77777777" w:rsidR="00622AE1" w:rsidRPr="00B17490" w:rsidRDefault="00622AE1">
            <w:pPr>
              <w:pStyle w:val="TableTextCharCharChar1"/>
              <w:numPr>
                <w:ilvl w:val="12"/>
                <w:numId w:val="0"/>
              </w:numPr>
              <w:rPr>
                <w:b/>
              </w:rPr>
            </w:pPr>
          </w:p>
          <w:p w14:paraId="427EF3D7" w14:textId="77777777" w:rsidR="00622AE1" w:rsidRPr="00B17490" w:rsidRDefault="00622AE1">
            <w:pPr>
              <w:pStyle w:val="TableTextCharCharChar1"/>
              <w:numPr>
                <w:ilvl w:val="12"/>
                <w:numId w:val="0"/>
              </w:numPr>
              <w:rPr>
                <w:b/>
              </w:rPr>
            </w:pPr>
          </w:p>
          <w:p w14:paraId="427EF3DA" w14:textId="77777777" w:rsidR="00C6725E" w:rsidRPr="00B17490" w:rsidRDefault="00C6725E" w:rsidP="00E51172">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3757ECB1" w:rsidR="00C6725E" w:rsidRPr="00B17490" w:rsidRDefault="00C6725E" w:rsidP="00C6725E">
            <w:pPr>
              <w:pStyle w:val="TableText"/>
              <w:rPr>
                <w:color w:val="000000"/>
              </w:rPr>
            </w:pPr>
            <w:r w:rsidRPr="00B17490">
              <w:rPr>
                <w:b/>
                <w:color w:val="000000"/>
              </w:rPr>
              <w:t>Patient Protection Notices</w:t>
            </w:r>
          </w:p>
          <w:p w14:paraId="427EF3E9" w14:textId="77777777" w:rsidR="00C6725E" w:rsidRPr="00B17490" w:rsidRDefault="00C6725E" w:rsidP="00C6725E">
            <w:pPr>
              <w:pStyle w:val="TableText"/>
              <w:rPr>
                <w:color w:val="000000"/>
              </w:rPr>
            </w:pPr>
            <w:r w:rsidRPr="00B1749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17490" w:rsidRDefault="00C6725E" w:rsidP="00C6725E">
            <w:pPr>
              <w:pStyle w:val="TableText"/>
              <w:rPr>
                <w:color w:val="000000"/>
              </w:rPr>
            </w:pPr>
          </w:p>
          <w:p w14:paraId="427EF3EB" w14:textId="77777777" w:rsidR="00C6725E" w:rsidRPr="00B17490" w:rsidRDefault="00C6725E" w:rsidP="00C6725E">
            <w:pPr>
              <w:pStyle w:val="TableText"/>
              <w:rPr>
                <w:color w:val="000000"/>
              </w:rPr>
            </w:pPr>
            <w:r w:rsidRPr="00B17490">
              <w:rPr>
                <w:color w:val="000000"/>
              </w:rPr>
              <w:t>For children, you may designate a pediatrician as the primary care provider.</w:t>
            </w:r>
          </w:p>
          <w:p w14:paraId="427EF3EC" w14:textId="77777777" w:rsidR="00C6725E" w:rsidRPr="00B17490" w:rsidRDefault="00C6725E" w:rsidP="00C6725E">
            <w:pPr>
              <w:pStyle w:val="TableText"/>
              <w:rPr>
                <w:color w:val="000000"/>
              </w:rPr>
            </w:pPr>
          </w:p>
          <w:p w14:paraId="427EF3ED" w14:textId="5986FA08" w:rsidR="00C6725E" w:rsidRPr="00B17490" w:rsidRDefault="00C6725E" w:rsidP="00C6725E">
            <w:pPr>
              <w:pStyle w:val="TableTextCharCharChar1"/>
              <w:numPr>
                <w:ilvl w:val="12"/>
                <w:numId w:val="0"/>
              </w:numPr>
              <w:rPr>
                <w:b/>
                <w:color w:val="FF00FF"/>
              </w:rPr>
            </w:pPr>
            <w:r w:rsidRPr="00B17490">
              <w:rPr>
                <w:color w:val="000000"/>
              </w:rPr>
              <w:t xml:space="preserve">You do not need prior authorization from the Claims Administrator or from any other person (including a primary care provider) in order to obtain access to </w:t>
            </w:r>
            <w:r w:rsidRPr="00B17490">
              <w:rPr>
                <w:color w:val="000000"/>
              </w:rPr>
              <w:lastRenderedPageBreak/>
              <w:t>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17490" w:rsidRDefault="000B6DA6" w:rsidP="00C6725E">
            <w:pPr>
              <w:pStyle w:val="TableTextCharCharChar1"/>
              <w:numPr>
                <w:ilvl w:val="12"/>
                <w:numId w:val="0"/>
              </w:numPr>
              <w:rPr>
                <w:b/>
                <w:color w:val="FF00FF"/>
              </w:rPr>
            </w:pPr>
          </w:p>
          <w:p w14:paraId="427EF3F2" w14:textId="77777777" w:rsidR="000B6DA6" w:rsidRPr="00B17490" w:rsidRDefault="000B6DA6" w:rsidP="00E51172">
            <w:pPr>
              <w:pStyle w:val="TableText"/>
            </w:pPr>
          </w:p>
        </w:tc>
      </w:tr>
      <w:tr w:rsidR="00D228C6" w:rsidRPr="00B17490"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17490" w:rsidRDefault="00D228C6" w:rsidP="003F0382">
            <w:pPr>
              <w:pStyle w:val="ChangeHistoryIndMandateHeader"/>
              <w:spacing w:line="276" w:lineRule="auto"/>
              <w:rPr>
                <w:sz w:val="24"/>
              </w:rPr>
            </w:pPr>
            <w:bookmarkStart w:id="68" w:name="Allowed_Amount_aka_Eligible_Expenses"/>
            <w:r w:rsidRPr="00B17490">
              <w:rPr>
                <w:sz w:val="24"/>
              </w:rPr>
              <w:lastRenderedPageBreak/>
              <w:t xml:space="preserve">Allowed Amount  </w:t>
            </w:r>
            <w:bookmarkEnd w:id="68"/>
          </w:p>
          <w:p w14:paraId="280F63A6" w14:textId="77777777" w:rsidR="00D228C6" w:rsidRPr="00B17490" w:rsidRDefault="00D228C6" w:rsidP="003F0382">
            <w:pPr>
              <w:pStyle w:val="ChangeHistoryIndMandateHeader"/>
              <w:spacing w:line="276" w:lineRule="auto"/>
              <w:rPr>
                <w:sz w:val="24"/>
              </w:rPr>
            </w:pPr>
            <w:r w:rsidRPr="00B17490">
              <w:rPr>
                <w:sz w:val="24"/>
              </w:rPr>
              <w:t>(Eligible Expenses)</w:t>
            </w:r>
          </w:p>
          <w:p w14:paraId="716EB018" w14:textId="77777777" w:rsidR="00D228C6" w:rsidRPr="00B17490" w:rsidRDefault="00D228C6" w:rsidP="003F0382">
            <w:pPr>
              <w:pStyle w:val="MemberViewStandard"/>
              <w:spacing w:line="276" w:lineRule="auto"/>
            </w:pPr>
          </w:p>
          <w:p w14:paraId="3E666BED" w14:textId="77777777" w:rsidR="00D228C6" w:rsidRPr="00B17490" w:rsidRDefault="00D228C6" w:rsidP="0062640C">
            <w:pPr>
              <w:pStyle w:val="MemberViewBoldItalics"/>
            </w:pPr>
            <w:r w:rsidRPr="00B17490">
              <w:rPr>
                <w:i w:val="0"/>
              </w:rPr>
              <w:t xml:space="preserve">What is an allowed amount? </w:t>
            </w:r>
            <w:r w:rsidRPr="00B17490">
              <w:rPr>
                <w:b w:val="0"/>
                <w:i w:val="0"/>
              </w:rPr>
              <w:t>This is the maximum amount that payment is based on for covered health care services. If your doctor charges more than the allowed amount, you may have to pay the difference.</w:t>
            </w:r>
          </w:p>
          <w:p w14:paraId="7A472974" w14:textId="77777777" w:rsidR="00D228C6" w:rsidRPr="00B17490" w:rsidRDefault="00D228C6" w:rsidP="0062640C">
            <w:pPr>
              <w:pStyle w:val="MemberViewStandard"/>
            </w:pPr>
          </w:p>
          <w:p w14:paraId="170E367D" w14:textId="77777777" w:rsidR="00D228C6" w:rsidRPr="00B17490" w:rsidRDefault="00D228C6" w:rsidP="0062640C">
            <w:pPr>
              <w:pStyle w:val="MemberViewBoldItalics"/>
              <w:ind w:right="-18"/>
              <w:rPr>
                <w:i w:val="0"/>
                <w:iCs/>
              </w:rPr>
            </w:pPr>
            <w:r w:rsidRPr="00B17490">
              <w:rPr>
                <w:i w:val="0"/>
              </w:rPr>
              <w:t xml:space="preserve">Want more information? </w:t>
            </w:r>
          </w:p>
          <w:p w14:paraId="174D09BE" w14:textId="77777777" w:rsidR="00D228C6" w:rsidRPr="00B17490" w:rsidRDefault="00D228C6" w:rsidP="0062640C">
            <w:pPr>
              <w:pStyle w:val="MemberViewStandard"/>
            </w:pPr>
            <w:r w:rsidRPr="00B17490">
              <w:t xml:space="preserve">View the </w:t>
            </w:r>
            <w:hyperlink r:id="rId21" w:history="1">
              <w:r w:rsidRPr="00B17490">
                <w:rPr>
                  <w:rStyle w:val="Hyperlink"/>
                </w:rPr>
                <w:t>glossary</w:t>
              </w:r>
            </w:hyperlink>
            <w:r w:rsidRPr="00B17490">
              <w:t xml:space="preserve"> for definitions.</w:t>
            </w:r>
          </w:p>
          <w:p w14:paraId="765002FB" w14:textId="77777777" w:rsidR="00D228C6" w:rsidRPr="00B17490"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17490" w:rsidRDefault="00D228C6" w:rsidP="0062640C">
            <w:pPr>
              <w:pStyle w:val="MemberViewStandard"/>
            </w:pPr>
            <w:r w:rsidRPr="00B17490">
              <w:t xml:space="preserve">You </w:t>
            </w:r>
            <w:r w:rsidRPr="00B17490">
              <w:rPr>
                <w:rStyle w:val="MemberViewUnderlineChar"/>
              </w:rPr>
              <w:t xml:space="preserve">do not </w:t>
            </w:r>
            <w:r w:rsidRPr="00B17490">
              <w:t xml:space="preserve">have to pay the difference between the </w:t>
            </w:r>
            <w:r w:rsidRPr="00B17490">
              <w:rPr>
                <w:rStyle w:val="MemberViewBoldItalicsChar"/>
              </w:rPr>
              <w:t>allowed amount</w:t>
            </w:r>
            <w:r w:rsidRPr="00B17490">
              <w:t xml:space="preserve"> and the amount the network doctor or facility charges. </w:t>
            </w:r>
          </w:p>
          <w:p w14:paraId="78A6E2B1" w14:textId="77777777" w:rsidR="00D228C6" w:rsidRPr="00B17490" w:rsidRDefault="00D228C6" w:rsidP="0062640C">
            <w:pPr>
              <w:pStyle w:val="MemberViewStandard"/>
              <w:rPr>
                <w:rFonts w:eastAsia="Arial Unicode MS"/>
              </w:rPr>
            </w:pPr>
          </w:p>
          <w:p w14:paraId="3553AB85" w14:textId="77777777" w:rsidR="00D228C6" w:rsidRPr="00B17490" w:rsidRDefault="00D228C6" w:rsidP="0062640C">
            <w:pPr>
              <w:pStyle w:val="MemberViewStandard"/>
            </w:pPr>
            <w:r w:rsidRPr="00B17490">
              <w:t>If the doctor does not participate in the network, you may have to pay the difference between the allowed amount and the amount the doctor charged even for emergency services.</w:t>
            </w:r>
          </w:p>
          <w:p w14:paraId="65E7DF10" w14:textId="77777777" w:rsidR="00D228C6" w:rsidRPr="00B17490" w:rsidRDefault="00D228C6" w:rsidP="003F0382">
            <w:pPr>
              <w:pStyle w:val="MemberViewStandard"/>
              <w:spacing w:line="276" w:lineRule="auto"/>
            </w:pPr>
          </w:p>
          <w:p w14:paraId="0B65492C" w14:textId="77777777" w:rsidR="00D228C6" w:rsidRPr="00B17490" w:rsidRDefault="00D228C6" w:rsidP="003F0382">
            <w:pPr>
              <w:pStyle w:val="MemberViewBoldItalics"/>
              <w:spacing w:line="276" w:lineRule="auto"/>
              <w:rPr>
                <w:i w:val="0"/>
                <w:iCs/>
              </w:rPr>
            </w:pPr>
            <w:r w:rsidRPr="00B17490">
              <w:rPr>
                <w:i w:val="0"/>
              </w:rPr>
              <w:t xml:space="preserve">How is the allowed amount determined? </w:t>
            </w:r>
          </w:p>
          <w:p w14:paraId="768F5848" w14:textId="47B4E717" w:rsidR="00D228C6" w:rsidRPr="00B17490" w:rsidRDefault="00D228C6">
            <w:pPr>
              <w:pStyle w:val="TableTextCharCharChar1"/>
              <w:numPr>
                <w:ilvl w:val="12"/>
                <w:numId w:val="0"/>
              </w:numPr>
              <w:rPr>
                <w:b/>
              </w:rPr>
            </w:pPr>
            <w:r w:rsidRPr="00B1749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17490" w:rsidRDefault="00D228C6" w:rsidP="0062640C">
            <w:pPr>
              <w:pStyle w:val="MemberViewStandard"/>
            </w:pPr>
            <w:r w:rsidRPr="00B17490">
              <w:t xml:space="preserve">You may have to pay the difference between the </w:t>
            </w:r>
            <w:r w:rsidRPr="00B17490">
              <w:rPr>
                <w:rStyle w:val="MemberViewBoldItalicsChar"/>
              </w:rPr>
              <w:t>allowed amount</w:t>
            </w:r>
            <w:r w:rsidRPr="00B17490">
              <w:t xml:space="preserve"> and the amount the out-of-network doctor charges.</w:t>
            </w:r>
          </w:p>
          <w:p w14:paraId="0DCE4282" w14:textId="77777777" w:rsidR="00D228C6" w:rsidRPr="00B17490" w:rsidRDefault="00D228C6" w:rsidP="0062640C">
            <w:pPr>
              <w:pStyle w:val="MemberViewStandard"/>
              <w:jc w:val="center"/>
            </w:pPr>
          </w:p>
          <w:p w14:paraId="3CDA1B25" w14:textId="77777777" w:rsidR="00D228C6" w:rsidRPr="00B17490" w:rsidRDefault="00D228C6" w:rsidP="0062640C">
            <w:pPr>
              <w:pStyle w:val="MemberViewBoldItalics"/>
              <w:rPr>
                <w:i w:val="0"/>
                <w:iCs/>
              </w:rPr>
            </w:pPr>
            <w:r w:rsidRPr="00B17490">
              <w:rPr>
                <w:i w:val="0"/>
              </w:rPr>
              <w:t>How is the allowed amount determined?</w:t>
            </w:r>
          </w:p>
          <w:p w14:paraId="743AC128" w14:textId="1650217A" w:rsidR="00D228C6" w:rsidRPr="00B17490" w:rsidRDefault="00D228C6">
            <w:pPr>
              <w:pStyle w:val="TableTextCharCharChar1"/>
              <w:numPr>
                <w:ilvl w:val="12"/>
                <w:numId w:val="0"/>
              </w:numPr>
              <w:rPr>
                <w:b/>
              </w:rPr>
            </w:pPr>
            <w:r w:rsidRPr="00B17490">
              <w:t xml:space="preserve">This is based on charges for the same or similar services within the geographic market. </w:t>
            </w:r>
          </w:p>
        </w:tc>
      </w:tr>
      <w:tr w:rsidR="00154B9C" w:rsidRPr="00B17490"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17490" w:rsidRDefault="00154B9C">
            <w:pPr>
              <w:pStyle w:val="TableTextCharCharChar1"/>
              <w:numPr>
                <w:ilvl w:val="12"/>
                <w:numId w:val="0"/>
              </w:numPr>
              <w:rPr>
                <w:b/>
              </w:rPr>
            </w:pPr>
            <w:r w:rsidRPr="00B17490">
              <w:rPr>
                <w:b/>
              </w:rPr>
              <w:t>Coinsurance</w:t>
            </w:r>
          </w:p>
          <w:p w14:paraId="427EF3F5" w14:textId="77777777" w:rsidR="00154B9C" w:rsidRPr="00B17490" w:rsidRDefault="00154B9C">
            <w:pPr>
              <w:pStyle w:val="TableTextCharCharChar1"/>
              <w:numPr>
                <w:ilvl w:val="12"/>
                <w:numId w:val="0"/>
              </w:numPr>
              <w:rPr>
                <w:b/>
              </w:rPr>
            </w:pPr>
          </w:p>
          <w:p w14:paraId="427EF3F8" w14:textId="1CA90136" w:rsidR="00154B9C" w:rsidRPr="00B17490" w:rsidRDefault="00154B9C">
            <w:pPr>
              <w:pStyle w:val="TableTextCharCharChar1"/>
            </w:pPr>
            <w:r w:rsidRPr="00B17490">
              <w:t xml:space="preserve">The percentage of Eligible Expenses </w:t>
            </w:r>
            <w:r w:rsidR="00F918A7" w:rsidRPr="00B17490">
              <w:t>payable by the plan</w:t>
            </w:r>
            <w:r w:rsidRPr="00B17490">
              <w:t xml:space="preserve"> for certain Covered Health </w:t>
            </w:r>
            <w:r w:rsidR="00616EDD" w:rsidRPr="00B17490">
              <w:t>Services</w:t>
            </w:r>
            <w:r w:rsidR="00616EDD" w:rsidRPr="00B17490">
              <w:rPr>
                <w:b/>
                <w:bCs/>
                <w:color w:val="FF00FF"/>
              </w:rPr>
              <w:t xml:space="preserve"> </w:t>
            </w:r>
            <w:r w:rsidRPr="00B17490">
              <w:t>after you meet the annual deductible.</w:t>
            </w:r>
          </w:p>
          <w:p w14:paraId="427EF3F9" w14:textId="77777777" w:rsidR="00154B9C" w:rsidRPr="00B17490"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17490" w:rsidRDefault="00154B9C">
            <w:pPr>
              <w:pStyle w:val="TableTextCharCharChar1"/>
              <w:numPr>
                <w:ilvl w:val="12"/>
                <w:numId w:val="0"/>
              </w:numPr>
              <w:rPr>
                <w:b/>
              </w:rPr>
            </w:pPr>
            <w:r w:rsidRPr="00B17490">
              <w:rPr>
                <w:b/>
              </w:rPr>
              <w:t>In-Network Plan Level Coinsurance-</w:t>
            </w:r>
          </w:p>
          <w:p w14:paraId="427EF3FB" w14:textId="77777777" w:rsidR="00154B9C" w:rsidRPr="00B17490" w:rsidRDefault="00154B9C">
            <w:pPr>
              <w:pStyle w:val="TableTextCharCharChar1"/>
              <w:numPr>
                <w:ilvl w:val="12"/>
                <w:numId w:val="0"/>
              </w:numPr>
            </w:pPr>
          </w:p>
          <w:p w14:paraId="427EF400" w14:textId="4320048A" w:rsidR="00154B9C" w:rsidRPr="00B17490" w:rsidRDefault="00D50271">
            <w:pPr>
              <w:pStyle w:val="TableTextCharCharChar1"/>
              <w:numPr>
                <w:ilvl w:val="12"/>
                <w:numId w:val="0"/>
              </w:numPr>
              <w:rPr>
                <w:b/>
                <w:color w:val="000000"/>
              </w:rPr>
            </w:pPr>
            <w:r w:rsidRPr="00B17490">
              <w:rPr>
                <w:b/>
                <w:color w:val="0000FF"/>
              </w:rPr>
              <w:t>80</w:t>
            </w:r>
            <w:r w:rsidR="0099552C" w:rsidRPr="00B17490">
              <w:rPr>
                <w:b/>
                <w:color w:val="0000FF"/>
              </w:rPr>
              <w:t>%</w:t>
            </w:r>
            <w:r w:rsidR="00154B9C" w:rsidRPr="00B17490">
              <w:rPr>
                <w:b/>
                <w:color w:val="000000"/>
              </w:rPr>
              <w:t xml:space="preserve"> </w:t>
            </w:r>
            <w:r w:rsidR="00154B9C" w:rsidRPr="00B17490">
              <w:rPr>
                <w:color w:val="000000"/>
              </w:rPr>
              <w:t xml:space="preserve">of eligible expenses after satisfying </w:t>
            </w:r>
            <w:r w:rsidR="00622AE1" w:rsidRPr="00B17490">
              <w:rPr>
                <w:color w:val="000000"/>
              </w:rPr>
              <w:t>the</w:t>
            </w:r>
            <w:r w:rsidR="00154B9C" w:rsidRPr="00B17490">
              <w:rPr>
                <w:color w:val="000000"/>
              </w:rPr>
              <w:t xml:space="preserve"> deductible</w:t>
            </w:r>
            <w:r w:rsidR="00622AE1" w:rsidRPr="00B17490">
              <w:rPr>
                <w:color w:val="000000"/>
              </w:rPr>
              <w:t xml:space="preserve"> until Out-of-Pocket is reached</w:t>
            </w:r>
            <w:r w:rsidR="00622AE1" w:rsidRPr="00B17490">
              <w:t>.</w:t>
            </w:r>
            <w:r w:rsidR="00622AE1" w:rsidRPr="00B17490">
              <w:rPr>
                <w:b/>
                <w:color w:val="000000"/>
              </w:rPr>
              <w:t xml:space="preserve"> </w:t>
            </w:r>
          </w:p>
          <w:p w14:paraId="427EF402" w14:textId="77777777" w:rsidR="00622AE1" w:rsidRPr="00B17490" w:rsidRDefault="00622AE1">
            <w:pPr>
              <w:pStyle w:val="TableTextCharCharChar1"/>
              <w:numPr>
                <w:ilvl w:val="12"/>
                <w:numId w:val="0"/>
              </w:numPr>
              <w:rPr>
                <w:b/>
                <w:color w:val="FF00FF"/>
              </w:rPr>
            </w:pPr>
          </w:p>
          <w:p w14:paraId="427EF409" w14:textId="77777777" w:rsidR="00154B9C" w:rsidRPr="00B17490" w:rsidRDefault="00154B9C">
            <w:pPr>
              <w:pStyle w:val="TableTextCharCharChar1"/>
              <w:numPr>
                <w:ilvl w:val="12"/>
                <w:numId w:val="0"/>
              </w:numPr>
              <w:rPr>
                <w:b/>
                <w:bCs/>
                <w:color w:val="FF00FF"/>
              </w:rPr>
            </w:pPr>
          </w:p>
          <w:p w14:paraId="427EF40A" w14:textId="1067ED47" w:rsidR="00154B9C" w:rsidRPr="00B17490" w:rsidRDefault="00154B9C">
            <w:pPr>
              <w:pStyle w:val="TableTextCharCharChar1"/>
              <w:numPr>
                <w:ilvl w:val="12"/>
                <w:numId w:val="0"/>
              </w:numPr>
            </w:pPr>
          </w:p>
          <w:p w14:paraId="427EF40B" w14:textId="77777777" w:rsidR="00154B9C" w:rsidRPr="00B17490"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17490" w:rsidRDefault="00154B9C">
            <w:pPr>
              <w:pStyle w:val="TableTextCharCharChar1"/>
              <w:numPr>
                <w:ilvl w:val="12"/>
                <w:numId w:val="0"/>
              </w:numPr>
              <w:rPr>
                <w:b/>
              </w:rPr>
            </w:pPr>
            <w:r w:rsidRPr="00B17490">
              <w:rPr>
                <w:b/>
              </w:rPr>
              <w:t>Out-of-Network Plan Level Coinsurance-</w:t>
            </w:r>
          </w:p>
          <w:p w14:paraId="427EF40D" w14:textId="77777777" w:rsidR="00154B9C" w:rsidRPr="00B17490" w:rsidRDefault="00154B9C">
            <w:pPr>
              <w:pStyle w:val="TableTextCharCharChar1"/>
              <w:numPr>
                <w:ilvl w:val="12"/>
                <w:numId w:val="0"/>
              </w:numPr>
            </w:pPr>
          </w:p>
          <w:p w14:paraId="427EF412" w14:textId="3E5AEB7D" w:rsidR="00154B9C" w:rsidRPr="00B17490" w:rsidRDefault="00D50271">
            <w:pPr>
              <w:pStyle w:val="TableTextCharCharChar1"/>
              <w:numPr>
                <w:ilvl w:val="12"/>
                <w:numId w:val="0"/>
              </w:numPr>
              <w:rPr>
                <w:b/>
                <w:color w:val="000000"/>
              </w:rPr>
            </w:pPr>
            <w:r w:rsidRPr="00B17490">
              <w:rPr>
                <w:b/>
                <w:color w:val="0000FF"/>
              </w:rPr>
              <w:t>60</w:t>
            </w:r>
            <w:r w:rsidR="0099552C" w:rsidRPr="00B17490">
              <w:rPr>
                <w:b/>
                <w:color w:val="0000FF"/>
              </w:rPr>
              <w:t>%</w:t>
            </w:r>
            <w:r w:rsidR="00154B9C" w:rsidRPr="00B17490">
              <w:rPr>
                <w:b/>
                <w:color w:val="000000"/>
              </w:rPr>
              <w:t xml:space="preserve"> </w:t>
            </w:r>
            <w:r w:rsidR="00154B9C" w:rsidRPr="00B17490">
              <w:rPr>
                <w:color w:val="000000"/>
              </w:rPr>
              <w:t xml:space="preserve">of eligible expenses after satisfying </w:t>
            </w:r>
            <w:r w:rsidR="00622AE1" w:rsidRPr="00B17490">
              <w:rPr>
                <w:color w:val="000000"/>
              </w:rPr>
              <w:t>the</w:t>
            </w:r>
            <w:r w:rsidR="00154B9C" w:rsidRPr="00B17490">
              <w:rPr>
                <w:color w:val="000000"/>
              </w:rPr>
              <w:t xml:space="preserve"> deductible</w:t>
            </w:r>
            <w:r w:rsidR="00622AE1" w:rsidRPr="00B17490">
              <w:rPr>
                <w:color w:val="000000"/>
              </w:rPr>
              <w:t xml:space="preserve"> until Out-of-Pocket is reached</w:t>
            </w:r>
            <w:r w:rsidR="00622AE1" w:rsidRPr="00B17490">
              <w:t>.</w:t>
            </w:r>
            <w:r w:rsidR="00622AE1" w:rsidRPr="00B17490">
              <w:rPr>
                <w:b/>
                <w:color w:val="000000"/>
              </w:rPr>
              <w:t xml:space="preserve"> </w:t>
            </w:r>
          </w:p>
          <w:p w14:paraId="427EF414" w14:textId="77777777" w:rsidR="00622AE1" w:rsidRPr="00B17490" w:rsidRDefault="00622AE1" w:rsidP="00622AE1">
            <w:pPr>
              <w:pStyle w:val="TableTextCharCharChar1"/>
              <w:numPr>
                <w:ilvl w:val="12"/>
                <w:numId w:val="0"/>
              </w:numPr>
              <w:rPr>
                <w:b/>
                <w:color w:val="FF00FF"/>
              </w:rPr>
            </w:pPr>
          </w:p>
          <w:p w14:paraId="427EF419" w14:textId="77777777" w:rsidR="00622AE1" w:rsidRPr="00B17490" w:rsidRDefault="00622AE1" w:rsidP="00622AE1">
            <w:pPr>
              <w:pStyle w:val="TableTextCharCharChar1"/>
              <w:numPr>
                <w:ilvl w:val="12"/>
                <w:numId w:val="0"/>
              </w:numPr>
              <w:rPr>
                <w:color w:val="000000"/>
              </w:rPr>
            </w:pPr>
          </w:p>
          <w:p w14:paraId="427EF41A" w14:textId="77777777" w:rsidR="00154B9C" w:rsidRPr="00B17490" w:rsidRDefault="00154B9C">
            <w:pPr>
              <w:pStyle w:val="TableTextCharCharChar1"/>
              <w:numPr>
                <w:ilvl w:val="12"/>
                <w:numId w:val="0"/>
              </w:numPr>
              <w:rPr>
                <w:b/>
                <w:color w:val="000000"/>
              </w:rPr>
            </w:pPr>
          </w:p>
        </w:tc>
      </w:tr>
      <w:tr w:rsidR="00550CA7" w:rsidRPr="00B17490"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17490" w:rsidRDefault="00550CA7" w:rsidP="00CB2D12">
            <w:pPr>
              <w:pStyle w:val="TableText"/>
              <w:numPr>
                <w:ilvl w:val="12"/>
                <w:numId w:val="0"/>
              </w:numPr>
              <w:rPr>
                <w:b/>
              </w:rPr>
            </w:pPr>
            <w:bookmarkStart w:id="69" w:name="Copayment"/>
            <w:r w:rsidRPr="00B17490">
              <w:rPr>
                <w:b/>
              </w:rPr>
              <w:t>Copayment</w:t>
            </w:r>
            <w:bookmarkEnd w:id="69"/>
          </w:p>
          <w:p w14:paraId="427EF41D" w14:textId="77777777" w:rsidR="00550CA7" w:rsidRPr="00B17490"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17490" w:rsidRDefault="00550CA7" w:rsidP="00CB2D12">
            <w:pPr>
              <w:pStyle w:val="TableText"/>
              <w:rPr>
                <w:rStyle w:val="CDBlack"/>
                <w:rFonts w:ascii="Times New Roman" w:hAnsi="Times New Roman"/>
              </w:rPr>
            </w:pPr>
            <w:r w:rsidRPr="00B17490">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17490" w:rsidRDefault="00550CA7" w:rsidP="00CB2D12">
            <w:pPr>
              <w:pStyle w:val="TableText"/>
              <w:rPr>
                <w:rStyle w:val="CDBlack"/>
                <w:rFonts w:ascii="Times New Roman" w:hAnsi="Times New Roman"/>
              </w:rPr>
            </w:pPr>
          </w:p>
          <w:p w14:paraId="427EF420" w14:textId="77777777" w:rsidR="00550CA7" w:rsidRPr="00B17490" w:rsidRDefault="00550CA7" w:rsidP="00CB2D12">
            <w:pPr>
              <w:pStyle w:val="TableText"/>
              <w:rPr>
                <w:rStyle w:val="CDBlack"/>
                <w:rFonts w:ascii="Times New Roman" w:hAnsi="Times New Roman"/>
                <w:b/>
              </w:rPr>
            </w:pPr>
            <w:r w:rsidRPr="00B17490">
              <w:rPr>
                <w:rStyle w:val="CDBlack"/>
                <w:rFonts w:ascii="Times New Roman" w:hAnsi="Times New Roman"/>
                <w:b/>
              </w:rPr>
              <w:lastRenderedPageBreak/>
              <w:t>Please note that for each designated covered benefit category, you are responsible for paying the lesser of:</w:t>
            </w:r>
          </w:p>
          <w:p w14:paraId="427EF421" w14:textId="77777777" w:rsidR="00550CA7" w:rsidRPr="00B17490" w:rsidRDefault="0049460C" w:rsidP="0049460C">
            <w:pPr>
              <w:pStyle w:val="TableText"/>
              <w:rPr>
                <w:rStyle w:val="CDBlack"/>
                <w:rFonts w:ascii="Times New Roman" w:hAnsi="Times New Roman"/>
              </w:rPr>
            </w:pPr>
            <w:r w:rsidRPr="00B17490">
              <w:rPr>
                <w:b/>
                <w:color w:val="000000"/>
              </w:rPr>
              <w:t xml:space="preserve">●   </w:t>
            </w:r>
            <w:r w:rsidR="00550CA7" w:rsidRPr="00B17490">
              <w:rPr>
                <w:rStyle w:val="CDBlack"/>
                <w:rFonts w:ascii="Times New Roman" w:hAnsi="Times New Roman"/>
              </w:rPr>
              <w:t>The applicable Copayment.</w:t>
            </w:r>
          </w:p>
          <w:p w14:paraId="427EF422" w14:textId="77777777" w:rsidR="00550CA7" w:rsidRPr="00B17490" w:rsidRDefault="0049460C" w:rsidP="0049460C">
            <w:pPr>
              <w:pStyle w:val="TableText"/>
              <w:rPr>
                <w:rStyle w:val="CDBlack"/>
                <w:rFonts w:ascii="Times New Roman" w:hAnsi="Times New Roman"/>
              </w:rPr>
            </w:pPr>
            <w:r w:rsidRPr="00B17490">
              <w:rPr>
                <w:b/>
                <w:color w:val="000000"/>
              </w:rPr>
              <w:t xml:space="preserve">●   </w:t>
            </w:r>
            <w:r w:rsidR="00550CA7" w:rsidRPr="00B17490">
              <w:rPr>
                <w:rStyle w:val="CDBlack"/>
                <w:rFonts w:ascii="Times New Roman" w:hAnsi="Times New Roman"/>
              </w:rPr>
              <w:t>The Eligible Expense.</w:t>
            </w:r>
          </w:p>
          <w:p w14:paraId="427EF423" w14:textId="77777777" w:rsidR="00550CA7" w:rsidRPr="00B17490" w:rsidRDefault="00550CA7" w:rsidP="00CB2D12">
            <w:pPr>
              <w:pStyle w:val="TableText"/>
              <w:rPr>
                <w:rStyle w:val="CDBlack"/>
                <w:rFonts w:ascii="Times New Roman" w:hAnsi="Times New Roman"/>
              </w:rPr>
            </w:pPr>
          </w:p>
          <w:p w14:paraId="427EF424" w14:textId="77777777" w:rsidR="00550CA7" w:rsidRPr="00B17490" w:rsidRDefault="00550CA7" w:rsidP="00CB2D12">
            <w:pPr>
              <w:pStyle w:val="TableText"/>
              <w:rPr>
                <w:rStyle w:val="CDBlack"/>
                <w:rFonts w:ascii="Times New Roman" w:hAnsi="Times New Roman"/>
                <w:bCs w:val="0"/>
              </w:rPr>
            </w:pPr>
            <w:r w:rsidRPr="00B17490">
              <w:rPr>
                <w:rStyle w:val="CDBlack"/>
                <w:rFonts w:ascii="Times New Roman" w:hAnsi="Times New Roman"/>
              </w:rPr>
              <w:t>When Copayments apply, p</w:t>
            </w:r>
            <w:r w:rsidRPr="00B17490">
              <w:rPr>
                <w:rStyle w:val="CDBlack"/>
                <w:rFonts w:ascii="Times New Roman" w:hAnsi="Times New Roman"/>
                <w:bCs w:val="0"/>
              </w:rPr>
              <w:t>lease refer to specific benefit category for the reimbursement policy.</w:t>
            </w:r>
          </w:p>
          <w:p w14:paraId="427EF425" w14:textId="77777777" w:rsidR="00550CA7" w:rsidRPr="00B17490" w:rsidRDefault="00550CA7" w:rsidP="00CB2D12">
            <w:pPr>
              <w:pStyle w:val="TableText"/>
              <w:rPr>
                <w:rStyle w:val="CDBlack"/>
                <w:rFonts w:ascii="Times New Roman" w:hAnsi="Times New Roman"/>
              </w:rPr>
            </w:pPr>
          </w:p>
          <w:p w14:paraId="427EF427" w14:textId="1AF27EC4" w:rsidR="00550CA7" w:rsidRPr="00B17490" w:rsidRDefault="00550CA7" w:rsidP="00CB2D12">
            <w:pPr>
              <w:pStyle w:val="TableText"/>
              <w:rPr>
                <w:rStyle w:val="CDVarSuperscript"/>
                <w:rFonts w:ascii="Times New Roman" w:hAnsi="Times New Roman"/>
                <w:b/>
                <w:color w:val="FF00FF"/>
              </w:rPr>
            </w:pPr>
            <w:r w:rsidRPr="00B17490">
              <w:rPr>
                <w:rStyle w:val="CDBlack"/>
                <w:rFonts w:ascii="Times New Roman" w:hAnsi="Times New Roman"/>
                <w:bCs w:val="0"/>
              </w:rPr>
              <w:t xml:space="preserve">Details about the way in which Eligible Expenses are determined appear in the benefit category of </w:t>
            </w:r>
            <w:r w:rsidR="000A31F0" w:rsidRPr="00B17490">
              <w:rPr>
                <w:rStyle w:val="CDBlack"/>
                <w:rFonts w:ascii="Times New Roman" w:hAnsi="Times New Roman"/>
                <w:b/>
                <w:i/>
                <w:szCs w:val="24"/>
              </w:rPr>
              <w:t>Allowed Amount</w:t>
            </w:r>
            <w:r w:rsidR="000A31F0" w:rsidRPr="00B17490">
              <w:rPr>
                <w:rStyle w:val="CDBlack"/>
                <w:rFonts w:ascii="Times New Roman" w:hAnsi="Times New Roman"/>
                <w:b/>
                <w:i/>
              </w:rPr>
              <w:t xml:space="preserve"> (</w:t>
            </w:r>
            <w:r w:rsidR="000A31F0" w:rsidRPr="00B17490">
              <w:rPr>
                <w:rStyle w:val="CDBlack"/>
                <w:rFonts w:ascii="Times New Roman" w:hAnsi="Times New Roman"/>
                <w:b/>
                <w:bCs w:val="0"/>
                <w:i/>
              </w:rPr>
              <w:t>Eligible Expenses).</w:t>
            </w:r>
          </w:p>
        </w:tc>
      </w:tr>
    </w:tbl>
    <w:p w14:paraId="427EF45C" w14:textId="77777777" w:rsidR="00154B9C" w:rsidRPr="00B17490" w:rsidRDefault="00154B9C">
      <w:pPr>
        <w:rPr>
          <w:sz w:val="24"/>
        </w:rPr>
      </w:pPr>
    </w:p>
    <w:p w14:paraId="427EF45D" w14:textId="77777777" w:rsidR="00154B9C" w:rsidRPr="00B17490" w:rsidRDefault="00154B9C">
      <w:pPr>
        <w:rPr>
          <w:sz w:val="24"/>
        </w:rPr>
      </w:pPr>
    </w:p>
    <w:p w14:paraId="427EF45E" w14:textId="77777777" w:rsidR="00154B9C" w:rsidRPr="00B17490" w:rsidRDefault="00154B9C" w:rsidP="00A8344D">
      <w:r w:rsidRPr="00B17490">
        <w:t>&lt;!--ID=CSR--&gt;</w:t>
      </w:r>
    </w:p>
    <w:p w14:paraId="427EF45F"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7A20A1B1"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62"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7D8DF1EC"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64" w14:textId="77777777" w:rsidR="00154B9C" w:rsidRPr="00B17490" w:rsidRDefault="00154B9C">
            <w:pPr>
              <w:pStyle w:val="TableHeaderText"/>
              <w:rPr>
                <w:color w:val="FF0000"/>
              </w:rPr>
            </w:pPr>
            <w:r w:rsidRPr="00B17490">
              <w:rPr>
                <w:color w:val="FF0000"/>
              </w:rPr>
              <w:t xml:space="preserve">NON-NETWORK </w:t>
            </w:r>
          </w:p>
        </w:tc>
      </w:tr>
      <w:tr w:rsidR="00154B9C" w:rsidRPr="00B17490"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17490" w:rsidRDefault="00154B9C">
            <w:pPr>
              <w:pStyle w:val="TableTextCharCharChar1"/>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17490"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17490" w:rsidRDefault="00154B9C">
            <w:pPr>
              <w:pStyle w:val="TableTextCharCharChar1"/>
              <w:rPr>
                <w:color w:val="FF0000"/>
              </w:rPr>
            </w:pPr>
          </w:p>
        </w:tc>
      </w:tr>
      <w:tr w:rsidR="00154B9C" w:rsidRPr="00B17490"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17490" w:rsidRDefault="00154B9C">
            <w:pPr>
              <w:pStyle w:val="TableTextCharCharChar1"/>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17490"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17490" w:rsidRDefault="00154B9C">
            <w:pPr>
              <w:pStyle w:val="TableTextCharCharChar1"/>
              <w:rPr>
                <w:color w:val="FF0000"/>
              </w:rPr>
            </w:pPr>
          </w:p>
        </w:tc>
      </w:tr>
    </w:tbl>
    <w:p w14:paraId="427EF46E" w14:textId="77777777" w:rsidR="00154B9C" w:rsidRPr="00B17490" w:rsidRDefault="00154B9C">
      <w:pPr>
        <w:rPr>
          <w:sz w:val="24"/>
        </w:rPr>
      </w:pPr>
    </w:p>
    <w:p w14:paraId="427EF46F" w14:textId="77777777" w:rsidR="00154B9C" w:rsidRPr="00B17490" w:rsidRDefault="00154B9C">
      <w:pPr>
        <w:rPr>
          <w:sz w:val="24"/>
        </w:rPr>
      </w:pPr>
    </w:p>
    <w:p w14:paraId="427EF470" w14:textId="77777777" w:rsidR="00154B9C" w:rsidRPr="00B17490" w:rsidRDefault="00154B9C" w:rsidP="00A8344D">
      <w:r w:rsidRPr="00B17490">
        <w:t>&lt;!--section=Flexible_Spending_Account--&gt;</w:t>
      </w:r>
    </w:p>
    <w:p w14:paraId="323112BF" w14:textId="77777777" w:rsidR="00FD1B50" w:rsidRPr="00B17490" w:rsidRDefault="00FD1B50" w:rsidP="00A8344D"/>
    <w:p w14:paraId="2FAEB39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17490" w:rsidRDefault="00FD1B50" w:rsidP="00FD1B50">
      <w:pPr>
        <w:pStyle w:val="iBAAGStandardText"/>
        <w:rPr>
          <w:rFonts w:ascii="Times New Roman" w:hAnsi="Times New Roman" w:cs="Times New Roman"/>
          <w:i/>
        </w:rPr>
      </w:pPr>
    </w:p>
    <w:p w14:paraId="1FA8F43E" w14:textId="1ED9C1CA" w:rsidR="00FD1B50" w:rsidRPr="00B17490" w:rsidRDefault="00FD1B50" w:rsidP="00FD1B50">
      <w:r w:rsidRPr="00B17490">
        <w:rPr>
          <w:i/>
          <w:iCs/>
          <w:sz w:val="24"/>
          <w:szCs w:val="24"/>
        </w:rPr>
        <w:t xml:space="preserve">Providers, this summary is for members, to review the terms of your participation agreement, please visit </w:t>
      </w:r>
      <w:hyperlink r:id="rId22" w:history="1">
        <w:hyperlink r:id="rId23" w:history="1">
          <w:r w:rsidR="009604C7" w:rsidRPr="00B17490">
            <w:rPr>
              <w:rStyle w:val="Hyperlink"/>
              <w:i/>
              <w:iCs/>
              <w:sz w:val="24"/>
              <w:szCs w:val="24"/>
            </w:rPr>
            <w:t>uhcprovider.com</w:t>
          </w:r>
        </w:hyperlink>
      </w:hyperlink>
    </w:p>
    <w:p w14:paraId="427EF471" w14:textId="77777777" w:rsidR="00154B9C" w:rsidRPr="00B17490" w:rsidRDefault="00154B9C">
      <w:pPr>
        <w:pBdr>
          <w:top w:val="double" w:sz="6" w:space="1" w:color="auto"/>
          <w:bottom w:val="double" w:sz="6" w:space="1" w:color="auto"/>
        </w:pBdr>
        <w:jc w:val="center"/>
        <w:outlineLvl w:val="0"/>
        <w:rPr>
          <w:b/>
          <w:bCs/>
          <w:color w:val="0000FF"/>
          <w:sz w:val="28"/>
        </w:rPr>
      </w:pPr>
      <w:bookmarkStart w:id="70" w:name="Flexible_Spending_Account"/>
      <w:r w:rsidRPr="00B17490">
        <w:rPr>
          <w:b/>
          <w:bCs/>
          <w:color w:val="0000FF"/>
          <w:sz w:val="28"/>
        </w:rPr>
        <w:t>FLEXIBLE SPENDING ACCOUNT</w:t>
      </w:r>
    </w:p>
    <w:bookmarkEnd w:id="70"/>
    <w:p w14:paraId="427EF472" w14:textId="77777777" w:rsidR="00154B9C" w:rsidRPr="00B17490"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17490" w14:paraId="427EF476" w14:textId="77777777" w:rsidTr="0099234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17490" w:rsidRDefault="00154B9C">
            <w:pPr>
              <w:pStyle w:val="TableHeaderText"/>
              <w:rPr>
                <w:color w:val="000000"/>
              </w:rPr>
            </w:pPr>
            <w:r w:rsidRPr="00B1749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437E568C"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475" w14:textId="77777777" w:rsidR="00154B9C" w:rsidRPr="00B17490" w:rsidRDefault="00154B9C">
            <w:pPr>
              <w:pStyle w:val="TableHeaderText"/>
              <w:rPr>
                <w:color w:val="000000"/>
              </w:rPr>
            </w:pPr>
          </w:p>
        </w:tc>
      </w:tr>
      <w:tr w:rsidR="00ED6136" w:rsidRPr="00B17490" w14:paraId="427EF47E"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17490" w:rsidRDefault="00ED6136">
            <w:pPr>
              <w:pStyle w:val="TableTextCharCharChar1"/>
              <w:numPr>
                <w:ilvl w:val="12"/>
                <w:numId w:val="0"/>
              </w:numPr>
              <w:rPr>
                <w:b/>
                <w:szCs w:val="24"/>
              </w:rPr>
            </w:pPr>
            <w:bookmarkStart w:id="71" w:name="FSA_Vendor"/>
            <w:r w:rsidRPr="00B17490">
              <w:rPr>
                <w:b/>
              </w:rPr>
              <w:t xml:space="preserve">Flexible Spending Account (FSA) </w:t>
            </w:r>
            <w:bookmarkEnd w:id="71"/>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EC90DBF" w14:textId="77777777" w:rsidR="0099234A" w:rsidRPr="00B17490" w:rsidRDefault="0099234A" w:rsidP="0099234A">
            <w:pPr>
              <w:rPr>
                <w:sz w:val="24"/>
                <w:szCs w:val="24"/>
              </w:rPr>
            </w:pPr>
            <w:r w:rsidRPr="00B17490">
              <w:rPr>
                <w:sz w:val="24"/>
                <w:szCs w:val="24"/>
              </w:rPr>
              <w:t>No coverage is available with UnitedHealthcare.</w:t>
            </w:r>
          </w:p>
          <w:p w14:paraId="42211CDF" w14:textId="77777777" w:rsidR="0099234A" w:rsidRPr="00B17490" w:rsidRDefault="0099234A" w:rsidP="0099234A">
            <w:pPr>
              <w:pStyle w:val="InstructionalText"/>
            </w:pPr>
          </w:p>
          <w:p w14:paraId="427EF47D" w14:textId="558F4237" w:rsidR="00ED6136" w:rsidRPr="00B17490" w:rsidRDefault="00ED6136" w:rsidP="008A1FE8">
            <w:pPr>
              <w:rPr>
                <w:szCs w:val="24"/>
              </w:rPr>
            </w:pPr>
          </w:p>
        </w:tc>
      </w:tr>
      <w:tr w:rsidR="005176AF" w:rsidRPr="00B17490" w14:paraId="427EF498"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17490" w:rsidRDefault="005176AF" w:rsidP="0097437A">
            <w:pPr>
              <w:pStyle w:val="TableTextCharChar"/>
              <w:numPr>
                <w:ilvl w:val="12"/>
                <w:numId w:val="0"/>
              </w:numPr>
              <w:rPr>
                <w:b/>
                <w:bCs/>
                <w:color w:val="000000"/>
                <w:szCs w:val="24"/>
              </w:rPr>
            </w:pPr>
            <w:bookmarkStart w:id="72" w:name="Retiree_Reimbursement_Account"/>
            <w:r w:rsidRPr="00B17490">
              <w:rPr>
                <w:b/>
                <w:bCs/>
                <w:color w:val="000000"/>
                <w:szCs w:val="24"/>
              </w:rPr>
              <w:t>Retiree Reimbursement Account (RRA)</w:t>
            </w:r>
          </w:p>
          <w:bookmarkEnd w:id="72"/>
          <w:p w14:paraId="427EF480" w14:textId="77777777" w:rsidR="005176AF" w:rsidRPr="00B17490" w:rsidRDefault="005176AF" w:rsidP="0097437A">
            <w:pPr>
              <w:pStyle w:val="TableTextCharChar"/>
              <w:numPr>
                <w:ilvl w:val="12"/>
                <w:numId w:val="0"/>
              </w:numPr>
              <w:rPr>
                <w:b/>
                <w:bCs/>
                <w:color w:val="FF0000"/>
                <w:szCs w:val="24"/>
              </w:rPr>
            </w:pPr>
          </w:p>
          <w:p w14:paraId="427EF481" w14:textId="5C752A50" w:rsidR="005176AF" w:rsidRPr="00B17490" w:rsidRDefault="005176AF" w:rsidP="00087E11">
            <w:pPr>
              <w:pStyle w:val="InstructionalText"/>
              <w:rPr>
                <w:b w:val="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17490" w:rsidRDefault="005176AF" w:rsidP="005F09B5">
            <w:pPr>
              <w:pStyle w:val="TableTextCharChar"/>
              <w:rPr>
                <w:b/>
                <w:szCs w:val="24"/>
              </w:rPr>
            </w:pPr>
            <w:r w:rsidRPr="00B17490">
              <w:rPr>
                <w:b/>
                <w:szCs w:val="24"/>
              </w:rPr>
              <w:t>Not Applicable</w:t>
            </w:r>
          </w:p>
          <w:p w14:paraId="427EF497" w14:textId="77777777" w:rsidR="005176AF" w:rsidRPr="00B17490" w:rsidRDefault="005176AF" w:rsidP="00087E11">
            <w:pPr>
              <w:pStyle w:val="TableTextCharChar"/>
              <w:rPr>
                <w:color w:val="000000"/>
                <w:szCs w:val="24"/>
              </w:rPr>
            </w:pPr>
          </w:p>
        </w:tc>
      </w:tr>
      <w:tr w:rsidR="005176AF" w:rsidRPr="00B17490" w14:paraId="427EF49F"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17490" w:rsidRDefault="005176AF">
            <w:pPr>
              <w:pStyle w:val="TableTextCharCharChar1"/>
              <w:numPr>
                <w:ilvl w:val="12"/>
                <w:numId w:val="0"/>
              </w:numPr>
              <w:rPr>
                <w:b/>
                <w:bCs/>
                <w:szCs w:val="24"/>
              </w:rPr>
            </w:pPr>
            <w:bookmarkStart w:id="73" w:name="UnitedHealthcare_Consumer_Accounts_Card"/>
            <w:r w:rsidRPr="00B17490">
              <w:rPr>
                <w:b/>
                <w:bCs/>
                <w:szCs w:val="24"/>
              </w:rPr>
              <w:t>UnitedHealthcare Consumer Accounts Card</w:t>
            </w:r>
            <w:bookmarkEnd w:id="73"/>
          </w:p>
          <w:p w14:paraId="427EF49A" w14:textId="77777777" w:rsidR="005176AF" w:rsidRPr="00B17490" w:rsidRDefault="005176AF">
            <w:pPr>
              <w:pStyle w:val="TableTextCharCharChar1"/>
              <w:numPr>
                <w:ilvl w:val="12"/>
                <w:numId w:val="0"/>
              </w:numPr>
              <w:rPr>
                <w:b/>
                <w:bCs/>
                <w:szCs w:val="24"/>
              </w:rPr>
            </w:pPr>
          </w:p>
          <w:p w14:paraId="427EF49B" w14:textId="7FCB5F1D" w:rsidR="005176AF" w:rsidRPr="00B17490" w:rsidRDefault="005176AF" w:rsidP="00087E11">
            <w:pPr>
              <w:pStyle w:val="InstructionalText"/>
              <w:rPr>
                <w:b w:val="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5950489" w14:textId="77777777" w:rsidR="00087E11" w:rsidRPr="00B17490" w:rsidRDefault="005176AF" w:rsidP="00087E11">
            <w:pPr>
              <w:pStyle w:val="TableTextCharChar"/>
              <w:rPr>
                <w:b/>
                <w:bCs/>
              </w:rPr>
            </w:pPr>
            <w:r w:rsidRPr="00B17490">
              <w:rPr>
                <w:b/>
                <w:bCs/>
              </w:rPr>
              <w:t xml:space="preserve">Yes </w:t>
            </w:r>
          </w:p>
          <w:p w14:paraId="427EF49E" w14:textId="30DBDD97" w:rsidR="005176AF" w:rsidRPr="00B17490" w:rsidRDefault="005176AF" w:rsidP="00087E11">
            <w:pPr>
              <w:pStyle w:val="TableTextCharChar"/>
              <w:rPr>
                <w:b/>
                <w:color w:val="FF00FF"/>
              </w:rPr>
            </w:pPr>
            <w:r w:rsidRPr="00B17490">
              <w:t xml:space="preserve">●   Call </w:t>
            </w:r>
            <w:r w:rsidRPr="00B17490">
              <w:rPr>
                <w:b/>
                <w:bCs/>
                <w:color w:val="0000FF"/>
              </w:rPr>
              <w:t>1-866-755-2648</w:t>
            </w:r>
            <w:r w:rsidRPr="00B17490">
              <w:t xml:space="preserve"> </w:t>
            </w:r>
          </w:p>
        </w:tc>
      </w:tr>
      <w:tr w:rsidR="00524F7F" w:rsidRPr="00B17490" w14:paraId="235A82B2"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17490" w:rsidRDefault="00524F7F" w:rsidP="005F09B5">
            <w:pPr>
              <w:pStyle w:val="TableText"/>
              <w:rPr>
                <w:b/>
                <w:bCs/>
                <w:szCs w:val="24"/>
              </w:rPr>
            </w:pPr>
            <w:bookmarkStart w:id="74" w:name="Health_Reimbursement_Account_HRA"/>
            <w:r w:rsidRPr="00B17490">
              <w:rPr>
                <w:b/>
                <w:bCs/>
                <w:szCs w:val="24"/>
              </w:rPr>
              <w:t>Health Reimbursement Account- HRA</w:t>
            </w:r>
            <w:bookmarkEnd w:id="74"/>
          </w:p>
          <w:p w14:paraId="2C0E1AB4" w14:textId="77777777" w:rsidR="00524F7F" w:rsidRPr="00B17490" w:rsidRDefault="00524F7F" w:rsidP="005F09B5">
            <w:pPr>
              <w:overflowPunct/>
              <w:spacing w:line="240" w:lineRule="atLeast"/>
              <w:ind w:right="108"/>
              <w:textAlignment w:val="auto"/>
              <w:rPr>
                <w:b/>
                <w:bCs/>
                <w:sz w:val="24"/>
                <w:szCs w:val="24"/>
              </w:rPr>
            </w:pPr>
          </w:p>
          <w:p w14:paraId="3423356C" w14:textId="77777777" w:rsidR="00524F7F" w:rsidRPr="00B17490" w:rsidRDefault="00524F7F" w:rsidP="005F09B5">
            <w:pPr>
              <w:pStyle w:val="TableTextCharCharChar1"/>
              <w:numPr>
                <w:ilvl w:val="12"/>
                <w:numId w:val="0"/>
              </w:numPr>
              <w:rPr>
                <w:b/>
                <w:bCs/>
                <w:szCs w:val="24"/>
              </w:rPr>
            </w:pPr>
          </w:p>
          <w:p w14:paraId="25A707A5" w14:textId="77777777" w:rsidR="00524F7F" w:rsidRPr="00B17490" w:rsidRDefault="00524F7F" w:rsidP="00A82F86">
            <w:pPr>
              <w:pStyle w:val="InstructionalText"/>
              <w:rPr>
                <w:b w:val="0"/>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B17490" w:rsidRDefault="00524F7F" w:rsidP="005F09B5">
            <w:pPr>
              <w:pStyle w:val="NumbersCostShare"/>
              <w:rPr>
                <w:color w:val="auto"/>
              </w:rPr>
            </w:pPr>
            <w:r w:rsidRPr="00B17490">
              <w:rPr>
                <w:color w:val="auto"/>
              </w:rPr>
              <w:t>Not Applicable</w:t>
            </w:r>
          </w:p>
          <w:p w14:paraId="13DD1425" w14:textId="77777777" w:rsidR="00524F7F" w:rsidRPr="00B17490" w:rsidRDefault="00524F7F" w:rsidP="00FD35E8">
            <w:pPr>
              <w:pStyle w:val="TableTextCharChar"/>
              <w:rPr>
                <w:b/>
                <w:bCs/>
              </w:rPr>
            </w:pPr>
          </w:p>
        </w:tc>
      </w:tr>
    </w:tbl>
    <w:p w14:paraId="427EF4A0" w14:textId="77777777" w:rsidR="00154B9C" w:rsidRPr="00B17490" w:rsidRDefault="00154B9C">
      <w:pPr>
        <w:numPr>
          <w:ilvl w:val="12"/>
          <w:numId w:val="0"/>
        </w:numPr>
        <w:rPr>
          <w:sz w:val="24"/>
        </w:rPr>
      </w:pPr>
    </w:p>
    <w:p w14:paraId="427EF4A1" w14:textId="77777777" w:rsidR="00154B9C" w:rsidRPr="00B17490" w:rsidRDefault="00154B9C">
      <w:pPr>
        <w:numPr>
          <w:ilvl w:val="12"/>
          <w:numId w:val="0"/>
        </w:numPr>
        <w:rPr>
          <w:sz w:val="24"/>
        </w:rPr>
      </w:pPr>
    </w:p>
    <w:p w14:paraId="427EF4A2" w14:textId="77777777" w:rsidR="00154B9C" w:rsidRPr="00B17490" w:rsidRDefault="00154B9C" w:rsidP="00A8344D">
      <w:r w:rsidRPr="00B17490">
        <w:lastRenderedPageBreak/>
        <w:t>&lt;!--ID=CSR--&gt;</w:t>
      </w:r>
    </w:p>
    <w:p w14:paraId="427EF4A3"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3504B9A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r w:rsidR="00ED5980" w:rsidRPr="00B17490">
              <w:rPr>
                <w:b/>
                <w:bCs/>
                <w:color w:val="FF0000"/>
              </w:rPr>
              <w:t xml:space="preserve"> </w:t>
            </w:r>
            <w:r w:rsidR="00136C85" w:rsidRPr="00B17490">
              <w:rPr>
                <w:b/>
                <w:bCs/>
                <w:color w:val="FF0000"/>
              </w:rPr>
              <w:t xml:space="preserve"> </w:t>
            </w:r>
          </w:p>
          <w:p w14:paraId="427EF4A6"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FF17D55"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A8"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17490" w:rsidRDefault="00154B9C">
            <w:pPr>
              <w:pStyle w:val="TableTextCharCharChar1"/>
              <w:numPr>
                <w:ilvl w:val="12"/>
                <w:numId w:val="0"/>
              </w:numPr>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17490" w:rsidRDefault="00154B9C">
            <w:pPr>
              <w:pStyle w:val="TableTextCharCharChar1"/>
              <w:numPr>
                <w:ilvl w:val="12"/>
                <w:numId w:val="0"/>
              </w:numPr>
            </w:pPr>
          </w:p>
        </w:tc>
      </w:tr>
      <w:tr w:rsidR="00154B9C" w:rsidRPr="00B17490"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17490" w:rsidRDefault="00154B9C">
            <w:pPr>
              <w:pStyle w:val="TableTextCharCharChar1"/>
              <w:numPr>
                <w:ilvl w:val="12"/>
                <w:numId w:val="0"/>
              </w:numPr>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17490" w:rsidRDefault="00154B9C">
            <w:pPr>
              <w:pStyle w:val="TableTextCharCharChar1"/>
              <w:numPr>
                <w:ilvl w:val="12"/>
                <w:numId w:val="0"/>
              </w:numPr>
            </w:pPr>
          </w:p>
        </w:tc>
      </w:tr>
    </w:tbl>
    <w:p w14:paraId="427EF4B2" w14:textId="77777777" w:rsidR="00154B9C" w:rsidRPr="00B17490" w:rsidRDefault="00154B9C">
      <w:pPr>
        <w:numPr>
          <w:ilvl w:val="12"/>
          <w:numId w:val="0"/>
        </w:numPr>
        <w:rPr>
          <w:sz w:val="24"/>
        </w:rPr>
      </w:pPr>
    </w:p>
    <w:p w14:paraId="427EF4B3" w14:textId="77777777" w:rsidR="00154B9C" w:rsidRPr="00B17490" w:rsidRDefault="00154B9C">
      <w:pPr>
        <w:numPr>
          <w:ilvl w:val="12"/>
          <w:numId w:val="0"/>
        </w:numPr>
        <w:rPr>
          <w:sz w:val="24"/>
        </w:rPr>
      </w:pPr>
    </w:p>
    <w:p w14:paraId="427EF4B4" w14:textId="77777777" w:rsidR="00154B9C" w:rsidRPr="00B17490" w:rsidRDefault="00154B9C" w:rsidP="00A8344D">
      <w:r w:rsidRPr="00B17490">
        <w:t>&lt;!--section=Hospital_Services--&gt;</w:t>
      </w:r>
    </w:p>
    <w:p w14:paraId="40340540" w14:textId="77777777" w:rsidR="00FD1B50" w:rsidRPr="00B17490" w:rsidRDefault="00FD1B50" w:rsidP="00A8344D"/>
    <w:p w14:paraId="52DF5A04"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17490" w:rsidRDefault="00FD1B50" w:rsidP="00FD1B50">
      <w:pPr>
        <w:pStyle w:val="iBAAGStandardText"/>
        <w:rPr>
          <w:rFonts w:ascii="Times New Roman" w:hAnsi="Times New Roman" w:cs="Times New Roman"/>
          <w:i/>
        </w:rPr>
      </w:pPr>
    </w:p>
    <w:p w14:paraId="26BA446A" w14:textId="22EC18DC" w:rsidR="00FD1B50" w:rsidRPr="00B17490" w:rsidRDefault="00FD1B50" w:rsidP="00FD1B50">
      <w:r w:rsidRPr="00B17490">
        <w:rPr>
          <w:i/>
          <w:iCs/>
          <w:sz w:val="24"/>
          <w:szCs w:val="24"/>
        </w:rPr>
        <w:t xml:space="preserve">Providers, this summary is for members, to review the terms of your participation agreement, please visit </w:t>
      </w:r>
      <w:hyperlink r:id="rId24" w:history="1">
        <w:hyperlink r:id="rId25" w:history="1">
          <w:r w:rsidR="009604C7" w:rsidRPr="00B17490">
            <w:rPr>
              <w:rStyle w:val="Hyperlink"/>
              <w:i/>
              <w:iCs/>
              <w:sz w:val="24"/>
              <w:szCs w:val="24"/>
            </w:rPr>
            <w:t>uhcprovider.com</w:t>
          </w:r>
        </w:hyperlink>
      </w:hyperlink>
    </w:p>
    <w:p w14:paraId="427EF4B5" w14:textId="77777777" w:rsidR="00154B9C" w:rsidRPr="00B17490" w:rsidRDefault="00154B9C">
      <w:pPr>
        <w:pBdr>
          <w:top w:val="double" w:sz="6" w:space="1" w:color="auto"/>
          <w:bottom w:val="double" w:sz="6" w:space="1" w:color="auto"/>
        </w:pBdr>
        <w:jc w:val="center"/>
        <w:outlineLvl w:val="0"/>
        <w:rPr>
          <w:b/>
          <w:bCs/>
          <w:color w:val="0000FF"/>
          <w:sz w:val="28"/>
        </w:rPr>
      </w:pPr>
      <w:bookmarkStart w:id="75" w:name="Hospital_Services"/>
      <w:r w:rsidRPr="00B17490">
        <w:rPr>
          <w:b/>
          <w:bCs/>
          <w:color w:val="0000FF"/>
          <w:sz w:val="28"/>
        </w:rPr>
        <w:t>HOSPITAL SERVICES</w:t>
      </w:r>
    </w:p>
    <w:bookmarkEnd w:id="75"/>
    <w:p w14:paraId="427EF4B6"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17490" w14:paraId="427EF4BC" w14:textId="77777777" w:rsidTr="0047060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13C58EFB"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ED5980" w:rsidRPr="00B17490">
              <w:rPr>
                <w:b/>
                <w:bCs/>
                <w:color w:val="000000"/>
              </w:rPr>
              <w:t xml:space="preserve"> </w:t>
            </w:r>
            <w:r w:rsidR="00136C85" w:rsidRPr="00B17490">
              <w:rPr>
                <w:b/>
                <w:bCs/>
                <w:color w:val="000000"/>
              </w:rPr>
              <w:t xml:space="preserve"> </w:t>
            </w:r>
          </w:p>
          <w:p w14:paraId="427EF4B9"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AB566B5"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4BB"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E51152" w:rsidRPr="00B17490" w14:paraId="427EF4D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17490" w:rsidRDefault="00E51152" w:rsidP="00C040A3">
            <w:pPr>
              <w:pStyle w:val="TableText"/>
              <w:numPr>
                <w:ilvl w:val="12"/>
                <w:numId w:val="0"/>
              </w:numPr>
              <w:rPr>
                <w:b/>
                <w:color w:val="000000"/>
              </w:rPr>
            </w:pPr>
            <w:bookmarkStart w:id="76" w:name="Accessing_Benefits"/>
            <w:r w:rsidRPr="00B17490">
              <w:rPr>
                <w:b/>
                <w:color w:val="000000"/>
              </w:rPr>
              <w:t>Accessing Benefits</w:t>
            </w:r>
            <w:bookmarkEnd w:id="76"/>
          </w:p>
          <w:p w14:paraId="427EF4BE" w14:textId="77777777" w:rsidR="00E51152" w:rsidRPr="00B17490" w:rsidRDefault="00E51152" w:rsidP="00C040A3">
            <w:pPr>
              <w:pStyle w:val="TableText"/>
              <w:numPr>
                <w:ilvl w:val="12"/>
                <w:numId w:val="0"/>
              </w:numPr>
              <w:rPr>
                <w:b/>
                <w:color w:val="000000"/>
              </w:rPr>
            </w:pPr>
          </w:p>
          <w:p w14:paraId="427EF4BF" w14:textId="77777777" w:rsidR="00E51152" w:rsidRPr="00B17490"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149533B4" w:rsidR="00E51152" w:rsidRPr="00B17490" w:rsidRDefault="00E51152" w:rsidP="00C040A3">
            <w:pPr>
              <w:pStyle w:val="TableText"/>
            </w:pPr>
            <w:r w:rsidRPr="00B17490">
              <w:t>You can choose to receive Network Benefits or Non-Network Benefits.</w:t>
            </w:r>
          </w:p>
          <w:p w14:paraId="427EF4C3" w14:textId="77777777" w:rsidR="00E51152" w:rsidRPr="00B17490" w:rsidRDefault="00E51152" w:rsidP="00C040A3">
            <w:pPr>
              <w:pStyle w:val="TableText"/>
              <w:rPr>
                <w:rStyle w:val="CDVarBold"/>
                <w:rFonts w:ascii="Times New Roman" w:hAnsi="Times New Roman"/>
                <w:b w:val="0"/>
                <w:color w:val="FF00FF"/>
              </w:rPr>
            </w:pPr>
          </w:p>
          <w:p w14:paraId="427EF4CE" w14:textId="3D527764" w:rsidR="00E51152" w:rsidRPr="00B17490" w:rsidRDefault="00E51152" w:rsidP="00C040A3">
            <w:pPr>
              <w:pStyle w:val="TableText"/>
              <w:rPr>
                <w:rStyle w:val="CDVar"/>
                <w:rFonts w:ascii="Times New Roman" w:hAnsi="Times New Roman"/>
              </w:rPr>
            </w:pPr>
            <w:r w:rsidRPr="00B17490">
              <w:rPr>
                <w:rStyle w:val="Style9"/>
              </w:rPr>
              <w:t>Network Benefits</w:t>
            </w:r>
            <w:r w:rsidRPr="00B17490">
              <w:rPr>
                <w:rStyle w:val="Style4"/>
                <w:i w:val="0"/>
                <w:u w:val="none"/>
              </w:rPr>
              <w:t xml:space="preserve"> </w:t>
            </w:r>
            <w:r w:rsidRPr="00B1749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17490">
              <w:rPr>
                <w:rStyle w:val="CDVar"/>
                <w:rFonts w:ascii="Times New Roman" w:hAnsi="Times New Roman"/>
              </w:rPr>
              <w:t>.</w:t>
            </w:r>
          </w:p>
          <w:p w14:paraId="006C8ED2" w14:textId="77777777" w:rsidR="00397857" w:rsidRPr="00B17490" w:rsidRDefault="00397857" w:rsidP="00397857">
            <w:pPr>
              <w:pStyle w:val="TableText"/>
              <w:rPr>
                <w:rStyle w:val="CDVarSuperscript"/>
                <w:rFonts w:ascii="Times New Roman" w:hAnsi="Times New Roman"/>
                <w:b/>
                <w:color w:val="FF00FF"/>
              </w:rPr>
            </w:pPr>
          </w:p>
          <w:p w14:paraId="427EF4D3" w14:textId="6B921113" w:rsidR="00E51152" w:rsidRPr="00B17490" w:rsidRDefault="00E51152" w:rsidP="00C040A3">
            <w:pPr>
              <w:pStyle w:val="TableText"/>
              <w:rPr>
                <w:rStyle w:val="CDVar"/>
                <w:rFonts w:ascii="Times New Roman" w:hAnsi="Times New Roman"/>
              </w:rPr>
            </w:pPr>
            <w:r w:rsidRPr="00B17490">
              <w:rPr>
                <w:rStyle w:val="CDBold"/>
                <w:rFonts w:ascii="Times New Roman" w:hAnsi="Times New Roman"/>
              </w:rPr>
              <w:t>Non-Network Benefits</w:t>
            </w:r>
            <w:r w:rsidRPr="00B17490">
              <w:t xml:space="preserve"> apply to Covered Health Services that are provided by a non-Network Physician or other non-Network provider, or Covered Health Services that are provided at a non-Network facility. </w:t>
            </w:r>
          </w:p>
          <w:p w14:paraId="427EF4D4" w14:textId="77777777" w:rsidR="00E51152" w:rsidRPr="00B17490" w:rsidRDefault="00E51152" w:rsidP="00C040A3">
            <w:pPr>
              <w:pStyle w:val="TableText"/>
              <w:rPr>
                <w:rStyle w:val="CDVarSuperscript"/>
                <w:rFonts w:ascii="Times New Roman" w:hAnsi="Times New Roman"/>
              </w:rPr>
            </w:pPr>
          </w:p>
          <w:p w14:paraId="427EF4D5" w14:textId="77777777" w:rsidR="00E51152" w:rsidRPr="00B17490" w:rsidRDefault="00E51152" w:rsidP="00C040A3">
            <w:pPr>
              <w:pStyle w:val="TableText"/>
              <w:rPr>
                <w:rStyle w:val="CDBlack"/>
                <w:rFonts w:ascii="Times New Roman" w:hAnsi="Times New Roman"/>
                <w:bCs w:val="0"/>
              </w:rPr>
            </w:pPr>
            <w:r w:rsidRPr="00B1749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17490">
              <w:rPr>
                <w:rStyle w:val="CDVar"/>
                <w:rFonts w:ascii="Times New Roman" w:hAnsi="Times New Roman"/>
                <w:color w:val="000000"/>
              </w:rPr>
              <w:t>UnitedHealthcare</w:t>
            </w:r>
            <w:r w:rsidRPr="00B17490">
              <w:rPr>
                <w:rStyle w:val="CDBlack"/>
                <w:rFonts w:ascii="Times New Roman" w:hAnsi="Times New Roman"/>
                <w:bCs w:val="0"/>
              </w:rPr>
              <w:t xml:space="preserve"> Policy. As a result, they may bill you for the entire cost of the services you receive.</w:t>
            </w:r>
          </w:p>
          <w:p w14:paraId="427EF4D6" w14:textId="77777777" w:rsidR="00E51152" w:rsidRPr="00B17490" w:rsidRDefault="00E51152" w:rsidP="00C040A3">
            <w:pPr>
              <w:pStyle w:val="TableText"/>
              <w:rPr>
                <w:rStyle w:val="CDVarSuperscript"/>
                <w:rFonts w:ascii="Times New Roman" w:hAnsi="Times New Roman"/>
              </w:rPr>
            </w:pPr>
          </w:p>
          <w:p w14:paraId="427EF4D8" w14:textId="77777777" w:rsidR="00E51152" w:rsidRPr="00B17490" w:rsidRDefault="00E51152" w:rsidP="00C040A3">
            <w:pPr>
              <w:pStyle w:val="TableText"/>
              <w:rPr>
                <w:b/>
              </w:rPr>
            </w:pPr>
            <w:r w:rsidRPr="00B17490">
              <w:rPr>
                <w:b/>
              </w:rPr>
              <w:t>Health Services from Non-Network Providers Paid as Network Benefits</w:t>
            </w:r>
          </w:p>
          <w:p w14:paraId="427EF4D9" w14:textId="77777777" w:rsidR="00E51152" w:rsidRPr="00B17490" w:rsidRDefault="00E51152" w:rsidP="00C040A3">
            <w:pPr>
              <w:pStyle w:val="TableText"/>
            </w:pPr>
            <w:r w:rsidRPr="00B17490">
              <w:t xml:space="preserve">If specific Covered Health Services are not available from </w:t>
            </w:r>
            <w:r w:rsidRPr="00B17490">
              <w:lastRenderedPageBreak/>
              <w:t>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17490" w:rsidRDefault="00E51152" w:rsidP="00C040A3">
            <w:pPr>
              <w:pStyle w:val="TableText"/>
            </w:pPr>
          </w:p>
        </w:tc>
      </w:tr>
      <w:tr w:rsidR="00393418" w:rsidRPr="00B17490" w14:paraId="427EF571"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17490" w:rsidRDefault="00393418" w:rsidP="00E634F8">
            <w:pPr>
              <w:pStyle w:val="TableTextCharCharChar1"/>
            </w:pPr>
            <w:bookmarkStart w:id="77" w:name="Prior_Authorization_Requirements"/>
            <w:r w:rsidRPr="00B17490">
              <w:rPr>
                <w:b/>
                <w:bCs/>
              </w:rPr>
              <w:lastRenderedPageBreak/>
              <w:t>Prior Authorization Requirements</w:t>
            </w:r>
            <w:bookmarkEnd w:id="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17490" w:rsidRDefault="00393418">
            <w:pPr>
              <w:pStyle w:val="MemberViewStandard"/>
            </w:pPr>
            <w:r w:rsidRPr="00B17490">
              <w:t>Services for which you must provide Prior Authorization are identified within each Covered Health Service category.</w:t>
            </w:r>
          </w:p>
          <w:p w14:paraId="6421DD46" w14:textId="77777777" w:rsidR="00393418" w:rsidRPr="00B17490" w:rsidRDefault="00393418">
            <w:pPr>
              <w:pStyle w:val="MemberViewStandard"/>
            </w:pPr>
          </w:p>
          <w:p w14:paraId="0232BA33" w14:textId="77777777" w:rsidR="00393418" w:rsidRPr="00B17490" w:rsidRDefault="00393418">
            <w:pPr>
              <w:pStyle w:val="MemberViewStandard"/>
              <w:rPr>
                <w:color w:val="000000"/>
              </w:rPr>
            </w:pPr>
            <w:r w:rsidRPr="00B17490">
              <w:rPr>
                <w:color w:val="000000"/>
              </w:rPr>
              <w:t>To obtain prior authorization, call the toll-free telephone number on the back of your ID card.</w:t>
            </w:r>
          </w:p>
          <w:p w14:paraId="6F1DDBFD" w14:textId="77777777" w:rsidR="00393418" w:rsidRPr="00B17490" w:rsidRDefault="00393418">
            <w:pPr>
              <w:pStyle w:val="MemberViewStandard"/>
            </w:pPr>
          </w:p>
          <w:p w14:paraId="678D7238" w14:textId="77777777" w:rsidR="00393418" w:rsidRPr="00B17490" w:rsidRDefault="00393418">
            <w:pPr>
              <w:pStyle w:val="MemberViewStandard"/>
            </w:pPr>
            <w:r w:rsidRPr="00B17490">
              <w:t>When you call us, we will provide you with information about additional services that are available to you, such as disease management programs, health education, and patient advocacy.</w:t>
            </w:r>
          </w:p>
          <w:p w14:paraId="3863C21C" w14:textId="77777777" w:rsidR="00393418" w:rsidRPr="00B17490" w:rsidRDefault="00393418">
            <w:pPr>
              <w:pStyle w:val="MemberViewBold"/>
            </w:pPr>
          </w:p>
          <w:p w14:paraId="661A77FF" w14:textId="77777777" w:rsidR="00393418" w:rsidRPr="00B17490" w:rsidRDefault="00393418">
            <w:pPr>
              <w:pStyle w:val="MemberViewBold"/>
            </w:pPr>
            <w:r w:rsidRPr="00B17490">
              <w:t>Special Note Regarding Medicare</w:t>
            </w:r>
          </w:p>
          <w:p w14:paraId="427EF570" w14:textId="207A6AF3" w:rsidR="00393418" w:rsidRPr="00B17490" w:rsidRDefault="00393418" w:rsidP="00E634F8">
            <w:pPr>
              <w:pStyle w:val="TableTextCharCharChar1"/>
              <w:numPr>
                <w:ilvl w:val="12"/>
                <w:numId w:val="0"/>
              </w:numPr>
              <w:rPr>
                <w:color w:val="000000"/>
              </w:rPr>
            </w:pPr>
            <w:r w:rsidRPr="00B17490">
              <w:t>If you are enrolled in Medicare and Medicare pays benefits before the Plan, you are not required to obtain prior authorization before receiving Covered Health Services.</w:t>
            </w:r>
          </w:p>
        </w:tc>
      </w:tr>
      <w:tr w:rsidR="00154B9C" w:rsidRPr="00B17490" w14:paraId="427EF633"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17490" w:rsidRDefault="00154B9C">
            <w:pPr>
              <w:pStyle w:val="TableTextCharCharChar1"/>
              <w:numPr>
                <w:ilvl w:val="12"/>
                <w:numId w:val="0"/>
              </w:numPr>
              <w:rPr>
                <w:b/>
              </w:rPr>
            </w:pPr>
            <w:bookmarkStart w:id="78" w:name="Ambulance_Services_Emergency_Only"/>
            <w:r w:rsidRPr="00B17490">
              <w:rPr>
                <w:b/>
              </w:rPr>
              <w:t>Ambulance Services</w:t>
            </w:r>
            <w:r w:rsidR="00BD3A58" w:rsidRPr="00B17490">
              <w:rPr>
                <w:b/>
              </w:rPr>
              <w:t xml:space="preserve"> – </w:t>
            </w:r>
            <w:r w:rsidRPr="00B17490">
              <w:rPr>
                <w:b/>
              </w:rPr>
              <w:t>Emergency</w:t>
            </w:r>
            <w:r w:rsidR="00BD3A58" w:rsidRPr="00B17490">
              <w:rPr>
                <w:b/>
              </w:rPr>
              <w:t xml:space="preserve"> </w:t>
            </w:r>
            <w:r w:rsidRPr="00B17490">
              <w:rPr>
                <w:b/>
              </w:rPr>
              <w:t>Only</w:t>
            </w:r>
            <w:bookmarkEnd w:id="78"/>
          </w:p>
          <w:p w14:paraId="427EF573" w14:textId="77777777" w:rsidR="00BD3A58" w:rsidRPr="00B17490" w:rsidRDefault="00BD3A58">
            <w:pPr>
              <w:pStyle w:val="TableTextCharCharChar1"/>
              <w:numPr>
                <w:ilvl w:val="12"/>
                <w:numId w:val="0"/>
              </w:numPr>
              <w:rPr>
                <w:b/>
              </w:rPr>
            </w:pPr>
          </w:p>
          <w:p w14:paraId="427EF574" w14:textId="77777777" w:rsidR="00154B9C" w:rsidRPr="00B17490" w:rsidRDefault="00154B9C">
            <w:pPr>
              <w:pStyle w:val="TableTextCharCharChar1"/>
              <w:numPr>
                <w:ilvl w:val="12"/>
                <w:numId w:val="0"/>
              </w:numPr>
            </w:pPr>
            <w:r w:rsidRPr="00B17490">
              <w:t xml:space="preserve">Emergency ambulance transportation by a licensed ambulance service to the nearest Hospital where Emergency Health Services can be performed. </w:t>
            </w:r>
            <w:r w:rsidR="00BC77B3" w:rsidRPr="00B17490">
              <w:t>Air transportation is covered if ground transportation is impossible or would put your life or health in serious jeopardy.</w:t>
            </w:r>
          </w:p>
          <w:p w14:paraId="427EF575" w14:textId="77777777" w:rsidR="0046031D" w:rsidRPr="00B17490" w:rsidRDefault="0046031D">
            <w:pPr>
              <w:pStyle w:val="TableTextCharCharChar1"/>
              <w:numPr>
                <w:ilvl w:val="12"/>
                <w:numId w:val="0"/>
              </w:numPr>
            </w:pPr>
          </w:p>
          <w:p w14:paraId="427EF576" w14:textId="77777777" w:rsidR="0046031D" w:rsidRPr="00B17490" w:rsidRDefault="0046031D">
            <w:pPr>
              <w:pStyle w:val="TableTextCharCharChar1"/>
              <w:numPr>
                <w:ilvl w:val="12"/>
                <w:numId w:val="0"/>
              </w:numPr>
            </w:pPr>
          </w:p>
          <w:p w14:paraId="427EF577" w14:textId="77777777" w:rsidR="0046031D" w:rsidRPr="00B17490" w:rsidRDefault="0046031D">
            <w:pPr>
              <w:pStyle w:val="TableTextCharCharChar1"/>
              <w:numPr>
                <w:ilvl w:val="12"/>
                <w:numId w:val="0"/>
              </w:numPr>
            </w:pPr>
          </w:p>
          <w:p w14:paraId="427EF578" w14:textId="77777777" w:rsidR="0046031D" w:rsidRPr="00B17490" w:rsidRDefault="0046031D">
            <w:pPr>
              <w:pStyle w:val="TableTextCharCharChar1"/>
              <w:numPr>
                <w:ilvl w:val="12"/>
                <w:numId w:val="0"/>
              </w:numPr>
            </w:pPr>
          </w:p>
          <w:p w14:paraId="427EF579" w14:textId="77777777" w:rsidR="0046031D" w:rsidRPr="00B17490" w:rsidRDefault="0046031D">
            <w:pPr>
              <w:pStyle w:val="TableTextCharCharChar1"/>
              <w:numPr>
                <w:ilvl w:val="12"/>
                <w:numId w:val="0"/>
              </w:numPr>
            </w:pPr>
          </w:p>
          <w:p w14:paraId="427EF597" w14:textId="77777777" w:rsidR="0046031D" w:rsidRPr="00B17490" w:rsidRDefault="0046031D" w:rsidP="0046031D">
            <w:pPr>
              <w:pStyle w:val="TableTextCharCharChar1"/>
              <w:numPr>
                <w:ilvl w:val="12"/>
                <w:numId w:val="0"/>
              </w:numPr>
              <w:rPr>
                <w:b/>
              </w:rPr>
            </w:pPr>
            <w:r w:rsidRPr="00B17490">
              <w:rPr>
                <w:b/>
              </w:rPr>
              <w:t>Ambulance Services - Non-Emergency</w:t>
            </w:r>
          </w:p>
          <w:p w14:paraId="427EF598" w14:textId="2308A7BF" w:rsidR="00A179FC" w:rsidRPr="00B17490" w:rsidRDefault="00A179FC" w:rsidP="00A179FC">
            <w:pPr>
              <w:pStyle w:val="TableTextCharCharChar1"/>
              <w:numPr>
                <w:ilvl w:val="12"/>
                <w:numId w:val="0"/>
              </w:numPr>
              <w:rPr>
                <w:szCs w:val="24"/>
              </w:rPr>
            </w:pPr>
            <w:r w:rsidRPr="00B17490">
              <w:t xml:space="preserve">The Plan also covers transportation provided by licensed professional ambulance (either ground or air ambulance, as UnitedHealthcare determines appropriate) between facilities when the </w:t>
            </w:r>
            <w:r w:rsidRPr="00B17490">
              <w:rPr>
                <w:szCs w:val="24"/>
              </w:rPr>
              <w:lastRenderedPageBreak/>
              <w:t>transport is:</w:t>
            </w:r>
          </w:p>
          <w:p w14:paraId="427EF599"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From a non-Network Hospital to a Network Hospital;</w:t>
            </w:r>
          </w:p>
          <w:p w14:paraId="427EF59A"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To a Hospital that provides a higher level of care that was not available at the original Hospital;</w:t>
            </w:r>
          </w:p>
          <w:p w14:paraId="427EF59B"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To a more cost-effective acute care facility; or</w:t>
            </w:r>
          </w:p>
          <w:p w14:paraId="427EF59C"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From an acute facility to a sub-acute setting.</w:t>
            </w:r>
          </w:p>
          <w:p w14:paraId="427EF59D" w14:textId="77777777" w:rsidR="00CB1594" w:rsidRPr="00B17490"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17490" w:rsidRDefault="00154B9C">
            <w:pPr>
              <w:pStyle w:val="TableTextCharCharChar1"/>
              <w:numPr>
                <w:ilvl w:val="12"/>
                <w:numId w:val="0"/>
              </w:numPr>
              <w:rPr>
                <w:b/>
                <w:iCs/>
              </w:rPr>
            </w:pPr>
            <w:r w:rsidRPr="00B17490">
              <w:rPr>
                <w:b/>
                <w:iCs/>
              </w:rPr>
              <w:lastRenderedPageBreak/>
              <w:t>Ground Transportation:</w:t>
            </w:r>
            <w:r w:rsidRPr="00B17490">
              <w:rPr>
                <w:b/>
                <w:iCs/>
                <w:color w:val="FF0000"/>
              </w:rPr>
              <w:t xml:space="preserve"> </w:t>
            </w:r>
          </w:p>
          <w:p w14:paraId="427EF5A6" w14:textId="4108ED95" w:rsidR="00154B9C" w:rsidRPr="00B17490" w:rsidRDefault="00D50271">
            <w:pPr>
              <w:pStyle w:val="TableTextCharCharChar1"/>
              <w:numPr>
                <w:ilvl w:val="12"/>
                <w:numId w:val="0"/>
              </w:numPr>
              <w:rPr>
                <w:b/>
                <w:color w:val="FF0000"/>
              </w:rPr>
            </w:pPr>
            <w:r w:rsidRPr="00B17490">
              <w:rPr>
                <w:b/>
                <w:color w:val="0000FF"/>
              </w:rPr>
              <w:t>80</w:t>
            </w:r>
            <w:r w:rsidR="0099552C" w:rsidRPr="00B17490">
              <w:rPr>
                <w:b/>
                <w:color w:val="0000FF"/>
              </w:rPr>
              <w:t>%</w:t>
            </w:r>
            <w:r w:rsidR="00154B9C" w:rsidRPr="00B17490">
              <w:rPr>
                <w:b/>
              </w:rPr>
              <w:t xml:space="preserve"> </w:t>
            </w:r>
            <w:r w:rsidR="00154B9C" w:rsidRPr="00B17490">
              <w:t xml:space="preserve">of eligible expenses after satisfying </w:t>
            </w:r>
            <w:r w:rsidR="00397857" w:rsidRPr="00B17490">
              <w:t>the</w:t>
            </w:r>
            <w:r w:rsidR="00397857" w:rsidRPr="00B17490" w:rsidDel="00397857">
              <w:rPr>
                <w:b/>
                <w:color w:val="0000FF"/>
              </w:rPr>
              <w:t xml:space="preserve"> </w:t>
            </w:r>
            <w:r w:rsidR="00154B9C" w:rsidRPr="00B17490">
              <w:t>deductible</w:t>
            </w:r>
            <w:r w:rsidR="00154B9C" w:rsidRPr="00B17490">
              <w:rPr>
                <w:b/>
              </w:rPr>
              <w:t>.</w:t>
            </w:r>
          </w:p>
          <w:p w14:paraId="427EF5A7" w14:textId="77777777" w:rsidR="00154B9C" w:rsidRPr="00B17490" w:rsidRDefault="00154B9C">
            <w:pPr>
              <w:pStyle w:val="TableTextCharCharChar1"/>
              <w:numPr>
                <w:ilvl w:val="12"/>
                <w:numId w:val="0"/>
              </w:numPr>
              <w:rPr>
                <w:b/>
              </w:rPr>
            </w:pPr>
          </w:p>
          <w:p w14:paraId="37ECCD42" w14:textId="77777777" w:rsidR="00397857" w:rsidRPr="00B17490" w:rsidRDefault="00397857">
            <w:pPr>
              <w:pStyle w:val="TableTextCharCharChar1"/>
              <w:numPr>
                <w:ilvl w:val="12"/>
                <w:numId w:val="0"/>
              </w:numPr>
              <w:rPr>
                <w:rStyle w:val="wdColorPinkBoldItalic"/>
              </w:rPr>
            </w:pPr>
          </w:p>
          <w:p w14:paraId="128B33F9" w14:textId="77777777" w:rsidR="00397857" w:rsidRPr="00B17490" w:rsidRDefault="00397857">
            <w:pPr>
              <w:pStyle w:val="TableTextCharCharChar1"/>
              <w:numPr>
                <w:ilvl w:val="12"/>
                <w:numId w:val="0"/>
              </w:numPr>
              <w:rPr>
                <w:rStyle w:val="wdColorPinkBoldItalic"/>
              </w:rPr>
            </w:pPr>
          </w:p>
          <w:p w14:paraId="01558684" w14:textId="77777777" w:rsidR="00397857" w:rsidRPr="00B17490" w:rsidRDefault="00397857">
            <w:pPr>
              <w:pStyle w:val="TableTextCharCharChar1"/>
              <w:numPr>
                <w:ilvl w:val="12"/>
                <w:numId w:val="0"/>
              </w:numPr>
              <w:rPr>
                <w:rStyle w:val="wdColorPinkBoldItalic"/>
              </w:rPr>
            </w:pPr>
          </w:p>
          <w:p w14:paraId="49162C20" w14:textId="77777777" w:rsidR="00397857" w:rsidRPr="00B17490" w:rsidRDefault="00397857">
            <w:pPr>
              <w:pStyle w:val="TableTextCharCharChar1"/>
              <w:numPr>
                <w:ilvl w:val="12"/>
                <w:numId w:val="0"/>
              </w:numPr>
              <w:rPr>
                <w:rStyle w:val="wdColorPinkBoldItalic"/>
              </w:rPr>
            </w:pPr>
          </w:p>
          <w:p w14:paraId="427EF5AD" w14:textId="77777777" w:rsidR="00154B9C" w:rsidRPr="00B17490" w:rsidRDefault="00154B9C">
            <w:pPr>
              <w:pStyle w:val="TableTextCharCharChar1"/>
              <w:numPr>
                <w:ilvl w:val="12"/>
                <w:numId w:val="0"/>
              </w:numPr>
              <w:rPr>
                <w:b/>
                <w:iCs/>
              </w:rPr>
            </w:pPr>
            <w:r w:rsidRPr="00B17490">
              <w:rPr>
                <w:b/>
                <w:iCs/>
              </w:rPr>
              <w:t>Air Transportation:</w:t>
            </w:r>
          </w:p>
          <w:p w14:paraId="427EF5B5" w14:textId="0E8F386F" w:rsidR="00154B9C" w:rsidRPr="00B17490" w:rsidRDefault="00D50271">
            <w:pPr>
              <w:pStyle w:val="TableTextCharCharChar1"/>
              <w:numPr>
                <w:ilvl w:val="12"/>
                <w:numId w:val="0"/>
              </w:numPr>
              <w:rPr>
                <w:b/>
                <w:color w:val="0000FF"/>
              </w:rPr>
            </w:pPr>
            <w:r w:rsidRPr="00B17490">
              <w:rPr>
                <w:b/>
                <w:color w:val="0000FF"/>
              </w:rPr>
              <w:t>80</w:t>
            </w:r>
            <w:r w:rsidR="0099552C" w:rsidRPr="00B17490">
              <w:rPr>
                <w:b/>
                <w:color w:val="0000FF"/>
              </w:rPr>
              <w:t>%</w:t>
            </w:r>
            <w:r w:rsidR="00154B9C" w:rsidRPr="00B17490">
              <w:rPr>
                <w:b/>
              </w:rPr>
              <w:t xml:space="preserve"> </w:t>
            </w:r>
            <w:r w:rsidR="00154B9C" w:rsidRPr="00B17490">
              <w:t xml:space="preserve">of eligible expenses after satisfying </w:t>
            </w:r>
            <w:r w:rsidR="00397857" w:rsidRPr="00B17490">
              <w:t xml:space="preserve">the </w:t>
            </w:r>
            <w:r w:rsidR="00154B9C" w:rsidRPr="00B17490">
              <w:t>deductible</w:t>
            </w:r>
            <w:r w:rsidR="00154B9C" w:rsidRPr="00B17490">
              <w:rPr>
                <w:b/>
              </w:rPr>
              <w:t xml:space="preserve">. </w:t>
            </w:r>
          </w:p>
          <w:p w14:paraId="427EF5B6" w14:textId="77777777" w:rsidR="00154B9C" w:rsidRPr="00B17490" w:rsidRDefault="00154B9C">
            <w:pPr>
              <w:pStyle w:val="TableTextCharCharChar1"/>
              <w:numPr>
                <w:ilvl w:val="12"/>
                <w:numId w:val="0"/>
              </w:numPr>
            </w:pPr>
          </w:p>
          <w:p w14:paraId="427EF5BA" w14:textId="77777777" w:rsidR="00161073" w:rsidRPr="00B17490" w:rsidRDefault="00161073">
            <w:pPr>
              <w:pStyle w:val="TableTextCharCharChar1"/>
              <w:numPr>
                <w:ilvl w:val="12"/>
                <w:numId w:val="0"/>
              </w:numPr>
            </w:pPr>
          </w:p>
          <w:p w14:paraId="427EF5BB" w14:textId="77777777" w:rsidR="00B623D8" w:rsidRPr="00B17490" w:rsidRDefault="00B623D8">
            <w:pPr>
              <w:pStyle w:val="TableTextCharCharChar1"/>
              <w:numPr>
                <w:ilvl w:val="12"/>
                <w:numId w:val="0"/>
              </w:numPr>
            </w:pPr>
          </w:p>
          <w:p w14:paraId="2E1B8E3E" w14:textId="77777777" w:rsidR="00397857" w:rsidRPr="00B17490" w:rsidRDefault="00397857">
            <w:pPr>
              <w:pStyle w:val="TableTextCharCharChar1"/>
              <w:numPr>
                <w:ilvl w:val="12"/>
                <w:numId w:val="0"/>
              </w:numPr>
            </w:pPr>
          </w:p>
          <w:p w14:paraId="722CBE68" w14:textId="77777777" w:rsidR="00397857" w:rsidRPr="00B17490" w:rsidRDefault="00397857">
            <w:pPr>
              <w:pStyle w:val="TableTextCharCharChar1"/>
              <w:numPr>
                <w:ilvl w:val="12"/>
                <w:numId w:val="0"/>
              </w:numPr>
            </w:pPr>
          </w:p>
          <w:p w14:paraId="39918C79" w14:textId="77777777" w:rsidR="00397857" w:rsidRPr="00B17490" w:rsidRDefault="00397857">
            <w:pPr>
              <w:pStyle w:val="TableTextCharCharChar1"/>
              <w:numPr>
                <w:ilvl w:val="12"/>
                <w:numId w:val="0"/>
              </w:numPr>
            </w:pPr>
          </w:p>
          <w:p w14:paraId="427EF5BC" w14:textId="77777777" w:rsidR="0046031D" w:rsidRPr="00B17490" w:rsidRDefault="0046031D" w:rsidP="0046031D">
            <w:pPr>
              <w:pStyle w:val="TableTextCharCharChar1"/>
              <w:numPr>
                <w:ilvl w:val="12"/>
                <w:numId w:val="0"/>
              </w:numPr>
              <w:rPr>
                <w:b/>
                <w:iCs/>
              </w:rPr>
            </w:pPr>
            <w:r w:rsidRPr="00B17490">
              <w:rPr>
                <w:b/>
                <w:iCs/>
              </w:rPr>
              <w:t>Ground Transportation:</w:t>
            </w:r>
          </w:p>
          <w:p w14:paraId="427EF5C4" w14:textId="2774C2DB" w:rsidR="0046031D" w:rsidRPr="00B17490" w:rsidRDefault="00D50271" w:rsidP="0046031D">
            <w:pPr>
              <w:pStyle w:val="TableTextCharCharChar1"/>
              <w:numPr>
                <w:ilvl w:val="12"/>
                <w:numId w:val="0"/>
              </w:numPr>
              <w:rPr>
                <w:b/>
                <w:color w:val="0000FF"/>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deductible</w:t>
            </w:r>
            <w:r w:rsidR="0046031D" w:rsidRPr="00B17490">
              <w:rPr>
                <w:b/>
              </w:rPr>
              <w:t xml:space="preserve">. </w:t>
            </w:r>
          </w:p>
          <w:p w14:paraId="427EF5C5" w14:textId="77777777" w:rsidR="0046031D" w:rsidRPr="00B17490" w:rsidRDefault="0046031D" w:rsidP="0046031D">
            <w:pPr>
              <w:pStyle w:val="TableTextCharCharChar1"/>
              <w:numPr>
                <w:ilvl w:val="12"/>
                <w:numId w:val="0"/>
              </w:numPr>
            </w:pPr>
          </w:p>
          <w:p w14:paraId="5DB93CB1" w14:textId="77777777" w:rsidR="00F420E2" w:rsidRPr="00B17490" w:rsidRDefault="00F420E2" w:rsidP="0046031D">
            <w:pPr>
              <w:pStyle w:val="TableTextCharCharChar1"/>
              <w:numPr>
                <w:ilvl w:val="12"/>
                <w:numId w:val="0"/>
              </w:numPr>
              <w:rPr>
                <w:b/>
                <w:iCs/>
              </w:rPr>
            </w:pPr>
          </w:p>
          <w:p w14:paraId="265A3A9A" w14:textId="77777777" w:rsidR="00F420E2" w:rsidRPr="00B17490" w:rsidRDefault="00F420E2" w:rsidP="0046031D">
            <w:pPr>
              <w:pStyle w:val="TableTextCharCharChar1"/>
              <w:numPr>
                <w:ilvl w:val="12"/>
                <w:numId w:val="0"/>
              </w:numPr>
              <w:rPr>
                <w:b/>
                <w:iCs/>
              </w:rPr>
            </w:pPr>
          </w:p>
          <w:p w14:paraId="427EF5CA" w14:textId="77777777" w:rsidR="0046031D" w:rsidRPr="00B17490" w:rsidRDefault="0046031D" w:rsidP="0046031D">
            <w:pPr>
              <w:pStyle w:val="TableTextCharCharChar1"/>
              <w:numPr>
                <w:ilvl w:val="12"/>
                <w:numId w:val="0"/>
              </w:numPr>
              <w:rPr>
                <w:b/>
                <w:iCs/>
              </w:rPr>
            </w:pPr>
            <w:r w:rsidRPr="00B17490">
              <w:rPr>
                <w:b/>
                <w:iCs/>
              </w:rPr>
              <w:t>Air Transportation:</w:t>
            </w:r>
          </w:p>
          <w:p w14:paraId="427EF5D6" w14:textId="45641ECE" w:rsidR="00161073" w:rsidRPr="00B17490" w:rsidRDefault="00D50271" w:rsidP="00161073">
            <w:pPr>
              <w:pStyle w:val="TableTextCharCharChar1"/>
              <w:numPr>
                <w:ilvl w:val="12"/>
                <w:numId w:val="0"/>
              </w:numPr>
              <w:rPr>
                <w:b/>
                <w:color w:val="FF0000"/>
              </w:rPr>
            </w:pPr>
            <w:r w:rsidRPr="00B17490">
              <w:rPr>
                <w:b/>
                <w:color w:val="0000FF"/>
              </w:rPr>
              <w:t>80</w:t>
            </w:r>
            <w:r w:rsidR="0099552C" w:rsidRPr="00B17490">
              <w:rPr>
                <w:b/>
                <w:color w:val="0000FF"/>
              </w:rPr>
              <w:t>%</w:t>
            </w:r>
            <w:r w:rsidR="00161073" w:rsidRPr="00B17490">
              <w:rPr>
                <w:b/>
              </w:rPr>
              <w:t xml:space="preserve"> </w:t>
            </w:r>
            <w:r w:rsidR="00161073" w:rsidRPr="00B17490">
              <w:t xml:space="preserve">of eligible expenses after satisfying </w:t>
            </w:r>
            <w:r w:rsidR="00161073" w:rsidRPr="00B17490">
              <w:rPr>
                <w:color w:val="000000"/>
              </w:rPr>
              <w:t xml:space="preserve">the </w:t>
            </w:r>
            <w:r w:rsidR="00161073" w:rsidRPr="00B17490">
              <w:lastRenderedPageBreak/>
              <w:t>deductible</w:t>
            </w:r>
            <w:r w:rsidR="00161073" w:rsidRPr="00B17490">
              <w:rPr>
                <w:b/>
              </w:rPr>
              <w:t xml:space="preserve">. </w:t>
            </w:r>
          </w:p>
          <w:p w14:paraId="427EF5D7" w14:textId="77777777" w:rsidR="00161073" w:rsidRPr="00B17490" w:rsidRDefault="00161073" w:rsidP="00870816">
            <w:pPr>
              <w:pStyle w:val="TableTextCharCharChar1"/>
              <w:numPr>
                <w:ilvl w:val="12"/>
                <w:numId w:val="0"/>
              </w:numPr>
              <w:rPr>
                <w:b/>
                <w:color w:val="0000FF"/>
              </w:rPr>
            </w:pPr>
          </w:p>
          <w:p w14:paraId="427EF5D8" w14:textId="77777777" w:rsidR="00ED5461" w:rsidRPr="00B17490" w:rsidRDefault="00ED5461" w:rsidP="00ED5461">
            <w:pPr>
              <w:pStyle w:val="TableTextCharChar"/>
              <w:rPr>
                <w:b/>
                <w:bCs/>
                <w:snapToGrid w:val="0"/>
                <w:color w:val="FF00FF"/>
              </w:rPr>
            </w:pPr>
          </w:p>
          <w:p w14:paraId="427EF5DE" w14:textId="5976A867" w:rsidR="00ED5461" w:rsidRPr="00B17490" w:rsidRDefault="003744E9" w:rsidP="00ED5461">
            <w:pPr>
              <w:pStyle w:val="TableText"/>
              <w:rPr>
                <w:rStyle w:val="CDBold"/>
                <w:rFonts w:ascii="Times New Roman" w:hAnsi="Times New Roman"/>
              </w:rPr>
            </w:pPr>
            <w:r w:rsidRPr="00B17490">
              <w:rPr>
                <w:rStyle w:val="CDBold"/>
                <w:rFonts w:ascii="Times New Roman" w:hAnsi="Times New Roman"/>
                <w:b w:val="0"/>
                <w:color w:val="FF00FF"/>
              </w:rPr>
              <w:t xml:space="preserve"> </w:t>
            </w:r>
            <w:r w:rsidR="00ED5461" w:rsidRPr="00B17490">
              <w:rPr>
                <w:rStyle w:val="CDBold"/>
                <w:rFonts w:ascii="Times New Roman" w:hAnsi="Times New Roman"/>
              </w:rPr>
              <w:t xml:space="preserve">Pre-service </w:t>
            </w:r>
            <w:r w:rsidR="00ED5461" w:rsidRPr="00B17490">
              <w:rPr>
                <w:b/>
                <w:bCs/>
              </w:rPr>
              <w:t>Authorization</w:t>
            </w:r>
            <w:r w:rsidR="00ED5461" w:rsidRPr="00B17490">
              <w:rPr>
                <w:rStyle w:val="CDBold"/>
                <w:rFonts w:ascii="Times New Roman" w:hAnsi="Times New Roman"/>
              </w:rPr>
              <w:t xml:space="preserve"> Requirement</w:t>
            </w:r>
          </w:p>
          <w:p w14:paraId="427EF5DF" w14:textId="38276484" w:rsidR="00ED5461" w:rsidRPr="00B17490" w:rsidRDefault="00ED5461" w:rsidP="00ED5461">
            <w:pPr>
              <w:pStyle w:val="TableTextCharCharChar1"/>
              <w:numPr>
                <w:ilvl w:val="12"/>
                <w:numId w:val="0"/>
              </w:numPr>
              <w:rPr>
                <w:rStyle w:val="CDBlack"/>
                <w:rFonts w:ascii="Times New Roman" w:hAnsi="Times New Roman"/>
              </w:rPr>
            </w:pPr>
            <w:r w:rsidRPr="00B17490">
              <w:t xml:space="preserve">In most cases, we will initiate and direct non-Emergency ambulance transportation. If you are requesting non-Emergency ambulance services, you must </w:t>
            </w:r>
            <w:r w:rsidRPr="00B17490">
              <w:rPr>
                <w:bCs/>
                <w:color w:val="000000"/>
              </w:rPr>
              <w:t xml:space="preserve">obtain prior authorization </w:t>
            </w:r>
            <w:r w:rsidRPr="00B17490">
              <w:rPr>
                <w:rStyle w:val="CDBlack"/>
                <w:rFonts w:ascii="Times New Roman" w:hAnsi="Times New Roman"/>
              </w:rPr>
              <w:t>as soon as possible prior to transport.</w:t>
            </w:r>
          </w:p>
          <w:p w14:paraId="427EF5E0" w14:textId="77777777" w:rsidR="00ED5461" w:rsidRPr="00B17490"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17490" w:rsidRDefault="0040696A" w:rsidP="00870816">
            <w:pPr>
              <w:pStyle w:val="TableTextCharCharChar1"/>
              <w:numPr>
                <w:ilvl w:val="12"/>
                <w:numId w:val="0"/>
              </w:numPr>
              <w:rPr>
                <w:rStyle w:val="wdColorPinkBoldItalic"/>
                <w:b w:val="0"/>
                <w:bCs/>
                <w:i w:val="0"/>
                <w:iCs w:val="0"/>
                <w:color w:val="000000"/>
                <w:u w:val="none"/>
              </w:rPr>
            </w:pPr>
          </w:p>
          <w:p w14:paraId="427EF5E5" w14:textId="314B25C9" w:rsidR="0046031D" w:rsidRPr="00B17490"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17490" w:rsidRDefault="00154B9C">
            <w:pPr>
              <w:pStyle w:val="TableTextCharCharChar1"/>
              <w:numPr>
                <w:ilvl w:val="12"/>
                <w:numId w:val="0"/>
              </w:numPr>
              <w:rPr>
                <w:b/>
                <w:iCs/>
              </w:rPr>
            </w:pPr>
            <w:r w:rsidRPr="00B17490">
              <w:rPr>
                <w:b/>
                <w:iCs/>
              </w:rPr>
              <w:lastRenderedPageBreak/>
              <w:t>Ground Transportation:</w:t>
            </w:r>
            <w:r w:rsidRPr="00B17490">
              <w:rPr>
                <w:b/>
                <w:iCs/>
                <w:color w:val="FF0000"/>
              </w:rPr>
              <w:t xml:space="preserve"> </w:t>
            </w:r>
          </w:p>
          <w:p w14:paraId="427EF5F2" w14:textId="2CFE971C" w:rsidR="00161073" w:rsidRPr="00B17490" w:rsidRDefault="00D50271" w:rsidP="00161073">
            <w:pPr>
              <w:pStyle w:val="TableTextCharCharChar1"/>
              <w:numPr>
                <w:ilvl w:val="12"/>
                <w:numId w:val="0"/>
              </w:numPr>
              <w:rPr>
                <w:b/>
              </w:rPr>
            </w:pPr>
            <w:r w:rsidRPr="00B17490">
              <w:rPr>
                <w:b/>
                <w:color w:val="0000FF"/>
              </w:rPr>
              <w:t>80</w:t>
            </w:r>
            <w:r w:rsidR="0099552C" w:rsidRPr="00B17490">
              <w:rPr>
                <w:b/>
                <w:color w:val="0000FF"/>
              </w:rPr>
              <w:t>%</w:t>
            </w:r>
            <w:r w:rsidR="00161073" w:rsidRPr="00B17490">
              <w:rPr>
                <w:b/>
              </w:rPr>
              <w:t xml:space="preserve"> </w:t>
            </w:r>
            <w:r w:rsidR="00161073" w:rsidRPr="00B17490">
              <w:t xml:space="preserve">of eligible expenses after satisfying </w:t>
            </w:r>
            <w:r w:rsidR="00161073" w:rsidRPr="00B17490">
              <w:rPr>
                <w:color w:val="000000"/>
              </w:rPr>
              <w:t xml:space="preserve">the </w:t>
            </w:r>
            <w:r w:rsidR="00161073" w:rsidRPr="00B17490">
              <w:t>deductible</w:t>
            </w:r>
            <w:r w:rsidR="00161073" w:rsidRPr="00B17490">
              <w:rPr>
                <w:b/>
              </w:rPr>
              <w:t xml:space="preserve">. </w:t>
            </w:r>
          </w:p>
          <w:p w14:paraId="427EF5F3" w14:textId="77777777" w:rsidR="00161073" w:rsidRPr="00B17490" w:rsidRDefault="00161073" w:rsidP="00161073">
            <w:pPr>
              <w:pStyle w:val="TableTextCharCharChar1"/>
              <w:numPr>
                <w:ilvl w:val="12"/>
                <w:numId w:val="0"/>
              </w:numPr>
            </w:pPr>
          </w:p>
          <w:p w14:paraId="427EF5F8" w14:textId="77777777" w:rsidR="00161073" w:rsidRPr="00B17490" w:rsidRDefault="00161073" w:rsidP="00161073">
            <w:pPr>
              <w:pStyle w:val="TableTextCharCharChar1"/>
              <w:numPr>
                <w:ilvl w:val="12"/>
                <w:numId w:val="0"/>
              </w:numPr>
            </w:pPr>
          </w:p>
          <w:p w14:paraId="1228DB0F" w14:textId="77777777" w:rsidR="003744E9" w:rsidRPr="00B17490" w:rsidRDefault="003744E9" w:rsidP="00161073">
            <w:pPr>
              <w:pStyle w:val="TableTextCharCharChar1"/>
              <w:numPr>
                <w:ilvl w:val="12"/>
                <w:numId w:val="0"/>
              </w:numPr>
            </w:pPr>
          </w:p>
          <w:p w14:paraId="44688D77" w14:textId="77777777" w:rsidR="003744E9" w:rsidRPr="00B17490" w:rsidRDefault="003744E9" w:rsidP="00161073">
            <w:pPr>
              <w:pStyle w:val="TableTextCharCharChar1"/>
              <w:numPr>
                <w:ilvl w:val="12"/>
                <w:numId w:val="0"/>
              </w:numPr>
            </w:pPr>
          </w:p>
          <w:p w14:paraId="42395A27" w14:textId="77777777" w:rsidR="00397857" w:rsidRPr="00B17490" w:rsidRDefault="00397857">
            <w:pPr>
              <w:pStyle w:val="TableTextCharCharChar1"/>
              <w:numPr>
                <w:ilvl w:val="12"/>
                <w:numId w:val="0"/>
              </w:numPr>
              <w:rPr>
                <w:b/>
                <w:iCs/>
              </w:rPr>
            </w:pPr>
          </w:p>
          <w:p w14:paraId="427EF5FE" w14:textId="77777777" w:rsidR="00154B9C" w:rsidRPr="00B17490" w:rsidRDefault="00154B9C">
            <w:pPr>
              <w:pStyle w:val="TableTextCharCharChar1"/>
              <w:numPr>
                <w:ilvl w:val="12"/>
                <w:numId w:val="0"/>
              </w:numPr>
              <w:rPr>
                <w:b/>
                <w:iCs/>
              </w:rPr>
            </w:pPr>
            <w:r w:rsidRPr="00B17490">
              <w:rPr>
                <w:b/>
                <w:iCs/>
              </w:rPr>
              <w:t>Air Transportation:</w:t>
            </w:r>
          </w:p>
          <w:p w14:paraId="427EF606" w14:textId="3DF7D195" w:rsidR="00154B9C" w:rsidRPr="00B17490" w:rsidRDefault="00D50271">
            <w:pPr>
              <w:pStyle w:val="TableTextCharCharChar1"/>
              <w:numPr>
                <w:ilvl w:val="12"/>
                <w:numId w:val="0"/>
              </w:numPr>
              <w:rPr>
                <w:b/>
                <w:color w:val="0000FF"/>
              </w:rPr>
            </w:pPr>
            <w:r w:rsidRPr="00B17490">
              <w:rPr>
                <w:b/>
                <w:color w:val="0000FF"/>
              </w:rPr>
              <w:t>80</w:t>
            </w:r>
            <w:r w:rsidR="0099552C" w:rsidRPr="00B17490">
              <w:rPr>
                <w:b/>
                <w:color w:val="0000FF"/>
              </w:rPr>
              <w:t>%</w:t>
            </w:r>
            <w:r w:rsidR="00154B9C" w:rsidRPr="00B17490">
              <w:rPr>
                <w:b/>
              </w:rPr>
              <w:t xml:space="preserve"> </w:t>
            </w:r>
            <w:r w:rsidR="00154B9C" w:rsidRPr="00B17490">
              <w:t>of eligible expenses after satisfying</w:t>
            </w:r>
            <w:r w:rsidR="00397857" w:rsidRPr="00B17490">
              <w:t xml:space="preserve"> the</w:t>
            </w:r>
            <w:r w:rsidR="00154B9C" w:rsidRPr="00B17490">
              <w:t xml:space="preserve"> deductible</w:t>
            </w:r>
            <w:r w:rsidR="00154B9C" w:rsidRPr="00B17490">
              <w:rPr>
                <w:b/>
              </w:rPr>
              <w:t xml:space="preserve">. </w:t>
            </w:r>
          </w:p>
          <w:p w14:paraId="7A07DEDA" w14:textId="77777777" w:rsidR="003744E9" w:rsidRPr="00B17490" w:rsidRDefault="003744E9" w:rsidP="0046031D">
            <w:pPr>
              <w:pStyle w:val="TableTextCharCharChar1"/>
              <w:numPr>
                <w:ilvl w:val="12"/>
                <w:numId w:val="0"/>
              </w:numPr>
            </w:pPr>
          </w:p>
          <w:p w14:paraId="1AFD3C1F" w14:textId="77777777" w:rsidR="003744E9" w:rsidRPr="00B17490" w:rsidRDefault="003744E9" w:rsidP="0046031D">
            <w:pPr>
              <w:pStyle w:val="TableTextCharCharChar1"/>
              <w:numPr>
                <w:ilvl w:val="12"/>
                <w:numId w:val="0"/>
              </w:numPr>
            </w:pPr>
          </w:p>
          <w:p w14:paraId="7FF82C87" w14:textId="77777777" w:rsidR="003744E9" w:rsidRPr="00B17490" w:rsidRDefault="003744E9" w:rsidP="0046031D">
            <w:pPr>
              <w:pStyle w:val="TableTextCharCharChar1"/>
              <w:numPr>
                <w:ilvl w:val="12"/>
                <w:numId w:val="0"/>
              </w:numPr>
            </w:pPr>
          </w:p>
          <w:p w14:paraId="6ED12AE1" w14:textId="77777777" w:rsidR="003744E9" w:rsidRPr="00B17490" w:rsidRDefault="003744E9" w:rsidP="0046031D">
            <w:pPr>
              <w:pStyle w:val="TableTextCharCharChar1"/>
              <w:numPr>
                <w:ilvl w:val="12"/>
                <w:numId w:val="0"/>
              </w:numPr>
            </w:pPr>
          </w:p>
          <w:p w14:paraId="6966F30C" w14:textId="77777777" w:rsidR="003744E9" w:rsidRPr="00B17490" w:rsidRDefault="003744E9" w:rsidP="0046031D">
            <w:pPr>
              <w:pStyle w:val="TableTextCharCharChar1"/>
              <w:numPr>
                <w:ilvl w:val="12"/>
                <w:numId w:val="0"/>
              </w:numPr>
            </w:pPr>
          </w:p>
          <w:p w14:paraId="2D86F032" w14:textId="77777777" w:rsidR="003744E9" w:rsidRPr="00B17490" w:rsidRDefault="003744E9" w:rsidP="0046031D">
            <w:pPr>
              <w:pStyle w:val="TableTextCharCharChar1"/>
              <w:numPr>
                <w:ilvl w:val="12"/>
                <w:numId w:val="0"/>
              </w:numPr>
            </w:pPr>
          </w:p>
          <w:p w14:paraId="427EF614" w14:textId="77777777" w:rsidR="0046031D" w:rsidRPr="00B17490" w:rsidRDefault="0046031D" w:rsidP="0046031D">
            <w:pPr>
              <w:pStyle w:val="TableTextCharCharChar1"/>
              <w:numPr>
                <w:ilvl w:val="12"/>
                <w:numId w:val="0"/>
              </w:numPr>
              <w:rPr>
                <w:b/>
                <w:iCs/>
              </w:rPr>
            </w:pPr>
            <w:r w:rsidRPr="00B17490">
              <w:rPr>
                <w:b/>
                <w:iCs/>
              </w:rPr>
              <w:t>Ground Transportation:</w:t>
            </w:r>
          </w:p>
          <w:p w14:paraId="427EF615" w14:textId="3A98D880" w:rsidR="0046031D" w:rsidRPr="00B17490" w:rsidRDefault="00D50271" w:rsidP="0046031D">
            <w:pPr>
              <w:pStyle w:val="TableTextCharCharChar1"/>
              <w:numPr>
                <w:ilvl w:val="12"/>
                <w:numId w:val="0"/>
              </w:numPr>
              <w:rPr>
                <w:b/>
                <w:color w:val="FF00FF"/>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deductible</w:t>
            </w:r>
            <w:r w:rsidR="0046031D" w:rsidRPr="00B17490">
              <w:rPr>
                <w:bCs/>
              </w:rPr>
              <w:t>.</w:t>
            </w:r>
            <w:r w:rsidR="0046031D" w:rsidRPr="00B17490">
              <w:rPr>
                <w:b/>
              </w:rPr>
              <w:t xml:space="preserve"> </w:t>
            </w:r>
          </w:p>
          <w:p w14:paraId="427EF616" w14:textId="77777777" w:rsidR="0046031D" w:rsidRPr="00B17490" w:rsidRDefault="0046031D" w:rsidP="0046031D">
            <w:pPr>
              <w:pStyle w:val="TableTextCharCharChar1"/>
              <w:numPr>
                <w:ilvl w:val="12"/>
                <w:numId w:val="0"/>
              </w:numPr>
              <w:rPr>
                <w:b/>
              </w:rPr>
            </w:pPr>
          </w:p>
          <w:p w14:paraId="348C260C" w14:textId="77777777" w:rsidR="00F420E2" w:rsidRPr="00B17490" w:rsidRDefault="00F420E2" w:rsidP="0046031D">
            <w:pPr>
              <w:pStyle w:val="TableTextCharCharChar1"/>
              <w:numPr>
                <w:ilvl w:val="12"/>
                <w:numId w:val="0"/>
              </w:numPr>
              <w:rPr>
                <w:b/>
                <w:color w:val="0000FF"/>
              </w:rPr>
            </w:pPr>
          </w:p>
          <w:p w14:paraId="427EF61B" w14:textId="77777777" w:rsidR="0046031D" w:rsidRPr="00B17490" w:rsidRDefault="0046031D" w:rsidP="0046031D">
            <w:pPr>
              <w:pStyle w:val="TableTextCharCharChar1"/>
              <w:numPr>
                <w:ilvl w:val="12"/>
                <w:numId w:val="0"/>
              </w:numPr>
              <w:rPr>
                <w:b/>
                <w:i/>
              </w:rPr>
            </w:pPr>
          </w:p>
          <w:p w14:paraId="427EF61C" w14:textId="77777777" w:rsidR="0046031D" w:rsidRPr="00B17490" w:rsidRDefault="0046031D" w:rsidP="0046031D">
            <w:pPr>
              <w:pStyle w:val="TableTextCharCharChar1"/>
              <w:numPr>
                <w:ilvl w:val="12"/>
                <w:numId w:val="0"/>
              </w:numPr>
              <w:rPr>
                <w:b/>
                <w:iCs/>
              </w:rPr>
            </w:pPr>
            <w:r w:rsidRPr="00B17490">
              <w:rPr>
                <w:b/>
                <w:iCs/>
              </w:rPr>
              <w:t>Air Transportation:</w:t>
            </w:r>
          </w:p>
          <w:p w14:paraId="427EF61D" w14:textId="14B67CAC" w:rsidR="0046031D" w:rsidRPr="00B17490" w:rsidRDefault="00D50271" w:rsidP="0046031D">
            <w:pPr>
              <w:pStyle w:val="TableTextCharCharChar1"/>
              <w:numPr>
                <w:ilvl w:val="12"/>
                <w:numId w:val="0"/>
              </w:numPr>
              <w:rPr>
                <w:b/>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w:t>
            </w:r>
            <w:r w:rsidR="0046031D" w:rsidRPr="00B17490">
              <w:lastRenderedPageBreak/>
              <w:t>deductible</w:t>
            </w:r>
            <w:r w:rsidR="0046031D" w:rsidRPr="00B17490">
              <w:rPr>
                <w:bCs/>
              </w:rPr>
              <w:t>.</w:t>
            </w:r>
            <w:r w:rsidR="0046031D" w:rsidRPr="00B17490">
              <w:rPr>
                <w:b/>
              </w:rPr>
              <w:t xml:space="preserve"> </w:t>
            </w:r>
          </w:p>
          <w:p w14:paraId="427EF61E" w14:textId="77777777" w:rsidR="0046031D" w:rsidRPr="00B17490" w:rsidRDefault="0046031D">
            <w:pPr>
              <w:pStyle w:val="TableTextCharCharChar1"/>
              <w:numPr>
                <w:ilvl w:val="12"/>
                <w:numId w:val="0"/>
              </w:numPr>
            </w:pPr>
          </w:p>
          <w:p w14:paraId="427EF622" w14:textId="77777777" w:rsidR="00161073" w:rsidRPr="00B17490" w:rsidRDefault="00161073" w:rsidP="00161073">
            <w:pPr>
              <w:pStyle w:val="TableTextCharCharChar1"/>
              <w:numPr>
                <w:ilvl w:val="12"/>
                <w:numId w:val="0"/>
              </w:numPr>
            </w:pPr>
          </w:p>
          <w:p w14:paraId="427EF62A" w14:textId="24FCAEEE" w:rsidR="00ED5461" w:rsidRPr="00B17490" w:rsidRDefault="003744E9" w:rsidP="00ED5461">
            <w:pPr>
              <w:pStyle w:val="TableText"/>
              <w:rPr>
                <w:rStyle w:val="CDBold"/>
                <w:rFonts w:ascii="Times New Roman" w:hAnsi="Times New Roman"/>
              </w:rPr>
            </w:pPr>
            <w:r w:rsidRPr="00B17490">
              <w:rPr>
                <w:rStyle w:val="CDBold"/>
                <w:rFonts w:ascii="Times New Roman" w:hAnsi="Times New Roman"/>
                <w:b w:val="0"/>
                <w:color w:val="FF00FF"/>
              </w:rPr>
              <w:t xml:space="preserve"> </w:t>
            </w:r>
            <w:r w:rsidR="00ED5461" w:rsidRPr="00B17490">
              <w:rPr>
                <w:rStyle w:val="CDBold"/>
                <w:rFonts w:ascii="Times New Roman" w:hAnsi="Times New Roman"/>
              </w:rPr>
              <w:t xml:space="preserve">Pre-service </w:t>
            </w:r>
            <w:r w:rsidR="00ED5461" w:rsidRPr="00B17490">
              <w:rPr>
                <w:b/>
                <w:bCs/>
              </w:rPr>
              <w:t>Authorization</w:t>
            </w:r>
            <w:r w:rsidR="00ED5461" w:rsidRPr="00B17490">
              <w:rPr>
                <w:rStyle w:val="CDBold"/>
                <w:rFonts w:ascii="Times New Roman" w:hAnsi="Times New Roman"/>
              </w:rPr>
              <w:t xml:space="preserve"> Requirement</w:t>
            </w:r>
          </w:p>
          <w:p w14:paraId="427EF62B" w14:textId="77777777" w:rsidR="00ED5461" w:rsidRPr="00B17490" w:rsidRDefault="00ED5461" w:rsidP="00ED5461">
            <w:pPr>
              <w:pStyle w:val="TableTextCharCharChar1"/>
              <w:numPr>
                <w:ilvl w:val="12"/>
                <w:numId w:val="0"/>
              </w:numPr>
              <w:rPr>
                <w:rStyle w:val="CDBlack"/>
                <w:rFonts w:ascii="Times New Roman" w:hAnsi="Times New Roman"/>
              </w:rPr>
            </w:pPr>
            <w:r w:rsidRPr="00B17490">
              <w:t xml:space="preserve">In most cases, we will initiate and direct non-Emergency ambulance transportation. If you are requesting non-Emergency ambulance services, you must </w:t>
            </w:r>
            <w:r w:rsidRPr="00B17490">
              <w:rPr>
                <w:bCs/>
                <w:color w:val="000000"/>
              </w:rPr>
              <w:t xml:space="preserve">obtain prior authorization </w:t>
            </w:r>
            <w:r w:rsidRPr="00B17490">
              <w:rPr>
                <w:rStyle w:val="CDBlack"/>
                <w:rFonts w:ascii="Times New Roman" w:hAnsi="Times New Roman"/>
              </w:rPr>
              <w:t>as soon as possible prior to transport.</w:t>
            </w:r>
          </w:p>
          <w:p w14:paraId="458FDCA4" w14:textId="77777777" w:rsidR="0040696A" w:rsidRPr="00B17490" w:rsidRDefault="0040696A" w:rsidP="003D005E">
            <w:pPr>
              <w:pStyle w:val="TableTextCharCharChar1"/>
              <w:numPr>
                <w:ilvl w:val="12"/>
                <w:numId w:val="0"/>
              </w:numPr>
              <w:rPr>
                <w:b/>
                <w:color w:val="FF00FF"/>
              </w:rPr>
            </w:pPr>
          </w:p>
          <w:p w14:paraId="427EF62C" w14:textId="45B44F18" w:rsidR="0046031D" w:rsidRPr="00B17490" w:rsidRDefault="00C3079F" w:rsidP="003D005E">
            <w:pPr>
              <w:pStyle w:val="TableTextCharCharChar1"/>
              <w:numPr>
                <w:ilvl w:val="12"/>
                <w:numId w:val="0"/>
              </w:numPr>
              <w:rPr>
                <w:bCs/>
                <w:color w:val="000000"/>
              </w:rPr>
            </w:pPr>
            <w:r w:rsidRPr="00B17490">
              <w:t>If you don't</w:t>
            </w:r>
            <w:r w:rsidR="00ED5461" w:rsidRPr="00B17490">
              <w:t xml:space="preserve"> </w:t>
            </w:r>
            <w:r w:rsidR="004C0DF7" w:rsidRPr="00B17490">
              <w:t>obtain prior authorization</w:t>
            </w:r>
            <w:r w:rsidRPr="00B17490">
              <w:t xml:space="preserve">, Benefits will </w:t>
            </w:r>
            <w:r w:rsidRPr="00B17490">
              <w:rPr>
                <w:bCs/>
              </w:rPr>
              <w:t xml:space="preserve">be </w:t>
            </w:r>
            <w:r w:rsidRPr="00B17490">
              <w:t>reduced to</w:t>
            </w:r>
            <w:r w:rsidRPr="00B17490">
              <w:rPr>
                <w:b/>
              </w:rPr>
              <w:t xml:space="preserve"> </w:t>
            </w:r>
            <w:r w:rsidR="003744E9" w:rsidRPr="00B17490">
              <w:rPr>
                <w:b/>
                <w:color w:val="0000FF"/>
              </w:rPr>
              <w:t>50%</w:t>
            </w:r>
            <w:r w:rsidRPr="00B17490">
              <w:t xml:space="preserve"> of Eligible Expenses</w:t>
            </w:r>
            <w:r w:rsidR="00ED5461" w:rsidRPr="00B17490">
              <w:t>.</w:t>
            </w:r>
          </w:p>
          <w:p w14:paraId="427EF632" w14:textId="77777777" w:rsidR="003745DE" w:rsidRPr="00B17490" w:rsidRDefault="003745DE" w:rsidP="003744E9">
            <w:pPr>
              <w:pStyle w:val="TableTextCharCharChar1"/>
              <w:numPr>
                <w:ilvl w:val="12"/>
                <w:numId w:val="0"/>
              </w:numPr>
              <w:jc w:val="center"/>
            </w:pPr>
          </w:p>
        </w:tc>
      </w:tr>
      <w:tr w:rsidR="00A179FC" w:rsidRPr="00B17490" w14:paraId="427EF63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17490" w:rsidRDefault="00A179FC">
            <w:pPr>
              <w:pStyle w:val="TableTextCharCharChar1"/>
              <w:rPr>
                <w:b/>
                <w:bCs/>
              </w:rPr>
            </w:pPr>
            <w:bookmarkStart w:id="79" w:name="Ambulatory_Surgical_Center"/>
            <w:r w:rsidRPr="00B17490">
              <w:rPr>
                <w:b/>
                <w:bCs/>
              </w:rPr>
              <w:lastRenderedPageBreak/>
              <w:t>Ambulatory Surgical</w:t>
            </w:r>
            <w:r w:rsidR="00BD3A58" w:rsidRPr="00B17490">
              <w:rPr>
                <w:b/>
                <w:bCs/>
              </w:rPr>
              <w:t xml:space="preserve"> </w:t>
            </w:r>
            <w:r w:rsidRPr="00B17490">
              <w:rPr>
                <w:b/>
                <w:bCs/>
              </w:rPr>
              <w:t>Center</w:t>
            </w:r>
            <w:bookmarkEnd w:id="79"/>
          </w:p>
          <w:p w14:paraId="427EF635" w14:textId="77777777" w:rsidR="00BD3A58" w:rsidRPr="00B17490" w:rsidRDefault="00BD3A58">
            <w:pPr>
              <w:pStyle w:val="TableTextCharCharChar1"/>
              <w:rPr>
                <w:b/>
                <w:bCs/>
              </w:rPr>
            </w:pPr>
          </w:p>
          <w:p w14:paraId="427EF636" w14:textId="77777777" w:rsidR="00E51152" w:rsidRPr="00B17490"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17490" w:rsidRDefault="00A179FC">
            <w:pPr>
              <w:pStyle w:val="TableTextCharCharChar1"/>
              <w:numPr>
                <w:ilvl w:val="12"/>
                <w:numId w:val="0"/>
              </w:numPr>
              <w:rPr>
                <w:color w:val="000000"/>
              </w:rPr>
            </w:pPr>
            <w:r w:rsidRPr="00B17490">
              <w:rPr>
                <w:color w:val="000000"/>
              </w:rPr>
              <w:t xml:space="preserve">Refer to </w:t>
            </w:r>
            <w:r w:rsidRPr="00B17490">
              <w:rPr>
                <w:b/>
                <w:bCs/>
                <w:i/>
                <w:iCs/>
                <w:color w:val="000000"/>
              </w:rPr>
              <w:t>Surgery</w:t>
            </w:r>
            <w:r w:rsidRPr="00B17490">
              <w:rPr>
                <w:b/>
                <w:i/>
                <w:color w:val="000000"/>
              </w:rPr>
              <w:t xml:space="preserve"> Outpatient</w:t>
            </w:r>
            <w:r w:rsidRPr="00B17490">
              <w:rPr>
                <w:color w:val="000000"/>
              </w:rPr>
              <w:t xml:space="preserve"> benefit below for a description of Covered Health Services.</w:t>
            </w:r>
          </w:p>
          <w:p w14:paraId="427EF638" w14:textId="77777777" w:rsidR="00A179FC" w:rsidRPr="00B17490"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17490" w:rsidRDefault="00A179FC" w:rsidP="00D16DE4">
            <w:pPr>
              <w:pStyle w:val="TableTextCharCharChar1"/>
              <w:numPr>
                <w:ilvl w:val="12"/>
                <w:numId w:val="0"/>
              </w:numPr>
              <w:rPr>
                <w:color w:val="000000"/>
              </w:rPr>
            </w:pPr>
            <w:r w:rsidRPr="00B17490">
              <w:rPr>
                <w:color w:val="000000"/>
              </w:rPr>
              <w:t xml:space="preserve">Refer to </w:t>
            </w:r>
            <w:r w:rsidRPr="00B17490">
              <w:rPr>
                <w:b/>
                <w:bCs/>
                <w:i/>
                <w:iCs/>
                <w:color w:val="000000"/>
              </w:rPr>
              <w:t>Surgery</w:t>
            </w:r>
            <w:r w:rsidRPr="00B17490">
              <w:rPr>
                <w:b/>
                <w:i/>
                <w:color w:val="000000"/>
              </w:rPr>
              <w:t xml:space="preserve"> Outpatient</w:t>
            </w:r>
            <w:r w:rsidRPr="00B17490">
              <w:rPr>
                <w:color w:val="000000"/>
              </w:rPr>
              <w:t xml:space="preserve"> benefit below for a description of Covered Health Services.</w:t>
            </w:r>
          </w:p>
          <w:p w14:paraId="427EF63A" w14:textId="77777777" w:rsidR="00A179FC" w:rsidRPr="00B17490" w:rsidRDefault="00A179FC" w:rsidP="00D16DE4">
            <w:pPr>
              <w:pStyle w:val="TableTextCharCharChar1"/>
              <w:numPr>
                <w:ilvl w:val="12"/>
                <w:numId w:val="0"/>
              </w:numPr>
              <w:rPr>
                <w:color w:val="000000"/>
              </w:rPr>
            </w:pPr>
          </w:p>
        </w:tc>
      </w:tr>
      <w:tr w:rsidR="00154B9C" w:rsidRPr="00B17490" w14:paraId="427EF698"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17490" w:rsidRDefault="00154B9C">
            <w:pPr>
              <w:pStyle w:val="TableTextCharCharChar1"/>
              <w:numPr>
                <w:ilvl w:val="12"/>
                <w:numId w:val="0"/>
              </w:numPr>
              <w:rPr>
                <w:b/>
              </w:rPr>
            </w:pPr>
            <w:bookmarkStart w:id="80" w:name="Emergency_Health_ServicesOutpatient"/>
            <w:r w:rsidRPr="00B17490">
              <w:rPr>
                <w:b/>
              </w:rPr>
              <w:t>Emergency Health</w:t>
            </w:r>
            <w:r w:rsidR="00BD3A58" w:rsidRPr="00B17490">
              <w:rPr>
                <w:b/>
              </w:rPr>
              <w:t xml:space="preserve"> </w:t>
            </w:r>
            <w:r w:rsidRPr="00B17490">
              <w:rPr>
                <w:b/>
              </w:rPr>
              <w:t>Services</w:t>
            </w:r>
            <w:r w:rsidR="00CE2AFD" w:rsidRPr="00B17490">
              <w:rPr>
                <w:b/>
              </w:rPr>
              <w:t>-Outpatient</w:t>
            </w:r>
            <w:bookmarkEnd w:id="80"/>
          </w:p>
          <w:p w14:paraId="427EF63D" w14:textId="77777777" w:rsidR="00BD3A58" w:rsidRPr="00B17490" w:rsidRDefault="00BD3A58">
            <w:pPr>
              <w:pStyle w:val="TableTextCharCharChar1"/>
              <w:numPr>
                <w:ilvl w:val="12"/>
                <w:numId w:val="0"/>
              </w:numPr>
              <w:rPr>
                <w:b/>
              </w:rPr>
            </w:pPr>
          </w:p>
          <w:p w14:paraId="427EF63E" w14:textId="77777777" w:rsidR="00154B9C" w:rsidRPr="00B17490" w:rsidRDefault="00154B9C">
            <w:pPr>
              <w:pStyle w:val="TableTextCharCharChar1"/>
              <w:numPr>
                <w:ilvl w:val="12"/>
                <w:numId w:val="0"/>
              </w:numPr>
            </w:pPr>
            <w:r w:rsidRPr="00B17490">
              <w:t>Services that are required to stabilize or initiate treatment in an Emergency. Emergency Health Services must be received on an outpatient basis at a Hospital or Alternate Facility.</w:t>
            </w:r>
          </w:p>
          <w:p w14:paraId="427EF63F" w14:textId="77777777" w:rsidR="00154B9C" w:rsidRPr="00B17490" w:rsidRDefault="00154B9C">
            <w:pPr>
              <w:pStyle w:val="TableTextCharCharChar1"/>
              <w:numPr>
                <w:ilvl w:val="12"/>
                <w:numId w:val="0"/>
              </w:numPr>
            </w:pPr>
          </w:p>
          <w:p w14:paraId="427EF640" w14:textId="77777777" w:rsidR="00154B9C" w:rsidRPr="00B17490" w:rsidRDefault="00154B9C">
            <w:pPr>
              <w:pStyle w:val="TableTextCharCharChar1"/>
              <w:numPr>
                <w:ilvl w:val="12"/>
                <w:numId w:val="0"/>
              </w:numPr>
            </w:pPr>
          </w:p>
          <w:p w14:paraId="427EF643" w14:textId="77777777" w:rsidR="00154B9C" w:rsidRPr="00B17490" w:rsidRDefault="00154B9C">
            <w:pPr>
              <w:pStyle w:val="TableTextCharCharChar1"/>
              <w:numPr>
                <w:ilvl w:val="12"/>
                <w:numId w:val="0"/>
              </w:numPr>
            </w:pPr>
          </w:p>
          <w:p w14:paraId="427EF644" w14:textId="77777777" w:rsidR="00154B9C" w:rsidRPr="00B17490"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37D9819D" w:rsidR="00154B9C" w:rsidRPr="00B17490" w:rsidRDefault="00D50271">
            <w:pPr>
              <w:pStyle w:val="TableTextCharCharChar1"/>
              <w:numPr>
                <w:ilvl w:val="12"/>
                <w:numId w:val="0"/>
              </w:numPr>
            </w:pPr>
            <w:r w:rsidRPr="00B17490">
              <w:rPr>
                <w:b/>
                <w:color w:val="0000FF"/>
              </w:rPr>
              <w:t>80</w:t>
            </w:r>
            <w:r w:rsidR="0099552C" w:rsidRPr="00B17490">
              <w:rPr>
                <w:b/>
                <w:color w:val="0000FF"/>
              </w:rPr>
              <w:t>%</w:t>
            </w:r>
            <w:r w:rsidR="00154B9C" w:rsidRPr="00B17490">
              <w:rPr>
                <w:b/>
              </w:rPr>
              <w:t xml:space="preserve"> </w:t>
            </w:r>
            <w:r w:rsidR="00154B9C" w:rsidRPr="00B17490">
              <w:t>of eligible expenses after satisfying</w:t>
            </w:r>
            <w:r w:rsidR="000E0D79" w:rsidRPr="00B17490">
              <w:t xml:space="preserve"> the</w:t>
            </w:r>
            <w:r w:rsidR="00154B9C" w:rsidRPr="00B17490">
              <w:rPr>
                <w:b/>
              </w:rPr>
              <w:t xml:space="preserve"> </w:t>
            </w:r>
            <w:r w:rsidR="00154B9C" w:rsidRPr="00B17490">
              <w:t>deductible.</w:t>
            </w:r>
          </w:p>
          <w:p w14:paraId="427EF64E" w14:textId="77777777" w:rsidR="00154B9C" w:rsidRPr="00B17490" w:rsidRDefault="00154B9C">
            <w:pPr>
              <w:pStyle w:val="TableTextCharCharChar1"/>
              <w:numPr>
                <w:ilvl w:val="12"/>
                <w:numId w:val="0"/>
              </w:numPr>
            </w:pPr>
          </w:p>
          <w:p w14:paraId="427EF658" w14:textId="77777777" w:rsidR="00154B9C" w:rsidRPr="00B17490" w:rsidRDefault="00154B9C">
            <w:pPr>
              <w:pStyle w:val="TableTextCharCharChar1"/>
              <w:numPr>
                <w:ilvl w:val="12"/>
                <w:numId w:val="0"/>
              </w:numPr>
              <w:jc w:val="center"/>
              <w:rPr>
                <w:rStyle w:val="wdColorPinkBoldItalic"/>
              </w:rPr>
            </w:pPr>
          </w:p>
          <w:p w14:paraId="1FB556A2" w14:textId="77777777" w:rsidR="0047060C" w:rsidRPr="00B17490" w:rsidRDefault="0047060C">
            <w:pPr>
              <w:pStyle w:val="TableTextCharCharChar1"/>
              <w:numPr>
                <w:ilvl w:val="12"/>
                <w:numId w:val="0"/>
              </w:numPr>
              <w:jc w:val="center"/>
              <w:rPr>
                <w:b/>
                <w:color w:val="FF00FF"/>
              </w:rPr>
            </w:pPr>
          </w:p>
          <w:p w14:paraId="0AC94E23" w14:textId="2B75E909" w:rsidR="0047060C" w:rsidRPr="00B17490" w:rsidRDefault="00BD7A62" w:rsidP="00A179FC">
            <w:pPr>
              <w:pStyle w:val="TableTextCharCharChar1"/>
              <w:numPr>
                <w:ilvl w:val="12"/>
                <w:numId w:val="0"/>
              </w:numPr>
              <w:rPr>
                <w:b/>
                <w:color w:val="0D0D0D" w:themeColor="text1" w:themeTint="F2"/>
              </w:rPr>
            </w:pPr>
            <w:r w:rsidRPr="00B17490">
              <w:rPr>
                <w:b/>
                <w:color w:val="0D0D0D" w:themeColor="text1" w:themeTint="F2"/>
              </w:rPr>
              <w:t>Non-Emergency</w:t>
            </w:r>
          </w:p>
          <w:p w14:paraId="53783565" w14:textId="2E4E478B" w:rsidR="0047060C" w:rsidRPr="00B17490" w:rsidRDefault="00D50271" w:rsidP="0047060C">
            <w:pPr>
              <w:pStyle w:val="TableTextCharCharChar1"/>
              <w:numPr>
                <w:ilvl w:val="12"/>
                <w:numId w:val="0"/>
              </w:numPr>
            </w:pPr>
            <w:r w:rsidRPr="00B17490">
              <w:rPr>
                <w:b/>
                <w:color w:val="0000FF"/>
              </w:rPr>
              <w:t>80</w:t>
            </w:r>
            <w:r w:rsidR="0047060C" w:rsidRPr="00B17490">
              <w:rPr>
                <w:b/>
                <w:color w:val="0000FF"/>
              </w:rPr>
              <w:t>%</w:t>
            </w:r>
            <w:r w:rsidR="0047060C" w:rsidRPr="00B17490">
              <w:rPr>
                <w:b/>
              </w:rPr>
              <w:t xml:space="preserve"> </w:t>
            </w:r>
            <w:r w:rsidR="0047060C" w:rsidRPr="00B17490">
              <w:t>of eligible expenses after satisfying the</w:t>
            </w:r>
            <w:r w:rsidR="0047060C" w:rsidRPr="00B17490">
              <w:rPr>
                <w:b/>
              </w:rPr>
              <w:t xml:space="preserve"> </w:t>
            </w:r>
            <w:r w:rsidR="0047060C" w:rsidRPr="00B17490">
              <w:t>deductible.</w:t>
            </w:r>
          </w:p>
          <w:p w14:paraId="67C73A8D" w14:textId="77777777" w:rsidR="0047060C" w:rsidRPr="00B17490" w:rsidRDefault="0047060C" w:rsidP="00A179FC">
            <w:pPr>
              <w:pStyle w:val="TableTextCharCharChar1"/>
              <w:numPr>
                <w:ilvl w:val="12"/>
                <w:numId w:val="0"/>
              </w:numPr>
              <w:rPr>
                <w:b/>
                <w:color w:val="0000FF"/>
              </w:rPr>
            </w:pPr>
          </w:p>
          <w:p w14:paraId="611E2902" w14:textId="77777777" w:rsidR="0047060C" w:rsidRPr="00B17490" w:rsidRDefault="0047060C" w:rsidP="00A179FC">
            <w:pPr>
              <w:pStyle w:val="TableTextCharCharChar1"/>
              <w:numPr>
                <w:ilvl w:val="12"/>
                <w:numId w:val="0"/>
              </w:numPr>
              <w:rPr>
                <w:b/>
                <w:color w:val="0000FF"/>
              </w:rPr>
            </w:pPr>
          </w:p>
          <w:p w14:paraId="5D18203F" w14:textId="77777777" w:rsidR="0047060C" w:rsidRPr="00B17490" w:rsidRDefault="0047060C" w:rsidP="00A179FC">
            <w:pPr>
              <w:pStyle w:val="TableTextCharCharChar1"/>
              <w:numPr>
                <w:ilvl w:val="12"/>
                <w:numId w:val="0"/>
              </w:numPr>
              <w:rPr>
                <w:b/>
                <w:color w:val="0000FF"/>
              </w:rPr>
            </w:pPr>
          </w:p>
          <w:p w14:paraId="427EF65F" w14:textId="77777777" w:rsidR="00154B9C" w:rsidRPr="00B17490" w:rsidRDefault="00154B9C">
            <w:pPr>
              <w:pStyle w:val="TableTextCharCharChar1"/>
              <w:numPr>
                <w:ilvl w:val="12"/>
                <w:numId w:val="0"/>
              </w:numPr>
              <w:rPr>
                <w:bCs/>
              </w:rPr>
            </w:pPr>
          </w:p>
          <w:p w14:paraId="427EF663" w14:textId="77777777" w:rsidR="00154B9C" w:rsidRPr="00B17490" w:rsidRDefault="00154B9C">
            <w:pPr>
              <w:pStyle w:val="TableTextCharCharChar1"/>
              <w:numPr>
                <w:ilvl w:val="12"/>
                <w:numId w:val="0"/>
              </w:numPr>
            </w:pPr>
          </w:p>
          <w:p w14:paraId="427EF664" w14:textId="77777777" w:rsidR="00154B9C" w:rsidRPr="00B17490" w:rsidRDefault="00154B9C">
            <w:pPr>
              <w:pStyle w:val="TableTextCharCharChar1"/>
              <w:numPr>
                <w:ilvl w:val="12"/>
                <w:numId w:val="0"/>
              </w:numPr>
            </w:pPr>
          </w:p>
          <w:p w14:paraId="427EF665" w14:textId="77777777" w:rsidR="00154B9C" w:rsidRPr="00B17490" w:rsidRDefault="00154B9C">
            <w:pPr>
              <w:pStyle w:val="TableTextCharCharChar1"/>
              <w:numPr>
                <w:ilvl w:val="12"/>
                <w:numId w:val="0"/>
              </w:numPr>
            </w:pPr>
          </w:p>
          <w:p w14:paraId="427EF666"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0C1B5B5E" w:rsidR="00B554EF" w:rsidRPr="00B17490" w:rsidRDefault="00D50271" w:rsidP="00B554EF">
            <w:pPr>
              <w:pStyle w:val="TableTextCharCharChar1"/>
              <w:numPr>
                <w:ilvl w:val="12"/>
                <w:numId w:val="0"/>
              </w:numPr>
              <w:rPr>
                <w:b/>
                <w:color w:val="000000"/>
              </w:rPr>
            </w:pPr>
            <w:r w:rsidRPr="00B17490">
              <w:rPr>
                <w:b/>
                <w:color w:val="0000FF"/>
              </w:rPr>
              <w:t>80</w:t>
            </w:r>
            <w:r w:rsidR="0099552C" w:rsidRPr="00B17490">
              <w:rPr>
                <w:b/>
                <w:color w:val="0000FF"/>
              </w:rPr>
              <w:t>%</w:t>
            </w:r>
            <w:r w:rsidR="00B554EF" w:rsidRPr="00B17490">
              <w:rPr>
                <w:b/>
                <w:color w:val="000000"/>
              </w:rPr>
              <w:t xml:space="preserve"> </w:t>
            </w:r>
            <w:r w:rsidR="00B554EF" w:rsidRPr="00B17490">
              <w:rPr>
                <w:color w:val="000000"/>
              </w:rPr>
              <w:t>of eligible expenses after satisfying the deductible</w:t>
            </w:r>
            <w:r w:rsidR="00B554EF" w:rsidRPr="00B17490">
              <w:rPr>
                <w:b/>
                <w:color w:val="000000"/>
              </w:rPr>
              <w:t xml:space="preserve"> </w:t>
            </w:r>
          </w:p>
          <w:p w14:paraId="427EF67D" w14:textId="77777777" w:rsidR="00B554EF" w:rsidRPr="00B17490" w:rsidRDefault="00B554EF" w:rsidP="00B554EF">
            <w:pPr>
              <w:pStyle w:val="TableTextCharCharChar1"/>
              <w:numPr>
                <w:ilvl w:val="12"/>
                <w:numId w:val="0"/>
              </w:numPr>
              <w:rPr>
                <w:rStyle w:val="wdColorPinkBoldItalic"/>
                <w:i w:val="0"/>
                <w:color w:val="800080"/>
                <w:u w:val="none"/>
              </w:rPr>
            </w:pPr>
          </w:p>
          <w:p w14:paraId="427EF685" w14:textId="77777777" w:rsidR="00A42960" w:rsidRPr="00B17490" w:rsidRDefault="00A42960" w:rsidP="00A42960">
            <w:pPr>
              <w:pStyle w:val="TableTextCharCharChar1"/>
              <w:numPr>
                <w:ilvl w:val="12"/>
                <w:numId w:val="0"/>
              </w:numPr>
              <w:rPr>
                <w:rStyle w:val="wdColorPinkBoldItalic"/>
              </w:rPr>
            </w:pPr>
          </w:p>
          <w:p w14:paraId="57974DEE" w14:textId="77777777" w:rsidR="0047060C" w:rsidRPr="00B17490" w:rsidRDefault="0047060C" w:rsidP="00A42960">
            <w:pPr>
              <w:pStyle w:val="TableTextCharCharChar1"/>
              <w:numPr>
                <w:ilvl w:val="12"/>
                <w:numId w:val="0"/>
              </w:numPr>
              <w:rPr>
                <w:rStyle w:val="wdColorPinkBoldItalic"/>
              </w:rPr>
            </w:pPr>
          </w:p>
          <w:p w14:paraId="62957967" w14:textId="6579DABB" w:rsidR="0047060C" w:rsidRPr="00B17490" w:rsidRDefault="00BD7A62" w:rsidP="00A42960">
            <w:pPr>
              <w:pStyle w:val="TableTextCharCharChar1"/>
              <w:numPr>
                <w:ilvl w:val="12"/>
                <w:numId w:val="0"/>
              </w:numPr>
              <w:rPr>
                <w:rStyle w:val="wdColorPinkBoldItalic"/>
                <w:i w:val="0"/>
                <w:color w:val="0D0D0D" w:themeColor="text1" w:themeTint="F2"/>
                <w:u w:val="none"/>
              </w:rPr>
            </w:pPr>
            <w:r w:rsidRPr="00B17490">
              <w:rPr>
                <w:rStyle w:val="wdColorPinkBoldItalic"/>
                <w:i w:val="0"/>
                <w:color w:val="0D0D0D" w:themeColor="text1" w:themeTint="F2"/>
                <w:u w:val="none"/>
              </w:rPr>
              <w:t>Non-Emergency</w:t>
            </w:r>
          </w:p>
          <w:p w14:paraId="3704CCE2" w14:textId="108CDDA6" w:rsidR="0047060C" w:rsidRPr="00B17490" w:rsidRDefault="00D50271" w:rsidP="0047060C">
            <w:pPr>
              <w:pStyle w:val="TableTextCharCharChar1"/>
              <w:numPr>
                <w:ilvl w:val="12"/>
                <w:numId w:val="0"/>
              </w:numPr>
            </w:pPr>
            <w:r w:rsidRPr="00B17490">
              <w:rPr>
                <w:b/>
                <w:color w:val="0000FF"/>
              </w:rPr>
              <w:t>60</w:t>
            </w:r>
            <w:r w:rsidR="0047060C" w:rsidRPr="00B17490">
              <w:rPr>
                <w:b/>
                <w:color w:val="0000FF"/>
              </w:rPr>
              <w:t>%</w:t>
            </w:r>
            <w:r w:rsidR="0047060C" w:rsidRPr="00B17490">
              <w:rPr>
                <w:b/>
              </w:rPr>
              <w:t xml:space="preserve"> </w:t>
            </w:r>
            <w:r w:rsidR="0047060C" w:rsidRPr="00B17490">
              <w:t>of eligible expenses after satisfying the</w:t>
            </w:r>
            <w:r w:rsidR="0047060C" w:rsidRPr="00B17490">
              <w:rPr>
                <w:b/>
              </w:rPr>
              <w:t xml:space="preserve"> </w:t>
            </w:r>
            <w:r w:rsidR="0047060C" w:rsidRPr="00B17490">
              <w:t>deductible.</w:t>
            </w:r>
          </w:p>
          <w:p w14:paraId="4E34D789" w14:textId="77777777" w:rsidR="0047060C" w:rsidRPr="00B17490" w:rsidRDefault="0047060C" w:rsidP="0047060C">
            <w:pPr>
              <w:pStyle w:val="TableTextCharCharChar1"/>
              <w:numPr>
                <w:ilvl w:val="12"/>
                <w:numId w:val="0"/>
              </w:numPr>
              <w:rPr>
                <w:b/>
                <w:color w:val="0000FF"/>
              </w:rPr>
            </w:pPr>
          </w:p>
          <w:p w14:paraId="1B5F4B5F" w14:textId="77777777" w:rsidR="0047060C" w:rsidRPr="00B17490" w:rsidRDefault="0047060C" w:rsidP="00A42960">
            <w:pPr>
              <w:pStyle w:val="TableTextCharCharChar1"/>
              <w:numPr>
                <w:ilvl w:val="12"/>
                <w:numId w:val="0"/>
              </w:numPr>
              <w:rPr>
                <w:rStyle w:val="wdColorPinkBoldItalic"/>
                <w:b w:val="0"/>
                <w:i w:val="0"/>
                <w:color w:val="0D0D0D" w:themeColor="text1" w:themeTint="F2"/>
                <w:u w:val="none"/>
              </w:rPr>
            </w:pPr>
          </w:p>
          <w:p w14:paraId="427EF694" w14:textId="7B8331DA" w:rsidR="00C767A9" w:rsidRPr="00B17490" w:rsidRDefault="00C767A9" w:rsidP="00C767A9">
            <w:pPr>
              <w:pStyle w:val="TableTextCharCharChar1"/>
              <w:numPr>
                <w:ilvl w:val="12"/>
                <w:numId w:val="0"/>
              </w:numPr>
              <w:rPr>
                <w:b/>
              </w:rPr>
            </w:pPr>
            <w:r w:rsidRPr="00B17490">
              <w:rPr>
                <w:b/>
              </w:rPr>
              <w:t>Prior Authorization Required</w:t>
            </w:r>
          </w:p>
          <w:p w14:paraId="427EF695" w14:textId="4EF4F8FF" w:rsidR="00C767A9" w:rsidRPr="00B17490" w:rsidRDefault="00C767A9" w:rsidP="00C767A9">
            <w:pPr>
              <w:pStyle w:val="TableTextCharCharChar1"/>
              <w:numPr>
                <w:ilvl w:val="12"/>
                <w:numId w:val="0"/>
              </w:numPr>
            </w:pPr>
            <w:r w:rsidRPr="00B17490">
              <w:t xml:space="preserve">Please remember that if you are admitted to a Hospital as a result of an Emergency, you must </w:t>
            </w:r>
            <w:r w:rsidRPr="00B17490">
              <w:rPr>
                <w:bCs/>
                <w:color w:val="000000"/>
              </w:rPr>
              <w:t>obtain prior authorization</w:t>
            </w:r>
            <w:r w:rsidR="00DA5334" w:rsidRPr="00B17490">
              <w:rPr>
                <w:bCs/>
                <w:color w:val="000000"/>
              </w:rPr>
              <w:t xml:space="preserve"> </w:t>
            </w:r>
            <w:r w:rsidRPr="00B17490">
              <w:t xml:space="preserve">within </w:t>
            </w:r>
            <w:r w:rsidR="00B73937" w:rsidRPr="00B17490">
              <w:rPr>
                <w:b/>
                <w:bCs/>
                <w:color w:val="0000FF"/>
              </w:rPr>
              <w:t>72</w:t>
            </w:r>
            <w:r w:rsidRPr="00B17490">
              <w:rPr>
                <w:b/>
                <w:bCs/>
                <w:color w:val="0000FF"/>
              </w:rPr>
              <w:t xml:space="preserve"> </w:t>
            </w:r>
            <w:r w:rsidRPr="00B17490">
              <w:rPr>
                <w:bCs/>
              </w:rPr>
              <w:t>hours</w:t>
            </w:r>
            <w:r w:rsidRPr="00B17490">
              <w:rPr>
                <w:b/>
                <w:color w:val="FF00FF"/>
              </w:rPr>
              <w:t xml:space="preserve"> </w:t>
            </w:r>
            <w:r w:rsidRPr="00B17490">
              <w:t>of the admission or on the same day of admission if reasonably possible after you are admitted to a non-Network Hospital or Alternate Facility</w:t>
            </w:r>
            <w:r w:rsidR="00DA5334" w:rsidRPr="00B17490">
              <w:t>.</w:t>
            </w:r>
          </w:p>
          <w:p w14:paraId="427EF696" w14:textId="77777777" w:rsidR="00C767A9" w:rsidRPr="00B17490" w:rsidRDefault="00C767A9" w:rsidP="00C767A9">
            <w:pPr>
              <w:pStyle w:val="TableTextCharCharChar1"/>
              <w:numPr>
                <w:ilvl w:val="12"/>
                <w:numId w:val="0"/>
              </w:numPr>
            </w:pPr>
          </w:p>
          <w:p w14:paraId="427EF697" w14:textId="2E8267DE" w:rsidR="00C767A9" w:rsidRPr="00B17490" w:rsidRDefault="00C767A9" w:rsidP="00B73937">
            <w:pPr>
              <w:pStyle w:val="TableTextCharCharChar1"/>
              <w:numPr>
                <w:ilvl w:val="12"/>
                <w:numId w:val="0"/>
              </w:numPr>
            </w:pPr>
            <w:r w:rsidRPr="00B17490">
              <w:lastRenderedPageBreak/>
              <w:t>If you don't</w:t>
            </w:r>
            <w:r w:rsidR="00DA5334" w:rsidRPr="00B17490">
              <w:t xml:space="preserve"> </w:t>
            </w:r>
            <w:r w:rsidRPr="00B17490">
              <w:rPr>
                <w:bCs/>
                <w:color w:val="000000"/>
              </w:rPr>
              <w:t>obtain prior authorization</w:t>
            </w:r>
            <w:r w:rsidRPr="00B17490">
              <w:t>, Benefits for the Hospital Inpatient Stay will be reduced to</w:t>
            </w:r>
            <w:r w:rsidRPr="00B17490">
              <w:rPr>
                <w:b/>
              </w:rPr>
              <w:t xml:space="preserve"> </w:t>
            </w:r>
            <w:r w:rsidR="003744E9" w:rsidRPr="00B17490">
              <w:rPr>
                <w:b/>
                <w:color w:val="0000FF"/>
              </w:rPr>
              <w:t>50%</w:t>
            </w:r>
            <w:r w:rsidRPr="00B17490">
              <w:t xml:space="preserve"> of Eligible Expenses.</w:t>
            </w:r>
            <w:r w:rsidRPr="00B17490">
              <w:rPr>
                <w:b/>
              </w:rPr>
              <w:t xml:space="preserve"> </w:t>
            </w:r>
            <w:r w:rsidRPr="00B17490">
              <w:t>Benefits will not be reduced for the outpatient Emergency Health Services.</w:t>
            </w:r>
          </w:p>
        </w:tc>
      </w:tr>
      <w:tr w:rsidR="00154B9C" w:rsidRPr="00B17490" w14:paraId="427EF6FE"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17490" w:rsidRDefault="00154B9C">
            <w:pPr>
              <w:pStyle w:val="TableTextCharCharChar1"/>
              <w:numPr>
                <w:ilvl w:val="12"/>
                <w:numId w:val="0"/>
              </w:numPr>
              <w:rPr>
                <w:b/>
              </w:rPr>
            </w:pPr>
            <w:bookmarkStart w:id="81" w:name="Hospital_Inpatient_Stay"/>
            <w:r w:rsidRPr="00B17490">
              <w:rPr>
                <w:b/>
              </w:rPr>
              <w:lastRenderedPageBreak/>
              <w:t>Hospital Inpatient Stay</w:t>
            </w:r>
            <w:bookmarkEnd w:id="81"/>
          </w:p>
          <w:p w14:paraId="427EF69A" w14:textId="77777777" w:rsidR="00BD3A58" w:rsidRPr="00B17490" w:rsidRDefault="00BD3A58">
            <w:pPr>
              <w:pStyle w:val="TableTextCharCharChar1"/>
              <w:numPr>
                <w:ilvl w:val="12"/>
                <w:numId w:val="0"/>
              </w:numPr>
              <w:rPr>
                <w:b/>
              </w:rPr>
            </w:pPr>
          </w:p>
          <w:p w14:paraId="427EF69B" w14:textId="77777777" w:rsidR="00154B9C" w:rsidRPr="00B17490" w:rsidRDefault="00154B9C">
            <w:pPr>
              <w:pStyle w:val="TableTextCharCharChar1"/>
            </w:pPr>
            <w:r w:rsidRPr="00B17490">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17490" w:rsidRDefault="00154B9C">
            <w:pPr>
              <w:pStyle w:val="TableTextCharCharChar1"/>
            </w:pPr>
          </w:p>
          <w:p w14:paraId="427EF69D" w14:textId="3D534A94" w:rsidR="0038228C" w:rsidRPr="00B17490" w:rsidRDefault="0038228C" w:rsidP="0038228C">
            <w:pPr>
              <w:pStyle w:val="TableTextCharCharChar1"/>
            </w:pPr>
            <w:r w:rsidRPr="00B17490">
              <w:t xml:space="preserve">Benefits for an Inpatient Stay in a Hospital are available only when the Inpatient Stay is necessary to prevent, diagnose or treat a Sickness or Injury. Benefits for other Hospital-based Physician services are described under </w:t>
            </w:r>
            <w:r w:rsidRPr="00B17490">
              <w:rPr>
                <w:rStyle w:val="wdColorBlackBoldItalic"/>
              </w:rPr>
              <w:t>Physician Fees for Surgical and Medical Services.</w:t>
            </w:r>
          </w:p>
          <w:p w14:paraId="427EF69E" w14:textId="77777777" w:rsidR="005A10FC" w:rsidRPr="00B17490" w:rsidRDefault="005A10FC">
            <w:pPr>
              <w:pStyle w:val="TableTextCharCharChar1"/>
            </w:pPr>
          </w:p>
          <w:p w14:paraId="427EF69F" w14:textId="77777777" w:rsidR="00154B9C" w:rsidRPr="00B17490" w:rsidRDefault="00154B9C">
            <w:pPr>
              <w:pStyle w:val="TableTextCharCharChar1"/>
              <w:numPr>
                <w:ilvl w:val="12"/>
                <w:numId w:val="0"/>
              </w:numPr>
            </w:pPr>
            <w:r w:rsidRPr="00B17490">
              <w:t>Inpatient Stay in a Hospital. Benefits are available for:</w:t>
            </w:r>
          </w:p>
          <w:p w14:paraId="427EF6A0" w14:textId="77777777" w:rsidR="00154B9C" w:rsidRPr="00B17490" w:rsidRDefault="00154B9C">
            <w:pPr>
              <w:pStyle w:val="TableTextCharCharChar1"/>
              <w:tabs>
                <w:tab w:val="left" w:pos="360"/>
              </w:tabs>
              <w:ind w:left="288" w:hanging="288"/>
            </w:pPr>
            <w:r w:rsidRPr="00B17490">
              <w:rPr>
                <w:b/>
                <w:color w:val="000000"/>
              </w:rPr>
              <w:t xml:space="preserve">●  </w:t>
            </w:r>
            <w:r w:rsidR="00BC0906" w:rsidRPr="00B17490">
              <w:rPr>
                <w:b/>
                <w:color w:val="000000"/>
              </w:rPr>
              <w:t xml:space="preserve"> </w:t>
            </w:r>
            <w:r w:rsidRPr="00B17490">
              <w:t>Services and supplies received during the Inpatient Stay.</w:t>
            </w:r>
          </w:p>
          <w:p w14:paraId="427EF6A1" w14:textId="77777777" w:rsidR="00154B9C" w:rsidRPr="00B17490" w:rsidRDefault="00154B9C">
            <w:pPr>
              <w:pStyle w:val="TableTextCharCharChar1"/>
              <w:tabs>
                <w:tab w:val="left" w:pos="360"/>
              </w:tabs>
              <w:ind w:left="288" w:hanging="288"/>
            </w:pPr>
            <w:r w:rsidRPr="00B17490">
              <w:rPr>
                <w:b/>
                <w:color w:val="000000"/>
              </w:rPr>
              <w:t xml:space="preserve">●  </w:t>
            </w:r>
            <w:r w:rsidR="00BC0906" w:rsidRPr="00B17490">
              <w:rPr>
                <w:b/>
                <w:color w:val="000000"/>
              </w:rPr>
              <w:t xml:space="preserve"> </w:t>
            </w:r>
            <w:r w:rsidRPr="00B17490">
              <w:t>Room and board in a Semi-private Room (a room with two or more beds).</w:t>
            </w:r>
          </w:p>
          <w:p w14:paraId="427EF6A3" w14:textId="764165A1" w:rsidR="00180F4D" w:rsidRPr="00B17490" w:rsidRDefault="00180F4D" w:rsidP="00180F4D">
            <w:pPr>
              <w:pStyle w:val="TableTextChar1CharChar"/>
              <w:ind w:left="288" w:hanging="288"/>
              <w:rPr>
                <w:b/>
                <w:color w:val="FF00FF"/>
              </w:rPr>
            </w:pPr>
            <w:r w:rsidRPr="00B17490">
              <w:rPr>
                <w:b/>
                <w:color w:val="000000"/>
              </w:rPr>
              <w:t xml:space="preserve">●  </w:t>
            </w:r>
            <w:r w:rsidRPr="00B17490">
              <w:t>Physician services for anesthesiologists, Emergency room Physicians, consulting Physicians, pathologists and radiologists.</w:t>
            </w:r>
          </w:p>
          <w:p w14:paraId="427EF6A6" w14:textId="77777777" w:rsidR="00154B9C" w:rsidRPr="00B17490" w:rsidRDefault="00154B9C">
            <w:pPr>
              <w:pStyle w:val="TableTextCharCharChar1"/>
              <w:ind w:left="288"/>
            </w:pPr>
          </w:p>
          <w:p w14:paraId="427EF6A7" w14:textId="77777777" w:rsidR="0038228C" w:rsidRPr="00B17490" w:rsidRDefault="0038228C" w:rsidP="0038228C">
            <w:pPr>
              <w:pStyle w:val="TableTextCharCharChar1"/>
              <w:rPr>
                <w:bCs/>
              </w:rPr>
            </w:pPr>
            <w:r w:rsidRPr="00B17490">
              <w:rPr>
                <w:bCs/>
              </w:rPr>
              <w:t xml:space="preserve">Benefits for Emergency admissions and admissions </w:t>
            </w:r>
            <w:r w:rsidRPr="00B17490">
              <w:rPr>
                <w:bCs/>
              </w:rPr>
              <w:lastRenderedPageBreak/>
              <w:t xml:space="preserve">of less than </w:t>
            </w:r>
            <w:r w:rsidRPr="00B17490">
              <w:rPr>
                <w:b/>
                <w:bCs/>
                <w:color w:val="0000FF"/>
              </w:rPr>
              <w:t>24</w:t>
            </w:r>
            <w:r w:rsidRPr="00B17490">
              <w:rPr>
                <w:bCs/>
              </w:rPr>
              <w:t xml:space="preserve"> hours are described under </w:t>
            </w:r>
            <w:r w:rsidRPr="00B17490">
              <w:rPr>
                <w:rStyle w:val="wdColorBlackBoldItalic"/>
                <w:u w:val="none"/>
              </w:rPr>
              <w:t>Emergency Health Services</w:t>
            </w:r>
            <w:r w:rsidR="007D6695" w:rsidRPr="00B17490">
              <w:rPr>
                <w:rStyle w:val="wdColorBlackBoldItalic"/>
                <w:u w:val="none"/>
              </w:rPr>
              <w:t>-Outpatient</w:t>
            </w:r>
            <w:r w:rsidRPr="00B17490">
              <w:rPr>
                <w:rStyle w:val="Style2"/>
              </w:rPr>
              <w:t xml:space="preserve">, </w:t>
            </w:r>
            <w:r w:rsidRPr="00B17490">
              <w:rPr>
                <w:rStyle w:val="wdColorBlackBoldItalic"/>
                <w:u w:val="none"/>
              </w:rPr>
              <w:t>Surgery – Outpatient</w:t>
            </w:r>
            <w:r w:rsidRPr="00B17490">
              <w:rPr>
                <w:rStyle w:val="Style2"/>
              </w:rPr>
              <w:t xml:space="preserve">, </w:t>
            </w:r>
            <w:r w:rsidRPr="00B17490">
              <w:rPr>
                <w:rStyle w:val="wdColorBlackBoldItalic"/>
                <w:u w:val="none"/>
              </w:rPr>
              <w:t>Scopic Procedures – Diagnostic</w:t>
            </w:r>
            <w:r w:rsidRPr="00B17490">
              <w:rPr>
                <w:rStyle w:val="Style2"/>
              </w:rPr>
              <w:t xml:space="preserve"> and </w:t>
            </w:r>
            <w:r w:rsidRPr="00B17490">
              <w:rPr>
                <w:rStyle w:val="wdColorBlackBoldItalic"/>
                <w:u w:val="none"/>
              </w:rPr>
              <w:t>Therapeutic Treatments – Outpatient</w:t>
            </w:r>
            <w:r w:rsidRPr="00B17490">
              <w:rPr>
                <w:rStyle w:val="Style2"/>
              </w:rPr>
              <w:t>,</w:t>
            </w:r>
            <w:r w:rsidRPr="00B17490">
              <w:rPr>
                <w:bCs/>
              </w:rPr>
              <w:t xml:space="preserve"> respectively.</w:t>
            </w:r>
          </w:p>
          <w:p w14:paraId="427EF6A8" w14:textId="77777777" w:rsidR="00154B9C" w:rsidRPr="00B17490" w:rsidRDefault="00154B9C">
            <w:pPr>
              <w:pStyle w:val="TableTextCharCharChar1"/>
              <w:rPr>
                <w:bCs/>
              </w:rPr>
            </w:pPr>
          </w:p>
          <w:p w14:paraId="427EF6AE" w14:textId="78D31C08" w:rsidR="00154B9C" w:rsidRPr="00B17490"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71FDB23" w:rsidR="00C2736C" w:rsidRPr="00B17490" w:rsidRDefault="00D50271" w:rsidP="00C2736C">
            <w:pPr>
              <w:pStyle w:val="TableTextCharCharChar1"/>
              <w:numPr>
                <w:ilvl w:val="12"/>
                <w:numId w:val="0"/>
              </w:numPr>
              <w:rPr>
                <w:b/>
                <w:color w:val="FF0000"/>
                <w:szCs w:val="24"/>
              </w:rPr>
            </w:pPr>
            <w:r w:rsidRPr="00B17490">
              <w:rPr>
                <w:b/>
                <w:color w:val="0000FF"/>
                <w:szCs w:val="24"/>
              </w:rPr>
              <w:lastRenderedPageBreak/>
              <w:t>80</w:t>
            </w:r>
            <w:r w:rsidR="0099552C" w:rsidRPr="00B17490">
              <w:rPr>
                <w:b/>
                <w:color w:val="0000FF"/>
                <w:szCs w:val="24"/>
              </w:rPr>
              <w:t>%</w:t>
            </w:r>
            <w:r w:rsidR="00C2736C" w:rsidRPr="00B17490">
              <w:rPr>
                <w:b/>
                <w:szCs w:val="24"/>
              </w:rPr>
              <w:t xml:space="preserve"> </w:t>
            </w:r>
            <w:r w:rsidR="00C2736C" w:rsidRPr="00B17490">
              <w:rPr>
                <w:szCs w:val="24"/>
              </w:rPr>
              <w:t xml:space="preserve">of eligible expenses after satisfying </w:t>
            </w:r>
            <w:r w:rsidR="00C2736C" w:rsidRPr="00B17490">
              <w:rPr>
                <w:color w:val="000000"/>
                <w:szCs w:val="24"/>
              </w:rPr>
              <w:t xml:space="preserve">the </w:t>
            </w:r>
            <w:r w:rsidR="00C2736C" w:rsidRPr="00B17490">
              <w:rPr>
                <w:szCs w:val="24"/>
              </w:rPr>
              <w:t>deductible</w:t>
            </w:r>
            <w:r w:rsidR="00C2736C" w:rsidRPr="00B17490">
              <w:rPr>
                <w:b/>
                <w:szCs w:val="24"/>
              </w:rPr>
              <w:t xml:space="preserve">. </w:t>
            </w:r>
          </w:p>
          <w:p w14:paraId="427EF6C5" w14:textId="77777777" w:rsidR="00C2736C" w:rsidRPr="00B17490" w:rsidRDefault="00C2736C" w:rsidP="00C2736C">
            <w:pPr>
              <w:pStyle w:val="TableTextCharCharChar1"/>
              <w:numPr>
                <w:ilvl w:val="12"/>
                <w:numId w:val="0"/>
              </w:numPr>
              <w:rPr>
                <w:b/>
                <w:color w:val="0000FF"/>
              </w:rPr>
            </w:pPr>
          </w:p>
          <w:p w14:paraId="427EF6DA" w14:textId="77777777" w:rsidR="00A31EC0" w:rsidRPr="00B17490" w:rsidRDefault="00A31EC0" w:rsidP="00F657C2"/>
          <w:p w14:paraId="427EF6DE" w14:textId="6C26792C" w:rsidR="00154B9C" w:rsidRPr="00B17490"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B037450" w:rsidR="00154B9C" w:rsidRPr="00B17490" w:rsidRDefault="00D50271">
            <w:pPr>
              <w:pStyle w:val="TableTextCharCharChar1"/>
              <w:numPr>
                <w:ilvl w:val="12"/>
                <w:numId w:val="0"/>
              </w:numPr>
              <w:rPr>
                <w:b/>
                <w:color w:val="000000"/>
              </w:rPr>
            </w:pPr>
            <w:r w:rsidRPr="00B17490">
              <w:rPr>
                <w:b/>
                <w:color w:val="0000FF"/>
              </w:rPr>
              <w:t>60</w:t>
            </w:r>
            <w:r w:rsidR="0099552C" w:rsidRPr="00B17490">
              <w:rPr>
                <w:b/>
                <w:color w:val="0000FF"/>
              </w:rPr>
              <w:t>%</w:t>
            </w:r>
            <w:r w:rsidR="00154B9C" w:rsidRPr="00B17490">
              <w:rPr>
                <w:b/>
              </w:rPr>
              <w:t xml:space="preserve"> </w:t>
            </w:r>
            <w:r w:rsidR="00154B9C" w:rsidRPr="00B17490">
              <w:t>of eligible expenses after satisfying</w:t>
            </w:r>
            <w:r w:rsidR="000E0D79" w:rsidRPr="00B17490">
              <w:t xml:space="preserve"> the</w:t>
            </w:r>
            <w:r w:rsidR="00154B9C" w:rsidRPr="00B17490">
              <w:rPr>
                <w:b/>
              </w:rPr>
              <w:t xml:space="preserve"> </w:t>
            </w:r>
            <w:r w:rsidR="00154B9C" w:rsidRPr="00B17490">
              <w:t>deductible.</w:t>
            </w:r>
          </w:p>
          <w:p w14:paraId="427EF6E3" w14:textId="77777777" w:rsidR="00154B9C" w:rsidRPr="00B17490" w:rsidRDefault="00154B9C">
            <w:pPr>
              <w:pStyle w:val="TableTextCharCharChar1"/>
              <w:numPr>
                <w:ilvl w:val="12"/>
                <w:numId w:val="0"/>
              </w:numPr>
              <w:rPr>
                <w:b/>
                <w:bCs/>
                <w:color w:val="FF00FF"/>
              </w:rPr>
            </w:pPr>
          </w:p>
          <w:p w14:paraId="427EF6F7" w14:textId="792D84D9" w:rsidR="003A4965" w:rsidRPr="00B17490" w:rsidRDefault="00B041C9" w:rsidP="003A4965">
            <w:pPr>
              <w:pStyle w:val="TableTextCharCharChar1"/>
              <w:numPr>
                <w:ilvl w:val="12"/>
                <w:numId w:val="0"/>
              </w:numPr>
              <w:rPr>
                <w:b/>
              </w:rPr>
            </w:pPr>
            <w:r w:rsidRPr="00B17490">
              <w:rPr>
                <w:b/>
                <w:color w:val="FF00FF"/>
              </w:rPr>
              <w:t xml:space="preserve"> </w:t>
            </w:r>
            <w:r w:rsidR="003A4965" w:rsidRPr="00B17490">
              <w:rPr>
                <w:b/>
              </w:rPr>
              <w:t>Prior Authorization Required</w:t>
            </w:r>
          </w:p>
          <w:p w14:paraId="427EF6F8" w14:textId="77777777" w:rsidR="003A4965" w:rsidRPr="00B17490" w:rsidRDefault="003A4965" w:rsidP="003A4965">
            <w:pPr>
              <w:pStyle w:val="TableTextCharCharChar1"/>
            </w:pPr>
            <w:r w:rsidRPr="00B17490">
              <w:t xml:space="preserve">Please remember that for Benefits you must </w:t>
            </w:r>
            <w:r w:rsidRPr="00B17490">
              <w:rPr>
                <w:bCs/>
                <w:color w:val="000000"/>
              </w:rPr>
              <w:t>obtain prior authorization</w:t>
            </w:r>
            <w:r w:rsidRPr="00B17490">
              <w:t xml:space="preserve"> as follows:</w:t>
            </w:r>
          </w:p>
          <w:p w14:paraId="427EF6F9" w14:textId="77777777" w:rsidR="003A4965" w:rsidRPr="00B17490" w:rsidRDefault="003A4965" w:rsidP="003A4965">
            <w:pPr>
              <w:pStyle w:val="TableTextCharCharChar1"/>
              <w:ind w:left="288" w:hanging="288"/>
            </w:pPr>
            <w:r w:rsidRPr="00B17490">
              <w:rPr>
                <w:color w:val="000000"/>
              </w:rPr>
              <w:t xml:space="preserve">●   </w:t>
            </w:r>
            <w:r w:rsidRPr="00B17490">
              <w:t xml:space="preserve">For elective admissions: </w:t>
            </w:r>
            <w:r w:rsidRPr="00B17490">
              <w:rPr>
                <w:b/>
                <w:bCs/>
                <w:color w:val="0000FF"/>
              </w:rPr>
              <w:t xml:space="preserve">5 </w:t>
            </w:r>
            <w:r w:rsidRPr="00B17490">
              <w:t xml:space="preserve">business days before admission. </w:t>
            </w:r>
          </w:p>
          <w:p w14:paraId="427EF6FA" w14:textId="4D5AB75C" w:rsidR="003A4965" w:rsidRPr="00B17490" w:rsidRDefault="003A4965" w:rsidP="003A4965">
            <w:pPr>
              <w:pStyle w:val="TableTextCharCharChar1"/>
              <w:ind w:left="288" w:hanging="288"/>
            </w:pPr>
            <w:r w:rsidRPr="00B17490">
              <w:rPr>
                <w:color w:val="000000"/>
              </w:rPr>
              <w:t xml:space="preserve">●   </w:t>
            </w:r>
            <w:r w:rsidRPr="00B17490">
              <w:t>For Emergency admissions (also termed n</w:t>
            </w:r>
            <w:r w:rsidR="00E476B6" w:rsidRPr="00B17490">
              <w:t>on-elective admissions): within</w:t>
            </w:r>
            <w:r w:rsidRPr="00B17490">
              <w:rPr>
                <w:b/>
                <w:bCs/>
                <w:color w:val="0000FF"/>
              </w:rPr>
              <w:t xml:space="preserve"> </w:t>
            </w:r>
            <w:r w:rsidR="00E476B6" w:rsidRPr="00B17490">
              <w:rPr>
                <w:b/>
                <w:bCs/>
                <w:color w:val="0000FF"/>
              </w:rPr>
              <w:t>72</w:t>
            </w:r>
            <w:r w:rsidRPr="00B17490">
              <w:rPr>
                <w:b/>
                <w:bCs/>
                <w:color w:val="0000FF"/>
              </w:rPr>
              <w:t xml:space="preserve"> </w:t>
            </w:r>
            <w:r w:rsidRPr="00B17490">
              <w:rPr>
                <w:bCs/>
              </w:rPr>
              <w:t>hours</w:t>
            </w:r>
            <w:r w:rsidRPr="00B17490">
              <w:t>, or as soon as is reasonably possible.</w:t>
            </w:r>
          </w:p>
          <w:p w14:paraId="427EF6FB" w14:textId="77777777" w:rsidR="003A4965" w:rsidRPr="00B17490" w:rsidRDefault="003A4965" w:rsidP="003A4965">
            <w:pPr>
              <w:pStyle w:val="TableTextCharCharChar1"/>
              <w:numPr>
                <w:ilvl w:val="12"/>
                <w:numId w:val="0"/>
              </w:numPr>
            </w:pPr>
          </w:p>
          <w:p w14:paraId="427EF6FC" w14:textId="3A1D93B9" w:rsidR="003A4965" w:rsidRPr="00B17490" w:rsidRDefault="003A4965" w:rsidP="003A4965">
            <w:pPr>
              <w:pStyle w:val="TableTextCharCharChar1"/>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of Eligible Expenses</w:t>
            </w:r>
            <w:r w:rsidRPr="00B17490">
              <w:rPr>
                <w:bCs/>
              </w:rPr>
              <w:t>.</w:t>
            </w:r>
          </w:p>
          <w:p w14:paraId="427EF6FD" w14:textId="77777777" w:rsidR="00A31EC0" w:rsidRPr="00B17490" w:rsidRDefault="00A31EC0" w:rsidP="00F657C2"/>
        </w:tc>
      </w:tr>
      <w:tr w:rsidR="00B75B9F" w:rsidRPr="00B17490" w14:paraId="427EF749"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17490" w:rsidRDefault="00C54882" w:rsidP="008078CB">
            <w:pPr>
              <w:pStyle w:val="Tabletext1"/>
              <w:rPr>
                <w:color w:val="000000"/>
              </w:rPr>
            </w:pPr>
            <w:bookmarkStart w:id="82" w:name="Lab_XRay_and_Diagnostics_Outpatient"/>
            <w:r w:rsidRPr="00B17490">
              <w:rPr>
                <w:color w:val="000000"/>
              </w:rPr>
              <w:t>Lab, X-Ray and Diagnostics – Outpatient</w:t>
            </w:r>
            <w:bookmarkEnd w:id="82"/>
          </w:p>
          <w:p w14:paraId="0578C476" w14:textId="77777777" w:rsidR="00C54882" w:rsidRPr="00B17490" w:rsidRDefault="00C54882" w:rsidP="008078CB">
            <w:pPr>
              <w:pStyle w:val="Tabletext1"/>
              <w:rPr>
                <w:color w:val="000000"/>
              </w:rPr>
            </w:pPr>
          </w:p>
          <w:p w14:paraId="05159932" w14:textId="77777777" w:rsidR="00C54882" w:rsidRPr="00B17490" w:rsidRDefault="00C54882" w:rsidP="008078CB">
            <w:pPr>
              <w:pStyle w:val="Tabletext1"/>
              <w:rPr>
                <w:dstrike/>
              </w:rPr>
            </w:pPr>
          </w:p>
          <w:p w14:paraId="28A2BABA" w14:textId="77777777" w:rsidR="00C54882" w:rsidRPr="00B17490" w:rsidRDefault="00C54882" w:rsidP="008078CB">
            <w:pPr>
              <w:pStyle w:val="Tabletext1"/>
              <w:rPr>
                <w:b w:val="0"/>
              </w:rPr>
            </w:pPr>
            <w:r w:rsidRPr="00B17490">
              <w:rPr>
                <w:b w:val="0"/>
              </w:rPr>
              <w:t>Benefits under this section include:</w:t>
            </w:r>
          </w:p>
          <w:p w14:paraId="05E247D1" w14:textId="77777777" w:rsidR="00C54882" w:rsidRPr="00B17490" w:rsidRDefault="00C54882" w:rsidP="008078CB">
            <w:pPr>
              <w:pStyle w:val="Tabletext1"/>
              <w:ind w:left="288" w:hanging="288"/>
            </w:pPr>
            <w:r w:rsidRPr="00B17490">
              <w:rPr>
                <w:b w:val="0"/>
              </w:rPr>
              <w:sym w:font="Symbol" w:char="F0B7"/>
            </w:r>
            <w:r w:rsidRPr="00B17490">
              <w:rPr>
                <w:b w:val="0"/>
              </w:rPr>
              <w:t xml:space="preserve">   the facility charge and the charge for supplies and equipment; and</w:t>
            </w:r>
          </w:p>
          <w:p w14:paraId="54E9D306" w14:textId="77777777" w:rsidR="00C54882" w:rsidRPr="00B17490" w:rsidRDefault="00C54882" w:rsidP="008078CB">
            <w:pPr>
              <w:pStyle w:val="Tabletext1"/>
              <w:ind w:left="288" w:hanging="288"/>
              <w:rPr>
                <w:b w:val="0"/>
              </w:rPr>
            </w:pPr>
            <w:r w:rsidRPr="00B17490">
              <w:rPr>
                <w:b w:val="0"/>
              </w:rPr>
              <w:sym w:font="Symbol" w:char="F0B7"/>
            </w:r>
            <w:r w:rsidRPr="00B17490">
              <w:rPr>
                <w:b w:val="0"/>
              </w:rPr>
              <w:t xml:space="preserve">   Physician services for anesthesiologists, pathologists and radiologists.</w:t>
            </w:r>
          </w:p>
          <w:p w14:paraId="0D016739" w14:textId="77777777" w:rsidR="003C69CE" w:rsidRPr="00B17490" w:rsidRDefault="003C69CE" w:rsidP="003C69CE">
            <w:pPr>
              <w:overflowPunct/>
              <w:autoSpaceDE/>
              <w:autoSpaceDN/>
              <w:adjustRightInd/>
              <w:ind w:left="288"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Drug tests, both presumptive and definitive</w:t>
            </w:r>
          </w:p>
          <w:p w14:paraId="09E1A4EA" w14:textId="77777777" w:rsidR="003C69CE" w:rsidRPr="00B17490" w:rsidRDefault="003C69CE" w:rsidP="003C69CE">
            <w:pPr>
              <w:overflowPunct/>
              <w:autoSpaceDE/>
              <w:autoSpaceDN/>
              <w:adjustRightInd/>
              <w:ind w:left="576"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Drug tests are limited each year to:</w:t>
            </w:r>
          </w:p>
          <w:p w14:paraId="3080691E" w14:textId="77777777" w:rsidR="003C69CE" w:rsidRPr="00B17490" w:rsidRDefault="003C69CE" w:rsidP="003C69CE">
            <w:pPr>
              <w:ind w:left="576"/>
              <w:rPr>
                <w:color w:val="000000" w:themeColor="text1"/>
                <w:sz w:val="24"/>
                <w:szCs w:val="24"/>
              </w:rPr>
            </w:pPr>
            <w:r w:rsidRPr="00B17490">
              <w:rPr>
                <w:sz w:val="24"/>
                <w:szCs w:val="24"/>
              </w:rPr>
              <w:sym w:font="Symbol" w:char="F0B7"/>
            </w:r>
            <w:r w:rsidRPr="00B17490">
              <w:rPr>
                <w:sz w:val="24"/>
                <w:szCs w:val="24"/>
              </w:rPr>
              <w:t xml:space="preserve">  </w:t>
            </w:r>
            <w:r w:rsidRPr="00B17490">
              <w:rPr>
                <w:b/>
                <w:color w:val="0000FF"/>
                <w:sz w:val="24"/>
                <w:szCs w:val="24"/>
              </w:rPr>
              <w:t>18</w:t>
            </w:r>
            <w:r w:rsidRPr="00B17490">
              <w:rPr>
                <w:color w:val="0000FF"/>
                <w:sz w:val="24"/>
                <w:szCs w:val="24"/>
              </w:rPr>
              <w:t xml:space="preserve"> </w:t>
            </w:r>
            <w:r w:rsidRPr="00B17490">
              <w:rPr>
                <w:sz w:val="24"/>
                <w:szCs w:val="24"/>
              </w:rPr>
              <w:t>presumptive</w:t>
            </w:r>
          </w:p>
          <w:p w14:paraId="494D8202" w14:textId="77777777" w:rsidR="003C69CE" w:rsidRPr="00B17490" w:rsidRDefault="003C69CE" w:rsidP="003C69CE">
            <w:pPr>
              <w:overflowPunct/>
              <w:autoSpaceDE/>
              <w:autoSpaceDN/>
              <w:adjustRightInd/>
              <w:ind w:left="864"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w:t>
            </w:r>
            <w:r w:rsidRPr="00B17490">
              <w:rPr>
                <w:b/>
                <w:color w:val="0000FF"/>
                <w:sz w:val="24"/>
                <w:szCs w:val="24"/>
              </w:rPr>
              <w:t xml:space="preserve">18 </w:t>
            </w:r>
            <w:r w:rsidRPr="00B17490">
              <w:rPr>
                <w:color w:val="000000" w:themeColor="text1"/>
                <w:sz w:val="24"/>
                <w:szCs w:val="24"/>
              </w:rPr>
              <w:t>definitive</w:t>
            </w:r>
          </w:p>
          <w:p w14:paraId="29516C91" w14:textId="77777777" w:rsidR="00C54882" w:rsidRPr="00B17490" w:rsidRDefault="00C54882" w:rsidP="008078CB">
            <w:pPr>
              <w:pStyle w:val="Tabletext1"/>
              <w:rPr>
                <w:color w:val="000000"/>
              </w:rPr>
            </w:pPr>
          </w:p>
          <w:p w14:paraId="06DDFB61" w14:textId="77777777" w:rsidR="003C69CE" w:rsidRPr="00B17490" w:rsidRDefault="003C69CE" w:rsidP="008078CB">
            <w:pPr>
              <w:pStyle w:val="Tabletext1"/>
              <w:rPr>
                <w:color w:val="000000"/>
              </w:rPr>
            </w:pPr>
          </w:p>
          <w:p w14:paraId="33BEB2EB" w14:textId="77777777" w:rsidR="00C54882" w:rsidRPr="00B17490" w:rsidRDefault="00C54882" w:rsidP="008078CB">
            <w:pPr>
              <w:pStyle w:val="Tabletext1"/>
              <w:rPr>
                <w:color w:val="000000"/>
              </w:rPr>
            </w:pPr>
            <w:r w:rsidRPr="00B17490">
              <w:rPr>
                <w:b w:val="0"/>
                <w:color w:val="000000"/>
              </w:rPr>
              <w:t>Benefits for other Physician services are described in this section under</w:t>
            </w:r>
            <w:r w:rsidRPr="00B17490">
              <w:rPr>
                <w:color w:val="000000"/>
              </w:rPr>
              <w:t xml:space="preserve"> </w:t>
            </w:r>
            <w:r w:rsidRPr="00B17490">
              <w:rPr>
                <w:rStyle w:val="Style16"/>
                <w:b/>
              </w:rPr>
              <w:t>Physician Fees for Surgical and Medical Services</w:t>
            </w:r>
            <w:r w:rsidRPr="00B17490">
              <w:rPr>
                <w:color w:val="000000"/>
              </w:rPr>
              <w:t xml:space="preserve">. </w:t>
            </w:r>
            <w:r w:rsidRPr="00B17490">
              <w:rPr>
                <w:b w:val="0"/>
                <w:color w:val="000000"/>
              </w:rPr>
              <w:t>Lab, X-ray and diagnostic services for preventive care are described under</w:t>
            </w:r>
            <w:r w:rsidRPr="00B17490">
              <w:rPr>
                <w:color w:val="000000"/>
              </w:rPr>
              <w:t xml:space="preserve"> </w:t>
            </w:r>
            <w:r w:rsidRPr="00B17490">
              <w:rPr>
                <w:i/>
                <w:color w:val="000000"/>
              </w:rPr>
              <w:t>Preventive Care Services</w:t>
            </w:r>
            <w:r w:rsidRPr="00B17490">
              <w:rPr>
                <w:color w:val="000000"/>
              </w:rPr>
              <w:t>.</w:t>
            </w:r>
          </w:p>
          <w:p w14:paraId="35E2BCB6" w14:textId="77777777" w:rsidR="00C54882" w:rsidRPr="00B17490" w:rsidRDefault="00C54882" w:rsidP="008078CB">
            <w:pPr>
              <w:pStyle w:val="Tabletext1"/>
            </w:pPr>
          </w:p>
          <w:p w14:paraId="566E55B4" w14:textId="77777777" w:rsidR="00C54882" w:rsidRPr="00B17490" w:rsidRDefault="00C54882" w:rsidP="008078CB">
            <w:pPr>
              <w:pStyle w:val="Tabletext1"/>
            </w:pPr>
            <w:r w:rsidRPr="00B17490">
              <w:rPr>
                <w:b w:val="0"/>
              </w:rPr>
              <w:t>CT scans, PET scans, MRI, MRA, nuclear medicine and major diagnostic services are described under</w:t>
            </w:r>
            <w:r w:rsidRPr="00B17490">
              <w:t xml:space="preserve"> </w:t>
            </w:r>
            <w:r w:rsidRPr="00B17490">
              <w:rPr>
                <w:rStyle w:val="MemberViewItalicsChar"/>
                <w:rFonts w:eastAsiaTheme="minorHAnsi"/>
              </w:rPr>
              <w:t>Lab, X-Ray and Major Diagnostics - CT, PET Scans, MRI, MRA and Nuclear Medicine - Outpatient</w:t>
            </w:r>
            <w:r w:rsidRPr="00B17490">
              <w:t>.</w:t>
            </w:r>
          </w:p>
          <w:p w14:paraId="61DAAE15" w14:textId="77777777" w:rsidR="00C54882" w:rsidRPr="00B17490" w:rsidRDefault="00C54882" w:rsidP="008078CB">
            <w:pPr>
              <w:pStyle w:val="Tabletext1"/>
            </w:pPr>
          </w:p>
          <w:p w14:paraId="6E12B329" w14:textId="4447D70B" w:rsidR="00C54882" w:rsidRPr="00B17490" w:rsidRDefault="00637DB0" w:rsidP="009035F6">
            <w:pPr>
              <w:pStyle w:val="Tabletext1"/>
              <w:rPr>
                <w:dstrike/>
              </w:rPr>
            </w:pPr>
            <w:r w:rsidRPr="00B17490">
              <w:rPr>
                <w:rStyle w:val="InstructionalTextChar"/>
              </w:rPr>
              <w:lastRenderedPageBreak/>
              <w:t xml:space="preserve"> </w:t>
            </w:r>
            <w:r w:rsidR="009035F6" w:rsidRPr="00B17490">
              <w:rPr>
                <w:b w:val="0"/>
              </w:rPr>
              <w:t>If the service is provided in a doctor’s office, additional co-pays, deductible or co-insurance may apply.</w:t>
            </w:r>
          </w:p>
          <w:p w14:paraId="427EF729" w14:textId="77777777" w:rsidR="009846E8" w:rsidRPr="00B17490"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17490" w:rsidRDefault="00054146" w:rsidP="00054146">
            <w:pPr>
              <w:ind w:left="288" w:hanging="288"/>
              <w:rPr>
                <w:b/>
                <w:sz w:val="24"/>
                <w:szCs w:val="24"/>
              </w:rPr>
            </w:pPr>
            <w:r w:rsidRPr="00B17490">
              <w:rPr>
                <w:b/>
                <w:sz w:val="24"/>
                <w:szCs w:val="24"/>
              </w:rPr>
              <w:lastRenderedPageBreak/>
              <w:t>Lab Testing</w:t>
            </w:r>
          </w:p>
          <w:p w14:paraId="4344B4F8" w14:textId="6E91E71E"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3DDF5A85" w14:textId="77777777" w:rsidR="00054146" w:rsidRPr="00B17490" w:rsidRDefault="00054146" w:rsidP="00054146">
            <w:pPr>
              <w:rPr>
                <w:color w:val="000000"/>
                <w:sz w:val="24"/>
                <w:szCs w:val="24"/>
              </w:rPr>
            </w:pPr>
          </w:p>
          <w:p w14:paraId="67FFF34A" w14:textId="77777777" w:rsidR="00054146" w:rsidRPr="00B17490" w:rsidRDefault="00054146" w:rsidP="00054146">
            <w:pPr>
              <w:rPr>
                <w:sz w:val="24"/>
                <w:szCs w:val="24"/>
              </w:rPr>
            </w:pPr>
          </w:p>
          <w:p w14:paraId="6125462E" w14:textId="77777777" w:rsidR="00054146" w:rsidRPr="00B17490" w:rsidRDefault="00054146" w:rsidP="00054146">
            <w:pPr>
              <w:rPr>
                <w:b/>
                <w:sz w:val="24"/>
                <w:szCs w:val="24"/>
              </w:rPr>
            </w:pPr>
            <w:r w:rsidRPr="00B17490">
              <w:rPr>
                <w:b/>
                <w:sz w:val="24"/>
                <w:szCs w:val="24"/>
              </w:rPr>
              <w:t>X-Ray and Other Diagnostic Testing</w:t>
            </w:r>
          </w:p>
          <w:p w14:paraId="6E024CEB" w14:textId="6E5C63BB"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694DB706" w14:textId="77777777" w:rsidR="00054146" w:rsidRPr="00B17490" w:rsidRDefault="00054146" w:rsidP="00054146">
            <w:pPr>
              <w:rPr>
                <w:color w:val="000000"/>
                <w:sz w:val="24"/>
                <w:szCs w:val="24"/>
              </w:rPr>
            </w:pPr>
          </w:p>
          <w:p w14:paraId="427EF73D" w14:textId="1AF402DE" w:rsidR="00B75B9F" w:rsidRPr="00B17490"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17490" w:rsidRDefault="00054146" w:rsidP="00054146">
            <w:pPr>
              <w:ind w:left="288" w:hanging="288"/>
              <w:rPr>
                <w:b/>
                <w:sz w:val="24"/>
                <w:szCs w:val="24"/>
              </w:rPr>
            </w:pPr>
            <w:r w:rsidRPr="00B17490">
              <w:rPr>
                <w:b/>
                <w:sz w:val="24"/>
                <w:szCs w:val="24"/>
              </w:rPr>
              <w:t>Lab Testing</w:t>
            </w:r>
          </w:p>
          <w:p w14:paraId="3DC32F1C" w14:textId="696AE41C"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03F311D4" w14:textId="77777777" w:rsidR="00054146" w:rsidRPr="00B17490" w:rsidRDefault="00054146" w:rsidP="00054146">
            <w:pPr>
              <w:rPr>
                <w:color w:val="000000"/>
                <w:sz w:val="24"/>
                <w:szCs w:val="24"/>
              </w:rPr>
            </w:pPr>
          </w:p>
          <w:p w14:paraId="13119AC3" w14:textId="77777777" w:rsidR="00637DB0" w:rsidRPr="00B17490" w:rsidRDefault="00637DB0" w:rsidP="00054146">
            <w:pPr>
              <w:rPr>
                <w:b/>
                <w:sz w:val="24"/>
                <w:szCs w:val="24"/>
              </w:rPr>
            </w:pPr>
          </w:p>
          <w:p w14:paraId="1182AD79" w14:textId="77777777" w:rsidR="00054146" w:rsidRPr="00B17490" w:rsidRDefault="00054146" w:rsidP="00054146">
            <w:pPr>
              <w:rPr>
                <w:b/>
                <w:sz w:val="24"/>
                <w:szCs w:val="24"/>
              </w:rPr>
            </w:pPr>
            <w:r w:rsidRPr="00B17490">
              <w:rPr>
                <w:b/>
                <w:sz w:val="24"/>
                <w:szCs w:val="24"/>
              </w:rPr>
              <w:t>X-Ray and Other Diagnostic Testing</w:t>
            </w:r>
          </w:p>
          <w:p w14:paraId="5D45AB22" w14:textId="44BDE4A8"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54C32FAF" w14:textId="77777777" w:rsidR="00054146" w:rsidRPr="00B17490" w:rsidRDefault="00054146" w:rsidP="00054146">
            <w:pPr>
              <w:rPr>
                <w:color w:val="000000"/>
                <w:sz w:val="24"/>
                <w:szCs w:val="24"/>
              </w:rPr>
            </w:pPr>
          </w:p>
          <w:p w14:paraId="242401DE" w14:textId="43F9DCBE" w:rsidR="00D77E93" w:rsidRPr="00B17490" w:rsidRDefault="00D77E93" w:rsidP="00D77E93">
            <w:pPr>
              <w:numPr>
                <w:ilvl w:val="12"/>
                <w:numId w:val="0"/>
              </w:numPr>
              <w:rPr>
                <w:b/>
                <w:sz w:val="24"/>
                <w:szCs w:val="24"/>
              </w:rPr>
            </w:pPr>
            <w:r w:rsidRPr="00B17490">
              <w:rPr>
                <w:b/>
                <w:sz w:val="24"/>
                <w:szCs w:val="24"/>
              </w:rPr>
              <w:t>Prior Authorization Required</w:t>
            </w:r>
          </w:p>
          <w:p w14:paraId="14686C0E" w14:textId="6E1EF507" w:rsidR="00D77E93" w:rsidRPr="00B17490" w:rsidRDefault="00D77E93" w:rsidP="00D77E93">
            <w:pPr>
              <w:rPr>
                <w:color w:val="000000"/>
                <w:sz w:val="24"/>
                <w:szCs w:val="24"/>
              </w:rPr>
            </w:pPr>
            <w:r w:rsidRPr="00B17490">
              <w:rPr>
                <w:color w:val="000000"/>
                <w:sz w:val="24"/>
                <w:szCs w:val="24"/>
              </w:rPr>
              <w:t xml:space="preserve">Please remember for Benefits you must obtain prior authorization </w:t>
            </w:r>
            <w:r w:rsidR="00B93978" w:rsidRPr="00B17490">
              <w:rPr>
                <w:color w:val="000000"/>
                <w:sz w:val="24"/>
                <w:szCs w:val="24"/>
              </w:rPr>
              <w:t xml:space="preserve">for </w:t>
            </w:r>
            <w:r w:rsidR="003C69CE" w:rsidRPr="00B17490">
              <w:rPr>
                <w:sz w:val="24"/>
                <w:szCs w:val="24"/>
              </w:rPr>
              <w:t>genetic testing,</w:t>
            </w:r>
            <w:r w:rsidR="003C69CE" w:rsidRPr="00B17490">
              <w:rPr>
                <w:color w:val="000000"/>
                <w:sz w:val="24"/>
                <w:szCs w:val="24"/>
              </w:rPr>
              <w:t xml:space="preserve"> </w:t>
            </w:r>
            <w:r w:rsidRPr="00B17490">
              <w:rPr>
                <w:color w:val="000000"/>
                <w:sz w:val="24"/>
                <w:szCs w:val="24"/>
              </w:rPr>
              <w:t xml:space="preserve">sleep studies </w:t>
            </w:r>
            <w:r w:rsidRPr="00B17490">
              <w:rPr>
                <w:b/>
                <w:color w:val="0000FF"/>
                <w:sz w:val="24"/>
                <w:szCs w:val="24"/>
              </w:rPr>
              <w:t>5</w:t>
            </w:r>
            <w:r w:rsidRPr="00B17490">
              <w:rPr>
                <w:color w:val="000000"/>
                <w:sz w:val="24"/>
                <w:szCs w:val="24"/>
              </w:rPr>
              <w:t xml:space="preserve"> business days before scheduled services are received or, for non-scheduled services, within </w:t>
            </w:r>
            <w:r w:rsidRPr="00B17490">
              <w:rPr>
                <w:b/>
                <w:color w:val="0000FF"/>
                <w:sz w:val="24"/>
                <w:szCs w:val="24"/>
              </w:rPr>
              <w:t>1</w:t>
            </w:r>
            <w:r w:rsidRPr="00B17490">
              <w:rPr>
                <w:color w:val="000000"/>
                <w:sz w:val="24"/>
                <w:szCs w:val="24"/>
              </w:rPr>
              <w:t xml:space="preserve"> business day or as soon as is reasonably possible.</w:t>
            </w:r>
          </w:p>
          <w:p w14:paraId="050616BA" w14:textId="77777777" w:rsidR="00D77E93" w:rsidRPr="00B17490" w:rsidRDefault="00D77E93" w:rsidP="00D77E93">
            <w:pPr>
              <w:numPr>
                <w:ilvl w:val="12"/>
                <w:numId w:val="0"/>
              </w:numPr>
              <w:rPr>
                <w:sz w:val="24"/>
                <w:szCs w:val="24"/>
              </w:rPr>
            </w:pPr>
          </w:p>
          <w:p w14:paraId="427EF748" w14:textId="3D6B3237" w:rsidR="00AE2C3B" w:rsidRPr="00B17490" w:rsidRDefault="00D77E93" w:rsidP="00637DB0">
            <w:pPr>
              <w:pStyle w:val="TableTextCharCharChar1"/>
              <w:numPr>
                <w:ilvl w:val="12"/>
                <w:numId w:val="0"/>
              </w:numPr>
              <w:rPr>
                <w:b/>
                <w:color w:val="000000"/>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C54882" w:rsidRPr="00B17490" w14:paraId="5AEAF689"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17490" w:rsidRDefault="00C54882" w:rsidP="00BD57FE">
            <w:pPr>
              <w:pStyle w:val="Heading2"/>
              <w:shd w:val="pct5" w:color="auto" w:fill="auto"/>
              <w:spacing w:line="240" w:lineRule="auto"/>
              <w:rPr>
                <w:b/>
                <w:color w:val="000000"/>
                <w:szCs w:val="24"/>
              </w:rPr>
            </w:pPr>
            <w:bookmarkStart w:id="83" w:name="Lab_X_Ray_and_Major_Diagnostics"/>
            <w:r w:rsidRPr="00B17490">
              <w:rPr>
                <w:b/>
                <w:color w:val="000000"/>
                <w:szCs w:val="24"/>
              </w:rPr>
              <w:t>Lab, X-Ray and Major Diagnostics - CT, PET Scans, MRI, MRA and Nuclear Medicine – Outpatient</w:t>
            </w:r>
            <w:bookmarkEnd w:id="83"/>
          </w:p>
          <w:p w14:paraId="167B2D81" w14:textId="77777777" w:rsidR="00C54882" w:rsidRPr="00B17490" w:rsidRDefault="00C54882" w:rsidP="00BD57FE">
            <w:pPr>
              <w:pStyle w:val="TableTextCharCharChar1"/>
              <w:numPr>
                <w:ilvl w:val="12"/>
                <w:numId w:val="0"/>
              </w:numPr>
              <w:rPr>
                <w:b/>
                <w:szCs w:val="24"/>
              </w:rPr>
            </w:pPr>
          </w:p>
          <w:p w14:paraId="0E8D781F" w14:textId="595C3DDA" w:rsidR="00C54882" w:rsidRPr="00B17490" w:rsidRDefault="00C54882" w:rsidP="00BD57FE">
            <w:pPr>
              <w:pStyle w:val="TableTextCharCharChar1"/>
              <w:numPr>
                <w:ilvl w:val="12"/>
                <w:numId w:val="0"/>
              </w:numPr>
              <w:rPr>
                <w:b/>
                <w:szCs w:val="24"/>
              </w:rPr>
            </w:pPr>
            <w:r w:rsidRPr="00B17490">
              <w:rPr>
                <w:szCs w:val="24"/>
              </w:rPr>
              <w:t xml:space="preserve">Services for CT scans, PET scans, MRI, MRA, nuclear medicine, and major diagnostic services received on an outpatient basis at a Hospital or Alternate </w:t>
            </w:r>
            <w:r w:rsidRPr="00B17490">
              <w:rPr>
                <w:color w:val="000000"/>
                <w:szCs w:val="24"/>
              </w:rPr>
              <w:t>Facility.</w:t>
            </w:r>
          </w:p>
          <w:p w14:paraId="6445F0F6" w14:textId="77777777" w:rsidR="00C54882" w:rsidRPr="00B17490" w:rsidRDefault="00C54882" w:rsidP="00BD57FE">
            <w:pPr>
              <w:pStyle w:val="TableTextCharCharChar1"/>
              <w:numPr>
                <w:ilvl w:val="12"/>
                <w:numId w:val="0"/>
              </w:numPr>
              <w:rPr>
                <w:b/>
                <w:szCs w:val="24"/>
              </w:rPr>
            </w:pPr>
          </w:p>
          <w:p w14:paraId="6A39F3F1" w14:textId="77777777" w:rsidR="00C54882" w:rsidRPr="00B17490" w:rsidRDefault="00C54882" w:rsidP="00BD57FE">
            <w:pPr>
              <w:pStyle w:val="TableText"/>
              <w:rPr>
                <w:szCs w:val="24"/>
              </w:rPr>
            </w:pPr>
            <w:r w:rsidRPr="00B17490">
              <w:rPr>
                <w:szCs w:val="24"/>
              </w:rPr>
              <w:t>Benefits under this section include:</w:t>
            </w:r>
          </w:p>
          <w:p w14:paraId="4C5057F1" w14:textId="77777777" w:rsidR="00C54882" w:rsidRPr="00B17490" w:rsidRDefault="00C54882" w:rsidP="00BD57FE">
            <w:pPr>
              <w:pStyle w:val="TableText"/>
              <w:ind w:left="288" w:hanging="288"/>
              <w:rPr>
                <w:rStyle w:val="TableTextChar1CharCharChar"/>
                <w:rFonts w:asciiTheme="minorHAnsi" w:eastAsiaTheme="minorHAnsi" w:hAnsiTheme="minorHAnsi" w:cstheme="minorBidi"/>
                <w:szCs w:val="24"/>
              </w:rPr>
            </w:pPr>
            <w:r w:rsidRPr="00B17490">
              <w:rPr>
                <w:szCs w:val="24"/>
              </w:rPr>
              <w:sym w:font="Symbol" w:char="F0B7"/>
            </w:r>
            <w:r w:rsidRPr="00B17490">
              <w:rPr>
                <w:szCs w:val="24"/>
              </w:rPr>
              <w:t xml:space="preserve">   the facility charge </w:t>
            </w:r>
            <w:r w:rsidRPr="00B17490">
              <w:rPr>
                <w:rStyle w:val="TableTextChar1CharCharChar"/>
                <w:szCs w:val="24"/>
              </w:rPr>
              <w:t>and the charge for supplies and equipment; and</w:t>
            </w:r>
          </w:p>
          <w:p w14:paraId="414A87E6" w14:textId="77777777" w:rsidR="00C54882" w:rsidRPr="00B17490" w:rsidRDefault="00C54882" w:rsidP="00BD57FE">
            <w:pPr>
              <w:pStyle w:val="TableText"/>
              <w:ind w:left="288" w:hanging="288"/>
              <w:rPr>
                <w:b/>
                <w:szCs w:val="24"/>
              </w:rPr>
            </w:pPr>
            <w:r w:rsidRPr="00B17490">
              <w:rPr>
                <w:szCs w:val="24"/>
              </w:rPr>
              <w:sym w:font="Symbol" w:char="F0B7"/>
            </w:r>
            <w:r w:rsidRPr="00B17490">
              <w:rPr>
                <w:szCs w:val="24"/>
              </w:rPr>
              <w:t xml:space="preserve">   Physician services for anesthesiologists, pathologists and radiologists</w:t>
            </w:r>
          </w:p>
          <w:p w14:paraId="634C6A1B" w14:textId="77777777" w:rsidR="00C54882" w:rsidRPr="00B17490" w:rsidRDefault="00C54882" w:rsidP="00BD57FE">
            <w:pPr>
              <w:pStyle w:val="TableTextCharCharChar1"/>
              <w:numPr>
                <w:ilvl w:val="12"/>
                <w:numId w:val="0"/>
              </w:numPr>
              <w:rPr>
                <w:b/>
                <w:szCs w:val="24"/>
              </w:rPr>
            </w:pPr>
          </w:p>
          <w:p w14:paraId="35C3826E" w14:textId="00B214D8" w:rsidR="009035F6" w:rsidRPr="00B17490" w:rsidRDefault="00120224" w:rsidP="009035F6">
            <w:pPr>
              <w:pStyle w:val="Tabletext1"/>
              <w:rPr>
                <w:color w:val="FF00FF"/>
              </w:rPr>
            </w:pPr>
            <w:r w:rsidRPr="00B17490">
              <w:rPr>
                <w:rStyle w:val="InstructionalTextChar"/>
              </w:rPr>
              <w:t xml:space="preserve"> </w:t>
            </w:r>
            <w:r w:rsidR="009035F6" w:rsidRPr="00B17490">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63964B73"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2B93BE1C" w14:textId="77777777" w:rsidR="00054146" w:rsidRPr="00B17490" w:rsidRDefault="00054146" w:rsidP="00054146">
            <w:pPr>
              <w:rPr>
                <w:color w:val="000000"/>
                <w:sz w:val="24"/>
                <w:szCs w:val="24"/>
              </w:rPr>
            </w:pPr>
          </w:p>
          <w:p w14:paraId="286F962C" w14:textId="4AD659B1" w:rsidR="00C54882" w:rsidRPr="00B17490"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17D9603C"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3EC04285" w14:textId="77777777" w:rsidR="00054146" w:rsidRPr="00B17490" w:rsidRDefault="00054146" w:rsidP="00054146">
            <w:pPr>
              <w:rPr>
                <w:color w:val="000000"/>
                <w:sz w:val="24"/>
                <w:szCs w:val="24"/>
              </w:rPr>
            </w:pPr>
          </w:p>
          <w:p w14:paraId="260BA1EF" w14:textId="094D8F07" w:rsidR="00120224" w:rsidRPr="00B17490" w:rsidRDefault="00120224" w:rsidP="00120224">
            <w:pPr>
              <w:pStyle w:val="TableTextChar"/>
              <w:numPr>
                <w:ilvl w:val="12"/>
                <w:numId w:val="0"/>
              </w:numPr>
              <w:rPr>
                <w:b/>
                <w:szCs w:val="24"/>
              </w:rPr>
            </w:pPr>
          </w:p>
          <w:p w14:paraId="5BE0D227" w14:textId="38E06BE1" w:rsidR="00C54882" w:rsidRPr="00B17490" w:rsidRDefault="00C54882" w:rsidP="00BD57FE">
            <w:pPr>
              <w:rPr>
                <w:b/>
                <w:sz w:val="24"/>
                <w:szCs w:val="24"/>
              </w:rPr>
            </w:pPr>
          </w:p>
        </w:tc>
      </w:tr>
      <w:tr w:rsidR="00A31EC0" w:rsidRPr="00B17490" w14:paraId="427EF951"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17490" w:rsidRDefault="00A31EC0" w:rsidP="00D16DE4">
            <w:pPr>
              <w:pStyle w:val="TableTextCharCharChar1"/>
              <w:numPr>
                <w:ilvl w:val="12"/>
                <w:numId w:val="0"/>
              </w:numPr>
              <w:rPr>
                <w:b/>
                <w:szCs w:val="24"/>
              </w:rPr>
            </w:pPr>
            <w:bookmarkStart w:id="84" w:name="Scopic_Procedures_Outpatient_Diagnostic"/>
            <w:r w:rsidRPr="00B17490">
              <w:rPr>
                <w:b/>
                <w:szCs w:val="24"/>
              </w:rPr>
              <w:t>Scopic Procedures – Outpatient Diagnostic and Therapeutic</w:t>
            </w:r>
            <w:bookmarkEnd w:id="84"/>
          </w:p>
          <w:p w14:paraId="427EF905" w14:textId="77777777" w:rsidR="00A31EC0" w:rsidRPr="00B17490" w:rsidRDefault="00A31EC0" w:rsidP="00D16DE4">
            <w:pPr>
              <w:pStyle w:val="TableTextCharCharChar1"/>
              <w:numPr>
                <w:ilvl w:val="12"/>
                <w:numId w:val="0"/>
              </w:numPr>
              <w:rPr>
                <w:b/>
                <w:szCs w:val="24"/>
              </w:rPr>
            </w:pPr>
          </w:p>
          <w:p w14:paraId="427EF906" w14:textId="01192807" w:rsidR="00A31EC0" w:rsidRPr="00B17490" w:rsidRDefault="00A31EC0" w:rsidP="009E1305">
            <w:pPr>
              <w:rPr>
                <w:b/>
                <w:color w:val="FF00FF"/>
                <w:sz w:val="24"/>
                <w:szCs w:val="24"/>
              </w:rPr>
            </w:pPr>
            <w:r w:rsidRPr="00B17490">
              <w:rPr>
                <w:sz w:val="24"/>
                <w:szCs w:val="24"/>
              </w:rPr>
              <w:t>The Plan pays for diagnostic and therapeutic scopic procedures and related services received on an outpatient basis at a Hospital or Alternate Facility</w:t>
            </w:r>
            <w:r w:rsidRPr="00B17490">
              <w:rPr>
                <w:rStyle w:val="MemberViewStandardChar"/>
              </w:rPr>
              <w:t>.</w:t>
            </w:r>
          </w:p>
          <w:p w14:paraId="427EF907" w14:textId="77777777" w:rsidR="00A31EC0" w:rsidRPr="00B17490" w:rsidRDefault="00A31EC0" w:rsidP="00D16DE4">
            <w:pPr>
              <w:pStyle w:val="TableTextCharCharChar1"/>
              <w:numPr>
                <w:ilvl w:val="12"/>
                <w:numId w:val="0"/>
              </w:numPr>
              <w:rPr>
                <w:b/>
                <w:color w:val="FF00FF"/>
                <w:szCs w:val="24"/>
              </w:rPr>
            </w:pPr>
          </w:p>
          <w:p w14:paraId="427EF908" w14:textId="77777777" w:rsidR="00A31EC0" w:rsidRPr="00B17490" w:rsidRDefault="00A31EC0" w:rsidP="00D16DE4">
            <w:pPr>
              <w:pStyle w:val="TableTextCharCharChar1"/>
              <w:numPr>
                <w:ilvl w:val="12"/>
                <w:numId w:val="0"/>
              </w:numPr>
              <w:rPr>
                <w:szCs w:val="24"/>
              </w:rPr>
            </w:pPr>
            <w:r w:rsidRPr="00B17490">
              <w:rPr>
                <w:szCs w:val="24"/>
              </w:rPr>
              <w:t xml:space="preserve">Diagnostic scopic procedures are those for visualization, biopsy and polyp removal. Examples of diagnostic scopic procedures include colonoscopy, sigmoidoscopy, and </w:t>
            </w:r>
            <w:r w:rsidRPr="00B17490">
              <w:rPr>
                <w:szCs w:val="24"/>
              </w:rPr>
              <w:lastRenderedPageBreak/>
              <w:t>endoscopy.</w:t>
            </w:r>
          </w:p>
          <w:p w14:paraId="427EF909" w14:textId="77777777" w:rsidR="00A31EC0" w:rsidRPr="00B17490" w:rsidRDefault="00A31EC0" w:rsidP="00D16DE4">
            <w:pPr>
              <w:pStyle w:val="TableTextCharCharChar1"/>
              <w:numPr>
                <w:ilvl w:val="12"/>
                <w:numId w:val="0"/>
              </w:numPr>
              <w:rPr>
                <w:szCs w:val="24"/>
              </w:rPr>
            </w:pPr>
          </w:p>
          <w:p w14:paraId="427EF90B" w14:textId="6E3BF066" w:rsidR="00A31EC0" w:rsidRPr="00B17490" w:rsidRDefault="00481A54" w:rsidP="00D16DE4">
            <w:pPr>
              <w:pStyle w:val="TableTextChar1CharChar"/>
              <w:rPr>
                <w:szCs w:val="24"/>
              </w:rPr>
            </w:pPr>
            <w:r w:rsidRPr="00B17490">
              <w:rPr>
                <w:b/>
                <w:color w:val="FF00FF"/>
                <w:szCs w:val="24"/>
              </w:rPr>
              <w:t xml:space="preserve"> </w:t>
            </w:r>
            <w:r w:rsidR="00A31EC0" w:rsidRPr="00B17490">
              <w:rPr>
                <w:szCs w:val="24"/>
              </w:rPr>
              <w:t>Benefits under this section include:</w:t>
            </w:r>
          </w:p>
          <w:p w14:paraId="427EF90C" w14:textId="77777777" w:rsidR="00A31EC0" w:rsidRPr="00B17490" w:rsidRDefault="00A31EC0" w:rsidP="00D16DE4">
            <w:pPr>
              <w:pStyle w:val="TableTextChar1CharChar"/>
              <w:ind w:left="288" w:hanging="288"/>
              <w:rPr>
                <w:color w:val="000000"/>
                <w:szCs w:val="24"/>
              </w:rPr>
            </w:pPr>
            <w:r w:rsidRPr="00B17490">
              <w:rPr>
                <w:color w:val="000000"/>
                <w:szCs w:val="24"/>
              </w:rPr>
              <w:sym w:font="Symbol" w:char="F0B7"/>
            </w:r>
            <w:r w:rsidRPr="00B17490">
              <w:rPr>
                <w:color w:val="000000"/>
                <w:szCs w:val="24"/>
              </w:rPr>
              <w:t xml:space="preserve">   The facility charge and the charge for supplies and equipment; and</w:t>
            </w:r>
          </w:p>
          <w:p w14:paraId="427EF90D" w14:textId="0C825C1D" w:rsidR="00A31EC0" w:rsidRPr="00B17490" w:rsidRDefault="00A31EC0" w:rsidP="00D16DE4">
            <w:pPr>
              <w:pStyle w:val="TableTextChar1CharChar"/>
              <w:ind w:left="288" w:hanging="288"/>
              <w:rPr>
                <w:color w:val="000000"/>
                <w:szCs w:val="24"/>
              </w:rPr>
            </w:pPr>
            <w:r w:rsidRPr="00B17490">
              <w:rPr>
                <w:color w:val="000000"/>
                <w:szCs w:val="24"/>
              </w:rPr>
              <w:sym w:font="Symbol" w:char="F0B7"/>
            </w:r>
            <w:r w:rsidRPr="00B17490">
              <w:rPr>
                <w:color w:val="000000"/>
                <w:szCs w:val="24"/>
              </w:rPr>
              <w:t xml:space="preserve">   Physician services for anesthesiologists, pathologists and radiologists.</w:t>
            </w:r>
          </w:p>
          <w:p w14:paraId="427EF90E" w14:textId="77777777" w:rsidR="00A31EC0" w:rsidRPr="00B17490" w:rsidRDefault="00A31EC0" w:rsidP="00D16DE4">
            <w:pPr>
              <w:pStyle w:val="TableTextChar1CharChar"/>
              <w:rPr>
                <w:color w:val="000000"/>
                <w:szCs w:val="24"/>
              </w:rPr>
            </w:pPr>
          </w:p>
          <w:p w14:paraId="427EF910" w14:textId="77777777" w:rsidR="00A31EC0" w:rsidRPr="00B17490" w:rsidRDefault="00A31EC0" w:rsidP="00D16DE4">
            <w:pPr>
              <w:pStyle w:val="TableTextCharCharChar1"/>
              <w:numPr>
                <w:ilvl w:val="12"/>
                <w:numId w:val="0"/>
              </w:numPr>
              <w:rPr>
                <w:szCs w:val="24"/>
              </w:rPr>
            </w:pPr>
          </w:p>
          <w:p w14:paraId="427EF913" w14:textId="77777777" w:rsidR="00A31EC0" w:rsidRPr="00B17490" w:rsidRDefault="00A31EC0" w:rsidP="00D16DE4">
            <w:pPr>
              <w:pStyle w:val="TableTextCharCharChar1"/>
              <w:numPr>
                <w:ilvl w:val="12"/>
                <w:numId w:val="0"/>
              </w:numPr>
              <w:rPr>
                <w:szCs w:val="24"/>
              </w:rPr>
            </w:pPr>
          </w:p>
          <w:p w14:paraId="427EF914" w14:textId="7087F376" w:rsidR="00A31EC0" w:rsidRPr="00B17490" w:rsidRDefault="00A31EC0" w:rsidP="00D16DE4">
            <w:pPr>
              <w:pStyle w:val="TableTextCharCharChar1"/>
              <w:numPr>
                <w:ilvl w:val="12"/>
                <w:numId w:val="0"/>
              </w:numPr>
              <w:rPr>
                <w:b/>
                <w:color w:val="FF00FF"/>
                <w:szCs w:val="24"/>
              </w:rPr>
            </w:pPr>
            <w:r w:rsidRPr="00B17490">
              <w:rPr>
                <w:szCs w:val="24"/>
              </w:rPr>
              <w:t>Benefits for other Physician services</w:t>
            </w:r>
            <w:r w:rsidRPr="00B17490">
              <w:rPr>
                <w:b/>
                <w:color w:val="FF00FF"/>
                <w:szCs w:val="24"/>
              </w:rPr>
              <w:t xml:space="preserve"> </w:t>
            </w:r>
            <w:r w:rsidRPr="00B17490">
              <w:rPr>
                <w:szCs w:val="24"/>
              </w:rPr>
              <w:t xml:space="preserve">are described under </w:t>
            </w:r>
            <w:r w:rsidRPr="00B17490">
              <w:rPr>
                <w:rStyle w:val="Style16"/>
                <w:szCs w:val="24"/>
              </w:rPr>
              <w:t>Physician Fees for Surgical and Medical Services.</w:t>
            </w:r>
          </w:p>
          <w:p w14:paraId="427EF915" w14:textId="77777777" w:rsidR="00A31EC0" w:rsidRPr="00B17490" w:rsidRDefault="00A31EC0" w:rsidP="00D16DE4">
            <w:pPr>
              <w:pStyle w:val="TableTextCharCharChar1"/>
              <w:numPr>
                <w:ilvl w:val="12"/>
                <w:numId w:val="0"/>
              </w:numPr>
              <w:rPr>
                <w:szCs w:val="24"/>
              </w:rPr>
            </w:pPr>
          </w:p>
          <w:p w14:paraId="3466237F" w14:textId="77777777" w:rsidR="00A31EC0" w:rsidRPr="00B17490" w:rsidRDefault="00A31EC0" w:rsidP="00D16DE4">
            <w:pPr>
              <w:pStyle w:val="TableTextCharCharChar1"/>
              <w:numPr>
                <w:ilvl w:val="12"/>
                <w:numId w:val="0"/>
              </w:numPr>
              <w:rPr>
                <w:szCs w:val="24"/>
              </w:rPr>
            </w:pPr>
            <w:r w:rsidRPr="00B17490">
              <w:rPr>
                <w:szCs w:val="24"/>
              </w:rPr>
              <w:t xml:space="preserve">Please note that Benefits under this section do not include surgical scopic procedures, which are for the purpose of performing surgery. Benefits for surgical scopic procedures are described under </w:t>
            </w:r>
            <w:r w:rsidRPr="00B17490">
              <w:rPr>
                <w:rStyle w:val="Style16"/>
                <w:szCs w:val="24"/>
              </w:rPr>
              <w:t>Surgery - Outpatient</w:t>
            </w:r>
            <w:r w:rsidRPr="00B17490">
              <w:rPr>
                <w:color w:val="0000FF"/>
                <w:szCs w:val="24"/>
              </w:rPr>
              <w:t>.</w:t>
            </w:r>
            <w:r w:rsidRPr="00B17490">
              <w:rPr>
                <w:szCs w:val="24"/>
              </w:rPr>
              <w:t xml:space="preserve"> Examples of surgical scopic procedures include arthroscopy, laparoscopy, bronchoscopy, hysteroscopy.</w:t>
            </w:r>
          </w:p>
          <w:p w14:paraId="4D6C9514" w14:textId="77777777" w:rsidR="009035F6" w:rsidRPr="00B17490" w:rsidRDefault="009035F6" w:rsidP="00D16DE4">
            <w:pPr>
              <w:pStyle w:val="TableTextCharCharChar1"/>
              <w:numPr>
                <w:ilvl w:val="12"/>
                <w:numId w:val="0"/>
              </w:numPr>
              <w:rPr>
                <w:szCs w:val="24"/>
              </w:rPr>
            </w:pPr>
          </w:p>
          <w:p w14:paraId="427EF916" w14:textId="334E9720" w:rsidR="009035F6" w:rsidRPr="00B17490" w:rsidRDefault="00096CE6" w:rsidP="009035F6">
            <w:pPr>
              <w:pStyle w:val="TableTextCharCharChar1"/>
              <w:numPr>
                <w:ilvl w:val="12"/>
                <w:numId w:val="0"/>
              </w:numPr>
              <w:rPr>
                <w:szCs w:val="24"/>
              </w:rPr>
            </w:pPr>
            <w:r w:rsidRPr="00B17490">
              <w:rPr>
                <w:rStyle w:val="InstructionalTextChar"/>
              </w:rPr>
              <w:t xml:space="preserve"> </w:t>
            </w:r>
            <w:r w:rsidR="009035F6"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3CF5E21E" w:rsidR="00A31EC0" w:rsidRPr="00B17490" w:rsidRDefault="00D50271" w:rsidP="00C91F0B">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20" w14:textId="77777777" w:rsidR="00A31EC0" w:rsidRPr="00B17490" w:rsidRDefault="00A31EC0">
            <w:pPr>
              <w:pStyle w:val="TableTextCharCharChar1"/>
              <w:numPr>
                <w:ilvl w:val="12"/>
                <w:numId w:val="0"/>
              </w:numPr>
              <w:rPr>
                <w:b/>
                <w:color w:val="0000FF"/>
                <w:szCs w:val="24"/>
              </w:rPr>
            </w:pPr>
          </w:p>
          <w:p w14:paraId="427EF938" w14:textId="77777777" w:rsidR="00A31EC0" w:rsidRPr="00B17490" w:rsidRDefault="00A31EC0" w:rsidP="00481A54">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3FF05BF6" w:rsidR="00A31EC0" w:rsidRPr="00B17490" w:rsidRDefault="00D50271" w:rsidP="00DD2FB3">
            <w:pPr>
              <w:pStyle w:val="TableTextCharCharChar1"/>
              <w:numPr>
                <w:ilvl w:val="12"/>
                <w:numId w:val="0"/>
              </w:numPr>
              <w:rPr>
                <w:szCs w:val="24"/>
              </w:rPr>
            </w:pPr>
            <w:r w:rsidRPr="00B17490">
              <w:rPr>
                <w:b/>
                <w:color w:val="0000FF"/>
                <w:szCs w:val="24"/>
              </w:rPr>
              <w:t>60%</w:t>
            </w:r>
            <w:r w:rsidR="00A31EC0" w:rsidRPr="00B17490">
              <w:rPr>
                <w:b/>
                <w:szCs w:val="24"/>
              </w:rPr>
              <w:t xml:space="preserve"> </w:t>
            </w:r>
            <w:r w:rsidR="00A31EC0" w:rsidRPr="00B17490">
              <w:rPr>
                <w:szCs w:val="24"/>
              </w:rPr>
              <w:t>of eligible expenses after satisfying</w:t>
            </w:r>
            <w:r w:rsidR="00595324" w:rsidRPr="00B17490">
              <w:rPr>
                <w:szCs w:val="24"/>
              </w:rPr>
              <w:t xml:space="preserve"> the</w:t>
            </w:r>
            <w:r w:rsidR="00A31EC0" w:rsidRPr="00B17490">
              <w:rPr>
                <w:szCs w:val="24"/>
              </w:rPr>
              <w:t xml:space="preserve"> deductible.</w:t>
            </w:r>
          </w:p>
          <w:p w14:paraId="427EF93A" w14:textId="77777777" w:rsidR="00A31EC0" w:rsidRPr="00B17490" w:rsidRDefault="00A31EC0">
            <w:pPr>
              <w:pStyle w:val="TableTextCharCharChar1"/>
              <w:numPr>
                <w:ilvl w:val="12"/>
                <w:numId w:val="0"/>
              </w:numPr>
              <w:rPr>
                <w:b/>
                <w:color w:val="0000FF"/>
                <w:szCs w:val="24"/>
              </w:rPr>
            </w:pPr>
          </w:p>
          <w:p w14:paraId="427EF940" w14:textId="77777777" w:rsidR="00A31EC0" w:rsidRPr="00B17490" w:rsidRDefault="00A31EC0" w:rsidP="00E057AA">
            <w:pPr>
              <w:pStyle w:val="TableTextCharCharChar1"/>
              <w:numPr>
                <w:ilvl w:val="12"/>
                <w:numId w:val="0"/>
              </w:numPr>
              <w:rPr>
                <w:b/>
                <w:color w:val="0000FF"/>
                <w:szCs w:val="24"/>
              </w:rPr>
            </w:pPr>
          </w:p>
          <w:p w14:paraId="427EF942" w14:textId="77777777" w:rsidR="00A31EC0" w:rsidRPr="00B17490" w:rsidRDefault="00A31EC0" w:rsidP="00E057AA">
            <w:pPr>
              <w:pStyle w:val="TableTextCharCharChar1"/>
              <w:numPr>
                <w:ilvl w:val="12"/>
                <w:numId w:val="0"/>
              </w:numPr>
              <w:rPr>
                <w:b/>
                <w:color w:val="0000FF"/>
                <w:szCs w:val="24"/>
              </w:rPr>
            </w:pPr>
          </w:p>
          <w:p w14:paraId="427EF943" w14:textId="77777777" w:rsidR="00A31EC0" w:rsidRPr="00B17490" w:rsidRDefault="00A31EC0" w:rsidP="00E057AA">
            <w:pPr>
              <w:pStyle w:val="TableTextCharCharChar1"/>
              <w:numPr>
                <w:ilvl w:val="12"/>
                <w:numId w:val="0"/>
              </w:numPr>
              <w:rPr>
                <w:b/>
                <w:color w:val="0000FF"/>
                <w:szCs w:val="24"/>
              </w:rPr>
            </w:pPr>
          </w:p>
          <w:p w14:paraId="427EF944" w14:textId="77777777" w:rsidR="00A31EC0" w:rsidRPr="00B17490" w:rsidRDefault="00A31EC0" w:rsidP="00E057AA">
            <w:pPr>
              <w:pStyle w:val="TableTextCharCharChar1"/>
              <w:numPr>
                <w:ilvl w:val="12"/>
                <w:numId w:val="0"/>
              </w:numPr>
              <w:rPr>
                <w:b/>
                <w:color w:val="0000FF"/>
                <w:szCs w:val="24"/>
              </w:rPr>
            </w:pPr>
          </w:p>
          <w:p w14:paraId="437EEB9D" w14:textId="77777777" w:rsidR="00FE0226" w:rsidRPr="00B17490" w:rsidRDefault="00FE0226" w:rsidP="00E057AA">
            <w:pPr>
              <w:pStyle w:val="TableTextCharCharChar1"/>
              <w:numPr>
                <w:ilvl w:val="12"/>
                <w:numId w:val="0"/>
              </w:numPr>
              <w:rPr>
                <w:b/>
                <w:color w:val="0000FF"/>
                <w:szCs w:val="24"/>
              </w:rPr>
            </w:pPr>
          </w:p>
          <w:p w14:paraId="427EF950" w14:textId="77777777" w:rsidR="00A31EC0" w:rsidRPr="00B17490" w:rsidRDefault="00A31EC0">
            <w:pPr>
              <w:rPr>
                <w:b/>
                <w:color w:val="0000FF"/>
                <w:sz w:val="24"/>
                <w:szCs w:val="24"/>
              </w:rPr>
            </w:pPr>
          </w:p>
        </w:tc>
      </w:tr>
      <w:tr w:rsidR="00A31EC0" w:rsidRPr="00B17490" w14:paraId="427EF9C2"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17490" w:rsidRDefault="00A31EC0" w:rsidP="00D16DE4">
            <w:pPr>
              <w:pStyle w:val="TableTextChar"/>
              <w:rPr>
                <w:b/>
                <w:bCs/>
                <w:szCs w:val="24"/>
              </w:rPr>
            </w:pPr>
            <w:bookmarkStart w:id="85" w:name="SurgeryOutpatient"/>
            <w:r w:rsidRPr="00B17490">
              <w:rPr>
                <w:b/>
                <w:bCs/>
                <w:szCs w:val="24"/>
              </w:rPr>
              <w:t>Surgery-Outpatient</w:t>
            </w:r>
            <w:bookmarkEnd w:id="85"/>
          </w:p>
          <w:p w14:paraId="427EF953" w14:textId="77777777" w:rsidR="00A31EC0" w:rsidRPr="00B17490" w:rsidRDefault="00A31EC0" w:rsidP="00D16DE4">
            <w:pPr>
              <w:pStyle w:val="TableTextChar"/>
              <w:rPr>
                <w:b/>
                <w:color w:val="FF00FF"/>
                <w:szCs w:val="24"/>
              </w:rPr>
            </w:pPr>
          </w:p>
          <w:p w14:paraId="427EF954" w14:textId="797C1D18" w:rsidR="00A31EC0" w:rsidRPr="00B17490" w:rsidRDefault="00A31EC0" w:rsidP="00D16DE4">
            <w:pPr>
              <w:pStyle w:val="TableTextChar"/>
              <w:rPr>
                <w:szCs w:val="24"/>
              </w:rPr>
            </w:pPr>
            <w:r w:rsidRPr="00B17490">
              <w:rPr>
                <w:szCs w:val="24"/>
              </w:rPr>
              <w:t>The Plan pays for surgery and related services received on an outpatient basis at a Hospital or Alternate Facility.</w:t>
            </w:r>
          </w:p>
          <w:p w14:paraId="427EF955" w14:textId="77777777" w:rsidR="00A31EC0" w:rsidRPr="00B17490" w:rsidRDefault="00A31EC0" w:rsidP="00D16DE4">
            <w:pPr>
              <w:pStyle w:val="TableTextChar"/>
              <w:rPr>
                <w:szCs w:val="24"/>
              </w:rPr>
            </w:pPr>
            <w:r w:rsidRPr="00B17490">
              <w:rPr>
                <w:szCs w:val="24"/>
              </w:rPr>
              <w:t>Benefits under this section include:</w:t>
            </w:r>
          </w:p>
          <w:p w14:paraId="427EF956" w14:textId="77777777"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The facility charge and the charge for supplies and equipment; and</w:t>
            </w:r>
          </w:p>
          <w:p w14:paraId="427EF957" w14:textId="77777777"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Certain surgical scopic procedures (examples of surgical scopic </w:t>
            </w:r>
            <w:r w:rsidRPr="00B17490">
              <w:rPr>
                <w:szCs w:val="24"/>
              </w:rPr>
              <w:lastRenderedPageBreak/>
              <w:t>procedures include arthroscopy, laparoscopy, bronchoscopy, hysteroscopy)</w:t>
            </w:r>
          </w:p>
          <w:p w14:paraId="427EF959" w14:textId="6BC2A5EF"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w:t>
            </w:r>
            <w:r w:rsidRPr="00B17490">
              <w:rPr>
                <w:b/>
                <w:color w:val="FF00FF"/>
                <w:szCs w:val="24"/>
              </w:rPr>
              <w:t xml:space="preserve"> </w:t>
            </w:r>
            <w:r w:rsidRPr="00B17490">
              <w:rPr>
                <w:szCs w:val="24"/>
              </w:rPr>
              <w:t>Physician services for anesthesiologists, pathologists and radiologists.</w:t>
            </w:r>
          </w:p>
          <w:p w14:paraId="427EF95A" w14:textId="77777777" w:rsidR="00A31EC0" w:rsidRPr="00B17490" w:rsidRDefault="00A31EC0" w:rsidP="00D16DE4">
            <w:pPr>
              <w:pStyle w:val="TableTextChar"/>
              <w:rPr>
                <w:szCs w:val="24"/>
              </w:rPr>
            </w:pPr>
          </w:p>
          <w:p w14:paraId="427EF95B" w14:textId="77777777" w:rsidR="00A31EC0" w:rsidRPr="00B17490" w:rsidRDefault="00A31EC0" w:rsidP="00D16DE4">
            <w:pPr>
              <w:pStyle w:val="TableTextChar"/>
              <w:rPr>
                <w:szCs w:val="24"/>
              </w:rPr>
            </w:pPr>
          </w:p>
          <w:p w14:paraId="427EF95C" w14:textId="2564A15C" w:rsidR="00A31EC0" w:rsidRPr="00B17490" w:rsidRDefault="00A31EC0" w:rsidP="00D16DE4">
            <w:pPr>
              <w:pStyle w:val="TableTextChar"/>
              <w:rPr>
                <w:color w:val="0000FF"/>
                <w:szCs w:val="24"/>
              </w:rPr>
            </w:pPr>
            <w:r w:rsidRPr="00B17490">
              <w:rPr>
                <w:szCs w:val="24"/>
              </w:rPr>
              <w:t xml:space="preserve">Benefits for other Physician services are described under </w:t>
            </w:r>
            <w:r w:rsidRPr="00B17490">
              <w:rPr>
                <w:rStyle w:val="wdColorBlackBoldItalic"/>
                <w:szCs w:val="24"/>
              </w:rPr>
              <w:t>Physician Fees for Surgical and Medical Services.</w:t>
            </w:r>
            <w:r w:rsidRPr="00B17490">
              <w:rPr>
                <w:color w:val="0000FF"/>
                <w:szCs w:val="24"/>
              </w:rPr>
              <w:t xml:space="preserve"> </w:t>
            </w:r>
          </w:p>
          <w:p w14:paraId="427EF95D" w14:textId="77777777" w:rsidR="00A31EC0" w:rsidRPr="00B17490" w:rsidRDefault="00A31EC0" w:rsidP="00D16DE4">
            <w:pPr>
              <w:pStyle w:val="TableTextChar"/>
              <w:rPr>
                <w:b/>
                <w:color w:val="FF00FF"/>
                <w:szCs w:val="24"/>
              </w:rPr>
            </w:pPr>
          </w:p>
          <w:p w14:paraId="255DE20D" w14:textId="77777777" w:rsidR="008667F8" w:rsidRPr="00B17490" w:rsidRDefault="008667F8" w:rsidP="008667F8">
            <w:pPr>
              <w:pStyle w:val="TableTextCharCharChar1"/>
              <w:numPr>
                <w:ilvl w:val="12"/>
                <w:numId w:val="0"/>
              </w:numPr>
              <w:rPr>
                <w:b/>
                <w:szCs w:val="24"/>
              </w:rPr>
            </w:pPr>
          </w:p>
          <w:p w14:paraId="46C597D0" w14:textId="58CD4F38" w:rsidR="008667F8" w:rsidRPr="00B17490" w:rsidRDefault="00596236" w:rsidP="008667F8">
            <w:pPr>
              <w:pStyle w:val="TableTextChar"/>
              <w:rPr>
                <w:rStyle w:val="InstructionalTextChar"/>
              </w:rPr>
            </w:pPr>
            <w:r w:rsidRPr="00B17490">
              <w:rPr>
                <w:rStyle w:val="InstructionalTextChar"/>
              </w:rPr>
              <w:t xml:space="preserve"> </w:t>
            </w:r>
            <w:r w:rsidR="008667F8" w:rsidRPr="00B17490">
              <w:t>If the service is provided in a doctor’s office, additional co-pays, deductible or co-insurance may apply.</w:t>
            </w:r>
          </w:p>
          <w:p w14:paraId="79C6FA12" w14:textId="77777777" w:rsidR="008667F8" w:rsidRPr="00B17490" w:rsidRDefault="008667F8" w:rsidP="008667F8">
            <w:pPr>
              <w:pStyle w:val="TableTextChar"/>
              <w:rPr>
                <w:b/>
                <w:color w:val="FF00FF"/>
                <w:szCs w:val="24"/>
              </w:rPr>
            </w:pPr>
          </w:p>
          <w:p w14:paraId="427EF969" w14:textId="3846B1E1" w:rsidR="00A31EC0" w:rsidRPr="00B17490" w:rsidRDefault="00A31EC0" w:rsidP="0059623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66B96D81" w:rsidR="00A31EC0" w:rsidRPr="00B17490" w:rsidRDefault="00D50271" w:rsidP="00E232AE">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6F" w14:textId="77777777" w:rsidR="00A31EC0" w:rsidRPr="00B17490" w:rsidRDefault="00A31EC0" w:rsidP="00C06625">
            <w:pPr>
              <w:pStyle w:val="TableTextCharCharChar1"/>
              <w:numPr>
                <w:ilvl w:val="12"/>
                <w:numId w:val="0"/>
              </w:numPr>
              <w:rPr>
                <w:b/>
                <w:color w:val="FF0000"/>
                <w:szCs w:val="24"/>
              </w:rPr>
            </w:pPr>
          </w:p>
          <w:p w14:paraId="427EF9A2" w14:textId="77777777" w:rsidR="000358EF" w:rsidRPr="00B17490" w:rsidRDefault="000358EF" w:rsidP="00596236">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20EC5CD4" w:rsidR="00A31EC0" w:rsidRPr="00B17490" w:rsidRDefault="00D50271" w:rsidP="00E232AE">
            <w:pPr>
              <w:pStyle w:val="TableTextCharCharChar1"/>
              <w:numPr>
                <w:ilvl w:val="12"/>
                <w:numId w:val="0"/>
              </w:numPr>
              <w:rPr>
                <w:b/>
                <w:color w:val="FF0000"/>
                <w:szCs w:val="24"/>
              </w:rPr>
            </w:pPr>
            <w:r w:rsidRPr="00B17490">
              <w:rPr>
                <w:b/>
                <w:color w:val="0000FF"/>
                <w:szCs w:val="24"/>
              </w:rPr>
              <w:t>60%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A8" w14:textId="77777777" w:rsidR="00A31EC0" w:rsidRPr="00B17490" w:rsidRDefault="00A31EC0" w:rsidP="00C06625">
            <w:pPr>
              <w:pStyle w:val="TableTextCharCharChar1"/>
              <w:numPr>
                <w:ilvl w:val="12"/>
                <w:numId w:val="0"/>
              </w:numPr>
              <w:rPr>
                <w:b/>
                <w:szCs w:val="24"/>
              </w:rPr>
            </w:pPr>
          </w:p>
          <w:p w14:paraId="524349B0" w14:textId="3B01AA7E" w:rsidR="00EC06CB" w:rsidRPr="00B17490" w:rsidRDefault="00596236" w:rsidP="00EC06CB">
            <w:pPr>
              <w:pStyle w:val="TableTextChar"/>
              <w:numPr>
                <w:ilvl w:val="12"/>
                <w:numId w:val="0"/>
              </w:numPr>
              <w:rPr>
                <w:b/>
                <w:szCs w:val="24"/>
              </w:rPr>
            </w:pPr>
            <w:r w:rsidRPr="00B17490">
              <w:rPr>
                <w:b/>
                <w:color w:val="FF00FF"/>
                <w:szCs w:val="24"/>
              </w:rPr>
              <w:t xml:space="preserve"> </w:t>
            </w:r>
            <w:r w:rsidR="00EC06CB" w:rsidRPr="00B17490">
              <w:rPr>
                <w:b/>
                <w:szCs w:val="24"/>
              </w:rPr>
              <w:t>Prior Authorization Required</w:t>
            </w:r>
          </w:p>
          <w:p w14:paraId="7A6ECCB6" w14:textId="3416E09D" w:rsidR="00596236" w:rsidRPr="00B17490" w:rsidRDefault="00EC06CB" w:rsidP="00596236">
            <w:pPr>
              <w:pStyle w:val="TableText"/>
              <w:rPr>
                <w:color w:val="000000"/>
                <w:szCs w:val="24"/>
              </w:rPr>
            </w:pPr>
            <w:r w:rsidRPr="00B17490">
              <w:rPr>
                <w:color w:val="000000"/>
                <w:szCs w:val="24"/>
              </w:rPr>
              <w:t xml:space="preserve">Please remember for Benefits you must obtain prior authorization for </w:t>
            </w:r>
          </w:p>
          <w:p w14:paraId="124331C9" w14:textId="49F67EA9" w:rsidR="00EC06CB" w:rsidRPr="00B17490" w:rsidRDefault="00EC06CB" w:rsidP="00EC06CB">
            <w:pPr>
              <w:pStyle w:val="TableText"/>
              <w:rPr>
                <w:color w:val="000000"/>
                <w:szCs w:val="24"/>
              </w:rPr>
            </w:pPr>
            <w:r w:rsidRPr="00B17490">
              <w:rPr>
                <w:color w:val="000000"/>
                <w:szCs w:val="24"/>
              </w:rPr>
              <w:t xml:space="preserve">sleep apnea surgeries </w:t>
            </w:r>
            <w:r w:rsidRPr="00B17490">
              <w:rPr>
                <w:b/>
                <w:color w:val="0000FF"/>
                <w:szCs w:val="24"/>
              </w:rPr>
              <w:t>5</w:t>
            </w:r>
            <w:r w:rsidRPr="00B17490">
              <w:rPr>
                <w:color w:val="000000"/>
                <w:szCs w:val="24"/>
              </w:rPr>
              <w:t xml:space="preserve"> business days before scheduled services are received or, for non-scheduled services, within </w:t>
            </w:r>
            <w:r w:rsidRPr="00B17490">
              <w:rPr>
                <w:b/>
                <w:color w:val="0000FF"/>
                <w:szCs w:val="24"/>
              </w:rPr>
              <w:t>1</w:t>
            </w:r>
            <w:r w:rsidRPr="00B17490">
              <w:rPr>
                <w:color w:val="000000"/>
                <w:szCs w:val="24"/>
              </w:rPr>
              <w:t xml:space="preserve"> business day or as soon as is </w:t>
            </w:r>
            <w:r w:rsidRPr="00B17490">
              <w:rPr>
                <w:color w:val="000000"/>
                <w:szCs w:val="24"/>
              </w:rPr>
              <w:lastRenderedPageBreak/>
              <w:t>reasonably possible.</w:t>
            </w:r>
          </w:p>
          <w:p w14:paraId="36D9B334" w14:textId="77777777" w:rsidR="00EC06CB" w:rsidRPr="00B17490" w:rsidRDefault="00EC06CB" w:rsidP="00EC06CB">
            <w:pPr>
              <w:pStyle w:val="TableTextChar"/>
              <w:numPr>
                <w:ilvl w:val="12"/>
                <w:numId w:val="0"/>
              </w:numPr>
              <w:rPr>
                <w:szCs w:val="24"/>
              </w:rPr>
            </w:pPr>
          </w:p>
          <w:p w14:paraId="427EF9C1" w14:textId="4606CE0A" w:rsidR="00702BB1" w:rsidRPr="00B17490" w:rsidRDefault="00EC06CB" w:rsidP="00596236">
            <w:pPr>
              <w:pStyle w:val="TableTextCharCharChar1"/>
              <w:numPr>
                <w:ilvl w:val="12"/>
                <w:numId w:val="0"/>
              </w:numPr>
              <w:rPr>
                <w:b/>
                <w:color w:val="000000"/>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A31EC0" w:rsidRPr="00B17490" w14:paraId="427EF9F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17490" w:rsidRDefault="00A31EC0" w:rsidP="00C06625">
            <w:pPr>
              <w:pStyle w:val="TableTextCharCharChar1"/>
              <w:rPr>
                <w:b/>
                <w:bCs/>
              </w:rPr>
            </w:pPr>
            <w:bookmarkStart w:id="86" w:name="Therapeutic_Treatments_Outpatient"/>
            <w:r w:rsidRPr="00B17490">
              <w:rPr>
                <w:b/>
                <w:bCs/>
              </w:rPr>
              <w:lastRenderedPageBreak/>
              <w:t>Therapeutic Treatments – Outpatient</w:t>
            </w:r>
            <w:bookmarkEnd w:id="86"/>
          </w:p>
          <w:p w14:paraId="427EF9C4" w14:textId="77777777" w:rsidR="00A31EC0" w:rsidRPr="00B17490" w:rsidRDefault="00A31EC0" w:rsidP="00C06625">
            <w:pPr>
              <w:pStyle w:val="TableTextCharCharChar1"/>
              <w:rPr>
                <w:b/>
                <w:bCs/>
              </w:rPr>
            </w:pPr>
          </w:p>
          <w:p w14:paraId="427EF9C5" w14:textId="77777777" w:rsidR="00A31EC0" w:rsidRPr="00B17490" w:rsidRDefault="00A31EC0" w:rsidP="00C06625">
            <w:pPr>
              <w:pStyle w:val="TableTextCharCharChar1"/>
              <w:rPr>
                <w:b/>
                <w:bCs/>
              </w:rPr>
            </w:pPr>
          </w:p>
          <w:p w14:paraId="427EF9C7" w14:textId="77777777" w:rsidR="00A31EC0" w:rsidRPr="00B17490" w:rsidRDefault="00A31EC0" w:rsidP="00C06625">
            <w:pPr>
              <w:pStyle w:val="TableTextCharCharChar1"/>
              <w:rPr>
                <w:b/>
                <w:bCs/>
              </w:rPr>
            </w:pPr>
          </w:p>
          <w:p w14:paraId="427EF9C8" w14:textId="6D6D59F7" w:rsidR="00A31EC0" w:rsidRPr="00B17490" w:rsidRDefault="00A31EC0" w:rsidP="00C06625">
            <w:pPr>
              <w:pStyle w:val="TableTextCharCharChar1"/>
              <w:rPr>
                <w:color w:val="000000"/>
              </w:rPr>
            </w:pPr>
            <w:r w:rsidRPr="00B17490">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17490" w:rsidRDefault="00A31EC0" w:rsidP="00C06625">
            <w:pPr>
              <w:pStyle w:val="TableTextCharCharChar1"/>
              <w:rPr>
                <w:color w:val="000000"/>
              </w:rPr>
            </w:pPr>
          </w:p>
          <w:p w14:paraId="427EF9CA" w14:textId="77777777" w:rsidR="00A31EC0" w:rsidRPr="00B17490" w:rsidRDefault="00A31EC0" w:rsidP="00C06625">
            <w:pPr>
              <w:pStyle w:val="TableTextChar1CharChar"/>
            </w:pPr>
            <w:r w:rsidRPr="00B17490">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17490" w:rsidRDefault="00A31EC0" w:rsidP="00C06625">
            <w:pPr>
              <w:pStyle w:val="TableTextChar1CharChar"/>
              <w:ind w:left="288" w:hanging="288"/>
            </w:pPr>
            <w:r w:rsidRPr="00B17490">
              <w:rPr>
                <w:szCs w:val="24"/>
              </w:rPr>
              <w:sym w:font="Symbol" w:char="F0B7"/>
            </w:r>
            <w:r w:rsidRPr="00B17490">
              <w:rPr>
                <w:szCs w:val="24"/>
              </w:rPr>
              <w:t xml:space="preserve">   </w:t>
            </w:r>
            <w:r w:rsidRPr="00B17490">
              <w:t xml:space="preserve">education is required for a disease in which </w:t>
            </w:r>
            <w:r w:rsidRPr="00B17490">
              <w:lastRenderedPageBreak/>
              <w:t>patient self-management is an important component of treatment; and</w:t>
            </w:r>
          </w:p>
          <w:p w14:paraId="427EF9CC" w14:textId="77777777" w:rsidR="00A31EC0" w:rsidRPr="00B17490" w:rsidRDefault="00A31EC0" w:rsidP="00C06625">
            <w:pPr>
              <w:pStyle w:val="TableTextChar1CharChar"/>
              <w:ind w:left="288" w:hanging="288"/>
            </w:pPr>
            <w:r w:rsidRPr="00B17490">
              <w:rPr>
                <w:szCs w:val="24"/>
              </w:rPr>
              <w:sym w:font="Symbol" w:char="F0B7"/>
            </w:r>
            <w:r w:rsidRPr="00B17490">
              <w:rPr>
                <w:szCs w:val="24"/>
              </w:rPr>
              <w:t xml:space="preserve">   </w:t>
            </w:r>
            <w:r w:rsidRPr="00B17490">
              <w:t>there exists a knowledge deficit regarding the disease which requires the intervention of a trained health professional</w:t>
            </w:r>
          </w:p>
          <w:p w14:paraId="427EF9CD" w14:textId="77777777" w:rsidR="00A31EC0" w:rsidRPr="00B17490" w:rsidRDefault="00A31EC0" w:rsidP="00C06625">
            <w:pPr>
              <w:pStyle w:val="TableTextCharCharChar1"/>
              <w:rPr>
                <w:b/>
                <w:bCs/>
                <w:color w:val="000000"/>
              </w:rPr>
            </w:pPr>
          </w:p>
          <w:p w14:paraId="427EF9CE" w14:textId="77777777" w:rsidR="00A31EC0" w:rsidRPr="00B17490" w:rsidRDefault="00A31EC0" w:rsidP="00C06625">
            <w:pPr>
              <w:pStyle w:val="TableTextCharCharChar1"/>
              <w:rPr>
                <w:b/>
                <w:bCs/>
                <w:color w:val="000000"/>
              </w:rPr>
            </w:pPr>
          </w:p>
          <w:p w14:paraId="427EF9CF" w14:textId="77777777" w:rsidR="00A31EC0" w:rsidRPr="00B17490" w:rsidRDefault="00A31EC0" w:rsidP="00C06625">
            <w:pPr>
              <w:pStyle w:val="TableTextChar1CharChar"/>
              <w:rPr>
                <w:b/>
                <w:color w:val="000000"/>
              </w:rPr>
            </w:pPr>
            <w:r w:rsidRPr="00B17490">
              <w:rPr>
                <w:b/>
                <w:color w:val="000000"/>
              </w:rPr>
              <w:t>Benefits under this section include:</w:t>
            </w:r>
          </w:p>
          <w:p w14:paraId="427EF9D0" w14:textId="77777777" w:rsidR="00A31EC0" w:rsidRPr="00B17490" w:rsidRDefault="00A31EC0" w:rsidP="00C06625">
            <w:pPr>
              <w:pStyle w:val="TableTextChar1CharChar"/>
              <w:ind w:left="288" w:hanging="288"/>
              <w:rPr>
                <w:color w:val="000000"/>
              </w:rPr>
            </w:pPr>
            <w:r w:rsidRPr="00B17490">
              <w:rPr>
                <w:color w:val="000000"/>
                <w:szCs w:val="24"/>
              </w:rPr>
              <w:sym w:font="Symbol" w:char="F0B7"/>
            </w:r>
            <w:r w:rsidRPr="00B17490">
              <w:rPr>
                <w:color w:val="000000"/>
                <w:szCs w:val="24"/>
              </w:rPr>
              <w:t xml:space="preserve">   </w:t>
            </w:r>
            <w:r w:rsidRPr="00B17490">
              <w:rPr>
                <w:color w:val="000000"/>
              </w:rPr>
              <w:t>the facility charge and the charge for related supplies and equipment; and</w:t>
            </w:r>
          </w:p>
          <w:p w14:paraId="427EF9D1" w14:textId="77777777" w:rsidR="00A31EC0" w:rsidRPr="00B17490" w:rsidRDefault="00A31EC0" w:rsidP="004B31FB">
            <w:pPr>
              <w:pStyle w:val="TableTextChar1"/>
              <w:ind w:left="288" w:hanging="288"/>
              <w:rPr>
                <w:b/>
                <w:bCs/>
              </w:rPr>
            </w:pPr>
            <w:r w:rsidRPr="00B17490">
              <w:rPr>
                <w:szCs w:val="24"/>
              </w:rPr>
              <w:sym w:font="Symbol" w:char="F0B7"/>
            </w:r>
            <w:r w:rsidRPr="00B17490">
              <w:rPr>
                <w:szCs w:val="24"/>
              </w:rPr>
              <w:t xml:space="preserve">   </w:t>
            </w:r>
            <w:r w:rsidRPr="00B17490">
              <w:t xml:space="preserve">Physician services for anesthesiologists, pathologists and radiologists. Benefits for other Physician services are described in this section under </w:t>
            </w:r>
            <w:r w:rsidRPr="00B17490">
              <w:rPr>
                <w:rStyle w:val="wdColorBlackBoldItalic"/>
              </w:rPr>
              <w:t>Physician Fees for Surgical and Medical Services</w:t>
            </w:r>
            <w:r w:rsidRPr="00B17490">
              <w:rPr>
                <w:b/>
                <w:bCs/>
              </w:rPr>
              <w:t xml:space="preserve"> </w:t>
            </w:r>
          </w:p>
          <w:p w14:paraId="427EF9D2" w14:textId="77777777" w:rsidR="00A31EC0" w:rsidRPr="00B17490" w:rsidRDefault="00A31EC0" w:rsidP="004B31FB">
            <w:pPr>
              <w:pStyle w:val="TableTextChar1"/>
              <w:ind w:left="288" w:hanging="288"/>
              <w:rPr>
                <w:b/>
                <w:bCs/>
              </w:rPr>
            </w:pPr>
          </w:p>
          <w:p w14:paraId="41F40C1D" w14:textId="77777777" w:rsidR="00197AC6" w:rsidRPr="00B17490" w:rsidRDefault="00197AC6" w:rsidP="009035F6">
            <w:pPr>
              <w:pStyle w:val="TableTextCharCharChar1"/>
              <w:rPr>
                <w:rStyle w:val="InstructionalTextChar"/>
              </w:rPr>
            </w:pPr>
          </w:p>
          <w:p w14:paraId="427EF9D5" w14:textId="67A745E4" w:rsidR="009035F6" w:rsidRPr="00B17490" w:rsidRDefault="009035F6" w:rsidP="009035F6">
            <w:pPr>
              <w:pStyle w:val="TableTextCharCharChar1"/>
              <w:rPr>
                <w:b/>
                <w:bCs/>
                <w:color w:val="000000"/>
              </w:rPr>
            </w:pPr>
            <w:r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5859A2F" w:rsidR="00A31EC0" w:rsidRPr="00B17490" w:rsidRDefault="00D50271" w:rsidP="00B662EC">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 xml:space="preserve">the </w:t>
            </w:r>
            <w:r w:rsidR="00A31EC0" w:rsidRPr="00B17490">
              <w:rPr>
                <w:szCs w:val="24"/>
              </w:rPr>
              <w:t>deductible</w:t>
            </w:r>
            <w:r w:rsidR="00A31EC0" w:rsidRPr="00B17490">
              <w:rPr>
                <w:b/>
                <w:szCs w:val="24"/>
              </w:rPr>
              <w:t>.</w:t>
            </w:r>
          </w:p>
          <w:p w14:paraId="427EF9DB" w14:textId="77777777" w:rsidR="00A31EC0" w:rsidRPr="00B17490" w:rsidRDefault="00A31EC0" w:rsidP="00C06625">
            <w:pPr>
              <w:pStyle w:val="TableTextCharCharChar1"/>
              <w:numPr>
                <w:ilvl w:val="12"/>
                <w:numId w:val="0"/>
              </w:numPr>
              <w:rPr>
                <w:b/>
                <w:color w:val="FF0000"/>
              </w:rPr>
            </w:pPr>
          </w:p>
          <w:p w14:paraId="427EF9DC" w14:textId="77777777" w:rsidR="00A31EC0" w:rsidRPr="00B17490" w:rsidRDefault="00A31EC0" w:rsidP="00C06625">
            <w:pPr>
              <w:pStyle w:val="TableTextCharCharChar1"/>
              <w:numPr>
                <w:ilvl w:val="12"/>
                <w:numId w:val="0"/>
              </w:numPr>
              <w:rPr>
                <w:b/>
                <w:color w:val="FF0000"/>
              </w:rPr>
            </w:pPr>
          </w:p>
          <w:p w14:paraId="427EF9E9" w14:textId="77777777" w:rsidR="00FF32A9" w:rsidRPr="00B17490" w:rsidRDefault="00FF32A9" w:rsidP="002A124B">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5058C907" w:rsidR="00A31EC0" w:rsidRPr="00B17490" w:rsidRDefault="00D50271" w:rsidP="00B662EC">
            <w:pPr>
              <w:pStyle w:val="TableTextCharCharChar1"/>
              <w:numPr>
                <w:ilvl w:val="12"/>
                <w:numId w:val="0"/>
              </w:numPr>
              <w:rPr>
                <w:b/>
                <w:color w:val="FF0000"/>
                <w:szCs w:val="24"/>
              </w:rPr>
            </w:pPr>
            <w:r w:rsidRPr="00B17490">
              <w:rPr>
                <w:b/>
                <w:color w:val="0000FF"/>
                <w:szCs w:val="24"/>
              </w:rPr>
              <w:t>60%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EF" w14:textId="77777777" w:rsidR="00A02C9A" w:rsidRPr="00B17490" w:rsidRDefault="00A02C9A" w:rsidP="00A02C9A">
            <w:pPr>
              <w:rPr>
                <w:sz w:val="24"/>
                <w:szCs w:val="24"/>
              </w:rPr>
            </w:pPr>
          </w:p>
          <w:p w14:paraId="427EF9F7" w14:textId="7924FEB6" w:rsidR="00AC792B" w:rsidRPr="00B17490" w:rsidRDefault="00AC792B" w:rsidP="00AC792B">
            <w:pPr>
              <w:pStyle w:val="TableTextCharCharChar1"/>
              <w:numPr>
                <w:ilvl w:val="12"/>
                <w:numId w:val="0"/>
              </w:numPr>
              <w:rPr>
                <w:b/>
              </w:rPr>
            </w:pPr>
            <w:r w:rsidRPr="00B17490">
              <w:rPr>
                <w:b/>
              </w:rPr>
              <w:t>Prior Authorization Required</w:t>
            </w:r>
          </w:p>
          <w:p w14:paraId="427EF9F8" w14:textId="6657C218" w:rsidR="00AC792B" w:rsidRPr="00B17490" w:rsidRDefault="00AC792B" w:rsidP="00AC792B">
            <w:pPr>
              <w:pStyle w:val="TableTextCharCharChar1"/>
            </w:pPr>
            <w:r w:rsidRPr="00B17490">
              <w:t xml:space="preserve">For Benefits </w:t>
            </w:r>
            <w:r w:rsidR="00E07E50" w:rsidRPr="00B17490">
              <w:rPr>
                <w:szCs w:val="24"/>
              </w:rPr>
              <w:t xml:space="preserve">you must </w:t>
            </w:r>
            <w:r w:rsidR="00E07E50" w:rsidRPr="00B17490">
              <w:rPr>
                <w:bCs/>
                <w:color w:val="000000"/>
                <w:szCs w:val="24"/>
              </w:rPr>
              <w:t>obtain prior authorization</w:t>
            </w:r>
            <w:r w:rsidR="00E07E50" w:rsidRPr="00B17490">
              <w:rPr>
                <w:szCs w:val="24"/>
              </w:rPr>
              <w:t xml:space="preserve"> </w:t>
            </w:r>
            <w:r w:rsidR="00E07E50" w:rsidRPr="00B17490">
              <w:rPr>
                <w:b/>
                <w:color w:val="0000FF"/>
                <w:szCs w:val="24"/>
              </w:rPr>
              <w:t>5</w:t>
            </w:r>
            <w:r w:rsidR="00E07E50" w:rsidRPr="00B17490">
              <w:rPr>
                <w:szCs w:val="24"/>
              </w:rPr>
              <w:t xml:space="preserve"> business days before services are received or as soon as is reasonably possible.</w:t>
            </w:r>
          </w:p>
          <w:p w14:paraId="427EF9F9" w14:textId="77777777" w:rsidR="00AC792B" w:rsidRPr="00B17490" w:rsidRDefault="00AC792B" w:rsidP="00AC792B">
            <w:pPr>
              <w:pStyle w:val="TableTextChar"/>
              <w:numPr>
                <w:ilvl w:val="12"/>
                <w:numId w:val="0"/>
              </w:numPr>
              <w:rPr>
                <w:b/>
                <w:color w:val="0000FF"/>
              </w:rPr>
            </w:pPr>
          </w:p>
          <w:p w14:paraId="427EF9FA" w14:textId="2DFDFB2F" w:rsidR="00AC792B" w:rsidRPr="00B17490" w:rsidRDefault="00AC792B" w:rsidP="002A124B">
            <w:pPr>
              <w:pStyle w:val="TableTextCharCharChar1"/>
              <w:numPr>
                <w:ilvl w:val="12"/>
                <w:numId w:val="0"/>
              </w:numPr>
              <w:rPr>
                <w:b/>
                <w:color w:val="000000"/>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tc>
      </w:tr>
      <w:tr w:rsidR="00A31EC0" w:rsidRPr="00B17490" w14:paraId="427EFA25"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17490" w:rsidRDefault="00A31EC0">
            <w:pPr>
              <w:pStyle w:val="TableTextCharCharChar1"/>
              <w:numPr>
                <w:ilvl w:val="12"/>
                <w:numId w:val="0"/>
              </w:numPr>
              <w:rPr>
                <w:b/>
              </w:rPr>
            </w:pPr>
            <w:bookmarkStart w:id="87" w:name="Urgent_Care_Center_Services"/>
            <w:r w:rsidRPr="00B17490">
              <w:rPr>
                <w:b/>
              </w:rPr>
              <w:t>Urgent Care Center Services</w:t>
            </w:r>
            <w:bookmarkEnd w:id="87"/>
          </w:p>
          <w:p w14:paraId="427EF9FD" w14:textId="77777777" w:rsidR="00A31EC0" w:rsidRPr="00B17490" w:rsidRDefault="00A31EC0">
            <w:pPr>
              <w:pStyle w:val="TableTextCharCharChar1"/>
              <w:numPr>
                <w:ilvl w:val="12"/>
                <w:numId w:val="0"/>
              </w:numPr>
              <w:rPr>
                <w:b/>
              </w:rPr>
            </w:pPr>
          </w:p>
          <w:p w14:paraId="427EF9FE" w14:textId="1BDD683F" w:rsidR="00A31EC0" w:rsidRPr="00B17490" w:rsidRDefault="00A31EC0">
            <w:pPr>
              <w:pStyle w:val="TableTextCharCharChar1"/>
              <w:numPr>
                <w:ilvl w:val="12"/>
                <w:numId w:val="0"/>
              </w:numPr>
              <w:rPr>
                <w:rStyle w:val="wdColorBlackBoldItalic"/>
              </w:rPr>
            </w:pPr>
            <w:r w:rsidRPr="00B17490">
              <w:t xml:space="preserve">Covered Health Services received at an Urgent Care Center. </w:t>
            </w:r>
          </w:p>
          <w:p w14:paraId="427EF9FF" w14:textId="77777777" w:rsidR="00A31EC0" w:rsidRPr="00B17490" w:rsidRDefault="00A31EC0">
            <w:pPr>
              <w:pStyle w:val="TableTextCharCharChar1"/>
              <w:numPr>
                <w:ilvl w:val="12"/>
                <w:numId w:val="0"/>
              </w:numPr>
              <w:rPr>
                <w:rStyle w:val="wdColorBlackBoldItalic"/>
              </w:rPr>
            </w:pPr>
          </w:p>
          <w:p w14:paraId="47545C7D" w14:textId="77777777" w:rsidR="003040AC" w:rsidRPr="00B17490" w:rsidRDefault="003040AC">
            <w:pPr>
              <w:pStyle w:val="TableText"/>
              <w:rPr>
                <w:rStyle w:val="InstructionalTextChar"/>
              </w:rPr>
            </w:pPr>
          </w:p>
          <w:p w14:paraId="427EFA08" w14:textId="120F6ED9" w:rsidR="00A31EC0" w:rsidRPr="00B17490" w:rsidRDefault="009035F6">
            <w:pPr>
              <w:pStyle w:val="TableText"/>
              <w:rPr>
                <w:color w:val="000000"/>
              </w:rPr>
            </w:pPr>
            <w:r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1B4C7EE9" w:rsidR="00A31EC0" w:rsidRPr="00B17490" w:rsidRDefault="00D50271" w:rsidP="003370C3">
            <w:pPr>
              <w:pStyle w:val="TableTextCharCharChar1"/>
              <w:numPr>
                <w:ilvl w:val="12"/>
                <w:numId w:val="0"/>
              </w:numPr>
            </w:pPr>
            <w:r w:rsidRPr="00B17490">
              <w:rPr>
                <w:b/>
                <w:color w:val="0000FF"/>
              </w:rPr>
              <w:t>80%</w:t>
            </w:r>
            <w:r w:rsidR="00A31EC0" w:rsidRPr="00B17490">
              <w:rPr>
                <w:b/>
              </w:rPr>
              <w:t xml:space="preserve"> </w:t>
            </w:r>
            <w:r w:rsidR="00A31EC0" w:rsidRPr="00B17490">
              <w:t>of eligible expenses after satisfying the deductible.</w:t>
            </w:r>
          </w:p>
          <w:p w14:paraId="427EFA16" w14:textId="77777777" w:rsidR="00A31EC0" w:rsidRPr="00B17490"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60AD6E9C" w:rsidR="00A31EC0" w:rsidRPr="00B17490" w:rsidRDefault="00D50271" w:rsidP="003370C3">
            <w:pPr>
              <w:pStyle w:val="TableTextCharCharChar1"/>
              <w:numPr>
                <w:ilvl w:val="12"/>
                <w:numId w:val="0"/>
              </w:numPr>
            </w:pPr>
            <w:r w:rsidRPr="00B17490">
              <w:rPr>
                <w:b/>
                <w:color w:val="0000FF"/>
              </w:rPr>
              <w:t>60%</w:t>
            </w:r>
            <w:r w:rsidR="00A31EC0" w:rsidRPr="00B17490">
              <w:rPr>
                <w:b/>
              </w:rPr>
              <w:t xml:space="preserve"> </w:t>
            </w:r>
            <w:r w:rsidR="00A31EC0" w:rsidRPr="00B17490">
              <w:t>of eligible expenses after satisfying the deductible.</w:t>
            </w:r>
          </w:p>
          <w:p w14:paraId="427EFA24" w14:textId="77777777" w:rsidR="00A31EC0" w:rsidRPr="00B17490" w:rsidRDefault="00A31EC0">
            <w:pPr>
              <w:pStyle w:val="TableTextCharCharChar1"/>
              <w:numPr>
                <w:ilvl w:val="12"/>
                <w:numId w:val="0"/>
              </w:numPr>
              <w:rPr>
                <w:color w:val="FF0000"/>
              </w:rPr>
            </w:pPr>
          </w:p>
        </w:tc>
      </w:tr>
    </w:tbl>
    <w:p w14:paraId="427EFA26" w14:textId="77777777" w:rsidR="00154B9C" w:rsidRPr="00B17490" w:rsidRDefault="00154B9C">
      <w:pPr>
        <w:numPr>
          <w:ilvl w:val="12"/>
          <w:numId w:val="0"/>
        </w:numPr>
        <w:rPr>
          <w:sz w:val="24"/>
        </w:rPr>
      </w:pPr>
    </w:p>
    <w:p w14:paraId="427EFA27" w14:textId="77777777" w:rsidR="00154B9C" w:rsidRPr="00B17490" w:rsidRDefault="00154B9C">
      <w:pPr>
        <w:numPr>
          <w:ilvl w:val="12"/>
          <w:numId w:val="0"/>
        </w:numPr>
        <w:rPr>
          <w:sz w:val="24"/>
        </w:rPr>
      </w:pPr>
    </w:p>
    <w:p w14:paraId="427EFA28" w14:textId="77777777" w:rsidR="00154B9C" w:rsidRPr="00B17490" w:rsidRDefault="00154B9C" w:rsidP="00A8344D">
      <w:r w:rsidRPr="00B17490">
        <w:t>&lt;!--ID=CSR--&gt;</w:t>
      </w:r>
    </w:p>
    <w:p w14:paraId="427EFA29" w14:textId="77777777" w:rsidR="00154B9C" w:rsidRPr="00B17490" w:rsidRDefault="00154B9C">
      <w:pPr>
        <w:numPr>
          <w:ilvl w:val="12"/>
          <w:numId w:val="0"/>
        </w:numPr>
        <w:outlineLvl w:val="0"/>
        <w:rPr>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597028F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A2C"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F33B932"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A2E"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17490" w:rsidRDefault="00154B9C">
            <w:pPr>
              <w:pStyle w:val="TableTextCharCharChar1"/>
              <w:rPr>
                <w:b/>
                <w:bCs/>
                <w:color w:val="FF0000"/>
              </w:rPr>
            </w:pPr>
            <w:bookmarkStart w:id="88" w:name="Intensive_Care_Unit"/>
            <w:r w:rsidRPr="00B17490">
              <w:rPr>
                <w:b/>
                <w:bCs/>
                <w:color w:val="FF0000"/>
              </w:rPr>
              <w:lastRenderedPageBreak/>
              <w:t>Intensive Care Unit</w:t>
            </w:r>
          </w:p>
          <w:bookmarkEnd w:id="88"/>
          <w:p w14:paraId="427EFA31" w14:textId="77777777" w:rsidR="00715EF8" w:rsidRPr="00B17490" w:rsidRDefault="00715EF8">
            <w:pPr>
              <w:pStyle w:val="TableTextCharCharChar1"/>
              <w:rPr>
                <w:b/>
                <w:bCs/>
                <w:color w:val="FF0000"/>
              </w:rPr>
            </w:pPr>
          </w:p>
          <w:p w14:paraId="427EFA37" w14:textId="55E7616E" w:rsidR="00154B9C" w:rsidRPr="00B17490"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5D85F4E8" w:rsidR="00345C8C" w:rsidRPr="00B17490" w:rsidRDefault="00D50271" w:rsidP="00345C8C">
            <w:pPr>
              <w:pStyle w:val="TableTextCharCharChar1"/>
              <w:numPr>
                <w:ilvl w:val="12"/>
                <w:numId w:val="0"/>
              </w:numPr>
              <w:rPr>
                <w:b/>
                <w:color w:val="FF0000"/>
                <w:szCs w:val="24"/>
              </w:rPr>
            </w:pPr>
            <w:r w:rsidRPr="00B17490">
              <w:rPr>
                <w:b/>
                <w:color w:val="0000FF"/>
                <w:szCs w:val="24"/>
              </w:rPr>
              <w:t>80%</w:t>
            </w:r>
            <w:r w:rsidR="00345C8C" w:rsidRPr="00B17490">
              <w:rPr>
                <w:b/>
                <w:szCs w:val="24"/>
              </w:rPr>
              <w:t xml:space="preserve"> </w:t>
            </w:r>
            <w:r w:rsidR="00345C8C" w:rsidRPr="00B17490">
              <w:rPr>
                <w:color w:val="FF0000"/>
                <w:szCs w:val="24"/>
              </w:rPr>
              <w:t>of eligible expenses after satisfying the deductible</w:t>
            </w:r>
            <w:r w:rsidR="00345C8C" w:rsidRPr="00B17490">
              <w:rPr>
                <w:b/>
                <w:color w:val="FF0000"/>
                <w:szCs w:val="24"/>
              </w:rPr>
              <w:t>.</w:t>
            </w:r>
          </w:p>
          <w:p w14:paraId="427EFA40" w14:textId="77777777" w:rsidR="00345C8C" w:rsidRPr="00B17490" w:rsidRDefault="00345C8C" w:rsidP="00345C8C">
            <w:pPr>
              <w:pStyle w:val="TableTextCharCharChar1"/>
              <w:numPr>
                <w:ilvl w:val="12"/>
                <w:numId w:val="0"/>
              </w:numPr>
              <w:rPr>
                <w:szCs w:val="24"/>
              </w:rPr>
            </w:pPr>
          </w:p>
          <w:p w14:paraId="427EFA4F" w14:textId="222884DD" w:rsidR="00154B9C" w:rsidRPr="00B17490"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6C842C89" w:rsidR="00345C8C" w:rsidRPr="00B17490" w:rsidRDefault="00D50271" w:rsidP="00345C8C">
            <w:pPr>
              <w:pStyle w:val="TableTextCharCharChar1"/>
              <w:numPr>
                <w:ilvl w:val="12"/>
                <w:numId w:val="0"/>
              </w:numPr>
              <w:rPr>
                <w:b/>
                <w:color w:val="FF0000"/>
                <w:szCs w:val="24"/>
              </w:rPr>
            </w:pPr>
            <w:r w:rsidRPr="00B17490">
              <w:rPr>
                <w:b/>
                <w:color w:val="0000FF"/>
                <w:szCs w:val="24"/>
              </w:rPr>
              <w:t>60%</w:t>
            </w:r>
            <w:r w:rsidR="00345C8C" w:rsidRPr="00B17490">
              <w:rPr>
                <w:b/>
                <w:szCs w:val="24"/>
              </w:rPr>
              <w:t xml:space="preserve"> </w:t>
            </w:r>
            <w:r w:rsidR="00345C8C" w:rsidRPr="00B17490">
              <w:rPr>
                <w:color w:val="FF0000"/>
                <w:szCs w:val="24"/>
              </w:rPr>
              <w:t>of eligible expenses after satisfying the deductible</w:t>
            </w:r>
            <w:r w:rsidR="00345C8C" w:rsidRPr="00B17490">
              <w:rPr>
                <w:b/>
                <w:color w:val="FF0000"/>
                <w:szCs w:val="24"/>
              </w:rPr>
              <w:t>.</w:t>
            </w:r>
          </w:p>
          <w:p w14:paraId="427EFA55" w14:textId="77777777" w:rsidR="00154B9C" w:rsidRPr="00B17490" w:rsidRDefault="00154B9C">
            <w:pPr>
              <w:pStyle w:val="TableTextCharCharChar1"/>
              <w:numPr>
                <w:ilvl w:val="12"/>
                <w:numId w:val="0"/>
              </w:numPr>
              <w:rPr>
                <w:color w:val="FF0000"/>
              </w:rPr>
            </w:pPr>
          </w:p>
          <w:p w14:paraId="427EFA5F" w14:textId="043480AC" w:rsidR="00B82441" w:rsidRPr="00B17490" w:rsidRDefault="001B16E9" w:rsidP="00B82441">
            <w:pPr>
              <w:pStyle w:val="TableTextCharCharChar1"/>
              <w:numPr>
                <w:ilvl w:val="12"/>
                <w:numId w:val="0"/>
              </w:numPr>
              <w:rPr>
                <w:b/>
              </w:rPr>
            </w:pPr>
            <w:r w:rsidRPr="00B17490">
              <w:rPr>
                <w:b/>
                <w:color w:val="FF00FF"/>
              </w:rPr>
              <w:t xml:space="preserve"> </w:t>
            </w:r>
            <w:r w:rsidR="00B82441" w:rsidRPr="00B17490">
              <w:rPr>
                <w:b/>
                <w:color w:val="FF0000"/>
              </w:rPr>
              <w:t>Prior Authorization</w:t>
            </w:r>
            <w:r w:rsidR="00B82441" w:rsidRPr="00B17490">
              <w:rPr>
                <w:b/>
              </w:rPr>
              <w:t xml:space="preserve"> </w:t>
            </w:r>
            <w:r w:rsidR="00B82441" w:rsidRPr="00B17490">
              <w:rPr>
                <w:b/>
                <w:color w:val="FF0000"/>
              </w:rPr>
              <w:t>Required</w:t>
            </w:r>
          </w:p>
          <w:p w14:paraId="427EFA60" w14:textId="77777777" w:rsidR="00B82441" w:rsidRPr="00B17490" w:rsidRDefault="00B82441" w:rsidP="00B82441">
            <w:pPr>
              <w:pStyle w:val="TableTextCharCharChar1"/>
              <w:rPr>
                <w:color w:val="FF0000"/>
              </w:rPr>
            </w:pPr>
            <w:r w:rsidRPr="00B17490">
              <w:rPr>
                <w:color w:val="FF0000"/>
              </w:rPr>
              <w:t xml:space="preserve">Please remember that for Benefits you must </w:t>
            </w:r>
            <w:r w:rsidRPr="00B17490">
              <w:rPr>
                <w:bCs/>
                <w:color w:val="FF0000"/>
              </w:rPr>
              <w:t>obtain prior authorization</w:t>
            </w:r>
            <w:r w:rsidRPr="00B17490">
              <w:rPr>
                <w:b/>
                <w:bCs/>
                <w:color w:val="FF00FF"/>
              </w:rPr>
              <w:t xml:space="preserve"> </w:t>
            </w:r>
            <w:r w:rsidRPr="00B17490">
              <w:rPr>
                <w:color w:val="FF0000"/>
              </w:rPr>
              <w:t>as follows:</w:t>
            </w:r>
          </w:p>
          <w:p w14:paraId="427EFA61" w14:textId="77777777" w:rsidR="00B82441" w:rsidRPr="00B17490" w:rsidRDefault="00B82441" w:rsidP="00B82441">
            <w:pPr>
              <w:pStyle w:val="TableTextCharCharChar1"/>
              <w:ind w:left="288" w:hanging="288"/>
              <w:rPr>
                <w:color w:val="FF0000"/>
              </w:rPr>
            </w:pPr>
            <w:r w:rsidRPr="00B17490">
              <w:rPr>
                <w:color w:val="FF0000"/>
              </w:rPr>
              <w:t>●   For elective admissions:</w:t>
            </w:r>
            <w:r w:rsidRPr="00B17490">
              <w:t xml:space="preserve"> </w:t>
            </w:r>
            <w:r w:rsidRPr="00B17490">
              <w:rPr>
                <w:b/>
                <w:bCs/>
                <w:color w:val="0000FF"/>
              </w:rPr>
              <w:t xml:space="preserve">5 </w:t>
            </w:r>
            <w:r w:rsidRPr="00B17490">
              <w:rPr>
                <w:color w:val="FF0000"/>
              </w:rPr>
              <w:t>business days before admission.</w:t>
            </w:r>
          </w:p>
          <w:p w14:paraId="427EFA62" w14:textId="01FDC7DB" w:rsidR="00B82441" w:rsidRPr="00B17490" w:rsidRDefault="00B82441" w:rsidP="00B82441">
            <w:pPr>
              <w:pStyle w:val="TableTextCharCharChar1"/>
              <w:ind w:left="288" w:hanging="288"/>
              <w:rPr>
                <w:color w:val="FF0000"/>
              </w:rPr>
            </w:pPr>
            <w:r w:rsidRPr="00B17490">
              <w:rPr>
                <w:color w:val="FF0000"/>
              </w:rPr>
              <w:t>●   For Emergency admissions (also termed non-elective admissions): within</w:t>
            </w:r>
            <w:r w:rsidRPr="00B17490">
              <w:t xml:space="preserve"> </w:t>
            </w:r>
            <w:r w:rsidR="001B16E9" w:rsidRPr="00B17490">
              <w:rPr>
                <w:b/>
                <w:bCs/>
                <w:color w:val="0000FF"/>
              </w:rPr>
              <w:t>72</w:t>
            </w:r>
            <w:r w:rsidRPr="00B17490">
              <w:rPr>
                <w:b/>
                <w:bCs/>
                <w:color w:val="0000FF"/>
              </w:rPr>
              <w:t xml:space="preserve"> </w:t>
            </w:r>
            <w:r w:rsidRPr="00B17490">
              <w:rPr>
                <w:bCs/>
                <w:color w:val="FF0000"/>
              </w:rPr>
              <w:t>hours</w:t>
            </w:r>
            <w:r w:rsidRPr="00B17490">
              <w:rPr>
                <w:color w:val="FF0000"/>
              </w:rPr>
              <w:t>, or as soon as is reasonably possible.</w:t>
            </w:r>
          </w:p>
          <w:p w14:paraId="427EFA63" w14:textId="77777777" w:rsidR="00B82441" w:rsidRPr="00B17490" w:rsidRDefault="00B82441" w:rsidP="00B82441">
            <w:pPr>
              <w:pStyle w:val="TableTextCharCharChar1"/>
              <w:numPr>
                <w:ilvl w:val="12"/>
                <w:numId w:val="0"/>
              </w:numPr>
            </w:pPr>
          </w:p>
          <w:p w14:paraId="427EFA65" w14:textId="216D9BDA" w:rsidR="00B82441" w:rsidRPr="00B17490" w:rsidRDefault="00B82441" w:rsidP="001B16E9">
            <w:pPr>
              <w:pStyle w:val="TableTextCharCharChar1"/>
              <w:numPr>
                <w:ilvl w:val="12"/>
                <w:numId w:val="0"/>
              </w:numPr>
              <w:rPr>
                <w:color w:val="FF0000"/>
              </w:rPr>
            </w:pPr>
            <w:r w:rsidRPr="00B17490">
              <w:rPr>
                <w:color w:val="FF0000"/>
              </w:rPr>
              <w:t xml:space="preserve">If you don't </w:t>
            </w:r>
            <w:r w:rsidRPr="00B17490">
              <w:rPr>
                <w:bCs/>
                <w:color w:val="FF0000"/>
              </w:rPr>
              <w:t>obtain prior authorization</w:t>
            </w:r>
            <w:r w:rsidRPr="00B17490">
              <w:rPr>
                <w:color w:val="FF0000"/>
              </w:rPr>
              <w:t>, Benefits will be</w:t>
            </w:r>
            <w:r w:rsidRPr="00B17490">
              <w:rPr>
                <w:b/>
              </w:rPr>
              <w:t xml:space="preserve"> </w:t>
            </w:r>
            <w:r w:rsidRPr="00B17490">
              <w:rPr>
                <w:color w:val="FF0000"/>
              </w:rPr>
              <w:t>reduced to</w:t>
            </w:r>
            <w:r w:rsidRPr="00B17490">
              <w:rPr>
                <w:b/>
              </w:rPr>
              <w:t xml:space="preserve"> </w:t>
            </w:r>
            <w:r w:rsidR="003744E9" w:rsidRPr="00B17490">
              <w:rPr>
                <w:b/>
                <w:color w:val="0000FF"/>
              </w:rPr>
              <w:t>50%</w:t>
            </w:r>
            <w:r w:rsidRPr="00B17490">
              <w:rPr>
                <w:b/>
              </w:rPr>
              <w:t xml:space="preserve"> </w:t>
            </w:r>
            <w:r w:rsidRPr="00B17490">
              <w:rPr>
                <w:color w:val="FF0000"/>
              </w:rPr>
              <w:t xml:space="preserve">of Eligible Expenses. </w:t>
            </w:r>
          </w:p>
        </w:tc>
      </w:tr>
      <w:tr w:rsidR="00CB7666" w:rsidRPr="00B17490"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17490" w:rsidRDefault="00CB7666">
            <w:pPr>
              <w:pStyle w:val="TableTextChar"/>
              <w:numPr>
                <w:ilvl w:val="12"/>
                <w:numId w:val="0"/>
              </w:numPr>
              <w:rPr>
                <w:b/>
                <w:color w:val="FF0000"/>
              </w:rPr>
            </w:pPr>
            <w:bookmarkStart w:id="89" w:name="PreAdmission_Testing"/>
            <w:r w:rsidRPr="00B17490">
              <w:rPr>
                <w:b/>
                <w:color w:val="FF0000"/>
              </w:rPr>
              <w:t>Pre-Admission Testing</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17490" w:rsidRDefault="00CB7666" w:rsidP="00D16DE4">
            <w:pPr>
              <w:pStyle w:val="TableTextChar"/>
              <w:numPr>
                <w:ilvl w:val="12"/>
                <w:numId w:val="0"/>
              </w:numPr>
              <w:rPr>
                <w:color w:val="FF0000"/>
              </w:rPr>
            </w:pPr>
            <w:r w:rsidRPr="00B17490">
              <w:rPr>
                <w:color w:val="FF0000"/>
              </w:rPr>
              <w:t>Refer to the appropriate benefit category.</w:t>
            </w:r>
          </w:p>
          <w:p w14:paraId="427EFA69" w14:textId="77777777" w:rsidR="00CB7666" w:rsidRPr="00B17490" w:rsidRDefault="00CB7666" w:rsidP="00D16DE4">
            <w:pPr>
              <w:pStyle w:val="TableTextChar"/>
              <w:numPr>
                <w:ilvl w:val="12"/>
                <w:numId w:val="0"/>
              </w:numPr>
              <w:rPr>
                <w:color w:val="FF0000"/>
              </w:rPr>
            </w:pPr>
          </w:p>
          <w:p w14:paraId="427EFA6A"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outpatient facility refer to the Outpatient Diagnostic benefit, which is described in the </w:t>
            </w:r>
            <w:r w:rsidRPr="00B17490">
              <w:rPr>
                <w:b/>
                <w:bCs/>
                <w:i/>
                <w:iCs/>
                <w:color w:val="FF0000"/>
              </w:rPr>
              <w:t>Surgery - Outpatient</w:t>
            </w:r>
            <w:r w:rsidRPr="00B17490">
              <w:rPr>
                <w:color w:val="FF0000"/>
              </w:rPr>
              <w:t xml:space="preserve"> benefit category.</w:t>
            </w:r>
          </w:p>
          <w:p w14:paraId="427EFA6B" w14:textId="77777777" w:rsidR="00CB7666" w:rsidRPr="00B17490" w:rsidRDefault="00CB7666" w:rsidP="00D16DE4">
            <w:pPr>
              <w:pStyle w:val="TableTextChar"/>
              <w:numPr>
                <w:ilvl w:val="12"/>
                <w:numId w:val="0"/>
              </w:numPr>
              <w:rPr>
                <w:color w:val="FF0000"/>
              </w:rPr>
            </w:pPr>
          </w:p>
          <w:p w14:paraId="427EFA6C"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office setting refer to the </w:t>
            </w:r>
            <w:r w:rsidR="00D87231" w:rsidRPr="00B17490">
              <w:rPr>
                <w:rStyle w:val="Style17"/>
              </w:rPr>
              <w:t>Physician's Office Services – Sickness and Injury</w:t>
            </w:r>
            <w:r w:rsidRPr="00B17490">
              <w:rPr>
                <w:b/>
                <w:bCs/>
                <w:color w:val="FF0000"/>
              </w:rPr>
              <w:t xml:space="preserve"> </w:t>
            </w:r>
            <w:r w:rsidRPr="00B17490">
              <w:rPr>
                <w:color w:val="FF0000"/>
              </w:rPr>
              <w:t>benefit category.</w:t>
            </w:r>
          </w:p>
          <w:p w14:paraId="427EFA6D" w14:textId="77777777" w:rsidR="00CB7666" w:rsidRPr="00B17490"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17490" w:rsidRDefault="00CB7666" w:rsidP="00D16DE4">
            <w:pPr>
              <w:pStyle w:val="TableTextChar"/>
              <w:numPr>
                <w:ilvl w:val="12"/>
                <w:numId w:val="0"/>
              </w:numPr>
              <w:rPr>
                <w:color w:val="FF0000"/>
              </w:rPr>
            </w:pPr>
            <w:r w:rsidRPr="00B17490">
              <w:rPr>
                <w:color w:val="FF0000"/>
              </w:rPr>
              <w:t>Refer to the appropriate benefit category.</w:t>
            </w:r>
          </w:p>
          <w:p w14:paraId="427EFA6F" w14:textId="77777777" w:rsidR="00CB7666" w:rsidRPr="00B17490" w:rsidRDefault="00CB7666" w:rsidP="00D16DE4">
            <w:pPr>
              <w:pStyle w:val="TableTextChar"/>
              <w:numPr>
                <w:ilvl w:val="12"/>
                <w:numId w:val="0"/>
              </w:numPr>
              <w:rPr>
                <w:color w:val="FF0000"/>
              </w:rPr>
            </w:pPr>
          </w:p>
          <w:p w14:paraId="427EFA70"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outpatient facility refer to the Outpatient Diagnostic benefit, which is described in the </w:t>
            </w:r>
            <w:r w:rsidRPr="00B17490">
              <w:rPr>
                <w:b/>
                <w:bCs/>
                <w:i/>
                <w:iCs/>
                <w:color w:val="FF0000"/>
              </w:rPr>
              <w:t>Surgery - Outpatient</w:t>
            </w:r>
            <w:r w:rsidRPr="00B17490">
              <w:rPr>
                <w:color w:val="FF0000"/>
              </w:rPr>
              <w:t xml:space="preserve"> benefit category.</w:t>
            </w:r>
          </w:p>
          <w:p w14:paraId="427EFA71" w14:textId="77777777" w:rsidR="00CB7666" w:rsidRPr="00B17490" w:rsidRDefault="00CB7666" w:rsidP="00D16DE4">
            <w:pPr>
              <w:pStyle w:val="TableTextChar"/>
              <w:numPr>
                <w:ilvl w:val="12"/>
                <w:numId w:val="0"/>
              </w:numPr>
              <w:rPr>
                <w:color w:val="FF0000"/>
              </w:rPr>
            </w:pPr>
          </w:p>
          <w:p w14:paraId="427EFA72" w14:textId="77777777" w:rsidR="00CB7666" w:rsidRPr="00B17490" w:rsidRDefault="00CB7666" w:rsidP="00D16DE4">
            <w:pPr>
              <w:pStyle w:val="TableTextCharCharChar1"/>
              <w:numPr>
                <w:ilvl w:val="12"/>
                <w:numId w:val="0"/>
              </w:numPr>
              <w:rPr>
                <w:color w:val="FF0000"/>
              </w:rPr>
            </w:pPr>
            <w:r w:rsidRPr="00B17490">
              <w:rPr>
                <w:color w:val="FF0000"/>
              </w:rPr>
              <w:t xml:space="preserve">If services are rendered in an office setting refer to the </w:t>
            </w:r>
            <w:r w:rsidR="00D87231" w:rsidRPr="00B17490">
              <w:rPr>
                <w:rStyle w:val="Style17"/>
              </w:rPr>
              <w:t>Physician's Office Services – Sickness and Injury</w:t>
            </w:r>
            <w:r w:rsidRPr="00B17490">
              <w:rPr>
                <w:b/>
                <w:bCs/>
                <w:color w:val="FF0000"/>
              </w:rPr>
              <w:t xml:space="preserve"> </w:t>
            </w:r>
            <w:r w:rsidRPr="00B17490">
              <w:rPr>
                <w:color w:val="FF0000"/>
              </w:rPr>
              <w:t>benefit category.</w:t>
            </w:r>
          </w:p>
        </w:tc>
      </w:tr>
    </w:tbl>
    <w:p w14:paraId="427EFA74" w14:textId="77777777" w:rsidR="00154B9C" w:rsidRPr="00B17490" w:rsidRDefault="00154B9C">
      <w:pPr>
        <w:numPr>
          <w:ilvl w:val="12"/>
          <w:numId w:val="0"/>
        </w:numPr>
        <w:rPr>
          <w:sz w:val="24"/>
        </w:rPr>
      </w:pPr>
    </w:p>
    <w:p w14:paraId="427EFA75" w14:textId="77777777" w:rsidR="00154B9C" w:rsidRPr="00B17490" w:rsidRDefault="00154B9C">
      <w:pPr>
        <w:numPr>
          <w:ilvl w:val="12"/>
          <w:numId w:val="0"/>
        </w:numPr>
        <w:rPr>
          <w:sz w:val="24"/>
        </w:rPr>
      </w:pPr>
    </w:p>
    <w:p w14:paraId="427EFA76" w14:textId="77777777" w:rsidR="00154B9C" w:rsidRPr="00B17490" w:rsidRDefault="00154B9C" w:rsidP="00A8344D">
      <w:r w:rsidRPr="00B17490">
        <w:t>&lt;!--section=Maternity_Care--&gt;</w:t>
      </w:r>
    </w:p>
    <w:p w14:paraId="72D598E9" w14:textId="77777777" w:rsidR="00FD1B50" w:rsidRPr="00B17490" w:rsidRDefault="00FD1B50" w:rsidP="00A8344D"/>
    <w:p w14:paraId="5B2C715A"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17490" w:rsidRDefault="00FD1B50" w:rsidP="00FD1B50">
      <w:pPr>
        <w:pStyle w:val="iBAAGStandardText"/>
        <w:rPr>
          <w:rFonts w:ascii="Times New Roman" w:hAnsi="Times New Roman" w:cs="Times New Roman"/>
          <w:i/>
        </w:rPr>
      </w:pPr>
    </w:p>
    <w:p w14:paraId="07582267" w14:textId="5682656B" w:rsidR="00FD1B50" w:rsidRPr="00B17490" w:rsidRDefault="00FD1B50" w:rsidP="00FD1B50">
      <w:r w:rsidRPr="00B17490">
        <w:rPr>
          <w:i/>
          <w:iCs/>
          <w:sz w:val="24"/>
          <w:szCs w:val="24"/>
        </w:rPr>
        <w:t xml:space="preserve">Providers, this summary is for members, to review the terms of your participation agreement, please visit </w:t>
      </w:r>
      <w:hyperlink r:id="rId26" w:history="1">
        <w:hyperlink r:id="rId27" w:history="1">
          <w:r w:rsidR="009604C7" w:rsidRPr="00B17490">
            <w:rPr>
              <w:rStyle w:val="Hyperlink"/>
              <w:i/>
              <w:iCs/>
              <w:sz w:val="24"/>
              <w:szCs w:val="24"/>
            </w:rPr>
            <w:t>uhcprovider.com</w:t>
          </w:r>
        </w:hyperlink>
      </w:hyperlink>
    </w:p>
    <w:p w14:paraId="427EFA77" w14:textId="77777777" w:rsidR="00154B9C" w:rsidRPr="00B17490" w:rsidRDefault="00154B9C">
      <w:pPr>
        <w:pBdr>
          <w:top w:val="double" w:sz="6" w:space="1" w:color="auto"/>
          <w:bottom w:val="double" w:sz="6" w:space="1" w:color="auto"/>
        </w:pBdr>
        <w:jc w:val="center"/>
        <w:outlineLvl w:val="0"/>
        <w:rPr>
          <w:b/>
          <w:bCs/>
          <w:color w:val="0000FF"/>
          <w:sz w:val="28"/>
        </w:rPr>
      </w:pPr>
      <w:bookmarkStart w:id="90" w:name="Maternity_Care"/>
      <w:r w:rsidRPr="00B17490">
        <w:rPr>
          <w:b/>
          <w:bCs/>
          <w:color w:val="0000FF"/>
          <w:sz w:val="28"/>
        </w:rPr>
        <w:t>MATERNITY CARE</w:t>
      </w:r>
    </w:p>
    <w:bookmarkEnd w:id="90"/>
    <w:p w14:paraId="427EFA78"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A7E" w14:textId="77777777" w:rsidTr="00E80E4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17490" w:rsidRDefault="00154B9C">
            <w:pPr>
              <w:pStyle w:val="TableHeaderText"/>
              <w:numPr>
                <w:ilvl w:val="12"/>
                <w:numId w:val="0"/>
              </w:numPr>
              <w:rPr>
                <w:color w:val="000000"/>
              </w:rPr>
            </w:pPr>
            <w:r w:rsidRPr="00B17490">
              <w:rPr>
                <w:color w:val="00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68D38AB4"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A7B"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D9DEDB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A7D"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154B9C" w:rsidRPr="00B17490" w14:paraId="427EFAC1"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17490" w:rsidRDefault="007E00FC">
            <w:pPr>
              <w:pStyle w:val="TableTextCharCharChar1"/>
              <w:numPr>
                <w:ilvl w:val="12"/>
                <w:numId w:val="0"/>
              </w:numPr>
              <w:rPr>
                <w:b/>
                <w:szCs w:val="24"/>
              </w:rPr>
            </w:pPr>
            <w:bookmarkStart w:id="91" w:name="Maternity_Services_Mother_Newborn"/>
            <w:r w:rsidRPr="00B17490">
              <w:rPr>
                <w:b/>
                <w:szCs w:val="24"/>
              </w:rPr>
              <w:t>Maternity Services- Mother and Newborn</w:t>
            </w:r>
            <w:bookmarkEnd w:id="91"/>
          </w:p>
          <w:p w14:paraId="427EFA80" w14:textId="77777777" w:rsidR="00715EF8" w:rsidRPr="00B17490" w:rsidRDefault="00715EF8">
            <w:pPr>
              <w:pStyle w:val="TableTextCharCharChar1"/>
              <w:numPr>
                <w:ilvl w:val="12"/>
                <w:numId w:val="0"/>
              </w:numPr>
              <w:rPr>
                <w:b/>
                <w:szCs w:val="24"/>
              </w:rPr>
            </w:pPr>
          </w:p>
          <w:p w14:paraId="427EFA81" w14:textId="77777777" w:rsidR="00154B9C" w:rsidRPr="00B17490" w:rsidRDefault="00154B9C">
            <w:pPr>
              <w:pStyle w:val="TableTextCharCharChar1"/>
              <w:numPr>
                <w:ilvl w:val="12"/>
                <w:numId w:val="0"/>
              </w:numPr>
              <w:rPr>
                <w:bCs/>
                <w:szCs w:val="24"/>
              </w:rPr>
            </w:pPr>
            <w:r w:rsidRPr="00B17490">
              <w:rPr>
                <w:bCs/>
                <w:szCs w:val="24"/>
              </w:rPr>
              <w:t>Includes prenatal care, delivery, postnatal care and any related complications.</w:t>
            </w:r>
          </w:p>
          <w:p w14:paraId="427EFA82" w14:textId="77777777" w:rsidR="00154B9C" w:rsidRPr="00B17490" w:rsidRDefault="00154B9C">
            <w:pPr>
              <w:pStyle w:val="TableTextCharCharChar1"/>
              <w:numPr>
                <w:ilvl w:val="12"/>
                <w:numId w:val="0"/>
              </w:numPr>
              <w:rPr>
                <w:bCs/>
                <w:szCs w:val="24"/>
              </w:rPr>
            </w:pPr>
          </w:p>
          <w:p w14:paraId="427EFA83" w14:textId="77777777" w:rsidR="00154B9C" w:rsidRPr="00B17490" w:rsidRDefault="00154B9C">
            <w:pPr>
              <w:pStyle w:val="TableTextCharCharChar1"/>
              <w:numPr>
                <w:ilvl w:val="12"/>
                <w:numId w:val="0"/>
              </w:numPr>
              <w:rPr>
                <w:szCs w:val="24"/>
              </w:rPr>
            </w:pPr>
            <w:r w:rsidRPr="00B17490">
              <w:rPr>
                <w:szCs w:val="24"/>
              </w:rPr>
              <w:t>We will pay Benefits for an Inpatient Stay of at least:</w:t>
            </w:r>
          </w:p>
          <w:p w14:paraId="427EFA84" w14:textId="77777777" w:rsidR="00154B9C" w:rsidRPr="00B17490" w:rsidRDefault="00154B9C">
            <w:pPr>
              <w:pStyle w:val="TableTextCharCharChar1"/>
              <w:tabs>
                <w:tab w:val="left" w:pos="360"/>
              </w:tabs>
              <w:rPr>
                <w:szCs w:val="24"/>
              </w:rPr>
            </w:pPr>
            <w:r w:rsidRPr="00B17490">
              <w:rPr>
                <w:b/>
                <w:color w:val="000000"/>
                <w:szCs w:val="24"/>
              </w:rPr>
              <w:t xml:space="preserve">●  </w:t>
            </w:r>
            <w:r w:rsidR="00BC0906" w:rsidRPr="00B17490">
              <w:rPr>
                <w:b/>
                <w:color w:val="000000"/>
                <w:szCs w:val="24"/>
              </w:rPr>
              <w:t xml:space="preserve"> </w:t>
            </w:r>
            <w:r w:rsidRPr="00B17490">
              <w:rPr>
                <w:b/>
                <w:bCs/>
                <w:color w:val="0000FF"/>
                <w:szCs w:val="24"/>
              </w:rPr>
              <w:t>48</w:t>
            </w:r>
            <w:r w:rsidRPr="00B17490">
              <w:rPr>
                <w:szCs w:val="24"/>
              </w:rPr>
              <w:t xml:space="preserve"> hours for the mother</w:t>
            </w:r>
          </w:p>
          <w:p w14:paraId="427EFA85" w14:textId="77777777" w:rsidR="00154B9C" w:rsidRPr="00B17490" w:rsidRDefault="00154B9C">
            <w:pPr>
              <w:pStyle w:val="TableTextCharCharChar1"/>
              <w:tabs>
                <w:tab w:val="left" w:pos="360"/>
              </w:tabs>
              <w:ind w:left="288"/>
              <w:rPr>
                <w:szCs w:val="24"/>
              </w:rPr>
            </w:pPr>
            <w:r w:rsidRPr="00B17490">
              <w:rPr>
                <w:szCs w:val="24"/>
              </w:rPr>
              <w:t>and newborn child following a normal vaginal delivery.</w:t>
            </w:r>
          </w:p>
          <w:p w14:paraId="427EFA86" w14:textId="77777777" w:rsidR="00154B9C" w:rsidRPr="00B17490" w:rsidRDefault="00154B9C">
            <w:pPr>
              <w:pStyle w:val="TableTextCharCharChar1"/>
              <w:tabs>
                <w:tab w:val="left" w:pos="360"/>
              </w:tabs>
              <w:rPr>
                <w:szCs w:val="24"/>
              </w:rPr>
            </w:pPr>
            <w:r w:rsidRPr="00B17490">
              <w:rPr>
                <w:b/>
                <w:color w:val="000000"/>
                <w:szCs w:val="24"/>
              </w:rPr>
              <w:t xml:space="preserve">●  </w:t>
            </w:r>
            <w:r w:rsidR="00BC0906" w:rsidRPr="00B17490">
              <w:rPr>
                <w:b/>
                <w:color w:val="000000"/>
                <w:szCs w:val="24"/>
              </w:rPr>
              <w:t xml:space="preserve"> </w:t>
            </w:r>
            <w:r w:rsidRPr="00B17490">
              <w:rPr>
                <w:b/>
                <w:bCs/>
                <w:color w:val="0000FF"/>
                <w:szCs w:val="24"/>
              </w:rPr>
              <w:t>96</w:t>
            </w:r>
            <w:r w:rsidRPr="00B17490">
              <w:rPr>
                <w:szCs w:val="24"/>
              </w:rPr>
              <w:t xml:space="preserve"> hours for the mother</w:t>
            </w:r>
          </w:p>
          <w:p w14:paraId="427EFA87" w14:textId="77777777" w:rsidR="00154B9C" w:rsidRPr="00B17490" w:rsidRDefault="00154B9C">
            <w:pPr>
              <w:pStyle w:val="TableTextCharCharChar1"/>
              <w:tabs>
                <w:tab w:val="left" w:pos="360"/>
              </w:tabs>
              <w:ind w:left="288"/>
              <w:rPr>
                <w:szCs w:val="24"/>
              </w:rPr>
            </w:pPr>
            <w:r w:rsidRPr="00B17490">
              <w:rPr>
                <w:szCs w:val="24"/>
              </w:rPr>
              <w:t>and newborn child following a cesarean section delivery.</w:t>
            </w:r>
          </w:p>
          <w:p w14:paraId="427EFA88" w14:textId="77777777" w:rsidR="00154B9C" w:rsidRPr="00B17490" w:rsidRDefault="00154B9C">
            <w:pPr>
              <w:pStyle w:val="TableTextCharCharChar1"/>
              <w:numPr>
                <w:ilvl w:val="12"/>
                <w:numId w:val="0"/>
              </w:numPr>
              <w:rPr>
                <w:szCs w:val="24"/>
              </w:rPr>
            </w:pPr>
          </w:p>
          <w:p w14:paraId="427EFA89" w14:textId="77777777" w:rsidR="00E057AA" w:rsidRPr="00B17490" w:rsidRDefault="00E057AA" w:rsidP="00E057AA">
            <w:pPr>
              <w:pStyle w:val="TableTextChar1"/>
              <w:rPr>
                <w:szCs w:val="24"/>
              </w:rPr>
            </w:pPr>
            <w:r w:rsidRPr="00B17490">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17490" w:rsidRDefault="00E057AA">
            <w:pPr>
              <w:pStyle w:val="TableTextCharCharChar1"/>
              <w:numPr>
                <w:ilvl w:val="12"/>
                <w:numId w:val="0"/>
              </w:numPr>
              <w:rPr>
                <w:szCs w:val="24"/>
              </w:rPr>
            </w:pPr>
          </w:p>
          <w:p w14:paraId="427EFA8B" w14:textId="77777777" w:rsidR="00154B9C" w:rsidRPr="00B17490" w:rsidRDefault="00154B9C">
            <w:pPr>
              <w:pStyle w:val="TableTextCharCharChar1"/>
              <w:numPr>
                <w:ilvl w:val="12"/>
                <w:numId w:val="0"/>
              </w:numPr>
              <w:rPr>
                <w:szCs w:val="24"/>
              </w:rPr>
            </w:pPr>
            <w:r w:rsidRPr="00B17490">
              <w:rPr>
                <w:szCs w:val="24"/>
              </w:rPr>
              <w:t>If the mother agrees, the attending provider may discharge the mother and/or the newborn child earlier than these minimum time frames.</w:t>
            </w:r>
          </w:p>
          <w:p w14:paraId="427EFA8C" w14:textId="77777777" w:rsidR="00154B9C" w:rsidRPr="00B17490" w:rsidRDefault="00154B9C">
            <w:pPr>
              <w:pStyle w:val="TableTextCharCharChar1"/>
              <w:numPr>
                <w:ilvl w:val="12"/>
                <w:numId w:val="0"/>
              </w:numPr>
              <w:rPr>
                <w:szCs w:val="24"/>
              </w:rPr>
            </w:pPr>
          </w:p>
          <w:p w14:paraId="427EFA8D" w14:textId="77777777" w:rsidR="005C39B5" w:rsidRPr="00B17490" w:rsidRDefault="005C39B5">
            <w:pPr>
              <w:pStyle w:val="TableText"/>
              <w:rPr>
                <w:color w:val="000000"/>
                <w:szCs w:val="24"/>
              </w:rPr>
            </w:pPr>
            <w:r w:rsidRPr="00B17490">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17490" w:rsidDel="00C37447">
              <w:rPr>
                <w:b/>
                <w:color w:val="FF00FF"/>
                <w:szCs w:val="24"/>
              </w:rPr>
              <w:t xml:space="preserve"> </w:t>
            </w:r>
            <w:r w:rsidRPr="00B17490">
              <w:rPr>
                <w:color w:val="000000"/>
                <w:szCs w:val="24"/>
              </w:rPr>
              <w:t>Covered Health Services include related tests and treatment.</w:t>
            </w:r>
          </w:p>
          <w:p w14:paraId="427EFA8E" w14:textId="77777777" w:rsidR="005C39B5" w:rsidRPr="00B17490" w:rsidRDefault="005C39B5">
            <w:pPr>
              <w:pStyle w:val="TableTextCharCharChar1"/>
              <w:numPr>
                <w:ilvl w:val="12"/>
                <w:numId w:val="0"/>
              </w:numPr>
              <w:rPr>
                <w:szCs w:val="24"/>
              </w:rPr>
            </w:pPr>
          </w:p>
          <w:p w14:paraId="427EFA8F" w14:textId="77777777" w:rsidR="00154B9C" w:rsidRPr="00B17490" w:rsidRDefault="00154B9C">
            <w:pPr>
              <w:pStyle w:val="TableTextCharCharChar1"/>
              <w:numPr>
                <w:ilvl w:val="12"/>
                <w:numId w:val="0"/>
              </w:numPr>
              <w:rPr>
                <w:b/>
                <w:bCs/>
                <w:szCs w:val="24"/>
              </w:rPr>
            </w:pPr>
            <w:r w:rsidRPr="00B17490">
              <w:rPr>
                <w:b/>
                <w:bCs/>
                <w:szCs w:val="24"/>
              </w:rPr>
              <w:lastRenderedPageBreak/>
              <w:t>The following services are not covered:</w:t>
            </w:r>
          </w:p>
          <w:p w14:paraId="427EFA90" w14:textId="77777777" w:rsidR="00154B9C" w:rsidRPr="00B17490" w:rsidRDefault="00154B9C">
            <w:pPr>
              <w:pStyle w:val="TableTextCharCharChar1"/>
              <w:rPr>
                <w:szCs w:val="24"/>
              </w:rPr>
            </w:pPr>
            <w:r w:rsidRPr="00B17490">
              <w:rPr>
                <w:b/>
                <w:color w:val="000000"/>
                <w:szCs w:val="24"/>
              </w:rPr>
              <w:t xml:space="preserve">●  </w:t>
            </w:r>
            <w:r w:rsidR="00BC0906" w:rsidRPr="00B17490">
              <w:rPr>
                <w:b/>
                <w:color w:val="000000"/>
                <w:szCs w:val="24"/>
              </w:rPr>
              <w:t xml:space="preserve"> </w:t>
            </w:r>
            <w:r w:rsidRPr="00B17490">
              <w:rPr>
                <w:szCs w:val="24"/>
              </w:rPr>
              <w:t>Services provided by a</w:t>
            </w:r>
          </w:p>
          <w:p w14:paraId="427EFA91" w14:textId="77777777" w:rsidR="00154B9C" w:rsidRPr="00B17490" w:rsidRDefault="00154B9C">
            <w:pPr>
              <w:pStyle w:val="TableTextCharCharChar1"/>
              <w:ind w:left="288"/>
              <w:rPr>
                <w:szCs w:val="24"/>
              </w:rPr>
            </w:pPr>
            <w:r w:rsidRPr="00B17490">
              <w:rPr>
                <w:szCs w:val="24"/>
              </w:rPr>
              <w:t>doula (labor aide);</w:t>
            </w:r>
          </w:p>
          <w:p w14:paraId="427EFA92" w14:textId="77777777" w:rsidR="00154B9C" w:rsidRPr="00B17490" w:rsidRDefault="00154B9C">
            <w:pPr>
              <w:pStyle w:val="TableTextCharCharChar1"/>
              <w:rPr>
                <w:bCs/>
                <w:szCs w:val="24"/>
              </w:rPr>
            </w:pPr>
            <w:r w:rsidRPr="00B17490">
              <w:rPr>
                <w:b/>
                <w:color w:val="000000"/>
                <w:szCs w:val="24"/>
              </w:rPr>
              <w:t xml:space="preserve">●  </w:t>
            </w:r>
            <w:r w:rsidR="00BC0906" w:rsidRPr="00B17490">
              <w:rPr>
                <w:b/>
                <w:color w:val="000000"/>
                <w:szCs w:val="24"/>
              </w:rPr>
              <w:t xml:space="preserve"> </w:t>
            </w:r>
            <w:r w:rsidRPr="00B17490">
              <w:rPr>
                <w:bCs/>
                <w:szCs w:val="24"/>
              </w:rPr>
              <w:t>Parenting, pre-natal or</w:t>
            </w:r>
          </w:p>
          <w:p w14:paraId="427EFA93" w14:textId="162B53F2" w:rsidR="00154B9C" w:rsidRPr="00B17490" w:rsidRDefault="009805EA">
            <w:pPr>
              <w:pStyle w:val="TableTextCharCharChar1"/>
              <w:ind w:left="288"/>
              <w:rPr>
                <w:bCs/>
                <w:szCs w:val="24"/>
              </w:rPr>
            </w:pPr>
            <w:r w:rsidRPr="00B17490">
              <w:rPr>
                <w:bCs/>
                <w:szCs w:val="24"/>
              </w:rPr>
              <w:t>birthing classes.</w:t>
            </w:r>
          </w:p>
          <w:p w14:paraId="427EFA96" w14:textId="77777777" w:rsidR="00972FE1" w:rsidRPr="00B17490" w:rsidRDefault="00972FE1" w:rsidP="009805EA">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17490" w:rsidRDefault="00154B9C">
            <w:pPr>
              <w:pStyle w:val="TableTextCharCharChar1"/>
              <w:rPr>
                <w:b/>
                <w:szCs w:val="24"/>
              </w:rPr>
            </w:pPr>
            <w:r w:rsidRPr="00B17490">
              <w:rPr>
                <w:b/>
                <w:szCs w:val="24"/>
              </w:rPr>
              <w:lastRenderedPageBreak/>
              <w:t>Same as:</w:t>
            </w:r>
          </w:p>
          <w:p w14:paraId="427EFA98" w14:textId="77777777" w:rsidR="006E70CA" w:rsidRPr="00B17490" w:rsidRDefault="006E70CA" w:rsidP="006E70CA">
            <w:pPr>
              <w:pStyle w:val="TableTextChar"/>
              <w:rPr>
                <w:rStyle w:val="Style16"/>
                <w:szCs w:val="24"/>
              </w:rPr>
            </w:pPr>
            <w:r w:rsidRPr="00B17490">
              <w:rPr>
                <w:b/>
                <w:color w:val="000000"/>
                <w:szCs w:val="24"/>
              </w:rPr>
              <w:t xml:space="preserve">●  </w:t>
            </w:r>
            <w:r w:rsidRPr="00B17490">
              <w:rPr>
                <w:rStyle w:val="Style16"/>
                <w:szCs w:val="24"/>
              </w:rPr>
              <w:t>Physician's Office</w:t>
            </w:r>
          </w:p>
          <w:p w14:paraId="427EFA99" w14:textId="77777777" w:rsidR="006E70CA" w:rsidRPr="00B17490" w:rsidRDefault="006E70CA" w:rsidP="006E70CA">
            <w:pPr>
              <w:pStyle w:val="TableTextChar"/>
              <w:ind w:left="288"/>
              <w:rPr>
                <w:b/>
                <w:i/>
                <w:iCs/>
                <w:color w:val="0000FF"/>
                <w:szCs w:val="24"/>
                <w:u w:val="single"/>
              </w:rPr>
            </w:pPr>
            <w:r w:rsidRPr="00B17490">
              <w:rPr>
                <w:rStyle w:val="Style16"/>
                <w:szCs w:val="24"/>
              </w:rPr>
              <w:t>Services – Sickness and Injury</w:t>
            </w:r>
          </w:p>
          <w:p w14:paraId="427EFA9A" w14:textId="77777777" w:rsidR="006E70CA" w:rsidRPr="00B17490" w:rsidRDefault="00D87231" w:rsidP="006E70CA">
            <w:pPr>
              <w:pStyle w:val="TableTextChar"/>
              <w:rPr>
                <w:rStyle w:val="Style16"/>
                <w:szCs w:val="24"/>
              </w:rPr>
            </w:pPr>
            <w:r w:rsidRPr="00B17490">
              <w:rPr>
                <w:b/>
                <w:color w:val="000000"/>
                <w:szCs w:val="24"/>
              </w:rPr>
              <w:t xml:space="preserve">●  </w:t>
            </w:r>
            <w:r w:rsidR="006E70CA" w:rsidRPr="00B17490">
              <w:rPr>
                <w:rStyle w:val="Style16"/>
                <w:szCs w:val="24"/>
              </w:rPr>
              <w:t>Physician Fees</w:t>
            </w:r>
          </w:p>
          <w:p w14:paraId="7C377F94" w14:textId="78265995" w:rsidR="004647DC" w:rsidRPr="00B17490" w:rsidRDefault="004647DC" w:rsidP="006E70CA">
            <w:pPr>
              <w:pStyle w:val="TableTextChar"/>
              <w:rPr>
                <w:b/>
                <w:i/>
                <w:iCs/>
                <w:color w:val="000000"/>
                <w:szCs w:val="24"/>
              </w:rPr>
            </w:pPr>
            <w:r w:rsidRPr="00B17490">
              <w:rPr>
                <w:b/>
                <w:color w:val="000000"/>
                <w:szCs w:val="24"/>
              </w:rPr>
              <w:t xml:space="preserve">●  </w:t>
            </w:r>
            <w:r w:rsidRPr="00B17490">
              <w:rPr>
                <w:b/>
                <w:bCs/>
                <w:i/>
              </w:rPr>
              <w:t>Preventive Care</w:t>
            </w:r>
          </w:p>
          <w:p w14:paraId="427EFA9B" w14:textId="77777777" w:rsidR="006E70CA" w:rsidRPr="00B17490" w:rsidRDefault="00D87231" w:rsidP="006E70CA">
            <w:pPr>
              <w:pStyle w:val="TableTextChar"/>
              <w:rPr>
                <w:b/>
                <w:i/>
                <w:iCs/>
                <w:color w:val="000000"/>
                <w:szCs w:val="24"/>
              </w:rPr>
            </w:pPr>
            <w:r w:rsidRPr="00B17490">
              <w:rPr>
                <w:b/>
                <w:color w:val="000000"/>
                <w:szCs w:val="24"/>
              </w:rPr>
              <w:t xml:space="preserve">●  </w:t>
            </w:r>
            <w:r w:rsidR="006E70CA" w:rsidRPr="00B17490">
              <w:rPr>
                <w:b/>
                <w:i/>
                <w:iCs/>
                <w:color w:val="000000"/>
                <w:szCs w:val="24"/>
              </w:rPr>
              <w:t>Hospital-Inpatient Stay</w:t>
            </w:r>
          </w:p>
          <w:p w14:paraId="427EFA9C" w14:textId="77777777" w:rsidR="006E70CA" w:rsidRPr="00B17490" w:rsidRDefault="00D87231" w:rsidP="006E70CA">
            <w:pPr>
              <w:pStyle w:val="TableTextChar"/>
              <w:ind w:left="288" w:hanging="288"/>
              <w:rPr>
                <w:b/>
                <w:i/>
                <w:iCs/>
                <w:color w:val="000000"/>
                <w:szCs w:val="24"/>
              </w:rPr>
            </w:pPr>
            <w:r w:rsidRPr="00B17490">
              <w:rPr>
                <w:b/>
                <w:color w:val="000000"/>
                <w:szCs w:val="24"/>
              </w:rPr>
              <w:t xml:space="preserve">●  </w:t>
            </w:r>
            <w:r w:rsidR="006E70CA" w:rsidRPr="00B17490">
              <w:rPr>
                <w:rStyle w:val="Style16"/>
                <w:szCs w:val="24"/>
              </w:rPr>
              <w:t>Lab, X-ray and Diagnostics – Outpatient</w:t>
            </w:r>
          </w:p>
          <w:p w14:paraId="427EFA9D" w14:textId="77777777" w:rsidR="006E70CA" w:rsidRPr="00B17490" w:rsidRDefault="00D87231" w:rsidP="006E70CA">
            <w:pPr>
              <w:pStyle w:val="TableTextChar"/>
              <w:ind w:left="288" w:hanging="288"/>
              <w:rPr>
                <w:b/>
                <w:i/>
                <w:iCs/>
                <w:color w:val="000000"/>
                <w:szCs w:val="24"/>
              </w:rPr>
            </w:pPr>
            <w:r w:rsidRPr="00B17490">
              <w:rPr>
                <w:b/>
                <w:color w:val="000000"/>
                <w:szCs w:val="24"/>
              </w:rPr>
              <w:t xml:space="preserve">●  </w:t>
            </w:r>
            <w:r w:rsidR="006E70CA" w:rsidRPr="00B17490">
              <w:rPr>
                <w:b/>
                <w:i/>
                <w:iCs/>
                <w:color w:val="000000"/>
                <w:szCs w:val="24"/>
              </w:rPr>
              <w:t>Therapeutic Treatments - Outpatient</w:t>
            </w:r>
          </w:p>
          <w:p w14:paraId="427EFA9E" w14:textId="77777777" w:rsidR="00154B9C" w:rsidRPr="00B17490" w:rsidRDefault="00154B9C">
            <w:pPr>
              <w:pStyle w:val="TableTextCharCharChar1"/>
              <w:numPr>
                <w:ilvl w:val="12"/>
                <w:numId w:val="0"/>
              </w:numPr>
              <w:rPr>
                <w:b/>
                <w:color w:val="0000FF"/>
                <w:szCs w:val="24"/>
              </w:rPr>
            </w:pPr>
          </w:p>
          <w:p w14:paraId="427EFAA2" w14:textId="77777777" w:rsidR="00154B9C" w:rsidRPr="00B17490" w:rsidRDefault="00154B9C">
            <w:pPr>
              <w:pStyle w:val="TableTextCharCharChar1"/>
              <w:numPr>
                <w:ilvl w:val="12"/>
                <w:numId w:val="0"/>
              </w:numPr>
              <w:jc w:val="center"/>
              <w:rPr>
                <w:szCs w:val="24"/>
              </w:rPr>
            </w:pPr>
          </w:p>
          <w:p w14:paraId="0828D03D" w14:textId="77777777" w:rsidR="00E80E48" w:rsidRPr="00B17490" w:rsidRDefault="00E80E48" w:rsidP="00E80E48">
            <w:pPr>
              <w:pStyle w:val="TableTextCharCharChar1"/>
              <w:numPr>
                <w:ilvl w:val="12"/>
                <w:numId w:val="0"/>
              </w:numPr>
              <w:rPr>
                <w:b/>
                <w:szCs w:val="24"/>
              </w:rPr>
            </w:pPr>
            <w:r w:rsidRPr="00B17490">
              <w:rPr>
                <w:b/>
                <w:szCs w:val="24"/>
              </w:rPr>
              <w:t>Newborn Care</w:t>
            </w:r>
          </w:p>
          <w:p w14:paraId="427EFAAB" w14:textId="25AD6A80" w:rsidR="00972FE1" w:rsidRPr="00B17490" w:rsidRDefault="00D50271" w:rsidP="00E80E48">
            <w:pPr>
              <w:pStyle w:val="TableTextCharCharChar1"/>
              <w:numPr>
                <w:ilvl w:val="12"/>
                <w:numId w:val="0"/>
              </w:numPr>
              <w:rPr>
                <w:szCs w:val="24"/>
              </w:rPr>
            </w:pPr>
            <w:r w:rsidRPr="00B17490">
              <w:rPr>
                <w:b/>
                <w:color w:val="0000FF"/>
                <w:szCs w:val="24"/>
              </w:rPr>
              <w:t>80%</w:t>
            </w:r>
            <w:r w:rsidR="00E80E48" w:rsidRPr="00B17490">
              <w:rPr>
                <w:b/>
                <w:szCs w:val="24"/>
              </w:rPr>
              <w:t xml:space="preserve"> </w:t>
            </w:r>
            <w:r w:rsidR="00E80E48" w:rsidRPr="00B17490">
              <w:rPr>
                <w:szCs w:val="24"/>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17490" w:rsidRDefault="00154B9C">
            <w:pPr>
              <w:pStyle w:val="TableTextCharCharChar1"/>
              <w:rPr>
                <w:b/>
                <w:szCs w:val="24"/>
              </w:rPr>
            </w:pPr>
            <w:r w:rsidRPr="00B17490">
              <w:rPr>
                <w:b/>
                <w:szCs w:val="24"/>
              </w:rPr>
              <w:t>Same as:</w:t>
            </w:r>
          </w:p>
          <w:p w14:paraId="427EFAAD" w14:textId="77777777" w:rsidR="00715EF8" w:rsidRPr="00B17490" w:rsidRDefault="00715EF8" w:rsidP="00715EF8">
            <w:pPr>
              <w:pStyle w:val="TableTextChar"/>
              <w:rPr>
                <w:rStyle w:val="Style16"/>
                <w:szCs w:val="24"/>
              </w:rPr>
            </w:pPr>
            <w:r w:rsidRPr="00B17490">
              <w:rPr>
                <w:b/>
                <w:color w:val="000000"/>
                <w:szCs w:val="24"/>
              </w:rPr>
              <w:t xml:space="preserve">●  </w:t>
            </w:r>
            <w:r w:rsidRPr="00B17490">
              <w:rPr>
                <w:rStyle w:val="Style16"/>
                <w:szCs w:val="24"/>
              </w:rPr>
              <w:t>Physician's Office</w:t>
            </w:r>
          </w:p>
          <w:p w14:paraId="427EFAAE" w14:textId="77777777" w:rsidR="00715EF8" w:rsidRPr="00B17490" w:rsidRDefault="00715EF8" w:rsidP="00715EF8">
            <w:pPr>
              <w:pStyle w:val="TableTextChar"/>
              <w:ind w:left="288"/>
              <w:rPr>
                <w:b/>
                <w:i/>
                <w:iCs/>
                <w:color w:val="0000FF"/>
                <w:szCs w:val="24"/>
                <w:u w:val="single"/>
              </w:rPr>
            </w:pPr>
            <w:r w:rsidRPr="00B17490">
              <w:rPr>
                <w:rStyle w:val="Style16"/>
                <w:szCs w:val="24"/>
              </w:rPr>
              <w:t>Services – Sickness and Injury</w:t>
            </w:r>
          </w:p>
          <w:p w14:paraId="427EFAAF" w14:textId="77777777" w:rsidR="00715EF8" w:rsidRPr="00B17490" w:rsidRDefault="00715EF8" w:rsidP="00715EF8">
            <w:pPr>
              <w:pStyle w:val="TableTextChar"/>
              <w:rPr>
                <w:rStyle w:val="Style16"/>
                <w:szCs w:val="24"/>
              </w:rPr>
            </w:pPr>
            <w:r w:rsidRPr="00B17490">
              <w:rPr>
                <w:b/>
                <w:color w:val="000000"/>
                <w:szCs w:val="24"/>
              </w:rPr>
              <w:t xml:space="preserve">●  </w:t>
            </w:r>
            <w:r w:rsidRPr="00B17490">
              <w:rPr>
                <w:rStyle w:val="Style16"/>
                <w:szCs w:val="24"/>
              </w:rPr>
              <w:t>Physician Fees</w:t>
            </w:r>
          </w:p>
          <w:p w14:paraId="72479D0A" w14:textId="406088D6" w:rsidR="004647DC" w:rsidRPr="00B17490" w:rsidRDefault="004647DC" w:rsidP="00715EF8">
            <w:pPr>
              <w:pStyle w:val="TableTextChar"/>
              <w:rPr>
                <w:b/>
                <w:i/>
                <w:iCs/>
                <w:color w:val="000000"/>
                <w:szCs w:val="24"/>
              </w:rPr>
            </w:pPr>
            <w:r w:rsidRPr="00B17490">
              <w:rPr>
                <w:b/>
                <w:color w:val="000000"/>
                <w:szCs w:val="24"/>
              </w:rPr>
              <w:t xml:space="preserve">●  </w:t>
            </w:r>
            <w:r w:rsidRPr="00B17490">
              <w:rPr>
                <w:b/>
                <w:bCs/>
                <w:i/>
              </w:rPr>
              <w:t>Preventive Care</w:t>
            </w:r>
          </w:p>
          <w:p w14:paraId="427EFAB0" w14:textId="77777777" w:rsidR="00715EF8" w:rsidRPr="00B17490" w:rsidRDefault="00715EF8" w:rsidP="00715EF8">
            <w:pPr>
              <w:pStyle w:val="TableTextChar"/>
              <w:rPr>
                <w:b/>
                <w:i/>
                <w:iCs/>
                <w:color w:val="000000"/>
                <w:szCs w:val="24"/>
              </w:rPr>
            </w:pPr>
            <w:r w:rsidRPr="00B17490">
              <w:rPr>
                <w:b/>
                <w:color w:val="000000"/>
                <w:szCs w:val="24"/>
              </w:rPr>
              <w:t xml:space="preserve">●  </w:t>
            </w:r>
            <w:r w:rsidRPr="00B17490">
              <w:rPr>
                <w:b/>
                <w:i/>
                <w:iCs/>
                <w:color w:val="000000"/>
                <w:szCs w:val="24"/>
              </w:rPr>
              <w:t>Hospital-Inpatient Stay</w:t>
            </w:r>
          </w:p>
          <w:p w14:paraId="427EFAB1" w14:textId="77777777" w:rsidR="00715EF8" w:rsidRPr="00B17490" w:rsidRDefault="00715EF8" w:rsidP="00715EF8">
            <w:pPr>
              <w:pStyle w:val="TableTextChar"/>
              <w:ind w:left="288" w:hanging="288"/>
              <w:rPr>
                <w:b/>
                <w:i/>
                <w:iCs/>
                <w:color w:val="000000"/>
                <w:szCs w:val="24"/>
              </w:rPr>
            </w:pPr>
            <w:r w:rsidRPr="00B17490">
              <w:rPr>
                <w:b/>
                <w:color w:val="000000"/>
                <w:szCs w:val="24"/>
              </w:rPr>
              <w:t xml:space="preserve">●  </w:t>
            </w:r>
            <w:r w:rsidRPr="00B17490">
              <w:rPr>
                <w:rStyle w:val="Style16"/>
                <w:szCs w:val="24"/>
              </w:rPr>
              <w:t>Lab, X-ray and Diagnostics – Outpatient</w:t>
            </w:r>
          </w:p>
          <w:p w14:paraId="427EFAB2" w14:textId="77777777" w:rsidR="00D87231" w:rsidRPr="00B17490" w:rsidRDefault="00715EF8" w:rsidP="00715EF8">
            <w:pPr>
              <w:pStyle w:val="TableTextChar"/>
              <w:ind w:left="288" w:hanging="288"/>
              <w:rPr>
                <w:b/>
                <w:i/>
                <w:iCs/>
                <w:color w:val="000000"/>
                <w:szCs w:val="24"/>
              </w:rPr>
            </w:pPr>
            <w:r w:rsidRPr="00B17490">
              <w:rPr>
                <w:b/>
                <w:color w:val="000000"/>
                <w:szCs w:val="24"/>
              </w:rPr>
              <w:t xml:space="preserve">●  </w:t>
            </w:r>
            <w:r w:rsidRPr="00B17490">
              <w:rPr>
                <w:b/>
                <w:i/>
                <w:iCs/>
                <w:color w:val="000000"/>
                <w:szCs w:val="24"/>
              </w:rPr>
              <w:t>Therapeutic Treatments - Outpatient</w:t>
            </w:r>
          </w:p>
          <w:p w14:paraId="427EFAB5" w14:textId="77777777" w:rsidR="00154B9C" w:rsidRPr="00B17490" w:rsidRDefault="00154B9C">
            <w:pPr>
              <w:pStyle w:val="TableTextCharCharChar1"/>
              <w:numPr>
                <w:ilvl w:val="12"/>
                <w:numId w:val="0"/>
              </w:numPr>
              <w:rPr>
                <w:szCs w:val="24"/>
              </w:rPr>
            </w:pPr>
          </w:p>
          <w:p w14:paraId="109A513E" w14:textId="77777777" w:rsidR="007E00FC" w:rsidRPr="00B17490" w:rsidRDefault="007E00FC">
            <w:pPr>
              <w:pStyle w:val="TableTextCharCharChar1"/>
              <w:numPr>
                <w:ilvl w:val="12"/>
                <w:numId w:val="0"/>
              </w:numPr>
              <w:rPr>
                <w:szCs w:val="24"/>
              </w:rPr>
            </w:pPr>
          </w:p>
          <w:p w14:paraId="29E8FA07" w14:textId="77777777" w:rsidR="00E80E48" w:rsidRPr="00B17490" w:rsidRDefault="00E80E48" w:rsidP="00E80E48">
            <w:pPr>
              <w:pStyle w:val="TableTextCharCharChar1"/>
              <w:numPr>
                <w:ilvl w:val="12"/>
                <w:numId w:val="0"/>
              </w:numPr>
              <w:rPr>
                <w:b/>
                <w:color w:val="0D0D0D" w:themeColor="text1" w:themeTint="F2"/>
                <w:szCs w:val="24"/>
              </w:rPr>
            </w:pPr>
            <w:r w:rsidRPr="00B17490">
              <w:rPr>
                <w:b/>
                <w:color w:val="0D0D0D" w:themeColor="text1" w:themeTint="F2"/>
                <w:szCs w:val="24"/>
              </w:rPr>
              <w:t xml:space="preserve">Newborn Care </w:t>
            </w:r>
          </w:p>
          <w:p w14:paraId="69CCB0E3" w14:textId="08DB652E" w:rsidR="00E80E48" w:rsidRPr="00B17490" w:rsidRDefault="00D50271" w:rsidP="00E80E48">
            <w:pPr>
              <w:pStyle w:val="TableTextCharCharChar1"/>
              <w:numPr>
                <w:ilvl w:val="12"/>
                <w:numId w:val="0"/>
              </w:numPr>
              <w:rPr>
                <w:color w:val="0D0D0D" w:themeColor="text1" w:themeTint="F2"/>
                <w:szCs w:val="24"/>
              </w:rPr>
            </w:pPr>
            <w:r w:rsidRPr="00B17490">
              <w:rPr>
                <w:b/>
                <w:color w:val="0000FF"/>
                <w:szCs w:val="24"/>
              </w:rPr>
              <w:t>60%</w:t>
            </w:r>
            <w:r w:rsidR="00E80E48" w:rsidRPr="00B17490">
              <w:rPr>
                <w:b/>
                <w:color w:val="0000FF"/>
                <w:szCs w:val="24"/>
              </w:rPr>
              <w:t xml:space="preserve"> </w:t>
            </w:r>
            <w:r w:rsidR="00E80E48" w:rsidRPr="00B17490">
              <w:rPr>
                <w:color w:val="0D0D0D" w:themeColor="text1" w:themeTint="F2"/>
                <w:szCs w:val="24"/>
              </w:rPr>
              <w:t>of eligible expenses.</w:t>
            </w:r>
          </w:p>
          <w:p w14:paraId="77814E2C" w14:textId="77777777" w:rsidR="00E80E48" w:rsidRPr="00B17490" w:rsidRDefault="00E80E48">
            <w:pPr>
              <w:pStyle w:val="TableTextCharCharChar1"/>
              <w:numPr>
                <w:ilvl w:val="12"/>
                <w:numId w:val="0"/>
              </w:numPr>
              <w:rPr>
                <w:szCs w:val="24"/>
              </w:rPr>
            </w:pPr>
          </w:p>
          <w:p w14:paraId="36A0EFD6" w14:textId="77777777" w:rsidR="00E80E48" w:rsidRPr="00B17490" w:rsidRDefault="00E80E48">
            <w:pPr>
              <w:pStyle w:val="TableTextCharCharChar1"/>
              <w:numPr>
                <w:ilvl w:val="12"/>
                <w:numId w:val="0"/>
              </w:numPr>
              <w:rPr>
                <w:szCs w:val="24"/>
              </w:rPr>
            </w:pPr>
          </w:p>
          <w:p w14:paraId="571DB657" w14:textId="77777777" w:rsidR="00E80E48" w:rsidRPr="00B17490" w:rsidRDefault="00E80E48">
            <w:pPr>
              <w:pStyle w:val="TableTextCharCharChar1"/>
              <w:numPr>
                <w:ilvl w:val="12"/>
                <w:numId w:val="0"/>
              </w:numPr>
              <w:rPr>
                <w:szCs w:val="24"/>
              </w:rPr>
            </w:pPr>
          </w:p>
          <w:p w14:paraId="427EFABD" w14:textId="63C53D6C" w:rsidR="00B82441" w:rsidRPr="00B17490" w:rsidRDefault="00B82441" w:rsidP="00B82441">
            <w:pPr>
              <w:pStyle w:val="TableTextCharCharChar1"/>
              <w:numPr>
                <w:ilvl w:val="12"/>
                <w:numId w:val="0"/>
              </w:numPr>
              <w:rPr>
                <w:b/>
                <w:szCs w:val="24"/>
              </w:rPr>
            </w:pPr>
            <w:r w:rsidRPr="00B17490">
              <w:rPr>
                <w:b/>
                <w:szCs w:val="24"/>
              </w:rPr>
              <w:t>Prior Authorization Required</w:t>
            </w:r>
          </w:p>
          <w:p w14:paraId="427EFABE" w14:textId="77777777" w:rsidR="00B82441" w:rsidRPr="00B17490" w:rsidRDefault="00B82441" w:rsidP="00B82441">
            <w:pPr>
              <w:pStyle w:val="TableTextCharCharChar1"/>
              <w:numPr>
                <w:ilvl w:val="12"/>
                <w:numId w:val="0"/>
              </w:numPr>
              <w:rPr>
                <w:szCs w:val="24"/>
              </w:rPr>
            </w:pPr>
            <w:r w:rsidRPr="00B17490">
              <w:rPr>
                <w:szCs w:val="24"/>
              </w:rPr>
              <w:t xml:space="preserve">Please remember that for Benefits you must </w:t>
            </w:r>
            <w:r w:rsidRPr="00B17490">
              <w:rPr>
                <w:bCs/>
                <w:color w:val="000000"/>
                <w:szCs w:val="24"/>
              </w:rPr>
              <w:t>obtain prior authorization</w:t>
            </w:r>
            <w:r w:rsidRPr="00B17490">
              <w:rPr>
                <w:b/>
                <w:bCs/>
                <w:color w:val="FF00FF"/>
                <w:szCs w:val="24"/>
              </w:rPr>
              <w:t xml:space="preserve"> </w:t>
            </w:r>
            <w:r w:rsidRPr="00B17490">
              <w:rPr>
                <w:szCs w:val="24"/>
              </w:rPr>
              <w:t>as soon as reasonably possible if the Inpatient Stay for the mother and/or the newborn will be more than the time frames described.</w:t>
            </w:r>
          </w:p>
          <w:p w14:paraId="427EFABF" w14:textId="77777777" w:rsidR="00B82441" w:rsidRPr="00B17490" w:rsidRDefault="00B82441" w:rsidP="00B82441">
            <w:pPr>
              <w:pStyle w:val="TableTextCharCharChar1"/>
              <w:numPr>
                <w:ilvl w:val="12"/>
                <w:numId w:val="0"/>
              </w:numPr>
              <w:rPr>
                <w:szCs w:val="24"/>
              </w:rPr>
            </w:pPr>
          </w:p>
          <w:p w14:paraId="427EFAC0" w14:textId="04A88927" w:rsidR="00B82441" w:rsidRPr="00B17490" w:rsidRDefault="00B82441" w:rsidP="009958B2">
            <w:pPr>
              <w:pStyle w:val="TableTextCharCharChar1"/>
              <w:numPr>
                <w:ilvl w:val="12"/>
                <w:numId w:val="0"/>
              </w:numPr>
              <w:rPr>
                <w:b/>
                <w:color w:val="000000"/>
                <w:szCs w:val="24"/>
              </w:rPr>
            </w:pPr>
            <w:r w:rsidRPr="00B17490">
              <w:rPr>
                <w:szCs w:val="24"/>
              </w:rPr>
              <w:t xml:space="preserve">If you don't </w:t>
            </w:r>
            <w:r w:rsidRPr="00B17490">
              <w:rPr>
                <w:bCs/>
                <w:color w:val="000000"/>
                <w:szCs w:val="24"/>
              </w:rPr>
              <w:t>obtain prior authorization</w:t>
            </w:r>
            <w:r w:rsidRPr="00B17490">
              <w:rPr>
                <w:szCs w:val="24"/>
              </w:rPr>
              <w:t>,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01056C" w:rsidRPr="00B17490" w14:paraId="427EFAD4"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17490" w:rsidRDefault="0001056C" w:rsidP="001539B1">
            <w:pPr>
              <w:pStyle w:val="TableTextCharCharChar1"/>
              <w:numPr>
                <w:ilvl w:val="12"/>
                <w:numId w:val="0"/>
              </w:numPr>
              <w:rPr>
                <w:b/>
              </w:rPr>
            </w:pPr>
            <w:bookmarkStart w:id="92" w:name="Neonatal_Resource_Services_NRS"/>
            <w:r w:rsidRPr="00B17490">
              <w:rPr>
                <w:b/>
              </w:rPr>
              <w:t>Neonatal Resource Services (NRS)</w:t>
            </w:r>
            <w:bookmarkEnd w:id="92"/>
          </w:p>
          <w:p w14:paraId="427EFAC3" w14:textId="77777777" w:rsidR="0001056C" w:rsidRPr="00B17490"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17490" w:rsidRDefault="00584969" w:rsidP="00584969">
            <w:pPr>
              <w:pStyle w:val="TableText"/>
              <w:rPr>
                <w:bCs/>
                <w:szCs w:val="24"/>
              </w:rPr>
            </w:pPr>
            <w:r w:rsidRPr="00B17490">
              <w:rPr>
                <w:bCs/>
                <w:szCs w:val="24"/>
              </w:rPr>
              <w:t>Not Applicable</w:t>
            </w:r>
          </w:p>
          <w:p w14:paraId="427EFAD3" w14:textId="77777777" w:rsidR="00584969" w:rsidRPr="00B17490" w:rsidRDefault="00584969" w:rsidP="00037ECA">
            <w:pPr>
              <w:pStyle w:val="TableText"/>
              <w:rPr>
                <w:color w:val="000000"/>
              </w:rPr>
            </w:pPr>
          </w:p>
        </w:tc>
      </w:tr>
      <w:tr w:rsidR="0001056C" w:rsidRPr="00B17490" w14:paraId="427EFAE2"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0D3ACEAD" w14:textId="77777777" w:rsidR="0001056C" w:rsidRPr="00B17490" w:rsidRDefault="0001056C">
            <w:pPr>
              <w:pStyle w:val="TableTextCharCharChar1"/>
              <w:numPr>
                <w:ilvl w:val="12"/>
                <w:numId w:val="0"/>
              </w:numPr>
              <w:rPr>
                <w:b/>
              </w:rPr>
            </w:pPr>
            <w:bookmarkStart w:id="93" w:name="Midwife"/>
            <w:r w:rsidRPr="00B17490">
              <w:rPr>
                <w:b/>
              </w:rPr>
              <w:t>Midwife</w:t>
            </w:r>
            <w:bookmarkEnd w:id="93"/>
          </w:p>
          <w:p w14:paraId="241780BE" w14:textId="77777777" w:rsidR="002A210B" w:rsidRPr="00B17490" w:rsidRDefault="002A210B">
            <w:pPr>
              <w:pStyle w:val="TableTextCharCharChar1"/>
              <w:numPr>
                <w:ilvl w:val="12"/>
                <w:numId w:val="0"/>
              </w:numPr>
              <w:rPr>
                <w:b/>
              </w:rPr>
            </w:pPr>
          </w:p>
          <w:p w14:paraId="13EBEF69" w14:textId="77777777" w:rsidR="002A210B" w:rsidRPr="00B17490" w:rsidRDefault="002A210B" w:rsidP="002A210B">
            <w:pPr>
              <w:pStyle w:val="TableTextCharCharChar1"/>
              <w:numPr>
                <w:ilvl w:val="12"/>
                <w:numId w:val="0"/>
              </w:numPr>
            </w:pPr>
            <w:r w:rsidRPr="00B17490">
              <w:t xml:space="preserve">GAP Exceptions for home birth with a midwife can be approved if there are no other INN providers (midwife or OBGYN) within a </w:t>
            </w:r>
            <w:r w:rsidRPr="00B17490">
              <w:rPr>
                <w:b/>
                <w:color w:val="0000FF"/>
              </w:rPr>
              <w:t>30</w:t>
            </w:r>
            <w:r w:rsidRPr="00B17490">
              <w:t xml:space="preserve"> mile radius that offer home birth services.  If a member is seeking the services of a midwife for a hospital birth, the standard GAP process applies.</w:t>
            </w:r>
          </w:p>
          <w:p w14:paraId="5D4C3DC0" w14:textId="77777777" w:rsidR="002A210B" w:rsidRPr="00B17490" w:rsidRDefault="002A210B" w:rsidP="002A210B">
            <w:pPr>
              <w:pStyle w:val="TableTextCharCharChar1"/>
              <w:numPr>
                <w:ilvl w:val="12"/>
                <w:numId w:val="0"/>
              </w:numPr>
            </w:pPr>
          </w:p>
          <w:p w14:paraId="50E9C7D7" w14:textId="77777777" w:rsidR="002A210B" w:rsidRPr="00B17490" w:rsidRDefault="002A210B" w:rsidP="002A210B">
            <w:pPr>
              <w:pStyle w:val="TableTextCharCharChar1"/>
              <w:numPr>
                <w:ilvl w:val="12"/>
                <w:numId w:val="0"/>
              </w:numPr>
            </w:pPr>
            <w:r w:rsidRPr="00B17490">
              <w:t xml:space="preserve">GAP Exceptions for Birthing Centers can be approved if there are no INN Birthing Centers within a </w:t>
            </w:r>
            <w:r w:rsidRPr="00B17490">
              <w:rPr>
                <w:b/>
                <w:color w:val="0000FF"/>
              </w:rPr>
              <w:t>30</w:t>
            </w:r>
            <w:r w:rsidRPr="00B17490">
              <w:t xml:space="preserve"> mile radius.</w:t>
            </w:r>
          </w:p>
          <w:p w14:paraId="427EFADE" w14:textId="77777777" w:rsidR="002A210B" w:rsidRPr="00B17490" w:rsidRDefault="002A210B">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p w14:paraId="427EFAE0" w14:textId="77777777" w:rsidR="0001056C" w:rsidRPr="00B17490"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tc>
      </w:tr>
      <w:tr w:rsidR="0001056C" w:rsidRPr="00B17490" w14:paraId="427EFAE7"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33A45BD2" w14:textId="77777777" w:rsidR="0001056C" w:rsidRPr="00B17490" w:rsidRDefault="0001056C">
            <w:pPr>
              <w:pStyle w:val="TableTextCharCharChar1"/>
              <w:numPr>
                <w:ilvl w:val="12"/>
                <w:numId w:val="0"/>
              </w:numPr>
              <w:rPr>
                <w:b/>
              </w:rPr>
            </w:pPr>
            <w:bookmarkStart w:id="94" w:name="Birthing_Center"/>
            <w:r w:rsidRPr="00B17490">
              <w:rPr>
                <w:b/>
              </w:rPr>
              <w:t>Birthing Center</w:t>
            </w:r>
            <w:bookmarkEnd w:id="94"/>
          </w:p>
          <w:p w14:paraId="43636387" w14:textId="77777777" w:rsidR="002A210B" w:rsidRPr="00B17490" w:rsidRDefault="002A210B">
            <w:pPr>
              <w:pStyle w:val="TableTextCharCharChar1"/>
              <w:numPr>
                <w:ilvl w:val="12"/>
                <w:numId w:val="0"/>
              </w:numPr>
              <w:rPr>
                <w:b/>
              </w:rPr>
            </w:pPr>
          </w:p>
          <w:p w14:paraId="4EBCEFBC" w14:textId="77777777" w:rsidR="002A210B" w:rsidRPr="00B17490" w:rsidRDefault="002A210B" w:rsidP="002A210B">
            <w:pPr>
              <w:pStyle w:val="TableTextCharCharChar1"/>
              <w:numPr>
                <w:ilvl w:val="12"/>
                <w:numId w:val="0"/>
              </w:numPr>
            </w:pPr>
            <w:r w:rsidRPr="00B17490">
              <w:t xml:space="preserve">GAP Exceptions for home birth with a midwife can be approved if there are no other INN providers (midwife or OBGYN) within a </w:t>
            </w:r>
            <w:r w:rsidRPr="00B17490">
              <w:rPr>
                <w:b/>
                <w:color w:val="0000FF"/>
              </w:rPr>
              <w:t>30</w:t>
            </w:r>
            <w:r w:rsidRPr="00B17490">
              <w:t xml:space="preserve"> mile radius that offer home birth services.  If a member is seeking the services of a midwife for a hospital birth, the standard GAP process applies.</w:t>
            </w:r>
          </w:p>
          <w:p w14:paraId="4145CD73" w14:textId="77777777" w:rsidR="002A210B" w:rsidRPr="00B17490" w:rsidRDefault="002A210B" w:rsidP="002A210B">
            <w:pPr>
              <w:pStyle w:val="TableTextCharCharChar1"/>
              <w:numPr>
                <w:ilvl w:val="12"/>
                <w:numId w:val="0"/>
              </w:numPr>
            </w:pPr>
          </w:p>
          <w:p w14:paraId="2DE79091" w14:textId="77777777" w:rsidR="002A210B" w:rsidRPr="00B17490" w:rsidRDefault="002A210B" w:rsidP="002A210B">
            <w:pPr>
              <w:pStyle w:val="TableTextCharCharChar1"/>
              <w:numPr>
                <w:ilvl w:val="12"/>
                <w:numId w:val="0"/>
              </w:numPr>
            </w:pPr>
            <w:r w:rsidRPr="00B17490">
              <w:t xml:space="preserve">GAP Exceptions for Birthing Centers can be approved if there are no INN Birthing Centers within a </w:t>
            </w:r>
            <w:r w:rsidRPr="00B17490">
              <w:rPr>
                <w:b/>
                <w:color w:val="0000FF"/>
              </w:rPr>
              <w:t>30</w:t>
            </w:r>
            <w:r w:rsidRPr="00B17490">
              <w:t xml:space="preserve"> mile radius.</w:t>
            </w:r>
          </w:p>
          <w:p w14:paraId="427EFAE3" w14:textId="77777777" w:rsidR="002A210B" w:rsidRPr="00B17490" w:rsidRDefault="002A210B">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p w14:paraId="427EFAE5" w14:textId="77777777" w:rsidR="0001056C" w:rsidRPr="00B17490"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tc>
      </w:tr>
      <w:tr w:rsidR="00556D11" w:rsidRPr="00B17490" w14:paraId="427EFB3B"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23C8D0F5" w:rsidR="00556D11" w:rsidRPr="00B17490" w:rsidRDefault="00556D11" w:rsidP="00556D11">
            <w:pPr>
              <w:pStyle w:val="TableTextCharCharChar1"/>
              <w:numPr>
                <w:ilvl w:val="12"/>
                <w:numId w:val="0"/>
              </w:numPr>
              <w:rPr>
                <w:b/>
              </w:rPr>
            </w:pPr>
            <w:bookmarkStart w:id="95" w:name="The_Healthy_Pregnancy_Program"/>
            <w:r w:rsidRPr="00B17490">
              <w:rPr>
                <w:b/>
              </w:rPr>
              <w:t>The Healthy Pregnancy Program</w:t>
            </w:r>
            <w:bookmarkEnd w:id="95"/>
          </w:p>
          <w:p w14:paraId="427EFAE9" w14:textId="74C1C32C" w:rsidR="00556D11" w:rsidRPr="00B17490" w:rsidRDefault="00556D11" w:rsidP="00556D11">
            <w:pPr>
              <w:pStyle w:val="TableTextCharCharChar1"/>
              <w:numPr>
                <w:ilvl w:val="12"/>
                <w:numId w:val="0"/>
              </w:numPr>
              <w:rPr>
                <w:b/>
              </w:rPr>
            </w:pPr>
          </w:p>
          <w:p w14:paraId="427EFAEA" w14:textId="486963A6" w:rsidR="00556D11" w:rsidRPr="00B17490" w:rsidRDefault="00556D11" w:rsidP="00556D11">
            <w:pPr>
              <w:pStyle w:val="TableTextCharCharChar1"/>
              <w:numPr>
                <w:ilvl w:val="12"/>
                <w:numId w:val="0"/>
              </w:numPr>
              <w:rPr>
                <w:b/>
              </w:rPr>
            </w:pPr>
          </w:p>
          <w:p w14:paraId="427EFAEB" w14:textId="0E20AA1B" w:rsidR="00556D11" w:rsidRPr="00B17490" w:rsidRDefault="00556D11" w:rsidP="00556D11">
            <w:pPr>
              <w:pStyle w:val="TableTextCharCharChar1"/>
              <w:numPr>
                <w:ilvl w:val="12"/>
                <w:numId w:val="0"/>
              </w:numPr>
              <w:rPr>
                <w:b/>
              </w:rPr>
            </w:pPr>
          </w:p>
          <w:p w14:paraId="427EFAEC" w14:textId="162A7646" w:rsidR="00556D11" w:rsidRPr="00B17490" w:rsidRDefault="00556D11" w:rsidP="00556D11">
            <w:pPr>
              <w:pStyle w:val="TableTextCharCharChar1"/>
              <w:numPr>
                <w:ilvl w:val="12"/>
                <w:numId w:val="0"/>
              </w:numPr>
              <w:rPr>
                <w:b/>
              </w:rPr>
            </w:pPr>
          </w:p>
          <w:p w14:paraId="427EFAED" w14:textId="76081233" w:rsidR="00556D11" w:rsidRPr="00B17490" w:rsidRDefault="00556D11" w:rsidP="00556D11">
            <w:pPr>
              <w:pStyle w:val="TableTextCharCharChar1"/>
              <w:numPr>
                <w:ilvl w:val="12"/>
                <w:numId w:val="0"/>
              </w:numPr>
              <w:rPr>
                <w:b/>
              </w:rPr>
            </w:pPr>
          </w:p>
          <w:p w14:paraId="427EFAEE" w14:textId="2EAF2644" w:rsidR="00556D11" w:rsidRPr="00B17490" w:rsidRDefault="00556D11" w:rsidP="00556D11">
            <w:pPr>
              <w:pStyle w:val="TableTextCharCharChar1"/>
              <w:numPr>
                <w:ilvl w:val="12"/>
                <w:numId w:val="0"/>
              </w:numPr>
              <w:rPr>
                <w:b/>
              </w:rPr>
            </w:pPr>
          </w:p>
          <w:p w14:paraId="427EFAEF" w14:textId="105BBC5F" w:rsidR="00556D11" w:rsidRPr="00B17490" w:rsidRDefault="00556D11" w:rsidP="00556D11">
            <w:pPr>
              <w:pStyle w:val="TableTextCharCharChar1"/>
              <w:numPr>
                <w:ilvl w:val="12"/>
                <w:numId w:val="0"/>
              </w:numPr>
              <w:rPr>
                <w:b/>
              </w:rPr>
            </w:pPr>
          </w:p>
          <w:p w14:paraId="427EFAF0" w14:textId="2A564ECC" w:rsidR="00556D11" w:rsidRPr="00B17490" w:rsidRDefault="00556D11" w:rsidP="00556D11">
            <w:pPr>
              <w:pStyle w:val="TableTextCharCharChar1"/>
              <w:numPr>
                <w:ilvl w:val="12"/>
                <w:numId w:val="0"/>
              </w:numPr>
              <w:rPr>
                <w:b/>
              </w:rPr>
            </w:pPr>
          </w:p>
          <w:p w14:paraId="427EFAF1" w14:textId="4C19AA1F" w:rsidR="00556D11" w:rsidRPr="00B17490" w:rsidRDefault="00556D11" w:rsidP="00556D11">
            <w:pPr>
              <w:pStyle w:val="TableTextCharCharChar1"/>
              <w:numPr>
                <w:ilvl w:val="12"/>
                <w:numId w:val="0"/>
              </w:numPr>
              <w:rPr>
                <w:b/>
              </w:rPr>
            </w:pPr>
          </w:p>
          <w:p w14:paraId="427EFAF2" w14:textId="0FA04214" w:rsidR="00556D11" w:rsidRPr="00B17490" w:rsidRDefault="00556D11" w:rsidP="00556D11">
            <w:pPr>
              <w:pStyle w:val="TableTextCharCharChar1"/>
              <w:numPr>
                <w:ilvl w:val="12"/>
                <w:numId w:val="0"/>
              </w:numPr>
              <w:rPr>
                <w:b/>
              </w:rPr>
            </w:pPr>
          </w:p>
          <w:p w14:paraId="427EFB02" w14:textId="55205602" w:rsidR="00556D11" w:rsidRPr="00B17490" w:rsidRDefault="00556D11" w:rsidP="00556D1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8BCB56" w14:textId="15597421" w:rsidR="00556D11" w:rsidRPr="00B17490" w:rsidRDefault="00556D11" w:rsidP="00283B7D">
            <w:pPr>
              <w:pStyle w:val="TableText"/>
              <w:numPr>
                <w:ilvl w:val="12"/>
                <w:numId w:val="0"/>
              </w:numPr>
              <w:rPr>
                <w:szCs w:val="24"/>
              </w:rPr>
            </w:pPr>
            <w:r w:rsidRPr="00B17490">
              <w:rPr>
                <w:szCs w:val="24"/>
              </w:rPr>
              <w:lastRenderedPageBreak/>
              <w:t xml:space="preserve">A healthy pregnancy is the first step to a healthy baby and mom.  The Healthy Pregnancy Program provides pregnancy consultation to identify special needs, written </w:t>
            </w:r>
            <w:r w:rsidRPr="00B17490">
              <w:rPr>
                <w:szCs w:val="24"/>
              </w:rPr>
              <w:lastRenderedPageBreak/>
              <w:t xml:space="preserve">and on-line educational materials and resources, </w:t>
            </w:r>
            <w:r w:rsidRPr="00B17490">
              <w:rPr>
                <w:b/>
                <w:color w:val="0000FF"/>
                <w:szCs w:val="24"/>
              </w:rPr>
              <w:t>24</w:t>
            </w:r>
            <w:r w:rsidRPr="00B17490">
              <w:rPr>
                <w:szCs w:val="24"/>
              </w:rPr>
              <w:t>-hour toll-free access to experienced maternity nurses, and a phone call from a care coordinator during your pregnancy and about four weeks after</w:t>
            </w:r>
            <w:r w:rsidRPr="00B17490">
              <w:rPr>
                <w:color w:val="000080"/>
                <w:szCs w:val="24"/>
              </w:rPr>
              <w:t xml:space="preserve"> </w:t>
            </w:r>
            <w:r w:rsidRPr="00B17490">
              <w:rPr>
                <w:szCs w:val="24"/>
              </w:rPr>
              <w:t>your baby is born to see how things are going and answer questions you may have.</w:t>
            </w:r>
          </w:p>
          <w:p w14:paraId="33049050" w14:textId="31CCF08D" w:rsidR="00556D11" w:rsidRPr="00B17490" w:rsidRDefault="00556D11" w:rsidP="00556D11">
            <w:pPr>
              <w:pStyle w:val="TableText"/>
              <w:numPr>
                <w:ilvl w:val="12"/>
                <w:numId w:val="0"/>
              </w:numPr>
              <w:rPr>
                <w:szCs w:val="24"/>
              </w:rPr>
            </w:pPr>
          </w:p>
          <w:p w14:paraId="427EFB3A" w14:textId="79BECB1A" w:rsidR="00556D11" w:rsidRPr="00B17490" w:rsidRDefault="00556D11" w:rsidP="00556D11">
            <w:pPr>
              <w:pStyle w:val="TableTextChar1"/>
            </w:pPr>
            <w:r w:rsidRPr="00B17490">
              <w:rPr>
                <w:szCs w:val="24"/>
              </w:rPr>
              <w:t>For more information, call us toll-free at the number on your health plan ID card.</w:t>
            </w:r>
          </w:p>
        </w:tc>
      </w:tr>
    </w:tbl>
    <w:p w14:paraId="427EFB3C" w14:textId="77777777" w:rsidR="00154B9C" w:rsidRPr="00B17490" w:rsidRDefault="00154B9C">
      <w:pPr>
        <w:numPr>
          <w:ilvl w:val="12"/>
          <w:numId w:val="0"/>
        </w:numPr>
        <w:rPr>
          <w:sz w:val="24"/>
        </w:rPr>
      </w:pPr>
    </w:p>
    <w:p w14:paraId="427EFB3D" w14:textId="77777777" w:rsidR="00154B9C" w:rsidRPr="00B17490" w:rsidRDefault="00154B9C">
      <w:pPr>
        <w:numPr>
          <w:ilvl w:val="12"/>
          <w:numId w:val="0"/>
        </w:numPr>
        <w:rPr>
          <w:sz w:val="24"/>
        </w:rPr>
      </w:pPr>
    </w:p>
    <w:p w14:paraId="427EFB3E" w14:textId="77777777" w:rsidR="00154B9C" w:rsidRPr="00B17490" w:rsidRDefault="00154B9C" w:rsidP="00A8344D">
      <w:r w:rsidRPr="00B17490">
        <w:t>&lt;!--ID=CSR--&gt;</w:t>
      </w:r>
    </w:p>
    <w:p w14:paraId="427EFB3F"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B46" w14:textId="77777777" w:rsidTr="00B26B2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5506B6E6"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B42" w14:textId="77777777" w:rsidR="00154B9C" w:rsidRPr="00B17490" w:rsidRDefault="00154B9C">
            <w:pPr>
              <w:pStyle w:val="TableHeaderText"/>
              <w:numPr>
                <w:ilvl w:val="12"/>
                <w:numId w:val="0"/>
              </w:numPr>
              <w:rPr>
                <w:color w:val="FF0000"/>
              </w:rPr>
            </w:pPr>
            <w:r w:rsidRPr="00B17490">
              <w:rPr>
                <w:color w:val="FF0000"/>
              </w:rPr>
              <w:t xml:space="preserve">NETWORK </w:t>
            </w:r>
          </w:p>
          <w:p w14:paraId="427EFB43" w14:textId="77777777" w:rsidR="00154B9C" w:rsidRPr="00B17490"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7795DCD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B45"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E75157" w:rsidRPr="00B17490" w14:paraId="427EFB4F" w14:textId="77777777" w:rsidTr="00B26B2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17490" w:rsidRDefault="00E75157">
            <w:pPr>
              <w:pStyle w:val="TableTextCharCharChar1"/>
              <w:rPr>
                <w:b/>
                <w:bCs/>
                <w:color w:val="FF0000"/>
              </w:rPr>
            </w:pPr>
            <w:bookmarkStart w:id="96" w:name="Newborn_Process"/>
            <w:r w:rsidRPr="00B17490">
              <w:rPr>
                <w:b/>
                <w:bCs/>
                <w:color w:val="FF0000"/>
              </w:rPr>
              <w:t>Newborn Process</w:t>
            </w:r>
            <w:bookmarkEnd w:id="96"/>
          </w:p>
          <w:p w14:paraId="427EFB48" w14:textId="77777777" w:rsidR="00B75B9F" w:rsidRPr="00B17490"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85913E6" w14:textId="38CBFD7C" w:rsidR="00B26B21" w:rsidRPr="00B17490" w:rsidRDefault="006534BC" w:rsidP="008A235E">
            <w:pPr>
              <w:rPr>
                <w:color w:val="FF0000"/>
                <w:sz w:val="24"/>
                <w:szCs w:val="24"/>
              </w:rPr>
            </w:pPr>
            <w:r w:rsidRPr="00B17490">
              <w:rPr>
                <w:b/>
                <w:color w:val="FF00FF"/>
                <w:sz w:val="24"/>
                <w:szCs w:val="24"/>
              </w:rPr>
              <w:t xml:space="preserve"> </w:t>
            </w:r>
            <w:r w:rsidR="00B26B21" w:rsidRPr="00B17490">
              <w:rPr>
                <w:color w:val="FF0000"/>
                <w:sz w:val="24"/>
                <w:szCs w:val="24"/>
              </w:rPr>
              <w:t xml:space="preserve">The child is automatically covered for a </w:t>
            </w:r>
            <w:r w:rsidR="00B26B21" w:rsidRPr="00B17490">
              <w:rPr>
                <w:b/>
                <w:color w:val="0000FF"/>
                <w:sz w:val="24"/>
                <w:szCs w:val="24"/>
              </w:rPr>
              <w:t>31</w:t>
            </w:r>
            <w:r w:rsidR="00B26B21" w:rsidRPr="00B17490">
              <w:rPr>
                <w:color w:val="FF0000"/>
                <w:sz w:val="24"/>
                <w:szCs w:val="24"/>
              </w:rPr>
              <w:t xml:space="preserve">-day period under the employees SSN as "Baby Boy or Baby Girl." Claims incurred/submitted during this period of time will be paid. Any claims received after the </w:t>
            </w:r>
            <w:r w:rsidR="00B26B21" w:rsidRPr="00B17490">
              <w:rPr>
                <w:b/>
                <w:color w:val="0000FF"/>
                <w:sz w:val="24"/>
                <w:szCs w:val="24"/>
              </w:rPr>
              <w:t>31</w:t>
            </w:r>
            <w:r w:rsidR="00B26B21" w:rsidRPr="00B17490">
              <w:rPr>
                <w:color w:val="FF0000"/>
                <w:sz w:val="24"/>
                <w:szCs w:val="24"/>
              </w:rPr>
              <w:t xml:space="preserve">-day period, (for DOS after the </w:t>
            </w:r>
            <w:r w:rsidR="00B26B21" w:rsidRPr="00B17490">
              <w:rPr>
                <w:b/>
                <w:color w:val="0000FF"/>
                <w:sz w:val="24"/>
                <w:szCs w:val="24"/>
              </w:rPr>
              <w:t>31</w:t>
            </w:r>
            <w:r w:rsidR="00B26B21" w:rsidRPr="00B17490">
              <w:rPr>
                <w:color w:val="FF0000"/>
                <w:sz w:val="24"/>
                <w:szCs w:val="24"/>
              </w:rPr>
              <w:t xml:space="preserve"> days post-birth), will be denied unless child has already been added as a dependent. </w:t>
            </w:r>
          </w:p>
          <w:p w14:paraId="530C410A" w14:textId="77777777" w:rsidR="00B26B21" w:rsidRPr="00B17490" w:rsidRDefault="00B26B21" w:rsidP="008A235E">
            <w:pPr>
              <w:rPr>
                <w:color w:val="FF0000"/>
                <w:sz w:val="24"/>
                <w:szCs w:val="24"/>
              </w:rPr>
            </w:pPr>
          </w:p>
          <w:p w14:paraId="11F0C4A8" w14:textId="6C5D517E" w:rsidR="008A235E" w:rsidRPr="00B17490" w:rsidRDefault="008A235E" w:rsidP="008A235E">
            <w:pPr>
              <w:rPr>
                <w:color w:val="FF0000"/>
                <w:sz w:val="24"/>
                <w:szCs w:val="24"/>
              </w:rPr>
            </w:pPr>
            <w:r w:rsidRPr="00B17490">
              <w:rPr>
                <w:color w:val="FF0000"/>
                <w:sz w:val="24"/>
                <w:szCs w:val="24"/>
              </w:rPr>
              <w:t xml:space="preserve">Members have </w:t>
            </w:r>
            <w:r w:rsidRPr="00B17490">
              <w:rPr>
                <w:b/>
                <w:color w:val="0000FF"/>
                <w:sz w:val="24"/>
                <w:szCs w:val="24"/>
              </w:rPr>
              <w:t>60</w:t>
            </w:r>
            <w:r w:rsidRPr="00B17490">
              <w:rPr>
                <w:color w:val="FF0000"/>
                <w:sz w:val="24"/>
                <w:szCs w:val="24"/>
              </w:rPr>
              <w:t xml:space="preserve"> days to add the dependent to the medical plan.</w:t>
            </w:r>
          </w:p>
          <w:p w14:paraId="427EFB4E" w14:textId="77777777" w:rsidR="00E75157" w:rsidRPr="00B17490" w:rsidRDefault="00E75157" w:rsidP="006534BC">
            <w:pPr>
              <w:rPr>
                <w:color w:val="FF0000"/>
              </w:rPr>
            </w:pPr>
          </w:p>
        </w:tc>
      </w:tr>
    </w:tbl>
    <w:p w14:paraId="427EFB50" w14:textId="77777777" w:rsidR="00154B9C" w:rsidRPr="00B17490" w:rsidRDefault="00154B9C">
      <w:pPr>
        <w:numPr>
          <w:ilvl w:val="12"/>
          <w:numId w:val="0"/>
        </w:numPr>
        <w:rPr>
          <w:sz w:val="24"/>
        </w:rPr>
      </w:pPr>
    </w:p>
    <w:p w14:paraId="427EFB51" w14:textId="77777777" w:rsidR="00154B9C" w:rsidRPr="00B17490" w:rsidRDefault="00154B9C">
      <w:pPr>
        <w:numPr>
          <w:ilvl w:val="12"/>
          <w:numId w:val="0"/>
        </w:numPr>
        <w:rPr>
          <w:sz w:val="24"/>
        </w:rPr>
      </w:pPr>
    </w:p>
    <w:p w14:paraId="427EFB52" w14:textId="77777777" w:rsidR="00154B9C" w:rsidRPr="00B17490" w:rsidRDefault="00154B9C" w:rsidP="00A8344D">
      <w:r w:rsidRPr="00B17490">
        <w:t>&lt;!--section=Physician_Services--&gt;</w:t>
      </w:r>
    </w:p>
    <w:p w14:paraId="107554DA" w14:textId="77777777" w:rsidR="00FD1B50" w:rsidRPr="00B17490" w:rsidRDefault="00FD1B50" w:rsidP="00A8344D"/>
    <w:p w14:paraId="6C65816A"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17490" w:rsidRDefault="00FD1B50" w:rsidP="00FD1B50">
      <w:pPr>
        <w:pStyle w:val="iBAAGStandardText"/>
        <w:rPr>
          <w:rFonts w:ascii="Times New Roman" w:hAnsi="Times New Roman" w:cs="Times New Roman"/>
          <w:i/>
        </w:rPr>
      </w:pPr>
    </w:p>
    <w:p w14:paraId="0044D9D5" w14:textId="6379AE3C" w:rsidR="00FD1B50" w:rsidRPr="00B17490" w:rsidRDefault="00FD1B50" w:rsidP="00FD1B50">
      <w:r w:rsidRPr="00B17490">
        <w:rPr>
          <w:i/>
          <w:iCs/>
          <w:sz w:val="24"/>
          <w:szCs w:val="24"/>
        </w:rPr>
        <w:t xml:space="preserve">Providers, this summary is for members, to review the terms of your participation agreement, please visit </w:t>
      </w:r>
      <w:hyperlink r:id="rId28" w:history="1">
        <w:hyperlink r:id="rId29" w:history="1">
          <w:r w:rsidR="009604C7" w:rsidRPr="00B17490">
            <w:rPr>
              <w:rStyle w:val="Hyperlink"/>
              <w:i/>
              <w:iCs/>
              <w:sz w:val="24"/>
              <w:szCs w:val="24"/>
            </w:rPr>
            <w:t>uhcprovider.com</w:t>
          </w:r>
        </w:hyperlink>
      </w:hyperlink>
    </w:p>
    <w:p w14:paraId="427EFB53" w14:textId="77777777" w:rsidR="00154B9C" w:rsidRPr="00B17490" w:rsidRDefault="00154B9C">
      <w:pPr>
        <w:pBdr>
          <w:top w:val="double" w:sz="6" w:space="1" w:color="auto"/>
          <w:bottom w:val="double" w:sz="6" w:space="1" w:color="auto"/>
        </w:pBdr>
        <w:jc w:val="center"/>
        <w:outlineLvl w:val="0"/>
        <w:rPr>
          <w:b/>
          <w:bCs/>
          <w:color w:val="0000FF"/>
          <w:sz w:val="28"/>
        </w:rPr>
      </w:pPr>
      <w:bookmarkStart w:id="97" w:name="Physician_Services"/>
      <w:r w:rsidRPr="00B17490">
        <w:rPr>
          <w:b/>
          <w:bCs/>
          <w:color w:val="0000FF"/>
          <w:sz w:val="28"/>
        </w:rPr>
        <w:t>PHYSICIAN SERVICES</w:t>
      </w:r>
    </w:p>
    <w:bookmarkEnd w:id="97"/>
    <w:p w14:paraId="427EFB54"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17490" w14:paraId="427EFB5A" w14:textId="77777777" w:rsidTr="000D4176">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17490" w:rsidRDefault="00154B9C">
            <w:pPr>
              <w:pStyle w:val="TableHeaderText"/>
              <w:numPr>
                <w:ilvl w:val="12"/>
                <w:numId w:val="0"/>
              </w:numPr>
              <w:rPr>
                <w:color w:val="000000"/>
              </w:rPr>
            </w:pPr>
            <w:r w:rsidRPr="00B17490">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A400F7C"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B57"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4A2ACD83" w:rsidR="00154B9C" w:rsidRPr="00B17490" w:rsidRDefault="00ED36B8" w:rsidP="00DC5F4F">
            <w:pPr>
              <w:pStyle w:val="TableTextCharCharChar1"/>
              <w:ind w:right="-18"/>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ED5980" w:rsidRPr="00B17490">
              <w:rPr>
                <w:b/>
                <w:bCs/>
                <w:color w:val="000000"/>
              </w:rPr>
              <w:t xml:space="preserve"> </w:t>
            </w:r>
            <w:r w:rsidR="00136C85" w:rsidRPr="00B17490">
              <w:rPr>
                <w:b/>
                <w:bCs/>
                <w:color w:val="000000"/>
              </w:rPr>
              <w:t xml:space="preserve"> </w:t>
            </w:r>
          </w:p>
          <w:p w14:paraId="427EFB59"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0F3C21" w:rsidRPr="00B17490" w14:paraId="427EFB67"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17490" w:rsidRDefault="000F3C21">
            <w:pPr>
              <w:pStyle w:val="TableTextChar"/>
              <w:numPr>
                <w:ilvl w:val="12"/>
                <w:numId w:val="0"/>
              </w:numPr>
              <w:rPr>
                <w:b/>
              </w:rPr>
            </w:pPr>
            <w:bookmarkStart w:id="98" w:name="Anesthesia"/>
            <w:r w:rsidRPr="00B17490">
              <w:rPr>
                <w:b/>
              </w:rPr>
              <w:t>Anesthesia</w:t>
            </w:r>
            <w:bookmarkEnd w:id="98"/>
          </w:p>
          <w:p w14:paraId="427EFB5C" w14:textId="77777777" w:rsidR="000F3C21" w:rsidRPr="00B17490"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17490" w:rsidRDefault="000F3C21" w:rsidP="00D16DE4">
            <w:pPr>
              <w:pStyle w:val="TableTextChar"/>
            </w:pPr>
            <w:r w:rsidRPr="00B17490">
              <w:t xml:space="preserve">Services provided by facility based RAPLEs (i.e., radiologists, anesthesiologists, pathologists, labs, emergency room physicians) are covered as part of the facility benefit as described under </w:t>
            </w:r>
            <w:r w:rsidRPr="00B17490">
              <w:rPr>
                <w:b/>
                <w:bCs/>
                <w:i/>
              </w:rPr>
              <w:lastRenderedPageBreak/>
              <w:t>Hospital Inpatient Stay</w:t>
            </w:r>
            <w:r w:rsidRPr="00B17490">
              <w:t xml:space="preserve">, </w:t>
            </w:r>
            <w:r w:rsidRPr="00B17490">
              <w:rPr>
                <w:b/>
                <w:bCs/>
                <w:i/>
              </w:rPr>
              <w:t>Emergency Health Services - Outpatient</w:t>
            </w:r>
            <w:r w:rsidRPr="00B17490">
              <w:t xml:space="preserve"> or </w:t>
            </w:r>
            <w:r w:rsidRPr="00B17490">
              <w:rPr>
                <w:b/>
                <w:i/>
              </w:rPr>
              <w:t xml:space="preserve">Surgery – Outpatient </w:t>
            </w:r>
            <w:r w:rsidRPr="00B17490">
              <w:t xml:space="preserve">categories. RAPL services associated with outpatient lab/diagnostics are described under the </w:t>
            </w:r>
            <w:r w:rsidR="003F1898" w:rsidRPr="00B17490">
              <w:rPr>
                <w:rStyle w:val="Style16"/>
              </w:rPr>
              <w:t>Lab, X-ray and Diagnostics – Outpatient</w:t>
            </w:r>
            <w:r w:rsidRPr="00B17490">
              <w:t xml:space="preserve"> benefit.</w:t>
            </w:r>
          </w:p>
          <w:p w14:paraId="427EFB61" w14:textId="6AD1A689" w:rsidR="000F3C21" w:rsidRPr="00B17490" w:rsidRDefault="000F3C21" w:rsidP="00C402F2">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17490" w:rsidRDefault="000F3C21" w:rsidP="00D16DE4">
            <w:pPr>
              <w:pStyle w:val="TableTextChar"/>
            </w:pPr>
            <w:r w:rsidRPr="00B17490">
              <w:lastRenderedPageBreak/>
              <w:t xml:space="preserve">Services provided by facility based RAPLEs (i.e., radiologists, anesthesiologists, pathologists, labs, emergency room physicians) are covered as part of the facility benefit as described under </w:t>
            </w:r>
            <w:r w:rsidRPr="00B17490">
              <w:rPr>
                <w:b/>
                <w:bCs/>
                <w:i/>
              </w:rPr>
              <w:t xml:space="preserve">Hospital </w:t>
            </w:r>
            <w:r w:rsidRPr="00B17490">
              <w:rPr>
                <w:b/>
                <w:bCs/>
                <w:i/>
              </w:rPr>
              <w:lastRenderedPageBreak/>
              <w:t>Inpatient Stay</w:t>
            </w:r>
            <w:r w:rsidRPr="00B17490">
              <w:t xml:space="preserve">, </w:t>
            </w:r>
            <w:r w:rsidRPr="00B17490">
              <w:rPr>
                <w:b/>
                <w:bCs/>
                <w:i/>
              </w:rPr>
              <w:t>Emergency Health Services - Outpatient</w:t>
            </w:r>
            <w:r w:rsidRPr="00B17490">
              <w:t xml:space="preserve"> or </w:t>
            </w:r>
            <w:r w:rsidRPr="00B17490">
              <w:rPr>
                <w:b/>
                <w:i/>
              </w:rPr>
              <w:t xml:space="preserve">Surgery – Outpatient </w:t>
            </w:r>
            <w:r w:rsidRPr="00B17490">
              <w:t xml:space="preserve">categories. RAPL services associated with outpatient lab/diagnostics are described under the </w:t>
            </w:r>
            <w:r w:rsidR="009E1EBC" w:rsidRPr="00B17490">
              <w:rPr>
                <w:rStyle w:val="Style16"/>
              </w:rPr>
              <w:t>Lab, X-ray and Diagnostics – Outpatient</w:t>
            </w:r>
            <w:r w:rsidRPr="00B17490">
              <w:t xml:space="preserve"> benefit.</w:t>
            </w:r>
          </w:p>
          <w:p w14:paraId="427EFB66" w14:textId="6D0A0BDD" w:rsidR="000F3C21" w:rsidRPr="00B17490" w:rsidRDefault="000F3C21" w:rsidP="00C402F2">
            <w:pPr>
              <w:pStyle w:val="TableTextChar"/>
              <w:rPr>
                <w:color w:val="FF00FF"/>
              </w:rPr>
            </w:pPr>
          </w:p>
        </w:tc>
      </w:tr>
      <w:tr w:rsidR="00EC69F2" w:rsidRPr="00B17490" w14:paraId="427EFB99"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17490" w:rsidRDefault="00EC69F2" w:rsidP="005F09B5">
            <w:pPr>
              <w:pStyle w:val="TableText"/>
              <w:rPr>
                <w:b/>
                <w:color w:val="000000"/>
                <w:szCs w:val="24"/>
              </w:rPr>
            </w:pPr>
            <w:bookmarkStart w:id="99" w:name="Hemophilia_Program"/>
            <w:r w:rsidRPr="00B17490">
              <w:rPr>
                <w:b/>
                <w:color w:val="000000"/>
                <w:szCs w:val="24"/>
              </w:rPr>
              <w:lastRenderedPageBreak/>
              <w:t>Hemophilia Program</w:t>
            </w:r>
          </w:p>
          <w:bookmarkEnd w:id="99"/>
          <w:p w14:paraId="427EFB69" w14:textId="77777777" w:rsidR="00EC69F2" w:rsidRPr="00B17490" w:rsidRDefault="00EC69F2" w:rsidP="005F09B5">
            <w:pPr>
              <w:pStyle w:val="TableText"/>
              <w:rPr>
                <w:color w:val="000000"/>
                <w:szCs w:val="24"/>
              </w:rPr>
            </w:pPr>
          </w:p>
          <w:p w14:paraId="427EFB6A" w14:textId="77777777" w:rsidR="00EC69F2" w:rsidRPr="00B17490" w:rsidRDefault="00EC69F2" w:rsidP="005F09B5">
            <w:pPr>
              <w:pStyle w:val="TableText"/>
              <w:rPr>
                <w:color w:val="000000"/>
                <w:szCs w:val="24"/>
              </w:rPr>
            </w:pPr>
          </w:p>
          <w:p w14:paraId="427EFB6B" w14:textId="77777777" w:rsidR="00EC69F2" w:rsidRPr="00B17490" w:rsidRDefault="00EC69F2" w:rsidP="005F09B5">
            <w:pPr>
              <w:pStyle w:val="TableText"/>
              <w:rPr>
                <w:color w:val="000000"/>
                <w:szCs w:val="24"/>
              </w:rPr>
            </w:pPr>
          </w:p>
          <w:p w14:paraId="427EFB6D" w14:textId="77777777" w:rsidR="00EC69F2" w:rsidRPr="00B17490" w:rsidRDefault="00EC69F2" w:rsidP="005F09B5">
            <w:pPr>
              <w:pStyle w:val="TableText"/>
              <w:rPr>
                <w:color w:val="000000"/>
                <w:szCs w:val="24"/>
              </w:rPr>
            </w:pPr>
          </w:p>
          <w:p w14:paraId="427EFB6E" w14:textId="53906108" w:rsidR="00EC69F2" w:rsidRPr="00B17490" w:rsidRDefault="00BD7A62" w:rsidP="005F09B5">
            <w:pPr>
              <w:pStyle w:val="TableText"/>
              <w:rPr>
                <w:b/>
                <w:color w:val="000000"/>
                <w:szCs w:val="24"/>
              </w:rPr>
            </w:pPr>
            <w:r w:rsidRPr="00B17490">
              <w:rPr>
                <w:b/>
                <w:color w:val="000000"/>
                <w:szCs w:val="24"/>
                <w:u w:val="single"/>
              </w:rPr>
              <w:t>Self-Administration</w:t>
            </w:r>
            <w:r w:rsidR="00EC69F2" w:rsidRPr="00B17490">
              <w:rPr>
                <w:b/>
                <w:color w:val="000000"/>
                <w:szCs w:val="24"/>
                <w:u w:val="single"/>
              </w:rPr>
              <w:t>/</w:t>
            </w:r>
            <w:r w:rsidRPr="00B17490">
              <w:rPr>
                <w:b/>
                <w:color w:val="000000"/>
                <w:szCs w:val="24"/>
                <w:u w:val="single"/>
              </w:rPr>
              <w:t>Self-Infusing</w:t>
            </w:r>
            <w:r w:rsidR="00EC69F2" w:rsidRPr="00B17490">
              <w:rPr>
                <w:b/>
                <w:color w:val="000000"/>
                <w:szCs w:val="24"/>
              </w:rPr>
              <w:t xml:space="preserve">: </w:t>
            </w:r>
          </w:p>
          <w:p w14:paraId="427EFB6F" w14:textId="64E74B3E" w:rsidR="00EC69F2" w:rsidRPr="00B17490" w:rsidRDefault="00EC69F2" w:rsidP="005F09B5">
            <w:pPr>
              <w:pStyle w:val="TableText"/>
              <w:rPr>
                <w:color w:val="000000"/>
                <w:szCs w:val="24"/>
              </w:rPr>
            </w:pPr>
            <w:r w:rsidRPr="00B17490">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B17490">
              <w:rPr>
                <w:color w:val="000000"/>
                <w:szCs w:val="24"/>
              </w:rPr>
              <w:t xml:space="preserve">Your medications are covered under the pharmacy benefit only if you are </w:t>
            </w:r>
            <w:r w:rsidR="00BD7A62" w:rsidRPr="00B17490">
              <w:rPr>
                <w:color w:val="000000"/>
                <w:szCs w:val="24"/>
              </w:rPr>
              <w:t>self-administering</w:t>
            </w:r>
            <w:r w:rsidRPr="00B17490">
              <w:rPr>
                <w:color w:val="000000"/>
                <w:szCs w:val="24"/>
              </w:rPr>
              <w:t xml:space="preserve"> or infusing your Hemophilia Factor medications. A designated specialty pharmacy network provider must be used to receive in-network benefits</w:t>
            </w:r>
          </w:p>
          <w:p w14:paraId="427EFB70" w14:textId="77777777" w:rsidR="00EC69F2" w:rsidRPr="00B17490" w:rsidRDefault="00EC69F2" w:rsidP="005F09B5">
            <w:pPr>
              <w:pStyle w:val="TableText"/>
              <w:rPr>
                <w:color w:val="000000"/>
                <w:szCs w:val="24"/>
              </w:rPr>
            </w:pPr>
          </w:p>
          <w:p w14:paraId="427EFB71" w14:textId="77777777" w:rsidR="00EC69F2" w:rsidRPr="00B17490" w:rsidRDefault="00EC69F2" w:rsidP="005F09B5">
            <w:pPr>
              <w:pStyle w:val="TableText"/>
              <w:rPr>
                <w:color w:val="000000"/>
                <w:szCs w:val="24"/>
              </w:rPr>
            </w:pPr>
          </w:p>
          <w:p w14:paraId="427EFB72" w14:textId="77777777" w:rsidR="00EC69F2" w:rsidRPr="00B17490" w:rsidRDefault="00EC69F2" w:rsidP="005F09B5">
            <w:pPr>
              <w:pStyle w:val="TableText"/>
              <w:rPr>
                <w:b/>
                <w:color w:val="000000"/>
                <w:szCs w:val="24"/>
              </w:rPr>
            </w:pPr>
            <w:r w:rsidRPr="00B17490">
              <w:rPr>
                <w:b/>
                <w:color w:val="000000"/>
                <w:szCs w:val="24"/>
                <w:u w:val="single"/>
              </w:rPr>
              <w:t>Assisted Administration / Nursing Assistance</w:t>
            </w:r>
            <w:r w:rsidRPr="00B17490">
              <w:rPr>
                <w:b/>
                <w:color w:val="000000"/>
                <w:szCs w:val="24"/>
              </w:rPr>
              <w:t>:</w:t>
            </w:r>
          </w:p>
          <w:p w14:paraId="427EFB73" w14:textId="77777777" w:rsidR="00EC69F2" w:rsidRPr="00B17490" w:rsidRDefault="00EC69F2" w:rsidP="005F09B5">
            <w:pPr>
              <w:numPr>
                <w:ilvl w:val="12"/>
                <w:numId w:val="0"/>
              </w:numPr>
              <w:rPr>
                <w:b/>
                <w:sz w:val="24"/>
                <w:szCs w:val="24"/>
              </w:rPr>
            </w:pPr>
            <w:r w:rsidRPr="00B17490">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17490">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223349F5" w:rsidR="00EC69F2" w:rsidRPr="00B17490" w:rsidRDefault="00EC69F2" w:rsidP="005F09B5">
            <w:pPr>
              <w:pStyle w:val="TableText"/>
              <w:rPr>
                <w:color w:val="000000"/>
                <w:szCs w:val="24"/>
              </w:rPr>
            </w:pPr>
            <w:r w:rsidRPr="00B17490">
              <w:rPr>
                <w:color w:val="000000"/>
                <w:szCs w:val="24"/>
              </w:rPr>
              <w:t xml:space="preserve">As a person who is enrolled in the </w:t>
            </w:r>
            <w:r w:rsidRPr="00B17490">
              <w:rPr>
                <w:b/>
                <w:color w:val="000000"/>
                <w:szCs w:val="24"/>
              </w:rPr>
              <w:t>UnitedHealthcare's Hemophilia Program</w:t>
            </w:r>
            <w:r w:rsidRPr="00B1749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B17490" w:rsidRDefault="00EC69F2" w:rsidP="005F09B5">
            <w:pPr>
              <w:pStyle w:val="TableText"/>
              <w:rPr>
                <w:color w:val="000000"/>
                <w:szCs w:val="24"/>
              </w:rPr>
            </w:pPr>
          </w:p>
          <w:p w14:paraId="427EFB85" w14:textId="77777777" w:rsidR="00EC69F2" w:rsidRPr="00B17490" w:rsidRDefault="00EC69F2" w:rsidP="005F09B5">
            <w:pPr>
              <w:pStyle w:val="TableText"/>
              <w:rPr>
                <w:b/>
                <w:color w:val="000000"/>
                <w:szCs w:val="24"/>
                <w:u w:val="single"/>
              </w:rPr>
            </w:pPr>
            <w:r w:rsidRPr="00B17490">
              <w:rPr>
                <w:b/>
                <w:color w:val="000000"/>
                <w:szCs w:val="24"/>
                <w:u w:val="single"/>
              </w:rPr>
              <w:t>This program does not determine coverage or if we will pay Hemophilia factor medications.</w:t>
            </w:r>
          </w:p>
          <w:p w14:paraId="427EFB86" w14:textId="77777777" w:rsidR="00EC69F2" w:rsidRPr="00B17490" w:rsidRDefault="00EC69F2" w:rsidP="005F09B5">
            <w:pPr>
              <w:pStyle w:val="TableText"/>
              <w:rPr>
                <w:color w:val="000000"/>
                <w:szCs w:val="24"/>
              </w:rPr>
            </w:pPr>
          </w:p>
          <w:p w14:paraId="427EFB87" w14:textId="77777777" w:rsidR="00EC69F2" w:rsidRPr="00B17490" w:rsidRDefault="00EC69F2" w:rsidP="005F09B5">
            <w:pPr>
              <w:pStyle w:val="TableText"/>
              <w:rPr>
                <w:b/>
                <w:color w:val="000000"/>
                <w:szCs w:val="24"/>
              </w:rPr>
            </w:pPr>
          </w:p>
          <w:p w14:paraId="427EFB88" w14:textId="77777777" w:rsidR="00EC69F2" w:rsidRPr="00B17490" w:rsidRDefault="00EC69F2" w:rsidP="005F09B5">
            <w:pPr>
              <w:pStyle w:val="TableText"/>
              <w:rPr>
                <w:b/>
                <w:color w:val="000000"/>
                <w:szCs w:val="24"/>
              </w:rPr>
            </w:pPr>
            <w:r w:rsidRPr="00B17490">
              <w:rPr>
                <w:b/>
                <w:color w:val="000000"/>
                <w:szCs w:val="24"/>
              </w:rPr>
              <w:t>The following is covered</w:t>
            </w:r>
            <w:r w:rsidRPr="00B17490">
              <w:rPr>
                <w:b/>
                <w:color w:val="FF00FF"/>
                <w:szCs w:val="24"/>
              </w:rPr>
              <w:t xml:space="preserve"> </w:t>
            </w:r>
            <w:r w:rsidRPr="00B17490">
              <w:rPr>
                <w:b/>
                <w:color w:val="000000"/>
                <w:szCs w:val="24"/>
              </w:rPr>
              <w:t>under the Specialty Pharmacy program:</w:t>
            </w:r>
          </w:p>
          <w:p w14:paraId="427EFB89" w14:textId="77777777" w:rsidR="00EC69F2" w:rsidRPr="00B17490" w:rsidRDefault="00EC69F2" w:rsidP="007C2FAF">
            <w:pPr>
              <w:pStyle w:val="TableText"/>
              <w:numPr>
                <w:ilvl w:val="0"/>
                <w:numId w:val="10"/>
              </w:numPr>
              <w:rPr>
                <w:color w:val="000000"/>
                <w:szCs w:val="24"/>
              </w:rPr>
            </w:pPr>
            <w:r w:rsidRPr="00B17490">
              <w:rPr>
                <w:color w:val="000000"/>
                <w:szCs w:val="24"/>
              </w:rPr>
              <w:t>Hemophilia</w:t>
            </w:r>
          </w:p>
          <w:p w14:paraId="427EFB8A" w14:textId="77777777" w:rsidR="00EC69F2" w:rsidRPr="00B17490" w:rsidRDefault="00EC69F2" w:rsidP="005F09B5">
            <w:pPr>
              <w:pStyle w:val="TableText"/>
              <w:rPr>
                <w:color w:val="000000"/>
                <w:szCs w:val="24"/>
              </w:rPr>
            </w:pPr>
          </w:p>
          <w:p w14:paraId="15BC0BC5" w14:textId="2F0B7BB8" w:rsidR="00395073" w:rsidRPr="00B17490" w:rsidRDefault="00395073" w:rsidP="00395073">
            <w:pPr>
              <w:spacing w:line="276" w:lineRule="auto"/>
              <w:rPr>
                <w:sz w:val="24"/>
              </w:rPr>
            </w:pPr>
            <w:r w:rsidRPr="00B17490">
              <w:rPr>
                <w:sz w:val="24"/>
              </w:rPr>
              <w:t xml:space="preserve">To get information about hemophilia medications or to find a designated pharmacy, click </w:t>
            </w:r>
            <w:hyperlink r:id="rId32" w:history="1">
              <w:r w:rsidRPr="00B17490">
                <w:rPr>
                  <w:rFonts w:eastAsia="Calibri"/>
                  <w:b/>
                  <w:color w:val="3333FF"/>
                  <w:sz w:val="24"/>
                  <w:szCs w:val="24"/>
                  <w:u w:val="single"/>
                </w:rPr>
                <w:t>here</w:t>
              </w:r>
            </w:hyperlink>
            <w:r w:rsidRPr="00B17490">
              <w:rPr>
                <w:sz w:val="24"/>
              </w:rPr>
              <w:t xml:space="preserve"> or call the toll-free number on your health plan ID card.</w:t>
            </w:r>
          </w:p>
          <w:p w14:paraId="427EFB98" w14:textId="6EE75EE2" w:rsidR="00EC69F2" w:rsidRPr="00B17490" w:rsidRDefault="00EC69F2">
            <w:pPr>
              <w:rPr>
                <w:sz w:val="24"/>
                <w:szCs w:val="24"/>
              </w:rPr>
            </w:pPr>
          </w:p>
        </w:tc>
      </w:tr>
      <w:tr w:rsidR="00154B9C" w:rsidRPr="00B17490" w14:paraId="427EFBE1"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17490" w:rsidRDefault="00154B9C">
            <w:pPr>
              <w:pStyle w:val="TableTextCharCharChar1"/>
              <w:numPr>
                <w:ilvl w:val="12"/>
                <w:numId w:val="0"/>
              </w:numPr>
              <w:rPr>
                <w:b/>
              </w:rPr>
            </w:pPr>
            <w:bookmarkStart w:id="100" w:name="Nutritional_Counseling"/>
            <w:r w:rsidRPr="00B17490">
              <w:rPr>
                <w:b/>
              </w:rPr>
              <w:t>Nutritional Counseling</w:t>
            </w:r>
            <w:bookmarkEnd w:id="100"/>
          </w:p>
          <w:p w14:paraId="427EFB9B" w14:textId="77777777" w:rsidR="00715EF8" w:rsidRPr="00B17490" w:rsidRDefault="00715EF8">
            <w:pPr>
              <w:pStyle w:val="TableTextCharCharChar1"/>
              <w:numPr>
                <w:ilvl w:val="12"/>
                <w:numId w:val="0"/>
              </w:numPr>
              <w:rPr>
                <w:b/>
              </w:rPr>
            </w:pPr>
          </w:p>
          <w:p w14:paraId="6F7C52C7" w14:textId="77777777" w:rsidR="001C0AA7" w:rsidRPr="00B17490" w:rsidRDefault="001C0AA7">
            <w:pPr>
              <w:pStyle w:val="TableTextCharCharChar1"/>
              <w:rPr>
                <w:b/>
                <w:color w:val="FF00FF"/>
              </w:rPr>
            </w:pPr>
          </w:p>
          <w:p w14:paraId="427EFB9D" w14:textId="77777777" w:rsidR="008D0A95" w:rsidRPr="00B17490" w:rsidRDefault="002575C5">
            <w:pPr>
              <w:pStyle w:val="TableTextCharCharChar1"/>
            </w:pPr>
            <w:r w:rsidRPr="00B17490">
              <w:t xml:space="preserve">Nutritional education provided in a Physician’s office by an appropriately licensed or healthcare professional when required for a disease in which patient self-management is an </w:t>
            </w:r>
            <w:r w:rsidRPr="00B17490">
              <w:lastRenderedPageBreak/>
              <w:t>important component of treatment or there exists a knowledge deficit regarding the disease which requires the intervention of a trained health professional</w:t>
            </w:r>
            <w:r w:rsidR="008D0A95" w:rsidRPr="00B17490">
              <w:t>.</w:t>
            </w:r>
          </w:p>
          <w:p w14:paraId="427EFB9E" w14:textId="77777777" w:rsidR="008D0A95" w:rsidRPr="00B17490" w:rsidRDefault="008D0A95">
            <w:pPr>
              <w:pStyle w:val="TableTextCharCharChar1"/>
            </w:pPr>
          </w:p>
          <w:p w14:paraId="427EFB9F" w14:textId="77777777" w:rsidR="00154B9C" w:rsidRPr="00B17490" w:rsidRDefault="00154B9C">
            <w:pPr>
              <w:pStyle w:val="TableTextCharCharChar1"/>
            </w:pPr>
            <w:r w:rsidRPr="00B17490">
              <w:t>Some examples of such medical conditions include:</w:t>
            </w:r>
          </w:p>
          <w:p w14:paraId="557E6233" w14:textId="10A626A4" w:rsidR="001C0AA7" w:rsidRPr="00B17490" w:rsidRDefault="001C0AA7">
            <w:pPr>
              <w:pStyle w:val="TableTextCharCharChar1"/>
            </w:pPr>
            <w:r w:rsidRPr="00B17490">
              <w:rPr>
                <w:color w:val="000000"/>
              </w:rPr>
              <w:t xml:space="preserve">●   </w:t>
            </w:r>
            <w:r w:rsidRPr="00B17490">
              <w:t>Diabetes mellitus;</w:t>
            </w:r>
          </w:p>
          <w:p w14:paraId="427EFBA0"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Coronary artery disease;</w:t>
            </w:r>
          </w:p>
          <w:p w14:paraId="427EFBA1"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Congestive heart failure;</w:t>
            </w:r>
          </w:p>
          <w:p w14:paraId="427EFBA2"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Pr="00B17490">
              <w:t>Severe obstructive airway disease;</w:t>
            </w:r>
          </w:p>
          <w:p w14:paraId="427EFBA3"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Gout;</w:t>
            </w:r>
          </w:p>
          <w:p w14:paraId="427EFBA4"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Renal failure;</w:t>
            </w:r>
          </w:p>
          <w:p w14:paraId="427EFBA5"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Phenylketonuria; and</w:t>
            </w:r>
          </w:p>
          <w:p w14:paraId="427EFBA6"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Hyperlipidemias.</w:t>
            </w:r>
          </w:p>
          <w:p w14:paraId="427EFBA7" w14:textId="77777777" w:rsidR="00154B9C" w:rsidRPr="00B17490" w:rsidRDefault="00154B9C">
            <w:pPr>
              <w:pStyle w:val="TableTextCharCharChar1"/>
            </w:pPr>
          </w:p>
          <w:p w14:paraId="427EFBA9" w14:textId="021FF02A" w:rsidR="00037ECA" w:rsidRPr="00B17490" w:rsidRDefault="00037ECA" w:rsidP="009D03A9">
            <w:pPr>
              <w:pStyle w:val="TableTextCharCharChar1"/>
              <w:rPr>
                <w:b/>
                <w:bCs/>
                <w:color w:val="FF00FF"/>
                <w:szCs w:val="24"/>
              </w:rPr>
            </w:pPr>
          </w:p>
          <w:p w14:paraId="427EFBAA" w14:textId="77777777" w:rsidR="00154B9C" w:rsidRPr="00B17490" w:rsidRDefault="00154B9C">
            <w:pPr>
              <w:pStyle w:val="TableTextCharCharChar1"/>
              <w:numPr>
                <w:ilvl w:val="12"/>
                <w:numId w:val="0"/>
              </w:numPr>
            </w:pPr>
            <w:r w:rsidRPr="00B17490">
              <w:t>The following services are not covered:</w:t>
            </w:r>
          </w:p>
          <w:p w14:paraId="427EFBAB"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Pr="00B17490">
              <w:t xml:space="preserve">Nutritional counseling for either individuals or groups, except as </w:t>
            </w:r>
            <w:r w:rsidR="005E6494" w:rsidRPr="00B17490">
              <w:t>identified under Diabetes Services and except as defined in this category</w:t>
            </w:r>
            <w:r w:rsidRPr="00B17490">
              <w:t>;</w:t>
            </w:r>
          </w:p>
          <w:p w14:paraId="427EFBAC"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00B77A01" w:rsidRPr="00B17490">
              <w:t>Nutritional or cosmetic therapy using high dose or mega quantities of vitamins, minerals or elements, and other nutrition based therapy,</w:t>
            </w:r>
          </w:p>
          <w:p w14:paraId="427EFBAD" w14:textId="77777777" w:rsidR="00154B9C" w:rsidRPr="00B17490" w:rsidRDefault="00154B9C" w:rsidP="002575C5">
            <w:pPr>
              <w:pStyle w:val="TableTextCharCharChar1"/>
              <w:ind w:left="576" w:hanging="288"/>
            </w:pPr>
            <w:r w:rsidRPr="00B17490">
              <w:rPr>
                <w:color w:val="000000"/>
              </w:rPr>
              <w:t xml:space="preserve">●  </w:t>
            </w:r>
            <w:r w:rsidR="00BC0906" w:rsidRPr="00B17490">
              <w:rPr>
                <w:color w:val="000000"/>
              </w:rPr>
              <w:t xml:space="preserve"> </w:t>
            </w:r>
            <w:r w:rsidRPr="00B17490">
              <w:t>Food of any kind.  Foods that are not covered include:</w:t>
            </w:r>
          </w:p>
          <w:p w14:paraId="427EFBAE" w14:textId="3431F295" w:rsidR="00154B9C" w:rsidRPr="00B17490" w:rsidRDefault="00154B9C" w:rsidP="002575C5">
            <w:pPr>
              <w:pStyle w:val="TableTextCharCharChar1"/>
              <w:ind w:left="648" w:hanging="288"/>
            </w:pPr>
            <w:r w:rsidRPr="00B17490">
              <w:rPr>
                <w:color w:val="000000"/>
              </w:rPr>
              <w:t xml:space="preserve">●  </w:t>
            </w:r>
            <w:r w:rsidR="00BC0906" w:rsidRPr="00B17490">
              <w:rPr>
                <w:color w:val="000000"/>
              </w:rPr>
              <w:t xml:space="preserve"> </w:t>
            </w:r>
            <w:r w:rsidRPr="00B17490">
              <w:t>Enteral feedings and other nutritional and electrolyte formulas, including infant formula and donor breast milk;</w:t>
            </w:r>
            <w:r w:rsidR="002575C5" w:rsidRPr="00B17490">
              <w:t xml:space="preserve"> unless  they are the only source of nutrition and unless they are specifically created to treat inborn errors of metabolism such as phenylketonuria (PKU) – infant formula available over the counter is always </w:t>
            </w:r>
            <w:r w:rsidR="002575C5" w:rsidRPr="00B17490">
              <w:lastRenderedPageBreak/>
              <w:t>excluded</w:t>
            </w:r>
          </w:p>
          <w:p w14:paraId="427EFBAF" w14:textId="77777777" w:rsidR="00154B9C" w:rsidRPr="00B17490" w:rsidRDefault="00154B9C">
            <w:pPr>
              <w:pStyle w:val="TableTextCharCharChar1"/>
              <w:ind w:left="648" w:hanging="288"/>
            </w:pPr>
            <w:r w:rsidRPr="00B17490">
              <w:rPr>
                <w:color w:val="000000"/>
              </w:rPr>
              <w:t xml:space="preserve">●  </w:t>
            </w:r>
            <w:r w:rsidR="00BC0906" w:rsidRPr="00B17490">
              <w:rPr>
                <w:color w:val="000000"/>
              </w:rPr>
              <w:t xml:space="preserve"> </w:t>
            </w:r>
            <w:r w:rsidRPr="00B17490">
              <w:t>Foods to control weight, treat obesity (including liquid diets), lower cholesterol or control diabetes;</w:t>
            </w:r>
          </w:p>
          <w:p w14:paraId="427EFBB0"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Oral vitamins and </w:t>
            </w:r>
          </w:p>
          <w:p w14:paraId="427EFBB1" w14:textId="77777777" w:rsidR="00154B9C" w:rsidRPr="00B17490" w:rsidRDefault="00154B9C">
            <w:pPr>
              <w:pStyle w:val="TableTextCharCharChar1"/>
              <w:ind w:left="648"/>
            </w:pPr>
            <w:r w:rsidRPr="00B17490">
              <w:t>minerals;</w:t>
            </w:r>
          </w:p>
          <w:p w14:paraId="427EFBB2"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Meals you can order </w:t>
            </w:r>
          </w:p>
          <w:p w14:paraId="427EFBB3" w14:textId="77777777" w:rsidR="00154B9C" w:rsidRPr="00B17490" w:rsidRDefault="00154B9C">
            <w:pPr>
              <w:pStyle w:val="TableTextCharCharChar1"/>
              <w:ind w:left="648"/>
            </w:pPr>
            <w:r w:rsidRPr="00B17490">
              <w:t>from a menu, for an additional charge, during an Inpatient Stay; and</w:t>
            </w:r>
          </w:p>
          <w:p w14:paraId="427EFBB4"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Other dietary and </w:t>
            </w:r>
          </w:p>
          <w:p w14:paraId="427EFBB5" w14:textId="77777777" w:rsidR="00154B9C" w:rsidRPr="00B17490" w:rsidRDefault="00154B9C">
            <w:pPr>
              <w:pStyle w:val="TableTextCharCharChar1"/>
              <w:ind w:left="648"/>
            </w:pPr>
            <w:r w:rsidRPr="00B17490">
              <w:rPr>
                <w:bCs/>
                <w:color w:val="000000"/>
              </w:rPr>
              <w:t>e</w:t>
            </w:r>
            <w:r w:rsidRPr="00B17490">
              <w:t>lectrolyte supplements; and</w:t>
            </w:r>
          </w:p>
          <w:p w14:paraId="427EFBB6"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 xml:space="preserve">Health education classes </w:t>
            </w:r>
          </w:p>
          <w:p w14:paraId="427EFBB7" w14:textId="77777777" w:rsidR="00154B9C" w:rsidRPr="00B17490" w:rsidRDefault="00154B9C">
            <w:pPr>
              <w:pStyle w:val="TableTextCharCharChar1"/>
              <w:ind w:left="288"/>
            </w:pPr>
            <w:r w:rsidRPr="00B17490">
              <w:t>unless offered by UnitedHealthcare or its affiliates, including but not limited to asthma, smoking cessation, and weight control classes.</w:t>
            </w:r>
          </w:p>
          <w:p w14:paraId="427EFBB8" w14:textId="77777777" w:rsidR="00154B9C" w:rsidRPr="00B17490"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7FC455AE" w:rsidR="00154B9C" w:rsidRPr="00B17490" w:rsidRDefault="00D50271">
            <w:pPr>
              <w:pStyle w:val="TableTextCharCharChar1"/>
              <w:numPr>
                <w:ilvl w:val="12"/>
                <w:numId w:val="0"/>
              </w:numPr>
              <w:rPr>
                <w:b/>
                <w:color w:val="FF0000"/>
                <w:szCs w:val="24"/>
              </w:rPr>
            </w:pPr>
            <w:r w:rsidRPr="00B17490">
              <w:rPr>
                <w:b/>
                <w:color w:val="0000FF"/>
                <w:szCs w:val="24"/>
              </w:rPr>
              <w:lastRenderedPageBreak/>
              <w:t>80%</w:t>
            </w:r>
            <w:r w:rsidR="0091315E" w:rsidRPr="00B17490">
              <w:rPr>
                <w:b/>
                <w:szCs w:val="24"/>
              </w:rPr>
              <w:t xml:space="preserve"> </w:t>
            </w:r>
            <w:r w:rsidR="0091315E" w:rsidRPr="00B17490">
              <w:rPr>
                <w:szCs w:val="24"/>
              </w:rPr>
              <w:t xml:space="preserve">of eligible expenses after satisfying </w:t>
            </w:r>
            <w:r w:rsidR="0091315E" w:rsidRPr="00B17490">
              <w:rPr>
                <w:color w:val="000000"/>
                <w:szCs w:val="24"/>
              </w:rPr>
              <w:t xml:space="preserve">the </w:t>
            </w:r>
            <w:r w:rsidR="0091315E" w:rsidRPr="00B17490">
              <w:rPr>
                <w:szCs w:val="24"/>
              </w:rPr>
              <w:t>deductible</w:t>
            </w:r>
            <w:r w:rsidR="0091315E" w:rsidRPr="00B17490">
              <w:rPr>
                <w:b/>
                <w:szCs w:val="24"/>
              </w:rPr>
              <w:t>.</w:t>
            </w:r>
          </w:p>
          <w:p w14:paraId="427EFBCA" w14:textId="77777777" w:rsidR="00154B9C" w:rsidRPr="00B17490" w:rsidRDefault="00154B9C">
            <w:pPr>
              <w:pStyle w:val="TableTextCharCharChar1"/>
              <w:numPr>
                <w:ilvl w:val="12"/>
                <w:numId w:val="0"/>
              </w:numPr>
              <w:rPr>
                <w:bCs/>
              </w:rPr>
            </w:pPr>
          </w:p>
          <w:p w14:paraId="427EFBCF" w14:textId="76856FD4" w:rsidR="008C5D4B" w:rsidRPr="00B17490" w:rsidRDefault="008C5D4B" w:rsidP="008C5D4B">
            <w:pPr>
              <w:pStyle w:val="TableTextCharCharChar1"/>
              <w:numPr>
                <w:ilvl w:val="12"/>
                <w:numId w:val="0"/>
              </w:numPr>
              <w:rPr>
                <w:b/>
                <w:color w:val="FF00FF"/>
              </w:rPr>
            </w:pPr>
            <w:r w:rsidRPr="00B17490">
              <w:t xml:space="preserve"> When nutritional counseling services are billed as a preventive care service, these services will be paid as described under </w:t>
            </w:r>
            <w:r w:rsidRPr="00B17490">
              <w:rPr>
                <w:b/>
                <w:i/>
              </w:rPr>
              <w:t>Preventive Care Services</w:t>
            </w:r>
            <w:r w:rsidRPr="00B17490">
              <w:t>.</w:t>
            </w:r>
          </w:p>
          <w:p w14:paraId="427EFBD0" w14:textId="77777777" w:rsidR="00037ECA" w:rsidRPr="00B17490" w:rsidRDefault="00037ECA" w:rsidP="008C5D4B">
            <w:pPr>
              <w:pStyle w:val="TableTextCharCharChar1"/>
              <w:numPr>
                <w:ilvl w:val="12"/>
                <w:numId w:val="0"/>
              </w:numPr>
              <w:rPr>
                <w:b/>
                <w:color w:val="FF00FF"/>
              </w:rPr>
            </w:pPr>
          </w:p>
          <w:p w14:paraId="427EFBD4" w14:textId="77777777" w:rsidR="008C5D4B" w:rsidRPr="00B17490" w:rsidRDefault="008C5D4B" w:rsidP="009D03A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3955D6D" w:rsidR="0091315E" w:rsidRPr="00B17490" w:rsidRDefault="00D50271" w:rsidP="0091315E">
            <w:pPr>
              <w:pStyle w:val="TableTextCharCharChar1"/>
              <w:numPr>
                <w:ilvl w:val="12"/>
                <w:numId w:val="0"/>
              </w:numPr>
              <w:rPr>
                <w:b/>
                <w:color w:val="FF0000"/>
                <w:szCs w:val="24"/>
              </w:rPr>
            </w:pPr>
            <w:r w:rsidRPr="00B17490">
              <w:rPr>
                <w:b/>
                <w:color w:val="0000FF"/>
                <w:szCs w:val="24"/>
              </w:rPr>
              <w:lastRenderedPageBreak/>
              <w:t>60%</w:t>
            </w:r>
            <w:r w:rsidR="0091315E" w:rsidRPr="00B17490">
              <w:rPr>
                <w:b/>
                <w:szCs w:val="24"/>
              </w:rPr>
              <w:t xml:space="preserve"> </w:t>
            </w:r>
            <w:r w:rsidR="0091315E" w:rsidRPr="00B17490">
              <w:rPr>
                <w:szCs w:val="24"/>
              </w:rPr>
              <w:t xml:space="preserve">of eligible expenses after satisfying </w:t>
            </w:r>
            <w:r w:rsidR="0091315E" w:rsidRPr="00B17490">
              <w:rPr>
                <w:color w:val="000000"/>
                <w:szCs w:val="24"/>
              </w:rPr>
              <w:t xml:space="preserve">the </w:t>
            </w:r>
            <w:r w:rsidR="0091315E" w:rsidRPr="00B17490">
              <w:rPr>
                <w:szCs w:val="24"/>
              </w:rPr>
              <w:t>deductible</w:t>
            </w:r>
            <w:r w:rsidR="0091315E" w:rsidRPr="00B17490">
              <w:rPr>
                <w:b/>
                <w:szCs w:val="24"/>
              </w:rPr>
              <w:t>.</w:t>
            </w:r>
          </w:p>
          <w:p w14:paraId="427EFBDA" w14:textId="77777777" w:rsidR="0091315E" w:rsidRPr="00B17490" w:rsidRDefault="0091315E">
            <w:pPr>
              <w:rPr>
                <w:sz w:val="24"/>
              </w:rPr>
            </w:pPr>
          </w:p>
          <w:p w14:paraId="427EFBE0" w14:textId="51615E93" w:rsidR="00154B9C" w:rsidRPr="00B17490" w:rsidRDefault="00154B9C" w:rsidP="009D03A9">
            <w:pPr>
              <w:pStyle w:val="TableTextChar1"/>
              <w:numPr>
                <w:ilvl w:val="12"/>
                <w:numId w:val="0"/>
              </w:numPr>
              <w:rPr>
                <w:b/>
                <w:color w:val="FF00FF"/>
              </w:rPr>
            </w:pPr>
          </w:p>
        </w:tc>
      </w:tr>
      <w:tr w:rsidR="00B90A49" w:rsidRPr="00B17490" w14:paraId="427EFC76"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17490" w:rsidRDefault="00B90A49" w:rsidP="00373C48">
            <w:pPr>
              <w:pStyle w:val="TableTextChar1"/>
              <w:rPr>
                <w:rStyle w:val="CDBlack"/>
                <w:rFonts w:ascii="Times New Roman" w:hAnsi="Times New Roman"/>
                <w:b/>
                <w:szCs w:val="24"/>
              </w:rPr>
            </w:pPr>
            <w:bookmarkStart w:id="101" w:name="Physicians_Office_Services_Sickness_and"/>
            <w:r w:rsidRPr="00B17490">
              <w:rPr>
                <w:rStyle w:val="CDBlack"/>
                <w:rFonts w:ascii="Times New Roman" w:hAnsi="Times New Roman"/>
                <w:b/>
                <w:szCs w:val="24"/>
              </w:rPr>
              <w:lastRenderedPageBreak/>
              <w:t>Physician's Office Services – Sickness and Injury</w:t>
            </w:r>
            <w:bookmarkEnd w:id="101"/>
          </w:p>
          <w:p w14:paraId="427EFBE3" w14:textId="77777777" w:rsidR="00B90A49" w:rsidRPr="00B17490" w:rsidRDefault="00B90A49" w:rsidP="00373C48">
            <w:pPr>
              <w:pStyle w:val="TableTextChar1"/>
              <w:rPr>
                <w:rStyle w:val="CDBlack"/>
                <w:rFonts w:ascii="Times New Roman" w:hAnsi="Times New Roman"/>
                <w:b/>
                <w:szCs w:val="24"/>
              </w:rPr>
            </w:pPr>
          </w:p>
          <w:p w14:paraId="427EFBE4" w14:textId="77777777" w:rsidR="00B90A49" w:rsidRPr="00B17490" w:rsidRDefault="00B90A49" w:rsidP="00373C48">
            <w:pPr>
              <w:pStyle w:val="TableTextChar1"/>
              <w:rPr>
                <w:rStyle w:val="CDBlack"/>
                <w:rFonts w:ascii="Times New Roman" w:hAnsi="Times New Roman"/>
                <w:szCs w:val="24"/>
              </w:rPr>
            </w:pPr>
            <w:r w:rsidRPr="00B17490">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17490" w:rsidRDefault="005E6494" w:rsidP="00373C48">
            <w:pPr>
              <w:pStyle w:val="TableTextChar1"/>
              <w:rPr>
                <w:rStyle w:val="CDBlack"/>
                <w:rFonts w:ascii="Times New Roman" w:hAnsi="Times New Roman"/>
                <w:szCs w:val="24"/>
              </w:rPr>
            </w:pPr>
          </w:p>
          <w:p w14:paraId="427EFBE8" w14:textId="67F7BF11" w:rsidR="005E6494" w:rsidRPr="00B17490" w:rsidRDefault="005E6494" w:rsidP="00373C48">
            <w:pPr>
              <w:pStyle w:val="TableTextChar1"/>
              <w:rPr>
                <w:rStyle w:val="CDBlack"/>
                <w:rFonts w:ascii="Times New Roman" w:hAnsi="Times New Roman"/>
                <w:color w:val="auto"/>
                <w:szCs w:val="24"/>
              </w:rPr>
            </w:pPr>
            <w:r w:rsidRPr="00B17490">
              <w:rPr>
                <w:color w:val="000000"/>
              </w:rPr>
              <w:t xml:space="preserve">Benefits under this section include allergy </w:t>
            </w:r>
            <w:r w:rsidRPr="00B17490">
              <w:t>injections and hearing exams in case of Injury or Sickness.</w:t>
            </w:r>
          </w:p>
          <w:p w14:paraId="427EFBE9" w14:textId="77777777" w:rsidR="00B90A49" w:rsidRPr="00B17490" w:rsidRDefault="00B90A49" w:rsidP="00373C48">
            <w:pPr>
              <w:pStyle w:val="TableTextChar1"/>
              <w:rPr>
                <w:rStyle w:val="CDBlack"/>
                <w:rFonts w:ascii="Times New Roman" w:hAnsi="Times New Roman"/>
                <w:szCs w:val="24"/>
              </w:rPr>
            </w:pPr>
          </w:p>
          <w:p w14:paraId="31AF341E" w14:textId="08F6F2B6" w:rsidR="00390F56" w:rsidRPr="00B17490" w:rsidRDefault="00390F56" w:rsidP="00373C48">
            <w:pPr>
              <w:pStyle w:val="TableTextChar1"/>
              <w:rPr>
                <w:rStyle w:val="InstructionalTextChar"/>
              </w:rPr>
            </w:pPr>
            <w:r w:rsidRPr="00B17490">
              <w:t>Travel specific vaccines are  covered</w:t>
            </w:r>
            <w:r w:rsidR="00F81B9C" w:rsidRPr="00B17490">
              <w:t xml:space="preserve"> based on the place of service.</w:t>
            </w:r>
          </w:p>
          <w:p w14:paraId="427EFBEC" w14:textId="77777777" w:rsidR="0038161A" w:rsidRPr="00B17490" w:rsidRDefault="0038161A" w:rsidP="00373C48">
            <w:pPr>
              <w:pStyle w:val="TableTextChar1"/>
              <w:rPr>
                <w:rStyle w:val="CDBlack"/>
                <w:rFonts w:ascii="Times New Roman" w:hAnsi="Times New Roman"/>
                <w:szCs w:val="24"/>
              </w:rPr>
            </w:pPr>
          </w:p>
          <w:p w14:paraId="427EFBEE" w14:textId="77777777" w:rsidR="00B90A49" w:rsidRPr="00B17490" w:rsidRDefault="00B90A49" w:rsidP="00373C48">
            <w:pPr>
              <w:pStyle w:val="TableTextChar1"/>
              <w:rPr>
                <w:rStyle w:val="CDBlack"/>
                <w:rFonts w:ascii="Times New Roman" w:hAnsi="Times New Roman"/>
                <w:b/>
                <w:szCs w:val="24"/>
              </w:rPr>
            </w:pPr>
            <w:r w:rsidRPr="00B17490">
              <w:rPr>
                <w:rStyle w:val="CDBlack"/>
                <w:rFonts w:ascii="Times New Roman" w:hAnsi="Times New Roman"/>
                <w:b/>
                <w:szCs w:val="24"/>
              </w:rPr>
              <w:t xml:space="preserve">Specialist Physician - a Physician who has a majority of his or her practice in areas other than general pediatrics, internal medicine, </w:t>
            </w:r>
            <w:r w:rsidRPr="00B17490">
              <w:rPr>
                <w:rStyle w:val="CDBlack"/>
                <w:rFonts w:ascii="Times New Roman" w:hAnsi="Times New Roman"/>
                <w:b/>
                <w:szCs w:val="24"/>
              </w:rPr>
              <w:lastRenderedPageBreak/>
              <w:t>obstetrics/gynecology, family practice or general medicine.</w:t>
            </w:r>
          </w:p>
          <w:p w14:paraId="427EFBEF" w14:textId="77777777" w:rsidR="00B90A49" w:rsidRPr="00B17490" w:rsidRDefault="00B90A49" w:rsidP="00373C48">
            <w:pPr>
              <w:pStyle w:val="TableTextChar1"/>
              <w:rPr>
                <w:rStyle w:val="CDBlack"/>
                <w:rFonts w:ascii="Times New Roman" w:hAnsi="Times New Roman"/>
                <w:szCs w:val="24"/>
              </w:rPr>
            </w:pPr>
          </w:p>
          <w:p w14:paraId="427EFBF5" w14:textId="77777777" w:rsidR="00B90A49" w:rsidRPr="00B17490" w:rsidRDefault="00B90A49" w:rsidP="00373C48">
            <w:pPr>
              <w:pStyle w:val="TableTextChar1"/>
              <w:rPr>
                <w:rStyle w:val="CDItalic"/>
                <w:rFonts w:ascii="Times New Roman" w:hAnsi="Times New Roman"/>
                <w:b/>
                <w:szCs w:val="24"/>
              </w:rPr>
            </w:pPr>
            <w:r w:rsidRPr="00B17490">
              <w:rPr>
                <w:rStyle w:val="CDBlack"/>
                <w:rFonts w:ascii="Times New Roman" w:hAnsi="Times New Roman"/>
                <w:szCs w:val="24"/>
              </w:rPr>
              <w:t xml:space="preserve">Covered Health Services for Preventive Care provided in a Physician's office are described under </w:t>
            </w:r>
            <w:r w:rsidRPr="00B17490">
              <w:rPr>
                <w:rStyle w:val="CDItalic"/>
                <w:rFonts w:ascii="Times New Roman" w:hAnsi="Times New Roman"/>
                <w:b/>
                <w:szCs w:val="24"/>
              </w:rPr>
              <w:t>Preventive Care Services.</w:t>
            </w:r>
          </w:p>
          <w:p w14:paraId="427EFBF6" w14:textId="77777777" w:rsidR="00B90A49" w:rsidRPr="00B17490" w:rsidRDefault="00B90A49" w:rsidP="00373C48">
            <w:pPr>
              <w:pStyle w:val="TableTextChar1"/>
              <w:rPr>
                <w:rStyle w:val="CDItalic"/>
                <w:rFonts w:ascii="Times New Roman" w:hAnsi="Times New Roman"/>
                <w:b/>
                <w:i w:val="0"/>
                <w:szCs w:val="24"/>
              </w:rPr>
            </w:pPr>
          </w:p>
          <w:p w14:paraId="427EFC05" w14:textId="4DA428AE" w:rsidR="00B90A49" w:rsidRPr="00B17490" w:rsidRDefault="00C42116" w:rsidP="00373C48">
            <w:pPr>
              <w:pStyle w:val="TableTextChar1"/>
              <w:rPr>
                <w:rStyle w:val="CDBlack"/>
                <w:rFonts w:ascii="Times New Roman" w:hAnsi="Times New Roman"/>
                <w:bCs w:val="0"/>
                <w:szCs w:val="24"/>
              </w:rPr>
            </w:pPr>
            <w:r w:rsidRPr="00B17490">
              <w:rPr>
                <w:szCs w:val="24"/>
              </w:rPr>
              <w:t>If you receive services in addition to an office visit, additional co-pays, deductibles, or co-insurances may apply</w:t>
            </w:r>
            <w:r w:rsidR="00627DE3" w:rsidRPr="00B17490">
              <w:t>.</w:t>
            </w:r>
          </w:p>
          <w:p w14:paraId="427EFC06" w14:textId="77777777" w:rsidR="00B90A49" w:rsidRPr="00B17490" w:rsidRDefault="00B90A49" w:rsidP="00373C48">
            <w:pPr>
              <w:pStyle w:val="TableTextChar1"/>
              <w:rPr>
                <w:rStyle w:val="CDBlack"/>
                <w:rFonts w:ascii="Times New Roman" w:hAnsi="Times New Roman"/>
                <w:bCs w:val="0"/>
                <w:szCs w:val="24"/>
              </w:rPr>
            </w:pPr>
          </w:p>
          <w:p w14:paraId="427EFC07" w14:textId="77777777" w:rsidR="00B90A49" w:rsidRPr="00B17490" w:rsidRDefault="00B90A49" w:rsidP="00373C48">
            <w:pPr>
              <w:pStyle w:val="TableTextChar1"/>
              <w:rPr>
                <w:rStyle w:val="CDVar"/>
                <w:rFonts w:ascii="Times New Roman" w:hAnsi="Times New Roman"/>
                <w:b/>
                <w:szCs w:val="24"/>
              </w:rPr>
            </w:pPr>
            <w:r w:rsidRPr="00B17490">
              <w:rPr>
                <w:rStyle w:val="CDBlack"/>
                <w:rFonts w:ascii="Times New Roman" w:hAnsi="Times New Roman"/>
                <w:bCs w:val="0"/>
                <w:szCs w:val="24"/>
              </w:rPr>
              <w:t>Refer to</w:t>
            </w:r>
            <w:r w:rsidRPr="00B17490">
              <w:rPr>
                <w:rStyle w:val="CDBlack"/>
                <w:rFonts w:ascii="Times New Roman" w:hAnsi="Times New Roman"/>
                <w:b/>
                <w:bCs w:val="0"/>
                <w:szCs w:val="24"/>
              </w:rPr>
              <w:t xml:space="preserve"> </w:t>
            </w:r>
            <w:r w:rsidRPr="00B17490">
              <w:rPr>
                <w:rStyle w:val="CDBlack"/>
                <w:rFonts w:ascii="Times New Roman" w:hAnsi="Times New Roman"/>
                <w:b/>
                <w:bCs w:val="0"/>
                <w:i/>
                <w:szCs w:val="24"/>
              </w:rPr>
              <w:t xml:space="preserve">Rehabilitation Therapy </w:t>
            </w:r>
            <w:r w:rsidRPr="00B17490">
              <w:rPr>
                <w:rStyle w:val="CDBlack"/>
                <w:rFonts w:ascii="Times New Roman" w:hAnsi="Times New Roman"/>
                <w:bCs w:val="0"/>
                <w:szCs w:val="24"/>
              </w:rPr>
              <w:t>for a description of benefit coverage.</w:t>
            </w:r>
          </w:p>
          <w:p w14:paraId="427EFC2C" w14:textId="77777777" w:rsidR="00B90A49" w:rsidRPr="00B17490"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B17490" w:rsidRDefault="00797DB6" w:rsidP="00054146">
            <w:pPr>
              <w:pStyle w:val="TableTextCharCharChar1"/>
              <w:numPr>
                <w:ilvl w:val="12"/>
                <w:numId w:val="0"/>
              </w:numPr>
              <w:rPr>
                <w:b/>
                <w:color w:val="0000FF"/>
                <w:szCs w:val="24"/>
              </w:rPr>
            </w:pPr>
            <w:r w:rsidRPr="00B17490">
              <w:rPr>
                <w:b/>
                <w:szCs w:val="24"/>
              </w:rPr>
              <w:lastRenderedPageBreak/>
              <w:t>Office Visit</w:t>
            </w:r>
          </w:p>
          <w:p w14:paraId="427EFC3E" w14:textId="3EFA4353" w:rsidR="00797DB6" w:rsidRPr="00B17490" w:rsidRDefault="00D50271" w:rsidP="00797DB6">
            <w:pPr>
              <w:pStyle w:val="TableTextCharCharChar1"/>
              <w:numPr>
                <w:ilvl w:val="12"/>
                <w:numId w:val="0"/>
              </w:numPr>
              <w:rPr>
                <w:b/>
                <w:color w:val="FF0000"/>
                <w:szCs w:val="24"/>
              </w:rPr>
            </w:pPr>
            <w:r w:rsidRPr="00B17490">
              <w:rPr>
                <w:b/>
                <w:color w:val="0000FF"/>
                <w:szCs w:val="24"/>
              </w:rPr>
              <w:t>80%</w:t>
            </w:r>
            <w:r w:rsidR="00797DB6" w:rsidRPr="00B17490">
              <w:rPr>
                <w:b/>
                <w:szCs w:val="24"/>
              </w:rPr>
              <w:t xml:space="preserve"> </w:t>
            </w:r>
            <w:r w:rsidR="00797DB6" w:rsidRPr="00B17490">
              <w:rPr>
                <w:szCs w:val="24"/>
              </w:rPr>
              <w:t xml:space="preserve">of eligible expenses after satisfying </w:t>
            </w:r>
            <w:r w:rsidR="00797DB6" w:rsidRPr="00B17490">
              <w:rPr>
                <w:color w:val="000000"/>
                <w:szCs w:val="24"/>
              </w:rPr>
              <w:t xml:space="preserve">the </w:t>
            </w:r>
            <w:r w:rsidR="00797DB6" w:rsidRPr="00B17490">
              <w:rPr>
                <w:szCs w:val="24"/>
              </w:rPr>
              <w:t>deductible</w:t>
            </w:r>
            <w:r w:rsidR="00797DB6" w:rsidRPr="00B17490">
              <w:rPr>
                <w:b/>
                <w:szCs w:val="24"/>
              </w:rPr>
              <w:t>.</w:t>
            </w:r>
          </w:p>
          <w:p w14:paraId="427EFC3F" w14:textId="77777777" w:rsidR="00B90A49" w:rsidRPr="00B17490" w:rsidRDefault="00B90A49">
            <w:pPr>
              <w:pStyle w:val="TableTextCharCharChar1"/>
              <w:numPr>
                <w:ilvl w:val="12"/>
                <w:numId w:val="0"/>
              </w:numPr>
              <w:rPr>
                <w:szCs w:val="24"/>
              </w:rPr>
            </w:pPr>
          </w:p>
          <w:p w14:paraId="427EFC40" w14:textId="77777777" w:rsidR="00797DB6" w:rsidRPr="00B17490" w:rsidRDefault="00797DB6" w:rsidP="00797DB6">
            <w:pPr>
              <w:pStyle w:val="TableTextCharCharChar1"/>
              <w:numPr>
                <w:ilvl w:val="12"/>
                <w:numId w:val="0"/>
              </w:numPr>
              <w:rPr>
                <w:b/>
                <w:color w:val="0000FF"/>
                <w:szCs w:val="24"/>
              </w:rPr>
            </w:pPr>
            <w:r w:rsidRPr="00B17490">
              <w:rPr>
                <w:b/>
                <w:szCs w:val="24"/>
              </w:rPr>
              <w:t>Home Visit</w:t>
            </w:r>
          </w:p>
          <w:p w14:paraId="427EFC4D" w14:textId="21F5AB55" w:rsidR="00797DB6" w:rsidRPr="00B17490" w:rsidRDefault="00D50271" w:rsidP="00797DB6">
            <w:pPr>
              <w:pStyle w:val="TableTextCharCharChar1"/>
              <w:numPr>
                <w:ilvl w:val="12"/>
                <w:numId w:val="0"/>
              </w:numPr>
              <w:rPr>
                <w:b/>
                <w:color w:val="0000FF"/>
                <w:szCs w:val="24"/>
              </w:rPr>
            </w:pPr>
            <w:r w:rsidRPr="00B17490">
              <w:rPr>
                <w:b/>
                <w:color w:val="0000FF"/>
                <w:szCs w:val="24"/>
              </w:rPr>
              <w:t>80%</w:t>
            </w:r>
            <w:r w:rsidR="00797DB6" w:rsidRPr="00B17490">
              <w:rPr>
                <w:b/>
                <w:color w:val="0000FF"/>
                <w:szCs w:val="24"/>
              </w:rPr>
              <w:t xml:space="preserve"> </w:t>
            </w:r>
            <w:r w:rsidR="00797DB6" w:rsidRPr="00B17490">
              <w:rPr>
                <w:bCs/>
                <w:szCs w:val="24"/>
              </w:rPr>
              <w:t>of eligible expenses</w:t>
            </w:r>
            <w:r w:rsidR="00797DB6" w:rsidRPr="00B17490">
              <w:rPr>
                <w:bCs/>
                <w:color w:val="0000FF"/>
                <w:szCs w:val="24"/>
              </w:rPr>
              <w:t xml:space="preserve"> </w:t>
            </w:r>
            <w:r w:rsidR="00797DB6" w:rsidRPr="00B17490">
              <w:rPr>
                <w:bCs/>
                <w:szCs w:val="24"/>
              </w:rPr>
              <w:t>after satisfying</w:t>
            </w:r>
            <w:r w:rsidR="00A031A5" w:rsidRPr="00B17490">
              <w:rPr>
                <w:bCs/>
                <w:szCs w:val="24"/>
              </w:rPr>
              <w:t xml:space="preserve"> the</w:t>
            </w:r>
            <w:r w:rsidR="00797DB6" w:rsidRPr="00B17490">
              <w:rPr>
                <w:b/>
                <w:color w:val="0000FF"/>
                <w:szCs w:val="24"/>
              </w:rPr>
              <w:t xml:space="preserve"> </w:t>
            </w:r>
            <w:r w:rsidR="00797DB6" w:rsidRPr="00B17490">
              <w:rPr>
                <w:szCs w:val="24"/>
              </w:rPr>
              <w:t>deductible.</w:t>
            </w:r>
          </w:p>
          <w:p w14:paraId="427EFC4E" w14:textId="77777777" w:rsidR="00797DB6" w:rsidRPr="00B17490" w:rsidRDefault="00797DB6" w:rsidP="00797DB6">
            <w:pPr>
              <w:pStyle w:val="TableTextCharCharChar1"/>
              <w:numPr>
                <w:ilvl w:val="12"/>
                <w:numId w:val="0"/>
              </w:numPr>
              <w:rPr>
                <w:b/>
                <w:color w:val="0000FF"/>
                <w:szCs w:val="24"/>
              </w:rPr>
            </w:pPr>
          </w:p>
          <w:p w14:paraId="427EFC60" w14:textId="77777777" w:rsidR="00B90A49" w:rsidRPr="00B17490" w:rsidRDefault="00B90A49" w:rsidP="005175D2">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17490" w:rsidRDefault="00797DB6">
            <w:pPr>
              <w:pStyle w:val="TableTextCharCharChar1"/>
              <w:numPr>
                <w:ilvl w:val="12"/>
                <w:numId w:val="0"/>
              </w:numPr>
              <w:rPr>
                <w:b/>
                <w:color w:val="0000FF"/>
              </w:rPr>
            </w:pPr>
            <w:r w:rsidRPr="00B17490">
              <w:rPr>
                <w:b/>
                <w:szCs w:val="24"/>
              </w:rPr>
              <w:t>Office Visit</w:t>
            </w:r>
          </w:p>
          <w:p w14:paraId="427EFC66" w14:textId="68BAB019" w:rsidR="00797DB6" w:rsidRPr="00B17490" w:rsidRDefault="00D50271">
            <w:pPr>
              <w:pStyle w:val="TableTextCharCharChar1"/>
              <w:numPr>
                <w:ilvl w:val="12"/>
                <w:numId w:val="0"/>
              </w:numPr>
              <w:rPr>
                <w:b/>
                <w:color w:val="0000FF"/>
              </w:rPr>
            </w:pPr>
            <w:r w:rsidRPr="00B17490">
              <w:rPr>
                <w:b/>
                <w:color w:val="0000FF"/>
              </w:rPr>
              <w:t>60%</w:t>
            </w:r>
            <w:r w:rsidR="00797DB6" w:rsidRPr="00B17490">
              <w:rPr>
                <w:b/>
                <w:color w:val="0000FF"/>
              </w:rPr>
              <w:t xml:space="preserve"> </w:t>
            </w:r>
            <w:r w:rsidR="00797DB6" w:rsidRPr="00B17490">
              <w:rPr>
                <w:bCs/>
              </w:rPr>
              <w:t>of eligible expenses</w:t>
            </w:r>
            <w:r w:rsidR="00797DB6" w:rsidRPr="00B17490">
              <w:rPr>
                <w:bCs/>
                <w:color w:val="0000FF"/>
              </w:rPr>
              <w:t xml:space="preserve"> </w:t>
            </w:r>
            <w:r w:rsidR="00797DB6" w:rsidRPr="00B17490">
              <w:rPr>
                <w:bCs/>
              </w:rPr>
              <w:t xml:space="preserve">after satisfying the </w:t>
            </w:r>
            <w:r w:rsidR="00797DB6" w:rsidRPr="00B17490">
              <w:t>deductible.</w:t>
            </w:r>
          </w:p>
          <w:p w14:paraId="427EFC67" w14:textId="77777777" w:rsidR="00B90A49" w:rsidRPr="00B17490" w:rsidRDefault="00B90A49">
            <w:pPr>
              <w:pStyle w:val="TableTextCharCharChar1"/>
              <w:rPr>
                <w:b/>
                <w:bCs/>
                <w:color w:val="FF00FF"/>
              </w:rPr>
            </w:pPr>
          </w:p>
          <w:p w14:paraId="427EFC68" w14:textId="77777777" w:rsidR="00797DB6" w:rsidRPr="00B17490" w:rsidRDefault="00797DB6">
            <w:pPr>
              <w:pStyle w:val="TableTextCharCharChar1"/>
              <w:numPr>
                <w:ilvl w:val="12"/>
                <w:numId w:val="0"/>
              </w:numPr>
              <w:rPr>
                <w:b/>
                <w:color w:val="0000FF"/>
              </w:rPr>
            </w:pPr>
            <w:r w:rsidRPr="00B17490">
              <w:rPr>
                <w:b/>
                <w:szCs w:val="24"/>
              </w:rPr>
              <w:t>Home Visit</w:t>
            </w:r>
          </w:p>
          <w:p w14:paraId="427EFC6D" w14:textId="5D028F37" w:rsidR="00797DB6" w:rsidRPr="00B17490" w:rsidRDefault="00D50271">
            <w:pPr>
              <w:pStyle w:val="TableTextCharCharChar1"/>
              <w:numPr>
                <w:ilvl w:val="12"/>
                <w:numId w:val="0"/>
              </w:numPr>
              <w:rPr>
                <w:b/>
                <w:color w:val="0000FF"/>
              </w:rPr>
            </w:pPr>
            <w:r w:rsidRPr="00B17490">
              <w:rPr>
                <w:b/>
                <w:color w:val="0000FF"/>
              </w:rPr>
              <w:t>60%</w:t>
            </w:r>
            <w:r w:rsidR="00797DB6" w:rsidRPr="00B17490">
              <w:rPr>
                <w:b/>
                <w:color w:val="0000FF"/>
              </w:rPr>
              <w:t xml:space="preserve"> </w:t>
            </w:r>
            <w:r w:rsidR="00797DB6" w:rsidRPr="00B17490">
              <w:rPr>
                <w:bCs/>
              </w:rPr>
              <w:t>of eligible expenses</w:t>
            </w:r>
            <w:r w:rsidR="00797DB6" w:rsidRPr="00B17490">
              <w:rPr>
                <w:bCs/>
                <w:color w:val="0000FF"/>
              </w:rPr>
              <w:t xml:space="preserve"> </w:t>
            </w:r>
            <w:r w:rsidR="00797DB6" w:rsidRPr="00B17490">
              <w:rPr>
                <w:bCs/>
              </w:rPr>
              <w:t xml:space="preserve">after satisfying the </w:t>
            </w:r>
            <w:r w:rsidR="00797DB6" w:rsidRPr="00B17490">
              <w:t>deductible.</w:t>
            </w:r>
          </w:p>
          <w:p w14:paraId="427EFC6E" w14:textId="77777777" w:rsidR="00B90A49" w:rsidRPr="00B17490" w:rsidRDefault="00B90A49">
            <w:pPr>
              <w:pStyle w:val="TableTextCharCharChar1"/>
              <w:rPr>
                <w:b/>
                <w:bCs/>
                <w:color w:val="FF00FF"/>
              </w:rPr>
            </w:pPr>
          </w:p>
          <w:p w14:paraId="427EFC75" w14:textId="675CC7DE" w:rsidR="00B90A49" w:rsidRPr="00B17490" w:rsidRDefault="00B90A49" w:rsidP="005175D2">
            <w:pPr>
              <w:pStyle w:val="TableTextCharCharChar1"/>
              <w:numPr>
                <w:ilvl w:val="12"/>
                <w:numId w:val="0"/>
              </w:numPr>
              <w:rPr>
                <w:color w:val="000000"/>
              </w:rPr>
            </w:pPr>
          </w:p>
        </w:tc>
      </w:tr>
      <w:tr w:rsidR="0011557F" w:rsidRPr="00B17490" w14:paraId="427EFCD6"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17490" w:rsidRDefault="0011557F" w:rsidP="00AF3278">
            <w:pPr>
              <w:pStyle w:val="TableTextCharChar"/>
              <w:rPr>
                <w:b/>
                <w:bCs/>
              </w:rPr>
            </w:pPr>
            <w:bookmarkStart w:id="102" w:name="Preventive_Care"/>
            <w:r w:rsidRPr="00B17490">
              <w:rPr>
                <w:b/>
                <w:bCs/>
              </w:rPr>
              <w:t>Preventive Care</w:t>
            </w:r>
            <w:bookmarkEnd w:id="102"/>
          </w:p>
          <w:p w14:paraId="427EFC78" w14:textId="77777777" w:rsidR="0011557F" w:rsidRPr="00B17490" w:rsidRDefault="0011557F" w:rsidP="0062640C"/>
          <w:p w14:paraId="427EFC7A" w14:textId="25E09D45" w:rsidR="00C6725E" w:rsidRPr="00B17490" w:rsidRDefault="008E103D" w:rsidP="008C5D4B">
            <w:pPr>
              <w:pStyle w:val="TableText"/>
              <w:rPr>
                <w:color w:val="000000"/>
              </w:rPr>
            </w:pPr>
            <w:r w:rsidRPr="00B17490">
              <w:rPr>
                <w:b/>
                <w:color w:val="FF00FF"/>
              </w:rPr>
              <w:t xml:space="preserve"> </w:t>
            </w:r>
            <w:r w:rsidR="00C6725E" w:rsidRPr="00B1749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evidence-based items or </w:t>
            </w:r>
          </w:p>
          <w:p w14:paraId="427EFC7C" w14:textId="77777777" w:rsidR="00C6725E" w:rsidRPr="00B17490" w:rsidRDefault="00C6725E" w:rsidP="00C6725E">
            <w:pPr>
              <w:pStyle w:val="TableText"/>
              <w:ind w:left="288"/>
              <w:rPr>
                <w:color w:val="000000"/>
              </w:rPr>
            </w:pPr>
            <w:r w:rsidRPr="00B17490">
              <w:rPr>
                <w:color w:val="000000"/>
              </w:rPr>
              <w:t>services that have in effect a rating of "A" or "B" in the current recommendations of the United States Preventive Services Task Force;</w:t>
            </w:r>
          </w:p>
          <w:p w14:paraId="427EFC7D"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immunizations that have </w:t>
            </w:r>
          </w:p>
          <w:p w14:paraId="427EFC7E" w14:textId="77777777" w:rsidR="00C6725E" w:rsidRPr="00B17490" w:rsidRDefault="00C6725E" w:rsidP="00C6725E">
            <w:pPr>
              <w:pStyle w:val="TableText"/>
              <w:ind w:left="288"/>
              <w:rPr>
                <w:color w:val="000000"/>
              </w:rPr>
            </w:pPr>
            <w:r w:rsidRPr="00B17490">
              <w:rPr>
                <w:color w:val="000000"/>
              </w:rPr>
              <w:t>in effect a recommendation from the Advisory Committee on Immunization Practices of the Centers for Disease Control and Prevention;</w:t>
            </w:r>
          </w:p>
          <w:p w14:paraId="427EFC7F"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with respect to infants, </w:t>
            </w:r>
          </w:p>
          <w:p w14:paraId="427EFC80" w14:textId="77777777" w:rsidR="00C6725E" w:rsidRPr="00B17490" w:rsidRDefault="00C6725E" w:rsidP="00C6725E">
            <w:pPr>
              <w:pStyle w:val="TableText"/>
              <w:ind w:left="288"/>
              <w:rPr>
                <w:color w:val="000000"/>
              </w:rPr>
            </w:pPr>
            <w:r w:rsidRPr="00B17490">
              <w:rPr>
                <w:color w:val="000000"/>
              </w:rPr>
              <w:lastRenderedPageBreak/>
              <w:t>children and adolescents, evidence-informed preventive care and screenings provided for in the comprehensive guidelines supported by the Health Resources and Services Administration; and</w:t>
            </w:r>
          </w:p>
          <w:p w14:paraId="427EFC81" w14:textId="77777777" w:rsidR="00C6725E" w:rsidRPr="00B17490" w:rsidRDefault="00C6725E" w:rsidP="00C6725E">
            <w:pPr>
              <w:pStyle w:val="TableText"/>
              <w:rPr>
                <w:color w:val="000000"/>
              </w:rPr>
            </w:pPr>
            <w:r w:rsidRPr="00B17490">
              <w:sym w:font="Symbol" w:char="00B7"/>
            </w:r>
            <w:r w:rsidRPr="00B17490">
              <w:t xml:space="preserve">   </w:t>
            </w:r>
            <w:r w:rsidRPr="00B17490">
              <w:rPr>
                <w:rFonts w:eastAsia="Symbol"/>
                <w:color w:val="000000"/>
              </w:rPr>
              <w:t>w</w:t>
            </w:r>
            <w:r w:rsidRPr="00B17490">
              <w:rPr>
                <w:color w:val="000000"/>
              </w:rPr>
              <w:t xml:space="preserve">ith respect to women, </w:t>
            </w:r>
          </w:p>
          <w:p w14:paraId="427EFC82" w14:textId="34FE3290" w:rsidR="00C6725E" w:rsidRPr="00B17490" w:rsidRDefault="00C6725E" w:rsidP="00C6725E">
            <w:pPr>
              <w:pStyle w:val="TableText"/>
              <w:ind w:left="288"/>
              <w:rPr>
                <w:color w:val="000000"/>
              </w:rPr>
            </w:pPr>
            <w:r w:rsidRPr="00B17490">
              <w:rPr>
                <w:color w:val="000000"/>
              </w:rPr>
              <w:t>such additional preventive care and screenings as provided for in comprehensive guidelines supported by the Health Resources and Services Administration.</w:t>
            </w:r>
          </w:p>
          <w:p w14:paraId="427EFC83" w14:textId="77777777" w:rsidR="00C6725E" w:rsidRPr="00B17490" w:rsidRDefault="00C6725E" w:rsidP="00C6725E">
            <w:pPr>
              <w:pStyle w:val="TableTextCharChar"/>
              <w:rPr>
                <w:b/>
                <w:bCs/>
              </w:rPr>
            </w:pPr>
          </w:p>
          <w:p w14:paraId="427EFCA1" w14:textId="77777777" w:rsidR="0011557F" w:rsidRPr="00B17490" w:rsidRDefault="0011557F" w:rsidP="008E103D">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17490" w:rsidRDefault="00C6725E" w:rsidP="00C6725E">
            <w:pPr>
              <w:pStyle w:val="TableTextCharChar"/>
              <w:numPr>
                <w:ilvl w:val="12"/>
                <w:numId w:val="0"/>
              </w:numPr>
              <w:rPr>
                <w:bCs/>
                <w:color w:val="0000FF"/>
              </w:rPr>
            </w:pPr>
            <w:r w:rsidRPr="00B17490">
              <w:rPr>
                <w:b/>
                <w:color w:val="0000FF"/>
              </w:rPr>
              <w:lastRenderedPageBreak/>
              <w:t xml:space="preserve">100% </w:t>
            </w:r>
            <w:r w:rsidRPr="00B17490">
              <w:rPr>
                <w:bCs/>
              </w:rPr>
              <w:t>of eligible expenses</w:t>
            </w:r>
            <w:r w:rsidRPr="00B17490">
              <w:rPr>
                <w:bCs/>
                <w:color w:val="0000FF"/>
              </w:rPr>
              <w:t>.</w:t>
            </w:r>
          </w:p>
          <w:p w14:paraId="427EFCA5" w14:textId="77777777" w:rsidR="00C6725E" w:rsidRPr="00B17490" w:rsidRDefault="00C6725E" w:rsidP="00C6725E">
            <w:pPr>
              <w:pStyle w:val="TableTextCharChar"/>
              <w:numPr>
                <w:ilvl w:val="12"/>
                <w:numId w:val="0"/>
              </w:numPr>
              <w:rPr>
                <w:b/>
                <w:color w:val="0000FF"/>
              </w:rPr>
            </w:pPr>
          </w:p>
          <w:p w14:paraId="57602F7A" w14:textId="77777777" w:rsidR="00856E2C" w:rsidRPr="00B17490" w:rsidRDefault="00856E2C" w:rsidP="00C6725E">
            <w:pPr>
              <w:pStyle w:val="TableTextCharChar"/>
              <w:numPr>
                <w:ilvl w:val="12"/>
                <w:numId w:val="0"/>
              </w:numPr>
              <w:rPr>
                <w:b/>
                <w:color w:val="0000FF"/>
              </w:rPr>
            </w:pPr>
          </w:p>
          <w:p w14:paraId="5DF8B67B" w14:textId="77777777" w:rsidR="008251B0" w:rsidRPr="00B17490" w:rsidRDefault="008251B0" w:rsidP="008E103D">
            <w:pPr>
              <w:pStyle w:val="TableTextCharCharChar1"/>
              <w:numPr>
                <w:ilvl w:val="12"/>
                <w:numId w:val="0"/>
              </w:numPr>
              <w:rPr>
                <w:b/>
                <w:color w:val="0000FF"/>
              </w:rPr>
            </w:pPr>
          </w:p>
          <w:p w14:paraId="297D6B9F" w14:textId="77777777" w:rsidR="00856E2C" w:rsidRPr="00B17490" w:rsidRDefault="00856E2C" w:rsidP="008E103D">
            <w:pPr>
              <w:pStyle w:val="TableTextCharCharChar1"/>
              <w:numPr>
                <w:ilvl w:val="12"/>
                <w:numId w:val="0"/>
              </w:numPr>
              <w:rPr>
                <w:b/>
                <w:color w:val="0D0D0D" w:themeColor="text1" w:themeTint="F2"/>
              </w:rPr>
            </w:pPr>
            <w:r w:rsidRPr="00B17490">
              <w:rPr>
                <w:b/>
                <w:color w:val="0D0D0D" w:themeColor="text1" w:themeTint="F2"/>
              </w:rPr>
              <w:t xml:space="preserve">Routine Hearing </w:t>
            </w:r>
          </w:p>
          <w:p w14:paraId="427EFCCA" w14:textId="1525BB96" w:rsidR="00856E2C" w:rsidRPr="00B17490" w:rsidRDefault="00856E2C" w:rsidP="008E103D">
            <w:pPr>
              <w:pStyle w:val="TableTextCharCharChar1"/>
              <w:numPr>
                <w:ilvl w:val="12"/>
                <w:numId w:val="0"/>
              </w:numPr>
              <w:rPr>
                <w:b/>
                <w:color w:val="0000FF"/>
              </w:rPr>
            </w:pPr>
            <w:r w:rsidRPr="00B17490">
              <w:rPr>
                <w:b/>
                <w:color w:val="0000FF"/>
              </w:rPr>
              <w:t xml:space="preserve">100% </w:t>
            </w:r>
            <w:r w:rsidRPr="00B17490">
              <w:rPr>
                <w:color w:val="0D0D0D" w:themeColor="text1" w:themeTint="F2"/>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6D6C85F5" w:rsidR="00761F32" w:rsidRPr="00B17490" w:rsidRDefault="00D50271" w:rsidP="00761F32">
            <w:pPr>
              <w:pStyle w:val="TableTextCharChar"/>
              <w:numPr>
                <w:ilvl w:val="12"/>
                <w:numId w:val="0"/>
              </w:numPr>
              <w:rPr>
                <w:b/>
                <w:bCs/>
              </w:rPr>
            </w:pPr>
            <w:r w:rsidRPr="00B17490">
              <w:rPr>
                <w:b/>
                <w:color w:val="0000FF"/>
              </w:rPr>
              <w:t>60%</w:t>
            </w:r>
            <w:r w:rsidR="00761F32" w:rsidRPr="00B17490">
              <w:rPr>
                <w:b/>
                <w:color w:val="0000FF"/>
              </w:rPr>
              <w:t xml:space="preserve"> </w:t>
            </w:r>
            <w:r w:rsidR="00761F32" w:rsidRPr="00B17490">
              <w:rPr>
                <w:bCs/>
              </w:rPr>
              <w:t>of eligible expenses</w:t>
            </w:r>
            <w:r w:rsidR="00761F32" w:rsidRPr="00B17490">
              <w:rPr>
                <w:bCs/>
                <w:color w:val="0000FF"/>
              </w:rPr>
              <w:t xml:space="preserve"> </w:t>
            </w:r>
            <w:r w:rsidR="00761F32" w:rsidRPr="00B17490">
              <w:rPr>
                <w:bCs/>
              </w:rPr>
              <w:t>after satisfying</w:t>
            </w:r>
            <w:r w:rsidR="008C60AD" w:rsidRPr="00B17490">
              <w:rPr>
                <w:bCs/>
              </w:rPr>
              <w:t xml:space="preserve"> the</w:t>
            </w:r>
            <w:r w:rsidR="00761F32" w:rsidRPr="00B17490">
              <w:rPr>
                <w:b/>
                <w:color w:val="0000FF"/>
              </w:rPr>
              <w:t xml:space="preserve"> </w:t>
            </w:r>
            <w:r w:rsidR="00761F32" w:rsidRPr="00B17490">
              <w:t>deductible.</w:t>
            </w:r>
          </w:p>
          <w:p w14:paraId="788B75F4" w14:textId="77777777" w:rsidR="00761F32" w:rsidRPr="00B17490" w:rsidRDefault="00761F32" w:rsidP="00761F32">
            <w:pPr>
              <w:pStyle w:val="TableTextCharChar"/>
              <w:rPr>
                <w:b/>
                <w:bCs/>
              </w:rPr>
            </w:pPr>
          </w:p>
          <w:p w14:paraId="193907F5" w14:textId="44C29F41" w:rsidR="00761F32" w:rsidRPr="00B17490" w:rsidRDefault="00856E2C" w:rsidP="00761F32">
            <w:pPr>
              <w:pStyle w:val="TableTextCharChar"/>
              <w:rPr>
                <w:b/>
                <w:bCs/>
                <w:color w:val="FF00FF"/>
              </w:rPr>
            </w:pPr>
            <w:r w:rsidRPr="00B17490">
              <w:rPr>
                <w:b/>
                <w:color w:val="0D0D0D" w:themeColor="text1" w:themeTint="F2"/>
              </w:rPr>
              <w:t>Routine Hearing</w:t>
            </w:r>
          </w:p>
          <w:p w14:paraId="53CB5D8A" w14:textId="775C00EF" w:rsidR="00856E2C" w:rsidRPr="00B17490" w:rsidRDefault="00D50271" w:rsidP="00856E2C">
            <w:pPr>
              <w:pStyle w:val="TableTextCharChar"/>
              <w:numPr>
                <w:ilvl w:val="12"/>
                <w:numId w:val="0"/>
              </w:numPr>
              <w:rPr>
                <w:b/>
                <w:bCs/>
              </w:rPr>
            </w:pPr>
            <w:r w:rsidRPr="00B17490">
              <w:rPr>
                <w:b/>
                <w:color w:val="0000FF"/>
              </w:rPr>
              <w:t>60%</w:t>
            </w:r>
            <w:r w:rsidR="00856E2C" w:rsidRPr="00B17490">
              <w:rPr>
                <w:b/>
                <w:color w:val="0000FF"/>
              </w:rPr>
              <w:t xml:space="preserve"> </w:t>
            </w:r>
            <w:r w:rsidR="00856E2C" w:rsidRPr="00B17490">
              <w:rPr>
                <w:bCs/>
              </w:rPr>
              <w:t>of eligible expenses</w:t>
            </w:r>
            <w:r w:rsidR="00856E2C" w:rsidRPr="00B17490">
              <w:rPr>
                <w:bCs/>
                <w:color w:val="0000FF"/>
              </w:rPr>
              <w:t xml:space="preserve"> </w:t>
            </w:r>
            <w:r w:rsidR="00856E2C" w:rsidRPr="00B17490">
              <w:rPr>
                <w:bCs/>
              </w:rPr>
              <w:t>after satisfying the</w:t>
            </w:r>
            <w:r w:rsidR="00856E2C" w:rsidRPr="00B17490">
              <w:rPr>
                <w:b/>
                <w:color w:val="0000FF"/>
              </w:rPr>
              <w:t xml:space="preserve"> </w:t>
            </w:r>
            <w:r w:rsidR="00856E2C" w:rsidRPr="00B17490">
              <w:t>deductible.</w:t>
            </w:r>
          </w:p>
          <w:p w14:paraId="427EFCD5" w14:textId="77777777" w:rsidR="0011557F" w:rsidRPr="00B17490" w:rsidRDefault="0011557F">
            <w:pPr>
              <w:pStyle w:val="TableTextCharChar"/>
              <w:numPr>
                <w:ilvl w:val="12"/>
                <w:numId w:val="0"/>
              </w:numPr>
              <w:rPr>
                <w:b/>
                <w:color w:val="0000FF"/>
              </w:rPr>
            </w:pPr>
          </w:p>
        </w:tc>
      </w:tr>
      <w:tr w:rsidR="00B90A49" w:rsidRPr="00B17490" w14:paraId="427EFD0B"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4B966B8F" w:rsidR="00B90A49" w:rsidRPr="00B17490" w:rsidRDefault="00B90A49" w:rsidP="00373C48">
            <w:pPr>
              <w:pStyle w:val="TableTextCharCharChar1"/>
              <w:numPr>
                <w:ilvl w:val="12"/>
                <w:numId w:val="0"/>
              </w:numPr>
              <w:rPr>
                <w:b/>
              </w:rPr>
            </w:pPr>
            <w:bookmarkStart w:id="103" w:name="Physician_Fees_for_Surgical_and_Medical"/>
            <w:r w:rsidRPr="00B17490">
              <w:rPr>
                <w:b/>
              </w:rPr>
              <w:t>Physician Fees for Surgical and Medical Services</w:t>
            </w:r>
            <w:bookmarkEnd w:id="103"/>
          </w:p>
          <w:p w14:paraId="427EFCD8" w14:textId="77777777" w:rsidR="00B90A49" w:rsidRPr="00B17490" w:rsidRDefault="00B90A49" w:rsidP="00373C48">
            <w:pPr>
              <w:pStyle w:val="TableTextCharCharChar1"/>
              <w:numPr>
                <w:ilvl w:val="12"/>
                <w:numId w:val="0"/>
              </w:numPr>
              <w:rPr>
                <w:b/>
              </w:rPr>
            </w:pPr>
          </w:p>
          <w:p w14:paraId="427EFCF5" w14:textId="77777777" w:rsidR="00B90A49" w:rsidRPr="00B17490"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5F03002B" w:rsidR="00DD582E" w:rsidRPr="00B17490" w:rsidRDefault="00D50271" w:rsidP="00DD582E">
            <w:pPr>
              <w:pStyle w:val="TableTextCharCharChar1"/>
              <w:numPr>
                <w:ilvl w:val="12"/>
                <w:numId w:val="0"/>
              </w:numPr>
              <w:rPr>
                <w:b/>
                <w:bCs/>
                <w:snapToGrid w:val="0"/>
                <w:color w:val="FF00FF"/>
                <w:szCs w:val="24"/>
              </w:rPr>
            </w:pPr>
            <w:r w:rsidRPr="00B17490">
              <w:rPr>
                <w:b/>
                <w:color w:val="0000FF"/>
                <w:szCs w:val="24"/>
              </w:rPr>
              <w:t>80%</w:t>
            </w:r>
            <w:r w:rsidR="00DD582E" w:rsidRPr="00B17490">
              <w:rPr>
                <w:b/>
                <w:szCs w:val="24"/>
              </w:rPr>
              <w:t xml:space="preserve"> </w:t>
            </w:r>
            <w:r w:rsidR="00DD582E" w:rsidRPr="00B17490">
              <w:rPr>
                <w:szCs w:val="24"/>
              </w:rPr>
              <w:t xml:space="preserve">of eligible expenses after satisfying </w:t>
            </w:r>
            <w:r w:rsidR="00DD582E" w:rsidRPr="00B17490">
              <w:rPr>
                <w:color w:val="000000"/>
                <w:szCs w:val="24"/>
              </w:rPr>
              <w:t xml:space="preserve">the </w:t>
            </w:r>
            <w:r w:rsidR="00DD582E" w:rsidRPr="00B17490">
              <w:rPr>
                <w:szCs w:val="24"/>
              </w:rPr>
              <w:t>deductible</w:t>
            </w:r>
            <w:r w:rsidR="00DD582E" w:rsidRPr="00B17490">
              <w:rPr>
                <w:b/>
                <w:szCs w:val="24"/>
              </w:rPr>
              <w:t>.</w:t>
            </w:r>
          </w:p>
          <w:p w14:paraId="427EFCFC" w14:textId="77777777" w:rsidR="00B90A49" w:rsidRPr="00B17490"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E392411" w:rsidR="00DD582E" w:rsidRPr="00B17490" w:rsidRDefault="00D50271" w:rsidP="00DD582E">
            <w:pPr>
              <w:pStyle w:val="TableTextCharCharChar1"/>
              <w:numPr>
                <w:ilvl w:val="12"/>
                <w:numId w:val="0"/>
              </w:numPr>
              <w:rPr>
                <w:b/>
                <w:bCs/>
                <w:snapToGrid w:val="0"/>
                <w:color w:val="FF00FF"/>
                <w:szCs w:val="24"/>
              </w:rPr>
            </w:pPr>
            <w:r w:rsidRPr="00B17490">
              <w:rPr>
                <w:b/>
                <w:color w:val="0000FF"/>
                <w:szCs w:val="24"/>
              </w:rPr>
              <w:t>60%</w:t>
            </w:r>
            <w:r w:rsidR="00DD582E" w:rsidRPr="00B17490">
              <w:rPr>
                <w:b/>
                <w:szCs w:val="24"/>
              </w:rPr>
              <w:t xml:space="preserve"> </w:t>
            </w:r>
            <w:r w:rsidR="00DD582E" w:rsidRPr="00B17490">
              <w:rPr>
                <w:szCs w:val="24"/>
              </w:rPr>
              <w:t xml:space="preserve">of eligible expenses after satisfying </w:t>
            </w:r>
            <w:r w:rsidR="00DD582E" w:rsidRPr="00B17490">
              <w:rPr>
                <w:color w:val="000000"/>
                <w:szCs w:val="24"/>
              </w:rPr>
              <w:t xml:space="preserve">the </w:t>
            </w:r>
            <w:r w:rsidR="00DD582E" w:rsidRPr="00B17490">
              <w:rPr>
                <w:szCs w:val="24"/>
              </w:rPr>
              <w:t>deductible</w:t>
            </w:r>
            <w:r w:rsidR="00DD582E" w:rsidRPr="00B17490">
              <w:rPr>
                <w:b/>
                <w:szCs w:val="24"/>
              </w:rPr>
              <w:t>.</w:t>
            </w:r>
          </w:p>
          <w:p w14:paraId="427EFD0A" w14:textId="77777777" w:rsidR="00B90A49" w:rsidRPr="00B17490" w:rsidRDefault="00B90A49" w:rsidP="00485FBB">
            <w:pPr>
              <w:pStyle w:val="TableTextCharCharChar1"/>
              <w:numPr>
                <w:ilvl w:val="12"/>
                <w:numId w:val="0"/>
              </w:numPr>
              <w:rPr>
                <w:color w:val="FF0000"/>
              </w:rPr>
            </w:pPr>
          </w:p>
        </w:tc>
      </w:tr>
      <w:tr w:rsidR="000D4176" w:rsidRPr="00B17490" w14:paraId="5030D824"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15183110" w14:textId="77777777" w:rsidR="000D4176" w:rsidRPr="00B17490" w:rsidRDefault="000D4176" w:rsidP="000D4176">
            <w:pPr>
              <w:pStyle w:val="TableText"/>
              <w:numPr>
                <w:ilvl w:val="12"/>
                <w:numId w:val="0"/>
              </w:numPr>
              <w:spacing w:line="276" w:lineRule="auto"/>
              <w:rPr>
                <w:b/>
                <w:szCs w:val="24"/>
              </w:rPr>
            </w:pPr>
            <w:bookmarkStart w:id="104" w:name="Virtual_Visit"/>
            <w:r w:rsidRPr="00B17490">
              <w:rPr>
                <w:b/>
                <w:szCs w:val="24"/>
              </w:rPr>
              <w:t>Virtual Visit</w:t>
            </w:r>
            <w:bookmarkEnd w:id="104"/>
          </w:p>
          <w:p w14:paraId="5C1EF26D" w14:textId="77777777" w:rsidR="000D4176" w:rsidRPr="00B17490" w:rsidRDefault="000D4176" w:rsidP="000D4176">
            <w:pPr>
              <w:numPr>
                <w:ilvl w:val="12"/>
                <w:numId w:val="0"/>
              </w:numPr>
              <w:spacing w:line="276" w:lineRule="auto"/>
              <w:rPr>
                <w:b/>
                <w:bCs/>
                <w:sz w:val="24"/>
                <w:szCs w:val="24"/>
              </w:rPr>
            </w:pPr>
          </w:p>
          <w:p w14:paraId="2A47219B" w14:textId="77777777" w:rsidR="000D4176" w:rsidRPr="00B17490" w:rsidRDefault="000D4176" w:rsidP="000D4176">
            <w:pPr>
              <w:numPr>
                <w:ilvl w:val="12"/>
                <w:numId w:val="0"/>
              </w:numPr>
              <w:spacing w:line="276" w:lineRule="auto"/>
              <w:rPr>
                <w:b/>
                <w:bCs/>
                <w:sz w:val="24"/>
                <w:szCs w:val="24"/>
              </w:rPr>
            </w:pPr>
          </w:p>
          <w:p w14:paraId="05E10144" w14:textId="77777777" w:rsidR="000D4176" w:rsidRPr="00B17490" w:rsidRDefault="000D4176" w:rsidP="000D4176">
            <w:pPr>
              <w:numPr>
                <w:ilvl w:val="12"/>
                <w:numId w:val="0"/>
              </w:numPr>
              <w:spacing w:line="276" w:lineRule="auto"/>
              <w:rPr>
                <w:b/>
                <w:bCs/>
                <w:sz w:val="24"/>
                <w:szCs w:val="24"/>
              </w:rPr>
            </w:pPr>
          </w:p>
          <w:p w14:paraId="23FA4BE5" w14:textId="77777777" w:rsidR="000D4176" w:rsidRPr="00B17490" w:rsidRDefault="000D4176" w:rsidP="000D4176">
            <w:pPr>
              <w:numPr>
                <w:ilvl w:val="12"/>
                <w:numId w:val="0"/>
              </w:numPr>
              <w:spacing w:line="276" w:lineRule="auto"/>
              <w:rPr>
                <w:b/>
                <w:bCs/>
                <w:sz w:val="24"/>
                <w:szCs w:val="24"/>
              </w:rPr>
            </w:pPr>
            <w:r w:rsidRPr="00B17490">
              <w:rPr>
                <w:b/>
                <w:bCs/>
                <w:sz w:val="24"/>
                <w:szCs w:val="24"/>
              </w:rPr>
              <w:t>What is a virtual visit?</w:t>
            </w:r>
          </w:p>
          <w:p w14:paraId="543E60E3" w14:textId="77777777" w:rsidR="000D4176" w:rsidRPr="00B17490" w:rsidRDefault="000D4176" w:rsidP="000D4176">
            <w:pPr>
              <w:rPr>
                <w:sz w:val="24"/>
                <w:szCs w:val="24"/>
              </w:rPr>
            </w:pPr>
            <w:r w:rsidRPr="00B17490">
              <w:rPr>
                <w:sz w:val="24"/>
                <w:szCs w:val="24"/>
              </w:rPr>
              <w:t xml:space="preserve">Virtual </w:t>
            </w:r>
            <w:r w:rsidRPr="00B17490">
              <w:rPr>
                <w:bCs/>
                <w:sz w:val="24"/>
                <w:szCs w:val="24"/>
              </w:rPr>
              <w:t>visits</w:t>
            </w:r>
            <w:r w:rsidRPr="00B17490">
              <w:rPr>
                <w:sz w:val="24"/>
                <w:szCs w:val="24"/>
              </w:rPr>
              <w:t xml:space="preserve"> are medical visits delivered to you outside of medical facilities by virtual provider clinics that use online technology and live audio/video capabilities.</w:t>
            </w:r>
            <w:r w:rsidRPr="00B17490">
              <w:t xml:space="preserve">  </w:t>
            </w:r>
            <w:r w:rsidRPr="00B17490">
              <w:rPr>
                <w:sz w:val="24"/>
                <w:szCs w:val="24"/>
              </w:rPr>
              <w:t>You must pay with a major credit card or debit card at the time of your virtual visit.</w:t>
            </w:r>
          </w:p>
          <w:p w14:paraId="7817D65A" w14:textId="77777777" w:rsidR="000D4176" w:rsidRPr="00B17490" w:rsidRDefault="000D4176" w:rsidP="000D4176">
            <w:pPr>
              <w:rPr>
                <w:sz w:val="24"/>
                <w:szCs w:val="24"/>
              </w:rPr>
            </w:pPr>
          </w:p>
          <w:p w14:paraId="45873E7F" w14:textId="77777777" w:rsidR="000D4176" w:rsidRPr="00B17490" w:rsidRDefault="000D4176" w:rsidP="000D4176">
            <w:pPr>
              <w:rPr>
                <w:sz w:val="24"/>
                <w:szCs w:val="24"/>
              </w:rPr>
            </w:pPr>
            <w:r w:rsidRPr="00B17490">
              <w:rPr>
                <w:sz w:val="24"/>
                <w:szCs w:val="24"/>
              </w:rPr>
              <w:t xml:space="preserve">Not all medical conditions can be treated through virtual visits. The virtual </w:t>
            </w:r>
            <w:r w:rsidRPr="00B17490">
              <w:rPr>
                <w:bCs/>
                <w:sz w:val="24"/>
                <w:szCs w:val="24"/>
              </w:rPr>
              <w:t>visit</w:t>
            </w:r>
            <w:r w:rsidRPr="00B17490">
              <w:rPr>
                <w:sz w:val="24"/>
                <w:szCs w:val="24"/>
              </w:rPr>
              <w:t xml:space="preserve"> doctor will identify if you need to see an in-person doctor for treatment.</w:t>
            </w:r>
          </w:p>
          <w:p w14:paraId="70755517" w14:textId="77777777" w:rsidR="000D4176" w:rsidRPr="00B17490" w:rsidRDefault="000D4176" w:rsidP="000D4176">
            <w:pPr>
              <w:rPr>
                <w:b/>
                <w:bCs/>
                <w:sz w:val="24"/>
                <w:szCs w:val="24"/>
              </w:rPr>
            </w:pPr>
          </w:p>
          <w:p w14:paraId="604E5415" w14:textId="77777777" w:rsidR="000D4176" w:rsidRPr="00B17490" w:rsidRDefault="000D4176" w:rsidP="000D4176">
            <w:pPr>
              <w:rPr>
                <w:b/>
                <w:bCs/>
                <w:sz w:val="24"/>
                <w:szCs w:val="24"/>
              </w:rPr>
            </w:pPr>
            <w:r w:rsidRPr="00B17490">
              <w:rPr>
                <w:b/>
                <w:bCs/>
                <w:sz w:val="24"/>
                <w:szCs w:val="24"/>
              </w:rPr>
              <w:t>When is virtual visit care available?</w:t>
            </w:r>
          </w:p>
          <w:p w14:paraId="37FC85B7" w14:textId="77777777" w:rsidR="000D4176" w:rsidRPr="00B17490" w:rsidRDefault="000D4176" w:rsidP="000D4176">
            <w:pPr>
              <w:rPr>
                <w:sz w:val="24"/>
                <w:szCs w:val="24"/>
              </w:rPr>
            </w:pPr>
            <w:r w:rsidRPr="00B17490">
              <w:rPr>
                <w:sz w:val="24"/>
                <w:szCs w:val="24"/>
              </w:rPr>
              <w:t xml:space="preserve">Virtual </w:t>
            </w:r>
            <w:r w:rsidRPr="00B17490">
              <w:rPr>
                <w:bCs/>
                <w:sz w:val="24"/>
                <w:szCs w:val="24"/>
              </w:rPr>
              <w:t>visit</w:t>
            </w:r>
            <w:r w:rsidRPr="00B17490">
              <w:rPr>
                <w:sz w:val="24"/>
                <w:szCs w:val="24"/>
              </w:rPr>
              <w:t xml:space="preserve"> is available 24 hours a day, 7 days a week. </w:t>
            </w:r>
          </w:p>
          <w:p w14:paraId="6DA2A062" w14:textId="77777777" w:rsidR="000D4176" w:rsidRPr="00B17490" w:rsidRDefault="000D4176" w:rsidP="000D4176">
            <w:pPr>
              <w:rPr>
                <w:sz w:val="24"/>
                <w:szCs w:val="24"/>
              </w:rPr>
            </w:pPr>
          </w:p>
          <w:p w14:paraId="39224AFE" w14:textId="77777777" w:rsidR="000D4176" w:rsidRPr="00B17490" w:rsidRDefault="000D4176">
            <w:pPr>
              <w:pStyle w:val="TableTextCharCharChar1"/>
              <w:numPr>
                <w:ilvl w:val="12"/>
                <w:numId w:val="0"/>
              </w:numPr>
              <w:rPr>
                <w:b/>
                <w:color w:val="000000"/>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2EFC6D1" w14:textId="7DC7EDCE" w:rsidR="000D4176" w:rsidRPr="00B17490" w:rsidRDefault="00D50271" w:rsidP="000D4176">
            <w:pPr>
              <w:pStyle w:val="TableTextCharCharChar1"/>
              <w:numPr>
                <w:ilvl w:val="12"/>
                <w:numId w:val="0"/>
              </w:numPr>
              <w:spacing w:line="276" w:lineRule="auto"/>
              <w:rPr>
                <w:b/>
                <w:color w:val="FF0000"/>
                <w:szCs w:val="24"/>
              </w:rPr>
            </w:pPr>
            <w:r w:rsidRPr="00B17490">
              <w:rPr>
                <w:b/>
                <w:color w:val="0000FF"/>
                <w:szCs w:val="24"/>
              </w:rPr>
              <w:t>80%</w:t>
            </w:r>
            <w:r w:rsidR="000D4176" w:rsidRPr="00B17490">
              <w:rPr>
                <w:b/>
                <w:szCs w:val="24"/>
              </w:rPr>
              <w:t xml:space="preserve"> </w:t>
            </w:r>
            <w:r w:rsidR="000D4176" w:rsidRPr="00B17490">
              <w:rPr>
                <w:szCs w:val="24"/>
              </w:rPr>
              <w:t xml:space="preserve">of eligible expenses after satisfying </w:t>
            </w:r>
            <w:r w:rsidR="000D4176" w:rsidRPr="00B17490">
              <w:rPr>
                <w:color w:val="000000"/>
                <w:szCs w:val="24"/>
              </w:rPr>
              <w:t xml:space="preserve">the </w:t>
            </w:r>
            <w:r w:rsidR="000D4176" w:rsidRPr="00B17490">
              <w:rPr>
                <w:szCs w:val="24"/>
              </w:rPr>
              <w:t>deductible</w:t>
            </w:r>
            <w:r w:rsidR="000D4176" w:rsidRPr="00B17490">
              <w:rPr>
                <w:b/>
                <w:szCs w:val="24"/>
              </w:rPr>
              <w:t>.</w:t>
            </w:r>
          </w:p>
          <w:p w14:paraId="13AAF31B" w14:textId="77777777" w:rsidR="000D4176" w:rsidRPr="00B17490" w:rsidRDefault="000D4176" w:rsidP="000D4176">
            <w:pPr>
              <w:pStyle w:val="TableText"/>
              <w:numPr>
                <w:ilvl w:val="12"/>
                <w:numId w:val="0"/>
              </w:numPr>
              <w:spacing w:line="276" w:lineRule="auto"/>
              <w:rPr>
                <w:b/>
                <w:color w:val="0000FF"/>
                <w:szCs w:val="24"/>
              </w:rPr>
            </w:pPr>
          </w:p>
          <w:p w14:paraId="203D089C" w14:textId="77777777" w:rsidR="000D4176" w:rsidRPr="00B17490" w:rsidRDefault="000D4176" w:rsidP="000D4176">
            <w:pPr>
              <w:pStyle w:val="TableText"/>
              <w:numPr>
                <w:ilvl w:val="12"/>
                <w:numId w:val="0"/>
              </w:numPr>
              <w:spacing w:line="276" w:lineRule="auto"/>
              <w:rPr>
                <w:b/>
                <w:color w:val="0000FF"/>
                <w:szCs w:val="24"/>
              </w:rPr>
            </w:pPr>
          </w:p>
          <w:p w14:paraId="60800C2E" w14:textId="77777777" w:rsidR="000D4176" w:rsidRPr="00B17490" w:rsidRDefault="000D4176" w:rsidP="000D4176">
            <w:pPr>
              <w:pStyle w:val="TableText"/>
              <w:numPr>
                <w:ilvl w:val="12"/>
                <w:numId w:val="0"/>
              </w:numPr>
              <w:spacing w:line="276" w:lineRule="auto"/>
              <w:rPr>
                <w:color w:val="0D0D0D" w:themeColor="text1" w:themeTint="F2"/>
                <w:szCs w:val="24"/>
              </w:rPr>
            </w:pPr>
            <w:r w:rsidRPr="00B17490">
              <w:rPr>
                <w:b/>
                <w:color w:val="0D0D0D" w:themeColor="text1" w:themeTint="F2"/>
                <w:szCs w:val="24"/>
              </w:rPr>
              <w:t>Telehealth Services</w:t>
            </w:r>
            <w:r w:rsidRPr="00B17490">
              <w:rPr>
                <w:color w:val="0D0D0D" w:themeColor="text1" w:themeTint="F2"/>
                <w:szCs w:val="24"/>
              </w:rPr>
              <w:t xml:space="preserve"> </w:t>
            </w:r>
          </w:p>
          <w:p w14:paraId="73A3CB23" w14:textId="79FAF21E" w:rsidR="000D4176" w:rsidRPr="00B17490" w:rsidRDefault="000D4176">
            <w:pPr>
              <w:pStyle w:val="TableTextCharCharChar1"/>
              <w:numPr>
                <w:ilvl w:val="12"/>
                <w:numId w:val="0"/>
              </w:numPr>
              <w:rPr>
                <w:b/>
                <w:color w:val="000000"/>
              </w:rPr>
            </w:pPr>
            <w:r w:rsidRPr="00B17490">
              <w:rPr>
                <w:color w:val="0D0D0D" w:themeColor="text1" w:themeTint="F2"/>
                <w:szCs w:val="24"/>
              </w:rPr>
              <w:t xml:space="preserve"> </w:t>
            </w:r>
            <w:r w:rsidR="00D50271" w:rsidRPr="00B17490">
              <w:rPr>
                <w:b/>
                <w:color w:val="0000FF"/>
                <w:szCs w:val="24"/>
              </w:rPr>
              <w:t>80%</w:t>
            </w:r>
            <w:r w:rsidRPr="00B17490">
              <w:rPr>
                <w:b/>
                <w:szCs w:val="24"/>
              </w:rPr>
              <w:t xml:space="preserve"> </w:t>
            </w:r>
            <w:r w:rsidRPr="00B17490">
              <w:rPr>
                <w:szCs w:val="24"/>
              </w:rPr>
              <w:t xml:space="preserve">of eligible expenses after satisfying </w:t>
            </w:r>
            <w:r w:rsidRPr="00B17490">
              <w:rPr>
                <w:color w:val="000000"/>
                <w:szCs w:val="24"/>
              </w:rPr>
              <w:t xml:space="preserve">the </w:t>
            </w:r>
            <w:r w:rsidRPr="00B17490">
              <w:rPr>
                <w:szCs w:val="24"/>
              </w:rPr>
              <w:t>deductible covered in network only.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4B01950" w14:textId="77777777" w:rsidR="000D4176" w:rsidRPr="00B17490" w:rsidRDefault="000D4176" w:rsidP="000D4176">
            <w:pPr>
              <w:pStyle w:val="TableTextCharChar"/>
              <w:numPr>
                <w:ilvl w:val="12"/>
                <w:numId w:val="0"/>
              </w:numPr>
              <w:spacing w:line="276" w:lineRule="auto"/>
              <w:rPr>
                <w:szCs w:val="24"/>
              </w:rPr>
            </w:pPr>
            <w:r w:rsidRPr="00B17490">
              <w:rPr>
                <w:bCs/>
                <w:szCs w:val="24"/>
              </w:rPr>
              <w:t xml:space="preserve">Not Covered </w:t>
            </w:r>
          </w:p>
          <w:p w14:paraId="12C7E3BD" w14:textId="77777777" w:rsidR="000D4176" w:rsidRPr="00B17490" w:rsidRDefault="000D4176" w:rsidP="000D4176">
            <w:pPr>
              <w:pStyle w:val="TableTextCharCharChar1"/>
              <w:numPr>
                <w:ilvl w:val="12"/>
                <w:numId w:val="0"/>
              </w:numPr>
              <w:spacing w:line="276" w:lineRule="auto"/>
              <w:jc w:val="center"/>
              <w:rPr>
                <w:rStyle w:val="wdColorPinkBoldItalic"/>
                <w:szCs w:val="24"/>
              </w:rPr>
            </w:pPr>
          </w:p>
          <w:p w14:paraId="19787CB0" w14:textId="77777777" w:rsidR="000D4176" w:rsidRPr="00B17490" w:rsidRDefault="000D4176" w:rsidP="000D4176">
            <w:pPr>
              <w:pStyle w:val="TableTextCharCharChar1"/>
              <w:numPr>
                <w:ilvl w:val="12"/>
                <w:numId w:val="0"/>
              </w:numPr>
              <w:rPr>
                <w:b/>
                <w:color w:val="0000FF"/>
                <w:szCs w:val="24"/>
              </w:rPr>
            </w:pPr>
          </w:p>
          <w:p w14:paraId="3E543A2A" w14:textId="77777777" w:rsidR="000D4176" w:rsidRPr="00B17490" w:rsidRDefault="000D4176" w:rsidP="000D4176">
            <w:pPr>
              <w:pStyle w:val="TableTextCharCharChar1"/>
              <w:numPr>
                <w:ilvl w:val="12"/>
                <w:numId w:val="0"/>
              </w:numPr>
              <w:rPr>
                <w:b/>
                <w:color w:val="0000FF"/>
                <w:szCs w:val="24"/>
              </w:rPr>
            </w:pPr>
          </w:p>
          <w:p w14:paraId="2B5A2412" w14:textId="77777777" w:rsidR="000D4176" w:rsidRPr="00B17490" w:rsidRDefault="000D4176" w:rsidP="000D4176">
            <w:pPr>
              <w:pStyle w:val="TableText"/>
              <w:numPr>
                <w:ilvl w:val="12"/>
                <w:numId w:val="0"/>
              </w:numPr>
              <w:spacing w:line="276" w:lineRule="auto"/>
              <w:rPr>
                <w:b/>
                <w:color w:val="0000FF"/>
                <w:szCs w:val="24"/>
              </w:rPr>
            </w:pPr>
          </w:p>
          <w:p w14:paraId="3C26810F" w14:textId="77777777" w:rsidR="000D4176" w:rsidRPr="00B17490" w:rsidRDefault="000D4176" w:rsidP="000D4176">
            <w:pPr>
              <w:pStyle w:val="TableText"/>
              <w:numPr>
                <w:ilvl w:val="12"/>
                <w:numId w:val="0"/>
              </w:numPr>
              <w:spacing w:line="276" w:lineRule="auto"/>
              <w:rPr>
                <w:color w:val="0D0D0D" w:themeColor="text1" w:themeTint="F2"/>
                <w:szCs w:val="24"/>
              </w:rPr>
            </w:pPr>
            <w:r w:rsidRPr="00B17490">
              <w:rPr>
                <w:b/>
                <w:color w:val="0D0D0D" w:themeColor="text1" w:themeTint="F2"/>
                <w:szCs w:val="24"/>
              </w:rPr>
              <w:t>Telehealth Services</w:t>
            </w:r>
            <w:r w:rsidRPr="00B17490">
              <w:rPr>
                <w:color w:val="0D0D0D" w:themeColor="text1" w:themeTint="F2"/>
                <w:szCs w:val="24"/>
              </w:rPr>
              <w:t xml:space="preserve"> </w:t>
            </w:r>
          </w:p>
          <w:p w14:paraId="2C31F0F8" w14:textId="77777777" w:rsidR="000D4176" w:rsidRPr="00B17490" w:rsidRDefault="000D4176" w:rsidP="000D4176">
            <w:pPr>
              <w:pStyle w:val="TableTextCharChar"/>
              <w:numPr>
                <w:ilvl w:val="12"/>
                <w:numId w:val="0"/>
              </w:numPr>
              <w:spacing w:line="276" w:lineRule="auto"/>
              <w:rPr>
                <w:szCs w:val="24"/>
              </w:rPr>
            </w:pPr>
            <w:r w:rsidRPr="00B17490">
              <w:rPr>
                <w:bCs/>
                <w:szCs w:val="24"/>
              </w:rPr>
              <w:t xml:space="preserve">Not Covered </w:t>
            </w:r>
          </w:p>
          <w:p w14:paraId="6DB4E7E3" w14:textId="77777777" w:rsidR="000D4176" w:rsidRPr="00B17490" w:rsidRDefault="000D4176" w:rsidP="003A41AB">
            <w:pPr>
              <w:pStyle w:val="TableTextCharCharChar1"/>
              <w:numPr>
                <w:ilvl w:val="12"/>
                <w:numId w:val="0"/>
              </w:numPr>
              <w:rPr>
                <w:b/>
                <w:color w:val="0000FF"/>
              </w:rPr>
            </w:pPr>
          </w:p>
        </w:tc>
      </w:tr>
      <w:tr w:rsidR="00A418EA" w:rsidRPr="00B17490" w14:paraId="427EFD67"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17490" w:rsidRDefault="00A418EA" w:rsidP="00326CB5">
            <w:pPr>
              <w:rPr>
                <w:b/>
                <w:sz w:val="24"/>
                <w:szCs w:val="24"/>
              </w:rPr>
            </w:pPr>
            <w:bookmarkStart w:id="105" w:name="Vision_Care"/>
            <w:r w:rsidRPr="00B17490">
              <w:rPr>
                <w:b/>
                <w:sz w:val="24"/>
                <w:szCs w:val="24"/>
              </w:rPr>
              <w:lastRenderedPageBreak/>
              <w:t>Vision Care</w:t>
            </w:r>
            <w:bookmarkEnd w:id="105"/>
          </w:p>
          <w:p w14:paraId="427EFD3F" w14:textId="77777777" w:rsidR="00715EF8" w:rsidRPr="00B17490" w:rsidRDefault="00715EF8" w:rsidP="00326CB5">
            <w:pPr>
              <w:rPr>
                <w:sz w:val="24"/>
                <w:szCs w:val="24"/>
              </w:rPr>
            </w:pPr>
          </w:p>
          <w:p w14:paraId="427EFD4B" w14:textId="77777777" w:rsidR="00A418EA" w:rsidRPr="00B17490" w:rsidRDefault="00A418EA" w:rsidP="00B17490">
            <w:pPr>
              <w:pStyle w:val="TableTextCharCharChar1"/>
              <w:numPr>
                <w:ilvl w:val="12"/>
                <w:numId w:val="0"/>
              </w:numPr>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4E758D79" w:rsidR="008251B0" w:rsidRPr="00B17490" w:rsidRDefault="006A03F4" w:rsidP="00C0569D">
            <w:pPr>
              <w:pStyle w:val="TableTextCharCharChar1"/>
              <w:numPr>
                <w:ilvl w:val="12"/>
                <w:numId w:val="0"/>
              </w:numPr>
              <w:rPr>
                <w:b/>
                <w:color w:val="000000"/>
              </w:rPr>
            </w:pPr>
            <w:r w:rsidRPr="00B17490">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B17490" w:rsidRDefault="00115434">
            <w:pPr>
              <w:pStyle w:val="TableTextCharCharChar1"/>
              <w:numPr>
                <w:ilvl w:val="12"/>
                <w:numId w:val="0"/>
              </w:numPr>
            </w:pPr>
            <w:r w:rsidRPr="00B17490">
              <w:t>Not Covered</w:t>
            </w:r>
          </w:p>
        </w:tc>
      </w:tr>
    </w:tbl>
    <w:p w14:paraId="427EFDB6" w14:textId="77777777" w:rsidR="00154B9C" w:rsidRPr="00B17490" w:rsidRDefault="00154B9C">
      <w:pPr>
        <w:numPr>
          <w:ilvl w:val="12"/>
          <w:numId w:val="0"/>
        </w:numPr>
        <w:rPr>
          <w:sz w:val="24"/>
        </w:rPr>
      </w:pPr>
    </w:p>
    <w:p w14:paraId="427EFDB7" w14:textId="77777777" w:rsidR="00154B9C" w:rsidRPr="00B17490" w:rsidRDefault="00154B9C">
      <w:pPr>
        <w:numPr>
          <w:ilvl w:val="12"/>
          <w:numId w:val="0"/>
        </w:numPr>
        <w:rPr>
          <w:sz w:val="24"/>
        </w:rPr>
      </w:pPr>
    </w:p>
    <w:p w14:paraId="427EFDB8" w14:textId="77777777" w:rsidR="00154B9C" w:rsidRPr="00B17490" w:rsidRDefault="00154B9C" w:rsidP="00A8344D">
      <w:r w:rsidRPr="00B17490">
        <w:t>&lt;!--ID=CSR--&gt;</w:t>
      </w:r>
    </w:p>
    <w:p w14:paraId="427EFDB9"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DBF"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5FEC7E2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DBC"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0597C519"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DBE"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DC4"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17490" w:rsidRDefault="00154B9C">
            <w:pPr>
              <w:pStyle w:val="TableTextCharCharChar1"/>
              <w:numPr>
                <w:ilvl w:val="12"/>
                <w:numId w:val="0"/>
              </w:numPr>
              <w:rPr>
                <w:b/>
                <w:color w:val="FF0000"/>
              </w:rPr>
            </w:pPr>
            <w:bookmarkStart w:id="106" w:name="Assistant_Surgeon"/>
            <w:r w:rsidRPr="00B17490">
              <w:rPr>
                <w:b/>
                <w:color w:val="FF0000"/>
              </w:rPr>
              <w:t>Assistant Surgeon</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2B275386" w:rsidR="00154B9C" w:rsidRPr="00B17490" w:rsidRDefault="00D50271">
            <w:pPr>
              <w:pStyle w:val="TableTextCharCharChar1"/>
              <w:rPr>
                <w:color w:val="FF0000"/>
              </w:rPr>
            </w:pPr>
            <w:r w:rsidRPr="00B17490">
              <w:rPr>
                <w:b/>
                <w:color w:val="0000FF"/>
              </w:rPr>
              <w:t>80%</w:t>
            </w:r>
            <w:r w:rsidR="00154B9C" w:rsidRPr="00B17490">
              <w:rPr>
                <w:b/>
                <w:color w:val="FF0000"/>
              </w:rPr>
              <w:t xml:space="preserve"> </w:t>
            </w:r>
            <w:r w:rsidR="00154B9C" w:rsidRPr="00B17490">
              <w:rPr>
                <w:color w:val="FF0000"/>
              </w:rPr>
              <w:t>of eligible expenses after satisfying</w:t>
            </w:r>
            <w:r w:rsidR="002D006B" w:rsidRPr="00B17490">
              <w:rPr>
                <w:color w:val="FF0000"/>
              </w:rPr>
              <w:t xml:space="preserve"> the</w:t>
            </w:r>
            <w:r w:rsidR="00154B9C" w:rsidRPr="00B17490">
              <w:rPr>
                <w:b/>
                <w:color w:val="FF0000"/>
              </w:rPr>
              <w:t xml:space="preserve"> </w:t>
            </w:r>
            <w:r w:rsidR="00154B9C" w:rsidRPr="00B17490">
              <w:rPr>
                <w:color w:val="FF0000"/>
              </w:rPr>
              <w:t>deductible.</w:t>
            </w:r>
          </w:p>
          <w:p w14:paraId="427EFDC2" w14:textId="77777777" w:rsidR="00154B9C" w:rsidRPr="00B17490"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1EBC0171" w:rsidR="00154B9C" w:rsidRPr="00B17490" w:rsidRDefault="00D50271">
            <w:pPr>
              <w:pStyle w:val="TableTextCharCharChar1"/>
              <w:numPr>
                <w:ilvl w:val="12"/>
                <w:numId w:val="0"/>
              </w:numPr>
              <w:rPr>
                <w:b/>
                <w:bCs/>
                <w:color w:val="0000FF"/>
              </w:rPr>
            </w:pPr>
            <w:r w:rsidRPr="00B17490">
              <w:rPr>
                <w:b/>
                <w:color w:val="0000FF"/>
              </w:rPr>
              <w:t>60%</w:t>
            </w:r>
            <w:r w:rsidR="00154B9C" w:rsidRPr="00B17490">
              <w:rPr>
                <w:color w:val="FF0000"/>
              </w:rPr>
              <w:t xml:space="preserve"> of eligible expenses after satisfying</w:t>
            </w:r>
            <w:r w:rsidR="002D006B" w:rsidRPr="00B17490">
              <w:rPr>
                <w:color w:val="FF0000"/>
              </w:rPr>
              <w:t xml:space="preserve"> the</w:t>
            </w:r>
            <w:r w:rsidR="00154B9C" w:rsidRPr="00B17490">
              <w:rPr>
                <w:b/>
                <w:color w:val="FF0000"/>
              </w:rPr>
              <w:t xml:space="preserve"> </w:t>
            </w:r>
            <w:r w:rsidR="00154B9C" w:rsidRPr="00B17490">
              <w:rPr>
                <w:color w:val="FF0000"/>
              </w:rPr>
              <w:t>deductible.</w:t>
            </w:r>
          </w:p>
        </w:tc>
      </w:tr>
      <w:tr w:rsidR="00154B9C" w:rsidRPr="00B17490" w14:paraId="427EFDDE"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17490" w:rsidRDefault="00154B9C">
            <w:pPr>
              <w:pStyle w:val="TableTextCharCharChar1"/>
              <w:numPr>
                <w:ilvl w:val="12"/>
                <w:numId w:val="0"/>
              </w:numPr>
              <w:rPr>
                <w:b/>
                <w:color w:val="FF0000"/>
              </w:rPr>
            </w:pPr>
            <w:bookmarkStart w:id="107" w:name="Cochlear_Implants"/>
            <w:r w:rsidRPr="00B17490">
              <w:rPr>
                <w:b/>
                <w:color w:val="FF0000"/>
              </w:rPr>
              <w:t>Cochlear Implants</w:t>
            </w:r>
            <w:bookmarkEnd w:id="107"/>
          </w:p>
          <w:p w14:paraId="427EFDC6" w14:textId="77777777" w:rsidR="00B9011A" w:rsidRPr="00B17490" w:rsidRDefault="00B9011A">
            <w:pPr>
              <w:pStyle w:val="TableTextCharCharChar1"/>
              <w:numPr>
                <w:ilvl w:val="12"/>
                <w:numId w:val="0"/>
              </w:numPr>
              <w:rPr>
                <w:b/>
                <w:color w:val="FF0000"/>
              </w:rPr>
            </w:pPr>
          </w:p>
          <w:p w14:paraId="427EFDC7" w14:textId="2F8EF35A" w:rsidR="00B9011A" w:rsidRPr="00B17490"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17490" w:rsidRDefault="00B9011A" w:rsidP="00B9011A">
            <w:pPr>
              <w:pStyle w:val="TableText"/>
              <w:rPr>
                <w:b/>
                <w:bCs/>
                <w:color w:val="FF0000"/>
              </w:rPr>
            </w:pPr>
            <w:r w:rsidRPr="00B17490">
              <w:rPr>
                <w:b/>
                <w:bCs/>
                <w:color w:val="FF0000"/>
              </w:rPr>
              <w:t xml:space="preserve">Same as </w:t>
            </w:r>
          </w:p>
          <w:p w14:paraId="427EFDC9" w14:textId="77777777" w:rsidR="00B9011A" w:rsidRPr="00B17490" w:rsidRDefault="00B9011A" w:rsidP="00B9011A">
            <w:pPr>
              <w:pStyle w:val="TableText"/>
              <w:rPr>
                <w:b/>
                <w:bCs/>
                <w:i/>
                <w:iCs/>
                <w:color w:val="FF0000"/>
              </w:rPr>
            </w:pPr>
            <w:r w:rsidRPr="00B17490">
              <w:rPr>
                <w:b/>
                <w:bCs/>
                <w:i/>
                <w:iCs/>
                <w:color w:val="FF0000"/>
              </w:rPr>
              <w:t>●  Physician's Office Services</w:t>
            </w:r>
          </w:p>
          <w:p w14:paraId="427EFDCA"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Physician Fees for Surgical and Medical</w:t>
            </w:r>
          </w:p>
          <w:p w14:paraId="427EFDCB"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Hospital-Inpatient Stay</w:t>
            </w:r>
          </w:p>
          <w:p w14:paraId="427EFDCC" w14:textId="77777777" w:rsidR="00B9011A" w:rsidRPr="00B17490" w:rsidRDefault="00B9011A" w:rsidP="00B9011A">
            <w:pPr>
              <w:pStyle w:val="TableText"/>
              <w:rPr>
                <w:rStyle w:val="Style2Char"/>
              </w:rPr>
            </w:pPr>
            <w:r w:rsidRPr="00B17490">
              <w:rPr>
                <w:bCs/>
                <w:iCs/>
                <w:color w:val="FF0000"/>
              </w:rPr>
              <w:t xml:space="preserve">●  </w:t>
            </w:r>
            <w:r w:rsidRPr="00B17490">
              <w:rPr>
                <w:rStyle w:val="Style2Char"/>
                <w:bCs/>
                <w:iCs/>
              </w:rPr>
              <w:t>Surgery-Outpatient</w:t>
            </w:r>
          </w:p>
          <w:p w14:paraId="427EFDCD" w14:textId="77777777" w:rsidR="00B9011A" w:rsidRPr="00B17490" w:rsidRDefault="00B9011A" w:rsidP="00B9011A">
            <w:pPr>
              <w:pStyle w:val="TableText"/>
              <w:rPr>
                <w:rStyle w:val="Style2Char"/>
                <w:bCs/>
                <w:iCs/>
              </w:rPr>
            </w:pPr>
            <w:r w:rsidRPr="00B17490">
              <w:rPr>
                <w:bCs/>
                <w:iCs/>
                <w:color w:val="FF0000"/>
              </w:rPr>
              <w:t xml:space="preserve">●  </w:t>
            </w:r>
            <w:r w:rsidRPr="00B17490">
              <w:rPr>
                <w:rStyle w:val="Style2Char"/>
                <w:bCs/>
                <w:iCs/>
              </w:rPr>
              <w:t>Durable Medical Equipment</w:t>
            </w:r>
          </w:p>
          <w:p w14:paraId="427EFDD2" w14:textId="1A1A94C5" w:rsidR="00154B9C" w:rsidRPr="00B17490" w:rsidRDefault="00B9011A" w:rsidP="00B9011A">
            <w:pPr>
              <w:pStyle w:val="TableTextCharCharChar1"/>
              <w:rPr>
                <w:b/>
                <w:bCs/>
                <w:color w:val="0000FF"/>
              </w:rPr>
            </w:pPr>
            <w:r w:rsidRPr="00B17490">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17490" w:rsidRDefault="00B9011A" w:rsidP="00B9011A">
            <w:pPr>
              <w:pStyle w:val="TableText"/>
              <w:rPr>
                <w:b/>
                <w:bCs/>
                <w:color w:val="FF0000"/>
              </w:rPr>
            </w:pPr>
            <w:r w:rsidRPr="00B17490">
              <w:rPr>
                <w:b/>
                <w:bCs/>
                <w:color w:val="FF0000"/>
              </w:rPr>
              <w:t xml:space="preserve">Same as </w:t>
            </w:r>
          </w:p>
          <w:p w14:paraId="427EFDD4" w14:textId="77777777" w:rsidR="00B9011A" w:rsidRPr="00B17490" w:rsidRDefault="00B9011A" w:rsidP="00B9011A">
            <w:pPr>
              <w:pStyle w:val="TableText"/>
              <w:rPr>
                <w:b/>
                <w:bCs/>
                <w:i/>
                <w:iCs/>
                <w:color w:val="FF0000"/>
              </w:rPr>
            </w:pPr>
            <w:r w:rsidRPr="00B17490">
              <w:rPr>
                <w:b/>
                <w:bCs/>
                <w:i/>
                <w:iCs/>
                <w:color w:val="FF0000"/>
              </w:rPr>
              <w:t>●  Physician's Office Services</w:t>
            </w:r>
          </w:p>
          <w:p w14:paraId="427EFDD5"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Physician Fees for Surgical and Medical</w:t>
            </w:r>
          </w:p>
          <w:p w14:paraId="427EFDD6"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Hospital-Inpatient Stay</w:t>
            </w:r>
          </w:p>
          <w:p w14:paraId="427EFDD7" w14:textId="77777777" w:rsidR="00B9011A" w:rsidRPr="00B17490" w:rsidRDefault="00B9011A" w:rsidP="00B9011A">
            <w:pPr>
              <w:pStyle w:val="TableText"/>
              <w:rPr>
                <w:rStyle w:val="Style2Char"/>
              </w:rPr>
            </w:pPr>
            <w:r w:rsidRPr="00B17490">
              <w:rPr>
                <w:bCs/>
                <w:iCs/>
                <w:color w:val="FF0000"/>
              </w:rPr>
              <w:t xml:space="preserve">●  </w:t>
            </w:r>
            <w:r w:rsidRPr="00B17490">
              <w:rPr>
                <w:rStyle w:val="Style2Char"/>
                <w:bCs/>
                <w:iCs/>
              </w:rPr>
              <w:t>Surgery-Outpatient</w:t>
            </w:r>
          </w:p>
          <w:p w14:paraId="427EFDD8" w14:textId="77777777" w:rsidR="00B9011A" w:rsidRPr="00B17490" w:rsidRDefault="00B9011A" w:rsidP="00B9011A">
            <w:pPr>
              <w:pStyle w:val="TableText"/>
              <w:rPr>
                <w:rStyle w:val="Style2Char"/>
                <w:bCs/>
                <w:iCs/>
              </w:rPr>
            </w:pPr>
            <w:r w:rsidRPr="00B17490">
              <w:rPr>
                <w:bCs/>
                <w:iCs/>
                <w:color w:val="FF0000"/>
              </w:rPr>
              <w:t xml:space="preserve">●  </w:t>
            </w:r>
            <w:r w:rsidRPr="00B17490">
              <w:rPr>
                <w:rStyle w:val="Style2Char"/>
                <w:bCs/>
                <w:iCs/>
              </w:rPr>
              <w:t>Durable Medical Equipment</w:t>
            </w:r>
          </w:p>
          <w:p w14:paraId="427EFDD9" w14:textId="6B8E9C5F" w:rsidR="00933C5B" w:rsidRPr="00B17490" w:rsidRDefault="00933C5B" w:rsidP="00933C5B">
            <w:pPr>
              <w:pStyle w:val="TableTextCharChar"/>
              <w:rPr>
                <w:b/>
                <w:bCs/>
                <w:color w:val="0000FF"/>
              </w:rPr>
            </w:pPr>
          </w:p>
          <w:p w14:paraId="427EFDDD" w14:textId="08CA1194" w:rsidR="00154B9C" w:rsidRPr="00B17490" w:rsidRDefault="00154B9C" w:rsidP="00B9011A">
            <w:pPr>
              <w:pStyle w:val="TableTextCharCharChar1"/>
              <w:numPr>
                <w:ilvl w:val="12"/>
                <w:numId w:val="0"/>
              </w:numPr>
              <w:rPr>
                <w:b/>
                <w:bCs/>
                <w:color w:val="0000FF"/>
              </w:rPr>
            </w:pPr>
          </w:p>
        </w:tc>
      </w:tr>
      <w:tr w:rsidR="003E4ABB" w:rsidRPr="00B17490" w14:paraId="427EFDF4"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17490" w:rsidRDefault="003E4ABB" w:rsidP="007A5F99">
            <w:pPr>
              <w:pStyle w:val="TableTextChar"/>
              <w:rPr>
                <w:b/>
                <w:color w:val="FF0000"/>
              </w:rPr>
            </w:pPr>
            <w:bookmarkStart w:id="108" w:name="Hemophilia_Quick_Tip"/>
            <w:r w:rsidRPr="00B17490">
              <w:rPr>
                <w:b/>
                <w:color w:val="FF0000"/>
              </w:rPr>
              <w:t>Hemophilia Quick Tip</w:t>
            </w:r>
            <w:bookmarkEnd w:id="108"/>
          </w:p>
          <w:p w14:paraId="427EFDE0" w14:textId="77777777" w:rsidR="003E4ABB" w:rsidRPr="00B17490" w:rsidRDefault="003E4ABB" w:rsidP="007A5F99">
            <w:pPr>
              <w:pStyle w:val="TableTextChar"/>
              <w:rPr>
                <w:b/>
                <w:color w:val="FF0000"/>
              </w:rPr>
            </w:pPr>
          </w:p>
          <w:p w14:paraId="427EFDE1" w14:textId="77777777" w:rsidR="003E4ABB" w:rsidRPr="00B17490"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17490" w:rsidRDefault="003E4ABB" w:rsidP="007A5F99">
            <w:pPr>
              <w:pStyle w:val="TableTextChar"/>
              <w:rPr>
                <w:color w:val="FF0000"/>
              </w:rPr>
            </w:pPr>
            <w:r w:rsidRPr="00B17490">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17490" w:rsidRDefault="003E4ABB" w:rsidP="007A5F99">
            <w:pPr>
              <w:pStyle w:val="TableTextChar"/>
              <w:rPr>
                <w:color w:val="FF0000"/>
              </w:rPr>
            </w:pPr>
          </w:p>
          <w:p w14:paraId="427EFDE4" w14:textId="77777777" w:rsidR="003E4ABB" w:rsidRPr="00B17490" w:rsidRDefault="003E4ABB" w:rsidP="007C2FAF">
            <w:pPr>
              <w:pStyle w:val="TableTextChar"/>
              <w:numPr>
                <w:ilvl w:val="0"/>
                <w:numId w:val="11"/>
              </w:numPr>
              <w:rPr>
                <w:color w:val="FF0000"/>
              </w:rPr>
            </w:pPr>
            <w:r w:rsidRPr="00B17490">
              <w:rPr>
                <w:color w:val="FF0000"/>
              </w:rPr>
              <w:t>If Hemophilia Factor is a part of a carve-out situation, the carve-out Pharmacy Benefit Manager and/or Specialty Pharmacy vendor should be contacted to confirm coverage.</w:t>
            </w:r>
          </w:p>
          <w:p w14:paraId="427EFDE5" w14:textId="77777777" w:rsidR="003E4ABB" w:rsidRPr="00B17490" w:rsidRDefault="003E4ABB" w:rsidP="007A5F99">
            <w:pPr>
              <w:pStyle w:val="TableTextChar"/>
              <w:ind w:left="72"/>
              <w:rPr>
                <w:color w:val="FF0000"/>
              </w:rPr>
            </w:pPr>
          </w:p>
          <w:p w14:paraId="427EFDE6" w14:textId="77777777" w:rsidR="003E4ABB" w:rsidRPr="00B17490" w:rsidRDefault="003E4ABB" w:rsidP="007C2FAF">
            <w:pPr>
              <w:pStyle w:val="TableTextChar"/>
              <w:numPr>
                <w:ilvl w:val="0"/>
                <w:numId w:val="11"/>
              </w:numPr>
              <w:rPr>
                <w:color w:val="FF0000"/>
              </w:rPr>
            </w:pPr>
            <w:r w:rsidRPr="00B17490">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17490">
              <w:rPr>
                <w:b/>
                <w:i/>
                <w:color w:val="FF0000"/>
              </w:rPr>
              <w:t>Pharmaceutical Products – Outpatient.</w:t>
            </w:r>
            <w:r w:rsidRPr="00B17490">
              <w:rPr>
                <w:color w:val="FF0000"/>
              </w:rPr>
              <w:t xml:space="preserve"> </w:t>
            </w:r>
          </w:p>
          <w:p w14:paraId="427EFDE7" w14:textId="77777777" w:rsidR="003E4ABB" w:rsidRPr="00B17490" w:rsidRDefault="003E4ABB" w:rsidP="007A5F99">
            <w:pPr>
              <w:pStyle w:val="TableTextChar"/>
              <w:rPr>
                <w:color w:val="FF0000"/>
              </w:rPr>
            </w:pPr>
          </w:p>
          <w:p w14:paraId="427EFDE8" w14:textId="77777777" w:rsidR="003E4ABB" w:rsidRPr="00B17490" w:rsidRDefault="003E4ABB" w:rsidP="007C2FAF">
            <w:pPr>
              <w:pStyle w:val="TableTextChar"/>
              <w:numPr>
                <w:ilvl w:val="0"/>
                <w:numId w:val="11"/>
              </w:numPr>
              <w:rPr>
                <w:color w:val="FF0000"/>
              </w:rPr>
            </w:pPr>
            <w:r w:rsidRPr="00B17490">
              <w:rPr>
                <w:color w:val="FF0000"/>
              </w:rPr>
              <w:t xml:space="preserve">If administered during an Emergency room visit, refer to </w:t>
            </w:r>
            <w:r w:rsidRPr="00B17490">
              <w:rPr>
                <w:b/>
                <w:i/>
                <w:color w:val="FF0000"/>
              </w:rPr>
              <w:t>Emergency Health Services – Outpatient</w:t>
            </w:r>
            <w:r w:rsidRPr="00B17490">
              <w:rPr>
                <w:color w:val="FF0000"/>
              </w:rPr>
              <w:t xml:space="preserve"> for more information. </w:t>
            </w:r>
          </w:p>
          <w:p w14:paraId="427EFDE9" w14:textId="77777777" w:rsidR="003E4ABB" w:rsidRPr="00B17490" w:rsidRDefault="003E4ABB" w:rsidP="007A5F99">
            <w:pPr>
              <w:pStyle w:val="TableTextChar"/>
              <w:rPr>
                <w:color w:val="FF0000"/>
              </w:rPr>
            </w:pPr>
          </w:p>
          <w:p w14:paraId="427EFDEA" w14:textId="77777777" w:rsidR="003E4ABB" w:rsidRPr="00B17490" w:rsidRDefault="003E4ABB" w:rsidP="007C2FAF">
            <w:pPr>
              <w:pStyle w:val="TableTextChar"/>
              <w:numPr>
                <w:ilvl w:val="0"/>
                <w:numId w:val="11"/>
              </w:numPr>
              <w:rPr>
                <w:color w:val="FF0000"/>
              </w:rPr>
            </w:pPr>
            <w:r w:rsidRPr="00B17490">
              <w:rPr>
                <w:color w:val="FF0000"/>
              </w:rPr>
              <w:t xml:space="preserve">If self-administered (self-injected, self-infused, etc), refer to </w:t>
            </w:r>
            <w:r w:rsidRPr="00B17490">
              <w:rPr>
                <w:b/>
                <w:i/>
                <w:color w:val="FF0000"/>
              </w:rPr>
              <w:t>Prescription Drugs</w:t>
            </w:r>
            <w:r w:rsidRPr="00B17490">
              <w:rPr>
                <w:color w:val="FF0000"/>
              </w:rPr>
              <w:t xml:space="preserve"> for more information. </w:t>
            </w:r>
          </w:p>
          <w:p w14:paraId="427EFDF3" w14:textId="516AF2E4" w:rsidR="003E4ABB" w:rsidRPr="00B17490" w:rsidRDefault="003E4ABB" w:rsidP="00A34752">
            <w:pPr>
              <w:pStyle w:val="TableTextChar"/>
              <w:rPr>
                <w:color w:val="FF0000"/>
                <w:u w:val="double"/>
              </w:rPr>
            </w:pPr>
          </w:p>
        </w:tc>
      </w:tr>
      <w:tr w:rsidR="00154B9C" w:rsidRPr="00B17490" w14:paraId="427EFDFC"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17490" w:rsidRDefault="00154B9C">
            <w:pPr>
              <w:pStyle w:val="TableTextCharCharChar1"/>
              <w:numPr>
                <w:ilvl w:val="12"/>
                <w:numId w:val="0"/>
              </w:numPr>
              <w:rPr>
                <w:b/>
                <w:color w:val="FF0000"/>
              </w:rPr>
            </w:pPr>
            <w:bookmarkStart w:id="109" w:name="Multiple_Surgical_Procedures"/>
            <w:r w:rsidRPr="00B17490">
              <w:rPr>
                <w:b/>
                <w:color w:val="FF0000"/>
              </w:rPr>
              <w:t>Multiple Surgical Procedures</w:t>
            </w:r>
            <w:bookmarkEnd w:id="10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72AEC91A" w:rsidR="000F1EE2" w:rsidRPr="00B17490" w:rsidRDefault="00154B9C" w:rsidP="000F1EE2">
            <w:pPr>
              <w:pStyle w:val="TableTextCharCharChar1"/>
              <w:numPr>
                <w:ilvl w:val="12"/>
                <w:numId w:val="0"/>
              </w:numPr>
              <w:rPr>
                <w:b/>
                <w:color w:val="0000FF"/>
              </w:rPr>
            </w:pPr>
            <w:r w:rsidRPr="00B17490">
              <w:rPr>
                <w:b/>
                <w:bCs/>
                <w:color w:val="0000FF"/>
              </w:rPr>
              <w:t>100/50/50</w:t>
            </w:r>
            <w:r w:rsidR="009B2483" w:rsidRPr="00B17490">
              <w:rPr>
                <w:b/>
                <w:bCs/>
                <w:color w:val="0000FF"/>
              </w:rPr>
              <w:t xml:space="preserve"> </w:t>
            </w:r>
          </w:p>
          <w:p w14:paraId="427EFDF8" w14:textId="098ED000" w:rsidR="00154B9C" w:rsidRPr="00B17490" w:rsidRDefault="00154B9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1C788C8D" w:rsidR="000F1EE2" w:rsidRPr="00B17490" w:rsidRDefault="00154B9C" w:rsidP="000F1EE2">
            <w:pPr>
              <w:pStyle w:val="TableTextCharCharChar1"/>
              <w:numPr>
                <w:ilvl w:val="12"/>
                <w:numId w:val="0"/>
              </w:numPr>
              <w:rPr>
                <w:color w:val="0000FF"/>
              </w:rPr>
            </w:pPr>
            <w:r w:rsidRPr="00B17490">
              <w:rPr>
                <w:b/>
                <w:bCs/>
                <w:color w:val="0000FF"/>
              </w:rPr>
              <w:t>100/50/50</w:t>
            </w:r>
            <w:r w:rsidR="009B2483" w:rsidRPr="00B17490">
              <w:rPr>
                <w:b/>
                <w:bCs/>
                <w:color w:val="0000FF"/>
              </w:rPr>
              <w:t xml:space="preserve"> </w:t>
            </w:r>
          </w:p>
          <w:p w14:paraId="427EFDFB" w14:textId="3665D4FF" w:rsidR="00154B9C" w:rsidRPr="00B17490" w:rsidRDefault="00154B9C">
            <w:pPr>
              <w:pStyle w:val="TableTextCharCharChar1"/>
              <w:numPr>
                <w:ilvl w:val="12"/>
                <w:numId w:val="0"/>
              </w:numPr>
              <w:rPr>
                <w:color w:val="0000FF"/>
              </w:rPr>
            </w:pPr>
          </w:p>
        </w:tc>
      </w:tr>
      <w:tr w:rsidR="00452E15" w:rsidRPr="00B17490" w14:paraId="427EFE00" w14:textId="77777777" w:rsidTr="00622FFA">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4DBCE8BA" w:rsidR="00452E15" w:rsidRPr="00B17490" w:rsidRDefault="00452E15">
            <w:pPr>
              <w:rPr>
                <w:b/>
                <w:color w:val="FF0000"/>
                <w:sz w:val="24"/>
                <w:szCs w:val="24"/>
              </w:rPr>
            </w:pPr>
            <w:bookmarkStart w:id="110" w:name="Network_Gap_Exception_No_PhysicianSpecia"/>
            <w:r w:rsidRPr="00B17490">
              <w:rPr>
                <w:b/>
                <w:color w:val="FF0000"/>
                <w:sz w:val="24"/>
                <w:szCs w:val="24"/>
              </w:rPr>
              <w:lastRenderedPageBreak/>
              <w:t xml:space="preserve">Network Gap Exception – No Physician/Specialist within </w:t>
            </w:r>
            <w:r w:rsidRPr="00B17490">
              <w:rPr>
                <w:b/>
                <w:color w:val="0000FF"/>
                <w:sz w:val="24"/>
                <w:szCs w:val="24"/>
              </w:rPr>
              <w:t>30</w:t>
            </w:r>
            <w:r w:rsidRPr="00B17490">
              <w:rPr>
                <w:b/>
                <w:color w:val="FF00FF"/>
                <w:sz w:val="24"/>
                <w:szCs w:val="24"/>
              </w:rPr>
              <w:t xml:space="preserve"> </w:t>
            </w:r>
            <w:r w:rsidRPr="00B17490">
              <w:rPr>
                <w:b/>
                <w:color w:val="FF0000"/>
                <w:sz w:val="24"/>
                <w:szCs w:val="24"/>
              </w:rPr>
              <w:t xml:space="preserve">miles of their home zip code. </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17490" w:rsidRDefault="00452E15">
            <w:pPr>
              <w:pStyle w:val="TableText"/>
              <w:spacing w:line="276" w:lineRule="auto"/>
              <w:rPr>
                <w:color w:val="FF0000"/>
                <w:szCs w:val="24"/>
              </w:rPr>
            </w:pPr>
            <w:r w:rsidRPr="00B17490">
              <w:rPr>
                <w:color w:val="FF0000"/>
                <w:szCs w:val="24"/>
              </w:rPr>
              <w:t>Exception granted through care coordination ONLY prior to receipt of care. Exception will be documented in the CCS View/ARI screens if approved by Care Coordination.</w:t>
            </w:r>
          </w:p>
          <w:p w14:paraId="051A638F" w14:textId="77777777" w:rsidR="002A210B" w:rsidRPr="00B17490" w:rsidRDefault="002A210B">
            <w:pPr>
              <w:pStyle w:val="TableText"/>
              <w:spacing w:line="276" w:lineRule="auto"/>
              <w:rPr>
                <w:color w:val="FF0000"/>
                <w:szCs w:val="24"/>
              </w:rPr>
            </w:pPr>
          </w:p>
          <w:p w14:paraId="494DFD27" w14:textId="77777777" w:rsidR="00F96501" w:rsidRPr="00B17490" w:rsidRDefault="00F96501" w:rsidP="00F96501">
            <w:pPr>
              <w:spacing w:line="276" w:lineRule="auto"/>
              <w:rPr>
                <w:color w:val="FF0000"/>
                <w:sz w:val="24"/>
                <w:szCs w:val="24"/>
              </w:rPr>
            </w:pPr>
            <w:r w:rsidRPr="00B17490">
              <w:rPr>
                <w:color w:val="FF0000"/>
                <w:sz w:val="24"/>
                <w:szCs w:val="24"/>
              </w:rPr>
              <w:t>GAP Exceptions do not need to be called in by an INN provider.  GAP exceptions should be accepted by the OON servicing physician or by the member.</w:t>
            </w:r>
          </w:p>
          <w:p w14:paraId="59899938" w14:textId="77777777" w:rsidR="00F96501" w:rsidRPr="00B17490" w:rsidRDefault="00F96501">
            <w:pPr>
              <w:pStyle w:val="TableText"/>
              <w:spacing w:line="276" w:lineRule="auto"/>
              <w:rPr>
                <w:color w:val="FF0000"/>
                <w:szCs w:val="24"/>
              </w:rPr>
            </w:pPr>
          </w:p>
          <w:p w14:paraId="4B84B990" w14:textId="77777777" w:rsidR="002A210B" w:rsidRPr="00B17490" w:rsidRDefault="002A210B" w:rsidP="002A210B">
            <w:pPr>
              <w:pStyle w:val="TableText"/>
              <w:rPr>
                <w:color w:val="FF0000"/>
                <w:szCs w:val="24"/>
              </w:rPr>
            </w:pPr>
            <w:r w:rsidRPr="00B17490">
              <w:rPr>
                <w:color w:val="FF0000"/>
                <w:szCs w:val="24"/>
              </w:rPr>
              <w:t xml:space="preserve">GAP Exceptions for home birth with a midwife can be approved if there are no other INN providers (midwife or OBGYN) within a </w:t>
            </w:r>
            <w:r w:rsidRPr="00B17490">
              <w:rPr>
                <w:b/>
                <w:color w:val="0000FF"/>
                <w:szCs w:val="24"/>
              </w:rPr>
              <w:t>30</w:t>
            </w:r>
            <w:r w:rsidRPr="00B17490">
              <w:rPr>
                <w:color w:val="FF0000"/>
                <w:szCs w:val="24"/>
              </w:rPr>
              <w:t xml:space="preserve"> mile radius that offer home birth services.  If a member is seeking the services of a midwife for a hospital birth, the standard GAP process applies.</w:t>
            </w:r>
          </w:p>
          <w:p w14:paraId="3DCF9C42" w14:textId="77777777" w:rsidR="002A210B" w:rsidRPr="00B17490" w:rsidRDefault="002A210B" w:rsidP="002A210B">
            <w:pPr>
              <w:pStyle w:val="TableText"/>
              <w:rPr>
                <w:color w:val="FF0000"/>
                <w:szCs w:val="24"/>
              </w:rPr>
            </w:pPr>
          </w:p>
          <w:p w14:paraId="60AA6CBC" w14:textId="77777777" w:rsidR="002A210B" w:rsidRPr="00B17490" w:rsidRDefault="002A210B" w:rsidP="002A210B">
            <w:pPr>
              <w:pStyle w:val="TableText"/>
              <w:rPr>
                <w:color w:val="FF0000"/>
                <w:szCs w:val="24"/>
              </w:rPr>
            </w:pPr>
            <w:r w:rsidRPr="00B17490">
              <w:rPr>
                <w:color w:val="FF0000"/>
                <w:szCs w:val="24"/>
              </w:rPr>
              <w:t xml:space="preserve">GAP Exceptions for Birthing Centers can be approved if there are no INN Birthing Centers within a </w:t>
            </w:r>
            <w:r w:rsidRPr="00B17490">
              <w:rPr>
                <w:b/>
                <w:color w:val="0000FF"/>
                <w:szCs w:val="24"/>
              </w:rPr>
              <w:t>30</w:t>
            </w:r>
            <w:r w:rsidRPr="00B17490">
              <w:rPr>
                <w:color w:val="FF0000"/>
                <w:szCs w:val="24"/>
              </w:rPr>
              <w:t xml:space="preserve"> mile radius.</w:t>
            </w:r>
          </w:p>
          <w:p w14:paraId="427EFDFF" w14:textId="6339133E" w:rsidR="00452E15" w:rsidRPr="00B17490" w:rsidRDefault="00452E15" w:rsidP="00CD22B0">
            <w:pPr>
              <w:pStyle w:val="TableText"/>
              <w:rPr>
                <w:color w:val="FF0000"/>
                <w:szCs w:val="24"/>
              </w:rPr>
            </w:pPr>
          </w:p>
        </w:tc>
      </w:tr>
      <w:tr w:rsidR="00CC79D6" w:rsidRPr="00B17490" w14:paraId="427EFE1E"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17490" w:rsidRDefault="00F918A7" w:rsidP="007B0535">
            <w:pPr>
              <w:pStyle w:val="TableText"/>
              <w:rPr>
                <w:b/>
                <w:color w:val="FF0000"/>
              </w:rPr>
            </w:pPr>
            <w:bookmarkStart w:id="111" w:name="NonNetwork_Office_Based_Lab_and_Diagn"/>
            <w:r w:rsidRPr="00B17490">
              <w:rPr>
                <w:b/>
                <w:color w:val="FF0000"/>
              </w:rPr>
              <w:t>Non-Network Office Based Lab and Diagnostic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8" w14:textId="77777777" w:rsidR="00F918A7" w:rsidRPr="00B17490" w:rsidRDefault="00F918A7" w:rsidP="00F918A7">
            <w:pPr>
              <w:pStyle w:val="TableText"/>
              <w:rPr>
                <w:color w:val="FF0000"/>
              </w:rPr>
            </w:pPr>
            <w:r w:rsidRPr="00B17490">
              <w:rPr>
                <w:color w:val="FF0000"/>
              </w:rPr>
              <w:t xml:space="preserve">New Processing does not apply. </w:t>
            </w:r>
          </w:p>
          <w:p w14:paraId="427EFE1A" w14:textId="77777777" w:rsidR="00F918A7" w:rsidRPr="00B17490" w:rsidRDefault="00F918A7" w:rsidP="00F918A7">
            <w:pPr>
              <w:pStyle w:val="TableText"/>
              <w:rPr>
                <w:color w:val="FF0000"/>
              </w:rPr>
            </w:pPr>
            <w:r w:rsidRPr="00B17490">
              <w:rPr>
                <w:color w:val="FF0000"/>
              </w:rPr>
              <w:t xml:space="preserve">Explanation:  </w:t>
            </w:r>
          </w:p>
          <w:p w14:paraId="427EFE1B" w14:textId="77777777" w:rsidR="00F918A7" w:rsidRPr="00B17490" w:rsidRDefault="00F918A7" w:rsidP="00F918A7">
            <w:pPr>
              <w:pStyle w:val="TableText"/>
              <w:rPr>
                <w:color w:val="FF0000"/>
              </w:rPr>
            </w:pPr>
            <w:r w:rsidRPr="00B17490">
              <w:rPr>
                <w:color w:val="FF0000"/>
              </w:rPr>
              <w:t>Old NOBLX logic applies</w:t>
            </w:r>
          </w:p>
          <w:p w14:paraId="427EFE1C" w14:textId="77777777" w:rsidR="00F918A7" w:rsidRPr="00B17490" w:rsidRDefault="00F918A7" w:rsidP="00F918A7">
            <w:pPr>
              <w:pStyle w:val="TableText"/>
              <w:rPr>
                <w:color w:val="FF0000"/>
              </w:rPr>
            </w:pPr>
            <w:r w:rsidRPr="00B17490">
              <w:rPr>
                <w:color w:val="FF0000"/>
              </w:rPr>
              <w:t>Benefits for lab and diagnostic services will be based on the network status of the ordering physician.</w:t>
            </w:r>
          </w:p>
          <w:p w14:paraId="427EFE1D" w14:textId="77777777" w:rsidR="00CC79D6" w:rsidRPr="00B17490" w:rsidRDefault="00CC79D6" w:rsidP="00147EA0">
            <w:pPr>
              <w:pStyle w:val="TableTextCharCharChar1"/>
              <w:rPr>
                <w:color w:val="FF0000"/>
              </w:rPr>
            </w:pPr>
          </w:p>
        </w:tc>
      </w:tr>
      <w:tr w:rsidR="00AB44C6" w:rsidRPr="00B17490" w14:paraId="427EFE48"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17490" w:rsidRDefault="00AB44C6" w:rsidP="003203FF">
            <w:pPr>
              <w:pStyle w:val="TableText"/>
              <w:numPr>
                <w:ilvl w:val="12"/>
                <w:numId w:val="0"/>
              </w:numPr>
              <w:rPr>
                <w:b/>
                <w:color w:val="FF0000"/>
              </w:rPr>
            </w:pPr>
            <w:bookmarkStart w:id="112" w:name="RAPS_Processing"/>
            <w:r w:rsidRPr="00B17490">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17490" w:rsidRDefault="00AB44C6" w:rsidP="003203FF">
            <w:pPr>
              <w:pStyle w:val="TableText"/>
              <w:rPr>
                <w:color w:val="FF0000"/>
                <w:szCs w:val="24"/>
              </w:rPr>
            </w:pPr>
            <w:r w:rsidRPr="00B17490">
              <w:rPr>
                <w:b/>
                <w:bCs/>
                <w:color w:val="FF0000"/>
                <w:szCs w:val="24"/>
              </w:rPr>
              <w:t>RAPLE =</w:t>
            </w:r>
            <w:r w:rsidRPr="00B17490">
              <w:rPr>
                <w:color w:val="FF0000"/>
                <w:szCs w:val="24"/>
              </w:rPr>
              <w:t xml:space="preserve"> Radiologist, Anesthesiologist, Pathologist, Laboratory and Emergency Room Physician.</w:t>
            </w:r>
          </w:p>
          <w:p w14:paraId="427EFE42" w14:textId="77777777" w:rsidR="00AB44C6" w:rsidRPr="00B17490" w:rsidRDefault="00AB44C6" w:rsidP="003203FF">
            <w:pPr>
              <w:pStyle w:val="TableText"/>
              <w:rPr>
                <w:color w:val="FF0000"/>
                <w:szCs w:val="24"/>
              </w:rPr>
            </w:pPr>
          </w:p>
          <w:p w14:paraId="427EFE44" w14:textId="183E737A" w:rsidR="00AB44C6" w:rsidRPr="00B17490" w:rsidRDefault="00BD7A62" w:rsidP="003203FF">
            <w:pPr>
              <w:pStyle w:val="TableText"/>
              <w:rPr>
                <w:color w:val="FF0000"/>
                <w:szCs w:val="24"/>
              </w:rPr>
            </w:pPr>
            <w:r w:rsidRPr="00B17490">
              <w:rPr>
                <w:color w:val="FF0000"/>
                <w:szCs w:val="24"/>
              </w:rPr>
              <w:t xml:space="preserve">RAPLE- Reimbursement of Out-of-network RAPLE providers is determined by the network status of the inpatient hospital or outpatient surgical facility.  </w:t>
            </w:r>
            <w:r w:rsidR="00AB44C6" w:rsidRPr="00B17490">
              <w:rPr>
                <w:color w:val="FF0000"/>
                <w:szCs w:val="24"/>
              </w:rPr>
              <w:t xml:space="preserve">In network benefits follow the Inpatient Hospital or Outpatient Surgery benefit category.  </w:t>
            </w:r>
          </w:p>
          <w:p w14:paraId="427EFE45" w14:textId="77777777" w:rsidR="00AB44C6" w:rsidRPr="00B17490" w:rsidRDefault="00AB44C6" w:rsidP="003203FF">
            <w:pPr>
              <w:pStyle w:val="TableText"/>
              <w:rPr>
                <w:color w:val="FF0000"/>
                <w:szCs w:val="24"/>
              </w:rPr>
            </w:pPr>
          </w:p>
          <w:p w14:paraId="427EFE47" w14:textId="4ED27861" w:rsidR="00AB44C6" w:rsidRPr="00B17490" w:rsidRDefault="00AB44C6" w:rsidP="003203FF">
            <w:pPr>
              <w:pStyle w:val="TableText"/>
              <w:rPr>
                <w:color w:val="FF0000"/>
                <w:szCs w:val="24"/>
              </w:rPr>
            </w:pPr>
          </w:p>
        </w:tc>
      </w:tr>
    </w:tbl>
    <w:p w14:paraId="427EFE49" w14:textId="77777777" w:rsidR="00154B9C" w:rsidRPr="00B17490" w:rsidRDefault="00154B9C">
      <w:pPr>
        <w:numPr>
          <w:ilvl w:val="12"/>
          <w:numId w:val="0"/>
        </w:numPr>
        <w:rPr>
          <w:sz w:val="24"/>
        </w:rPr>
      </w:pPr>
    </w:p>
    <w:p w14:paraId="427EFE4A" w14:textId="77777777" w:rsidR="00154B9C" w:rsidRPr="00B17490" w:rsidRDefault="00154B9C">
      <w:pPr>
        <w:numPr>
          <w:ilvl w:val="12"/>
          <w:numId w:val="0"/>
        </w:numPr>
        <w:rPr>
          <w:sz w:val="24"/>
        </w:rPr>
      </w:pPr>
    </w:p>
    <w:p w14:paraId="427EFE4B" w14:textId="77777777" w:rsidR="00154B9C" w:rsidRPr="00B17490" w:rsidRDefault="00154B9C" w:rsidP="00A8344D">
      <w:r w:rsidRPr="00B17490">
        <w:t>&lt;!--section=Family_Planning--&gt;</w:t>
      </w:r>
    </w:p>
    <w:p w14:paraId="4F4652E0" w14:textId="77777777" w:rsidR="00FD1B50" w:rsidRPr="00B17490" w:rsidRDefault="00FD1B50" w:rsidP="00A8344D"/>
    <w:p w14:paraId="38742F8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17490" w:rsidRDefault="00FD1B50" w:rsidP="00FD1B50">
      <w:pPr>
        <w:pStyle w:val="iBAAGStandardText"/>
        <w:rPr>
          <w:rFonts w:ascii="Times New Roman" w:hAnsi="Times New Roman" w:cs="Times New Roman"/>
          <w:i/>
        </w:rPr>
      </w:pPr>
    </w:p>
    <w:p w14:paraId="57E64865" w14:textId="0EF4F02B" w:rsidR="00FD1B50" w:rsidRPr="00B17490" w:rsidRDefault="00FD1B50" w:rsidP="00FD1B50">
      <w:r w:rsidRPr="00B17490">
        <w:rPr>
          <w:i/>
          <w:iCs/>
          <w:sz w:val="24"/>
          <w:szCs w:val="24"/>
        </w:rPr>
        <w:t xml:space="preserve">Providers, this summary is for members, to review the terms of your participation agreement, please visit </w:t>
      </w:r>
      <w:hyperlink r:id="rId33" w:history="1">
        <w:hyperlink r:id="rId34" w:history="1">
          <w:r w:rsidR="009604C7" w:rsidRPr="00B17490">
            <w:rPr>
              <w:rStyle w:val="Hyperlink"/>
              <w:i/>
              <w:iCs/>
              <w:sz w:val="24"/>
              <w:szCs w:val="24"/>
            </w:rPr>
            <w:t>uhcprovider.com</w:t>
          </w:r>
        </w:hyperlink>
      </w:hyperlink>
    </w:p>
    <w:p w14:paraId="427EFE4C" w14:textId="77777777" w:rsidR="00154B9C" w:rsidRPr="00B17490" w:rsidRDefault="00154B9C">
      <w:pPr>
        <w:pBdr>
          <w:top w:val="double" w:sz="6" w:space="1" w:color="auto"/>
          <w:bottom w:val="double" w:sz="6" w:space="1" w:color="auto"/>
        </w:pBdr>
        <w:jc w:val="center"/>
        <w:outlineLvl w:val="0"/>
        <w:rPr>
          <w:b/>
          <w:bCs/>
          <w:color w:val="0000FF"/>
          <w:sz w:val="28"/>
        </w:rPr>
      </w:pPr>
      <w:bookmarkStart w:id="113" w:name="Family_Planning"/>
      <w:r w:rsidRPr="00B17490">
        <w:rPr>
          <w:b/>
          <w:bCs/>
          <w:color w:val="0000FF"/>
          <w:sz w:val="28"/>
        </w:rPr>
        <w:t>FAMILY PLANNING</w:t>
      </w:r>
    </w:p>
    <w:bookmarkEnd w:id="113"/>
    <w:p w14:paraId="427EFE4D"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17490" w14:paraId="427EFE53" w14:textId="77777777" w:rsidTr="007A31F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17490" w:rsidRDefault="00154B9C">
            <w:pPr>
              <w:pStyle w:val="TableHeaderText"/>
              <w:numPr>
                <w:ilvl w:val="12"/>
                <w:numId w:val="0"/>
              </w:numPr>
              <w:rPr>
                <w:color w:val="000000"/>
              </w:rPr>
            </w:pPr>
            <w:r w:rsidRPr="00B17490">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5B237D1A"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0A7CC5" w:rsidRPr="00B17490">
              <w:rPr>
                <w:b/>
                <w:bCs/>
                <w:color w:val="000000"/>
              </w:rPr>
              <w:t xml:space="preserve"> </w:t>
            </w:r>
            <w:r w:rsidR="00136C85" w:rsidRPr="00B17490">
              <w:rPr>
                <w:b/>
                <w:bCs/>
                <w:color w:val="000000"/>
              </w:rPr>
              <w:t xml:space="preserve"> </w:t>
            </w:r>
          </w:p>
          <w:p w14:paraId="427EFE50"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3A2DFD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E52"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154B9C" w:rsidRPr="00B17490" w14:paraId="427EFE5B"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17490" w:rsidRDefault="00154B9C">
            <w:pPr>
              <w:pStyle w:val="TableTextCharCharChar1"/>
              <w:numPr>
                <w:ilvl w:val="12"/>
                <w:numId w:val="0"/>
              </w:numPr>
              <w:rPr>
                <w:b/>
              </w:rPr>
            </w:pPr>
            <w:bookmarkStart w:id="114" w:name="Birth_Control_Pills"/>
            <w:r w:rsidRPr="00B17490">
              <w:rPr>
                <w:b/>
              </w:rPr>
              <w:t>Birth Control Pills</w:t>
            </w:r>
            <w:bookmarkEnd w:id="114"/>
          </w:p>
          <w:p w14:paraId="427EFE55" w14:textId="77777777" w:rsidR="00154B9C" w:rsidRPr="00B17490" w:rsidRDefault="00154B9C">
            <w:pPr>
              <w:pStyle w:val="TableTextCharCharChar1"/>
              <w:numPr>
                <w:ilvl w:val="12"/>
                <w:numId w:val="0"/>
              </w:numPr>
              <w:rPr>
                <w:b/>
              </w:rPr>
            </w:pPr>
          </w:p>
          <w:p w14:paraId="427EFE56" w14:textId="77777777" w:rsidR="00154B9C" w:rsidRPr="00B17490"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17490" w:rsidRDefault="00154B9C">
            <w:pPr>
              <w:pStyle w:val="TableTextCharCharChar1"/>
              <w:numPr>
                <w:ilvl w:val="12"/>
                <w:numId w:val="0"/>
              </w:numPr>
            </w:pPr>
            <w:r w:rsidRPr="00B17490">
              <w:t xml:space="preserve">See </w:t>
            </w:r>
            <w:r w:rsidRPr="00B17490">
              <w:rPr>
                <w:b/>
                <w:i/>
                <w:iCs/>
              </w:rPr>
              <w:t>Prescription Drug Section</w:t>
            </w:r>
            <w:r w:rsidRPr="00B17490">
              <w:t xml:space="preserve"> for pharmacy benefits.</w:t>
            </w:r>
          </w:p>
          <w:p w14:paraId="427EFE58" w14:textId="77777777" w:rsidR="00154B9C" w:rsidRPr="00B17490"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17490" w:rsidRDefault="00154B9C">
            <w:pPr>
              <w:pStyle w:val="TableTextCharCharChar1"/>
              <w:numPr>
                <w:ilvl w:val="12"/>
                <w:numId w:val="0"/>
              </w:numPr>
            </w:pPr>
            <w:r w:rsidRPr="00B17490">
              <w:lastRenderedPageBreak/>
              <w:t xml:space="preserve">See </w:t>
            </w:r>
            <w:r w:rsidRPr="00B17490">
              <w:rPr>
                <w:b/>
                <w:i/>
                <w:iCs/>
              </w:rPr>
              <w:t>Prescription Drug Section</w:t>
            </w:r>
            <w:r w:rsidRPr="00B17490">
              <w:t xml:space="preserve"> for pharmacy benefits.</w:t>
            </w:r>
          </w:p>
          <w:p w14:paraId="427EFE5A" w14:textId="77777777" w:rsidR="00154B9C" w:rsidRPr="00B17490" w:rsidRDefault="00154B9C">
            <w:pPr>
              <w:pStyle w:val="TableTextCharCharChar1"/>
              <w:numPr>
                <w:ilvl w:val="12"/>
                <w:numId w:val="0"/>
              </w:numPr>
            </w:pPr>
          </w:p>
        </w:tc>
      </w:tr>
      <w:tr w:rsidR="00A27B58" w:rsidRPr="00B17490" w14:paraId="427EFE78"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32232119" w14:textId="77777777" w:rsidR="00A27B58" w:rsidRPr="00B17490" w:rsidRDefault="00A27B58" w:rsidP="00476891">
            <w:pPr>
              <w:pStyle w:val="TableTextCharChar"/>
              <w:numPr>
                <w:ilvl w:val="12"/>
                <w:numId w:val="0"/>
              </w:numPr>
              <w:rPr>
                <w:b/>
                <w:szCs w:val="24"/>
              </w:rPr>
            </w:pPr>
            <w:bookmarkStart w:id="115" w:name="Fertility_Solutions"/>
            <w:r w:rsidRPr="00B17490">
              <w:rPr>
                <w:b/>
                <w:szCs w:val="24"/>
              </w:rPr>
              <w:lastRenderedPageBreak/>
              <w:t>Fertility Solutions</w:t>
            </w:r>
            <w:bookmarkEnd w:id="115"/>
          </w:p>
          <w:p w14:paraId="08B9854A" w14:textId="77777777" w:rsidR="00A27B58" w:rsidRPr="00B17490" w:rsidRDefault="00A27B58" w:rsidP="00476891">
            <w:pPr>
              <w:pStyle w:val="TableTextCharChar"/>
              <w:numPr>
                <w:ilvl w:val="12"/>
                <w:numId w:val="0"/>
              </w:numPr>
              <w:rPr>
                <w:b/>
                <w:szCs w:val="24"/>
              </w:rPr>
            </w:pPr>
          </w:p>
          <w:p w14:paraId="503B2D1E" w14:textId="77777777" w:rsidR="00A27B58" w:rsidRPr="00B17490" w:rsidRDefault="00A27B58" w:rsidP="00476891">
            <w:pPr>
              <w:pStyle w:val="TableTextCharChar"/>
              <w:numPr>
                <w:ilvl w:val="12"/>
                <w:numId w:val="0"/>
              </w:numPr>
              <w:rPr>
                <w:b/>
                <w:szCs w:val="24"/>
              </w:rPr>
            </w:pPr>
          </w:p>
          <w:p w14:paraId="5384D242" w14:textId="77777777" w:rsidR="00A27B58" w:rsidRPr="00B17490" w:rsidRDefault="00A27B58" w:rsidP="009008C7">
            <w:pPr>
              <w:pStyle w:val="TableTextCharChar"/>
              <w:numPr>
                <w:ilvl w:val="12"/>
                <w:numId w:val="0"/>
              </w:numPr>
              <w:rPr>
                <w:szCs w:val="24"/>
              </w:rPr>
            </w:pPr>
            <w:r w:rsidRPr="00B17490">
              <w:rPr>
                <w:szCs w:val="24"/>
              </w:rPr>
              <w:t xml:space="preserve">(Effective </w:t>
            </w:r>
            <w:r w:rsidRPr="00B17490">
              <w:rPr>
                <w:b/>
                <w:color w:val="0000FF"/>
                <w:szCs w:val="24"/>
              </w:rPr>
              <w:t>1/1/19</w:t>
            </w:r>
            <w:r w:rsidRPr="00B17490">
              <w:rPr>
                <w:szCs w:val="24"/>
              </w:rPr>
              <w:t xml:space="preserve">, lifetime maximum for infertility is </w:t>
            </w:r>
            <w:r w:rsidRPr="00B17490">
              <w:rPr>
                <w:b/>
                <w:color w:val="0000FF"/>
                <w:szCs w:val="24"/>
              </w:rPr>
              <w:t>$40,000</w:t>
            </w:r>
            <w:r w:rsidRPr="00B17490">
              <w:rPr>
                <w:szCs w:val="24"/>
              </w:rPr>
              <w:t xml:space="preserve"> LTM. Employees will be highly encouraged to call Fertility Solutions but will not be penalized if they do not.)</w:t>
            </w:r>
          </w:p>
          <w:p w14:paraId="29830A8D" w14:textId="77777777" w:rsidR="00AD7CDB" w:rsidRPr="00B17490" w:rsidRDefault="00AD7CDB" w:rsidP="009008C7">
            <w:pPr>
              <w:pStyle w:val="TableTextCharChar"/>
              <w:numPr>
                <w:ilvl w:val="12"/>
                <w:numId w:val="0"/>
              </w:numPr>
              <w:rPr>
                <w:szCs w:val="24"/>
              </w:rPr>
            </w:pPr>
          </w:p>
          <w:p w14:paraId="233899D8" w14:textId="77777777" w:rsidR="00AD7CDB" w:rsidRPr="00B17490" w:rsidRDefault="00AD7CDB" w:rsidP="00AD7CDB">
            <w:pPr>
              <w:pStyle w:val="TableText"/>
              <w:numPr>
                <w:ilvl w:val="12"/>
                <w:numId w:val="0"/>
              </w:numPr>
              <w:rPr>
                <w:szCs w:val="24"/>
              </w:rPr>
            </w:pPr>
            <w:r w:rsidRPr="00B17490">
              <w:rPr>
                <w:szCs w:val="24"/>
              </w:rPr>
              <w:t>Infertility Benefits are only available for a dependent child when there is a need for fertility preservation</w:t>
            </w:r>
          </w:p>
          <w:p w14:paraId="4D72A60B" w14:textId="77777777" w:rsidR="00AD7CDB" w:rsidRPr="00B17490" w:rsidRDefault="00AD7CDB" w:rsidP="00AD7CDB">
            <w:pPr>
              <w:pStyle w:val="TableText"/>
              <w:numPr>
                <w:ilvl w:val="12"/>
                <w:numId w:val="0"/>
              </w:numPr>
              <w:rPr>
                <w:szCs w:val="24"/>
              </w:rPr>
            </w:pPr>
            <w:r w:rsidRPr="00B17490">
              <w:rPr>
                <w:szCs w:val="24"/>
              </w:rPr>
              <w:t>in case of cancer, gender affirmation treatment, surgery, accident or medical conditions.</w:t>
            </w:r>
          </w:p>
          <w:p w14:paraId="4258E523" w14:textId="77777777" w:rsidR="00AD7CDB" w:rsidRPr="00B17490" w:rsidRDefault="00AD7CDB" w:rsidP="00AD7CDB">
            <w:pPr>
              <w:pStyle w:val="TableText"/>
              <w:numPr>
                <w:ilvl w:val="12"/>
                <w:numId w:val="0"/>
              </w:numPr>
              <w:rPr>
                <w:b/>
                <w:szCs w:val="24"/>
              </w:rPr>
            </w:pPr>
          </w:p>
          <w:p w14:paraId="427EFE68" w14:textId="65AE6534" w:rsidR="00AD7CDB" w:rsidRPr="00B17490" w:rsidRDefault="00AD7CDB" w:rsidP="009008C7">
            <w:pPr>
              <w:pStyle w:val="TableTextCharChar"/>
              <w:numPr>
                <w:ilvl w:val="12"/>
                <w:numId w:val="0"/>
              </w:numPr>
              <w:rPr>
                <w:b/>
                <w:szCs w:val="24"/>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4FF0B42" w14:textId="77777777" w:rsidR="00A27B58" w:rsidRPr="00B17490" w:rsidRDefault="00A27B58" w:rsidP="00476891">
            <w:pPr>
              <w:rPr>
                <w:sz w:val="24"/>
                <w:szCs w:val="24"/>
              </w:rPr>
            </w:pPr>
            <w:r w:rsidRPr="00B17490">
              <w:rPr>
                <w:sz w:val="24"/>
                <w:szCs w:val="24"/>
              </w:rPr>
              <w:t>Fertility Solutions</w:t>
            </w:r>
            <w:r w:rsidRPr="00B17490">
              <w:rPr>
                <w:b/>
                <w:sz w:val="24"/>
                <w:szCs w:val="24"/>
              </w:rPr>
              <w:t xml:space="preserve"> </w:t>
            </w:r>
            <w:r w:rsidRPr="00B17490">
              <w:rPr>
                <w:sz w:val="24"/>
                <w:szCs w:val="24"/>
              </w:rPr>
              <w:t>provides education, counseling, infertility management and access to a national Network of premier infertility treatment clinics.</w:t>
            </w:r>
          </w:p>
          <w:p w14:paraId="075FCA02" w14:textId="77777777" w:rsidR="00A27B58" w:rsidRPr="00B17490" w:rsidRDefault="00A27B58" w:rsidP="00476891">
            <w:pPr>
              <w:pStyle w:val="TableText"/>
              <w:rPr>
                <w:color w:val="000000"/>
                <w:szCs w:val="24"/>
              </w:rPr>
            </w:pPr>
          </w:p>
          <w:p w14:paraId="00D558D7" w14:textId="77777777" w:rsidR="00A27B58" w:rsidRPr="00B17490" w:rsidRDefault="00A27B58" w:rsidP="00476891">
            <w:pPr>
              <w:pStyle w:val="TableText"/>
              <w:rPr>
                <w:szCs w:val="24"/>
              </w:rPr>
            </w:pPr>
            <w:r w:rsidRPr="00B17490">
              <w:rPr>
                <w:szCs w:val="24"/>
              </w:rPr>
              <w:t xml:space="preserve">Covered Persons who do not live within a </w:t>
            </w:r>
            <w:r w:rsidRPr="00B17490">
              <w:rPr>
                <w:b/>
                <w:color w:val="0000FF"/>
                <w:szCs w:val="24"/>
              </w:rPr>
              <w:t>60</w:t>
            </w:r>
            <w:r w:rsidRPr="00B17490">
              <w:rPr>
                <w:szCs w:val="24"/>
              </w:rPr>
              <w:t xml:space="preserve"> mile radius of a Fertility Solutions</w:t>
            </w:r>
            <w:r w:rsidRPr="00B17490">
              <w:rPr>
                <w:b/>
                <w:szCs w:val="24"/>
              </w:rPr>
              <w:t xml:space="preserve"> </w:t>
            </w:r>
            <w:r w:rsidRPr="00B17490">
              <w:rPr>
                <w:szCs w:val="24"/>
              </w:rPr>
              <w:t>Designated Facility will need to contact a Fertility Solutions</w:t>
            </w:r>
            <w:r w:rsidRPr="00B17490">
              <w:rPr>
                <w:b/>
                <w:szCs w:val="24"/>
              </w:rPr>
              <w:t xml:space="preserve"> </w:t>
            </w:r>
            <w:r w:rsidRPr="00B17490">
              <w:rPr>
                <w:szCs w:val="24"/>
              </w:rPr>
              <w:t>case manager to determine a Network facility prior to starting treatment.  For infertility services and supplies to be considered Covered Health Services, contact Fertility Solutions</w:t>
            </w:r>
            <w:r w:rsidRPr="00B17490">
              <w:rPr>
                <w:b/>
                <w:szCs w:val="24"/>
              </w:rPr>
              <w:t xml:space="preserve"> </w:t>
            </w:r>
            <w:r w:rsidRPr="00B17490">
              <w:rPr>
                <w:szCs w:val="24"/>
              </w:rPr>
              <w:t xml:space="preserve">and enroll with a nurse consultant prior to receiving services.  </w:t>
            </w:r>
          </w:p>
          <w:p w14:paraId="13BDE6BB" w14:textId="77777777" w:rsidR="00A27B58" w:rsidRPr="00B17490" w:rsidRDefault="00A27B58" w:rsidP="00476891">
            <w:pPr>
              <w:pStyle w:val="TableText"/>
              <w:rPr>
                <w:color w:val="000000"/>
                <w:szCs w:val="24"/>
              </w:rPr>
            </w:pPr>
          </w:p>
          <w:p w14:paraId="7749575E" w14:textId="77777777" w:rsidR="00A27B58" w:rsidRPr="00B17490" w:rsidRDefault="00A27B58" w:rsidP="00476891">
            <w:pPr>
              <w:pStyle w:val="TableText"/>
              <w:rPr>
                <w:color w:val="000000"/>
                <w:szCs w:val="24"/>
              </w:rPr>
            </w:pPr>
            <w:r w:rsidRPr="00B17490">
              <w:rPr>
                <w:color w:val="000000"/>
                <w:szCs w:val="24"/>
              </w:rPr>
              <w:t xml:space="preserve">To enroll in the program and obtain information concerning infertility treatment, call a nurse at </w:t>
            </w:r>
            <w:r w:rsidRPr="00B17490">
              <w:rPr>
                <w:b/>
                <w:color w:val="0000FF"/>
                <w:szCs w:val="24"/>
              </w:rPr>
              <w:t>1-866-774-4626</w:t>
            </w:r>
            <w:r w:rsidRPr="00B17490">
              <w:rPr>
                <w:color w:val="000000"/>
                <w:szCs w:val="24"/>
              </w:rPr>
              <w:t>.</w:t>
            </w:r>
          </w:p>
          <w:p w14:paraId="427EFE77" w14:textId="6E6D75F2" w:rsidR="00A27B58" w:rsidRPr="00B17490" w:rsidRDefault="00A27B58" w:rsidP="0022558F">
            <w:pPr>
              <w:pStyle w:val="TableText"/>
              <w:rPr>
                <w:b/>
                <w:color w:val="000000"/>
                <w:szCs w:val="24"/>
              </w:rPr>
            </w:pPr>
          </w:p>
        </w:tc>
      </w:tr>
      <w:tr w:rsidR="00584642" w:rsidRPr="00B17490" w14:paraId="427EFEFE"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21DA0D58" w14:textId="77777777" w:rsidR="00584642" w:rsidRPr="00B17490" w:rsidRDefault="00584642" w:rsidP="00476891">
            <w:pPr>
              <w:rPr>
                <w:b/>
                <w:bCs/>
                <w:sz w:val="24"/>
                <w:szCs w:val="24"/>
              </w:rPr>
            </w:pPr>
            <w:bookmarkStart w:id="116" w:name="Infertility_Services_and_Fertility_Solut"/>
            <w:r w:rsidRPr="00B17490">
              <w:rPr>
                <w:b/>
                <w:bCs/>
                <w:sz w:val="24"/>
                <w:szCs w:val="24"/>
              </w:rPr>
              <w:t>Infertility Services and Fertility Solutions</w:t>
            </w:r>
            <w:bookmarkEnd w:id="116"/>
          </w:p>
          <w:p w14:paraId="453EAD01" w14:textId="2EE0BCA7" w:rsidR="00584642" w:rsidRPr="00B17490" w:rsidRDefault="00584642" w:rsidP="00476891">
            <w:pPr>
              <w:numPr>
                <w:ilvl w:val="12"/>
                <w:numId w:val="0"/>
              </w:numPr>
              <w:rPr>
                <w:b/>
                <w:sz w:val="24"/>
                <w:szCs w:val="24"/>
              </w:rPr>
            </w:pPr>
          </w:p>
          <w:p w14:paraId="107FD682" w14:textId="77777777" w:rsidR="00584642" w:rsidRPr="00B17490" w:rsidRDefault="00584642" w:rsidP="00476891">
            <w:pPr>
              <w:pStyle w:val="TableText"/>
              <w:rPr>
                <w:color w:val="000000"/>
                <w:szCs w:val="24"/>
              </w:rPr>
            </w:pPr>
            <w:r w:rsidRPr="00B17490">
              <w:rPr>
                <w:color w:val="000000"/>
                <w:szCs w:val="24"/>
              </w:rPr>
              <w:t>Benefits are limited to the following procedures:</w:t>
            </w:r>
          </w:p>
          <w:p w14:paraId="1354F639"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ovulation induction and controlled ovarian stimulation</w:t>
            </w:r>
          </w:p>
          <w:p w14:paraId="3D7696A3"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insemination procedures: Artificial Insemination (AI) and Intrauterine Insemination (IUI)</w:t>
            </w:r>
          </w:p>
          <w:p w14:paraId="097DD252"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Assisted Reproductive Technologies (ART): in vitro fertilization (IVF), gamete intrafallopian transfer (GIFT), Intra Cytoplasmic Sperm Injection (ICSI)</w:t>
            </w:r>
          </w:p>
          <w:p w14:paraId="3AFA44DE"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Testicular Sperm Aspiration/ Microsurgical Epididymal Sperm Aspiration (TESA/MESA) - male factor associated surgical procedures for retrieval of sperm</w:t>
            </w:r>
          </w:p>
          <w:p w14:paraId="2E30D184"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 xml:space="preserve">cryopreservation - </w:t>
            </w:r>
            <w:r w:rsidRPr="00B17490">
              <w:rPr>
                <w:color w:val="000000"/>
                <w:szCs w:val="24"/>
              </w:rPr>
              <w:lastRenderedPageBreak/>
              <w:t>embryo’s (storage is limited to 12 months)</w:t>
            </w:r>
          </w:p>
          <w:p w14:paraId="21E278C4"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pre-implantation genetic diagnosis (PGD) for diagnosis of genetic disorders only (for example, cystic fibrosis).  Age is not an indication for PGD</w:t>
            </w:r>
          </w:p>
          <w:p w14:paraId="083FB972"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embryo transportation related network disruption</w:t>
            </w:r>
          </w:p>
          <w:p w14:paraId="0FB9ED69" w14:textId="77777777" w:rsidR="00584642" w:rsidRPr="00B17490" w:rsidRDefault="00584642" w:rsidP="007C2FAF">
            <w:pPr>
              <w:pStyle w:val="TableText"/>
              <w:numPr>
                <w:ilvl w:val="0"/>
                <w:numId w:val="12"/>
              </w:numPr>
              <w:textAlignment w:val="auto"/>
              <w:rPr>
                <w:color w:val="000000"/>
                <w:szCs w:val="24"/>
              </w:rPr>
            </w:pPr>
            <w:r w:rsidRPr="00B17490">
              <w:rPr>
                <w:szCs w:val="24"/>
              </w:rPr>
              <w:t>Donor coverage –associated donor medical expenses, including collection and preparation of oocyte (egg) and/or sperm, and the medications associated with the collection and preparation of ovum and/or sperm</w:t>
            </w:r>
          </w:p>
          <w:p w14:paraId="6AD581F3" w14:textId="77777777" w:rsidR="00584642" w:rsidRPr="00B17490" w:rsidRDefault="00584642" w:rsidP="007C2FAF">
            <w:pPr>
              <w:pStyle w:val="TableText"/>
              <w:numPr>
                <w:ilvl w:val="0"/>
                <w:numId w:val="12"/>
              </w:numPr>
              <w:textAlignment w:val="auto"/>
              <w:rPr>
                <w:color w:val="000000"/>
                <w:szCs w:val="24"/>
              </w:rPr>
            </w:pPr>
            <w:r w:rsidRPr="00B17490">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1BE738F2" w14:textId="77777777" w:rsidR="00584642" w:rsidRPr="00B17490" w:rsidRDefault="00584642" w:rsidP="00476891">
            <w:pPr>
              <w:rPr>
                <w:sz w:val="24"/>
                <w:szCs w:val="24"/>
              </w:rPr>
            </w:pPr>
          </w:p>
          <w:p w14:paraId="10806486" w14:textId="77777777" w:rsidR="00584642" w:rsidRPr="00B17490" w:rsidRDefault="00584642" w:rsidP="00476891">
            <w:pPr>
              <w:pStyle w:val="TableText"/>
              <w:rPr>
                <w:color w:val="000000"/>
                <w:szCs w:val="24"/>
              </w:rPr>
            </w:pPr>
            <w:r w:rsidRPr="00B17490">
              <w:rPr>
                <w:color w:val="000000"/>
                <w:szCs w:val="24"/>
              </w:rPr>
              <w:t>To be eligible for Benefits, the Covered Person must:</w:t>
            </w:r>
          </w:p>
          <w:p w14:paraId="44FD5F4D" w14:textId="4355C43D" w:rsidR="004D63A3" w:rsidRPr="00B17490" w:rsidRDefault="004D63A3" w:rsidP="007C2FAF">
            <w:pPr>
              <w:numPr>
                <w:ilvl w:val="0"/>
                <w:numId w:val="13"/>
              </w:numPr>
              <w:textAlignment w:val="auto"/>
              <w:rPr>
                <w:color w:val="000000"/>
                <w:sz w:val="24"/>
                <w:szCs w:val="24"/>
              </w:rPr>
            </w:pPr>
            <w:r w:rsidRPr="00B17490">
              <w:rPr>
                <w:color w:val="000000"/>
                <w:sz w:val="24"/>
                <w:szCs w:val="24"/>
              </w:rPr>
              <w:t xml:space="preserve">be under age </w:t>
            </w:r>
            <w:r w:rsidRPr="00B17490">
              <w:rPr>
                <w:b/>
                <w:color w:val="0000FF"/>
                <w:sz w:val="24"/>
                <w:szCs w:val="24"/>
              </w:rPr>
              <w:t>50</w:t>
            </w:r>
            <w:r w:rsidRPr="00B17490">
              <w:rPr>
                <w:color w:val="000000"/>
                <w:sz w:val="24"/>
                <w:szCs w:val="24"/>
              </w:rPr>
              <w:t xml:space="preserve"> </w:t>
            </w:r>
            <w:r w:rsidR="0037160E" w:rsidRPr="00B17490">
              <w:rPr>
                <w:color w:val="000000"/>
                <w:sz w:val="24"/>
                <w:szCs w:val="24"/>
              </w:rPr>
              <w:t>if</w:t>
            </w:r>
            <w:r w:rsidRPr="00B17490">
              <w:rPr>
                <w:color w:val="000000"/>
                <w:sz w:val="24"/>
                <w:szCs w:val="24"/>
              </w:rPr>
              <w:t xml:space="preserve"> using own oocytes (eggs)</w:t>
            </w:r>
          </w:p>
          <w:p w14:paraId="427EFEAA" w14:textId="77777777" w:rsidR="00584642" w:rsidRPr="00B17490" w:rsidRDefault="00584642" w:rsidP="00D45E5D">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0A2A4B59" w14:textId="7EB22862" w:rsidR="00584642" w:rsidRPr="00B17490" w:rsidRDefault="00584642" w:rsidP="00476891">
            <w:pPr>
              <w:pStyle w:val="TableTextCharCharChar1"/>
              <w:rPr>
                <w:b/>
                <w:color w:val="FF00FF"/>
                <w:szCs w:val="24"/>
              </w:rPr>
            </w:pPr>
            <w:r w:rsidRPr="00B17490">
              <w:rPr>
                <w:color w:val="000000"/>
                <w:szCs w:val="24"/>
              </w:rPr>
              <w:lastRenderedPageBreak/>
              <w:t xml:space="preserve">To take part in the </w:t>
            </w:r>
            <w:r w:rsidRPr="00B17490">
              <w:rPr>
                <w:szCs w:val="24"/>
              </w:rPr>
              <w:t>Fertility Solutions</w:t>
            </w:r>
            <w:r w:rsidRPr="00B17490">
              <w:rPr>
                <w:color w:val="000000"/>
                <w:szCs w:val="24"/>
              </w:rPr>
              <w:t xml:space="preserve"> program, call a nurse at </w:t>
            </w:r>
            <w:r w:rsidRPr="00B17490">
              <w:rPr>
                <w:b/>
                <w:color w:val="0000FF"/>
                <w:szCs w:val="24"/>
              </w:rPr>
              <w:t>1-866-774-4626</w:t>
            </w:r>
            <w:r w:rsidRPr="00B17490">
              <w:rPr>
                <w:color w:val="000000"/>
                <w:szCs w:val="24"/>
              </w:rPr>
              <w:t xml:space="preserve">. The Plan will only pay Benefits if </w:t>
            </w:r>
            <w:r w:rsidRPr="00B17490">
              <w:rPr>
                <w:szCs w:val="24"/>
              </w:rPr>
              <w:t>Fertility Solutions</w:t>
            </w:r>
            <w:r w:rsidRPr="00B17490">
              <w:rPr>
                <w:color w:val="000000"/>
                <w:szCs w:val="24"/>
              </w:rPr>
              <w:t xml:space="preserve"> provides the proper notification to the Designated Facility provider performing the services (even if you </w:t>
            </w:r>
            <w:r w:rsidR="00BD7A62" w:rsidRPr="00B17490">
              <w:rPr>
                <w:color w:val="000000"/>
                <w:szCs w:val="24"/>
              </w:rPr>
              <w:t>self-refer</w:t>
            </w:r>
            <w:r w:rsidRPr="00B17490">
              <w:rPr>
                <w:color w:val="000000"/>
                <w:szCs w:val="24"/>
              </w:rPr>
              <w:t xml:space="preserve"> to a provider in that Network).</w:t>
            </w:r>
          </w:p>
          <w:p w14:paraId="13994A59" w14:textId="77777777" w:rsidR="00584642" w:rsidRPr="00B17490" w:rsidRDefault="00584642" w:rsidP="00476891">
            <w:pPr>
              <w:pStyle w:val="TableTextCharCharChar1"/>
              <w:rPr>
                <w:b/>
                <w:color w:val="FF00FF"/>
                <w:szCs w:val="24"/>
              </w:rPr>
            </w:pPr>
          </w:p>
          <w:p w14:paraId="7AC5EC37" w14:textId="77777777" w:rsidR="00584642" w:rsidRPr="00B17490" w:rsidRDefault="00584642" w:rsidP="00476891">
            <w:pPr>
              <w:pStyle w:val="TableTextCharCharChar1"/>
              <w:rPr>
                <w:b/>
                <w:color w:val="FF00FF"/>
                <w:szCs w:val="24"/>
              </w:rPr>
            </w:pPr>
          </w:p>
          <w:p w14:paraId="1604052A" w14:textId="77777777" w:rsidR="00584642" w:rsidRPr="00B17490" w:rsidRDefault="00584642" w:rsidP="00476891">
            <w:pPr>
              <w:pStyle w:val="TableTextCharCharChar1"/>
              <w:rPr>
                <w:b/>
                <w:szCs w:val="24"/>
              </w:rPr>
            </w:pPr>
            <w:r w:rsidRPr="00B17490">
              <w:rPr>
                <w:b/>
                <w:szCs w:val="24"/>
              </w:rPr>
              <w:t>Same as:</w:t>
            </w:r>
          </w:p>
          <w:p w14:paraId="3346CBD7" w14:textId="77777777" w:rsidR="00584642" w:rsidRPr="00B17490" w:rsidRDefault="00584642" w:rsidP="00476891">
            <w:pPr>
              <w:rPr>
                <w:rStyle w:val="Style16"/>
                <w:szCs w:val="24"/>
              </w:rPr>
            </w:pPr>
            <w:r w:rsidRPr="00B17490">
              <w:rPr>
                <w:b/>
                <w:i/>
                <w:sz w:val="24"/>
                <w:szCs w:val="24"/>
              </w:rPr>
              <w:t xml:space="preserve">●  </w:t>
            </w:r>
            <w:r w:rsidRPr="00B17490">
              <w:rPr>
                <w:rStyle w:val="Style16"/>
                <w:szCs w:val="24"/>
              </w:rPr>
              <w:t>Physician's Office</w:t>
            </w:r>
          </w:p>
          <w:p w14:paraId="3E06B7B2" w14:textId="77777777" w:rsidR="00584642" w:rsidRPr="00B17490" w:rsidRDefault="00584642" w:rsidP="00476891">
            <w:pPr>
              <w:ind w:left="288"/>
              <w:rPr>
                <w:b/>
                <w:i/>
                <w:iCs/>
                <w:sz w:val="24"/>
                <w:szCs w:val="24"/>
                <w:u w:val="single"/>
              </w:rPr>
            </w:pPr>
            <w:r w:rsidRPr="00B17490">
              <w:rPr>
                <w:rStyle w:val="Style16"/>
                <w:szCs w:val="24"/>
              </w:rPr>
              <w:t>Services – Sickness and Injury</w:t>
            </w:r>
          </w:p>
          <w:p w14:paraId="22C1F12C" w14:textId="77777777" w:rsidR="00584642" w:rsidRPr="00B17490" w:rsidRDefault="00584642" w:rsidP="00476891">
            <w:pPr>
              <w:rPr>
                <w:b/>
                <w:i/>
                <w:iCs/>
                <w:sz w:val="24"/>
                <w:szCs w:val="24"/>
              </w:rPr>
            </w:pPr>
            <w:r w:rsidRPr="00B17490">
              <w:rPr>
                <w:b/>
                <w:i/>
                <w:sz w:val="24"/>
                <w:szCs w:val="24"/>
              </w:rPr>
              <w:t xml:space="preserve">●  </w:t>
            </w:r>
            <w:r w:rsidRPr="00B17490">
              <w:rPr>
                <w:rStyle w:val="Style16"/>
                <w:szCs w:val="24"/>
              </w:rPr>
              <w:t>Physician Fees</w:t>
            </w:r>
          </w:p>
          <w:p w14:paraId="054DDFBB" w14:textId="77777777" w:rsidR="00584642" w:rsidRPr="00B17490" w:rsidRDefault="00584642" w:rsidP="00476891">
            <w:pPr>
              <w:rPr>
                <w:b/>
                <w:i/>
                <w:iCs/>
                <w:sz w:val="24"/>
                <w:szCs w:val="24"/>
              </w:rPr>
            </w:pPr>
            <w:r w:rsidRPr="00B17490">
              <w:rPr>
                <w:b/>
                <w:i/>
                <w:sz w:val="24"/>
                <w:szCs w:val="24"/>
              </w:rPr>
              <w:t xml:space="preserve">●  </w:t>
            </w:r>
            <w:r w:rsidRPr="00B17490">
              <w:rPr>
                <w:b/>
                <w:i/>
                <w:iCs/>
                <w:sz w:val="24"/>
                <w:szCs w:val="24"/>
              </w:rPr>
              <w:t>Hospital-Inpatient Stay</w:t>
            </w:r>
          </w:p>
          <w:p w14:paraId="178CCBFF" w14:textId="77777777" w:rsidR="00584642" w:rsidRPr="00B17490" w:rsidRDefault="00584642" w:rsidP="00476891">
            <w:pPr>
              <w:ind w:left="288" w:hanging="288"/>
              <w:rPr>
                <w:b/>
                <w:i/>
                <w:iCs/>
                <w:sz w:val="24"/>
                <w:szCs w:val="24"/>
              </w:rPr>
            </w:pPr>
            <w:r w:rsidRPr="00B17490">
              <w:rPr>
                <w:b/>
                <w:i/>
                <w:sz w:val="24"/>
                <w:szCs w:val="24"/>
              </w:rPr>
              <w:t xml:space="preserve">●  </w:t>
            </w:r>
            <w:r w:rsidRPr="00B17490">
              <w:rPr>
                <w:rStyle w:val="Style16"/>
                <w:szCs w:val="24"/>
              </w:rPr>
              <w:t>Lab, X-ray and Diagnostics – Outpatient</w:t>
            </w:r>
          </w:p>
          <w:p w14:paraId="0F7ABEEB" w14:textId="77777777" w:rsidR="00584642" w:rsidRPr="00B17490" w:rsidRDefault="00584642" w:rsidP="00476891">
            <w:pPr>
              <w:ind w:left="288" w:hanging="288"/>
              <w:rPr>
                <w:b/>
                <w:i/>
                <w:iCs/>
                <w:sz w:val="24"/>
                <w:szCs w:val="24"/>
              </w:rPr>
            </w:pPr>
            <w:r w:rsidRPr="00B17490">
              <w:rPr>
                <w:b/>
                <w:i/>
                <w:sz w:val="24"/>
                <w:szCs w:val="24"/>
              </w:rPr>
              <w:t>●  S</w:t>
            </w:r>
            <w:r w:rsidRPr="00B17490">
              <w:rPr>
                <w:b/>
                <w:i/>
                <w:iCs/>
                <w:sz w:val="24"/>
                <w:szCs w:val="24"/>
              </w:rPr>
              <w:t>urgery - Outpatient</w:t>
            </w:r>
          </w:p>
          <w:p w14:paraId="72FB0992" w14:textId="77777777" w:rsidR="00584642" w:rsidRPr="00B17490" w:rsidRDefault="00584642" w:rsidP="00476891">
            <w:pPr>
              <w:pStyle w:val="TableText"/>
              <w:numPr>
                <w:ilvl w:val="12"/>
                <w:numId w:val="0"/>
              </w:numPr>
              <w:rPr>
                <w:b/>
                <w:szCs w:val="24"/>
              </w:rPr>
            </w:pPr>
          </w:p>
          <w:p w14:paraId="23AB1BD4" w14:textId="77777777" w:rsidR="00584642" w:rsidRPr="00B17490" w:rsidRDefault="00584642" w:rsidP="00476891">
            <w:pPr>
              <w:pStyle w:val="TableText"/>
              <w:numPr>
                <w:ilvl w:val="12"/>
                <w:numId w:val="0"/>
              </w:numPr>
              <w:rPr>
                <w:szCs w:val="24"/>
              </w:rPr>
            </w:pPr>
          </w:p>
          <w:p w14:paraId="76575C2B" w14:textId="77777777" w:rsidR="00584642" w:rsidRPr="00B17490" w:rsidRDefault="00584642" w:rsidP="00476891">
            <w:pPr>
              <w:pStyle w:val="TableText"/>
              <w:numPr>
                <w:ilvl w:val="12"/>
                <w:numId w:val="0"/>
              </w:numPr>
              <w:rPr>
                <w:b/>
                <w:color w:val="FF00FF"/>
                <w:szCs w:val="24"/>
              </w:rPr>
            </w:pPr>
            <w:r w:rsidRPr="00B17490">
              <w:rPr>
                <w:szCs w:val="24"/>
              </w:rPr>
              <w:t xml:space="preserve">Any combination of Network Benefits and Non-Network are limited to </w:t>
            </w:r>
            <w:r w:rsidRPr="00B17490">
              <w:rPr>
                <w:b/>
                <w:color w:val="0000FF"/>
                <w:szCs w:val="24"/>
              </w:rPr>
              <w:t>$40,000</w:t>
            </w:r>
            <w:r w:rsidRPr="00B17490">
              <w:rPr>
                <w:szCs w:val="24"/>
              </w:rPr>
              <w:t xml:space="preserve"> per Covered Person during the entire period you are covered under the Plan.</w:t>
            </w:r>
          </w:p>
          <w:p w14:paraId="1077DAC1" w14:textId="77777777" w:rsidR="00584642" w:rsidRPr="00B17490" w:rsidRDefault="00584642" w:rsidP="00476891">
            <w:pPr>
              <w:pStyle w:val="TableText"/>
              <w:rPr>
                <w:szCs w:val="24"/>
              </w:rPr>
            </w:pPr>
          </w:p>
          <w:p w14:paraId="610FDEC6" w14:textId="77777777" w:rsidR="00584642" w:rsidRPr="00B17490" w:rsidRDefault="00584642" w:rsidP="00476891">
            <w:pPr>
              <w:pStyle w:val="TableText"/>
              <w:rPr>
                <w:szCs w:val="24"/>
              </w:rPr>
            </w:pPr>
          </w:p>
          <w:p w14:paraId="38E248C4"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Infertility Prescription Drug has a Lifetime Maximum of </w:t>
            </w:r>
            <w:r w:rsidRPr="00B17490">
              <w:rPr>
                <w:b/>
                <w:color w:val="0000FF"/>
                <w:sz w:val="24"/>
                <w:szCs w:val="24"/>
              </w:rPr>
              <w:t>$20,000</w:t>
            </w:r>
            <w:r w:rsidRPr="00B17490">
              <w:rPr>
                <w:color w:val="000000" w:themeColor="text1"/>
                <w:sz w:val="24"/>
                <w:szCs w:val="24"/>
              </w:rPr>
              <w:t>.</w:t>
            </w:r>
          </w:p>
          <w:p w14:paraId="5C0E6430" w14:textId="77777777" w:rsidR="00584642" w:rsidRPr="00B17490" w:rsidRDefault="00584642" w:rsidP="00476891">
            <w:pPr>
              <w:overflowPunct/>
              <w:textAlignment w:val="auto"/>
              <w:rPr>
                <w:color w:val="000000" w:themeColor="text1"/>
                <w:sz w:val="24"/>
                <w:szCs w:val="24"/>
              </w:rPr>
            </w:pPr>
          </w:p>
          <w:p w14:paraId="2F266F3D" w14:textId="77777777" w:rsidR="00584642" w:rsidRPr="00B17490" w:rsidRDefault="00584642" w:rsidP="00476891">
            <w:pPr>
              <w:overflowPunct/>
              <w:textAlignment w:val="auto"/>
              <w:rPr>
                <w:color w:val="000000" w:themeColor="text1"/>
                <w:sz w:val="24"/>
                <w:szCs w:val="24"/>
              </w:rPr>
            </w:pPr>
          </w:p>
          <w:p w14:paraId="70863CEA"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Effective </w:t>
            </w:r>
            <w:r w:rsidRPr="00B17490">
              <w:rPr>
                <w:b/>
                <w:color w:val="0000FF"/>
                <w:sz w:val="24"/>
                <w:szCs w:val="24"/>
              </w:rPr>
              <w:t>1/1/19</w:t>
            </w:r>
            <w:r w:rsidRPr="00B17490">
              <w:rPr>
                <w:color w:val="000000" w:themeColor="text1"/>
                <w:sz w:val="24"/>
                <w:szCs w:val="24"/>
              </w:rPr>
              <w:t xml:space="preserve"> the Infertility for medical is limited to </w:t>
            </w:r>
            <w:r w:rsidRPr="00B17490">
              <w:rPr>
                <w:b/>
                <w:color w:val="0000FF"/>
                <w:sz w:val="24"/>
                <w:szCs w:val="24"/>
              </w:rPr>
              <w:t>$40</w:t>
            </w:r>
            <w:r w:rsidRPr="00B17490">
              <w:rPr>
                <w:color w:val="000000" w:themeColor="text1"/>
                <w:sz w:val="24"/>
                <w:szCs w:val="24"/>
              </w:rPr>
              <w:t>K LTM. Employees will be highly encouraged to call Fertility Solutions but will not be penalized if they do not.</w:t>
            </w:r>
          </w:p>
          <w:p w14:paraId="68DBE154" w14:textId="77777777" w:rsidR="00584642" w:rsidRPr="00B17490" w:rsidRDefault="00584642" w:rsidP="00476891">
            <w:pPr>
              <w:overflowPunct/>
              <w:textAlignment w:val="auto"/>
              <w:rPr>
                <w:color w:val="000000" w:themeColor="text1"/>
                <w:sz w:val="24"/>
                <w:szCs w:val="24"/>
              </w:rPr>
            </w:pPr>
          </w:p>
          <w:p w14:paraId="08C531E8" w14:textId="77777777" w:rsidR="00584642" w:rsidRPr="00B17490" w:rsidRDefault="00584642" w:rsidP="00BD0C66">
            <w:pPr>
              <w:numPr>
                <w:ilvl w:val="12"/>
                <w:numId w:val="0"/>
              </w:numPr>
              <w:rPr>
                <w:color w:val="000000" w:themeColor="text1"/>
                <w:sz w:val="24"/>
                <w:szCs w:val="24"/>
              </w:rPr>
            </w:pPr>
            <w:r w:rsidRPr="00B17490">
              <w:rPr>
                <w:color w:val="000000" w:themeColor="text1"/>
                <w:sz w:val="24"/>
                <w:szCs w:val="24"/>
              </w:rPr>
              <w:t>Short term cryopreservation as part of ART procedures is covered under the plan. Cryopreservation as part of long term storage (</w:t>
            </w:r>
            <w:r w:rsidRPr="00B17490">
              <w:rPr>
                <w:b/>
                <w:color w:val="0000FF"/>
                <w:sz w:val="24"/>
                <w:szCs w:val="24"/>
              </w:rPr>
              <w:t>12</w:t>
            </w:r>
            <w:r w:rsidRPr="00B17490">
              <w:rPr>
                <w:color w:val="000000" w:themeColor="text1"/>
                <w:sz w:val="24"/>
                <w:szCs w:val="24"/>
              </w:rPr>
              <w:t xml:space="preserve"> months or greater) would not be covered.</w:t>
            </w:r>
          </w:p>
          <w:p w14:paraId="10183BB2" w14:textId="77777777" w:rsidR="004420C2" w:rsidRPr="00B17490" w:rsidRDefault="004420C2" w:rsidP="00BD0C66">
            <w:pPr>
              <w:numPr>
                <w:ilvl w:val="12"/>
                <w:numId w:val="0"/>
              </w:numPr>
              <w:rPr>
                <w:color w:val="000000" w:themeColor="text1"/>
                <w:sz w:val="24"/>
                <w:szCs w:val="24"/>
              </w:rPr>
            </w:pPr>
          </w:p>
          <w:p w14:paraId="0CB6C7CD" w14:textId="77777777" w:rsidR="004420C2" w:rsidRPr="00B17490" w:rsidRDefault="004420C2" w:rsidP="004420C2">
            <w:pPr>
              <w:pStyle w:val="TableText"/>
              <w:rPr>
                <w:szCs w:val="24"/>
              </w:rPr>
            </w:pPr>
            <w:r w:rsidRPr="00B17490">
              <w:rPr>
                <w:szCs w:val="24"/>
              </w:rPr>
              <w:t>Infertility Benefits are only available for a dependent child when there is a need for fertility preservation</w:t>
            </w:r>
          </w:p>
          <w:p w14:paraId="5B1BB66C" w14:textId="77777777" w:rsidR="004420C2" w:rsidRPr="00B17490" w:rsidRDefault="004420C2" w:rsidP="004420C2">
            <w:pPr>
              <w:pStyle w:val="TableText"/>
              <w:rPr>
                <w:szCs w:val="24"/>
              </w:rPr>
            </w:pPr>
            <w:r w:rsidRPr="00B17490">
              <w:rPr>
                <w:szCs w:val="24"/>
              </w:rPr>
              <w:t>in case of cancer, gender affirmation treatment, surgery, accident or medical conditions.</w:t>
            </w:r>
          </w:p>
          <w:p w14:paraId="427EFED5" w14:textId="0D27ED53" w:rsidR="004420C2" w:rsidRPr="00B17490" w:rsidRDefault="004420C2" w:rsidP="00BD0C66">
            <w:pPr>
              <w:numPr>
                <w:ilvl w:val="12"/>
                <w:numId w:val="0"/>
              </w:numPr>
              <w:rPr>
                <w:b/>
                <w:color w:val="000000"/>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20E0714A" w14:textId="13C43004" w:rsidR="00584642" w:rsidRPr="00B17490" w:rsidRDefault="00584642" w:rsidP="00476891">
            <w:pPr>
              <w:pStyle w:val="TableTextCharCharChar1"/>
              <w:rPr>
                <w:color w:val="000000"/>
                <w:szCs w:val="24"/>
              </w:rPr>
            </w:pPr>
            <w:r w:rsidRPr="00B17490">
              <w:rPr>
                <w:color w:val="000000"/>
                <w:szCs w:val="24"/>
              </w:rPr>
              <w:lastRenderedPageBreak/>
              <w:t xml:space="preserve">To take part in the </w:t>
            </w:r>
            <w:r w:rsidRPr="00B17490">
              <w:rPr>
                <w:szCs w:val="24"/>
              </w:rPr>
              <w:t>Fertility Solutions</w:t>
            </w:r>
            <w:r w:rsidRPr="00B17490">
              <w:rPr>
                <w:color w:val="000000"/>
                <w:szCs w:val="24"/>
              </w:rPr>
              <w:t xml:space="preserve"> program, call a nurse at </w:t>
            </w:r>
            <w:r w:rsidRPr="00B17490">
              <w:rPr>
                <w:b/>
                <w:color w:val="0000FF"/>
                <w:szCs w:val="24"/>
              </w:rPr>
              <w:t>1-866-774-4626</w:t>
            </w:r>
            <w:r w:rsidRPr="00B17490">
              <w:rPr>
                <w:color w:val="000000"/>
                <w:szCs w:val="24"/>
              </w:rPr>
              <w:t xml:space="preserve">. The Plan will only pay Benefits if </w:t>
            </w:r>
            <w:r w:rsidRPr="00B17490">
              <w:rPr>
                <w:szCs w:val="24"/>
              </w:rPr>
              <w:t>Fertility Solutions</w:t>
            </w:r>
            <w:r w:rsidRPr="00B17490">
              <w:rPr>
                <w:color w:val="000000"/>
                <w:szCs w:val="24"/>
              </w:rPr>
              <w:t xml:space="preserve"> provides the proper notification to the Designated Facility provider performing the services (even if you </w:t>
            </w:r>
            <w:r w:rsidR="00BD7A62" w:rsidRPr="00B17490">
              <w:rPr>
                <w:color w:val="000000"/>
                <w:szCs w:val="24"/>
              </w:rPr>
              <w:t>self-refer</w:t>
            </w:r>
            <w:r w:rsidRPr="00B17490">
              <w:rPr>
                <w:color w:val="000000"/>
                <w:szCs w:val="24"/>
              </w:rPr>
              <w:t xml:space="preserve"> to a provider in that Network).</w:t>
            </w:r>
          </w:p>
          <w:p w14:paraId="5D66F747" w14:textId="77777777" w:rsidR="00584642" w:rsidRPr="00B17490" w:rsidRDefault="00584642" w:rsidP="00476891">
            <w:pPr>
              <w:pStyle w:val="TableTextCharCharChar1"/>
              <w:rPr>
                <w:b/>
                <w:szCs w:val="24"/>
              </w:rPr>
            </w:pPr>
          </w:p>
          <w:p w14:paraId="52293F00" w14:textId="77777777" w:rsidR="00584642" w:rsidRPr="00B17490" w:rsidRDefault="00584642" w:rsidP="00476891">
            <w:pPr>
              <w:pStyle w:val="TableTextCharCharChar1"/>
              <w:rPr>
                <w:b/>
                <w:szCs w:val="24"/>
              </w:rPr>
            </w:pPr>
          </w:p>
          <w:p w14:paraId="1362C589" w14:textId="77777777" w:rsidR="00584642" w:rsidRPr="00B17490" w:rsidRDefault="00584642" w:rsidP="00476891">
            <w:pPr>
              <w:pStyle w:val="TableTextCharCharChar1"/>
              <w:rPr>
                <w:b/>
                <w:szCs w:val="24"/>
              </w:rPr>
            </w:pPr>
            <w:r w:rsidRPr="00B17490">
              <w:rPr>
                <w:b/>
                <w:szCs w:val="24"/>
              </w:rPr>
              <w:t>Same as:</w:t>
            </w:r>
          </w:p>
          <w:p w14:paraId="4F40C6C6" w14:textId="77777777" w:rsidR="00584642" w:rsidRPr="00B17490" w:rsidRDefault="00584642" w:rsidP="00476891">
            <w:pPr>
              <w:rPr>
                <w:rStyle w:val="Style16"/>
                <w:szCs w:val="24"/>
              </w:rPr>
            </w:pPr>
            <w:r w:rsidRPr="00B17490">
              <w:rPr>
                <w:b/>
                <w:i/>
                <w:sz w:val="24"/>
                <w:szCs w:val="24"/>
              </w:rPr>
              <w:t xml:space="preserve">●  </w:t>
            </w:r>
            <w:r w:rsidRPr="00B17490">
              <w:rPr>
                <w:rStyle w:val="Style16"/>
                <w:szCs w:val="24"/>
              </w:rPr>
              <w:t>Physician's Office</w:t>
            </w:r>
          </w:p>
          <w:p w14:paraId="03168801" w14:textId="77777777" w:rsidR="00584642" w:rsidRPr="00B17490" w:rsidRDefault="00584642" w:rsidP="00476891">
            <w:pPr>
              <w:ind w:left="288"/>
              <w:rPr>
                <w:b/>
                <w:i/>
                <w:iCs/>
                <w:sz w:val="24"/>
                <w:szCs w:val="24"/>
                <w:u w:val="single"/>
              </w:rPr>
            </w:pPr>
            <w:r w:rsidRPr="00B17490">
              <w:rPr>
                <w:rStyle w:val="Style16"/>
                <w:szCs w:val="24"/>
              </w:rPr>
              <w:t>Services – Sickness and Injury</w:t>
            </w:r>
          </w:p>
          <w:p w14:paraId="126C3B53" w14:textId="77777777" w:rsidR="00584642" w:rsidRPr="00B17490" w:rsidRDefault="00584642" w:rsidP="00476891">
            <w:pPr>
              <w:rPr>
                <w:b/>
                <w:i/>
                <w:iCs/>
                <w:sz w:val="24"/>
                <w:szCs w:val="24"/>
              </w:rPr>
            </w:pPr>
            <w:r w:rsidRPr="00B17490">
              <w:rPr>
                <w:b/>
                <w:i/>
                <w:sz w:val="24"/>
                <w:szCs w:val="24"/>
              </w:rPr>
              <w:t xml:space="preserve">●  </w:t>
            </w:r>
            <w:r w:rsidRPr="00B17490">
              <w:rPr>
                <w:rStyle w:val="Style16"/>
                <w:szCs w:val="24"/>
              </w:rPr>
              <w:t>Physician Fees</w:t>
            </w:r>
          </w:p>
          <w:p w14:paraId="5D2C9208" w14:textId="77777777" w:rsidR="00584642" w:rsidRPr="00B17490" w:rsidRDefault="00584642" w:rsidP="00476891">
            <w:pPr>
              <w:rPr>
                <w:b/>
                <w:i/>
                <w:iCs/>
                <w:sz w:val="24"/>
                <w:szCs w:val="24"/>
              </w:rPr>
            </w:pPr>
            <w:r w:rsidRPr="00B17490">
              <w:rPr>
                <w:b/>
                <w:i/>
                <w:sz w:val="24"/>
                <w:szCs w:val="24"/>
              </w:rPr>
              <w:t xml:space="preserve">●  </w:t>
            </w:r>
            <w:r w:rsidRPr="00B17490">
              <w:rPr>
                <w:b/>
                <w:i/>
                <w:iCs/>
                <w:sz w:val="24"/>
                <w:szCs w:val="24"/>
              </w:rPr>
              <w:t>Hospital-Inpatient Stay</w:t>
            </w:r>
          </w:p>
          <w:p w14:paraId="11EB1433" w14:textId="77777777" w:rsidR="00584642" w:rsidRPr="00B17490" w:rsidRDefault="00584642" w:rsidP="00476891">
            <w:pPr>
              <w:ind w:left="288" w:hanging="288"/>
              <w:rPr>
                <w:b/>
                <w:i/>
                <w:iCs/>
                <w:sz w:val="24"/>
                <w:szCs w:val="24"/>
              </w:rPr>
            </w:pPr>
            <w:r w:rsidRPr="00B17490">
              <w:rPr>
                <w:b/>
                <w:i/>
                <w:sz w:val="24"/>
                <w:szCs w:val="24"/>
              </w:rPr>
              <w:t xml:space="preserve">●  </w:t>
            </w:r>
            <w:r w:rsidRPr="00B17490">
              <w:rPr>
                <w:rStyle w:val="Style16"/>
                <w:szCs w:val="24"/>
              </w:rPr>
              <w:t>Lab, X-ray and Diagnostics – Outpatient</w:t>
            </w:r>
          </w:p>
          <w:p w14:paraId="0272B376" w14:textId="77777777" w:rsidR="00584642" w:rsidRPr="00B17490" w:rsidRDefault="00584642" w:rsidP="00476891">
            <w:pPr>
              <w:ind w:left="288" w:hanging="288"/>
              <w:rPr>
                <w:b/>
                <w:i/>
                <w:iCs/>
                <w:sz w:val="24"/>
                <w:szCs w:val="24"/>
              </w:rPr>
            </w:pPr>
            <w:r w:rsidRPr="00B17490">
              <w:rPr>
                <w:b/>
                <w:i/>
                <w:sz w:val="24"/>
                <w:szCs w:val="24"/>
              </w:rPr>
              <w:t>●  S</w:t>
            </w:r>
            <w:r w:rsidRPr="00B17490">
              <w:rPr>
                <w:b/>
                <w:i/>
                <w:iCs/>
                <w:sz w:val="24"/>
                <w:szCs w:val="24"/>
              </w:rPr>
              <w:t>urgery - Outpatient</w:t>
            </w:r>
          </w:p>
          <w:p w14:paraId="055B5B8F" w14:textId="77777777" w:rsidR="00584642" w:rsidRPr="00B17490" w:rsidRDefault="00584642" w:rsidP="00476891">
            <w:pPr>
              <w:pStyle w:val="TableText"/>
              <w:numPr>
                <w:ilvl w:val="12"/>
                <w:numId w:val="0"/>
              </w:numPr>
              <w:rPr>
                <w:b/>
                <w:szCs w:val="24"/>
              </w:rPr>
            </w:pPr>
          </w:p>
          <w:p w14:paraId="1CD43E71" w14:textId="77777777" w:rsidR="00584642" w:rsidRPr="00B17490" w:rsidRDefault="00584642" w:rsidP="00476891">
            <w:pPr>
              <w:pStyle w:val="TableText"/>
              <w:numPr>
                <w:ilvl w:val="12"/>
                <w:numId w:val="0"/>
              </w:numPr>
              <w:rPr>
                <w:szCs w:val="24"/>
              </w:rPr>
            </w:pPr>
          </w:p>
          <w:p w14:paraId="156C3615" w14:textId="77777777" w:rsidR="00584642" w:rsidRPr="00B17490" w:rsidRDefault="00584642" w:rsidP="00476891">
            <w:pPr>
              <w:pStyle w:val="TableText"/>
              <w:numPr>
                <w:ilvl w:val="12"/>
                <w:numId w:val="0"/>
              </w:numPr>
              <w:rPr>
                <w:b/>
                <w:color w:val="FF00FF"/>
                <w:szCs w:val="24"/>
              </w:rPr>
            </w:pPr>
            <w:r w:rsidRPr="00B17490">
              <w:rPr>
                <w:szCs w:val="24"/>
              </w:rPr>
              <w:t xml:space="preserve">Any combination of Network Benefits and Non-Network are limited to </w:t>
            </w:r>
            <w:r w:rsidRPr="00B17490">
              <w:rPr>
                <w:b/>
                <w:color w:val="0000FF"/>
                <w:szCs w:val="24"/>
              </w:rPr>
              <w:t>$40,000</w:t>
            </w:r>
            <w:r w:rsidRPr="00B17490">
              <w:rPr>
                <w:szCs w:val="24"/>
              </w:rPr>
              <w:t xml:space="preserve"> per Covered Person during the entire period you are covered under the Plan.</w:t>
            </w:r>
          </w:p>
          <w:p w14:paraId="73638154" w14:textId="77777777" w:rsidR="00584642" w:rsidRPr="00B17490" w:rsidRDefault="00584642" w:rsidP="00476891">
            <w:pPr>
              <w:pStyle w:val="TableText"/>
              <w:rPr>
                <w:szCs w:val="24"/>
              </w:rPr>
            </w:pPr>
          </w:p>
          <w:p w14:paraId="4B6576D4" w14:textId="77777777" w:rsidR="00584642" w:rsidRPr="00B17490" w:rsidRDefault="00584642" w:rsidP="00476891">
            <w:pPr>
              <w:pStyle w:val="TableText"/>
              <w:numPr>
                <w:ilvl w:val="12"/>
                <w:numId w:val="0"/>
              </w:numPr>
              <w:rPr>
                <w:b/>
                <w:szCs w:val="24"/>
              </w:rPr>
            </w:pPr>
          </w:p>
          <w:p w14:paraId="0E8C7644"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Infertility Prescription Drug has a Lifetime Maximum of </w:t>
            </w:r>
            <w:r w:rsidRPr="00B17490">
              <w:rPr>
                <w:b/>
                <w:color w:val="0000FF"/>
                <w:sz w:val="24"/>
                <w:szCs w:val="24"/>
              </w:rPr>
              <w:t>$20,000</w:t>
            </w:r>
            <w:r w:rsidRPr="00B17490">
              <w:rPr>
                <w:color w:val="000000" w:themeColor="text1"/>
                <w:sz w:val="24"/>
                <w:szCs w:val="24"/>
              </w:rPr>
              <w:t>.</w:t>
            </w:r>
          </w:p>
          <w:p w14:paraId="3DA1BA9D" w14:textId="77777777" w:rsidR="00584642" w:rsidRPr="00B17490" w:rsidRDefault="00584642" w:rsidP="00476891">
            <w:pPr>
              <w:overflowPunct/>
              <w:textAlignment w:val="auto"/>
              <w:rPr>
                <w:color w:val="000000" w:themeColor="text1"/>
                <w:sz w:val="24"/>
                <w:szCs w:val="24"/>
              </w:rPr>
            </w:pPr>
          </w:p>
          <w:p w14:paraId="0080DD73" w14:textId="77777777" w:rsidR="00584642" w:rsidRPr="00B17490" w:rsidRDefault="00584642" w:rsidP="00476891">
            <w:pPr>
              <w:overflowPunct/>
              <w:textAlignment w:val="auto"/>
              <w:rPr>
                <w:color w:val="000000" w:themeColor="text1"/>
                <w:sz w:val="24"/>
                <w:szCs w:val="24"/>
              </w:rPr>
            </w:pPr>
          </w:p>
          <w:p w14:paraId="6ABC3208"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Effective </w:t>
            </w:r>
            <w:r w:rsidRPr="00B17490">
              <w:rPr>
                <w:b/>
                <w:color w:val="0000FF"/>
                <w:sz w:val="24"/>
                <w:szCs w:val="24"/>
              </w:rPr>
              <w:t>1/1/19</w:t>
            </w:r>
            <w:r w:rsidRPr="00B17490">
              <w:rPr>
                <w:color w:val="000000" w:themeColor="text1"/>
                <w:sz w:val="24"/>
                <w:szCs w:val="24"/>
              </w:rPr>
              <w:t xml:space="preserve"> the Infertility for medical is limited to </w:t>
            </w:r>
            <w:r w:rsidRPr="00B17490">
              <w:rPr>
                <w:b/>
                <w:color w:val="0000FF"/>
                <w:sz w:val="24"/>
                <w:szCs w:val="24"/>
              </w:rPr>
              <w:t>$40</w:t>
            </w:r>
            <w:r w:rsidRPr="00B17490">
              <w:rPr>
                <w:color w:val="000000" w:themeColor="text1"/>
                <w:sz w:val="24"/>
                <w:szCs w:val="24"/>
              </w:rPr>
              <w:t>K LTM. Employees will be highly encouraged to call Fertility Solutions but will not be penalized if they do not.</w:t>
            </w:r>
          </w:p>
          <w:p w14:paraId="50D85205" w14:textId="77777777" w:rsidR="00584642" w:rsidRPr="00B17490" w:rsidRDefault="00584642" w:rsidP="00476891">
            <w:pPr>
              <w:overflowPunct/>
              <w:textAlignment w:val="auto"/>
              <w:rPr>
                <w:color w:val="000000" w:themeColor="text1"/>
                <w:sz w:val="24"/>
                <w:szCs w:val="24"/>
              </w:rPr>
            </w:pPr>
          </w:p>
          <w:p w14:paraId="15CF6B73" w14:textId="77777777" w:rsidR="00584642" w:rsidRPr="00B17490" w:rsidRDefault="00584642" w:rsidP="00476891">
            <w:pPr>
              <w:overflowPunct/>
              <w:textAlignment w:val="auto"/>
              <w:rPr>
                <w:color w:val="000000"/>
                <w:sz w:val="24"/>
                <w:szCs w:val="24"/>
              </w:rPr>
            </w:pPr>
            <w:r w:rsidRPr="00B17490">
              <w:rPr>
                <w:color w:val="000000" w:themeColor="text1"/>
                <w:sz w:val="24"/>
                <w:szCs w:val="24"/>
              </w:rPr>
              <w:t>Short term cryopreservation as part of ART procedures is covered under the plan. Cryopreservation as part of long term storage (</w:t>
            </w:r>
            <w:r w:rsidRPr="00B17490">
              <w:rPr>
                <w:b/>
                <w:color w:val="0000FF"/>
                <w:sz w:val="24"/>
                <w:szCs w:val="24"/>
              </w:rPr>
              <w:t>12</w:t>
            </w:r>
            <w:r w:rsidRPr="00B17490">
              <w:rPr>
                <w:color w:val="000000" w:themeColor="text1"/>
                <w:sz w:val="24"/>
                <w:szCs w:val="24"/>
              </w:rPr>
              <w:t xml:space="preserve"> months or greater) would not be covered.</w:t>
            </w:r>
          </w:p>
          <w:p w14:paraId="51323ADB" w14:textId="77777777" w:rsidR="00584642" w:rsidRPr="00B17490" w:rsidRDefault="00584642">
            <w:pPr>
              <w:pStyle w:val="TableText"/>
              <w:rPr>
                <w:b/>
                <w:color w:val="000000"/>
                <w:szCs w:val="24"/>
              </w:rPr>
            </w:pPr>
          </w:p>
          <w:p w14:paraId="0F08B36F" w14:textId="77777777" w:rsidR="004420C2" w:rsidRPr="00B17490" w:rsidRDefault="004420C2" w:rsidP="004420C2">
            <w:pPr>
              <w:pStyle w:val="TableText"/>
              <w:rPr>
                <w:szCs w:val="24"/>
              </w:rPr>
            </w:pPr>
            <w:r w:rsidRPr="00B17490">
              <w:rPr>
                <w:szCs w:val="24"/>
              </w:rPr>
              <w:t>Infertility Benefits are only available for a dependent child when there is a need for fertility preservation</w:t>
            </w:r>
          </w:p>
          <w:p w14:paraId="5BD874ED" w14:textId="77777777" w:rsidR="004420C2" w:rsidRPr="00B17490" w:rsidRDefault="004420C2" w:rsidP="004420C2">
            <w:pPr>
              <w:pStyle w:val="TableText"/>
              <w:rPr>
                <w:szCs w:val="24"/>
              </w:rPr>
            </w:pPr>
            <w:r w:rsidRPr="00B17490">
              <w:rPr>
                <w:szCs w:val="24"/>
              </w:rPr>
              <w:t>in case of cancer, gender affirmation treatment, surgery, accident or medical conditions.</w:t>
            </w:r>
          </w:p>
          <w:p w14:paraId="427EFEFD" w14:textId="77777777" w:rsidR="004420C2" w:rsidRPr="00B17490" w:rsidRDefault="004420C2">
            <w:pPr>
              <w:pStyle w:val="TableText"/>
              <w:rPr>
                <w:b/>
                <w:color w:val="000000"/>
                <w:szCs w:val="24"/>
              </w:rPr>
            </w:pPr>
          </w:p>
        </w:tc>
      </w:tr>
      <w:tr w:rsidR="00241C70" w:rsidRPr="00B17490" w14:paraId="427EFF7F"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17490" w:rsidRDefault="00241C70" w:rsidP="0023498A">
            <w:pPr>
              <w:pStyle w:val="TableTextCharCharChar1"/>
              <w:numPr>
                <w:ilvl w:val="12"/>
                <w:numId w:val="0"/>
              </w:numPr>
              <w:rPr>
                <w:b/>
              </w:rPr>
            </w:pPr>
            <w:bookmarkStart w:id="117" w:name="Reproduction"/>
            <w:r w:rsidRPr="00B17490">
              <w:rPr>
                <w:b/>
              </w:rPr>
              <w:lastRenderedPageBreak/>
              <w:t>Reproduction</w:t>
            </w:r>
            <w:bookmarkEnd w:id="117"/>
          </w:p>
          <w:p w14:paraId="427EFF51" w14:textId="77777777" w:rsidR="009D6CE0" w:rsidRPr="00B17490" w:rsidRDefault="009D6CE0" w:rsidP="0023498A">
            <w:pPr>
              <w:pStyle w:val="TableTextCharCharChar1"/>
              <w:numPr>
                <w:ilvl w:val="12"/>
                <w:numId w:val="0"/>
              </w:numPr>
            </w:pPr>
          </w:p>
          <w:p w14:paraId="427EFF53" w14:textId="01243D21" w:rsidR="00E00FAB" w:rsidRPr="00B17490" w:rsidRDefault="00D45E5D" w:rsidP="00B52A0C">
            <w:pPr>
              <w:pStyle w:val="TableTextCharCharChar1"/>
              <w:numPr>
                <w:ilvl w:val="12"/>
                <w:numId w:val="0"/>
              </w:numPr>
              <w:rPr>
                <w:color w:val="000000"/>
              </w:rPr>
            </w:pPr>
            <w:r w:rsidRPr="00B17490">
              <w:rPr>
                <w:b/>
                <w:color w:val="FF00FF"/>
              </w:rPr>
              <w:t xml:space="preserve"> </w:t>
            </w:r>
            <w:r w:rsidR="00B52A0C" w:rsidRPr="00B17490">
              <w:t xml:space="preserve">Female </w:t>
            </w:r>
            <w:r w:rsidR="00B52A0C" w:rsidRPr="00B17490">
              <w:rPr>
                <w:color w:val="000000"/>
              </w:rPr>
              <w:t xml:space="preserve">contraceptive services, supplies and voluntary sterilization are covered the same as Preventive Care Benefits as </w:t>
            </w:r>
            <w:r w:rsidR="00B52A0C" w:rsidRPr="00B17490">
              <w:rPr>
                <w:color w:val="000000"/>
              </w:rPr>
              <w:lastRenderedPageBreak/>
              <w:t>defined under the Health Resources and Services Administration (HRSA) requirement.</w:t>
            </w:r>
            <w:r w:rsidR="00E00FAB" w:rsidRPr="00B17490">
              <w:rPr>
                <w:color w:val="000000"/>
              </w:rPr>
              <w:t xml:space="preserve"> </w:t>
            </w:r>
          </w:p>
          <w:p w14:paraId="427EFF54" w14:textId="77777777" w:rsidR="00E00F70" w:rsidRPr="00B17490"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17490" w:rsidRDefault="00241C70">
            <w:pPr>
              <w:pStyle w:val="TableTextCharCharChar1"/>
              <w:numPr>
                <w:ilvl w:val="12"/>
                <w:numId w:val="0"/>
              </w:numPr>
              <w:rPr>
                <w:b/>
              </w:rPr>
            </w:pPr>
            <w:r w:rsidRPr="00B17490">
              <w:rPr>
                <w:b/>
              </w:rPr>
              <w:lastRenderedPageBreak/>
              <w:t>Same as:</w:t>
            </w:r>
          </w:p>
          <w:p w14:paraId="427EFF56" w14:textId="77777777" w:rsidR="008254C8" w:rsidRPr="00B17490" w:rsidRDefault="008254C8" w:rsidP="008254C8">
            <w:pPr>
              <w:pStyle w:val="TableTextChar"/>
              <w:rPr>
                <w:rStyle w:val="Style16"/>
              </w:rPr>
            </w:pPr>
            <w:r w:rsidRPr="00B17490">
              <w:rPr>
                <w:b/>
                <w:color w:val="000000"/>
              </w:rPr>
              <w:t xml:space="preserve">●  </w:t>
            </w:r>
            <w:r w:rsidRPr="00B17490">
              <w:rPr>
                <w:rStyle w:val="Style16"/>
              </w:rPr>
              <w:t>Physician's Office</w:t>
            </w:r>
          </w:p>
          <w:p w14:paraId="427EFF57" w14:textId="77777777" w:rsidR="008254C8" w:rsidRPr="00B17490" w:rsidRDefault="008254C8" w:rsidP="008254C8">
            <w:pPr>
              <w:pStyle w:val="TableTextChar"/>
              <w:ind w:left="288"/>
              <w:rPr>
                <w:b/>
                <w:i/>
                <w:iCs/>
                <w:color w:val="0000FF"/>
                <w:u w:val="single"/>
              </w:rPr>
            </w:pPr>
            <w:r w:rsidRPr="00B17490">
              <w:rPr>
                <w:rStyle w:val="Style16"/>
              </w:rPr>
              <w:t>Services – Sickness and Injury</w:t>
            </w:r>
          </w:p>
          <w:p w14:paraId="427EFF58" w14:textId="77777777" w:rsidR="008254C8" w:rsidRPr="00B17490" w:rsidRDefault="008254C8" w:rsidP="008254C8">
            <w:pPr>
              <w:pStyle w:val="TableTextChar"/>
              <w:rPr>
                <w:b/>
                <w:i/>
                <w:iCs/>
                <w:color w:val="000000"/>
              </w:rPr>
            </w:pPr>
            <w:r w:rsidRPr="00B17490">
              <w:rPr>
                <w:b/>
                <w:color w:val="000000"/>
              </w:rPr>
              <w:t xml:space="preserve">●  </w:t>
            </w:r>
            <w:r w:rsidRPr="00B17490">
              <w:rPr>
                <w:rStyle w:val="Style16"/>
              </w:rPr>
              <w:t>Physician Fees</w:t>
            </w:r>
          </w:p>
          <w:p w14:paraId="427EFF59" w14:textId="77777777" w:rsidR="008254C8" w:rsidRPr="00B17490" w:rsidRDefault="008254C8" w:rsidP="008254C8">
            <w:pPr>
              <w:pStyle w:val="TableTextChar"/>
              <w:rPr>
                <w:b/>
                <w:i/>
                <w:iCs/>
                <w:color w:val="000000"/>
              </w:rPr>
            </w:pPr>
            <w:r w:rsidRPr="00B17490">
              <w:rPr>
                <w:b/>
                <w:color w:val="000000"/>
              </w:rPr>
              <w:t xml:space="preserve">●  </w:t>
            </w:r>
            <w:r w:rsidRPr="00B17490">
              <w:rPr>
                <w:b/>
                <w:i/>
                <w:iCs/>
                <w:color w:val="000000"/>
              </w:rPr>
              <w:t>Hospital-Inpatient Stay</w:t>
            </w:r>
          </w:p>
          <w:p w14:paraId="427EFF5A" w14:textId="77777777" w:rsidR="008254C8" w:rsidRPr="00B17490" w:rsidRDefault="008254C8" w:rsidP="008254C8">
            <w:pPr>
              <w:pStyle w:val="TableTextChar"/>
              <w:ind w:left="288" w:hanging="288"/>
              <w:rPr>
                <w:b/>
                <w:i/>
                <w:iCs/>
                <w:color w:val="000000"/>
              </w:rPr>
            </w:pPr>
            <w:r w:rsidRPr="00B17490">
              <w:rPr>
                <w:b/>
                <w:color w:val="000000"/>
              </w:rPr>
              <w:t xml:space="preserve">●  </w:t>
            </w:r>
            <w:r w:rsidRPr="00B17490">
              <w:rPr>
                <w:rStyle w:val="Style16"/>
              </w:rPr>
              <w:t xml:space="preserve">Lab, X-ray and </w:t>
            </w:r>
            <w:r w:rsidRPr="00B17490">
              <w:rPr>
                <w:rStyle w:val="Style16"/>
              </w:rPr>
              <w:lastRenderedPageBreak/>
              <w:t>Diagnostics – Outpatient</w:t>
            </w:r>
          </w:p>
          <w:p w14:paraId="427EFF5B" w14:textId="77777777" w:rsidR="008254C8" w:rsidRPr="00B17490" w:rsidRDefault="008254C8" w:rsidP="008254C8">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EFF5C" w14:textId="77777777" w:rsidR="00916680" w:rsidRPr="00B17490" w:rsidRDefault="00916680" w:rsidP="00916680">
            <w:pPr>
              <w:pStyle w:val="TableTextChar"/>
              <w:ind w:left="288" w:hanging="288"/>
              <w:rPr>
                <w:b/>
                <w:i/>
                <w:iCs/>
                <w:color w:val="000000"/>
              </w:rPr>
            </w:pPr>
          </w:p>
          <w:p w14:paraId="427EFF5D" w14:textId="77777777" w:rsidR="00241C70" w:rsidRPr="00B17490" w:rsidRDefault="00241C70">
            <w:pPr>
              <w:pStyle w:val="TableTextCharCharChar1"/>
              <w:rPr>
                <w:color w:val="0000FF"/>
              </w:rPr>
            </w:pPr>
          </w:p>
          <w:p w14:paraId="6649DA57" w14:textId="77777777" w:rsidR="00D45E5D" w:rsidRPr="00B17490" w:rsidRDefault="00D45E5D" w:rsidP="00C64659">
            <w:pPr>
              <w:pStyle w:val="TableTextCharChar"/>
              <w:numPr>
                <w:ilvl w:val="12"/>
                <w:numId w:val="0"/>
              </w:numPr>
              <w:rPr>
                <w:b/>
              </w:rPr>
            </w:pPr>
          </w:p>
          <w:p w14:paraId="427EFF5F" w14:textId="77777777" w:rsidR="00C64659" w:rsidRPr="00B17490" w:rsidRDefault="00C64659" w:rsidP="00C64659">
            <w:pPr>
              <w:pStyle w:val="TableTextCharChar"/>
              <w:numPr>
                <w:ilvl w:val="12"/>
                <w:numId w:val="0"/>
              </w:numPr>
              <w:rPr>
                <w:b/>
                <w:color w:val="FF00FF"/>
              </w:rPr>
            </w:pPr>
            <w:r w:rsidRPr="00B17490">
              <w:rPr>
                <w:b/>
              </w:rPr>
              <w:t>Applicable services:</w:t>
            </w:r>
          </w:p>
          <w:p w14:paraId="427EFF60" w14:textId="47971E7B" w:rsidR="00FA44FF" w:rsidRPr="00B17490" w:rsidRDefault="00FA44FF" w:rsidP="00FA44FF">
            <w:pPr>
              <w:pStyle w:val="TableTextCharChar"/>
              <w:rPr>
                <w:color w:val="000000"/>
              </w:rPr>
            </w:pPr>
            <w:r w:rsidRPr="00B17490">
              <w:rPr>
                <w:color w:val="000000"/>
              </w:rPr>
              <w:t>●  Voluntary sterilization.</w:t>
            </w:r>
          </w:p>
          <w:p w14:paraId="427EFF61" w14:textId="0B792037" w:rsidR="00AB4B92" w:rsidRPr="00B17490" w:rsidRDefault="00AB4B92" w:rsidP="00AB4B92">
            <w:pPr>
              <w:pStyle w:val="TableTextCharChar"/>
              <w:rPr>
                <w:color w:val="000000"/>
              </w:rPr>
            </w:pPr>
            <w:r w:rsidRPr="00B17490">
              <w:rPr>
                <w:color w:val="000000"/>
              </w:rPr>
              <w:t>●  Elective surgical, non-</w:t>
            </w:r>
          </w:p>
          <w:p w14:paraId="427EFF62" w14:textId="40D5950E" w:rsidR="00AB4B92" w:rsidRPr="00B17490" w:rsidRDefault="00AB4B92" w:rsidP="00AB4B92">
            <w:pPr>
              <w:pStyle w:val="TableTextCharChar"/>
              <w:ind w:left="288"/>
              <w:rPr>
                <w:color w:val="000000"/>
              </w:rPr>
            </w:pPr>
            <w:r w:rsidRPr="00B17490">
              <w:rPr>
                <w:color w:val="000000"/>
              </w:rPr>
              <w:t>surgical or drug induced Pregnancy termination.</w:t>
            </w:r>
          </w:p>
          <w:p w14:paraId="427EFF63" w14:textId="5CC400F7" w:rsidR="00FA44FF" w:rsidRPr="00B17490" w:rsidRDefault="00FA44FF" w:rsidP="00FA44FF">
            <w:pPr>
              <w:pStyle w:val="TableTextCharChar"/>
              <w:rPr>
                <w:color w:val="000000"/>
              </w:rPr>
            </w:pPr>
            <w:r w:rsidRPr="00B17490">
              <w:rPr>
                <w:color w:val="000000"/>
              </w:rPr>
              <w:t xml:space="preserve">●  Health services and </w:t>
            </w:r>
          </w:p>
          <w:p w14:paraId="427EFF64" w14:textId="6665FD7D" w:rsidR="00FA44FF" w:rsidRPr="00B17490" w:rsidRDefault="00FA44FF" w:rsidP="00FA44FF">
            <w:pPr>
              <w:pStyle w:val="TableTextCharChar"/>
              <w:ind w:left="288"/>
              <w:rPr>
                <w:color w:val="000000"/>
              </w:rPr>
            </w:pPr>
            <w:r w:rsidRPr="00B17490">
              <w:rPr>
                <w:color w:val="000000"/>
              </w:rPr>
              <w:t xml:space="preserve">associated expenses for elective abortion </w:t>
            </w:r>
          </w:p>
          <w:p w14:paraId="427EFF65" w14:textId="5A614668" w:rsidR="00FA44FF" w:rsidRPr="00B17490" w:rsidRDefault="00FA44FF" w:rsidP="00FA44FF">
            <w:pPr>
              <w:pStyle w:val="TableTextCharChar"/>
              <w:rPr>
                <w:color w:val="000000"/>
              </w:rPr>
            </w:pPr>
            <w:r w:rsidRPr="00B17490">
              <w:rPr>
                <w:color w:val="000000"/>
              </w:rPr>
              <w:t>●  Fetal reduction surgery</w:t>
            </w:r>
            <w:r w:rsidR="008F6912" w:rsidRPr="00B17490">
              <w:rPr>
                <w:color w:val="000000"/>
              </w:rPr>
              <w:t xml:space="preserve"> </w:t>
            </w:r>
          </w:p>
          <w:p w14:paraId="427EFF66" w14:textId="25B999DA" w:rsidR="00FA44FF" w:rsidRPr="00B17490" w:rsidRDefault="00FA44FF" w:rsidP="00FA44FF">
            <w:pPr>
              <w:pStyle w:val="TableTextCharChar"/>
              <w:ind w:left="288" w:hanging="288"/>
              <w:rPr>
                <w:color w:val="000000"/>
              </w:rPr>
            </w:pPr>
            <w:r w:rsidRPr="00B17490">
              <w:rPr>
                <w:color w:val="000000"/>
              </w:rPr>
              <w:t>●  Contraceptive supplies and services.</w:t>
            </w:r>
          </w:p>
          <w:p w14:paraId="427EFF67" w14:textId="77777777" w:rsidR="00241C70" w:rsidRPr="00B17490" w:rsidRDefault="00241C70">
            <w:pPr>
              <w:pStyle w:val="TableTextCharCharChar1"/>
              <w:numPr>
                <w:ilvl w:val="12"/>
                <w:numId w:val="0"/>
              </w:numPr>
              <w:rPr>
                <w:color w:val="000000"/>
              </w:rPr>
            </w:pPr>
          </w:p>
          <w:p w14:paraId="427EFF68" w14:textId="77777777" w:rsidR="00FA44FF" w:rsidRPr="00B17490" w:rsidRDefault="00FA44FF" w:rsidP="00FA44FF">
            <w:pPr>
              <w:pStyle w:val="TableTextCharCharChar1"/>
              <w:rPr>
                <w:b/>
              </w:rPr>
            </w:pPr>
            <w:r w:rsidRPr="00B17490">
              <w:rPr>
                <w:b/>
              </w:rPr>
              <w:t>Refer to Reproduction-Exclusions for services that are not covered.</w:t>
            </w:r>
          </w:p>
          <w:p w14:paraId="427EFF69" w14:textId="77777777" w:rsidR="00241C70" w:rsidRPr="00B17490"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17490" w:rsidRDefault="00241C70">
            <w:pPr>
              <w:pStyle w:val="TableTextCharCharChar1"/>
              <w:numPr>
                <w:ilvl w:val="12"/>
                <w:numId w:val="0"/>
              </w:numPr>
              <w:rPr>
                <w:b/>
              </w:rPr>
            </w:pPr>
            <w:r w:rsidRPr="00B17490">
              <w:rPr>
                <w:b/>
              </w:rPr>
              <w:lastRenderedPageBreak/>
              <w:t>Same as:</w:t>
            </w:r>
          </w:p>
          <w:p w14:paraId="427EFF6B" w14:textId="77777777" w:rsidR="009D6CE0" w:rsidRPr="00B17490" w:rsidRDefault="009D6CE0" w:rsidP="009D6CE0">
            <w:pPr>
              <w:pStyle w:val="TableTextChar"/>
              <w:rPr>
                <w:rStyle w:val="Style16"/>
              </w:rPr>
            </w:pPr>
            <w:r w:rsidRPr="00B17490">
              <w:rPr>
                <w:b/>
                <w:color w:val="000000"/>
              </w:rPr>
              <w:t xml:space="preserve">●  </w:t>
            </w:r>
            <w:r w:rsidRPr="00B17490">
              <w:rPr>
                <w:rStyle w:val="Style16"/>
              </w:rPr>
              <w:t>Physician's Office</w:t>
            </w:r>
          </w:p>
          <w:p w14:paraId="427EFF6C" w14:textId="77777777" w:rsidR="009D6CE0" w:rsidRPr="00B17490" w:rsidRDefault="009D6CE0" w:rsidP="009D6CE0">
            <w:pPr>
              <w:pStyle w:val="TableTextChar"/>
              <w:ind w:left="288"/>
              <w:rPr>
                <w:b/>
                <w:i/>
                <w:iCs/>
                <w:color w:val="0000FF"/>
                <w:u w:val="single"/>
              </w:rPr>
            </w:pPr>
            <w:r w:rsidRPr="00B17490">
              <w:rPr>
                <w:rStyle w:val="Style16"/>
              </w:rPr>
              <w:t>Services – Sickness and Injury</w:t>
            </w:r>
          </w:p>
          <w:p w14:paraId="427EFF6D" w14:textId="77777777" w:rsidR="009D6CE0" w:rsidRPr="00B17490" w:rsidRDefault="009D6CE0" w:rsidP="009D6CE0">
            <w:pPr>
              <w:pStyle w:val="TableTextChar"/>
              <w:rPr>
                <w:b/>
                <w:i/>
                <w:iCs/>
                <w:color w:val="000000"/>
              </w:rPr>
            </w:pPr>
            <w:r w:rsidRPr="00B17490">
              <w:rPr>
                <w:b/>
                <w:color w:val="000000"/>
              </w:rPr>
              <w:t xml:space="preserve">●  </w:t>
            </w:r>
            <w:r w:rsidRPr="00B17490">
              <w:rPr>
                <w:rStyle w:val="Style16"/>
              </w:rPr>
              <w:t>Physician Fees</w:t>
            </w:r>
          </w:p>
          <w:p w14:paraId="427EFF6E" w14:textId="77777777" w:rsidR="009D6CE0" w:rsidRPr="00B17490" w:rsidRDefault="009D6CE0" w:rsidP="009D6CE0">
            <w:pPr>
              <w:pStyle w:val="TableTextChar"/>
              <w:rPr>
                <w:b/>
                <w:i/>
                <w:iCs/>
                <w:color w:val="000000"/>
              </w:rPr>
            </w:pPr>
            <w:r w:rsidRPr="00B17490">
              <w:rPr>
                <w:b/>
                <w:color w:val="000000"/>
              </w:rPr>
              <w:t xml:space="preserve">●  </w:t>
            </w:r>
            <w:r w:rsidRPr="00B17490">
              <w:rPr>
                <w:b/>
                <w:i/>
                <w:iCs/>
                <w:color w:val="000000"/>
              </w:rPr>
              <w:t>Hospital-Inpatient Stay</w:t>
            </w:r>
          </w:p>
          <w:p w14:paraId="427EFF6F" w14:textId="77777777" w:rsidR="009D6CE0" w:rsidRPr="00B17490" w:rsidRDefault="009D6CE0" w:rsidP="009D6CE0">
            <w:pPr>
              <w:pStyle w:val="TableTextChar"/>
              <w:ind w:left="288" w:hanging="288"/>
              <w:rPr>
                <w:b/>
                <w:i/>
                <w:iCs/>
                <w:color w:val="000000"/>
              </w:rPr>
            </w:pPr>
            <w:r w:rsidRPr="00B17490">
              <w:rPr>
                <w:b/>
                <w:color w:val="000000"/>
              </w:rPr>
              <w:t xml:space="preserve">●  </w:t>
            </w:r>
            <w:r w:rsidRPr="00B17490">
              <w:rPr>
                <w:rStyle w:val="Style16"/>
              </w:rPr>
              <w:t xml:space="preserve">Lab, X-ray and </w:t>
            </w:r>
            <w:r w:rsidRPr="00B17490">
              <w:rPr>
                <w:rStyle w:val="Style16"/>
              </w:rPr>
              <w:lastRenderedPageBreak/>
              <w:t>Diagnostics – Outpatient</w:t>
            </w:r>
          </w:p>
          <w:p w14:paraId="427EFF70" w14:textId="77777777" w:rsidR="008254C8" w:rsidRPr="00B17490" w:rsidRDefault="009D6CE0" w:rsidP="009D6CE0">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EFF71" w14:textId="77777777" w:rsidR="00916680" w:rsidRPr="00B17490" w:rsidRDefault="00916680" w:rsidP="00916680">
            <w:pPr>
              <w:pStyle w:val="TableTextChar"/>
              <w:ind w:left="288" w:hanging="288"/>
              <w:rPr>
                <w:b/>
                <w:i/>
                <w:iCs/>
                <w:color w:val="000000"/>
              </w:rPr>
            </w:pPr>
          </w:p>
          <w:p w14:paraId="427EFF72" w14:textId="77777777" w:rsidR="00241C70" w:rsidRPr="00B17490" w:rsidRDefault="00241C70">
            <w:pPr>
              <w:pStyle w:val="TableTextCharCharChar1"/>
              <w:numPr>
                <w:ilvl w:val="12"/>
                <w:numId w:val="0"/>
              </w:numPr>
              <w:rPr>
                <w:color w:val="FF00FF"/>
              </w:rPr>
            </w:pPr>
          </w:p>
          <w:p w14:paraId="5C5004D4" w14:textId="77777777" w:rsidR="00D45E5D" w:rsidRPr="00B17490" w:rsidRDefault="00D45E5D" w:rsidP="00C64659">
            <w:pPr>
              <w:pStyle w:val="TableTextCharChar"/>
              <w:numPr>
                <w:ilvl w:val="12"/>
                <w:numId w:val="0"/>
              </w:numPr>
              <w:rPr>
                <w:b/>
              </w:rPr>
            </w:pPr>
          </w:p>
          <w:p w14:paraId="427EFF74" w14:textId="77777777" w:rsidR="00C64659" w:rsidRPr="00B17490" w:rsidRDefault="00C64659" w:rsidP="00C64659">
            <w:pPr>
              <w:pStyle w:val="TableTextCharChar"/>
              <w:numPr>
                <w:ilvl w:val="12"/>
                <w:numId w:val="0"/>
              </w:numPr>
              <w:rPr>
                <w:b/>
                <w:color w:val="FF00FF"/>
              </w:rPr>
            </w:pPr>
            <w:r w:rsidRPr="00B17490">
              <w:rPr>
                <w:b/>
              </w:rPr>
              <w:t>Applicable services:</w:t>
            </w:r>
          </w:p>
          <w:p w14:paraId="427EFF75" w14:textId="25D193E2" w:rsidR="00FA44FF" w:rsidRPr="00B17490" w:rsidRDefault="00FA44FF" w:rsidP="00FA44FF">
            <w:pPr>
              <w:pStyle w:val="TableTextCharChar"/>
              <w:rPr>
                <w:color w:val="000000"/>
              </w:rPr>
            </w:pPr>
            <w:r w:rsidRPr="00B17490">
              <w:rPr>
                <w:color w:val="000000"/>
              </w:rPr>
              <w:t>●  Voluntary sterilization.</w:t>
            </w:r>
          </w:p>
          <w:p w14:paraId="427EFF76" w14:textId="74231C64" w:rsidR="00AB4B92" w:rsidRPr="00B17490" w:rsidRDefault="00AB4B92" w:rsidP="00AB4B92">
            <w:pPr>
              <w:pStyle w:val="TableTextCharChar"/>
              <w:rPr>
                <w:color w:val="000000"/>
              </w:rPr>
            </w:pPr>
            <w:r w:rsidRPr="00B17490">
              <w:rPr>
                <w:color w:val="000000"/>
              </w:rPr>
              <w:t>●  Elective surgical, non-</w:t>
            </w:r>
          </w:p>
          <w:p w14:paraId="427EFF77" w14:textId="020519A0" w:rsidR="00AB4B92" w:rsidRPr="00B17490" w:rsidRDefault="00AB4B92" w:rsidP="00AB4B92">
            <w:pPr>
              <w:pStyle w:val="TableTextCharChar"/>
              <w:ind w:left="288"/>
              <w:rPr>
                <w:color w:val="000000"/>
              </w:rPr>
            </w:pPr>
            <w:r w:rsidRPr="00B17490">
              <w:rPr>
                <w:color w:val="000000"/>
              </w:rPr>
              <w:t>surgical or drug induced Pregnancy termination.</w:t>
            </w:r>
          </w:p>
          <w:p w14:paraId="427EFF78" w14:textId="18B4B4D1" w:rsidR="00FA44FF" w:rsidRPr="00B17490" w:rsidRDefault="00FA44FF" w:rsidP="00FA44FF">
            <w:pPr>
              <w:pStyle w:val="TableTextCharChar"/>
              <w:rPr>
                <w:color w:val="000000"/>
              </w:rPr>
            </w:pPr>
            <w:r w:rsidRPr="00B17490">
              <w:rPr>
                <w:color w:val="000000"/>
              </w:rPr>
              <w:t xml:space="preserve">●  Health services and </w:t>
            </w:r>
          </w:p>
          <w:p w14:paraId="427EFF79" w14:textId="6789776A" w:rsidR="00FA44FF" w:rsidRPr="00B17490" w:rsidRDefault="00FA44FF" w:rsidP="00FA44FF">
            <w:pPr>
              <w:pStyle w:val="TableTextCharChar"/>
              <w:ind w:left="288"/>
              <w:rPr>
                <w:color w:val="000000"/>
              </w:rPr>
            </w:pPr>
            <w:r w:rsidRPr="00B17490">
              <w:rPr>
                <w:color w:val="000000"/>
              </w:rPr>
              <w:t xml:space="preserve">associated expenses for elective abortion </w:t>
            </w:r>
          </w:p>
          <w:p w14:paraId="427EFF7A" w14:textId="4B442B98" w:rsidR="00FA44FF" w:rsidRPr="00B17490" w:rsidRDefault="00FA44FF" w:rsidP="00FA44FF">
            <w:pPr>
              <w:pStyle w:val="TableTextCharChar"/>
              <w:rPr>
                <w:color w:val="000000"/>
              </w:rPr>
            </w:pPr>
            <w:r w:rsidRPr="00B17490">
              <w:rPr>
                <w:color w:val="000000"/>
              </w:rPr>
              <w:t>●  Fetal reduction surgery</w:t>
            </w:r>
          </w:p>
          <w:p w14:paraId="427EFF7B" w14:textId="454D4D0A" w:rsidR="00FA44FF" w:rsidRPr="00B17490" w:rsidRDefault="00FA44FF" w:rsidP="00FA44FF">
            <w:pPr>
              <w:pStyle w:val="TableTextCharChar"/>
              <w:ind w:left="288" w:hanging="288"/>
              <w:rPr>
                <w:color w:val="000000"/>
              </w:rPr>
            </w:pPr>
            <w:r w:rsidRPr="00B17490">
              <w:rPr>
                <w:color w:val="000000"/>
              </w:rPr>
              <w:t>●  Contraceptive supplies and services.</w:t>
            </w:r>
          </w:p>
          <w:p w14:paraId="427EFF7C" w14:textId="77777777" w:rsidR="00241C70" w:rsidRPr="00B17490" w:rsidRDefault="00241C70">
            <w:pPr>
              <w:pStyle w:val="TableTextCharCharChar1"/>
              <w:numPr>
                <w:ilvl w:val="12"/>
                <w:numId w:val="0"/>
              </w:numPr>
              <w:rPr>
                <w:color w:val="000000"/>
              </w:rPr>
            </w:pPr>
          </w:p>
          <w:p w14:paraId="427EFF7D" w14:textId="77777777" w:rsidR="00FA44FF" w:rsidRPr="00B17490" w:rsidRDefault="00FA44FF" w:rsidP="00FA44FF">
            <w:pPr>
              <w:pStyle w:val="TableTextCharCharChar1"/>
              <w:rPr>
                <w:b/>
              </w:rPr>
            </w:pPr>
            <w:r w:rsidRPr="00B17490">
              <w:rPr>
                <w:b/>
              </w:rPr>
              <w:t>Refer to Reproduction-Exclusions for services that are not covered.</w:t>
            </w:r>
          </w:p>
          <w:p w14:paraId="427EFF7E" w14:textId="77777777" w:rsidR="00241C70" w:rsidRPr="00B17490" w:rsidRDefault="00241C70">
            <w:pPr>
              <w:pStyle w:val="TableTextCharCharChar1"/>
              <w:numPr>
                <w:ilvl w:val="12"/>
                <w:numId w:val="0"/>
              </w:numPr>
              <w:rPr>
                <w:color w:val="FF0000"/>
              </w:rPr>
            </w:pPr>
          </w:p>
        </w:tc>
      </w:tr>
      <w:tr w:rsidR="00543525" w:rsidRPr="00B17490" w14:paraId="427EFFA4"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17490" w:rsidRDefault="00543525" w:rsidP="0023498A">
            <w:pPr>
              <w:pStyle w:val="TableText"/>
              <w:numPr>
                <w:ilvl w:val="12"/>
                <w:numId w:val="0"/>
              </w:numPr>
              <w:rPr>
                <w:b/>
              </w:rPr>
            </w:pPr>
            <w:bookmarkStart w:id="118" w:name="Reproduction_Exclusions"/>
            <w:r w:rsidRPr="00B17490">
              <w:rPr>
                <w:b/>
              </w:rPr>
              <w:lastRenderedPageBreak/>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A73EC69" w14:textId="7E759300" w:rsidR="00712F69" w:rsidRPr="00B17490" w:rsidRDefault="00543525" w:rsidP="005973D4">
            <w:pPr>
              <w:rPr>
                <w:b/>
                <w:sz w:val="24"/>
                <w:szCs w:val="24"/>
              </w:rPr>
            </w:pPr>
            <w:r w:rsidRPr="00B17490">
              <w:rPr>
                <w:b/>
                <w:sz w:val="24"/>
                <w:szCs w:val="24"/>
              </w:rPr>
              <w:t>The following services are not covered:</w:t>
            </w:r>
          </w:p>
          <w:p w14:paraId="17EC420B"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Long-term storage (greater than 12 months) of reproductive materials such as sperm, eggs, embryos, ovarian tissue, and testicular tissue.</w:t>
            </w:r>
          </w:p>
          <w:p w14:paraId="5DAE5113"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Donor services and Non-medical costs of oocyte or sperm donation (e.g., donor agency fees).</w:t>
            </w:r>
          </w:p>
          <w:p w14:paraId="03691EC5"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All costs associated with surrogate motherhood; non-medical costs associated with a gestational carrier.</w:t>
            </w:r>
          </w:p>
          <w:p w14:paraId="6AFC5E79" w14:textId="77777777" w:rsidR="00A62F97" w:rsidRPr="00B17490" w:rsidRDefault="00A62F97" w:rsidP="007C2FAF">
            <w:pPr>
              <w:pStyle w:val="TableTextChar1"/>
              <w:numPr>
                <w:ilvl w:val="0"/>
                <w:numId w:val="15"/>
              </w:numPr>
              <w:textAlignment w:val="auto"/>
              <w:rPr>
                <w:szCs w:val="24"/>
              </w:rPr>
            </w:pPr>
            <w:r w:rsidRPr="00B17490">
              <w:rPr>
                <w:szCs w:val="24"/>
              </w:rPr>
              <w:t>Ovulation predictor kits.</w:t>
            </w:r>
          </w:p>
          <w:p w14:paraId="5C415162" w14:textId="187CC26C" w:rsidR="00712F69" w:rsidRPr="00B17490" w:rsidRDefault="00712F69" w:rsidP="007C2FAF">
            <w:pPr>
              <w:pStyle w:val="TableTextChar1"/>
              <w:numPr>
                <w:ilvl w:val="0"/>
                <w:numId w:val="15"/>
              </w:numPr>
              <w:textAlignment w:val="auto"/>
              <w:rPr>
                <w:szCs w:val="24"/>
              </w:rPr>
            </w:pPr>
            <w:r w:rsidRPr="00B17490">
              <w:rPr>
                <w:szCs w:val="24"/>
              </w:rPr>
              <w:t>Surrogate parenting and host uterus;</w:t>
            </w:r>
          </w:p>
          <w:p w14:paraId="0361AD96" w14:textId="7366E981" w:rsidR="00712F69" w:rsidRPr="00B17490" w:rsidRDefault="00712F69" w:rsidP="007C2FAF">
            <w:pPr>
              <w:pStyle w:val="TableTextChar1"/>
              <w:numPr>
                <w:ilvl w:val="0"/>
                <w:numId w:val="15"/>
              </w:numPr>
              <w:textAlignment w:val="auto"/>
              <w:rPr>
                <w:szCs w:val="24"/>
              </w:rPr>
            </w:pPr>
            <w:r w:rsidRPr="00B17490">
              <w:rPr>
                <w:szCs w:val="24"/>
              </w:rPr>
              <w:t>the reversal of voluntary sterilization</w:t>
            </w:r>
          </w:p>
          <w:p w14:paraId="427EFFA3" w14:textId="77777777" w:rsidR="00543525" w:rsidRPr="00B17490" w:rsidRDefault="00543525" w:rsidP="005973D4">
            <w:pPr>
              <w:pStyle w:val="TableTextChar1"/>
              <w:textAlignment w:val="auto"/>
              <w:rPr>
                <w:b/>
                <w:szCs w:val="24"/>
              </w:rPr>
            </w:pPr>
          </w:p>
        </w:tc>
      </w:tr>
      <w:tr w:rsidR="00241C70" w:rsidRPr="00B17490" w14:paraId="427EFFBB"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17490" w:rsidRDefault="00241C70">
            <w:pPr>
              <w:pStyle w:val="TableTextCharCharChar1"/>
              <w:numPr>
                <w:ilvl w:val="12"/>
                <w:numId w:val="0"/>
              </w:numPr>
              <w:rPr>
                <w:b/>
              </w:rPr>
            </w:pPr>
            <w:bookmarkStart w:id="119" w:name="Tubal_Ligation"/>
            <w:r w:rsidRPr="00B17490">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C239256" w:rsidR="002C2DDA" w:rsidRPr="00B17490" w:rsidRDefault="005973D4" w:rsidP="002C2DDA">
            <w:pPr>
              <w:pStyle w:val="TableTextCharCharChar1"/>
              <w:numPr>
                <w:ilvl w:val="12"/>
                <w:numId w:val="0"/>
              </w:numPr>
              <w:rPr>
                <w:b/>
              </w:rPr>
            </w:pPr>
            <w:r w:rsidRPr="00B17490">
              <w:rPr>
                <w:b/>
                <w:color w:val="FF00FF"/>
              </w:rPr>
              <w:t xml:space="preserve"> </w:t>
            </w:r>
            <w:r w:rsidR="002C2DDA" w:rsidRPr="00B17490">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57DF568E" w:rsidR="002C2DDA" w:rsidRPr="00B17490" w:rsidRDefault="005973D4" w:rsidP="002C2DDA">
            <w:pPr>
              <w:pStyle w:val="TableTextCharCharChar1"/>
              <w:numPr>
                <w:ilvl w:val="12"/>
                <w:numId w:val="0"/>
              </w:numPr>
              <w:rPr>
                <w:color w:val="000000"/>
              </w:rPr>
            </w:pPr>
            <w:r w:rsidRPr="00B17490">
              <w:rPr>
                <w:b/>
                <w:color w:val="FF00FF"/>
              </w:rPr>
              <w:t xml:space="preserve"> </w:t>
            </w:r>
            <w:r w:rsidR="002C2DDA" w:rsidRPr="00B17490">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17490" w:rsidRDefault="002C2DDA" w:rsidP="002C2DDA">
            <w:pPr>
              <w:pStyle w:val="TableTextCharCharChar1"/>
              <w:numPr>
                <w:ilvl w:val="12"/>
                <w:numId w:val="0"/>
              </w:numPr>
              <w:rPr>
                <w:b/>
              </w:rPr>
            </w:pPr>
          </w:p>
        </w:tc>
      </w:tr>
      <w:tr w:rsidR="00241C70" w:rsidRPr="00B17490" w14:paraId="427EFFC9"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17490" w:rsidRDefault="00241C70">
            <w:pPr>
              <w:pStyle w:val="TableTextCharCharChar1"/>
              <w:numPr>
                <w:ilvl w:val="12"/>
                <w:numId w:val="0"/>
              </w:numPr>
              <w:rPr>
                <w:b/>
              </w:rPr>
            </w:pPr>
            <w:bookmarkStart w:id="120" w:name="Vasectomy"/>
            <w:r w:rsidRPr="00B17490">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17490" w:rsidRDefault="003D1B1B" w:rsidP="003D1B1B">
            <w:pPr>
              <w:pStyle w:val="TableText"/>
              <w:numPr>
                <w:ilvl w:val="12"/>
                <w:numId w:val="0"/>
              </w:numPr>
              <w:rPr>
                <w:b/>
                <w:color w:val="000000"/>
              </w:rPr>
            </w:pPr>
            <w:r w:rsidRPr="00B17490">
              <w:rPr>
                <w:b/>
                <w:color w:val="000000"/>
              </w:rPr>
              <w:t>Same as:</w:t>
            </w:r>
          </w:p>
          <w:p w14:paraId="427EFFBE"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Physician's Office Services - Sickness and Injury</w:t>
            </w:r>
          </w:p>
          <w:p w14:paraId="427EFFBF" w14:textId="77777777" w:rsidR="003D1B1B" w:rsidRPr="00B17490" w:rsidRDefault="003D1B1B" w:rsidP="003D1B1B">
            <w:pPr>
              <w:pStyle w:val="List"/>
              <w:spacing w:before="0"/>
              <w:ind w:left="346" w:hanging="346"/>
              <w:rPr>
                <w:rFonts w:ascii="Times New Roman" w:hAnsi="Times New Roman"/>
                <w:b/>
                <w:i/>
                <w:iCs/>
              </w:rPr>
            </w:pPr>
            <w:r w:rsidRPr="00B17490">
              <w:rPr>
                <w:rFonts w:ascii="Times New Roman" w:hAnsi="Times New Roman"/>
                <w:b/>
              </w:rPr>
              <w:t xml:space="preserve">●   </w:t>
            </w:r>
            <w:r w:rsidRPr="00B17490">
              <w:rPr>
                <w:rFonts w:ascii="Times New Roman" w:hAnsi="Times New Roman"/>
                <w:b/>
                <w:i/>
                <w:iCs/>
              </w:rPr>
              <w:t xml:space="preserve">Physician Fees </w:t>
            </w:r>
          </w:p>
          <w:p w14:paraId="427EFFC0"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Hospital-Inpatient Stay</w:t>
            </w:r>
            <w:r w:rsidRPr="00B17490">
              <w:rPr>
                <w:rFonts w:ascii="Times New Roman" w:hAnsi="Times New Roman"/>
                <w:b/>
              </w:rPr>
              <w:t xml:space="preserve"> </w:t>
            </w:r>
          </w:p>
          <w:p w14:paraId="427EFFC1" w14:textId="77777777" w:rsidR="003D1B1B" w:rsidRPr="00B17490" w:rsidRDefault="003D1B1B" w:rsidP="003D1B1B">
            <w:pPr>
              <w:pStyle w:val="List"/>
              <w:spacing w:before="0"/>
              <w:ind w:left="288" w:hanging="288"/>
              <w:rPr>
                <w:rFonts w:ascii="Times New Roman" w:hAnsi="Times New Roman"/>
                <w:b/>
              </w:rPr>
            </w:pPr>
            <w:r w:rsidRPr="00B17490">
              <w:rPr>
                <w:rFonts w:ascii="Times New Roman" w:hAnsi="Times New Roman"/>
                <w:b/>
              </w:rPr>
              <w:t>●   S</w:t>
            </w:r>
            <w:r w:rsidRPr="00B17490">
              <w:rPr>
                <w:rFonts w:ascii="Times New Roman" w:hAnsi="Times New Roman"/>
                <w:b/>
                <w:i/>
                <w:iCs/>
              </w:rPr>
              <w:t>urgery - Outpatient</w:t>
            </w:r>
          </w:p>
          <w:p w14:paraId="427EFFC2" w14:textId="77777777" w:rsidR="00241C70" w:rsidRPr="00B17490"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17490" w:rsidRDefault="003D1B1B" w:rsidP="003D1B1B">
            <w:pPr>
              <w:pStyle w:val="TableText"/>
              <w:numPr>
                <w:ilvl w:val="12"/>
                <w:numId w:val="0"/>
              </w:numPr>
              <w:rPr>
                <w:b/>
                <w:color w:val="000000"/>
              </w:rPr>
            </w:pPr>
            <w:r w:rsidRPr="00B17490">
              <w:rPr>
                <w:b/>
                <w:color w:val="000000"/>
              </w:rPr>
              <w:t>Same as:</w:t>
            </w:r>
          </w:p>
          <w:p w14:paraId="427EFFC4"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Physician's Office Services - Sickness and Injury</w:t>
            </w:r>
          </w:p>
          <w:p w14:paraId="427EFFC5" w14:textId="77777777" w:rsidR="003D1B1B" w:rsidRPr="00B17490" w:rsidRDefault="003D1B1B" w:rsidP="003D1B1B">
            <w:pPr>
              <w:pStyle w:val="List"/>
              <w:spacing w:before="0"/>
              <w:ind w:left="346" w:hanging="346"/>
              <w:rPr>
                <w:rFonts w:ascii="Times New Roman" w:hAnsi="Times New Roman"/>
                <w:b/>
                <w:i/>
                <w:iCs/>
              </w:rPr>
            </w:pPr>
            <w:r w:rsidRPr="00B17490">
              <w:rPr>
                <w:rFonts w:ascii="Times New Roman" w:hAnsi="Times New Roman"/>
                <w:b/>
              </w:rPr>
              <w:t xml:space="preserve">●   </w:t>
            </w:r>
            <w:r w:rsidRPr="00B17490">
              <w:rPr>
                <w:rFonts w:ascii="Times New Roman" w:hAnsi="Times New Roman"/>
                <w:b/>
                <w:i/>
                <w:iCs/>
              </w:rPr>
              <w:t xml:space="preserve">Physician Fees </w:t>
            </w:r>
          </w:p>
          <w:p w14:paraId="427EFFC6"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Hospital-Inpatient Stay</w:t>
            </w:r>
            <w:r w:rsidRPr="00B17490">
              <w:rPr>
                <w:rFonts w:ascii="Times New Roman" w:hAnsi="Times New Roman"/>
                <w:b/>
              </w:rPr>
              <w:t xml:space="preserve"> </w:t>
            </w:r>
          </w:p>
          <w:p w14:paraId="427EFFC7" w14:textId="77777777" w:rsidR="003D1B1B" w:rsidRPr="00B17490" w:rsidRDefault="003D1B1B" w:rsidP="003D1B1B">
            <w:pPr>
              <w:pStyle w:val="List"/>
              <w:spacing w:before="0"/>
              <w:ind w:left="288" w:hanging="288"/>
              <w:rPr>
                <w:rFonts w:ascii="Times New Roman" w:hAnsi="Times New Roman"/>
                <w:b/>
              </w:rPr>
            </w:pPr>
            <w:r w:rsidRPr="00B17490">
              <w:rPr>
                <w:rFonts w:ascii="Times New Roman" w:hAnsi="Times New Roman"/>
                <w:b/>
              </w:rPr>
              <w:t>●   S</w:t>
            </w:r>
            <w:r w:rsidRPr="00B17490">
              <w:rPr>
                <w:rFonts w:ascii="Times New Roman" w:hAnsi="Times New Roman"/>
                <w:b/>
                <w:i/>
                <w:iCs/>
              </w:rPr>
              <w:t>urgery - Outpatient</w:t>
            </w:r>
          </w:p>
          <w:p w14:paraId="427EFFC8" w14:textId="77777777" w:rsidR="00241C70" w:rsidRPr="00B17490" w:rsidRDefault="00241C70">
            <w:pPr>
              <w:pStyle w:val="TableTextCharCharChar1"/>
              <w:numPr>
                <w:ilvl w:val="12"/>
                <w:numId w:val="0"/>
              </w:numPr>
              <w:rPr>
                <w:b/>
              </w:rPr>
            </w:pPr>
          </w:p>
        </w:tc>
      </w:tr>
    </w:tbl>
    <w:p w14:paraId="427EFFCA" w14:textId="77777777" w:rsidR="00154B9C" w:rsidRPr="00B17490" w:rsidRDefault="00154B9C">
      <w:pPr>
        <w:numPr>
          <w:ilvl w:val="12"/>
          <w:numId w:val="0"/>
        </w:numPr>
        <w:rPr>
          <w:sz w:val="24"/>
        </w:rPr>
      </w:pPr>
    </w:p>
    <w:p w14:paraId="427EFFCB" w14:textId="77777777" w:rsidR="00154B9C" w:rsidRPr="00B17490" w:rsidRDefault="00154B9C">
      <w:pPr>
        <w:numPr>
          <w:ilvl w:val="12"/>
          <w:numId w:val="0"/>
        </w:numPr>
        <w:rPr>
          <w:sz w:val="24"/>
        </w:rPr>
      </w:pPr>
    </w:p>
    <w:p w14:paraId="427EFFCC" w14:textId="77777777" w:rsidR="00154B9C" w:rsidRPr="00B17490" w:rsidRDefault="00154B9C" w:rsidP="00A8344D">
      <w:r w:rsidRPr="00B17490">
        <w:t>&lt;!--ID=CSR--&gt;</w:t>
      </w:r>
    </w:p>
    <w:p w14:paraId="427EFFCD"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0ACC1630"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FD0"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5981258"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FD2"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17490" w:rsidRDefault="00154B9C">
            <w:pPr>
              <w:pStyle w:val="TableTextCharCharChar1"/>
              <w:rPr>
                <w:b/>
                <w:bCs/>
                <w:color w:val="FF0000"/>
              </w:rPr>
            </w:pPr>
            <w:bookmarkStart w:id="121" w:name="Diaphragm"/>
            <w:r w:rsidRPr="00B17490">
              <w:rPr>
                <w:b/>
                <w:bCs/>
                <w:color w:val="FF0000"/>
              </w:rPr>
              <w:t>Diaphragm</w:t>
            </w:r>
            <w:bookmarkEnd w:id="121"/>
          </w:p>
          <w:p w14:paraId="427EFFD5" w14:textId="77777777" w:rsidR="00A25AA5" w:rsidRPr="00B17490" w:rsidRDefault="00A25AA5">
            <w:pPr>
              <w:pStyle w:val="TableTextCharCharChar1"/>
              <w:rPr>
                <w:b/>
                <w:bCs/>
                <w:color w:val="FF0000"/>
              </w:rPr>
            </w:pPr>
          </w:p>
          <w:p w14:paraId="427EFFD6" w14:textId="7B3F92B8" w:rsidR="00FF5031" w:rsidRPr="00B17490" w:rsidRDefault="00FF5031" w:rsidP="00FF5031">
            <w:pPr>
              <w:pStyle w:val="TableText"/>
              <w:rPr>
                <w:color w:val="FF0000"/>
              </w:rPr>
            </w:pPr>
            <w:r w:rsidRPr="00B17490">
              <w:rPr>
                <w:color w:val="FF0000"/>
              </w:rPr>
              <w:t>Covered for device, fitting and removal.</w:t>
            </w:r>
          </w:p>
          <w:p w14:paraId="427EFFD7" w14:textId="77777777" w:rsidR="00A25AA5" w:rsidRPr="00B17490" w:rsidRDefault="00A25AA5">
            <w:pPr>
              <w:pStyle w:val="TableTextCharCharChar1"/>
              <w:rPr>
                <w:b/>
                <w:bCs/>
                <w:color w:val="FF0000"/>
              </w:rPr>
            </w:pPr>
          </w:p>
          <w:p w14:paraId="427EFFD9" w14:textId="30F8B62E"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3A2FAA04" w:rsidR="00293591"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2D9003A6" w:rsidR="00154B9C" w:rsidRPr="00B17490" w:rsidRDefault="00D50271">
            <w:pPr>
              <w:pStyle w:val="TableTextCharCharChar1"/>
              <w:rPr>
                <w:color w:val="FF0000"/>
              </w:rPr>
            </w:pPr>
            <w:r w:rsidRPr="00B17490">
              <w:rPr>
                <w:b/>
                <w:color w:val="0000FF"/>
              </w:rPr>
              <w:t>60%</w:t>
            </w:r>
            <w:r w:rsidR="00154B9C" w:rsidRPr="00B17490">
              <w:rPr>
                <w:color w:val="FF0000"/>
              </w:rPr>
              <w:t xml:space="preserve"> of eligible expenses after satisfying</w:t>
            </w:r>
            <w:r w:rsidR="00B53DB8" w:rsidRPr="00B17490">
              <w:rPr>
                <w:color w:val="FF0000"/>
              </w:rPr>
              <w:t xml:space="preserve"> the</w:t>
            </w:r>
            <w:r w:rsidR="00154B9C" w:rsidRPr="00B17490">
              <w:rPr>
                <w:color w:val="FF0000"/>
              </w:rPr>
              <w:t xml:space="preserve"> deductible.</w:t>
            </w:r>
          </w:p>
          <w:p w14:paraId="427EFFEC" w14:textId="77777777" w:rsidR="005200FC" w:rsidRPr="00B17490" w:rsidRDefault="005200FC">
            <w:pPr>
              <w:pStyle w:val="TableTextCharCharChar1"/>
              <w:rPr>
                <w:color w:val="FF0000"/>
              </w:rPr>
            </w:pPr>
          </w:p>
          <w:p w14:paraId="427EFFEF" w14:textId="519A3DFC" w:rsidR="005200FC" w:rsidRPr="00B17490" w:rsidRDefault="005200FC" w:rsidP="005200FC">
            <w:pPr>
              <w:pStyle w:val="TableTextCharCharChar1"/>
              <w:rPr>
                <w:color w:val="FF0000"/>
              </w:rPr>
            </w:pPr>
          </w:p>
        </w:tc>
      </w:tr>
      <w:tr w:rsidR="00154B9C" w:rsidRPr="00B17490"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17490" w:rsidRDefault="00154B9C">
            <w:pPr>
              <w:pStyle w:val="TableTextCharCharChar1"/>
              <w:rPr>
                <w:b/>
                <w:bCs/>
                <w:color w:val="FF0000"/>
              </w:rPr>
            </w:pPr>
            <w:bookmarkStart w:id="122" w:name="Depo_Provera"/>
            <w:r w:rsidRPr="00B17490">
              <w:rPr>
                <w:b/>
                <w:bCs/>
                <w:color w:val="FF0000"/>
              </w:rPr>
              <w:t>Depo Provera</w:t>
            </w:r>
            <w:bookmarkEnd w:id="122"/>
          </w:p>
          <w:p w14:paraId="427EFFF2" w14:textId="77777777" w:rsidR="0074269F" w:rsidRPr="00B17490" w:rsidRDefault="0074269F">
            <w:pPr>
              <w:pStyle w:val="TableTextCharCharChar1"/>
              <w:rPr>
                <w:b/>
                <w:bCs/>
                <w:color w:val="FF0000"/>
              </w:rPr>
            </w:pPr>
          </w:p>
          <w:p w14:paraId="427EFFF4" w14:textId="57383596"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3A92B096" w:rsidR="00293591"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08E8C89B" w:rsidR="00154B9C" w:rsidRPr="00B17490" w:rsidRDefault="00D50271">
            <w:pPr>
              <w:pStyle w:val="TableTextCharCharChar1"/>
              <w:rPr>
                <w:color w:val="FF0000"/>
              </w:rPr>
            </w:pPr>
            <w:r w:rsidRPr="00B17490">
              <w:rPr>
                <w:b/>
                <w:color w:val="0000FF"/>
              </w:rPr>
              <w:t>60%</w:t>
            </w:r>
            <w:r w:rsidR="00154B9C" w:rsidRPr="00B17490">
              <w:rPr>
                <w:color w:val="FF0000"/>
              </w:rPr>
              <w:t xml:space="preserve"> of eligible expenses after satisfying</w:t>
            </w:r>
            <w:r w:rsidR="001C4525" w:rsidRPr="00B17490">
              <w:rPr>
                <w:color w:val="FF0000"/>
              </w:rPr>
              <w:t xml:space="preserve"> the</w:t>
            </w:r>
            <w:r w:rsidR="00154B9C" w:rsidRPr="00B17490">
              <w:rPr>
                <w:b/>
                <w:color w:val="FF0000"/>
              </w:rPr>
              <w:t xml:space="preserve"> </w:t>
            </w:r>
            <w:r w:rsidR="00154B9C" w:rsidRPr="00B17490">
              <w:rPr>
                <w:color w:val="FF0000"/>
              </w:rPr>
              <w:t>deductible.</w:t>
            </w:r>
          </w:p>
          <w:p w14:paraId="427F0007" w14:textId="77777777" w:rsidR="005200FC" w:rsidRPr="00B17490" w:rsidRDefault="005200FC">
            <w:pPr>
              <w:pStyle w:val="TableTextCharCharChar1"/>
              <w:rPr>
                <w:color w:val="FF0000"/>
              </w:rPr>
            </w:pPr>
          </w:p>
          <w:p w14:paraId="427F000A" w14:textId="288D3E7D" w:rsidR="005200FC" w:rsidRPr="00B17490" w:rsidRDefault="005200FC" w:rsidP="005200FC">
            <w:pPr>
              <w:pStyle w:val="TableTextCharCharChar1"/>
              <w:rPr>
                <w:color w:val="FF0000"/>
              </w:rPr>
            </w:pPr>
          </w:p>
        </w:tc>
      </w:tr>
      <w:tr w:rsidR="008E6031" w:rsidRPr="00B17490"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17490" w:rsidRDefault="008E6031">
            <w:pPr>
              <w:pStyle w:val="TableTextCharCharChar1"/>
              <w:rPr>
                <w:b/>
                <w:bCs/>
                <w:color w:val="FF0000"/>
              </w:rPr>
            </w:pPr>
            <w:bookmarkStart w:id="123" w:name="IUD"/>
            <w:r w:rsidRPr="00B17490">
              <w:rPr>
                <w:b/>
                <w:bCs/>
                <w:color w:val="FF0000"/>
              </w:rPr>
              <w:t>IUD</w:t>
            </w:r>
            <w:bookmarkEnd w:id="123"/>
          </w:p>
          <w:p w14:paraId="427F000D" w14:textId="77777777" w:rsidR="00A25AA5" w:rsidRPr="00B17490" w:rsidRDefault="00A25AA5">
            <w:pPr>
              <w:pStyle w:val="TableTextCharCharChar1"/>
              <w:rPr>
                <w:b/>
                <w:bCs/>
                <w:color w:val="FF0000"/>
              </w:rPr>
            </w:pPr>
          </w:p>
          <w:p w14:paraId="427F000E" w14:textId="4B208972" w:rsidR="00FF5031" w:rsidRPr="00B17490" w:rsidRDefault="00FF5031" w:rsidP="00FF5031">
            <w:pPr>
              <w:pStyle w:val="TableText"/>
              <w:rPr>
                <w:color w:val="FF0000"/>
              </w:rPr>
            </w:pPr>
            <w:r w:rsidRPr="00B17490">
              <w:rPr>
                <w:color w:val="FF0000"/>
              </w:rPr>
              <w:t>Covered for device, fitting and removal.</w:t>
            </w:r>
          </w:p>
          <w:p w14:paraId="427F000F" w14:textId="77777777" w:rsidR="00A25AA5" w:rsidRPr="00B17490" w:rsidRDefault="00A25AA5">
            <w:pPr>
              <w:pStyle w:val="TableTextCharCharChar1"/>
              <w:rPr>
                <w:b/>
                <w:bCs/>
                <w:color w:val="FF0000"/>
              </w:rPr>
            </w:pPr>
          </w:p>
          <w:p w14:paraId="427F0011" w14:textId="286CB0CC"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6CC74FCF" w:rsidR="00573C7E"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656498DB" w:rsidR="008E6031" w:rsidRPr="00B17490" w:rsidRDefault="00D50271">
            <w:pPr>
              <w:pStyle w:val="TableTextCharCharChar1"/>
              <w:rPr>
                <w:color w:val="FF0000"/>
              </w:rPr>
            </w:pPr>
            <w:r w:rsidRPr="00B17490">
              <w:rPr>
                <w:b/>
                <w:color w:val="0000FF"/>
              </w:rPr>
              <w:t>60%</w:t>
            </w:r>
            <w:r w:rsidR="008E6031" w:rsidRPr="00B17490">
              <w:rPr>
                <w:b/>
                <w:color w:val="FF0000"/>
              </w:rPr>
              <w:t xml:space="preserve"> </w:t>
            </w:r>
            <w:r w:rsidR="008E6031" w:rsidRPr="00B17490">
              <w:rPr>
                <w:color w:val="FF0000"/>
              </w:rPr>
              <w:t>of eligible expenses after satisfying</w:t>
            </w:r>
            <w:r w:rsidR="007801A0" w:rsidRPr="00B17490">
              <w:rPr>
                <w:color w:val="FF0000"/>
              </w:rPr>
              <w:t xml:space="preserve"> the</w:t>
            </w:r>
            <w:r w:rsidR="008E6031" w:rsidRPr="00B17490">
              <w:rPr>
                <w:b/>
                <w:color w:val="FF0000"/>
              </w:rPr>
              <w:t xml:space="preserve"> </w:t>
            </w:r>
            <w:r w:rsidR="008E6031" w:rsidRPr="00B17490">
              <w:rPr>
                <w:color w:val="FF0000"/>
              </w:rPr>
              <w:t>deductible.</w:t>
            </w:r>
          </w:p>
          <w:p w14:paraId="427F0023" w14:textId="77777777" w:rsidR="005200FC" w:rsidRPr="00B17490" w:rsidRDefault="005200FC">
            <w:pPr>
              <w:pStyle w:val="TableTextCharCharChar1"/>
              <w:rPr>
                <w:color w:val="FF0000"/>
              </w:rPr>
            </w:pPr>
          </w:p>
          <w:p w14:paraId="427F0026" w14:textId="354D9FE7" w:rsidR="005200FC" w:rsidRPr="00B17490" w:rsidRDefault="005200FC" w:rsidP="005200FC">
            <w:pPr>
              <w:pStyle w:val="TableTextCharCharChar1"/>
              <w:rPr>
                <w:color w:val="FF0000"/>
              </w:rPr>
            </w:pPr>
          </w:p>
        </w:tc>
      </w:tr>
    </w:tbl>
    <w:p w14:paraId="427F0028" w14:textId="77777777" w:rsidR="00154B9C" w:rsidRPr="00B17490" w:rsidRDefault="00154B9C">
      <w:pPr>
        <w:numPr>
          <w:ilvl w:val="12"/>
          <w:numId w:val="0"/>
        </w:numPr>
        <w:rPr>
          <w:sz w:val="24"/>
        </w:rPr>
      </w:pPr>
    </w:p>
    <w:p w14:paraId="427F0029" w14:textId="77777777" w:rsidR="00154B9C" w:rsidRPr="00B17490" w:rsidRDefault="00154B9C">
      <w:pPr>
        <w:numPr>
          <w:ilvl w:val="12"/>
          <w:numId w:val="0"/>
        </w:numPr>
        <w:rPr>
          <w:sz w:val="24"/>
        </w:rPr>
      </w:pPr>
    </w:p>
    <w:p w14:paraId="427F002A" w14:textId="77777777" w:rsidR="00154B9C" w:rsidRPr="00B17490" w:rsidRDefault="00154B9C" w:rsidP="00A8344D">
      <w:r w:rsidRPr="00B17490">
        <w:t>&lt;!--section=Special_Services--&gt;</w:t>
      </w:r>
    </w:p>
    <w:p w14:paraId="0DE64011" w14:textId="77777777" w:rsidR="00FD1B50" w:rsidRPr="00B17490" w:rsidRDefault="00FD1B50" w:rsidP="00A8344D"/>
    <w:p w14:paraId="5ADE1228"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17490" w:rsidRDefault="00FD1B50" w:rsidP="00FD1B50">
      <w:pPr>
        <w:pStyle w:val="iBAAGStandardText"/>
        <w:rPr>
          <w:rFonts w:ascii="Times New Roman" w:hAnsi="Times New Roman" w:cs="Times New Roman"/>
          <w:i/>
        </w:rPr>
      </w:pPr>
    </w:p>
    <w:p w14:paraId="553484F8" w14:textId="053B6D20" w:rsidR="00FD1B50" w:rsidRPr="00B17490" w:rsidRDefault="00FD1B50" w:rsidP="00FD1B50">
      <w:r w:rsidRPr="00B17490">
        <w:rPr>
          <w:i/>
          <w:iCs/>
          <w:sz w:val="24"/>
          <w:szCs w:val="24"/>
        </w:rPr>
        <w:t xml:space="preserve">Providers, this summary is for members, to review the terms of your participation agreement, please visit </w:t>
      </w:r>
      <w:hyperlink r:id="rId35" w:history="1">
        <w:hyperlink r:id="rId36" w:history="1">
          <w:r w:rsidR="009604C7" w:rsidRPr="00B17490">
            <w:rPr>
              <w:rStyle w:val="Hyperlink"/>
              <w:i/>
              <w:iCs/>
              <w:sz w:val="24"/>
              <w:szCs w:val="24"/>
            </w:rPr>
            <w:t>uhcprovider.com</w:t>
          </w:r>
        </w:hyperlink>
      </w:hyperlink>
    </w:p>
    <w:p w14:paraId="427F002B" w14:textId="77777777" w:rsidR="00154B9C" w:rsidRPr="00B17490" w:rsidRDefault="00154B9C">
      <w:pPr>
        <w:pBdr>
          <w:top w:val="double" w:sz="6" w:space="1" w:color="auto"/>
          <w:bottom w:val="double" w:sz="6" w:space="1" w:color="auto"/>
        </w:pBdr>
        <w:jc w:val="center"/>
        <w:outlineLvl w:val="0"/>
        <w:rPr>
          <w:b/>
          <w:bCs/>
          <w:color w:val="0000FF"/>
          <w:sz w:val="28"/>
        </w:rPr>
      </w:pPr>
      <w:bookmarkStart w:id="124" w:name="Special_Services"/>
      <w:r w:rsidRPr="00B17490">
        <w:rPr>
          <w:b/>
          <w:bCs/>
          <w:color w:val="0000FF"/>
          <w:sz w:val="28"/>
        </w:rPr>
        <w:t>SPECIAL SERVICES</w:t>
      </w:r>
    </w:p>
    <w:bookmarkEnd w:id="124"/>
    <w:p w14:paraId="427F002C" w14:textId="77777777" w:rsidR="00154B9C" w:rsidRPr="00B17490"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12"/>
        <w:gridCol w:w="2918"/>
      </w:tblGrid>
      <w:tr w:rsidR="00CE309F" w:rsidRPr="00B17490" w14:paraId="427F0032" w14:textId="77777777" w:rsidTr="007A31FD">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17490" w:rsidRDefault="00154B9C">
            <w:pPr>
              <w:pStyle w:val="TableHeaderText"/>
              <w:numPr>
                <w:ilvl w:val="12"/>
                <w:numId w:val="0"/>
              </w:numPr>
              <w:rPr>
                <w:color w:val="000000"/>
              </w:rPr>
            </w:pPr>
            <w:r w:rsidRPr="00B17490">
              <w:rPr>
                <w:color w:val="000000"/>
              </w:rPr>
              <w:t>Situation</w:t>
            </w:r>
          </w:p>
        </w:tc>
        <w:tc>
          <w:tcPr>
            <w:tcW w:w="2912" w:type="dxa"/>
            <w:tcBorders>
              <w:top w:val="single" w:sz="6" w:space="0" w:color="auto"/>
              <w:left w:val="single" w:sz="6" w:space="0" w:color="auto"/>
              <w:bottom w:val="single" w:sz="6" w:space="0" w:color="auto"/>
              <w:right w:val="single" w:sz="6" w:space="0" w:color="auto"/>
            </w:tcBorders>
            <w:shd w:val="clear" w:color="auto" w:fill="808080"/>
          </w:tcPr>
          <w:p w14:paraId="427F002E" w14:textId="08C9697D"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F002F"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18" w:type="dxa"/>
            <w:tcBorders>
              <w:top w:val="single" w:sz="6" w:space="0" w:color="auto"/>
              <w:left w:val="single" w:sz="6" w:space="0" w:color="auto"/>
              <w:bottom w:val="single" w:sz="6" w:space="0" w:color="auto"/>
              <w:right w:val="single" w:sz="6" w:space="0" w:color="auto"/>
            </w:tcBorders>
            <w:shd w:val="clear" w:color="auto" w:fill="808080"/>
          </w:tcPr>
          <w:p w14:paraId="427F0030" w14:textId="2B389DE2"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D413C" w:rsidRPr="00B17490">
              <w:rPr>
                <w:b/>
                <w:bCs/>
                <w:color w:val="000000"/>
              </w:rPr>
              <w:t xml:space="preserve"> </w:t>
            </w:r>
            <w:r w:rsidR="00136C85" w:rsidRPr="00B17490">
              <w:rPr>
                <w:b/>
                <w:bCs/>
                <w:color w:val="000000"/>
              </w:rPr>
              <w:t xml:space="preserve"> </w:t>
            </w:r>
          </w:p>
          <w:p w14:paraId="427F0031"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916680" w:rsidRPr="00B17490" w14:paraId="427F006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17490" w:rsidRDefault="00916680" w:rsidP="00EB177D">
            <w:pPr>
              <w:pStyle w:val="TableTextChar"/>
              <w:numPr>
                <w:ilvl w:val="12"/>
                <w:numId w:val="0"/>
              </w:numPr>
              <w:rPr>
                <w:b/>
              </w:rPr>
            </w:pPr>
            <w:bookmarkStart w:id="125" w:name="Acupuncture_Services"/>
            <w:r w:rsidRPr="00B17490">
              <w:rPr>
                <w:b/>
              </w:rPr>
              <w:t>Acupuncture Services</w:t>
            </w:r>
          </w:p>
          <w:bookmarkEnd w:id="125"/>
          <w:p w14:paraId="427F0036" w14:textId="77777777" w:rsidR="009D6CE0" w:rsidRPr="00B17490" w:rsidRDefault="009D6CE0" w:rsidP="00EB177D">
            <w:pPr>
              <w:pStyle w:val="TableTextChar"/>
              <w:numPr>
                <w:ilvl w:val="12"/>
                <w:numId w:val="0"/>
              </w:numPr>
              <w:rPr>
                <w:b/>
                <w:color w:val="FF00FF"/>
              </w:rPr>
            </w:pPr>
          </w:p>
          <w:p w14:paraId="427F0038" w14:textId="6722909F" w:rsidR="00916680" w:rsidRPr="00B17490" w:rsidRDefault="00916680" w:rsidP="00EB177D">
            <w:pPr>
              <w:pStyle w:val="TableTextChar"/>
              <w:numPr>
                <w:ilvl w:val="12"/>
                <w:numId w:val="0"/>
              </w:numPr>
              <w:rPr>
                <w:bCs/>
              </w:rPr>
            </w:pPr>
            <w:r w:rsidRPr="00B17490">
              <w:rPr>
                <w:bCs/>
              </w:rPr>
              <w:t xml:space="preserve">Acupuncture services when the following </w:t>
            </w:r>
            <w:r w:rsidR="00E31B5C" w:rsidRPr="00B17490">
              <w:rPr>
                <w:bCs/>
              </w:rPr>
              <w:t>is</w:t>
            </w:r>
            <w:r w:rsidRPr="00B17490">
              <w:rPr>
                <w:bCs/>
              </w:rPr>
              <w:t xml:space="preserve"> true:</w:t>
            </w:r>
          </w:p>
          <w:p w14:paraId="427F0039" w14:textId="77777777" w:rsidR="00916680" w:rsidRPr="00B17490" w:rsidRDefault="00916680" w:rsidP="00916680">
            <w:pPr>
              <w:pStyle w:val="TableTextChar"/>
              <w:ind w:left="288" w:hanging="288"/>
              <w:rPr>
                <w:bCs/>
              </w:rPr>
            </w:pPr>
            <w:r w:rsidRPr="00B17490">
              <w:rPr>
                <w:color w:val="000000"/>
              </w:rPr>
              <w:t xml:space="preserve">●   </w:t>
            </w:r>
            <w:r w:rsidRPr="00B17490">
              <w:rPr>
                <w:bCs/>
              </w:rPr>
              <w:t xml:space="preserve">The service is performed </w:t>
            </w:r>
            <w:r w:rsidRPr="00B17490">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B17490" w:rsidRDefault="00916680" w:rsidP="00EB177D">
            <w:pPr>
              <w:pStyle w:val="TableTextChar"/>
              <w:numPr>
                <w:ilvl w:val="12"/>
                <w:numId w:val="0"/>
              </w:numPr>
              <w:ind w:left="298" w:hanging="9"/>
              <w:rPr>
                <w:color w:val="000000"/>
              </w:rPr>
            </w:pPr>
            <w:r w:rsidRPr="00B17490">
              <w:rPr>
                <w:color w:val="000000"/>
              </w:rPr>
              <w:t>●   Doctor of Medicine;</w:t>
            </w:r>
          </w:p>
          <w:p w14:paraId="427F003B" w14:textId="77777777" w:rsidR="00916680" w:rsidRPr="00B17490" w:rsidRDefault="00916680" w:rsidP="00EB177D">
            <w:pPr>
              <w:pStyle w:val="TableTextChar"/>
              <w:numPr>
                <w:ilvl w:val="12"/>
                <w:numId w:val="0"/>
              </w:numPr>
              <w:ind w:left="289"/>
              <w:rPr>
                <w:color w:val="000000"/>
              </w:rPr>
            </w:pPr>
            <w:r w:rsidRPr="00B17490">
              <w:rPr>
                <w:color w:val="000000"/>
              </w:rPr>
              <w:t>●   Doctor of Osteopathy;</w:t>
            </w:r>
          </w:p>
          <w:p w14:paraId="427F003C" w14:textId="77777777" w:rsidR="00916680" w:rsidRPr="00B17490" w:rsidRDefault="00916680" w:rsidP="00EB177D">
            <w:pPr>
              <w:pStyle w:val="TableTextChar"/>
              <w:numPr>
                <w:ilvl w:val="12"/>
                <w:numId w:val="0"/>
              </w:numPr>
              <w:ind w:left="289"/>
              <w:rPr>
                <w:color w:val="000000"/>
              </w:rPr>
            </w:pPr>
            <w:r w:rsidRPr="00B17490">
              <w:rPr>
                <w:color w:val="000000"/>
              </w:rPr>
              <w:t>●   Chiropractor; or</w:t>
            </w:r>
          </w:p>
          <w:p w14:paraId="427F003D" w14:textId="77777777" w:rsidR="00916680" w:rsidRPr="00B17490" w:rsidRDefault="00916680" w:rsidP="00EB177D">
            <w:pPr>
              <w:pStyle w:val="TableTextChar"/>
              <w:ind w:left="288"/>
              <w:rPr>
                <w:b/>
              </w:rPr>
            </w:pPr>
            <w:r w:rsidRPr="00B17490">
              <w:rPr>
                <w:color w:val="000000"/>
              </w:rPr>
              <w:t xml:space="preserve">●   </w:t>
            </w:r>
            <w:r w:rsidRPr="00B17490">
              <w:t>Acupuncturist.</w:t>
            </w:r>
          </w:p>
          <w:p w14:paraId="427F003E" w14:textId="77777777" w:rsidR="00916680" w:rsidRPr="00B17490" w:rsidRDefault="00916680" w:rsidP="00EB177D">
            <w:pPr>
              <w:pStyle w:val="TableTextChar"/>
              <w:rPr>
                <w:b/>
              </w:rPr>
            </w:pPr>
          </w:p>
          <w:p w14:paraId="0B0382C9" w14:textId="77777777" w:rsidR="00FA381C" w:rsidRPr="00B17490" w:rsidRDefault="00FA381C" w:rsidP="00FA381C">
            <w:pPr>
              <w:rPr>
                <w:b/>
                <w:sz w:val="24"/>
              </w:rPr>
            </w:pPr>
            <w:r w:rsidRPr="00B17490">
              <w:rPr>
                <w:sz w:val="24"/>
              </w:rPr>
              <w:t>Benefits are covered for all diagnosis</w:t>
            </w:r>
          </w:p>
          <w:p w14:paraId="427F0044" w14:textId="77777777" w:rsidR="00916680" w:rsidRPr="00B17490" w:rsidRDefault="00916680" w:rsidP="00EB177D">
            <w:pPr>
              <w:pStyle w:val="TableTextChar"/>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50" w14:textId="5F48EC63" w:rsidR="00773BB9" w:rsidRPr="00B17490" w:rsidRDefault="00D50271" w:rsidP="00773BB9">
            <w:pPr>
              <w:pStyle w:val="TableTextCharCharChar1"/>
              <w:numPr>
                <w:ilvl w:val="12"/>
                <w:numId w:val="0"/>
              </w:numPr>
              <w:rPr>
                <w:bCs/>
                <w:color w:val="0000FF"/>
              </w:rPr>
            </w:pPr>
            <w:r w:rsidRPr="00B17490">
              <w:rPr>
                <w:b/>
                <w:color w:val="0000FF"/>
              </w:rPr>
              <w:t>80%</w:t>
            </w:r>
            <w:r w:rsidR="00773BB9" w:rsidRPr="00B17490">
              <w:rPr>
                <w:b/>
                <w:color w:val="0000FF"/>
              </w:rPr>
              <w:t xml:space="preserve"> </w:t>
            </w:r>
            <w:r w:rsidR="00773BB9" w:rsidRPr="00B17490">
              <w:rPr>
                <w:bCs/>
                <w:color w:val="000000"/>
              </w:rPr>
              <w:t>of eligible expenses</w:t>
            </w:r>
            <w:r w:rsidR="00773BB9" w:rsidRPr="00B17490">
              <w:rPr>
                <w:bCs/>
                <w:color w:val="0000FF"/>
              </w:rPr>
              <w:t xml:space="preserve"> </w:t>
            </w:r>
            <w:r w:rsidR="00773BB9" w:rsidRPr="00B17490">
              <w:rPr>
                <w:bCs/>
              </w:rPr>
              <w:t xml:space="preserve">after satisfying the </w:t>
            </w:r>
            <w:r w:rsidR="00773BB9" w:rsidRPr="00B17490">
              <w:t>deductible</w:t>
            </w:r>
            <w:r w:rsidR="00773BB9" w:rsidRPr="00B17490">
              <w:rPr>
                <w:bCs/>
                <w:color w:val="0000FF"/>
              </w:rPr>
              <w:t>.</w:t>
            </w:r>
          </w:p>
          <w:p w14:paraId="427F0051" w14:textId="77777777" w:rsidR="00916680" w:rsidRPr="00B17490" w:rsidRDefault="00916680" w:rsidP="00E60F08">
            <w:pPr>
              <w:pStyle w:val="TableTextCharCharChar1"/>
              <w:numPr>
                <w:ilvl w:val="12"/>
                <w:numId w:val="0"/>
              </w:numPr>
              <w:rPr>
                <w:b/>
                <w:color w:val="000000"/>
              </w:rPr>
            </w:pPr>
          </w:p>
          <w:p w14:paraId="427F005D" w14:textId="6278A31E" w:rsidR="00916680" w:rsidRPr="00B17490" w:rsidRDefault="00A17E9B" w:rsidP="00A17E9B">
            <w:pPr>
              <w:pStyle w:val="TableTextCharCharChar1"/>
              <w:numPr>
                <w:ilvl w:val="12"/>
                <w:numId w:val="0"/>
              </w:numPr>
              <w:rPr>
                <w:b/>
              </w:rPr>
            </w:pPr>
            <w:r w:rsidRPr="00B17490">
              <w:rPr>
                <w:b/>
              </w:rPr>
              <w:t>Unlimited visits</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66" w14:textId="0BA18236" w:rsidR="00773BB9" w:rsidRPr="00B17490" w:rsidRDefault="00D50271" w:rsidP="00773BB9">
            <w:pPr>
              <w:pStyle w:val="TableTextCharCharChar1"/>
              <w:numPr>
                <w:ilvl w:val="12"/>
                <w:numId w:val="0"/>
              </w:numPr>
              <w:rPr>
                <w:bCs/>
                <w:color w:val="0000FF"/>
              </w:rPr>
            </w:pPr>
            <w:r w:rsidRPr="00B17490">
              <w:rPr>
                <w:b/>
                <w:color w:val="0000FF"/>
              </w:rPr>
              <w:t>60%</w:t>
            </w:r>
            <w:r w:rsidR="00773BB9" w:rsidRPr="00B17490">
              <w:rPr>
                <w:b/>
                <w:color w:val="0000FF"/>
              </w:rPr>
              <w:t xml:space="preserve"> </w:t>
            </w:r>
            <w:r w:rsidR="00773BB9" w:rsidRPr="00B17490">
              <w:rPr>
                <w:bCs/>
                <w:color w:val="000000"/>
              </w:rPr>
              <w:t>of eligible expenses</w:t>
            </w:r>
            <w:r w:rsidR="00773BB9" w:rsidRPr="00B17490">
              <w:rPr>
                <w:bCs/>
                <w:color w:val="0000FF"/>
              </w:rPr>
              <w:t xml:space="preserve"> </w:t>
            </w:r>
            <w:r w:rsidR="00773BB9" w:rsidRPr="00B17490">
              <w:rPr>
                <w:bCs/>
              </w:rPr>
              <w:t xml:space="preserve">after satisfying the </w:t>
            </w:r>
            <w:r w:rsidR="00773BB9" w:rsidRPr="00B17490">
              <w:t>deductible</w:t>
            </w:r>
            <w:r w:rsidR="00773BB9" w:rsidRPr="00B17490">
              <w:rPr>
                <w:bCs/>
                <w:color w:val="0000FF"/>
              </w:rPr>
              <w:t>.</w:t>
            </w:r>
          </w:p>
          <w:p w14:paraId="427F0067" w14:textId="77777777" w:rsidR="00916680" w:rsidRPr="00B17490" w:rsidRDefault="00916680">
            <w:pPr>
              <w:pStyle w:val="--"/>
              <w:numPr>
                <w:ilvl w:val="12"/>
                <w:numId w:val="0"/>
              </w:numPr>
              <w:rPr>
                <w:b/>
                <w:color w:val="FF00FF"/>
                <w:sz w:val="24"/>
              </w:rPr>
            </w:pPr>
          </w:p>
          <w:p w14:paraId="427F006B" w14:textId="4C4F5AD8" w:rsidR="00916680" w:rsidRPr="00B17490" w:rsidRDefault="00A17E9B" w:rsidP="00A17E9B">
            <w:pPr>
              <w:pStyle w:val="TableTextCharCharChar1"/>
              <w:numPr>
                <w:ilvl w:val="12"/>
                <w:numId w:val="0"/>
              </w:numPr>
              <w:rPr>
                <w:b/>
                <w:color w:val="000000"/>
              </w:rPr>
            </w:pPr>
            <w:r w:rsidRPr="00B17490">
              <w:rPr>
                <w:b/>
              </w:rPr>
              <w:t>Unlimited visits</w:t>
            </w:r>
          </w:p>
        </w:tc>
      </w:tr>
      <w:tr w:rsidR="00CE309F" w:rsidRPr="00B17490" w14:paraId="427F008A"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17490" w:rsidRDefault="00154B9C">
            <w:pPr>
              <w:pStyle w:val="TableTextCharCharChar1"/>
              <w:numPr>
                <w:ilvl w:val="12"/>
                <w:numId w:val="0"/>
              </w:numPr>
              <w:rPr>
                <w:b/>
              </w:rPr>
            </w:pPr>
            <w:bookmarkStart w:id="126" w:name="Allergy_Care"/>
            <w:r w:rsidRPr="00B17490">
              <w:rPr>
                <w:b/>
              </w:rPr>
              <w:t>Allergy Care</w:t>
            </w:r>
            <w:bookmarkEnd w:id="126"/>
          </w:p>
          <w:p w14:paraId="49B10DC8" w14:textId="77777777" w:rsidR="00154B9C" w:rsidRPr="00B17490" w:rsidRDefault="00154B9C">
            <w:pPr>
              <w:pStyle w:val="TableTextCharCharChar1"/>
              <w:numPr>
                <w:ilvl w:val="12"/>
                <w:numId w:val="0"/>
              </w:numPr>
              <w:rPr>
                <w:b/>
              </w:rPr>
            </w:pPr>
          </w:p>
          <w:p w14:paraId="286A81E8" w14:textId="77777777" w:rsidR="003C69CE" w:rsidRPr="00B17490" w:rsidRDefault="003C69CE" w:rsidP="003C69CE">
            <w:pPr>
              <w:numPr>
                <w:ilvl w:val="12"/>
                <w:numId w:val="0"/>
              </w:numPr>
              <w:rPr>
                <w:sz w:val="24"/>
                <w:szCs w:val="24"/>
              </w:rPr>
            </w:pPr>
            <w:r w:rsidRPr="00B17490">
              <w:rPr>
                <w:sz w:val="24"/>
                <w:szCs w:val="24"/>
              </w:rPr>
              <w:t xml:space="preserve">Benefits for testing are described under </w:t>
            </w:r>
            <w:r w:rsidRPr="00B17490">
              <w:rPr>
                <w:i/>
                <w:sz w:val="24"/>
                <w:szCs w:val="24"/>
              </w:rPr>
              <w:t>Lab, X-Ray and Diagnostics - Outpatient</w:t>
            </w:r>
            <w:r w:rsidRPr="00B17490">
              <w:rPr>
                <w:sz w:val="24"/>
                <w:szCs w:val="24"/>
              </w:rPr>
              <w:t>.</w:t>
            </w:r>
          </w:p>
          <w:p w14:paraId="427F006F" w14:textId="0523D683" w:rsidR="003C69CE" w:rsidRPr="00B17490" w:rsidRDefault="003C69CE">
            <w:pPr>
              <w:pStyle w:val="TableTextCharCharChar1"/>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7A" w14:textId="6518F4EC" w:rsidR="00D96454" w:rsidRPr="00B17490" w:rsidRDefault="00D50271" w:rsidP="00D96454">
            <w:pPr>
              <w:pStyle w:val="TableTextCharCharChar1"/>
              <w:numPr>
                <w:ilvl w:val="12"/>
                <w:numId w:val="0"/>
              </w:numPr>
              <w:rPr>
                <w:b/>
                <w:bCs/>
                <w:color w:val="800080"/>
                <w:szCs w:val="24"/>
              </w:rPr>
            </w:pPr>
            <w:r w:rsidRPr="00B17490">
              <w:rPr>
                <w:b/>
                <w:color w:val="0000FF"/>
                <w:szCs w:val="24"/>
              </w:rPr>
              <w:t>80%</w:t>
            </w:r>
            <w:r w:rsidR="00D96454" w:rsidRPr="00B17490">
              <w:rPr>
                <w:b/>
                <w:color w:val="0000FF"/>
                <w:szCs w:val="24"/>
              </w:rPr>
              <w:t xml:space="preserve"> </w:t>
            </w:r>
            <w:r w:rsidR="00D96454" w:rsidRPr="00B17490">
              <w:rPr>
                <w:bCs/>
                <w:szCs w:val="24"/>
              </w:rPr>
              <w:t>of eligible expenses</w:t>
            </w:r>
            <w:r w:rsidR="00D96454" w:rsidRPr="00B17490">
              <w:rPr>
                <w:bCs/>
                <w:color w:val="0000FF"/>
                <w:szCs w:val="24"/>
              </w:rPr>
              <w:t xml:space="preserve"> </w:t>
            </w:r>
            <w:r w:rsidR="00D96454" w:rsidRPr="00B17490">
              <w:rPr>
                <w:bCs/>
                <w:szCs w:val="24"/>
              </w:rPr>
              <w:t xml:space="preserve">after satisfying </w:t>
            </w:r>
            <w:r w:rsidR="00D96454" w:rsidRPr="00B17490">
              <w:rPr>
                <w:color w:val="000000"/>
                <w:szCs w:val="24"/>
              </w:rPr>
              <w:t xml:space="preserve">the </w:t>
            </w:r>
            <w:r w:rsidR="00D96454" w:rsidRPr="00B17490">
              <w:rPr>
                <w:szCs w:val="24"/>
              </w:rPr>
              <w:t>deductible</w:t>
            </w:r>
            <w:r w:rsidR="00D96454" w:rsidRPr="00B17490">
              <w:rPr>
                <w:bCs/>
                <w:color w:val="000000"/>
                <w:szCs w:val="24"/>
              </w:rPr>
              <w:t>.</w:t>
            </w:r>
          </w:p>
          <w:p w14:paraId="427F007F" w14:textId="77777777" w:rsidR="00154B9C" w:rsidRPr="00B17490" w:rsidRDefault="00154B9C">
            <w:pPr>
              <w:pStyle w:val="TableTextCharCharChar1"/>
              <w:numPr>
                <w:ilvl w:val="12"/>
                <w:numId w:val="0"/>
              </w:numPr>
              <w:rPr>
                <w:color w:val="0000FF"/>
              </w:rPr>
            </w:pPr>
          </w:p>
          <w:p w14:paraId="427F0083" w14:textId="77777777" w:rsidR="00154B9C" w:rsidRPr="00B17490" w:rsidRDefault="00154B9C" w:rsidP="004D71F9">
            <w:pPr>
              <w:pStyle w:val="TableTextCharCharChar1"/>
              <w:rPr>
                <w:color w:val="00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88" w14:textId="0018BF36" w:rsidR="00D96454" w:rsidRPr="00B17490" w:rsidRDefault="00D50271" w:rsidP="00D96454">
            <w:pPr>
              <w:pStyle w:val="TableTextCharCharChar1"/>
              <w:numPr>
                <w:ilvl w:val="12"/>
                <w:numId w:val="0"/>
              </w:numPr>
              <w:rPr>
                <w:b/>
                <w:bCs/>
                <w:color w:val="800080"/>
                <w:szCs w:val="24"/>
              </w:rPr>
            </w:pPr>
            <w:r w:rsidRPr="00B17490">
              <w:rPr>
                <w:b/>
                <w:color w:val="0000FF"/>
                <w:szCs w:val="24"/>
              </w:rPr>
              <w:t>60%</w:t>
            </w:r>
            <w:r w:rsidR="00D96454" w:rsidRPr="00B17490">
              <w:rPr>
                <w:b/>
                <w:color w:val="0000FF"/>
                <w:szCs w:val="24"/>
              </w:rPr>
              <w:t xml:space="preserve"> </w:t>
            </w:r>
            <w:r w:rsidR="00D96454" w:rsidRPr="00B17490">
              <w:rPr>
                <w:bCs/>
                <w:szCs w:val="24"/>
              </w:rPr>
              <w:t>of eligible expenses</w:t>
            </w:r>
            <w:r w:rsidR="00D96454" w:rsidRPr="00B17490">
              <w:rPr>
                <w:bCs/>
                <w:color w:val="0000FF"/>
                <w:szCs w:val="24"/>
              </w:rPr>
              <w:t xml:space="preserve"> </w:t>
            </w:r>
            <w:r w:rsidR="00D96454" w:rsidRPr="00B17490">
              <w:rPr>
                <w:bCs/>
                <w:szCs w:val="24"/>
              </w:rPr>
              <w:t xml:space="preserve">after satisfying </w:t>
            </w:r>
            <w:r w:rsidR="00D96454" w:rsidRPr="00B17490">
              <w:rPr>
                <w:color w:val="000000"/>
                <w:szCs w:val="24"/>
              </w:rPr>
              <w:t xml:space="preserve">the </w:t>
            </w:r>
            <w:r w:rsidR="00D96454" w:rsidRPr="00B17490">
              <w:rPr>
                <w:szCs w:val="24"/>
              </w:rPr>
              <w:t>deductible</w:t>
            </w:r>
            <w:r w:rsidR="00D96454" w:rsidRPr="00B17490">
              <w:rPr>
                <w:bCs/>
                <w:color w:val="000000"/>
                <w:szCs w:val="24"/>
              </w:rPr>
              <w:t>.</w:t>
            </w:r>
          </w:p>
          <w:p w14:paraId="427F0089" w14:textId="77777777" w:rsidR="00154B9C" w:rsidRPr="00B17490" w:rsidRDefault="00154B9C">
            <w:pPr>
              <w:pStyle w:val="TableTextCharCharChar1"/>
              <w:numPr>
                <w:ilvl w:val="12"/>
                <w:numId w:val="0"/>
              </w:numPr>
              <w:rPr>
                <w:color w:val="000000"/>
              </w:rPr>
            </w:pPr>
          </w:p>
        </w:tc>
      </w:tr>
      <w:tr w:rsidR="00C64659" w:rsidRPr="00B17490" w14:paraId="427F0097"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17490" w:rsidRDefault="00800792" w:rsidP="0020478D">
            <w:pPr>
              <w:pStyle w:val="TableText"/>
              <w:rPr>
                <w:b/>
                <w:color w:val="000000"/>
              </w:rPr>
            </w:pPr>
            <w:bookmarkStart w:id="127" w:name="Bariatric_Resource_Services"/>
            <w:r w:rsidRPr="00B17490">
              <w:rPr>
                <w:b/>
                <w:color w:val="000000"/>
              </w:rPr>
              <w:t>Bariatric Resource Services</w:t>
            </w:r>
            <w:bookmarkEnd w:id="127"/>
            <w:r w:rsidR="0020478D" w:rsidRPr="00B17490">
              <w:rPr>
                <w:b/>
                <w:color w:val="000000"/>
              </w:rPr>
              <w:t xml:space="preserve"> </w:t>
            </w:r>
            <w:r w:rsidRPr="00B17490">
              <w:rPr>
                <w:b/>
                <w:color w:val="000000"/>
              </w:rPr>
              <w:t>(BRS)</w:t>
            </w:r>
          </w:p>
          <w:p w14:paraId="427F008C" w14:textId="77777777" w:rsidR="00B8787A" w:rsidRPr="00B17490" w:rsidRDefault="00B8787A" w:rsidP="005053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17490" w:rsidRDefault="00C64659" w:rsidP="0020478D">
            <w:pPr>
              <w:pStyle w:val="TableText"/>
              <w:rPr>
                <w:color w:val="000000"/>
              </w:rPr>
            </w:pPr>
            <w:r w:rsidRPr="00B17490">
              <w:rPr>
                <w:color w:val="000000"/>
              </w:rPr>
              <w:t>Not Applicable.</w:t>
            </w:r>
          </w:p>
        </w:tc>
      </w:tr>
      <w:tr w:rsidR="004200A5" w:rsidRPr="00B17490" w14:paraId="427F00C3"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17490" w:rsidRDefault="004200A5" w:rsidP="0020478D">
            <w:pPr>
              <w:pStyle w:val="TableText"/>
              <w:rPr>
                <w:b/>
                <w:color w:val="000000"/>
              </w:rPr>
            </w:pPr>
            <w:bookmarkStart w:id="128" w:name="Breast_Pumps"/>
            <w:r w:rsidRPr="00B17490">
              <w:rPr>
                <w:b/>
                <w:color w:val="000000"/>
              </w:rPr>
              <w:t>Breast Pumps</w:t>
            </w:r>
            <w:bookmarkEnd w:id="128"/>
          </w:p>
          <w:p w14:paraId="427F0099" w14:textId="77777777" w:rsidR="004200A5" w:rsidRPr="00B17490" w:rsidRDefault="004200A5" w:rsidP="004200A5">
            <w:pPr>
              <w:pStyle w:val="TableText"/>
              <w:rPr>
                <w:color w:val="000000"/>
              </w:rPr>
            </w:pPr>
          </w:p>
          <w:p w14:paraId="7800B816" w14:textId="77777777" w:rsidR="009304CC" w:rsidRPr="00B17490" w:rsidRDefault="009304CC" w:rsidP="004200A5">
            <w:pPr>
              <w:pStyle w:val="TableText"/>
              <w:rPr>
                <w:b/>
                <w:bCs/>
                <w:caps/>
                <w:color w:val="FF00FF"/>
              </w:rPr>
            </w:pPr>
          </w:p>
          <w:p w14:paraId="427F009B" w14:textId="77777777" w:rsidR="004200A5" w:rsidRPr="00B17490" w:rsidRDefault="004200A5" w:rsidP="004200A5">
            <w:pPr>
              <w:pStyle w:val="TableText"/>
              <w:rPr>
                <w:color w:val="000000"/>
              </w:rPr>
            </w:pPr>
            <w:r w:rsidRPr="00B17490">
              <w:rPr>
                <w:color w:val="000000"/>
              </w:rPr>
              <w:t xml:space="preserve">Preventive care Benefits defined under the Health Resources and Services Administration (HRSA) requirement include the cost of purchasing one breast pump per Pregnancy in </w:t>
            </w:r>
            <w:r w:rsidRPr="00B17490">
              <w:rPr>
                <w:color w:val="000000"/>
              </w:rPr>
              <w:lastRenderedPageBreak/>
              <w:t xml:space="preserve">conjunction with childbirth. </w:t>
            </w:r>
          </w:p>
          <w:p w14:paraId="427F009C" w14:textId="77777777" w:rsidR="004200A5" w:rsidRPr="00B17490" w:rsidRDefault="004200A5" w:rsidP="004200A5">
            <w:pPr>
              <w:pStyle w:val="TableText"/>
              <w:rPr>
                <w:color w:val="000000"/>
              </w:rPr>
            </w:pPr>
          </w:p>
          <w:p w14:paraId="427F009D" w14:textId="77777777" w:rsidR="004200A5" w:rsidRPr="00B17490" w:rsidRDefault="004200A5" w:rsidP="004200A5">
            <w:pPr>
              <w:pStyle w:val="TableText"/>
              <w:rPr>
                <w:color w:val="000000"/>
              </w:rPr>
            </w:pPr>
            <w:r w:rsidRPr="00B17490">
              <w:rPr>
                <w:color w:val="000000"/>
              </w:rPr>
              <w:t xml:space="preserve">Benefits are only available if breast pumps are obtained from a DME provider or Physician. </w:t>
            </w:r>
          </w:p>
          <w:p w14:paraId="427F009E" w14:textId="77777777" w:rsidR="004200A5" w:rsidRPr="00B17490" w:rsidRDefault="004200A5" w:rsidP="0020478D">
            <w:pPr>
              <w:pStyle w:val="TableText"/>
              <w:rPr>
                <w:b/>
                <w:color w:val="000000"/>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17490" w:rsidRDefault="001E15AF" w:rsidP="001E15AF">
            <w:pPr>
              <w:pStyle w:val="TableTextCharChar"/>
              <w:numPr>
                <w:ilvl w:val="12"/>
                <w:numId w:val="0"/>
              </w:numPr>
              <w:rPr>
                <w:bCs/>
                <w:color w:val="0000FF"/>
              </w:rPr>
            </w:pPr>
            <w:r w:rsidRPr="00B17490">
              <w:rPr>
                <w:b/>
                <w:color w:val="0000FF"/>
              </w:rPr>
              <w:lastRenderedPageBreak/>
              <w:t xml:space="preserve">100% </w:t>
            </w:r>
            <w:r w:rsidRPr="00B17490">
              <w:rPr>
                <w:bCs/>
              </w:rPr>
              <w:t>of eligible expenses</w:t>
            </w:r>
            <w:r w:rsidRPr="00B17490">
              <w:rPr>
                <w:bCs/>
                <w:color w:val="0000FF"/>
              </w:rPr>
              <w:t>.</w:t>
            </w:r>
          </w:p>
          <w:p w14:paraId="427F00A2" w14:textId="77777777" w:rsidR="001E15AF" w:rsidRPr="00B17490" w:rsidRDefault="001E15AF" w:rsidP="001E15AF">
            <w:pPr>
              <w:pStyle w:val="TableTextCharChar"/>
              <w:numPr>
                <w:ilvl w:val="12"/>
                <w:numId w:val="0"/>
              </w:numPr>
              <w:rPr>
                <w:b/>
                <w:color w:val="0000FF"/>
              </w:rPr>
            </w:pPr>
          </w:p>
          <w:p w14:paraId="427F00BA" w14:textId="77777777" w:rsidR="00821AED" w:rsidRPr="00B17490" w:rsidRDefault="00821AED" w:rsidP="009304CC">
            <w:pPr>
              <w:pStyle w:val="TableTextCharChar"/>
              <w:numPr>
                <w:ilvl w:val="12"/>
                <w:numId w:val="0"/>
              </w:numPr>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BD" w14:textId="506C2FBE" w:rsidR="00033855" w:rsidRPr="00B17490" w:rsidRDefault="00D50271" w:rsidP="00033855">
            <w:pPr>
              <w:pStyle w:val="TableTextCharChar"/>
              <w:numPr>
                <w:ilvl w:val="12"/>
                <w:numId w:val="0"/>
              </w:numPr>
              <w:rPr>
                <w:b/>
                <w:bCs/>
              </w:rPr>
            </w:pPr>
            <w:r w:rsidRPr="00B17490">
              <w:rPr>
                <w:b/>
                <w:color w:val="0000FF"/>
              </w:rPr>
              <w:t>60%</w:t>
            </w:r>
            <w:r w:rsidR="00033855" w:rsidRPr="00B17490">
              <w:rPr>
                <w:b/>
                <w:color w:val="0000FF"/>
              </w:rPr>
              <w:t xml:space="preserve"> </w:t>
            </w:r>
            <w:r w:rsidR="00033855" w:rsidRPr="00B17490">
              <w:rPr>
                <w:bCs/>
              </w:rPr>
              <w:t>of eligible expenses</w:t>
            </w:r>
            <w:r w:rsidR="00033855" w:rsidRPr="00B17490">
              <w:rPr>
                <w:bCs/>
                <w:color w:val="0000FF"/>
              </w:rPr>
              <w:t xml:space="preserve"> </w:t>
            </w:r>
            <w:r w:rsidR="00033855" w:rsidRPr="00B17490">
              <w:rPr>
                <w:bCs/>
              </w:rPr>
              <w:t>after satisfying</w:t>
            </w:r>
            <w:r w:rsidR="00ED3613" w:rsidRPr="00B17490">
              <w:rPr>
                <w:bCs/>
              </w:rPr>
              <w:t xml:space="preserve"> the</w:t>
            </w:r>
            <w:r w:rsidR="00033855" w:rsidRPr="00B17490">
              <w:rPr>
                <w:b/>
                <w:color w:val="0000FF"/>
              </w:rPr>
              <w:t xml:space="preserve"> </w:t>
            </w:r>
            <w:r w:rsidR="00033855" w:rsidRPr="00B17490">
              <w:t>deductible.</w:t>
            </w:r>
          </w:p>
          <w:p w14:paraId="427F00BE" w14:textId="77777777" w:rsidR="00033855" w:rsidRPr="00B17490" w:rsidRDefault="00033855" w:rsidP="00033855">
            <w:pPr>
              <w:pStyle w:val="TableTextCharChar"/>
              <w:rPr>
                <w:b/>
                <w:bCs/>
              </w:rPr>
            </w:pPr>
          </w:p>
          <w:p w14:paraId="427F00C2" w14:textId="77777777" w:rsidR="004200A5" w:rsidRPr="00B17490" w:rsidRDefault="004200A5" w:rsidP="009304CC">
            <w:pPr>
              <w:pStyle w:val="TableTextCharChar"/>
              <w:numPr>
                <w:ilvl w:val="12"/>
                <w:numId w:val="0"/>
              </w:numPr>
              <w:rPr>
                <w:color w:val="000000"/>
              </w:rPr>
            </w:pPr>
          </w:p>
        </w:tc>
      </w:tr>
      <w:tr w:rsidR="00E11D8B" w:rsidRPr="00B17490" w14:paraId="427F00ED" w14:textId="77777777" w:rsidTr="007A31FD">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17490" w:rsidRDefault="00E11D8B" w:rsidP="00147EA0">
            <w:pPr>
              <w:pStyle w:val="TableTextChar"/>
              <w:numPr>
                <w:ilvl w:val="12"/>
                <w:numId w:val="0"/>
              </w:numPr>
              <w:rPr>
                <w:b/>
                <w:bCs/>
                <w:szCs w:val="24"/>
              </w:rPr>
            </w:pPr>
            <w:bookmarkStart w:id="129" w:name="Cancer_Resource_Services_CRS"/>
            <w:r w:rsidRPr="00B17490">
              <w:rPr>
                <w:b/>
                <w:bCs/>
                <w:szCs w:val="24"/>
              </w:rPr>
              <w:t>Cancer Resource Services (CRS)</w:t>
            </w:r>
            <w:bookmarkEnd w:id="129"/>
          </w:p>
          <w:p w14:paraId="427F00DD" w14:textId="77777777" w:rsidR="00E11D8B" w:rsidRPr="00B17490" w:rsidRDefault="00E11D8B" w:rsidP="004A134A">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03B8C9FF" w14:textId="77777777" w:rsidR="00E11D8B" w:rsidRPr="00B17490" w:rsidRDefault="00E11D8B" w:rsidP="00A77C12">
            <w:pPr>
              <w:pStyle w:val="TableText"/>
              <w:rPr>
                <w:bCs/>
                <w:szCs w:val="24"/>
              </w:rPr>
            </w:pPr>
            <w:r w:rsidRPr="00B17490">
              <w:rPr>
                <w:bCs/>
                <w:szCs w:val="24"/>
              </w:rPr>
              <w:t>Not Applicable</w:t>
            </w:r>
          </w:p>
          <w:p w14:paraId="6329EC43" w14:textId="77777777" w:rsidR="00E11D8B" w:rsidRPr="00B17490" w:rsidRDefault="00E11D8B" w:rsidP="00A77C12">
            <w:pPr>
              <w:spacing w:line="240" w:lineRule="atLeast"/>
              <w:rPr>
                <w:sz w:val="24"/>
                <w:szCs w:val="24"/>
              </w:rPr>
            </w:pPr>
          </w:p>
          <w:p w14:paraId="427F00EC" w14:textId="77777777" w:rsidR="00E11D8B" w:rsidRPr="00B17490" w:rsidRDefault="00E11D8B" w:rsidP="004A134A">
            <w:pPr>
              <w:pStyle w:val="TableTextChar1"/>
              <w:rPr>
                <w:b/>
                <w:color w:val="0000FF"/>
              </w:rPr>
            </w:pPr>
          </w:p>
        </w:tc>
      </w:tr>
      <w:tr w:rsidR="00FA381C" w:rsidRPr="00B17490" w14:paraId="1C85D13E"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046B0C5E" w14:textId="77777777" w:rsidR="00FA381C" w:rsidRPr="00B17490" w:rsidRDefault="00FA381C" w:rsidP="00383448">
            <w:pPr>
              <w:rPr>
                <w:b/>
                <w:sz w:val="24"/>
                <w:szCs w:val="24"/>
              </w:rPr>
            </w:pPr>
            <w:bookmarkStart w:id="130" w:name="Cellular_and_Gene_Therapy"/>
            <w:r w:rsidRPr="00B17490">
              <w:rPr>
                <w:b/>
                <w:sz w:val="24"/>
                <w:szCs w:val="24"/>
              </w:rPr>
              <w:t>Cellular and Gene Therapy</w:t>
            </w:r>
            <w:bookmarkEnd w:id="130"/>
          </w:p>
          <w:p w14:paraId="19C62879" w14:textId="77777777" w:rsidR="00FA381C" w:rsidRPr="00B17490" w:rsidRDefault="00FA381C" w:rsidP="00383448">
            <w:pPr>
              <w:rPr>
                <w:sz w:val="24"/>
                <w:szCs w:val="24"/>
              </w:rPr>
            </w:pPr>
          </w:p>
          <w:p w14:paraId="620B77E1" w14:textId="77777777" w:rsidR="00FA381C" w:rsidRPr="00B17490" w:rsidRDefault="00FA381C" w:rsidP="00383448">
            <w:pPr>
              <w:rPr>
                <w:sz w:val="24"/>
                <w:szCs w:val="24"/>
              </w:rPr>
            </w:pPr>
            <w:r w:rsidRPr="00B17490">
              <w:rPr>
                <w:sz w:val="24"/>
                <w:szCs w:val="24"/>
              </w:rPr>
              <w:t>Cellular Therapy and Gene Therapy received on an inpatient or outpatient basis at a Hospital or on an outpatient basis at an Alternate Facility or in a Physician's office.</w:t>
            </w:r>
          </w:p>
          <w:p w14:paraId="6D02EF57" w14:textId="77777777" w:rsidR="00FA381C" w:rsidRPr="00B17490" w:rsidRDefault="00FA381C" w:rsidP="00383448">
            <w:pPr>
              <w:rPr>
                <w:sz w:val="24"/>
                <w:szCs w:val="24"/>
              </w:rPr>
            </w:pPr>
          </w:p>
          <w:p w14:paraId="2434CCDE" w14:textId="24A4DF6F" w:rsidR="00FA381C" w:rsidRPr="00B17490" w:rsidRDefault="00FA381C" w:rsidP="005F09B5">
            <w:pPr>
              <w:pStyle w:val="TableTextChar1CharChar"/>
              <w:rPr>
                <w:rStyle w:val="CDBold"/>
                <w:rFonts w:ascii="Times New Roman" w:hAnsi="Times New Roman"/>
                <w:szCs w:val="24"/>
              </w:rPr>
            </w:pPr>
            <w:r w:rsidRPr="00B17490">
              <w:rPr>
                <w:szCs w:val="24"/>
              </w:rPr>
              <w:t xml:space="preserve">Benefits for CAR-T therapy for malignancies are provided under </w:t>
            </w:r>
            <w:r w:rsidRPr="00B17490">
              <w:rPr>
                <w:i/>
                <w:szCs w:val="24"/>
              </w:rPr>
              <w:t>Transplantation Services</w:t>
            </w:r>
            <w:r w:rsidRPr="00B17490">
              <w:rPr>
                <w:szCs w:val="24"/>
              </w:rPr>
              <w:t>.</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641C5E7E" w14:textId="77777777" w:rsidR="00FA381C" w:rsidRPr="00B17490" w:rsidRDefault="00FA381C" w:rsidP="00383448">
            <w:pPr>
              <w:rPr>
                <w:sz w:val="24"/>
                <w:szCs w:val="24"/>
              </w:rPr>
            </w:pPr>
            <w:r w:rsidRPr="00B17490">
              <w:rPr>
                <w:sz w:val="24"/>
                <w:szCs w:val="24"/>
              </w:rPr>
              <w:t>Depending upon where the Covered Health Service is provided, Benefits will be the same as those stated under each Covered Health Service category.</w:t>
            </w:r>
          </w:p>
          <w:p w14:paraId="2F61F851" w14:textId="77777777" w:rsidR="00FA381C" w:rsidRPr="00B17490" w:rsidRDefault="00FA381C" w:rsidP="00383448">
            <w:pPr>
              <w:rPr>
                <w:sz w:val="24"/>
                <w:szCs w:val="24"/>
              </w:rPr>
            </w:pPr>
          </w:p>
          <w:p w14:paraId="5C800E85" w14:textId="77777777" w:rsidR="00FA381C" w:rsidRPr="00B17490" w:rsidRDefault="00FA381C" w:rsidP="00383448">
            <w:pPr>
              <w:rPr>
                <w:b/>
                <w:color w:val="000000"/>
                <w:sz w:val="24"/>
                <w:szCs w:val="24"/>
              </w:rPr>
            </w:pPr>
            <w:r w:rsidRPr="00B17490">
              <w:rPr>
                <w:b/>
                <w:color w:val="000000"/>
                <w:sz w:val="24"/>
                <w:szCs w:val="24"/>
              </w:rPr>
              <w:t xml:space="preserve">Pre-service </w:t>
            </w:r>
            <w:r w:rsidRPr="00B17490">
              <w:rPr>
                <w:b/>
                <w:bCs/>
                <w:sz w:val="24"/>
                <w:szCs w:val="24"/>
              </w:rPr>
              <w:t>Authorization</w:t>
            </w:r>
            <w:r w:rsidRPr="00B17490">
              <w:rPr>
                <w:b/>
                <w:color w:val="000000"/>
                <w:sz w:val="24"/>
                <w:szCs w:val="24"/>
              </w:rPr>
              <w:t xml:space="preserve"> Requirement</w:t>
            </w:r>
          </w:p>
          <w:p w14:paraId="37B9EF04" w14:textId="77777777" w:rsidR="00FA381C" w:rsidRPr="00B17490" w:rsidRDefault="00FA381C" w:rsidP="00383448">
            <w:pPr>
              <w:rPr>
                <w:b/>
                <w:color w:val="FF00FF"/>
                <w:sz w:val="24"/>
                <w:szCs w:val="24"/>
              </w:rPr>
            </w:pPr>
            <w:r w:rsidRPr="00B17490">
              <w:rPr>
                <w:color w:val="000000"/>
                <w:sz w:val="24"/>
                <w:szCs w:val="24"/>
              </w:rPr>
              <w:t xml:space="preserve">You must </w:t>
            </w:r>
            <w:r w:rsidRPr="00B17490">
              <w:rPr>
                <w:bCs/>
                <w:color w:val="000000"/>
                <w:sz w:val="24"/>
                <w:szCs w:val="24"/>
              </w:rPr>
              <w:t>obtain prior authorization</w:t>
            </w:r>
            <w:r w:rsidRPr="00B17490">
              <w:rPr>
                <w:color w:val="000000"/>
                <w:sz w:val="24"/>
                <w:szCs w:val="24"/>
              </w:rPr>
              <w:t xml:space="preserve"> as soon as the possibility </w:t>
            </w:r>
            <w:r w:rsidRPr="00B17490">
              <w:rPr>
                <w:bCs/>
                <w:sz w:val="24"/>
                <w:szCs w:val="24"/>
              </w:rPr>
              <w:t>of a Cellular or Gene Therapy arises</w:t>
            </w:r>
            <w:r w:rsidRPr="00B17490">
              <w:rPr>
                <w:color w:val="000000"/>
                <w:sz w:val="24"/>
                <w:szCs w:val="24"/>
              </w:rPr>
              <w:t xml:space="preserve">.  </w:t>
            </w:r>
            <w:r w:rsidRPr="00B17490">
              <w:rPr>
                <w:bCs/>
                <w:sz w:val="24"/>
                <w:szCs w:val="24"/>
              </w:rPr>
              <w:t>If you do not obtain prior authorization, Benefits will not be paid.</w:t>
            </w:r>
          </w:p>
          <w:p w14:paraId="18A41E3E" w14:textId="77777777" w:rsidR="00FA381C" w:rsidRPr="00B17490" w:rsidRDefault="00FA381C" w:rsidP="00BC4F31">
            <w:pPr>
              <w:pStyle w:val="TableTextChar1CharChar"/>
              <w:rPr>
                <w:rStyle w:val="CDBlack"/>
                <w:rFonts w:ascii="Times New Roman" w:hAnsi="Times New Roman"/>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7313391A" w14:textId="77777777" w:rsidR="00FA381C" w:rsidRPr="00B17490" w:rsidRDefault="00FA381C" w:rsidP="00383448">
            <w:pPr>
              <w:rPr>
                <w:sz w:val="24"/>
                <w:szCs w:val="24"/>
              </w:rPr>
            </w:pPr>
            <w:r w:rsidRPr="00B17490">
              <w:rPr>
                <w:sz w:val="24"/>
                <w:szCs w:val="24"/>
              </w:rPr>
              <w:t>Not Covered</w:t>
            </w:r>
          </w:p>
          <w:p w14:paraId="6B28EFD6" w14:textId="77777777" w:rsidR="00FA381C" w:rsidRPr="00B17490" w:rsidRDefault="00FA381C" w:rsidP="00BC4F31">
            <w:pPr>
              <w:pStyle w:val="TableTextChar1CharChar"/>
              <w:rPr>
                <w:rStyle w:val="CDBlack"/>
                <w:rFonts w:ascii="Times New Roman" w:hAnsi="Times New Roman"/>
                <w:szCs w:val="24"/>
              </w:rPr>
            </w:pPr>
          </w:p>
        </w:tc>
      </w:tr>
      <w:tr w:rsidR="00A719B8" w:rsidRPr="00B17490" w14:paraId="427F0130"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17490" w:rsidRDefault="00A719B8" w:rsidP="005F09B5">
            <w:pPr>
              <w:pStyle w:val="TableTextChar1CharChar"/>
              <w:rPr>
                <w:rStyle w:val="CDBold"/>
                <w:rFonts w:ascii="Times New Roman" w:hAnsi="Times New Roman"/>
                <w:szCs w:val="24"/>
              </w:rPr>
            </w:pPr>
            <w:bookmarkStart w:id="131" w:name="Clinical_Trials"/>
            <w:r w:rsidRPr="00B17490">
              <w:rPr>
                <w:rStyle w:val="CDBold"/>
                <w:rFonts w:ascii="Times New Roman" w:hAnsi="Times New Roman"/>
                <w:szCs w:val="24"/>
              </w:rPr>
              <w:t>Clinical Trials</w:t>
            </w:r>
            <w:bookmarkEnd w:id="131"/>
          </w:p>
          <w:p w14:paraId="427F0104" w14:textId="77777777" w:rsidR="00A719B8" w:rsidRPr="00B17490" w:rsidRDefault="00A719B8" w:rsidP="005F09B5">
            <w:pPr>
              <w:pStyle w:val="TableTextChar1CharChar"/>
              <w:rPr>
                <w:rStyle w:val="CDBold"/>
                <w:rFonts w:ascii="Times New Roman" w:hAnsi="Times New Roman"/>
                <w:szCs w:val="24"/>
              </w:rPr>
            </w:pPr>
          </w:p>
          <w:p w14:paraId="501E251E" w14:textId="77777777" w:rsidR="00971420" w:rsidRPr="00B17490" w:rsidRDefault="00971420" w:rsidP="008C4528">
            <w:pPr>
              <w:rPr>
                <w:b/>
                <w:sz w:val="24"/>
                <w:szCs w:val="24"/>
              </w:rPr>
            </w:pPr>
          </w:p>
          <w:p w14:paraId="507D687F" w14:textId="77777777" w:rsidR="008C4528" w:rsidRPr="00B17490" w:rsidRDefault="008C4528" w:rsidP="008C4528">
            <w:pPr>
              <w:rPr>
                <w:sz w:val="24"/>
                <w:szCs w:val="24"/>
              </w:rPr>
            </w:pPr>
            <w:r w:rsidRPr="00B17490">
              <w:rPr>
                <w:b/>
                <w:sz w:val="24"/>
                <w:szCs w:val="24"/>
              </w:rPr>
              <w:t xml:space="preserve">What are clinical trials? </w:t>
            </w:r>
            <w:r w:rsidRPr="00B17490">
              <w:rPr>
                <w:sz w:val="24"/>
                <w:szCs w:val="24"/>
              </w:rPr>
              <w:t>A research study that tests new treatments on patients.</w:t>
            </w:r>
          </w:p>
          <w:p w14:paraId="761EAB52" w14:textId="77777777" w:rsidR="008C4528" w:rsidRPr="00B17490" w:rsidRDefault="008C4528" w:rsidP="008C4528">
            <w:pPr>
              <w:rPr>
                <w:sz w:val="24"/>
                <w:szCs w:val="24"/>
              </w:rPr>
            </w:pPr>
          </w:p>
          <w:p w14:paraId="119F6B2B" w14:textId="77777777" w:rsidR="008C4528" w:rsidRPr="00B17490" w:rsidRDefault="008C4528" w:rsidP="008C4528">
            <w:pPr>
              <w:rPr>
                <w:sz w:val="24"/>
                <w:szCs w:val="24"/>
              </w:rPr>
            </w:pPr>
            <w:r w:rsidRPr="00B17490">
              <w:rPr>
                <w:sz w:val="24"/>
                <w:szCs w:val="24"/>
              </w:rPr>
              <w:t xml:space="preserve">We cover some routine patient costs for participation in an approved clinical trial if: </w:t>
            </w:r>
          </w:p>
          <w:p w14:paraId="2BDF0632" w14:textId="77777777" w:rsidR="008C4528" w:rsidRPr="00B17490" w:rsidRDefault="008C4528"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meet the requirements to participate; and</w:t>
            </w:r>
          </w:p>
          <w:p w14:paraId="25FD8122" w14:textId="23F139AD" w:rsidR="008C4528" w:rsidRPr="00B17490" w:rsidRDefault="008C4528"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6A0A086E" w:rsidR="00F946F2" w:rsidRPr="00B17490" w:rsidRDefault="00F946F2"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have received prior authorization from us.</w:t>
            </w:r>
          </w:p>
          <w:p w14:paraId="55AF9DC4" w14:textId="77777777" w:rsidR="008C4528" w:rsidRPr="00B17490" w:rsidRDefault="008C4528" w:rsidP="008C4528">
            <w:pPr>
              <w:ind w:left="720"/>
              <w:contextualSpacing/>
              <w:rPr>
                <w:b/>
                <w:bCs/>
                <w:snapToGrid w:val="0"/>
                <w:color w:val="FF00FF"/>
                <w:sz w:val="24"/>
                <w:szCs w:val="24"/>
              </w:rPr>
            </w:pPr>
          </w:p>
          <w:p w14:paraId="1DF24E10" w14:textId="77777777" w:rsidR="00971420" w:rsidRPr="00B17490" w:rsidRDefault="00971420" w:rsidP="008C4528">
            <w:pPr>
              <w:ind w:left="720"/>
              <w:contextualSpacing/>
              <w:rPr>
                <w:sz w:val="24"/>
                <w:szCs w:val="24"/>
              </w:rPr>
            </w:pPr>
          </w:p>
          <w:p w14:paraId="4D444470" w14:textId="77777777" w:rsidR="008C4528" w:rsidRPr="00B17490" w:rsidRDefault="008C4528" w:rsidP="008C4528">
            <w:pPr>
              <w:rPr>
                <w:sz w:val="24"/>
                <w:szCs w:val="24"/>
              </w:rPr>
            </w:pPr>
            <w:r w:rsidRPr="00B17490">
              <w:rPr>
                <w:b/>
                <w:bCs/>
                <w:sz w:val="24"/>
                <w:szCs w:val="24"/>
              </w:rPr>
              <w:t xml:space="preserve">What is an approved </w:t>
            </w:r>
            <w:r w:rsidRPr="00B17490">
              <w:rPr>
                <w:b/>
                <w:bCs/>
                <w:sz w:val="24"/>
                <w:szCs w:val="24"/>
              </w:rPr>
              <w:lastRenderedPageBreak/>
              <w:t xml:space="preserve">clinical trial? </w:t>
            </w:r>
            <w:r w:rsidRPr="00B17490">
              <w:rPr>
                <w:sz w:val="24"/>
                <w:szCs w:val="24"/>
              </w:rPr>
              <w:t xml:space="preserve">A clinical trial that is: </w:t>
            </w:r>
          </w:p>
          <w:p w14:paraId="4F026D87" w14:textId="77777777" w:rsidR="008C4528" w:rsidRPr="00B17490" w:rsidRDefault="008C4528" w:rsidP="007C2FAF">
            <w:pPr>
              <w:pStyle w:val="ListParagraph"/>
              <w:numPr>
                <w:ilvl w:val="0"/>
                <w:numId w:val="17"/>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 xml:space="preserve">Federally funded or approved; and </w:t>
            </w:r>
          </w:p>
          <w:p w14:paraId="2B30C303" w14:textId="77777777" w:rsidR="008C4528" w:rsidRPr="00B17490" w:rsidRDefault="008C4528" w:rsidP="007C2FAF">
            <w:pPr>
              <w:pStyle w:val="ListParagraph"/>
              <w:numPr>
                <w:ilvl w:val="0"/>
                <w:numId w:val="17"/>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17490" w:rsidRDefault="008C4528" w:rsidP="008C4528">
            <w:pPr>
              <w:rPr>
                <w:sz w:val="24"/>
                <w:szCs w:val="24"/>
              </w:rPr>
            </w:pPr>
          </w:p>
          <w:p w14:paraId="4E9B927C" w14:textId="77777777" w:rsidR="008C4528" w:rsidRPr="00B17490" w:rsidRDefault="008C4528" w:rsidP="008C4528">
            <w:pPr>
              <w:rPr>
                <w:sz w:val="24"/>
                <w:szCs w:val="24"/>
              </w:rPr>
            </w:pPr>
            <w:r w:rsidRPr="00B17490">
              <w:rPr>
                <w:sz w:val="24"/>
                <w:szCs w:val="24"/>
              </w:rPr>
              <w:t>For all other clinical trials there is no coverage.</w:t>
            </w:r>
          </w:p>
          <w:p w14:paraId="414F8A32" w14:textId="77777777" w:rsidR="008C4528" w:rsidRPr="00B17490" w:rsidRDefault="008C4528" w:rsidP="008C4528">
            <w:pPr>
              <w:rPr>
                <w:sz w:val="24"/>
                <w:szCs w:val="24"/>
              </w:rPr>
            </w:pPr>
          </w:p>
          <w:p w14:paraId="23757044" w14:textId="77777777" w:rsidR="008C4528" w:rsidRPr="00B17490" w:rsidRDefault="008C4528" w:rsidP="008C4528">
            <w:pPr>
              <w:rPr>
                <w:rFonts w:eastAsiaTheme="minorHAnsi"/>
                <w:sz w:val="24"/>
                <w:szCs w:val="24"/>
              </w:rPr>
            </w:pPr>
            <w:r w:rsidRPr="00B17490">
              <w:rPr>
                <w:sz w:val="24"/>
                <w:szCs w:val="24"/>
              </w:rPr>
              <w:t>No coverage for:</w:t>
            </w:r>
          </w:p>
          <w:p w14:paraId="6B609AD8"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 xml:space="preserve">Cost for investigational drugs or devices. </w:t>
            </w:r>
          </w:p>
          <w:p w14:paraId="74214EDF"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Cost for managing the research.</w:t>
            </w:r>
          </w:p>
          <w:p w14:paraId="5248D27D"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17490" w:rsidRDefault="008C4528" w:rsidP="008C4528">
            <w:pPr>
              <w:rPr>
                <w:sz w:val="24"/>
                <w:szCs w:val="24"/>
              </w:rPr>
            </w:pPr>
          </w:p>
          <w:p w14:paraId="34FAE85C" w14:textId="77777777" w:rsidR="008C4528" w:rsidRPr="00B17490" w:rsidRDefault="008C4528" w:rsidP="008C4528">
            <w:pPr>
              <w:ind w:right="-18"/>
              <w:rPr>
                <w:b/>
                <w:sz w:val="24"/>
                <w:szCs w:val="24"/>
              </w:rPr>
            </w:pPr>
            <w:r w:rsidRPr="00B17490">
              <w:rPr>
                <w:b/>
                <w:sz w:val="24"/>
                <w:szCs w:val="24"/>
              </w:rPr>
              <w:t xml:space="preserve">Want more information? </w:t>
            </w:r>
          </w:p>
          <w:p w14:paraId="18B0D60F" w14:textId="77777777" w:rsidR="008C4528" w:rsidRPr="00B17490" w:rsidRDefault="008C4528" w:rsidP="008C4528">
            <w:pPr>
              <w:rPr>
                <w:sz w:val="24"/>
                <w:szCs w:val="24"/>
              </w:rPr>
            </w:pPr>
            <w:r w:rsidRPr="00B17490">
              <w:rPr>
                <w:sz w:val="24"/>
                <w:szCs w:val="24"/>
              </w:rPr>
              <w:t xml:space="preserve">View the </w:t>
            </w:r>
            <w:hyperlink r:id="rId37" w:history="1">
              <w:r w:rsidRPr="00B17490">
                <w:rPr>
                  <w:rStyle w:val="Hyperlink"/>
                  <w:sz w:val="24"/>
                  <w:szCs w:val="24"/>
                </w:rPr>
                <w:t>glossary</w:t>
              </w:r>
            </w:hyperlink>
            <w:r w:rsidRPr="00B17490">
              <w:rPr>
                <w:sz w:val="24"/>
                <w:szCs w:val="24"/>
              </w:rPr>
              <w:t xml:space="preserve"> for definitions.</w:t>
            </w:r>
          </w:p>
          <w:p w14:paraId="427F0115" w14:textId="77777777" w:rsidR="00A719B8" w:rsidRPr="00B17490" w:rsidRDefault="00A719B8" w:rsidP="003F2ADC">
            <w:pPr>
              <w:pStyle w:val="TableTextChar"/>
              <w:numPr>
                <w:ilvl w:val="12"/>
                <w:numId w:val="0"/>
              </w:numPr>
              <w:rPr>
                <w:color w:val="000000"/>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17490" w:rsidRDefault="00A719B8" w:rsidP="00BC4F31">
            <w:pPr>
              <w:pStyle w:val="TableTextChar1CharChar"/>
              <w:rPr>
                <w:rStyle w:val="CDBlack"/>
                <w:rFonts w:ascii="Times New Roman" w:hAnsi="Times New Roman"/>
                <w:szCs w:val="24"/>
              </w:rPr>
            </w:pPr>
            <w:r w:rsidRPr="00B17490">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427F0117" w14:textId="77777777" w:rsidR="00A719B8" w:rsidRPr="00B17490" w:rsidRDefault="00A719B8" w:rsidP="00BC4F31">
            <w:pPr>
              <w:pStyle w:val="TableTextChar1CharChar"/>
              <w:rPr>
                <w:rStyle w:val="CDBlack"/>
                <w:rFonts w:ascii="Times New Roman" w:hAnsi="Times New Roman"/>
                <w:szCs w:val="24"/>
              </w:rPr>
            </w:pPr>
          </w:p>
          <w:p w14:paraId="427F011D" w14:textId="73A97714" w:rsidR="00A719B8" w:rsidRPr="00B17490" w:rsidRDefault="00A719B8" w:rsidP="00816D77">
            <w:pPr>
              <w:pStyle w:val="TableTextCharChar"/>
              <w:rPr>
                <w:b/>
                <w:bCs/>
                <w:snapToGrid w:val="0"/>
                <w:color w:val="FF00FF"/>
              </w:rPr>
            </w:pPr>
          </w:p>
          <w:p w14:paraId="474A2E1B" w14:textId="77777777" w:rsidR="00971420" w:rsidRPr="00B17490" w:rsidRDefault="00971420" w:rsidP="00816D77">
            <w:pPr>
              <w:pStyle w:val="TableTextCharChar"/>
              <w:rPr>
                <w:b/>
                <w:bCs/>
                <w:snapToGrid w:val="0"/>
                <w:color w:val="FF00FF"/>
              </w:rPr>
            </w:pPr>
          </w:p>
          <w:p w14:paraId="427F011E" w14:textId="00728CE1" w:rsidR="00A719B8" w:rsidRPr="00B17490" w:rsidRDefault="00A719B8" w:rsidP="00816D77">
            <w:pPr>
              <w:pStyle w:val="TableText"/>
              <w:rPr>
                <w:rStyle w:val="CDBold"/>
                <w:rFonts w:ascii="Times New Roman" w:hAnsi="Times New Roman"/>
              </w:rPr>
            </w:pPr>
            <w:r w:rsidRPr="00B17490">
              <w:rPr>
                <w:rStyle w:val="CDBold"/>
                <w:rFonts w:ascii="Times New Roman" w:hAnsi="Times New Roman"/>
              </w:rPr>
              <w:t xml:space="preserve">Pre-service </w:t>
            </w:r>
            <w:r w:rsidRPr="00B17490">
              <w:rPr>
                <w:b/>
                <w:bCs/>
              </w:rPr>
              <w:t>Authorization</w:t>
            </w:r>
            <w:r w:rsidRPr="00B17490">
              <w:rPr>
                <w:rStyle w:val="CDBold"/>
                <w:rFonts w:ascii="Times New Roman" w:hAnsi="Times New Roman"/>
              </w:rPr>
              <w:t xml:space="preserve"> Requirement</w:t>
            </w:r>
          </w:p>
          <w:p w14:paraId="427F011F" w14:textId="03D794C2" w:rsidR="00A719B8" w:rsidRPr="00B17490" w:rsidRDefault="00A719B8" w:rsidP="00816D77">
            <w:pPr>
              <w:pStyle w:val="TableText"/>
              <w:rPr>
                <w:rStyle w:val="CDBlack"/>
                <w:rFonts w:ascii="Times New Roman" w:hAnsi="Times New Roman"/>
                <w:bCs w:val="0"/>
                <w:szCs w:val="24"/>
              </w:rPr>
            </w:pPr>
            <w:r w:rsidRPr="00B17490">
              <w:rPr>
                <w:rStyle w:val="CDBlack"/>
                <w:rFonts w:ascii="Times New Roman" w:hAnsi="Times New Roman"/>
                <w:bCs w:val="0"/>
                <w:szCs w:val="24"/>
              </w:rPr>
              <w:t xml:space="preserve">You must </w:t>
            </w:r>
            <w:r w:rsidRPr="00B17490">
              <w:rPr>
                <w:bCs/>
                <w:color w:val="000000"/>
              </w:rPr>
              <w:t>obtain prior authorization</w:t>
            </w:r>
            <w:r w:rsidRPr="00B17490">
              <w:rPr>
                <w:rStyle w:val="CDBlack"/>
                <w:rFonts w:ascii="Times New Roman" w:hAnsi="Times New Roman"/>
                <w:bCs w:val="0"/>
                <w:szCs w:val="24"/>
              </w:rPr>
              <w:t xml:space="preserve"> as soon as the possibility of participation in a clinical trial arises. </w:t>
            </w:r>
          </w:p>
          <w:p w14:paraId="2AEB0D22" w14:textId="77777777" w:rsidR="00A719B8" w:rsidRPr="00B17490" w:rsidRDefault="00A719B8" w:rsidP="00BC4F31">
            <w:pPr>
              <w:pStyle w:val="TableTextChar1CharChar"/>
              <w:rPr>
                <w:szCs w:val="24"/>
              </w:rPr>
            </w:pPr>
          </w:p>
          <w:p w14:paraId="427F0120" w14:textId="2F1F2EEE" w:rsidR="003E5747" w:rsidRPr="00B17490" w:rsidRDefault="003E5747" w:rsidP="00971420">
            <w:pPr>
              <w:pStyle w:val="TableTextChar1CharChar"/>
              <w:rPr>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17490" w:rsidRDefault="00A719B8" w:rsidP="00BC4F31">
            <w:pPr>
              <w:pStyle w:val="TableTextChar1CharChar"/>
              <w:rPr>
                <w:rStyle w:val="CDBlack"/>
                <w:rFonts w:ascii="Times New Roman" w:hAnsi="Times New Roman"/>
                <w:szCs w:val="24"/>
              </w:rPr>
            </w:pPr>
            <w:r w:rsidRPr="00B17490">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17490" w:rsidRDefault="00A719B8" w:rsidP="00BC4F31">
            <w:pPr>
              <w:pStyle w:val="TableTextChar1CharChar"/>
              <w:rPr>
                <w:rStyle w:val="CDBlack"/>
                <w:rFonts w:ascii="Times New Roman" w:hAnsi="Times New Roman"/>
                <w:szCs w:val="24"/>
              </w:rPr>
            </w:pPr>
          </w:p>
          <w:p w14:paraId="78ECD0BC" w14:textId="77777777" w:rsidR="00971420" w:rsidRPr="00B17490" w:rsidRDefault="00971420" w:rsidP="00816D77">
            <w:pPr>
              <w:pStyle w:val="TableText"/>
              <w:rPr>
                <w:b/>
                <w:color w:val="FF00FF"/>
              </w:rPr>
            </w:pPr>
            <w:r w:rsidRPr="00B17490">
              <w:rPr>
                <w:b/>
                <w:color w:val="FF00FF"/>
              </w:rPr>
              <w:t xml:space="preserve"> </w:t>
            </w:r>
          </w:p>
          <w:p w14:paraId="0C365699" w14:textId="77777777" w:rsidR="00971420" w:rsidRPr="00B17490" w:rsidRDefault="00971420" w:rsidP="00816D77">
            <w:pPr>
              <w:pStyle w:val="TableText"/>
              <w:rPr>
                <w:b/>
                <w:color w:val="FF00FF"/>
              </w:rPr>
            </w:pPr>
          </w:p>
          <w:p w14:paraId="427F012B" w14:textId="3010B682" w:rsidR="00A719B8" w:rsidRPr="00B17490" w:rsidRDefault="00A719B8" w:rsidP="00816D77">
            <w:pPr>
              <w:pStyle w:val="TableText"/>
              <w:rPr>
                <w:rStyle w:val="CDBold"/>
                <w:rFonts w:ascii="Times New Roman" w:hAnsi="Times New Roman"/>
              </w:rPr>
            </w:pPr>
            <w:r w:rsidRPr="00B17490">
              <w:rPr>
                <w:rStyle w:val="CDBold"/>
                <w:rFonts w:ascii="Times New Roman" w:hAnsi="Times New Roman"/>
              </w:rPr>
              <w:t xml:space="preserve">Pre-service </w:t>
            </w:r>
            <w:r w:rsidRPr="00B17490">
              <w:rPr>
                <w:b/>
                <w:bCs/>
              </w:rPr>
              <w:t>Authorization</w:t>
            </w:r>
            <w:r w:rsidRPr="00B17490">
              <w:rPr>
                <w:rStyle w:val="CDBold"/>
                <w:rFonts w:ascii="Times New Roman" w:hAnsi="Times New Roman"/>
              </w:rPr>
              <w:t xml:space="preserve"> Requirement</w:t>
            </w:r>
          </w:p>
          <w:p w14:paraId="427F012C" w14:textId="77777777" w:rsidR="00A719B8" w:rsidRPr="00B17490" w:rsidRDefault="00A719B8" w:rsidP="00816D77">
            <w:pPr>
              <w:pStyle w:val="TableText"/>
              <w:rPr>
                <w:rStyle w:val="CDBlack"/>
                <w:rFonts w:ascii="Times New Roman" w:hAnsi="Times New Roman"/>
                <w:bCs w:val="0"/>
                <w:szCs w:val="24"/>
              </w:rPr>
            </w:pPr>
            <w:r w:rsidRPr="00B17490">
              <w:rPr>
                <w:rStyle w:val="CDBlack"/>
                <w:rFonts w:ascii="Times New Roman" w:hAnsi="Times New Roman"/>
                <w:bCs w:val="0"/>
                <w:szCs w:val="24"/>
              </w:rPr>
              <w:t xml:space="preserve">You must </w:t>
            </w:r>
            <w:r w:rsidRPr="00B17490">
              <w:rPr>
                <w:bCs/>
                <w:color w:val="000000"/>
              </w:rPr>
              <w:t>obtain prior authorization</w:t>
            </w:r>
            <w:r w:rsidRPr="00B17490">
              <w:rPr>
                <w:rStyle w:val="CDBlack"/>
                <w:rFonts w:ascii="Times New Roman" w:hAnsi="Times New Roman"/>
                <w:bCs w:val="0"/>
                <w:szCs w:val="24"/>
              </w:rPr>
              <w:t xml:space="preserve"> as soon as the possibility of participation in a clinical trial arises. </w:t>
            </w:r>
          </w:p>
          <w:p w14:paraId="1E406C5E" w14:textId="77777777" w:rsidR="0040696A" w:rsidRPr="00B17490" w:rsidRDefault="0040696A" w:rsidP="003F2ADC">
            <w:pPr>
              <w:pStyle w:val="TableTextChar"/>
              <w:numPr>
                <w:ilvl w:val="12"/>
                <w:numId w:val="0"/>
              </w:numPr>
            </w:pPr>
          </w:p>
          <w:p w14:paraId="427F012E" w14:textId="3707A74C" w:rsidR="00A719B8" w:rsidRPr="00B17490" w:rsidRDefault="00A719B8" w:rsidP="003F2ADC">
            <w:pPr>
              <w:pStyle w:val="TableTextChar"/>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p w14:paraId="19B360B1" w14:textId="77777777" w:rsidR="00A719B8" w:rsidRPr="00B17490" w:rsidRDefault="00A719B8" w:rsidP="00BC4F31">
            <w:pPr>
              <w:pStyle w:val="TableTextChar1CharChar"/>
              <w:rPr>
                <w:bCs/>
                <w:color w:val="000000"/>
                <w:szCs w:val="24"/>
              </w:rPr>
            </w:pPr>
          </w:p>
          <w:p w14:paraId="427F012F" w14:textId="75B0CEB2" w:rsidR="006C3900" w:rsidRPr="00B17490" w:rsidRDefault="006C3900" w:rsidP="00971420">
            <w:pPr>
              <w:pStyle w:val="TableTextChar1CharChar"/>
              <w:rPr>
                <w:bCs/>
                <w:color w:val="000000"/>
                <w:szCs w:val="24"/>
              </w:rPr>
            </w:pPr>
          </w:p>
        </w:tc>
      </w:tr>
      <w:tr w:rsidR="00A719B8" w:rsidRPr="00B17490" w14:paraId="427F01BF"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17490" w:rsidRDefault="00A719B8" w:rsidP="003937E3">
            <w:pPr>
              <w:pStyle w:val="TableTextChar1"/>
              <w:numPr>
                <w:ilvl w:val="12"/>
                <w:numId w:val="0"/>
              </w:numPr>
              <w:rPr>
                <w:b/>
              </w:rPr>
            </w:pPr>
            <w:bookmarkStart w:id="132" w:name="Congenital_Heart_Disease_Resource_Servic"/>
            <w:r w:rsidRPr="00B17490">
              <w:rPr>
                <w:b/>
              </w:rPr>
              <w:t>Congenital Heart Disease Resource Services (CHDRS)</w:t>
            </w:r>
            <w:bookmarkEnd w:id="132"/>
          </w:p>
          <w:p w14:paraId="427F0182" w14:textId="77777777" w:rsidR="00A719B8" w:rsidRPr="00B17490" w:rsidRDefault="00A719B8" w:rsidP="001539B1">
            <w:pPr>
              <w:overflowPunct/>
              <w:spacing w:line="240" w:lineRule="atLeast"/>
              <w:textAlignment w:val="auto"/>
              <w:rPr>
                <w:rStyle w:val="Style9"/>
              </w:rPr>
            </w:pPr>
          </w:p>
          <w:p w14:paraId="427F0183" w14:textId="77777777" w:rsidR="00A719B8" w:rsidRPr="00B17490" w:rsidRDefault="00A719B8" w:rsidP="001539B1">
            <w:pPr>
              <w:overflowPunct/>
              <w:spacing w:line="240" w:lineRule="atLeast"/>
              <w:textAlignment w:val="auto"/>
              <w:rPr>
                <w:rStyle w:val="Style9"/>
              </w:rPr>
            </w:pPr>
          </w:p>
          <w:p w14:paraId="427F0185" w14:textId="77777777" w:rsidR="00A719B8" w:rsidRPr="00B17490" w:rsidRDefault="00A719B8" w:rsidP="004075A7">
            <w:pPr>
              <w:overflowPunct/>
              <w:spacing w:line="240" w:lineRule="atLeast"/>
              <w:textAlignment w:val="auto"/>
              <w:rPr>
                <w:rStyle w:val="Style9"/>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8E" w14:textId="61705D8C" w:rsidR="00A719B8" w:rsidRPr="00B17490" w:rsidRDefault="00D50271" w:rsidP="00200C33">
            <w:pPr>
              <w:pStyle w:val="TableTextCharCharChar1"/>
              <w:numPr>
                <w:ilvl w:val="12"/>
                <w:numId w:val="0"/>
              </w:numPr>
              <w:rPr>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the </w:t>
            </w:r>
            <w:r w:rsidR="00A719B8" w:rsidRPr="00B17490">
              <w:rPr>
                <w:szCs w:val="24"/>
              </w:rPr>
              <w:t>deductible</w:t>
            </w:r>
          </w:p>
          <w:p w14:paraId="427F018F" w14:textId="77777777" w:rsidR="00A719B8" w:rsidRPr="00B17490" w:rsidRDefault="00A719B8" w:rsidP="003F2ADC">
            <w:pPr>
              <w:pStyle w:val="TableTextCharCharChar1"/>
              <w:numPr>
                <w:ilvl w:val="12"/>
                <w:numId w:val="0"/>
              </w:numPr>
            </w:pPr>
          </w:p>
          <w:p w14:paraId="571ACF1B" w14:textId="77777777" w:rsidR="004075A7" w:rsidRPr="00B17490" w:rsidRDefault="004075A7" w:rsidP="003F2ADC">
            <w:pPr>
              <w:pStyle w:val="TableTextCharCharChar1"/>
              <w:numPr>
                <w:ilvl w:val="12"/>
                <w:numId w:val="0"/>
              </w:numPr>
            </w:pPr>
          </w:p>
          <w:p w14:paraId="427F019B" w14:textId="77777777" w:rsidR="00A719B8" w:rsidRPr="00B17490" w:rsidRDefault="00A719B8" w:rsidP="001539B1">
            <w:pPr>
              <w:pStyle w:val="TableTextCharCharChar1"/>
              <w:numPr>
                <w:ilvl w:val="12"/>
                <w:numId w:val="0"/>
              </w:numPr>
              <w:rPr>
                <w:szCs w:val="24"/>
              </w:rPr>
            </w:pPr>
            <w:r w:rsidRPr="00B1749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17490" w:rsidRDefault="00A719B8" w:rsidP="001539B1">
            <w:pPr>
              <w:pStyle w:val="TableTextCharCharChar1"/>
              <w:numPr>
                <w:ilvl w:val="12"/>
                <w:numId w:val="0"/>
              </w:numPr>
            </w:pPr>
          </w:p>
          <w:p w14:paraId="427F019D" w14:textId="77777777" w:rsidR="00A719B8" w:rsidRPr="00B17490" w:rsidRDefault="00A719B8" w:rsidP="001539B1">
            <w:pPr>
              <w:pStyle w:val="TableTextCharCharChar1"/>
            </w:pPr>
            <w:r w:rsidRPr="00B17490">
              <w:lastRenderedPageBreak/>
              <w:t>Network benefits are available for patients who receive care at a designated CHD Centers of Excellence Network facility.</w:t>
            </w:r>
          </w:p>
          <w:p w14:paraId="427F019E" w14:textId="77777777" w:rsidR="00A719B8" w:rsidRPr="00B17490" w:rsidRDefault="00A719B8" w:rsidP="001539B1">
            <w:pPr>
              <w:pStyle w:val="TableTextCharCharChar1"/>
              <w:numPr>
                <w:ilvl w:val="12"/>
                <w:numId w:val="0"/>
              </w:numPr>
            </w:pPr>
          </w:p>
          <w:p w14:paraId="427F019F" w14:textId="54AEEEFE" w:rsidR="00A719B8" w:rsidRPr="00B17490" w:rsidRDefault="00A719B8" w:rsidP="005C71F8">
            <w:pPr>
              <w:overflowPunct/>
              <w:textAlignment w:val="auto"/>
              <w:rPr>
                <w:sz w:val="24"/>
                <w:szCs w:val="24"/>
              </w:rPr>
            </w:pPr>
            <w:r w:rsidRPr="00B17490">
              <w:rPr>
                <w:sz w:val="24"/>
                <w:szCs w:val="24"/>
              </w:rPr>
              <w:t xml:space="preserve">Participation in this program is voluntary for the enrollee.  To help ensure network benefits are received under this program, patients, or someone on their behalf, should contact CHD Resource Services </w:t>
            </w:r>
            <w:r w:rsidRPr="00B17490">
              <w:rPr>
                <w:color w:val="000000"/>
                <w:sz w:val="24"/>
                <w:szCs w:val="24"/>
              </w:rPr>
              <w:t xml:space="preserve">at </w:t>
            </w:r>
            <w:r w:rsidRPr="00B17490">
              <w:rPr>
                <w:b/>
                <w:color w:val="0000FF"/>
                <w:sz w:val="24"/>
                <w:szCs w:val="24"/>
              </w:rPr>
              <w:t>1-888-936-7246</w:t>
            </w:r>
            <w:r w:rsidRPr="00B17490">
              <w:rPr>
                <w:b/>
                <w:color w:val="000000"/>
                <w:sz w:val="24"/>
                <w:szCs w:val="24"/>
              </w:rPr>
              <w:t xml:space="preserve"> </w:t>
            </w:r>
            <w:r w:rsidRPr="00B17490">
              <w:rPr>
                <w:color w:val="000000"/>
                <w:sz w:val="24"/>
                <w:szCs w:val="24"/>
              </w:rPr>
              <w:t xml:space="preserve">before receiving care.  More information is also available </w:t>
            </w:r>
            <w:hyperlink r:id="rId38" w:history="1">
              <w:r w:rsidRPr="00B17490">
                <w:rPr>
                  <w:rStyle w:val="Hyperlink"/>
                  <w:sz w:val="24"/>
                  <w:szCs w:val="24"/>
                </w:rPr>
                <w:t>online</w:t>
              </w:r>
            </w:hyperlink>
            <w:r w:rsidRPr="00B17490">
              <w:rPr>
                <w:color w:val="000000"/>
                <w:sz w:val="24"/>
                <w:szCs w:val="24"/>
              </w:rPr>
              <w:t>.</w:t>
            </w:r>
            <w:hyperlink r:id="rId39" w:history="1"/>
          </w:p>
          <w:p w14:paraId="427F01A0" w14:textId="77777777" w:rsidR="00A719B8" w:rsidRPr="00B17490" w:rsidRDefault="00A719B8" w:rsidP="001539B1">
            <w:pPr>
              <w:overflowPunct/>
              <w:spacing w:line="240" w:lineRule="atLeast"/>
              <w:textAlignment w:val="auto"/>
              <w:rPr>
                <w:sz w:val="24"/>
                <w:szCs w:val="24"/>
              </w:rPr>
            </w:pPr>
          </w:p>
          <w:p w14:paraId="427F01A1" w14:textId="77777777" w:rsidR="00A719B8" w:rsidRPr="00B17490" w:rsidRDefault="00A719B8" w:rsidP="001539B1">
            <w:pPr>
              <w:overflowPunct/>
              <w:spacing w:line="240" w:lineRule="atLeast"/>
              <w:textAlignment w:val="auto"/>
              <w:rPr>
                <w:sz w:val="24"/>
                <w:szCs w:val="24"/>
              </w:rPr>
            </w:pPr>
          </w:p>
          <w:p w14:paraId="427F01A2" w14:textId="2F289A76" w:rsidR="00A719B8" w:rsidRPr="00B17490" w:rsidRDefault="00A719B8" w:rsidP="001539B1">
            <w:pPr>
              <w:pStyle w:val="TableTextCharCharChar1"/>
              <w:rPr>
                <w:szCs w:val="24"/>
              </w:rPr>
            </w:pPr>
            <w:r w:rsidRPr="00B17490">
              <w:rPr>
                <w:szCs w:val="24"/>
              </w:rPr>
              <w:t>Travel and Lodging Assistance</w:t>
            </w:r>
            <w:r w:rsidRPr="00B17490">
              <w:rPr>
                <w:color w:val="FF0000"/>
                <w:szCs w:val="24"/>
              </w:rPr>
              <w:t xml:space="preserve"> </w:t>
            </w:r>
            <w:r w:rsidRPr="00B17490">
              <w:rPr>
                <w:szCs w:val="24"/>
              </w:rPr>
              <w:t>is</w:t>
            </w:r>
            <w:r w:rsidRPr="00B17490">
              <w:rPr>
                <w:color w:val="FF0000"/>
                <w:szCs w:val="24"/>
              </w:rPr>
              <w:t xml:space="preserve"> </w:t>
            </w:r>
            <w:r w:rsidRPr="00B17490">
              <w:rPr>
                <w:szCs w:val="24"/>
              </w:rPr>
              <w:t>available as part of the Congenital Heart Disease Resource Services program.</w:t>
            </w:r>
            <w:r w:rsidRPr="00B17490">
              <w:rPr>
                <w:color w:val="FF0000"/>
                <w:szCs w:val="24"/>
              </w:rPr>
              <w:t xml:space="preserve"> </w:t>
            </w:r>
            <w:r w:rsidRPr="00B17490">
              <w:rPr>
                <w:b/>
                <w:color w:val="0000FF"/>
                <w:szCs w:val="24"/>
              </w:rPr>
              <w:t>$50/$100</w:t>
            </w:r>
            <w:r w:rsidRPr="00B17490">
              <w:rPr>
                <w:szCs w:val="24"/>
              </w:rPr>
              <w:t xml:space="preserve"> per diem with a Lifetime Maximum of </w:t>
            </w:r>
            <w:r w:rsidRPr="00B17490">
              <w:rPr>
                <w:b/>
                <w:color w:val="0000FF"/>
                <w:szCs w:val="24"/>
              </w:rPr>
              <w:t>$10,000</w:t>
            </w:r>
            <w:r w:rsidRPr="00B17490">
              <w:rPr>
                <w:szCs w:val="24"/>
              </w:rPr>
              <w:t>.</w:t>
            </w:r>
          </w:p>
          <w:p w14:paraId="427F01A3" w14:textId="77777777" w:rsidR="00A719B8" w:rsidRPr="00B17490" w:rsidRDefault="00A719B8" w:rsidP="001539B1">
            <w:pPr>
              <w:pStyle w:val="TableTextCharCharChar1"/>
              <w:rPr>
                <w:szCs w:val="24"/>
              </w:rPr>
            </w:pPr>
          </w:p>
          <w:p w14:paraId="3B9C89F7" w14:textId="5CBD8C76" w:rsidR="008C4528" w:rsidRPr="00B17490" w:rsidRDefault="004075A7" w:rsidP="008C4528">
            <w:pPr>
              <w:rPr>
                <w:b/>
                <w:color w:val="000000"/>
                <w:sz w:val="24"/>
              </w:rPr>
            </w:pPr>
            <w:r w:rsidRPr="00B17490">
              <w:rPr>
                <w:b/>
                <w:bCs/>
                <w:color w:val="FF00FF"/>
                <w:sz w:val="24"/>
              </w:rPr>
              <w:t xml:space="preserve"> </w:t>
            </w:r>
            <w:r w:rsidR="008C4528" w:rsidRPr="00B17490">
              <w:rPr>
                <w:b/>
                <w:bCs/>
                <w:sz w:val="24"/>
              </w:rPr>
              <w:t>Prior Authorization</w:t>
            </w:r>
            <w:r w:rsidR="008C4528" w:rsidRPr="00B17490">
              <w:rPr>
                <w:b/>
                <w:color w:val="000000"/>
                <w:sz w:val="24"/>
              </w:rPr>
              <w:t xml:space="preserve"> Requirement</w:t>
            </w:r>
          </w:p>
          <w:p w14:paraId="7F659873" w14:textId="6EC27710" w:rsidR="008C4528" w:rsidRPr="00B17490" w:rsidRDefault="008C4528" w:rsidP="008C4528">
            <w:pPr>
              <w:rPr>
                <w:b/>
                <w:bCs/>
                <w:color w:val="FF00FF"/>
                <w:sz w:val="24"/>
                <w:szCs w:val="24"/>
              </w:rPr>
            </w:pPr>
            <w:r w:rsidRPr="00B17490">
              <w:rPr>
                <w:color w:val="000000"/>
                <w:sz w:val="24"/>
                <w:szCs w:val="24"/>
              </w:rPr>
              <w:t xml:space="preserve">Please remember that for Benefits you must </w:t>
            </w:r>
            <w:r w:rsidRPr="00B17490">
              <w:rPr>
                <w:bCs/>
                <w:color w:val="000000"/>
                <w:sz w:val="24"/>
              </w:rPr>
              <w:t>obtain prior authorization</w:t>
            </w:r>
            <w:r w:rsidRPr="00B17490">
              <w:rPr>
                <w:color w:val="000000"/>
                <w:sz w:val="24"/>
                <w:szCs w:val="24"/>
              </w:rPr>
              <w:t xml:space="preserve"> before receiving services.</w:t>
            </w:r>
          </w:p>
          <w:p w14:paraId="3229D4F3" w14:textId="77777777" w:rsidR="008C4528" w:rsidRPr="00B17490" w:rsidRDefault="008C4528" w:rsidP="001539B1">
            <w:pPr>
              <w:pStyle w:val="TableTextCharCharChar1"/>
              <w:rPr>
                <w:szCs w:val="24"/>
              </w:rPr>
            </w:pPr>
          </w:p>
          <w:p w14:paraId="427F01A6" w14:textId="3A881EA4" w:rsidR="00A719B8" w:rsidRPr="00B17490" w:rsidRDefault="00A719B8" w:rsidP="001539B1">
            <w:pPr>
              <w:pStyle w:val="TableTextCharCharChar1"/>
              <w:numPr>
                <w:ilvl w:val="12"/>
                <w:numId w:val="0"/>
              </w:num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1AB" w14:textId="56136282" w:rsidR="00A719B8" w:rsidRPr="00B17490" w:rsidRDefault="00D50271" w:rsidP="00200C33">
            <w:pPr>
              <w:pStyle w:val="TableTextCharCharChar1"/>
              <w:numPr>
                <w:ilvl w:val="12"/>
                <w:numId w:val="0"/>
              </w:numPr>
              <w:rPr>
                <w:szCs w:val="24"/>
              </w:rPr>
            </w:pPr>
            <w:r w:rsidRPr="00B17490">
              <w:rPr>
                <w:b/>
                <w:color w:val="0000FF"/>
                <w:szCs w:val="24"/>
              </w:rPr>
              <w:lastRenderedPageBreak/>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the </w:t>
            </w:r>
            <w:r w:rsidR="00A719B8" w:rsidRPr="00B17490">
              <w:rPr>
                <w:szCs w:val="24"/>
              </w:rPr>
              <w:t>deductible</w:t>
            </w:r>
          </w:p>
          <w:p w14:paraId="427F01AC" w14:textId="77777777" w:rsidR="00A719B8" w:rsidRPr="00B17490" w:rsidRDefault="00A719B8" w:rsidP="001539B1">
            <w:pPr>
              <w:pStyle w:val="TableTextCharCharChar1"/>
              <w:numPr>
                <w:ilvl w:val="12"/>
                <w:numId w:val="0"/>
              </w:numPr>
            </w:pPr>
          </w:p>
          <w:p w14:paraId="427F01AD" w14:textId="77777777" w:rsidR="00A719B8" w:rsidRPr="00B17490" w:rsidRDefault="00A719B8" w:rsidP="001539B1">
            <w:pPr>
              <w:pStyle w:val="TableTextCharCharChar1"/>
              <w:numPr>
                <w:ilvl w:val="12"/>
                <w:numId w:val="0"/>
              </w:numPr>
            </w:pPr>
          </w:p>
          <w:p w14:paraId="427F01AE" w14:textId="77777777" w:rsidR="00A719B8" w:rsidRPr="00B17490" w:rsidRDefault="00A719B8" w:rsidP="001539B1">
            <w:pPr>
              <w:pStyle w:val="TableTextCharCharChar1"/>
              <w:numPr>
                <w:ilvl w:val="12"/>
                <w:numId w:val="0"/>
              </w:numPr>
              <w:rPr>
                <w:szCs w:val="24"/>
              </w:rPr>
            </w:pPr>
            <w:r w:rsidRPr="00B1749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17490" w:rsidRDefault="00A719B8" w:rsidP="001539B1">
            <w:pPr>
              <w:pStyle w:val="TableTextCharCharChar1"/>
              <w:numPr>
                <w:ilvl w:val="12"/>
                <w:numId w:val="0"/>
              </w:numPr>
            </w:pPr>
          </w:p>
          <w:p w14:paraId="427F01B0" w14:textId="77777777" w:rsidR="00A719B8" w:rsidRPr="00B17490" w:rsidRDefault="00A719B8" w:rsidP="001539B1">
            <w:pPr>
              <w:pStyle w:val="TableTextCharCharChar1"/>
            </w:pPr>
            <w:r w:rsidRPr="00B17490">
              <w:lastRenderedPageBreak/>
              <w:t>Network benefits are available for patients who receive care at a designated CHD Centers of Excellence Network facility.</w:t>
            </w:r>
          </w:p>
          <w:p w14:paraId="427F01B1" w14:textId="77777777" w:rsidR="00A719B8" w:rsidRPr="00B17490" w:rsidRDefault="00A719B8" w:rsidP="001539B1">
            <w:pPr>
              <w:pStyle w:val="TableTextCharCharChar1"/>
              <w:numPr>
                <w:ilvl w:val="12"/>
                <w:numId w:val="0"/>
              </w:numPr>
            </w:pPr>
          </w:p>
          <w:p w14:paraId="427F01B2" w14:textId="4870A925" w:rsidR="00A719B8" w:rsidRPr="00B17490" w:rsidRDefault="00A719B8" w:rsidP="005C71F8">
            <w:pPr>
              <w:overflowPunct/>
              <w:textAlignment w:val="auto"/>
              <w:rPr>
                <w:sz w:val="24"/>
                <w:szCs w:val="24"/>
              </w:rPr>
            </w:pPr>
            <w:r w:rsidRPr="00B17490">
              <w:rPr>
                <w:sz w:val="24"/>
                <w:szCs w:val="24"/>
              </w:rPr>
              <w:t xml:space="preserve">Participation in this program is voluntary for the enrollee.  To help ensure network benefits are received under this program, patients, or someone on their behalf, should contact CHD Resource Services </w:t>
            </w:r>
            <w:r w:rsidRPr="00B17490">
              <w:rPr>
                <w:color w:val="000000"/>
                <w:sz w:val="24"/>
                <w:szCs w:val="24"/>
              </w:rPr>
              <w:t xml:space="preserve">at </w:t>
            </w:r>
            <w:r w:rsidRPr="00B17490">
              <w:rPr>
                <w:b/>
                <w:color w:val="0000FF"/>
                <w:sz w:val="24"/>
                <w:szCs w:val="24"/>
              </w:rPr>
              <w:t>1-888-936-7246</w:t>
            </w:r>
            <w:r w:rsidRPr="00B17490">
              <w:rPr>
                <w:b/>
                <w:color w:val="000000"/>
                <w:sz w:val="24"/>
                <w:szCs w:val="24"/>
              </w:rPr>
              <w:t xml:space="preserve"> </w:t>
            </w:r>
            <w:r w:rsidRPr="00B17490">
              <w:rPr>
                <w:color w:val="000000"/>
                <w:sz w:val="24"/>
                <w:szCs w:val="24"/>
              </w:rPr>
              <w:t xml:space="preserve">before receiving care.  More information is also available </w:t>
            </w:r>
            <w:hyperlink r:id="rId40" w:history="1">
              <w:r w:rsidRPr="00B17490">
                <w:rPr>
                  <w:rStyle w:val="Hyperlink"/>
                  <w:sz w:val="24"/>
                  <w:szCs w:val="24"/>
                </w:rPr>
                <w:t>online</w:t>
              </w:r>
            </w:hyperlink>
            <w:r w:rsidRPr="00B17490">
              <w:rPr>
                <w:color w:val="000000"/>
                <w:sz w:val="24"/>
                <w:szCs w:val="24"/>
              </w:rPr>
              <w:t>.</w:t>
            </w:r>
            <w:hyperlink r:id="rId41" w:history="1"/>
          </w:p>
          <w:p w14:paraId="427F01B3" w14:textId="77777777" w:rsidR="00A719B8" w:rsidRPr="00B17490" w:rsidRDefault="00A719B8" w:rsidP="005C71F8">
            <w:pPr>
              <w:pStyle w:val="TableTextCharCharChar1"/>
            </w:pPr>
          </w:p>
          <w:p w14:paraId="427F01B4" w14:textId="77777777" w:rsidR="00A719B8" w:rsidRPr="00B17490" w:rsidRDefault="00A719B8" w:rsidP="001539B1">
            <w:pPr>
              <w:pStyle w:val="TableTextCharCharChar1"/>
            </w:pPr>
          </w:p>
          <w:p w14:paraId="43BA6161" w14:textId="77777777" w:rsidR="004075A7" w:rsidRPr="00B17490" w:rsidRDefault="004075A7" w:rsidP="00F1767C">
            <w:pPr>
              <w:pStyle w:val="TableText"/>
              <w:rPr>
                <w:b/>
                <w:bCs/>
                <w:color w:val="FF00FF"/>
              </w:rPr>
            </w:pPr>
          </w:p>
          <w:p w14:paraId="6036AF23" w14:textId="77777777" w:rsidR="004075A7" w:rsidRPr="00B17490" w:rsidRDefault="004075A7" w:rsidP="00F1767C">
            <w:pPr>
              <w:pStyle w:val="TableText"/>
              <w:rPr>
                <w:b/>
                <w:bCs/>
                <w:color w:val="FF00FF"/>
              </w:rPr>
            </w:pPr>
          </w:p>
          <w:p w14:paraId="2CE9B6F2" w14:textId="77777777" w:rsidR="004075A7" w:rsidRPr="00B17490" w:rsidRDefault="004075A7" w:rsidP="00F1767C">
            <w:pPr>
              <w:pStyle w:val="TableText"/>
              <w:rPr>
                <w:b/>
                <w:bCs/>
                <w:color w:val="FF00FF"/>
              </w:rPr>
            </w:pPr>
          </w:p>
          <w:p w14:paraId="1D1C249A" w14:textId="77777777" w:rsidR="004075A7" w:rsidRPr="00B17490" w:rsidRDefault="004075A7" w:rsidP="00F1767C">
            <w:pPr>
              <w:pStyle w:val="TableText"/>
              <w:rPr>
                <w:b/>
                <w:bCs/>
                <w:color w:val="FF00FF"/>
              </w:rPr>
            </w:pPr>
          </w:p>
          <w:p w14:paraId="5BB4F4BF" w14:textId="77777777" w:rsidR="004075A7" w:rsidRPr="00B17490" w:rsidRDefault="004075A7" w:rsidP="00F1767C">
            <w:pPr>
              <w:pStyle w:val="TableText"/>
              <w:rPr>
                <w:b/>
                <w:bCs/>
                <w:color w:val="FF00FF"/>
              </w:rPr>
            </w:pPr>
          </w:p>
          <w:p w14:paraId="481E2432" w14:textId="77777777" w:rsidR="004075A7" w:rsidRPr="00B17490" w:rsidRDefault="004075A7" w:rsidP="00F1767C">
            <w:pPr>
              <w:pStyle w:val="TableText"/>
              <w:rPr>
                <w:b/>
                <w:bCs/>
                <w:color w:val="FF00FF"/>
              </w:rPr>
            </w:pPr>
          </w:p>
          <w:p w14:paraId="475F5FB7" w14:textId="77777777" w:rsidR="004075A7" w:rsidRPr="00B17490" w:rsidRDefault="004075A7" w:rsidP="00F1767C">
            <w:pPr>
              <w:pStyle w:val="TableText"/>
              <w:rPr>
                <w:b/>
                <w:bCs/>
                <w:color w:val="FF00FF"/>
              </w:rPr>
            </w:pPr>
          </w:p>
          <w:p w14:paraId="30E7C93F" w14:textId="77777777" w:rsidR="004075A7" w:rsidRPr="00B17490" w:rsidRDefault="004075A7" w:rsidP="00F1767C">
            <w:pPr>
              <w:pStyle w:val="TableText"/>
              <w:rPr>
                <w:b/>
                <w:bCs/>
                <w:color w:val="FF00FF"/>
              </w:rPr>
            </w:pPr>
          </w:p>
          <w:p w14:paraId="427F01BA" w14:textId="3B5ABE5E" w:rsidR="00A719B8" w:rsidRPr="00B17490" w:rsidRDefault="00A719B8" w:rsidP="00F1767C">
            <w:pPr>
              <w:pStyle w:val="TableText"/>
              <w:rPr>
                <w:rStyle w:val="CDBold"/>
                <w:rFonts w:ascii="Times New Roman" w:hAnsi="Times New Roman"/>
              </w:rPr>
            </w:pPr>
            <w:r w:rsidRPr="00B17490">
              <w:rPr>
                <w:b/>
                <w:bCs/>
              </w:rPr>
              <w:t>Prior Authorization</w:t>
            </w:r>
            <w:r w:rsidRPr="00B17490">
              <w:rPr>
                <w:rStyle w:val="CDBold"/>
                <w:rFonts w:ascii="Times New Roman" w:hAnsi="Times New Roman"/>
              </w:rPr>
              <w:t xml:space="preserve"> Requirement</w:t>
            </w:r>
          </w:p>
          <w:p w14:paraId="427F01BB" w14:textId="3B1F4B03" w:rsidR="00A719B8" w:rsidRPr="00B17490" w:rsidRDefault="00A719B8" w:rsidP="00F1767C">
            <w:pPr>
              <w:pStyle w:val="TableTextCharCharChar1"/>
              <w:rPr>
                <w:b/>
                <w:bCs/>
                <w:color w:val="FF00FF"/>
                <w:szCs w:val="24"/>
              </w:rPr>
            </w:pPr>
            <w:r w:rsidRPr="00B17490">
              <w:rPr>
                <w:color w:val="000000"/>
                <w:szCs w:val="24"/>
              </w:rPr>
              <w:t xml:space="preserve">Please remember that for Benefits you must </w:t>
            </w:r>
            <w:r w:rsidRPr="00B17490">
              <w:rPr>
                <w:bCs/>
                <w:color w:val="000000"/>
              </w:rPr>
              <w:t>obtain prior authorization</w:t>
            </w:r>
            <w:r w:rsidRPr="00B17490">
              <w:rPr>
                <w:rStyle w:val="CDBlack"/>
                <w:rFonts w:ascii="Times New Roman" w:hAnsi="Times New Roman"/>
                <w:bCs w:val="0"/>
                <w:szCs w:val="24"/>
              </w:rPr>
              <w:t xml:space="preserve"> </w:t>
            </w:r>
            <w:r w:rsidRPr="00B17490">
              <w:rPr>
                <w:color w:val="000000"/>
                <w:szCs w:val="24"/>
              </w:rPr>
              <w:t xml:space="preserve">before receiving services. If you do not </w:t>
            </w:r>
            <w:r w:rsidRPr="00B17490">
              <w:rPr>
                <w:bCs/>
                <w:color w:val="000000"/>
              </w:rPr>
              <w:t>obtain prior authorization</w:t>
            </w:r>
            <w:r w:rsidRPr="00B17490">
              <w:rPr>
                <w:color w:val="000000"/>
                <w:szCs w:val="24"/>
              </w:rPr>
              <w:t xml:space="preserve">, Benefits will be reduced to </w:t>
            </w:r>
            <w:r w:rsidR="003744E9" w:rsidRPr="00B17490">
              <w:rPr>
                <w:b/>
                <w:bCs/>
                <w:color w:val="0000FF"/>
                <w:szCs w:val="24"/>
              </w:rPr>
              <w:t>50%</w:t>
            </w:r>
            <w:r w:rsidRPr="00B17490">
              <w:rPr>
                <w:color w:val="000000"/>
                <w:szCs w:val="24"/>
              </w:rPr>
              <w:t xml:space="preserve"> of Eligible Expenses.</w:t>
            </w:r>
          </w:p>
          <w:p w14:paraId="427F01BE" w14:textId="47204097" w:rsidR="00A719B8" w:rsidRPr="00B17490" w:rsidRDefault="00A719B8" w:rsidP="001539B1">
            <w:pPr>
              <w:pStyle w:val="TableTextCharCharChar1"/>
              <w:numPr>
                <w:ilvl w:val="12"/>
                <w:numId w:val="0"/>
              </w:numPr>
            </w:pPr>
          </w:p>
        </w:tc>
      </w:tr>
      <w:tr w:rsidR="00A719B8" w:rsidRPr="00B17490" w14:paraId="427F0212"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17490" w:rsidRDefault="00A719B8" w:rsidP="000B6FBE">
            <w:pPr>
              <w:pStyle w:val="TableTextCharCharChar1"/>
              <w:rPr>
                <w:b/>
              </w:rPr>
            </w:pPr>
            <w:bookmarkStart w:id="133" w:name="Dental_Services_Accident_Only"/>
            <w:r w:rsidRPr="00B17490">
              <w:rPr>
                <w:b/>
                <w:bCs/>
              </w:rPr>
              <w:lastRenderedPageBreak/>
              <w:t xml:space="preserve">Dental Services – </w:t>
            </w:r>
            <w:r w:rsidRPr="00B17490">
              <w:rPr>
                <w:b/>
              </w:rPr>
              <w:t>Accident Only</w:t>
            </w:r>
            <w:bookmarkEnd w:id="133"/>
          </w:p>
          <w:p w14:paraId="427F01C1" w14:textId="77777777" w:rsidR="00A719B8" w:rsidRPr="00B17490" w:rsidRDefault="00A719B8" w:rsidP="000B6FBE">
            <w:pPr>
              <w:pStyle w:val="TableTextCharCharChar1"/>
            </w:pPr>
          </w:p>
          <w:p w14:paraId="427F01C2" w14:textId="77777777" w:rsidR="00A719B8" w:rsidRPr="00B17490" w:rsidRDefault="00A719B8" w:rsidP="008B4504">
            <w:pPr>
              <w:rPr>
                <w:sz w:val="24"/>
                <w:szCs w:val="24"/>
              </w:rPr>
            </w:pPr>
            <w:r w:rsidRPr="00B17490">
              <w:rPr>
                <w:sz w:val="24"/>
                <w:szCs w:val="24"/>
              </w:rPr>
              <w:t>Dental services are covered by the Plan when all of the following are true:</w:t>
            </w:r>
          </w:p>
          <w:p w14:paraId="427F01C3" w14:textId="77777777" w:rsidR="00A719B8" w:rsidRPr="00B17490" w:rsidRDefault="00A719B8" w:rsidP="007C2FAF">
            <w:pPr>
              <w:numPr>
                <w:ilvl w:val="0"/>
                <w:numId w:val="6"/>
              </w:numPr>
              <w:rPr>
                <w:rStyle w:val="Style2"/>
                <w:sz w:val="20"/>
              </w:rPr>
            </w:pPr>
            <w:r w:rsidRPr="00B17490">
              <w:rPr>
                <w:sz w:val="24"/>
                <w:szCs w:val="24"/>
              </w:rPr>
              <w:t>treatment is necessary because of accidental damage</w:t>
            </w:r>
            <w:r w:rsidRPr="00B17490">
              <w:rPr>
                <w:rStyle w:val="Style2"/>
              </w:rPr>
              <w:t>;</w:t>
            </w:r>
          </w:p>
          <w:p w14:paraId="427F01C4" w14:textId="77777777" w:rsidR="00A719B8" w:rsidRPr="00B17490" w:rsidRDefault="00A719B8" w:rsidP="007C2FAF">
            <w:pPr>
              <w:numPr>
                <w:ilvl w:val="0"/>
                <w:numId w:val="6"/>
              </w:numPr>
              <w:rPr>
                <w:rStyle w:val="Style2"/>
              </w:rPr>
            </w:pPr>
            <w:r w:rsidRPr="00B17490">
              <w:rPr>
                <w:rStyle w:val="Style2"/>
              </w:rPr>
              <w:t>dental damage does not occur as a result of normal activities of daily living or extraordinary use of the teeth;</w:t>
            </w:r>
          </w:p>
          <w:p w14:paraId="427F01C5" w14:textId="77777777" w:rsidR="00A719B8" w:rsidRPr="00B17490" w:rsidRDefault="00A719B8" w:rsidP="007C2FAF">
            <w:pPr>
              <w:numPr>
                <w:ilvl w:val="0"/>
                <w:numId w:val="6"/>
              </w:numPr>
              <w:rPr>
                <w:rStyle w:val="Style2"/>
              </w:rPr>
            </w:pPr>
            <w:r w:rsidRPr="00B17490">
              <w:rPr>
                <w:rStyle w:val="Style2"/>
              </w:rPr>
              <w:lastRenderedPageBreak/>
              <w:t>dental services are received from a Doctor of Dental Surgery or a Doctor of Medical Dentistry; and</w:t>
            </w:r>
          </w:p>
          <w:p w14:paraId="427F01C6" w14:textId="77777777" w:rsidR="00A719B8" w:rsidRPr="00B17490" w:rsidRDefault="00A719B8" w:rsidP="007C2FAF">
            <w:pPr>
              <w:numPr>
                <w:ilvl w:val="0"/>
                <w:numId w:val="6"/>
              </w:numPr>
              <w:rPr>
                <w:rStyle w:val="Style2"/>
              </w:rPr>
            </w:pPr>
            <w:r w:rsidRPr="00B17490">
              <w:rPr>
                <w:rStyle w:val="Style2"/>
              </w:rPr>
              <w:t xml:space="preserve">the dental damage is severe enough that initial contact with a Physician or dentist occurs within </w:t>
            </w:r>
            <w:r w:rsidRPr="00B17490">
              <w:rPr>
                <w:rStyle w:val="Style2"/>
                <w:b/>
                <w:color w:val="0000FF"/>
              </w:rPr>
              <w:t>72</w:t>
            </w:r>
            <w:r w:rsidRPr="00B17490">
              <w:rPr>
                <w:rStyle w:val="Style2"/>
              </w:rPr>
              <w:t xml:space="preserve"> hours of the accident. (You may request an extension of this time period provided that you do so within </w:t>
            </w:r>
            <w:r w:rsidRPr="00B17490">
              <w:rPr>
                <w:rStyle w:val="Style2"/>
                <w:b/>
                <w:color w:val="0000FF"/>
              </w:rPr>
              <w:t>60</w:t>
            </w:r>
            <w:r w:rsidRPr="00B17490">
              <w:rPr>
                <w:rStyle w:val="Style2"/>
              </w:rPr>
              <w:t xml:space="preserve"> days of the Injury and if extenuating circumstances exist due to the severity of the Injury)</w:t>
            </w:r>
          </w:p>
          <w:p w14:paraId="427F01C7" w14:textId="77777777" w:rsidR="00A719B8" w:rsidRPr="00B17490" w:rsidRDefault="00A719B8" w:rsidP="000B6FBE">
            <w:pPr>
              <w:pStyle w:val="ListBullet1CharCharChar"/>
              <w:numPr>
                <w:ilvl w:val="0"/>
                <w:numId w:val="0"/>
              </w:numPr>
              <w:tabs>
                <w:tab w:val="num" w:pos="360"/>
              </w:tabs>
              <w:ind w:left="288" w:hanging="288"/>
              <w:rPr>
                <w:rStyle w:val="Style2"/>
              </w:rPr>
            </w:pPr>
          </w:p>
          <w:p w14:paraId="427F01C8" w14:textId="77777777" w:rsidR="00A719B8" w:rsidRPr="00B17490" w:rsidRDefault="00A719B8" w:rsidP="00BF170B">
            <w:pPr>
              <w:pStyle w:val="TableTextChar1CharChar"/>
              <w:rPr>
                <w:color w:val="000000"/>
              </w:rPr>
            </w:pPr>
            <w:r w:rsidRPr="00B17490">
              <w:t xml:space="preserve">The </w:t>
            </w:r>
            <w:r w:rsidRPr="00B17490">
              <w:rPr>
                <w:color w:val="000000"/>
              </w:rPr>
              <w:t xml:space="preserve">Plan </w:t>
            </w:r>
            <w:r w:rsidRPr="00B17490">
              <w:t>also covers dental care (oral examination, X-rays, extractions and non-surgical elimination of oral infection) required for the direct treatment of a medical condition limited to</w:t>
            </w:r>
            <w:r w:rsidRPr="00B17490">
              <w:rPr>
                <w:color w:val="000000"/>
              </w:rPr>
              <w:t>:</w:t>
            </w:r>
          </w:p>
          <w:p w14:paraId="427F01C9" w14:textId="77777777" w:rsidR="00A719B8" w:rsidRPr="00B17490" w:rsidRDefault="00A719B8" w:rsidP="000B6FBE">
            <w:pPr>
              <w:pStyle w:val="TableTextChar1CharChar"/>
              <w:ind w:left="288" w:hanging="288"/>
            </w:pPr>
            <w:r w:rsidRPr="00B17490">
              <w:rPr>
                <w:color w:val="000000"/>
              </w:rPr>
              <w:t xml:space="preserve">●  </w:t>
            </w:r>
            <w:r w:rsidRPr="00B17490">
              <w:t>dental services related to medical transplant procedures;</w:t>
            </w:r>
          </w:p>
          <w:p w14:paraId="427F01CA" w14:textId="77777777" w:rsidR="00A719B8" w:rsidRPr="00B17490" w:rsidRDefault="00A719B8" w:rsidP="000B6FBE">
            <w:pPr>
              <w:pStyle w:val="TableTextChar1CharChar"/>
              <w:ind w:left="288" w:hanging="288"/>
            </w:pPr>
            <w:r w:rsidRPr="00B17490">
              <w:rPr>
                <w:color w:val="000000"/>
              </w:rPr>
              <w:t xml:space="preserve">●  </w:t>
            </w:r>
            <w:r w:rsidRPr="00B17490">
              <w:t>initiation of immunosuppressives (medication used to reduce inflammation and suppress the immune system); and</w:t>
            </w:r>
          </w:p>
          <w:p w14:paraId="427F01CB" w14:textId="77777777" w:rsidR="00A719B8" w:rsidRPr="00B17490" w:rsidRDefault="00A719B8" w:rsidP="000B6FBE">
            <w:pPr>
              <w:pStyle w:val="TableTextChar1CharChar"/>
              <w:ind w:left="288" w:hanging="288"/>
            </w:pPr>
            <w:r w:rsidRPr="00B17490">
              <w:rPr>
                <w:color w:val="000000"/>
              </w:rPr>
              <w:t xml:space="preserve">●  </w:t>
            </w:r>
            <w:r w:rsidRPr="00B17490">
              <w:t>direct treatment of acute traumatic Injury, cancer or cleft palate</w:t>
            </w:r>
          </w:p>
          <w:p w14:paraId="427F01CC" w14:textId="77777777" w:rsidR="00A719B8" w:rsidRPr="00B17490" w:rsidRDefault="00A719B8" w:rsidP="000B6FBE">
            <w:pPr>
              <w:pStyle w:val="TableTextChar1CharChar"/>
              <w:ind w:left="288" w:hanging="288"/>
            </w:pPr>
          </w:p>
          <w:p w14:paraId="427F01CE" w14:textId="3D17CEF0" w:rsidR="00A719B8" w:rsidRPr="00B17490" w:rsidRDefault="00396A83" w:rsidP="000B6FBE">
            <w:pPr>
              <w:pStyle w:val="TableTextChar1CharChar"/>
            </w:pPr>
            <w:r w:rsidRPr="00B17490">
              <w:t xml:space="preserve">Dental services for final treatment to repair the damage caused by accidental Injury must be started within </w:t>
            </w:r>
            <w:r w:rsidRPr="00B17490">
              <w:rPr>
                <w:b/>
                <w:color w:val="0000FF"/>
              </w:rPr>
              <w:t>3</w:t>
            </w:r>
            <w:r w:rsidRPr="00B17490">
              <w:rPr>
                <w:color w:val="FF0000"/>
              </w:rPr>
              <w:t xml:space="preserve"> </w:t>
            </w:r>
            <w:r w:rsidRPr="00B17490">
              <w:rPr>
                <w:color w:val="000000"/>
              </w:rPr>
              <w:t>months</w:t>
            </w:r>
            <w:r w:rsidRPr="00B17490">
              <w:rPr>
                <w:color w:val="FF0000"/>
              </w:rPr>
              <w:t xml:space="preserve"> </w:t>
            </w:r>
            <w:r w:rsidRPr="00B17490">
              <w:t xml:space="preserve">of the accident or from the time you are covered on the plan, unless extenuating circumstances exist (such as prolonged hospitalization or the presence of fixation wires from fracture care) and </w:t>
            </w:r>
            <w:r w:rsidRPr="00B17490">
              <w:lastRenderedPageBreak/>
              <w:t xml:space="preserve">completed within </w:t>
            </w:r>
            <w:r w:rsidRPr="00B17490">
              <w:rPr>
                <w:b/>
                <w:color w:val="0000FF"/>
              </w:rPr>
              <w:t>12</w:t>
            </w:r>
            <w:r w:rsidRPr="00B17490">
              <w:t xml:space="preserve"> months of the accident or from the time you are covered on the plan.</w:t>
            </w:r>
          </w:p>
          <w:p w14:paraId="556A9498" w14:textId="77777777" w:rsidR="00396A83" w:rsidRPr="00B17490" w:rsidRDefault="00396A83" w:rsidP="000B6FBE">
            <w:pPr>
              <w:pStyle w:val="TableTextChar1CharChar"/>
            </w:pPr>
          </w:p>
          <w:p w14:paraId="427F01CF" w14:textId="77777777" w:rsidR="00A719B8" w:rsidRPr="00B17490" w:rsidRDefault="00A719B8" w:rsidP="000B6FBE">
            <w:pPr>
              <w:rPr>
                <w:sz w:val="24"/>
                <w:szCs w:val="24"/>
              </w:rPr>
            </w:pPr>
            <w:r w:rsidRPr="00B17490">
              <w:rPr>
                <w:sz w:val="24"/>
                <w:szCs w:val="24"/>
              </w:rPr>
              <w:t>The Plan pays for treatment of accidental Injury only for:</w:t>
            </w:r>
          </w:p>
          <w:p w14:paraId="427F01D0" w14:textId="77777777" w:rsidR="00A719B8" w:rsidRPr="00B17490" w:rsidRDefault="00A719B8" w:rsidP="000B6FBE">
            <w:pPr>
              <w:pStyle w:val="TableTextChar1CharChar"/>
              <w:ind w:left="288" w:hanging="288"/>
            </w:pPr>
            <w:r w:rsidRPr="00B17490">
              <w:rPr>
                <w:color w:val="000000"/>
              </w:rPr>
              <w:t xml:space="preserve">●  </w:t>
            </w:r>
            <w:r w:rsidRPr="00B17490">
              <w:t>emergency examination</w:t>
            </w:r>
          </w:p>
          <w:p w14:paraId="427F01D1" w14:textId="77777777" w:rsidR="00A719B8" w:rsidRPr="00B17490" w:rsidRDefault="00A719B8" w:rsidP="000B6FBE">
            <w:pPr>
              <w:pStyle w:val="TableTextChar1CharChar"/>
              <w:ind w:left="288" w:hanging="288"/>
            </w:pPr>
            <w:r w:rsidRPr="00B17490">
              <w:rPr>
                <w:color w:val="000000"/>
              </w:rPr>
              <w:t xml:space="preserve">●  </w:t>
            </w:r>
            <w:r w:rsidRPr="00B17490">
              <w:t>necessary diagnostic x-rays;</w:t>
            </w:r>
          </w:p>
          <w:p w14:paraId="427F01D2" w14:textId="77777777" w:rsidR="00A719B8" w:rsidRPr="00B17490" w:rsidRDefault="00A719B8" w:rsidP="000B6FBE">
            <w:pPr>
              <w:pStyle w:val="TableTextChar1CharChar"/>
              <w:ind w:left="288" w:hanging="288"/>
            </w:pPr>
            <w:r w:rsidRPr="00B17490">
              <w:rPr>
                <w:color w:val="000000"/>
              </w:rPr>
              <w:t xml:space="preserve">●  </w:t>
            </w:r>
            <w:r w:rsidRPr="00B17490">
              <w:t>endodontic (root canal) treatment;</w:t>
            </w:r>
          </w:p>
          <w:p w14:paraId="427F01D3" w14:textId="77777777" w:rsidR="00A719B8" w:rsidRPr="00B17490" w:rsidRDefault="00A719B8" w:rsidP="000B6FBE">
            <w:pPr>
              <w:pStyle w:val="TableTextChar1CharChar"/>
              <w:ind w:left="288" w:hanging="288"/>
            </w:pPr>
            <w:r w:rsidRPr="00B17490">
              <w:rPr>
                <w:color w:val="000000"/>
              </w:rPr>
              <w:t xml:space="preserve">●  </w:t>
            </w:r>
            <w:r w:rsidRPr="00B17490">
              <w:t>temporary splinting of teeth;</w:t>
            </w:r>
          </w:p>
          <w:p w14:paraId="427F01D4" w14:textId="77777777" w:rsidR="00A719B8" w:rsidRPr="00B17490" w:rsidRDefault="00A719B8" w:rsidP="000B6FBE">
            <w:pPr>
              <w:pStyle w:val="TableTextChar1CharChar"/>
              <w:ind w:left="288" w:hanging="288"/>
            </w:pPr>
            <w:r w:rsidRPr="00B17490">
              <w:rPr>
                <w:color w:val="000000"/>
              </w:rPr>
              <w:t xml:space="preserve">●  </w:t>
            </w:r>
            <w:r w:rsidRPr="00B17490">
              <w:t>prefabricated post and core;</w:t>
            </w:r>
          </w:p>
          <w:p w14:paraId="427F01D5"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simple minimal restorative procedures (fillings);</w:t>
            </w:r>
          </w:p>
          <w:p w14:paraId="427F01D6" w14:textId="77777777" w:rsidR="00A719B8" w:rsidRPr="00B17490" w:rsidRDefault="00A719B8" w:rsidP="000B6FBE">
            <w:pPr>
              <w:pStyle w:val="TableTextChar1CharChar"/>
              <w:ind w:left="288" w:hanging="288"/>
            </w:pPr>
            <w:r w:rsidRPr="00B17490">
              <w:rPr>
                <w:color w:val="000000"/>
              </w:rPr>
              <w:t xml:space="preserve">●  </w:t>
            </w:r>
            <w:r w:rsidRPr="00B17490">
              <w:t>extractions;</w:t>
            </w:r>
          </w:p>
          <w:p w14:paraId="427F01D7"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post-traumatic crowns if such are the only clinically acceptable treatment; and</w:t>
            </w:r>
          </w:p>
          <w:p w14:paraId="427F01D8"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Style w:val="TableTextChar1CharCharChar"/>
                <w:rFonts w:ascii="Times New Roman" w:hAnsi="Times New Roman"/>
              </w:rPr>
              <w:t>replacement of lost teeth due to the Injury by implant, dentures or bridges.</w:t>
            </w:r>
          </w:p>
          <w:p w14:paraId="427F01DA" w14:textId="77777777" w:rsidR="00A719B8" w:rsidRPr="00B17490" w:rsidRDefault="00A719B8" w:rsidP="00DA4C10">
            <w:pPr>
              <w:pStyle w:val="TableTextCharChar"/>
              <w:rPr>
                <w:b/>
                <w:bCs/>
                <w:snapToGrid w:val="0"/>
                <w:color w:val="FF00FF"/>
              </w:rPr>
            </w:pPr>
          </w:p>
          <w:p w14:paraId="427F01E1" w14:textId="77777777" w:rsidR="00A719B8" w:rsidRPr="00B17490" w:rsidRDefault="00A719B8" w:rsidP="00CE309F">
            <w:pPr>
              <w:pStyle w:val="TableTextChar1CharChar"/>
              <w:rPr>
                <w:b/>
              </w:rPr>
            </w:pPr>
            <w:r w:rsidRPr="00B17490">
              <w:rPr>
                <w:b/>
              </w:rPr>
              <w:t>The following services are not covered:</w:t>
            </w:r>
          </w:p>
          <w:p w14:paraId="427F01E2" w14:textId="77777777" w:rsidR="00A719B8" w:rsidRPr="00B17490" w:rsidRDefault="00A719B8" w:rsidP="00CE309F">
            <w:pPr>
              <w:pStyle w:val="TableTextChar1CharChar"/>
              <w:ind w:left="288" w:hanging="288"/>
              <w:rPr>
                <w:color w:val="000000"/>
              </w:rPr>
            </w:pPr>
            <w:r w:rsidRPr="00B17490">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17490" w:rsidRDefault="00A719B8" w:rsidP="00CE309F">
            <w:pPr>
              <w:pStyle w:val="TableTextChar1CharChar"/>
              <w:ind w:left="288" w:hanging="288"/>
            </w:pPr>
            <w:r w:rsidRPr="00B17490">
              <w:rPr>
                <w:color w:val="000000"/>
              </w:rPr>
              <w:t xml:space="preserve">●  </w:t>
            </w:r>
            <w:r w:rsidRPr="00B17490">
              <w:t>Endodontics, periodontal surgery and restorative treatment.</w:t>
            </w:r>
          </w:p>
          <w:p w14:paraId="427F01E4" w14:textId="77777777" w:rsidR="00A719B8" w:rsidRPr="00B17490" w:rsidRDefault="00A719B8" w:rsidP="00CE309F">
            <w:pPr>
              <w:pStyle w:val="TableTextChar1CharChar"/>
              <w:ind w:left="288" w:hanging="288"/>
            </w:pPr>
            <w:r w:rsidRPr="00B17490">
              <w:rPr>
                <w:color w:val="000000"/>
              </w:rPr>
              <w:t>● Diagnosis</w:t>
            </w:r>
            <w:r w:rsidRPr="00B17490">
              <w:t xml:space="preserve"> or treatment of or related to the teeth, jawbones or gums. Examples include</w:t>
            </w:r>
          </w:p>
          <w:p w14:paraId="427F01E5"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t>●  extractions (including wisdom teeth);</w:t>
            </w:r>
          </w:p>
          <w:p w14:paraId="427F01E6"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lastRenderedPageBreak/>
              <w:t>●  restoration and replacement of teeth;</w:t>
            </w:r>
          </w:p>
          <w:p w14:paraId="427F01E7"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t>●  medical or surgical treatments of dental conditions; and</w:t>
            </w:r>
          </w:p>
          <w:p w14:paraId="427F01E8" w14:textId="77777777" w:rsidR="00A719B8" w:rsidRPr="00B17490" w:rsidRDefault="00A719B8" w:rsidP="00CE309F">
            <w:pPr>
              <w:pStyle w:val="TableTextChar1CharChar"/>
              <w:ind w:left="576" w:hanging="288"/>
              <w:rPr>
                <w:color w:val="000000"/>
              </w:rPr>
            </w:pPr>
            <w:r w:rsidRPr="00B17490">
              <w:rPr>
                <w:color w:val="000000"/>
              </w:rPr>
              <w:t>●  services to improve dental clinical outcomes;</w:t>
            </w:r>
          </w:p>
          <w:p w14:paraId="427F01E9" w14:textId="77777777" w:rsidR="00A719B8" w:rsidRPr="00B17490" w:rsidRDefault="00A719B8" w:rsidP="00CE309F">
            <w:pPr>
              <w:pStyle w:val="ListBullet1CharCharChar"/>
              <w:numPr>
                <w:ilvl w:val="0"/>
                <w:numId w:val="0"/>
              </w:numPr>
              <w:tabs>
                <w:tab w:val="num" w:pos="360"/>
              </w:tabs>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dental implants, bone grafts, and other implant-related procedures;</w:t>
            </w:r>
          </w:p>
          <w:p w14:paraId="427F01EA" w14:textId="77777777" w:rsidR="00A719B8" w:rsidRPr="00B17490" w:rsidRDefault="00A719B8" w:rsidP="00136741">
            <w:pPr>
              <w:pStyle w:val="ListBullet1CharCharChar"/>
              <w:numPr>
                <w:ilvl w:val="0"/>
                <w:numId w:val="0"/>
              </w:numPr>
              <w:tabs>
                <w:tab w:val="num" w:pos="360"/>
              </w:tabs>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dental braces (orthodontics);</w:t>
            </w:r>
          </w:p>
          <w:p w14:paraId="427F01EB" w14:textId="77777777" w:rsidR="00A719B8" w:rsidRPr="00B17490" w:rsidRDefault="00A719B8" w:rsidP="00CE309F">
            <w:pPr>
              <w:pStyle w:val="ListBullet1CharChar1"/>
              <w:numPr>
                <w:ilvl w:val="0"/>
                <w:numId w:val="0"/>
              </w:numPr>
              <w:ind w:left="288" w:hanging="288"/>
            </w:pPr>
            <w:r w:rsidRPr="00B17490">
              <w:rPr>
                <w:rFonts w:ascii="Times New Roman" w:hAnsi="Times New Roman"/>
                <w:color w:val="000000"/>
              </w:rPr>
              <w:t xml:space="preserve">●  </w:t>
            </w:r>
            <w:r w:rsidRPr="00B17490">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17490" w:rsidRDefault="00A719B8" w:rsidP="00CE309F">
            <w:pPr>
              <w:pStyle w:val="ListBullet1CharCharChar"/>
              <w:numPr>
                <w:ilvl w:val="0"/>
                <w:numId w:val="0"/>
              </w:numPr>
              <w:tabs>
                <w:tab w:val="num" w:pos="360"/>
              </w:tabs>
              <w:ind w:left="288" w:hanging="288"/>
              <w:rPr>
                <w:rFonts w:ascii="Times New Roman" w:hAnsi="Times New Roman"/>
                <w:color w:val="000000"/>
              </w:rPr>
            </w:pPr>
            <w:r w:rsidRPr="00B17490">
              <w:rPr>
                <w:rFonts w:ascii="Times New Roman" w:hAnsi="Times New Roman"/>
                <w:color w:val="000000"/>
              </w:rPr>
              <w:t xml:space="preserve">●  </w:t>
            </w:r>
            <w:r w:rsidRPr="00B17490">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17490" w:rsidRDefault="00A719B8" w:rsidP="000B6FBE">
            <w:pPr>
              <w:pStyle w:val="TableTextCharCharChar1"/>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F9" w14:textId="2515CAA8" w:rsidR="00A719B8" w:rsidRPr="00B17490" w:rsidRDefault="00D50271" w:rsidP="00351A24">
            <w:pPr>
              <w:pStyle w:val="TableTextCharCharChar1"/>
              <w:numPr>
                <w:ilvl w:val="12"/>
                <w:numId w:val="0"/>
              </w:numPr>
              <w:rPr>
                <w:szCs w:val="24"/>
              </w:rPr>
            </w:pPr>
            <w:r w:rsidRPr="00B17490">
              <w:rPr>
                <w:b/>
                <w:color w:val="0000FF"/>
                <w:szCs w:val="24"/>
              </w:rPr>
              <w:lastRenderedPageBreak/>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1FA" w14:textId="77777777" w:rsidR="00A719B8" w:rsidRPr="00B17490" w:rsidRDefault="00A719B8">
            <w:pPr>
              <w:pStyle w:val="TableTextCharCharChar1"/>
              <w:numPr>
                <w:ilvl w:val="12"/>
                <w:numId w:val="0"/>
              </w:numPr>
              <w:rPr>
                <w:b/>
              </w:rPr>
            </w:pPr>
          </w:p>
          <w:p w14:paraId="427F01FF" w14:textId="77777777" w:rsidR="00A719B8" w:rsidRPr="00B17490" w:rsidRDefault="00A719B8" w:rsidP="002C13A1">
            <w:pPr>
              <w:pStyle w:val="TableText"/>
              <w:rPr>
                <w:b/>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20B" w14:textId="500C5D2E" w:rsidR="00A719B8" w:rsidRPr="00B17490" w:rsidRDefault="00D50271" w:rsidP="00351A24">
            <w:pPr>
              <w:pStyle w:val="TableTextCharCharChar1"/>
              <w:numPr>
                <w:ilvl w:val="12"/>
                <w:numId w:val="0"/>
              </w:numPr>
              <w:rPr>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20C" w14:textId="77777777" w:rsidR="00A719B8" w:rsidRPr="00B17490" w:rsidRDefault="00A719B8">
            <w:pPr>
              <w:pStyle w:val="TableTextCharCharChar1"/>
              <w:numPr>
                <w:ilvl w:val="12"/>
                <w:numId w:val="0"/>
              </w:numPr>
              <w:rPr>
                <w:bCs/>
                <w:color w:val="0000FF"/>
              </w:rPr>
            </w:pPr>
          </w:p>
          <w:p w14:paraId="427F0211" w14:textId="77777777" w:rsidR="00A719B8" w:rsidRPr="00B17490" w:rsidRDefault="00A719B8" w:rsidP="002C13A1">
            <w:pPr>
              <w:pStyle w:val="TableText"/>
              <w:rPr>
                <w:b/>
              </w:rPr>
            </w:pPr>
          </w:p>
        </w:tc>
      </w:tr>
      <w:tr w:rsidR="00A719B8" w:rsidRPr="00B17490" w14:paraId="427F031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17490" w:rsidRDefault="00A719B8" w:rsidP="00EB177D">
            <w:pPr>
              <w:pStyle w:val="TableTextChar"/>
              <w:numPr>
                <w:ilvl w:val="12"/>
                <w:numId w:val="0"/>
              </w:numPr>
              <w:rPr>
                <w:b/>
              </w:rPr>
            </w:pPr>
            <w:bookmarkStart w:id="134" w:name="Durable_Medical_Equipment"/>
            <w:r w:rsidRPr="00B17490">
              <w:rPr>
                <w:b/>
              </w:rPr>
              <w:lastRenderedPageBreak/>
              <w:t>Durable Medical Equipment</w:t>
            </w:r>
          </w:p>
          <w:bookmarkEnd w:id="134"/>
          <w:p w14:paraId="427F02AD" w14:textId="77777777" w:rsidR="00A719B8" w:rsidRPr="00B17490" w:rsidRDefault="00A719B8" w:rsidP="00EB177D">
            <w:pPr>
              <w:pStyle w:val="TableTextChar"/>
              <w:numPr>
                <w:ilvl w:val="12"/>
                <w:numId w:val="0"/>
              </w:numPr>
              <w:rPr>
                <w:b/>
              </w:rPr>
            </w:pPr>
          </w:p>
          <w:p w14:paraId="2BC9DDDF" w14:textId="77777777" w:rsidR="007A31FD" w:rsidRPr="00B17490" w:rsidRDefault="007A31FD" w:rsidP="00EB177D">
            <w:pPr>
              <w:pStyle w:val="TableTextChar"/>
              <w:numPr>
                <w:ilvl w:val="12"/>
                <w:numId w:val="0"/>
              </w:numPr>
              <w:rPr>
                <w:b/>
              </w:rPr>
            </w:pPr>
          </w:p>
          <w:p w14:paraId="7A518C80" w14:textId="77777777" w:rsidR="007A31FD" w:rsidRPr="00B17490" w:rsidRDefault="007A31FD" w:rsidP="00EB177D">
            <w:pPr>
              <w:pStyle w:val="TableTextChar"/>
              <w:numPr>
                <w:ilvl w:val="12"/>
                <w:numId w:val="0"/>
              </w:numPr>
              <w:rPr>
                <w:b/>
              </w:rPr>
            </w:pPr>
          </w:p>
          <w:p w14:paraId="57E7AD35" w14:textId="77777777" w:rsidR="007A31FD" w:rsidRPr="00B17490" w:rsidRDefault="007A31FD" w:rsidP="007A31FD">
            <w:pPr>
              <w:pStyle w:val="TableTextChar"/>
              <w:numPr>
                <w:ilvl w:val="12"/>
                <w:numId w:val="0"/>
              </w:numPr>
              <w:rPr>
                <w:b/>
              </w:rPr>
            </w:pPr>
            <w:r w:rsidRPr="00B17490">
              <w:rPr>
                <w:b/>
              </w:rPr>
              <w:t>All orthotics prescribed by a physician including but not limited to shoes, shoe orthotics, shoe inserts, arch</w:t>
            </w:r>
          </w:p>
          <w:p w14:paraId="6DECAF08" w14:textId="77777777" w:rsidR="007A31FD" w:rsidRPr="00B17490" w:rsidRDefault="007A31FD" w:rsidP="007A31FD">
            <w:pPr>
              <w:pStyle w:val="TableTextChar"/>
              <w:numPr>
                <w:ilvl w:val="12"/>
                <w:numId w:val="0"/>
              </w:numPr>
              <w:rPr>
                <w:b/>
              </w:rPr>
            </w:pPr>
            <w:r w:rsidRPr="00B17490">
              <w:rPr>
                <w:b/>
              </w:rPr>
              <w:t xml:space="preserve">supports and cranial helmets are covered under </w:t>
            </w:r>
            <w:r w:rsidRPr="00B17490">
              <w:rPr>
                <w:b/>
              </w:rPr>
              <w:lastRenderedPageBreak/>
              <w:t>the plan.</w:t>
            </w:r>
          </w:p>
          <w:p w14:paraId="2587F832" w14:textId="77777777" w:rsidR="007A31FD" w:rsidRPr="00B17490" w:rsidRDefault="007A31FD" w:rsidP="00EB177D">
            <w:pPr>
              <w:pStyle w:val="TableTextChar"/>
              <w:numPr>
                <w:ilvl w:val="12"/>
                <w:numId w:val="0"/>
              </w:numPr>
              <w:rPr>
                <w:b/>
              </w:rPr>
            </w:pPr>
          </w:p>
          <w:p w14:paraId="6C496D01" w14:textId="77777777" w:rsidR="007A31FD" w:rsidRPr="00B17490" w:rsidRDefault="007A31FD" w:rsidP="00EB177D">
            <w:pPr>
              <w:pStyle w:val="TableTextChar"/>
              <w:numPr>
                <w:ilvl w:val="12"/>
                <w:numId w:val="0"/>
              </w:numPr>
              <w:rPr>
                <w:b/>
              </w:rPr>
            </w:pPr>
          </w:p>
          <w:p w14:paraId="427F02AE" w14:textId="77777777" w:rsidR="00A719B8" w:rsidRPr="00B17490" w:rsidRDefault="00A719B8" w:rsidP="00EB177D">
            <w:pPr>
              <w:pStyle w:val="TableTextChar"/>
              <w:numPr>
                <w:ilvl w:val="12"/>
                <w:numId w:val="0"/>
              </w:numPr>
              <w:rPr>
                <w:bCs/>
              </w:rPr>
            </w:pPr>
            <w:r w:rsidRPr="00B17490">
              <w:rPr>
                <w:bCs/>
              </w:rPr>
              <w:t>The plan pays for Durable Medical Equipment that is:</w:t>
            </w:r>
          </w:p>
          <w:p w14:paraId="427F02AF" w14:textId="77777777" w:rsidR="00A719B8" w:rsidRPr="00B17490" w:rsidRDefault="00A719B8" w:rsidP="00EB177D">
            <w:pPr>
              <w:pStyle w:val="TableTextChar"/>
              <w:ind w:left="288" w:hanging="288"/>
              <w:rPr>
                <w:bCs/>
              </w:rPr>
            </w:pPr>
            <w:r w:rsidRPr="00B17490">
              <w:rPr>
                <w:color w:val="000000"/>
              </w:rPr>
              <w:t xml:space="preserve">●   </w:t>
            </w:r>
            <w:r w:rsidRPr="00B17490">
              <w:rPr>
                <w:bCs/>
              </w:rPr>
              <w:t>Ordered or provided by a Physician for outpatient use;</w:t>
            </w:r>
          </w:p>
          <w:p w14:paraId="427F02B0" w14:textId="77777777" w:rsidR="00A719B8" w:rsidRPr="00B17490" w:rsidRDefault="00A719B8" w:rsidP="00EB177D">
            <w:pPr>
              <w:pStyle w:val="TableTextChar"/>
              <w:rPr>
                <w:bCs/>
              </w:rPr>
            </w:pPr>
            <w:r w:rsidRPr="00B17490">
              <w:rPr>
                <w:color w:val="000000"/>
              </w:rPr>
              <w:t xml:space="preserve">●   </w:t>
            </w:r>
            <w:r w:rsidRPr="00B17490">
              <w:rPr>
                <w:bCs/>
              </w:rPr>
              <w:t xml:space="preserve">Used for medical </w:t>
            </w:r>
          </w:p>
          <w:p w14:paraId="427F02B1" w14:textId="77777777" w:rsidR="00A719B8" w:rsidRPr="00B17490" w:rsidRDefault="00A719B8" w:rsidP="00EB177D">
            <w:pPr>
              <w:pStyle w:val="TableTextChar"/>
              <w:ind w:left="288"/>
              <w:rPr>
                <w:bCs/>
              </w:rPr>
            </w:pPr>
            <w:r w:rsidRPr="00B17490">
              <w:rPr>
                <w:bCs/>
              </w:rPr>
              <w:t>purposes;</w:t>
            </w:r>
          </w:p>
          <w:p w14:paraId="427F02B2" w14:textId="77777777" w:rsidR="00A719B8" w:rsidRPr="00B17490" w:rsidRDefault="00A719B8" w:rsidP="00EB177D">
            <w:pPr>
              <w:pStyle w:val="TableTextChar"/>
              <w:rPr>
                <w:bCs/>
              </w:rPr>
            </w:pPr>
            <w:r w:rsidRPr="00B17490">
              <w:rPr>
                <w:color w:val="000000"/>
              </w:rPr>
              <w:t xml:space="preserve">●   </w:t>
            </w:r>
            <w:r w:rsidRPr="00B17490">
              <w:rPr>
                <w:bCs/>
              </w:rPr>
              <w:t xml:space="preserve">Not consumable or </w:t>
            </w:r>
          </w:p>
          <w:p w14:paraId="427F02B3" w14:textId="77777777" w:rsidR="00A719B8" w:rsidRPr="00B17490" w:rsidRDefault="00A719B8" w:rsidP="00EB177D">
            <w:pPr>
              <w:pStyle w:val="TableTextChar"/>
              <w:ind w:left="288"/>
              <w:rPr>
                <w:bCs/>
              </w:rPr>
            </w:pPr>
            <w:r w:rsidRPr="00B17490">
              <w:rPr>
                <w:bCs/>
              </w:rPr>
              <w:t>disposable;</w:t>
            </w:r>
          </w:p>
          <w:p w14:paraId="427F02B4" w14:textId="77777777" w:rsidR="00A719B8" w:rsidRPr="00B17490" w:rsidRDefault="00A719B8" w:rsidP="00EB177D">
            <w:pPr>
              <w:pStyle w:val="TableTextChar"/>
              <w:ind w:left="288" w:hanging="288"/>
              <w:rPr>
                <w:bCs/>
              </w:rPr>
            </w:pPr>
            <w:r w:rsidRPr="00B17490">
              <w:rPr>
                <w:color w:val="000000"/>
              </w:rPr>
              <w:t xml:space="preserve">●   </w:t>
            </w:r>
            <w:r w:rsidRPr="00B17490">
              <w:rPr>
                <w:bCs/>
              </w:rPr>
              <w:t>Not of use to a person in the absence of a sickness, injury or disability;</w:t>
            </w:r>
          </w:p>
          <w:p w14:paraId="427F02B5" w14:textId="77777777" w:rsidR="00A719B8" w:rsidRPr="00B17490" w:rsidRDefault="00A719B8" w:rsidP="00EB177D">
            <w:pPr>
              <w:pStyle w:val="TableTextChar"/>
              <w:rPr>
                <w:bCs/>
              </w:rPr>
            </w:pPr>
            <w:r w:rsidRPr="00B17490">
              <w:rPr>
                <w:color w:val="000000"/>
              </w:rPr>
              <w:t xml:space="preserve">●   </w:t>
            </w:r>
            <w:r w:rsidRPr="00B17490">
              <w:rPr>
                <w:bCs/>
              </w:rPr>
              <w:t xml:space="preserve">Durable enough to </w:t>
            </w:r>
          </w:p>
          <w:p w14:paraId="427F02B6" w14:textId="77777777" w:rsidR="00A719B8" w:rsidRPr="00B17490" w:rsidRDefault="00A719B8" w:rsidP="00EB177D">
            <w:pPr>
              <w:pStyle w:val="TableTextChar"/>
              <w:ind w:left="288"/>
              <w:rPr>
                <w:bCs/>
              </w:rPr>
            </w:pPr>
            <w:r w:rsidRPr="00B17490">
              <w:rPr>
                <w:bCs/>
              </w:rPr>
              <w:t>withstand repeated use; and</w:t>
            </w:r>
          </w:p>
          <w:p w14:paraId="427F02B7" w14:textId="77777777" w:rsidR="00A719B8" w:rsidRPr="00B17490" w:rsidRDefault="00A719B8" w:rsidP="00EB177D">
            <w:pPr>
              <w:pStyle w:val="TableTextChar"/>
              <w:ind w:left="288" w:hanging="288"/>
              <w:rPr>
                <w:bCs/>
              </w:rPr>
            </w:pPr>
            <w:r w:rsidRPr="00B17490">
              <w:rPr>
                <w:color w:val="000000"/>
              </w:rPr>
              <w:sym w:font="Symbol" w:char="F0B7"/>
            </w:r>
            <w:r w:rsidRPr="00B17490">
              <w:rPr>
                <w:color w:val="000000"/>
              </w:rPr>
              <w:t xml:space="preserve">   </w:t>
            </w:r>
            <w:r w:rsidRPr="00B17490">
              <w:rPr>
                <w:bCs/>
              </w:rPr>
              <w:t>Appropriate for use in the home.</w:t>
            </w:r>
          </w:p>
          <w:p w14:paraId="427F02B8" w14:textId="77777777" w:rsidR="00A719B8" w:rsidRPr="00B17490" w:rsidRDefault="00A719B8" w:rsidP="00EB177D">
            <w:pPr>
              <w:pStyle w:val="TableTextChar"/>
              <w:ind w:left="46"/>
              <w:rPr>
                <w:bCs/>
              </w:rPr>
            </w:pPr>
          </w:p>
          <w:p w14:paraId="427F02B9" w14:textId="77777777" w:rsidR="00A719B8" w:rsidRPr="00B17490" w:rsidRDefault="00A719B8" w:rsidP="00EB177D">
            <w:pPr>
              <w:pStyle w:val="Normal-after-bullet"/>
              <w:rPr>
                <w:rFonts w:ascii="Times New Roman" w:hAnsi="Times New Roman"/>
              </w:rPr>
            </w:pPr>
            <w:r w:rsidRPr="00B17490">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17490" w:rsidRDefault="00A719B8" w:rsidP="00EB177D">
            <w:pPr>
              <w:rPr>
                <w:sz w:val="24"/>
                <w:szCs w:val="24"/>
              </w:rPr>
            </w:pPr>
            <w:r w:rsidRPr="00B17490">
              <w:rPr>
                <w:sz w:val="24"/>
                <w:szCs w:val="24"/>
              </w:rPr>
              <w:t>Examples of DME include but are not limited to:</w:t>
            </w:r>
          </w:p>
          <w:p w14:paraId="427F02BB"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equipment to administer oxygen;</w:t>
            </w:r>
          </w:p>
          <w:p w14:paraId="427F02BC"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rPr>
                <w:rStyle w:val="TableTextChar2"/>
                <w:color w:val="000000"/>
              </w:rPr>
              <w:t>equipment to assist mobility, such as a standard</w:t>
            </w:r>
            <w:r w:rsidRPr="00B17490">
              <w:t xml:space="preserve"> wheelchair;</w:t>
            </w:r>
          </w:p>
          <w:p w14:paraId="427F02BD"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Hospital beds;</w:t>
            </w:r>
          </w:p>
          <w:p w14:paraId="427F02BE"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delivery pumps for tube feedings;</w:t>
            </w:r>
          </w:p>
          <w:p w14:paraId="427F02BF" w14:textId="77777777" w:rsidR="00A719B8" w:rsidRPr="00B17490" w:rsidRDefault="00A719B8" w:rsidP="00EB177D">
            <w:pPr>
              <w:pStyle w:val="TableTextChar1"/>
            </w:pPr>
            <w:r w:rsidRPr="00B17490">
              <w:rPr>
                <w:color w:val="000000"/>
              </w:rPr>
              <w:sym w:font="Symbol" w:char="F0B7"/>
            </w:r>
            <w:r w:rsidRPr="00B17490">
              <w:rPr>
                <w:color w:val="000000"/>
              </w:rPr>
              <w:t xml:space="preserve">   </w:t>
            </w:r>
            <w:r w:rsidRPr="00B17490">
              <w:t>burn garments;</w:t>
            </w:r>
          </w:p>
          <w:p w14:paraId="427F02C0" w14:textId="77777777" w:rsidR="00A719B8" w:rsidRPr="00B17490" w:rsidRDefault="00A719B8" w:rsidP="00EB177D">
            <w:pPr>
              <w:pStyle w:val="TableTextChar1"/>
              <w:ind w:left="288" w:hanging="288"/>
            </w:pPr>
            <w:r w:rsidRPr="00B17490">
              <w:rPr>
                <w:color w:val="000000"/>
              </w:rPr>
              <w:lastRenderedPageBreak/>
              <w:sym w:font="Symbol" w:char="F0B7"/>
            </w:r>
            <w:r w:rsidRPr="00B17490">
              <w:rPr>
                <w:color w:val="000000"/>
              </w:rPr>
              <w:t xml:space="preserve">   </w:t>
            </w:r>
            <w:r w:rsidRPr="00B17490">
              <w:t xml:space="preserve">insulin pumps and all related necessary supplies as described under </w:t>
            </w:r>
            <w:r w:rsidRPr="00B17490">
              <w:rPr>
                <w:rStyle w:val="Style16"/>
              </w:rPr>
              <w:t>Diabetes Services;</w:t>
            </w:r>
            <w:r w:rsidRPr="00B17490">
              <w:t xml:space="preserve"> </w:t>
            </w:r>
          </w:p>
          <w:p w14:paraId="427F02C1" w14:textId="77777777" w:rsidR="00A719B8" w:rsidRPr="00B17490" w:rsidRDefault="00A719B8" w:rsidP="00BF170B">
            <w:pPr>
              <w:pStyle w:val="TableText"/>
              <w:rPr>
                <w:color w:val="000000"/>
              </w:rPr>
            </w:pPr>
            <w:r w:rsidRPr="00B17490">
              <w:rPr>
                <w:color w:val="000000"/>
              </w:rPr>
              <w:sym w:font="Symbol" w:char="F0B7"/>
            </w:r>
            <w:r w:rsidRPr="00B17490">
              <w:rPr>
                <w:color w:val="000000"/>
              </w:rPr>
              <w:t xml:space="preserve">   external cochlear devices </w:t>
            </w:r>
          </w:p>
          <w:p w14:paraId="427F02C2" w14:textId="77777777" w:rsidR="00A719B8" w:rsidRPr="00B17490" w:rsidRDefault="00A719B8" w:rsidP="00BF170B">
            <w:pPr>
              <w:pStyle w:val="TableText"/>
              <w:ind w:left="288"/>
              <w:rPr>
                <w:color w:val="000000"/>
              </w:rPr>
            </w:pPr>
            <w:r w:rsidRPr="00B17490">
              <w:rPr>
                <w:color w:val="000000"/>
              </w:rPr>
              <w:t>and systems. Surgery to place a cochlear implant is also covered by the Plan. Cochlear implantation can either be an inpatient or outpatient procedure;</w:t>
            </w:r>
          </w:p>
          <w:p w14:paraId="427F02C3" w14:textId="77777777" w:rsidR="00A719B8" w:rsidRPr="00B17490" w:rsidRDefault="00A719B8" w:rsidP="00EB177D">
            <w:pPr>
              <w:pStyle w:val="TableTextChar1"/>
              <w:ind w:left="288" w:hanging="288"/>
            </w:pPr>
            <w:r w:rsidRPr="00B17490">
              <w:rPr>
                <w:color w:val="000000"/>
              </w:rPr>
              <w:sym w:font="Symbol" w:char="F0B7"/>
            </w:r>
            <w:r w:rsidRPr="00B17490">
              <w:rPr>
                <w:color w:val="000000"/>
              </w:rPr>
              <w:t xml:space="preserve">   </w:t>
            </w:r>
            <w:r w:rsidRPr="00B17490">
              <w:t xml:space="preserve">braces that stabilize an injured body part, including necessary adjustments to shoes to </w:t>
            </w:r>
            <w:r w:rsidRPr="00B17490">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17490" w:rsidRDefault="00A719B8" w:rsidP="00EB177D">
            <w:pPr>
              <w:pStyle w:val="TableTextChar1"/>
              <w:ind w:left="288" w:hanging="288"/>
            </w:pPr>
            <w:r w:rsidRPr="00B17490">
              <w:rPr>
                <w:color w:val="000000"/>
              </w:rPr>
              <w:sym w:font="Symbol" w:char="F0B7"/>
            </w:r>
            <w:r w:rsidRPr="00B17490">
              <w:rPr>
                <w:color w:val="000000"/>
              </w:rPr>
              <w:t xml:space="preserve">   </w:t>
            </w:r>
            <w:r w:rsidRPr="00B17490">
              <w:t>equipment for the treatment of chronic or acute respiratory failure or conditions.</w:t>
            </w:r>
          </w:p>
          <w:p w14:paraId="427F02C5" w14:textId="77777777" w:rsidR="00A719B8" w:rsidRPr="00B17490" w:rsidRDefault="00A719B8" w:rsidP="00EB177D">
            <w:pPr>
              <w:pStyle w:val="TableTextChar1"/>
            </w:pPr>
          </w:p>
          <w:p w14:paraId="427F02C6" w14:textId="77777777" w:rsidR="00A719B8" w:rsidRPr="00B17490" w:rsidRDefault="00A719B8" w:rsidP="00EB177D">
            <w:pPr>
              <w:pStyle w:val="TableTextChar1"/>
            </w:pPr>
            <w:r w:rsidRPr="00B17490">
              <w:rPr>
                <w:color w:val="000000"/>
              </w:rPr>
              <w:t>The Plan</w:t>
            </w:r>
            <w:r w:rsidRPr="00B17490">
              <w:t xml:space="preserve"> also covers tubings, nasal cannulas, connectors and masks used in connection with Durable Medical Equipment.</w:t>
            </w:r>
          </w:p>
          <w:p w14:paraId="427F02C7" w14:textId="77777777" w:rsidR="00A719B8" w:rsidRPr="00B17490" w:rsidRDefault="00A719B8" w:rsidP="00EB177D">
            <w:pPr>
              <w:pStyle w:val="TableTextChar1"/>
            </w:pPr>
          </w:p>
          <w:p w14:paraId="54AF7B9E" w14:textId="6068E71B" w:rsidR="005D4787" w:rsidRPr="00B17490" w:rsidRDefault="00A719B8" w:rsidP="005D4787">
            <w:pPr>
              <w:pStyle w:val="TableTextChar1"/>
            </w:pPr>
            <w:r w:rsidRPr="00B17490">
              <w:t xml:space="preserve">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w:t>
            </w:r>
            <w:r w:rsidRPr="00B17490">
              <w:lastRenderedPageBreak/>
              <w:t>completing a required three-month rental period.</w:t>
            </w:r>
            <w:r w:rsidRPr="00B17490">
              <w:rPr>
                <w:b/>
                <w:bCs/>
                <w:color w:val="FF00FF"/>
              </w:rPr>
              <w:t xml:space="preserve"> </w:t>
            </w:r>
          </w:p>
          <w:p w14:paraId="427F02E1" w14:textId="77777777" w:rsidR="00A719B8" w:rsidRPr="00B17490" w:rsidRDefault="00A719B8" w:rsidP="005D4787">
            <w:pPr>
              <w:pStyle w:val="TableTextChar1"/>
              <w:ind w:left="288" w:hanging="288"/>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2ED" w14:textId="055F98DD" w:rsidR="00A719B8" w:rsidRPr="00B17490" w:rsidRDefault="00D50271" w:rsidP="009E271C">
            <w:pPr>
              <w:pStyle w:val="TableTextChar"/>
              <w:numPr>
                <w:ilvl w:val="12"/>
                <w:numId w:val="0"/>
              </w:numPr>
              <w:rPr>
                <w:color w:val="000000"/>
              </w:rPr>
            </w:pPr>
            <w:r w:rsidRPr="00B17490">
              <w:rPr>
                <w:b/>
                <w:color w:val="0000FF"/>
                <w:szCs w:val="24"/>
              </w:rPr>
              <w:lastRenderedPageBreak/>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2EE" w14:textId="77777777" w:rsidR="00A719B8" w:rsidRPr="00B17490" w:rsidRDefault="00A719B8" w:rsidP="00EB177D">
            <w:pPr>
              <w:pStyle w:val="TableTextChar"/>
              <w:numPr>
                <w:ilvl w:val="12"/>
                <w:numId w:val="0"/>
              </w:numPr>
              <w:rPr>
                <w:bCs/>
                <w:color w:val="000000"/>
              </w:rPr>
            </w:pPr>
          </w:p>
          <w:p w14:paraId="078667C7" w14:textId="77777777" w:rsidR="002C13A1" w:rsidRPr="00B17490" w:rsidRDefault="002C13A1" w:rsidP="00EB177D">
            <w:pPr>
              <w:pStyle w:val="TableTextChar"/>
              <w:numPr>
                <w:ilvl w:val="12"/>
                <w:numId w:val="0"/>
              </w:numPr>
            </w:pPr>
          </w:p>
          <w:p w14:paraId="427F02F1" w14:textId="5678EAD7" w:rsidR="00A719B8" w:rsidRPr="00B17490" w:rsidRDefault="00A719B8" w:rsidP="00EB177D">
            <w:pPr>
              <w:pStyle w:val="TableTextChar"/>
              <w:numPr>
                <w:ilvl w:val="12"/>
                <w:numId w:val="0"/>
              </w:numPr>
              <w:rPr>
                <w:color w:val="000000"/>
              </w:rPr>
            </w:pPr>
            <w:r w:rsidRPr="00B17490">
              <w:t xml:space="preserve">Benefits are provided for the repair/replacement of a type of Durable Medical Equipment once every </w:t>
            </w:r>
            <w:r w:rsidR="002C13A1" w:rsidRPr="00B17490">
              <w:rPr>
                <w:b/>
                <w:color w:val="0000FF"/>
              </w:rPr>
              <w:t>3</w:t>
            </w:r>
            <w:r w:rsidRPr="00B17490">
              <w:t xml:space="preserve"> </w:t>
            </w:r>
            <w:r w:rsidR="00991CAE" w:rsidRPr="00B17490">
              <w:rPr>
                <w:bCs/>
              </w:rPr>
              <w:t>calendar</w:t>
            </w:r>
            <w:r w:rsidRPr="00B17490">
              <w:rPr>
                <w:color w:val="000000"/>
              </w:rPr>
              <w:t xml:space="preserve"> years.</w:t>
            </w:r>
          </w:p>
          <w:p w14:paraId="427F02F2" w14:textId="77777777" w:rsidR="00A719B8" w:rsidRPr="00B17490" w:rsidRDefault="00A719B8" w:rsidP="00EB177D">
            <w:pPr>
              <w:pStyle w:val="TableTextChar"/>
              <w:numPr>
                <w:ilvl w:val="12"/>
                <w:numId w:val="0"/>
              </w:numPr>
            </w:pPr>
          </w:p>
          <w:p w14:paraId="427F02F5" w14:textId="77777777" w:rsidR="00A719B8" w:rsidRPr="00B17490" w:rsidRDefault="005E7F8F" w:rsidP="00FB29D0">
            <w:pPr>
              <w:pStyle w:val="TableText"/>
              <w:rPr>
                <w:b/>
              </w:rPr>
            </w:pPr>
            <w:r w:rsidRPr="00B17490">
              <w:rPr>
                <w:color w:val="000000"/>
                <w:szCs w:val="24"/>
              </w:rPr>
              <w:lastRenderedPageBreak/>
              <w:t>Benefits for speech aid devices and tracheo-esophageal voice devices are limited to the purchase of one device during the entire period of time a Covered Person is enrolled under the Plan.</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2FA" w14:textId="3F780005" w:rsidR="00A719B8" w:rsidRPr="00B17490" w:rsidRDefault="00D50271" w:rsidP="009E271C">
            <w:pPr>
              <w:pStyle w:val="TableTextChar"/>
              <w:numPr>
                <w:ilvl w:val="12"/>
                <w:numId w:val="0"/>
              </w:numPr>
              <w:rPr>
                <w:color w:val="000000"/>
              </w:rPr>
            </w:pPr>
            <w:r w:rsidRPr="00B17490">
              <w:rPr>
                <w:b/>
                <w:color w:val="0000FF"/>
                <w:szCs w:val="24"/>
              </w:rPr>
              <w:lastRenderedPageBreak/>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2FB" w14:textId="77777777" w:rsidR="00A719B8" w:rsidRPr="00B17490" w:rsidRDefault="00A719B8" w:rsidP="00EB177D">
            <w:pPr>
              <w:pStyle w:val="TableTextChar"/>
              <w:numPr>
                <w:ilvl w:val="12"/>
                <w:numId w:val="0"/>
              </w:numPr>
              <w:rPr>
                <w:color w:val="000000"/>
              </w:rPr>
            </w:pPr>
          </w:p>
          <w:p w14:paraId="427F02FC" w14:textId="77777777" w:rsidR="00A719B8" w:rsidRPr="00B17490" w:rsidRDefault="00A719B8" w:rsidP="00EB177D">
            <w:pPr>
              <w:pStyle w:val="TableTextChar"/>
              <w:numPr>
                <w:ilvl w:val="12"/>
                <w:numId w:val="0"/>
              </w:numPr>
              <w:rPr>
                <w:color w:val="000000"/>
              </w:rPr>
            </w:pPr>
          </w:p>
          <w:p w14:paraId="427F0309" w14:textId="1330DD3A" w:rsidR="00A719B8" w:rsidRPr="00B17490" w:rsidRDefault="00A719B8" w:rsidP="00EB177D">
            <w:pPr>
              <w:pStyle w:val="TableTextChar"/>
              <w:numPr>
                <w:ilvl w:val="12"/>
                <w:numId w:val="0"/>
              </w:numPr>
              <w:rPr>
                <w:color w:val="000000"/>
              </w:rPr>
            </w:pPr>
            <w:r w:rsidRPr="00B17490">
              <w:t xml:space="preserve">Benefits are provided for the repair/replacement of a type of Durable Medical Equipment once every </w:t>
            </w:r>
            <w:r w:rsidR="002C13A1" w:rsidRPr="00B17490">
              <w:rPr>
                <w:b/>
                <w:color w:val="0000FF"/>
              </w:rPr>
              <w:t>3</w:t>
            </w:r>
            <w:r w:rsidRPr="00B17490">
              <w:t xml:space="preserve">  </w:t>
            </w:r>
            <w:r w:rsidR="00991CAE" w:rsidRPr="00B17490">
              <w:rPr>
                <w:bCs/>
              </w:rPr>
              <w:t>calendar</w:t>
            </w:r>
            <w:r w:rsidRPr="00B17490">
              <w:rPr>
                <w:color w:val="000000"/>
              </w:rPr>
              <w:t xml:space="preserve"> years.</w:t>
            </w:r>
          </w:p>
          <w:p w14:paraId="427F030A" w14:textId="77777777" w:rsidR="00A719B8" w:rsidRPr="00B17490" w:rsidRDefault="00A719B8" w:rsidP="00EB177D">
            <w:pPr>
              <w:pStyle w:val="TableTextChar"/>
              <w:numPr>
                <w:ilvl w:val="12"/>
                <w:numId w:val="0"/>
              </w:numPr>
              <w:rPr>
                <w:b/>
                <w:color w:val="0000FF"/>
              </w:rPr>
            </w:pPr>
          </w:p>
          <w:p w14:paraId="427F030D" w14:textId="77777777" w:rsidR="005E7F8F" w:rsidRPr="00B17490" w:rsidRDefault="005E7F8F" w:rsidP="00EB177D">
            <w:pPr>
              <w:pStyle w:val="TableTextChar"/>
              <w:numPr>
                <w:ilvl w:val="12"/>
                <w:numId w:val="0"/>
              </w:numPr>
              <w:rPr>
                <w:color w:val="000000"/>
                <w:szCs w:val="24"/>
              </w:rPr>
            </w:pPr>
            <w:r w:rsidRPr="00B17490">
              <w:rPr>
                <w:color w:val="000000"/>
                <w:szCs w:val="24"/>
              </w:rPr>
              <w:lastRenderedPageBreak/>
              <w:t>Benefits for speech aid devices and tracheo-esophageal voice devices are limited to the purchase of one device during the entire period of time a Covered Person is enrolled under the Plan.</w:t>
            </w:r>
          </w:p>
          <w:p w14:paraId="427F030E" w14:textId="77777777" w:rsidR="00FF4F65" w:rsidRPr="00B17490" w:rsidRDefault="00FF4F65" w:rsidP="00EB177D">
            <w:pPr>
              <w:pStyle w:val="TableTextChar"/>
              <w:numPr>
                <w:ilvl w:val="12"/>
                <w:numId w:val="0"/>
              </w:numPr>
              <w:rPr>
                <w:b/>
                <w:color w:val="0000FF"/>
              </w:rPr>
            </w:pPr>
          </w:p>
          <w:p w14:paraId="427F0317" w14:textId="79A5A052" w:rsidR="00A719B8" w:rsidRPr="00B17490" w:rsidRDefault="00A719B8" w:rsidP="00CF5E2A">
            <w:pPr>
              <w:pStyle w:val="TableTextCharCharChar1"/>
              <w:numPr>
                <w:ilvl w:val="12"/>
                <w:numId w:val="0"/>
              </w:numPr>
              <w:rPr>
                <w:b/>
              </w:rPr>
            </w:pPr>
            <w:r w:rsidRPr="00B17490">
              <w:rPr>
                <w:b/>
              </w:rPr>
              <w:t>Prior Authorization Required</w:t>
            </w:r>
          </w:p>
          <w:p w14:paraId="427F0318" w14:textId="77777777" w:rsidR="00A719B8" w:rsidRPr="00B17490" w:rsidRDefault="00A719B8" w:rsidP="00CF5E2A">
            <w:pPr>
              <w:pStyle w:val="TableTextChar"/>
              <w:numPr>
                <w:ilvl w:val="12"/>
                <w:numId w:val="0"/>
              </w:numPr>
              <w:rPr>
                <w:b/>
                <w:color w:val="000000"/>
              </w:rPr>
            </w:pPr>
            <w:r w:rsidRPr="00B17490">
              <w:rPr>
                <w:color w:val="000000"/>
              </w:rPr>
              <w:t xml:space="preserve">Please remember that for Benefits you must </w:t>
            </w:r>
            <w:r w:rsidRPr="00B17490">
              <w:rPr>
                <w:bCs/>
                <w:color w:val="000000"/>
              </w:rPr>
              <w:t>obtain prior authorization</w:t>
            </w:r>
            <w:r w:rsidRPr="00B17490">
              <w:rPr>
                <w:b/>
                <w:bCs/>
                <w:color w:val="FF00FF"/>
              </w:rPr>
              <w:t xml:space="preserve"> </w:t>
            </w:r>
            <w:r w:rsidRPr="00B17490">
              <w:rPr>
                <w:color w:val="000000"/>
              </w:rPr>
              <w:t xml:space="preserve">before obtaining any single item of Durable Medical Equipment that costs more than </w:t>
            </w:r>
            <w:r w:rsidRPr="00B17490">
              <w:rPr>
                <w:b/>
                <w:bCs/>
                <w:color w:val="0000FF"/>
              </w:rPr>
              <w:t>$1,000</w:t>
            </w:r>
            <w:r w:rsidRPr="00B17490">
              <w:rPr>
                <w:color w:val="000000"/>
              </w:rPr>
              <w:t xml:space="preserve"> (purchase, rental, repair or replacement of Durable Medical Equipment).</w:t>
            </w:r>
            <w:r w:rsidRPr="00B17490">
              <w:rPr>
                <w:b/>
                <w:color w:val="FF00FF"/>
              </w:rPr>
              <w:t xml:space="preserve"> </w:t>
            </w:r>
            <w:r w:rsidRPr="00B17490">
              <w:rPr>
                <w:b/>
                <w:color w:val="000000"/>
              </w:rPr>
              <w:t xml:space="preserve"> </w:t>
            </w:r>
          </w:p>
          <w:p w14:paraId="427F0319" w14:textId="77777777" w:rsidR="00A719B8" w:rsidRPr="00B17490" w:rsidRDefault="00A719B8" w:rsidP="00CF5E2A">
            <w:pPr>
              <w:pStyle w:val="TableTextChar"/>
              <w:numPr>
                <w:ilvl w:val="12"/>
                <w:numId w:val="0"/>
              </w:numPr>
              <w:rPr>
                <w:b/>
                <w:color w:val="000000"/>
              </w:rPr>
            </w:pPr>
          </w:p>
          <w:p w14:paraId="427F031A" w14:textId="3D1092D6" w:rsidR="00A719B8" w:rsidRPr="00B17490" w:rsidRDefault="00A719B8" w:rsidP="00CF5E2A">
            <w:pPr>
              <w:pStyle w:val="TableTextChar"/>
              <w:numPr>
                <w:ilvl w:val="12"/>
                <w:numId w:val="0"/>
              </w:numPr>
              <w:rPr>
                <w:b/>
                <w:color w:val="00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 xml:space="preserve">of Eligible Expenses. </w:t>
            </w:r>
          </w:p>
          <w:p w14:paraId="427F031B" w14:textId="77777777" w:rsidR="00A719B8" w:rsidRPr="00B17490" w:rsidRDefault="00A719B8" w:rsidP="00EB177D">
            <w:pPr>
              <w:pStyle w:val="TableTextChar"/>
              <w:numPr>
                <w:ilvl w:val="12"/>
                <w:numId w:val="0"/>
              </w:numPr>
              <w:rPr>
                <w:b/>
              </w:rPr>
            </w:pPr>
          </w:p>
        </w:tc>
      </w:tr>
      <w:tr w:rsidR="005915E6" w:rsidRPr="00B17490" w14:paraId="4DA2071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05B1F3D7" w:rsidR="005915E6" w:rsidRPr="00B17490" w:rsidRDefault="005915E6" w:rsidP="005915E6">
            <w:pPr>
              <w:pStyle w:val="TableTextChar"/>
              <w:numPr>
                <w:ilvl w:val="12"/>
                <w:numId w:val="0"/>
              </w:numPr>
              <w:rPr>
                <w:b/>
              </w:rPr>
            </w:pPr>
            <w:bookmarkStart w:id="135" w:name="Gender_Identity_Disorder_Dysphoria"/>
            <w:r w:rsidRPr="00B17490">
              <w:rPr>
                <w:b/>
              </w:rPr>
              <w:lastRenderedPageBreak/>
              <w:t>Gender Identity Disorder/Dysphoria</w:t>
            </w:r>
            <w:bookmarkEnd w:id="135"/>
          </w:p>
          <w:p w14:paraId="2787DB56" w14:textId="77777777" w:rsidR="005915E6" w:rsidRPr="00B17490" w:rsidRDefault="005915E6" w:rsidP="005915E6">
            <w:pPr>
              <w:pStyle w:val="TableTextChar"/>
              <w:numPr>
                <w:ilvl w:val="12"/>
                <w:numId w:val="0"/>
              </w:numPr>
              <w:rPr>
                <w:b/>
              </w:rPr>
            </w:pPr>
          </w:p>
          <w:p w14:paraId="21F6287E" w14:textId="77777777" w:rsidR="005915E6" w:rsidRPr="00B17490" w:rsidRDefault="005915E6" w:rsidP="005915E6">
            <w:pPr>
              <w:pStyle w:val="TableTextChar"/>
              <w:rPr>
                <w:bCs/>
              </w:rPr>
            </w:pPr>
            <w:r w:rsidRPr="00B17490">
              <w:rPr>
                <w:bCs/>
              </w:rPr>
              <w:t>Benefits include:</w:t>
            </w:r>
          </w:p>
          <w:p w14:paraId="7B7C30BA" w14:textId="2808291A" w:rsidR="005915E6" w:rsidRPr="00B17490" w:rsidRDefault="005915E6" w:rsidP="007C2FAF">
            <w:pPr>
              <w:pStyle w:val="TableTextChar"/>
              <w:numPr>
                <w:ilvl w:val="0"/>
                <w:numId w:val="20"/>
              </w:numPr>
              <w:rPr>
                <w:bCs/>
              </w:rPr>
            </w:pPr>
            <w:r w:rsidRPr="00B17490">
              <w:rPr>
                <w:b/>
                <w:bCs/>
                <w:color w:val="FF00FF"/>
              </w:rPr>
              <w:t xml:space="preserve"> </w:t>
            </w:r>
            <w:r w:rsidRPr="00B17490">
              <w:rPr>
                <w:bCs/>
              </w:rPr>
              <w:t xml:space="preserve">Psychotherapy </w:t>
            </w:r>
          </w:p>
          <w:p w14:paraId="6666504C" w14:textId="77777777" w:rsidR="005915E6" w:rsidRPr="00B17490" w:rsidRDefault="005915E6" w:rsidP="007C2FAF">
            <w:pPr>
              <w:pStyle w:val="TableTextChar"/>
              <w:numPr>
                <w:ilvl w:val="0"/>
                <w:numId w:val="20"/>
              </w:numPr>
              <w:rPr>
                <w:bCs/>
              </w:rPr>
            </w:pPr>
            <w:r w:rsidRPr="00B17490">
              <w:rPr>
                <w:bCs/>
              </w:rPr>
              <w:t>Continuous hormone replacement</w:t>
            </w:r>
          </w:p>
          <w:p w14:paraId="7E234FD8" w14:textId="77777777" w:rsidR="005915E6" w:rsidRPr="00B17490" w:rsidRDefault="005915E6" w:rsidP="007C2FAF">
            <w:pPr>
              <w:pStyle w:val="TableTextChar"/>
              <w:numPr>
                <w:ilvl w:val="0"/>
                <w:numId w:val="20"/>
              </w:numPr>
              <w:rPr>
                <w:bCs/>
              </w:rPr>
            </w:pPr>
            <w:r w:rsidRPr="00B17490">
              <w:rPr>
                <w:bCs/>
              </w:rPr>
              <w:t>Genital surgery and surgery to change secondary sex characteristics</w:t>
            </w:r>
          </w:p>
          <w:p w14:paraId="2BBB0250" w14:textId="77777777" w:rsidR="005915E6" w:rsidRPr="00B17490" w:rsidRDefault="005915E6" w:rsidP="007C2FAF">
            <w:pPr>
              <w:pStyle w:val="TableTextChar"/>
              <w:numPr>
                <w:ilvl w:val="0"/>
                <w:numId w:val="20"/>
              </w:numPr>
              <w:rPr>
                <w:bCs/>
              </w:rPr>
            </w:pPr>
            <w:r w:rsidRPr="00B17490">
              <w:rPr>
                <w:bCs/>
              </w:rPr>
              <w:t xml:space="preserve">Laboratory testing to monitor the safety of continuous hormone therapy </w:t>
            </w:r>
          </w:p>
          <w:p w14:paraId="47F1810E" w14:textId="77777777" w:rsidR="005915E6" w:rsidRPr="00B17490" w:rsidRDefault="005915E6" w:rsidP="00EB177D">
            <w:pPr>
              <w:pStyle w:val="TableTextChar"/>
              <w:numPr>
                <w:ilvl w:val="12"/>
                <w:numId w:val="0"/>
              </w:numPr>
              <w:rPr>
                <w:b/>
              </w:rPr>
            </w:pPr>
          </w:p>
          <w:p w14:paraId="6F622287" w14:textId="77777777" w:rsidR="00DD7247" w:rsidRPr="00B17490" w:rsidRDefault="00DD7247" w:rsidP="00EB177D">
            <w:pPr>
              <w:pStyle w:val="TableTextChar"/>
              <w:numPr>
                <w:ilvl w:val="12"/>
                <w:numId w:val="0"/>
              </w:numPr>
              <w:rPr>
                <w:b/>
              </w:rPr>
            </w:pPr>
            <w:r w:rsidRPr="00B17490">
              <w:rPr>
                <w:b/>
              </w:rPr>
              <w:t>Additional Transgender Benefit Coverage:</w:t>
            </w:r>
          </w:p>
          <w:p w14:paraId="35975BCF"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Surgical Gender Affirmation Treatment</w:t>
            </w:r>
          </w:p>
          <w:p w14:paraId="0AA9D23E"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*Augmentation mammoplasty</w:t>
            </w:r>
          </w:p>
          <w:p w14:paraId="2FF35749"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*Breast/Chest surgery (FtM):</w:t>
            </w:r>
          </w:p>
          <w:p w14:paraId="25685F4B"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Redundant skin removal</w:t>
            </w:r>
          </w:p>
          <w:p w14:paraId="301C7692"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Mastectomy scar revision</w:t>
            </w:r>
          </w:p>
          <w:p w14:paraId="4EFD8CF7"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Creation of male chest</w:t>
            </w:r>
          </w:p>
          <w:p w14:paraId="7015B5F8"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Nipple/Areolar Reconstruction</w:t>
            </w:r>
          </w:p>
          <w:p w14:paraId="0BF2EDEC"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*Breast Prostheses MtF</w:t>
            </w:r>
          </w:p>
          <w:p w14:paraId="070FD6D9" w14:textId="77777777" w:rsidR="00DD7247" w:rsidRPr="00B17490" w:rsidRDefault="003B0763" w:rsidP="003B0763">
            <w:pPr>
              <w:pStyle w:val="TableTextChar"/>
              <w:numPr>
                <w:ilvl w:val="12"/>
                <w:numId w:val="0"/>
              </w:numPr>
              <w:rPr>
                <w:color w:val="0D0D0D" w:themeColor="text1" w:themeTint="F2"/>
                <w:szCs w:val="24"/>
              </w:rPr>
            </w:pPr>
            <w:r w:rsidRPr="00B17490">
              <w:rPr>
                <w:color w:val="0D0D0D" w:themeColor="text1" w:themeTint="F2"/>
                <w:szCs w:val="24"/>
              </w:rPr>
              <w:t>*Electrolysis or laser hair removal of skin graft for genital surgery.</w:t>
            </w:r>
          </w:p>
          <w:p w14:paraId="16E42AA4" w14:textId="77777777" w:rsidR="003B0763" w:rsidRPr="00B17490" w:rsidRDefault="003B0763" w:rsidP="003B0763">
            <w:pPr>
              <w:pStyle w:val="TableTextChar"/>
              <w:numPr>
                <w:ilvl w:val="12"/>
                <w:numId w:val="0"/>
              </w:numPr>
              <w:rPr>
                <w:color w:val="0D0D0D" w:themeColor="text1" w:themeTint="F2"/>
                <w:szCs w:val="24"/>
              </w:rPr>
            </w:pPr>
          </w:p>
          <w:p w14:paraId="16B5EEBE" w14:textId="77777777" w:rsidR="003B0763" w:rsidRPr="00B17490" w:rsidRDefault="003B0763" w:rsidP="003B0763">
            <w:pPr>
              <w:pStyle w:val="TableTextChar"/>
              <w:numPr>
                <w:ilvl w:val="12"/>
                <w:numId w:val="0"/>
              </w:numPr>
              <w:rPr>
                <w:b/>
              </w:rPr>
            </w:pPr>
            <w:r w:rsidRPr="00B17490">
              <w:rPr>
                <w:b/>
              </w:rPr>
              <w:t>Reconstructive Procedures</w:t>
            </w:r>
          </w:p>
          <w:p w14:paraId="5C94BE5F" w14:textId="77777777" w:rsidR="003B0763" w:rsidRPr="00B17490" w:rsidRDefault="003B0763" w:rsidP="003B0763">
            <w:pPr>
              <w:pStyle w:val="TableTextChar"/>
              <w:numPr>
                <w:ilvl w:val="12"/>
                <w:numId w:val="0"/>
              </w:numPr>
            </w:pPr>
            <w:r w:rsidRPr="00B17490">
              <w:rPr>
                <w:b/>
              </w:rPr>
              <w:t>*</w:t>
            </w:r>
            <w:r w:rsidRPr="00B17490">
              <w:t>Voice and communication therapy provided by professionals</w:t>
            </w:r>
          </w:p>
          <w:p w14:paraId="51582A10" w14:textId="77777777" w:rsidR="003B0763" w:rsidRPr="00B17490" w:rsidRDefault="003B0763" w:rsidP="003B0763">
            <w:pPr>
              <w:pStyle w:val="TableTextChar"/>
              <w:numPr>
                <w:ilvl w:val="12"/>
                <w:numId w:val="0"/>
              </w:numPr>
            </w:pPr>
            <w:r w:rsidRPr="00B17490">
              <w:t>*Other Non-Genital Non-breast reconstructive Surgery (MtF):</w:t>
            </w:r>
          </w:p>
          <w:p w14:paraId="3E5282B3" w14:textId="77777777" w:rsidR="003B0763" w:rsidRPr="00B17490" w:rsidRDefault="003B0763" w:rsidP="003B0763">
            <w:pPr>
              <w:pStyle w:val="TableTextChar"/>
              <w:numPr>
                <w:ilvl w:val="12"/>
                <w:numId w:val="0"/>
              </w:numPr>
            </w:pPr>
            <w:r w:rsidRPr="00B17490">
              <w:t>Reduction Thyroid Chondroplasty (Thyroid Reduction)</w:t>
            </w:r>
          </w:p>
          <w:p w14:paraId="7E6CF387" w14:textId="77777777" w:rsidR="003B0763" w:rsidRPr="00B17490" w:rsidRDefault="003B0763" w:rsidP="003B0763">
            <w:pPr>
              <w:pStyle w:val="TableTextChar"/>
              <w:numPr>
                <w:ilvl w:val="12"/>
                <w:numId w:val="0"/>
              </w:numPr>
            </w:pPr>
            <w:r w:rsidRPr="00B17490">
              <w:t>Tracheal Shave</w:t>
            </w:r>
          </w:p>
          <w:p w14:paraId="34C76E77" w14:textId="77777777" w:rsidR="003B0763" w:rsidRPr="00B17490" w:rsidRDefault="003B0763" w:rsidP="003B0763">
            <w:pPr>
              <w:pStyle w:val="TableTextChar"/>
              <w:numPr>
                <w:ilvl w:val="12"/>
                <w:numId w:val="0"/>
              </w:numPr>
            </w:pPr>
            <w:r w:rsidRPr="00B17490">
              <w:t>Suction-assisted lipoplasty of the waist</w:t>
            </w:r>
          </w:p>
          <w:p w14:paraId="61E59EC6" w14:textId="77777777" w:rsidR="003B0763" w:rsidRPr="00B17490" w:rsidRDefault="003B0763" w:rsidP="003B0763">
            <w:pPr>
              <w:pStyle w:val="TableTextChar"/>
              <w:numPr>
                <w:ilvl w:val="12"/>
                <w:numId w:val="0"/>
              </w:numPr>
            </w:pPr>
            <w:r w:rsidRPr="00B17490">
              <w:t>Rhinoplasty</w:t>
            </w:r>
          </w:p>
          <w:p w14:paraId="41090013" w14:textId="77777777" w:rsidR="003B0763" w:rsidRPr="00B17490" w:rsidRDefault="003B0763" w:rsidP="003B0763">
            <w:pPr>
              <w:pStyle w:val="TableTextChar"/>
              <w:numPr>
                <w:ilvl w:val="12"/>
                <w:numId w:val="0"/>
              </w:numPr>
            </w:pPr>
            <w:r w:rsidRPr="00B17490">
              <w:t>Facial bone reduction</w:t>
            </w:r>
          </w:p>
          <w:p w14:paraId="1154B332" w14:textId="77777777" w:rsidR="003B0763" w:rsidRPr="00B17490" w:rsidRDefault="003B0763" w:rsidP="003B0763">
            <w:pPr>
              <w:pStyle w:val="TableTextChar"/>
              <w:numPr>
                <w:ilvl w:val="12"/>
                <w:numId w:val="0"/>
              </w:numPr>
            </w:pPr>
            <w:r w:rsidRPr="00B17490">
              <w:t>Face lift</w:t>
            </w:r>
          </w:p>
          <w:p w14:paraId="796B33EB" w14:textId="77777777" w:rsidR="003B0763" w:rsidRPr="00B17490" w:rsidRDefault="003B0763" w:rsidP="003B0763">
            <w:pPr>
              <w:pStyle w:val="TableTextChar"/>
              <w:numPr>
                <w:ilvl w:val="12"/>
                <w:numId w:val="0"/>
              </w:numPr>
            </w:pPr>
            <w:r w:rsidRPr="00B17490">
              <w:t>Blepharoplasty</w:t>
            </w:r>
          </w:p>
          <w:p w14:paraId="20B3A566" w14:textId="77777777" w:rsidR="003B0763" w:rsidRPr="00B17490" w:rsidRDefault="003B0763" w:rsidP="003B0763">
            <w:pPr>
              <w:pStyle w:val="TableTextChar"/>
              <w:numPr>
                <w:ilvl w:val="12"/>
                <w:numId w:val="0"/>
              </w:numPr>
            </w:pPr>
            <w:r w:rsidRPr="00B17490">
              <w:lastRenderedPageBreak/>
              <w:t>Laryngoplasty / Vocal Cord (Voice Surgery)</w:t>
            </w:r>
          </w:p>
          <w:p w14:paraId="26DD0A9B" w14:textId="77777777" w:rsidR="003B0763" w:rsidRPr="00B17490" w:rsidRDefault="003B0763" w:rsidP="003B0763">
            <w:pPr>
              <w:pStyle w:val="TableTextChar"/>
              <w:numPr>
                <w:ilvl w:val="12"/>
                <w:numId w:val="0"/>
              </w:numPr>
            </w:pPr>
            <w:r w:rsidRPr="00B17490">
              <w:t>Liposuction (contour modeling of the waist)</w:t>
            </w:r>
          </w:p>
          <w:p w14:paraId="08EC99E7" w14:textId="77777777" w:rsidR="003B0763" w:rsidRPr="00B17490" w:rsidRDefault="003B0763" w:rsidP="003B0763">
            <w:pPr>
              <w:pStyle w:val="TableTextChar"/>
              <w:numPr>
                <w:ilvl w:val="12"/>
                <w:numId w:val="0"/>
              </w:numPr>
            </w:pPr>
            <w:r w:rsidRPr="00B17490">
              <w:t>Lipofilling (Breast, body, face)</w:t>
            </w:r>
          </w:p>
          <w:p w14:paraId="77D8F23B" w14:textId="77777777" w:rsidR="003B0763" w:rsidRPr="00B17490" w:rsidRDefault="003B0763" w:rsidP="003B0763">
            <w:pPr>
              <w:pStyle w:val="TableTextChar"/>
              <w:numPr>
                <w:ilvl w:val="12"/>
                <w:numId w:val="0"/>
              </w:numPr>
            </w:pPr>
            <w:r w:rsidRPr="00B17490">
              <w:t>Gluteal augmentation (implants/lipofilling)</w:t>
            </w:r>
          </w:p>
          <w:p w14:paraId="58D1ADEE" w14:textId="77777777" w:rsidR="003B0763" w:rsidRPr="00B17490" w:rsidRDefault="003B0763" w:rsidP="003B0763">
            <w:pPr>
              <w:pStyle w:val="TableTextChar"/>
              <w:numPr>
                <w:ilvl w:val="12"/>
                <w:numId w:val="0"/>
              </w:numPr>
            </w:pPr>
            <w:r w:rsidRPr="00B17490">
              <w:t>Permanent Hair Removal</w:t>
            </w:r>
          </w:p>
          <w:p w14:paraId="7F0A5DE5" w14:textId="77777777" w:rsidR="003B0763" w:rsidRPr="00B17490" w:rsidRDefault="003B0763" w:rsidP="003B0763">
            <w:pPr>
              <w:pStyle w:val="TableTextChar"/>
              <w:numPr>
                <w:ilvl w:val="12"/>
                <w:numId w:val="0"/>
              </w:numPr>
            </w:pPr>
            <w:r w:rsidRPr="00B17490">
              <w:t>Hair implants</w:t>
            </w:r>
          </w:p>
          <w:p w14:paraId="1EB9AA03" w14:textId="71CD8C26" w:rsidR="003B0763" w:rsidRPr="00B17490" w:rsidRDefault="003B0763" w:rsidP="003B0763">
            <w:pPr>
              <w:pStyle w:val="TableTextChar"/>
              <w:numPr>
                <w:ilvl w:val="12"/>
                <w:numId w:val="0"/>
              </w:numPr>
            </w:pPr>
            <w:r w:rsidRPr="00B17490">
              <w:t>Hair cranial prosthesis (Wigs)</w:t>
            </w:r>
            <w:r w:rsidR="00D93FB8" w:rsidRPr="00B17490">
              <w:t>.</w:t>
            </w:r>
          </w:p>
          <w:p w14:paraId="53BC03FD" w14:textId="77777777" w:rsidR="003B0763" w:rsidRPr="00B17490" w:rsidRDefault="003B0763" w:rsidP="003B0763">
            <w:pPr>
              <w:pStyle w:val="TableTextChar"/>
              <w:numPr>
                <w:ilvl w:val="12"/>
                <w:numId w:val="0"/>
              </w:numPr>
            </w:pPr>
          </w:p>
          <w:p w14:paraId="3524D10B" w14:textId="77777777" w:rsidR="003B0763" w:rsidRPr="00B17490" w:rsidRDefault="003B0763" w:rsidP="003B0763">
            <w:pPr>
              <w:pStyle w:val="TableTextChar"/>
              <w:numPr>
                <w:ilvl w:val="12"/>
                <w:numId w:val="0"/>
              </w:numPr>
              <w:rPr>
                <w:b/>
              </w:rPr>
            </w:pPr>
            <w:r w:rsidRPr="00B17490">
              <w:rPr>
                <w:b/>
              </w:rPr>
              <w:t>*Other Non-Genital Non-breast reconstructive Surgery (FtM):</w:t>
            </w:r>
          </w:p>
          <w:p w14:paraId="312AC43F"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Liposuction to reduce fat in hips, thighs, buttocks</w:t>
            </w:r>
          </w:p>
          <w:p w14:paraId="50B78206"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Lipofilling</w:t>
            </w:r>
          </w:p>
          <w:p w14:paraId="2B03F18E"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Male Chest Reconstruction</w:t>
            </w:r>
          </w:p>
          <w:p w14:paraId="5156921A"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Pectoral Implants</w:t>
            </w:r>
          </w:p>
          <w:p w14:paraId="012FCE29"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Abdominoplasty</w:t>
            </w:r>
          </w:p>
          <w:p w14:paraId="22049ECA"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Facial bone reconstruction</w:t>
            </w:r>
          </w:p>
          <w:p w14:paraId="264C5F16"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Other electrolysis or laser hair removal</w:t>
            </w:r>
          </w:p>
          <w:p w14:paraId="330EA0C8" w14:textId="0A4AC754" w:rsidR="003B0763" w:rsidRPr="00B17490" w:rsidRDefault="003B0763" w:rsidP="003B0763">
            <w:pPr>
              <w:pStyle w:val="TableTextChar"/>
              <w:numPr>
                <w:ilvl w:val="12"/>
                <w:numId w:val="0"/>
              </w:numPr>
              <w:rPr>
                <w:b/>
              </w:rPr>
            </w:pPr>
            <w:r w:rsidRPr="00B17490">
              <w:rPr>
                <w:color w:val="0D0D0D" w:themeColor="text1" w:themeTint="F2"/>
                <w:szCs w:val="24"/>
              </w:rPr>
              <w:t>Laryngoplasty / Vocal Cord (Voice Surgery) rare</w:t>
            </w:r>
            <w:r w:rsidR="00D93FB8" w:rsidRPr="00B17490">
              <w:rPr>
                <w:color w:val="0D0D0D" w:themeColor="text1" w:themeTint="F2"/>
                <w:szCs w:val="24"/>
              </w:rPr>
              <w:t>.</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17490" w:rsidRDefault="005915E6" w:rsidP="005915E6">
            <w:pPr>
              <w:pStyle w:val="TableTextChar"/>
              <w:numPr>
                <w:ilvl w:val="12"/>
                <w:numId w:val="0"/>
              </w:numPr>
              <w:rPr>
                <w:b/>
                <w:color w:val="000000"/>
              </w:rPr>
            </w:pPr>
            <w:r w:rsidRPr="00B17490">
              <w:rPr>
                <w:b/>
                <w:color w:val="000000"/>
              </w:rPr>
              <w:lastRenderedPageBreak/>
              <w:t xml:space="preserve">Same as </w:t>
            </w:r>
          </w:p>
          <w:p w14:paraId="131CBFE8" w14:textId="77777777" w:rsidR="005915E6" w:rsidRPr="00B17490" w:rsidRDefault="005915E6" w:rsidP="007C2FAF">
            <w:pPr>
              <w:pStyle w:val="TableTextChar"/>
              <w:numPr>
                <w:ilvl w:val="0"/>
                <w:numId w:val="21"/>
              </w:numPr>
              <w:rPr>
                <w:b/>
                <w:color w:val="000000"/>
              </w:rPr>
            </w:pPr>
            <w:r w:rsidRPr="00B17490">
              <w:rPr>
                <w:rStyle w:val="Style16"/>
              </w:rPr>
              <w:t>Physician's Office</w:t>
            </w:r>
            <w:r w:rsidRPr="00B17490">
              <w:rPr>
                <w:rStyle w:val="Style16"/>
                <w:color w:val="000000"/>
              </w:rPr>
              <w:t xml:space="preserve"> </w:t>
            </w:r>
            <w:r w:rsidRPr="00B17490">
              <w:rPr>
                <w:rStyle w:val="Style16"/>
              </w:rPr>
              <w:t>Services – Sickness and Injury</w:t>
            </w:r>
          </w:p>
          <w:p w14:paraId="50FAD716" w14:textId="77777777" w:rsidR="005915E6" w:rsidRPr="00B17490" w:rsidRDefault="005915E6" w:rsidP="007C2FAF">
            <w:pPr>
              <w:pStyle w:val="TableTextChar"/>
              <w:numPr>
                <w:ilvl w:val="0"/>
                <w:numId w:val="21"/>
              </w:numPr>
              <w:rPr>
                <w:b/>
                <w:i/>
                <w:iCs/>
                <w:color w:val="000000"/>
              </w:rPr>
            </w:pPr>
            <w:r w:rsidRPr="00B17490">
              <w:rPr>
                <w:rStyle w:val="Style16"/>
              </w:rPr>
              <w:t>Physician Fees</w:t>
            </w:r>
          </w:p>
          <w:p w14:paraId="421A3C7C" w14:textId="77777777" w:rsidR="005915E6" w:rsidRPr="00B17490" w:rsidRDefault="005915E6" w:rsidP="007C2FAF">
            <w:pPr>
              <w:pStyle w:val="TableTextChar"/>
              <w:numPr>
                <w:ilvl w:val="0"/>
                <w:numId w:val="21"/>
              </w:numPr>
              <w:rPr>
                <w:b/>
                <w:i/>
                <w:iCs/>
                <w:color w:val="000000"/>
              </w:rPr>
            </w:pPr>
            <w:r w:rsidRPr="00B17490">
              <w:rPr>
                <w:b/>
                <w:i/>
                <w:iCs/>
                <w:color w:val="000000"/>
              </w:rPr>
              <w:t>Hospital-Inpatient Stay</w:t>
            </w:r>
          </w:p>
          <w:p w14:paraId="038F448E" w14:textId="77777777" w:rsidR="005915E6" w:rsidRPr="00B17490" w:rsidRDefault="005915E6" w:rsidP="007C2FAF">
            <w:pPr>
              <w:pStyle w:val="TableTextChar"/>
              <w:numPr>
                <w:ilvl w:val="0"/>
                <w:numId w:val="21"/>
              </w:numPr>
              <w:rPr>
                <w:b/>
                <w:i/>
                <w:iCs/>
                <w:color w:val="000000"/>
              </w:rPr>
            </w:pPr>
            <w:r w:rsidRPr="00B17490">
              <w:rPr>
                <w:b/>
                <w:i/>
                <w:iCs/>
                <w:color w:val="000000"/>
              </w:rPr>
              <w:t>Surgery - Outpatient</w:t>
            </w:r>
          </w:p>
          <w:p w14:paraId="2A45B775" w14:textId="77777777" w:rsidR="005915E6" w:rsidRPr="00B17490" w:rsidRDefault="005915E6" w:rsidP="007C2FAF">
            <w:pPr>
              <w:pStyle w:val="TableTextChar"/>
              <w:numPr>
                <w:ilvl w:val="0"/>
                <w:numId w:val="21"/>
              </w:numPr>
              <w:rPr>
                <w:b/>
                <w:i/>
                <w:iCs/>
                <w:color w:val="000000"/>
              </w:rPr>
            </w:pPr>
            <w:r w:rsidRPr="00B17490">
              <w:rPr>
                <w:rStyle w:val="Style16"/>
              </w:rPr>
              <w:t>Lab, X-ray and Diagnostics – Outpatient</w:t>
            </w:r>
          </w:p>
          <w:p w14:paraId="4F9BBC00" w14:textId="77777777" w:rsidR="005915E6" w:rsidRPr="00B17490" w:rsidRDefault="005915E6" w:rsidP="005915E6">
            <w:pPr>
              <w:pStyle w:val="TableTextChar"/>
              <w:numPr>
                <w:ilvl w:val="12"/>
                <w:numId w:val="0"/>
              </w:numPr>
            </w:pPr>
          </w:p>
          <w:p w14:paraId="533ADE44" w14:textId="47DC9753" w:rsidR="005915E6" w:rsidRPr="00B17490" w:rsidRDefault="005915E6" w:rsidP="005915E6">
            <w:pPr>
              <w:pStyle w:val="TableTextChar"/>
              <w:numPr>
                <w:ilvl w:val="12"/>
                <w:numId w:val="0"/>
              </w:numPr>
              <w:rPr>
                <w:b/>
                <w:color w:val="00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17490" w:rsidRDefault="005915E6" w:rsidP="005915E6">
            <w:pPr>
              <w:pStyle w:val="TableTextChar"/>
              <w:numPr>
                <w:ilvl w:val="12"/>
                <w:numId w:val="0"/>
              </w:numPr>
              <w:rPr>
                <w:b/>
                <w:color w:val="000000"/>
              </w:rPr>
            </w:pPr>
            <w:r w:rsidRPr="00B17490">
              <w:rPr>
                <w:b/>
                <w:color w:val="000000"/>
              </w:rPr>
              <w:t xml:space="preserve">Same as </w:t>
            </w:r>
          </w:p>
          <w:p w14:paraId="5F8BC583" w14:textId="77777777" w:rsidR="005915E6" w:rsidRPr="00B17490" w:rsidRDefault="005915E6" w:rsidP="007C2FAF">
            <w:pPr>
              <w:pStyle w:val="TableTextChar"/>
              <w:numPr>
                <w:ilvl w:val="0"/>
                <w:numId w:val="21"/>
              </w:numPr>
              <w:rPr>
                <w:b/>
                <w:color w:val="000000"/>
              </w:rPr>
            </w:pPr>
            <w:r w:rsidRPr="00B17490">
              <w:rPr>
                <w:rStyle w:val="Style16"/>
              </w:rPr>
              <w:t>Physician's Office</w:t>
            </w:r>
            <w:r w:rsidRPr="00B17490">
              <w:rPr>
                <w:rStyle w:val="Style16"/>
                <w:color w:val="000000"/>
              </w:rPr>
              <w:t xml:space="preserve"> </w:t>
            </w:r>
            <w:r w:rsidRPr="00B17490">
              <w:rPr>
                <w:rStyle w:val="Style16"/>
              </w:rPr>
              <w:t>Services – Sickness and Injury</w:t>
            </w:r>
          </w:p>
          <w:p w14:paraId="1025211D" w14:textId="77777777" w:rsidR="005915E6" w:rsidRPr="00B17490" w:rsidRDefault="005915E6" w:rsidP="007C2FAF">
            <w:pPr>
              <w:pStyle w:val="TableTextChar"/>
              <w:numPr>
                <w:ilvl w:val="0"/>
                <w:numId w:val="21"/>
              </w:numPr>
              <w:rPr>
                <w:b/>
                <w:i/>
                <w:iCs/>
                <w:color w:val="000000"/>
              </w:rPr>
            </w:pPr>
            <w:r w:rsidRPr="00B17490">
              <w:rPr>
                <w:rStyle w:val="Style16"/>
              </w:rPr>
              <w:t>Physician Fees</w:t>
            </w:r>
          </w:p>
          <w:p w14:paraId="7B7405EF" w14:textId="77777777" w:rsidR="005915E6" w:rsidRPr="00B17490" w:rsidRDefault="005915E6" w:rsidP="007C2FAF">
            <w:pPr>
              <w:pStyle w:val="TableTextChar"/>
              <w:numPr>
                <w:ilvl w:val="0"/>
                <w:numId w:val="21"/>
              </w:numPr>
              <w:rPr>
                <w:b/>
                <w:i/>
                <w:iCs/>
                <w:color w:val="000000"/>
              </w:rPr>
            </w:pPr>
            <w:r w:rsidRPr="00B17490">
              <w:rPr>
                <w:b/>
                <w:i/>
                <w:iCs/>
                <w:color w:val="000000"/>
              </w:rPr>
              <w:t>Hospital-Inpatient Stay</w:t>
            </w:r>
          </w:p>
          <w:p w14:paraId="2D14AF11" w14:textId="77777777" w:rsidR="005915E6" w:rsidRPr="00B17490" w:rsidRDefault="005915E6" w:rsidP="007C2FAF">
            <w:pPr>
              <w:pStyle w:val="TableTextChar"/>
              <w:numPr>
                <w:ilvl w:val="0"/>
                <w:numId w:val="21"/>
              </w:numPr>
              <w:rPr>
                <w:b/>
                <w:i/>
                <w:iCs/>
                <w:color w:val="000000"/>
              </w:rPr>
            </w:pPr>
            <w:r w:rsidRPr="00B17490">
              <w:rPr>
                <w:b/>
                <w:i/>
                <w:iCs/>
                <w:color w:val="000000"/>
              </w:rPr>
              <w:t>Surgery - Outpatient</w:t>
            </w:r>
          </w:p>
          <w:p w14:paraId="0D8CE1CA" w14:textId="77777777" w:rsidR="005915E6" w:rsidRPr="00B17490" w:rsidRDefault="005915E6" w:rsidP="007C2FAF">
            <w:pPr>
              <w:pStyle w:val="TableTextChar"/>
              <w:numPr>
                <w:ilvl w:val="0"/>
                <w:numId w:val="21"/>
              </w:numPr>
              <w:rPr>
                <w:b/>
                <w:i/>
                <w:iCs/>
                <w:color w:val="000000"/>
              </w:rPr>
            </w:pPr>
            <w:r w:rsidRPr="00B17490">
              <w:rPr>
                <w:rStyle w:val="Style16"/>
              </w:rPr>
              <w:t>Lab, X-ray and Diagnostics – Outpatient</w:t>
            </w:r>
          </w:p>
          <w:p w14:paraId="70BEC837" w14:textId="77777777" w:rsidR="005915E6" w:rsidRPr="00B17490" w:rsidRDefault="005915E6" w:rsidP="005915E6">
            <w:pPr>
              <w:pStyle w:val="TableTextChar"/>
              <w:numPr>
                <w:ilvl w:val="12"/>
                <w:numId w:val="0"/>
              </w:numPr>
            </w:pPr>
          </w:p>
          <w:p w14:paraId="45161E7F" w14:textId="62046831" w:rsidR="005915E6" w:rsidRPr="00B17490" w:rsidRDefault="005915E6" w:rsidP="005915E6">
            <w:pPr>
              <w:pStyle w:val="TableTextChar"/>
              <w:numPr>
                <w:ilvl w:val="12"/>
                <w:numId w:val="0"/>
              </w:numPr>
              <w:rPr>
                <w:b/>
                <w:szCs w:val="24"/>
              </w:rPr>
            </w:pPr>
            <w:r w:rsidRPr="00B17490">
              <w:rPr>
                <w:b/>
                <w:szCs w:val="24"/>
              </w:rPr>
              <w:t>Prior Authorization Required</w:t>
            </w:r>
          </w:p>
          <w:p w14:paraId="7C9CCA5F" w14:textId="77777777" w:rsidR="005915E6" w:rsidRPr="00B17490" w:rsidRDefault="005915E6" w:rsidP="005915E6">
            <w:pPr>
              <w:pStyle w:val="TableText"/>
              <w:rPr>
                <w:color w:val="000000"/>
                <w:szCs w:val="24"/>
              </w:rPr>
            </w:pPr>
            <w:r w:rsidRPr="00B17490">
              <w:rPr>
                <w:color w:val="000000"/>
                <w:szCs w:val="24"/>
              </w:rPr>
              <w:t xml:space="preserve">For benefits you must obtain prior authorization </w:t>
            </w:r>
            <w:r w:rsidRPr="00B17490">
              <w:rPr>
                <w:b/>
                <w:color w:val="0000FF"/>
                <w:szCs w:val="24"/>
              </w:rPr>
              <w:t>5</w:t>
            </w:r>
            <w:r w:rsidRPr="00B17490">
              <w:rPr>
                <w:color w:val="000000"/>
                <w:szCs w:val="24"/>
              </w:rPr>
              <w:t xml:space="preserve"> business days before scheduled services are received or, for non-scheduled services, within </w:t>
            </w:r>
            <w:r w:rsidRPr="00B17490">
              <w:rPr>
                <w:b/>
                <w:color w:val="0000FF"/>
                <w:szCs w:val="24"/>
              </w:rPr>
              <w:t>1</w:t>
            </w:r>
            <w:r w:rsidRPr="00B17490">
              <w:rPr>
                <w:color w:val="000000"/>
                <w:szCs w:val="24"/>
              </w:rPr>
              <w:t xml:space="preserve"> business day or as soon as is reasonably possible.</w:t>
            </w:r>
          </w:p>
          <w:p w14:paraId="260C8F5B" w14:textId="77777777" w:rsidR="005915E6" w:rsidRPr="00B17490" w:rsidRDefault="005915E6" w:rsidP="005915E6">
            <w:pPr>
              <w:pStyle w:val="TableTextChar"/>
              <w:numPr>
                <w:ilvl w:val="12"/>
                <w:numId w:val="0"/>
              </w:numPr>
              <w:rPr>
                <w:szCs w:val="24"/>
              </w:rPr>
            </w:pPr>
          </w:p>
          <w:p w14:paraId="146DA6BB" w14:textId="50492CE6" w:rsidR="005915E6" w:rsidRPr="00B17490" w:rsidRDefault="005915E6" w:rsidP="002A35BD">
            <w:pPr>
              <w:pStyle w:val="TableTextChar"/>
              <w:numPr>
                <w:ilvl w:val="12"/>
                <w:numId w:val="0"/>
              </w:numPr>
              <w:rPr>
                <w:b/>
                <w:color w:val="0000FF"/>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A719B8" w:rsidRPr="00B17490" w14:paraId="427F033F"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30" w14:textId="2C4AE9DB" w:rsidR="00A719B8" w:rsidRPr="00B17490" w:rsidRDefault="00A719B8" w:rsidP="008B6B1B">
            <w:pPr>
              <w:pStyle w:val="TableText"/>
              <w:rPr>
                <w:b/>
                <w:bCs/>
                <w:color w:val="FF00FF"/>
              </w:rPr>
            </w:pPr>
            <w:bookmarkStart w:id="136" w:name="Healthy_Weight_Program"/>
            <w:r w:rsidRPr="00B17490">
              <w:rPr>
                <w:b/>
                <w:color w:val="000000"/>
              </w:rPr>
              <w:t>Healthy Weight Program</w:t>
            </w:r>
            <w:bookmarkEnd w:id="136"/>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331" w14:textId="77777777" w:rsidR="00A719B8" w:rsidRPr="00B17490" w:rsidRDefault="00A719B8" w:rsidP="00DB5224">
            <w:pPr>
              <w:pStyle w:val="TableText"/>
              <w:rPr>
                <w:color w:val="000000"/>
              </w:rPr>
            </w:pPr>
            <w:r w:rsidRPr="00B17490">
              <w:rPr>
                <w:color w:val="000000"/>
              </w:rPr>
              <w:t>Not Applicable</w:t>
            </w:r>
          </w:p>
          <w:p w14:paraId="427F033E" w14:textId="77777777" w:rsidR="00A719B8" w:rsidRPr="00B17490" w:rsidRDefault="00A719B8" w:rsidP="0043793E">
            <w:pPr>
              <w:pStyle w:val="TableText"/>
              <w:rPr>
                <w:color w:val="000000"/>
              </w:rPr>
            </w:pPr>
          </w:p>
        </w:tc>
      </w:tr>
      <w:tr w:rsidR="00A719B8" w:rsidRPr="00B17490" w14:paraId="427F0372"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17490" w:rsidRDefault="00A719B8" w:rsidP="002C775B">
            <w:pPr>
              <w:pStyle w:val="TableTextCharCharChar1"/>
              <w:rPr>
                <w:b/>
              </w:rPr>
            </w:pPr>
            <w:bookmarkStart w:id="137" w:name="Hearing_Aids"/>
            <w:r w:rsidRPr="00B17490">
              <w:rPr>
                <w:b/>
              </w:rPr>
              <w:t>Hearing Aids</w:t>
            </w:r>
            <w:bookmarkEnd w:id="137"/>
          </w:p>
          <w:p w14:paraId="427F0341" w14:textId="77777777" w:rsidR="00A719B8" w:rsidRPr="00B17490" w:rsidRDefault="00A719B8" w:rsidP="002C775B">
            <w:pPr>
              <w:pStyle w:val="TableTextCharCharChar1"/>
              <w:rPr>
                <w:b/>
              </w:rPr>
            </w:pPr>
          </w:p>
          <w:p w14:paraId="427F0344" w14:textId="04481A16" w:rsidR="00A719B8" w:rsidRPr="00B17490" w:rsidRDefault="007F59C9" w:rsidP="002C775B">
            <w:pPr>
              <w:pStyle w:val="TableTextChar1CharChar"/>
              <w:rPr>
                <w:rStyle w:val="CDVar"/>
                <w:rFonts w:ascii="Times New Roman" w:hAnsi="Times New Roman"/>
                <w:color w:val="auto"/>
              </w:rPr>
            </w:pPr>
            <w:r w:rsidRPr="00B17490">
              <w:rPr>
                <w:rStyle w:val="CDVar"/>
                <w:rFonts w:ascii="Times New Roman" w:hAnsi="Times New Roman"/>
                <w:b/>
                <w:color w:val="FF00FF"/>
              </w:rPr>
              <w:t xml:space="preserve"> </w:t>
            </w:r>
            <w:r w:rsidR="00A719B8" w:rsidRPr="00B17490">
              <w:rPr>
                <w:rStyle w:val="CDVar"/>
                <w:rFonts w:ascii="Times New Roman" w:hAnsi="Times New Roman"/>
                <w:color w:val="auto"/>
              </w:rPr>
              <w:t>The Plan pays Benefits for</w:t>
            </w:r>
            <w:r w:rsidR="00A719B8" w:rsidRPr="00B17490">
              <w:rPr>
                <w:rStyle w:val="CDVar"/>
                <w:rFonts w:ascii="Times New Roman" w:hAnsi="Times New Roman"/>
                <w:b/>
                <w:color w:val="FF00FF"/>
              </w:rPr>
              <w:t xml:space="preserve"> </w:t>
            </w:r>
            <w:r w:rsidR="00A719B8" w:rsidRPr="00B17490">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17490" w:rsidRDefault="00A719B8" w:rsidP="002C775B">
            <w:pPr>
              <w:pStyle w:val="TableTextChar1CharChar"/>
              <w:rPr>
                <w:rStyle w:val="CDVar"/>
                <w:rFonts w:ascii="Times New Roman" w:hAnsi="Times New Roman"/>
                <w:color w:val="auto"/>
              </w:rPr>
            </w:pPr>
          </w:p>
          <w:p w14:paraId="427F0346" w14:textId="77777777" w:rsidR="00A719B8" w:rsidRPr="00B17490" w:rsidRDefault="00A719B8" w:rsidP="002C775B">
            <w:pPr>
              <w:pStyle w:val="TableTextChar1CharChar"/>
              <w:rPr>
                <w:rStyle w:val="CDVar"/>
                <w:rFonts w:ascii="Times New Roman" w:hAnsi="Times New Roman"/>
                <w:color w:val="auto"/>
              </w:rPr>
            </w:pPr>
            <w:r w:rsidRPr="00B17490">
              <w:rPr>
                <w:rStyle w:val="CDVar"/>
                <w:rFonts w:ascii="Times New Roman" w:hAnsi="Times New Roman"/>
                <w:color w:val="auto"/>
              </w:rPr>
              <w:t xml:space="preserve">Benefits are available for a hearing aid that is purchased as a result of a written recommendation by a Physician. Benefits are provided for the hearing aid and for charges for </w:t>
            </w:r>
            <w:r w:rsidRPr="00B17490">
              <w:rPr>
                <w:rStyle w:val="CDVar"/>
                <w:rFonts w:ascii="Times New Roman" w:hAnsi="Times New Roman"/>
                <w:color w:val="auto"/>
              </w:rPr>
              <w:lastRenderedPageBreak/>
              <w:t>associated fitting and testing.</w:t>
            </w:r>
          </w:p>
          <w:p w14:paraId="427F0347" w14:textId="77777777" w:rsidR="00A719B8" w:rsidRPr="00B17490" w:rsidRDefault="00A719B8" w:rsidP="002C775B">
            <w:pPr>
              <w:pStyle w:val="TableTextChar1CharChar"/>
              <w:rPr>
                <w:rStyle w:val="CDVar"/>
                <w:rFonts w:ascii="Times New Roman" w:hAnsi="Times New Roman"/>
                <w:color w:val="auto"/>
              </w:rPr>
            </w:pPr>
          </w:p>
          <w:p w14:paraId="427F0348" w14:textId="77777777" w:rsidR="00A719B8" w:rsidRPr="00B17490" w:rsidRDefault="00A719B8" w:rsidP="00DB4371">
            <w:pPr>
              <w:pStyle w:val="TableText"/>
              <w:rPr>
                <w:rStyle w:val="CDVar"/>
                <w:rFonts w:ascii="Times New Roman" w:hAnsi="Times New Roman"/>
                <w:color w:val="000000"/>
              </w:rPr>
            </w:pPr>
            <w:r w:rsidRPr="00B1749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17490" w:rsidRDefault="00A719B8" w:rsidP="00DB4371">
            <w:pPr>
              <w:pStyle w:val="TableText"/>
              <w:rPr>
                <w:rStyle w:val="CDVar"/>
                <w:rFonts w:ascii="Times New Roman" w:hAnsi="Times New Roman"/>
                <w:color w:val="000000"/>
              </w:rPr>
            </w:pPr>
            <w:r w:rsidRPr="00B17490">
              <w:rPr>
                <w:color w:val="000000"/>
              </w:rPr>
              <w:t xml:space="preserve">●   </w:t>
            </w:r>
            <w:r w:rsidRPr="00B17490">
              <w:rPr>
                <w:rStyle w:val="CDVar"/>
                <w:rFonts w:ascii="Times New Roman" w:hAnsi="Times New Roman"/>
                <w:color w:val="000000"/>
              </w:rPr>
              <w:t xml:space="preserve">craniofacial anomalies </w:t>
            </w:r>
          </w:p>
          <w:p w14:paraId="427F034A" w14:textId="77777777" w:rsidR="00A719B8" w:rsidRPr="00B17490" w:rsidRDefault="00A719B8" w:rsidP="00DB4371">
            <w:pPr>
              <w:pStyle w:val="TableText"/>
              <w:ind w:left="288"/>
              <w:rPr>
                <w:rStyle w:val="CDVar"/>
                <w:rFonts w:ascii="Times New Roman" w:hAnsi="Times New Roman"/>
                <w:color w:val="000000"/>
              </w:rPr>
            </w:pPr>
            <w:r w:rsidRPr="00B17490">
              <w:rPr>
                <w:rStyle w:val="CDVar"/>
                <w:rFonts w:ascii="Times New Roman" w:hAnsi="Times New Roman"/>
                <w:color w:val="000000"/>
              </w:rPr>
              <w:t>whose abnormal or absent ear canals preclude the use of a wearable hearing aid; or</w:t>
            </w:r>
          </w:p>
          <w:p w14:paraId="427F034B" w14:textId="77777777" w:rsidR="00A719B8" w:rsidRPr="00B17490" w:rsidRDefault="00A719B8" w:rsidP="00DB4371">
            <w:pPr>
              <w:pStyle w:val="TableText"/>
              <w:rPr>
                <w:rStyle w:val="CDVar"/>
                <w:rFonts w:ascii="Times New Roman" w:hAnsi="Times New Roman"/>
                <w:color w:val="000000"/>
              </w:rPr>
            </w:pPr>
            <w:r w:rsidRPr="00B17490">
              <w:rPr>
                <w:color w:val="000000"/>
              </w:rPr>
              <w:t xml:space="preserve">●   </w:t>
            </w:r>
            <w:r w:rsidRPr="00B17490">
              <w:rPr>
                <w:rStyle w:val="CDVar"/>
                <w:rFonts w:ascii="Times New Roman" w:hAnsi="Times New Roman"/>
                <w:color w:val="000000"/>
              </w:rPr>
              <w:t xml:space="preserve">hearing loss of sufficient </w:t>
            </w:r>
          </w:p>
          <w:p w14:paraId="427F034C" w14:textId="4CED41E5" w:rsidR="00A719B8" w:rsidRPr="00B17490" w:rsidRDefault="00A719B8" w:rsidP="00DB4371">
            <w:pPr>
              <w:pStyle w:val="TableText"/>
              <w:ind w:left="288"/>
              <w:rPr>
                <w:rStyle w:val="CDVar"/>
                <w:rFonts w:ascii="Times New Roman" w:hAnsi="Times New Roman"/>
                <w:color w:val="000000"/>
              </w:rPr>
            </w:pPr>
            <w:r w:rsidRPr="00B17490">
              <w:rPr>
                <w:rStyle w:val="CDVar"/>
                <w:rFonts w:ascii="Times New Roman" w:hAnsi="Times New Roman"/>
                <w:color w:val="000000"/>
              </w:rPr>
              <w:t>severity that it would not be adequately remedied by a wearable hearing aid.</w:t>
            </w:r>
          </w:p>
          <w:p w14:paraId="427F034D" w14:textId="77777777" w:rsidR="00A719B8" w:rsidRPr="00B17490" w:rsidRDefault="00A719B8" w:rsidP="002C775B">
            <w:pPr>
              <w:pStyle w:val="TableTextChar1CharChar"/>
              <w:rPr>
                <w:rStyle w:val="CDVar"/>
                <w:rFonts w:ascii="Times New Roman" w:hAnsi="Times New Roman"/>
                <w:b/>
                <w:color w:val="FF00FF"/>
              </w:rPr>
            </w:pPr>
          </w:p>
          <w:p w14:paraId="427F034E" w14:textId="77777777" w:rsidR="00A719B8" w:rsidRPr="00B17490" w:rsidRDefault="00A719B8" w:rsidP="002C775B">
            <w:pPr>
              <w:pStyle w:val="TableTextChar1CharChar"/>
            </w:pPr>
          </w:p>
          <w:p w14:paraId="427F0350" w14:textId="5E1E0A1F" w:rsidR="00A719B8" w:rsidRPr="00B17490" w:rsidRDefault="00A719B8" w:rsidP="002C775B">
            <w:pPr>
              <w:pStyle w:val="TableTextChar1CharChar"/>
              <w:rPr>
                <w:rStyle w:val="CDVar"/>
                <w:rFonts w:ascii="Times New Roman" w:hAnsi="Times New Roman"/>
                <w:b/>
                <w:color w:val="FF00FF"/>
              </w:rPr>
            </w:pPr>
            <w:r w:rsidRPr="00B17490">
              <w:rPr>
                <w:rStyle w:val="CDVar"/>
                <w:rFonts w:ascii="Times New Roman" w:hAnsi="Times New Roman"/>
                <w:color w:val="auto"/>
              </w:rPr>
              <w:t xml:space="preserve">Limited to </w:t>
            </w:r>
            <w:r w:rsidRPr="00B17490">
              <w:rPr>
                <w:rStyle w:val="CDVar"/>
                <w:rFonts w:ascii="Times New Roman" w:hAnsi="Times New Roman"/>
                <w:b/>
              </w:rPr>
              <w:t>$5,000</w:t>
            </w:r>
            <w:r w:rsidR="007F59C9" w:rsidRPr="00B17490">
              <w:rPr>
                <w:rStyle w:val="CDVar"/>
                <w:rFonts w:ascii="Times New Roman" w:hAnsi="Times New Roman"/>
                <w:b/>
                <w:color w:val="FF00FF"/>
              </w:rPr>
              <w:t xml:space="preserve"> </w:t>
            </w:r>
            <w:r w:rsidR="007F59C9" w:rsidRPr="00B17490">
              <w:rPr>
                <w:rStyle w:val="CDVar"/>
                <w:rFonts w:ascii="Times New Roman" w:hAnsi="Times New Roman"/>
                <w:color w:val="0D0D0D" w:themeColor="text1" w:themeTint="F2"/>
              </w:rPr>
              <w:t>for hearing aids and testing</w:t>
            </w:r>
            <w:r w:rsidRPr="00B17490">
              <w:rPr>
                <w:rStyle w:val="CDVar"/>
                <w:rFonts w:ascii="Times New Roman" w:hAnsi="Times New Roman"/>
                <w:b/>
                <w:color w:val="FF00FF"/>
              </w:rPr>
              <w:t xml:space="preserve"> </w:t>
            </w:r>
            <w:r w:rsidRPr="00B17490">
              <w:rPr>
                <w:rStyle w:val="CDVar"/>
                <w:rFonts w:ascii="Times New Roman" w:hAnsi="Times New Roman"/>
                <w:color w:val="auto"/>
              </w:rPr>
              <w:t>per year, combined Network and Non-Network</w:t>
            </w:r>
          </w:p>
          <w:p w14:paraId="427F0351" w14:textId="77777777" w:rsidR="00A719B8" w:rsidRPr="00B17490" w:rsidRDefault="00A719B8" w:rsidP="002C775B">
            <w:pPr>
              <w:pStyle w:val="TableTextChar1CharChar"/>
              <w:rPr>
                <w:rStyle w:val="CDVar"/>
                <w:rFonts w:ascii="Times New Roman" w:hAnsi="Times New Roman"/>
                <w:color w:val="auto"/>
              </w:rPr>
            </w:pPr>
          </w:p>
          <w:p w14:paraId="427F0353" w14:textId="41773DCC" w:rsidR="00A719B8" w:rsidRPr="00B17490" w:rsidRDefault="00A719B8" w:rsidP="002C775B">
            <w:pPr>
              <w:pStyle w:val="TableTextChar1CharChar"/>
              <w:rPr>
                <w:rStyle w:val="CDVar"/>
                <w:rFonts w:ascii="Times New Roman" w:hAnsi="Times New Roman"/>
                <w:color w:val="auto"/>
              </w:rPr>
            </w:pPr>
            <w:r w:rsidRPr="00B17490">
              <w:rPr>
                <w:rStyle w:val="CDVar"/>
                <w:rFonts w:ascii="Times New Roman" w:hAnsi="Times New Roman"/>
                <w:color w:val="auto"/>
              </w:rPr>
              <w:t xml:space="preserve">Benefits are limited to a single purchase (including repair/replacement) per hearing impaired ear every </w:t>
            </w:r>
            <w:r w:rsidR="007F59C9" w:rsidRPr="00B17490">
              <w:rPr>
                <w:b/>
                <w:color w:val="0000FF"/>
              </w:rPr>
              <w:t>24</w:t>
            </w:r>
            <w:r w:rsidRPr="00B17490">
              <w:t xml:space="preserve"> </w:t>
            </w:r>
            <w:r w:rsidR="007F59C9" w:rsidRPr="00B17490">
              <w:rPr>
                <w:bCs/>
              </w:rPr>
              <w:t>months</w:t>
            </w:r>
            <w:r w:rsidRPr="00B17490">
              <w:rPr>
                <w:bCs/>
              </w:rPr>
              <w:t>,</w:t>
            </w:r>
            <w:r w:rsidRPr="00B17490">
              <w:rPr>
                <w:b/>
                <w:bCs/>
                <w:color w:val="FF00FF"/>
              </w:rPr>
              <w:t xml:space="preserve"> </w:t>
            </w:r>
            <w:r w:rsidRPr="00B17490">
              <w:rPr>
                <w:rStyle w:val="CDVar"/>
                <w:rFonts w:ascii="Times New Roman" w:hAnsi="Times New Roman"/>
                <w:color w:val="auto"/>
              </w:rPr>
              <w:t>combined Network and Non-Network.</w:t>
            </w:r>
          </w:p>
          <w:p w14:paraId="427F0354" w14:textId="77777777" w:rsidR="00A719B8" w:rsidRPr="00B17490" w:rsidRDefault="00A719B8" w:rsidP="002C775B">
            <w:pPr>
              <w:pStyle w:val="TableTextChar1CharChar"/>
              <w:rPr>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60" w14:textId="168AA297" w:rsidR="00A719B8" w:rsidRPr="00B17490" w:rsidRDefault="00D50271" w:rsidP="009D00A7">
            <w:pPr>
              <w:pStyle w:val="TableTextChar"/>
              <w:numPr>
                <w:ilvl w:val="12"/>
                <w:numId w:val="0"/>
              </w:numPr>
              <w:rPr>
                <w:b/>
              </w:rPr>
            </w:pPr>
            <w:r w:rsidRPr="00B17490">
              <w:rPr>
                <w:b/>
                <w:color w:val="0000FF"/>
                <w:szCs w:val="24"/>
              </w:rPr>
              <w:lastRenderedPageBreak/>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61" w14:textId="77777777" w:rsidR="00A719B8" w:rsidRPr="00B17490" w:rsidRDefault="00A719B8" w:rsidP="001B15C3">
            <w:pPr>
              <w:pStyle w:val="TableTextChar"/>
              <w:numPr>
                <w:ilvl w:val="12"/>
                <w:numId w:val="0"/>
              </w:numPr>
              <w:rPr>
                <w:b/>
              </w:rPr>
            </w:pPr>
          </w:p>
          <w:p w14:paraId="427F0366" w14:textId="669F2282" w:rsidR="00A719B8" w:rsidRPr="00B17490" w:rsidRDefault="007F59C9" w:rsidP="00D8172B">
            <w:pPr>
              <w:pStyle w:val="TableTextChar"/>
              <w:numPr>
                <w:ilvl w:val="12"/>
                <w:numId w:val="0"/>
              </w:numPr>
              <w:rPr>
                <w:rStyle w:val="CDBoldItalic"/>
                <w:rFonts w:ascii="Times New Roman" w:hAnsi="Times New Roman"/>
                <w:b w:val="0"/>
                <w:i w:val="0"/>
                <w:szCs w:val="24"/>
              </w:rPr>
            </w:pPr>
            <w:r w:rsidRPr="00B17490">
              <w:rPr>
                <w:rStyle w:val="CDBoldItalic"/>
                <w:rFonts w:ascii="Times New Roman" w:hAnsi="Times New Roman"/>
                <w:b w:val="0"/>
                <w:i w:val="0"/>
                <w:szCs w:val="24"/>
              </w:rPr>
              <w:t xml:space="preserve">Hearing aid exam </w:t>
            </w:r>
            <w:r w:rsidR="00D8172B" w:rsidRPr="00B17490">
              <w:rPr>
                <w:rStyle w:val="CDBoldItalic"/>
                <w:rFonts w:ascii="Times New Roman" w:hAnsi="Times New Roman"/>
                <w:b w:val="0"/>
                <w:i w:val="0"/>
                <w:szCs w:val="24"/>
              </w:rPr>
              <w:t xml:space="preserve">are not </w:t>
            </w:r>
            <w:r w:rsidRPr="00B17490">
              <w:rPr>
                <w:rStyle w:val="CDBoldItalic"/>
                <w:rFonts w:ascii="Times New Roman" w:hAnsi="Times New Roman"/>
                <w:b w:val="0"/>
                <w:i w:val="0"/>
                <w:szCs w:val="24"/>
              </w:rPr>
              <w:t>included with hearing aid maximum.</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6B" w14:textId="5F8C2869" w:rsidR="00A719B8" w:rsidRPr="00B17490" w:rsidRDefault="00D50271" w:rsidP="009D00A7">
            <w:pPr>
              <w:pStyle w:val="TableTextChar"/>
              <w:numPr>
                <w:ilvl w:val="12"/>
                <w:numId w:val="0"/>
              </w:numPr>
              <w:rPr>
                <w:bCs/>
                <w:color w:val="0000FF"/>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p>
          <w:p w14:paraId="427F036C" w14:textId="77777777" w:rsidR="00A719B8" w:rsidRPr="00B17490" w:rsidRDefault="00A719B8" w:rsidP="001B15C3">
            <w:pPr>
              <w:pStyle w:val="TableTextChar"/>
              <w:numPr>
                <w:ilvl w:val="12"/>
                <w:numId w:val="0"/>
              </w:numPr>
              <w:rPr>
                <w:bCs/>
                <w:color w:val="0000FF"/>
              </w:rPr>
            </w:pPr>
          </w:p>
          <w:p w14:paraId="62A0E98D" w14:textId="77777777" w:rsidR="00A719B8" w:rsidRPr="00B17490" w:rsidRDefault="007F59C9" w:rsidP="00D8172B">
            <w:pPr>
              <w:pStyle w:val="TableTextChar"/>
              <w:numPr>
                <w:ilvl w:val="12"/>
                <w:numId w:val="0"/>
              </w:numPr>
              <w:rPr>
                <w:rStyle w:val="CDBoldItalic"/>
                <w:rFonts w:ascii="Times New Roman" w:hAnsi="Times New Roman"/>
                <w:b w:val="0"/>
                <w:i w:val="0"/>
                <w:szCs w:val="24"/>
              </w:rPr>
            </w:pPr>
            <w:r w:rsidRPr="00B17490">
              <w:rPr>
                <w:rStyle w:val="CDBoldItalic"/>
                <w:rFonts w:ascii="Times New Roman" w:hAnsi="Times New Roman"/>
                <w:b w:val="0"/>
                <w:i w:val="0"/>
                <w:szCs w:val="24"/>
              </w:rPr>
              <w:t xml:space="preserve">Hearing aid exam </w:t>
            </w:r>
            <w:r w:rsidR="00D8172B" w:rsidRPr="00B17490">
              <w:rPr>
                <w:rStyle w:val="CDBoldItalic"/>
                <w:rFonts w:ascii="Times New Roman" w:hAnsi="Times New Roman"/>
                <w:b w:val="0"/>
                <w:i w:val="0"/>
                <w:szCs w:val="24"/>
              </w:rPr>
              <w:t>are not</w:t>
            </w:r>
            <w:r w:rsidRPr="00B17490">
              <w:rPr>
                <w:rStyle w:val="CDBoldItalic"/>
                <w:rFonts w:ascii="Times New Roman" w:hAnsi="Times New Roman"/>
                <w:b w:val="0"/>
                <w:i w:val="0"/>
                <w:szCs w:val="24"/>
              </w:rPr>
              <w:t xml:space="preserve"> included with hearing aid maximum.</w:t>
            </w:r>
          </w:p>
          <w:p w14:paraId="522CC3E0" w14:textId="77777777" w:rsidR="003C69CE" w:rsidRPr="00B17490" w:rsidRDefault="003C69CE" w:rsidP="00D8172B">
            <w:pPr>
              <w:pStyle w:val="TableTextChar"/>
              <w:numPr>
                <w:ilvl w:val="12"/>
                <w:numId w:val="0"/>
              </w:numPr>
              <w:rPr>
                <w:rStyle w:val="CDBoldItalic"/>
                <w:rFonts w:ascii="Times New Roman" w:hAnsi="Times New Roman"/>
                <w:b w:val="0"/>
                <w:i w:val="0"/>
                <w:szCs w:val="24"/>
              </w:rPr>
            </w:pPr>
          </w:p>
          <w:p w14:paraId="427F0371" w14:textId="7B007A80" w:rsidR="003C69CE" w:rsidRPr="00B17490" w:rsidRDefault="0078240B" w:rsidP="0078240B">
            <w:pPr>
              <w:rPr>
                <w:rStyle w:val="CDBoldItalic"/>
                <w:rFonts w:ascii="Times New Roman" w:hAnsi="Times New Roman"/>
                <w:b w:val="0"/>
                <w:i w:val="0"/>
                <w:szCs w:val="24"/>
              </w:rPr>
            </w:pPr>
            <w:bookmarkStart w:id="138" w:name="_GoBack"/>
            <w:bookmarkEnd w:id="138"/>
            <w:r w:rsidRPr="00930FF0">
              <w:t xml:space="preserve"> </w:t>
            </w:r>
          </w:p>
        </w:tc>
      </w:tr>
      <w:tr w:rsidR="00633229" w:rsidRPr="00B17490" w14:paraId="2D715B18"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17490" w:rsidRDefault="00633229">
            <w:pPr>
              <w:adjustRightInd/>
              <w:rPr>
                <w:rFonts w:eastAsia="MS PGothic"/>
                <w:b/>
                <w:bCs/>
                <w:sz w:val="24"/>
                <w:szCs w:val="24"/>
              </w:rPr>
            </w:pPr>
            <w:bookmarkStart w:id="139" w:name="Heart_Care_Solution_Program"/>
            <w:r w:rsidRPr="00B17490">
              <w:rPr>
                <w:rFonts w:eastAsia="MS PGothic"/>
                <w:b/>
                <w:bCs/>
                <w:sz w:val="24"/>
                <w:szCs w:val="24"/>
              </w:rPr>
              <w:t>Heart Care Solution Program (HCS)</w:t>
            </w:r>
            <w:bookmarkEnd w:id="139"/>
          </w:p>
          <w:p w14:paraId="38CD5604" w14:textId="77777777" w:rsidR="00633229" w:rsidRPr="00B17490" w:rsidRDefault="00633229" w:rsidP="002C775B">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17490" w:rsidRDefault="00633229">
            <w:pPr>
              <w:pStyle w:val="TableText"/>
              <w:rPr>
                <w:color w:val="000000"/>
                <w:szCs w:val="24"/>
              </w:rPr>
            </w:pPr>
            <w:r w:rsidRPr="00B17490">
              <w:rPr>
                <w:color w:val="000000"/>
                <w:szCs w:val="24"/>
              </w:rPr>
              <w:t>Not Applicable</w:t>
            </w:r>
          </w:p>
          <w:p w14:paraId="73B5410A" w14:textId="77777777" w:rsidR="00633229" w:rsidRPr="00B17490" w:rsidRDefault="00633229">
            <w:pPr>
              <w:pStyle w:val="TableText"/>
              <w:rPr>
                <w:color w:val="000000"/>
                <w:szCs w:val="24"/>
              </w:rPr>
            </w:pPr>
          </w:p>
          <w:p w14:paraId="4A72B407" w14:textId="77777777" w:rsidR="00633229" w:rsidRPr="00B17490" w:rsidRDefault="00633229" w:rsidP="00EB2AC5">
            <w:pPr>
              <w:adjustRightInd/>
              <w:rPr>
                <w:b/>
                <w:color w:val="0000FF"/>
                <w:szCs w:val="24"/>
              </w:rPr>
            </w:pPr>
          </w:p>
        </w:tc>
      </w:tr>
      <w:tr w:rsidR="00A719B8" w:rsidRPr="00B17490" w14:paraId="427F03CD"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17490" w:rsidRDefault="00A719B8">
            <w:pPr>
              <w:pStyle w:val="TableTextCharCharChar1"/>
              <w:numPr>
                <w:ilvl w:val="12"/>
                <w:numId w:val="0"/>
              </w:numPr>
              <w:rPr>
                <w:b/>
              </w:rPr>
            </w:pPr>
            <w:bookmarkStart w:id="140" w:name="Home_Health_Care"/>
            <w:r w:rsidRPr="00B17490">
              <w:rPr>
                <w:b/>
              </w:rPr>
              <w:t>Home Health Care</w:t>
            </w:r>
            <w:bookmarkEnd w:id="140"/>
          </w:p>
          <w:p w14:paraId="427F0374" w14:textId="77777777" w:rsidR="00A719B8" w:rsidRPr="00B17490" w:rsidRDefault="00A719B8">
            <w:pPr>
              <w:pStyle w:val="TableTextCharCharChar1"/>
              <w:numPr>
                <w:ilvl w:val="12"/>
                <w:numId w:val="0"/>
              </w:numPr>
              <w:rPr>
                <w:b/>
              </w:rPr>
            </w:pPr>
          </w:p>
          <w:p w14:paraId="427F0375" w14:textId="77777777" w:rsidR="00A719B8" w:rsidRPr="00B17490" w:rsidRDefault="00A719B8" w:rsidP="00744D54">
            <w:pPr>
              <w:pStyle w:val="TableTextCharCharChar1"/>
              <w:numPr>
                <w:ilvl w:val="12"/>
                <w:numId w:val="0"/>
              </w:numPr>
              <w:rPr>
                <w:bCs/>
              </w:rPr>
            </w:pPr>
            <w:r w:rsidRPr="00B17490">
              <w:rPr>
                <w:bCs/>
              </w:rPr>
              <w:t>Covered Health Services are services that a Home Health Agency provides if you need care in your home due to the nature of your condition. Services must be:</w:t>
            </w:r>
          </w:p>
          <w:p w14:paraId="427F0376"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ordered by a Physician;</w:t>
            </w:r>
          </w:p>
          <w:p w14:paraId="427F0377"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 xml:space="preserve">provided by or supervised by a registered nurse in your home, or provided by either a home health aide or licensed practical nurse </w:t>
            </w:r>
            <w:r w:rsidRPr="00B17490">
              <w:rPr>
                <w:bCs/>
              </w:rPr>
              <w:lastRenderedPageBreak/>
              <w:t>and supervised by a registered nurse;</w:t>
            </w:r>
          </w:p>
          <w:p w14:paraId="427F0378"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not considered Custodial Care, as defined in Glossary; and</w:t>
            </w:r>
          </w:p>
          <w:p w14:paraId="427F0379"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provided on a part-time, intermittent schedule when Skilled Care is required. Refer to Glossary for the definition of Skilled Care.</w:t>
            </w:r>
          </w:p>
          <w:p w14:paraId="427F037A" w14:textId="77777777" w:rsidR="00A719B8" w:rsidRPr="00B17490" w:rsidRDefault="00A719B8" w:rsidP="00744D54">
            <w:pPr>
              <w:pStyle w:val="TableTextCharCharChar1"/>
              <w:numPr>
                <w:ilvl w:val="12"/>
                <w:numId w:val="0"/>
              </w:numPr>
              <w:rPr>
                <w:bCs/>
              </w:rPr>
            </w:pPr>
          </w:p>
          <w:p w14:paraId="427F037B" w14:textId="77777777" w:rsidR="00A719B8" w:rsidRPr="00B17490" w:rsidRDefault="00A719B8" w:rsidP="00744D54">
            <w:pPr>
              <w:pStyle w:val="TableTextCharCharChar1"/>
              <w:numPr>
                <w:ilvl w:val="12"/>
                <w:numId w:val="0"/>
              </w:numPr>
              <w:rPr>
                <w:bCs/>
              </w:rPr>
            </w:pPr>
            <w:r w:rsidRPr="00B17490">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17490" w:rsidRDefault="00A719B8" w:rsidP="00744D54">
            <w:pPr>
              <w:pStyle w:val="TableTextCharCharChar1"/>
              <w:numPr>
                <w:ilvl w:val="12"/>
                <w:numId w:val="0"/>
              </w:numPr>
              <w:rPr>
                <w:bCs/>
              </w:rPr>
            </w:pPr>
          </w:p>
          <w:p w14:paraId="427F037D" w14:textId="77777777" w:rsidR="00A719B8" w:rsidRPr="00B17490" w:rsidRDefault="00A719B8">
            <w:pPr>
              <w:pStyle w:val="TableTextCharCharChar1"/>
              <w:rPr>
                <w:bCs/>
              </w:rPr>
            </w:pPr>
          </w:p>
          <w:p w14:paraId="427F037E" w14:textId="77777777" w:rsidR="00A719B8" w:rsidRPr="00B17490" w:rsidRDefault="00A719B8">
            <w:pPr>
              <w:pStyle w:val="TableTextCharCharChar1"/>
              <w:rPr>
                <w:bCs/>
              </w:rPr>
            </w:pPr>
            <w:r w:rsidRPr="00B17490">
              <w:rPr>
                <w:bCs/>
              </w:rPr>
              <w:t>Skilled care is skilled nursing, teaching, and rehabilitation services when:</w:t>
            </w:r>
          </w:p>
          <w:p w14:paraId="427F037F" w14:textId="77777777" w:rsidR="00A719B8" w:rsidRPr="00B17490" w:rsidRDefault="00A719B8">
            <w:pPr>
              <w:pStyle w:val="TableTextCharCharChar1"/>
              <w:rPr>
                <w:bCs/>
              </w:rPr>
            </w:pPr>
            <w:r w:rsidRPr="00B17490">
              <w:rPr>
                <w:color w:val="000000"/>
              </w:rPr>
              <w:t xml:space="preserve">●   </w:t>
            </w:r>
            <w:r w:rsidRPr="00B17490">
              <w:rPr>
                <w:bCs/>
              </w:rPr>
              <w:t xml:space="preserve">They are delivered or </w:t>
            </w:r>
          </w:p>
          <w:p w14:paraId="427F0380" w14:textId="77777777" w:rsidR="00A719B8" w:rsidRPr="00B17490" w:rsidRDefault="00A719B8">
            <w:pPr>
              <w:pStyle w:val="TableTextCharCharChar1"/>
              <w:ind w:left="288"/>
              <w:rPr>
                <w:bCs/>
              </w:rPr>
            </w:pPr>
            <w:r w:rsidRPr="00B17490">
              <w:rPr>
                <w:bCs/>
              </w:rPr>
              <w:t>supervised by licensed technical or professional medical personnel in order to obtain the specified medical outcome and provide for the safety of the patient;</w:t>
            </w:r>
          </w:p>
          <w:p w14:paraId="427F0381" w14:textId="77777777" w:rsidR="00A719B8" w:rsidRPr="00B17490" w:rsidRDefault="00A719B8" w:rsidP="00DE55D7">
            <w:pPr>
              <w:pStyle w:val="TableTextCharCharChar1"/>
              <w:ind w:left="288" w:hanging="288"/>
              <w:rPr>
                <w:bCs/>
              </w:rPr>
            </w:pPr>
            <w:r w:rsidRPr="00B17490">
              <w:rPr>
                <w:color w:val="000000"/>
              </w:rPr>
              <w:t xml:space="preserve">●   </w:t>
            </w:r>
            <w:r w:rsidRPr="00B17490">
              <w:rPr>
                <w:bCs/>
              </w:rPr>
              <w:t>A physician orders them;</w:t>
            </w:r>
          </w:p>
          <w:p w14:paraId="427F0382" w14:textId="77777777" w:rsidR="00A719B8" w:rsidRPr="00B17490" w:rsidRDefault="00A719B8" w:rsidP="002D3780">
            <w:pPr>
              <w:pStyle w:val="TableTextCharCharChar1"/>
              <w:ind w:left="288" w:hanging="288"/>
              <w:rPr>
                <w:bCs/>
              </w:rPr>
            </w:pPr>
            <w:r w:rsidRPr="00B17490">
              <w:rPr>
                <w:color w:val="000000"/>
              </w:rPr>
              <w:t xml:space="preserve">●   </w:t>
            </w:r>
            <w:r w:rsidRPr="00B17490">
              <w:rPr>
                <w:bCs/>
              </w:rPr>
              <w:t>They are not delivered for the purpose of assisting with activities of daily living, including, but not limited to, dressing, feeding, bathing or transferring from a bed to a chair;</w:t>
            </w:r>
          </w:p>
          <w:p w14:paraId="427F0383" w14:textId="77777777" w:rsidR="00A719B8" w:rsidRPr="00B17490" w:rsidRDefault="00A719B8">
            <w:pPr>
              <w:pStyle w:val="TableTextCharCharChar1"/>
              <w:rPr>
                <w:bCs/>
              </w:rPr>
            </w:pPr>
            <w:r w:rsidRPr="00B17490">
              <w:rPr>
                <w:color w:val="000000"/>
              </w:rPr>
              <w:t xml:space="preserve">●   </w:t>
            </w:r>
            <w:r w:rsidRPr="00B17490">
              <w:rPr>
                <w:bCs/>
              </w:rPr>
              <w:t xml:space="preserve">They require clinical </w:t>
            </w:r>
          </w:p>
          <w:p w14:paraId="427F0384" w14:textId="77777777" w:rsidR="00A719B8" w:rsidRPr="00B17490" w:rsidRDefault="00A719B8">
            <w:pPr>
              <w:pStyle w:val="TableTextCharCharChar1"/>
              <w:ind w:left="288"/>
              <w:rPr>
                <w:bCs/>
              </w:rPr>
            </w:pPr>
            <w:r w:rsidRPr="00B17490">
              <w:rPr>
                <w:bCs/>
              </w:rPr>
              <w:t>training in order to be delivered safely and effectively; and</w:t>
            </w:r>
          </w:p>
          <w:p w14:paraId="427F0385" w14:textId="77777777" w:rsidR="00A719B8" w:rsidRPr="00B17490" w:rsidRDefault="00A719B8">
            <w:pPr>
              <w:pStyle w:val="TableTextCharCharChar1"/>
              <w:rPr>
                <w:bCs/>
              </w:rPr>
            </w:pPr>
            <w:r w:rsidRPr="00B17490">
              <w:rPr>
                <w:color w:val="000000"/>
              </w:rPr>
              <w:t xml:space="preserve">●   </w:t>
            </w:r>
            <w:r w:rsidRPr="00B17490">
              <w:rPr>
                <w:bCs/>
              </w:rPr>
              <w:t xml:space="preserve">They are not Custodial </w:t>
            </w:r>
          </w:p>
          <w:p w14:paraId="427F0386" w14:textId="77777777" w:rsidR="00A719B8" w:rsidRPr="00B17490" w:rsidRDefault="00A719B8">
            <w:pPr>
              <w:pStyle w:val="TableTextCharCharChar1"/>
              <w:ind w:left="288"/>
              <w:rPr>
                <w:b/>
              </w:rPr>
            </w:pPr>
            <w:r w:rsidRPr="00B17490">
              <w:rPr>
                <w:bCs/>
              </w:rPr>
              <w:t>Care.</w:t>
            </w:r>
          </w:p>
          <w:p w14:paraId="427F0387" w14:textId="77777777" w:rsidR="00A719B8" w:rsidRPr="00B17490" w:rsidRDefault="00A719B8">
            <w:pPr>
              <w:pStyle w:val="TableTextCharCharChar1"/>
              <w:rPr>
                <w:bCs/>
              </w:rPr>
            </w:pPr>
          </w:p>
          <w:p w14:paraId="427F0388" w14:textId="77777777" w:rsidR="00A719B8" w:rsidRPr="00B17490" w:rsidRDefault="00A719B8">
            <w:pPr>
              <w:pStyle w:val="TableTextCharCharChar1"/>
              <w:numPr>
                <w:ilvl w:val="12"/>
                <w:numId w:val="0"/>
              </w:numPr>
              <w:rPr>
                <w:bCs/>
              </w:rPr>
            </w:pPr>
            <w:r w:rsidRPr="00B17490">
              <w:rPr>
                <w:bCs/>
              </w:rPr>
              <w:t xml:space="preserve">Custodial Care is defined as services that do not require </w:t>
            </w:r>
            <w:r w:rsidRPr="00B17490">
              <w:rPr>
                <w:bCs/>
              </w:rPr>
              <w:lastRenderedPageBreak/>
              <w:t>special skills or training and that:</w:t>
            </w:r>
          </w:p>
          <w:p w14:paraId="427F0389" w14:textId="77777777" w:rsidR="00A719B8" w:rsidRPr="00B17490" w:rsidRDefault="00A719B8">
            <w:pPr>
              <w:pStyle w:val="TableTextCharCharChar1"/>
              <w:rPr>
                <w:bCs/>
              </w:rPr>
            </w:pPr>
            <w:r w:rsidRPr="00B17490">
              <w:rPr>
                <w:color w:val="000000"/>
              </w:rPr>
              <w:t xml:space="preserve">●   </w:t>
            </w:r>
            <w:r w:rsidRPr="00B17490">
              <w:rPr>
                <w:bCs/>
              </w:rPr>
              <w:t xml:space="preserve">Provide assistance in </w:t>
            </w:r>
          </w:p>
          <w:p w14:paraId="427F038A" w14:textId="77777777" w:rsidR="00A719B8" w:rsidRPr="00B17490" w:rsidRDefault="00A719B8">
            <w:pPr>
              <w:pStyle w:val="TableTextCharCharChar1"/>
              <w:ind w:left="288"/>
              <w:rPr>
                <w:bCs/>
              </w:rPr>
            </w:pPr>
            <w:r w:rsidRPr="00B17490">
              <w:rPr>
                <w:bCs/>
              </w:rPr>
              <w:t>activities of daily living (including but not limited to feeding, dressing, bathing, ostomy care, incontinence care, checking of routine vital signs, transferring and ambulating);</w:t>
            </w:r>
          </w:p>
          <w:p w14:paraId="427F038B" w14:textId="77777777" w:rsidR="00A719B8" w:rsidRPr="00B17490" w:rsidRDefault="00A719B8">
            <w:pPr>
              <w:pStyle w:val="TableTextCharCharChar1"/>
              <w:rPr>
                <w:bCs/>
              </w:rPr>
            </w:pPr>
            <w:r w:rsidRPr="00B17490">
              <w:rPr>
                <w:color w:val="000000"/>
              </w:rPr>
              <w:t xml:space="preserve">●   </w:t>
            </w:r>
            <w:r w:rsidRPr="00B17490">
              <w:rPr>
                <w:bCs/>
              </w:rPr>
              <w:t xml:space="preserve">Do not seek to cure, or </w:t>
            </w:r>
          </w:p>
          <w:p w14:paraId="427F038C" w14:textId="77777777" w:rsidR="00A719B8" w:rsidRPr="00B17490" w:rsidRDefault="00A719B8">
            <w:pPr>
              <w:pStyle w:val="TableTextCharCharChar1"/>
              <w:ind w:left="288"/>
              <w:rPr>
                <w:bCs/>
              </w:rPr>
            </w:pPr>
            <w:r w:rsidRPr="00B17490">
              <w:rPr>
                <w:bCs/>
              </w:rPr>
              <w:t>which are provided during periods when the medical condition of the patient who requires the service is not changing; or</w:t>
            </w:r>
          </w:p>
          <w:p w14:paraId="427F038D" w14:textId="77777777" w:rsidR="00A719B8" w:rsidRPr="00B17490" w:rsidRDefault="00A719B8">
            <w:pPr>
              <w:pStyle w:val="TableTextCharCharChar1"/>
              <w:rPr>
                <w:bCs/>
              </w:rPr>
            </w:pPr>
            <w:r w:rsidRPr="00B17490">
              <w:rPr>
                <w:color w:val="000000"/>
              </w:rPr>
              <w:t xml:space="preserve">●   </w:t>
            </w:r>
            <w:r w:rsidRPr="00B17490">
              <w:rPr>
                <w:bCs/>
              </w:rPr>
              <w:t xml:space="preserve">Do not require continued </w:t>
            </w:r>
          </w:p>
          <w:p w14:paraId="427F038E" w14:textId="77777777" w:rsidR="00A719B8" w:rsidRPr="00B17490" w:rsidRDefault="00A719B8">
            <w:pPr>
              <w:pStyle w:val="TableTextCharCharChar1"/>
              <w:ind w:left="288"/>
              <w:rPr>
                <w:bCs/>
              </w:rPr>
            </w:pPr>
            <w:r w:rsidRPr="00B17490">
              <w:rPr>
                <w:bCs/>
              </w:rPr>
              <w:t>administration by trained medical personnel in order to be delivered safely and effectively.</w:t>
            </w:r>
          </w:p>
          <w:p w14:paraId="427F038F" w14:textId="77777777" w:rsidR="00A719B8" w:rsidRPr="00B17490" w:rsidRDefault="00A719B8">
            <w:pPr>
              <w:pStyle w:val="TableTextCharCharChar1"/>
              <w:ind w:left="288"/>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9B" w14:textId="1EF72EC5" w:rsidR="00A719B8" w:rsidRPr="00B17490" w:rsidRDefault="00D50271" w:rsidP="009D00A7">
            <w:pPr>
              <w:pStyle w:val="TableTextCharCharChar1"/>
              <w:numPr>
                <w:ilvl w:val="12"/>
                <w:numId w:val="0"/>
              </w:numPr>
              <w:rPr>
                <w:b/>
                <w:szCs w:val="24"/>
              </w:rPr>
            </w:pPr>
            <w:r w:rsidRPr="00B17490">
              <w:rPr>
                <w:b/>
                <w:color w:val="0000FF"/>
                <w:szCs w:val="24"/>
              </w:rPr>
              <w:lastRenderedPageBreak/>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9C" w14:textId="77777777" w:rsidR="00A719B8" w:rsidRPr="00B17490" w:rsidRDefault="00A719B8">
            <w:pPr>
              <w:pStyle w:val="TableTextCharCharChar1"/>
              <w:numPr>
                <w:ilvl w:val="12"/>
                <w:numId w:val="0"/>
              </w:numPr>
              <w:rPr>
                <w:bCs/>
                <w:color w:val="000000"/>
              </w:rPr>
            </w:pPr>
          </w:p>
          <w:p w14:paraId="427F039D" w14:textId="77777777" w:rsidR="00A719B8" w:rsidRPr="00B17490" w:rsidRDefault="00A719B8">
            <w:pPr>
              <w:pStyle w:val="TableTextCharCharChar1"/>
              <w:numPr>
                <w:ilvl w:val="12"/>
                <w:numId w:val="0"/>
              </w:numPr>
              <w:rPr>
                <w:b/>
                <w:color w:val="0000FF"/>
              </w:rPr>
            </w:pPr>
          </w:p>
          <w:p w14:paraId="427F039F" w14:textId="77777777" w:rsidR="00A719B8" w:rsidRPr="00B17490" w:rsidRDefault="00A719B8">
            <w:pPr>
              <w:pStyle w:val="TableTextCharCharChar1"/>
              <w:numPr>
                <w:ilvl w:val="12"/>
                <w:numId w:val="0"/>
              </w:numPr>
              <w:rPr>
                <w:b/>
              </w:rPr>
            </w:pPr>
            <w:r w:rsidRPr="00B17490">
              <w:rPr>
                <w:b/>
              </w:rPr>
              <w:t>The following services are not covered:</w:t>
            </w:r>
          </w:p>
          <w:p w14:paraId="427F03A0" w14:textId="77777777" w:rsidR="00A719B8" w:rsidRPr="00B17490" w:rsidRDefault="00A719B8">
            <w:pPr>
              <w:pStyle w:val="TableTextCharCharChar1"/>
              <w:rPr>
                <w:color w:val="000000"/>
              </w:rPr>
            </w:pPr>
            <w:r w:rsidRPr="00B17490">
              <w:rPr>
                <w:color w:val="000000"/>
              </w:rPr>
              <w:t>●   Custodial Care.</w:t>
            </w:r>
          </w:p>
          <w:p w14:paraId="427F03A1" w14:textId="77777777" w:rsidR="00A719B8" w:rsidRPr="00B17490" w:rsidRDefault="00A719B8">
            <w:pPr>
              <w:pStyle w:val="TableTextCharCharChar1"/>
              <w:rPr>
                <w:color w:val="000000"/>
              </w:rPr>
            </w:pPr>
            <w:r w:rsidRPr="00B17490">
              <w:rPr>
                <w:color w:val="000000"/>
              </w:rPr>
              <w:t>●   Domiciliary care.</w:t>
            </w:r>
          </w:p>
          <w:p w14:paraId="427F03A2" w14:textId="77777777" w:rsidR="00A719B8" w:rsidRPr="00B17490" w:rsidRDefault="00A719B8">
            <w:pPr>
              <w:pStyle w:val="TableTextCharCharChar1"/>
              <w:rPr>
                <w:color w:val="000000"/>
              </w:rPr>
            </w:pPr>
            <w:r w:rsidRPr="00B17490">
              <w:rPr>
                <w:color w:val="000000"/>
              </w:rPr>
              <w:t>●   Respite care.</w:t>
            </w:r>
          </w:p>
          <w:p w14:paraId="427F03A3" w14:textId="77777777" w:rsidR="00A719B8" w:rsidRPr="00B17490" w:rsidRDefault="00A719B8">
            <w:pPr>
              <w:pStyle w:val="TableTextCharCharChar1"/>
            </w:pPr>
            <w:r w:rsidRPr="00B17490">
              <w:rPr>
                <w:color w:val="000000"/>
              </w:rPr>
              <w:t>●   Rest cures.</w:t>
            </w:r>
          </w:p>
          <w:p w14:paraId="427F03A4" w14:textId="77777777" w:rsidR="00A719B8" w:rsidRPr="00B17490" w:rsidRDefault="00A719B8" w:rsidP="00AF167C">
            <w:pPr>
              <w:pStyle w:val="TableTextCharCharChar1"/>
              <w:rPr>
                <w:color w:val="000000"/>
              </w:rPr>
            </w:pPr>
          </w:p>
          <w:p w14:paraId="427F03A5" w14:textId="5C9CE5BB" w:rsidR="00A719B8" w:rsidRPr="00B17490" w:rsidRDefault="00A719B8">
            <w:pPr>
              <w:pStyle w:val="TableTextCharCharChar1"/>
              <w:numPr>
                <w:ilvl w:val="12"/>
                <w:numId w:val="0"/>
              </w:numPr>
              <w:rPr>
                <w:b/>
                <w:color w:val="FF00FF"/>
              </w:rPr>
            </w:pPr>
          </w:p>
          <w:p w14:paraId="427F03A6" w14:textId="64D15C15" w:rsidR="00A719B8" w:rsidRPr="00B17490" w:rsidRDefault="00A719B8">
            <w:pPr>
              <w:pStyle w:val="TableTextCharCharChar1"/>
            </w:pPr>
            <w:r w:rsidRPr="00B17490">
              <w:rPr>
                <w:color w:val="000000"/>
              </w:rPr>
              <w:t xml:space="preserve">Any combination of </w:t>
            </w:r>
            <w:r w:rsidRPr="00B17490">
              <w:rPr>
                <w:color w:val="000000"/>
              </w:rPr>
              <w:lastRenderedPageBreak/>
              <w:t xml:space="preserve">Network and Non-Network Benefits is limited to </w:t>
            </w:r>
            <w:r w:rsidR="00C44E92" w:rsidRPr="00B17490">
              <w:rPr>
                <w:b/>
                <w:color w:val="0000FF"/>
              </w:rPr>
              <w:t>120</w:t>
            </w:r>
            <w:r w:rsidRPr="00B17490">
              <w:rPr>
                <w:color w:val="FF00FF"/>
              </w:rPr>
              <w:t xml:space="preserve"> </w:t>
            </w:r>
            <w:r w:rsidRPr="00B17490">
              <w:rPr>
                <w:color w:val="000000"/>
              </w:rPr>
              <w:t xml:space="preserve">visits per </w:t>
            </w:r>
            <w:r w:rsidR="00991CAE" w:rsidRPr="00B17490">
              <w:rPr>
                <w:bCs/>
              </w:rPr>
              <w:t>calendar</w:t>
            </w:r>
            <w:r w:rsidRPr="00B17490">
              <w:rPr>
                <w:bCs/>
                <w:color w:val="000000"/>
              </w:rPr>
              <w:t xml:space="preserve"> year. </w:t>
            </w:r>
            <w:r w:rsidRPr="00B17490">
              <w:rPr>
                <w:color w:val="000000"/>
              </w:rPr>
              <w:t>One visit equals four hours of skilled home health care services.</w:t>
            </w:r>
          </w:p>
          <w:p w14:paraId="427F03A7" w14:textId="77777777" w:rsidR="00A719B8" w:rsidRPr="00B17490" w:rsidRDefault="00A719B8">
            <w:pPr>
              <w:pStyle w:val="TableTextCharCharChar1"/>
              <w:rPr>
                <w:color w:val="000000"/>
              </w:rPr>
            </w:pPr>
          </w:p>
          <w:p w14:paraId="427F03AA" w14:textId="30E7C066" w:rsidR="00A719B8" w:rsidRPr="00B17490" w:rsidRDefault="00A719B8">
            <w:pPr>
              <w:pStyle w:val="TableTextCharCharChar1"/>
              <w:rPr>
                <w:b/>
                <w:color w:val="FF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AF" w14:textId="0BCA0141" w:rsidR="00A719B8" w:rsidRPr="00B17490" w:rsidRDefault="00D50271" w:rsidP="009D00A7">
            <w:pPr>
              <w:pStyle w:val="TableTextCharCharChar1"/>
              <w:numPr>
                <w:ilvl w:val="12"/>
                <w:numId w:val="0"/>
              </w:numPr>
              <w:rPr>
                <w:b/>
                <w:szCs w:val="24"/>
              </w:rPr>
            </w:pPr>
            <w:r w:rsidRPr="00B17490">
              <w:rPr>
                <w:b/>
                <w:color w:val="0000FF"/>
                <w:szCs w:val="24"/>
              </w:rPr>
              <w:lastRenderedPageBreak/>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B0" w14:textId="77777777" w:rsidR="00A719B8" w:rsidRPr="00B17490" w:rsidRDefault="00A719B8">
            <w:pPr>
              <w:pStyle w:val="TableTextCharCharChar1"/>
              <w:numPr>
                <w:ilvl w:val="12"/>
                <w:numId w:val="0"/>
              </w:numPr>
            </w:pPr>
          </w:p>
          <w:p w14:paraId="427F03B1" w14:textId="77777777" w:rsidR="00A719B8" w:rsidRPr="00B17490" w:rsidRDefault="00A719B8">
            <w:pPr>
              <w:pStyle w:val="TableTextCharCharChar1"/>
              <w:numPr>
                <w:ilvl w:val="12"/>
                <w:numId w:val="0"/>
              </w:numPr>
              <w:rPr>
                <w:b/>
              </w:rPr>
            </w:pPr>
          </w:p>
          <w:p w14:paraId="427F03B2" w14:textId="77777777" w:rsidR="00A719B8" w:rsidRPr="00B17490" w:rsidRDefault="00A719B8">
            <w:pPr>
              <w:pStyle w:val="TableTextCharCharChar1"/>
              <w:numPr>
                <w:ilvl w:val="12"/>
                <w:numId w:val="0"/>
              </w:numPr>
              <w:rPr>
                <w:b/>
              </w:rPr>
            </w:pPr>
            <w:r w:rsidRPr="00B17490">
              <w:rPr>
                <w:b/>
              </w:rPr>
              <w:t>The following services are not covered:</w:t>
            </w:r>
          </w:p>
          <w:p w14:paraId="427F03B3" w14:textId="77777777" w:rsidR="00A719B8" w:rsidRPr="00B17490" w:rsidRDefault="00A719B8">
            <w:pPr>
              <w:pStyle w:val="TableTextCharCharChar1"/>
              <w:rPr>
                <w:color w:val="000000"/>
              </w:rPr>
            </w:pPr>
            <w:r w:rsidRPr="00B17490">
              <w:rPr>
                <w:color w:val="000000"/>
              </w:rPr>
              <w:t>●   Custodial Care.</w:t>
            </w:r>
          </w:p>
          <w:p w14:paraId="427F03B4" w14:textId="77777777" w:rsidR="00A719B8" w:rsidRPr="00B17490" w:rsidRDefault="00A719B8">
            <w:pPr>
              <w:pStyle w:val="TableTextCharCharChar1"/>
              <w:rPr>
                <w:color w:val="000000"/>
              </w:rPr>
            </w:pPr>
            <w:r w:rsidRPr="00B17490">
              <w:rPr>
                <w:color w:val="000000"/>
              </w:rPr>
              <w:t>●   Domiciliary care.</w:t>
            </w:r>
          </w:p>
          <w:p w14:paraId="427F03B5" w14:textId="77777777" w:rsidR="00A719B8" w:rsidRPr="00B17490" w:rsidRDefault="00A719B8">
            <w:pPr>
              <w:pStyle w:val="TableTextCharCharChar1"/>
              <w:rPr>
                <w:color w:val="000000"/>
              </w:rPr>
            </w:pPr>
            <w:r w:rsidRPr="00B17490">
              <w:rPr>
                <w:color w:val="000000"/>
              </w:rPr>
              <w:t>●   Respite care.</w:t>
            </w:r>
          </w:p>
          <w:p w14:paraId="427F03B6" w14:textId="77777777" w:rsidR="00A719B8" w:rsidRPr="00B17490" w:rsidRDefault="00A719B8">
            <w:pPr>
              <w:pStyle w:val="TableTextCharCharChar1"/>
            </w:pPr>
            <w:r w:rsidRPr="00B17490">
              <w:rPr>
                <w:color w:val="000000"/>
              </w:rPr>
              <w:t>●   Rest cures.</w:t>
            </w:r>
          </w:p>
          <w:p w14:paraId="427F03B7" w14:textId="77777777" w:rsidR="00A719B8" w:rsidRPr="00B17490" w:rsidRDefault="00A719B8">
            <w:pPr>
              <w:pStyle w:val="TableTextCharCharChar1"/>
              <w:rPr>
                <w:color w:val="000000"/>
              </w:rPr>
            </w:pPr>
          </w:p>
          <w:p w14:paraId="45CCCB37" w14:textId="77777777" w:rsidR="00C44E92" w:rsidRPr="00B17490" w:rsidRDefault="00C44E92">
            <w:pPr>
              <w:pStyle w:val="TableTextCharCharChar1"/>
              <w:rPr>
                <w:color w:val="000000"/>
              </w:rPr>
            </w:pPr>
          </w:p>
          <w:p w14:paraId="427F03B9" w14:textId="3F8E8399" w:rsidR="00A719B8" w:rsidRPr="00B17490" w:rsidRDefault="00A719B8">
            <w:pPr>
              <w:pStyle w:val="TableTextCharCharChar1"/>
            </w:pPr>
            <w:r w:rsidRPr="00B17490">
              <w:rPr>
                <w:color w:val="000000"/>
              </w:rPr>
              <w:t xml:space="preserve">Any combination of </w:t>
            </w:r>
            <w:r w:rsidRPr="00B17490">
              <w:rPr>
                <w:color w:val="000000"/>
              </w:rPr>
              <w:lastRenderedPageBreak/>
              <w:t xml:space="preserve">Network and Non-Network Benefits is limited to </w:t>
            </w:r>
            <w:r w:rsidR="00C44E92" w:rsidRPr="00B17490">
              <w:rPr>
                <w:b/>
                <w:color w:val="0000FF"/>
              </w:rPr>
              <w:t>120</w:t>
            </w:r>
            <w:r w:rsidRPr="00B17490">
              <w:rPr>
                <w:color w:val="FF00FF"/>
              </w:rPr>
              <w:t xml:space="preserve"> </w:t>
            </w:r>
            <w:r w:rsidRPr="00B17490">
              <w:rPr>
                <w:color w:val="000000"/>
              </w:rPr>
              <w:t xml:space="preserve">visits per </w:t>
            </w:r>
            <w:r w:rsidR="00991CAE" w:rsidRPr="00B17490">
              <w:rPr>
                <w:bCs/>
              </w:rPr>
              <w:t>calendar</w:t>
            </w:r>
            <w:r w:rsidRPr="00B17490">
              <w:rPr>
                <w:bCs/>
                <w:color w:val="000000"/>
              </w:rPr>
              <w:t xml:space="preserve"> year. </w:t>
            </w:r>
            <w:r w:rsidRPr="00B17490">
              <w:rPr>
                <w:color w:val="000000"/>
              </w:rPr>
              <w:t>One visit equals four hours of skilled home health care services.</w:t>
            </w:r>
          </w:p>
          <w:p w14:paraId="427F03BA" w14:textId="77777777" w:rsidR="00A719B8" w:rsidRPr="00B17490" w:rsidRDefault="00A719B8">
            <w:pPr>
              <w:pStyle w:val="TableTextCharCharChar1"/>
              <w:rPr>
                <w:color w:val="000000"/>
              </w:rPr>
            </w:pPr>
          </w:p>
          <w:p w14:paraId="427F03BE" w14:textId="77777777" w:rsidR="00A719B8" w:rsidRPr="00B17490" w:rsidRDefault="00A719B8" w:rsidP="00E87B91">
            <w:pPr>
              <w:pStyle w:val="TableTextCharCharChar1"/>
              <w:rPr>
                <w:b/>
                <w:color w:val="FF00FF"/>
              </w:rPr>
            </w:pPr>
          </w:p>
          <w:p w14:paraId="427F03C8" w14:textId="1E67B30C" w:rsidR="00A719B8" w:rsidRPr="00B17490" w:rsidRDefault="00AC6F7D" w:rsidP="009C721E">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3C9" w14:textId="77777777" w:rsidR="00A719B8" w:rsidRPr="00B17490" w:rsidRDefault="00A719B8" w:rsidP="009C721E">
            <w:pPr>
              <w:pStyle w:val="TableTextCharCharChar1"/>
              <w:numPr>
                <w:ilvl w:val="12"/>
                <w:numId w:val="0"/>
              </w:numPr>
            </w:pPr>
            <w:r w:rsidRPr="00B17490">
              <w:t xml:space="preserve">Please remember that for Benefits you should </w:t>
            </w:r>
            <w:r w:rsidRPr="00B17490">
              <w:rPr>
                <w:bCs/>
                <w:color w:val="000000"/>
              </w:rPr>
              <w:t xml:space="preserve">obtain prior authorization </w:t>
            </w:r>
            <w:r w:rsidRPr="00B17490">
              <w:rPr>
                <w:b/>
                <w:bCs/>
                <w:color w:val="0000FF"/>
              </w:rPr>
              <w:t>5</w:t>
            </w:r>
            <w:r w:rsidRPr="00B17490">
              <w:rPr>
                <w:b/>
                <w:bCs/>
              </w:rPr>
              <w:t xml:space="preserve"> </w:t>
            </w:r>
            <w:r w:rsidRPr="00B17490">
              <w:t>business days before receiving services.</w:t>
            </w:r>
          </w:p>
          <w:p w14:paraId="427F03CA" w14:textId="77777777" w:rsidR="00A719B8" w:rsidRPr="00B17490" w:rsidRDefault="00A719B8" w:rsidP="009C721E">
            <w:pPr>
              <w:pStyle w:val="TableTextCharCharChar1"/>
              <w:numPr>
                <w:ilvl w:val="12"/>
                <w:numId w:val="0"/>
              </w:numPr>
              <w:rPr>
                <w:b/>
                <w:color w:val="0000FF"/>
              </w:rPr>
            </w:pPr>
          </w:p>
          <w:p w14:paraId="427F03CB" w14:textId="26AC8003" w:rsidR="00A719B8" w:rsidRPr="00B17490" w:rsidRDefault="00A719B8" w:rsidP="009C721E">
            <w:pPr>
              <w:pStyle w:val="TableTextCharCharChar1"/>
              <w:numPr>
                <w:ilvl w:val="12"/>
                <w:numId w:val="0"/>
              </w:numPr>
              <w:rPr>
                <w:b/>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of Eligible Expenses.</w:t>
            </w:r>
          </w:p>
          <w:p w14:paraId="427F03CC" w14:textId="77777777" w:rsidR="00A719B8" w:rsidRPr="00B17490" w:rsidRDefault="00A719B8" w:rsidP="009C721E">
            <w:pPr>
              <w:jc w:val="center"/>
            </w:pPr>
          </w:p>
        </w:tc>
      </w:tr>
      <w:tr w:rsidR="00A719B8" w:rsidRPr="00B17490" w14:paraId="427F0406"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17490" w:rsidRDefault="00A719B8">
            <w:pPr>
              <w:pStyle w:val="TableTextCharCharChar1"/>
              <w:numPr>
                <w:ilvl w:val="12"/>
                <w:numId w:val="0"/>
              </w:numPr>
              <w:rPr>
                <w:b/>
              </w:rPr>
            </w:pPr>
            <w:bookmarkStart w:id="141" w:name="Hospice_Care"/>
            <w:r w:rsidRPr="00B17490">
              <w:rPr>
                <w:b/>
              </w:rPr>
              <w:lastRenderedPageBreak/>
              <w:t>Hospice Care</w:t>
            </w:r>
            <w:bookmarkEnd w:id="141"/>
          </w:p>
          <w:p w14:paraId="427F03CF" w14:textId="77777777" w:rsidR="00A719B8" w:rsidRPr="00B17490" w:rsidRDefault="00A719B8">
            <w:pPr>
              <w:pStyle w:val="TableTextCharCharChar1"/>
              <w:numPr>
                <w:ilvl w:val="12"/>
                <w:numId w:val="0"/>
              </w:numPr>
              <w:rPr>
                <w:b/>
              </w:rPr>
            </w:pPr>
          </w:p>
          <w:p w14:paraId="427F03D0" w14:textId="77777777" w:rsidR="00A719B8" w:rsidRPr="00B17490" w:rsidRDefault="00A719B8">
            <w:pPr>
              <w:pStyle w:val="TableTextCharCharChar1"/>
              <w:numPr>
                <w:ilvl w:val="12"/>
                <w:numId w:val="0"/>
              </w:numPr>
            </w:pPr>
          </w:p>
          <w:p w14:paraId="427F03D1" w14:textId="77777777" w:rsidR="00A719B8" w:rsidRPr="00B17490" w:rsidRDefault="00A719B8" w:rsidP="001B4CA2">
            <w:pPr>
              <w:pStyle w:val="TableTextChar"/>
              <w:numPr>
                <w:ilvl w:val="12"/>
                <w:numId w:val="0"/>
              </w:numPr>
              <w:rPr>
                <w:bCs/>
              </w:rPr>
            </w:pPr>
            <w:r w:rsidRPr="00B1749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17490" w:rsidRDefault="00A719B8">
            <w:pPr>
              <w:pStyle w:val="TableTextCharCharChar1"/>
              <w:numPr>
                <w:ilvl w:val="12"/>
                <w:numId w:val="0"/>
              </w:numPr>
              <w:rPr>
                <w:bCs/>
              </w:rPr>
            </w:pPr>
          </w:p>
          <w:p w14:paraId="427F03D3" w14:textId="77777777" w:rsidR="00A719B8" w:rsidRPr="00B17490" w:rsidRDefault="00A719B8">
            <w:pPr>
              <w:pStyle w:val="TableTextCharCharChar1"/>
              <w:numPr>
                <w:ilvl w:val="12"/>
                <w:numId w:val="0"/>
              </w:numPr>
              <w:rPr>
                <w:b/>
                <w:color w:val="FF00FF"/>
              </w:rPr>
            </w:pPr>
          </w:p>
          <w:p w14:paraId="427F03D4" w14:textId="77777777" w:rsidR="00A719B8" w:rsidRPr="00B17490" w:rsidRDefault="00A719B8">
            <w:pPr>
              <w:pStyle w:val="TableTextCharCharChar1"/>
              <w:numPr>
                <w:ilvl w:val="12"/>
                <w:numId w:val="0"/>
              </w:numPr>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E0" w14:textId="5F9ECB3D" w:rsidR="00A719B8" w:rsidRPr="00B17490" w:rsidRDefault="00D50271" w:rsidP="00CE5B87">
            <w:pPr>
              <w:pStyle w:val="TableTextCharCharChar1"/>
              <w:numPr>
                <w:ilvl w:val="12"/>
                <w:numId w:val="0"/>
              </w:numPr>
              <w:rPr>
                <w:bCs/>
                <w:color w:val="000000"/>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3E1" w14:textId="77777777" w:rsidR="00A719B8" w:rsidRPr="00B17490" w:rsidRDefault="00A719B8">
            <w:pPr>
              <w:pStyle w:val="TableTextCharCharChar1"/>
              <w:numPr>
                <w:ilvl w:val="12"/>
                <w:numId w:val="0"/>
              </w:numPr>
              <w:rPr>
                <w:bCs/>
                <w:color w:val="000000"/>
              </w:rPr>
            </w:pPr>
          </w:p>
          <w:p w14:paraId="427F03E6" w14:textId="77777777" w:rsidR="00A719B8" w:rsidRPr="00B17490" w:rsidRDefault="00A719B8" w:rsidP="00FE5123">
            <w:pPr>
              <w:pStyle w:val="TableTextCharCharChar1"/>
              <w:numPr>
                <w:ilvl w:val="12"/>
                <w:numId w:val="0"/>
              </w:num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EB" w14:textId="69E7DEF1" w:rsidR="00A719B8" w:rsidRPr="00B17490" w:rsidRDefault="00D50271" w:rsidP="00CE5B87">
            <w:pPr>
              <w:pStyle w:val="TableTextCharCharChar1"/>
              <w:numPr>
                <w:ilvl w:val="12"/>
                <w:numId w:val="0"/>
              </w:numPr>
              <w:rPr>
                <w:b/>
                <w:color w:val="FF00FF"/>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3EC" w14:textId="77777777" w:rsidR="00A719B8" w:rsidRPr="00B17490" w:rsidRDefault="00A719B8">
            <w:pPr>
              <w:pStyle w:val="TableTextCharCharChar1"/>
              <w:numPr>
                <w:ilvl w:val="12"/>
                <w:numId w:val="0"/>
              </w:numPr>
              <w:rPr>
                <w:b/>
                <w:color w:val="FF00FF"/>
              </w:rPr>
            </w:pPr>
          </w:p>
          <w:p w14:paraId="427F03ED" w14:textId="77777777" w:rsidR="00A719B8" w:rsidRPr="00B17490" w:rsidRDefault="00A719B8">
            <w:pPr>
              <w:pStyle w:val="TableTextCharCharChar1"/>
              <w:numPr>
                <w:ilvl w:val="12"/>
                <w:numId w:val="0"/>
              </w:numPr>
              <w:rPr>
                <w:b/>
                <w:color w:val="FF00FF"/>
              </w:rPr>
            </w:pPr>
          </w:p>
          <w:p w14:paraId="427F03EE" w14:textId="77777777" w:rsidR="00A719B8" w:rsidRPr="00B17490" w:rsidRDefault="00A719B8">
            <w:pPr>
              <w:pStyle w:val="TableTextCharCharChar1"/>
              <w:numPr>
                <w:ilvl w:val="12"/>
                <w:numId w:val="0"/>
              </w:numPr>
              <w:rPr>
                <w:b/>
                <w:color w:val="FF00FF"/>
              </w:rPr>
            </w:pPr>
          </w:p>
          <w:p w14:paraId="427F0401" w14:textId="4A87FC45" w:rsidR="00A719B8" w:rsidRPr="00B17490" w:rsidRDefault="00FE5123" w:rsidP="00EE5DEF">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402" w14:textId="77777777" w:rsidR="00A719B8" w:rsidRPr="00B17490" w:rsidRDefault="00A719B8" w:rsidP="00EE5DEF">
            <w:pPr>
              <w:pStyle w:val="TableTextCharCharChar1"/>
              <w:numPr>
                <w:ilvl w:val="12"/>
                <w:numId w:val="0"/>
              </w:numPr>
            </w:pPr>
            <w:r w:rsidRPr="00B17490">
              <w:t xml:space="preserve">Please remember that for Benefits you should </w:t>
            </w:r>
            <w:r w:rsidRPr="00B17490">
              <w:rPr>
                <w:bCs/>
                <w:color w:val="000000"/>
              </w:rPr>
              <w:t>obtain prior authorization</w:t>
            </w:r>
            <w:r w:rsidRPr="00B17490">
              <w:t xml:space="preserve"> </w:t>
            </w:r>
            <w:r w:rsidRPr="00B17490">
              <w:rPr>
                <w:b/>
                <w:bCs/>
                <w:color w:val="0000FF"/>
              </w:rPr>
              <w:t>5</w:t>
            </w:r>
            <w:r w:rsidRPr="00B17490">
              <w:t xml:space="preserve"> business days before receiving services.</w:t>
            </w:r>
          </w:p>
          <w:p w14:paraId="427F0403" w14:textId="77777777" w:rsidR="00A719B8" w:rsidRPr="00B17490" w:rsidRDefault="00A719B8" w:rsidP="00EE5DEF">
            <w:pPr>
              <w:pStyle w:val="TableTextCharCharChar1"/>
              <w:numPr>
                <w:ilvl w:val="12"/>
                <w:numId w:val="0"/>
              </w:numPr>
              <w:rPr>
                <w:b/>
                <w:color w:val="0000FF"/>
              </w:rPr>
            </w:pPr>
          </w:p>
          <w:p w14:paraId="427F0404" w14:textId="62BF0C7A" w:rsidR="00A719B8" w:rsidRPr="00B17490" w:rsidRDefault="00A719B8" w:rsidP="00EE5DEF">
            <w:pPr>
              <w:pStyle w:val="TableTextCharCharChar1"/>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p w14:paraId="427F0405" w14:textId="77777777" w:rsidR="00A719B8" w:rsidRPr="00B17490" w:rsidRDefault="00A719B8">
            <w:pPr>
              <w:pStyle w:val="TableTextCharCharChar1"/>
              <w:numPr>
                <w:ilvl w:val="12"/>
                <w:numId w:val="0"/>
              </w:numPr>
              <w:rPr>
                <w:b/>
              </w:rPr>
            </w:pPr>
          </w:p>
        </w:tc>
      </w:tr>
      <w:tr w:rsidR="00FD5734" w:rsidRPr="00B17490" w14:paraId="427F0415"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17490" w:rsidRDefault="00FD5734" w:rsidP="006C3900">
            <w:pPr>
              <w:rPr>
                <w:b/>
                <w:bCs/>
                <w:sz w:val="24"/>
                <w:szCs w:val="24"/>
              </w:rPr>
            </w:pPr>
            <w:bookmarkStart w:id="142" w:name="Kidney_Resource_Services_KRS_CKS"/>
            <w:r w:rsidRPr="00B17490">
              <w:rPr>
                <w:b/>
                <w:bCs/>
                <w:sz w:val="24"/>
                <w:szCs w:val="24"/>
              </w:rPr>
              <w:t>Kidney Disease Programs</w:t>
            </w:r>
            <w:bookmarkEnd w:id="142"/>
          </w:p>
          <w:p w14:paraId="427F0409" w14:textId="5E07DC2D" w:rsidR="00FD5734" w:rsidRPr="00B17490" w:rsidRDefault="00FD573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40B2328" w14:textId="77777777" w:rsidR="00FD5734" w:rsidRPr="00B17490" w:rsidRDefault="00FD5734" w:rsidP="006C3900">
            <w:pPr>
              <w:rPr>
                <w:color w:val="000000"/>
                <w:sz w:val="24"/>
                <w:szCs w:val="24"/>
              </w:rPr>
            </w:pPr>
            <w:r w:rsidRPr="00B17490">
              <w:rPr>
                <w:color w:val="000000"/>
                <w:sz w:val="24"/>
                <w:szCs w:val="24"/>
              </w:rPr>
              <w:t>Not Applicable</w:t>
            </w:r>
          </w:p>
          <w:p w14:paraId="427F0414" w14:textId="73B21E93" w:rsidR="00FD5734" w:rsidRPr="00B17490" w:rsidRDefault="00FD5734" w:rsidP="00BD0118">
            <w:pPr>
              <w:rPr>
                <w:szCs w:val="24"/>
              </w:rPr>
            </w:pPr>
          </w:p>
        </w:tc>
      </w:tr>
      <w:tr w:rsidR="00A719B8" w:rsidRPr="00B17490" w14:paraId="427F043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17490" w:rsidRDefault="00A719B8" w:rsidP="0095064D">
            <w:pPr>
              <w:pStyle w:val="TableText"/>
              <w:numPr>
                <w:ilvl w:val="12"/>
                <w:numId w:val="0"/>
              </w:numPr>
              <w:rPr>
                <w:b/>
              </w:rPr>
            </w:pPr>
            <w:bookmarkStart w:id="143" w:name="Ostomy_Supplies"/>
            <w:r w:rsidRPr="00B17490">
              <w:rPr>
                <w:b/>
              </w:rPr>
              <w:t>Ostomy Supplies</w:t>
            </w:r>
            <w:bookmarkEnd w:id="143"/>
          </w:p>
          <w:p w14:paraId="337FFCBD" w14:textId="77777777" w:rsidR="00C460E0" w:rsidRPr="00B17490" w:rsidRDefault="00C460E0" w:rsidP="0095064D">
            <w:pPr>
              <w:pStyle w:val="TableText"/>
              <w:numPr>
                <w:ilvl w:val="12"/>
                <w:numId w:val="0"/>
              </w:numPr>
              <w:rPr>
                <w:b/>
                <w:color w:val="FF00FF"/>
              </w:rPr>
            </w:pPr>
          </w:p>
          <w:p w14:paraId="427F0419" w14:textId="77777777" w:rsidR="00A719B8" w:rsidRPr="00B17490" w:rsidRDefault="00A719B8" w:rsidP="0095064D">
            <w:pPr>
              <w:pStyle w:val="TableText"/>
              <w:numPr>
                <w:ilvl w:val="12"/>
                <w:numId w:val="0"/>
              </w:numPr>
            </w:pPr>
            <w:r w:rsidRPr="00B17490">
              <w:lastRenderedPageBreak/>
              <w:t>Benefits for ostomy supplies are limited to:</w:t>
            </w:r>
          </w:p>
          <w:p w14:paraId="427F041A" w14:textId="77777777" w:rsidR="00A719B8" w:rsidRPr="00B17490" w:rsidRDefault="00A719B8" w:rsidP="0095064D">
            <w:pPr>
              <w:pStyle w:val="TableText"/>
              <w:ind w:left="288" w:hanging="288"/>
            </w:pPr>
            <w:r w:rsidRPr="00B17490">
              <w:t>●   Pouches, face plates and belts.</w:t>
            </w:r>
          </w:p>
          <w:p w14:paraId="427F041B" w14:textId="77777777" w:rsidR="00A719B8" w:rsidRPr="00B17490" w:rsidRDefault="00A719B8" w:rsidP="0095064D">
            <w:pPr>
              <w:pStyle w:val="TableText"/>
              <w:ind w:left="288" w:hanging="288"/>
            </w:pPr>
            <w:r w:rsidRPr="00B17490">
              <w:t>●   Irrigation sleeves, bags and ostomy irrigation catheters.</w:t>
            </w:r>
          </w:p>
          <w:p w14:paraId="427F041C" w14:textId="77777777" w:rsidR="00A719B8" w:rsidRPr="00B17490" w:rsidRDefault="00A719B8" w:rsidP="0095064D">
            <w:pPr>
              <w:pStyle w:val="TableText"/>
              <w:ind w:left="288" w:hanging="288"/>
            </w:pPr>
            <w:r w:rsidRPr="00B17490">
              <w:t>●   Skin barriers.</w:t>
            </w:r>
          </w:p>
          <w:p w14:paraId="427F041D" w14:textId="77777777" w:rsidR="00A719B8" w:rsidRPr="00B17490" w:rsidRDefault="00A719B8" w:rsidP="0095064D">
            <w:pPr>
              <w:pStyle w:val="TableText"/>
              <w:numPr>
                <w:ilvl w:val="12"/>
                <w:numId w:val="0"/>
              </w:numPr>
              <w:rPr>
                <w:b/>
              </w:rPr>
            </w:pPr>
          </w:p>
          <w:p w14:paraId="427F041E" w14:textId="77777777" w:rsidR="00A719B8" w:rsidRPr="00B17490" w:rsidRDefault="00A719B8" w:rsidP="0095064D">
            <w:pPr>
              <w:pStyle w:val="TableText"/>
            </w:pPr>
            <w:r w:rsidRPr="00B17490">
              <w:t>Benefits are not available for deodorants, filters, lubricants, tape, appliance cleaners, adhesive, adhesive remover, or other items not listed above.</w:t>
            </w:r>
          </w:p>
          <w:p w14:paraId="427F041F" w14:textId="77777777" w:rsidR="00A719B8" w:rsidRPr="00B17490" w:rsidRDefault="00A719B8" w:rsidP="00564A49"/>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24" w14:textId="7F60A015" w:rsidR="00A719B8" w:rsidRPr="00B17490" w:rsidRDefault="00D50271" w:rsidP="00DD6826">
            <w:pPr>
              <w:pStyle w:val="TableText"/>
              <w:rPr>
                <w:szCs w:val="24"/>
              </w:rPr>
            </w:pPr>
            <w:r w:rsidRPr="00B17490">
              <w:rPr>
                <w:b/>
                <w:color w:val="0000FF"/>
                <w:szCs w:val="24"/>
              </w:rPr>
              <w:lastRenderedPageBreak/>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lastRenderedPageBreak/>
              <w:t>deductible</w:t>
            </w:r>
          </w:p>
          <w:p w14:paraId="427F0425" w14:textId="77777777" w:rsidR="00A719B8" w:rsidRPr="00B17490" w:rsidRDefault="00A719B8" w:rsidP="00716AF1">
            <w:pPr>
              <w:pStyle w:val="TableText"/>
            </w:pPr>
          </w:p>
          <w:p w14:paraId="029F40C9" w14:textId="77777777" w:rsidR="00A719B8" w:rsidRPr="00B17490" w:rsidRDefault="00A719B8" w:rsidP="00716AF1">
            <w:pPr>
              <w:pStyle w:val="TableText"/>
            </w:pPr>
          </w:p>
          <w:p w14:paraId="427F042D" w14:textId="500FA0F9" w:rsidR="00C460E0" w:rsidRPr="00B17490" w:rsidRDefault="00C460E0" w:rsidP="00716AF1">
            <w:pPr>
              <w:pStyle w:val="TableText"/>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32" w14:textId="38EA5258" w:rsidR="00A719B8" w:rsidRPr="00B17490" w:rsidRDefault="00D50271" w:rsidP="00DD6826">
            <w:pPr>
              <w:pStyle w:val="TableText"/>
              <w:rPr>
                <w:szCs w:val="24"/>
              </w:rPr>
            </w:pPr>
            <w:r w:rsidRPr="00B17490">
              <w:rPr>
                <w:b/>
                <w:color w:val="0000FF"/>
                <w:szCs w:val="24"/>
              </w:rPr>
              <w:lastRenderedPageBreak/>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lastRenderedPageBreak/>
              <w:t>deductible</w:t>
            </w:r>
          </w:p>
          <w:p w14:paraId="427F0433" w14:textId="77777777" w:rsidR="00A719B8" w:rsidRPr="00B17490" w:rsidRDefault="00A719B8" w:rsidP="00716AF1">
            <w:pPr>
              <w:pStyle w:val="TableText"/>
            </w:pPr>
          </w:p>
          <w:p w14:paraId="3485766F" w14:textId="77777777" w:rsidR="00A719B8" w:rsidRPr="00B17490" w:rsidRDefault="00A719B8" w:rsidP="00716AF1">
            <w:pPr>
              <w:pStyle w:val="TableText"/>
            </w:pPr>
          </w:p>
          <w:p w14:paraId="427F043B" w14:textId="328507B5" w:rsidR="00C460E0" w:rsidRPr="00B17490" w:rsidRDefault="00C460E0" w:rsidP="00716AF1">
            <w:pPr>
              <w:pStyle w:val="TableText"/>
            </w:pPr>
          </w:p>
        </w:tc>
      </w:tr>
      <w:tr w:rsidR="00A719B8" w:rsidRPr="00B17490" w14:paraId="427F0454"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17490" w:rsidRDefault="00A719B8" w:rsidP="00564A49">
            <w:pPr>
              <w:pStyle w:val="TableTextChar1CharChar"/>
              <w:rPr>
                <w:rStyle w:val="Style9"/>
              </w:rPr>
            </w:pPr>
            <w:bookmarkStart w:id="144" w:name="Pharmaceutical_Products_Outpatient"/>
            <w:r w:rsidRPr="00B17490">
              <w:rPr>
                <w:rStyle w:val="Style9"/>
              </w:rPr>
              <w:lastRenderedPageBreak/>
              <w:t>Pharmaceutical Products – Outpatient</w:t>
            </w:r>
            <w:bookmarkEnd w:id="144"/>
          </w:p>
          <w:p w14:paraId="427F043E" w14:textId="77777777" w:rsidR="00A719B8" w:rsidRPr="00B17490" w:rsidRDefault="00A719B8" w:rsidP="00564A49">
            <w:pPr>
              <w:pStyle w:val="TableTextChar1CharChar"/>
            </w:pPr>
          </w:p>
          <w:p w14:paraId="427F043F" w14:textId="77777777" w:rsidR="00A719B8" w:rsidRPr="00B17490" w:rsidRDefault="00A719B8" w:rsidP="00734700">
            <w:pPr>
              <w:pStyle w:val="TableTextChar1CharChar"/>
            </w:pPr>
            <w:r w:rsidRPr="00B17490">
              <w:t xml:space="preserve">The Plan pays for Pharmaceutical Products that are administered on an outpatient basis in a Hospital, Alternate Facility, Physician's office, or in a Covered Person's home. </w:t>
            </w:r>
          </w:p>
          <w:p w14:paraId="427F0440" w14:textId="77777777" w:rsidR="00A719B8" w:rsidRPr="00B17490" w:rsidRDefault="00A719B8" w:rsidP="00734700">
            <w:pPr>
              <w:pStyle w:val="TableTextChar1CharChar"/>
            </w:pPr>
          </w:p>
          <w:p w14:paraId="427F0441" w14:textId="77777777" w:rsidR="00A719B8" w:rsidRPr="00B17490" w:rsidRDefault="00A719B8" w:rsidP="00734700">
            <w:pPr>
              <w:pStyle w:val="TableTextChar1CharChar"/>
            </w:pPr>
            <w:r w:rsidRPr="00B17490">
              <w:t>Examples of what would be included under this category include:</w:t>
            </w:r>
          </w:p>
          <w:p w14:paraId="427F0442" w14:textId="77777777" w:rsidR="00A719B8" w:rsidRPr="00B17490" w:rsidRDefault="00A719B8" w:rsidP="00734700">
            <w:pPr>
              <w:pStyle w:val="TableTextChar1CharChar"/>
              <w:ind w:left="288" w:hanging="288"/>
            </w:pPr>
            <w:r w:rsidRPr="00B17490">
              <w:rPr>
                <w:color w:val="000000"/>
              </w:rPr>
              <w:t xml:space="preserve">●   </w:t>
            </w:r>
            <w:r w:rsidRPr="00B17490">
              <w:t>Antibiotic injections in the Physician’s office or</w:t>
            </w:r>
          </w:p>
          <w:p w14:paraId="427F0443" w14:textId="77777777" w:rsidR="00A719B8" w:rsidRPr="00B17490" w:rsidRDefault="00A719B8" w:rsidP="00734700">
            <w:pPr>
              <w:pStyle w:val="TableTextChar1CharChar"/>
              <w:ind w:left="288" w:hanging="288"/>
            </w:pPr>
            <w:r w:rsidRPr="00B17490">
              <w:rPr>
                <w:color w:val="000000"/>
              </w:rPr>
              <w:t xml:space="preserve">●   </w:t>
            </w:r>
            <w:r w:rsidRPr="00B17490">
              <w:t>inhaled medication in an urgent care center for treatment of an asthma attack.</w:t>
            </w:r>
          </w:p>
          <w:p w14:paraId="427F0444" w14:textId="77777777" w:rsidR="00A719B8" w:rsidRPr="00B17490" w:rsidRDefault="00A719B8" w:rsidP="00734700">
            <w:pPr>
              <w:pStyle w:val="TableTextCharCharChar1"/>
              <w:numPr>
                <w:ilvl w:val="12"/>
                <w:numId w:val="0"/>
              </w:numPr>
              <w:rPr>
                <w:b/>
              </w:rPr>
            </w:pPr>
          </w:p>
          <w:p w14:paraId="427F0445" w14:textId="77777777" w:rsidR="00A719B8" w:rsidRPr="00B17490" w:rsidRDefault="00A719B8" w:rsidP="00734700">
            <w:pPr>
              <w:pStyle w:val="TableTextCharCharChar1"/>
              <w:numPr>
                <w:ilvl w:val="12"/>
                <w:numId w:val="0"/>
              </w:numPr>
            </w:pPr>
            <w:r w:rsidRPr="00B17490">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2F188659" w14:textId="77777777" w:rsidR="009545F4" w:rsidRPr="00B17490" w:rsidRDefault="009545F4" w:rsidP="00734700">
            <w:pPr>
              <w:pStyle w:val="TableTextCharCharChar1"/>
              <w:numPr>
                <w:ilvl w:val="12"/>
                <w:numId w:val="0"/>
              </w:numPr>
              <w:rPr>
                <w:b/>
                <w:color w:val="FF00FF"/>
              </w:rPr>
            </w:pPr>
          </w:p>
          <w:p w14:paraId="091679EE" w14:textId="1C38FEB7" w:rsidR="00A719B8" w:rsidRPr="00B17490" w:rsidRDefault="00A719B8" w:rsidP="00734700">
            <w:pPr>
              <w:pStyle w:val="TableTextCharCharChar1"/>
              <w:numPr>
                <w:ilvl w:val="12"/>
                <w:numId w:val="0"/>
              </w:numPr>
              <w:rPr>
                <w:b/>
                <w:color w:val="FF00FF"/>
              </w:rPr>
            </w:pPr>
            <w:r w:rsidRPr="00B17490">
              <w:lastRenderedPageBreak/>
              <w:t>Benefits under this section do not include medications for the treatment of infertility.</w:t>
            </w:r>
          </w:p>
          <w:p w14:paraId="3E5054F6" w14:textId="77777777" w:rsidR="000125EF" w:rsidRPr="00B17490" w:rsidRDefault="000125EF" w:rsidP="00734700">
            <w:pPr>
              <w:pStyle w:val="TableTextCharCharChar1"/>
              <w:numPr>
                <w:ilvl w:val="12"/>
                <w:numId w:val="0"/>
              </w:numPr>
              <w:rPr>
                <w:b/>
                <w:color w:val="FF00FF"/>
              </w:rPr>
            </w:pPr>
          </w:p>
          <w:p w14:paraId="5190808E" w14:textId="77777777" w:rsidR="000302A5" w:rsidRPr="00B17490" w:rsidRDefault="009545F4" w:rsidP="000302A5">
            <w:pPr>
              <w:pStyle w:val="TableTextCharCharChar1"/>
              <w:numPr>
                <w:ilvl w:val="12"/>
                <w:numId w:val="0"/>
              </w:numPr>
            </w:pPr>
            <w:r w:rsidRPr="00B17490">
              <w:rPr>
                <w:rStyle w:val="InstructionalTextChar"/>
              </w:rPr>
              <w:t xml:space="preserve"> </w:t>
            </w:r>
            <w:r w:rsidR="000302A5" w:rsidRPr="00B17490">
              <w:t>If the service is provided in a doctor’s office, additional co-pays, deductible or co-insurance may apply.</w:t>
            </w:r>
          </w:p>
          <w:p w14:paraId="427F0449" w14:textId="6F97C955" w:rsidR="005D61E1" w:rsidRPr="00B17490" w:rsidRDefault="005D61E1" w:rsidP="000302A5">
            <w:pPr>
              <w:pStyle w:val="TableTextCharCharChar1"/>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4E" w14:textId="1065D875" w:rsidR="00A719B8" w:rsidRPr="00B17490" w:rsidRDefault="00D50271" w:rsidP="00734700">
            <w:pPr>
              <w:pStyle w:val="TableTextChar1CharChar"/>
            </w:pPr>
            <w:r w:rsidRPr="00B17490">
              <w:rPr>
                <w:b/>
                <w:color w:val="0000FF"/>
                <w:szCs w:val="24"/>
              </w:rPr>
              <w:lastRenderedPageBreak/>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53" w14:textId="2E2DB5DB" w:rsidR="00A719B8" w:rsidRPr="00B17490" w:rsidRDefault="00D50271" w:rsidP="00734700">
            <w:pPr>
              <w:pStyle w:val="TableTextChar1CharChar"/>
              <w:rPr>
                <w:color w:val="000000"/>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tc>
      </w:tr>
      <w:tr w:rsidR="00A719B8" w:rsidRPr="00B17490" w14:paraId="427F0484"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17490" w:rsidRDefault="00A719B8">
            <w:pPr>
              <w:pStyle w:val="TableTextCharCharChar1"/>
              <w:numPr>
                <w:ilvl w:val="12"/>
                <w:numId w:val="0"/>
              </w:numPr>
              <w:rPr>
                <w:b/>
              </w:rPr>
            </w:pPr>
            <w:bookmarkStart w:id="145" w:name="Private_Duty_Nursing_Outpatient"/>
            <w:r w:rsidRPr="00B17490">
              <w:rPr>
                <w:b/>
              </w:rPr>
              <w:t>Private Duty Nursing – Outpatient</w:t>
            </w:r>
            <w:bookmarkEnd w:id="145"/>
          </w:p>
          <w:p w14:paraId="427F0459" w14:textId="45132811" w:rsidR="00A719B8" w:rsidRPr="00B17490" w:rsidRDefault="00A719B8">
            <w:pPr>
              <w:pStyle w:val="TableTextCharCharChar1"/>
              <w:rPr>
                <w:color w:val="000000"/>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17490" w:rsidRDefault="00A719B8">
            <w:pPr>
              <w:pStyle w:val="TableTextCharCharChar1"/>
              <w:numPr>
                <w:ilvl w:val="12"/>
                <w:numId w:val="0"/>
              </w:numPr>
              <w:rPr>
                <w:bCs/>
                <w:color w:val="000000"/>
              </w:rPr>
            </w:pPr>
            <w:r w:rsidRPr="00B17490">
              <w:rPr>
                <w:bCs/>
                <w:color w:val="000000"/>
              </w:rPr>
              <w:t>Not Covered.</w:t>
            </w:r>
          </w:p>
          <w:p w14:paraId="427F0466" w14:textId="77777777" w:rsidR="00A719B8" w:rsidRPr="00B17490" w:rsidRDefault="00A719B8">
            <w:pPr>
              <w:pStyle w:val="TableTextCharCharChar1"/>
              <w:numPr>
                <w:ilvl w:val="12"/>
                <w:numId w:val="0"/>
              </w:numPr>
              <w:rPr>
                <w:bCs/>
                <w:color w:val="000000"/>
              </w:rPr>
            </w:pPr>
          </w:p>
          <w:p w14:paraId="427F046D" w14:textId="0AF4FFB4" w:rsidR="00A719B8" w:rsidRPr="00B17490" w:rsidRDefault="00A719B8">
            <w:pPr>
              <w:pStyle w:val="TableTextCharCharChar1"/>
              <w:ind w:left="288"/>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17490" w:rsidRDefault="00A719B8">
            <w:pPr>
              <w:pStyle w:val="TableTextCharCharChar1"/>
              <w:numPr>
                <w:ilvl w:val="12"/>
                <w:numId w:val="0"/>
              </w:numPr>
              <w:rPr>
                <w:bCs/>
                <w:color w:val="000000"/>
              </w:rPr>
            </w:pPr>
            <w:r w:rsidRPr="00B17490">
              <w:rPr>
                <w:bCs/>
                <w:color w:val="000000"/>
              </w:rPr>
              <w:t>Not Covered.</w:t>
            </w:r>
          </w:p>
          <w:p w14:paraId="427F0483" w14:textId="77777777" w:rsidR="00A719B8" w:rsidRPr="00B17490" w:rsidRDefault="00A719B8" w:rsidP="00AE1C10">
            <w:pPr>
              <w:pStyle w:val="TableTextCharCharChar1"/>
              <w:rPr>
                <w:color w:val="FF0000"/>
              </w:rPr>
            </w:pPr>
          </w:p>
        </w:tc>
      </w:tr>
      <w:tr w:rsidR="00A719B8" w:rsidRPr="00B17490" w14:paraId="427F04B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17490" w:rsidRDefault="00A719B8">
            <w:pPr>
              <w:pStyle w:val="TableTextCharCharChar1"/>
              <w:numPr>
                <w:ilvl w:val="12"/>
                <w:numId w:val="0"/>
              </w:numPr>
              <w:rPr>
                <w:b/>
              </w:rPr>
            </w:pPr>
            <w:bookmarkStart w:id="146" w:name="Prosthetic_Devices"/>
            <w:r w:rsidRPr="00B17490">
              <w:rPr>
                <w:b/>
              </w:rPr>
              <w:t>Prosthetic Devices</w:t>
            </w:r>
            <w:bookmarkEnd w:id="146"/>
          </w:p>
          <w:p w14:paraId="427F0486" w14:textId="77777777" w:rsidR="00A719B8" w:rsidRPr="00B17490" w:rsidRDefault="00A719B8">
            <w:pPr>
              <w:pStyle w:val="TableTextCharCharChar1"/>
              <w:numPr>
                <w:ilvl w:val="12"/>
                <w:numId w:val="0"/>
              </w:numPr>
              <w:rPr>
                <w:b/>
              </w:rPr>
            </w:pPr>
          </w:p>
          <w:p w14:paraId="427F0487" w14:textId="77777777" w:rsidR="00A719B8" w:rsidRPr="00B17490" w:rsidRDefault="00A719B8" w:rsidP="00034ACE">
            <w:pPr>
              <w:rPr>
                <w:sz w:val="24"/>
                <w:szCs w:val="24"/>
              </w:rPr>
            </w:pPr>
            <w:r w:rsidRPr="00B17490">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17490" w:rsidRDefault="00A719B8" w:rsidP="00034ACE">
            <w:pPr>
              <w:pStyle w:val="TableTextChar1CharChar"/>
              <w:ind w:left="288" w:hanging="288"/>
            </w:pPr>
            <w:r w:rsidRPr="00B17490">
              <w:rPr>
                <w:color w:val="000000"/>
              </w:rPr>
              <w:t xml:space="preserve">●   </w:t>
            </w:r>
            <w:r w:rsidRPr="00B17490">
              <w:t>artificial arms, legs, feet and hands;</w:t>
            </w:r>
          </w:p>
          <w:p w14:paraId="427F0489" w14:textId="77777777" w:rsidR="00A719B8" w:rsidRPr="00B17490" w:rsidRDefault="00A719B8" w:rsidP="00034ACE">
            <w:pPr>
              <w:pStyle w:val="TableTextChar1CharChar"/>
              <w:ind w:left="288" w:hanging="288"/>
            </w:pPr>
            <w:r w:rsidRPr="00B17490">
              <w:rPr>
                <w:color w:val="000000"/>
              </w:rPr>
              <w:t xml:space="preserve">●   </w:t>
            </w:r>
            <w:r w:rsidRPr="00B17490">
              <w:t xml:space="preserve">artificial face, eyes, ears and nose; </w:t>
            </w:r>
          </w:p>
          <w:p w14:paraId="427F048A" w14:textId="77777777" w:rsidR="00A719B8" w:rsidRPr="00B17490" w:rsidRDefault="00A719B8" w:rsidP="00034ACE">
            <w:pPr>
              <w:pStyle w:val="TableTextChar1CharChar"/>
              <w:ind w:left="288" w:hanging="288"/>
            </w:pPr>
            <w:r w:rsidRPr="00B17490">
              <w:rPr>
                <w:color w:val="000000"/>
              </w:rPr>
              <w:t xml:space="preserve">●   </w:t>
            </w:r>
            <w:r w:rsidRPr="00B17490">
              <w:t xml:space="preserve">breast prosthesis following mastectomy as required by the Women's Health and Cancer Rights Act of </w:t>
            </w:r>
            <w:r w:rsidRPr="00B17490">
              <w:rPr>
                <w:b/>
                <w:color w:val="0000FF"/>
              </w:rPr>
              <w:t>1998</w:t>
            </w:r>
            <w:r w:rsidRPr="00B17490">
              <w:t>, including mastectomy bras and lymphedema stockings for the arm.</w:t>
            </w:r>
          </w:p>
          <w:p w14:paraId="427F048B" w14:textId="77777777" w:rsidR="00A719B8" w:rsidRPr="00B17490" w:rsidRDefault="00A719B8" w:rsidP="00034ACE">
            <w:pPr>
              <w:pStyle w:val="TableTextChar1CharChar"/>
              <w:ind w:left="288" w:hanging="288"/>
            </w:pPr>
          </w:p>
          <w:p w14:paraId="427F048C" w14:textId="77777777" w:rsidR="00A719B8" w:rsidRPr="00B17490" w:rsidRDefault="00A719B8" w:rsidP="00034ACE">
            <w:pPr>
              <w:pStyle w:val="TableTextChar1CharChar"/>
              <w:rPr>
                <w:color w:val="000000"/>
              </w:rPr>
            </w:pPr>
            <w:r w:rsidRPr="00B17490">
              <w:rPr>
                <w:color w:val="000000"/>
              </w:rPr>
              <w:t>Benefits under this section are provided only for external prosthetic devices and do not include any device that is fully implanted into the body other than breast prostheses</w:t>
            </w:r>
          </w:p>
          <w:p w14:paraId="427F048D" w14:textId="77777777" w:rsidR="00A719B8" w:rsidRPr="00B17490" w:rsidRDefault="00A719B8" w:rsidP="00034ACE">
            <w:pPr>
              <w:pStyle w:val="TableTextChar1CharChar"/>
              <w:rPr>
                <w:color w:val="000000"/>
              </w:rPr>
            </w:pPr>
          </w:p>
          <w:p w14:paraId="427F048E" w14:textId="77777777" w:rsidR="00A719B8" w:rsidRPr="00B17490" w:rsidRDefault="00A719B8" w:rsidP="00034ACE">
            <w:pPr>
              <w:pStyle w:val="TableTextChar1CharChar"/>
              <w:rPr>
                <w:color w:val="000000"/>
              </w:rPr>
            </w:pPr>
            <w:r w:rsidRPr="00B17490">
              <w:rPr>
                <w:color w:val="000000"/>
              </w:rPr>
              <w:t xml:space="preserve">If more than </w:t>
            </w:r>
            <w:r w:rsidRPr="00B17490">
              <w:rPr>
                <w:b/>
                <w:color w:val="0000FF"/>
              </w:rPr>
              <w:t>1</w:t>
            </w:r>
            <w:r w:rsidRPr="00B1749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w:t>
            </w:r>
            <w:r w:rsidRPr="00B17490">
              <w:rPr>
                <w:color w:val="000000"/>
              </w:rPr>
              <w:lastRenderedPageBreak/>
              <w:t>specifications, the Plan may pay only the amount that it would have paid for the prosthetic that meets the minimum specifications, and you may be responsible for paying any difference in cost</w:t>
            </w:r>
          </w:p>
          <w:p w14:paraId="427F048F" w14:textId="77777777" w:rsidR="00A719B8" w:rsidRPr="00B17490" w:rsidRDefault="00A719B8" w:rsidP="00034ACE">
            <w:pPr>
              <w:pStyle w:val="TableTextCharCharChar1"/>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98" w14:textId="2AA652A0" w:rsidR="00A719B8" w:rsidRPr="00B17490" w:rsidRDefault="00D50271" w:rsidP="009F74B5">
            <w:pPr>
              <w:pStyle w:val="TableTextCharCharChar1"/>
              <w:numPr>
                <w:ilvl w:val="12"/>
                <w:numId w:val="0"/>
              </w:numPr>
              <w:rPr>
                <w:bCs/>
              </w:rPr>
            </w:pPr>
            <w:r w:rsidRPr="00B17490">
              <w:rPr>
                <w:b/>
                <w:color w:val="0000FF"/>
                <w:szCs w:val="24"/>
              </w:rPr>
              <w:lastRenderedPageBreak/>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499" w14:textId="77777777" w:rsidR="00A719B8" w:rsidRPr="00B17490" w:rsidRDefault="00A719B8">
            <w:pPr>
              <w:pStyle w:val="TableTextCharCharChar1"/>
              <w:numPr>
                <w:ilvl w:val="12"/>
                <w:numId w:val="0"/>
              </w:numPr>
              <w:rPr>
                <w:bCs/>
              </w:rPr>
            </w:pPr>
          </w:p>
          <w:p w14:paraId="07C28952" w14:textId="77777777" w:rsidR="00586F49" w:rsidRPr="00B17490" w:rsidRDefault="00586F49">
            <w:pPr>
              <w:pStyle w:val="TableTextCharCharChar1"/>
              <w:rPr>
                <w:b/>
                <w:color w:val="FF00FF"/>
              </w:rPr>
            </w:pPr>
          </w:p>
          <w:p w14:paraId="427F049C" w14:textId="0C187E74" w:rsidR="00A719B8" w:rsidRPr="00B17490" w:rsidRDefault="00A719B8">
            <w:pPr>
              <w:pStyle w:val="TableTextCharCharChar1"/>
              <w:rPr>
                <w:bCs/>
              </w:rPr>
            </w:pPr>
            <w:r w:rsidRPr="00B17490">
              <w:rPr>
                <w:color w:val="000000"/>
              </w:rPr>
              <w:t xml:space="preserve">Benefits are provided for the replacement of a type of prosthetic device once every </w:t>
            </w:r>
            <w:r w:rsidR="00586F49" w:rsidRPr="00B17490">
              <w:rPr>
                <w:b/>
                <w:color w:val="0000FF"/>
              </w:rPr>
              <w:t>3</w:t>
            </w:r>
            <w:r w:rsidRPr="00B17490">
              <w:rPr>
                <w:b/>
                <w:color w:val="000000"/>
              </w:rPr>
              <w:t xml:space="preserve"> </w:t>
            </w:r>
            <w:r w:rsidR="00991CAE" w:rsidRPr="00B17490">
              <w:rPr>
                <w:bCs/>
              </w:rPr>
              <w:t>calendar</w:t>
            </w:r>
            <w:r w:rsidRPr="00B17490">
              <w:rPr>
                <w:bCs/>
                <w:color w:val="000000"/>
              </w:rPr>
              <w:t xml:space="preserve"> years.</w:t>
            </w:r>
          </w:p>
          <w:p w14:paraId="427F049D" w14:textId="77777777" w:rsidR="00A719B8" w:rsidRPr="00B17490" w:rsidRDefault="00A719B8">
            <w:pPr>
              <w:pStyle w:val="TableTextCharCharChar1"/>
              <w:rPr>
                <w:bCs/>
              </w:rPr>
            </w:pPr>
          </w:p>
          <w:p w14:paraId="427F049E" w14:textId="6199E809" w:rsidR="00A719B8" w:rsidRPr="00B17490" w:rsidRDefault="00A719B8" w:rsidP="003F2ADC">
            <w:pPr>
              <w:pStyle w:val="TableTextChar1"/>
            </w:pPr>
            <w:r w:rsidRPr="00B17490">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86F49" w:rsidRPr="00B17490">
              <w:rPr>
                <w:b/>
                <w:color w:val="0000FF"/>
              </w:rPr>
              <w:t>3</w:t>
            </w:r>
            <w:r w:rsidRPr="00B17490">
              <w:rPr>
                <w:b/>
              </w:rPr>
              <w:t xml:space="preserve"> </w:t>
            </w:r>
            <w:r w:rsidRPr="00B17490">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B17490" w:rsidRDefault="00A719B8">
            <w:pPr>
              <w:pStyle w:val="TableTextCharCharChar1"/>
              <w:rPr>
                <w:bCs/>
              </w:rPr>
            </w:pPr>
          </w:p>
          <w:p w14:paraId="427F04A0" w14:textId="77777777" w:rsidR="00A719B8" w:rsidRPr="00B17490" w:rsidRDefault="00A719B8" w:rsidP="00734566">
            <w:pPr>
              <w:pStyle w:val="TableTextChar1CharChar"/>
              <w:rPr>
                <w:color w:val="000000"/>
              </w:rPr>
            </w:pPr>
            <w:r w:rsidRPr="00B17490">
              <w:rPr>
                <w:color w:val="000000"/>
              </w:rPr>
              <w:t xml:space="preserve">Once this limit is reached, Benefits continue to be available for items required by the Women's Health and Cancer Rights Act of </w:t>
            </w:r>
            <w:r w:rsidRPr="00B17490">
              <w:rPr>
                <w:b/>
                <w:color w:val="0000FF"/>
              </w:rPr>
              <w:t>1998</w:t>
            </w:r>
          </w:p>
          <w:p w14:paraId="427F04A1" w14:textId="77777777" w:rsidR="00A719B8" w:rsidRPr="00B17490" w:rsidRDefault="00A719B8">
            <w:pPr>
              <w:pStyle w:val="TableTextCharCharChar1"/>
              <w:numPr>
                <w:ilvl w:val="12"/>
                <w:numId w:val="0"/>
              </w:numPr>
              <w:rPr>
                <w:color w:val="FF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A6" w14:textId="49BC8337" w:rsidR="00A719B8" w:rsidRPr="00B17490" w:rsidRDefault="00D50271" w:rsidP="009F74B5">
            <w:pPr>
              <w:pStyle w:val="TableTextCharCharChar1"/>
              <w:numPr>
                <w:ilvl w:val="12"/>
                <w:numId w:val="0"/>
              </w:numPr>
              <w:rPr>
                <w:bCs/>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4A7" w14:textId="77777777" w:rsidR="00A719B8" w:rsidRPr="00B17490" w:rsidRDefault="00A719B8">
            <w:pPr>
              <w:pStyle w:val="TableTextCharCharChar1"/>
              <w:numPr>
                <w:ilvl w:val="12"/>
                <w:numId w:val="0"/>
              </w:numPr>
            </w:pPr>
          </w:p>
          <w:p w14:paraId="427F04A8" w14:textId="77777777" w:rsidR="00A719B8" w:rsidRPr="00B17490" w:rsidRDefault="00A719B8">
            <w:pPr>
              <w:pStyle w:val="TableTextCharCharChar1"/>
              <w:numPr>
                <w:ilvl w:val="12"/>
                <w:numId w:val="0"/>
              </w:numPr>
            </w:pPr>
          </w:p>
          <w:p w14:paraId="427F04B0" w14:textId="2A7EAF7A" w:rsidR="00A719B8" w:rsidRPr="00B17490" w:rsidRDefault="00A719B8">
            <w:pPr>
              <w:pStyle w:val="TableTextCharCharChar1"/>
              <w:rPr>
                <w:bCs/>
              </w:rPr>
            </w:pPr>
            <w:r w:rsidRPr="00B17490">
              <w:rPr>
                <w:color w:val="000000"/>
              </w:rPr>
              <w:t>Benefits are provided for the replacement of a type of prosthetic device once every</w:t>
            </w:r>
            <w:r w:rsidR="00586F49" w:rsidRPr="00B17490">
              <w:rPr>
                <w:b/>
                <w:bCs/>
                <w:color w:val="FF00FF"/>
              </w:rPr>
              <w:t xml:space="preserve"> </w:t>
            </w:r>
            <w:r w:rsidR="00586F49" w:rsidRPr="00B17490">
              <w:rPr>
                <w:b/>
                <w:color w:val="0000FF"/>
              </w:rPr>
              <w:t>3</w:t>
            </w:r>
            <w:r w:rsidRPr="00B17490">
              <w:rPr>
                <w:b/>
                <w:color w:val="000000"/>
              </w:rPr>
              <w:t xml:space="preserve"> </w:t>
            </w:r>
            <w:r w:rsidR="00991CAE" w:rsidRPr="00B17490">
              <w:rPr>
                <w:bCs/>
              </w:rPr>
              <w:t>calendar</w:t>
            </w:r>
            <w:r w:rsidRPr="00B17490">
              <w:rPr>
                <w:bCs/>
                <w:color w:val="000000"/>
              </w:rPr>
              <w:t xml:space="preserve"> years.</w:t>
            </w:r>
          </w:p>
          <w:p w14:paraId="427F04B1" w14:textId="77777777" w:rsidR="00A719B8" w:rsidRPr="00B17490" w:rsidRDefault="00A719B8">
            <w:pPr>
              <w:pStyle w:val="TableTextCharCharChar1"/>
              <w:rPr>
                <w:bCs/>
              </w:rPr>
            </w:pPr>
          </w:p>
          <w:p w14:paraId="427F04B2" w14:textId="71696F0B" w:rsidR="00A719B8" w:rsidRPr="00B17490" w:rsidRDefault="00A719B8" w:rsidP="003F2ADC">
            <w:pPr>
              <w:pStyle w:val="TableTextChar1"/>
            </w:pPr>
            <w:r w:rsidRPr="00B17490">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86F49" w:rsidRPr="00B17490">
              <w:rPr>
                <w:b/>
                <w:color w:val="0000FF"/>
              </w:rPr>
              <w:t>3</w:t>
            </w:r>
            <w:r w:rsidRPr="00B17490">
              <w:rPr>
                <w:b/>
              </w:rPr>
              <w:t xml:space="preserve"> </w:t>
            </w:r>
            <w:r w:rsidRPr="00B17490">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B17490" w:rsidRDefault="00A719B8">
            <w:pPr>
              <w:pStyle w:val="TableTextCharCharChar1"/>
              <w:rPr>
                <w:bCs/>
              </w:rPr>
            </w:pPr>
          </w:p>
          <w:p w14:paraId="427F04B4" w14:textId="77777777" w:rsidR="00A719B8" w:rsidRPr="00B17490" w:rsidRDefault="00A719B8" w:rsidP="00511F4E">
            <w:pPr>
              <w:pStyle w:val="TableTextChar1CharChar"/>
              <w:rPr>
                <w:color w:val="000000"/>
              </w:rPr>
            </w:pPr>
            <w:r w:rsidRPr="00B17490">
              <w:rPr>
                <w:color w:val="000000"/>
              </w:rPr>
              <w:t xml:space="preserve">Once this limit is reached, Benefits continue to be available for items required by the Women's Health and Cancer Rights Act of </w:t>
            </w:r>
            <w:r w:rsidRPr="00B17490">
              <w:rPr>
                <w:b/>
                <w:color w:val="0000FF"/>
              </w:rPr>
              <w:t>1998</w:t>
            </w:r>
          </w:p>
          <w:p w14:paraId="427F04B5" w14:textId="77777777" w:rsidR="00A719B8" w:rsidRPr="00B17490" w:rsidRDefault="00A719B8" w:rsidP="0029087B">
            <w:pPr>
              <w:pStyle w:val="TableTextCharCharChar1"/>
              <w:numPr>
                <w:ilvl w:val="12"/>
                <w:numId w:val="0"/>
              </w:numPr>
              <w:rPr>
                <w:color w:val="FF0000"/>
              </w:rPr>
            </w:pPr>
          </w:p>
          <w:p w14:paraId="427F04B7" w14:textId="77777777" w:rsidR="00287044" w:rsidRPr="00B17490" w:rsidRDefault="00287044" w:rsidP="00287044">
            <w:pPr>
              <w:numPr>
                <w:ilvl w:val="12"/>
                <w:numId w:val="0"/>
              </w:numPr>
              <w:rPr>
                <w:color w:val="000000"/>
                <w:sz w:val="24"/>
              </w:rPr>
            </w:pPr>
            <w:r w:rsidRPr="00B17490">
              <w:rPr>
                <w:b/>
                <w:sz w:val="24"/>
              </w:rPr>
              <w:t>Prior Authorization</w:t>
            </w:r>
            <w:r w:rsidRPr="00B17490">
              <w:rPr>
                <w:b/>
                <w:color w:val="000000"/>
                <w:sz w:val="24"/>
              </w:rPr>
              <w:t xml:space="preserve"> Required</w:t>
            </w:r>
          </w:p>
          <w:p w14:paraId="427F04B8" w14:textId="74D5E317" w:rsidR="00287044" w:rsidRPr="00B17490" w:rsidRDefault="00287044" w:rsidP="00287044">
            <w:pPr>
              <w:numPr>
                <w:ilvl w:val="12"/>
                <w:numId w:val="0"/>
              </w:numPr>
              <w:rPr>
                <w:color w:val="000000"/>
                <w:sz w:val="24"/>
              </w:rPr>
            </w:pPr>
            <w:r w:rsidRPr="00B17490">
              <w:rPr>
                <w:color w:val="000000"/>
                <w:sz w:val="24"/>
              </w:rPr>
              <w:t xml:space="preserve">Please remember that for Benefits you must </w:t>
            </w:r>
            <w:r w:rsidRPr="00B17490">
              <w:rPr>
                <w:bCs/>
                <w:color w:val="000000"/>
                <w:sz w:val="24"/>
              </w:rPr>
              <w:t>obtain prior authorization</w:t>
            </w:r>
            <w:r w:rsidRPr="00B17490">
              <w:rPr>
                <w:b/>
                <w:bCs/>
                <w:color w:val="FF00FF"/>
                <w:sz w:val="24"/>
              </w:rPr>
              <w:t xml:space="preserve"> </w:t>
            </w:r>
            <w:r w:rsidRPr="00B17490">
              <w:rPr>
                <w:color w:val="000000"/>
                <w:sz w:val="24"/>
              </w:rPr>
              <w:t xml:space="preserve">before </w:t>
            </w:r>
            <w:r w:rsidRPr="00B17490">
              <w:rPr>
                <w:color w:val="000000"/>
                <w:sz w:val="24"/>
              </w:rPr>
              <w:lastRenderedPageBreak/>
              <w:t xml:space="preserve">obtaining prosthetic devices that exceed </w:t>
            </w:r>
            <w:r w:rsidRPr="00B17490">
              <w:rPr>
                <w:b/>
                <w:bCs/>
                <w:color w:val="0000FF"/>
                <w:sz w:val="24"/>
              </w:rPr>
              <w:t>$1,000</w:t>
            </w:r>
            <w:r w:rsidRPr="00B17490">
              <w:rPr>
                <w:color w:val="000000"/>
                <w:sz w:val="24"/>
              </w:rPr>
              <w:t xml:space="preserve"> in cost per device. </w:t>
            </w:r>
          </w:p>
          <w:p w14:paraId="427F04B9" w14:textId="77777777" w:rsidR="003732E6" w:rsidRPr="00B17490" w:rsidRDefault="003732E6" w:rsidP="003732E6">
            <w:pPr>
              <w:pStyle w:val="TableTextCharChar"/>
              <w:numPr>
                <w:ilvl w:val="12"/>
                <w:numId w:val="0"/>
              </w:numPr>
              <w:rPr>
                <w:color w:val="000000"/>
              </w:rPr>
            </w:pPr>
          </w:p>
          <w:p w14:paraId="427F04BB" w14:textId="63B8D73F" w:rsidR="003732E6" w:rsidRPr="00B17490" w:rsidRDefault="003732E6" w:rsidP="00586F49">
            <w:pPr>
              <w:pStyle w:val="TableTextCharChar"/>
              <w:numPr>
                <w:ilvl w:val="12"/>
                <w:numId w:val="0"/>
              </w:numPr>
              <w:rPr>
                <w:color w:val="FF0000"/>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 xml:space="preserve">of Eligible Expenses. </w:t>
            </w:r>
          </w:p>
        </w:tc>
      </w:tr>
      <w:tr w:rsidR="00A719B8" w:rsidRPr="00B17490" w14:paraId="427F04F1"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34310839" w:rsidR="00A719B8" w:rsidRPr="00B17490" w:rsidRDefault="00A719B8" w:rsidP="00EB177D">
            <w:pPr>
              <w:pStyle w:val="TableTextChar"/>
              <w:numPr>
                <w:ilvl w:val="12"/>
                <w:numId w:val="0"/>
              </w:numPr>
              <w:rPr>
                <w:b/>
              </w:rPr>
            </w:pPr>
            <w:bookmarkStart w:id="147" w:name="Reconstructive_Procedures"/>
            <w:r w:rsidRPr="00B17490">
              <w:rPr>
                <w:b/>
              </w:rPr>
              <w:lastRenderedPageBreak/>
              <w:t>Reconstructive Procedures</w:t>
            </w:r>
            <w:bookmarkEnd w:id="147"/>
          </w:p>
          <w:p w14:paraId="427F04BE" w14:textId="77777777" w:rsidR="00A719B8" w:rsidRPr="00B17490" w:rsidRDefault="00A719B8" w:rsidP="00EB177D">
            <w:pPr>
              <w:pStyle w:val="TableTextChar"/>
              <w:numPr>
                <w:ilvl w:val="12"/>
                <w:numId w:val="0"/>
              </w:numPr>
              <w:rPr>
                <w:b/>
              </w:rPr>
            </w:pPr>
          </w:p>
          <w:p w14:paraId="427F04BF" w14:textId="77777777" w:rsidR="00A719B8" w:rsidRPr="00B17490" w:rsidRDefault="00A719B8" w:rsidP="00EB177D">
            <w:pPr>
              <w:pStyle w:val="TableTextChar"/>
              <w:tabs>
                <w:tab w:val="left" w:pos="360"/>
              </w:tabs>
              <w:rPr>
                <w:bCs/>
              </w:rPr>
            </w:pPr>
            <w:r w:rsidRPr="00B17490">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17490" w:rsidRDefault="00A719B8" w:rsidP="00EB177D">
            <w:pPr>
              <w:pStyle w:val="TableTextChar"/>
              <w:tabs>
                <w:tab w:val="left" w:pos="360"/>
              </w:tabs>
              <w:rPr>
                <w:bCs/>
              </w:rPr>
            </w:pPr>
          </w:p>
          <w:p w14:paraId="427F04C1" w14:textId="77777777" w:rsidR="00A719B8" w:rsidRPr="00B17490" w:rsidRDefault="00A719B8" w:rsidP="00EB177D">
            <w:pPr>
              <w:pStyle w:val="TableTextChar"/>
              <w:tabs>
                <w:tab w:val="left" w:pos="360"/>
              </w:tabs>
              <w:rPr>
                <w:bCs/>
              </w:rPr>
            </w:pPr>
            <w:r w:rsidRPr="00B17490">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17490">
              <w:rPr>
                <w:bCs/>
              </w:rPr>
              <w:t xml:space="preserve">Other services required by the Women’s Health and Cancer Rights Act of </w:t>
            </w:r>
            <w:r w:rsidRPr="00B17490">
              <w:rPr>
                <w:b/>
                <w:bCs/>
                <w:color w:val="0000FF"/>
              </w:rPr>
              <w:t>1998</w:t>
            </w:r>
            <w:r w:rsidRPr="00B17490">
              <w:rPr>
                <w:bCs/>
              </w:rPr>
              <w:t xml:space="preserve">,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w:t>
            </w:r>
            <w:r w:rsidRPr="00B17490">
              <w:rPr>
                <w:bCs/>
              </w:rPr>
              <w:lastRenderedPageBreak/>
              <w:t>services.</w:t>
            </w:r>
          </w:p>
          <w:p w14:paraId="427F04C2" w14:textId="77777777" w:rsidR="00A719B8" w:rsidRPr="00B17490" w:rsidRDefault="00A719B8" w:rsidP="00EB177D">
            <w:pPr>
              <w:pStyle w:val="TableTextChar"/>
              <w:tabs>
                <w:tab w:val="left" w:pos="360"/>
              </w:tabs>
              <w:rPr>
                <w:bCs/>
              </w:rPr>
            </w:pPr>
          </w:p>
          <w:p w14:paraId="427F04C3" w14:textId="77777777" w:rsidR="00A719B8" w:rsidRPr="00B17490" w:rsidRDefault="00A719B8" w:rsidP="00EB177D">
            <w:pPr>
              <w:pStyle w:val="TableTextChar"/>
              <w:tabs>
                <w:tab w:val="left" w:pos="360"/>
              </w:tabs>
              <w:rPr>
                <w:bCs/>
              </w:rPr>
            </w:pPr>
            <w:r w:rsidRPr="00B17490">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17490" w:rsidRDefault="00A719B8" w:rsidP="00EB177D">
            <w:pPr>
              <w:pStyle w:val="TableTextChar"/>
              <w:tabs>
                <w:tab w:val="left" w:pos="360"/>
              </w:tabs>
              <w:rPr>
                <w:bCs/>
              </w:rPr>
            </w:pPr>
          </w:p>
          <w:p w14:paraId="427F04C5" w14:textId="77777777" w:rsidR="00A719B8" w:rsidRPr="00B17490" w:rsidRDefault="00A719B8" w:rsidP="00EB177D">
            <w:pPr>
              <w:pStyle w:val="TableTextChar"/>
              <w:tabs>
                <w:tab w:val="left" w:pos="360"/>
              </w:tabs>
              <w:rPr>
                <w:bCs/>
              </w:rPr>
            </w:pPr>
            <w:r w:rsidRPr="00B17490">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17490" w:rsidRDefault="00A719B8" w:rsidP="00EB177D">
            <w:pPr>
              <w:pStyle w:val="TableTextChar"/>
              <w:tabs>
                <w:tab w:val="left" w:pos="360"/>
              </w:tabs>
              <w:rPr>
                <w:bCs/>
              </w:rPr>
            </w:pPr>
          </w:p>
          <w:p w14:paraId="427F04D7" w14:textId="77777777" w:rsidR="00A719B8" w:rsidRPr="00B17490" w:rsidRDefault="00A719B8" w:rsidP="00EB177D">
            <w:pPr>
              <w:pStyle w:val="TableTextChar"/>
              <w:tabs>
                <w:tab w:val="left" w:pos="360"/>
              </w:tabs>
              <w:rPr>
                <w:bCs/>
                <w:i/>
              </w:rPr>
            </w:pPr>
            <w:r w:rsidRPr="00B17490">
              <w:rPr>
                <w:b/>
              </w:rPr>
              <w:t>Note:</w:t>
            </w:r>
            <w:r w:rsidRPr="00B17490">
              <w:rPr>
                <w:bCs/>
              </w:rPr>
              <w:t xml:space="preserve"> See exclusions described under </w:t>
            </w:r>
            <w:r w:rsidRPr="00B17490">
              <w:rPr>
                <w:b/>
                <w:i/>
                <w:iCs/>
              </w:rPr>
              <w:t>Physical Appearance</w:t>
            </w:r>
            <w:r w:rsidRPr="00B17490">
              <w:rPr>
                <w:bCs/>
                <w:i/>
              </w:rPr>
              <w:t>.</w:t>
            </w:r>
          </w:p>
          <w:p w14:paraId="427F04D8" w14:textId="77777777" w:rsidR="00A719B8" w:rsidRPr="00B17490" w:rsidRDefault="00A719B8" w:rsidP="00EB177D">
            <w:pPr>
              <w:pStyle w:val="TableTextChar"/>
              <w:tabs>
                <w:tab w:val="left" w:pos="360"/>
              </w:tabs>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17490" w:rsidRDefault="00A719B8" w:rsidP="00EB177D">
            <w:pPr>
              <w:pStyle w:val="TableTextChar"/>
              <w:numPr>
                <w:ilvl w:val="12"/>
                <w:numId w:val="0"/>
              </w:numPr>
              <w:rPr>
                <w:b/>
                <w:color w:val="000000"/>
              </w:rPr>
            </w:pPr>
            <w:r w:rsidRPr="00B17490">
              <w:rPr>
                <w:b/>
                <w:color w:val="000000"/>
              </w:rPr>
              <w:lastRenderedPageBreak/>
              <w:t xml:space="preserve">Same as </w:t>
            </w:r>
          </w:p>
          <w:p w14:paraId="427F04DA" w14:textId="77777777" w:rsidR="00A719B8" w:rsidRPr="00B17490" w:rsidRDefault="00A719B8" w:rsidP="003C2A8D">
            <w:pPr>
              <w:pStyle w:val="TableTextChar"/>
              <w:rPr>
                <w:rStyle w:val="Style16"/>
              </w:rPr>
            </w:pPr>
            <w:r w:rsidRPr="00B17490">
              <w:rPr>
                <w:b/>
                <w:color w:val="000000"/>
              </w:rPr>
              <w:t xml:space="preserve">●  </w:t>
            </w:r>
            <w:r w:rsidRPr="00B17490">
              <w:rPr>
                <w:rStyle w:val="Style16"/>
              </w:rPr>
              <w:t>Physician's Office</w:t>
            </w:r>
          </w:p>
          <w:p w14:paraId="427F04DB" w14:textId="77777777" w:rsidR="00A719B8" w:rsidRPr="00B17490" w:rsidRDefault="00A719B8" w:rsidP="003C2A8D">
            <w:pPr>
              <w:pStyle w:val="TableTextChar"/>
              <w:ind w:left="288"/>
              <w:rPr>
                <w:b/>
                <w:i/>
                <w:iCs/>
                <w:color w:val="0000FF"/>
                <w:u w:val="single"/>
              </w:rPr>
            </w:pPr>
            <w:r w:rsidRPr="00B17490">
              <w:rPr>
                <w:rStyle w:val="Style16"/>
              </w:rPr>
              <w:t>Services – Sickness and Injury</w:t>
            </w:r>
          </w:p>
          <w:p w14:paraId="427F04DC" w14:textId="77777777" w:rsidR="00A719B8" w:rsidRPr="00B17490" w:rsidRDefault="00A719B8" w:rsidP="003C2A8D">
            <w:pPr>
              <w:pStyle w:val="TableTextChar"/>
              <w:rPr>
                <w:b/>
                <w:i/>
                <w:iCs/>
                <w:color w:val="000000"/>
              </w:rPr>
            </w:pPr>
            <w:r w:rsidRPr="00B17490">
              <w:rPr>
                <w:b/>
                <w:color w:val="000000"/>
              </w:rPr>
              <w:t xml:space="preserve">●  </w:t>
            </w:r>
            <w:r w:rsidRPr="00B17490">
              <w:rPr>
                <w:rStyle w:val="Style16"/>
              </w:rPr>
              <w:t>Physician Fees</w:t>
            </w:r>
          </w:p>
          <w:p w14:paraId="427F04DD" w14:textId="77777777" w:rsidR="00A719B8" w:rsidRPr="00B17490" w:rsidRDefault="00A719B8" w:rsidP="003C2A8D">
            <w:pPr>
              <w:pStyle w:val="TableTextChar"/>
              <w:rPr>
                <w:b/>
                <w:i/>
                <w:iCs/>
                <w:color w:val="000000"/>
              </w:rPr>
            </w:pPr>
            <w:r w:rsidRPr="00B17490">
              <w:rPr>
                <w:b/>
                <w:color w:val="000000"/>
              </w:rPr>
              <w:t xml:space="preserve">●  </w:t>
            </w:r>
            <w:r w:rsidRPr="00B17490">
              <w:rPr>
                <w:b/>
                <w:i/>
                <w:iCs/>
                <w:color w:val="000000"/>
              </w:rPr>
              <w:t>Hospital-Inpatient Stay</w:t>
            </w:r>
          </w:p>
          <w:p w14:paraId="427F04DE" w14:textId="77777777" w:rsidR="00A719B8" w:rsidRPr="00B17490" w:rsidRDefault="00A719B8" w:rsidP="003C2A8D">
            <w:pPr>
              <w:pStyle w:val="TableTextChar"/>
              <w:rPr>
                <w:b/>
                <w:i/>
                <w:iCs/>
                <w:color w:val="000000"/>
              </w:rPr>
            </w:pPr>
            <w:r w:rsidRPr="00B17490">
              <w:rPr>
                <w:b/>
                <w:color w:val="000000"/>
              </w:rPr>
              <w:t xml:space="preserve">●  </w:t>
            </w:r>
            <w:r w:rsidRPr="00B17490">
              <w:rPr>
                <w:b/>
                <w:i/>
                <w:iCs/>
                <w:color w:val="000000"/>
              </w:rPr>
              <w:t>Surgery - Outpatient</w:t>
            </w:r>
          </w:p>
          <w:p w14:paraId="427F04DF" w14:textId="77777777" w:rsidR="00A719B8" w:rsidRPr="00B17490" w:rsidRDefault="00A719B8" w:rsidP="003C2A8D">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F04E0" w14:textId="77777777" w:rsidR="00A719B8" w:rsidRPr="00B17490" w:rsidRDefault="00A719B8" w:rsidP="003C2A8D">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F04E1" w14:textId="77777777" w:rsidR="00A719B8" w:rsidRPr="00B17490" w:rsidRDefault="00A719B8" w:rsidP="00EB177D">
            <w:pPr>
              <w:pStyle w:val="TableTextChar"/>
              <w:numPr>
                <w:ilvl w:val="12"/>
                <w:numId w:val="0"/>
              </w:numPr>
            </w:pPr>
          </w:p>
          <w:p w14:paraId="427F04E2" w14:textId="77777777" w:rsidR="00A719B8" w:rsidRPr="00B17490" w:rsidRDefault="00A719B8" w:rsidP="00EB177D">
            <w:pPr>
              <w:pStyle w:val="TableTextChar"/>
              <w:numPr>
                <w:ilvl w:val="12"/>
                <w:numId w:val="0"/>
              </w:numPr>
            </w:pPr>
            <w:r w:rsidRPr="00B17490">
              <w:t>You can contact us at the telephone number on your ID card for more information about Benefits for mastectomy related services.</w:t>
            </w:r>
          </w:p>
          <w:p w14:paraId="427F04E3" w14:textId="77777777" w:rsidR="00A719B8" w:rsidRPr="00B17490" w:rsidRDefault="00A719B8" w:rsidP="00EB177D">
            <w:pPr>
              <w:pStyle w:val="TableTextChar"/>
              <w:numPr>
                <w:ilvl w:val="12"/>
                <w:numId w:val="0"/>
              </w:numPr>
            </w:pPr>
          </w:p>
          <w:p w14:paraId="427F04E4" w14:textId="77777777" w:rsidR="00A719B8" w:rsidRPr="00B17490" w:rsidRDefault="00A719B8" w:rsidP="00EB177D">
            <w:pPr>
              <w:pStyle w:val="TableTextChar"/>
              <w:numPr>
                <w:ilvl w:val="12"/>
                <w:numId w:val="0"/>
              </w:numPr>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17490" w:rsidRDefault="00A719B8" w:rsidP="00EB177D">
            <w:pPr>
              <w:pStyle w:val="TableTextChar"/>
              <w:numPr>
                <w:ilvl w:val="12"/>
                <w:numId w:val="0"/>
              </w:numPr>
              <w:rPr>
                <w:b/>
                <w:color w:val="000000"/>
              </w:rPr>
            </w:pPr>
            <w:r w:rsidRPr="00B17490">
              <w:rPr>
                <w:b/>
                <w:color w:val="000000"/>
              </w:rPr>
              <w:t xml:space="preserve">Same as </w:t>
            </w:r>
          </w:p>
          <w:p w14:paraId="427F04E6" w14:textId="77777777" w:rsidR="00A719B8" w:rsidRPr="00B17490" w:rsidRDefault="00A719B8" w:rsidP="006238F5">
            <w:pPr>
              <w:pStyle w:val="TableTextChar"/>
              <w:rPr>
                <w:rStyle w:val="Style16"/>
              </w:rPr>
            </w:pPr>
            <w:r w:rsidRPr="00B17490">
              <w:rPr>
                <w:b/>
                <w:color w:val="000000"/>
              </w:rPr>
              <w:t xml:space="preserve">●  </w:t>
            </w:r>
            <w:r w:rsidRPr="00B17490">
              <w:rPr>
                <w:rStyle w:val="Style16"/>
              </w:rPr>
              <w:t>Physician's Office</w:t>
            </w:r>
          </w:p>
          <w:p w14:paraId="427F04E7" w14:textId="77777777" w:rsidR="00A719B8" w:rsidRPr="00B17490" w:rsidRDefault="00A719B8" w:rsidP="006238F5">
            <w:pPr>
              <w:pStyle w:val="TableTextChar"/>
              <w:ind w:left="288"/>
              <w:rPr>
                <w:b/>
                <w:i/>
                <w:iCs/>
                <w:color w:val="0000FF"/>
                <w:u w:val="single"/>
              </w:rPr>
            </w:pPr>
            <w:r w:rsidRPr="00B17490">
              <w:rPr>
                <w:rStyle w:val="Style16"/>
              </w:rPr>
              <w:t>Services – Sickness and Injury</w:t>
            </w:r>
          </w:p>
          <w:p w14:paraId="427F04E8" w14:textId="77777777" w:rsidR="00A719B8" w:rsidRPr="00B17490" w:rsidRDefault="00A719B8" w:rsidP="006238F5">
            <w:pPr>
              <w:pStyle w:val="TableTextChar"/>
              <w:rPr>
                <w:b/>
                <w:i/>
                <w:iCs/>
                <w:color w:val="000000"/>
              </w:rPr>
            </w:pPr>
            <w:r w:rsidRPr="00B17490">
              <w:rPr>
                <w:b/>
                <w:color w:val="000000"/>
              </w:rPr>
              <w:t xml:space="preserve">●  </w:t>
            </w:r>
            <w:r w:rsidRPr="00B17490">
              <w:rPr>
                <w:rStyle w:val="Style16"/>
              </w:rPr>
              <w:t>Physician Fees</w:t>
            </w:r>
          </w:p>
          <w:p w14:paraId="427F04E9" w14:textId="77777777" w:rsidR="00A719B8" w:rsidRPr="00B17490" w:rsidRDefault="00A719B8" w:rsidP="006238F5">
            <w:pPr>
              <w:pStyle w:val="TableTextChar"/>
              <w:rPr>
                <w:b/>
                <w:i/>
                <w:iCs/>
                <w:color w:val="000000"/>
              </w:rPr>
            </w:pPr>
            <w:r w:rsidRPr="00B17490">
              <w:rPr>
                <w:b/>
                <w:color w:val="000000"/>
              </w:rPr>
              <w:t xml:space="preserve">●  </w:t>
            </w:r>
            <w:r w:rsidRPr="00B17490">
              <w:rPr>
                <w:b/>
                <w:i/>
                <w:iCs/>
                <w:color w:val="000000"/>
              </w:rPr>
              <w:t>Hospital-Inpatient Stay</w:t>
            </w:r>
          </w:p>
          <w:p w14:paraId="427F04EA" w14:textId="77777777" w:rsidR="00A719B8" w:rsidRPr="00B17490" w:rsidRDefault="00A719B8" w:rsidP="006238F5">
            <w:pPr>
              <w:pStyle w:val="TableTextChar"/>
              <w:rPr>
                <w:b/>
                <w:i/>
                <w:iCs/>
                <w:color w:val="000000"/>
              </w:rPr>
            </w:pPr>
            <w:r w:rsidRPr="00B17490">
              <w:rPr>
                <w:b/>
                <w:color w:val="000000"/>
              </w:rPr>
              <w:t xml:space="preserve">●  </w:t>
            </w:r>
            <w:r w:rsidRPr="00B17490">
              <w:rPr>
                <w:b/>
                <w:i/>
                <w:iCs/>
                <w:color w:val="000000"/>
              </w:rPr>
              <w:t>Surgery - Outpatient</w:t>
            </w:r>
          </w:p>
          <w:p w14:paraId="427F04EB" w14:textId="77777777" w:rsidR="00A719B8" w:rsidRPr="00B17490" w:rsidRDefault="00A719B8" w:rsidP="006238F5">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F04EC" w14:textId="77777777" w:rsidR="00A719B8" w:rsidRPr="00B17490" w:rsidRDefault="00A719B8" w:rsidP="006238F5">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F04ED" w14:textId="77777777" w:rsidR="00A719B8" w:rsidRPr="00B17490" w:rsidRDefault="00A719B8" w:rsidP="00EB177D">
            <w:pPr>
              <w:pStyle w:val="TableTextChar"/>
              <w:numPr>
                <w:ilvl w:val="12"/>
                <w:numId w:val="0"/>
              </w:numPr>
              <w:rPr>
                <w:b/>
              </w:rPr>
            </w:pPr>
          </w:p>
          <w:p w14:paraId="427F04EE" w14:textId="77777777" w:rsidR="00A719B8" w:rsidRPr="00B17490" w:rsidRDefault="00A719B8" w:rsidP="00EB177D">
            <w:pPr>
              <w:pStyle w:val="TableTextChar"/>
              <w:numPr>
                <w:ilvl w:val="12"/>
                <w:numId w:val="0"/>
              </w:numPr>
            </w:pPr>
            <w:r w:rsidRPr="00B17490">
              <w:t>You can contact us at the telephone number on your ID card for more information about Benefits for mastectomy related services.</w:t>
            </w:r>
          </w:p>
          <w:p w14:paraId="427F04EF" w14:textId="77777777" w:rsidR="00A719B8" w:rsidRPr="00B17490" w:rsidRDefault="00A719B8" w:rsidP="00EB177D">
            <w:pPr>
              <w:pStyle w:val="TableTextChar"/>
              <w:numPr>
                <w:ilvl w:val="12"/>
                <w:numId w:val="0"/>
              </w:numPr>
              <w:rPr>
                <w:b/>
              </w:rPr>
            </w:pPr>
          </w:p>
          <w:p w14:paraId="1FDEF345" w14:textId="6002AC92" w:rsidR="000E5ACD" w:rsidRPr="00B17490" w:rsidRDefault="000E5ACD" w:rsidP="000E5ACD">
            <w:pPr>
              <w:rPr>
                <w:bCs/>
                <w:color w:val="000000"/>
                <w:sz w:val="24"/>
              </w:rPr>
            </w:pPr>
            <w:r w:rsidRPr="00B17490">
              <w:rPr>
                <w:b/>
                <w:sz w:val="24"/>
              </w:rPr>
              <w:t>Prior Authorization</w:t>
            </w:r>
            <w:r w:rsidRPr="00B17490">
              <w:rPr>
                <w:b/>
                <w:color w:val="000000"/>
                <w:sz w:val="24"/>
              </w:rPr>
              <w:t xml:space="preserve"> Required</w:t>
            </w:r>
            <w:r w:rsidRPr="00B17490">
              <w:rPr>
                <w:bCs/>
                <w:color w:val="000000"/>
                <w:sz w:val="24"/>
              </w:rPr>
              <w:t xml:space="preserve"> </w:t>
            </w:r>
          </w:p>
          <w:p w14:paraId="47275A4F" w14:textId="61A343D7" w:rsidR="000E5ACD" w:rsidRPr="00B17490" w:rsidRDefault="000E5ACD" w:rsidP="000E5ACD">
            <w:pPr>
              <w:rPr>
                <w:bCs/>
                <w:color w:val="000000"/>
                <w:sz w:val="24"/>
              </w:rPr>
            </w:pPr>
            <w:r w:rsidRPr="00B17490">
              <w:rPr>
                <w:bCs/>
                <w:color w:val="000000"/>
                <w:sz w:val="24"/>
              </w:rPr>
              <w:t xml:space="preserve">For Benefits you must </w:t>
            </w:r>
            <w:r w:rsidRPr="00B17490">
              <w:rPr>
                <w:sz w:val="24"/>
                <w:szCs w:val="16"/>
              </w:rPr>
              <w:t>obtain prior authorization</w:t>
            </w:r>
            <w:r w:rsidRPr="00B17490">
              <w:rPr>
                <w:bCs/>
                <w:color w:val="000000"/>
                <w:sz w:val="24"/>
              </w:rPr>
              <w:t xml:space="preserve"> </w:t>
            </w:r>
            <w:r w:rsidRPr="00B17490">
              <w:rPr>
                <w:b/>
                <w:bCs/>
                <w:color w:val="0000FF"/>
                <w:sz w:val="24"/>
              </w:rPr>
              <w:t>5</w:t>
            </w:r>
            <w:r w:rsidRPr="00B17490">
              <w:rPr>
                <w:bCs/>
                <w:color w:val="000000"/>
                <w:sz w:val="24"/>
              </w:rPr>
              <w:t xml:space="preserve"> business days before a scheduled reconstructive procedure is performed. When you </w:t>
            </w:r>
            <w:r w:rsidRPr="00B17490">
              <w:rPr>
                <w:sz w:val="24"/>
                <w:szCs w:val="16"/>
              </w:rPr>
              <w:t>obtain prior authorization</w:t>
            </w:r>
            <w:r w:rsidRPr="00B17490">
              <w:rPr>
                <w:bCs/>
                <w:color w:val="000000"/>
                <w:sz w:val="24"/>
              </w:rPr>
              <w:t>, we can determine whether the service is considered reconstructive or cosmetic. Cosmetic procedures are always excluded from coverage.</w:t>
            </w:r>
          </w:p>
          <w:p w14:paraId="4BC06409" w14:textId="77777777" w:rsidR="000E5ACD" w:rsidRPr="00B17490" w:rsidRDefault="000E5ACD" w:rsidP="000E5ACD">
            <w:pPr>
              <w:rPr>
                <w:bCs/>
                <w:color w:val="000000"/>
                <w:sz w:val="24"/>
              </w:rPr>
            </w:pPr>
          </w:p>
          <w:p w14:paraId="2ECA9738" w14:textId="2042A588" w:rsidR="000E5ACD" w:rsidRPr="00B17490" w:rsidRDefault="000E5ACD" w:rsidP="000E5ACD">
            <w:pPr>
              <w:tabs>
                <w:tab w:val="left" w:pos="360"/>
              </w:tabs>
              <w:rPr>
                <w:b/>
                <w:color w:val="FF00FF"/>
                <w:sz w:val="24"/>
              </w:rPr>
            </w:pPr>
            <w:r w:rsidRPr="00B17490">
              <w:rPr>
                <w:sz w:val="24"/>
              </w:rPr>
              <w:t xml:space="preserve">If you don't </w:t>
            </w:r>
            <w:r w:rsidRPr="00B17490">
              <w:rPr>
                <w:sz w:val="24"/>
                <w:szCs w:val="16"/>
              </w:rPr>
              <w:t>obtain prior authorization</w:t>
            </w:r>
            <w:r w:rsidRPr="00B17490">
              <w:rPr>
                <w:sz w:val="24"/>
              </w:rPr>
              <w:t>, Benefits will be</w:t>
            </w:r>
            <w:r w:rsidRPr="00B17490">
              <w:rPr>
                <w:b/>
                <w:sz w:val="24"/>
              </w:rPr>
              <w:t xml:space="preserve"> </w:t>
            </w:r>
            <w:r w:rsidRPr="00B17490">
              <w:rPr>
                <w:sz w:val="24"/>
              </w:rPr>
              <w:t xml:space="preserve">reduced to </w:t>
            </w:r>
            <w:r w:rsidR="003744E9" w:rsidRPr="00B17490">
              <w:rPr>
                <w:b/>
                <w:color w:val="0000FF"/>
                <w:sz w:val="24"/>
              </w:rPr>
              <w:t>50%</w:t>
            </w:r>
            <w:r w:rsidRPr="00B17490">
              <w:rPr>
                <w:b/>
                <w:sz w:val="24"/>
              </w:rPr>
              <w:t xml:space="preserve"> </w:t>
            </w:r>
            <w:r w:rsidRPr="00B17490">
              <w:rPr>
                <w:sz w:val="24"/>
              </w:rPr>
              <w:t>of Eligible Expenses.</w:t>
            </w:r>
          </w:p>
          <w:p w14:paraId="427F04F0" w14:textId="77777777" w:rsidR="00A719B8" w:rsidRPr="00B17490" w:rsidRDefault="00A719B8" w:rsidP="00EB177D">
            <w:pPr>
              <w:pStyle w:val="TableTextChar1"/>
              <w:rPr>
                <w:color w:val="FF0000"/>
              </w:rPr>
            </w:pPr>
          </w:p>
        </w:tc>
      </w:tr>
      <w:tr w:rsidR="00A719B8" w:rsidRPr="00B17490" w14:paraId="427F0559"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17490" w:rsidRDefault="00A719B8">
            <w:pPr>
              <w:pStyle w:val="TableTextCharCharChar1"/>
              <w:numPr>
                <w:ilvl w:val="12"/>
                <w:numId w:val="0"/>
              </w:numPr>
              <w:rPr>
                <w:b/>
              </w:rPr>
            </w:pPr>
            <w:bookmarkStart w:id="148" w:name="Rehabilitation_Services_Outpatient_Thera"/>
            <w:r w:rsidRPr="00B17490">
              <w:rPr>
                <w:b/>
              </w:rPr>
              <w:t>Rehabilitation and Habilitative Services Outpatient Therapy and Manipulative Treatment</w:t>
            </w:r>
          </w:p>
          <w:bookmarkEnd w:id="148"/>
          <w:p w14:paraId="427F04F7" w14:textId="77777777" w:rsidR="00A719B8" w:rsidRPr="00B17490" w:rsidRDefault="00A719B8">
            <w:pPr>
              <w:pStyle w:val="TableTextCharCharChar1"/>
              <w:numPr>
                <w:ilvl w:val="12"/>
                <w:numId w:val="0"/>
              </w:numPr>
              <w:rPr>
                <w:b/>
              </w:rPr>
            </w:pPr>
          </w:p>
          <w:p w14:paraId="427F04F8" w14:textId="77777777" w:rsidR="00A719B8" w:rsidRPr="00B17490" w:rsidRDefault="00A719B8">
            <w:pPr>
              <w:pStyle w:val="TableTextCharCharChar1"/>
            </w:pPr>
            <w:r w:rsidRPr="00B17490">
              <w:t>Short</w:t>
            </w:r>
            <w:r w:rsidRPr="00B17490">
              <w:noBreakHyphen/>
              <w:t xml:space="preserve">term outpatient rehabilitation services for: </w:t>
            </w:r>
          </w:p>
          <w:p w14:paraId="427F04F9" w14:textId="77777777" w:rsidR="00A719B8" w:rsidRPr="00B17490" w:rsidRDefault="00A719B8">
            <w:pPr>
              <w:pStyle w:val="TableTextCharCharChar1"/>
            </w:pPr>
            <w:r w:rsidRPr="00B17490">
              <w:rPr>
                <w:color w:val="000000"/>
              </w:rPr>
              <w:t xml:space="preserve">●   </w:t>
            </w:r>
            <w:r w:rsidRPr="00B17490">
              <w:t>Physical therapy;</w:t>
            </w:r>
          </w:p>
          <w:p w14:paraId="427F04FA" w14:textId="77777777" w:rsidR="00A719B8" w:rsidRPr="00B17490" w:rsidRDefault="00A719B8">
            <w:pPr>
              <w:pStyle w:val="TableTextCharCharChar1"/>
            </w:pPr>
            <w:r w:rsidRPr="00B17490">
              <w:rPr>
                <w:color w:val="000000"/>
              </w:rPr>
              <w:t xml:space="preserve">●   </w:t>
            </w:r>
            <w:r w:rsidRPr="00B17490">
              <w:t>Occupational therapy;</w:t>
            </w:r>
          </w:p>
          <w:p w14:paraId="427F04FB" w14:textId="77777777" w:rsidR="00A719B8" w:rsidRPr="00B17490" w:rsidRDefault="00A719B8" w:rsidP="00903AE7">
            <w:pPr>
              <w:pStyle w:val="TableTextCharCharChar1"/>
            </w:pPr>
            <w:r w:rsidRPr="00B17490">
              <w:rPr>
                <w:color w:val="000000"/>
              </w:rPr>
              <w:t xml:space="preserve">●   </w:t>
            </w:r>
            <w:r w:rsidRPr="00B17490">
              <w:t>Manipulative treatment</w:t>
            </w:r>
          </w:p>
          <w:p w14:paraId="427F04FC" w14:textId="77777777" w:rsidR="00A719B8" w:rsidRPr="00B17490" w:rsidRDefault="00A719B8">
            <w:pPr>
              <w:pStyle w:val="TableTextCharCharChar1"/>
            </w:pPr>
            <w:r w:rsidRPr="00B17490">
              <w:rPr>
                <w:color w:val="000000"/>
              </w:rPr>
              <w:t xml:space="preserve">●   </w:t>
            </w:r>
            <w:r w:rsidRPr="00B17490">
              <w:t>Speech therapy;</w:t>
            </w:r>
          </w:p>
          <w:p w14:paraId="427F04FD" w14:textId="77777777" w:rsidR="00A719B8" w:rsidRPr="00B17490" w:rsidRDefault="00A719B8" w:rsidP="00903AE7">
            <w:pPr>
              <w:pStyle w:val="TableTextCharCharChar1"/>
              <w:ind w:left="288" w:hanging="288"/>
            </w:pPr>
            <w:r w:rsidRPr="00B17490">
              <w:rPr>
                <w:color w:val="000000"/>
              </w:rPr>
              <w:t>●   P</w:t>
            </w:r>
            <w:r w:rsidRPr="00B17490">
              <w:t>ost-cochlear implant aural therapy;</w:t>
            </w:r>
          </w:p>
          <w:p w14:paraId="427F0500" w14:textId="4F6E7109" w:rsidR="00A719B8" w:rsidRPr="00B17490" w:rsidRDefault="00A719B8" w:rsidP="00107BAF">
            <w:pPr>
              <w:pStyle w:val="TableTextCharCharChar1"/>
              <w:ind w:left="288" w:hanging="288"/>
              <w:rPr>
                <w:color w:val="000000"/>
              </w:rPr>
            </w:pPr>
            <w:r w:rsidRPr="00B17490">
              <w:rPr>
                <w:color w:val="000000"/>
              </w:rPr>
              <w:t xml:space="preserve">●   Cognitive rehabilitation therapy following a post-traumatic brain injury or </w:t>
            </w:r>
            <w:r w:rsidR="003C69CE" w:rsidRPr="00B17490">
              <w:rPr>
                <w:color w:val="000000"/>
              </w:rPr>
              <w:t>stroke</w:t>
            </w:r>
            <w:r w:rsidRPr="00B17490">
              <w:rPr>
                <w:color w:val="000000"/>
              </w:rPr>
              <w:t>;</w:t>
            </w:r>
          </w:p>
          <w:p w14:paraId="427F0501" w14:textId="77777777" w:rsidR="00A719B8" w:rsidRPr="00B17490" w:rsidRDefault="00A719B8">
            <w:pPr>
              <w:pStyle w:val="TableTextCharCharChar1"/>
            </w:pPr>
            <w:r w:rsidRPr="00B17490">
              <w:rPr>
                <w:color w:val="000000"/>
              </w:rPr>
              <w:t xml:space="preserve">●   </w:t>
            </w:r>
            <w:r w:rsidRPr="00B17490">
              <w:t xml:space="preserve">Pulmonary rehabilitation </w:t>
            </w:r>
          </w:p>
          <w:p w14:paraId="427F0502" w14:textId="77777777" w:rsidR="00A719B8" w:rsidRPr="00B17490" w:rsidRDefault="00A719B8">
            <w:pPr>
              <w:pStyle w:val="TableTextCharCharChar1"/>
              <w:ind w:left="288"/>
            </w:pPr>
            <w:r w:rsidRPr="00B17490">
              <w:t>therapy; and</w:t>
            </w:r>
          </w:p>
          <w:p w14:paraId="427F0503" w14:textId="77777777" w:rsidR="00A719B8" w:rsidRPr="00B17490" w:rsidRDefault="00A719B8" w:rsidP="00B45C91">
            <w:pPr>
              <w:pStyle w:val="TableTextCharCharChar1"/>
              <w:ind w:left="288" w:hanging="288"/>
            </w:pPr>
            <w:r w:rsidRPr="00B17490">
              <w:rPr>
                <w:color w:val="000000"/>
              </w:rPr>
              <w:t xml:space="preserve">●   </w:t>
            </w:r>
            <w:r w:rsidRPr="00B17490">
              <w:t>Cardiac rehabilitation therapy.</w:t>
            </w:r>
          </w:p>
          <w:p w14:paraId="427F0504" w14:textId="77777777" w:rsidR="00A719B8" w:rsidRPr="00B17490" w:rsidRDefault="00A719B8">
            <w:pPr>
              <w:pStyle w:val="TableTextCharCharChar1"/>
            </w:pPr>
          </w:p>
          <w:p w14:paraId="427F0505" w14:textId="77777777" w:rsidR="00A719B8" w:rsidRPr="00B17490" w:rsidRDefault="00A719B8">
            <w:pPr>
              <w:pStyle w:val="TableTextCharCharChar1"/>
            </w:pPr>
            <w:r w:rsidRPr="00B17490">
              <w:t xml:space="preserve">For all rehabilitation services, a licensed therapy provider, under the direction of a Physician, must perform </w:t>
            </w:r>
            <w:r w:rsidRPr="00B17490">
              <w:lastRenderedPageBreak/>
              <w:t xml:space="preserve">the services. </w:t>
            </w:r>
          </w:p>
          <w:p w14:paraId="427F0506" w14:textId="77777777" w:rsidR="00A719B8" w:rsidRPr="00B17490" w:rsidRDefault="00A719B8" w:rsidP="00C3079F">
            <w:pPr>
              <w:pStyle w:val="TableTextCharCharChar1"/>
            </w:pPr>
            <w:r w:rsidRPr="00B17490">
              <w:t>Benefits under this section include rehabilitation services provided in a Physician’s office or on an outpatient basis at a Hospital or Alternate Facility.</w:t>
            </w:r>
          </w:p>
          <w:p w14:paraId="427F0507" w14:textId="77777777" w:rsidR="00A719B8" w:rsidRPr="00B17490" w:rsidRDefault="00A719B8">
            <w:pPr>
              <w:pStyle w:val="TableTextCharCharChar1"/>
            </w:pPr>
          </w:p>
          <w:p w14:paraId="427F0509" w14:textId="541CE3C9" w:rsidR="00A719B8" w:rsidRPr="00B17490" w:rsidRDefault="00A719B8">
            <w:pPr>
              <w:pStyle w:val="TableTextCharCharChar1"/>
              <w:rPr>
                <w:b/>
                <w:color w:val="FF00FF"/>
              </w:rPr>
            </w:pPr>
            <w:r w:rsidRPr="00B17490">
              <w:t>The Plan will pay Benefits for speech therapy only when the speech impediment or dysfunction results from Injury, Sickness, stroke, cancer, Autism Spectrum Disorders or a Congenital Anomaly</w:t>
            </w:r>
            <w:r w:rsidR="003C44D7" w:rsidRPr="00B17490">
              <w:t>.</w:t>
            </w:r>
          </w:p>
          <w:p w14:paraId="427F050A" w14:textId="77777777" w:rsidR="00A719B8" w:rsidRPr="00B17490" w:rsidRDefault="00A719B8">
            <w:pPr>
              <w:pStyle w:val="TableTextCharCharChar1"/>
            </w:pPr>
          </w:p>
          <w:p w14:paraId="427F050B" w14:textId="77777777" w:rsidR="00A719B8" w:rsidRPr="00B17490" w:rsidRDefault="00A719B8" w:rsidP="00822A60">
            <w:pPr>
              <w:pStyle w:val="TableText"/>
              <w:rPr>
                <w:color w:val="000000"/>
              </w:rPr>
            </w:pPr>
            <w:r w:rsidRPr="00B17490">
              <w:rPr>
                <w:color w:val="000000"/>
              </w:rPr>
              <w:t>Benefits can be denied or shortened for Covered Persons who are not progressing in goal-directed rehabilitation services or if rehabilitation goals have previously been met.</w:t>
            </w:r>
          </w:p>
          <w:p w14:paraId="735B8270" w14:textId="77777777" w:rsidR="00AE4E10" w:rsidRPr="00B17490" w:rsidRDefault="00AE4E10" w:rsidP="00822A60">
            <w:pPr>
              <w:pStyle w:val="TableText"/>
              <w:rPr>
                <w:b/>
                <w:color w:val="FF00FF"/>
              </w:rPr>
            </w:pPr>
          </w:p>
          <w:p w14:paraId="427F050E" w14:textId="7F8F61A4" w:rsidR="00A719B8" w:rsidRPr="00B17490" w:rsidRDefault="00A719B8" w:rsidP="00822A60">
            <w:pPr>
              <w:pStyle w:val="TableText"/>
              <w:rPr>
                <w:color w:val="000000"/>
              </w:rPr>
            </w:pPr>
            <w:r w:rsidRPr="00B1749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17490" w:rsidRDefault="00A719B8" w:rsidP="00822A60">
            <w:pPr>
              <w:pStyle w:val="TableTextCharCharChar1"/>
              <w:rPr>
                <w:b/>
                <w:color w:val="000000"/>
              </w:rPr>
            </w:pPr>
          </w:p>
          <w:p w14:paraId="427F050F" w14:textId="417B8EBC" w:rsidR="000302A5" w:rsidRPr="00B17490" w:rsidRDefault="00AE4E10" w:rsidP="000302A5">
            <w:pPr>
              <w:pStyle w:val="TableTextCharCharChar1"/>
              <w:rPr>
                <w:b/>
                <w:color w:val="000000"/>
              </w:rPr>
            </w:pPr>
            <w:r w:rsidRPr="00B17490">
              <w:rPr>
                <w:rStyle w:val="InstructionalTextChar"/>
              </w:rPr>
              <w:t xml:space="preserve"> </w:t>
            </w:r>
            <w:r w:rsidR="000302A5" w:rsidRPr="00B17490">
              <w:t>If the service is provided in a doctor’s office, additional co-pays, deductible or co-insurance may apply.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18" w14:textId="5AF34F9E" w:rsidR="00A719B8" w:rsidRPr="00B17490" w:rsidRDefault="00D50271" w:rsidP="00C43D43">
            <w:pPr>
              <w:pStyle w:val="TableTextCharCharChar1"/>
            </w:pPr>
            <w:r w:rsidRPr="00B17490">
              <w:rPr>
                <w:b/>
                <w:color w:val="0000FF"/>
                <w:szCs w:val="24"/>
              </w:rPr>
              <w:lastRenderedPageBreak/>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519" w14:textId="77777777" w:rsidR="00A719B8" w:rsidRPr="00B17490" w:rsidRDefault="00A719B8">
            <w:pPr>
              <w:pStyle w:val="TableTextCharCharChar1"/>
              <w:numPr>
                <w:ilvl w:val="12"/>
                <w:numId w:val="0"/>
              </w:numPr>
              <w:rPr>
                <w:b/>
              </w:rPr>
            </w:pPr>
          </w:p>
          <w:p w14:paraId="3DDC5D4C" w14:textId="45B27529" w:rsidR="002F54E6" w:rsidRPr="00B17490" w:rsidRDefault="002F54E6" w:rsidP="002F54E6">
            <w:pPr>
              <w:overflowPunct/>
              <w:textAlignment w:val="auto"/>
              <w:rPr>
                <w:color w:val="0D0D0D" w:themeColor="text1" w:themeTint="F2"/>
                <w:sz w:val="24"/>
                <w:szCs w:val="24"/>
              </w:rPr>
            </w:pPr>
            <w:r w:rsidRPr="00B17490">
              <w:rPr>
                <w:color w:val="0D0D0D" w:themeColor="text1" w:themeTint="F2"/>
                <w:sz w:val="24"/>
                <w:szCs w:val="24"/>
              </w:rPr>
              <w:t>Includes coverage for developmental delays, including articulation disorders such as stuttering and stammering to Rehabilitative/Habilitative services</w:t>
            </w:r>
            <w:r w:rsidR="00F016DE" w:rsidRPr="00B17490">
              <w:rPr>
                <w:color w:val="0D0D0D" w:themeColor="text1" w:themeTint="F2"/>
                <w:sz w:val="24"/>
                <w:szCs w:val="24"/>
              </w:rPr>
              <w:t>, including ADHD</w:t>
            </w:r>
            <w:r w:rsidRPr="00B17490">
              <w:rPr>
                <w:color w:val="0D0D0D" w:themeColor="text1" w:themeTint="F2"/>
                <w:sz w:val="24"/>
                <w:szCs w:val="24"/>
              </w:rPr>
              <w:t xml:space="preserve"> for physical, occupational, speech, cardiac rehabilitation, and pulmonary rehabilitation therapy.</w:t>
            </w:r>
          </w:p>
          <w:p w14:paraId="49F3FEA8" w14:textId="77777777" w:rsidR="002F54E6" w:rsidRPr="00B17490" w:rsidRDefault="002F54E6">
            <w:pPr>
              <w:pStyle w:val="TableTextCharCharChar1"/>
              <w:numPr>
                <w:ilvl w:val="12"/>
                <w:numId w:val="0"/>
              </w:numPr>
            </w:pPr>
          </w:p>
          <w:p w14:paraId="427F051D" w14:textId="77777777" w:rsidR="00A719B8" w:rsidRPr="00B17490" w:rsidRDefault="00A719B8">
            <w:pPr>
              <w:pStyle w:val="TableTextCharCharChar1"/>
              <w:numPr>
                <w:ilvl w:val="12"/>
                <w:numId w:val="0"/>
              </w:numPr>
            </w:pPr>
            <w:r w:rsidRPr="00B17490">
              <w:t>Any combination of Network and Non-Network Benefits is limited as follows:</w:t>
            </w:r>
          </w:p>
          <w:p w14:paraId="427F051E" w14:textId="58FC0094"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physical therapy per </w:t>
            </w:r>
            <w:r w:rsidR="00991CAE" w:rsidRPr="00B17490">
              <w:rPr>
                <w:bCs/>
              </w:rPr>
              <w:t>calendar</w:t>
            </w:r>
            <w:r w:rsidR="00A719B8" w:rsidRPr="00B17490">
              <w:rPr>
                <w:bCs/>
                <w:color w:val="000000"/>
              </w:rPr>
              <w:t xml:space="preserve"> year.</w:t>
            </w:r>
          </w:p>
          <w:p w14:paraId="427F051F" w14:textId="7861054F" w:rsidR="00A719B8" w:rsidRPr="00B17490" w:rsidRDefault="003E1B65" w:rsidP="007C2FAF">
            <w:pPr>
              <w:pStyle w:val="TableTextCharCharChar1"/>
              <w:numPr>
                <w:ilvl w:val="0"/>
                <w:numId w:val="8"/>
              </w:numPr>
              <w:rPr>
                <w:bCs/>
                <w:color w:val="000000"/>
              </w:rPr>
            </w:pPr>
            <w:r w:rsidRPr="00B17490">
              <w:rPr>
                <w:b/>
                <w:bCs/>
                <w:color w:val="0000FF"/>
              </w:rPr>
              <w:t>Unlimited</w:t>
            </w:r>
            <w:r w:rsidR="00A719B8" w:rsidRPr="00B17490">
              <w:rPr>
                <w:color w:val="000000"/>
              </w:rPr>
              <w:t xml:space="preserve"> visits of occupational therapy </w:t>
            </w:r>
            <w:r w:rsidR="00A719B8" w:rsidRPr="00B17490">
              <w:rPr>
                <w:color w:val="000000"/>
              </w:rPr>
              <w:lastRenderedPageBreak/>
              <w:t xml:space="preserve">per </w:t>
            </w:r>
            <w:r w:rsidR="00991CAE" w:rsidRPr="00B17490">
              <w:rPr>
                <w:bCs/>
              </w:rPr>
              <w:t>calendar</w:t>
            </w:r>
            <w:r w:rsidR="00A719B8" w:rsidRPr="00B17490">
              <w:rPr>
                <w:bCs/>
                <w:color w:val="000000"/>
              </w:rPr>
              <w:t xml:space="preserve"> year.</w:t>
            </w:r>
          </w:p>
          <w:p w14:paraId="427F0520" w14:textId="0563EADC" w:rsidR="00A719B8" w:rsidRPr="00B17490" w:rsidRDefault="003E1B65" w:rsidP="007C2FAF">
            <w:pPr>
              <w:pStyle w:val="TableTextCharCharChar1"/>
              <w:numPr>
                <w:ilvl w:val="0"/>
                <w:numId w:val="8"/>
              </w:numPr>
              <w:rPr>
                <w:bCs/>
                <w:color w:val="000000"/>
              </w:rPr>
            </w:pPr>
            <w:r w:rsidRPr="00B17490">
              <w:rPr>
                <w:b/>
                <w:bCs/>
                <w:color w:val="0000FF"/>
              </w:rPr>
              <w:t>60</w:t>
            </w:r>
            <w:r w:rsidR="00A719B8" w:rsidRPr="00B17490">
              <w:rPr>
                <w:color w:val="000000"/>
              </w:rPr>
              <w:t xml:space="preserve"> visits of manipulative treatment per </w:t>
            </w:r>
            <w:r w:rsidR="00991CAE" w:rsidRPr="00B17490">
              <w:rPr>
                <w:bCs/>
              </w:rPr>
              <w:t>calendar</w:t>
            </w:r>
            <w:r w:rsidR="00A719B8" w:rsidRPr="00B17490">
              <w:rPr>
                <w:bCs/>
                <w:color w:val="000000"/>
              </w:rPr>
              <w:t xml:space="preserve"> year</w:t>
            </w:r>
          </w:p>
          <w:p w14:paraId="427F0521" w14:textId="20A61D65" w:rsidR="00A719B8" w:rsidRPr="00B17490" w:rsidRDefault="00533DE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speech therapy per </w:t>
            </w:r>
            <w:r w:rsidR="00991CAE" w:rsidRPr="00B17490">
              <w:rPr>
                <w:bCs/>
              </w:rPr>
              <w:t>calendar</w:t>
            </w:r>
            <w:r w:rsidR="00A719B8" w:rsidRPr="00B17490">
              <w:rPr>
                <w:bCs/>
                <w:color w:val="000000"/>
              </w:rPr>
              <w:t xml:space="preserve"> year.</w:t>
            </w:r>
          </w:p>
          <w:p w14:paraId="427F0522" w14:textId="6508980C" w:rsidR="00A719B8" w:rsidRPr="00B17490" w:rsidRDefault="00533DE5" w:rsidP="007C2FAF">
            <w:pPr>
              <w:pStyle w:val="TableTextCharCharChar1"/>
              <w:numPr>
                <w:ilvl w:val="0"/>
                <w:numId w:val="8"/>
              </w:numPr>
              <w:rPr>
                <w:color w:val="000000"/>
              </w:rPr>
            </w:pPr>
            <w:r w:rsidRPr="00B17490">
              <w:rPr>
                <w:b/>
                <w:bCs/>
                <w:color w:val="0000FF"/>
              </w:rPr>
              <w:t>30</w:t>
            </w:r>
            <w:r w:rsidR="00A719B8" w:rsidRPr="00B17490">
              <w:rPr>
                <w:color w:val="000000"/>
              </w:rPr>
              <w:t xml:space="preserve"> visits of post-cochlear implant aural therapy per </w:t>
            </w:r>
            <w:r w:rsidR="00991CAE" w:rsidRPr="00B17490">
              <w:rPr>
                <w:bCs/>
              </w:rPr>
              <w:t>calendar</w:t>
            </w:r>
            <w:r w:rsidR="00A719B8" w:rsidRPr="00B17490">
              <w:rPr>
                <w:bCs/>
                <w:color w:val="000000"/>
              </w:rPr>
              <w:t xml:space="preserve"> year</w:t>
            </w:r>
          </w:p>
          <w:p w14:paraId="427F0523" w14:textId="0A9F9E30" w:rsidR="00A719B8" w:rsidRPr="00B17490" w:rsidRDefault="00A719B8" w:rsidP="007C2FAF">
            <w:pPr>
              <w:pStyle w:val="TableTextCharCharChar1"/>
              <w:numPr>
                <w:ilvl w:val="0"/>
                <w:numId w:val="8"/>
              </w:numPr>
              <w:rPr>
                <w:bCs/>
                <w:color w:val="000000"/>
              </w:rPr>
            </w:pPr>
            <w:r w:rsidRPr="00B17490">
              <w:rPr>
                <w:bCs/>
                <w:color w:val="000000"/>
              </w:rPr>
              <w:t>year</w:t>
            </w:r>
          </w:p>
          <w:p w14:paraId="427F0524" w14:textId="75D28D11"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cognitive rehabilitation therapy per </w:t>
            </w:r>
            <w:r w:rsidR="00991CAE" w:rsidRPr="00B17490">
              <w:rPr>
                <w:bCs/>
              </w:rPr>
              <w:t>calendar</w:t>
            </w:r>
            <w:r w:rsidR="00A719B8" w:rsidRPr="00B17490">
              <w:rPr>
                <w:bCs/>
                <w:color w:val="000000"/>
              </w:rPr>
              <w:t xml:space="preserve"> year.</w:t>
            </w:r>
          </w:p>
          <w:p w14:paraId="427F0525" w14:textId="661B2A2C"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pulmonary rehabilitation therapy per </w:t>
            </w:r>
            <w:r w:rsidR="00991CAE" w:rsidRPr="00B17490">
              <w:rPr>
                <w:bCs/>
              </w:rPr>
              <w:t>calendar</w:t>
            </w:r>
            <w:r w:rsidR="00A719B8" w:rsidRPr="00B17490">
              <w:rPr>
                <w:bCs/>
                <w:color w:val="000000"/>
              </w:rPr>
              <w:t xml:space="preserve"> year.</w:t>
            </w:r>
          </w:p>
          <w:p w14:paraId="427F0526" w14:textId="7F7F9028"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cardiac rehabilitation therapy per </w:t>
            </w:r>
            <w:r w:rsidR="00991CAE" w:rsidRPr="00B17490">
              <w:rPr>
                <w:bCs/>
              </w:rPr>
              <w:t>calendar</w:t>
            </w:r>
            <w:r w:rsidR="00A719B8" w:rsidRPr="00B17490">
              <w:rPr>
                <w:bCs/>
                <w:color w:val="000000"/>
              </w:rPr>
              <w:t xml:space="preserve"> year.</w:t>
            </w:r>
          </w:p>
          <w:p w14:paraId="427F0527" w14:textId="77777777" w:rsidR="00A719B8" w:rsidRPr="00B17490" w:rsidRDefault="00A719B8">
            <w:pPr>
              <w:pStyle w:val="TableTextCharCharChar1"/>
              <w:rPr>
                <w:color w:val="000000"/>
              </w:rPr>
            </w:pPr>
          </w:p>
          <w:p w14:paraId="427F052D" w14:textId="77777777" w:rsidR="00A719B8" w:rsidRPr="00B17490" w:rsidRDefault="00A719B8" w:rsidP="003E1B65">
            <w:pPr>
              <w:pStyle w:val="TableTextCharCharChar1"/>
              <w:ind w:left="288" w:hanging="288"/>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532" w14:textId="43424913" w:rsidR="00A719B8" w:rsidRPr="00B17490" w:rsidRDefault="00D50271" w:rsidP="00C43D43">
            <w:pPr>
              <w:pStyle w:val="TableTextCharCharChar1"/>
            </w:pPr>
            <w:r w:rsidRPr="00B17490">
              <w:rPr>
                <w:b/>
                <w:color w:val="0000FF"/>
                <w:szCs w:val="24"/>
              </w:rPr>
              <w:lastRenderedPageBreak/>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533" w14:textId="77777777" w:rsidR="00A719B8" w:rsidRPr="00B17490" w:rsidRDefault="00A719B8">
            <w:pPr>
              <w:pStyle w:val="TableTextCharCharChar1"/>
            </w:pPr>
          </w:p>
          <w:p w14:paraId="307D48E6" w14:textId="7128DF19" w:rsidR="002F54E6" w:rsidRPr="00B17490" w:rsidRDefault="002F54E6" w:rsidP="002F54E6">
            <w:pPr>
              <w:overflowPunct/>
              <w:textAlignment w:val="auto"/>
              <w:rPr>
                <w:color w:val="0D0D0D" w:themeColor="text1" w:themeTint="F2"/>
                <w:sz w:val="24"/>
                <w:szCs w:val="24"/>
              </w:rPr>
            </w:pPr>
            <w:r w:rsidRPr="00B17490">
              <w:rPr>
                <w:color w:val="0D0D0D" w:themeColor="text1" w:themeTint="F2"/>
                <w:sz w:val="24"/>
                <w:szCs w:val="24"/>
              </w:rPr>
              <w:t>Includes coverage for developmental delays, including articulation disorders such as stuttering and stammering to Rehabilitative/Habilitative services</w:t>
            </w:r>
            <w:r w:rsidR="00F016DE" w:rsidRPr="00B17490">
              <w:rPr>
                <w:color w:val="0D0D0D" w:themeColor="text1" w:themeTint="F2"/>
                <w:sz w:val="24"/>
                <w:szCs w:val="24"/>
              </w:rPr>
              <w:t xml:space="preserve">, including ADHD </w:t>
            </w:r>
            <w:r w:rsidRPr="00B17490">
              <w:rPr>
                <w:color w:val="0D0D0D" w:themeColor="text1" w:themeTint="F2"/>
                <w:sz w:val="24"/>
                <w:szCs w:val="24"/>
              </w:rPr>
              <w:t>for physical, occupational, speech, cardiac rehabilitation, and pulmonary rehabilitation therapy.</w:t>
            </w:r>
          </w:p>
          <w:p w14:paraId="427F0534" w14:textId="77777777" w:rsidR="00A719B8" w:rsidRPr="00B17490" w:rsidRDefault="00A719B8">
            <w:pPr>
              <w:pStyle w:val="TableTextCharCharChar1"/>
            </w:pPr>
          </w:p>
          <w:p w14:paraId="427F053D" w14:textId="77777777" w:rsidR="00A719B8" w:rsidRPr="00B17490" w:rsidRDefault="00A719B8">
            <w:pPr>
              <w:pStyle w:val="TableTextCharCharChar1"/>
              <w:numPr>
                <w:ilvl w:val="12"/>
                <w:numId w:val="0"/>
              </w:numPr>
            </w:pPr>
            <w:r w:rsidRPr="00B17490">
              <w:t>Any combination of Network and Non-Network Benefits is limited as follows:</w:t>
            </w:r>
          </w:p>
          <w:p w14:paraId="427F053E" w14:textId="14AC6C82"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physical therapy per </w:t>
            </w:r>
            <w:r w:rsidR="00991CAE" w:rsidRPr="00B17490">
              <w:rPr>
                <w:bCs/>
              </w:rPr>
              <w:t>calendar</w:t>
            </w:r>
            <w:r w:rsidR="00A719B8" w:rsidRPr="00B17490">
              <w:rPr>
                <w:bCs/>
                <w:color w:val="000000"/>
              </w:rPr>
              <w:t xml:space="preserve"> year.</w:t>
            </w:r>
          </w:p>
          <w:p w14:paraId="427F053F" w14:textId="045E0915" w:rsidR="00A719B8" w:rsidRPr="00B17490" w:rsidRDefault="003E1B65" w:rsidP="007C2FAF">
            <w:pPr>
              <w:pStyle w:val="TableTextCharCharChar1"/>
              <w:numPr>
                <w:ilvl w:val="0"/>
                <w:numId w:val="8"/>
              </w:numPr>
              <w:rPr>
                <w:bCs/>
                <w:color w:val="000000"/>
              </w:rPr>
            </w:pPr>
            <w:r w:rsidRPr="00B17490">
              <w:rPr>
                <w:b/>
                <w:bCs/>
                <w:color w:val="0000FF"/>
              </w:rPr>
              <w:t>Unlimited</w:t>
            </w:r>
            <w:r w:rsidR="00A719B8" w:rsidRPr="00B17490">
              <w:rPr>
                <w:color w:val="000000"/>
              </w:rPr>
              <w:t xml:space="preserve"> visits of occupational therapy </w:t>
            </w:r>
            <w:r w:rsidR="00A719B8" w:rsidRPr="00B17490">
              <w:rPr>
                <w:color w:val="000000"/>
              </w:rPr>
              <w:lastRenderedPageBreak/>
              <w:t xml:space="preserve">per </w:t>
            </w:r>
            <w:r w:rsidR="00991CAE" w:rsidRPr="00B17490">
              <w:rPr>
                <w:bCs/>
              </w:rPr>
              <w:t>calendar</w:t>
            </w:r>
            <w:r w:rsidR="00A719B8" w:rsidRPr="00B17490">
              <w:rPr>
                <w:bCs/>
                <w:color w:val="000000"/>
              </w:rPr>
              <w:t xml:space="preserve"> year.</w:t>
            </w:r>
          </w:p>
          <w:p w14:paraId="427F0540" w14:textId="54B7B157" w:rsidR="00A719B8" w:rsidRPr="00B17490" w:rsidRDefault="003E1B65" w:rsidP="007C2FAF">
            <w:pPr>
              <w:pStyle w:val="TableTextCharCharChar1"/>
              <w:numPr>
                <w:ilvl w:val="0"/>
                <w:numId w:val="8"/>
              </w:numPr>
              <w:rPr>
                <w:bCs/>
                <w:color w:val="000000"/>
              </w:rPr>
            </w:pPr>
            <w:r w:rsidRPr="00B17490">
              <w:rPr>
                <w:b/>
                <w:bCs/>
                <w:color w:val="0000FF"/>
              </w:rPr>
              <w:t>60</w:t>
            </w:r>
            <w:r w:rsidR="00A719B8" w:rsidRPr="00B17490">
              <w:rPr>
                <w:color w:val="000000"/>
              </w:rPr>
              <w:t xml:space="preserve"> visits of manipulative treatment per </w:t>
            </w:r>
            <w:r w:rsidR="00991CAE" w:rsidRPr="00B17490">
              <w:rPr>
                <w:bCs/>
              </w:rPr>
              <w:t>calendar</w:t>
            </w:r>
            <w:r w:rsidR="00A719B8" w:rsidRPr="00B17490">
              <w:rPr>
                <w:bCs/>
                <w:color w:val="000000"/>
              </w:rPr>
              <w:t xml:space="preserve"> year</w:t>
            </w:r>
          </w:p>
          <w:p w14:paraId="427F0541" w14:textId="03B1EDC8" w:rsidR="00A719B8" w:rsidRPr="00B17490" w:rsidRDefault="00533DE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speech therapy per </w:t>
            </w:r>
            <w:r w:rsidR="00991CAE" w:rsidRPr="00B17490">
              <w:rPr>
                <w:bCs/>
              </w:rPr>
              <w:t>calendar</w:t>
            </w:r>
            <w:r w:rsidR="00A719B8" w:rsidRPr="00B17490">
              <w:rPr>
                <w:bCs/>
                <w:color w:val="000000"/>
              </w:rPr>
              <w:t xml:space="preserve"> year.</w:t>
            </w:r>
          </w:p>
          <w:p w14:paraId="427F0542" w14:textId="32FBD9EE" w:rsidR="00A719B8" w:rsidRPr="00B17490" w:rsidRDefault="00533DE5" w:rsidP="007C2FAF">
            <w:pPr>
              <w:pStyle w:val="TableTextCharCharChar1"/>
              <w:numPr>
                <w:ilvl w:val="0"/>
                <w:numId w:val="8"/>
              </w:numPr>
              <w:rPr>
                <w:color w:val="000000"/>
              </w:rPr>
            </w:pPr>
            <w:r w:rsidRPr="00B17490">
              <w:rPr>
                <w:b/>
                <w:bCs/>
                <w:color w:val="0000FF"/>
              </w:rPr>
              <w:t>30</w:t>
            </w:r>
            <w:r w:rsidR="00A719B8" w:rsidRPr="00B17490">
              <w:rPr>
                <w:color w:val="000000"/>
              </w:rPr>
              <w:t xml:space="preserve"> visits of post-cochlear implant aural therapy per </w:t>
            </w:r>
            <w:r w:rsidR="00991CAE" w:rsidRPr="00B17490">
              <w:rPr>
                <w:bCs/>
              </w:rPr>
              <w:t>calendar</w:t>
            </w:r>
            <w:r w:rsidR="00A719B8" w:rsidRPr="00B17490">
              <w:rPr>
                <w:bCs/>
                <w:color w:val="000000"/>
              </w:rPr>
              <w:t xml:space="preserve"> year</w:t>
            </w:r>
          </w:p>
          <w:p w14:paraId="427F0543" w14:textId="28843BC8" w:rsidR="00A719B8" w:rsidRPr="00B17490" w:rsidRDefault="00A719B8" w:rsidP="007C2FAF">
            <w:pPr>
              <w:pStyle w:val="TableTextCharCharChar1"/>
              <w:numPr>
                <w:ilvl w:val="0"/>
                <w:numId w:val="8"/>
              </w:numPr>
              <w:rPr>
                <w:bCs/>
                <w:color w:val="000000"/>
              </w:rPr>
            </w:pPr>
            <w:r w:rsidRPr="00B17490">
              <w:rPr>
                <w:bCs/>
                <w:color w:val="000000"/>
              </w:rPr>
              <w:t>year</w:t>
            </w:r>
          </w:p>
          <w:p w14:paraId="427F0544" w14:textId="440892B0"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cognitive rehabilitation therapy per </w:t>
            </w:r>
            <w:r w:rsidR="00991CAE" w:rsidRPr="00B17490">
              <w:rPr>
                <w:bCs/>
              </w:rPr>
              <w:t>calendar</w:t>
            </w:r>
            <w:r w:rsidR="00A719B8" w:rsidRPr="00B17490">
              <w:rPr>
                <w:bCs/>
                <w:color w:val="000000"/>
              </w:rPr>
              <w:t xml:space="preserve"> year.</w:t>
            </w:r>
          </w:p>
          <w:p w14:paraId="427F0545" w14:textId="672CAB39"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pulmonary rehabilitation therapy per </w:t>
            </w:r>
            <w:r w:rsidR="00991CAE" w:rsidRPr="00B17490">
              <w:rPr>
                <w:bCs/>
              </w:rPr>
              <w:t>calendar</w:t>
            </w:r>
            <w:r w:rsidR="00A719B8" w:rsidRPr="00B17490">
              <w:rPr>
                <w:bCs/>
                <w:color w:val="000000"/>
              </w:rPr>
              <w:t xml:space="preserve"> year.</w:t>
            </w:r>
          </w:p>
          <w:p w14:paraId="427F0546" w14:textId="793E8B02"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cardiac rehabilitation therapy per </w:t>
            </w:r>
            <w:r w:rsidR="00991CAE" w:rsidRPr="00B17490">
              <w:rPr>
                <w:bCs/>
              </w:rPr>
              <w:t>calendar</w:t>
            </w:r>
            <w:r w:rsidR="00A719B8" w:rsidRPr="00B17490">
              <w:rPr>
                <w:bCs/>
                <w:color w:val="000000"/>
              </w:rPr>
              <w:t xml:space="preserve"> year.</w:t>
            </w:r>
          </w:p>
          <w:p w14:paraId="427F0547" w14:textId="77777777" w:rsidR="00A719B8" w:rsidRPr="00B17490" w:rsidRDefault="00A719B8">
            <w:pPr>
              <w:pStyle w:val="TableTextCharCharChar1"/>
              <w:numPr>
                <w:ilvl w:val="12"/>
                <w:numId w:val="0"/>
              </w:numPr>
            </w:pPr>
          </w:p>
          <w:p w14:paraId="427F054D" w14:textId="77777777" w:rsidR="00A719B8" w:rsidRPr="00B17490" w:rsidRDefault="00A719B8">
            <w:pPr>
              <w:pStyle w:val="TableTextCharCharChar1"/>
              <w:numPr>
                <w:ilvl w:val="12"/>
                <w:numId w:val="0"/>
              </w:numPr>
              <w:rPr>
                <w:color w:val="000000"/>
              </w:rPr>
            </w:pPr>
          </w:p>
          <w:p w14:paraId="427F0558" w14:textId="50C16CBC" w:rsidR="00A719B8" w:rsidRPr="00B17490" w:rsidRDefault="00A719B8" w:rsidP="005E1483">
            <w:pPr>
              <w:pStyle w:val="TableTextCharCharChar1"/>
              <w:rPr>
                <w:b/>
                <w:color w:val="000000"/>
              </w:rPr>
            </w:pPr>
          </w:p>
        </w:tc>
      </w:tr>
      <w:tr w:rsidR="00A719B8" w:rsidRPr="00B17490" w14:paraId="427F05B9"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17490" w:rsidRDefault="00A719B8" w:rsidP="003F1898">
            <w:pPr>
              <w:pStyle w:val="TableTextChar"/>
              <w:rPr>
                <w:b/>
                <w:bCs/>
              </w:rPr>
            </w:pPr>
            <w:bookmarkStart w:id="149" w:name="Skilled_Nursing_Facility_Inpatient_Rehab"/>
            <w:r w:rsidRPr="00B17490">
              <w:rPr>
                <w:b/>
                <w:bCs/>
              </w:rPr>
              <w:lastRenderedPageBreak/>
              <w:t>Skilled Nursing Facility Inpatient Rehabilitation Facility Services</w:t>
            </w:r>
            <w:bookmarkEnd w:id="149"/>
          </w:p>
          <w:p w14:paraId="5659A556" w14:textId="77777777" w:rsidR="0058773C" w:rsidRPr="00B17490" w:rsidRDefault="0058773C" w:rsidP="003F1898">
            <w:pPr>
              <w:pStyle w:val="TableTextChar"/>
              <w:rPr>
                <w:b/>
                <w:color w:val="FF00FF"/>
              </w:rPr>
            </w:pPr>
          </w:p>
          <w:p w14:paraId="427F055F" w14:textId="77777777" w:rsidR="00A719B8" w:rsidRPr="00B17490" w:rsidRDefault="00A719B8" w:rsidP="003F1898">
            <w:pPr>
              <w:pStyle w:val="TableTextChar"/>
              <w:rPr>
                <w:b/>
                <w:color w:val="000000"/>
              </w:rPr>
            </w:pPr>
            <w:r w:rsidRPr="00B17490">
              <w:rPr>
                <w:b/>
                <w:color w:val="000000"/>
              </w:rPr>
              <w:t>Benefits include:</w:t>
            </w:r>
          </w:p>
          <w:p w14:paraId="427F0560" w14:textId="77777777" w:rsidR="00A719B8" w:rsidRPr="00B17490" w:rsidRDefault="00A719B8" w:rsidP="003F1898">
            <w:pPr>
              <w:pStyle w:val="TableTextChar"/>
            </w:pPr>
            <w:r w:rsidRPr="00B17490">
              <w:t>Non-Physician services and supplies received during the Inpatient Stay;</w:t>
            </w:r>
          </w:p>
          <w:p w14:paraId="427F0563" w14:textId="75FD9364" w:rsidR="00A719B8" w:rsidRPr="00B17490" w:rsidRDefault="00A719B8" w:rsidP="0058773C">
            <w:pPr>
              <w:pStyle w:val="TableTextChar"/>
              <w:rPr>
                <w:b/>
                <w:color w:val="FF00FF"/>
              </w:rPr>
            </w:pPr>
            <w:r w:rsidRPr="00B17490">
              <w:t xml:space="preserve">Room and board in a semi-private room </w:t>
            </w:r>
            <w:r w:rsidR="00A378A8" w:rsidRPr="00B17490">
              <w:t>(a room with two or more beds).</w:t>
            </w:r>
          </w:p>
          <w:p w14:paraId="2A1DDAA5" w14:textId="77777777" w:rsidR="0058773C" w:rsidRPr="00B17490" w:rsidRDefault="0058773C" w:rsidP="0058773C">
            <w:pPr>
              <w:pStyle w:val="TableTextChar"/>
            </w:pPr>
          </w:p>
          <w:p w14:paraId="427F0565" w14:textId="77777777" w:rsidR="00A719B8" w:rsidRPr="00B17490" w:rsidRDefault="00A719B8" w:rsidP="003F1898">
            <w:pPr>
              <w:pStyle w:val="TableTextChar"/>
            </w:pPr>
          </w:p>
          <w:p w14:paraId="427F0566" w14:textId="46072FF2" w:rsidR="00A719B8" w:rsidRPr="00B17490" w:rsidRDefault="00A719B8" w:rsidP="00745EA5">
            <w:pPr>
              <w:pStyle w:val="TableTextChar"/>
              <w:rPr>
                <w:szCs w:val="24"/>
              </w:rPr>
            </w:pPr>
            <w:r w:rsidRPr="00B17490">
              <w:rPr>
                <w:szCs w:val="24"/>
              </w:rPr>
              <w:t>Benefit</w:t>
            </w:r>
            <w:r w:rsidR="0058773C" w:rsidRPr="00B17490">
              <w:rPr>
                <w:szCs w:val="24"/>
              </w:rPr>
              <w:t xml:space="preserve">s for other Physician services </w:t>
            </w:r>
            <w:r w:rsidRPr="00B17490">
              <w:rPr>
                <w:szCs w:val="24"/>
              </w:rPr>
              <w:t xml:space="preserve">are described under </w:t>
            </w:r>
            <w:r w:rsidRPr="00B17490">
              <w:rPr>
                <w:rStyle w:val="UHCSectionName"/>
                <w:b/>
                <w:szCs w:val="24"/>
              </w:rPr>
              <w:t>Physician Fees for Surgical and Medical Services</w:t>
            </w:r>
            <w:r w:rsidRPr="00B17490">
              <w:rPr>
                <w:b/>
                <w:i/>
                <w:szCs w:val="24"/>
              </w:rPr>
              <w:t>.</w:t>
            </w:r>
          </w:p>
          <w:p w14:paraId="427F0567" w14:textId="77777777" w:rsidR="00A719B8" w:rsidRPr="00B17490" w:rsidRDefault="00A719B8" w:rsidP="003F1898">
            <w:pPr>
              <w:pStyle w:val="TableTextChar"/>
            </w:pPr>
          </w:p>
          <w:p w14:paraId="427F0568" w14:textId="77777777" w:rsidR="00A719B8" w:rsidRPr="00B17490" w:rsidRDefault="00A719B8" w:rsidP="003F1898">
            <w:pPr>
              <w:pStyle w:val="TableTextChar"/>
            </w:pPr>
            <w:r w:rsidRPr="00B17490">
              <w:t xml:space="preserve">You are expected to improve to a predictable level of recovery. </w:t>
            </w:r>
            <w:r w:rsidRPr="00B17490">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17490" w:rsidRDefault="00A719B8" w:rsidP="003F1898">
            <w:pPr>
              <w:pStyle w:val="TableTextChar"/>
            </w:pPr>
          </w:p>
          <w:p w14:paraId="427F056A" w14:textId="77777777" w:rsidR="00A719B8" w:rsidRPr="00B17490" w:rsidRDefault="00A719B8" w:rsidP="003F1898">
            <w:pPr>
              <w:pStyle w:val="TableTextChar"/>
            </w:pPr>
            <w:r w:rsidRPr="00B17490">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17490" w:rsidRDefault="00A719B8" w:rsidP="003F1898">
            <w:pPr>
              <w:pStyle w:val="TableTextChar"/>
            </w:pPr>
            <w:r w:rsidRPr="00B17490">
              <w:t>Benefits are available only if:</w:t>
            </w:r>
          </w:p>
          <w:p w14:paraId="427F056C" w14:textId="77777777" w:rsidR="00A719B8" w:rsidRPr="00B17490" w:rsidRDefault="00A719B8" w:rsidP="003F1898">
            <w:pPr>
              <w:pStyle w:val="TableTextChar"/>
              <w:ind w:left="288" w:hanging="288"/>
            </w:pPr>
            <w:r w:rsidRPr="00B17490">
              <w:rPr>
                <w:color w:val="000000"/>
              </w:rPr>
              <w:t xml:space="preserve">●   </w:t>
            </w:r>
            <w:r w:rsidRPr="00B17490">
              <w:t>the initial confinement in a Skilled Nursing Facility or Inpatient Rehabilitation Facility was or will be a Cost Effective alternative to an Inpatient Stay in a Hospital; and</w:t>
            </w:r>
          </w:p>
          <w:p w14:paraId="427F056D" w14:textId="77777777" w:rsidR="00A719B8" w:rsidRPr="00B17490" w:rsidRDefault="00A719B8" w:rsidP="003F1898">
            <w:pPr>
              <w:pStyle w:val="TableTextChar"/>
              <w:ind w:left="288" w:hanging="288"/>
              <w:rPr>
                <w:color w:val="000000"/>
              </w:rPr>
            </w:pPr>
            <w:r w:rsidRPr="00B17490">
              <w:rPr>
                <w:color w:val="000000"/>
              </w:rPr>
              <w:t>●   You will receive skilled care services that are not primarily Custodial Care.</w:t>
            </w:r>
          </w:p>
          <w:p w14:paraId="427F056E" w14:textId="77777777" w:rsidR="00A719B8" w:rsidRPr="00B17490" w:rsidRDefault="00A719B8" w:rsidP="003F1898">
            <w:pPr>
              <w:pStyle w:val="TableTextChar"/>
              <w:ind w:left="288" w:hanging="288"/>
              <w:rPr>
                <w:color w:val="000000"/>
              </w:rPr>
            </w:pPr>
          </w:p>
          <w:p w14:paraId="427F056F" w14:textId="77777777" w:rsidR="00A719B8" w:rsidRPr="00B17490" w:rsidRDefault="00A719B8" w:rsidP="003F1898">
            <w:pPr>
              <w:pStyle w:val="TableTextChar"/>
              <w:rPr>
                <w:color w:val="000000"/>
              </w:rPr>
            </w:pPr>
            <w:r w:rsidRPr="00B17490">
              <w:rPr>
                <w:color w:val="000000"/>
              </w:rPr>
              <w:t>Skilled care is skilled nursing, skilled teaching, and skilled rehabilitation services when:</w:t>
            </w:r>
          </w:p>
          <w:p w14:paraId="427F0570" w14:textId="77777777" w:rsidR="00A719B8" w:rsidRPr="00B17490" w:rsidRDefault="00A719B8" w:rsidP="003F1898">
            <w:pPr>
              <w:pStyle w:val="TableTextChar"/>
              <w:ind w:left="288" w:hanging="288"/>
            </w:pPr>
            <w:r w:rsidRPr="00B17490">
              <w:rPr>
                <w:color w:val="000000"/>
              </w:rPr>
              <w:t xml:space="preserve">●   </w:t>
            </w:r>
            <w:r w:rsidRPr="00B17490">
              <w:t>it is delivered or supervised by licensed technical or professional medical personnel in order to obtain the specified medical outcome, and provide for the safety of the patient;</w:t>
            </w:r>
          </w:p>
          <w:p w14:paraId="427F0571" w14:textId="77777777" w:rsidR="00A719B8" w:rsidRPr="00B17490" w:rsidRDefault="00A719B8" w:rsidP="003F1898">
            <w:pPr>
              <w:pStyle w:val="TableTextChar"/>
              <w:ind w:left="288" w:hanging="288"/>
              <w:rPr>
                <w:color w:val="000000"/>
              </w:rPr>
            </w:pPr>
            <w:r w:rsidRPr="00B17490">
              <w:rPr>
                <w:color w:val="000000"/>
              </w:rPr>
              <w:t>●   it is ordered by a Physician;</w:t>
            </w:r>
          </w:p>
          <w:p w14:paraId="427F0572" w14:textId="77777777" w:rsidR="00A719B8" w:rsidRPr="00B17490" w:rsidRDefault="00A719B8" w:rsidP="003F1898">
            <w:pPr>
              <w:pStyle w:val="TableTextChar"/>
              <w:ind w:left="288" w:hanging="288"/>
              <w:rPr>
                <w:color w:val="000000"/>
              </w:rPr>
            </w:pPr>
            <w:r w:rsidRPr="00B17490">
              <w:rPr>
                <w:color w:val="000000"/>
              </w:rPr>
              <w:lastRenderedPageBreak/>
              <w:t>●   it is not delivered for the purpose of assisting with activities of daily living, including but not limited to dressing, feeding, bathing or transferring from a bed to a chair; and</w:t>
            </w:r>
          </w:p>
          <w:p w14:paraId="427F0573" w14:textId="77777777" w:rsidR="00A719B8" w:rsidRPr="00B17490" w:rsidRDefault="00A719B8" w:rsidP="003F1898">
            <w:pPr>
              <w:pStyle w:val="TableTextChar"/>
              <w:ind w:left="288" w:hanging="288"/>
              <w:rPr>
                <w:color w:val="000000"/>
              </w:rPr>
            </w:pPr>
            <w:r w:rsidRPr="00B17490">
              <w:rPr>
                <w:color w:val="000000"/>
              </w:rPr>
              <w:t>●   it requires clinical training in order to be delivered safely and effectively.</w:t>
            </w:r>
          </w:p>
          <w:p w14:paraId="427F0574" w14:textId="77777777" w:rsidR="00A719B8" w:rsidRPr="00B17490" w:rsidRDefault="00A719B8" w:rsidP="003F1898">
            <w:pPr>
              <w:pStyle w:val="TableTextChar"/>
            </w:pPr>
          </w:p>
          <w:p w14:paraId="427F0575" w14:textId="77777777" w:rsidR="00A719B8" w:rsidRPr="00B17490" w:rsidRDefault="00A719B8" w:rsidP="003F1898">
            <w:pPr>
              <w:pStyle w:val="TableTextChar"/>
              <w:rPr>
                <w:b/>
              </w:rPr>
            </w:pPr>
            <w:r w:rsidRPr="00B17490">
              <w:rPr>
                <w:b/>
              </w:rPr>
              <w:t>The following services are not covered:</w:t>
            </w:r>
          </w:p>
          <w:p w14:paraId="427F0576" w14:textId="77777777" w:rsidR="00A719B8" w:rsidRPr="00B17490" w:rsidRDefault="00A719B8" w:rsidP="003F1898">
            <w:pPr>
              <w:pStyle w:val="TableTextChar"/>
              <w:rPr>
                <w:color w:val="000000"/>
              </w:rPr>
            </w:pPr>
            <w:r w:rsidRPr="00B17490">
              <w:rPr>
                <w:color w:val="000000"/>
              </w:rPr>
              <w:t>●   Custodial Care.</w:t>
            </w:r>
          </w:p>
          <w:p w14:paraId="427F0577" w14:textId="77777777" w:rsidR="00A719B8" w:rsidRPr="00B17490" w:rsidRDefault="00A719B8" w:rsidP="003F1898">
            <w:pPr>
              <w:pStyle w:val="TableTextChar"/>
            </w:pPr>
            <w:r w:rsidRPr="00B17490">
              <w:rPr>
                <w:color w:val="000000"/>
              </w:rPr>
              <w:t xml:space="preserve">●   </w:t>
            </w:r>
            <w:r w:rsidRPr="00B17490">
              <w:t>Domiciliary care.</w:t>
            </w:r>
          </w:p>
          <w:p w14:paraId="427F0578" w14:textId="77777777" w:rsidR="00A719B8" w:rsidRPr="00B17490" w:rsidRDefault="00A719B8" w:rsidP="003F1898">
            <w:pPr>
              <w:pStyle w:val="TableTextCha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85" w14:textId="60FA2E39" w:rsidR="00A719B8" w:rsidRPr="00B17490" w:rsidRDefault="00D50271" w:rsidP="003F1898">
            <w:pPr>
              <w:pStyle w:val="TableTextChar"/>
              <w:numPr>
                <w:ilvl w:val="12"/>
                <w:numId w:val="0"/>
              </w:numPr>
              <w:rPr>
                <w:bCs/>
              </w:rPr>
            </w:pPr>
            <w:r w:rsidRPr="00B17490">
              <w:rPr>
                <w:b/>
                <w:color w:val="0000FF"/>
              </w:rPr>
              <w:lastRenderedPageBreak/>
              <w:t>80%</w:t>
            </w:r>
            <w:r w:rsidR="00A719B8" w:rsidRPr="00B17490">
              <w:rPr>
                <w:b/>
                <w:color w:val="0000FF"/>
              </w:rPr>
              <w:t xml:space="preserve"> </w:t>
            </w:r>
            <w:r w:rsidR="00A719B8" w:rsidRPr="00B17490">
              <w:rPr>
                <w:bCs/>
              </w:rPr>
              <w:t>of eligible expenses</w:t>
            </w:r>
            <w:r w:rsidR="00A719B8" w:rsidRPr="00B17490">
              <w:rPr>
                <w:bCs/>
                <w:color w:val="0000FF"/>
              </w:rPr>
              <w:t xml:space="preserve"> </w:t>
            </w:r>
            <w:r w:rsidR="00A719B8" w:rsidRPr="00B17490">
              <w:rPr>
                <w:bCs/>
              </w:rPr>
              <w:t xml:space="preserve">after satisfying the </w:t>
            </w:r>
            <w:r w:rsidR="00A719B8" w:rsidRPr="00B17490">
              <w:t>deductible</w:t>
            </w:r>
            <w:r w:rsidR="00A719B8" w:rsidRPr="00B17490">
              <w:rPr>
                <w:bCs/>
                <w:color w:val="000000"/>
              </w:rPr>
              <w:t>.</w:t>
            </w:r>
          </w:p>
          <w:p w14:paraId="427F0586" w14:textId="77777777" w:rsidR="00A719B8" w:rsidRPr="00B17490" w:rsidRDefault="00A719B8" w:rsidP="003F1898">
            <w:pPr>
              <w:pStyle w:val="TableTextChar"/>
              <w:numPr>
                <w:ilvl w:val="12"/>
                <w:numId w:val="0"/>
              </w:numPr>
              <w:rPr>
                <w:bCs/>
              </w:rPr>
            </w:pPr>
          </w:p>
          <w:p w14:paraId="427F0593" w14:textId="2D9A243D" w:rsidR="00A719B8" w:rsidRPr="00B17490" w:rsidRDefault="00A719B8" w:rsidP="003F1898">
            <w:pPr>
              <w:pStyle w:val="TableTextChar"/>
              <w:numPr>
                <w:ilvl w:val="12"/>
                <w:numId w:val="0"/>
              </w:numPr>
              <w:rPr>
                <w:color w:val="FF0000"/>
              </w:rPr>
            </w:pPr>
            <w:r w:rsidRPr="00B17490">
              <w:rPr>
                <w:color w:val="000000"/>
              </w:rPr>
              <w:t xml:space="preserve">Any combination of Network and Non-Network Benefits is limited to </w:t>
            </w:r>
            <w:r w:rsidR="0058773C" w:rsidRPr="00B17490">
              <w:rPr>
                <w:b/>
                <w:color w:val="0000FF"/>
              </w:rPr>
              <w:t>120</w:t>
            </w:r>
            <w:r w:rsidRPr="00B17490">
              <w:rPr>
                <w:b/>
                <w:color w:val="000000"/>
              </w:rPr>
              <w:t xml:space="preserve"> </w:t>
            </w:r>
            <w:r w:rsidRPr="00B17490">
              <w:rPr>
                <w:color w:val="000000"/>
              </w:rPr>
              <w:t xml:space="preserve">days per </w:t>
            </w:r>
            <w:r w:rsidR="00991CAE" w:rsidRPr="00B17490">
              <w:rPr>
                <w:bCs/>
              </w:rPr>
              <w:t>calendar</w:t>
            </w:r>
            <w:r w:rsidRPr="00B17490">
              <w:rPr>
                <w:bCs/>
                <w:color w:val="000000"/>
              </w:rPr>
              <w:t xml:space="preserve"> year.</w:t>
            </w:r>
          </w:p>
          <w:p w14:paraId="427F0594" w14:textId="77777777" w:rsidR="00A719B8" w:rsidRPr="00B17490" w:rsidRDefault="00A719B8" w:rsidP="003F1898">
            <w:pPr>
              <w:pStyle w:val="TableTextChar"/>
              <w:numPr>
                <w:ilvl w:val="12"/>
                <w:numId w:val="0"/>
              </w:numPr>
              <w:rPr>
                <w:color w:val="FF0000"/>
              </w:rPr>
            </w:pPr>
          </w:p>
          <w:p w14:paraId="427F0595" w14:textId="77777777" w:rsidR="00A719B8" w:rsidRPr="00B17490" w:rsidRDefault="00A719B8" w:rsidP="003F1898">
            <w:pPr>
              <w:pStyle w:val="TableTextChar"/>
              <w:numPr>
                <w:ilvl w:val="12"/>
                <w:numId w:val="0"/>
              </w:numPr>
              <w:rPr>
                <w:color w:val="FF0000"/>
              </w:rPr>
            </w:pPr>
            <w:r w:rsidRPr="00B17490">
              <w:rPr>
                <w:color w:val="FF0000"/>
              </w:rPr>
              <w:t xml:space="preserve"> </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59A" w14:textId="78CC361E" w:rsidR="00A719B8" w:rsidRPr="00B17490" w:rsidRDefault="00D50271" w:rsidP="005460F8">
            <w:pPr>
              <w:pStyle w:val="TableTextChar"/>
              <w:numPr>
                <w:ilvl w:val="12"/>
                <w:numId w:val="0"/>
              </w:numPr>
              <w:rPr>
                <w:bCs/>
              </w:rPr>
            </w:pPr>
            <w:r w:rsidRPr="00B17490">
              <w:rPr>
                <w:b/>
                <w:color w:val="0000FF"/>
              </w:rPr>
              <w:t>60%</w:t>
            </w:r>
            <w:r w:rsidR="00A719B8" w:rsidRPr="00B17490">
              <w:rPr>
                <w:b/>
                <w:color w:val="0000FF"/>
              </w:rPr>
              <w:t xml:space="preserve"> </w:t>
            </w:r>
            <w:r w:rsidR="00A719B8" w:rsidRPr="00B17490">
              <w:rPr>
                <w:bCs/>
              </w:rPr>
              <w:t>of eligible expenses</w:t>
            </w:r>
            <w:r w:rsidR="00A719B8" w:rsidRPr="00B17490">
              <w:rPr>
                <w:bCs/>
                <w:color w:val="0000FF"/>
              </w:rPr>
              <w:t xml:space="preserve"> </w:t>
            </w:r>
            <w:r w:rsidR="00A719B8" w:rsidRPr="00B17490">
              <w:rPr>
                <w:bCs/>
              </w:rPr>
              <w:t xml:space="preserve">after satisfying the </w:t>
            </w:r>
            <w:r w:rsidR="00A719B8" w:rsidRPr="00B17490">
              <w:t>deductible</w:t>
            </w:r>
            <w:r w:rsidR="00A719B8" w:rsidRPr="00B17490">
              <w:rPr>
                <w:bCs/>
                <w:color w:val="000000"/>
              </w:rPr>
              <w:t>.</w:t>
            </w:r>
          </w:p>
          <w:p w14:paraId="427F059B" w14:textId="77777777" w:rsidR="00A719B8" w:rsidRPr="00B17490" w:rsidRDefault="00A719B8" w:rsidP="003F1898">
            <w:pPr>
              <w:pStyle w:val="TableTextChar"/>
            </w:pPr>
          </w:p>
          <w:p w14:paraId="427F059F" w14:textId="20B9FCF2" w:rsidR="00A719B8" w:rsidRPr="00B17490" w:rsidRDefault="00A719B8" w:rsidP="003F1898">
            <w:pPr>
              <w:pStyle w:val="TableTextChar"/>
              <w:numPr>
                <w:ilvl w:val="12"/>
                <w:numId w:val="0"/>
              </w:numPr>
              <w:rPr>
                <w:color w:val="000000"/>
              </w:rPr>
            </w:pPr>
            <w:r w:rsidRPr="00B17490">
              <w:rPr>
                <w:color w:val="000000"/>
              </w:rPr>
              <w:t xml:space="preserve">Any combination of Network and Non-Network Benefits is limited to </w:t>
            </w:r>
            <w:r w:rsidR="0058773C" w:rsidRPr="00B17490">
              <w:rPr>
                <w:b/>
                <w:color w:val="0000FF"/>
              </w:rPr>
              <w:t>120</w:t>
            </w:r>
            <w:r w:rsidRPr="00B17490">
              <w:rPr>
                <w:color w:val="000000"/>
              </w:rPr>
              <w:t xml:space="preserve"> days per </w:t>
            </w:r>
            <w:r w:rsidR="00991CAE" w:rsidRPr="00B17490">
              <w:rPr>
                <w:bCs/>
              </w:rPr>
              <w:t>calendar</w:t>
            </w:r>
            <w:r w:rsidRPr="00B17490">
              <w:rPr>
                <w:bCs/>
                <w:color w:val="000000"/>
              </w:rPr>
              <w:t xml:space="preserve"> year.</w:t>
            </w:r>
          </w:p>
          <w:p w14:paraId="427F05A0" w14:textId="77777777" w:rsidR="00A719B8" w:rsidRPr="00B17490" w:rsidRDefault="00A719B8" w:rsidP="003F1898">
            <w:pPr>
              <w:pStyle w:val="TableTextChar"/>
              <w:numPr>
                <w:ilvl w:val="12"/>
                <w:numId w:val="0"/>
              </w:numPr>
            </w:pPr>
          </w:p>
          <w:p w14:paraId="427F05A1" w14:textId="77777777" w:rsidR="00A719B8" w:rsidRPr="00B17490" w:rsidRDefault="00A719B8" w:rsidP="003F1898">
            <w:pPr>
              <w:pStyle w:val="TableTextChar"/>
              <w:numPr>
                <w:ilvl w:val="12"/>
                <w:numId w:val="0"/>
              </w:numPr>
              <w:rPr>
                <w:color w:val="FF0000"/>
              </w:rPr>
            </w:pPr>
          </w:p>
          <w:p w14:paraId="427F05AF" w14:textId="48DE3FC1" w:rsidR="00A719B8" w:rsidRPr="00B17490" w:rsidRDefault="0058773C" w:rsidP="00A15E8B">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5B0" w14:textId="77777777" w:rsidR="00A719B8" w:rsidRPr="00B17490" w:rsidRDefault="00A719B8" w:rsidP="00A15E8B">
            <w:pPr>
              <w:pStyle w:val="TableTextChar"/>
              <w:numPr>
                <w:ilvl w:val="12"/>
                <w:numId w:val="0"/>
              </w:numPr>
            </w:pPr>
            <w:r w:rsidRPr="00B17490">
              <w:lastRenderedPageBreak/>
              <w:t>Please remember that you must obtain prior authorization</w:t>
            </w:r>
            <w:r w:rsidRPr="00B17490">
              <w:rPr>
                <w:b/>
                <w:color w:val="FF00FF"/>
              </w:rPr>
              <w:t xml:space="preserve"> </w:t>
            </w:r>
            <w:r w:rsidRPr="00B17490">
              <w:t>as follows:</w:t>
            </w:r>
          </w:p>
          <w:p w14:paraId="427F05B1" w14:textId="77777777" w:rsidR="00A719B8" w:rsidRPr="00B17490" w:rsidRDefault="00A719B8" w:rsidP="00A15E8B">
            <w:pPr>
              <w:pStyle w:val="TableTextChar"/>
              <w:ind w:left="288" w:hanging="288"/>
            </w:pPr>
            <w:r w:rsidRPr="00B17490">
              <w:rPr>
                <w:color w:val="000000"/>
              </w:rPr>
              <w:t xml:space="preserve">●   </w:t>
            </w:r>
            <w:r w:rsidRPr="00B17490">
              <w:t xml:space="preserve">For elective admissions: </w:t>
            </w:r>
            <w:r w:rsidRPr="00B17490">
              <w:rPr>
                <w:b/>
                <w:bCs/>
                <w:color w:val="0000FF"/>
              </w:rPr>
              <w:t xml:space="preserve">5 </w:t>
            </w:r>
            <w:r w:rsidRPr="00B17490">
              <w:t>business days before admission.</w:t>
            </w:r>
          </w:p>
          <w:p w14:paraId="427F05B2" w14:textId="65DC2F7E" w:rsidR="00A719B8" w:rsidRPr="00B17490" w:rsidRDefault="00A719B8" w:rsidP="00A15E8B">
            <w:pPr>
              <w:pStyle w:val="TableTextChar"/>
              <w:ind w:left="288" w:hanging="288"/>
            </w:pPr>
            <w:r w:rsidRPr="00B17490">
              <w:rPr>
                <w:color w:val="000000"/>
              </w:rPr>
              <w:t xml:space="preserve">●   </w:t>
            </w:r>
            <w:r w:rsidRPr="00B17490">
              <w:t xml:space="preserve">For Emergency admissions (also termed non-elective admission): within </w:t>
            </w:r>
            <w:r w:rsidR="0058773C" w:rsidRPr="00B17490">
              <w:rPr>
                <w:b/>
                <w:bCs/>
                <w:color w:val="0000FF"/>
              </w:rPr>
              <w:t>72</w:t>
            </w:r>
            <w:r w:rsidRPr="00B17490">
              <w:rPr>
                <w:b/>
                <w:bCs/>
                <w:color w:val="0000FF"/>
              </w:rPr>
              <w:t xml:space="preserve"> </w:t>
            </w:r>
            <w:r w:rsidR="0058773C" w:rsidRPr="00B17490">
              <w:rPr>
                <w:bCs/>
              </w:rPr>
              <w:t>hour</w:t>
            </w:r>
            <w:r w:rsidRPr="00B17490">
              <w:t>, or as soon as is reasonably possible.</w:t>
            </w:r>
          </w:p>
          <w:p w14:paraId="427F05B3" w14:textId="77777777" w:rsidR="00A719B8" w:rsidRPr="00B17490" w:rsidRDefault="00A719B8" w:rsidP="00A15E8B">
            <w:pPr>
              <w:pStyle w:val="TableTextChar"/>
              <w:numPr>
                <w:ilvl w:val="12"/>
                <w:numId w:val="0"/>
              </w:numPr>
            </w:pPr>
          </w:p>
          <w:p w14:paraId="427F05B8" w14:textId="39E36829" w:rsidR="00A719B8" w:rsidRPr="00B17490" w:rsidRDefault="00A719B8" w:rsidP="0058773C">
            <w:pPr>
              <w:pStyle w:val="TableTextChar"/>
              <w:numPr>
                <w:ilvl w:val="12"/>
                <w:numId w:val="0"/>
              </w:numPr>
            </w:pPr>
            <w:r w:rsidRPr="00B17490">
              <w:t xml:space="preserve">If you don't </w:t>
            </w:r>
            <w:r w:rsidRPr="00B17490">
              <w:rPr>
                <w:bCs/>
                <w:color w:val="000000"/>
              </w:rPr>
              <w:t>obtain prior authorization</w:t>
            </w:r>
            <w:r w:rsidRPr="00B17490">
              <w:t xml:space="preserve">, Benefits will be reduced to </w:t>
            </w:r>
            <w:r w:rsidR="003744E9" w:rsidRPr="00B17490">
              <w:rPr>
                <w:b/>
                <w:color w:val="0000FF"/>
              </w:rPr>
              <w:t>50%</w:t>
            </w:r>
            <w:r w:rsidRPr="00B17490">
              <w:t xml:space="preserve"> of Eligible Expenses.</w:t>
            </w:r>
          </w:p>
        </w:tc>
      </w:tr>
      <w:tr w:rsidR="00991FEB" w:rsidRPr="00B17490" w14:paraId="6D3984D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17490" w:rsidRDefault="00991FEB" w:rsidP="00B255F8">
            <w:pPr>
              <w:rPr>
                <w:b/>
                <w:bCs/>
                <w:sz w:val="24"/>
                <w:szCs w:val="24"/>
              </w:rPr>
            </w:pPr>
            <w:bookmarkStart w:id="150" w:name="Spine_and_Joint_Solution_Program_SJS"/>
            <w:r w:rsidRPr="00B17490">
              <w:rPr>
                <w:b/>
                <w:bCs/>
                <w:sz w:val="24"/>
                <w:szCs w:val="24"/>
              </w:rPr>
              <w:lastRenderedPageBreak/>
              <w:t>Spine and Joint Solution Program (SJS)</w:t>
            </w:r>
            <w:bookmarkEnd w:id="150"/>
          </w:p>
          <w:p w14:paraId="258541FD" w14:textId="77777777" w:rsidR="00991FEB" w:rsidRPr="00B17490" w:rsidRDefault="00991FEB" w:rsidP="003F1898">
            <w:pPr>
              <w:pStyle w:val="TableTextChar"/>
              <w:rPr>
                <w:b/>
                <w:bCs/>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17490" w:rsidRDefault="00991FEB" w:rsidP="00D25A9F">
            <w:pPr>
              <w:pStyle w:val="TableTextChar"/>
              <w:numPr>
                <w:ilvl w:val="12"/>
                <w:numId w:val="0"/>
              </w:numPr>
              <w:rPr>
                <w:b/>
                <w:color w:val="0000FF"/>
              </w:rPr>
            </w:pPr>
            <w:r w:rsidRPr="00B17490">
              <w:rPr>
                <w:szCs w:val="24"/>
              </w:rPr>
              <w:t xml:space="preserve">Not Applicable </w:t>
            </w:r>
          </w:p>
        </w:tc>
      </w:tr>
      <w:tr w:rsidR="00895393" w:rsidRPr="00B17490" w14:paraId="427F062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17490" w:rsidRDefault="00895393" w:rsidP="00B255F8">
            <w:pPr>
              <w:pStyle w:val="TableTextChar"/>
              <w:numPr>
                <w:ilvl w:val="12"/>
                <w:numId w:val="0"/>
              </w:numPr>
              <w:rPr>
                <w:b/>
                <w:szCs w:val="24"/>
              </w:rPr>
            </w:pPr>
            <w:bookmarkStart w:id="151" w:name="Transplantation_Services"/>
            <w:r w:rsidRPr="00B17490">
              <w:rPr>
                <w:b/>
                <w:szCs w:val="24"/>
              </w:rPr>
              <w:t>Transplantation Services</w:t>
            </w:r>
            <w:bookmarkEnd w:id="151"/>
          </w:p>
          <w:p w14:paraId="0C0C48CD" w14:textId="77777777" w:rsidR="00895393" w:rsidRPr="00B17490" w:rsidRDefault="00895393" w:rsidP="00B255F8">
            <w:pPr>
              <w:pStyle w:val="TableTextChar"/>
              <w:numPr>
                <w:ilvl w:val="12"/>
                <w:numId w:val="0"/>
              </w:numPr>
              <w:rPr>
                <w:b/>
                <w:color w:val="0000FF"/>
                <w:szCs w:val="24"/>
              </w:rPr>
            </w:pPr>
          </w:p>
          <w:p w14:paraId="4E51A2A2" w14:textId="77777777" w:rsidR="00895393" w:rsidRPr="00B17490" w:rsidRDefault="00895393" w:rsidP="00B255F8">
            <w:pPr>
              <w:pStyle w:val="TableTextChar"/>
              <w:rPr>
                <w:szCs w:val="24"/>
              </w:rPr>
            </w:pPr>
            <w:r w:rsidRPr="00B17490">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17490">
              <w:rPr>
                <w:color w:val="000000"/>
                <w:szCs w:val="24"/>
              </w:rPr>
              <w:t xml:space="preserve">to the donor and the recipient when the recipient is covered under this Plan.  The transplant must meet the </w:t>
            </w:r>
            <w:r w:rsidRPr="00B17490">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Heart;</w:t>
            </w:r>
          </w:p>
          <w:p w14:paraId="1D52303D"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Heart/lung;</w:t>
            </w:r>
          </w:p>
          <w:p w14:paraId="75115F16"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Lung;</w:t>
            </w:r>
          </w:p>
          <w:p w14:paraId="3679C169"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Kidney;</w:t>
            </w:r>
          </w:p>
          <w:p w14:paraId="77FD9AB4"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Kidney/pancreas;</w:t>
            </w:r>
          </w:p>
          <w:p w14:paraId="5724E91F"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w:t>
            </w:r>
          </w:p>
          <w:p w14:paraId="3E101C4F"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Liver/kidney;</w:t>
            </w:r>
          </w:p>
          <w:p w14:paraId="0B1AD892"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Liver/intestinal;</w:t>
            </w:r>
          </w:p>
          <w:p w14:paraId="1FF312A9"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Pancreas; </w:t>
            </w:r>
          </w:p>
          <w:p w14:paraId="4B1FAB05" w14:textId="77777777" w:rsidR="00895393" w:rsidRPr="00B17490" w:rsidRDefault="00895393" w:rsidP="00B255F8">
            <w:pPr>
              <w:pStyle w:val="TableTextChar"/>
              <w:ind w:left="288" w:hanging="288"/>
              <w:rPr>
                <w:szCs w:val="24"/>
              </w:rPr>
            </w:pPr>
            <w:r w:rsidRPr="00B17490">
              <w:rPr>
                <w:szCs w:val="24"/>
              </w:rPr>
              <w:lastRenderedPageBreak/>
              <w:sym w:font="Symbol" w:char="F0B7"/>
            </w:r>
            <w:r w:rsidRPr="00B17490">
              <w:rPr>
                <w:szCs w:val="24"/>
              </w:rPr>
              <w:t xml:space="preserve">   Intestinal; and </w:t>
            </w:r>
          </w:p>
          <w:p w14:paraId="18F0BF8D" w14:textId="77777777" w:rsidR="00895393" w:rsidRPr="00B17490" w:rsidRDefault="00895393" w:rsidP="00B255F8">
            <w:pPr>
              <w:pStyle w:val="TableTextChar"/>
              <w:numPr>
                <w:ilvl w:val="12"/>
                <w:numId w:val="0"/>
              </w:numPr>
              <w:ind w:left="288" w:hanging="288"/>
              <w:rPr>
                <w:szCs w:val="24"/>
              </w:rPr>
            </w:pPr>
            <w:r w:rsidRPr="00B17490">
              <w:rPr>
                <w:szCs w:val="24"/>
              </w:rPr>
              <w:sym w:font="Symbol" w:char="F0B7"/>
            </w:r>
            <w:r w:rsidRPr="00B17490">
              <w:rPr>
                <w:szCs w:val="24"/>
              </w:rPr>
              <w:t xml:space="preserve">   Bone marrow (either from you or from a compatible donor) and peripheral stem cell transplants, with or without high dose chemotherapy.</w:t>
            </w:r>
          </w:p>
          <w:p w14:paraId="66F14ACE" w14:textId="77777777" w:rsidR="00895393" w:rsidRPr="00B17490" w:rsidRDefault="00895393" w:rsidP="00B255F8">
            <w:pPr>
              <w:pStyle w:val="TableTextChar"/>
              <w:numPr>
                <w:ilvl w:val="12"/>
                <w:numId w:val="0"/>
              </w:numPr>
              <w:ind w:left="288" w:hanging="288"/>
              <w:rPr>
                <w:szCs w:val="24"/>
              </w:rPr>
            </w:pPr>
          </w:p>
          <w:p w14:paraId="51CF9EB8" w14:textId="77777777" w:rsidR="00895393" w:rsidRPr="00B17490" w:rsidRDefault="00895393" w:rsidP="00B255F8">
            <w:pPr>
              <w:pStyle w:val="TableTextCharChar"/>
              <w:rPr>
                <w:b/>
                <w:bCs/>
                <w:color w:val="FF00FF"/>
                <w:szCs w:val="24"/>
              </w:rPr>
            </w:pPr>
            <w:r w:rsidRPr="00B17490">
              <w:rPr>
                <w:rStyle w:val="Emphasis"/>
                <w:i w:val="0"/>
                <w:color w:val="000000"/>
                <w:szCs w:val="24"/>
              </w:rPr>
              <w:t>Benefits are also available for cornea transplants.</w:t>
            </w:r>
            <w:r w:rsidRPr="00B17490">
              <w:rPr>
                <w:b/>
                <w:color w:val="FF00FF"/>
                <w:szCs w:val="24"/>
              </w:rPr>
              <w:t xml:space="preserve"> </w:t>
            </w:r>
            <w:r w:rsidRPr="00B17490">
              <w:rPr>
                <w:rStyle w:val="Emphasis"/>
                <w:i w:val="0"/>
                <w:color w:val="000000"/>
                <w:szCs w:val="24"/>
              </w:rPr>
              <w:t xml:space="preserve">We do not require that cornea transplants be performed at a </w:t>
            </w:r>
            <w:r w:rsidRPr="00B17490">
              <w:rPr>
                <w:szCs w:val="24"/>
              </w:rPr>
              <w:t>Centers of Excellence</w:t>
            </w:r>
            <w:r w:rsidRPr="00B17490">
              <w:rPr>
                <w:rStyle w:val="Emphasis"/>
                <w:i w:val="0"/>
                <w:color w:val="000000"/>
                <w:szCs w:val="24"/>
              </w:rPr>
              <w:t xml:space="preserve"> Facility in order for you to receive Network Benefits</w:t>
            </w:r>
            <w:r w:rsidRPr="00B17490">
              <w:rPr>
                <w:rStyle w:val="Emphasis"/>
                <w:i w:val="0"/>
                <w:szCs w:val="24"/>
              </w:rPr>
              <w:t>.</w:t>
            </w:r>
          </w:p>
          <w:p w14:paraId="2508E98A" w14:textId="77777777" w:rsidR="00895393" w:rsidRPr="00B17490" w:rsidRDefault="00895393" w:rsidP="00B255F8">
            <w:pPr>
              <w:pStyle w:val="TableTextChar"/>
              <w:numPr>
                <w:ilvl w:val="12"/>
                <w:numId w:val="0"/>
              </w:numPr>
              <w:rPr>
                <w:szCs w:val="24"/>
              </w:rPr>
            </w:pPr>
          </w:p>
          <w:p w14:paraId="61F40DCD" w14:textId="77777777" w:rsidR="00895393" w:rsidRPr="00B17490" w:rsidRDefault="00895393" w:rsidP="00B255F8">
            <w:pPr>
              <w:pStyle w:val="TableTextChar"/>
              <w:numPr>
                <w:ilvl w:val="12"/>
                <w:numId w:val="0"/>
              </w:numPr>
              <w:rPr>
                <w:szCs w:val="24"/>
              </w:rPr>
            </w:pPr>
            <w:r w:rsidRPr="00B17490">
              <w:rPr>
                <w:szCs w:val="24"/>
              </w:rPr>
              <w:t>Donor costs that are directly related to organ removal are Covered Health Services for which Benefits are payable through the organ recipient’s coverage under the Plan.</w:t>
            </w:r>
          </w:p>
          <w:p w14:paraId="6AC253ED" w14:textId="77777777" w:rsidR="00895393" w:rsidRPr="00B17490" w:rsidRDefault="00895393" w:rsidP="00B255F8">
            <w:pPr>
              <w:pStyle w:val="TableTextChar"/>
              <w:numPr>
                <w:ilvl w:val="12"/>
                <w:numId w:val="0"/>
              </w:numPr>
              <w:rPr>
                <w:szCs w:val="24"/>
              </w:rPr>
            </w:pPr>
          </w:p>
          <w:p w14:paraId="427F05E5" w14:textId="77777777" w:rsidR="00895393" w:rsidRPr="00B17490" w:rsidRDefault="00895393" w:rsidP="0062640C">
            <w:pPr>
              <w:pStyle w:val="TableTextChar1"/>
              <w:rPr>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05073B7C" w14:textId="4D450EF0" w:rsidR="00895393" w:rsidRPr="00B17490" w:rsidRDefault="00895393" w:rsidP="00B255F8">
            <w:pPr>
              <w:pStyle w:val="TableTextCharCharChar1"/>
              <w:numPr>
                <w:ilvl w:val="12"/>
                <w:numId w:val="0"/>
              </w:numPr>
              <w:rPr>
                <w:b/>
                <w:szCs w:val="24"/>
              </w:rPr>
            </w:pPr>
            <w:r w:rsidRPr="00B17490">
              <w:rPr>
                <w:b/>
                <w:szCs w:val="24"/>
              </w:rPr>
              <w:lastRenderedPageBreak/>
              <w:t xml:space="preserve">Centers of Excellence (COE </w:t>
            </w:r>
          </w:p>
          <w:p w14:paraId="4128C497" w14:textId="4AA301AE" w:rsidR="00895393" w:rsidRPr="00B17490" w:rsidRDefault="00895393" w:rsidP="008F754B">
            <w:pPr>
              <w:pStyle w:val="TableTextCharCharChar1"/>
              <w:numPr>
                <w:ilvl w:val="12"/>
                <w:numId w:val="0"/>
              </w:numPr>
              <w:rPr>
                <w:b/>
                <w:szCs w:val="24"/>
              </w:rPr>
            </w:pPr>
          </w:p>
          <w:p w14:paraId="6359E120" w14:textId="77777777" w:rsidR="008F754B" w:rsidRPr="00B17490" w:rsidRDefault="008F754B" w:rsidP="008F754B">
            <w:pPr>
              <w:pStyle w:val="TableTextCharCharChar1"/>
              <w:numPr>
                <w:ilvl w:val="12"/>
                <w:numId w:val="0"/>
              </w:numPr>
              <w:rPr>
                <w:b/>
                <w:color w:val="FF00FF"/>
                <w:szCs w:val="24"/>
              </w:rPr>
            </w:pPr>
          </w:p>
          <w:p w14:paraId="540AA8B3" w14:textId="6D5AF88F" w:rsidR="00895393" w:rsidRPr="00B17490" w:rsidRDefault="00D50271" w:rsidP="00B255F8">
            <w:pPr>
              <w:pStyle w:val="TableTextCharCharChar1"/>
              <w:numPr>
                <w:ilvl w:val="12"/>
                <w:numId w:val="0"/>
              </w:numPr>
              <w:rPr>
                <w:szCs w:val="24"/>
              </w:rPr>
            </w:pPr>
            <w:r w:rsidRPr="00B17490">
              <w:rPr>
                <w:b/>
                <w:color w:val="0000FF"/>
                <w:szCs w:val="24"/>
              </w:rPr>
              <w:t>80%</w:t>
            </w:r>
            <w:r w:rsidR="00895393" w:rsidRPr="00B17490">
              <w:rPr>
                <w:b/>
                <w:color w:val="0000FF"/>
                <w:szCs w:val="24"/>
              </w:rPr>
              <w:t xml:space="preserve"> </w:t>
            </w:r>
            <w:r w:rsidR="00895393" w:rsidRPr="00B17490">
              <w:rPr>
                <w:bCs/>
                <w:szCs w:val="24"/>
              </w:rPr>
              <w:t>of eligible expenses</w:t>
            </w:r>
            <w:r w:rsidR="00895393" w:rsidRPr="00B17490">
              <w:rPr>
                <w:bCs/>
                <w:color w:val="0000FF"/>
                <w:szCs w:val="24"/>
              </w:rPr>
              <w:t xml:space="preserve"> </w:t>
            </w:r>
            <w:r w:rsidR="00895393" w:rsidRPr="00B17490">
              <w:rPr>
                <w:bCs/>
                <w:szCs w:val="24"/>
              </w:rPr>
              <w:t xml:space="preserve">after satisfying </w:t>
            </w:r>
            <w:r w:rsidR="00895393" w:rsidRPr="00B17490">
              <w:rPr>
                <w:color w:val="000000"/>
                <w:szCs w:val="24"/>
              </w:rPr>
              <w:t>the</w:t>
            </w:r>
            <w:r w:rsidR="00895393" w:rsidRPr="00B17490">
              <w:rPr>
                <w:b/>
                <w:color w:val="0000FF"/>
                <w:szCs w:val="24"/>
              </w:rPr>
              <w:t xml:space="preserve"> </w:t>
            </w:r>
            <w:r w:rsidR="00895393" w:rsidRPr="00B17490">
              <w:rPr>
                <w:szCs w:val="24"/>
              </w:rPr>
              <w:t>deductible</w:t>
            </w:r>
          </w:p>
          <w:p w14:paraId="37F6BEAF" w14:textId="77777777" w:rsidR="00895393" w:rsidRPr="00B17490" w:rsidRDefault="00895393" w:rsidP="00B255F8">
            <w:pPr>
              <w:pStyle w:val="TableTextCharCharChar1"/>
              <w:numPr>
                <w:ilvl w:val="12"/>
                <w:numId w:val="0"/>
              </w:numPr>
              <w:rPr>
                <w:szCs w:val="24"/>
              </w:rPr>
            </w:pPr>
          </w:p>
          <w:p w14:paraId="7F103CBE" w14:textId="77777777" w:rsidR="00895393" w:rsidRPr="00B17490" w:rsidRDefault="00895393" w:rsidP="00B255F8">
            <w:pPr>
              <w:pStyle w:val="TableTextCharCharChar1"/>
              <w:rPr>
                <w:b/>
                <w:bCs/>
                <w:szCs w:val="24"/>
              </w:rPr>
            </w:pPr>
            <w:r w:rsidRPr="00B17490">
              <w:rPr>
                <w:b/>
                <w:bCs/>
                <w:szCs w:val="24"/>
              </w:rPr>
              <w:t>Travel and Lodging</w:t>
            </w:r>
          </w:p>
          <w:p w14:paraId="2CF74766" w14:textId="77777777" w:rsidR="00895393" w:rsidRPr="00B17490" w:rsidRDefault="00895393" w:rsidP="00B255F8">
            <w:pPr>
              <w:pStyle w:val="TableTextCharCharChar1"/>
              <w:rPr>
                <w:szCs w:val="24"/>
              </w:rPr>
            </w:pPr>
            <w:r w:rsidRPr="00B17490">
              <w:rPr>
                <w:szCs w:val="24"/>
              </w:rPr>
              <w:t>We will assist the patient and family with travel and lodging arrangements related to:</w:t>
            </w:r>
          </w:p>
          <w:p w14:paraId="257AEFFE" w14:textId="05395686"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Congenital Heart Disease (CHD); and</w:t>
            </w:r>
          </w:p>
          <w:p w14:paraId="0B89FB9E" w14:textId="3BAB847F" w:rsidR="00895393" w:rsidRPr="00B17490" w:rsidRDefault="00895393" w:rsidP="008F754B">
            <w:pPr>
              <w:pStyle w:val="TableTextCharCharChar1"/>
              <w:ind w:left="288" w:hanging="288"/>
              <w:rPr>
                <w:b/>
                <w:bCs/>
                <w:color w:val="FF00FF"/>
                <w:szCs w:val="24"/>
              </w:rPr>
            </w:pPr>
            <w:r w:rsidRPr="00B17490">
              <w:rPr>
                <w:szCs w:val="24"/>
              </w:rPr>
              <w:sym w:font="Symbol" w:char="F0B7"/>
            </w:r>
            <w:r w:rsidRPr="00B17490">
              <w:rPr>
                <w:szCs w:val="24"/>
              </w:rPr>
              <w:t xml:space="preserve">   Transpl</w:t>
            </w:r>
            <w:r w:rsidR="008F754B" w:rsidRPr="00B17490">
              <w:rPr>
                <w:szCs w:val="24"/>
              </w:rPr>
              <w:t>antation service</w:t>
            </w:r>
            <w:r w:rsidRPr="00B17490">
              <w:rPr>
                <w:szCs w:val="24"/>
              </w:rPr>
              <w:t>.</w:t>
            </w:r>
          </w:p>
          <w:p w14:paraId="47868ED3" w14:textId="77777777" w:rsidR="00895393" w:rsidRPr="00B17490" w:rsidRDefault="00895393" w:rsidP="00B255F8">
            <w:pPr>
              <w:pStyle w:val="TableTextCharCharChar1"/>
              <w:ind w:left="288" w:hanging="288"/>
              <w:rPr>
                <w:szCs w:val="24"/>
              </w:rPr>
            </w:pPr>
          </w:p>
          <w:p w14:paraId="102217DC" w14:textId="77777777" w:rsidR="00895393" w:rsidRPr="00B17490" w:rsidRDefault="00895393" w:rsidP="00B255F8">
            <w:pPr>
              <w:pStyle w:val="TableTextCharCharChar1"/>
              <w:rPr>
                <w:szCs w:val="24"/>
              </w:rPr>
            </w:pPr>
            <w:r w:rsidRPr="00B17490">
              <w:rPr>
                <w:szCs w:val="24"/>
              </w:rPr>
              <w:t xml:space="preserve">For travel and lodging services to be covered, the patient must be receiving services at a </w:t>
            </w:r>
            <w:r w:rsidRPr="00B17490">
              <w:rPr>
                <w:bCs/>
                <w:szCs w:val="24"/>
              </w:rPr>
              <w:t>Centers of Excellence</w:t>
            </w:r>
            <w:r w:rsidRPr="00B17490">
              <w:rPr>
                <w:szCs w:val="24"/>
              </w:rPr>
              <w:t xml:space="preserve"> Facility.</w:t>
            </w:r>
          </w:p>
          <w:p w14:paraId="06FA1949" w14:textId="77777777" w:rsidR="00895393" w:rsidRPr="00B17490" w:rsidRDefault="00895393" w:rsidP="00B255F8">
            <w:pPr>
              <w:pStyle w:val="TableTextCharCharChar1"/>
              <w:rPr>
                <w:szCs w:val="24"/>
              </w:rPr>
            </w:pPr>
          </w:p>
          <w:p w14:paraId="43A8A823" w14:textId="77777777" w:rsidR="00895393" w:rsidRPr="00B17490" w:rsidRDefault="00895393" w:rsidP="00B255F8">
            <w:pPr>
              <w:pStyle w:val="TableTextCharCharChar1"/>
              <w:rPr>
                <w:szCs w:val="24"/>
              </w:rPr>
            </w:pPr>
            <w:r w:rsidRPr="00B17490">
              <w:rPr>
                <w:szCs w:val="24"/>
              </w:rPr>
              <w:t>The Plan covers expenses for travel and lodging for the patient, provided he or she is not covered by Medicare, and a companion as follows:</w:t>
            </w:r>
          </w:p>
          <w:p w14:paraId="38471D68" w14:textId="2EA15D37" w:rsidR="00895393" w:rsidRPr="00B17490" w:rsidRDefault="00895393" w:rsidP="00B255F8">
            <w:pPr>
              <w:pStyle w:val="TableTextCharCharChar1"/>
              <w:ind w:left="288" w:hanging="288"/>
              <w:rPr>
                <w:color w:val="000000"/>
                <w:szCs w:val="24"/>
              </w:rPr>
            </w:pPr>
            <w:r w:rsidRPr="00B17490">
              <w:rPr>
                <w:color w:val="000000"/>
                <w:szCs w:val="24"/>
              </w:rPr>
              <w:sym w:font="Symbol" w:char="F0B7"/>
            </w:r>
            <w:r w:rsidRPr="00B17490">
              <w:rPr>
                <w:color w:val="000000"/>
                <w:szCs w:val="24"/>
              </w:rPr>
              <w:t xml:space="preserve">   Transportation of the patient and one companion who is traveling on the same </w:t>
            </w:r>
            <w:r w:rsidRPr="00B17490">
              <w:rPr>
                <w:color w:val="000000"/>
                <w:szCs w:val="24"/>
              </w:rPr>
              <w:lastRenderedPageBreak/>
              <w:t>day(s) to and/or from the site of the CHD service, or the transplant for the purposes of an evaluation, the procedure or necessary post-discharge follow-up;</w:t>
            </w:r>
          </w:p>
          <w:p w14:paraId="1B3FFEB1"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Eligible Expenses for lodging for the patient (while not a Hospital inpatient) and one companion. Benefits are paid at a per diem (per day) rate of up to </w:t>
            </w:r>
            <w:r w:rsidRPr="00B17490">
              <w:rPr>
                <w:b/>
                <w:bCs/>
                <w:color w:val="0000FF"/>
                <w:szCs w:val="24"/>
              </w:rPr>
              <w:t>$50</w:t>
            </w:r>
            <w:r w:rsidRPr="00B17490">
              <w:rPr>
                <w:szCs w:val="24"/>
              </w:rPr>
              <w:t xml:space="preserve"> per day for the patient or up to </w:t>
            </w:r>
            <w:r w:rsidRPr="00B17490">
              <w:rPr>
                <w:b/>
                <w:bCs/>
                <w:color w:val="0000FF"/>
                <w:szCs w:val="24"/>
              </w:rPr>
              <w:t>$100</w:t>
            </w:r>
            <w:r w:rsidRPr="00B17490">
              <w:rPr>
                <w:szCs w:val="24"/>
              </w:rPr>
              <w:t xml:space="preserve"> per day for the patient plus one companion; or</w:t>
            </w:r>
          </w:p>
          <w:p w14:paraId="011A92F6"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If the patient is an enrolled Dependent minor child, the transportation expenses of two companions will be covered and lodging expenses will be reimbursed at a per diem rate up to </w:t>
            </w:r>
            <w:r w:rsidRPr="00B17490">
              <w:rPr>
                <w:b/>
                <w:bCs/>
                <w:color w:val="0000FF"/>
                <w:szCs w:val="24"/>
              </w:rPr>
              <w:t>$100</w:t>
            </w:r>
            <w:r w:rsidRPr="00B17490">
              <w:rPr>
                <w:szCs w:val="24"/>
              </w:rPr>
              <w:t xml:space="preserve"> per day.</w:t>
            </w:r>
          </w:p>
          <w:p w14:paraId="7384A5DB" w14:textId="273EE425" w:rsidR="00895393" w:rsidRPr="00B17490" w:rsidRDefault="00895393" w:rsidP="00B255F8">
            <w:pPr>
              <w:pStyle w:val="TableTextCharCharChar1"/>
              <w:rPr>
                <w:szCs w:val="24"/>
              </w:rPr>
            </w:pPr>
            <w:r w:rsidRPr="00B17490">
              <w:rPr>
                <w:szCs w:val="24"/>
              </w:rPr>
              <w:t xml:space="preserve">Travel and lodging expenses are only available if the recipient lives more than </w:t>
            </w:r>
            <w:r w:rsidRPr="00B17490">
              <w:rPr>
                <w:b/>
                <w:bCs/>
                <w:color w:val="0000FF"/>
                <w:szCs w:val="24"/>
              </w:rPr>
              <w:t>50</w:t>
            </w:r>
            <w:r w:rsidRPr="00B17490">
              <w:rPr>
                <w:szCs w:val="24"/>
              </w:rPr>
              <w:t xml:space="preserve"> miles from the </w:t>
            </w:r>
            <w:r w:rsidRPr="00B17490">
              <w:rPr>
                <w:bCs/>
                <w:szCs w:val="24"/>
              </w:rPr>
              <w:t>Centers of Excellence</w:t>
            </w:r>
            <w:r w:rsidRPr="00B17490">
              <w:rPr>
                <w:szCs w:val="24"/>
              </w:rPr>
              <w:t xml:space="preserve"> Facility (for Transplantation) or the CHD facility. The Company must receive valid receipts for such charges before you will be reimbursed. Examples of travel expenses may include:</w:t>
            </w:r>
          </w:p>
          <w:p w14:paraId="42DBAF22"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Airfare at coach rate;</w:t>
            </w:r>
          </w:p>
          <w:p w14:paraId="00DA7203"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Taxi or ground transportation; or</w:t>
            </w:r>
          </w:p>
          <w:p w14:paraId="57549B94"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Mileage reimbursement at the IRS rate for the most direct route between the patient’s home and the </w:t>
            </w:r>
            <w:r w:rsidRPr="00B17490">
              <w:rPr>
                <w:bCs/>
                <w:szCs w:val="24"/>
              </w:rPr>
              <w:t>Centers of Excellence</w:t>
            </w:r>
            <w:r w:rsidRPr="00B17490">
              <w:rPr>
                <w:szCs w:val="24"/>
              </w:rPr>
              <w:t>.</w:t>
            </w:r>
          </w:p>
          <w:p w14:paraId="63E16956" w14:textId="77777777" w:rsidR="00895393" w:rsidRPr="00B17490" w:rsidRDefault="00895393" w:rsidP="00B255F8">
            <w:pPr>
              <w:pStyle w:val="TableTextCharCharChar1"/>
              <w:ind w:left="288" w:hanging="288"/>
              <w:rPr>
                <w:szCs w:val="24"/>
              </w:rPr>
            </w:pPr>
          </w:p>
          <w:p w14:paraId="5992F51D" w14:textId="25616D7B" w:rsidR="00895393" w:rsidRPr="00B17490" w:rsidRDefault="00895393" w:rsidP="00B255F8">
            <w:pPr>
              <w:pStyle w:val="TableTextCharCharChar1"/>
              <w:rPr>
                <w:b/>
                <w:bCs/>
                <w:color w:val="FF00FF"/>
                <w:szCs w:val="24"/>
              </w:rPr>
            </w:pPr>
            <w:r w:rsidRPr="00B17490">
              <w:rPr>
                <w:szCs w:val="24"/>
              </w:rPr>
              <w:t xml:space="preserve">A combined overall </w:t>
            </w:r>
            <w:r w:rsidRPr="00B17490">
              <w:rPr>
                <w:szCs w:val="24"/>
              </w:rPr>
              <w:lastRenderedPageBreak/>
              <w:t xml:space="preserve">maximum Benefit of </w:t>
            </w:r>
            <w:r w:rsidRPr="00B17490">
              <w:rPr>
                <w:b/>
                <w:bCs/>
                <w:color w:val="0000FF"/>
                <w:szCs w:val="24"/>
              </w:rPr>
              <w:t>$</w:t>
            </w:r>
            <w:r w:rsidR="008F754B" w:rsidRPr="00B17490">
              <w:rPr>
                <w:b/>
                <w:bCs/>
                <w:color w:val="0000FF"/>
                <w:szCs w:val="24"/>
              </w:rPr>
              <w:t>10,000</w:t>
            </w:r>
            <w:r w:rsidRPr="00B17490">
              <w:rPr>
                <w:szCs w:val="24"/>
              </w:rPr>
              <w:t xml:space="preserve"> per Covered Person applies for all travel and lodging expenses reimbursed under this Plan in connection with all transplant procedures and CHD treatments during the entire period that person is covered under this Plan.</w:t>
            </w:r>
          </w:p>
          <w:p w14:paraId="75D23073" w14:textId="77777777" w:rsidR="00895393" w:rsidRPr="00B17490" w:rsidRDefault="00895393" w:rsidP="00B255F8">
            <w:pPr>
              <w:pStyle w:val="TableTextCharCharChar1"/>
              <w:rPr>
                <w:b/>
                <w:bCs/>
                <w:color w:val="FF00FF"/>
                <w:szCs w:val="24"/>
              </w:rPr>
            </w:pPr>
          </w:p>
          <w:p w14:paraId="6CC924ED" w14:textId="1C59E6CA" w:rsidR="00895393" w:rsidRPr="00B17490" w:rsidRDefault="00895393" w:rsidP="00B255F8">
            <w:pPr>
              <w:rPr>
                <w:b/>
                <w:sz w:val="24"/>
                <w:szCs w:val="24"/>
              </w:rPr>
            </w:pPr>
            <w:r w:rsidRPr="00B17490">
              <w:rPr>
                <w:b/>
                <w:sz w:val="24"/>
                <w:szCs w:val="24"/>
              </w:rPr>
              <w:t>Pre-service Authorization Requirement</w:t>
            </w:r>
          </w:p>
          <w:p w14:paraId="7B9A8D0F" w14:textId="404EDC12" w:rsidR="00895393" w:rsidRPr="00B17490" w:rsidRDefault="00895393" w:rsidP="00B255F8">
            <w:pPr>
              <w:pStyle w:val="TableTextCharCharChar1"/>
              <w:rPr>
                <w:b/>
                <w:color w:val="FF00FF"/>
                <w:szCs w:val="24"/>
              </w:rPr>
            </w:pPr>
            <w:r w:rsidRPr="00B17490">
              <w:rPr>
                <w:szCs w:val="24"/>
              </w:rPr>
              <w:t xml:space="preserve">For Benefits you must </w:t>
            </w:r>
            <w:r w:rsidRPr="00B17490">
              <w:rPr>
                <w:bCs/>
                <w:color w:val="000000"/>
                <w:szCs w:val="24"/>
              </w:rPr>
              <w:t>obtain prior authorization</w:t>
            </w:r>
            <w:r w:rsidRPr="00B17490">
              <w:rPr>
                <w:b/>
                <w:bCs/>
                <w:color w:val="000000"/>
                <w:szCs w:val="24"/>
              </w:rPr>
              <w:t xml:space="preserve"> </w:t>
            </w:r>
            <w:r w:rsidRPr="00B17490">
              <w:rPr>
                <w:szCs w:val="24"/>
              </w:rPr>
              <w:t xml:space="preserve">as soon as the possibility of a transplant arises (and before the time a pre-transplantation evaluation is performed at a transplant center). If you don't </w:t>
            </w:r>
            <w:r w:rsidRPr="00B17490">
              <w:rPr>
                <w:bCs/>
                <w:color w:val="000000"/>
                <w:szCs w:val="24"/>
              </w:rPr>
              <w:t>obtain prior authorization</w:t>
            </w:r>
            <w:r w:rsidRPr="00B17490">
              <w:rPr>
                <w:szCs w:val="24"/>
              </w:rPr>
              <w:t xml:space="preserve"> and if, as a result, the services are not performed at a </w:t>
            </w:r>
            <w:r w:rsidRPr="00B17490">
              <w:rPr>
                <w:bCs/>
                <w:szCs w:val="24"/>
              </w:rPr>
              <w:t>Centers of Excellence</w:t>
            </w:r>
            <w:r w:rsidRPr="00B17490">
              <w:rPr>
                <w:szCs w:val="24"/>
              </w:rPr>
              <w:t>, Benefits will not be paid.</w:t>
            </w:r>
          </w:p>
          <w:p w14:paraId="427F0619" w14:textId="6720AF5B" w:rsidR="00895393" w:rsidRPr="00B17490" w:rsidRDefault="00895393" w:rsidP="00895393">
            <w:pPr>
              <w:rPr>
                <w:b/>
                <w:bCs/>
                <w:color w:val="FF00FF"/>
                <w:sz w:val="24"/>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7D53E9DF" w14:textId="275B86A3" w:rsidR="00F279BC" w:rsidRPr="00B17490" w:rsidRDefault="008F754B" w:rsidP="00F279BC">
            <w:pPr>
              <w:numPr>
                <w:ilvl w:val="12"/>
                <w:numId w:val="0"/>
              </w:numPr>
              <w:rPr>
                <w:b/>
                <w:color w:val="FF00FF"/>
                <w:sz w:val="24"/>
                <w:szCs w:val="24"/>
              </w:rPr>
            </w:pPr>
            <w:r w:rsidRPr="00B17490">
              <w:rPr>
                <w:b/>
                <w:color w:val="FF00FF"/>
                <w:sz w:val="24"/>
                <w:szCs w:val="24"/>
              </w:rPr>
              <w:lastRenderedPageBreak/>
              <w:t xml:space="preserve"> </w:t>
            </w:r>
            <w:r w:rsidR="00F279BC" w:rsidRPr="00B17490">
              <w:rPr>
                <w:b/>
                <w:sz w:val="24"/>
                <w:szCs w:val="24"/>
              </w:rPr>
              <w:t>Not Applicable</w:t>
            </w:r>
          </w:p>
          <w:p w14:paraId="5C2571D7" w14:textId="77777777" w:rsidR="00895393" w:rsidRPr="00B17490" w:rsidRDefault="00895393" w:rsidP="00B255F8">
            <w:pPr>
              <w:pStyle w:val="TableTextCharCharChar1"/>
              <w:numPr>
                <w:ilvl w:val="12"/>
                <w:numId w:val="0"/>
              </w:numPr>
              <w:rPr>
                <w:b/>
                <w:color w:val="0000FF"/>
                <w:szCs w:val="24"/>
              </w:rPr>
            </w:pPr>
          </w:p>
          <w:p w14:paraId="427F062B" w14:textId="77777777" w:rsidR="00895393" w:rsidRPr="00B17490" w:rsidRDefault="00895393" w:rsidP="008F754B">
            <w:pPr>
              <w:pStyle w:val="TableTextCharCharChar1"/>
              <w:rPr>
                <w:b/>
                <w:szCs w:val="24"/>
              </w:rPr>
            </w:pPr>
          </w:p>
        </w:tc>
      </w:tr>
      <w:tr w:rsidR="00A719B8" w:rsidRPr="00B17490" w14:paraId="427F0647"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17490" w:rsidRDefault="00A719B8">
            <w:pPr>
              <w:pStyle w:val="TableTextCharCharChar1"/>
              <w:numPr>
                <w:ilvl w:val="12"/>
                <w:numId w:val="0"/>
              </w:numPr>
              <w:rPr>
                <w:b/>
              </w:rPr>
            </w:pPr>
            <w:bookmarkStart w:id="152" w:name="Wigs"/>
            <w:r w:rsidRPr="00B17490">
              <w:rPr>
                <w:b/>
              </w:rPr>
              <w:lastRenderedPageBreak/>
              <w:t>Wigs</w:t>
            </w:r>
            <w:bookmarkEnd w:id="152"/>
          </w:p>
          <w:p w14:paraId="427F062E" w14:textId="77777777" w:rsidR="00A719B8" w:rsidRPr="00B17490" w:rsidRDefault="00A719B8">
            <w:pPr>
              <w:pStyle w:val="TableTextCharCharChar1"/>
              <w:numPr>
                <w:ilvl w:val="12"/>
                <w:numId w:val="0"/>
              </w:numPr>
              <w:rPr>
                <w:b/>
              </w:rPr>
            </w:pPr>
          </w:p>
          <w:p w14:paraId="427F0630" w14:textId="37B1E215" w:rsidR="00A719B8" w:rsidRPr="00B17490" w:rsidRDefault="00A719B8" w:rsidP="0060765A">
            <w:pPr>
              <w:pStyle w:val="TableTextCharCharChar1"/>
              <w:numPr>
                <w:ilvl w:val="12"/>
                <w:numId w:val="0"/>
              </w:numPr>
            </w:pPr>
            <w:r w:rsidRPr="00B17490">
              <w:t xml:space="preserve">The Plan pays Benefits for wigs </w:t>
            </w:r>
            <w:r w:rsidR="0060765A" w:rsidRPr="00B17490">
              <w:t>covered for loss of hair resulting from treatment of a malignancy or permanent loss of hair from an accidental injury.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63A" w14:textId="15E398C3" w:rsidR="00A719B8" w:rsidRPr="00B17490" w:rsidRDefault="00D50271" w:rsidP="00EC2FD0">
            <w:pPr>
              <w:pStyle w:val="TableTextCharCharChar1"/>
              <w:numPr>
                <w:ilvl w:val="12"/>
                <w:numId w:val="0"/>
              </w:numPr>
              <w:rPr>
                <w:b/>
                <w:bCs/>
                <w:color w:val="800080"/>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63B" w14:textId="77777777" w:rsidR="00A719B8" w:rsidRPr="00B17490" w:rsidRDefault="00A719B8" w:rsidP="00EC2FD0">
            <w:pPr>
              <w:pStyle w:val="TableTextCharCharChar1"/>
              <w:numPr>
                <w:ilvl w:val="12"/>
                <w:numId w:val="0"/>
              </w:numPr>
              <w:rPr>
                <w:bCs/>
                <w:szCs w:val="24"/>
              </w:rPr>
            </w:pPr>
          </w:p>
          <w:p w14:paraId="427F063E" w14:textId="3E3AFE7F" w:rsidR="00A719B8" w:rsidRPr="00B17490" w:rsidRDefault="00A719B8" w:rsidP="00EC2FD0">
            <w:pPr>
              <w:pStyle w:val="TableText"/>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642" w14:textId="5103EC12" w:rsidR="00A719B8" w:rsidRPr="00B17490" w:rsidRDefault="00D50271" w:rsidP="00EC2FD0">
            <w:pPr>
              <w:pStyle w:val="TableTextCharCharChar1"/>
              <w:numPr>
                <w:ilvl w:val="12"/>
                <w:numId w:val="0"/>
              </w:numPr>
              <w:rPr>
                <w:b/>
                <w:bCs/>
                <w:color w:val="800080"/>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643" w14:textId="77777777" w:rsidR="00A719B8" w:rsidRPr="00B17490" w:rsidRDefault="00A719B8" w:rsidP="00EC2FD0">
            <w:pPr>
              <w:pStyle w:val="TableTextCharCharChar1"/>
              <w:numPr>
                <w:ilvl w:val="12"/>
                <w:numId w:val="0"/>
              </w:numPr>
              <w:rPr>
                <w:bCs/>
                <w:szCs w:val="24"/>
              </w:rPr>
            </w:pPr>
          </w:p>
          <w:p w14:paraId="427F0646" w14:textId="784210D2" w:rsidR="00A719B8" w:rsidRPr="00B17490" w:rsidRDefault="00A719B8" w:rsidP="00EC2FD0">
            <w:pPr>
              <w:pStyle w:val="TableText"/>
              <w:rPr>
                <w:color w:val="000000"/>
              </w:rPr>
            </w:pPr>
          </w:p>
        </w:tc>
      </w:tr>
    </w:tbl>
    <w:p w14:paraId="427F0648" w14:textId="77777777" w:rsidR="00154B9C" w:rsidRPr="00B17490" w:rsidRDefault="00154B9C">
      <w:pPr>
        <w:rPr>
          <w:sz w:val="24"/>
        </w:rPr>
      </w:pPr>
    </w:p>
    <w:p w14:paraId="427F0649" w14:textId="77777777" w:rsidR="00154B9C" w:rsidRPr="00B17490" w:rsidRDefault="00154B9C">
      <w:pPr>
        <w:numPr>
          <w:ilvl w:val="12"/>
          <w:numId w:val="0"/>
        </w:numPr>
        <w:rPr>
          <w:sz w:val="24"/>
        </w:rPr>
      </w:pPr>
    </w:p>
    <w:p w14:paraId="427F064A" w14:textId="77777777" w:rsidR="00154B9C" w:rsidRPr="00B17490" w:rsidRDefault="00154B9C" w:rsidP="00A8344D">
      <w:r w:rsidRPr="00B17490">
        <w:t>&lt;!--ID=CSR--&gt;</w:t>
      </w:r>
    </w:p>
    <w:p w14:paraId="427F064B"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651"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17490" w:rsidRDefault="00154B9C">
            <w:pPr>
              <w:pStyle w:val="TableHeaderText"/>
              <w:numPr>
                <w:ilvl w:val="12"/>
                <w:numId w:val="0"/>
              </w:numPr>
              <w:rPr>
                <w:color w:val="FF00FF"/>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30FB0EE0"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64E"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EDFE927"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650"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3E37EA" w:rsidRPr="00B17490" w14:paraId="427F065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17490" w:rsidRDefault="003E37EA">
            <w:pPr>
              <w:pStyle w:val="TableTextChar"/>
              <w:numPr>
                <w:ilvl w:val="12"/>
                <w:numId w:val="0"/>
              </w:numPr>
              <w:rPr>
                <w:b/>
                <w:color w:val="FF0000"/>
              </w:rPr>
            </w:pPr>
            <w:bookmarkStart w:id="153" w:name="Alternative_Treatments"/>
            <w:r w:rsidRPr="00B17490">
              <w:rPr>
                <w:b/>
                <w:color w:val="FF0000"/>
              </w:rPr>
              <w:t>Alternative Treatments</w:t>
            </w:r>
            <w:bookmarkEnd w:id="153"/>
          </w:p>
          <w:p w14:paraId="427F0653" w14:textId="77777777" w:rsidR="003E37EA" w:rsidRPr="00B17490" w:rsidRDefault="003E37EA">
            <w:pPr>
              <w:pStyle w:val="TableTextChar"/>
              <w:numPr>
                <w:ilvl w:val="12"/>
                <w:numId w:val="0"/>
              </w:numPr>
              <w:rPr>
                <w:b/>
                <w:color w:val="FF0000"/>
              </w:rPr>
            </w:pPr>
          </w:p>
          <w:p w14:paraId="427F0654" w14:textId="77777777" w:rsidR="003E37EA" w:rsidRPr="00B17490"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17490" w:rsidRDefault="003E37EA" w:rsidP="003F1898">
            <w:pPr>
              <w:pStyle w:val="TableTextChar"/>
              <w:rPr>
                <w:color w:val="FF0000"/>
              </w:rPr>
            </w:pPr>
            <w:r w:rsidRPr="00B17490">
              <w:rPr>
                <w:color w:val="FF0000"/>
              </w:rPr>
              <w:t>The following services are not covered:</w:t>
            </w:r>
          </w:p>
          <w:p w14:paraId="427F0658" w14:textId="77777777" w:rsidR="003E37EA" w:rsidRPr="00B17490" w:rsidRDefault="003E37EA" w:rsidP="003F1898">
            <w:pPr>
              <w:pStyle w:val="TableTextChar"/>
              <w:rPr>
                <w:color w:val="FF0000"/>
              </w:rPr>
            </w:pPr>
            <w:r w:rsidRPr="00B17490">
              <w:rPr>
                <w:color w:val="FF0000"/>
              </w:rPr>
              <w:t>●   Acupressure</w:t>
            </w:r>
          </w:p>
          <w:p w14:paraId="427F065A" w14:textId="77777777" w:rsidR="003E37EA" w:rsidRPr="00B17490" w:rsidRDefault="003E37EA" w:rsidP="003F1898">
            <w:pPr>
              <w:pStyle w:val="TableTextChar"/>
              <w:rPr>
                <w:color w:val="FF0000"/>
              </w:rPr>
            </w:pPr>
            <w:r w:rsidRPr="00B17490">
              <w:rPr>
                <w:color w:val="FF0000"/>
              </w:rPr>
              <w:t>●   Aromatherapy.</w:t>
            </w:r>
          </w:p>
          <w:p w14:paraId="427F065B" w14:textId="77777777" w:rsidR="003E37EA" w:rsidRPr="00B17490" w:rsidRDefault="003E37EA" w:rsidP="003F1898">
            <w:pPr>
              <w:pStyle w:val="TableTextChar"/>
              <w:rPr>
                <w:color w:val="FF0000"/>
              </w:rPr>
            </w:pPr>
            <w:r w:rsidRPr="00B17490">
              <w:rPr>
                <w:color w:val="FF0000"/>
              </w:rPr>
              <w:t>●   Hypnotism.</w:t>
            </w:r>
          </w:p>
          <w:p w14:paraId="427F065C" w14:textId="77777777" w:rsidR="003E37EA" w:rsidRPr="00B17490" w:rsidRDefault="003E37EA" w:rsidP="003F1898">
            <w:pPr>
              <w:pStyle w:val="TableTextChar"/>
              <w:rPr>
                <w:color w:val="FF0000"/>
              </w:rPr>
            </w:pPr>
            <w:r w:rsidRPr="00B17490">
              <w:rPr>
                <w:color w:val="FF0000"/>
              </w:rPr>
              <w:t>●   Massage Therapy.</w:t>
            </w:r>
          </w:p>
          <w:p w14:paraId="427F065D" w14:textId="77777777" w:rsidR="003E37EA" w:rsidRPr="00B17490" w:rsidRDefault="003E37EA" w:rsidP="003F1898">
            <w:pPr>
              <w:pStyle w:val="TableTextChar"/>
              <w:rPr>
                <w:color w:val="FF0000"/>
              </w:rPr>
            </w:pPr>
            <w:r w:rsidRPr="00B17490">
              <w:rPr>
                <w:color w:val="FF0000"/>
              </w:rPr>
              <w:t>●   Rolfing. (holistic tissue massage);</w:t>
            </w:r>
          </w:p>
          <w:p w14:paraId="427F065E" w14:textId="6BB93391" w:rsidR="003E37EA" w:rsidRPr="00B17490" w:rsidRDefault="003E37EA" w:rsidP="009D6F53">
            <w:pPr>
              <w:pStyle w:val="TableTextCharCharChar1"/>
              <w:ind w:left="288" w:hanging="288"/>
              <w:rPr>
                <w:color w:val="FF0000"/>
              </w:rPr>
            </w:pPr>
            <w:r w:rsidRPr="00B17490">
              <w:rPr>
                <w:color w:val="FF0000"/>
              </w:rPr>
              <w:sym w:font="Symbol" w:char="F0B7"/>
            </w:r>
            <w:r w:rsidRPr="00B17490">
              <w:rPr>
                <w:color w:val="FF0000"/>
              </w:rPr>
              <w:t xml:space="preserve">   Art therapy, music therapy, dance therapy, horseback therapy and</w:t>
            </w:r>
            <w:r w:rsidRPr="00B17490">
              <w:t xml:space="preserve"> </w:t>
            </w:r>
            <w:r w:rsidRPr="00B17490">
              <w:rPr>
                <w:color w:val="FF0000"/>
              </w:rPr>
              <w:t xml:space="preserve">other forms of alternative treatment as defined by the National Center for Complimentary and Alternative Medicine (NCCAM) of the National </w:t>
            </w:r>
            <w:r w:rsidRPr="00B17490">
              <w:rPr>
                <w:color w:val="FF0000"/>
              </w:rPr>
              <w:lastRenderedPageBreak/>
              <w:t xml:space="preserve">Institutes of Health. This exclusion does not apply to </w:t>
            </w:r>
            <w:r w:rsidR="00CF3A80" w:rsidRPr="00B17490">
              <w:rPr>
                <w:color w:val="FF0000"/>
              </w:rPr>
              <w:t>Manipulative</w:t>
            </w:r>
            <w:r w:rsidRPr="00B17490">
              <w:rPr>
                <w:color w:val="FF0000"/>
              </w:rPr>
              <w:t xml:space="preserve"> Treatment</w:t>
            </w:r>
            <w:r w:rsidR="00CF3A80" w:rsidRPr="00B17490">
              <w:rPr>
                <w:color w:val="FF0000"/>
              </w:rPr>
              <w:t xml:space="preserve"> and</w:t>
            </w:r>
            <w:r w:rsidRPr="00B17490">
              <w:rPr>
                <w:color w:val="FF0000"/>
              </w:rPr>
              <w:t xml:space="preserve"> </w:t>
            </w:r>
            <w:r w:rsidR="00CF3A80" w:rsidRPr="00B17490">
              <w:rPr>
                <w:color w:val="FF0000"/>
              </w:rPr>
              <w:t xml:space="preserve">non-manipulative </w:t>
            </w:r>
            <w:r w:rsidRPr="00B17490">
              <w:rPr>
                <w:color w:val="FF0000"/>
              </w:rPr>
              <w:t xml:space="preserve">osteopathic care for which Benefits are provided as described under </w:t>
            </w:r>
            <w:r w:rsidR="0095064D" w:rsidRPr="00B17490">
              <w:rPr>
                <w:rStyle w:val="wdColorRedBoldItalic"/>
              </w:rPr>
              <w:t>Rehabilitation Services – Outpatient Therapy and Manipulative Treatment.</w:t>
            </w:r>
            <w:r w:rsidR="0095064D" w:rsidRPr="00B17490">
              <w:rPr>
                <w:b/>
                <w:color w:val="FF00FF"/>
              </w:rPr>
              <w:t xml:space="preserve"> </w:t>
            </w:r>
          </w:p>
        </w:tc>
      </w:tr>
      <w:tr w:rsidR="00154B9C" w:rsidRPr="00B17490" w14:paraId="427F066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17490" w:rsidRDefault="00154B9C">
            <w:pPr>
              <w:pStyle w:val="TableTextCharCharChar1"/>
              <w:numPr>
                <w:ilvl w:val="12"/>
                <w:numId w:val="0"/>
              </w:numPr>
              <w:rPr>
                <w:b/>
                <w:color w:val="FF0000"/>
              </w:rPr>
            </w:pPr>
            <w:bookmarkStart w:id="154" w:name="Bereavement_Counseling"/>
            <w:r w:rsidRPr="00B17490">
              <w:rPr>
                <w:b/>
                <w:color w:val="FF0000"/>
              </w:rPr>
              <w:lastRenderedPageBreak/>
              <w:t>Bereavement</w:t>
            </w:r>
            <w:r w:rsidR="003E2CED" w:rsidRPr="00B17490">
              <w:rPr>
                <w:b/>
                <w:color w:val="FF0000"/>
              </w:rPr>
              <w:t xml:space="preserve"> </w:t>
            </w:r>
            <w:r w:rsidRPr="00B17490">
              <w:rPr>
                <w:b/>
                <w:color w:val="FF0000"/>
              </w:rPr>
              <w:t>Counseling</w:t>
            </w:r>
            <w:bookmarkEnd w:id="154"/>
          </w:p>
          <w:p w14:paraId="427F0661" w14:textId="77777777" w:rsidR="00B912F4" w:rsidRPr="00B17490" w:rsidRDefault="00B912F4" w:rsidP="003778EE">
            <w:pPr>
              <w:pStyle w:val="TableTextCharCharChar1"/>
              <w:rPr>
                <w:b/>
                <w:color w:val="FF0000"/>
              </w:rPr>
            </w:pPr>
          </w:p>
          <w:p w14:paraId="427F0662" w14:textId="76BFE221" w:rsidR="00B75B9F" w:rsidRPr="00B17490"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E8459FD" w:rsidR="00B912F4" w:rsidRPr="00B17490" w:rsidRDefault="00D50271" w:rsidP="00B912F4">
            <w:pPr>
              <w:pStyle w:val="TableTextCharCharChar1"/>
              <w:numPr>
                <w:ilvl w:val="12"/>
                <w:numId w:val="0"/>
              </w:numPr>
              <w:rPr>
                <w:b/>
                <w:color w:val="FF0000"/>
              </w:rPr>
            </w:pPr>
            <w:r w:rsidRPr="00B17490">
              <w:rPr>
                <w:b/>
                <w:color w:val="0000FF"/>
                <w:szCs w:val="24"/>
              </w:rPr>
              <w:t>80%</w:t>
            </w:r>
            <w:r w:rsidR="00B912F4" w:rsidRPr="00B17490">
              <w:rPr>
                <w:color w:val="FF0000"/>
                <w:szCs w:val="24"/>
              </w:rPr>
              <w:t xml:space="preserve"> of eligible expenses after satisfying the deductible.</w:t>
            </w:r>
          </w:p>
          <w:p w14:paraId="427F0668" w14:textId="77777777" w:rsidR="00154B9C" w:rsidRPr="00B17490"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567D0484" w:rsidR="00B912F4" w:rsidRPr="00B17490" w:rsidRDefault="00D50271" w:rsidP="00DD24A2">
            <w:pPr>
              <w:pStyle w:val="TableTextCharCharChar1"/>
              <w:numPr>
                <w:ilvl w:val="12"/>
                <w:numId w:val="0"/>
              </w:numPr>
              <w:rPr>
                <w:b/>
                <w:color w:val="FF0000"/>
              </w:rPr>
            </w:pPr>
            <w:r w:rsidRPr="00B17490">
              <w:rPr>
                <w:b/>
                <w:color w:val="0000FF"/>
                <w:szCs w:val="24"/>
              </w:rPr>
              <w:t>60%</w:t>
            </w:r>
            <w:r w:rsidR="00B912F4" w:rsidRPr="00B17490">
              <w:rPr>
                <w:color w:val="FF0000"/>
                <w:szCs w:val="24"/>
              </w:rPr>
              <w:t xml:space="preserve"> of eligible expenses after satisfying the deductible.</w:t>
            </w:r>
          </w:p>
          <w:p w14:paraId="427F066E" w14:textId="77777777" w:rsidR="00154B9C" w:rsidRPr="00B17490" w:rsidRDefault="00154B9C" w:rsidP="00DD24A2">
            <w:pPr>
              <w:pStyle w:val="TableTextCharCharChar1"/>
              <w:numPr>
                <w:ilvl w:val="12"/>
                <w:numId w:val="0"/>
              </w:numPr>
              <w:rPr>
                <w:b/>
                <w:color w:val="FF0000"/>
              </w:rPr>
            </w:pPr>
          </w:p>
        </w:tc>
      </w:tr>
      <w:tr w:rsidR="0038087C" w:rsidRPr="00B17490" w14:paraId="39F16CB4"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16241365" w14:textId="77777777" w:rsidR="0038087C" w:rsidRPr="00B17490" w:rsidRDefault="0038087C">
            <w:pPr>
              <w:pStyle w:val="TableTextCharCharChar1"/>
              <w:numPr>
                <w:ilvl w:val="12"/>
                <w:numId w:val="0"/>
              </w:numPr>
              <w:rPr>
                <w:b/>
                <w:color w:val="FF0000"/>
              </w:rPr>
            </w:pPr>
            <w:bookmarkStart w:id="155" w:name="Botox"/>
            <w:r w:rsidRPr="00B17490">
              <w:rPr>
                <w:b/>
                <w:color w:val="FF0000"/>
              </w:rPr>
              <w:t>Botox</w:t>
            </w:r>
            <w:bookmarkEnd w:id="155"/>
          </w:p>
          <w:p w14:paraId="0108CAF5" w14:textId="77777777" w:rsidR="0038087C" w:rsidRPr="00B17490" w:rsidRDefault="0038087C">
            <w:pPr>
              <w:pStyle w:val="TableTextCharCharChar1"/>
              <w:numPr>
                <w:ilvl w:val="12"/>
                <w:numId w:val="0"/>
              </w:numPr>
              <w:rPr>
                <w:b/>
                <w:color w:val="FF0000"/>
              </w:rPr>
            </w:pPr>
          </w:p>
          <w:p w14:paraId="12724D90" w14:textId="77777777" w:rsidR="0038087C" w:rsidRPr="00B17490" w:rsidRDefault="0038087C">
            <w:pPr>
              <w:pStyle w:val="TableTextCharCharChar1"/>
              <w:numPr>
                <w:ilvl w:val="12"/>
                <w:numId w:val="0"/>
              </w:numPr>
              <w:rPr>
                <w:b/>
                <w:color w:val="FF0000"/>
              </w:rPr>
            </w:pPr>
            <w:r w:rsidRPr="00B17490">
              <w:rPr>
                <w:b/>
                <w:color w:val="FF0000"/>
              </w:rPr>
              <w:t>Covered when medically necessary</w:t>
            </w:r>
          </w:p>
          <w:p w14:paraId="48F10269" w14:textId="495ED47F" w:rsidR="00D50271" w:rsidRPr="00B17490" w:rsidRDefault="00D5027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F6536E" w14:textId="15233258" w:rsidR="0038087C" w:rsidRPr="00B17490" w:rsidRDefault="00D50271">
            <w:pPr>
              <w:pStyle w:val="TableTextCharCharChar1"/>
              <w:numPr>
                <w:ilvl w:val="12"/>
                <w:numId w:val="0"/>
              </w:numPr>
              <w:rPr>
                <w:b/>
                <w:color w:val="FF0000"/>
              </w:rPr>
            </w:pPr>
            <w:r w:rsidRPr="00B17490">
              <w:rPr>
                <w:b/>
                <w:color w:val="0000FF"/>
                <w:szCs w:val="24"/>
              </w:rPr>
              <w:t>80%</w:t>
            </w:r>
            <w:r w:rsidR="0038087C" w:rsidRPr="00B17490">
              <w:rPr>
                <w:color w:val="FF0000"/>
                <w:szCs w:val="24"/>
              </w:rPr>
              <w:t xml:space="preserve"> of eligible expenses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4EB8245" w14:textId="024F0D26" w:rsidR="0038087C" w:rsidRPr="00B17490" w:rsidRDefault="00D50271">
            <w:pPr>
              <w:pStyle w:val="TableTextCharCharChar1"/>
              <w:numPr>
                <w:ilvl w:val="12"/>
                <w:numId w:val="0"/>
              </w:numPr>
              <w:rPr>
                <w:b/>
                <w:color w:val="FF0000"/>
              </w:rPr>
            </w:pPr>
            <w:r w:rsidRPr="00B17490">
              <w:rPr>
                <w:b/>
                <w:color w:val="0000FF"/>
                <w:szCs w:val="24"/>
              </w:rPr>
              <w:t>60%</w:t>
            </w:r>
            <w:r w:rsidR="0038087C" w:rsidRPr="00B17490">
              <w:rPr>
                <w:color w:val="FF0000"/>
                <w:szCs w:val="24"/>
              </w:rPr>
              <w:t xml:space="preserve"> of eligible expenses </w:t>
            </w:r>
          </w:p>
        </w:tc>
      </w:tr>
      <w:tr w:rsidR="00154B9C" w:rsidRPr="00B17490" w14:paraId="427F068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17490" w:rsidRDefault="00154B9C">
            <w:pPr>
              <w:pStyle w:val="TableTextCharCharChar1"/>
              <w:numPr>
                <w:ilvl w:val="12"/>
                <w:numId w:val="0"/>
              </w:numPr>
              <w:rPr>
                <w:b/>
                <w:color w:val="FF0000"/>
              </w:rPr>
            </w:pPr>
            <w:bookmarkStart w:id="156" w:name="Breast_Reconstruction"/>
            <w:r w:rsidRPr="00B17490">
              <w:rPr>
                <w:b/>
                <w:color w:val="FF0000"/>
              </w:rPr>
              <w:t>Breast Reconstruction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17490" w:rsidRDefault="00154B9C" w:rsidP="005A6D55">
            <w:pPr>
              <w:pStyle w:val="TableTextCharCharChar1"/>
              <w:numPr>
                <w:ilvl w:val="12"/>
                <w:numId w:val="0"/>
              </w:numPr>
              <w:rPr>
                <w:b/>
                <w:color w:val="FF0000"/>
              </w:rPr>
            </w:pPr>
            <w:r w:rsidRPr="00B17490">
              <w:rPr>
                <w:b/>
                <w:color w:val="FF0000"/>
              </w:rPr>
              <w:t xml:space="preserve">Same as </w:t>
            </w:r>
          </w:p>
          <w:p w14:paraId="427F0672" w14:textId="77777777" w:rsidR="001B6486" w:rsidRPr="00B17490" w:rsidRDefault="001B6486" w:rsidP="005A6D55">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73" w14:textId="77777777" w:rsidR="001B6486" w:rsidRPr="00B17490" w:rsidRDefault="001B6486" w:rsidP="005A6D55">
            <w:pPr>
              <w:pStyle w:val="TableTextChar"/>
              <w:ind w:left="288"/>
              <w:rPr>
                <w:b/>
                <w:i/>
                <w:iCs/>
                <w:color w:val="0000FF"/>
                <w:u w:val="single"/>
              </w:rPr>
            </w:pPr>
            <w:r w:rsidRPr="00B17490">
              <w:rPr>
                <w:rStyle w:val="Style17"/>
              </w:rPr>
              <w:t>Services – Sickness and Injury</w:t>
            </w:r>
          </w:p>
          <w:p w14:paraId="427F0674" w14:textId="77777777" w:rsidR="001B6486" w:rsidRPr="00B17490" w:rsidRDefault="001B6486" w:rsidP="005A6D55">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75" w14:textId="77777777" w:rsidR="001B6486" w:rsidRPr="00B17490" w:rsidRDefault="001B6486" w:rsidP="005A6D55">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76" w14:textId="77777777" w:rsidR="001B6486" w:rsidRPr="00B17490" w:rsidRDefault="001B6486" w:rsidP="005A6D55">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77" w14:textId="77777777" w:rsidR="001B6486" w:rsidRPr="00B17490" w:rsidRDefault="001B6486" w:rsidP="005A6D55">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78" w14:textId="77777777" w:rsidR="00154B9C" w:rsidRPr="00B17490" w:rsidRDefault="00154B9C">
            <w:pPr>
              <w:pStyle w:val="TableTextCharCharChar1"/>
              <w:numPr>
                <w:ilvl w:val="12"/>
                <w:numId w:val="0"/>
              </w:numPr>
              <w:rPr>
                <w:b/>
                <w:color w:val="FF0000"/>
              </w:rPr>
            </w:pPr>
          </w:p>
          <w:p w14:paraId="427F067B" w14:textId="3A530021" w:rsidR="00154B9C" w:rsidRPr="00B17490"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17490" w:rsidRDefault="00154B9C">
            <w:pPr>
              <w:pStyle w:val="TableTextCharCharChar1"/>
              <w:numPr>
                <w:ilvl w:val="12"/>
                <w:numId w:val="0"/>
              </w:numPr>
              <w:rPr>
                <w:b/>
                <w:color w:val="FF0000"/>
              </w:rPr>
            </w:pPr>
            <w:r w:rsidRPr="00B17490">
              <w:rPr>
                <w:b/>
                <w:color w:val="FF0000"/>
              </w:rPr>
              <w:t xml:space="preserve">Same as </w:t>
            </w:r>
          </w:p>
          <w:p w14:paraId="427F067D" w14:textId="77777777" w:rsidR="00775D31" w:rsidRPr="00B17490" w:rsidRDefault="00775D31" w:rsidP="00775D3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7E" w14:textId="77777777" w:rsidR="00775D31" w:rsidRPr="00B17490" w:rsidRDefault="00775D31" w:rsidP="00775D31">
            <w:pPr>
              <w:pStyle w:val="TableTextChar"/>
              <w:ind w:left="288"/>
              <w:rPr>
                <w:b/>
                <w:i/>
                <w:iCs/>
                <w:color w:val="0000FF"/>
                <w:u w:val="single"/>
              </w:rPr>
            </w:pPr>
            <w:r w:rsidRPr="00B17490">
              <w:rPr>
                <w:rStyle w:val="Style17"/>
              </w:rPr>
              <w:t>Services – Sickness and Injury</w:t>
            </w:r>
          </w:p>
          <w:p w14:paraId="427F067F"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80"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81" w14:textId="77777777" w:rsidR="00775D31"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82" w14:textId="77777777" w:rsidR="001B6486"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83" w14:textId="77777777" w:rsidR="005A6D55" w:rsidRPr="00B17490" w:rsidRDefault="005A6D55" w:rsidP="00DD24A2">
            <w:pPr>
              <w:pStyle w:val="TableTextCharCharChar1"/>
              <w:numPr>
                <w:ilvl w:val="12"/>
                <w:numId w:val="0"/>
              </w:numPr>
              <w:rPr>
                <w:b/>
                <w:color w:val="FF0000"/>
              </w:rPr>
            </w:pPr>
          </w:p>
          <w:p w14:paraId="427F0686" w14:textId="1D38BA72" w:rsidR="00154B9C" w:rsidRPr="00B17490" w:rsidRDefault="00154B9C" w:rsidP="00DD24A2">
            <w:pPr>
              <w:pStyle w:val="TableTextCharCharChar1"/>
              <w:numPr>
                <w:ilvl w:val="12"/>
                <w:numId w:val="0"/>
              </w:numPr>
              <w:ind w:left="-18" w:right="338"/>
              <w:rPr>
                <w:b/>
                <w:color w:val="FF0000"/>
                <w:szCs w:val="24"/>
              </w:rPr>
            </w:pPr>
          </w:p>
        </w:tc>
      </w:tr>
      <w:tr w:rsidR="00A53B8A" w:rsidRPr="00B17490" w14:paraId="427F069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17490" w:rsidRDefault="00A53B8A">
            <w:pPr>
              <w:pStyle w:val="TableTextCharCharChar1"/>
              <w:numPr>
                <w:ilvl w:val="12"/>
                <w:numId w:val="0"/>
              </w:numPr>
              <w:rPr>
                <w:b/>
                <w:color w:val="FF0000"/>
              </w:rPr>
            </w:pPr>
            <w:bookmarkStart w:id="157" w:name="Breast_Reduction"/>
            <w:r w:rsidRPr="00B17490">
              <w:rPr>
                <w:b/>
                <w:color w:val="FF0000"/>
              </w:rPr>
              <w:t>Breast Reduction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17490" w:rsidRDefault="00A53B8A" w:rsidP="00DD24A2">
            <w:pPr>
              <w:pStyle w:val="TableTextCharCharChar1"/>
              <w:numPr>
                <w:ilvl w:val="12"/>
                <w:numId w:val="0"/>
              </w:numPr>
              <w:rPr>
                <w:b/>
                <w:color w:val="FF0000"/>
              </w:rPr>
            </w:pPr>
            <w:r w:rsidRPr="00B17490">
              <w:rPr>
                <w:b/>
                <w:color w:val="FF0000"/>
              </w:rPr>
              <w:t xml:space="preserve">Same as </w:t>
            </w:r>
          </w:p>
          <w:p w14:paraId="427F068A" w14:textId="77777777" w:rsidR="00775D31" w:rsidRPr="00B17490" w:rsidRDefault="00775D31" w:rsidP="00DD24A2">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8B" w14:textId="77777777" w:rsidR="00775D31" w:rsidRPr="00B17490" w:rsidRDefault="00775D31" w:rsidP="00DD24A2">
            <w:pPr>
              <w:pStyle w:val="TableTextChar"/>
              <w:ind w:left="288"/>
              <w:rPr>
                <w:b/>
                <w:i/>
                <w:iCs/>
                <w:color w:val="0000FF"/>
                <w:u w:val="single"/>
              </w:rPr>
            </w:pPr>
            <w:r w:rsidRPr="00B17490">
              <w:rPr>
                <w:rStyle w:val="Style17"/>
              </w:rPr>
              <w:t>Services – Sickness and Injury</w:t>
            </w:r>
          </w:p>
          <w:p w14:paraId="427F068C" w14:textId="77777777" w:rsidR="00775D31" w:rsidRPr="00B17490" w:rsidRDefault="00775D31" w:rsidP="00DD24A2">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8D" w14:textId="77777777" w:rsidR="00775D31" w:rsidRPr="00B17490" w:rsidRDefault="00775D31" w:rsidP="00DD24A2">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8E" w14:textId="77777777" w:rsidR="00775D31" w:rsidRPr="00B17490" w:rsidRDefault="00775D31" w:rsidP="00DD24A2">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8F" w14:textId="77777777" w:rsidR="001B6486" w:rsidRPr="00B17490" w:rsidRDefault="00775D31" w:rsidP="00DD24A2">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90" w14:textId="77777777" w:rsidR="00A53B8A" w:rsidRPr="00B17490" w:rsidRDefault="00A53B8A" w:rsidP="003F1898">
            <w:pPr>
              <w:pStyle w:val="TableTextCharCharChar1"/>
              <w:numPr>
                <w:ilvl w:val="12"/>
                <w:numId w:val="0"/>
              </w:numPr>
              <w:rPr>
                <w:b/>
                <w:color w:val="FF0000"/>
              </w:rPr>
            </w:pPr>
          </w:p>
          <w:p w14:paraId="427F0693" w14:textId="245573B1" w:rsidR="000B4E22" w:rsidRPr="00B17490"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17490" w:rsidRDefault="00A53B8A" w:rsidP="003F1898">
            <w:pPr>
              <w:pStyle w:val="TableTextCharCharChar1"/>
              <w:numPr>
                <w:ilvl w:val="12"/>
                <w:numId w:val="0"/>
              </w:numPr>
              <w:rPr>
                <w:b/>
                <w:color w:val="FF0000"/>
              </w:rPr>
            </w:pPr>
            <w:r w:rsidRPr="00B17490">
              <w:rPr>
                <w:b/>
                <w:color w:val="FF0000"/>
              </w:rPr>
              <w:t xml:space="preserve">Same as </w:t>
            </w:r>
          </w:p>
          <w:p w14:paraId="427F0695" w14:textId="77777777" w:rsidR="00775D31" w:rsidRPr="00B17490" w:rsidRDefault="00775D31" w:rsidP="00775D3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96" w14:textId="77777777" w:rsidR="00775D31" w:rsidRPr="00B17490" w:rsidRDefault="00775D31" w:rsidP="00775D31">
            <w:pPr>
              <w:pStyle w:val="TableTextChar"/>
              <w:ind w:left="288"/>
              <w:rPr>
                <w:b/>
                <w:i/>
                <w:iCs/>
                <w:color w:val="0000FF"/>
                <w:u w:val="single"/>
              </w:rPr>
            </w:pPr>
            <w:r w:rsidRPr="00B17490">
              <w:rPr>
                <w:rStyle w:val="Style17"/>
              </w:rPr>
              <w:t>Services – Sickness and Injury</w:t>
            </w:r>
          </w:p>
          <w:p w14:paraId="427F0697"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98"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99" w14:textId="77777777" w:rsidR="00775D31"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9A" w14:textId="77777777" w:rsidR="001B6486"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9B" w14:textId="77777777" w:rsidR="00A53B8A" w:rsidRPr="00B17490" w:rsidRDefault="00A53B8A" w:rsidP="00DD24A2">
            <w:pPr>
              <w:pStyle w:val="TableTextCharCharChar1"/>
              <w:numPr>
                <w:ilvl w:val="12"/>
                <w:numId w:val="0"/>
              </w:numPr>
              <w:rPr>
                <w:b/>
                <w:color w:val="FF0000"/>
              </w:rPr>
            </w:pPr>
          </w:p>
          <w:p w14:paraId="427F069E" w14:textId="7D4423B1" w:rsidR="000B4E22" w:rsidRPr="00B17490" w:rsidRDefault="000B4E22" w:rsidP="000B4E22">
            <w:pPr>
              <w:pStyle w:val="TableTextCharCharChar1"/>
              <w:numPr>
                <w:ilvl w:val="12"/>
                <w:numId w:val="0"/>
              </w:numPr>
              <w:rPr>
                <w:b/>
                <w:color w:val="FF0000"/>
              </w:rPr>
            </w:pPr>
          </w:p>
        </w:tc>
      </w:tr>
      <w:tr w:rsidR="00F75076" w:rsidRPr="00B17490" w14:paraId="427F06BA"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17490" w:rsidRDefault="00F75076" w:rsidP="003B1361">
            <w:pPr>
              <w:pStyle w:val="TableTextChar"/>
              <w:numPr>
                <w:ilvl w:val="12"/>
                <w:numId w:val="0"/>
              </w:numPr>
              <w:rPr>
                <w:b/>
                <w:color w:val="FF0000"/>
              </w:rPr>
            </w:pPr>
            <w:bookmarkStart w:id="158" w:name="Devices_Appliances_and_Prosthetics"/>
            <w:r w:rsidRPr="00B17490">
              <w:rPr>
                <w:b/>
                <w:color w:val="FF0000"/>
              </w:rPr>
              <w:t>Devices, Appliances and Prosthetics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17490" w:rsidRDefault="00F75076" w:rsidP="003F1898">
            <w:pPr>
              <w:pStyle w:val="List"/>
              <w:numPr>
                <w:ilvl w:val="12"/>
                <w:numId w:val="0"/>
              </w:numPr>
              <w:spacing w:before="0"/>
              <w:ind w:left="360" w:hanging="360"/>
              <w:rPr>
                <w:rFonts w:ascii="Times New Roman" w:hAnsi="Times New Roman"/>
                <w:b/>
                <w:color w:val="FF0000"/>
              </w:rPr>
            </w:pPr>
            <w:r w:rsidRPr="00B17490">
              <w:rPr>
                <w:rFonts w:ascii="Times New Roman" w:hAnsi="Times New Roman"/>
                <w:b/>
                <w:color w:val="FF0000"/>
              </w:rPr>
              <w:t>The following services are not covered:</w:t>
            </w:r>
          </w:p>
          <w:p w14:paraId="427F06A2" w14:textId="77777777" w:rsidR="00F75076" w:rsidRPr="00B17490" w:rsidRDefault="00F75076" w:rsidP="003F1898">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devices used specifically as safety items or to affect performance in sports-related activities;</w:t>
            </w:r>
          </w:p>
          <w:p w14:paraId="427F06A3" w14:textId="77777777" w:rsidR="00C3079F" w:rsidRPr="00B17490" w:rsidRDefault="00C3079F" w:rsidP="00C3079F">
            <w:pPr>
              <w:pStyle w:val="TableText"/>
              <w:rPr>
                <w:color w:val="FF0000"/>
              </w:rPr>
            </w:pPr>
            <w:r w:rsidRPr="00B17490">
              <w:rPr>
                <w:color w:val="FF0000"/>
              </w:rPr>
              <w:sym w:font="Symbol" w:char="00B7"/>
            </w:r>
            <w:r w:rsidRPr="00B17490">
              <w:rPr>
                <w:color w:val="FF0000"/>
              </w:rPr>
              <w:t xml:space="preserve">   orthotic appliances and devices that straighten or </w:t>
            </w:r>
          </w:p>
          <w:p w14:paraId="427F06A4" w14:textId="77777777" w:rsidR="00C3079F" w:rsidRPr="00B17490" w:rsidRDefault="00C3079F" w:rsidP="00C3079F">
            <w:pPr>
              <w:pStyle w:val="TableText"/>
              <w:ind w:left="288"/>
              <w:rPr>
                <w:color w:val="FF0000"/>
              </w:rPr>
            </w:pPr>
            <w:r w:rsidRPr="00B17490">
              <w:rPr>
                <w:color w:val="FF0000"/>
              </w:rPr>
              <w:t xml:space="preserve">reshape a body part, except as described under </w:t>
            </w:r>
            <w:r w:rsidRPr="00B17490">
              <w:rPr>
                <w:b/>
                <w:bCs/>
                <w:i/>
                <w:iCs/>
                <w:color w:val="FF0000"/>
              </w:rPr>
              <w:t>Durable Medical Equipment</w:t>
            </w:r>
            <w:r w:rsidRPr="00B17490">
              <w:rPr>
                <w:color w:val="FF0000"/>
              </w:rPr>
              <w:t xml:space="preserve">. </w:t>
            </w:r>
          </w:p>
          <w:p w14:paraId="427F06A5" w14:textId="77777777" w:rsidR="00C3079F" w:rsidRPr="00B17490" w:rsidRDefault="00C3079F" w:rsidP="00C3079F">
            <w:pPr>
              <w:pStyle w:val="TableText"/>
              <w:ind w:left="576"/>
              <w:rPr>
                <w:color w:val="FF0000"/>
              </w:rPr>
            </w:pPr>
            <w:r w:rsidRPr="00B17490">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7" w14:textId="77777777" w:rsidR="00F75076" w:rsidRPr="00B17490" w:rsidRDefault="00F75076" w:rsidP="00C3079F">
            <w:pPr>
              <w:pStyle w:val="ListBullet1"/>
              <w:tabs>
                <w:tab w:val="clear" w:pos="360"/>
              </w:tabs>
              <w:ind w:left="288" w:hanging="288"/>
              <w:rPr>
                <w:rFonts w:ascii="Times New Roman" w:hAnsi="Times New Roman"/>
                <w:color w:val="FF0000"/>
              </w:rPr>
            </w:pPr>
            <w:r w:rsidRPr="00B17490">
              <w:rPr>
                <w:rFonts w:ascii="Times New Roman" w:hAnsi="Times New Roman"/>
                <w:color w:val="FF0000"/>
              </w:rPr>
              <w:lastRenderedPageBreak/>
              <w:sym w:font="Symbol" w:char="F0B7"/>
            </w:r>
            <w:r w:rsidRPr="00B17490">
              <w:rPr>
                <w:rFonts w:ascii="Times New Roman" w:hAnsi="Times New Roman"/>
                <w:color w:val="FF0000"/>
              </w:rPr>
              <w:t xml:space="preserve">   the following items are excluded, even if prescribed by a Physician:</w:t>
            </w:r>
          </w:p>
          <w:p w14:paraId="427F06A8"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blood pressure cuff/monitor;</w:t>
            </w:r>
          </w:p>
          <w:p w14:paraId="427F06A9"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enuresis alarm;</w:t>
            </w:r>
          </w:p>
          <w:p w14:paraId="427F06AA"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non-wearable external defibrillator;</w:t>
            </w:r>
          </w:p>
          <w:p w14:paraId="427F06AB"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trusses;</w:t>
            </w:r>
            <w:r w:rsidR="00CF3A80" w:rsidRPr="00B17490">
              <w:rPr>
                <w:color w:val="FF0000"/>
              </w:rPr>
              <w:t xml:space="preserve"> and</w:t>
            </w:r>
          </w:p>
          <w:p w14:paraId="427F06AC"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ultrasonic nebulizers;</w:t>
            </w:r>
            <w:r w:rsidR="00CF3A80" w:rsidRPr="00B17490">
              <w:rPr>
                <w:color w:val="FF0000"/>
              </w:rPr>
              <w:t xml:space="preserve"> </w:t>
            </w:r>
          </w:p>
          <w:p w14:paraId="427F06AD"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the repair and replacement of prosthetic devices when damaged due to misuse, malicious breakage or gross neglect;</w:t>
            </w:r>
          </w:p>
          <w:p w14:paraId="427F06AE"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the replacement of lost or stolen prosthetic devices;</w:t>
            </w:r>
          </w:p>
          <w:p w14:paraId="427F06AF"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devices and computers to assist in communication and speech except for speech </w:t>
            </w:r>
            <w:r w:rsidR="00CF3A80" w:rsidRPr="00B17490">
              <w:rPr>
                <w:color w:val="FF0000"/>
              </w:rPr>
              <w:t>generating devices</w:t>
            </w:r>
            <w:r w:rsidRPr="00B17490">
              <w:rPr>
                <w:color w:val="FF0000"/>
              </w:rPr>
              <w:t xml:space="preserve"> and tracheo-esophageal voice</w:t>
            </w:r>
            <w:r w:rsidR="00CF3A80" w:rsidRPr="00B17490">
              <w:rPr>
                <w:color w:val="FF0000"/>
              </w:rPr>
              <w:t xml:space="preserve"> devices for which Benefits are provided as described under Durable Medical Equipment</w:t>
            </w:r>
            <w:r w:rsidRPr="00B17490">
              <w:rPr>
                <w:color w:val="FF0000"/>
              </w:rPr>
              <w:t>;</w:t>
            </w:r>
          </w:p>
          <w:p w14:paraId="427F06B0" w14:textId="4078EF21" w:rsidR="00F75076" w:rsidRPr="00B17490" w:rsidRDefault="00F75076" w:rsidP="003F1898">
            <w:pPr>
              <w:pStyle w:val="TableTextChar1"/>
              <w:rPr>
                <w:color w:val="FF0000"/>
              </w:rPr>
            </w:pPr>
            <w:r w:rsidRPr="00B17490">
              <w:rPr>
                <w:color w:val="FF0000"/>
              </w:rPr>
              <w:sym w:font="Symbol" w:char="F0B7"/>
            </w:r>
            <w:r w:rsidR="002E07BD" w:rsidRPr="00B17490">
              <w:rPr>
                <w:color w:val="FF0000"/>
              </w:rPr>
              <w:t xml:space="preserve">   oral appliances for snoring.</w:t>
            </w:r>
            <w:r w:rsidR="00B41FB3" w:rsidRPr="00B17490">
              <w:rPr>
                <w:color w:val="FF0000"/>
              </w:rPr>
              <w:t xml:space="preserve"> </w:t>
            </w:r>
          </w:p>
          <w:p w14:paraId="29788234" w14:textId="77777777" w:rsidR="003C69CE" w:rsidRPr="00B17490" w:rsidRDefault="003C69CE" w:rsidP="003C69CE">
            <w:pPr>
              <w:rPr>
                <w:color w:val="FF0000"/>
                <w:sz w:val="24"/>
              </w:rPr>
            </w:pPr>
            <w:r w:rsidRPr="00B17490">
              <w:rPr>
                <w:color w:val="FF0000"/>
                <w:sz w:val="24"/>
              </w:rPr>
              <w:sym w:font="Symbol" w:char="F0B7"/>
            </w:r>
            <w:r w:rsidRPr="00B17490">
              <w:rPr>
                <w:color w:val="FF0000"/>
                <w:sz w:val="24"/>
              </w:rPr>
              <w:t xml:space="preserve">   Powered and non-powered exoskeleton devices</w:t>
            </w:r>
          </w:p>
          <w:p w14:paraId="6BB01363" w14:textId="77777777" w:rsidR="009D6F53" w:rsidRPr="00B17490" w:rsidRDefault="009D6F53" w:rsidP="003F1898">
            <w:pPr>
              <w:pStyle w:val="TableTextChar1"/>
              <w:rPr>
                <w:b/>
                <w:color w:val="FF00FF"/>
              </w:rPr>
            </w:pPr>
          </w:p>
          <w:p w14:paraId="427F06B4" w14:textId="77777777" w:rsidR="00F75076" w:rsidRPr="00B17490" w:rsidRDefault="00F75076" w:rsidP="003F1898">
            <w:pPr>
              <w:pStyle w:val="TableTextChar1"/>
              <w:rPr>
                <w:color w:val="FF0000"/>
              </w:rPr>
            </w:pPr>
            <w:r w:rsidRPr="00B17490">
              <w:rPr>
                <w:color w:val="FF0000"/>
              </w:rPr>
              <w:t>This exclusion does not apply to breast prosthesis, mastectomy bras and lymphedema stockings for which Benefits are provided as described under Reconstructive Procedures.</w:t>
            </w:r>
          </w:p>
          <w:p w14:paraId="427F06B9" w14:textId="77777777" w:rsidR="00F75076" w:rsidRPr="00B17490" w:rsidRDefault="00F75076" w:rsidP="009D6F53">
            <w:pPr>
              <w:pStyle w:val="TableTextChar1CharChar"/>
              <w:rPr>
                <w:color w:val="FF0000"/>
              </w:rPr>
            </w:pPr>
          </w:p>
        </w:tc>
      </w:tr>
      <w:tr w:rsidR="00C2295B" w:rsidRPr="00B17490" w14:paraId="427F072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B17490" w:rsidRDefault="00C2295B">
            <w:pPr>
              <w:pStyle w:val="TableTextChar"/>
              <w:spacing w:line="276" w:lineRule="auto"/>
              <w:rPr>
                <w:rStyle w:val="CDBlack"/>
                <w:rFonts w:ascii="Times New Roman" w:hAnsi="Times New Roman"/>
                <w:b/>
                <w:color w:val="FF0000"/>
                <w:szCs w:val="24"/>
              </w:rPr>
            </w:pPr>
            <w:bookmarkStart w:id="159" w:name="Diabetes_Services"/>
            <w:r w:rsidRPr="00B17490">
              <w:rPr>
                <w:rStyle w:val="CDBlack"/>
                <w:rFonts w:ascii="Times New Roman" w:hAnsi="Times New Roman"/>
                <w:b/>
                <w:color w:val="FF0000"/>
                <w:szCs w:val="24"/>
              </w:rPr>
              <w:lastRenderedPageBreak/>
              <w:t>Diabetes Services</w:t>
            </w:r>
            <w:bookmarkEnd w:id="159"/>
          </w:p>
          <w:p w14:paraId="42372288" w14:textId="77777777" w:rsidR="00C2295B" w:rsidRPr="00B17490" w:rsidRDefault="00C2295B">
            <w:pPr>
              <w:pStyle w:val="TableTextChar"/>
              <w:spacing w:line="276" w:lineRule="auto"/>
              <w:rPr>
                <w:szCs w:val="24"/>
              </w:rPr>
            </w:pPr>
          </w:p>
          <w:p w14:paraId="5834A175" w14:textId="77777777" w:rsidR="00C2295B" w:rsidRPr="00B17490" w:rsidRDefault="00C2295B">
            <w:pPr>
              <w:pStyle w:val="TableTextChar"/>
              <w:spacing w:line="276" w:lineRule="auto"/>
              <w:rPr>
                <w:rStyle w:val="CDBold"/>
                <w:rFonts w:ascii="Times New Roman" w:hAnsi="Times New Roman"/>
                <w:color w:val="FF0000"/>
                <w:szCs w:val="24"/>
              </w:rPr>
            </w:pPr>
            <w:r w:rsidRPr="00B17490">
              <w:rPr>
                <w:rStyle w:val="CDBold"/>
                <w:rFonts w:ascii="Times New Roman" w:hAnsi="Times New Roman"/>
                <w:color w:val="FF0000"/>
                <w:szCs w:val="24"/>
              </w:rPr>
              <w:t>Diabetes Self-Management and Training/Diabetic Eye Examinations/Foot Care</w:t>
            </w:r>
          </w:p>
          <w:p w14:paraId="7622EE7A" w14:textId="77777777" w:rsidR="00C2295B" w:rsidRPr="00B17490" w:rsidRDefault="00C2295B">
            <w:pPr>
              <w:pStyle w:val="TableTextChar"/>
              <w:spacing w:line="276" w:lineRule="auto"/>
              <w:rPr>
                <w:rStyle w:val="CDBlack"/>
                <w:rFonts w:ascii="Times New Roman" w:hAnsi="Times New Roman"/>
                <w:color w:val="FF0000"/>
                <w:szCs w:val="24"/>
              </w:rPr>
            </w:pPr>
            <w:r w:rsidRPr="00B1749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B17490" w:rsidRDefault="00C2295B">
            <w:pPr>
              <w:pStyle w:val="TableTextChar"/>
              <w:spacing w:line="276" w:lineRule="auto"/>
              <w:rPr>
                <w:rStyle w:val="CDBlack"/>
                <w:rFonts w:ascii="Times New Roman" w:hAnsi="Times New Roman"/>
                <w:szCs w:val="24"/>
              </w:rPr>
            </w:pPr>
          </w:p>
          <w:p w14:paraId="34516EE2" w14:textId="77777777" w:rsidR="00C2295B" w:rsidRPr="00B17490" w:rsidRDefault="00C2295B">
            <w:pPr>
              <w:pStyle w:val="TableTextChar"/>
              <w:spacing w:line="276" w:lineRule="auto"/>
              <w:rPr>
                <w:rStyle w:val="CDBlack"/>
                <w:rFonts w:ascii="Times New Roman" w:hAnsi="Times New Roman"/>
                <w:color w:val="FF0000"/>
                <w:szCs w:val="24"/>
              </w:rPr>
            </w:pPr>
            <w:r w:rsidRPr="00B17490">
              <w:rPr>
                <w:rStyle w:val="CDBlack"/>
                <w:rFonts w:ascii="Times New Roman" w:hAnsi="Times New Roman"/>
                <w:color w:val="FF0000"/>
                <w:szCs w:val="24"/>
              </w:rPr>
              <w:t xml:space="preserve">Benefits under this section also include medical eye examinations (dilated retinal examinations) and </w:t>
            </w:r>
            <w:r w:rsidRPr="00B17490">
              <w:rPr>
                <w:rStyle w:val="CDBlack"/>
                <w:rFonts w:ascii="Times New Roman" w:hAnsi="Times New Roman"/>
                <w:color w:val="FF0000"/>
                <w:szCs w:val="24"/>
              </w:rPr>
              <w:lastRenderedPageBreak/>
              <w:t>preventive foot care for Covered Persons with diabetes.</w:t>
            </w:r>
          </w:p>
          <w:p w14:paraId="3317A147" w14:textId="77777777" w:rsidR="00C2295B" w:rsidRPr="00B17490" w:rsidRDefault="00C2295B">
            <w:pPr>
              <w:pStyle w:val="TableTextChar"/>
              <w:spacing w:line="276" w:lineRule="auto"/>
              <w:rPr>
                <w:rStyle w:val="CDBold"/>
                <w:rFonts w:ascii="Times New Roman" w:hAnsi="Times New Roman"/>
                <w:color w:val="FF0000"/>
                <w:szCs w:val="24"/>
              </w:rPr>
            </w:pPr>
          </w:p>
          <w:p w14:paraId="2C92FE15" w14:textId="77777777" w:rsidR="00C2295B" w:rsidRPr="00B17490" w:rsidRDefault="00C2295B">
            <w:pPr>
              <w:pStyle w:val="TableTextChar"/>
              <w:spacing w:line="276" w:lineRule="auto"/>
              <w:rPr>
                <w:rStyle w:val="CDBold"/>
                <w:rFonts w:ascii="Times New Roman" w:hAnsi="Times New Roman"/>
                <w:color w:val="FF0000"/>
                <w:szCs w:val="24"/>
              </w:rPr>
            </w:pPr>
            <w:r w:rsidRPr="00B17490">
              <w:rPr>
                <w:rStyle w:val="CDBold"/>
                <w:rFonts w:ascii="Times New Roman" w:hAnsi="Times New Roman"/>
                <w:color w:val="FF0000"/>
                <w:szCs w:val="24"/>
              </w:rPr>
              <w:t>Diabetes Self-Management Items</w:t>
            </w:r>
          </w:p>
          <w:p w14:paraId="51C9F70A" w14:textId="580587E3" w:rsidR="00C2295B" w:rsidRPr="00B17490" w:rsidRDefault="009D6F53">
            <w:pPr>
              <w:pStyle w:val="TableTextChar"/>
              <w:spacing w:line="276" w:lineRule="auto"/>
              <w:rPr>
                <w:rStyle w:val="CDVar"/>
                <w:rFonts w:ascii="Times New Roman" w:hAnsi="Times New Roman"/>
                <w:b/>
                <w:dstrike/>
                <w:color w:val="FF00FF"/>
                <w:szCs w:val="24"/>
              </w:rPr>
            </w:pPr>
            <w:r w:rsidRPr="00B17490">
              <w:rPr>
                <w:rStyle w:val="CDVar"/>
                <w:rFonts w:ascii="Times New Roman" w:hAnsi="Times New Roman"/>
                <w:b/>
                <w:color w:val="FF00FF"/>
                <w:szCs w:val="24"/>
              </w:rPr>
              <w:t xml:space="preserve"> </w:t>
            </w:r>
            <w:r w:rsidR="00C2295B" w:rsidRPr="00B17490">
              <w:rPr>
                <w:rStyle w:val="CDVar"/>
                <w:rFonts w:ascii="Times New Roman" w:hAnsi="Times New Roman"/>
                <w:color w:val="FF0000"/>
                <w:szCs w:val="24"/>
              </w:rPr>
              <w:t>Insulin pumps and supplies for the management and treatment of diabetes, based upon the medical needs of the Covered Person.</w:t>
            </w:r>
            <w:r w:rsidR="00C2295B" w:rsidRPr="00B17490">
              <w:rPr>
                <w:rStyle w:val="CDVar"/>
                <w:rFonts w:ascii="Times New Roman" w:hAnsi="Times New Roman"/>
                <w:color w:val="000000"/>
                <w:szCs w:val="24"/>
              </w:rPr>
              <w:t xml:space="preserve"> </w:t>
            </w:r>
          </w:p>
          <w:p w14:paraId="4C171A17" w14:textId="673AFD9B" w:rsidR="00C2295B" w:rsidRPr="00B17490" w:rsidRDefault="00C2295B">
            <w:pPr>
              <w:pStyle w:val="TableTextChar"/>
              <w:spacing w:line="276" w:lineRule="auto"/>
              <w:rPr>
                <w:rStyle w:val="CDVar"/>
                <w:rFonts w:ascii="Times New Roman" w:hAnsi="Times New Roman"/>
                <w:color w:val="000000"/>
                <w:szCs w:val="24"/>
              </w:rPr>
            </w:pPr>
            <w:r w:rsidRPr="00B17490">
              <w:rPr>
                <w:rStyle w:val="CDVar"/>
                <w:rFonts w:ascii="Times New Roman" w:hAnsi="Times New Roman"/>
                <w:color w:val="FF0000"/>
                <w:szCs w:val="24"/>
              </w:rPr>
              <w:t>An insulin pump is subject to all the conditions of coverage stated under</w:t>
            </w:r>
            <w:r w:rsidRPr="00B17490">
              <w:rPr>
                <w:rStyle w:val="CDVar"/>
                <w:rFonts w:ascii="Times New Roman" w:hAnsi="Times New Roman"/>
                <w:color w:val="000000"/>
                <w:szCs w:val="24"/>
              </w:rPr>
              <w:t xml:space="preserve"> </w:t>
            </w:r>
            <w:r w:rsidRPr="00B17490">
              <w:rPr>
                <w:rStyle w:val="Style17"/>
                <w:szCs w:val="24"/>
              </w:rPr>
              <w:t>Durable Medical Equipment.</w:t>
            </w:r>
            <w:r w:rsidRPr="00B17490">
              <w:rPr>
                <w:rStyle w:val="CDVar"/>
                <w:rFonts w:ascii="Times New Roman" w:hAnsi="Times New Roman"/>
                <w:b/>
                <w:color w:val="000000"/>
                <w:szCs w:val="24"/>
              </w:rPr>
              <w:t xml:space="preserve"> </w:t>
            </w:r>
            <w:r w:rsidRPr="00B17490">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17490">
              <w:rPr>
                <w:rStyle w:val="CDVar"/>
                <w:rFonts w:ascii="Times New Roman" w:hAnsi="Times New Roman"/>
                <w:color w:val="000000"/>
                <w:szCs w:val="24"/>
              </w:rPr>
              <w:t xml:space="preserve"> </w:t>
            </w:r>
            <w:r w:rsidRPr="00B17490">
              <w:rPr>
                <w:rStyle w:val="Style17"/>
                <w:szCs w:val="24"/>
              </w:rPr>
              <w:t>Prescription Drugs.</w:t>
            </w:r>
          </w:p>
          <w:p w14:paraId="2D50CDEE" w14:textId="77777777" w:rsidR="00C2295B" w:rsidRPr="00B17490" w:rsidRDefault="00C2295B">
            <w:pPr>
              <w:pStyle w:val="TableTextChar"/>
              <w:spacing w:line="276" w:lineRule="auto"/>
              <w:rPr>
                <w:rStyle w:val="CDVar"/>
                <w:rFonts w:ascii="Times New Roman" w:hAnsi="Times New Roman"/>
                <w:color w:val="000000"/>
                <w:szCs w:val="24"/>
              </w:rPr>
            </w:pPr>
          </w:p>
          <w:p w14:paraId="6E6616D6" w14:textId="77777777" w:rsidR="00C2295B" w:rsidRPr="00B17490" w:rsidRDefault="00C2295B">
            <w:pPr>
              <w:pStyle w:val="TableTextChar"/>
              <w:spacing w:line="276" w:lineRule="auto"/>
              <w:rPr>
                <w:rStyle w:val="CDVar"/>
                <w:rFonts w:ascii="Times New Roman" w:hAnsi="Times New Roman"/>
                <w:color w:val="FF00FF"/>
                <w:szCs w:val="24"/>
              </w:rPr>
            </w:pPr>
          </w:p>
          <w:p w14:paraId="5D86F292" w14:textId="77777777" w:rsidR="00C2295B" w:rsidRPr="00B17490" w:rsidRDefault="00C2295B">
            <w:pPr>
              <w:pStyle w:val="TableTextChar"/>
              <w:spacing w:line="276" w:lineRule="auto"/>
              <w:rPr>
                <w:rStyle w:val="CDSM"/>
                <w:rFonts w:ascii="Times New Roman" w:hAnsi="Times New Roman"/>
                <w:b/>
                <w:color w:val="FF00FF"/>
                <w:szCs w:val="24"/>
              </w:rPr>
            </w:pPr>
            <w:r w:rsidRPr="00B17490">
              <w:rPr>
                <w:rStyle w:val="CDSM"/>
                <w:rFonts w:ascii="Times New Roman" w:hAnsi="Times New Roman"/>
                <w:color w:val="FF0000"/>
                <w:szCs w:val="24"/>
              </w:rPr>
              <w:t>Benefits for diabetes equipment that meet the definition of Durable Medical Equipment are not subject to the limit stated under</w:t>
            </w:r>
            <w:r w:rsidRPr="00B17490">
              <w:rPr>
                <w:rStyle w:val="CDSM"/>
                <w:rFonts w:ascii="Times New Roman" w:hAnsi="Times New Roman"/>
                <w:color w:val="000000"/>
                <w:szCs w:val="24"/>
              </w:rPr>
              <w:t xml:space="preserve"> </w:t>
            </w:r>
            <w:r w:rsidRPr="00B17490">
              <w:rPr>
                <w:rStyle w:val="Style17"/>
                <w:szCs w:val="24"/>
              </w:rPr>
              <w:t>Durable Medical Equipment.</w:t>
            </w:r>
            <w:r w:rsidRPr="00B17490">
              <w:rPr>
                <w:rStyle w:val="CDSM"/>
                <w:rFonts w:ascii="Times New Roman" w:hAnsi="Times New Roman"/>
                <w:b/>
                <w:color w:val="FF00FF"/>
                <w:szCs w:val="24"/>
              </w:rPr>
              <w:t xml:space="preserve"> </w:t>
            </w:r>
          </w:p>
          <w:p w14:paraId="1D14BB5C" w14:textId="77777777" w:rsidR="00C2295B" w:rsidRPr="00B17490" w:rsidRDefault="00C2295B">
            <w:pPr>
              <w:pStyle w:val="TableTextChar"/>
              <w:spacing w:line="276" w:lineRule="auto"/>
              <w:rPr>
                <w:rStyle w:val="CDSM"/>
                <w:rFonts w:ascii="Times New Roman" w:hAnsi="Times New Roman"/>
                <w:b/>
                <w:color w:val="FF00FF"/>
                <w:szCs w:val="24"/>
              </w:rPr>
            </w:pPr>
          </w:p>
          <w:p w14:paraId="427F0706" w14:textId="77777777" w:rsidR="00C2295B" w:rsidRPr="00B17490" w:rsidRDefault="00C2295B" w:rsidP="009D6F53">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lastRenderedPageBreak/>
              <w:t>Diabetes Self-Management and Training/Diabetic Eye Examinations/Foot Care</w:t>
            </w:r>
          </w:p>
          <w:p w14:paraId="15A1D417" w14:textId="77777777" w:rsidR="00C2295B" w:rsidRPr="00B17490" w:rsidRDefault="00C2295B">
            <w:pPr>
              <w:spacing w:line="276" w:lineRule="auto"/>
              <w:rPr>
                <w:rStyle w:val="CDVarBoldItalic"/>
                <w:rFonts w:ascii="Times New Roman" w:hAnsi="Times New Roman"/>
                <w:color w:val="FF0000"/>
                <w:sz w:val="24"/>
                <w:szCs w:val="24"/>
              </w:rPr>
            </w:pPr>
          </w:p>
          <w:p w14:paraId="7C523D3C" w14:textId="77777777" w:rsidR="00C2295B" w:rsidRPr="00B17490" w:rsidRDefault="00C2295B">
            <w:pPr>
              <w:spacing w:line="276" w:lineRule="auto"/>
              <w:rPr>
                <w:sz w:val="24"/>
                <w:szCs w:val="24"/>
              </w:rPr>
            </w:pPr>
            <w:r w:rsidRPr="00B1749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B17490" w:rsidRDefault="00C2295B">
            <w:pPr>
              <w:spacing w:line="276" w:lineRule="auto"/>
              <w:rPr>
                <w:color w:val="FF0000"/>
                <w:sz w:val="24"/>
                <w:szCs w:val="24"/>
              </w:rPr>
            </w:pPr>
          </w:p>
          <w:p w14:paraId="0B61C7DF"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Items</w:t>
            </w:r>
          </w:p>
          <w:p w14:paraId="413D7939" w14:textId="77777777" w:rsidR="00C2295B" w:rsidRPr="00B17490" w:rsidRDefault="00C2295B">
            <w:pPr>
              <w:spacing w:line="276" w:lineRule="auto"/>
              <w:rPr>
                <w:rStyle w:val="CDVarSuperscript"/>
                <w:rFonts w:ascii="Times New Roman" w:hAnsi="Times New Roman"/>
                <w:color w:val="FF00FF"/>
                <w:sz w:val="24"/>
                <w:szCs w:val="24"/>
              </w:rPr>
            </w:pPr>
          </w:p>
          <w:p w14:paraId="5693F269" w14:textId="47A22063" w:rsidR="00C2295B" w:rsidRPr="00B17490" w:rsidRDefault="00C2295B">
            <w:pPr>
              <w:spacing w:line="276" w:lineRule="auto"/>
              <w:rPr>
                <w:rStyle w:val="CDVarBold"/>
                <w:rFonts w:ascii="Times New Roman" w:hAnsi="Times New Roman"/>
                <w:color w:val="000000"/>
                <w:sz w:val="24"/>
                <w:szCs w:val="24"/>
              </w:rPr>
            </w:pPr>
            <w:r w:rsidRPr="00B17490">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17490">
              <w:rPr>
                <w:rStyle w:val="CDVar"/>
                <w:rFonts w:ascii="Times New Roman" w:hAnsi="Times New Roman"/>
                <w:color w:val="000000"/>
                <w:sz w:val="24"/>
                <w:szCs w:val="24"/>
              </w:rPr>
              <w:t xml:space="preserve"> </w:t>
            </w:r>
            <w:r w:rsidRPr="00B17490">
              <w:rPr>
                <w:rStyle w:val="Style17"/>
                <w:szCs w:val="24"/>
              </w:rPr>
              <w:t xml:space="preserve">Durable </w:t>
            </w:r>
            <w:r w:rsidRPr="00B17490">
              <w:rPr>
                <w:rStyle w:val="Style17"/>
                <w:szCs w:val="24"/>
              </w:rPr>
              <w:lastRenderedPageBreak/>
              <w:t>Medical Equipment</w:t>
            </w:r>
            <w:r w:rsidRPr="00B17490">
              <w:rPr>
                <w:rStyle w:val="CDVar"/>
                <w:rFonts w:ascii="Times New Roman" w:hAnsi="Times New Roman"/>
                <w:color w:val="000000"/>
                <w:sz w:val="24"/>
                <w:szCs w:val="24"/>
              </w:rPr>
              <w:t xml:space="preserve"> </w:t>
            </w:r>
            <w:r w:rsidRPr="00B17490">
              <w:rPr>
                <w:rStyle w:val="CDVar"/>
                <w:rFonts w:ascii="Times New Roman" w:hAnsi="Times New Roman"/>
                <w:color w:val="FF0000"/>
                <w:sz w:val="24"/>
                <w:szCs w:val="24"/>
              </w:rPr>
              <w:t xml:space="preserve">and </w:t>
            </w:r>
            <w:r w:rsidRPr="00B17490">
              <w:rPr>
                <w:rStyle w:val="Style17"/>
                <w:szCs w:val="24"/>
              </w:rPr>
              <w:t>Prescription Drugs.</w:t>
            </w:r>
          </w:p>
          <w:p w14:paraId="427F0719" w14:textId="77777777" w:rsidR="00C2295B" w:rsidRPr="00B17490"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B17490" w:rsidRDefault="00C2295B">
            <w:pPr>
              <w:numPr>
                <w:ilvl w:val="12"/>
                <w:numId w:val="0"/>
              </w:num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lastRenderedPageBreak/>
              <w:t>Diabetes Self-Management and Training/Diabetic Eye Examinations/Foot Care</w:t>
            </w:r>
          </w:p>
          <w:p w14:paraId="7706BB60" w14:textId="77777777" w:rsidR="00C2295B" w:rsidRPr="00B17490" w:rsidRDefault="00C2295B">
            <w:pPr>
              <w:spacing w:line="276" w:lineRule="auto"/>
              <w:rPr>
                <w:sz w:val="24"/>
                <w:szCs w:val="24"/>
              </w:rPr>
            </w:pPr>
          </w:p>
          <w:p w14:paraId="584F535A" w14:textId="77777777" w:rsidR="00C2295B" w:rsidRPr="00B17490" w:rsidRDefault="00C2295B">
            <w:pPr>
              <w:spacing w:line="276" w:lineRule="auto"/>
              <w:rPr>
                <w:color w:val="FF0000"/>
                <w:sz w:val="24"/>
                <w:szCs w:val="24"/>
              </w:rPr>
            </w:pPr>
            <w:r w:rsidRPr="00B1749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B17490" w:rsidRDefault="00C2295B">
            <w:pPr>
              <w:spacing w:line="276" w:lineRule="auto"/>
              <w:rPr>
                <w:color w:val="FF0000"/>
                <w:sz w:val="24"/>
                <w:szCs w:val="24"/>
              </w:rPr>
            </w:pPr>
          </w:p>
          <w:p w14:paraId="2F4DCAB8"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Items</w:t>
            </w:r>
          </w:p>
          <w:p w14:paraId="5666C996" w14:textId="77777777" w:rsidR="00C2295B" w:rsidRPr="00B17490" w:rsidRDefault="00C2295B">
            <w:pPr>
              <w:spacing w:line="276" w:lineRule="auto"/>
              <w:rPr>
                <w:rStyle w:val="CDVarSuperscript"/>
                <w:rFonts w:ascii="Times New Roman" w:hAnsi="Times New Roman"/>
                <w:color w:val="FF00FF"/>
                <w:sz w:val="24"/>
                <w:szCs w:val="24"/>
              </w:rPr>
            </w:pPr>
          </w:p>
          <w:p w14:paraId="44221C81" w14:textId="765ADE3C" w:rsidR="00C2295B" w:rsidRPr="00B17490" w:rsidRDefault="009D6F53">
            <w:pPr>
              <w:spacing w:line="276" w:lineRule="auto"/>
              <w:rPr>
                <w:rStyle w:val="CDVarBold"/>
                <w:rFonts w:ascii="Times New Roman" w:hAnsi="Times New Roman"/>
                <w:color w:val="000000"/>
                <w:sz w:val="24"/>
                <w:szCs w:val="24"/>
              </w:rPr>
            </w:pPr>
            <w:r w:rsidRPr="00B17490">
              <w:rPr>
                <w:rStyle w:val="CDVar"/>
                <w:rFonts w:ascii="Times New Roman" w:hAnsi="Times New Roman"/>
                <w:b/>
                <w:color w:val="FF00FF"/>
                <w:sz w:val="24"/>
                <w:szCs w:val="24"/>
              </w:rPr>
              <w:t xml:space="preserve"> </w:t>
            </w:r>
            <w:r w:rsidR="00C2295B" w:rsidRPr="00B17490">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C2295B" w:rsidRPr="00B17490">
              <w:rPr>
                <w:rStyle w:val="CDVar"/>
                <w:rFonts w:ascii="Times New Roman" w:hAnsi="Times New Roman"/>
                <w:color w:val="000000"/>
                <w:sz w:val="24"/>
                <w:szCs w:val="24"/>
              </w:rPr>
              <w:t xml:space="preserve"> </w:t>
            </w:r>
            <w:r w:rsidR="00C2295B" w:rsidRPr="00B17490">
              <w:rPr>
                <w:rStyle w:val="Style17"/>
                <w:szCs w:val="24"/>
              </w:rPr>
              <w:t xml:space="preserve">Durable </w:t>
            </w:r>
            <w:r w:rsidR="00C2295B" w:rsidRPr="00B17490">
              <w:rPr>
                <w:rStyle w:val="Style17"/>
                <w:szCs w:val="24"/>
              </w:rPr>
              <w:lastRenderedPageBreak/>
              <w:t>Medical Equipment</w:t>
            </w:r>
            <w:r w:rsidR="00C2295B" w:rsidRPr="00B17490">
              <w:rPr>
                <w:rStyle w:val="CDVar"/>
                <w:rFonts w:ascii="Times New Roman" w:hAnsi="Times New Roman"/>
                <w:color w:val="000000"/>
                <w:sz w:val="24"/>
                <w:szCs w:val="24"/>
              </w:rPr>
              <w:t xml:space="preserve"> </w:t>
            </w:r>
            <w:r w:rsidR="00C2295B" w:rsidRPr="00B17490">
              <w:rPr>
                <w:rStyle w:val="CDVar"/>
                <w:rFonts w:ascii="Times New Roman" w:hAnsi="Times New Roman"/>
                <w:color w:val="FF0000"/>
                <w:sz w:val="24"/>
                <w:szCs w:val="24"/>
              </w:rPr>
              <w:t xml:space="preserve">and </w:t>
            </w:r>
            <w:r w:rsidR="00C2295B" w:rsidRPr="00B17490">
              <w:rPr>
                <w:rStyle w:val="Style17"/>
                <w:szCs w:val="24"/>
              </w:rPr>
              <w:t>Prescription Drugs.</w:t>
            </w:r>
          </w:p>
          <w:p w14:paraId="6BAC5D06" w14:textId="77777777" w:rsidR="00C2295B" w:rsidRPr="00B17490" w:rsidRDefault="00C2295B">
            <w:pPr>
              <w:spacing w:line="276" w:lineRule="auto"/>
              <w:rPr>
                <w:rStyle w:val="CDVar"/>
                <w:rFonts w:ascii="Times New Roman" w:hAnsi="Times New Roman"/>
                <w:color w:val="000000"/>
                <w:sz w:val="24"/>
                <w:szCs w:val="24"/>
              </w:rPr>
            </w:pPr>
          </w:p>
          <w:p w14:paraId="427F072D" w14:textId="77777777" w:rsidR="00C2295B" w:rsidRPr="00B17490" w:rsidRDefault="00C2295B" w:rsidP="004D553E">
            <w:pPr>
              <w:rPr>
                <w:color w:val="0000FF"/>
                <w:sz w:val="24"/>
                <w:szCs w:val="24"/>
              </w:rPr>
            </w:pPr>
          </w:p>
        </w:tc>
      </w:tr>
      <w:tr w:rsidR="003B1361" w:rsidRPr="00B17490" w14:paraId="427F076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17490" w:rsidRDefault="003B1361">
            <w:pPr>
              <w:pStyle w:val="TableTextCharCharChar1"/>
              <w:numPr>
                <w:ilvl w:val="12"/>
                <w:numId w:val="0"/>
              </w:numPr>
              <w:rPr>
                <w:b/>
                <w:color w:val="FF0000"/>
              </w:rPr>
            </w:pPr>
            <w:bookmarkStart w:id="160" w:name="Disposable_Medical_Supplies"/>
            <w:r w:rsidRPr="00B17490">
              <w:rPr>
                <w:b/>
                <w:color w:val="FF0000"/>
              </w:rPr>
              <w:lastRenderedPageBreak/>
              <w:t>Disposable Medical</w:t>
            </w:r>
            <w:r w:rsidR="003E2CED" w:rsidRPr="00B17490">
              <w:rPr>
                <w:b/>
                <w:color w:val="FF0000"/>
              </w:rPr>
              <w:t xml:space="preserve"> </w:t>
            </w:r>
            <w:r w:rsidRPr="00B17490">
              <w:rPr>
                <w:b/>
                <w:color w:val="FF0000"/>
              </w:rPr>
              <w:t>Supplies</w:t>
            </w:r>
            <w:bookmarkEnd w:id="160"/>
          </w:p>
          <w:p w14:paraId="427F075A" w14:textId="77777777" w:rsidR="003E2CED" w:rsidRPr="00B17490" w:rsidRDefault="003E2CED">
            <w:pPr>
              <w:pStyle w:val="TableTextCharCharChar1"/>
              <w:numPr>
                <w:ilvl w:val="12"/>
                <w:numId w:val="0"/>
              </w:numPr>
              <w:rPr>
                <w:b/>
                <w:color w:val="FF0000"/>
              </w:rPr>
            </w:pPr>
          </w:p>
          <w:p w14:paraId="427F075B" w14:textId="77777777" w:rsidR="00B75B9F" w:rsidRPr="00B17490"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17490" w:rsidRDefault="00B41FB3" w:rsidP="00B41FB3">
            <w:pPr>
              <w:pStyle w:val="TableTextCharCharChar1"/>
              <w:rPr>
                <w:color w:val="FF0000"/>
              </w:rPr>
            </w:pPr>
            <w:r w:rsidRPr="00B17490">
              <w:rPr>
                <w:color w:val="FF0000"/>
              </w:rPr>
              <w:t>Not Covered.</w:t>
            </w:r>
          </w:p>
          <w:p w14:paraId="427F0764" w14:textId="77777777" w:rsidR="003B1361" w:rsidRPr="00B17490"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17490" w:rsidRDefault="00B41FB3" w:rsidP="00B41FB3">
            <w:pPr>
              <w:pStyle w:val="TableTextCharCharChar1"/>
              <w:rPr>
                <w:color w:val="FF0000"/>
              </w:rPr>
            </w:pPr>
            <w:r w:rsidRPr="00B17490">
              <w:rPr>
                <w:color w:val="FF0000"/>
              </w:rPr>
              <w:t>Not Covered.</w:t>
            </w:r>
          </w:p>
          <w:p w14:paraId="427F076D" w14:textId="77777777" w:rsidR="003B1361" w:rsidRPr="00B17490" w:rsidRDefault="003B1361" w:rsidP="0095064D">
            <w:pPr>
              <w:pStyle w:val="TableTextCharCharChar1"/>
              <w:rPr>
                <w:b/>
                <w:color w:val="FF0000"/>
              </w:rPr>
            </w:pPr>
          </w:p>
        </w:tc>
      </w:tr>
      <w:tr w:rsidR="003B1361" w:rsidRPr="00B17490" w14:paraId="427F0779"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17490" w:rsidRDefault="003B1361">
            <w:pPr>
              <w:pStyle w:val="TableTextCharCharChar1"/>
              <w:numPr>
                <w:ilvl w:val="12"/>
                <w:numId w:val="0"/>
              </w:numPr>
              <w:rPr>
                <w:b/>
                <w:color w:val="FF0000"/>
              </w:rPr>
            </w:pPr>
            <w:bookmarkStart w:id="161" w:name="Drugs"/>
            <w:r w:rsidRPr="00B17490">
              <w:rPr>
                <w:b/>
                <w:color w:val="FF0000"/>
              </w:rPr>
              <w:t>Drugs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17490" w:rsidRDefault="003B1361">
            <w:pPr>
              <w:pStyle w:val="TableTextCharCharChar1"/>
              <w:rPr>
                <w:color w:val="FF0000"/>
              </w:rPr>
            </w:pPr>
            <w:r w:rsidRPr="00B17490">
              <w:rPr>
                <w:b/>
                <w:color w:val="FF0000"/>
              </w:rPr>
              <w:t>The following services are not covered under the medical portion of the plan:</w:t>
            </w:r>
          </w:p>
          <w:p w14:paraId="427F0771" w14:textId="77777777" w:rsidR="003B1361" w:rsidRPr="00B17490" w:rsidRDefault="003B1361" w:rsidP="006229AF">
            <w:pPr>
              <w:pStyle w:val="TableTextChar1CharChar"/>
              <w:ind w:left="288" w:hanging="288"/>
              <w:rPr>
                <w:color w:val="FF0000"/>
              </w:rPr>
            </w:pPr>
            <w:r w:rsidRPr="00B17490">
              <w:rPr>
                <w:color w:val="FF0000"/>
              </w:rPr>
              <w:t>●   Prescription drug for outp</w:t>
            </w:r>
            <w:r w:rsidR="006229AF" w:rsidRPr="00B17490">
              <w:rPr>
                <w:color w:val="FF0000"/>
              </w:rPr>
              <w:t xml:space="preserve">atient use that are filled by a </w:t>
            </w:r>
            <w:r w:rsidRPr="00B17490">
              <w:rPr>
                <w:color w:val="FF0000"/>
              </w:rPr>
              <w:t>prescription order or refill;</w:t>
            </w:r>
          </w:p>
          <w:p w14:paraId="427F0772" w14:textId="77777777" w:rsidR="00655833" w:rsidRPr="00B17490" w:rsidRDefault="00655833" w:rsidP="006229AF">
            <w:pPr>
              <w:pStyle w:val="TableTextChar1CharChar"/>
              <w:ind w:left="288" w:hanging="288"/>
              <w:rPr>
                <w:color w:val="FF0000"/>
              </w:rPr>
            </w:pPr>
            <w:r w:rsidRPr="00B17490">
              <w:rPr>
                <w:color w:val="FF0000"/>
              </w:rPr>
              <w:t xml:space="preserve">●   self-injectable medications (This exclusion does not apply to medications which, due to their characteristics, as determined by UnitedHealthcare, must typically be administered or directly supervised by a qualified provider or licensed/certified health professional in an </w:t>
            </w:r>
            <w:r w:rsidRPr="00B17490">
              <w:rPr>
                <w:color w:val="FF0000"/>
              </w:rPr>
              <w:lastRenderedPageBreak/>
              <w:t>outpatient setting);</w:t>
            </w:r>
          </w:p>
          <w:p w14:paraId="427F0773" w14:textId="77777777" w:rsidR="006229AF" w:rsidRPr="00B17490" w:rsidRDefault="006229AF" w:rsidP="006229AF">
            <w:pPr>
              <w:pStyle w:val="TableTextChar1CharChar"/>
              <w:ind w:left="288" w:hanging="288"/>
              <w:rPr>
                <w:color w:val="FF0000"/>
              </w:rPr>
            </w:pPr>
            <w:r w:rsidRPr="00B17490">
              <w:rPr>
                <w:color w:val="FF0000"/>
              </w:rPr>
              <w:t>●   Growth hormone therapy</w:t>
            </w:r>
            <w:r w:rsidR="00D10F0A" w:rsidRPr="00B17490">
              <w:rPr>
                <w:color w:val="FF0000"/>
              </w:rPr>
              <w:t>;</w:t>
            </w:r>
          </w:p>
          <w:p w14:paraId="427F0774" w14:textId="77777777" w:rsidR="003B1361" w:rsidRPr="00B17490" w:rsidRDefault="003B1361" w:rsidP="006229AF">
            <w:pPr>
              <w:pStyle w:val="TableTextChar1CharChar"/>
              <w:ind w:left="288" w:hanging="288"/>
              <w:rPr>
                <w:color w:val="FF0000"/>
              </w:rPr>
            </w:pPr>
            <w:r w:rsidRPr="00B17490">
              <w:rPr>
                <w:color w:val="FF0000"/>
              </w:rPr>
              <w:t>●   Non-injectable medications given in a Physician's office except as required in an Emergency; and consumed in the Physician’s office</w:t>
            </w:r>
            <w:r w:rsidR="00D10F0A" w:rsidRPr="00B17490">
              <w:rPr>
                <w:color w:val="FF0000"/>
              </w:rPr>
              <w:t>; and</w:t>
            </w:r>
          </w:p>
          <w:p w14:paraId="427F0775" w14:textId="77777777" w:rsidR="006229AF" w:rsidRPr="00B17490" w:rsidRDefault="006229AF" w:rsidP="006229AF">
            <w:pPr>
              <w:pStyle w:val="TableTextChar1CharChar"/>
              <w:ind w:left="288" w:hanging="288"/>
              <w:rPr>
                <w:color w:val="FF0000"/>
              </w:rPr>
            </w:pPr>
            <w:r w:rsidRPr="00B17490">
              <w:rPr>
                <w:color w:val="FF0000"/>
              </w:rPr>
              <w:t>●   Over the counter drugs and treatments</w:t>
            </w:r>
          </w:p>
          <w:p w14:paraId="357ADC13" w14:textId="77777777" w:rsidR="00455C4B" w:rsidRPr="00B17490" w:rsidRDefault="00455C4B" w:rsidP="00455C4B">
            <w:pPr>
              <w:ind w:left="360" w:hanging="360"/>
              <w:rPr>
                <w:color w:val="FF0000"/>
                <w:sz w:val="24"/>
              </w:rPr>
            </w:pPr>
            <w:r w:rsidRPr="00B17490">
              <w:rPr>
                <w:color w:val="FF0000"/>
                <w:sz w:val="24"/>
              </w:rPr>
              <w:t>●   Certain medications are not covered under the medical plan.</w:t>
            </w:r>
            <w:r w:rsidRPr="00B17490">
              <w:rPr>
                <w:b/>
                <w:color w:val="FF0000"/>
                <w:sz w:val="24"/>
              </w:rPr>
              <w:t xml:space="preserve"> </w:t>
            </w:r>
            <w:r w:rsidRPr="00B17490">
              <w:rPr>
                <w:color w:val="FF0000"/>
                <w:sz w:val="24"/>
              </w:rPr>
              <w:t xml:space="preserve"> </w:t>
            </w:r>
          </w:p>
          <w:p w14:paraId="427F0776" w14:textId="77777777" w:rsidR="003B1361" w:rsidRPr="00B17490" w:rsidRDefault="003B1361">
            <w:pPr>
              <w:pStyle w:val="TableTextCharCharChar1"/>
              <w:rPr>
                <w:color w:val="FF0000"/>
              </w:rPr>
            </w:pPr>
          </w:p>
          <w:p w14:paraId="427F0777" w14:textId="77777777" w:rsidR="003B1361" w:rsidRPr="00B17490" w:rsidRDefault="003B1361">
            <w:pPr>
              <w:pStyle w:val="TableTextCharCharChar1"/>
              <w:rPr>
                <w:color w:val="FF0000"/>
              </w:rPr>
            </w:pPr>
            <w:r w:rsidRPr="00B17490">
              <w:rPr>
                <w:color w:val="FF0000"/>
              </w:rPr>
              <w:t xml:space="preserve">See </w:t>
            </w:r>
            <w:r w:rsidRPr="00B17490">
              <w:rPr>
                <w:b/>
                <w:bCs/>
                <w:i/>
                <w:iCs/>
                <w:color w:val="FF0000"/>
              </w:rPr>
              <w:t>Prescription Drug</w:t>
            </w:r>
            <w:r w:rsidRPr="00B17490">
              <w:rPr>
                <w:color w:val="FF0000"/>
              </w:rPr>
              <w:t xml:space="preserve"> section for a list of coverages.</w:t>
            </w:r>
          </w:p>
          <w:p w14:paraId="427F0778" w14:textId="77777777" w:rsidR="003B1361" w:rsidRPr="00B17490" w:rsidRDefault="003B1361">
            <w:pPr>
              <w:pStyle w:val="TableTextCharCharChar1"/>
              <w:numPr>
                <w:ilvl w:val="12"/>
                <w:numId w:val="0"/>
              </w:numPr>
              <w:rPr>
                <w:color w:val="FF0000"/>
              </w:rPr>
            </w:pPr>
          </w:p>
        </w:tc>
      </w:tr>
      <w:tr w:rsidR="003B1361" w:rsidRPr="00B17490" w14:paraId="427F079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17490" w:rsidRDefault="003B1361">
            <w:pPr>
              <w:pStyle w:val="TableTextCharCharChar1"/>
              <w:numPr>
                <w:ilvl w:val="12"/>
                <w:numId w:val="0"/>
              </w:numPr>
              <w:rPr>
                <w:b/>
                <w:color w:val="FF0000"/>
              </w:rPr>
            </w:pPr>
            <w:bookmarkStart w:id="162" w:name="Enteral_Nutrition"/>
            <w:r w:rsidRPr="00B17490">
              <w:rPr>
                <w:b/>
                <w:color w:val="FF0000"/>
              </w:rPr>
              <w:lastRenderedPageBreak/>
              <w:t>Enteral Nutrition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2DB8209B" w:rsidR="00F50FE2" w:rsidRPr="00B17490" w:rsidRDefault="00D50271" w:rsidP="00F50FE2">
            <w:pPr>
              <w:pStyle w:val="TableTextCharCharChar1"/>
              <w:rPr>
                <w:color w:val="FF0000"/>
                <w:szCs w:val="24"/>
              </w:rPr>
            </w:pPr>
            <w:r w:rsidRPr="00B17490">
              <w:rPr>
                <w:b/>
                <w:color w:val="0000FF"/>
                <w:szCs w:val="24"/>
              </w:rPr>
              <w:t>80%</w:t>
            </w:r>
            <w:r w:rsidR="00F50FE2" w:rsidRPr="00B17490">
              <w:rPr>
                <w:color w:val="FF0000"/>
                <w:szCs w:val="24"/>
              </w:rPr>
              <w:t xml:space="preserve"> of eligible expenses after satisfying the deductible.</w:t>
            </w:r>
          </w:p>
          <w:p w14:paraId="427F0780" w14:textId="77777777" w:rsidR="00F50FE2" w:rsidRPr="00B17490" w:rsidRDefault="00F50FE2">
            <w:pPr>
              <w:pStyle w:val="TableTextCharCharChar1"/>
              <w:rPr>
                <w:color w:val="FF0000"/>
              </w:rPr>
            </w:pPr>
          </w:p>
          <w:p w14:paraId="427F0781" w14:textId="50FA5052" w:rsidR="00626BF3" w:rsidRPr="00B17490" w:rsidRDefault="00626BF3" w:rsidP="00626BF3">
            <w:pPr>
              <w:pStyle w:val="TableTextCharCharChar1"/>
              <w:rPr>
                <w:color w:val="FF0000"/>
              </w:rPr>
            </w:pPr>
            <w:r w:rsidRPr="00B17490">
              <w:rPr>
                <w:color w:val="FF0000"/>
              </w:rPr>
              <w:t xml:space="preserve">Covered for sole source of nutrition </w:t>
            </w:r>
            <w:r w:rsidR="00FA381C" w:rsidRPr="00B17490">
              <w:rPr>
                <w:color w:val="FF0000"/>
              </w:rPr>
              <w:t>and/or</w:t>
            </w:r>
            <w:r w:rsidRPr="00B17490">
              <w:rPr>
                <w:color w:val="FF0000"/>
              </w:rPr>
              <w:t xml:space="preserve"> inborn error of metabolism.</w:t>
            </w:r>
          </w:p>
          <w:p w14:paraId="427F0782" w14:textId="77777777" w:rsidR="00626BF3" w:rsidRPr="00B17490" w:rsidRDefault="00626BF3">
            <w:pPr>
              <w:pStyle w:val="TableTextCharCharChar1"/>
              <w:rPr>
                <w:color w:val="FF0000"/>
              </w:rPr>
            </w:pPr>
          </w:p>
          <w:p w14:paraId="427F0786" w14:textId="77777777" w:rsidR="003B1361" w:rsidRPr="00B17490" w:rsidRDefault="003B1361" w:rsidP="009A483A">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BC79DD3" w:rsidR="00F50FE2" w:rsidRPr="00B17490" w:rsidRDefault="00D50271" w:rsidP="00F50FE2">
            <w:pPr>
              <w:pStyle w:val="TableTextCharCharChar1"/>
              <w:rPr>
                <w:color w:val="FF0000"/>
                <w:szCs w:val="24"/>
              </w:rPr>
            </w:pPr>
            <w:r w:rsidRPr="00B17490">
              <w:rPr>
                <w:b/>
                <w:color w:val="0000FF"/>
                <w:szCs w:val="24"/>
              </w:rPr>
              <w:t>60%</w:t>
            </w:r>
            <w:r w:rsidR="00F50FE2" w:rsidRPr="00B17490">
              <w:rPr>
                <w:color w:val="FF0000"/>
                <w:szCs w:val="24"/>
              </w:rPr>
              <w:t xml:space="preserve"> of eligible expenses after satisfying the deductible.</w:t>
            </w:r>
          </w:p>
          <w:p w14:paraId="427F078C" w14:textId="77777777" w:rsidR="00F50FE2" w:rsidRPr="00B17490" w:rsidRDefault="00F50FE2">
            <w:pPr>
              <w:pStyle w:val="TableTextCharCharChar1"/>
              <w:rPr>
                <w:color w:val="FF0000"/>
              </w:rPr>
            </w:pPr>
          </w:p>
          <w:p w14:paraId="427F078D" w14:textId="2DE84ADB" w:rsidR="00626BF3" w:rsidRPr="00B17490" w:rsidRDefault="00626BF3" w:rsidP="00626BF3">
            <w:pPr>
              <w:pStyle w:val="TableTextCharCharChar1"/>
              <w:rPr>
                <w:color w:val="FF0000"/>
              </w:rPr>
            </w:pPr>
            <w:r w:rsidRPr="00B17490">
              <w:rPr>
                <w:color w:val="FF0000"/>
              </w:rPr>
              <w:t xml:space="preserve">Covered for sole source of nutrition </w:t>
            </w:r>
            <w:r w:rsidR="00FA381C" w:rsidRPr="00B17490">
              <w:rPr>
                <w:color w:val="FF0000"/>
              </w:rPr>
              <w:t>and/or</w:t>
            </w:r>
            <w:r w:rsidRPr="00B17490">
              <w:rPr>
                <w:color w:val="FF0000"/>
              </w:rPr>
              <w:t xml:space="preserve"> inborn error of metabolism.</w:t>
            </w:r>
          </w:p>
          <w:p w14:paraId="427F078E" w14:textId="77777777" w:rsidR="00626BF3" w:rsidRPr="00B17490" w:rsidRDefault="00626BF3">
            <w:pPr>
              <w:pStyle w:val="TableTextCharCharChar1"/>
              <w:rPr>
                <w:color w:val="FF0000"/>
              </w:rPr>
            </w:pPr>
          </w:p>
          <w:p w14:paraId="427F0792" w14:textId="77777777" w:rsidR="00E61473" w:rsidRPr="00B17490" w:rsidRDefault="00E61473" w:rsidP="009A483A">
            <w:pPr>
              <w:pStyle w:val="TableTextCharCharChar1"/>
              <w:rPr>
                <w:color w:val="FF0000"/>
              </w:rPr>
            </w:pPr>
          </w:p>
        </w:tc>
      </w:tr>
      <w:tr w:rsidR="00A719B8" w:rsidRPr="00B17490" w14:paraId="427F079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17490" w:rsidRDefault="00A719B8">
            <w:pPr>
              <w:pStyle w:val="TableTextCharCharChar1"/>
              <w:numPr>
                <w:ilvl w:val="12"/>
                <w:numId w:val="0"/>
              </w:numPr>
              <w:rPr>
                <w:b/>
                <w:bCs/>
                <w:color w:val="FF0000"/>
              </w:rPr>
            </w:pPr>
            <w:bookmarkStart w:id="163" w:name="Experimental_or_Investigational_or_Unpro"/>
            <w:r w:rsidRPr="00B17490">
              <w:rPr>
                <w:b/>
                <w:bCs/>
                <w:color w:val="FF0000"/>
              </w:rPr>
              <w:t>Experimental or Investigational or Unproven Services</w:t>
            </w:r>
            <w:bookmarkEnd w:id="163"/>
            <w:r w:rsidRPr="00B17490">
              <w:rPr>
                <w:b/>
                <w:bCs/>
                <w:color w:val="FF0000"/>
              </w:rPr>
              <w:t xml:space="preserve"> </w:t>
            </w:r>
          </w:p>
          <w:p w14:paraId="427F0795" w14:textId="77777777" w:rsidR="00A719B8" w:rsidRPr="00B17490"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17490" w:rsidRDefault="00A719B8" w:rsidP="005F09B5">
            <w:pPr>
              <w:numPr>
                <w:ilvl w:val="12"/>
                <w:numId w:val="0"/>
              </w:numPr>
              <w:rPr>
                <w:color w:val="FF0000"/>
                <w:sz w:val="24"/>
              </w:rPr>
            </w:pPr>
            <w:r w:rsidRPr="00B17490">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17490" w:rsidRDefault="00A719B8" w:rsidP="005F09B5">
            <w:pPr>
              <w:numPr>
                <w:ilvl w:val="12"/>
                <w:numId w:val="0"/>
              </w:numPr>
              <w:rPr>
                <w:color w:val="FF0000"/>
                <w:sz w:val="24"/>
              </w:rPr>
            </w:pPr>
          </w:p>
          <w:p w14:paraId="427F0799" w14:textId="77777777" w:rsidR="00A719B8" w:rsidRPr="00B17490" w:rsidRDefault="00A719B8">
            <w:pPr>
              <w:pStyle w:val="TableTextCharCharChar1"/>
              <w:numPr>
                <w:ilvl w:val="12"/>
                <w:numId w:val="0"/>
              </w:numPr>
              <w:rPr>
                <w:color w:val="FF0000"/>
              </w:rPr>
            </w:pPr>
            <w:r w:rsidRPr="00B17490">
              <w:rPr>
                <w:color w:val="FF0000"/>
              </w:rPr>
              <w:t xml:space="preserve">This exclusion does not apply to Covered Health Services provided during a Clinical Trial for which Benefits are provided as described under </w:t>
            </w:r>
            <w:r w:rsidRPr="00B17490">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17490" w:rsidRDefault="00A719B8" w:rsidP="005F09B5">
            <w:pPr>
              <w:numPr>
                <w:ilvl w:val="12"/>
                <w:numId w:val="0"/>
              </w:numPr>
              <w:rPr>
                <w:color w:val="FF0000"/>
                <w:sz w:val="24"/>
              </w:rPr>
            </w:pPr>
            <w:r w:rsidRPr="00B17490">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17490" w:rsidRDefault="00A719B8" w:rsidP="005F09B5">
            <w:pPr>
              <w:numPr>
                <w:ilvl w:val="12"/>
                <w:numId w:val="0"/>
              </w:numPr>
              <w:rPr>
                <w:color w:val="FF0000"/>
                <w:sz w:val="24"/>
              </w:rPr>
            </w:pPr>
          </w:p>
          <w:p w14:paraId="427F079D" w14:textId="77777777" w:rsidR="00A719B8" w:rsidRPr="00B17490" w:rsidRDefault="00A719B8" w:rsidP="00490AC9">
            <w:pPr>
              <w:pStyle w:val="TableTextCharCharChar1"/>
              <w:numPr>
                <w:ilvl w:val="12"/>
                <w:numId w:val="0"/>
              </w:numPr>
              <w:rPr>
                <w:color w:val="FF0000"/>
              </w:rPr>
            </w:pPr>
            <w:r w:rsidRPr="00B17490">
              <w:rPr>
                <w:color w:val="FF0000"/>
              </w:rPr>
              <w:t xml:space="preserve">This exclusion does not apply to Covered Health Services provided during a Clinical Trial for which Benefits are provided as described under </w:t>
            </w:r>
            <w:r w:rsidRPr="00B17490">
              <w:rPr>
                <w:b/>
                <w:i/>
                <w:color w:val="FF0000"/>
              </w:rPr>
              <w:t>Clinical Trials.</w:t>
            </w:r>
          </w:p>
        </w:tc>
      </w:tr>
      <w:tr w:rsidR="003B1361" w:rsidRPr="00B17490" w14:paraId="427F07B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17490" w:rsidRDefault="003B1361">
            <w:pPr>
              <w:pStyle w:val="TableTextCharCharChar1"/>
              <w:numPr>
                <w:ilvl w:val="12"/>
                <w:numId w:val="0"/>
              </w:numPr>
              <w:rPr>
                <w:b/>
                <w:color w:val="FF0000"/>
              </w:rPr>
            </w:pPr>
            <w:bookmarkStart w:id="164" w:name="Foot_Care"/>
            <w:r w:rsidRPr="00B17490">
              <w:rPr>
                <w:b/>
                <w:color w:val="FF0000"/>
              </w:rPr>
              <w:t>Foot Care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17490" w:rsidRDefault="003B1361">
            <w:pPr>
              <w:pStyle w:val="ListBullet2"/>
              <w:tabs>
                <w:tab w:val="clear" w:pos="360"/>
              </w:tabs>
              <w:spacing w:before="0"/>
              <w:ind w:left="0" w:firstLine="0"/>
              <w:rPr>
                <w:rFonts w:ascii="Times New Roman" w:hAnsi="Times New Roman"/>
                <w:bCs/>
              </w:rPr>
            </w:pPr>
            <w:r w:rsidRPr="00B17490">
              <w:rPr>
                <w:rFonts w:ascii="Times New Roman" w:hAnsi="Times New Roman"/>
                <w:bCs/>
              </w:rPr>
              <w:t>The following services are not covered:</w:t>
            </w:r>
          </w:p>
          <w:p w14:paraId="427F07A3" w14:textId="512B7F8D" w:rsidR="003B1361" w:rsidRPr="00B17490" w:rsidRDefault="003B1361">
            <w:pPr>
              <w:pStyle w:val="ListBullet2"/>
              <w:tabs>
                <w:tab w:val="clear" w:pos="360"/>
              </w:tabs>
              <w:spacing w:before="0"/>
              <w:ind w:left="288" w:hanging="288"/>
              <w:rPr>
                <w:rFonts w:ascii="Times New Roman" w:hAnsi="Times New Roman"/>
                <w:b w:val="0"/>
              </w:rPr>
            </w:pPr>
            <w:r w:rsidRPr="00B17490">
              <w:rPr>
                <w:rFonts w:ascii="Times New Roman" w:hAnsi="Times New Roman"/>
                <w:bCs/>
              </w:rPr>
              <w:sym w:font="Symbol" w:char="F0B7"/>
            </w:r>
            <w:r w:rsidRPr="00B17490">
              <w:rPr>
                <w:rFonts w:ascii="Times New Roman" w:hAnsi="Times New Roman"/>
                <w:bCs/>
              </w:rPr>
              <w:t xml:space="preserve">   </w:t>
            </w:r>
            <w:r w:rsidRPr="00B17490">
              <w:rPr>
                <w:rFonts w:ascii="Times New Roman" w:hAnsi="Times New Roman"/>
                <w:b w:val="0"/>
              </w:rPr>
              <w:t>Routine foot care, except when needed for severe systemic disease</w:t>
            </w:r>
            <w:r w:rsidR="00A875FD" w:rsidRPr="00B17490">
              <w:rPr>
                <w:rFonts w:ascii="Times New Roman" w:hAnsi="Times New Roman"/>
                <w:b w:val="0"/>
              </w:rPr>
              <w:t xml:space="preserve"> or preventive foot care for Covered Persons with diabetes for which Benefits are provided as described under </w:t>
            </w:r>
            <w:r w:rsidR="00A875FD" w:rsidRPr="00B17490">
              <w:rPr>
                <w:rFonts w:ascii="Times New Roman" w:hAnsi="Times New Roman"/>
                <w:i/>
              </w:rPr>
              <w:t>Diabetes Services</w:t>
            </w:r>
            <w:r w:rsidR="00A875FD" w:rsidRPr="00B17490">
              <w:rPr>
                <w:rFonts w:ascii="Times New Roman" w:hAnsi="Times New Roman"/>
              </w:rPr>
              <w:t>.</w:t>
            </w:r>
            <w:r w:rsidRPr="00B17490">
              <w:rPr>
                <w:rFonts w:ascii="Times New Roman" w:hAnsi="Times New Roman"/>
                <w:b w:val="0"/>
              </w:rPr>
              <w:t xml:space="preserve">  Routine foot care services that are not covered include: </w:t>
            </w:r>
          </w:p>
          <w:p w14:paraId="427F07A4" w14:textId="77777777" w:rsidR="003B1361" w:rsidRPr="00B17490" w:rsidRDefault="003B1361">
            <w:pPr>
              <w:pStyle w:val="ListBullet2"/>
              <w:tabs>
                <w:tab w:val="clear" w:pos="360"/>
              </w:tabs>
              <w:spacing w:before="0"/>
              <w:ind w:left="648" w:firstLine="0"/>
              <w:rPr>
                <w:rFonts w:ascii="Times New Roman" w:hAnsi="Times New Roman"/>
                <w:b w:val="0"/>
              </w:rPr>
            </w:pPr>
            <w:r w:rsidRPr="00B17490">
              <w:rPr>
                <w:rFonts w:ascii="Times New Roman" w:hAnsi="Times New Roman"/>
                <w:b w:val="0"/>
              </w:rPr>
              <w:sym w:font="Symbol" w:char="F0B7"/>
            </w:r>
            <w:r w:rsidRPr="00B17490">
              <w:rPr>
                <w:rFonts w:ascii="Times New Roman" w:hAnsi="Times New Roman"/>
                <w:b w:val="0"/>
              </w:rPr>
              <w:t xml:space="preserve">   Cutting or removal of corns and calluses;</w:t>
            </w:r>
          </w:p>
          <w:p w14:paraId="427F07A5" w14:textId="77777777" w:rsidR="003B1361" w:rsidRPr="00B17490" w:rsidRDefault="003B1361">
            <w:pPr>
              <w:pStyle w:val="ListBullet2"/>
              <w:tabs>
                <w:tab w:val="clear" w:pos="360"/>
              </w:tabs>
              <w:spacing w:before="0"/>
              <w:ind w:left="648" w:firstLine="0"/>
              <w:rPr>
                <w:rFonts w:ascii="Times New Roman" w:hAnsi="Times New Roman"/>
                <w:b w:val="0"/>
              </w:rPr>
            </w:pPr>
            <w:r w:rsidRPr="00B17490">
              <w:rPr>
                <w:rFonts w:ascii="Times New Roman" w:hAnsi="Times New Roman"/>
                <w:b w:val="0"/>
              </w:rPr>
              <w:sym w:font="Symbol" w:char="F0B7"/>
            </w:r>
            <w:r w:rsidRPr="00B17490">
              <w:rPr>
                <w:rFonts w:ascii="Times New Roman" w:hAnsi="Times New Roman"/>
                <w:b w:val="0"/>
              </w:rPr>
              <w:t xml:space="preserve">   Nail trimming or cutting; and</w:t>
            </w:r>
          </w:p>
          <w:p w14:paraId="427F07A6" w14:textId="0CC92782" w:rsidR="003B1361" w:rsidRPr="00B17490" w:rsidRDefault="003B1361">
            <w:pPr>
              <w:pStyle w:val="ListBullet2"/>
              <w:tabs>
                <w:tab w:val="clear" w:pos="360"/>
              </w:tabs>
              <w:spacing w:before="0"/>
              <w:ind w:left="648" w:firstLine="0"/>
              <w:rPr>
                <w:rFonts w:ascii="Times New Roman" w:hAnsi="Times New Roman"/>
                <w:bCs/>
              </w:rPr>
            </w:pPr>
            <w:r w:rsidRPr="00B17490">
              <w:rPr>
                <w:rFonts w:ascii="Times New Roman" w:hAnsi="Times New Roman"/>
                <w:b w:val="0"/>
              </w:rPr>
              <w:sym w:font="Symbol" w:char="F0B7"/>
            </w:r>
            <w:r w:rsidRPr="00B17490">
              <w:rPr>
                <w:rFonts w:ascii="Times New Roman" w:hAnsi="Times New Roman"/>
                <w:b w:val="0"/>
              </w:rPr>
              <w:t xml:space="preserve">   Debriding (removal of dead skin or underlying tissue);</w:t>
            </w:r>
          </w:p>
          <w:p w14:paraId="427F07A7" w14:textId="77777777" w:rsidR="003B1361" w:rsidRPr="00B17490" w:rsidRDefault="003B1361">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Hygienic and preventive maintenance foot care. Examples include the following:</w:t>
            </w:r>
          </w:p>
          <w:p w14:paraId="427F07A8" w14:textId="77777777" w:rsidR="003B1361" w:rsidRPr="00B17490" w:rsidRDefault="003B1361">
            <w:pPr>
              <w:pStyle w:val="ListBullet2"/>
              <w:tabs>
                <w:tab w:val="clear" w:pos="360"/>
              </w:tabs>
              <w:spacing w:before="0"/>
              <w:ind w:left="648" w:firstLine="0"/>
              <w:rPr>
                <w:rFonts w:ascii="Times New Roman" w:hAnsi="Times New Roman"/>
                <w:b w:val="0"/>
                <w:bCs/>
              </w:rPr>
            </w:pPr>
            <w:r w:rsidRPr="00B17490">
              <w:rPr>
                <w:rFonts w:ascii="Times New Roman" w:hAnsi="Times New Roman"/>
                <w:b w:val="0"/>
                <w:bCs/>
              </w:rPr>
              <w:sym w:font="Symbol" w:char="F0B7"/>
            </w:r>
            <w:r w:rsidRPr="00B17490">
              <w:rPr>
                <w:rFonts w:ascii="Times New Roman" w:hAnsi="Times New Roman"/>
                <w:b w:val="0"/>
                <w:bCs/>
              </w:rPr>
              <w:t xml:space="preserve">   Cleaning and soaking the feet;</w:t>
            </w:r>
          </w:p>
          <w:p w14:paraId="427F07A9" w14:textId="77777777" w:rsidR="003B1361" w:rsidRPr="00B17490" w:rsidRDefault="003B1361">
            <w:pPr>
              <w:pStyle w:val="ListBullet2"/>
              <w:tabs>
                <w:tab w:val="clear" w:pos="360"/>
              </w:tabs>
              <w:spacing w:before="0"/>
              <w:ind w:left="936" w:hanging="288"/>
              <w:rPr>
                <w:rFonts w:ascii="Times New Roman" w:hAnsi="Times New Roman"/>
                <w:b w:val="0"/>
                <w:bCs/>
              </w:rPr>
            </w:pPr>
            <w:r w:rsidRPr="00B17490">
              <w:rPr>
                <w:rFonts w:ascii="Times New Roman" w:hAnsi="Times New Roman"/>
                <w:b w:val="0"/>
                <w:bCs/>
              </w:rPr>
              <w:sym w:font="Symbol" w:char="F0B7"/>
            </w:r>
            <w:r w:rsidRPr="00B17490">
              <w:rPr>
                <w:rFonts w:ascii="Times New Roman" w:hAnsi="Times New Roman"/>
                <w:b w:val="0"/>
                <w:bCs/>
              </w:rPr>
              <w:t xml:space="preserve">   Applying skin creams in order to maintain skin tone; and</w:t>
            </w:r>
          </w:p>
          <w:p w14:paraId="427F07AA" w14:textId="77777777" w:rsidR="003B1361" w:rsidRPr="00B17490" w:rsidRDefault="003B1361">
            <w:pPr>
              <w:pStyle w:val="ListBullet2"/>
              <w:tabs>
                <w:tab w:val="clear" w:pos="360"/>
              </w:tabs>
              <w:spacing w:before="0"/>
              <w:ind w:left="936" w:hanging="288"/>
              <w:rPr>
                <w:rFonts w:ascii="Times New Roman" w:hAnsi="Times New Roman"/>
                <w:b w:val="0"/>
                <w:bCs/>
              </w:rPr>
            </w:pPr>
            <w:r w:rsidRPr="00B17490">
              <w:rPr>
                <w:rFonts w:ascii="Times New Roman" w:hAnsi="Times New Roman"/>
                <w:b w:val="0"/>
                <w:bCs/>
              </w:rPr>
              <w:lastRenderedPageBreak/>
              <w:sym w:font="Symbol" w:char="F0B7"/>
            </w:r>
            <w:r w:rsidRPr="00B17490">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17490" w:rsidRDefault="00A875FD" w:rsidP="00A875FD">
            <w:pPr>
              <w:pStyle w:val="ListBullet2"/>
              <w:tabs>
                <w:tab w:val="clear" w:pos="360"/>
              </w:tabs>
              <w:spacing w:before="0"/>
              <w:ind w:left="0" w:firstLine="0"/>
              <w:rPr>
                <w:rFonts w:ascii="Times New Roman" w:hAnsi="Times New Roman"/>
                <w:b w:val="0"/>
              </w:rPr>
            </w:pPr>
            <w:r w:rsidRPr="00B17490">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17490" w:rsidRDefault="00A875FD" w:rsidP="00A875FD">
            <w:pPr>
              <w:pStyle w:val="ListBullet2"/>
              <w:tabs>
                <w:tab w:val="clear" w:pos="360"/>
              </w:tabs>
              <w:spacing w:before="0"/>
              <w:ind w:left="0" w:firstLine="0"/>
              <w:rPr>
                <w:rFonts w:ascii="Times New Roman" w:hAnsi="Times New Roman"/>
                <w:b w:val="0"/>
              </w:rPr>
            </w:pPr>
          </w:p>
          <w:p w14:paraId="2365D94A" w14:textId="1BFD4D31" w:rsidR="004829C8" w:rsidRPr="00B17490" w:rsidRDefault="004829C8" w:rsidP="004829C8">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Treatment of flat feet;</w:t>
            </w:r>
          </w:p>
          <w:p w14:paraId="427F07B2" w14:textId="77777777" w:rsidR="003B1361" w:rsidRPr="00B17490" w:rsidRDefault="003B1361" w:rsidP="00A72ED8">
            <w:pPr>
              <w:pStyle w:val="TableTextChar1CharChar"/>
              <w:rPr>
                <w:color w:val="FF0000"/>
              </w:rPr>
            </w:pPr>
          </w:p>
        </w:tc>
      </w:tr>
      <w:tr w:rsidR="003B1361" w:rsidRPr="00B17490" w14:paraId="427F07B8"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17490" w:rsidRDefault="003B1361">
            <w:pPr>
              <w:pStyle w:val="TableTextCharCharChar1"/>
              <w:numPr>
                <w:ilvl w:val="12"/>
                <w:numId w:val="0"/>
              </w:numPr>
              <w:rPr>
                <w:b/>
                <w:color w:val="FF0000"/>
              </w:rPr>
            </w:pPr>
            <w:bookmarkStart w:id="165" w:name="Gynecomastia"/>
            <w:r w:rsidRPr="00B17490">
              <w:rPr>
                <w:b/>
                <w:color w:val="FF0000"/>
              </w:rPr>
              <w:lastRenderedPageBreak/>
              <w:t>Gynecomastia</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17490" w:rsidRDefault="003B1361">
            <w:pPr>
              <w:pStyle w:val="TableTextCharCharChar1"/>
              <w:numPr>
                <w:ilvl w:val="12"/>
                <w:numId w:val="0"/>
              </w:numPr>
              <w:rPr>
                <w:b/>
                <w:color w:val="FF0000"/>
              </w:rPr>
            </w:pPr>
            <w:r w:rsidRPr="00B17490">
              <w:rPr>
                <w:b/>
                <w:color w:val="FF0000"/>
              </w:rPr>
              <w:t>The following service is not covered:</w:t>
            </w:r>
          </w:p>
          <w:p w14:paraId="427F07B6" w14:textId="77777777" w:rsidR="003B1361" w:rsidRPr="00B17490" w:rsidRDefault="003B1361">
            <w:pPr>
              <w:pStyle w:val="TableTextCharCharChar1"/>
              <w:ind w:left="288" w:hanging="288"/>
              <w:rPr>
                <w:b/>
                <w:color w:val="FF0000"/>
              </w:rPr>
            </w:pPr>
            <w:r w:rsidRPr="00B17490">
              <w:rPr>
                <w:color w:val="FF0000"/>
              </w:rPr>
              <w:sym w:font="Symbol" w:char="F0B7"/>
            </w:r>
            <w:r w:rsidRPr="00B17490">
              <w:rPr>
                <w:color w:val="FF0000"/>
              </w:rPr>
              <w:t xml:space="preserve">   Treatment of benign gynecomastia (abnormal breast enlargement in males.)</w:t>
            </w:r>
          </w:p>
          <w:p w14:paraId="427F07B7" w14:textId="77777777" w:rsidR="003B1361" w:rsidRPr="00B17490" w:rsidRDefault="003B1361">
            <w:pPr>
              <w:pStyle w:val="TableTextCharCharChar1"/>
              <w:rPr>
                <w:b/>
                <w:color w:val="FF0000"/>
              </w:rPr>
            </w:pPr>
          </w:p>
        </w:tc>
      </w:tr>
      <w:tr w:rsidR="00045E5C" w:rsidRPr="00B17490" w14:paraId="33E72308"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17490" w:rsidRDefault="00045E5C">
            <w:pPr>
              <w:pStyle w:val="TableTextCharCharChar1"/>
              <w:numPr>
                <w:ilvl w:val="12"/>
                <w:numId w:val="0"/>
              </w:numPr>
              <w:rPr>
                <w:b/>
                <w:color w:val="FF0000"/>
              </w:rPr>
            </w:pPr>
            <w:bookmarkStart w:id="166" w:name="Mechanical_Circulatory_Support_Devices"/>
            <w:r w:rsidRPr="00B17490">
              <w:rPr>
                <w:b/>
                <w:color w:val="FF0000"/>
                <w:szCs w:val="24"/>
              </w:rPr>
              <w:t>Mechanical Circulatory Support Devices (MCSD)</w:t>
            </w:r>
            <w:r w:rsidRPr="00B17490">
              <w:rPr>
                <w:color w:val="FF0000"/>
                <w:szCs w:val="24"/>
              </w:rPr>
              <w:t xml:space="preserve"> </w:t>
            </w:r>
            <w:r w:rsidRPr="00B17490">
              <w:rPr>
                <w:b/>
                <w:color w:val="FF0000"/>
                <w:szCs w:val="24"/>
              </w:rPr>
              <w:t>/ Ventricular Assist Devices (VAD)</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17490" w:rsidRDefault="00045E5C" w:rsidP="00606753">
            <w:pPr>
              <w:rPr>
                <w:color w:val="FF0000"/>
                <w:sz w:val="24"/>
                <w:szCs w:val="24"/>
              </w:rPr>
            </w:pPr>
            <w:r w:rsidRPr="00B17490">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17490">
              <w:rPr>
                <w:b/>
                <w:color w:val="0000FF"/>
                <w:sz w:val="24"/>
                <w:szCs w:val="24"/>
              </w:rPr>
              <w:t>1-888-936-7246</w:t>
            </w:r>
            <w:r w:rsidRPr="00B17490">
              <w:rPr>
                <w:color w:val="FF0000"/>
                <w:sz w:val="24"/>
                <w:szCs w:val="24"/>
              </w:rPr>
              <w:t xml:space="preserve">, select the </w:t>
            </w:r>
            <w:r w:rsidRPr="00B17490">
              <w:rPr>
                <w:b/>
                <w:color w:val="FF0000"/>
                <w:sz w:val="24"/>
                <w:szCs w:val="24"/>
              </w:rPr>
              <w:t>member</w:t>
            </w:r>
            <w:r w:rsidRPr="00B17490">
              <w:rPr>
                <w:color w:val="FF0000"/>
                <w:sz w:val="24"/>
                <w:szCs w:val="24"/>
              </w:rPr>
              <w:t xml:space="preserve"> or </w:t>
            </w:r>
            <w:r w:rsidRPr="00B17490">
              <w:rPr>
                <w:b/>
                <w:color w:val="FF0000"/>
                <w:sz w:val="24"/>
                <w:szCs w:val="24"/>
              </w:rPr>
              <w:t xml:space="preserve">provider </w:t>
            </w:r>
            <w:r w:rsidRPr="00B17490">
              <w:rPr>
                <w:color w:val="FF0000"/>
                <w:sz w:val="24"/>
                <w:szCs w:val="24"/>
              </w:rPr>
              <w:t xml:space="preserve">prompt as applicable and then the </w:t>
            </w:r>
            <w:r w:rsidRPr="00B17490">
              <w:rPr>
                <w:b/>
                <w:color w:val="FF0000"/>
                <w:sz w:val="24"/>
                <w:szCs w:val="24"/>
              </w:rPr>
              <w:t xml:space="preserve">transplant </w:t>
            </w:r>
            <w:r w:rsidRPr="00B17490">
              <w:rPr>
                <w:color w:val="FF0000"/>
                <w:sz w:val="24"/>
                <w:szCs w:val="24"/>
              </w:rPr>
              <w:t xml:space="preserve">prompt. </w:t>
            </w:r>
          </w:p>
          <w:p w14:paraId="1EA0160E" w14:textId="77777777" w:rsidR="00045E5C" w:rsidRPr="00B17490" w:rsidRDefault="00045E5C" w:rsidP="00606753">
            <w:pPr>
              <w:rPr>
                <w:color w:val="FF0000"/>
                <w:sz w:val="24"/>
                <w:szCs w:val="24"/>
              </w:rPr>
            </w:pPr>
          </w:p>
          <w:p w14:paraId="7E7AD9FE" w14:textId="77777777" w:rsidR="00045E5C" w:rsidRPr="00B17490" w:rsidRDefault="00045E5C" w:rsidP="00606753">
            <w:pPr>
              <w:rPr>
                <w:color w:val="FF0000"/>
                <w:sz w:val="24"/>
                <w:szCs w:val="24"/>
              </w:rPr>
            </w:pPr>
            <w:r w:rsidRPr="00B17490">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17490" w:rsidRDefault="00045E5C" w:rsidP="00606753">
            <w:pPr>
              <w:rPr>
                <w:color w:val="FF0000"/>
                <w:sz w:val="24"/>
                <w:szCs w:val="24"/>
              </w:rPr>
            </w:pPr>
          </w:p>
          <w:p w14:paraId="79E31D69" w14:textId="77777777" w:rsidR="00045E5C" w:rsidRPr="00B17490" w:rsidRDefault="00045E5C" w:rsidP="00606753">
            <w:pPr>
              <w:rPr>
                <w:color w:val="FF0000"/>
                <w:sz w:val="24"/>
                <w:szCs w:val="24"/>
              </w:rPr>
            </w:pPr>
            <w:r w:rsidRPr="00B17490">
              <w:rPr>
                <w:color w:val="FF0000"/>
                <w:sz w:val="24"/>
                <w:szCs w:val="24"/>
              </w:rPr>
              <w:t>Prior authorization/notification is required as soon as the possibility arises for services associated with MCSD/ VAD including:</w:t>
            </w:r>
          </w:p>
          <w:p w14:paraId="18EC3A2F" w14:textId="77777777" w:rsidR="00045E5C" w:rsidRPr="00B17490" w:rsidRDefault="00045E5C" w:rsidP="007C2FAF">
            <w:pPr>
              <w:pStyle w:val="TableText"/>
              <w:numPr>
                <w:ilvl w:val="0"/>
                <w:numId w:val="19"/>
              </w:numPr>
              <w:rPr>
                <w:color w:val="FF0000"/>
              </w:rPr>
            </w:pPr>
            <w:r w:rsidRPr="00B17490">
              <w:rPr>
                <w:color w:val="FF0000"/>
              </w:rPr>
              <w:t xml:space="preserve">Inpatient admission for insertion. </w:t>
            </w:r>
          </w:p>
          <w:p w14:paraId="3980EC46" w14:textId="77777777" w:rsidR="00045E5C" w:rsidRPr="00B17490" w:rsidRDefault="00045E5C" w:rsidP="007C2FAF">
            <w:pPr>
              <w:pStyle w:val="TableText"/>
              <w:numPr>
                <w:ilvl w:val="0"/>
                <w:numId w:val="19"/>
              </w:numPr>
              <w:rPr>
                <w:color w:val="FF0000"/>
              </w:rPr>
            </w:pPr>
            <w:r w:rsidRPr="00B17490">
              <w:rPr>
                <w:color w:val="FF0000"/>
              </w:rPr>
              <w:t xml:space="preserve">Medical supplies and/or replacement equipment. </w:t>
            </w:r>
          </w:p>
          <w:p w14:paraId="21F5130C" w14:textId="77777777" w:rsidR="00045E5C" w:rsidRPr="00B17490" w:rsidRDefault="00045E5C" w:rsidP="00606753">
            <w:pPr>
              <w:pStyle w:val="TableText"/>
              <w:ind w:left="360"/>
              <w:rPr>
                <w:color w:val="FF0000"/>
              </w:rPr>
            </w:pPr>
          </w:p>
          <w:p w14:paraId="0D2DDF96" w14:textId="51E87020" w:rsidR="00045E5C" w:rsidRPr="00B17490" w:rsidRDefault="00045E5C">
            <w:pPr>
              <w:pStyle w:val="TableTextCharCharChar1"/>
              <w:numPr>
                <w:ilvl w:val="12"/>
                <w:numId w:val="0"/>
              </w:numPr>
              <w:rPr>
                <w:b/>
                <w:color w:val="FF0000"/>
              </w:rPr>
            </w:pPr>
            <w:r w:rsidRPr="00B17490">
              <w:rPr>
                <w:color w:val="FF0000"/>
                <w:szCs w:val="24"/>
              </w:rPr>
              <w:t>If prior authorization/notification is not received then benefits will not be paid, even when the services are performed by a Network Provider.</w:t>
            </w:r>
          </w:p>
        </w:tc>
      </w:tr>
      <w:tr w:rsidR="00043308" w:rsidRPr="00B17490" w14:paraId="427F07CD"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48964DEB" w:rsidR="00043308" w:rsidRPr="00B17490" w:rsidRDefault="00043308" w:rsidP="00D16678">
            <w:pPr>
              <w:pStyle w:val="TableTextChar"/>
              <w:numPr>
                <w:ilvl w:val="12"/>
                <w:numId w:val="0"/>
              </w:numPr>
              <w:rPr>
                <w:b/>
                <w:color w:val="FF0000"/>
              </w:rPr>
            </w:pPr>
            <w:bookmarkStart w:id="167" w:name="Medical_Supplies_and_Equipment"/>
            <w:r w:rsidRPr="00B17490">
              <w:rPr>
                <w:b/>
                <w:color w:val="FF0000"/>
              </w:rPr>
              <w:t xml:space="preserve">Medical Supplies </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17490" w:rsidRDefault="00043308" w:rsidP="004D553E">
            <w:pPr>
              <w:pStyle w:val="TableTextChar"/>
              <w:rPr>
                <w:b/>
                <w:bCs/>
                <w:color w:val="FF0000"/>
              </w:rPr>
            </w:pPr>
            <w:r w:rsidRPr="00B17490">
              <w:rPr>
                <w:b/>
                <w:bCs/>
                <w:color w:val="FF0000"/>
              </w:rPr>
              <w:t>The following services are not covered:</w:t>
            </w:r>
          </w:p>
          <w:p w14:paraId="427F07BD" w14:textId="28A9B630" w:rsidR="00043308" w:rsidRPr="00B17490" w:rsidRDefault="00043308" w:rsidP="004D553E">
            <w:pPr>
              <w:pStyle w:val="ListBullet1"/>
              <w:tabs>
                <w:tab w:val="clear" w:pos="360"/>
              </w:tabs>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Prescribed or non-prescribed medical </w:t>
            </w:r>
            <w:r w:rsidR="00856958" w:rsidRPr="00B17490">
              <w:rPr>
                <w:rFonts w:ascii="Times New Roman" w:hAnsi="Times New Roman"/>
                <w:color w:val="FF0000"/>
              </w:rPr>
              <w:t xml:space="preserve">and disposable </w:t>
            </w:r>
            <w:r w:rsidRPr="00B17490">
              <w:rPr>
                <w:rFonts w:ascii="Times New Roman" w:hAnsi="Times New Roman"/>
                <w:color w:val="FF0000"/>
              </w:rPr>
              <w:t>supplies. Examples of supplies that are not covered include, but are not limited to:</w:t>
            </w:r>
          </w:p>
          <w:p w14:paraId="427F07BE" w14:textId="77777777" w:rsidR="00043308" w:rsidRPr="00B17490" w:rsidRDefault="00043308" w:rsidP="004D553E">
            <w:pPr>
              <w:pStyle w:val="TableTextChar1"/>
              <w:ind w:left="576" w:hanging="288"/>
              <w:rPr>
                <w:color w:val="FF0000"/>
              </w:rPr>
            </w:pPr>
            <w:r w:rsidRPr="00B17490">
              <w:rPr>
                <w:color w:val="FF0000"/>
              </w:rPr>
              <w:sym w:font="Symbol" w:char="F0B7"/>
            </w:r>
            <w:r w:rsidRPr="00B17490">
              <w:rPr>
                <w:color w:val="FF0000"/>
              </w:rPr>
              <w:t xml:space="preserve">   elastic stockings, ace bandages, diabetic strips, and syringes; and</w:t>
            </w:r>
          </w:p>
          <w:p w14:paraId="427F07C1" w14:textId="77777777" w:rsidR="00043308" w:rsidRPr="00B17490" w:rsidRDefault="00043308" w:rsidP="004D553E">
            <w:pPr>
              <w:pStyle w:val="TableTextChar1"/>
              <w:ind w:left="288"/>
              <w:rPr>
                <w:color w:val="FF0000"/>
              </w:rPr>
            </w:pPr>
            <w:r w:rsidRPr="00B17490">
              <w:rPr>
                <w:color w:val="FF0000"/>
              </w:rPr>
              <w:sym w:font="Symbol" w:char="F0B7"/>
            </w:r>
            <w:r w:rsidRPr="00B17490">
              <w:rPr>
                <w:color w:val="FF0000"/>
              </w:rPr>
              <w:t xml:space="preserve">   urinary catheters</w:t>
            </w:r>
          </w:p>
          <w:p w14:paraId="427F07C2" w14:textId="77777777" w:rsidR="00043308" w:rsidRPr="00B17490" w:rsidRDefault="00043308" w:rsidP="00B41FB3">
            <w:pPr>
              <w:pStyle w:val="TableTextChar1"/>
              <w:ind w:left="288"/>
              <w:rPr>
                <w:b/>
                <w:color w:val="FF0000"/>
              </w:rPr>
            </w:pPr>
            <w:r w:rsidRPr="00B17490">
              <w:rPr>
                <w:b/>
                <w:color w:val="FF0000"/>
              </w:rPr>
              <w:t>This exclusion does not apply to:</w:t>
            </w:r>
          </w:p>
          <w:p w14:paraId="427F07C4" w14:textId="3F4C3A3B" w:rsidR="00043308" w:rsidRPr="00B17490" w:rsidRDefault="00043308" w:rsidP="00B41FB3">
            <w:pPr>
              <w:pStyle w:val="TableTextChar1"/>
              <w:ind w:left="576" w:hanging="288"/>
              <w:rPr>
                <w:color w:val="FF0000"/>
              </w:rPr>
            </w:pPr>
            <w:r w:rsidRPr="00B17490">
              <w:rPr>
                <w:color w:val="FF0000"/>
              </w:rPr>
              <w:sym w:font="Symbol" w:char="F0B7"/>
            </w:r>
            <w:r w:rsidRPr="00B17490">
              <w:rPr>
                <w:color w:val="FF0000"/>
              </w:rPr>
              <w:t xml:space="preserve">   ostomy bags and related supplies for which Benefits are provided as described under </w:t>
            </w:r>
            <w:r w:rsidRPr="00B17490">
              <w:rPr>
                <w:rStyle w:val="wdColorRedBoldItalic"/>
              </w:rPr>
              <w:t>Ostomy Supplies</w:t>
            </w:r>
            <w:r w:rsidRPr="00B17490">
              <w:rPr>
                <w:color w:val="FF0000"/>
              </w:rPr>
              <w:t>;</w:t>
            </w:r>
          </w:p>
          <w:p w14:paraId="427F07C6" w14:textId="6AC49C45" w:rsidR="00043308" w:rsidRPr="00B17490" w:rsidRDefault="00043308" w:rsidP="00B41FB3">
            <w:pPr>
              <w:pStyle w:val="TableTextChar1"/>
              <w:ind w:left="576" w:hanging="288"/>
              <w:rPr>
                <w:color w:val="FF0000"/>
              </w:rPr>
            </w:pPr>
            <w:r w:rsidRPr="00B17490">
              <w:rPr>
                <w:color w:val="FF0000"/>
              </w:rPr>
              <w:sym w:font="Symbol" w:char="F0B7"/>
            </w:r>
            <w:r w:rsidRPr="00B17490">
              <w:rPr>
                <w:color w:val="FF0000"/>
              </w:rPr>
              <w:t xml:space="preserve">   disposable supplies necessary for the effective use of Durable Medical Equipment for which Benefits are provided as described under </w:t>
            </w:r>
            <w:r w:rsidRPr="00B17490">
              <w:rPr>
                <w:rStyle w:val="wdColorRedBoldItalic"/>
              </w:rPr>
              <w:t>Diabetes Services</w:t>
            </w:r>
            <w:r w:rsidRPr="00B17490">
              <w:rPr>
                <w:color w:val="FF0000"/>
              </w:rPr>
              <w:t>;</w:t>
            </w:r>
          </w:p>
          <w:p w14:paraId="427F07C7" w14:textId="77777777" w:rsidR="00043308" w:rsidRPr="00B17490" w:rsidRDefault="00043308" w:rsidP="00B41FB3">
            <w:pPr>
              <w:pStyle w:val="TableTextChar1"/>
              <w:ind w:left="576" w:hanging="288"/>
              <w:rPr>
                <w:b/>
                <w:color w:val="FF0000"/>
              </w:rPr>
            </w:pPr>
            <w:r w:rsidRPr="00B17490">
              <w:rPr>
                <w:color w:val="FF0000"/>
              </w:rPr>
              <w:sym w:font="Symbol" w:char="F0B7"/>
            </w:r>
            <w:r w:rsidRPr="00B17490">
              <w:rPr>
                <w:color w:val="FF0000"/>
              </w:rPr>
              <w:t xml:space="preserve">   diabetic supplies for which Benefits are provided as described under </w:t>
            </w:r>
            <w:r w:rsidRPr="00B17490">
              <w:rPr>
                <w:rStyle w:val="wdColorRedBoldItalic"/>
              </w:rPr>
              <w:t>Diabetes Services</w:t>
            </w:r>
            <w:r w:rsidRPr="00B17490">
              <w:rPr>
                <w:color w:val="FF0000"/>
              </w:rPr>
              <w:t>;</w:t>
            </w:r>
          </w:p>
          <w:p w14:paraId="427F07C8" w14:textId="4E686B97" w:rsidR="00043308" w:rsidRPr="00B17490" w:rsidRDefault="00043308" w:rsidP="004D553E">
            <w:pPr>
              <w:pStyle w:val="TableTextChar1"/>
              <w:ind w:left="288" w:hanging="288"/>
              <w:rPr>
                <w:b/>
                <w:color w:val="FF0000"/>
              </w:rPr>
            </w:pPr>
            <w:r w:rsidRPr="00B17490">
              <w:rPr>
                <w:color w:val="FF0000"/>
              </w:rPr>
              <w:lastRenderedPageBreak/>
              <w:sym w:font="Symbol" w:char="F0B7"/>
            </w:r>
            <w:r w:rsidRPr="00B17490">
              <w:rPr>
                <w:color w:val="FF0000"/>
              </w:rPr>
              <w:t xml:space="preserve">   tubings, nasal cannulas, connectors and masks except when used with Durable Medical Equipment;</w:t>
            </w:r>
            <w:r w:rsidRPr="00B17490">
              <w:rPr>
                <w:color w:val="FF00FF"/>
              </w:rPr>
              <w:t xml:space="preserve"> </w:t>
            </w:r>
            <w:r w:rsidRPr="00B17490">
              <w:rPr>
                <w:color w:val="FF0000"/>
              </w:rPr>
              <w:t>and</w:t>
            </w:r>
          </w:p>
          <w:p w14:paraId="427F07C9" w14:textId="3694F9AC" w:rsidR="00043308" w:rsidRPr="00B17490" w:rsidRDefault="00043308" w:rsidP="004D553E">
            <w:pPr>
              <w:pStyle w:val="TableTextChar1"/>
              <w:ind w:left="288" w:hanging="288"/>
              <w:rPr>
                <w:b/>
                <w:color w:val="FF00FF"/>
              </w:rPr>
            </w:pPr>
            <w:r w:rsidRPr="00B17490">
              <w:rPr>
                <w:color w:val="FF0000"/>
              </w:rPr>
              <w:sym w:font="Symbol" w:char="F0B7"/>
            </w:r>
            <w:r w:rsidRPr="00B17490">
              <w:rPr>
                <w:color w:val="FF0000"/>
              </w:rPr>
              <w:t xml:space="preserve">   the repair and replacement of Durable Medical Equipment when damaged due to misuse, malicious breakage or gross neglect</w:t>
            </w:r>
            <w:r w:rsidRPr="00B17490">
              <w:rPr>
                <w:b/>
                <w:color w:val="FF0000"/>
              </w:rPr>
              <w:t>;</w:t>
            </w:r>
            <w:r w:rsidRPr="00B17490">
              <w:rPr>
                <w:b/>
                <w:color w:val="FF00FF"/>
              </w:rPr>
              <w:t xml:space="preserve"> </w:t>
            </w:r>
            <w:r w:rsidRPr="00B17490">
              <w:rPr>
                <w:color w:val="FF0000"/>
              </w:rPr>
              <w:t>and</w:t>
            </w:r>
          </w:p>
          <w:p w14:paraId="427F07CA" w14:textId="5320B224" w:rsidR="00043308" w:rsidRPr="00B17490" w:rsidRDefault="00043308" w:rsidP="004D553E">
            <w:pPr>
              <w:pStyle w:val="TableTextChar1"/>
              <w:ind w:left="288" w:hanging="288"/>
              <w:rPr>
                <w:color w:val="FF0000"/>
              </w:rPr>
            </w:pPr>
            <w:r w:rsidRPr="00B17490">
              <w:rPr>
                <w:color w:val="FF0000"/>
              </w:rPr>
              <w:sym w:font="Symbol" w:char="F0B7"/>
            </w:r>
            <w:r w:rsidRPr="00B17490">
              <w:rPr>
                <w:color w:val="FF0000"/>
              </w:rPr>
              <w:t xml:space="preserve">   the replacement of lost or stolen Durable Medical Equipment</w:t>
            </w:r>
            <w:r w:rsidRPr="00B17490">
              <w:rPr>
                <w:b/>
                <w:color w:val="FF0000"/>
              </w:rPr>
              <w:t>;</w:t>
            </w:r>
            <w:r w:rsidRPr="00B17490">
              <w:rPr>
                <w:b/>
                <w:color w:val="FF00FF"/>
              </w:rPr>
              <w:t xml:space="preserve"> </w:t>
            </w:r>
            <w:r w:rsidRPr="00B17490">
              <w:rPr>
                <w:color w:val="FF0000"/>
              </w:rPr>
              <w:t>and</w:t>
            </w:r>
          </w:p>
          <w:p w14:paraId="427F07CB" w14:textId="20A95DC7" w:rsidR="00043308" w:rsidRPr="00B17490" w:rsidRDefault="00043308" w:rsidP="004D553E">
            <w:pPr>
              <w:pStyle w:val="TableTextChar1"/>
              <w:ind w:left="288" w:hanging="288"/>
              <w:rPr>
                <w:b/>
                <w:noProof/>
                <w:color w:val="FF0000"/>
                <w:sz w:val="26"/>
              </w:rPr>
            </w:pPr>
            <w:r w:rsidRPr="00B17490">
              <w:rPr>
                <w:color w:val="FF0000"/>
              </w:rPr>
              <w:sym w:font="Symbol" w:char="F0B7"/>
            </w:r>
            <w:r w:rsidRPr="00B17490">
              <w:rPr>
                <w:color w:val="FF0000"/>
              </w:rPr>
              <w:t xml:space="preserve">   deodorants, filters, lubricants, tape, appliance clears, adhesive, or adhesive remover</w:t>
            </w:r>
            <w:r w:rsidRPr="00B17490">
              <w:rPr>
                <w:b/>
                <w:color w:val="FF00FF"/>
              </w:rPr>
              <w:t xml:space="preserve"> </w:t>
            </w:r>
            <w:r w:rsidRPr="00B17490">
              <w:rPr>
                <w:color w:val="FF0000"/>
              </w:rPr>
              <w:t xml:space="preserve">or other items that are not specifically identified in </w:t>
            </w:r>
            <w:r w:rsidRPr="00B17490">
              <w:rPr>
                <w:rStyle w:val="wdColorRedBoldItalic"/>
              </w:rPr>
              <w:t>Ostomy Supplies</w:t>
            </w:r>
            <w:r w:rsidRPr="00B17490">
              <w:rPr>
                <w:color w:val="FF0000"/>
              </w:rPr>
              <w:t>.</w:t>
            </w:r>
          </w:p>
          <w:p w14:paraId="427F07CC" w14:textId="77777777" w:rsidR="00043308" w:rsidRPr="00B17490" w:rsidRDefault="00043308" w:rsidP="004D553E">
            <w:pPr>
              <w:pStyle w:val="TableTextChar"/>
              <w:rPr>
                <w:b/>
                <w:bCs/>
                <w:color w:val="FF0000"/>
              </w:rPr>
            </w:pPr>
          </w:p>
        </w:tc>
      </w:tr>
      <w:tr w:rsidR="003B1361" w:rsidRPr="00B17490" w14:paraId="427F083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17490" w:rsidRDefault="003B1361">
            <w:pPr>
              <w:pStyle w:val="TableTextCharCharChar1"/>
              <w:numPr>
                <w:ilvl w:val="12"/>
                <w:numId w:val="0"/>
              </w:numPr>
              <w:rPr>
                <w:b/>
                <w:color w:val="FF0000"/>
              </w:rPr>
            </w:pPr>
            <w:bookmarkStart w:id="168" w:name="Morbid_Obesity"/>
            <w:r w:rsidRPr="00B17490">
              <w:rPr>
                <w:b/>
                <w:color w:val="FF0000"/>
              </w:rPr>
              <w:lastRenderedPageBreak/>
              <w:t>Morbid Obesity</w:t>
            </w:r>
            <w:bookmarkEnd w:id="168"/>
          </w:p>
          <w:p w14:paraId="427F07CF" w14:textId="77777777" w:rsidR="0008394F" w:rsidRPr="00B17490" w:rsidRDefault="0008394F">
            <w:pPr>
              <w:pStyle w:val="TableTextCharCharChar1"/>
              <w:numPr>
                <w:ilvl w:val="12"/>
                <w:numId w:val="0"/>
              </w:numPr>
              <w:rPr>
                <w:b/>
                <w:color w:val="FF0000"/>
              </w:rPr>
            </w:pPr>
          </w:p>
          <w:p w14:paraId="427F07D5" w14:textId="77777777" w:rsidR="007310B0" w:rsidRPr="00B17490" w:rsidRDefault="007310B0" w:rsidP="00A02E49">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17490" w:rsidRDefault="003B1361" w:rsidP="00D5011E">
            <w:pPr>
              <w:pStyle w:val="TableTextCharCharChar1"/>
              <w:numPr>
                <w:ilvl w:val="12"/>
                <w:numId w:val="0"/>
              </w:numPr>
              <w:rPr>
                <w:b/>
                <w:color w:val="FF0000"/>
              </w:rPr>
            </w:pPr>
            <w:r w:rsidRPr="00B17490">
              <w:rPr>
                <w:b/>
                <w:color w:val="FF0000"/>
              </w:rPr>
              <w:t xml:space="preserve">Same as </w:t>
            </w:r>
          </w:p>
          <w:p w14:paraId="427F07DC" w14:textId="77777777" w:rsidR="0021745F" w:rsidRPr="00B17490" w:rsidRDefault="0021745F" w:rsidP="00D5011E">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7DD" w14:textId="77777777" w:rsidR="0021745F" w:rsidRPr="00B17490" w:rsidRDefault="0021745F" w:rsidP="00D5011E">
            <w:pPr>
              <w:pStyle w:val="TableTextChar"/>
              <w:ind w:left="288"/>
              <w:rPr>
                <w:b/>
                <w:i/>
                <w:iCs/>
                <w:color w:val="0000FF"/>
                <w:u w:val="single"/>
              </w:rPr>
            </w:pPr>
            <w:r w:rsidRPr="00B17490">
              <w:rPr>
                <w:rStyle w:val="Style17"/>
              </w:rPr>
              <w:t>Services – Sickness and Injury</w:t>
            </w:r>
          </w:p>
          <w:p w14:paraId="427F07DE"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7DF"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7E0"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7E1" w14:textId="77777777" w:rsidR="0021745F" w:rsidRPr="00B17490" w:rsidRDefault="0021745F" w:rsidP="00D5011E">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7E2" w14:textId="77777777" w:rsidR="0021745F" w:rsidRPr="00B17490" w:rsidRDefault="0021745F" w:rsidP="00D5011E">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7E3" w14:textId="77777777" w:rsidR="003F1898" w:rsidRPr="00B17490" w:rsidRDefault="003F1898" w:rsidP="003E2CED">
            <w:pPr>
              <w:pStyle w:val="TableTextChar"/>
              <w:ind w:left="288" w:right="158" w:hanging="288"/>
              <w:rPr>
                <w:b/>
                <w:i/>
                <w:iCs/>
                <w:color w:val="000000"/>
              </w:rPr>
            </w:pPr>
          </w:p>
          <w:p w14:paraId="51A0A40D" w14:textId="7435A090" w:rsidR="00C019D5" w:rsidRPr="00B17490" w:rsidRDefault="00C019D5" w:rsidP="00C019D5">
            <w:pPr>
              <w:overflowPunct/>
              <w:textAlignment w:val="auto"/>
              <w:rPr>
                <w:color w:val="FF0000"/>
                <w:sz w:val="24"/>
                <w:szCs w:val="24"/>
              </w:rPr>
            </w:pPr>
            <w:r w:rsidRPr="00B17490">
              <w:rPr>
                <w:color w:val="FF0000"/>
                <w:sz w:val="24"/>
                <w:szCs w:val="24"/>
              </w:rPr>
              <w:t>The Plan covers surgical treatment of obesity provided by or under the direction of a Physician provided either of the following is true:</w:t>
            </w:r>
          </w:p>
          <w:p w14:paraId="1AC2557A" w14:textId="77777777" w:rsidR="00C019D5" w:rsidRPr="00B17490" w:rsidRDefault="00C019D5" w:rsidP="00C019D5">
            <w:pPr>
              <w:overflowPunct/>
              <w:textAlignment w:val="auto"/>
              <w:rPr>
                <w:color w:val="FF0000"/>
                <w:sz w:val="24"/>
                <w:szCs w:val="24"/>
              </w:rPr>
            </w:pPr>
            <w:r w:rsidRPr="00B17490">
              <w:rPr>
                <w:color w:val="FF0000"/>
                <w:sz w:val="24"/>
                <w:szCs w:val="24"/>
              </w:rPr>
              <w:t xml:space="preserve">* You have a minimum Body Mass Index (BMI) of </w:t>
            </w:r>
            <w:r w:rsidRPr="00B17490">
              <w:rPr>
                <w:b/>
                <w:color w:val="0000FF"/>
                <w:sz w:val="24"/>
                <w:szCs w:val="24"/>
              </w:rPr>
              <w:t>40</w:t>
            </w:r>
            <w:r w:rsidRPr="00B17490">
              <w:rPr>
                <w:color w:val="FF0000"/>
                <w:sz w:val="24"/>
                <w:szCs w:val="24"/>
              </w:rPr>
              <w:t>.</w:t>
            </w:r>
          </w:p>
          <w:p w14:paraId="427F07E7" w14:textId="5D3FACFF" w:rsidR="00043308" w:rsidRPr="00B17490" w:rsidRDefault="00C019D5" w:rsidP="007867BE">
            <w:pPr>
              <w:overflowPunct/>
              <w:textAlignment w:val="auto"/>
              <w:rPr>
                <w:color w:val="FF0000"/>
                <w:sz w:val="24"/>
                <w:szCs w:val="24"/>
              </w:rPr>
            </w:pPr>
            <w:r w:rsidRPr="00B17490">
              <w:rPr>
                <w:color w:val="FF0000"/>
                <w:sz w:val="24"/>
                <w:szCs w:val="24"/>
              </w:rPr>
              <w:t xml:space="preserve">* You have a minimum BMI of </w:t>
            </w:r>
            <w:r w:rsidRPr="00B17490">
              <w:rPr>
                <w:b/>
                <w:color w:val="0000FF"/>
                <w:sz w:val="24"/>
                <w:szCs w:val="24"/>
              </w:rPr>
              <w:t>35</w:t>
            </w:r>
            <w:r w:rsidRPr="00B17490">
              <w:rPr>
                <w:color w:val="FF0000"/>
                <w:sz w:val="24"/>
                <w:szCs w:val="24"/>
              </w:rPr>
              <w:t xml:space="preserve"> with complicating co-morbidities (such as sleep apnea or diabetes)</w:t>
            </w:r>
            <w:r w:rsidR="005D4E2A" w:rsidRPr="00B17490">
              <w:rPr>
                <w:color w:val="FF0000"/>
                <w:sz w:val="24"/>
                <w:szCs w:val="24"/>
              </w:rPr>
              <w:t xml:space="preserve"> </w:t>
            </w:r>
            <w:r w:rsidRPr="00B17490">
              <w:rPr>
                <w:color w:val="FF0000"/>
                <w:sz w:val="24"/>
                <w:szCs w:val="24"/>
              </w:rPr>
              <w:t>directly related to, or exacerbated by obesity.</w:t>
            </w:r>
          </w:p>
          <w:p w14:paraId="26477706" w14:textId="77777777" w:rsidR="009E7501" w:rsidRPr="00B17490" w:rsidRDefault="009E7501" w:rsidP="003E2CED">
            <w:pPr>
              <w:pStyle w:val="TableTextChar"/>
              <w:ind w:right="158"/>
              <w:rPr>
                <w:b/>
                <w:bCs/>
                <w:color w:val="FF00FF"/>
              </w:rPr>
            </w:pPr>
          </w:p>
          <w:p w14:paraId="6EDC9B75" w14:textId="77777777" w:rsidR="005D4E2A" w:rsidRPr="00B17490" w:rsidRDefault="005D4E2A" w:rsidP="003E2CED">
            <w:pPr>
              <w:pStyle w:val="TableTextChar"/>
              <w:ind w:right="158"/>
              <w:rPr>
                <w:b/>
                <w:bCs/>
                <w:color w:val="FF00FF"/>
              </w:rPr>
            </w:pPr>
          </w:p>
          <w:p w14:paraId="1A59ADCB" w14:textId="77777777" w:rsidR="005D4E2A" w:rsidRPr="00B17490" w:rsidRDefault="005D4E2A" w:rsidP="005D4E2A">
            <w:pPr>
              <w:overflowPunct/>
              <w:textAlignment w:val="auto"/>
              <w:rPr>
                <w:color w:val="FF0000"/>
                <w:sz w:val="24"/>
                <w:szCs w:val="24"/>
              </w:rPr>
            </w:pPr>
            <w:r w:rsidRPr="00B17490">
              <w:rPr>
                <w:color w:val="FF0000"/>
                <w:sz w:val="24"/>
                <w:szCs w:val="24"/>
              </w:rPr>
              <w:t>In addition to meeting the above criteria the following must also be true:</w:t>
            </w:r>
          </w:p>
          <w:p w14:paraId="7D6CF7D9" w14:textId="77777777" w:rsidR="005D4E2A" w:rsidRPr="00B17490" w:rsidRDefault="005D4E2A" w:rsidP="005D4E2A">
            <w:pPr>
              <w:overflowPunct/>
              <w:textAlignment w:val="auto"/>
              <w:rPr>
                <w:color w:val="FF0000"/>
                <w:sz w:val="24"/>
                <w:szCs w:val="24"/>
              </w:rPr>
            </w:pPr>
            <w:r w:rsidRPr="00B17490">
              <w:rPr>
                <w:color w:val="FF0000"/>
                <w:sz w:val="24"/>
                <w:szCs w:val="24"/>
              </w:rPr>
              <w:t>*The surgery must be performed at a Network Hospital by a Network surgeon even if there are no</w:t>
            </w:r>
          </w:p>
          <w:p w14:paraId="0CBDA4F3" w14:textId="586D2C07" w:rsidR="005D4E2A" w:rsidRPr="00B17490" w:rsidRDefault="005D4E2A" w:rsidP="005D4E2A">
            <w:pPr>
              <w:pStyle w:val="TableTextChar"/>
              <w:ind w:right="158"/>
              <w:rPr>
                <w:b/>
                <w:bCs/>
                <w:color w:val="FF0000"/>
                <w:szCs w:val="24"/>
              </w:rPr>
            </w:pPr>
            <w:r w:rsidRPr="00B17490">
              <w:rPr>
                <w:color w:val="FF0000"/>
                <w:szCs w:val="24"/>
              </w:rPr>
              <w:t>Network Hospitals near you.</w:t>
            </w:r>
          </w:p>
          <w:p w14:paraId="2044DC21" w14:textId="77777777" w:rsidR="005D4E2A" w:rsidRPr="00B17490" w:rsidRDefault="005D4E2A" w:rsidP="003E2CED">
            <w:pPr>
              <w:pStyle w:val="TableTextChar"/>
              <w:ind w:right="158"/>
              <w:rPr>
                <w:b/>
                <w:bCs/>
                <w:color w:val="FF00FF"/>
              </w:rPr>
            </w:pPr>
          </w:p>
          <w:p w14:paraId="427F07F9" w14:textId="3F260559" w:rsidR="0087127C" w:rsidRPr="00B17490" w:rsidRDefault="00A02E49" w:rsidP="0087127C">
            <w:pPr>
              <w:pStyle w:val="TableTextCharCharChar1"/>
              <w:numPr>
                <w:ilvl w:val="12"/>
                <w:numId w:val="0"/>
              </w:numPr>
              <w:rPr>
                <w:b/>
                <w:color w:val="FF0000"/>
              </w:rPr>
            </w:pPr>
            <w:r w:rsidRPr="00B17490">
              <w:rPr>
                <w:b/>
                <w:color w:val="FF00FF"/>
              </w:rPr>
              <w:t xml:space="preserve"> </w:t>
            </w:r>
            <w:r w:rsidR="0087127C" w:rsidRPr="00B17490">
              <w:rPr>
                <w:b/>
                <w:color w:val="FF0000"/>
              </w:rPr>
              <w:t>Prior Authorization</w:t>
            </w:r>
            <w:r w:rsidR="004404AD" w:rsidRPr="00B17490">
              <w:rPr>
                <w:b/>
                <w:color w:val="FF0000"/>
              </w:rPr>
              <w:t xml:space="preserve"> </w:t>
            </w:r>
            <w:r w:rsidR="0087127C" w:rsidRPr="00B17490">
              <w:rPr>
                <w:b/>
                <w:color w:val="FF0000"/>
              </w:rPr>
              <w:t>Required</w:t>
            </w:r>
          </w:p>
          <w:p w14:paraId="427F07FA" w14:textId="535E2113" w:rsidR="0087127C" w:rsidRPr="00B17490" w:rsidRDefault="0087127C" w:rsidP="0087127C">
            <w:pPr>
              <w:pStyle w:val="TableTextChar"/>
              <w:ind w:right="162"/>
              <w:rPr>
                <w:color w:val="FF0000"/>
                <w:szCs w:val="24"/>
              </w:rPr>
            </w:pPr>
            <w:r w:rsidRPr="00B17490">
              <w:rPr>
                <w:color w:val="FF0000"/>
                <w:szCs w:val="24"/>
              </w:rPr>
              <w:lastRenderedPageBreak/>
              <w:t xml:space="preserve">Please remember that for Benefits you must </w:t>
            </w:r>
            <w:r w:rsidRPr="00B17490">
              <w:rPr>
                <w:bCs/>
                <w:color w:val="FF0000"/>
              </w:rPr>
              <w:t>obtain</w:t>
            </w:r>
            <w:r w:rsidRPr="00B17490">
              <w:rPr>
                <w:bCs/>
                <w:color w:val="000000"/>
              </w:rPr>
              <w:t xml:space="preserve"> </w:t>
            </w:r>
            <w:r w:rsidRPr="00B17490">
              <w:rPr>
                <w:bCs/>
                <w:color w:val="FF0000"/>
              </w:rPr>
              <w:t>prior authorization</w:t>
            </w:r>
            <w:r w:rsidRPr="00B17490">
              <w:rPr>
                <w:b/>
                <w:color w:val="FF00FF"/>
                <w:szCs w:val="24"/>
              </w:rPr>
              <w:t xml:space="preserve"> </w:t>
            </w:r>
            <w:r w:rsidRPr="00B17490">
              <w:rPr>
                <w:bCs/>
                <w:color w:val="FF0000"/>
                <w:szCs w:val="24"/>
              </w:rPr>
              <w:t>as soon as the possibility of surgery arise</w:t>
            </w:r>
            <w:r w:rsidR="00A02E49" w:rsidRPr="00B17490">
              <w:rPr>
                <w:bCs/>
                <w:color w:val="FF0000"/>
                <w:szCs w:val="24"/>
              </w:rPr>
              <w:t>s.</w:t>
            </w:r>
            <w:r w:rsidRPr="00B17490">
              <w:rPr>
                <w:color w:val="FF0000"/>
                <w:szCs w:val="24"/>
              </w:rPr>
              <w:t xml:space="preserve"> </w:t>
            </w:r>
          </w:p>
          <w:p w14:paraId="427F07FB" w14:textId="77777777" w:rsidR="0087127C" w:rsidRPr="00B17490" w:rsidRDefault="0087127C" w:rsidP="003E2CED">
            <w:pPr>
              <w:pStyle w:val="TableTextChar"/>
              <w:ind w:right="158"/>
              <w:rPr>
                <w:b/>
                <w:bCs/>
                <w:color w:val="FF00FF"/>
              </w:rPr>
            </w:pPr>
          </w:p>
          <w:p w14:paraId="427F0806" w14:textId="77777777" w:rsidR="003B1361" w:rsidRPr="00B17490"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0B9CB8FF" w:rsidR="003B1361" w:rsidRPr="00B17490" w:rsidRDefault="00B23CA8" w:rsidP="00A02E49">
            <w:pPr>
              <w:pStyle w:val="TableTextCharCharChar1"/>
              <w:rPr>
                <w:b/>
                <w:color w:val="FF0000"/>
              </w:rPr>
            </w:pPr>
            <w:r w:rsidRPr="00B17490">
              <w:rPr>
                <w:bCs/>
                <w:color w:val="FF0000"/>
              </w:rPr>
              <w:lastRenderedPageBreak/>
              <w:t>Not Covered.</w:t>
            </w:r>
          </w:p>
        </w:tc>
      </w:tr>
      <w:tr w:rsidR="00D048C6" w:rsidRPr="00B17490" w14:paraId="5F4C7E32"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077B1ADA" w14:textId="48B4CE93" w:rsidR="00D048C6" w:rsidRPr="00B17490" w:rsidRDefault="00D048C6" w:rsidP="004D553E">
            <w:pPr>
              <w:pStyle w:val="TableTextChar"/>
              <w:numPr>
                <w:ilvl w:val="12"/>
                <w:numId w:val="0"/>
              </w:numPr>
              <w:rPr>
                <w:b/>
                <w:color w:val="FF0000"/>
              </w:rPr>
            </w:pPr>
            <w:bookmarkStart w:id="169" w:name="Naturopathy"/>
            <w:r w:rsidRPr="00B17490">
              <w:rPr>
                <w:b/>
                <w:color w:val="FF0000"/>
              </w:rPr>
              <w:t>Naturopathy</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2CB5A3" w14:textId="03FE6506" w:rsidR="00D048C6" w:rsidRPr="00B17490" w:rsidRDefault="00D50271" w:rsidP="00D048C6">
            <w:pPr>
              <w:pStyle w:val="TableTextCharCharChar1"/>
              <w:rPr>
                <w:color w:val="FF0000"/>
                <w:szCs w:val="24"/>
              </w:rPr>
            </w:pPr>
            <w:r w:rsidRPr="00B17490">
              <w:rPr>
                <w:b/>
                <w:color w:val="0000FF"/>
                <w:szCs w:val="24"/>
              </w:rPr>
              <w:t>80%</w:t>
            </w:r>
            <w:r w:rsidR="00D048C6" w:rsidRPr="00B17490">
              <w:rPr>
                <w:color w:val="FF0000"/>
                <w:szCs w:val="24"/>
              </w:rPr>
              <w:t xml:space="preserve"> of eligible expenses after satisfying the deductible.</w:t>
            </w:r>
          </w:p>
          <w:p w14:paraId="1E6E7390" w14:textId="77777777" w:rsidR="00D048C6" w:rsidRPr="00B17490" w:rsidRDefault="00D048C6" w:rsidP="004D553E">
            <w:pPr>
              <w:pStyle w:val="TableTextChar"/>
              <w:rPr>
                <w:b/>
                <w:color w:val="FF0000"/>
              </w:rPr>
            </w:pPr>
          </w:p>
          <w:p w14:paraId="6627D944" w14:textId="0E542425" w:rsidR="00D048C6" w:rsidRPr="00B17490" w:rsidRDefault="00D048C6" w:rsidP="004D553E">
            <w:pPr>
              <w:pStyle w:val="TableTextChar"/>
              <w:rPr>
                <w:color w:val="FF0000"/>
              </w:rPr>
            </w:pPr>
            <w:r w:rsidRPr="00B17490">
              <w:rPr>
                <w:color w:val="FF0000"/>
              </w:rPr>
              <w:t xml:space="preserve">Limited to </w:t>
            </w:r>
            <w:r w:rsidRPr="00B17490">
              <w:rPr>
                <w:b/>
                <w:color w:val="0000FF"/>
              </w:rPr>
              <w:t>20</w:t>
            </w:r>
            <w:r w:rsidRPr="00B17490">
              <w:rPr>
                <w:color w:val="FF0000"/>
              </w:rPr>
              <w:t xml:space="preserve"> visits per calendar year combined in and out of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412580" w14:textId="40BF105A" w:rsidR="00D048C6" w:rsidRPr="00B17490" w:rsidRDefault="00D50271" w:rsidP="00D048C6">
            <w:pPr>
              <w:pStyle w:val="TableTextCharCharChar1"/>
              <w:rPr>
                <w:color w:val="FF0000"/>
                <w:szCs w:val="24"/>
              </w:rPr>
            </w:pPr>
            <w:r w:rsidRPr="00B17490">
              <w:rPr>
                <w:b/>
                <w:color w:val="0000FF"/>
                <w:szCs w:val="24"/>
              </w:rPr>
              <w:t>80%</w:t>
            </w:r>
            <w:r w:rsidR="00D048C6" w:rsidRPr="00B17490">
              <w:rPr>
                <w:color w:val="FF0000"/>
                <w:szCs w:val="24"/>
              </w:rPr>
              <w:t xml:space="preserve"> of eligible expenses after satisfying the deductible.</w:t>
            </w:r>
          </w:p>
          <w:p w14:paraId="63D92E50" w14:textId="77777777" w:rsidR="00D048C6" w:rsidRPr="00B17490" w:rsidRDefault="00D048C6" w:rsidP="004D553E">
            <w:pPr>
              <w:pStyle w:val="TableTextChar"/>
              <w:rPr>
                <w:b/>
                <w:color w:val="FF0000"/>
              </w:rPr>
            </w:pPr>
          </w:p>
          <w:p w14:paraId="18C1D671" w14:textId="1DD29F56" w:rsidR="00D048C6" w:rsidRPr="00B17490" w:rsidRDefault="00D048C6" w:rsidP="004D553E">
            <w:pPr>
              <w:pStyle w:val="TableTextChar"/>
              <w:rPr>
                <w:b/>
                <w:color w:val="FF0000"/>
              </w:rPr>
            </w:pPr>
            <w:r w:rsidRPr="00B17490">
              <w:rPr>
                <w:color w:val="FF0000"/>
              </w:rPr>
              <w:t xml:space="preserve">Limited to </w:t>
            </w:r>
            <w:r w:rsidRPr="00B17490">
              <w:rPr>
                <w:b/>
                <w:color w:val="0000FF"/>
              </w:rPr>
              <w:t>20</w:t>
            </w:r>
            <w:r w:rsidRPr="00B17490">
              <w:rPr>
                <w:color w:val="FF0000"/>
              </w:rPr>
              <w:t xml:space="preserve"> visits per calendar year combined in and out of network.</w:t>
            </w:r>
          </w:p>
        </w:tc>
      </w:tr>
      <w:tr w:rsidR="00DB20F2" w:rsidRPr="00B17490" w14:paraId="427F084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17490" w:rsidRDefault="00DB20F2" w:rsidP="004D553E">
            <w:pPr>
              <w:pStyle w:val="TableTextChar"/>
              <w:numPr>
                <w:ilvl w:val="12"/>
                <w:numId w:val="0"/>
              </w:numPr>
              <w:rPr>
                <w:b/>
                <w:color w:val="FF0000"/>
              </w:rPr>
            </w:pPr>
            <w:bookmarkStart w:id="170" w:name="Nutrition_and_Health_Education"/>
            <w:r w:rsidRPr="00B17490">
              <w:rPr>
                <w:b/>
                <w:color w:val="FF0000"/>
              </w:rPr>
              <w:t>Nutrition and Health</w:t>
            </w:r>
            <w:r w:rsidR="003E2CED" w:rsidRPr="00B17490">
              <w:rPr>
                <w:b/>
                <w:color w:val="FF0000"/>
              </w:rPr>
              <w:t xml:space="preserve"> </w:t>
            </w:r>
            <w:r w:rsidRPr="00B17490">
              <w:rPr>
                <w:b/>
                <w:color w:val="FF0000"/>
              </w:rPr>
              <w:t>Education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17490" w:rsidRDefault="00DB20F2" w:rsidP="004D553E">
            <w:pPr>
              <w:pStyle w:val="TableTextChar"/>
              <w:rPr>
                <w:color w:val="FF0000"/>
              </w:rPr>
            </w:pPr>
            <w:r w:rsidRPr="00B17490">
              <w:rPr>
                <w:b/>
                <w:color w:val="FF0000"/>
              </w:rPr>
              <w:t>The following services are not covered</w:t>
            </w:r>
            <w:r w:rsidRPr="00B17490">
              <w:rPr>
                <w:color w:val="FF0000"/>
              </w:rPr>
              <w:t>:</w:t>
            </w:r>
          </w:p>
          <w:p w14:paraId="427F083B" w14:textId="0C52DFB9" w:rsidR="00DB20F2" w:rsidRPr="00B17490" w:rsidRDefault="00DB20F2" w:rsidP="00A02E49">
            <w:pPr>
              <w:pStyle w:val="TableTextChar1"/>
              <w:ind w:left="288" w:hanging="288"/>
              <w:rPr>
                <w:color w:val="FF0000"/>
              </w:rPr>
            </w:pPr>
            <w:r w:rsidRPr="00B17490">
              <w:rPr>
                <w:bCs/>
                <w:color w:val="FF0000"/>
              </w:rPr>
              <w:t xml:space="preserve">●   </w:t>
            </w:r>
            <w:r w:rsidRPr="00B17490">
              <w:rPr>
                <w:color w:val="FF0000"/>
              </w:rPr>
              <w:t>nutritional or cosmetic therapy using high dose or mega quantities of vitamins, minerals or elements, and other nutrition based therapy;</w:t>
            </w:r>
          </w:p>
          <w:p w14:paraId="427F083C" w14:textId="37138CEB" w:rsidR="00DB20F2" w:rsidRPr="00B17490" w:rsidRDefault="00DB20F2" w:rsidP="004D553E">
            <w:pPr>
              <w:pStyle w:val="TableTextChar1"/>
              <w:ind w:left="288" w:hanging="288"/>
              <w:rPr>
                <w:i/>
                <w:iCs/>
                <w:color w:val="FF0000"/>
              </w:rPr>
            </w:pPr>
            <w:r w:rsidRPr="00B17490">
              <w:rPr>
                <w:bCs/>
                <w:color w:val="FF0000"/>
              </w:rPr>
              <w:t xml:space="preserve">●   </w:t>
            </w:r>
            <w:r w:rsidRPr="00B17490">
              <w:rPr>
                <w:color w:val="FF0000"/>
              </w:rPr>
              <w:t xml:space="preserve">nutritional counseling for either individuals or groups, except as defined under </w:t>
            </w:r>
            <w:r w:rsidRPr="00B17490">
              <w:rPr>
                <w:rStyle w:val="wdColorRedBoldItalic"/>
              </w:rPr>
              <w:t>Nutritional Counseling</w:t>
            </w:r>
            <w:r w:rsidRPr="00B17490">
              <w:rPr>
                <w:rStyle w:val="Style15"/>
                <w:color w:val="FF0000"/>
              </w:rPr>
              <w:t>;</w:t>
            </w:r>
          </w:p>
          <w:p w14:paraId="427F083D"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Food of any kind. Foods that are not covered include:</w:t>
            </w:r>
          </w:p>
          <w:p w14:paraId="427F083F" w14:textId="409D465A"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 xml:space="preserve">enteral feedings and other nutritional and electrolyte formulas, including infant formula and donor breast milk, </w:t>
            </w:r>
            <w:r w:rsidR="005A6D55" w:rsidRPr="00B17490">
              <w:rPr>
                <w:color w:val="FF0000"/>
              </w:rPr>
              <w:t>unless</w:t>
            </w:r>
            <w:r w:rsidRPr="00B17490">
              <w:rPr>
                <w:color w:val="FF0000"/>
              </w:rPr>
              <w:t xml:space="preserve"> they are the only source of nutrition and</w:t>
            </w:r>
            <w:r w:rsidRPr="00B17490">
              <w:rPr>
                <w:b/>
                <w:color w:val="FF00FF"/>
              </w:rPr>
              <w:t xml:space="preserve"> </w:t>
            </w:r>
            <w:r w:rsidR="005A6D55" w:rsidRPr="00B17490">
              <w:rPr>
                <w:color w:val="FF0000"/>
              </w:rPr>
              <w:t>unless</w:t>
            </w:r>
            <w:r w:rsidRPr="00B17490">
              <w:rPr>
                <w:color w:val="FF0000"/>
              </w:rPr>
              <w:t xml:space="preserve"> they are specifically created to treat inborn errors of metabolism such as phenylketonuria (PKU) – infant formula available over the counter is always excluded; </w:t>
            </w:r>
          </w:p>
          <w:p w14:paraId="427F0840"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foods to control weight, treat obesity (including liquid diets), lower cholesterol or control diabetes;</w:t>
            </w:r>
          </w:p>
          <w:p w14:paraId="427F0841"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oral vitamins and minerals;</w:t>
            </w:r>
          </w:p>
          <w:p w14:paraId="427F0842"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meals you can order from a menu, for an additional charge, during an Inpatient Stay; and</w:t>
            </w:r>
          </w:p>
          <w:p w14:paraId="427F0843"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other dietary and electrolyte supplements; and</w:t>
            </w:r>
          </w:p>
          <w:p w14:paraId="427F0844" w14:textId="77777777" w:rsidR="00DB20F2" w:rsidRPr="00B17490" w:rsidRDefault="00DB20F2" w:rsidP="004D553E">
            <w:pPr>
              <w:pStyle w:val="TableTextChar1"/>
              <w:rPr>
                <w:rStyle w:val="Style13"/>
              </w:rPr>
            </w:pPr>
          </w:p>
          <w:p w14:paraId="427F0845" w14:textId="77777777" w:rsidR="00DB20F2" w:rsidRPr="00B17490" w:rsidRDefault="00DB20F2" w:rsidP="00D76BF7">
            <w:pPr>
              <w:pStyle w:val="TableTextChar1"/>
              <w:rPr>
                <w:rStyle w:val="Style13"/>
              </w:rPr>
            </w:pPr>
            <w:r w:rsidRPr="00B17490">
              <w:rPr>
                <w:rStyle w:val="Style13"/>
              </w:rPr>
              <w:t>Health education classes unless offered by UnitedHealthcare or its affiliates, including but not limited to asthma, smoking cessation, and weight control classes</w:t>
            </w:r>
            <w:r w:rsidR="00D76BF7" w:rsidRPr="00B17490">
              <w:rPr>
                <w:rStyle w:val="Style13"/>
              </w:rPr>
              <w:t>.</w:t>
            </w:r>
          </w:p>
          <w:p w14:paraId="427F0846" w14:textId="77777777" w:rsidR="00D76BF7" w:rsidRPr="00B17490" w:rsidRDefault="00D76BF7" w:rsidP="00D76BF7">
            <w:pPr>
              <w:pStyle w:val="TableTextChar1"/>
              <w:rPr>
                <w:color w:val="FF0000"/>
              </w:rPr>
            </w:pPr>
          </w:p>
        </w:tc>
      </w:tr>
      <w:tr w:rsidR="003B1361" w:rsidRPr="00B17490" w14:paraId="427F089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17490" w:rsidRDefault="003E2CED">
            <w:pPr>
              <w:pStyle w:val="TableTextCharCharChar1"/>
              <w:numPr>
                <w:ilvl w:val="12"/>
                <w:numId w:val="0"/>
              </w:numPr>
              <w:rPr>
                <w:b/>
                <w:color w:val="FF0000"/>
              </w:rPr>
            </w:pPr>
            <w:bookmarkStart w:id="171" w:name="Orthognathic_Surgery"/>
            <w:r w:rsidRPr="00B17490">
              <w:rPr>
                <w:b/>
                <w:color w:val="FF0000"/>
              </w:rPr>
              <w:t>O</w:t>
            </w:r>
            <w:r w:rsidR="003B1361" w:rsidRPr="00B17490">
              <w:rPr>
                <w:b/>
                <w:color w:val="FF0000"/>
              </w:rPr>
              <w:t>rthognathic Surgery</w:t>
            </w:r>
            <w:bookmarkEnd w:id="171"/>
          </w:p>
          <w:p w14:paraId="427F084A" w14:textId="4B55F89F" w:rsidR="003B1361" w:rsidRPr="00B17490"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B17490" w:rsidRDefault="003B1361" w:rsidP="00E8530A">
            <w:pPr>
              <w:pStyle w:val="TableTextCharCharChar1"/>
              <w:numPr>
                <w:ilvl w:val="12"/>
                <w:numId w:val="0"/>
              </w:numPr>
              <w:rPr>
                <w:b/>
                <w:color w:val="FF0000"/>
              </w:rPr>
            </w:pPr>
            <w:r w:rsidRPr="00B17490">
              <w:rPr>
                <w:b/>
                <w:color w:val="FF0000"/>
              </w:rPr>
              <w:t xml:space="preserve">Same as </w:t>
            </w:r>
          </w:p>
          <w:p w14:paraId="427F084C" w14:textId="77777777" w:rsidR="003E2CED" w:rsidRPr="00B17490" w:rsidRDefault="003E2CED" w:rsidP="00E8530A">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84D" w14:textId="77777777" w:rsidR="003E2CED" w:rsidRPr="00B17490" w:rsidRDefault="003E2CED" w:rsidP="00E8530A">
            <w:pPr>
              <w:pStyle w:val="TableTextChar"/>
              <w:ind w:left="288"/>
              <w:rPr>
                <w:b/>
                <w:i/>
                <w:iCs/>
                <w:color w:val="0000FF"/>
                <w:u w:val="single"/>
              </w:rPr>
            </w:pPr>
            <w:r w:rsidRPr="00B17490">
              <w:rPr>
                <w:rStyle w:val="Style17"/>
              </w:rPr>
              <w:t>Services – Sickness and Injury</w:t>
            </w:r>
          </w:p>
          <w:p w14:paraId="427F084E" w14:textId="77777777" w:rsidR="003E2CED" w:rsidRPr="00B17490" w:rsidRDefault="003E2CED" w:rsidP="00E8530A">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84F" w14:textId="77777777" w:rsidR="003E2CED" w:rsidRPr="00B17490" w:rsidRDefault="003E2CED" w:rsidP="00E8530A">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850" w14:textId="77777777" w:rsidR="003E2CED" w:rsidRPr="00B17490" w:rsidRDefault="003E2CED" w:rsidP="00E8530A">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851" w14:textId="77777777" w:rsidR="003F1898" w:rsidRPr="00B17490" w:rsidRDefault="003E2CED" w:rsidP="00E8530A">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852" w14:textId="77777777" w:rsidR="003B1361" w:rsidRPr="00B17490" w:rsidRDefault="003B1361" w:rsidP="00E8530A">
            <w:pPr>
              <w:pStyle w:val="TableTextCharCharChar1"/>
              <w:ind w:left="288"/>
              <w:rPr>
                <w:color w:val="FF0000"/>
              </w:rPr>
            </w:pPr>
          </w:p>
          <w:p w14:paraId="427F0853" w14:textId="77777777" w:rsidR="003B1361" w:rsidRPr="00B17490" w:rsidRDefault="003B1361" w:rsidP="00E8530A">
            <w:pPr>
              <w:pStyle w:val="TableTextCharCharChar1"/>
              <w:numPr>
                <w:ilvl w:val="12"/>
                <w:numId w:val="0"/>
              </w:numPr>
              <w:rPr>
                <w:color w:val="FF0000"/>
              </w:rPr>
            </w:pPr>
            <w:r w:rsidRPr="00B17490">
              <w:rPr>
                <w:color w:val="FF0000"/>
              </w:rPr>
              <w:t>Orthognathic surgery is covered in the following situation:</w:t>
            </w:r>
          </w:p>
          <w:p w14:paraId="427F0854" w14:textId="77777777" w:rsidR="003B1361" w:rsidRPr="00B17490" w:rsidRDefault="003B1361" w:rsidP="00E8530A">
            <w:pPr>
              <w:pStyle w:val="TableTextCharCharChar1"/>
              <w:ind w:left="288" w:hanging="288"/>
              <w:rPr>
                <w:color w:val="FF0000"/>
              </w:rPr>
            </w:pPr>
            <w:r w:rsidRPr="00B17490">
              <w:rPr>
                <w:color w:val="FF0000"/>
              </w:rPr>
              <w:lastRenderedPageBreak/>
              <w:t>●   A jaw deformity resulting from facial trauma or cancer.</w:t>
            </w:r>
          </w:p>
          <w:p w14:paraId="427F0855" w14:textId="77777777" w:rsidR="003B1361" w:rsidRPr="00B17490" w:rsidRDefault="003B1361" w:rsidP="00E8530A">
            <w:pPr>
              <w:pStyle w:val="TableTextCharCharChar1"/>
              <w:jc w:val="center"/>
              <w:rPr>
                <w:color w:val="FF0000"/>
              </w:rPr>
            </w:pPr>
            <w:r w:rsidRPr="00B17490">
              <w:rPr>
                <w:color w:val="FF0000"/>
              </w:rPr>
              <w:t>OR</w:t>
            </w:r>
          </w:p>
          <w:p w14:paraId="427F0856" w14:textId="77777777" w:rsidR="003B1361" w:rsidRPr="00B17490" w:rsidRDefault="003B1361" w:rsidP="00E8530A">
            <w:pPr>
              <w:pStyle w:val="TableTextCharCharChar1"/>
              <w:rPr>
                <w:color w:val="FF0000"/>
              </w:rPr>
            </w:pPr>
            <w:r w:rsidRPr="00B17490">
              <w:rPr>
                <w:color w:val="FF0000"/>
              </w:rPr>
              <w:t xml:space="preserve">●   A skeletal anomaly of </w:t>
            </w:r>
          </w:p>
          <w:p w14:paraId="427F0857" w14:textId="77777777" w:rsidR="003B1361" w:rsidRPr="00B17490" w:rsidRDefault="003B1361" w:rsidP="00E8530A">
            <w:pPr>
              <w:pStyle w:val="TableTextCharCharChar1"/>
              <w:ind w:left="288"/>
              <w:rPr>
                <w:color w:val="FF0000"/>
              </w:rPr>
            </w:pPr>
            <w:r w:rsidRPr="00B17490">
              <w:rPr>
                <w:color w:val="FF0000"/>
              </w:rPr>
              <w:t>either the maxilla or mandible, that demonstrates a functional medical impairment such as one of the following:</w:t>
            </w:r>
          </w:p>
          <w:p w14:paraId="427F0858" w14:textId="77777777" w:rsidR="003B1361" w:rsidRPr="00B17490" w:rsidRDefault="003B1361" w:rsidP="00E8530A">
            <w:pPr>
              <w:pStyle w:val="TableTextCharCharChar1"/>
              <w:ind w:left="648" w:hanging="288"/>
              <w:rPr>
                <w:color w:val="FF0000"/>
              </w:rPr>
            </w:pPr>
            <w:r w:rsidRPr="00B17490">
              <w:rPr>
                <w:color w:val="FF0000"/>
              </w:rPr>
              <w:t>●   Inability to incise solid foods;</w:t>
            </w:r>
          </w:p>
          <w:p w14:paraId="427F0859" w14:textId="77777777" w:rsidR="003B1361" w:rsidRPr="00B17490" w:rsidRDefault="003B1361" w:rsidP="00E8530A">
            <w:pPr>
              <w:pStyle w:val="TableTextCharCharChar1"/>
              <w:ind w:left="360"/>
              <w:rPr>
                <w:color w:val="FF0000"/>
              </w:rPr>
            </w:pPr>
            <w:r w:rsidRPr="00B17490">
              <w:rPr>
                <w:color w:val="FF0000"/>
              </w:rPr>
              <w:t xml:space="preserve">●   Choking on </w:t>
            </w:r>
          </w:p>
          <w:p w14:paraId="427F085A" w14:textId="77777777" w:rsidR="003B1361" w:rsidRPr="00B17490" w:rsidRDefault="003B1361" w:rsidP="00E8530A">
            <w:pPr>
              <w:pStyle w:val="TableTextCharCharChar1"/>
              <w:ind w:left="648"/>
              <w:rPr>
                <w:color w:val="FF0000"/>
              </w:rPr>
            </w:pPr>
            <w:r w:rsidRPr="00B17490">
              <w:rPr>
                <w:color w:val="FF0000"/>
              </w:rPr>
              <w:t>incompletely masticated solid foods;</w:t>
            </w:r>
          </w:p>
          <w:p w14:paraId="427F085B" w14:textId="77777777" w:rsidR="003B1361" w:rsidRPr="00B17490" w:rsidRDefault="003B1361" w:rsidP="00E8530A">
            <w:pPr>
              <w:pStyle w:val="TableTextCharCharChar1"/>
              <w:ind w:left="648" w:hanging="288"/>
              <w:rPr>
                <w:color w:val="FF0000"/>
              </w:rPr>
            </w:pPr>
            <w:r w:rsidRPr="00B17490">
              <w:rPr>
                <w:color w:val="FF0000"/>
              </w:rPr>
              <w:t>●   Damage to soft tissue during mastication;</w:t>
            </w:r>
          </w:p>
          <w:p w14:paraId="427F085C" w14:textId="77777777" w:rsidR="003B1361" w:rsidRPr="00B17490" w:rsidRDefault="003B1361" w:rsidP="00E8530A">
            <w:pPr>
              <w:pStyle w:val="TableTextCharCharChar1"/>
              <w:ind w:left="360"/>
              <w:rPr>
                <w:color w:val="FF0000"/>
              </w:rPr>
            </w:pPr>
            <w:r w:rsidRPr="00B17490">
              <w:rPr>
                <w:color w:val="FF0000"/>
              </w:rPr>
              <w:t xml:space="preserve">●   Speech impediment </w:t>
            </w:r>
          </w:p>
          <w:p w14:paraId="427F085D" w14:textId="77777777" w:rsidR="003B1361" w:rsidRPr="00B17490" w:rsidRDefault="003B1361" w:rsidP="00E8530A">
            <w:pPr>
              <w:pStyle w:val="TableTextCharCharChar1"/>
              <w:ind w:left="648"/>
              <w:rPr>
                <w:color w:val="FF0000"/>
              </w:rPr>
            </w:pPr>
            <w:r w:rsidRPr="00B17490">
              <w:rPr>
                <w:color w:val="FF0000"/>
              </w:rPr>
              <w:t>determined to be due to the jaw deformity; or</w:t>
            </w:r>
          </w:p>
          <w:p w14:paraId="427F085E" w14:textId="77777777" w:rsidR="003B1361" w:rsidRPr="00B17490" w:rsidRDefault="003B1361" w:rsidP="00E8530A">
            <w:pPr>
              <w:pStyle w:val="TableTextCharCharChar1"/>
              <w:ind w:left="648" w:hanging="288"/>
              <w:rPr>
                <w:color w:val="FF0000"/>
              </w:rPr>
            </w:pPr>
            <w:r w:rsidRPr="00B17490">
              <w:rPr>
                <w:color w:val="FF0000"/>
              </w:rPr>
              <w:t>●   Malnutrition and weight loss due to inadequate intake secondary to the jaw deformity.</w:t>
            </w:r>
          </w:p>
          <w:p w14:paraId="427F085F" w14:textId="77777777" w:rsidR="003B1361" w:rsidRPr="00B17490" w:rsidRDefault="003B1361" w:rsidP="00E8530A">
            <w:pPr>
              <w:rPr>
                <w:sz w:val="24"/>
              </w:rPr>
            </w:pPr>
          </w:p>
          <w:p w14:paraId="427F0860" w14:textId="77777777" w:rsidR="003B1361" w:rsidRPr="00B17490" w:rsidRDefault="003B1361" w:rsidP="00E8530A">
            <w:pPr>
              <w:pStyle w:val="TableTextCharCharChar1"/>
              <w:numPr>
                <w:ilvl w:val="12"/>
                <w:numId w:val="0"/>
              </w:numPr>
              <w:rPr>
                <w:color w:val="FF0000"/>
              </w:rPr>
            </w:pPr>
            <w:r w:rsidRPr="00B17490">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B17490" w:rsidRDefault="003B1361" w:rsidP="00E8530A">
            <w:pPr>
              <w:pStyle w:val="TableTextCharCharChar1"/>
              <w:ind w:left="288" w:hanging="288"/>
              <w:rPr>
                <w:color w:val="FF0000"/>
              </w:rPr>
            </w:pPr>
            <w:r w:rsidRPr="00B17490">
              <w:rPr>
                <w:color w:val="FF0000"/>
              </w:rPr>
              <w:t>●   Myofascial, neck head and shoulder pain;</w:t>
            </w:r>
          </w:p>
          <w:p w14:paraId="427F0862" w14:textId="77777777" w:rsidR="003B1361" w:rsidRPr="00B17490" w:rsidRDefault="003B1361" w:rsidP="00E8530A">
            <w:pPr>
              <w:pStyle w:val="TableTextCharCharChar1"/>
              <w:rPr>
                <w:color w:val="FF0000"/>
              </w:rPr>
            </w:pPr>
            <w:r w:rsidRPr="00B17490">
              <w:rPr>
                <w:color w:val="FF0000"/>
              </w:rPr>
              <w:t xml:space="preserve">●   Irritation of head/neck </w:t>
            </w:r>
          </w:p>
          <w:p w14:paraId="427F0863" w14:textId="77777777" w:rsidR="003B1361" w:rsidRPr="00B17490" w:rsidRDefault="003B1361" w:rsidP="00E8530A">
            <w:pPr>
              <w:pStyle w:val="TableTextCharCharChar1"/>
              <w:ind w:left="288"/>
              <w:rPr>
                <w:color w:val="FF0000"/>
              </w:rPr>
            </w:pPr>
            <w:r w:rsidRPr="00B17490">
              <w:rPr>
                <w:color w:val="FF0000"/>
              </w:rPr>
              <w:t>muscles;</w:t>
            </w:r>
          </w:p>
          <w:p w14:paraId="427F0864" w14:textId="77777777" w:rsidR="003B1361" w:rsidRPr="00B17490" w:rsidRDefault="003B1361" w:rsidP="00E8530A">
            <w:pPr>
              <w:pStyle w:val="TableTextCharCharChar1"/>
              <w:rPr>
                <w:color w:val="FF0000"/>
              </w:rPr>
            </w:pPr>
            <w:r w:rsidRPr="00B17490">
              <w:rPr>
                <w:color w:val="FF0000"/>
              </w:rPr>
              <w:t xml:space="preserve">●   Popping/clicking of </w:t>
            </w:r>
          </w:p>
          <w:p w14:paraId="427F0865" w14:textId="77777777" w:rsidR="003B1361" w:rsidRPr="00B17490" w:rsidRDefault="003B1361" w:rsidP="00E8530A">
            <w:pPr>
              <w:pStyle w:val="TableTextCharCharChar1"/>
              <w:ind w:left="288"/>
              <w:rPr>
                <w:color w:val="FF0000"/>
              </w:rPr>
            </w:pPr>
            <w:r w:rsidRPr="00B17490">
              <w:rPr>
                <w:color w:val="FF0000"/>
              </w:rPr>
              <w:t>temporomandibular joint(s);</w:t>
            </w:r>
          </w:p>
          <w:p w14:paraId="427F0866" w14:textId="77777777" w:rsidR="003B1361" w:rsidRPr="00B17490" w:rsidRDefault="003B1361" w:rsidP="00E8530A">
            <w:pPr>
              <w:pStyle w:val="TableTextCharCharChar1"/>
              <w:ind w:left="288" w:hanging="288"/>
              <w:rPr>
                <w:color w:val="FF0000"/>
              </w:rPr>
            </w:pPr>
            <w:r w:rsidRPr="00B17490">
              <w:rPr>
                <w:color w:val="FF0000"/>
              </w:rPr>
              <w:t>●   Potential for development or exacerbation of temporomandibular joint dysfunction; and</w:t>
            </w:r>
          </w:p>
          <w:p w14:paraId="427F0867" w14:textId="77777777" w:rsidR="003B1361" w:rsidRPr="00B17490" w:rsidRDefault="003B1361" w:rsidP="00E8530A">
            <w:pPr>
              <w:pStyle w:val="TableTextCharCharChar1"/>
              <w:rPr>
                <w:color w:val="FF0000"/>
              </w:rPr>
            </w:pPr>
            <w:r w:rsidRPr="00B17490">
              <w:rPr>
                <w:color w:val="FF0000"/>
              </w:rPr>
              <w:t>●   Teeth grinding.</w:t>
            </w:r>
          </w:p>
          <w:p w14:paraId="427F0868" w14:textId="77777777" w:rsidR="003B1361" w:rsidRPr="00B17490" w:rsidRDefault="003B1361" w:rsidP="00E8530A">
            <w:pPr>
              <w:pStyle w:val="TableTextCharCharChar1"/>
              <w:ind w:left="288"/>
              <w:rPr>
                <w:color w:val="FF0000"/>
              </w:rPr>
            </w:pPr>
          </w:p>
          <w:p w14:paraId="427F0869" w14:textId="77777777" w:rsidR="003B1361" w:rsidRPr="00B17490" w:rsidRDefault="003B1361" w:rsidP="00E8530A">
            <w:pPr>
              <w:pStyle w:val="TableTextCharCharChar1"/>
              <w:rPr>
                <w:color w:val="FF0000"/>
              </w:rPr>
            </w:pPr>
            <w:r w:rsidRPr="00B17490">
              <w:rPr>
                <w:color w:val="FF0000"/>
              </w:rPr>
              <w:t>Treatment of malocclusion is dental and therefore not a covered health service.</w:t>
            </w:r>
          </w:p>
          <w:p w14:paraId="427F086A" w14:textId="77777777" w:rsidR="003B1361" w:rsidRPr="00B17490" w:rsidRDefault="003B1361" w:rsidP="00E8530A">
            <w:pPr>
              <w:pStyle w:val="TableTextCharCharChar1"/>
              <w:ind w:left="288"/>
              <w:rPr>
                <w:color w:val="FF0000"/>
              </w:rPr>
            </w:pPr>
          </w:p>
          <w:p w14:paraId="427F086E" w14:textId="77777777" w:rsidR="003B1361" w:rsidRPr="00B17490" w:rsidRDefault="003B1361" w:rsidP="00557349">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B17490" w:rsidRDefault="003B1361">
            <w:pPr>
              <w:pStyle w:val="TableTextCharCharChar1"/>
              <w:numPr>
                <w:ilvl w:val="12"/>
                <w:numId w:val="0"/>
              </w:numPr>
              <w:rPr>
                <w:b/>
                <w:color w:val="FF0000"/>
              </w:rPr>
            </w:pPr>
            <w:r w:rsidRPr="00B17490">
              <w:rPr>
                <w:b/>
                <w:color w:val="FF0000"/>
              </w:rPr>
              <w:lastRenderedPageBreak/>
              <w:t xml:space="preserve">Same as </w:t>
            </w:r>
          </w:p>
          <w:p w14:paraId="427F0870" w14:textId="77777777" w:rsidR="003E2CED" w:rsidRPr="00B17490" w:rsidRDefault="003E2CED" w:rsidP="003E2CED">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871" w14:textId="77777777" w:rsidR="003E2CED" w:rsidRPr="00B17490" w:rsidRDefault="003E2CED" w:rsidP="003E2CED">
            <w:pPr>
              <w:pStyle w:val="TableTextChar"/>
              <w:ind w:left="288"/>
              <w:rPr>
                <w:b/>
                <w:i/>
                <w:iCs/>
                <w:color w:val="0000FF"/>
                <w:u w:val="single"/>
              </w:rPr>
            </w:pPr>
            <w:r w:rsidRPr="00B17490">
              <w:rPr>
                <w:rStyle w:val="Style17"/>
              </w:rPr>
              <w:t>Services – Sickness and Injury</w:t>
            </w:r>
          </w:p>
          <w:p w14:paraId="427F0872" w14:textId="77777777" w:rsidR="003E2CED" w:rsidRPr="00B17490" w:rsidRDefault="003E2CED" w:rsidP="003E2CED">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873" w14:textId="77777777" w:rsidR="003E2CED" w:rsidRPr="00B17490" w:rsidRDefault="003E2CED" w:rsidP="003E2CED">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874" w14:textId="77777777" w:rsidR="003E2CED" w:rsidRPr="00B17490" w:rsidRDefault="003E2CED" w:rsidP="003E2CED">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875" w14:textId="77777777" w:rsidR="003F1898" w:rsidRPr="00B17490" w:rsidRDefault="003E2CED" w:rsidP="003E2CED">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876" w14:textId="77777777" w:rsidR="003B1361" w:rsidRPr="00B17490" w:rsidRDefault="003B1361">
            <w:pPr>
              <w:pStyle w:val="TableTextCharCharChar1"/>
              <w:ind w:left="288"/>
              <w:rPr>
                <w:color w:val="FF0000"/>
              </w:rPr>
            </w:pPr>
          </w:p>
          <w:p w14:paraId="427F0877" w14:textId="77777777" w:rsidR="003B1361" w:rsidRPr="00B17490" w:rsidRDefault="003B1361">
            <w:pPr>
              <w:pStyle w:val="TableTextCharCharChar1"/>
              <w:numPr>
                <w:ilvl w:val="12"/>
                <w:numId w:val="0"/>
              </w:numPr>
              <w:rPr>
                <w:color w:val="FF0000"/>
              </w:rPr>
            </w:pPr>
            <w:r w:rsidRPr="00B17490">
              <w:rPr>
                <w:color w:val="FF0000"/>
              </w:rPr>
              <w:t>Orthognathic surgery is covered in the following situation:</w:t>
            </w:r>
          </w:p>
          <w:p w14:paraId="427F0878" w14:textId="77777777" w:rsidR="003B1361" w:rsidRPr="00B17490" w:rsidRDefault="003B1361" w:rsidP="00C62B05">
            <w:pPr>
              <w:pStyle w:val="TableTextCharCharChar1"/>
              <w:ind w:left="288" w:hanging="288"/>
              <w:rPr>
                <w:color w:val="FF0000"/>
              </w:rPr>
            </w:pPr>
            <w:r w:rsidRPr="00B17490">
              <w:rPr>
                <w:color w:val="FF0000"/>
              </w:rPr>
              <w:lastRenderedPageBreak/>
              <w:t>●   A jaw deformity resulting from facial trauma or cancer.</w:t>
            </w:r>
          </w:p>
          <w:p w14:paraId="427F0879" w14:textId="77777777" w:rsidR="003B1361" w:rsidRPr="00B17490" w:rsidRDefault="003B1361">
            <w:pPr>
              <w:pStyle w:val="TableTextCharCharChar1"/>
              <w:jc w:val="center"/>
              <w:rPr>
                <w:color w:val="FF0000"/>
              </w:rPr>
            </w:pPr>
            <w:r w:rsidRPr="00B17490">
              <w:rPr>
                <w:color w:val="FF0000"/>
              </w:rPr>
              <w:t>OR</w:t>
            </w:r>
          </w:p>
          <w:p w14:paraId="427F087A" w14:textId="77777777" w:rsidR="003B1361" w:rsidRPr="00B17490" w:rsidRDefault="003B1361">
            <w:pPr>
              <w:pStyle w:val="TableTextCharCharChar1"/>
              <w:rPr>
                <w:color w:val="FF0000"/>
              </w:rPr>
            </w:pPr>
            <w:r w:rsidRPr="00B17490">
              <w:rPr>
                <w:color w:val="FF0000"/>
              </w:rPr>
              <w:t xml:space="preserve">●   A skeletal anomaly of </w:t>
            </w:r>
          </w:p>
          <w:p w14:paraId="427F087B" w14:textId="77777777" w:rsidR="003B1361" w:rsidRPr="00B17490" w:rsidRDefault="003B1361">
            <w:pPr>
              <w:pStyle w:val="TableTextCharCharChar1"/>
              <w:ind w:left="288"/>
              <w:rPr>
                <w:color w:val="FF0000"/>
              </w:rPr>
            </w:pPr>
            <w:r w:rsidRPr="00B17490">
              <w:rPr>
                <w:color w:val="FF0000"/>
              </w:rPr>
              <w:t>either the maxilla or mandible, that</w:t>
            </w:r>
            <w:r w:rsidR="001D002B" w:rsidRPr="00B17490">
              <w:rPr>
                <w:color w:val="FF0000"/>
              </w:rPr>
              <w:t xml:space="preserve"> </w:t>
            </w:r>
            <w:r w:rsidRPr="00B17490">
              <w:rPr>
                <w:color w:val="FF0000"/>
              </w:rPr>
              <w:t>demonstrates a</w:t>
            </w:r>
            <w:r w:rsidR="001D002B" w:rsidRPr="00B17490">
              <w:rPr>
                <w:color w:val="FF0000"/>
              </w:rPr>
              <w:t xml:space="preserve"> </w:t>
            </w:r>
            <w:r w:rsidRPr="00B17490">
              <w:rPr>
                <w:color w:val="FF0000"/>
              </w:rPr>
              <w:t>functional medical impairment such as one of the following:</w:t>
            </w:r>
          </w:p>
          <w:p w14:paraId="427F087C" w14:textId="77777777" w:rsidR="003B1361" w:rsidRPr="00B17490" w:rsidRDefault="003B1361" w:rsidP="00C62B05">
            <w:pPr>
              <w:pStyle w:val="TableTextCharCharChar1"/>
              <w:ind w:left="648" w:hanging="288"/>
              <w:rPr>
                <w:color w:val="FF0000"/>
              </w:rPr>
            </w:pPr>
            <w:r w:rsidRPr="00B17490">
              <w:rPr>
                <w:color w:val="FF0000"/>
              </w:rPr>
              <w:t>●   Inability to incise solid foods;</w:t>
            </w:r>
          </w:p>
          <w:p w14:paraId="427F087D" w14:textId="77777777" w:rsidR="003B1361" w:rsidRPr="00B17490" w:rsidRDefault="003B1361">
            <w:pPr>
              <w:pStyle w:val="TableTextCharCharChar1"/>
              <w:ind w:left="360"/>
              <w:rPr>
                <w:color w:val="FF0000"/>
              </w:rPr>
            </w:pPr>
            <w:r w:rsidRPr="00B17490">
              <w:rPr>
                <w:color w:val="FF0000"/>
              </w:rPr>
              <w:t xml:space="preserve">●   Choking on </w:t>
            </w:r>
          </w:p>
          <w:p w14:paraId="427F087E" w14:textId="77777777" w:rsidR="003B1361" w:rsidRPr="00B17490" w:rsidRDefault="003B1361">
            <w:pPr>
              <w:pStyle w:val="TableTextCharCharChar1"/>
              <w:ind w:left="648"/>
              <w:rPr>
                <w:color w:val="FF0000"/>
              </w:rPr>
            </w:pPr>
            <w:r w:rsidRPr="00B17490">
              <w:rPr>
                <w:color w:val="FF0000"/>
              </w:rPr>
              <w:t>incompletely masticated solid foods;</w:t>
            </w:r>
          </w:p>
          <w:p w14:paraId="427F087F" w14:textId="77777777" w:rsidR="003B1361" w:rsidRPr="00B17490" w:rsidRDefault="003B1361">
            <w:pPr>
              <w:pStyle w:val="TableTextCharCharChar1"/>
              <w:ind w:left="648" w:hanging="288"/>
              <w:rPr>
                <w:color w:val="FF0000"/>
              </w:rPr>
            </w:pPr>
            <w:r w:rsidRPr="00B17490">
              <w:rPr>
                <w:color w:val="FF0000"/>
              </w:rPr>
              <w:t>●   Damage to soft tissue during mastication;</w:t>
            </w:r>
          </w:p>
          <w:p w14:paraId="427F0880" w14:textId="77777777" w:rsidR="003B1361" w:rsidRPr="00B17490" w:rsidRDefault="003B1361">
            <w:pPr>
              <w:pStyle w:val="TableTextCharCharChar1"/>
              <w:ind w:left="360"/>
              <w:rPr>
                <w:color w:val="FF0000"/>
              </w:rPr>
            </w:pPr>
            <w:r w:rsidRPr="00B17490">
              <w:rPr>
                <w:color w:val="FF0000"/>
              </w:rPr>
              <w:t xml:space="preserve">●   Speech impediment </w:t>
            </w:r>
          </w:p>
          <w:p w14:paraId="427F0881" w14:textId="77777777" w:rsidR="003B1361" w:rsidRPr="00B17490" w:rsidRDefault="003B1361">
            <w:pPr>
              <w:pStyle w:val="TableTextCharCharChar1"/>
              <w:ind w:left="648"/>
              <w:rPr>
                <w:color w:val="FF0000"/>
              </w:rPr>
            </w:pPr>
            <w:r w:rsidRPr="00B17490">
              <w:rPr>
                <w:color w:val="FF0000"/>
              </w:rPr>
              <w:t>determined to be due to the jaw deformity; or</w:t>
            </w:r>
          </w:p>
          <w:p w14:paraId="427F0882" w14:textId="77777777" w:rsidR="003B1361" w:rsidRPr="00B17490" w:rsidRDefault="003B1361">
            <w:pPr>
              <w:pStyle w:val="TableTextCharCharChar1"/>
              <w:ind w:left="648" w:hanging="288"/>
              <w:rPr>
                <w:color w:val="FF0000"/>
              </w:rPr>
            </w:pPr>
            <w:r w:rsidRPr="00B17490">
              <w:rPr>
                <w:color w:val="FF0000"/>
              </w:rPr>
              <w:t>●   Malnutrition and weight loss due to inadequate intake secondary to the jaw deformity.</w:t>
            </w:r>
          </w:p>
          <w:p w14:paraId="427F0883" w14:textId="77777777" w:rsidR="003B1361" w:rsidRPr="00B17490" w:rsidRDefault="003B1361">
            <w:pPr>
              <w:rPr>
                <w:sz w:val="24"/>
              </w:rPr>
            </w:pPr>
          </w:p>
          <w:p w14:paraId="427F0884" w14:textId="77777777" w:rsidR="003B1361" w:rsidRPr="00B17490" w:rsidRDefault="003B1361">
            <w:pPr>
              <w:pStyle w:val="TableTextCharCharChar1"/>
              <w:numPr>
                <w:ilvl w:val="12"/>
                <w:numId w:val="0"/>
              </w:numPr>
              <w:rPr>
                <w:color w:val="FF0000"/>
              </w:rPr>
            </w:pPr>
            <w:r w:rsidRPr="00B17490">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B17490" w:rsidRDefault="003B1361" w:rsidP="001D002B">
            <w:pPr>
              <w:pStyle w:val="TableTextCharCharChar1"/>
              <w:ind w:left="288" w:hanging="288"/>
              <w:rPr>
                <w:color w:val="FF0000"/>
              </w:rPr>
            </w:pPr>
            <w:r w:rsidRPr="00B17490">
              <w:rPr>
                <w:color w:val="FF0000"/>
              </w:rPr>
              <w:t>●   Myofascial, neck head and shoulder pain;</w:t>
            </w:r>
          </w:p>
          <w:p w14:paraId="427F0886" w14:textId="77777777" w:rsidR="003B1361" w:rsidRPr="00B17490" w:rsidRDefault="003B1361">
            <w:pPr>
              <w:pStyle w:val="TableTextCharCharChar1"/>
              <w:rPr>
                <w:color w:val="FF0000"/>
              </w:rPr>
            </w:pPr>
            <w:r w:rsidRPr="00B17490">
              <w:rPr>
                <w:color w:val="FF0000"/>
              </w:rPr>
              <w:t xml:space="preserve">●   Irritation of head/neck </w:t>
            </w:r>
          </w:p>
          <w:p w14:paraId="427F0887" w14:textId="77777777" w:rsidR="003B1361" w:rsidRPr="00B17490" w:rsidRDefault="003B1361">
            <w:pPr>
              <w:pStyle w:val="TableTextCharCharChar1"/>
              <w:ind w:left="288"/>
              <w:rPr>
                <w:color w:val="FF0000"/>
              </w:rPr>
            </w:pPr>
            <w:r w:rsidRPr="00B17490">
              <w:rPr>
                <w:color w:val="FF0000"/>
              </w:rPr>
              <w:t>muscles;</w:t>
            </w:r>
          </w:p>
          <w:p w14:paraId="427F0888" w14:textId="77777777" w:rsidR="003B1361" w:rsidRPr="00B17490" w:rsidRDefault="003B1361">
            <w:pPr>
              <w:pStyle w:val="TableTextCharCharChar1"/>
              <w:rPr>
                <w:color w:val="FF0000"/>
              </w:rPr>
            </w:pPr>
            <w:r w:rsidRPr="00B17490">
              <w:rPr>
                <w:color w:val="FF0000"/>
              </w:rPr>
              <w:t xml:space="preserve">●   Popping/clicking of </w:t>
            </w:r>
          </w:p>
          <w:p w14:paraId="427F0889" w14:textId="77777777" w:rsidR="003B1361" w:rsidRPr="00B17490" w:rsidRDefault="003B1361">
            <w:pPr>
              <w:pStyle w:val="TableTextCharCharChar1"/>
              <w:ind w:left="288"/>
              <w:rPr>
                <w:color w:val="FF0000"/>
              </w:rPr>
            </w:pPr>
            <w:r w:rsidRPr="00B17490">
              <w:rPr>
                <w:color w:val="FF0000"/>
              </w:rPr>
              <w:t>temporomandibular joint(s);</w:t>
            </w:r>
          </w:p>
          <w:p w14:paraId="427F088A" w14:textId="77777777" w:rsidR="003B1361" w:rsidRPr="00B17490" w:rsidRDefault="003B1361">
            <w:pPr>
              <w:pStyle w:val="TableTextCharCharChar1"/>
              <w:ind w:left="288" w:hanging="288"/>
              <w:rPr>
                <w:color w:val="FF0000"/>
              </w:rPr>
            </w:pPr>
            <w:r w:rsidRPr="00B17490">
              <w:rPr>
                <w:color w:val="FF0000"/>
              </w:rPr>
              <w:t>●   Potential for development or exacerbation of temporomandibular joint dysfunction; and</w:t>
            </w:r>
          </w:p>
          <w:p w14:paraId="427F088B" w14:textId="77777777" w:rsidR="003B1361" w:rsidRPr="00B17490" w:rsidRDefault="003B1361">
            <w:pPr>
              <w:pStyle w:val="TableTextCharCharChar1"/>
              <w:rPr>
                <w:color w:val="FF0000"/>
              </w:rPr>
            </w:pPr>
            <w:r w:rsidRPr="00B17490">
              <w:rPr>
                <w:color w:val="FF0000"/>
              </w:rPr>
              <w:t>●   Teeth grinding.</w:t>
            </w:r>
          </w:p>
          <w:p w14:paraId="427F088C" w14:textId="77777777" w:rsidR="003B1361" w:rsidRPr="00B17490" w:rsidRDefault="003B1361">
            <w:pPr>
              <w:pStyle w:val="TableTextCharCharChar1"/>
              <w:ind w:left="288"/>
              <w:rPr>
                <w:color w:val="FF0000"/>
              </w:rPr>
            </w:pPr>
          </w:p>
          <w:p w14:paraId="427F088D" w14:textId="77777777" w:rsidR="003B1361" w:rsidRPr="00B17490" w:rsidRDefault="003B1361">
            <w:pPr>
              <w:pStyle w:val="TableTextCharCharChar1"/>
              <w:rPr>
                <w:color w:val="FF0000"/>
              </w:rPr>
            </w:pPr>
            <w:r w:rsidRPr="00B17490">
              <w:rPr>
                <w:color w:val="FF0000"/>
              </w:rPr>
              <w:t>Treatment of malocclusion is dental and therefore not a covered health service.</w:t>
            </w:r>
          </w:p>
          <w:p w14:paraId="752B91B1" w14:textId="77777777" w:rsidR="003503A2" w:rsidRPr="00B17490" w:rsidRDefault="003503A2">
            <w:pPr>
              <w:pStyle w:val="TableTextCharCharChar1"/>
              <w:rPr>
                <w:color w:val="FF0000"/>
              </w:rPr>
            </w:pPr>
          </w:p>
          <w:p w14:paraId="5ED97731" w14:textId="40DB1050" w:rsidR="003503A2" w:rsidRPr="00B17490" w:rsidRDefault="00557349" w:rsidP="003503A2">
            <w:pPr>
              <w:numPr>
                <w:ilvl w:val="12"/>
                <w:numId w:val="0"/>
              </w:numPr>
              <w:rPr>
                <w:b/>
                <w:color w:val="FF0000"/>
                <w:sz w:val="24"/>
                <w:szCs w:val="24"/>
              </w:rPr>
            </w:pPr>
            <w:r w:rsidRPr="00B17490">
              <w:rPr>
                <w:b/>
                <w:color w:val="FF00FF"/>
                <w:sz w:val="24"/>
                <w:szCs w:val="24"/>
              </w:rPr>
              <w:t xml:space="preserve"> </w:t>
            </w:r>
            <w:r w:rsidR="003503A2" w:rsidRPr="00B17490">
              <w:rPr>
                <w:b/>
                <w:color w:val="FF0000"/>
                <w:sz w:val="24"/>
                <w:szCs w:val="24"/>
              </w:rPr>
              <w:t>Prior Authorization</w:t>
            </w:r>
            <w:r w:rsidR="003503A2" w:rsidRPr="00B17490">
              <w:rPr>
                <w:b/>
                <w:sz w:val="24"/>
                <w:szCs w:val="24"/>
              </w:rPr>
              <w:t xml:space="preserve"> </w:t>
            </w:r>
            <w:r w:rsidR="003503A2" w:rsidRPr="00B17490">
              <w:rPr>
                <w:b/>
                <w:color w:val="FF0000"/>
                <w:sz w:val="24"/>
                <w:szCs w:val="24"/>
              </w:rPr>
              <w:t>Required</w:t>
            </w:r>
          </w:p>
          <w:p w14:paraId="57BE79D3" w14:textId="7B4141CB" w:rsidR="003503A2" w:rsidRPr="00B17490" w:rsidRDefault="003503A2" w:rsidP="003503A2">
            <w:pPr>
              <w:rPr>
                <w:b/>
                <w:bCs/>
                <w:color w:val="FF00FF"/>
                <w:sz w:val="24"/>
                <w:szCs w:val="24"/>
              </w:rPr>
            </w:pPr>
            <w:r w:rsidRPr="00B17490">
              <w:rPr>
                <w:color w:val="FF0000"/>
                <w:sz w:val="24"/>
                <w:szCs w:val="24"/>
              </w:rPr>
              <w:t xml:space="preserve">Please remember that for non-Network Benefits you must </w:t>
            </w:r>
            <w:r w:rsidRPr="00B17490">
              <w:rPr>
                <w:bCs/>
                <w:color w:val="FF0000"/>
                <w:sz w:val="24"/>
                <w:szCs w:val="24"/>
              </w:rPr>
              <w:t>obtain</w:t>
            </w:r>
            <w:r w:rsidRPr="00B17490">
              <w:rPr>
                <w:bCs/>
                <w:color w:val="000000"/>
                <w:sz w:val="24"/>
                <w:szCs w:val="24"/>
              </w:rPr>
              <w:t xml:space="preserve"> </w:t>
            </w:r>
            <w:r w:rsidRPr="00B17490">
              <w:rPr>
                <w:bCs/>
                <w:color w:val="FF0000"/>
                <w:sz w:val="24"/>
                <w:szCs w:val="24"/>
              </w:rPr>
              <w:t>prior authorization</w:t>
            </w:r>
            <w:r w:rsidRPr="00B17490">
              <w:rPr>
                <w:sz w:val="24"/>
                <w:szCs w:val="24"/>
              </w:rPr>
              <w:t xml:space="preserve"> </w:t>
            </w:r>
            <w:r w:rsidRPr="00B17490">
              <w:rPr>
                <w:b/>
                <w:color w:val="0000FF"/>
                <w:sz w:val="24"/>
                <w:szCs w:val="24"/>
              </w:rPr>
              <w:t>5</w:t>
            </w:r>
            <w:r w:rsidRPr="00B17490">
              <w:rPr>
                <w:color w:val="000000"/>
                <w:sz w:val="24"/>
                <w:szCs w:val="24"/>
              </w:rPr>
              <w:t xml:space="preserve"> </w:t>
            </w:r>
            <w:r w:rsidRPr="00B17490">
              <w:rPr>
                <w:color w:val="FF0000"/>
                <w:sz w:val="24"/>
                <w:szCs w:val="24"/>
              </w:rPr>
              <w:t xml:space="preserve">business days before scheduled services are received or, for non-scheduled services, within </w:t>
            </w:r>
            <w:r w:rsidRPr="00B17490">
              <w:rPr>
                <w:b/>
                <w:color w:val="0000FF"/>
                <w:sz w:val="24"/>
                <w:szCs w:val="24"/>
              </w:rPr>
              <w:t>1</w:t>
            </w:r>
            <w:r w:rsidRPr="00B17490">
              <w:rPr>
                <w:color w:val="000000"/>
                <w:sz w:val="24"/>
                <w:szCs w:val="24"/>
              </w:rPr>
              <w:t xml:space="preserve"> </w:t>
            </w:r>
            <w:r w:rsidRPr="00B17490">
              <w:rPr>
                <w:color w:val="FF0000"/>
                <w:sz w:val="24"/>
                <w:szCs w:val="24"/>
              </w:rPr>
              <w:t xml:space="preserve">business day or as soon as is reasonably possible. If you don't </w:t>
            </w:r>
            <w:r w:rsidRPr="00B17490">
              <w:rPr>
                <w:bCs/>
                <w:color w:val="FF0000"/>
                <w:sz w:val="24"/>
                <w:szCs w:val="24"/>
              </w:rPr>
              <w:t>obtain</w:t>
            </w:r>
            <w:r w:rsidRPr="00B17490">
              <w:rPr>
                <w:bCs/>
                <w:color w:val="000000"/>
                <w:sz w:val="24"/>
                <w:szCs w:val="24"/>
              </w:rPr>
              <w:t xml:space="preserve"> </w:t>
            </w:r>
            <w:r w:rsidRPr="00B17490">
              <w:rPr>
                <w:bCs/>
                <w:color w:val="FF0000"/>
                <w:sz w:val="24"/>
                <w:szCs w:val="24"/>
              </w:rPr>
              <w:t>prior authorization</w:t>
            </w:r>
            <w:r w:rsidRPr="00B17490">
              <w:rPr>
                <w:color w:val="FF0000"/>
                <w:sz w:val="24"/>
                <w:szCs w:val="24"/>
              </w:rPr>
              <w:t>, Benefits will be</w:t>
            </w:r>
            <w:r w:rsidRPr="00B17490">
              <w:rPr>
                <w:b/>
                <w:bCs/>
                <w:color w:val="FF0000"/>
                <w:sz w:val="24"/>
                <w:szCs w:val="24"/>
              </w:rPr>
              <w:t xml:space="preserve"> </w:t>
            </w:r>
            <w:r w:rsidRPr="00B17490">
              <w:rPr>
                <w:color w:val="FF0000"/>
                <w:sz w:val="24"/>
                <w:szCs w:val="24"/>
              </w:rPr>
              <w:t xml:space="preserve">reduced to </w:t>
            </w:r>
            <w:r w:rsidR="003744E9" w:rsidRPr="00B17490">
              <w:rPr>
                <w:b/>
                <w:bCs/>
                <w:color w:val="0000FF"/>
                <w:sz w:val="24"/>
                <w:szCs w:val="24"/>
              </w:rPr>
              <w:t>50%</w:t>
            </w:r>
            <w:r w:rsidRPr="00B17490">
              <w:rPr>
                <w:b/>
                <w:bCs/>
                <w:color w:val="FF0000"/>
                <w:sz w:val="24"/>
                <w:szCs w:val="24"/>
              </w:rPr>
              <w:t xml:space="preserve"> </w:t>
            </w:r>
            <w:r w:rsidRPr="00B17490">
              <w:rPr>
                <w:color w:val="FF0000"/>
                <w:sz w:val="24"/>
                <w:szCs w:val="24"/>
              </w:rPr>
              <w:t>of Eligible Expenses.</w:t>
            </w:r>
          </w:p>
          <w:p w14:paraId="41548A7D" w14:textId="77777777" w:rsidR="003503A2" w:rsidRPr="00B17490" w:rsidRDefault="003503A2" w:rsidP="003503A2">
            <w:pPr>
              <w:pStyle w:val="TableTextCharCharChar1"/>
              <w:rPr>
                <w:color w:val="FF0000"/>
              </w:rPr>
            </w:pPr>
          </w:p>
          <w:p w14:paraId="427F0892" w14:textId="77777777" w:rsidR="003B1361" w:rsidRPr="00B17490" w:rsidRDefault="003B1361" w:rsidP="00557349">
            <w:pPr>
              <w:pStyle w:val="List"/>
              <w:spacing w:before="0"/>
              <w:ind w:left="346" w:hanging="346"/>
              <w:rPr>
                <w:rFonts w:ascii="Times New Roman" w:hAnsi="Times New Roman"/>
                <w:b/>
                <w:bCs/>
                <w:color w:val="FF0000"/>
              </w:rPr>
            </w:pPr>
          </w:p>
        </w:tc>
      </w:tr>
      <w:tr w:rsidR="00DB20F2" w:rsidRPr="00B17490" w14:paraId="427F08B9"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17490" w:rsidRDefault="00DB20F2" w:rsidP="004D553E">
            <w:pPr>
              <w:pStyle w:val="TableTextChar1"/>
              <w:rPr>
                <w:b/>
                <w:color w:val="FF0000"/>
              </w:rPr>
            </w:pPr>
            <w:bookmarkStart w:id="172" w:name="Personal_Care_Comfort_or_Convenience"/>
            <w:r w:rsidRPr="00B17490">
              <w:rPr>
                <w:b/>
                <w:color w:val="FF0000"/>
              </w:rPr>
              <w:lastRenderedPageBreak/>
              <w:t>Personal Care, Comfort or Convenience</w:t>
            </w:r>
            <w:bookmarkEnd w:id="172"/>
          </w:p>
          <w:p w14:paraId="427F0895" w14:textId="77777777" w:rsidR="00DB20F2" w:rsidRPr="00B17490"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17490" w:rsidRDefault="00DB20F2" w:rsidP="004D553E">
            <w:pPr>
              <w:pStyle w:val="TableTextChar"/>
              <w:rPr>
                <w:b/>
                <w:bCs/>
                <w:color w:val="FF0000"/>
              </w:rPr>
            </w:pPr>
            <w:r w:rsidRPr="00B17490">
              <w:rPr>
                <w:b/>
                <w:bCs/>
                <w:color w:val="FF0000"/>
              </w:rPr>
              <w:t>The following services are not covered:</w:t>
            </w:r>
          </w:p>
          <w:p w14:paraId="427F0897" w14:textId="77777777" w:rsidR="00DB20F2" w:rsidRPr="00B17490" w:rsidRDefault="00DB20F2" w:rsidP="004D553E">
            <w:pPr>
              <w:pStyle w:val="TableTextChar"/>
              <w:rPr>
                <w:color w:val="FF0000"/>
              </w:rPr>
            </w:pPr>
            <w:r w:rsidRPr="00B17490">
              <w:rPr>
                <w:color w:val="FF0000"/>
              </w:rPr>
              <w:t>Supplies, equipment and similar incidentals for personal comfort.  Examples include:</w:t>
            </w:r>
          </w:p>
          <w:p w14:paraId="427F0898" w14:textId="77777777" w:rsidR="00DB20F2" w:rsidRPr="00B17490" w:rsidRDefault="00DB20F2" w:rsidP="004D553E">
            <w:pPr>
              <w:pStyle w:val="TableTextChar"/>
              <w:rPr>
                <w:color w:val="FF0000"/>
              </w:rPr>
            </w:pPr>
            <w:r w:rsidRPr="00B17490">
              <w:rPr>
                <w:color w:val="FF0000"/>
              </w:rPr>
              <w:t>●   Television;</w:t>
            </w:r>
          </w:p>
          <w:p w14:paraId="427F0899" w14:textId="77777777" w:rsidR="00DB20F2" w:rsidRPr="00B17490" w:rsidRDefault="00DB20F2" w:rsidP="004D553E">
            <w:pPr>
              <w:pStyle w:val="TableTextChar"/>
              <w:rPr>
                <w:color w:val="FF0000"/>
              </w:rPr>
            </w:pPr>
            <w:r w:rsidRPr="00B17490">
              <w:rPr>
                <w:color w:val="FF0000"/>
              </w:rPr>
              <w:t>●   Telephone;</w:t>
            </w:r>
          </w:p>
          <w:p w14:paraId="427F089A" w14:textId="77777777" w:rsidR="00DB20F2" w:rsidRPr="00B17490" w:rsidRDefault="00DB20F2" w:rsidP="004D553E">
            <w:pPr>
              <w:pStyle w:val="TableTextChar"/>
              <w:rPr>
                <w:color w:val="FF0000"/>
              </w:rPr>
            </w:pPr>
            <w:r w:rsidRPr="00B17490">
              <w:rPr>
                <w:color w:val="FF0000"/>
              </w:rPr>
              <w:t xml:space="preserve">●   </w:t>
            </w:r>
            <w:r w:rsidR="003E4E68" w:rsidRPr="00B17490">
              <w:rPr>
                <w:color w:val="FF0000"/>
              </w:rPr>
              <w:t>Beauty</w:t>
            </w:r>
            <w:r w:rsidRPr="00B17490">
              <w:rPr>
                <w:color w:val="FF0000"/>
              </w:rPr>
              <w:t>/barber service</w:t>
            </w:r>
          </w:p>
          <w:p w14:paraId="427F089B" w14:textId="77777777" w:rsidR="00DB20F2" w:rsidRPr="00B17490" w:rsidRDefault="00DB20F2" w:rsidP="004D553E">
            <w:pPr>
              <w:pStyle w:val="TableTextChar"/>
              <w:rPr>
                <w:color w:val="FF0000"/>
              </w:rPr>
            </w:pPr>
            <w:r w:rsidRPr="00B17490">
              <w:rPr>
                <w:color w:val="FF0000"/>
              </w:rPr>
              <w:t>●   Guest service;</w:t>
            </w:r>
          </w:p>
          <w:p w14:paraId="427F089C" w14:textId="77777777" w:rsidR="00DB20F2" w:rsidRPr="00B17490" w:rsidRDefault="00DB20F2" w:rsidP="004D553E">
            <w:pPr>
              <w:pStyle w:val="TableTextChar"/>
              <w:rPr>
                <w:color w:val="FF0000"/>
              </w:rPr>
            </w:pPr>
          </w:p>
          <w:p w14:paraId="427F089D" w14:textId="77777777" w:rsidR="00DB20F2" w:rsidRPr="00B17490" w:rsidRDefault="00DB20F2" w:rsidP="004D553E">
            <w:pPr>
              <w:pStyle w:val="TableTextChar"/>
              <w:rPr>
                <w:color w:val="FF0000"/>
              </w:rPr>
            </w:pPr>
            <w:r w:rsidRPr="00B17490">
              <w:rPr>
                <w:color w:val="FF0000"/>
              </w:rPr>
              <w:t>Supplies, equipment and similar incidentals for personal comfort. Examples include</w:t>
            </w:r>
          </w:p>
          <w:p w14:paraId="427F089E" w14:textId="77777777" w:rsidR="00DB20F2" w:rsidRPr="00B17490" w:rsidRDefault="00DB20F2" w:rsidP="004D553E">
            <w:pPr>
              <w:pStyle w:val="TableTextChar"/>
              <w:rPr>
                <w:color w:val="FF0000"/>
              </w:rPr>
            </w:pPr>
            <w:r w:rsidRPr="00B17490">
              <w:rPr>
                <w:color w:val="FF0000"/>
              </w:rPr>
              <w:t>●   Air conditioners;</w:t>
            </w:r>
          </w:p>
          <w:p w14:paraId="427F089F" w14:textId="77777777" w:rsidR="00DB20F2" w:rsidRPr="00B17490" w:rsidRDefault="00DB20F2" w:rsidP="004D553E">
            <w:pPr>
              <w:pStyle w:val="TableTextChar"/>
              <w:rPr>
                <w:color w:val="FF0000"/>
              </w:rPr>
            </w:pPr>
            <w:r w:rsidRPr="00B17490">
              <w:rPr>
                <w:color w:val="FF0000"/>
              </w:rPr>
              <w:t>●   Guest service;</w:t>
            </w:r>
          </w:p>
          <w:p w14:paraId="427F08A0" w14:textId="77777777" w:rsidR="00DB20F2" w:rsidRPr="00B17490" w:rsidRDefault="00DB20F2" w:rsidP="004D553E">
            <w:pPr>
              <w:pStyle w:val="TableTextChar"/>
              <w:rPr>
                <w:color w:val="FF0000"/>
              </w:rPr>
            </w:pPr>
            <w:r w:rsidRPr="00B17490">
              <w:rPr>
                <w:color w:val="FF0000"/>
              </w:rPr>
              <w:t>●   Air purifiers and filters;</w:t>
            </w:r>
          </w:p>
          <w:p w14:paraId="427F08A1" w14:textId="77777777" w:rsidR="00DB20F2" w:rsidRPr="00B17490" w:rsidRDefault="00DB20F2" w:rsidP="004D553E">
            <w:pPr>
              <w:pStyle w:val="TableTextChar"/>
              <w:rPr>
                <w:color w:val="FF0000"/>
              </w:rPr>
            </w:pPr>
            <w:r w:rsidRPr="00B17490">
              <w:rPr>
                <w:color w:val="FF0000"/>
              </w:rPr>
              <w:t>●   Batteries and battery chargers;</w:t>
            </w:r>
          </w:p>
          <w:p w14:paraId="427F08A2" w14:textId="77777777" w:rsidR="00DB20F2" w:rsidRPr="00B17490" w:rsidRDefault="00DB20F2" w:rsidP="004D553E">
            <w:pPr>
              <w:pStyle w:val="TableTextChar"/>
              <w:rPr>
                <w:color w:val="FF0000"/>
              </w:rPr>
            </w:pPr>
            <w:r w:rsidRPr="00B17490">
              <w:rPr>
                <w:color w:val="FF0000"/>
              </w:rPr>
              <w:t>●   Dehumidifiers and humidifiers;</w:t>
            </w:r>
          </w:p>
          <w:p w14:paraId="427F08A3" w14:textId="77777777" w:rsidR="00DB20F2" w:rsidRPr="00B17490" w:rsidRDefault="00DB20F2" w:rsidP="004D553E">
            <w:pPr>
              <w:pStyle w:val="TableTextChar"/>
              <w:rPr>
                <w:color w:val="FF0000"/>
              </w:rPr>
            </w:pPr>
            <w:r w:rsidRPr="00B17490">
              <w:rPr>
                <w:color w:val="FF0000"/>
              </w:rPr>
              <w:t>●   Ergonomically correct chairs;</w:t>
            </w:r>
          </w:p>
          <w:p w14:paraId="7299BDF0" w14:textId="68DC8ABC" w:rsidR="00437041" w:rsidRPr="00B17490" w:rsidRDefault="00DB20F2" w:rsidP="0062640C">
            <w:pPr>
              <w:pStyle w:val="TableTextChar"/>
              <w:ind w:left="288" w:hanging="288"/>
            </w:pPr>
            <w:r w:rsidRPr="00B17490">
              <w:rPr>
                <w:color w:val="FF0000"/>
              </w:rPr>
              <w:t>●   Non-Hospital beds and comfort beds, motorized beds and mattresses;</w:t>
            </w:r>
          </w:p>
          <w:p w14:paraId="427F08A6" w14:textId="6175D695" w:rsidR="00DB20F2" w:rsidRPr="00B17490" w:rsidRDefault="00DB20F2" w:rsidP="004D553E">
            <w:pPr>
              <w:pStyle w:val="TableTextChar"/>
              <w:ind w:left="288" w:hanging="288"/>
              <w:rPr>
                <w:color w:val="FF0000"/>
              </w:rPr>
            </w:pPr>
            <w:r w:rsidRPr="00B17490">
              <w:rPr>
                <w:color w:val="FF0000"/>
              </w:rPr>
              <w:t>●   Breast pumps</w:t>
            </w:r>
            <w:r w:rsidR="0098421D" w:rsidRPr="00B17490">
              <w:rPr>
                <w:color w:val="FF0000"/>
              </w:rPr>
              <w:t>. This exclusion does not apply to breast pumps for which Benefits are provided under the Health Resources and Services Administration (HRSA) requirement</w:t>
            </w:r>
            <w:r w:rsidRPr="00B17490">
              <w:rPr>
                <w:color w:val="FF0000"/>
              </w:rPr>
              <w:t>;</w:t>
            </w:r>
          </w:p>
          <w:p w14:paraId="427F08A7" w14:textId="77777777" w:rsidR="00DB20F2" w:rsidRPr="00B17490" w:rsidRDefault="00DB20F2" w:rsidP="004D553E">
            <w:pPr>
              <w:pStyle w:val="TableTextChar"/>
              <w:ind w:left="288" w:hanging="288"/>
              <w:rPr>
                <w:color w:val="FF0000"/>
              </w:rPr>
            </w:pPr>
            <w:r w:rsidRPr="00B17490">
              <w:rPr>
                <w:color w:val="FF0000"/>
              </w:rPr>
              <w:t>●   Car seats;</w:t>
            </w:r>
          </w:p>
          <w:p w14:paraId="427F08A8" w14:textId="77777777" w:rsidR="00DB20F2" w:rsidRPr="00B17490" w:rsidRDefault="00DB20F2" w:rsidP="004D553E">
            <w:pPr>
              <w:pStyle w:val="TableTextChar"/>
              <w:ind w:left="288" w:hanging="288"/>
              <w:rPr>
                <w:color w:val="FF0000"/>
              </w:rPr>
            </w:pPr>
            <w:r w:rsidRPr="00B17490">
              <w:rPr>
                <w:color w:val="FF0000"/>
              </w:rPr>
              <w:t>●   Chairs, bath chairs, feeding chairs, toddler chairs, chair lifts, recliners;</w:t>
            </w:r>
          </w:p>
          <w:p w14:paraId="427F08AA" w14:textId="77777777" w:rsidR="00DB20F2" w:rsidRPr="00B17490" w:rsidRDefault="00DB20F2" w:rsidP="004D553E">
            <w:pPr>
              <w:pStyle w:val="TableTextChar"/>
              <w:ind w:left="288" w:hanging="288"/>
              <w:rPr>
                <w:color w:val="FF0000"/>
              </w:rPr>
            </w:pPr>
            <w:r w:rsidRPr="00B17490">
              <w:rPr>
                <w:color w:val="FF0000"/>
              </w:rPr>
              <w:t>●   Exercise equipment and treadmills;</w:t>
            </w:r>
          </w:p>
          <w:p w14:paraId="427F08AB" w14:textId="77777777" w:rsidR="00DB20F2" w:rsidRPr="00B17490" w:rsidRDefault="00DB20F2" w:rsidP="004D553E">
            <w:pPr>
              <w:pStyle w:val="TableTextChar"/>
              <w:ind w:left="288" w:hanging="288"/>
              <w:rPr>
                <w:color w:val="FF0000"/>
              </w:rPr>
            </w:pPr>
            <w:r w:rsidRPr="00B17490">
              <w:rPr>
                <w:color w:val="FF0000"/>
              </w:rPr>
              <w:t>●   hot tubs, Jacuzzis, saunas and whirlpools;</w:t>
            </w:r>
          </w:p>
          <w:p w14:paraId="427F08AC" w14:textId="77777777" w:rsidR="00DB20F2" w:rsidRPr="00B17490" w:rsidRDefault="00DB20F2" w:rsidP="004D553E">
            <w:pPr>
              <w:pStyle w:val="TableTextChar"/>
              <w:ind w:left="288" w:hanging="288"/>
              <w:rPr>
                <w:color w:val="FF0000"/>
              </w:rPr>
            </w:pPr>
            <w:r w:rsidRPr="00B17490">
              <w:rPr>
                <w:color w:val="FF0000"/>
              </w:rPr>
              <w:t>●   medical alert systems;</w:t>
            </w:r>
          </w:p>
          <w:p w14:paraId="427F08AD" w14:textId="77777777" w:rsidR="00DB20F2" w:rsidRPr="00B17490" w:rsidRDefault="00DB20F2" w:rsidP="004D553E">
            <w:pPr>
              <w:pStyle w:val="TableTextChar"/>
              <w:ind w:left="288" w:hanging="288"/>
              <w:rPr>
                <w:color w:val="FF0000"/>
              </w:rPr>
            </w:pPr>
            <w:r w:rsidRPr="00B17490">
              <w:rPr>
                <w:color w:val="FF0000"/>
              </w:rPr>
              <w:t>●   music devices;</w:t>
            </w:r>
          </w:p>
          <w:p w14:paraId="427F08AE" w14:textId="77777777" w:rsidR="00DB20F2" w:rsidRPr="00B17490" w:rsidRDefault="00DB20F2" w:rsidP="004D553E">
            <w:pPr>
              <w:pStyle w:val="TableTextChar"/>
              <w:ind w:left="288" w:hanging="288"/>
              <w:rPr>
                <w:color w:val="FF0000"/>
              </w:rPr>
            </w:pPr>
            <w:r w:rsidRPr="00B17490">
              <w:rPr>
                <w:color w:val="FF0000"/>
              </w:rPr>
              <w:t>●   personal computers;</w:t>
            </w:r>
          </w:p>
          <w:p w14:paraId="427F08AF" w14:textId="77777777" w:rsidR="00DB20F2" w:rsidRPr="00B17490" w:rsidRDefault="00DB20F2" w:rsidP="004D553E">
            <w:pPr>
              <w:pStyle w:val="TableTextChar"/>
              <w:ind w:left="288" w:hanging="288"/>
              <w:rPr>
                <w:color w:val="FF0000"/>
              </w:rPr>
            </w:pPr>
            <w:r w:rsidRPr="00B17490">
              <w:rPr>
                <w:color w:val="FF0000"/>
              </w:rPr>
              <w:t>●   pillows;</w:t>
            </w:r>
          </w:p>
          <w:p w14:paraId="427F08B0" w14:textId="77777777" w:rsidR="00DB20F2" w:rsidRPr="00B17490" w:rsidRDefault="00DB20F2" w:rsidP="004D553E">
            <w:pPr>
              <w:pStyle w:val="TableTextChar"/>
              <w:ind w:left="288" w:hanging="288"/>
              <w:rPr>
                <w:color w:val="FF0000"/>
              </w:rPr>
            </w:pPr>
            <w:r w:rsidRPr="00B17490">
              <w:rPr>
                <w:color w:val="FF0000"/>
              </w:rPr>
              <w:lastRenderedPageBreak/>
              <w:t>●   power-operated vehicles;</w:t>
            </w:r>
          </w:p>
          <w:p w14:paraId="427F08B1" w14:textId="77777777" w:rsidR="00DB20F2" w:rsidRPr="00B17490" w:rsidRDefault="00DB20F2" w:rsidP="004D553E">
            <w:pPr>
              <w:pStyle w:val="TableTextChar"/>
              <w:ind w:left="288" w:hanging="288"/>
              <w:rPr>
                <w:color w:val="FF0000"/>
              </w:rPr>
            </w:pPr>
            <w:r w:rsidRPr="00B17490">
              <w:rPr>
                <w:color w:val="FF0000"/>
              </w:rPr>
              <w:t>●   radios;</w:t>
            </w:r>
          </w:p>
          <w:p w14:paraId="427F08B2" w14:textId="77777777" w:rsidR="00DB20F2" w:rsidRPr="00B17490" w:rsidRDefault="00DB20F2" w:rsidP="004D553E">
            <w:pPr>
              <w:pStyle w:val="TableTextChar"/>
              <w:ind w:left="288" w:hanging="288"/>
              <w:rPr>
                <w:color w:val="FF0000"/>
              </w:rPr>
            </w:pPr>
            <w:r w:rsidRPr="00B17490">
              <w:rPr>
                <w:color w:val="FF0000"/>
              </w:rPr>
              <w:t>●   strollers;</w:t>
            </w:r>
          </w:p>
          <w:p w14:paraId="427F08B3" w14:textId="77777777" w:rsidR="00DB20F2" w:rsidRPr="00B17490" w:rsidRDefault="00DB20F2" w:rsidP="004D553E">
            <w:pPr>
              <w:pStyle w:val="TableTextChar"/>
              <w:ind w:left="288" w:hanging="288"/>
              <w:rPr>
                <w:color w:val="FF0000"/>
              </w:rPr>
            </w:pPr>
            <w:r w:rsidRPr="00B17490">
              <w:rPr>
                <w:color w:val="FF0000"/>
              </w:rPr>
              <w:t>●   safety equipment;</w:t>
            </w:r>
          </w:p>
          <w:p w14:paraId="427F08B4" w14:textId="77777777" w:rsidR="00DB20F2" w:rsidRPr="00B17490" w:rsidRDefault="00DB20F2" w:rsidP="004D553E">
            <w:pPr>
              <w:pStyle w:val="TableTextChar"/>
              <w:ind w:left="288" w:hanging="288"/>
              <w:rPr>
                <w:color w:val="FF0000"/>
              </w:rPr>
            </w:pPr>
            <w:r w:rsidRPr="00B17490">
              <w:rPr>
                <w:color w:val="FF0000"/>
              </w:rPr>
              <w:t>●   vehicle modifications such as van lifts;</w:t>
            </w:r>
          </w:p>
          <w:p w14:paraId="427F08B5" w14:textId="77777777" w:rsidR="00DB20F2" w:rsidRPr="00B17490" w:rsidRDefault="00DB20F2" w:rsidP="00616EDD">
            <w:pPr>
              <w:pStyle w:val="TableTextChar1"/>
              <w:rPr>
                <w:color w:val="FF0000"/>
              </w:rPr>
            </w:pPr>
            <w:r w:rsidRPr="00B17490">
              <w:rPr>
                <w:color w:val="FF0000"/>
              </w:rPr>
              <w:t>●   video players; and</w:t>
            </w:r>
          </w:p>
          <w:p w14:paraId="427F08B6" w14:textId="77777777" w:rsidR="00DB20F2" w:rsidRPr="00B17490" w:rsidRDefault="00DB20F2" w:rsidP="00616EDD">
            <w:pPr>
              <w:pStyle w:val="TableTextChar1"/>
              <w:ind w:left="288" w:hanging="288"/>
              <w:rPr>
                <w:color w:val="FF0000"/>
              </w:rPr>
            </w:pPr>
            <w:r w:rsidRPr="00B17490">
              <w:rPr>
                <w:color w:val="FF0000"/>
              </w:rPr>
              <w:sym w:font="Symbol" w:char="F0B7"/>
            </w:r>
            <w:r w:rsidRPr="00B17490">
              <w:rPr>
                <w:color w:val="FF0000"/>
              </w:rPr>
              <w:t xml:space="preserve">   Home modifications to accommodate a health need (including, but not limited to, ramps, swimming pools, elevators, handrails, and stair glides).</w:t>
            </w:r>
          </w:p>
          <w:p w14:paraId="427F08B8" w14:textId="77777777" w:rsidR="00DB20F2" w:rsidRPr="00B17490" w:rsidRDefault="00DB20F2" w:rsidP="004D553E">
            <w:pPr>
              <w:pStyle w:val="TableTextChar"/>
              <w:ind w:left="288" w:hanging="288"/>
              <w:rPr>
                <w:b/>
                <w:color w:val="FF00FF"/>
              </w:rPr>
            </w:pPr>
          </w:p>
        </w:tc>
      </w:tr>
      <w:tr w:rsidR="00DB20F2" w:rsidRPr="00B17490" w14:paraId="427F08C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17490" w:rsidRDefault="00DB20F2" w:rsidP="004D553E">
            <w:pPr>
              <w:pStyle w:val="TableTextChar"/>
              <w:rPr>
                <w:b/>
                <w:bCs/>
                <w:color w:val="FF0000"/>
              </w:rPr>
            </w:pPr>
            <w:bookmarkStart w:id="173" w:name="Physical_Appearance"/>
            <w:r w:rsidRPr="00B17490">
              <w:rPr>
                <w:b/>
                <w:bCs/>
                <w:color w:val="FF0000"/>
              </w:rPr>
              <w:lastRenderedPageBreak/>
              <w:t>Physical Appearance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17490" w:rsidRDefault="00DB20F2" w:rsidP="004D553E">
            <w:pPr>
              <w:pStyle w:val="TableTextChar"/>
              <w:rPr>
                <w:b/>
                <w:color w:val="FF0000"/>
              </w:rPr>
            </w:pPr>
            <w:r w:rsidRPr="00B17490">
              <w:rPr>
                <w:b/>
                <w:color w:val="FF0000"/>
              </w:rPr>
              <w:t>The following services are not covered:</w:t>
            </w:r>
          </w:p>
          <w:p w14:paraId="427F08BC" w14:textId="77777777" w:rsidR="00DB20F2" w:rsidRPr="00B17490" w:rsidRDefault="00DB20F2" w:rsidP="004D553E">
            <w:pPr>
              <w:pStyle w:val="TableTextChar"/>
              <w:rPr>
                <w:color w:val="FF0000"/>
              </w:rPr>
            </w:pPr>
            <w:r w:rsidRPr="00B17490">
              <w:rPr>
                <w:color w:val="FF0000"/>
              </w:rPr>
              <w:t>Cosmetic Procedures are excluded.  Examples include:</w:t>
            </w:r>
          </w:p>
          <w:p w14:paraId="427F08BD"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Liposuction or removal of fat deposits considered undesirable, including fat accumulation under the male breast and nipple;</w:t>
            </w:r>
          </w:p>
          <w:p w14:paraId="427F08BE"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Pharmacological regimens;</w:t>
            </w:r>
          </w:p>
          <w:p w14:paraId="427F08BF"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Nutritional procedures or treatments;</w:t>
            </w:r>
          </w:p>
          <w:p w14:paraId="427F08C0"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Tattoo or scar removal or revision procedures (such as salabrasion, chemosurgery and other such skin abrasion procedures);</w:t>
            </w:r>
          </w:p>
          <w:p w14:paraId="427F08C1"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hair removal or replacement by any means;</w:t>
            </w:r>
          </w:p>
          <w:p w14:paraId="427F08C2"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treatments for skin wrinkles or any treatment to improve the appearance of the skin;</w:t>
            </w:r>
          </w:p>
          <w:p w14:paraId="427F08C3"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 for spider veins;</w:t>
            </w:r>
          </w:p>
          <w:p w14:paraId="427F08C4"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skin abrasion procedures performed as a treatment for acne;</w:t>
            </w:r>
          </w:p>
          <w:p w14:paraId="427F08C5"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treatments for hair loss;</w:t>
            </w:r>
          </w:p>
          <w:p w14:paraId="427F08C6" w14:textId="77777777" w:rsidR="00DB20F2" w:rsidRPr="00B17490" w:rsidRDefault="00DB20F2" w:rsidP="004D553E">
            <w:pPr>
              <w:pStyle w:val="TableTextChar"/>
              <w:ind w:left="288" w:hanging="288"/>
              <w:rPr>
                <w:b/>
                <w:color w:val="FF00FF"/>
              </w:rPr>
            </w:pPr>
            <w:r w:rsidRPr="00B17490">
              <w:rPr>
                <w:color w:val="FF0000"/>
              </w:rPr>
              <w:sym w:font="Symbol" w:char="F0B7"/>
            </w:r>
            <w:r w:rsidRPr="00B17490">
              <w:rPr>
                <w:color w:val="FF0000"/>
              </w:rPr>
              <w:t xml:space="preserve">   varicose vein treatment</w:t>
            </w:r>
            <w:r w:rsidRPr="00B17490">
              <w:t xml:space="preserve"> </w:t>
            </w:r>
            <w:r w:rsidRPr="00B17490">
              <w:rPr>
                <w:color w:val="FF0000"/>
              </w:rPr>
              <w:t>of the lower extremities, when it is considered cosmetic;</w:t>
            </w:r>
            <w:r w:rsidRPr="00B17490">
              <w:rPr>
                <w:b/>
                <w:color w:val="FF0000"/>
              </w:rPr>
              <w:t xml:space="preserve"> </w:t>
            </w:r>
            <w:r w:rsidRPr="00B17490">
              <w:rPr>
                <w:color w:val="FF0000"/>
              </w:rPr>
              <w:t>and</w:t>
            </w:r>
          </w:p>
          <w:p w14:paraId="427F08C7"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Replacement of an existing intact breast implant if the earlier breast implant was performed as a Cosmetic Procedure;</w:t>
            </w:r>
          </w:p>
          <w:p w14:paraId="427F08C9" w14:textId="28715210" w:rsidR="00DB20F2" w:rsidRPr="00B17490" w:rsidRDefault="00DB20F2" w:rsidP="004B12D6">
            <w:pPr>
              <w:pStyle w:val="TableTextChar"/>
              <w:ind w:left="288" w:hanging="288"/>
              <w:rPr>
                <w:color w:val="FF0000"/>
              </w:rPr>
            </w:pPr>
            <w:r w:rsidRPr="00B17490">
              <w:rPr>
                <w:color w:val="FF0000"/>
              </w:rPr>
              <w:sym w:font="Symbol" w:char="F0B7"/>
            </w:r>
            <w:r w:rsidRPr="00B17490">
              <w:rPr>
                <w:color w:val="FF0000"/>
              </w:rPr>
              <w:t xml:space="preserve">   Physical conditioning programs such as athletic training, bodybuilding, exercise, fitness, flexibility, health club memberships and programs, spa treatments</w:t>
            </w:r>
            <w:r w:rsidRPr="00B17490">
              <w:t xml:space="preserve"> </w:t>
            </w:r>
            <w:r w:rsidRPr="00B17490">
              <w:rPr>
                <w:color w:val="FF0000"/>
              </w:rPr>
              <w:t>and diversion or general motivation;</w:t>
            </w:r>
          </w:p>
          <w:p w14:paraId="427F08CA" w14:textId="77777777" w:rsidR="00626BF3" w:rsidRPr="00B17490" w:rsidRDefault="00626BF3" w:rsidP="00626BF3">
            <w:pPr>
              <w:pStyle w:val="TableText"/>
              <w:rPr>
                <w:rStyle w:val="CDVar"/>
                <w:rFonts w:ascii="Times New Roman" w:hAnsi="Times New Roman"/>
                <w:color w:val="FF0000"/>
              </w:rPr>
            </w:pPr>
            <w:r w:rsidRPr="00B17490">
              <w:rPr>
                <w:color w:val="FF0000"/>
              </w:rPr>
              <w:sym w:font="Symbol" w:char="F0B7"/>
            </w:r>
            <w:r w:rsidRPr="00B17490">
              <w:rPr>
                <w:color w:val="FF0000"/>
              </w:rPr>
              <w:t xml:space="preserve">   </w:t>
            </w:r>
            <w:r w:rsidRPr="00B17490">
              <w:rPr>
                <w:rStyle w:val="CDVar"/>
                <w:rFonts w:ascii="Times New Roman" w:hAnsi="Times New Roman"/>
                <w:color w:val="FF0000"/>
              </w:rPr>
              <w:t xml:space="preserve">Weight loss programs whether or not they are under </w:t>
            </w:r>
          </w:p>
          <w:p w14:paraId="427F08CB" w14:textId="00B6018D" w:rsidR="00626BF3" w:rsidRPr="00B17490" w:rsidRDefault="00626BF3" w:rsidP="00626BF3">
            <w:pPr>
              <w:pStyle w:val="TableText"/>
              <w:ind w:left="288"/>
              <w:rPr>
                <w:rStyle w:val="CDVar"/>
                <w:rFonts w:ascii="Times New Roman" w:hAnsi="Times New Roman"/>
                <w:color w:val="FF0000"/>
              </w:rPr>
            </w:pPr>
            <w:r w:rsidRPr="00B17490">
              <w:rPr>
                <w:rStyle w:val="CDVar"/>
                <w:rFonts w:ascii="Times New Roman" w:hAnsi="Times New Roman"/>
                <w:color w:val="FF0000"/>
              </w:rPr>
              <w:t>medical supervision. Weight loss programs for medical reasons are also excluded.</w:t>
            </w:r>
          </w:p>
          <w:p w14:paraId="427F08CD" w14:textId="1874D2A7" w:rsidR="00626BF3" w:rsidRPr="00B17490" w:rsidRDefault="00626BF3" w:rsidP="0062640C">
            <w:pPr>
              <w:pStyle w:val="TableText"/>
              <w:ind w:left="270" w:hanging="270"/>
              <w:rPr>
                <w:rStyle w:val="CDBlack"/>
                <w:rFonts w:ascii="Times New Roman" w:hAnsi="Times New Roman"/>
                <w:color w:val="FF0000"/>
                <w:sz w:val="20"/>
              </w:rPr>
            </w:pPr>
            <w:r w:rsidRPr="00B17490">
              <w:rPr>
                <w:color w:val="FF0000"/>
              </w:rPr>
              <w:sym w:font="Symbol" w:char="F0B7"/>
            </w:r>
            <w:r w:rsidRPr="00B17490">
              <w:rPr>
                <w:color w:val="FF0000"/>
              </w:rPr>
              <w:t xml:space="preserve">   </w:t>
            </w:r>
            <w:r w:rsidRPr="00B17490">
              <w:rPr>
                <w:rStyle w:val="CDVar"/>
                <w:rFonts w:ascii="Times New Roman" w:hAnsi="Times New Roman"/>
                <w:color w:val="FF0000"/>
              </w:rPr>
              <w:t xml:space="preserve">Non-surgical </w:t>
            </w:r>
            <w:r w:rsidRPr="00B17490">
              <w:rPr>
                <w:rStyle w:val="CDBlack"/>
                <w:rFonts w:ascii="Times New Roman" w:hAnsi="Times New Roman"/>
                <w:color w:val="FF0000"/>
              </w:rPr>
              <w:t>treatment of obesity.</w:t>
            </w:r>
            <w:r w:rsidRPr="00B17490">
              <w:rPr>
                <w:rStyle w:val="CDVar"/>
                <w:rFonts w:ascii="Times New Roman" w:hAnsi="Times New Roman"/>
                <w:color w:val="FF0000"/>
              </w:rPr>
              <w:t xml:space="preserve"> </w:t>
            </w:r>
          </w:p>
          <w:p w14:paraId="427F08CE" w14:textId="7CE32602" w:rsidR="00DB20F2" w:rsidRPr="00B17490" w:rsidRDefault="00DB20F2" w:rsidP="004D553E">
            <w:pPr>
              <w:pStyle w:val="TableTextChar"/>
              <w:ind w:left="288" w:hanging="288"/>
              <w:rPr>
                <w:color w:val="FF0000"/>
              </w:rPr>
            </w:pPr>
          </w:p>
        </w:tc>
      </w:tr>
      <w:tr w:rsidR="00DB20F2" w:rsidRPr="00B17490" w14:paraId="427F08FC"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17490" w:rsidRDefault="00DB20F2" w:rsidP="004D553E">
            <w:pPr>
              <w:pStyle w:val="TableTextChar"/>
              <w:rPr>
                <w:b/>
                <w:bCs/>
                <w:color w:val="FF0000"/>
              </w:rPr>
            </w:pPr>
            <w:bookmarkStart w:id="174" w:name="Procedures_and_Treatment"/>
            <w:r w:rsidRPr="00B17490">
              <w:rPr>
                <w:b/>
                <w:bCs/>
                <w:color w:val="FF0000"/>
              </w:rPr>
              <w:t>Procedures and Treatment</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17490" w:rsidRDefault="00DB20F2" w:rsidP="004D553E">
            <w:pPr>
              <w:pStyle w:val="TableTextChar"/>
              <w:rPr>
                <w:bCs/>
                <w:color w:val="FF0000"/>
              </w:rPr>
            </w:pPr>
            <w:r w:rsidRPr="00B17490">
              <w:rPr>
                <w:b/>
                <w:color w:val="FF0000"/>
              </w:rPr>
              <w:t>The following services are not covered:</w:t>
            </w:r>
          </w:p>
          <w:p w14:paraId="427F08D2" w14:textId="77777777" w:rsidR="00DB20F2" w:rsidRPr="00B17490" w:rsidRDefault="00DB20F2" w:rsidP="004D553E">
            <w:pPr>
              <w:pStyle w:val="TableTextChar1"/>
              <w:rPr>
                <w:color w:val="FF0000"/>
              </w:rPr>
            </w:pPr>
            <w:r w:rsidRPr="00B17490">
              <w:rPr>
                <w:color w:val="FF0000"/>
              </w:rPr>
              <w:sym w:font="Symbol" w:char="F0B7"/>
            </w:r>
            <w:r w:rsidRPr="00B17490">
              <w:rPr>
                <w:color w:val="FF0000"/>
              </w:rPr>
              <w:t xml:space="preserve">   biofeedback;</w:t>
            </w:r>
          </w:p>
          <w:p w14:paraId="03CFC931" w14:textId="48A218EC" w:rsidR="003C69CE" w:rsidRPr="00B17490" w:rsidRDefault="003C69CE" w:rsidP="00B17490">
            <w:pPr>
              <w:rPr>
                <w:color w:val="FF0000"/>
              </w:rPr>
            </w:pPr>
            <w:r w:rsidRPr="00B17490">
              <w:rPr>
                <w:color w:val="FF0000"/>
                <w:sz w:val="24"/>
              </w:rPr>
              <w:sym w:font="Symbol" w:char="F0B7"/>
            </w:r>
            <w:r w:rsidRPr="00B17490">
              <w:rPr>
                <w:color w:val="FF0000"/>
                <w:sz w:val="24"/>
              </w:rPr>
              <w:t xml:space="preserve">   </w:t>
            </w:r>
            <w:r w:rsidRPr="00B17490">
              <w:rPr>
                <w:color w:val="FF0000"/>
                <w:sz w:val="24"/>
                <w:lang w:val="it-IT"/>
              </w:rPr>
              <w:t>Intracellular micronutrient testing;</w:t>
            </w:r>
          </w:p>
          <w:p w14:paraId="427F08D7" w14:textId="67DB2173" w:rsidR="004F3396" w:rsidRPr="00B17490" w:rsidRDefault="00DB20F2" w:rsidP="00900677">
            <w:pPr>
              <w:pStyle w:val="TableTextChar1"/>
              <w:ind w:left="288" w:hanging="288"/>
              <w:rPr>
                <w:color w:val="FF0000"/>
              </w:rPr>
            </w:pPr>
            <w:r w:rsidRPr="00B17490">
              <w:rPr>
                <w:color w:val="FF0000"/>
              </w:rPr>
              <w:sym w:font="Symbol" w:char="F0B7"/>
            </w:r>
            <w:r w:rsidRPr="00B17490">
              <w:rPr>
                <w:color w:val="FF0000"/>
              </w:rPr>
              <w:t xml:space="preserve">   medical and surgical treatment of snoring, except when provided as a part of treatment for documented obstructive sleep apnea (a sleep disorder in which a person regularly stops breathing for </w:t>
            </w:r>
            <w:r w:rsidRPr="00B17490">
              <w:rPr>
                <w:b/>
                <w:color w:val="0000FF"/>
              </w:rPr>
              <w:t>10</w:t>
            </w:r>
            <w:r w:rsidRPr="00B17490">
              <w:rPr>
                <w:color w:val="FF0000"/>
              </w:rPr>
              <w:t xml:space="preserve"> seconds or longer).; </w:t>
            </w:r>
          </w:p>
          <w:p w14:paraId="427F08D9" w14:textId="04B13252" w:rsidR="004026FC" w:rsidRPr="00B17490" w:rsidRDefault="004026FC" w:rsidP="0062640C">
            <w:pPr>
              <w:pStyle w:val="TableText"/>
              <w:ind w:left="270"/>
              <w:rPr>
                <w:color w:val="FF0000"/>
              </w:rPr>
            </w:pPr>
            <w:r w:rsidRPr="00B17490">
              <w:rPr>
                <w:color w:val="FF0000"/>
              </w:rPr>
              <w:sym w:font="Symbol" w:char="F0B7"/>
            </w:r>
            <w:r w:rsidRPr="00B17490">
              <w:rPr>
                <w:color w:val="FF0000"/>
              </w:rPr>
              <w:t xml:space="preserve">   rehabilitation services and Manipulative Treatment to improve general physical condition that are provided to reduce potential risk factors, where significant </w:t>
            </w:r>
            <w:r w:rsidRPr="00B17490">
              <w:rPr>
                <w:color w:val="FF0000"/>
              </w:rPr>
              <w:lastRenderedPageBreak/>
              <w:t>therapeutic improvement is not expected, including but not limited to routine, long-term or maintenance/preventive treatment;</w:t>
            </w:r>
          </w:p>
          <w:p w14:paraId="427F08DA"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speech therapy to treat stuttering, stammering, or other articulation disorders</w:t>
            </w:r>
          </w:p>
          <w:p w14:paraId="427F08DB" w14:textId="767B7C1D" w:rsidR="00626BF3"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speech therapy, except when required for treatment of a speech impediment or speech dysfunction that results from Injury, stroke, cancer, a Congenital Anomaly or</w:t>
            </w:r>
            <w:r w:rsidR="00914E07" w:rsidRPr="00B17490">
              <w:rPr>
                <w:color w:val="FF0000"/>
              </w:rPr>
              <w:t xml:space="preserve"> </w:t>
            </w:r>
            <w:r w:rsidR="00B36643" w:rsidRPr="00B17490">
              <w:rPr>
                <w:color w:val="FF0000"/>
              </w:rPr>
              <w:t>Autism Spectrum Disorders</w:t>
            </w:r>
            <w:r w:rsidR="004F3396" w:rsidRPr="00B17490">
              <w:rPr>
                <w:color w:val="FF0000"/>
              </w:rPr>
              <w:t xml:space="preserve"> </w:t>
            </w:r>
            <w:r w:rsidRPr="00B17490">
              <w:rPr>
                <w:color w:val="FF0000"/>
              </w:rPr>
              <w:t xml:space="preserve"> as identified under </w:t>
            </w:r>
            <w:r w:rsidRPr="00B17490">
              <w:rPr>
                <w:b/>
                <w:i/>
                <w:color w:val="FF0000"/>
              </w:rPr>
              <w:t>Rehabilitation Services – Outpatient Therapy</w:t>
            </w:r>
            <w:r w:rsidRPr="00B17490">
              <w:rPr>
                <w:color w:val="FF0000"/>
              </w:rPr>
              <w:t xml:space="preserve"> </w:t>
            </w:r>
          </w:p>
          <w:p w14:paraId="427F08DC"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a procedure or surgery to remove fatty tissue such as panniculectomy, abdominoplasty, thighplasty, brachioplasty, or mastopexy;</w:t>
            </w:r>
          </w:p>
          <w:p w14:paraId="427F08DD"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psychosurgery (lobotomy); </w:t>
            </w:r>
          </w:p>
          <w:p w14:paraId="30273F72" w14:textId="357E749C" w:rsidR="004967BE" w:rsidRPr="00B17490" w:rsidRDefault="004967BE" w:rsidP="004D553E">
            <w:pPr>
              <w:pStyle w:val="TableTextChar1"/>
              <w:rPr>
                <w:b/>
                <w:color w:val="FF00FF"/>
              </w:rPr>
            </w:pPr>
            <w:r w:rsidRPr="00B17490">
              <w:rPr>
                <w:color w:val="FF0000"/>
              </w:rPr>
              <w:sym w:font="Symbol" w:char="F0B7"/>
            </w:r>
            <w:r w:rsidRPr="00B17490">
              <w:rPr>
                <w:color w:val="FF0000"/>
              </w:rPr>
              <w:t xml:space="preserve">   treatment of tobacco dependency, except as described under Quit For Life  Program in the </w:t>
            </w:r>
            <w:r w:rsidRPr="00B17490">
              <w:rPr>
                <w:b/>
                <w:i/>
                <w:color w:val="FF0000"/>
              </w:rPr>
              <w:t>Health and Wellness</w:t>
            </w:r>
            <w:r w:rsidRPr="00B17490">
              <w:rPr>
                <w:color w:val="FF0000"/>
              </w:rPr>
              <w:t xml:space="preserve"> Section;</w:t>
            </w:r>
          </w:p>
          <w:p w14:paraId="427F08E1" w14:textId="6CB9C391" w:rsidR="007A5558" w:rsidRPr="00B17490" w:rsidRDefault="00DB20F2" w:rsidP="004D553E">
            <w:pPr>
              <w:pStyle w:val="TableTextChar1"/>
              <w:rPr>
                <w:color w:val="FF0000"/>
              </w:rPr>
            </w:pPr>
            <w:r w:rsidRPr="00B17490">
              <w:rPr>
                <w:color w:val="FF0000"/>
              </w:rPr>
              <w:sym w:font="Symbol" w:char="F0B7"/>
            </w:r>
            <w:r w:rsidRPr="00B17490">
              <w:rPr>
                <w:color w:val="FF0000"/>
              </w:rPr>
              <w:t xml:space="preserve">   chelation therapy, except to treat heavy metal </w:t>
            </w:r>
          </w:p>
          <w:p w14:paraId="427F08E2" w14:textId="77777777" w:rsidR="00DB20F2" w:rsidRPr="00B17490" w:rsidRDefault="00DB20F2" w:rsidP="007A5558">
            <w:pPr>
              <w:pStyle w:val="TableTextChar1"/>
              <w:ind w:left="288"/>
              <w:rPr>
                <w:color w:val="FF0000"/>
              </w:rPr>
            </w:pPr>
            <w:r w:rsidRPr="00B17490">
              <w:rPr>
                <w:color w:val="FF0000"/>
              </w:rPr>
              <w:t>poisoning;</w:t>
            </w:r>
          </w:p>
          <w:p w14:paraId="427F08E3"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w:t>
            </w:r>
            <w:r w:rsidR="00B36643" w:rsidRPr="00B17490">
              <w:rPr>
                <w:color w:val="FF0000"/>
              </w:rPr>
              <w:t>Manipulative</w:t>
            </w:r>
            <w:r w:rsidRPr="00B17490">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17490" w:rsidRDefault="00DB20F2" w:rsidP="004D553E">
            <w:pPr>
              <w:pStyle w:val="TableTextChar1"/>
              <w:ind w:left="288" w:hanging="288"/>
              <w:rPr>
                <w:rStyle w:val="CDBlack"/>
                <w:rFonts w:ascii="Times New Roman" w:hAnsi="Times New Roman"/>
                <w:color w:val="FF0000"/>
              </w:rPr>
            </w:pPr>
            <w:r w:rsidRPr="00B17490">
              <w:rPr>
                <w:color w:val="FF0000"/>
              </w:rPr>
              <w:sym w:font="Symbol" w:char="F0B7"/>
            </w:r>
            <w:r w:rsidRPr="00B17490">
              <w:rPr>
                <w:color w:val="FF0000"/>
              </w:rPr>
              <w:t xml:space="preserve">   physiological </w:t>
            </w:r>
            <w:r w:rsidRPr="00B17490">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non-surgical treatment, even if for morbid obesity; and</w:t>
            </w:r>
          </w:p>
          <w:p w14:paraId="427F08EA" w14:textId="53411340"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surgical treatment of obesity </w:t>
            </w:r>
            <w:r w:rsidR="00943B11" w:rsidRPr="00B17490">
              <w:rPr>
                <w:color w:val="FF0000"/>
              </w:rPr>
              <w:t>unless</w:t>
            </w:r>
            <w:r w:rsidRPr="00B17490">
              <w:rPr>
                <w:color w:val="FF0000"/>
              </w:rPr>
              <w:t xml:space="preserve"> there is a diagnosis of morbid obesity as described under </w:t>
            </w:r>
            <w:r w:rsidRPr="00B17490">
              <w:rPr>
                <w:rStyle w:val="wdColorRedBoldItalic"/>
              </w:rPr>
              <w:t>Morbid Obesity</w:t>
            </w:r>
            <w:r w:rsidRPr="00B17490">
              <w:rPr>
                <w:color w:val="FF0000"/>
              </w:rPr>
              <w:t>;</w:t>
            </w:r>
          </w:p>
          <w:p w14:paraId="427F08EB"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Medical and surgical treatment of hyper</w:t>
            </w:r>
            <w:r w:rsidR="00E24A96" w:rsidRPr="00B17490">
              <w:rPr>
                <w:color w:val="FF0000"/>
              </w:rPr>
              <w:t>hidrosis (excessive sweating); a</w:t>
            </w:r>
            <w:r w:rsidRPr="00B17490">
              <w:rPr>
                <w:color w:val="FF0000"/>
              </w:rPr>
              <w:t>nd</w:t>
            </w:r>
          </w:p>
          <w:p w14:paraId="427F08F0" w14:textId="5FFC1AEB" w:rsidR="00DB20F2" w:rsidRPr="00B17490" w:rsidRDefault="00191821" w:rsidP="0062640C">
            <w:pPr>
              <w:pStyle w:val="TableText"/>
              <w:ind w:left="270" w:hanging="270"/>
              <w:rPr>
                <w:color w:val="FF0000"/>
              </w:rPr>
            </w:pPr>
            <w:r w:rsidRPr="00B17490">
              <w:rPr>
                <w:color w:val="FF0000"/>
              </w:rPr>
              <w:sym w:font="Symbol" w:char="F0B7"/>
            </w:r>
            <w:r w:rsidRPr="00B17490">
              <w:rPr>
                <w:color w:val="FF0000"/>
              </w:rPr>
              <w:t xml:space="preserve">   the following services for the diagnosis and treatment of TMJ:</w:t>
            </w:r>
            <w:r w:rsidR="00DB20F2" w:rsidRPr="00B17490">
              <w:rPr>
                <w:color w:val="FF0000"/>
              </w:rPr>
              <w:t xml:space="preserve"> surface electromyography; Doppler analysis; vibration analysis; computerized mandibular scan or jaw tracking; craniosacral therapy; orthodontics; occlusal adjustment; dental restorations;</w:t>
            </w:r>
          </w:p>
          <w:p w14:paraId="427F08F3" w14:textId="781657A8"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upper and lower jawbone surgery except as required for direct treatment of acute traumatic Injury, dislocation, tumor or cancer</w:t>
            </w:r>
            <w:r w:rsidR="00191821" w:rsidRPr="00B17490">
              <w:rPr>
                <w:color w:val="FF0000"/>
              </w:rPr>
              <w:t xml:space="preserve"> Orthognathic surgery (procedure to correct underbite or overbite)</w:t>
            </w:r>
            <w:r w:rsidR="007F3A6C" w:rsidRPr="00B17490" w:rsidDel="007F3A6C">
              <w:rPr>
                <w:b/>
                <w:color w:val="FF00FF"/>
                <w:vertAlign w:val="superscript"/>
              </w:rPr>
              <w:t xml:space="preserve"> </w:t>
            </w:r>
            <w:r w:rsidR="00191821" w:rsidRPr="00B17490">
              <w:rPr>
                <w:color w:val="FF0000"/>
              </w:rPr>
              <w:t>and jaw alignment, except as treatment of obstructive sleep apnea; and</w:t>
            </w:r>
          </w:p>
          <w:p w14:paraId="427F08F8" w14:textId="0C2DB79A" w:rsidR="00A24805" w:rsidRPr="00B17490" w:rsidRDefault="00A24805" w:rsidP="00A24805">
            <w:pPr>
              <w:pStyle w:val="TableText"/>
              <w:rPr>
                <w:color w:val="FF0000"/>
              </w:rPr>
            </w:pPr>
            <w:r w:rsidRPr="00B17490">
              <w:rPr>
                <w:color w:val="FF0000"/>
              </w:rPr>
              <w:sym w:font="Symbol" w:char="F0B7"/>
            </w:r>
            <w:r w:rsidRPr="00B17490">
              <w:rPr>
                <w:color w:val="FF0000"/>
              </w:rPr>
              <w:t xml:space="preserve">   breast reduction surgery that is determined to be a </w:t>
            </w:r>
          </w:p>
          <w:p w14:paraId="427F08F9" w14:textId="77777777" w:rsidR="00A24805" w:rsidRPr="00B17490" w:rsidRDefault="00A24805" w:rsidP="00A24805">
            <w:pPr>
              <w:pStyle w:val="TableText"/>
              <w:ind w:left="288"/>
              <w:rPr>
                <w:color w:val="FF0000"/>
              </w:rPr>
            </w:pPr>
            <w:r w:rsidRPr="00B17490">
              <w:rPr>
                <w:color w:val="FF0000"/>
              </w:rPr>
              <w:t xml:space="preserve">Cosmetic Procedure. </w:t>
            </w:r>
          </w:p>
          <w:p w14:paraId="427F08FA" w14:textId="50E95441" w:rsidR="00A24805" w:rsidRPr="00B17490" w:rsidRDefault="00A24805" w:rsidP="00A24805">
            <w:pPr>
              <w:pStyle w:val="TableText"/>
              <w:ind w:left="288"/>
              <w:rPr>
                <w:color w:val="FF0000"/>
              </w:rPr>
            </w:pPr>
            <w:r w:rsidRPr="00B17490">
              <w:rPr>
                <w:color w:val="FF0000"/>
              </w:rPr>
              <w:t xml:space="preserve">This exclusion does not apply to breast reduction surgery which the Claims Administrator determines is requested to treat a physiologic functional impairment or to coverage required by the Women's Health and </w:t>
            </w:r>
            <w:r w:rsidRPr="00B17490">
              <w:rPr>
                <w:color w:val="FF0000"/>
              </w:rPr>
              <w:lastRenderedPageBreak/>
              <w:t>Cancer Right's Act of 1998 for which Benefits are described under Reconstructive Procedures</w:t>
            </w:r>
            <w:r w:rsidRPr="00B17490">
              <w:rPr>
                <w:rStyle w:val="CDVarItalic"/>
                <w:rFonts w:ascii="Times New Roman" w:hAnsi="Times New Roman"/>
                <w:color w:val="FF0000"/>
              </w:rPr>
              <w:t>;</w:t>
            </w:r>
          </w:p>
          <w:p w14:paraId="427F08FB" w14:textId="77777777" w:rsidR="00DB20F2" w:rsidRPr="00B17490" w:rsidRDefault="00DB20F2" w:rsidP="004F542B">
            <w:pPr>
              <w:pStyle w:val="TableTextChar1"/>
              <w:ind w:left="288"/>
              <w:rPr>
                <w:b/>
                <w:color w:val="FF0000"/>
              </w:rPr>
            </w:pPr>
          </w:p>
        </w:tc>
      </w:tr>
      <w:tr w:rsidR="003B1361" w:rsidRPr="00B17490" w14:paraId="427F090C"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17490" w:rsidRDefault="003B1361">
            <w:pPr>
              <w:pStyle w:val="TableTextCharCharChar1"/>
              <w:numPr>
                <w:ilvl w:val="12"/>
                <w:numId w:val="0"/>
              </w:numPr>
              <w:rPr>
                <w:b/>
                <w:color w:val="FF0000"/>
              </w:rPr>
            </w:pPr>
            <w:bookmarkStart w:id="175" w:name="Providers"/>
            <w:r w:rsidRPr="00B17490">
              <w:rPr>
                <w:b/>
                <w:color w:val="FF0000"/>
              </w:rPr>
              <w:lastRenderedPageBreak/>
              <w:t>Providers</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17490" w:rsidRDefault="003B1361">
            <w:pPr>
              <w:pStyle w:val="TableTextCharCharChar1"/>
              <w:rPr>
                <w:bCs/>
                <w:color w:val="FF0000"/>
              </w:rPr>
            </w:pPr>
            <w:r w:rsidRPr="00B17490">
              <w:rPr>
                <w:b/>
                <w:color w:val="FF0000"/>
              </w:rPr>
              <w:t>The following services are not covered:</w:t>
            </w:r>
          </w:p>
          <w:p w14:paraId="427F08FF" w14:textId="77777777" w:rsidR="003B1361" w:rsidRPr="00B17490" w:rsidRDefault="003B1361">
            <w:pPr>
              <w:pStyle w:val="TableTextCharCharChar1"/>
              <w:rPr>
                <w:bCs/>
                <w:color w:val="FF0000"/>
              </w:rPr>
            </w:pPr>
            <w:r w:rsidRPr="00B17490">
              <w:rPr>
                <w:bCs/>
                <w:color w:val="FF0000"/>
              </w:rPr>
              <w:t>Services:</w:t>
            </w:r>
          </w:p>
          <w:p w14:paraId="427F0900"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Performed by a Provider who is a family member by birth or marriage, including your spouse, brother, sister, parent or child;</w:t>
            </w:r>
          </w:p>
          <w:p w14:paraId="427F0901"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A provider may perform on himself or herself;</w:t>
            </w:r>
          </w:p>
          <w:p w14:paraId="427F0902"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Performed by a provider with your same legal residence;</w:t>
            </w:r>
          </w:p>
          <w:p w14:paraId="427F0903" w14:textId="77777777" w:rsidR="003B1361" w:rsidRPr="00B17490" w:rsidRDefault="003B1361">
            <w:pPr>
              <w:pStyle w:val="TableTextCharCharChar1"/>
              <w:ind w:left="252" w:hanging="252"/>
              <w:rPr>
                <w:bCs/>
                <w:color w:val="FF0000"/>
              </w:rPr>
            </w:pPr>
            <w:r w:rsidRPr="00B17490">
              <w:rPr>
                <w:color w:val="FF0000"/>
              </w:rPr>
              <w:t>●   Services o</w:t>
            </w:r>
            <w:r w:rsidRPr="00B17490">
              <w:rPr>
                <w:bCs/>
                <w:color w:val="FF0000"/>
              </w:rPr>
              <w:t>rdered or delivered by a Christian Science practitioner;</w:t>
            </w:r>
          </w:p>
          <w:p w14:paraId="427F0904" w14:textId="77777777" w:rsidR="003B1361" w:rsidRPr="00B17490" w:rsidRDefault="003B1361">
            <w:pPr>
              <w:pStyle w:val="TableTextCharCharChar1"/>
              <w:ind w:left="252" w:hanging="252"/>
              <w:rPr>
                <w:bCs/>
                <w:color w:val="FF0000"/>
              </w:rPr>
            </w:pPr>
            <w:r w:rsidRPr="00B17490">
              <w:rPr>
                <w:color w:val="FF0000"/>
              </w:rPr>
              <w:t>●   Services p</w:t>
            </w:r>
            <w:r w:rsidRPr="00B17490">
              <w:rPr>
                <w:bCs/>
                <w:color w:val="FF0000"/>
              </w:rPr>
              <w:t>erformed by an unlicensed provider or a provider who is operating outside of the scope of his/her license;</w:t>
            </w:r>
          </w:p>
          <w:p w14:paraId="427F0905"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 xml:space="preserve">Provided at a diagnostic facility (Hospital or free-standing) without a written order from a provider; </w:t>
            </w:r>
          </w:p>
          <w:p w14:paraId="427F0906" w14:textId="77777777" w:rsidR="003B1361" w:rsidRPr="00B17490" w:rsidRDefault="003B1361">
            <w:pPr>
              <w:pStyle w:val="TableTextCharCharChar1"/>
              <w:ind w:left="252" w:hanging="252"/>
              <w:rPr>
                <w:bCs/>
                <w:color w:val="FF0000"/>
              </w:rPr>
            </w:pPr>
            <w:r w:rsidRPr="00B17490">
              <w:rPr>
                <w:color w:val="FF0000"/>
              </w:rPr>
              <w:t>●   W</w:t>
            </w:r>
            <w:r w:rsidRPr="00B17490">
              <w:rPr>
                <w:bCs/>
                <w:color w:val="FF0000"/>
              </w:rPr>
              <w:t>hich are self-directed to a free-standing or Hospital-based diagnostic facility; and</w:t>
            </w:r>
          </w:p>
          <w:p w14:paraId="427F0907"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Ordered by a provider affiliated with a diagnostic facility (Hospital or free-standing), when that provider is not actively involved in your medical care:</w:t>
            </w:r>
          </w:p>
          <w:p w14:paraId="427F0908" w14:textId="77777777" w:rsidR="003B1361" w:rsidRPr="00B17490" w:rsidRDefault="003B1361">
            <w:pPr>
              <w:pStyle w:val="TableTextCharCharChar1"/>
              <w:ind w:left="360"/>
              <w:rPr>
                <w:bCs/>
                <w:color w:val="FF0000"/>
              </w:rPr>
            </w:pPr>
            <w:r w:rsidRPr="00B17490">
              <w:rPr>
                <w:color w:val="FF0000"/>
              </w:rPr>
              <w:t xml:space="preserve">●   </w:t>
            </w:r>
            <w:r w:rsidRPr="00B17490">
              <w:rPr>
                <w:bCs/>
                <w:color w:val="FF0000"/>
              </w:rPr>
              <w:t>Prior to ordering the service; or</w:t>
            </w:r>
          </w:p>
          <w:p w14:paraId="427F0909" w14:textId="77777777" w:rsidR="003B1361" w:rsidRPr="00B17490" w:rsidRDefault="003B1361">
            <w:pPr>
              <w:pStyle w:val="TableTextCharCharChar1"/>
              <w:ind w:left="360"/>
              <w:rPr>
                <w:bCs/>
                <w:color w:val="FF0000"/>
              </w:rPr>
            </w:pPr>
            <w:r w:rsidRPr="00B17490">
              <w:rPr>
                <w:color w:val="FF0000"/>
              </w:rPr>
              <w:t xml:space="preserve">●   </w:t>
            </w:r>
            <w:r w:rsidRPr="00B17490">
              <w:rPr>
                <w:bCs/>
                <w:color w:val="FF0000"/>
              </w:rPr>
              <w:t>After the service is received.</w:t>
            </w:r>
          </w:p>
          <w:p w14:paraId="427F090A" w14:textId="77777777" w:rsidR="003B1361" w:rsidRPr="00B17490" w:rsidRDefault="003B1361" w:rsidP="00376535">
            <w:pPr>
              <w:pStyle w:val="List"/>
              <w:numPr>
                <w:ilvl w:val="12"/>
                <w:numId w:val="0"/>
              </w:numPr>
              <w:spacing w:before="0"/>
              <w:ind w:left="360" w:hanging="360"/>
              <w:rPr>
                <w:rFonts w:ascii="Times New Roman" w:hAnsi="Times New Roman"/>
                <w:b/>
                <w:color w:val="FF0000"/>
              </w:rPr>
            </w:pPr>
            <w:r w:rsidRPr="00B17490">
              <w:rPr>
                <w:rFonts w:ascii="Times New Roman" w:hAnsi="Times New Roman"/>
                <w:b/>
                <w:color w:val="FF0000"/>
              </w:rPr>
              <w:t>This exclusion does not apply to mammography testing.</w:t>
            </w:r>
          </w:p>
          <w:p w14:paraId="427F090B" w14:textId="77777777" w:rsidR="003B1361" w:rsidRPr="00B17490" w:rsidRDefault="003B1361">
            <w:pPr>
              <w:pStyle w:val="List"/>
              <w:numPr>
                <w:ilvl w:val="12"/>
                <w:numId w:val="0"/>
              </w:numPr>
              <w:spacing w:before="0"/>
              <w:rPr>
                <w:rFonts w:ascii="Times New Roman" w:hAnsi="Times New Roman"/>
                <w:b/>
                <w:color w:val="0000FF"/>
              </w:rPr>
            </w:pPr>
          </w:p>
        </w:tc>
      </w:tr>
      <w:tr w:rsidR="005C5183" w:rsidRPr="00B17490" w14:paraId="427F0925"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17490" w:rsidRDefault="005C5183" w:rsidP="004D553E">
            <w:pPr>
              <w:pStyle w:val="TableTextChar"/>
              <w:numPr>
                <w:ilvl w:val="12"/>
                <w:numId w:val="0"/>
              </w:numPr>
              <w:rPr>
                <w:b/>
                <w:color w:val="FF0000"/>
              </w:rPr>
            </w:pPr>
            <w:bookmarkStart w:id="176" w:name="Services_Provided_Under_Another_Plan"/>
            <w:r w:rsidRPr="00B17490">
              <w:rPr>
                <w:b/>
                <w:color w:val="FF0000"/>
              </w:rPr>
              <w:t>Services Provided</w:t>
            </w:r>
            <w:r w:rsidR="005142B1" w:rsidRPr="00B17490">
              <w:rPr>
                <w:b/>
                <w:color w:val="FF0000"/>
              </w:rPr>
              <w:t xml:space="preserve"> </w:t>
            </w:r>
            <w:r w:rsidRPr="00B17490">
              <w:rPr>
                <w:b/>
                <w:color w:val="FF0000"/>
              </w:rPr>
              <w:t>Under Another Plan</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17490" w:rsidRDefault="005C5183"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t>The following services are not covered:</w:t>
            </w:r>
          </w:p>
          <w:p w14:paraId="427F091F" w14:textId="77777777" w:rsidR="005C5183" w:rsidRPr="00B17490" w:rsidRDefault="005C5183" w:rsidP="004D553E">
            <w:pPr>
              <w:pStyle w:val="List"/>
              <w:spacing w:before="0"/>
              <w:ind w:left="0" w:firstLine="0"/>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Services for which coverage is available:</w:t>
            </w:r>
          </w:p>
          <w:p w14:paraId="427F0920"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 xml:space="preserve">Under another plan, except for Eligible Expenses payable as described under </w:t>
            </w:r>
            <w:r w:rsidRPr="00B17490">
              <w:rPr>
                <w:rStyle w:val="wdColorRedBoldItalic"/>
              </w:rPr>
              <w:t>Coordination of Benefits</w:t>
            </w:r>
            <w:r w:rsidRPr="00B17490">
              <w:rPr>
                <w:rFonts w:ascii="Times New Roman" w:hAnsi="Times New Roman"/>
                <w:bCs/>
                <w:color w:val="FF0000"/>
              </w:rPr>
              <w:t>;</w:t>
            </w:r>
          </w:p>
          <w:p w14:paraId="427F0921"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U</w:t>
            </w:r>
            <w:r w:rsidRPr="00B17490">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While on active military duty; and</w:t>
            </w:r>
          </w:p>
          <w:p w14:paraId="427F0923"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17490" w:rsidRDefault="005C5183" w:rsidP="004D553E">
            <w:pPr>
              <w:pStyle w:val="List"/>
              <w:spacing w:before="0"/>
              <w:ind w:left="702" w:hanging="342"/>
              <w:rPr>
                <w:rFonts w:ascii="Times New Roman" w:hAnsi="Times New Roman"/>
                <w:b/>
                <w:color w:val="FF0000"/>
              </w:rPr>
            </w:pPr>
          </w:p>
        </w:tc>
      </w:tr>
      <w:tr w:rsidR="004C1014" w:rsidRPr="00B17490" w14:paraId="427F0944"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17490" w:rsidRDefault="004C1014">
            <w:pPr>
              <w:pStyle w:val="TableTextCharCharChar1"/>
              <w:numPr>
                <w:ilvl w:val="12"/>
                <w:numId w:val="0"/>
              </w:numPr>
              <w:spacing w:line="276" w:lineRule="auto"/>
              <w:rPr>
                <w:b/>
                <w:color w:val="FF0000"/>
              </w:rPr>
            </w:pPr>
            <w:bookmarkStart w:id="177" w:name="Smoking_Cessation"/>
            <w:r w:rsidRPr="00B17490">
              <w:rPr>
                <w:b/>
                <w:color w:val="FF0000"/>
              </w:rPr>
              <w:t>Smoking Cessation</w:t>
            </w:r>
            <w:bookmarkEnd w:id="177"/>
          </w:p>
          <w:p w14:paraId="38A49681" w14:textId="77777777" w:rsidR="004C1014" w:rsidRPr="00B17490" w:rsidRDefault="004C1014">
            <w:pPr>
              <w:pStyle w:val="TableTextCharCharChar1"/>
              <w:numPr>
                <w:ilvl w:val="12"/>
                <w:numId w:val="0"/>
              </w:numPr>
              <w:spacing w:line="276" w:lineRule="auto"/>
              <w:rPr>
                <w:b/>
                <w:color w:val="FF0000"/>
              </w:rPr>
            </w:pPr>
          </w:p>
          <w:p w14:paraId="427F0928" w14:textId="352FFC3B" w:rsidR="004C1014" w:rsidRPr="00B17490"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19D1E5EC" w:rsidR="004C1014" w:rsidRPr="00B17490" w:rsidRDefault="001516C8">
            <w:pPr>
              <w:pStyle w:val="TableTextCharCharChar1"/>
              <w:numPr>
                <w:ilvl w:val="12"/>
                <w:numId w:val="0"/>
              </w:numPr>
              <w:spacing w:line="276" w:lineRule="auto"/>
              <w:rPr>
                <w:color w:val="FF0000"/>
              </w:rPr>
            </w:pPr>
            <w:r w:rsidRPr="00B17490">
              <w:rPr>
                <w:b/>
                <w:color w:val="FF0000"/>
              </w:rPr>
              <w:t xml:space="preserve">Not Covered, except as described under the Quit For Life Program. Refer to </w:t>
            </w:r>
            <w:r w:rsidRPr="00B17490">
              <w:rPr>
                <w:b/>
                <w:i/>
                <w:color w:val="FF0000"/>
              </w:rPr>
              <w:t>Health and Wellness</w:t>
            </w:r>
            <w:r w:rsidRPr="00B17490">
              <w:rPr>
                <w:b/>
                <w:color w:val="FF0000"/>
              </w:rPr>
              <w:t xml:space="preserve"> section for more information.</w:t>
            </w:r>
          </w:p>
          <w:p w14:paraId="0598A885" w14:textId="77777777" w:rsidR="004C1014" w:rsidRPr="00B17490" w:rsidRDefault="004C1014">
            <w:pPr>
              <w:pStyle w:val="TableTextCharCharChar1"/>
              <w:numPr>
                <w:ilvl w:val="12"/>
                <w:numId w:val="0"/>
              </w:numPr>
              <w:spacing w:line="276" w:lineRule="auto"/>
              <w:rPr>
                <w:color w:val="FF0000"/>
              </w:rPr>
            </w:pPr>
          </w:p>
          <w:p w14:paraId="427F0935" w14:textId="0CEC2FDD" w:rsidR="004C1014" w:rsidRPr="00B17490"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5D6B17A" w14:textId="5DE30A3B" w:rsidR="004C1014" w:rsidRPr="00B17490" w:rsidRDefault="001516C8">
            <w:pPr>
              <w:pStyle w:val="TableTextCharCharChar1"/>
              <w:numPr>
                <w:ilvl w:val="12"/>
                <w:numId w:val="0"/>
              </w:numPr>
              <w:spacing w:line="276" w:lineRule="auto"/>
              <w:rPr>
                <w:color w:val="FF0000"/>
              </w:rPr>
            </w:pPr>
            <w:r w:rsidRPr="00B17490">
              <w:rPr>
                <w:b/>
                <w:color w:val="FF0000"/>
              </w:rPr>
              <w:t xml:space="preserve">Not Covered, except as described under the Quit For Life Program. Refer to </w:t>
            </w:r>
            <w:r w:rsidRPr="00B17490">
              <w:rPr>
                <w:b/>
                <w:i/>
                <w:color w:val="FF0000"/>
              </w:rPr>
              <w:t>Health and Wellness</w:t>
            </w:r>
            <w:r w:rsidRPr="00B17490">
              <w:rPr>
                <w:b/>
                <w:color w:val="FF0000"/>
              </w:rPr>
              <w:t xml:space="preserve"> section for more information. </w:t>
            </w:r>
          </w:p>
          <w:p w14:paraId="427F0943" w14:textId="77777777" w:rsidR="004C1014" w:rsidRPr="00B17490" w:rsidRDefault="004C1014" w:rsidP="00C860BB">
            <w:pPr>
              <w:pStyle w:val="TableTextCharCharChar1"/>
              <w:numPr>
                <w:ilvl w:val="12"/>
                <w:numId w:val="0"/>
              </w:numPr>
              <w:spacing w:line="276" w:lineRule="auto"/>
              <w:rPr>
                <w:color w:val="FF0000"/>
              </w:rPr>
            </w:pPr>
          </w:p>
        </w:tc>
      </w:tr>
      <w:tr w:rsidR="005C5183" w:rsidRPr="00B17490" w14:paraId="427F0992"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17490" w:rsidRDefault="005C5183" w:rsidP="004D553E">
            <w:pPr>
              <w:pStyle w:val="TableTextChar"/>
              <w:numPr>
                <w:ilvl w:val="12"/>
                <w:numId w:val="0"/>
              </w:numPr>
              <w:rPr>
                <w:b/>
                <w:color w:val="FF0000"/>
              </w:rPr>
            </w:pPr>
            <w:bookmarkStart w:id="178" w:name="Temporomandibular_Joint_TMJ_Services"/>
            <w:r w:rsidRPr="00B17490">
              <w:rPr>
                <w:b/>
                <w:color w:val="FF0000"/>
              </w:rPr>
              <w:t>Temporomandibular Joint (TMJ) Services</w:t>
            </w:r>
            <w:bookmarkEnd w:id="178"/>
          </w:p>
          <w:p w14:paraId="427F0946" w14:textId="77777777" w:rsidR="00C962B7" w:rsidRPr="00B17490" w:rsidRDefault="00C962B7" w:rsidP="004D553E">
            <w:pPr>
              <w:pStyle w:val="TableTextChar"/>
              <w:numPr>
                <w:ilvl w:val="12"/>
                <w:numId w:val="0"/>
              </w:numPr>
              <w:rPr>
                <w:b/>
                <w:color w:val="FF0000"/>
              </w:rPr>
            </w:pPr>
          </w:p>
          <w:p w14:paraId="427F0948" w14:textId="77777777" w:rsidR="005C5183" w:rsidRPr="00B17490" w:rsidRDefault="005C5183" w:rsidP="004D553E">
            <w:pPr>
              <w:pStyle w:val="TableTextChar"/>
              <w:numPr>
                <w:ilvl w:val="12"/>
                <w:numId w:val="0"/>
              </w:numPr>
              <w:rPr>
                <w:bCs/>
                <w:color w:val="FF0000"/>
              </w:rPr>
            </w:pPr>
            <w:r w:rsidRPr="00B17490">
              <w:rPr>
                <w:bCs/>
                <w:color w:val="FF0000"/>
              </w:rPr>
              <w:lastRenderedPageBreak/>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B17490" w:rsidRDefault="005C5183" w:rsidP="004D553E">
            <w:pPr>
              <w:pStyle w:val="TableTextChar"/>
              <w:numPr>
                <w:ilvl w:val="12"/>
                <w:numId w:val="0"/>
              </w:numPr>
              <w:rPr>
                <w:bCs/>
                <w:color w:val="FF0000"/>
              </w:rPr>
            </w:pPr>
          </w:p>
          <w:p w14:paraId="427F094A" w14:textId="77777777" w:rsidR="005C5183" w:rsidRPr="00B17490" w:rsidRDefault="005C5183" w:rsidP="004D553E">
            <w:pPr>
              <w:pStyle w:val="TableTextChar"/>
              <w:numPr>
                <w:ilvl w:val="12"/>
                <w:numId w:val="0"/>
              </w:numPr>
              <w:rPr>
                <w:color w:val="FF0000"/>
              </w:rPr>
            </w:pPr>
            <w:r w:rsidRPr="00B17490">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B17490" w:rsidRDefault="005C5183" w:rsidP="004D553E">
            <w:pPr>
              <w:pStyle w:val="TableTextChar"/>
              <w:numPr>
                <w:ilvl w:val="12"/>
                <w:numId w:val="0"/>
              </w:numPr>
              <w:rPr>
                <w:color w:val="FF0000"/>
              </w:rPr>
            </w:pPr>
          </w:p>
          <w:p w14:paraId="427F094C" w14:textId="77777777" w:rsidR="005C5183" w:rsidRPr="00B17490" w:rsidRDefault="005C5183" w:rsidP="004D553E">
            <w:pPr>
              <w:pStyle w:val="TableTextChar1"/>
              <w:rPr>
                <w:color w:val="FF0000"/>
              </w:rPr>
            </w:pPr>
            <w:r w:rsidRPr="00B17490">
              <w:rPr>
                <w:color w:val="FF0000"/>
              </w:rPr>
              <w:t>Benefits are provided for surgical treatment if:</w:t>
            </w:r>
          </w:p>
          <w:p w14:paraId="427F094D" w14:textId="77777777" w:rsidR="005C5183" w:rsidRPr="00B17490" w:rsidRDefault="005C5183" w:rsidP="004D553E">
            <w:pPr>
              <w:pStyle w:val="TableTextChar1"/>
              <w:ind w:left="288" w:hanging="288"/>
              <w:rPr>
                <w:color w:val="FF0000"/>
              </w:rPr>
            </w:pPr>
            <w:r w:rsidRPr="00B17490">
              <w:rPr>
                <w:color w:val="FF0000"/>
              </w:rPr>
              <w:t>●   there is clearly demonstrated radiographic evidence of significant joint abnormality;</w:t>
            </w:r>
          </w:p>
          <w:p w14:paraId="427F094E" w14:textId="77777777" w:rsidR="005C5183" w:rsidRPr="00B17490" w:rsidRDefault="005C5183" w:rsidP="004D553E">
            <w:pPr>
              <w:pStyle w:val="TableTextChar1"/>
              <w:ind w:left="288" w:hanging="288"/>
              <w:rPr>
                <w:color w:val="FF0000"/>
              </w:rPr>
            </w:pPr>
            <w:r w:rsidRPr="00B17490">
              <w:rPr>
                <w:color w:val="FF0000"/>
              </w:rPr>
              <w:t>●   non-surgical treatment has failed to adequately resolve the symptoms; and</w:t>
            </w:r>
          </w:p>
          <w:p w14:paraId="427F094F" w14:textId="77777777" w:rsidR="005C5183" w:rsidRPr="00B17490" w:rsidRDefault="005C5183" w:rsidP="004D553E">
            <w:pPr>
              <w:pStyle w:val="TableTextChar1"/>
              <w:ind w:left="288" w:hanging="288"/>
              <w:rPr>
                <w:color w:val="FF0000"/>
              </w:rPr>
            </w:pPr>
            <w:r w:rsidRPr="00B17490">
              <w:rPr>
                <w:color w:val="FF0000"/>
              </w:rPr>
              <w:t>●   pain or dysfunction is moderate or severe.</w:t>
            </w:r>
          </w:p>
          <w:p w14:paraId="427F0950" w14:textId="77777777" w:rsidR="005C5183" w:rsidRPr="00B17490" w:rsidRDefault="005C5183" w:rsidP="004D553E">
            <w:pPr>
              <w:pStyle w:val="TableTextChar1"/>
              <w:rPr>
                <w:color w:val="FF0000"/>
              </w:rPr>
            </w:pPr>
          </w:p>
          <w:p w14:paraId="427F0951" w14:textId="77777777" w:rsidR="00EF053C" w:rsidRPr="00B17490" w:rsidRDefault="005C5183" w:rsidP="00EF053C">
            <w:pPr>
              <w:pStyle w:val="TableTextChar1"/>
              <w:rPr>
                <w:color w:val="FF0000"/>
              </w:rPr>
            </w:pPr>
            <w:r w:rsidRPr="00B17490">
              <w:rPr>
                <w:color w:val="FF0000"/>
              </w:rPr>
              <w:t>Benefits for surgical services include arthrocentesis, arthroscopy, arthoplasty, arthrotomy, open or closed reduction of dislocations</w:t>
            </w:r>
            <w:r w:rsidR="00EF053C" w:rsidRPr="00B17490">
              <w:rPr>
                <w:color w:val="FF0000"/>
              </w:rPr>
              <w:t>.</w:t>
            </w:r>
            <w:r w:rsidRPr="00B17490">
              <w:rPr>
                <w:color w:val="FF0000"/>
              </w:rPr>
              <w:t xml:space="preserve"> </w:t>
            </w:r>
            <w:r w:rsidR="00EF053C" w:rsidRPr="00B17490">
              <w:rPr>
                <w:color w:val="FF0000"/>
              </w:rPr>
              <w:t xml:space="preserve"> Benefits for surgical services also include FDA-approved TMJ implants only when all other treatment has failed.</w:t>
            </w:r>
          </w:p>
          <w:p w14:paraId="427F0952" w14:textId="77777777" w:rsidR="005C5183" w:rsidRPr="00B17490" w:rsidRDefault="005C5183" w:rsidP="004D553E">
            <w:pPr>
              <w:pStyle w:val="TableTextChar1"/>
              <w:rPr>
                <w:color w:val="FF0000"/>
              </w:rPr>
            </w:pPr>
          </w:p>
          <w:p w14:paraId="427F0953" w14:textId="77777777" w:rsidR="005C5183" w:rsidRPr="00B17490" w:rsidRDefault="005C5183" w:rsidP="004D553E">
            <w:pPr>
              <w:pStyle w:val="TableTextChar1"/>
              <w:rPr>
                <w:bCs/>
                <w:color w:val="FF0000"/>
              </w:rPr>
            </w:pPr>
            <w:r w:rsidRPr="00B17490">
              <w:rPr>
                <w:color w:val="FF0000"/>
              </w:rPr>
              <w:t xml:space="preserve">Benefits for an Inpatient Stay in a Hospital and </w:t>
            </w:r>
            <w:r w:rsidRPr="00B17490">
              <w:rPr>
                <w:color w:val="FF0000"/>
              </w:rPr>
              <w:lastRenderedPageBreak/>
              <w:t xml:space="preserve">Hospital-based Physician services are described under </w:t>
            </w:r>
            <w:r w:rsidRPr="00B17490">
              <w:rPr>
                <w:rStyle w:val="wdColorRedBoldItalic"/>
              </w:rPr>
              <w:t>Hospital – Inpatient Stay</w:t>
            </w:r>
            <w:r w:rsidRPr="00B17490">
              <w:rPr>
                <w:color w:val="FF0000"/>
              </w:rPr>
              <w:t xml:space="preserve"> and </w:t>
            </w:r>
            <w:r w:rsidRPr="00B17490">
              <w:rPr>
                <w:rStyle w:val="wdColorRedBoldItalic"/>
              </w:rPr>
              <w:t>Physician Fees for Surgical and Medical Services</w:t>
            </w:r>
            <w:r w:rsidRPr="00B17490">
              <w:rPr>
                <w:rStyle w:val="UHCSectionName"/>
                <w:i w:val="0"/>
                <w:color w:val="FF0000"/>
              </w:rPr>
              <w:t>, respectively.</w:t>
            </w:r>
          </w:p>
          <w:p w14:paraId="427F0954" w14:textId="77777777" w:rsidR="005C5183" w:rsidRPr="00B17490"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B17490" w:rsidRDefault="005C5183" w:rsidP="008C4DEC">
            <w:pPr>
              <w:pStyle w:val="TableTextCharCharChar1"/>
              <w:numPr>
                <w:ilvl w:val="12"/>
                <w:numId w:val="0"/>
              </w:numPr>
              <w:rPr>
                <w:b/>
                <w:color w:val="FF0000"/>
              </w:rPr>
            </w:pPr>
            <w:r w:rsidRPr="00B17490">
              <w:rPr>
                <w:b/>
                <w:color w:val="FF0000"/>
              </w:rPr>
              <w:lastRenderedPageBreak/>
              <w:t xml:space="preserve">Same as </w:t>
            </w:r>
          </w:p>
          <w:p w14:paraId="427F0958" w14:textId="77777777" w:rsidR="008D44F3" w:rsidRPr="00B17490" w:rsidRDefault="008D44F3" w:rsidP="008C4DEC">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959" w14:textId="77777777" w:rsidR="008D44F3" w:rsidRPr="00B17490" w:rsidRDefault="008D44F3" w:rsidP="008C4DEC">
            <w:pPr>
              <w:pStyle w:val="TableTextChar"/>
              <w:ind w:left="288"/>
              <w:rPr>
                <w:b/>
                <w:i/>
                <w:iCs/>
                <w:color w:val="0000FF"/>
                <w:u w:val="single"/>
              </w:rPr>
            </w:pPr>
            <w:r w:rsidRPr="00B17490">
              <w:rPr>
                <w:rStyle w:val="Style17"/>
              </w:rPr>
              <w:t xml:space="preserve">Services – Sickness and </w:t>
            </w:r>
            <w:r w:rsidRPr="00B17490">
              <w:rPr>
                <w:rStyle w:val="Style17"/>
              </w:rPr>
              <w:lastRenderedPageBreak/>
              <w:t>Injury</w:t>
            </w:r>
          </w:p>
          <w:p w14:paraId="427F095A"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95B"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95C"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95D" w14:textId="77777777" w:rsidR="008D44F3" w:rsidRPr="00B17490" w:rsidRDefault="008D44F3" w:rsidP="008C4DEC">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95E" w14:textId="77777777" w:rsidR="005C5183" w:rsidRPr="00B17490" w:rsidRDefault="008D44F3" w:rsidP="008C4DEC">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95F" w14:textId="77777777" w:rsidR="005C5183" w:rsidRPr="00B17490" w:rsidRDefault="005C5183" w:rsidP="00C962B7">
            <w:pPr>
              <w:pStyle w:val="TableTextCharCharChar1"/>
              <w:numPr>
                <w:ilvl w:val="12"/>
                <w:numId w:val="0"/>
              </w:numPr>
              <w:ind w:right="248"/>
              <w:jc w:val="center"/>
              <w:rPr>
                <w:color w:val="FF0000"/>
              </w:rPr>
            </w:pPr>
          </w:p>
          <w:p w14:paraId="427F096A" w14:textId="77777777" w:rsidR="005C5183" w:rsidRPr="00B17490" w:rsidRDefault="005C5183" w:rsidP="00C962B7">
            <w:pPr>
              <w:pStyle w:val="TableTextChar"/>
              <w:numPr>
                <w:ilvl w:val="12"/>
                <w:numId w:val="0"/>
              </w:numPr>
              <w:ind w:right="248"/>
              <w:rPr>
                <w:b/>
                <w:color w:val="FF0000"/>
              </w:rPr>
            </w:pPr>
            <w:r w:rsidRPr="00B17490">
              <w:rPr>
                <w:b/>
                <w:color w:val="FF0000"/>
              </w:rPr>
              <w:t>The following services are not covered:</w:t>
            </w:r>
          </w:p>
          <w:p w14:paraId="427F096B" w14:textId="4302DB5C" w:rsidR="005C5183" w:rsidRPr="00B17490" w:rsidRDefault="005C5183" w:rsidP="00C962B7">
            <w:pPr>
              <w:pStyle w:val="TableTextChar"/>
              <w:ind w:left="288" w:right="248" w:hanging="288"/>
              <w:rPr>
                <w:color w:val="FF0000"/>
              </w:rPr>
            </w:pPr>
            <w:r w:rsidRPr="00B17490">
              <w:rPr>
                <w:color w:val="FF0000"/>
              </w:rPr>
              <w:t>●   Services for the evaluation and treatment of temporomandibular joint syndrome (TMJ</w:t>
            </w:r>
            <w:r w:rsidRPr="00B17490">
              <w:rPr>
                <w:iCs/>
                <w:color w:val="FF0000"/>
              </w:rPr>
              <w:t>)</w:t>
            </w:r>
            <w:r w:rsidRPr="00B17490">
              <w:rPr>
                <w:i/>
                <w:color w:val="FF0000"/>
              </w:rPr>
              <w:t>,</w:t>
            </w:r>
            <w:r w:rsidRPr="00B17490">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17490"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B17490" w:rsidRDefault="005C5183">
            <w:pPr>
              <w:pStyle w:val="TableTextCharCharChar1"/>
              <w:numPr>
                <w:ilvl w:val="12"/>
                <w:numId w:val="0"/>
              </w:numPr>
              <w:rPr>
                <w:b/>
                <w:color w:val="FF0000"/>
              </w:rPr>
            </w:pPr>
            <w:r w:rsidRPr="00B17490">
              <w:rPr>
                <w:b/>
                <w:color w:val="FF0000"/>
              </w:rPr>
              <w:lastRenderedPageBreak/>
              <w:t xml:space="preserve">Same as </w:t>
            </w:r>
          </w:p>
          <w:p w14:paraId="427F0970" w14:textId="77777777" w:rsidR="005142B1" w:rsidRPr="00B17490" w:rsidRDefault="005142B1" w:rsidP="005142B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971" w14:textId="77777777" w:rsidR="005142B1" w:rsidRPr="00B17490" w:rsidRDefault="005142B1" w:rsidP="005142B1">
            <w:pPr>
              <w:pStyle w:val="TableTextChar"/>
              <w:ind w:left="288"/>
              <w:rPr>
                <w:b/>
                <w:i/>
                <w:iCs/>
                <w:color w:val="0000FF"/>
                <w:u w:val="single"/>
              </w:rPr>
            </w:pPr>
            <w:r w:rsidRPr="00B17490">
              <w:rPr>
                <w:rStyle w:val="Style17"/>
              </w:rPr>
              <w:t xml:space="preserve">Services – Sickness and </w:t>
            </w:r>
            <w:r w:rsidRPr="00B17490">
              <w:rPr>
                <w:rStyle w:val="Style17"/>
              </w:rPr>
              <w:lastRenderedPageBreak/>
              <w:t>Injury</w:t>
            </w:r>
          </w:p>
          <w:p w14:paraId="427F0972"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973"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974"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975" w14:textId="77777777" w:rsidR="005142B1" w:rsidRPr="00B17490" w:rsidRDefault="005142B1" w:rsidP="005142B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976" w14:textId="77777777" w:rsidR="005C5183" w:rsidRPr="00B17490" w:rsidRDefault="005142B1" w:rsidP="005142B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977" w14:textId="77777777" w:rsidR="005C5183" w:rsidRPr="00B17490" w:rsidRDefault="005C5183">
            <w:pPr>
              <w:pStyle w:val="TableTextCharCharChar1"/>
              <w:numPr>
                <w:ilvl w:val="12"/>
                <w:numId w:val="0"/>
              </w:numPr>
              <w:jc w:val="center"/>
              <w:rPr>
                <w:color w:val="FF0000"/>
              </w:rPr>
            </w:pPr>
          </w:p>
          <w:p w14:paraId="427F0982" w14:textId="77777777" w:rsidR="005C5183" w:rsidRPr="00B17490" w:rsidRDefault="005C5183" w:rsidP="005C5183">
            <w:pPr>
              <w:pStyle w:val="TableTextChar"/>
              <w:numPr>
                <w:ilvl w:val="12"/>
                <w:numId w:val="0"/>
              </w:numPr>
              <w:rPr>
                <w:b/>
                <w:color w:val="FF0000"/>
              </w:rPr>
            </w:pPr>
            <w:r w:rsidRPr="00B17490">
              <w:rPr>
                <w:b/>
                <w:color w:val="FF0000"/>
              </w:rPr>
              <w:t>The following services are not covered:</w:t>
            </w:r>
          </w:p>
          <w:p w14:paraId="427F0983" w14:textId="5FA63D59" w:rsidR="005C5183" w:rsidRPr="00B17490" w:rsidRDefault="005C5183" w:rsidP="005C5183">
            <w:pPr>
              <w:pStyle w:val="TableTextChar"/>
              <w:ind w:left="288" w:hanging="288"/>
              <w:rPr>
                <w:b/>
                <w:color w:val="FF0000"/>
              </w:rPr>
            </w:pPr>
            <w:r w:rsidRPr="00B17490">
              <w:rPr>
                <w:color w:val="FF0000"/>
              </w:rPr>
              <w:t>●   Services for the evaluation and treatment of temporomandibular joint syndrome (TMJ</w:t>
            </w:r>
            <w:r w:rsidRPr="00B17490">
              <w:rPr>
                <w:iCs/>
                <w:color w:val="FF0000"/>
              </w:rPr>
              <w:t>)</w:t>
            </w:r>
            <w:r w:rsidRPr="00B17490">
              <w:rPr>
                <w:i/>
                <w:color w:val="FF0000"/>
              </w:rPr>
              <w:t>,</w:t>
            </w:r>
            <w:r w:rsidRPr="00B17490">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17490" w:rsidRDefault="005C5183" w:rsidP="005C5183">
            <w:pPr>
              <w:pStyle w:val="TableTextCharCharChar1"/>
              <w:ind w:left="288" w:hanging="288"/>
              <w:rPr>
                <w:b/>
                <w:color w:val="FF0000"/>
              </w:rPr>
            </w:pPr>
          </w:p>
          <w:p w14:paraId="427F0991" w14:textId="7BA0BC54" w:rsidR="00626BF3" w:rsidRPr="00B17490" w:rsidRDefault="00C3079F" w:rsidP="0061162B">
            <w:pPr>
              <w:pStyle w:val="TableTextCharCharChar1"/>
              <w:rPr>
                <w:b/>
                <w:color w:val="FF0000"/>
              </w:rPr>
            </w:pPr>
            <w:r w:rsidRPr="00B17490">
              <w:rPr>
                <w:b/>
                <w:color w:val="FF0000"/>
              </w:rPr>
              <w:t xml:space="preserve"> </w:t>
            </w:r>
          </w:p>
        </w:tc>
      </w:tr>
      <w:tr w:rsidR="004D553E" w:rsidRPr="00B17490" w14:paraId="427F099A"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17490" w:rsidRDefault="004D553E" w:rsidP="004D553E">
            <w:pPr>
              <w:pStyle w:val="TableTextChar"/>
              <w:numPr>
                <w:ilvl w:val="12"/>
                <w:numId w:val="0"/>
              </w:numPr>
              <w:rPr>
                <w:b/>
                <w:color w:val="FF0000"/>
              </w:rPr>
            </w:pPr>
            <w:bookmarkStart w:id="179" w:name="Travel"/>
            <w:r w:rsidRPr="00B17490">
              <w:rPr>
                <w:b/>
                <w:color w:val="FF0000"/>
              </w:rPr>
              <w:lastRenderedPageBreak/>
              <w:t>Travel</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17490" w:rsidRDefault="004D553E" w:rsidP="004D553E">
            <w:pPr>
              <w:pStyle w:val="TableTextChar"/>
              <w:numPr>
                <w:ilvl w:val="12"/>
                <w:numId w:val="0"/>
              </w:numPr>
              <w:rPr>
                <w:b/>
                <w:color w:val="FF0000"/>
              </w:rPr>
            </w:pPr>
            <w:r w:rsidRPr="00B17490">
              <w:rPr>
                <w:b/>
                <w:color w:val="FF0000"/>
              </w:rPr>
              <w:t>The following services are not covered:</w:t>
            </w:r>
          </w:p>
          <w:p w14:paraId="427F0997" w14:textId="7980295A" w:rsidR="00D02500" w:rsidRPr="00B17490" w:rsidRDefault="00D84C47" w:rsidP="00D02500">
            <w:pPr>
              <w:pStyle w:val="TableTextChar1"/>
              <w:ind w:left="288" w:hanging="288"/>
              <w:rPr>
                <w:color w:val="FF0000"/>
              </w:rPr>
            </w:pPr>
            <w:r w:rsidRPr="00B17490">
              <w:rPr>
                <w:b/>
                <w:color w:val="FF00FF"/>
              </w:rPr>
              <w:t xml:space="preserve"> </w:t>
            </w:r>
            <w:r w:rsidR="00D02500" w:rsidRPr="00B17490">
              <w:rPr>
                <w:color w:val="FF0000"/>
              </w:rPr>
              <w:t>●   Health services provided in a foreign country, unless required as Emergency Health Services; and</w:t>
            </w:r>
          </w:p>
          <w:p w14:paraId="427F0998" w14:textId="77777777" w:rsidR="004D553E" w:rsidRPr="00B17490" w:rsidRDefault="004D553E" w:rsidP="004D553E">
            <w:pPr>
              <w:pStyle w:val="TableTextChar1"/>
              <w:ind w:left="288" w:hanging="288"/>
              <w:rPr>
                <w:color w:val="FF0000"/>
              </w:rPr>
            </w:pPr>
            <w:r w:rsidRPr="00B17490">
              <w:rPr>
                <w:color w:val="FF0000"/>
              </w:rPr>
              <w:t xml:space="preserve">●   Travel or transportation expenses, even if ordered by a Physician, except as identified under </w:t>
            </w:r>
            <w:r w:rsidRPr="00B17490">
              <w:rPr>
                <w:rStyle w:val="Style17"/>
              </w:rPr>
              <w:t>Travel and Lodging.</w:t>
            </w:r>
            <w:r w:rsidRPr="00B17490">
              <w:rPr>
                <w:i/>
                <w:color w:val="0000FF"/>
              </w:rPr>
              <w:t xml:space="preserve"> </w:t>
            </w:r>
            <w:r w:rsidRPr="00B17490">
              <w:rPr>
                <w:color w:val="FF0000"/>
              </w:rPr>
              <w:t>Additional travel expenses related to Covered Health Services received from a Designated Facility or Designated Physician may be reimbursed at the Plan’s discretion.</w:t>
            </w:r>
          </w:p>
          <w:p w14:paraId="427F0999" w14:textId="77777777" w:rsidR="004D553E" w:rsidRPr="00B17490" w:rsidRDefault="004D553E" w:rsidP="004D553E">
            <w:pPr>
              <w:pStyle w:val="TableTextChar"/>
              <w:numPr>
                <w:ilvl w:val="12"/>
                <w:numId w:val="0"/>
              </w:numPr>
              <w:rPr>
                <w:b/>
                <w:color w:val="FF0000"/>
              </w:rPr>
            </w:pPr>
          </w:p>
        </w:tc>
      </w:tr>
      <w:tr w:rsidR="004D553E" w:rsidRPr="00B17490" w14:paraId="427F09A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17490" w:rsidRDefault="004D553E" w:rsidP="004D553E">
            <w:pPr>
              <w:pStyle w:val="TableTextChar"/>
              <w:numPr>
                <w:ilvl w:val="12"/>
                <w:numId w:val="0"/>
              </w:numPr>
              <w:rPr>
                <w:b/>
                <w:color w:val="FF0000"/>
              </w:rPr>
            </w:pPr>
            <w:bookmarkStart w:id="180" w:name="Types_of_Care"/>
            <w:r w:rsidRPr="00B17490">
              <w:rPr>
                <w:b/>
                <w:color w:val="FF0000"/>
              </w:rPr>
              <w:t>Types of Care</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17490" w:rsidRDefault="004D553E" w:rsidP="004D553E">
            <w:pPr>
              <w:pStyle w:val="TableTextChar"/>
              <w:numPr>
                <w:ilvl w:val="12"/>
                <w:numId w:val="0"/>
              </w:numPr>
              <w:rPr>
                <w:b/>
                <w:color w:val="FF0000"/>
              </w:rPr>
            </w:pPr>
            <w:r w:rsidRPr="00B17490">
              <w:rPr>
                <w:b/>
                <w:color w:val="FF0000"/>
              </w:rPr>
              <w:t>The following services are not covered:</w:t>
            </w:r>
          </w:p>
          <w:p w14:paraId="427F099D" w14:textId="77777777" w:rsidR="004D553E" w:rsidRPr="00B17490" w:rsidRDefault="004D553E" w:rsidP="004D553E">
            <w:pPr>
              <w:pStyle w:val="TableTextChar"/>
              <w:numPr>
                <w:ilvl w:val="12"/>
                <w:numId w:val="0"/>
              </w:numPr>
            </w:pPr>
            <w:r w:rsidRPr="00B17490">
              <w:rPr>
                <w:color w:val="FF0000"/>
              </w:rPr>
              <w:t>●   Custodial Care</w:t>
            </w:r>
            <w:r w:rsidR="00EF053C" w:rsidRPr="00B17490">
              <w:rPr>
                <w:color w:val="FF0000"/>
              </w:rPr>
              <w:t xml:space="preserve"> or maintenance care</w:t>
            </w:r>
            <w:r w:rsidRPr="00B17490">
              <w:rPr>
                <w:color w:val="FF0000"/>
              </w:rPr>
              <w:t>;</w:t>
            </w:r>
          </w:p>
          <w:p w14:paraId="427F099E" w14:textId="77777777" w:rsidR="004D553E" w:rsidRPr="00B17490" w:rsidRDefault="004D553E" w:rsidP="004D553E">
            <w:pPr>
              <w:pStyle w:val="TableTextChar"/>
              <w:numPr>
                <w:ilvl w:val="12"/>
                <w:numId w:val="0"/>
              </w:numPr>
            </w:pPr>
            <w:r w:rsidRPr="00B17490">
              <w:rPr>
                <w:color w:val="FF0000"/>
              </w:rPr>
              <w:t>●   Domiciliary Care;</w:t>
            </w:r>
          </w:p>
          <w:p w14:paraId="427F099F" w14:textId="77777777" w:rsidR="004D553E" w:rsidRPr="00B17490" w:rsidRDefault="004D553E" w:rsidP="004D553E">
            <w:pPr>
              <w:pStyle w:val="TableTextChar"/>
              <w:numPr>
                <w:ilvl w:val="12"/>
                <w:numId w:val="0"/>
              </w:numPr>
              <w:ind w:left="288" w:hanging="288"/>
            </w:pPr>
            <w:r w:rsidRPr="00B17490">
              <w:rPr>
                <w:color w:val="FF0000"/>
              </w:rPr>
              <w:t>●   multi-disciplinary pain management programs provided on an inpatient basis;</w:t>
            </w:r>
          </w:p>
          <w:p w14:paraId="427F09A2" w14:textId="69FCA4FD" w:rsidR="004D553E" w:rsidRPr="00B17490" w:rsidRDefault="004D553E" w:rsidP="004D553E">
            <w:pPr>
              <w:pStyle w:val="TableTextChar"/>
              <w:numPr>
                <w:ilvl w:val="12"/>
                <w:numId w:val="0"/>
              </w:numPr>
            </w:pPr>
            <w:r w:rsidRPr="00B17490">
              <w:rPr>
                <w:color w:val="FF0000"/>
              </w:rPr>
              <w:t>●   private duty nursing;</w:t>
            </w:r>
          </w:p>
          <w:p w14:paraId="427F09A3" w14:textId="77777777" w:rsidR="004D553E" w:rsidRPr="00B17490" w:rsidRDefault="00EF053C" w:rsidP="004D553E">
            <w:pPr>
              <w:pStyle w:val="TableTextChar1"/>
              <w:ind w:left="288" w:hanging="288"/>
              <w:rPr>
                <w:rStyle w:val="TableTextChar2"/>
                <w:color w:val="FF0000"/>
              </w:rPr>
            </w:pPr>
            <w:r w:rsidRPr="00B17490">
              <w:rPr>
                <w:color w:val="FF0000"/>
              </w:rPr>
              <w:t xml:space="preserve">●   respite care.  </w:t>
            </w:r>
            <w:r w:rsidRPr="00B17490">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17490" w:rsidRDefault="004D553E" w:rsidP="004D553E">
            <w:pPr>
              <w:pStyle w:val="TableTextChar1"/>
              <w:ind w:left="288" w:hanging="288"/>
              <w:rPr>
                <w:color w:val="FF0000"/>
              </w:rPr>
            </w:pPr>
            <w:r w:rsidRPr="00B17490">
              <w:rPr>
                <w:color w:val="FF0000"/>
              </w:rPr>
              <w:t>●   rest cures;</w:t>
            </w:r>
          </w:p>
          <w:p w14:paraId="427F09A5" w14:textId="77777777" w:rsidR="004D553E" w:rsidRPr="00B17490" w:rsidRDefault="004D553E" w:rsidP="004D553E">
            <w:pPr>
              <w:pStyle w:val="TableTextChar1"/>
              <w:ind w:left="288" w:hanging="288"/>
              <w:rPr>
                <w:color w:val="FF0000"/>
              </w:rPr>
            </w:pPr>
            <w:r w:rsidRPr="00B17490">
              <w:rPr>
                <w:color w:val="FF0000"/>
              </w:rPr>
              <w:t>●   services of personal care attendants; and</w:t>
            </w:r>
          </w:p>
          <w:p w14:paraId="427F09A6" w14:textId="77777777" w:rsidR="004D553E" w:rsidRPr="00B17490" w:rsidRDefault="004D553E" w:rsidP="004D553E">
            <w:pPr>
              <w:pStyle w:val="TableTextChar"/>
              <w:numPr>
                <w:ilvl w:val="12"/>
                <w:numId w:val="0"/>
              </w:numPr>
              <w:ind w:left="288" w:hanging="288"/>
              <w:rPr>
                <w:b/>
                <w:color w:val="FF0000"/>
              </w:rPr>
            </w:pPr>
            <w:r w:rsidRPr="00B17490">
              <w:rPr>
                <w:color w:val="FF0000"/>
              </w:rPr>
              <w:t>●   Work hardening (individualized treatment programs designed to return a person to work or to prepare a person for specific work).</w:t>
            </w:r>
          </w:p>
        </w:tc>
      </w:tr>
      <w:tr w:rsidR="004D553E" w:rsidRPr="00B17490" w14:paraId="427F09C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17490" w:rsidRDefault="004D553E">
            <w:pPr>
              <w:pStyle w:val="TableTextChar"/>
              <w:numPr>
                <w:ilvl w:val="12"/>
                <w:numId w:val="0"/>
              </w:numPr>
              <w:rPr>
                <w:b/>
                <w:color w:val="FF0000"/>
              </w:rPr>
            </w:pPr>
            <w:bookmarkStart w:id="181" w:name="Vision_and_Hearing"/>
            <w:r w:rsidRPr="00B17490">
              <w:rPr>
                <w:b/>
                <w:color w:val="FF0000"/>
              </w:rPr>
              <w:t>Vision and Hearing</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17490" w:rsidRDefault="004D553E"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t>The following services are not covered:</w:t>
            </w:r>
          </w:p>
          <w:p w14:paraId="427F09AC" w14:textId="49C4FC7F"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routine vision exam, including refractive examinations to determine the need for vision correction;</w:t>
            </w:r>
          </w:p>
          <w:p w14:paraId="427F09AD" w14:textId="7777777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Purchase cost and associated fitting charges for</w:t>
            </w:r>
            <w:r w:rsidRPr="00B17490">
              <w:rPr>
                <w:rFonts w:ascii="Times New Roman" w:hAnsi="Times New Roman"/>
              </w:rPr>
              <w:t xml:space="preserve"> </w:t>
            </w:r>
            <w:r w:rsidRPr="00B17490">
              <w:rPr>
                <w:rFonts w:ascii="Times New Roman" w:hAnsi="Times New Roman"/>
                <w:color w:val="FF0000"/>
              </w:rPr>
              <w:t xml:space="preserve">eyeglasses or contact lenses; </w:t>
            </w:r>
          </w:p>
          <w:p w14:paraId="427F09AE" w14:textId="77777777" w:rsidR="004D553E" w:rsidRPr="00B17490" w:rsidRDefault="004D553E" w:rsidP="004D553E">
            <w:pPr>
              <w:pStyle w:val="TableTextChar1"/>
              <w:ind w:left="288" w:hanging="288"/>
              <w:rPr>
                <w:color w:val="FF0000"/>
              </w:rPr>
            </w:pPr>
            <w:r w:rsidRPr="00B17490">
              <w:rPr>
                <w:color w:val="FF0000"/>
              </w:rPr>
              <w:t>●   implantable lenses used only to correct a refractive error (such as Intacs corneal implants);</w:t>
            </w:r>
          </w:p>
          <w:p w14:paraId="427F09B2" w14:textId="028A5E0A" w:rsidR="00EF053C" w:rsidRPr="00B17490" w:rsidRDefault="00EF053C" w:rsidP="00EF053C">
            <w:pPr>
              <w:pStyle w:val="TableText"/>
              <w:rPr>
                <w:color w:val="FF0000"/>
              </w:rPr>
            </w:pPr>
            <w:r w:rsidRPr="00B17490">
              <w:rPr>
                <w:color w:val="FF0000"/>
              </w:rPr>
              <w:t xml:space="preserve">●   bone anchored hearing </w:t>
            </w:r>
          </w:p>
          <w:p w14:paraId="427F09B3" w14:textId="77777777" w:rsidR="00EF053C" w:rsidRPr="00B17490" w:rsidRDefault="00EF053C" w:rsidP="00EF053C">
            <w:pPr>
              <w:pStyle w:val="TableText"/>
              <w:ind w:left="288"/>
              <w:rPr>
                <w:color w:val="FF0000"/>
              </w:rPr>
            </w:pPr>
            <w:r w:rsidRPr="00B17490">
              <w:rPr>
                <w:color w:val="FF0000"/>
              </w:rPr>
              <w:t>aids except when either of the following applies:</w:t>
            </w:r>
          </w:p>
          <w:p w14:paraId="427F09B4" w14:textId="77777777" w:rsidR="00EF053C" w:rsidRPr="00B17490" w:rsidRDefault="00EF053C" w:rsidP="00EF053C">
            <w:pPr>
              <w:pStyle w:val="TableText"/>
              <w:ind w:left="288"/>
              <w:rPr>
                <w:color w:val="FF0000"/>
              </w:rPr>
            </w:pPr>
            <w:r w:rsidRPr="00B17490">
              <w:rPr>
                <w:color w:val="FF0000"/>
              </w:rPr>
              <w:t xml:space="preserve">●   for Covered Persons with craniofacial </w:t>
            </w:r>
            <w:r w:rsidRPr="00B17490">
              <w:rPr>
                <w:color w:val="FF0000"/>
              </w:rPr>
              <w:lastRenderedPageBreak/>
              <w:t>anomalies whose abnormal or absent ear canals preclude the use of a wearable hearing aid; or</w:t>
            </w:r>
          </w:p>
          <w:p w14:paraId="427F09B5" w14:textId="55E37E5C" w:rsidR="00EF053C" w:rsidRPr="00B17490" w:rsidRDefault="00EF053C" w:rsidP="00EF053C">
            <w:pPr>
              <w:pStyle w:val="TableText"/>
              <w:ind w:left="288"/>
              <w:rPr>
                <w:color w:val="FF0000"/>
              </w:rPr>
            </w:pPr>
            <w:r w:rsidRPr="00B17490">
              <w:rPr>
                <w:color w:val="FF0000"/>
              </w:rPr>
              <w:t>●   for Covered Persons with hearing loss of sufficient severity that it would not be adequately remedied by a wearable hearing aid</w:t>
            </w:r>
            <w:r w:rsidRPr="00B17490">
              <w:rPr>
                <w:b/>
                <w:color w:val="FF00FF"/>
              </w:rPr>
              <w:t xml:space="preserve"> </w:t>
            </w:r>
          </w:p>
          <w:p w14:paraId="427F09B8" w14:textId="28C1988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xml:space="preserve">●   Eye exercise </w:t>
            </w:r>
            <w:r w:rsidR="00EF053C" w:rsidRPr="00B17490">
              <w:rPr>
                <w:rFonts w:ascii="Times New Roman" w:hAnsi="Times New Roman"/>
                <w:color w:val="FF0000"/>
              </w:rPr>
              <w:t xml:space="preserve">or vision </w:t>
            </w:r>
            <w:r w:rsidRPr="00B17490">
              <w:rPr>
                <w:rFonts w:ascii="Times New Roman" w:hAnsi="Times New Roman"/>
                <w:color w:val="FF0000"/>
              </w:rPr>
              <w:t>therapy;</w:t>
            </w:r>
          </w:p>
          <w:p w14:paraId="427F09B9" w14:textId="77777777" w:rsidR="004D553E" w:rsidRPr="00B17490" w:rsidRDefault="004D553E" w:rsidP="004D553E">
            <w:pPr>
              <w:pStyle w:val="TableTextChar"/>
              <w:ind w:left="288" w:hanging="288"/>
              <w:rPr>
                <w:color w:val="FF0000"/>
              </w:rPr>
            </w:pPr>
            <w:r w:rsidRPr="00B17490">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17490" w:rsidRDefault="004D553E" w:rsidP="004D553E">
            <w:pPr>
              <w:pStyle w:val="TableTextChar"/>
              <w:ind w:left="288"/>
              <w:rPr>
                <w:color w:val="FF0000"/>
              </w:rPr>
            </w:pPr>
          </w:p>
          <w:p w14:paraId="427F09BB" w14:textId="77777777" w:rsidR="004D553E" w:rsidRPr="00B17490" w:rsidRDefault="004D553E" w:rsidP="004D553E">
            <w:pPr>
              <w:pStyle w:val="TableTextChar"/>
              <w:numPr>
                <w:ilvl w:val="12"/>
                <w:numId w:val="0"/>
              </w:numPr>
              <w:rPr>
                <w:color w:val="FF0000"/>
              </w:rPr>
            </w:pPr>
            <w:r w:rsidRPr="00B17490">
              <w:rPr>
                <w:b/>
                <w:color w:val="FF0000"/>
              </w:rPr>
              <w:t xml:space="preserve">Please refer to </w:t>
            </w:r>
            <w:r w:rsidRPr="00B17490">
              <w:rPr>
                <w:b/>
                <w:i/>
                <w:iCs/>
                <w:color w:val="FF0000"/>
              </w:rPr>
              <w:t xml:space="preserve">Vision </w:t>
            </w:r>
            <w:r w:rsidR="00302C15" w:rsidRPr="00B17490">
              <w:rPr>
                <w:b/>
                <w:i/>
                <w:iCs/>
                <w:color w:val="FF0000"/>
              </w:rPr>
              <w:t>Care</w:t>
            </w:r>
            <w:r w:rsidRPr="00B17490">
              <w:rPr>
                <w:b/>
                <w:i/>
                <w:color w:val="FF0000"/>
              </w:rPr>
              <w:t xml:space="preserve"> </w:t>
            </w:r>
            <w:r w:rsidRPr="00B17490">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17490" w:rsidRDefault="004D553E"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lastRenderedPageBreak/>
              <w:t>The following services are not covered:</w:t>
            </w:r>
          </w:p>
          <w:p w14:paraId="427F09BF" w14:textId="0EB203B2"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routine vision exam, including refractive examinations to determine the need for vision correction;</w:t>
            </w:r>
          </w:p>
          <w:p w14:paraId="427F09C0" w14:textId="7777777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Purchase cost and associated fitting charges for</w:t>
            </w:r>
            <w:r w:rsidRPr="00B17490">
              <w:rPr>
                <w:rFonts w:ascii="Times New Roman" w:hAnsi="Times New Roman"/>
              </w:rPr>
              <w:t xml:space="preserve"> </w:t>
            </w:r>
            <w:r w:rsidRPr="00B17490">
              <w:rPr>
                <w:rFonts w:ascii="Times New Roman" w:hAnsi="Times New Roman"/>
                <w:color w:val="FF0000"/>
              </w:rPr>
              <w:t>eyeglasses or contact lenses</w:t>
            </w:r>
            <w:r w:rsidR="00EE5D3D" w:rsidRPr="00B17490">
              <w:rPr>
                <w:rFonts w:ascii="Times New Roman" w:hAnsi="Times New Roman"/>
                <w:color w:val="FF0000"/>
              </w:rPr>
              <w:t>;</w:t>
            </w:r>
            <w:r w:rsidRPr="00B17490">
              <w:rPr>
                <w:rFonts w:ascii="Times New Roman" w:hAnsi="Times New Roman"/>
                <w:color w:val="FF0000"/>
              </w:rPr>
              <w:t xml:space="preserve"> </w:t>
            </w:r>
          </w:p>
          <w:p w14:paraId="427F09C1" w14:textId="77777777" w:rsidR="004D553E" w:rsidRPr="00B17490" w:rsidRDefault="004D553E" w:rsidP="004D553E">
            <w:pPr>
              <w:pStyle w:val="TableTextChar1"/>
              <w:ind w:left="288" w:hanging="288"/>
              <w:rPr>
                <w:color w:val="FF0000"/>
              </w:rPr>
            </w:pPr>
            <w:r w:rsidRPr="00B17490">
              <w:rPr>
                <w:color w:val="FF0000"/>
              </w:rPr>
              <w:t>●   implantable lenses used only to correct a refractive error (such as Intacs corneal implants);</w:t>
            </w:r>
          </w:p>
          <w:p w14:paraId="427F09C5" w14:textId="5E447005" w:rsidR="00EF053C" w:rsidRPr="00B17490" w:rsidRDefault="00EF053C" w:rsidP="00EF053C">
            <w:pPr>
              <w:pStyle w:val="TableText"/>
              <w:rPr>
                <w:color w:val="FF0000"/>
              </w:rPr>
            </w:pPr>
            <w:r w:rsidRPr="00B17490">
              <w:rPr>
                <w:color w:val="FF0000"/>
              </w:rPr>
              <w:t xml:space="preserve">●   bone anchored hearing </w:t>
            </w:r>
          </w:p>
          <w:p w14:paraId="427F09C6" w14:textId="77777777" w:rsidR="00EF053C" w:rsidRPr="00B17490" w:rsidRDefault="00EF053C" w:rsidP="00EF053C">
            <w:pPr>
              <w:pStyle w:val="TableText"/>
              <w:ind w:left="288"/>
              <w:rPr>
                <w:color w:val="FF0000"/>
              </w:rPr>
            </w:pPr>
            <w:r w:rsidRPr="00B17490">
              <w:rPr>
                <w:color w:val="FF0000"/>
              </w:rPr>
              <w:t>aids except when either of the following applies:</w:t>
            </w:r>
          </w:p>
          <w:p w14:paraId="427F09C7" w14:textId="77777777" w:rsidR="00EF053C" w:rsidRPr="00B17490" w:rsidRDefault="00EF053C" w:rsidP="00EF053C">
            <w:pPr>
              <w:pStyle w:val="TableText"/>
              <w:ind w:left="288"/>
              <w:rPr>
                <w:color w:val="FF0000"/>
              </w:rPr>
            </w:pPr>
            <w:r w:rsidRPr="00B17490">
              <w:rPr>
                <w:color w:val="FF0000"/>
              </w:rPr>
              <w:t xml:space="preserve">●   for Covered Persons with craniofacial </w:t>
            </w:r>
            <w:r w:rsidRPr="00B17490">
              <w:rPr>
                <w:color w:val="FF0000"/>
              </w:rPr>
              <w:lastRenderedPageBreak/>
              <w:t>anomalies whose abnormal or absent ear canals preclude the use of a wearable hearing aid; or</w:t>
            </w:r>
          </w:p>
          <w:p w14:paraId="427F09C8" w14:textId="13736212" w:rsidR="00EF053C" w:rsidRPr="00B17490" w:rsidRDefault="00EF053C" w:rsidP="00EF053C">
            <w:pPr>
              <w:pStyle w:val="TableText"/>
              <w:ind w:left="288"/>
              <w:rPr>
                <w:color w:val="FF0000"/>
              </w:rPr>
            </w:pPr>
            <w:r w:rsidRPr="00B17490">
              <w:rPr>
                <w:color w:val="FF0000"/>
              </w:rPr>
              <w:t>●   for Covered Persons with hearing loss of sufficient severity that it would not be adequately remedied by a wearable hearing aid</w:t>
            </w:r>
            <w:r w:rsidRPr="00B17490">
              <w:rPr>
                <w:b/>
                <w:color w:val="FF00FF"/>
              </w:rPr>
              <w:t xml:space="preserve"> </w:t>
            </w:r>
          </w:p>
          <w:p w14:paraId="427F09CB" w14:textId="43FE9579"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xml:space="preserve">●   Eye exercise </w:t>
            </w:r>
            <w:r w:rsidR="00EF053C" w:rsidRPr="00B17490">
              <w:rPr>
                <w:rFonts w:ascii="Times New Roman" w:hAnsi="Times New Roman"/>
                <w:color w:val="FF0000"/>
              </w:rPr>
              <w:t>or vision therapy</w:t>
            </w:r>
            <w:r w:rsidRPr="00B17490">
              <w:rPr>
                <w:rFonts w:ascii="Times New Roman" w:hAnsi="Times New Roman"/>
                <w:color w:val="FF0000"/>
              </w:rPr>
              <w:t>;</w:t>
            </w:r>
          </w:p>
          <w:p w14:paraId="427F09CC" w14:textId="77777777" w:rsidR="004D553E" w:rsidRPr="00B17490" w:rsidRDefault="004D553E" w:rsidP="004D553E">
            <w:pPr>
              <w:pStyle w:val="TableTextChar"/>
              <w:ind w:left="288" w:hanging="288"/>
              <w:rPr>
                <w:color w:val="FF0000"/>
              </w:rPr>
            </w:pPr>
            <w:r w:rsidRPr="00B17490">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17490" w:rsidRDefault="004D553E" w:rsidP="004D553E">
            <w:pPr>
              <w:pStyle w:val="TableTextChar"/>
              <w:ind w:left="288"/>
              <w:rPr>
                <w:color w:val="FF0000"/>
              </w:rPr>
            </w:pPr>
          </w:p>
          <w:p w14:paraId="427F09CE" w14:textId="77777777" w:rsidR="004D553E" w:rsidRPr="00B17490" w:rsidRDefault="004D553E" w:rsidP="00E8530A">
            <w:pPr>
              <w:pStyle w:val="TableTextChar"/>
              <w:numPr>
                <w:ilvl w:val="12"/>
                <w:numId w:val="0"/>
              </w:numPr>
              <w:rPr>
                <w:color w:val="FF0000"/>
              </w:rPr>
            </w:pPr>
            <w:r w:rsidRPr="00B17490">
              <w:rPr>
                <w:b/>
                <w:color w:val="FF0000"/>
              </w:rPr>
              <w:t xml:space="preserve">Please refer to </w:t>
            </w:r>
            <w:r w:rsidRPr="00B17490">
              <w:rPr>
                <w:b/>
                <w:i/>
                <w:iCs/>
                <w:color w:val="FF0000"/>
              </w:rPr>
              <w:t xml:space="preserve">Vision </w:t>
            </w:r>
            <w:r w:rsidR="00302C15" w:rsidRPr="00B17490">
              <w:rPr>
                <w:b/>
                <w:i/>
                <w:iCs/>
                <w:color w:val="FF0000"/>
              </w:rPr>
              <w:t>Care</w:t>
            </w:r>
            <w:r w:rsidRPr="00B17490">
              <w:rPr>
                <w:b/>
                <w:i/>
                <w:color w:val="FF0000"/>
              </w:rPr>
              <w:t xml:space="preserve"> </w:t>
            </w:r>
            <w:r w:rsidRPr="00B17490">
              <w:rPr>
                <w:b/>
                <w:color w:val="FF0000"/>
              </w:rPr>
              <w:t>section for a description of covered services for vision.</w:t>
            </w:r>
          </w:p>
        </w:tc>
      </w:tr>
      <w:tr w:rsidR="003B1361" w:rsidRPr="00B17490" w14:paraId="427F09E6"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17490" w:rsidRDefault="003B1361">
            <w:pPr>
              <w:pStyle w:val="TableTextCharCharChar1"/>
              <w:numPr>
                <w:ilvl w:val="12"/>
                <w:numId w:val="0"/>
              </w:numPr>
              <w:rPr>
                <w:b/>
                <w:color w:val="FF0000"/>
              </w:rPr>
            </w:pPr>
            <w:bookmarkStart w:id="182" w:name="Wisdom_Teeth"/>
            <w:r w:rsidRPr="00B17490">
              <w:rPr>
                <w:b/>
                <w:color w:val="FF0000"/>
              </w:rPr>
              <w:lastRenderedPageBreak/>
              <w:t>Wisdom Teeth</w:t>
            </w:r>
            <w:bookmarkEnd w:id="182"/>
          </w:p>
          <w:p w14:paraId="427F09D1" w14:textId="77777777" w:rsidR="00B75B9F" w:rsidRPr="00B17490"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17490" w:rsidRDefault="003B1361">
            <w:pPr>
              <w:pStyle w:val="TableTextCharCharChar1"/>
              <w:numPr>
                <w:ilvl w:val="12"/>
                <w:numId w:val="0"/>
              </w:numPr>
              <w:rPr>
                <w:color w:val="FF0000"/>
              </w:rPr>
            </w:pPr>
            <w:r w:rsidRPr="00B17490">
              <w:rPr>
                <w:color w:val="FF0000"/>
              </w:rPr>
              <w:t>Not Covered.</w:t>
            </w:r>
          </w:p>
          <w:p w14:paraId="427F09D3" w14:textId="77777777" w:rsidR="00EE5D3D" w:rsidRPr="00B17490" w:rsidRDefault="00EE5D3D">
            <w:pPr>
              <w:pStyle w:val="TableTextCharCharChar1"/>
              <w:numPr>
                <w:ilvl w:val="12"/>
                <w:numId w:val="0"/>
              </w:numPr>
              <w:rPr>
                <w:color w:val="FF0000"/>
              </w:rPr>
            </w:pPr>
          </w:p>
          <w:p w14:paraId="427F09DB" w14:textId="77777777" w:rsidR="003B1361" w:rsidRPr="00B17490" w:rsidRDefault="003B1361" w:rsidP="0056639D">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17490" w:rsidRDefault="003B1361">
            <w:pPr>
              <w:pStyle w:val="TableTextCharCharChar1"/>
              <w:numPr>
                <w:ilvl w:val="12"/>
                <w:numId w:val="0"/>
              </w:numPr>
              <w:rPr>
                <w:color w:val="FF0000"/>
              </w:rPr>
            </w:pPr>
            <w:r w:rsidRPr="00B17490">
              <w:rPr>
                <w:color w:val="FF0000"/>
              </w:rPr>
              <w:t>Not Covered.</w:t>
            </w:r>
          </w:p>
          <w:p w14:paraId="427F09DD" w14:textId="77777777" w:rsidR="00EE5D3D" w:rsidRPr="00B17490" w:rsidRDefault="00EE5D3D">
            <w:pPr>
              <w:pStyle w:val="TableTextCharCharChar1"/>
              <w:numPr>
                <w:ilvl w:val="12"/>
                <w:numId w:val="0"/>
              </w:numPr>
              <w:rPr>
                <w:color w:val="FF0000"/>
              </w:rPr>
            </w:pPr>
          </w:p>
          <w:p w14:paraId="427F09E5" w14:textId="77777777" w:rsidR="003B1361" w:rsidRPr="00B17490" w:rsidRDefault="003B1361" w:rsidP="0056639D">
            <w:pPr>
              <w:pStyle w:val="TableTextCharCharChar1"/>
              <w:numPr>
                <w:ilvl w:val="12"/>
                <w:numId w:val="0"/>
              </w:numPr>
              <w:rPr>
                <w:color w:val="FF0000"/>
              </w:rPr>
            </w:pPr>
          </w:p>
        </w:tc>
      </w:tr>
      <w:tr w:rsidR="000A4757" w:rsidRPr="00B17490" w14:paraId="427F0A05"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17490" w:rsidRDefault="000A4757" w:rsidP="00734700">
            <w:pPr>
              <w:pStyle w:val="TableTextChar"/>
              <w:numPr>
                <w:ilvl w:val="12"/>
                <w:numId w:val="0"/>
              </w:numPr>
              <w:rPr>
                <w:b/>
                <w:color w:val="FF0000"/>
              </w:rPr>
            </w:pPr>
            <w:bookmarkStart w:id="183" w:name="All_Other_Exclusions"/>
            <w:r w:rsidRPr="00B17490">
              <w:rPr>
                <w:b/>
                <w:color w:val="FF0000"/>
              </w:rPr>
              <w:t>All Other Exclusions</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17490" w:rsidRDefault="000A4757" w:rsidP="00734700">
            <w:pPr>
              <w:pStyle w:val="TableTextChar"/>
              <w:rPr>
                <w:b/>
                <w:bCs/>
                <w:color w:val="FF0000"/>
              </w:rPr>
            </w:pPr>
            <w:r w:rsidRPr="00B17490">
              <w:rPr>
                <w:b/>
                <w:bCs/>
                <w:color w:val="FF0000"/>
              </w:rPr>
              <w:t>The following services are not covered:</w:t>
            </w:r>
          </w:p>
          <w:p w14:paraId="427F09E9" w14:textId="77777777" w:rsidR="000A4757" w:rsidRPr="00B17490" w:rsidRDefault="000A4757" w:rsidP="00734700">
            <w:pPr>
              <w:pStyle w:val="TableTextChar"/>
              <w:ind w:left="252" w:hanging="252"/>
              <w:rPr>
                <w:color w:val="FF0000"/>
              </w:rPr>
            </w:pPr>
            <w:r w:rsidRPr="00B17490">
              <w:rPr>
                <w:color w:val="FF0000"/>
              </w:rPr>
              <w:t>●   Autopsies and other coroner services and transportation services for a corpse;</w:t>
            </w:r>
          </w:p>
          <w:p w14:paraId="427F09EA" w14:textId="77777777" w:rsidR="000A4757" w:rsidRPr="00B17490" w:rsidRDefault="000A4757" w:rsidP="00734700">
            <w:pPr>
              <w:pStyle w:val="TableTextChar"/>
              <w:rPr>
                <w:color w:val="FF0000"/>
              </w:rPr>
            </w:pPr>
            <w:r w:rsidRPr="00B17490">
              <w:rPr>
                <w:color w:val="FF0000"/>
              </w:rPr>
              <w:t>●   Charges for:</w:t>
            </w:r>
          </w:p>
          <w:p w14:paraId="427F09EB" w14:textId="77777777" w:rsidR="000A4757" w:rsidRPr="00B17490" w:rsidRDefault="000A4757" w:rsidP="00734700">
            <w:pPr>
              <w:pStyle w:val="TableTextChar"/>
              <w:ind w:left="360"/>
              <w:rPr>
                <w:color w:val="FF0000"/>
              </w:rPr>
            </w:pPr>
            <w:r w:rsidRPr="00B17490">
              <w:rPr>
                <w:color w:val="FF0000"/>
              </w:rPr>
              <w:t>●   Missed appointments;</w:t>
            </w:r>
          </w:p>
          <w:p w14:paraId="427F09EC" w14:textId="77777777" w:rsidR="000A4757" w:rsidRPr="00B17490" w:rsidRDefault="000A4757" w:rsidP="00734700">
            <w:pPr>
              <w:pStyle w:val="TableTextChar"/>
              <w:ind w:left="360"/>
              <w:rPr>
                <w:color w:val="FF0000"/>
              </w:rPr>
            </w:pPr>
            <w:r w:rsidRPr="00B17490">
              <w:rPr>
                <w:color w:val="FF0000"/>
              </w:rPr>
              <w:t>●   Room or facility reservations;</w:t>
            </w:r>
          </w:p>
          <w:p w14:paraId="427F09ED" w14:textId="77777777" w:rsidR="000A4757" w:rsidRPr="00B17490" w:rsidRDefault="000A4757" w:rsidP="00734700">
            <w:pPr>
              <w:pStyle w:val="TableTextChar"/>
              <w:ind w:left="360"/>
              <w:rPr>
                <w:color w:val="FF0000"/>
              </w:rPr>
            </w:pPr>
            <w:r w:rsidRPr="00B17490">
              <w:rPr>
                <w:color w:val="FF0000"/>
              </w:rPr>
              <w:t>●   Completion of claim forms; or</w:t>
            </w:r>
          </w:p>
          <w:p w14:paraId="427F09EE" w14:textId="77777777" w:rsidR="000A4757" w:rsidRPr="00B17490" w:rsidRDefault="000A4757" w:rsidP="00734700">
            <w:pPr>
              <w:pStyle w:val="TableTextChar"/>
              <w:ind w:left="360"/>
              <w:rPr>
                <w:color w:val="FF0000"/>
              </w:rPr>
            </w:pPr>
            <w:r w:rsidRPr="00B17490">
              <w:rPr>
                <w:color w:val="FF0000"/>
              </w:rPr>
              <w:t>●   Record processing;</w:t>
            </w:r>
          </w:p>
          <w:p w14:paraId="427F09EF" w14:textId="77777777" w:rsidR="000A4757" w:rsidRPr="00B17490" w:rsidRDefault="000A4757" w:rsidP="00734700">
            <w:pPr>
              <w:pStyle w:val="TableTextChar"/>
              <w:ind w:left="252" w:hanging="252"/>
              <w:rPr>
                <w:color w:val="FF0000"/>
              </w:rPr>
            </w:pPr>
            <w:r w:rsidRPr="00B17490">
              <w:rPr>
                <w:color w:val="FF0000"/>
              </w:rPr>
              <w:t>●   Charges prohibited by federal anti-kickback or self-referral statutes;</w:t>
            </w:r>
          </w:p>
          <w:p w14:paraId="427F09F0" w14:textId="77777777" w:rsidR="000A4757" w:rsidRPr="00B17490" w:rsidRDefault="000A4757" w:rsidP="00734700">
            <w:pPr>
              <w:pStyle w:val="TableTextChar"/>
              <w:rPr>
                <w:color w:val="FF0000"/>
              </w:rPr>
            </w:pPr>
            <w:r w:rsidRPr="00B17490">
              <w:rPr>
                <w:color w:val="FF0000"/>
              </w:rPr>
              <w:t>●   Diagnostic tests that are:</w:t>
            </w:r>
          </w:p>
          <w:p w14:paraId="427F09F1" w14:textId="77777777" w:rsidR="000A4757" w:rsidRPr="00B17490" w:rsidRDefault="000A4757" w:rsidP="00734700">
            <w:pPr>
              <w:pStyle w:val="TableTextChar"/>
              <w:ind w:left="702" w:hanging="342"/>
              <w:rPr>
                <w:color w:val="FF0000"/>
              </w:rPr>
            </w:pPr>
            <w:r w:rsidRPr="00B17490">
              <w:rPr>
                <w:color w:val="FF0000"/>
              </w:rPr>
              <w:t>●   Delivered in other than a Physician’s office or health care facility; and</w:t>
            </w:r>
          </w:p>
          <w:p w14:paraId="427F09F2" w14:textId="77777777" w:rsidR="000A4757" w:rsidRPr="00B17490" w:rsidRDefault="000A4757" w:rsidP="00734700">
            <w:pPr>
              <w:pStyle w:val="TableTextChar"/>
              <w:ind w:left="612" w:hanging="252"/>
              <w:rPr>
                <w:color w:val="FF0000"/>
              </w:rPr>
            </w:pPr>
            <w:r w:rsidRPr="00B17490">
              <w:rPr>
                <w:color w:val="FF0000"/>
              </w:rPr>
              <w:t>●   Self-administered home diagnostic tests, including but not limited to HIV and pregnancy tests;</w:t>
            </w:r>
          </w:p>
          <w:p w14:paraId="427F09F3" w14:textId="77777777" w:rsidR="000A4757" w:rsidRPr="00B17490" w:rsidRDefault="000A4757" w:rsidP="00734700">
            <w:pPr>
              <w:pStyle w:val="TableTextChar"/>
              <w:rPr>
                <w:color w:val="FF0000"/>
              </w:rPr>
            </w:pPr>
            <w:r w:rsidRPr="00B17490">
              <w:rPr>
                <w:color w:val="FF0000"/>
              </w:rPr>
              <w:t>●   Expenses for health services and supplies:</w:t>
            </w:r>
          </w:p>
          <w:p w14:paraId="427F09F4" w14:textId="77777777" w:rsidR="000A4757" w:rsidRPr="00B17490" w:rsidRDefault="000A4757" w:rsidP="00734700">
            <w:pPr>
              <w:pStyle w:val="TableTextChar"/>
              <w:ind w:left="702" w:hanging="342"/>
              <w:rPr>
                <w:color w:val="FF0000"/>
              </w:rPr>
            </w:pPr>
            <w:r w:rsidRPr="00B17490">
              <w:rPr>
                <w:color w:val="FF0000"/>
              </w:rPr>
              <w:t>●   That do not meet the definition of a Covered Health Service;</w:t>
            </w:r>
          </w:p>
          <w:p w14:paraId="427F09F5" w14:textId="77777777" w:rsidR="00EF053C" w:rsidRPr="00B17490" w:rsidRDefault="000A4757" w:rsidP="00EF053C">
            <w:pPr>
              <w:pStyle w:val="TableTextChar"/>
              <w:ind w:left="702" w:hanging="342"/>
              <w:rPr>
                <w:color w:val="FF0000"/>
              </w:rPr>
            </w:pPr>
            <w:r w:rsidRPr="00B17490">
              <w:rPr>
                <w:color w:val="FF0000"/>
              </w:rPr>
              <w:t xml:space="preserve">●   That are received as a result of war or any act of war, whether declared or undeclared, while part of </w:t>
            </w:r>
            <w:r w:rsidRPr="00B17490">
              <w:rPr>
                <w:color w:val="FF0000"/>
              </w:rPr>
              <w:lastRenderedPageBreak/>
              <w:t>any arm</w:t>
            </w:r>
            <w:r w:rsidR="00EF053C" w:rsidRPr="00B17490">
              <w:rPr>
                <w:color w:val="FF0000"/>
              </w:rPr>
              <w:t xml:space="preserve">ed service force of any </w:t>
            </w:r>
            <w:r w:rsidR="00EF053C" w:rsidRPr="00B17490">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17490" w:rsidRDefault="000A4757" w:rsidP="00734700">
            <w:pPr>
              <w:pStyle w:val="TableTextChar"/>
              <w:ind w:left="702" w:hanging="342"/>
              <w:rPr>
                <w:color w:val="FF0000"/>
              </w:rPr>
            </w:pPr>
            <w:r w:rsidRPr="00B17490">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17490" w:rsidRDefault="000A4757" w:rsidP="00734700">
            <w:pPr>
              <w:pStyle w:val="TableTextChar"/>
              <w:ind w:left="702" w:hanging="342"/>
              <w:rPr>
                <w:color w:val="FF0000"/>
              </w:rPr>
            </w:pPr>
            <w:r w:rsidRPr="00B17490">
              <w:rPr>
                <w:color w:val="FF0000"/>
              </w:rPr>
              <w:t>●   For which you have no legal responsibility to pay, or for which a charge would not ordinarily be made in the absence of coverage under this benefit Plan;</w:t>
            </w:r>
          </w:p>
          <w:p w14:paraId="427F09F8" w14:textId="77777777" w:rsidR="000A4757" w:rsidRPr="00B17490" w:rsidRDefault="000A4757" w:rsidP="00734700">
            <w:pPr>
              <w:pStyle w:val="TableTextChar"/>
              <w:ind w:left="360"/>
              <w:rPr>
                <w:color w:val="FF0000"/>
              </w:rPr>
            </w:pPr>
            <w:r w:rsidRPr="00B17490">
              <w:rPr>
                <w:color w:val="FF0000"/>
              </w:rPr>
              <w:t xml:space="preserve">●   That exceed Eligible Expenses or any specified </w:t>
            </w:r>
          </w:p>
          <w:p w14:paraId="427F09F9" w14:textId="77777777" w:rsidR="000A4757" w:rsidRPr="00B17490" w:rsidRDefault="000A4757" w:rsidP="00734700">
            <w:pPr>
              <w:pStyle w:val="TableTextChar"/>
              <w:ind w:left="648"/>
              <w:rPr>
                <w:color w:val="FF0000"/>
              </w:rPr>
            </w:pPr>
            <w:r w:rsidRPr="00B17490">
              <w:rPr>
                <w:color w:val="FF0000"/>
              </w:rPr>
              <w:t>limitation;</w:t>
            </w:r>
          </w:p>
          <w:p w14:paraId="427F09FA" w14:textId="77777777" w:rsidR="000A4757" w:rsidRPr="00B17490" w:rsidRDefault="000A4757" w:rsidP="00734700">
            <w:pPr>
              <w:pStyle w:val="TableTextChar"/>
              <w:ind w:left="612" w:hanging="252"/>
              <w:rPr>
                <w:color w:val="FF0000"/>
              </w:rPr>
            </w:pPr>
            <w:r w:rsidRPr="00B17490">
              <w:rPr>
                <w:color w:val="FF0000"/>
              </w:rPr>
              <w:t>●   For which a Provider waives the Copay, Deductible or Coinsurance amounts;</w:t>
            </w:r>
          </w:p>
          <w:p w14:paraId="427F09FB" w14:textId="77777777" w:rsidR="00A5550F" w:rsidRPr="00B17490" w:rsidRDefault="00A5550F" w:rsidP="00A5550F">
            <w:pPr>
              <w:pStyle w:val="TableText"/>
              <w:rPr>
                <w:color w:val="FF0000"/>
              </w:rPr>
            </w:pPr>
            <w:r w:rsidRPr="00B17490">
              <w:rPr>
                <w:color w:val="FF0000"/>
              </w:rPr>
              <w:t>●   foreign language and sign language services;</w:t>
            </w:r>
          </w:p>
          <w:p w14:paraId="427F09FC" w14:textId="77777777" w:rsidR="000A4757" w:rsidRPr="00B17490" w:rsidRDefault="000A4757" w:rsidP="00734700">
            <w:pPr>
              <w:pStyle w:val="TableTextChar"/>
              <w:ind w:left="288" w:hanging="288"/>
              <w:rPr>
                <w:color w:val="FF0000"/>
              </w:rPr>
            </w:pPr>
            <w:r w:rsidRPr="00B17490">
              <w:rPr>
                <w:color w:val="FF0000"/>
              </w:rPr>
              <w:t xml:space="preserve">●   Long term (more than </w:t>
            </w:r>
            <w:r w:rsidRPr="00B17490">
              <w:rPr>
                <w:b/>
                <w:color w:val="0000FF"/>
              </w:rPr>
              <w:t>30</w:t>
            </w:r>
            <w:r w:rsidRPr="00B17490">
              <w:rPr>
                <w:color w:val="FF0000"/>
              </w:rPr>
              <w:t xml:space="preserve"> days) storage of blood, umbilical cord or other material. Examples include cryopreservation of tissue, blood and blood products;</w:t>
            </w:r>
          </w:p>
          <w:p w14:paraId="427F09FD" w14:textId="77777777" w:rsidR="000A4757" w:rsidRPr="00B17490" w:rsidRDefault="000A4757" w:rsidP="00734700">
            <w:pPr>
              <w:pStyle w:val="TableTextChar"/>
              <w:rPr>
                <w:color w:val="FF0000"/>
              </w:rPr>
            </w:pPr>
            <w:r w:rsidRPr="00B17490">
              <w:rPr>
                <w:color w:val="FF0000"/>
              </w:rPr>
              <w:t xml:space="preserve">●   Physical, psychiatric or psychological exams, testing, </w:t>
            </w:r>
          </w:p>
          <w:p w14:paraId="427F09FE" w14:textId="77777777" w:rsidR="000A4757" w:rsidRPr="00B17490" w:rsidRDefault="000A4757" w:rsidP="00734700">
            <w:pPr>
              <w:pStyle w:val="TableTextChar"/>
              <w:ind w:left="288"/>
              <w:rPr>
                <w:color w:val="FF0000"/>
              </w:rPr>
            </w:pPr>
            <w:r w:rsidRPr="00B17490">
              <w:rPr>
                <w:color w:val="FF0000"/>
              </w:rPr>
              <w:t>vaccinations, immunizations or treatment when:</w:t>
            </w:r>
          </w:p>
          <w:p w14:paraId="427F09FF" w14:textId="77777777" w:rsidR="000A4757" w:rsidRPr="00B17490" w:rsidRDefault="000A4757" w:rsidP="00734700">
            <w:pPr>
              <w:pStyle w:val="TableTextChar"/>
              <w:ind w:left="360"/>
              <w:rPr>
                <w:color w:val="FF0000"/>
              </w:rPr>
            </w:pPr>
            <w:r w:rsidRPr="00B17490">
              <w:rPr>
                <w:color w:val="FF0000"/>
              </w:rPr>
              <w:t xml:space="preserve">●   Required solely for purposes of education, </w:t>
            </w:r>
          </w:p>
          <w:p w14:paraId="427F0A00" w14:textId="67550744" w:rsidR="000A4757" w:rsidRPr="00B17490" w:rsidRDefault="000A4757" w:rsidP="00734700">
            <w:pPr>
              <w:pStyle w:val="TableTextChar"/>
              <w:ind w:left="648"/>
              <w:rPr>
                <w:color w:val="FF0000"/>
              </w:rPr>
            </w:pPr>
            <w:r w:rsidRPr="00B17490">
              <w:rPr>
                <w:color w:val="FF0000"/>
              </w:rPr>
              <w:t>sports or camp</w:t>
            </w:r>
            <w:r w:rsidR="00420E91" w:rsidRPr="00B17490">
              <w:rPr>
                <w:color w:val="FF0000"/>
              </w:rPr>
              <w:t>,</w:t>
            </w:r>
            <w:r w:rsidR="00C027E8" w:rsidRPr="00B17490">
              <w:rPr>
                <w:b/>
                <w:color w:val="FF00FF"/>
              </w:rPr>
              <w:t xml:space="preserve"> </w:t>
            </w:r>
            <w:r w:rsidR="00A5550F" w:rsidRPr="00B17490">
              <w:rPr>
                <w:color w:val="FF0000"/>
              </w:rPr>
              <w:t xml:space="preserve">career or </w:t>
            </w:r>
            <w:r w:rsidRPr="00B17490">
              <w:rPr>
                <w:color w:val="FF0000"/>
              </w:rPr>
              <w:t>employment, insurance, marriage or adoption; or as a result of incarceration;</w:t>
            </w:r>
          </w:p>
          <w:p w14:paraId="427F0A01" w14:textId="77777777" w:rsidR="000A4757" w:rsidRPr="00B17490" w:rsidRDefault="000A4757" w:rsidP="00734700">
            <w:pPr>
              <w:pStyle w:val="TableTextChar"/>
              <w:ind w:left="360"/>
              <w:rPr>
                <w:color w:val="FF0000"/>
              </w:rPr>
            </w:pPr>
            <w:r w:rsidRPr="00B17490">
              <w:rPr>
                <w:color w:val="FF0000"/>
              </w:rPr>
              <w:t>●   Conducted for purposes of medical research;</w:t>
            </w:r>
          </w:p>
          <w:p w14:paraId="427F0A02" w14:textId="77777777" w:rsidR="000A4757" w:rsidRPr="00B17490" w:rsidRDefault="000A4757" w:rsidP="00734700">
            <w:pPr>
              <w:pStyle w:val="TableTextChar"/>
              <w:ind w:left="612" w:hanging="252"/>
              <w:rPr>
                <w:color w:val="FF0000"/>
              </w:rPr>
            </w:pPr>
            <w:r w:rsidRPr="00B17490">
              <w:rPr>
                <w:color w:val="FF0000"/>
              </w:rPr>
              <w:t>●   Related to judicial or administrative proceedings or orders; or</w:t>
            </w:r>
          </w:p>
          <w:p w14:paraId="427F0A03" w14:textId="77777777" w:rsidR="000A4757" w:rsidRPr="00B17490" w:rsidRDefault="000A4757" w:rsidP="00734700">
            <w:pPr>
              <w:pStyle w:val="TableTextChar"/>
              <w:ind w:left="360"/>
              <w:rPr>
                <w:color w:val="FF0000"/>
              </w:rPr>
            </w:pPr>
            <w:r w:rsidRPr="00B17490">
              <w:rPr>
                <w:color w:val="FF0000"/>
              </w:rPr>
              <w:t>●   Required to obtain a license of any type.</w:t>
            </w:r>
          </w:p>
          <w:p w14:paraId="427F0A04" w14:textId="77777777" w:rsidR="000A4757" w:rsidRPr="00B17490" w:rsidRDefault="000A4757" w:rsidP="00734700">
            <w:pPr>
              <w:pStyle w:val="TableTextChar"/>
              <w:rPr>
                <w:color w:val="FF0000"/>
              </w:rPr>
            </w:pPr>
          </w:p>
        </w:tc>
      </w:tr>
    </w:tbl>
    <w:p w14:paraId="427F0A06" w14:textId="77777777" w:rsidR="00154B9C" w:rsidRPr="00B17490" w:rsidRDefault="00154B9C">
      <w:pPr>
        <w:numPr>
          <w:ilvl w:val="12"/>
          <w:numId w:val="0"/>
        </w:numPr>
        <w:rPr>
          <w:sz w:val="24"/>
        </w:rPr>
      </w:pPr>
    </w:p>
    <w:p w14:paraId="427F0A07" w14:textId="77777777" w:rsidR="00154B9C" w:rsidRPr="00B17490" w:rsidRDefault="00154B9C">
      <w:pPr>
        <w:numPr>
          <w:ilvl w:val="12"/>
          <w:numId w:val="0"/>
        </w:numPr>
        <w:rPr>
          <w:sz w:val="24"/>
        </w:rPr>
      </w:pPr>
    </w:p>
    <w:p w14:paraId="427F0A08" w14:textId="77777777" w:rsidR="00154B9C" w:rsidRPr="00B17490" w:rsidRDefault="00154B9C" w:rsidP="00A8344D">
      <w:r w:rsidRPr="00B17490">
        <w:t>&lt;!--section=Prescription_Drugs--&gt;</w:t>
      </w:r>
    </w:p>
    <w:p w14:paraId="1688723D" w14:textId="77777777" w:rsidR="00FD1B50" w:rsidRPr="00B17490" w:rsidRDefault="00FD1B50" w:rsidP="00A8344D"/>
    <w:p w14:paraId="2E2F7A86"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17490" w:rsidRDefault="00FD1B50" w:rsidP="00FD1B50">
      <w:pPr>
        <w:pStyle w:val="iBAAGStandardText"/>
        <w:rPr>
          <w:rFonts w:ascii="Times New Roman" w:hAnsi="Times New Roman" w:cs="Times New Roman"/>
          <w:i/>
        </w:rPr>
      </w:pPr>
    </w:p>
    <w:p w14:paraId="0B9354F9" w14:textId="53D60777" w:rsidR="00FD1B50" w:rsidRPr="00B17490" w:rsidRDefault="00FD1B50" w:rsidP="00FD1B50">
      <w:r w:rsidRPr="00B17490">
        <w:rPr>
          <w:i/>
          <w:iCs/>
          <w:sz w:val="24"/>
          <w:szCs w:val="24"/>
        </w:rPr>
        <w:t xml:space="preserve">Providers, this summary is for members, to review the terms of your participation agreement, please visit </w:t>
      </w:r>
      <w:hyperlink r:id="rId42" w:history="1">
        <w:hyperlink r:id="rId43" w:history="1">
          <w:r w:rsidR="009604C7" w:rsidRPr="00B17490">
            <w:rPr>
              <w:rStyle w:val="Hyperlink"/>
              <w:i/>
              <w:iCs/>
              <w:sz w:val="24"/>
              <w:szCs w:val="24"/>
            </w:rPr>
            <w:t>uhcprovider.com</w:t>
          </w:r>
        </w:hyperlink>
      </w:hyperlink>
    </w:p>
    <w:p w14:paraId="427F0A09" w14:textId="77777777" w:rsidR="00154B9C" w:rsidRPr="00B17490" w:rsidRDefault="00154B9C">
      <w:pPr>
        <w:pBdr>
          <w:top w:val="double" w:sz="6" w:space="1" w:color="auto"/>
          <w:bottom w:val="double" w:sz="6" w:space="1" w:color="auto"/>
        </w:pBdr>
        <w:jc w:val="center"/>
        <w:outlineLvl w:val="0"/>
        <w:rPr>
          <w:b/>
          <w:bCs/>
          <w:color w:val="0000FF"/>
          <w:sz w:val="28"/>
        </w:rPr>
      </w:pPr>
      <w:bookmarkStart w:id="184" w:name="Prescription_Drugs"/>
      <w:r w:rsidRPr="00B17490">
        <w:rPr>
          <w:b/>
          <w:bCs/>
          <w:color w:val="0000FF"/>
          <w:sz w:val="28"/>
        </w:rPr>
        <w:t>PRESCRIPTION DRUGS</w:t>
      </w:r>
    </w:p>
    <w:bookmarkEnd w:id="184"/>
    <w:p w14:paraId="427F0A0A"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22"/>
        <w:gridCol w:w="16"/>
        <w:gridCol w:w="2865"/>
        <w:gridCol w:w="2877"/>
      </w:tblGrid>
      <w:tr w:rsidR="00154B9C" w:rsidRPr="00B17490" w14:paraId="427F0A10" w14:textId="77777777" w:rsidTr="000D4176">
        <w:tc>
          <w:tcPr>
            <w:tcW w:w="282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17490" w:rsidRDefault="00154B9C">
            <w:pPr>
              <w:pStyle w:val="TableHeaderText"/>
              <w:numPr>
                <w:ilvl w:val="12"/>
                <w:numId w:val="0"/>
              </w:numPr>
              <w:rPr>
                <w:color w:val="000000"/>
              </w:rPr>
            </w:pPr>
            <w:r w:rsidRPr="00B17490">
              <w:rPr>
                <w:color w:val="000000"/>
              </w:rPr>
              <w:t>Situation</w:t>
            </w:r>
          </w:p>
        </w:tc>
        <w:tc>
          <w:tcPr>
            <w:tcW w:w="2881" w:type="dxa"/>
            <w:gridSpan w:val="2"/>
            <w:tcBorders>
              <w:top w:val="single" w:sz="6" w:space="0" w:color="auto"/>
              <w:left w:val="single" w:sz="6" w:space="0" w:color="auto"/>
              <w:bottom w:val="single" w:sz="6" w:space="0" w:color="auto"/>
              <w:right w:val="single" w:sz="6" w:space="0" w:color="auto"/>
            </w:tcBorders>
            <w:shd w:val="clear" w:color="auto" w:fill="808080"/>
          </w:tcPr>
          <w:p w14:paraId="427F0A0C" w14:textId="121DB3CD"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A0D"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877" w:type="dxa"/>
            <w:tcBorders>
              <w:top w:val="single" w:sz="6" w:space="0" w:color="auto"/>
              <w:left w:val="single" w:sz="6" w:space="0" w:color="auto"/>
              <w:bottom w:val="single" w:sz="6" w:space="0" w:color="auto"/>
              <w:right w:val="single" w:sz="6" w:space="0" w:color="auto"/>
            </w:tcBorders>
            <w:shd w:val="clear" w:color="auto" w:fill="808080"/>
          </w:tcPr>
          <w:p w14:paraId="427F0A0E" w14:textId="67B5DCF7"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A0F"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0D4176" w:rsidRPr="00B17490" w14:paraId="041AEA6D" w14:textId="77777777" w:rsidTr="000D4176">
        <w:tc>
          <w:tcPr>
            <w:tcW w:w="2838" w:type="dxa"/>
            <w:gridSpan w:val="2"/>
            <w:tcBorders>
              <w:top w:val="single" w:sz="6" w:space="0" w:color="auto"/>
              <w:left w:val="single" w:sz="6" w:space="0" w:color="auto"/>
              <w:bottom w:val="single" w:sz="6" w:space="0" w:color="auto"/>
              <w:right w:val="single" w:sz="6" w:space="0" w:color="auto"/>
            </w:tcBorders>
            <w:shd w:val="clear" w:color="auto" w:fill="auto"/>
          </w:tcPr>
          <w:p w14:paraId="3A99FDF1" w14:textId="77777777" w:rsidR="000D4176" w:rsidRPr="00B17490" w:rsidRDefault="000D4176" w:rsidP="000D4176">
            <w:pPr>
              <w:rPr>
                <w:b/>
                <w:sz w:val="24"/>
              </w:rPr>
            </w:pPr>
            <w:bookmarkStart w:id="185" w:name="Pharmacy_Benefit_Manager_PBM"/>
            <w:r w:rsidRPr="00B17490">
              <w:rPr>
                <w:b/>
                <w:sz w:val="24"/>
              </w:rPr>
              <w:t>Pharmacy Benefit Manager (PBM</w:t>
            </w:r>
            <w:bookmarkEnd w:id="185"/>
            <w:r w:rsidRPr="00B17490">
              <w:rPr>
                <w:b/>
                <w:sz w:val="24"/>
              </w:rPr>
              <w:t>)</w:t>
            </w:r>
          </w:p>
          <w:p w14:paraId="40AFDE84" w14:textId="77777777" w:rsidR="000D4176" w:rsidRPr="00B17490" w:rsidRDefault="000D4176" w:rsidP="000D4176">
            <w:pPr>
              <w:numPr>
                <w:ilvl w:val="12"/>
                <w:numId w:val="0"/>
              </w:numPr>
              <w:rPr>
                <w:b/>
                <w:sz w:val="24"/>
              </w:rPr>
            </w:pPr>
          </w:p>
          <w:p w14:paraId="35F8513C" w14:textId="77777777" w:rsidR="000D4176" w:rsidRPr="00B17490" w:rsidRDefault="000D4176" w:rsidP="000D4176">
            <w:pPr>
              <w:numPr>
                <w:ilvl w:val="12"/>
                <w:numId w:val="0"/>
              </w:numPr>
              <w:rPr>
                <w:b/>
                <w:color w:val="FF00FF"/>
                <w:sz w:val="24"/>
              </w:rPr>
            </w:pPr>
          </w:p>
        </w:tc>
        <w:tc>
          <w:tcPr>
            <w:tcW w:w="5742" w:type="dxa"/>
            <w:gridSpan w:val="2"/>
            <w:tcBorders>
              <w:top w:val="single" w:sz="6" w:space="0" w:color="auto"/>
              <w:left w:val="single" w:sz="6" w:space="0" w:color="auto"/>
              <w:bottom w:val="single" w:sz="6" w:space="0" w:color="auto"/>
              <w:right w:val="single" w:sz="6" w:space="0" w:color="auto"/>
            </w:tcBorders>
            <w:shd w:val="clear" w:color="auto" w:fill="auto"/>
          </w:tcPr>
          <w:p w14:paraId="50E2E87C" w14:textId="77777777" w:rsidR="000D4176" w:rsidRPr="00B17490" w:rsidRDefault="000D4176" w:rsidP="000D4176">
            <w:pPr>
              <w:rPr>
                <w:b/>
                <w:color w:val="000000"/>
                <w:sz w:val="24"/>
              </w:rPr>
            </w:pPr>
            <w:r w:rsidRPr="00B17490">
              <w:rPr>
                <w:b/>
                <w:color w:val="000000"/>
                <w:sz w:val="24"/>
              </w:rPr>
              <w:t>OptumRx</w:t>
            </w:r>
          </w:p>
          <w:p w14:paraId="2BFDB41D" w14:textId="77777777" w:rsidR="000D4176" w:rsidRPr="00B17490" w:rsidRDefault="000D4176" w:rsidP="000D4176">
            <w:pPr>
              <w:rPr>
                <w:bCs/>
                <w:sz w:val="24"/>
                <w:szCs w:val="24"/>
              </w:rPr>
            </w:pPr>
            <w:r w:rsidRPr="00B17490">
              <w:rPr>
                <w:bCs/>
                <w:sz w:val="24"/>
                <w:szCs w:val="24"/>
              </w:rPr>
              <w:t xml:space="preserve">Pharmacy benefits are available in myuhc.com by clicking on </w:t>
            </w:r>
            <w:r w:rsidRPr="00B17490">
              <w:rPr>
                <w:b/>
                <w:bCs/>
                <w:sz w:val="24"/>
                <w:szCs w:val="24"/>
              </w:rPr>
              <w:t>Pharmacies &amp; Prescriptions</w:t>
            </w:r>
            <w:r w:rsidRPr="00B17490">
              <w:rPr>
                <w:bCs/>
                <w:sz w:val="24"/>
                <w:szCs w:val="24"/>
              </w:rPr>
              <w:t xml:space="preserve"> tab or </w:t>
            </w:r>
            <w:r w:rsidRPr="00B17490">
              <w:rPr>
                <w:b/>
                <w:bCs/>
                <w:sz w:val="24"/>
                <w:szCs w:val="24"/>
              </w:rPr>
              <w:t>Manage Your Prescriptions</w:t>
            </w:r>
            <w:r w:rsidRPr="00B17490">
              <w:rPr>
                <w:bCs/>
                <w:sz w:val="24"/>
                <w:szCs w:val="24"/>
              </w:rPr>
              <w:t xml:space="preserve"> icon.</w:t>
            </w:r>
          </w:p>
          <w:p w14:paraId="3EF398EC" w14:textId="77777777" w:rsidR="000D4176" w:rsidRPr="00B17490" w:rsidRDefault="000D4176" w:rsidP="000D4176">
            <w:pPr>
              <w:rPr>
                <w:color w:val="000000"/>
                <w:sz w:val="24"/>
                <w:szCs w:val="24"/>
              </w:rPr>
            </w:pPr>
          </w:p>
          <w:p w14:paraId="223E6E27" w14:textId="77777777" w:rsidR="000D4176" w:rsidRPr="00B17490" w:rsidRDefault="000D4176" w:rsidP="000D4176">
            <w:pPr>
              <w:rPr>
                <w:color w:val="000000"/>
                <w:sz w:val="24"/>
                <w:szCs w:val="24"/>
              </w:rPr>
            </w:pPr>
            <w:r w:rsidRPr="00B17490">
              <w:rPr>
                <w:color w:val="000000"/>
                <w:sz w:val="24"/>
                <w:szCs w:val="24"/>
              </w:rPr>
              <w:t>For all pharmacy support, please call the phone number on your health plan ID card.</w:t>
            </w:r>
          </w:p>
          <w:p w14:paraId="6DA8E9B6" w14:textId="77777777" w:rsidR="000D4176" w:rsidRPr="00B17490" w:rsidRDefault="000D4176" w:rsidP="000D4176">
            <w:pPr>
              <w:rPr>
                <w:sz w:val="24"/>
              </w:rPr>
            </w:pPr>
          </w:p>
        </w:tc>
      </w:tr>
      <w:tr w:rsidR="000D4176" w:rsidRPr="00B17490" w14:paraId="6382AD11" w14:textId="77777777" w:rsidTr="000D4176">
        <w:tc>
          <w:tcPr>
            <w:tcW w:w="2838" w:type="dxa"/>
            <w:gridSpan w:val="2"/>
            <w:tcBorders>
              <w:top w:val="single" w:sz="6" w:space="0" w:color="auto"/>
              <w:left w:val="single" w:sz="6" w:space="0" w:color="auto"/>
              <w:bottom w:val="single" w:sz="6" w:space="0" w:color="auto"/>
              <w:right w:val="single" w:sz="6" w:space="0" w:color="auto"/>
            </w:tcBorders>
            <w:shd w:val="clear" w:color="auto" w:fill="auto"/>
          </w:tcPr>
          <w:p w14:paraId="179FFC17" w14:textId="77777777" w:rsidR="000D4176" w:rsidRPr="00B17490" w:rsidRDefault="000D4176" w:rsidP="000D4176">
            <w:pPr>
              <w:rPr>
                <w:b/>
                <w:color w:val="000000"/>
                <w:sz w:val="24"/>
                <w:szCs w:val="24"/>
              </w:rPr>
            </w:pPr>
            <w:bookmarkStart w:id="186" w:name="Specialty_Pharmacy_Program"/>
            <w:r w:rsidRPr="00B17490">
              <w:rPr>
                <w:b/>
                <w:color w:val="000000"/>
                <w:sz w:val="24"/>
                <w:szCs w:val="24"/>
              </w:rPr>
              <w:lastRenderedPageBreak/>
              <w:t>Specialty Pharmacy Program</w:t>
            </w:r>
            <w:bookmarkEnd w:id="186"/>
          </w:p>
          <w:p w14:paraId="6F96C370" w14:textId="77777777" w:rsidR="000D4176" w:rsidRPr="00B17490" w:rsidRDefault="000D4176" w:rsidP="000D4176">
            <w:pPr>
              <w:rPr>
                <w:b/>
                <w:color w:val="000000"/>
                <w:sz w:val="24"/>
                <w:szCs w:val="24"/>
              </w:rPr>
            </w:pPr>
          </w:p>
          <w:p w14:paraId="05D48BAA" w14:textId="77777777" w:rsidR="000D4176" w:rsidRPr="00B17490" w:rsidRDefault="000D4176" w:rsidP="000D4176">
            <w:pPr>
              <w:rPr>
                <w:b/>
                <w:color w:val="000000"/>
                <w:sz w:val="24"/>
                <w:szCs w:val="24"/>
              </w:rPr>
            </w:pPr>
            <w:r w:rsidRPr="00B17490">
              <w:rPr>
                <w:b/>
                <w:color w:val="000000"/>
                <w:sz w:val="24"/>
                <w:szCs w:val="24"/>
              </w:rPr>
              <w:t>Self- administered Diabetes products DO NOT fall into this category</w:t>
            </w:r>
          </w:p>
          <w:p w14:paraId="45FEA27E" w14:textId="77777777" w:rsidR="000D4176" w:rsidRPr="00B17490" w:rsidRDefault="000D4176" w:rsidP="000D4176">
            <w:pPr>
              <w:rPr>
                <w:color w:val="000000"/>
                <w:sz w:val="24"/>
                <w:szCs w:val="24"/>
              </w:rPr>
            </w:pPr>
          </w:p>
        </w:tc>
        <w:tc>
          <w:tcPr>
            <w:tcW w:w="5742" w:type="dxa"/>
            <w:gridSpan w:val="2"/>
            <w:tcBorders>
              <w:top w:val="single" w:sz="6" w:space="0" w:color="auto"/>
              <w:left w:val="single" w:sz="6" w:space="0" w:color="auto"/>
              <w:bottom w:val="single" w:sz="6" w:space="0" w:color="auto"/>
              <w:right w:val="single" w:sz="6" w:space="0" w:color="auto"/>
            </w:tcBorders>
            <w:shd w:val="clear" w:color="auto" w:fill="auto"/>
          </w:tcPr>
          <w:p w14:paraId="7CF44E32" w14:textId="77777777" w:rsidR="000D4176" w:rsidRPr="00B17490" w:rsidRDefault="000D4176" w:rsidP="000D4176">
            <w:pPr>
              <w:rPr>
                <w:color w:val="000000"/>
                <w:sz w:val="24"/>
              </w:rPr>
            </w:pPr>
            <w:r w:rsidRPr="00B17490">
              <w:rPr>
                <w:color w:val="000000"/>
                <w:sz w:val="24"/>
              </w:rPr>
              <w:t xml:space="preserve">Specialty medications are used to treat rare, unusual or complex medical conditions. </w:t>
            </w:r>
          </w:p>
          <w:p w14:paraId="4368BE6A" w14:textId="31360859" w:rsidR="000D4176" w:rsidRPr="00B17490" w:rsidRDefault="000D4176" w:rsidP="000D4176">
            <w:pPr>
              <w:rPr>
                <w:color w:val="000000"/>
                <w:sz w:val="24"/>
              </w:rPr>
            </w:pPr>
          </w:p>
          <w:p w14:paraId="245DB1B7" w14:textId="77777777" w:rsidR="000D4176" w:rsidRPr="00B17490" w:rsidRDefault="000D4176" w:rsidP="000D4176">
            <w:pPr>
              <w:rPr>
                <w:color w:val="000000"/>
                <w:sz w:val="24"/>
              </w:rPr>
            </w:pPr>
            <w:r w:rsidRPr="00B17490">
              <w:rPr>
                <w:color w:val="000000"/>
                <w:sz w:val="24"/>
              </w:rPr>
              <w:t xml:space="preserve">For Network coverage, specialty medications must be ordered from a designated pharmacy.  Not all medications may be covered under your plan. </w:t>
            </w:r>
          </w:p>
          <w:p w14:paraId="39777EB7" w14:textId="77777777" w:rsidR="000D4176" w:rsidRPr="00B17490" w:rsidRDefault="000D4176" w:rsidP="000D4176">
            <w:pPr>
              <w:rPr>
                <w:color w:val="000000"/>
                <w:sz w:val="24"/>
              </w:rPr>
            </w:pPr>
          </w:p>
          <w:p w14:paraId="38450607" w14:textId="77777777" w:rsidR="000D4176" w:rsidRPr="00B17490" w:rsidRDefault="000D4176" w:rsidP="000D4176">
            <w:pPr>
              <w:rPr>
                <w:color w:val="000000"/>
                <w:sz w:val="24"/>
              </w:rPr>
            </w:pPr>
            <w:r w:rsidRPr="00B17490">
              <w:rPr>
                <w:color w:val="000000"/>
                <w:sz w:val="24"/>
              </w:rPr>
              <w:t>Here are some examples of covered conditions:</w:t>
            </w:r>
          </w:p>
          <w:p w14:paraId="4B050253"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Anemia </w:t>
            </w:r>
          </w:p>
          <w:p w14:paraId="1A370472"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Cystic Fibrosis </w:t>
            </w:r>
          </w:p>
          <w:p w14:paraId="4BB2382B"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Endocrine </w:t>
            </w:r>
          </w:p>
          <w:p w14:paraId="0F21B0A7"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Growth Hormone Deficiency </w:t>
            </w:r>
          </w:p>
          <w:p w14:paraId="1A82A0C8" w14:textId="77777777" w:rsidR="000D4176" w:rsidRPr="00B17490" w:rsidRDefault="000D4176" w:rsidP="007C2FAF">
            <w:pPr>
              <w:numPr>
                <w:ilvl w:val="0"/>
                <w:numId w:val="9"/>
              </w:numPr>
              <w:overflowPunct/>
              <w:autoSpaceDE/>
              <w:autoSpaceDN/>
              <w:adjustRightInd/>
              <w:textAlignment w:val="auto"/>
              <w:rPr>
                <w:i/>
                <w:color w:val="000000"/>
                <w:sz w:val="24"/>
              </w:rPr>
            </w:pPr>
            <w:r w:rsidRPr="00B17490">
              <w:rPr>
                <w:color w:val="000000"/>
                <w:sz w:val="24"/>
              </w:rPr>
              <w:t xml:space="preserve">Hemophilia </w:t>
            </w:r>
            <w:r w:rsidRPr="00B17490">
              <w:rPr>
                <w:i/>
                <w:color w:val="000000"/>
                <w:sz w:val="24"/>
              </w:rPr>
              <w:t xml:space="preserve">is a specialty medication and has it’s own section – see </w:t>
            </w:r>
            <w:r w:rsidRPr="00B17490">
              <w:rPr>
                <w:b/>
                <w:i/>
                <w:color w:val="000000"/>
                <w:sz w:val="24"/>
              </w:rPr>
              <w:t>Hemophilia Program</w:t>
            </w:r>
            <w:r w:rsidRPr="00B17490">
              <w:rPr>
                <w:i/>
                <w:color w:val="000000"/>
                <w:sz w:val="24"/>
              </w:rPr>
              <w:t xml:space="preserve"> </w:t>
            </w:r>
            <w:r w:rsidRPr="00B17490">
              <w:rPr>
                <w:b/>
                <w:i/>
                <w:color w:val="000000"/>
                <w:sz w:val="24"/>
              </w:rPr>
              <w:t>section</w:t>
            </w:r>
          </w:p>
          <w:p w14:paraId="205ECF48"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Hepatitis B/C </w:t>
            </w:r>
          </w:p>
          <w:p w14:paraId="7042C097"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Immune Modulator </w:t>
            </w:r>
          </w:p>
          <w:p w14:paraId="4BE34CFA"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Multiple Sclerosis </w:t>
            </w:r>
          </w:p>
          <w:p w14:paraId="6A0CF0DA"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Osteoporosis </w:t>
            </w:r>
          </w:p>
          <w:p w14:paraId="0D80D9D4"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Pulmonary Hypertension </w:t>
            </w:r>
          </w:p>
          <w:p w14:paraId="23314C72"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Rheumatoid Arthritis </w:t>
            </w:r>
          </w:p>
          <w:p w14:paraId="354E6E42" w14:textId="77777777" w:rsidR="000D4176" w:rsidRPr="00B17490" w:rsidRDefault="000D4176" w:rsidP="000D4176">
            <w:pPr>
              <w:tabs>
                <w:tab w:val="left" w:pos="854"/>
              </w:tabs>
              <w:rPr>
                <w:color w:val="000000"/>
                <w:sz w:val="24"/>
              </w:rPr>
            </w:pPr>
          </w:p>
          <w:p w14:paraId="1CE8A056" w14:textId="77777777" w:rsidR="000D4176" w:rsidRPr="00B17490" w:rsidRDefault="000D4176" w:rsidP="000D4176">
            <w:pPr>
              <w:tabs>
                <w:tab w:val="left" w:pos="854"/>
              </w:tabs>
              <w:rPr>
                <w:color w:val="000000"/>
                <w:sz w:val="24"/>
              </w:rPr>
            </w:pPr>
            <w:r w:rsidRPr="00B17490">
              <w:rPr>
                <w:color w:val="000000"/>
                <w:sz w:val="24"/>
              </w:rPr>
              <w:t xml:space="preserve">For more information about specialty medications or to find a designated pharmacy, go to myuhc.com and click on </w:t>
            </w:r>
            <w:r w:rsidRPr="00B17490">
              <w:rPr>
                <w:b/>
                <w:bCs/>
                <w:sz w:val="24"/>
                <w:szCs w:val="24"/>
              </w:rPr>
              <w:t>Pharmacies &amp; Prescriptions</w:t>
            </w:r>
            <w:r w:rsidRPr="00B17490">
              <w:rPr>
                <w:bCs/>
                <w:sz w:val="24"/>
                <w:szCs w:val="24"/>
              </w:rPr>
              <w:t xml:space="preserve"> tab or </w:t>
            </w:r>
            <w:r w:rsidRPr="00B17490">
              <w:rPr>
                <w:b/>
                <w:bCs/>
                <w:sz w:val="24"/>
                <w:szCs w:val="24"/>
              </w:rPr>
              <w:t>Manage Your Prescriptions</w:t>
            </w:r>
            <w:r w:rsidRPr="00B17490">
              <w:rPr>
                <w:bCs/>
                <w:sz w:val="24"/>
                <w:szCs w:val="24"/>
              </w:rPr>
              <w:t xml:space="preserve"> icon.</w:t>
            </w:r>
          </w:p>
          <w:p w14:paraId="235BCC39" w14:textId="77777777" w:rsidR="000D4176" w:rsidRPr="00B17490" w:rsidRDefault="000D4176" w:rsidP="000D4176">
            <w:pPr>
              <w:tabs>
                <w:tab w:val="left" w:pos="854"/>
              </w:tabs>
              <w:rPr>
                <w:color w:val="000000"/>
                <w:sz w:val="24"/>
              </w:rPr>
            </w:pPr>
          </w:p>
          <w:p w14:paraId="13B67D67" w14:textId="00EB0E49" w:rsidR="000D4176" w:rsidRPr="00B17490" w:rsidRDefault="000D4176" w:rsidP="000D4176">
            <w:pPr>
              <w:tabs>
                <w:tab w:val="left" w:pos="854"/>
              </w:tabs>
              <w:rPr>
                <w:b/>
                <w:color w:val="FF00FF"/>
                <w:sz w:val="24"/>
                <w:szCs w:val="24"/>
              </w:rPr>
            </w:pPr>
            <w:r w:rsidRPr="00B17490">
              <w:rPr>
                <w:color w:val="000000"/>
                <w:sz w:val="24"/>
                <w:szCs w:val="24"/>
              </w:rPr>
              <w:t>For all pharmacy support, please call the phone number on your ID card.</w:t>
            </w:r>
          </w:p>
          <w:p w14:paraId="75B608F6" w14:textId="77777777" w:rsidR="000D4176" w:rsidRPr="00B17490" w:rsidRDefault="000D4176" w:rsidP="000D4176">
            <w:pPr>
              <w:rPr>
                <w:color w:val="000000"/>
                <w:sz w:val="24"/>
                <w:szCs w:val="24"/>
              </w:rPr>
            </w:pPr>
          </w:p>
        </w:tc>
      </w:tr>
    </w:tbl>
    <w:p w14:paraId="427F0BC4" w14:textId="77777777" w:rsidR="00154B9C" w:rsidRPr="00B17490" w:rsidRDefault="00154B9C">
      <w:pPr>
        <w:numPr>
          <w:ilvl w:val="12"/>
          <w:numId w:val="0"/>
        </w:numPr>
        <w:rPr>
          <w:sz w:val="24"/>
        </w:rPr>
      </w:pPr>
    </w:p>
    <w:p w14:paraId="427F0BC5" w14:textId="77777777" w:rsidR="00154B9C" w:rsidRPr="00B17490" w:rsidRDefault="00154B9C">
      <w:pPr>
        <w:numPr>
          <w:ilvl w:val="12"/>
          <w:numId w:val="0"/>
        </w:numPr>
        <w:rPr>
          <w:sz w:val="24"/>
        </w:rPr>
      </w:pPr>
    </w:p>
    <w:p w14:paraId="427F0BC6" w14:textId="77777777" w:rsidR="00154B9C" w:rsidRPr="00B17490" w:rsidRDefault="00154B9C" w:rsidP="00A8344D">
      <w:r w:rsidRPr="00B17490">
        <w:t>&lt;!--ID=CSR--&gt;</w:t>
      </w:r>
    </w:p>
    <w:p w14:paraId="427F0BC7"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BCD"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417FC3A1"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BCA"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04830A16"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BCC"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3215DB" w:rsidRPr="00B17490" w14:paraId="0DC9C5C4"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17490" w:rsidRDefault="003215DB" w:rsidP="003215DB">
            <w:bookmarkStart w:id="187" w:name="Pharmaceutical_Products_Quick_Tip"/>
            <w:bookmarkStart w:id="188" w:name="Pharmaceutical_Quick_Tip"/>
            <w:r w:rsidRPr="00B17490">
              <w:rPr>
                <w:b/>
                <w:bCs/>
                <w:color w:val="FF0000"/>
                <w:sz w:val="24"/>
                <w:szCs w:val="24"/>
              </w:rPr>
              <w:t>Pharmaceutical Products – Outpatient Quick Tip</w:t>
            </w:r>
            <w:bookmarkEnd w:id="187"/>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17490" w:rsidRDefault="003215DB" w:rsidP="003215DB">
            <w:pPr>
              <w:rPr>
                <w:b/>
                <w:bCs/>
                <w:color w:val="FF0000"/>
                <w:sz w:val="24"/>
                <w:szCs w:val="24"/>
                <w:u w:val="single"/>
              </w:rPr>
            </w:pPr>
            <w:r w:rsidRPr="00B17490">
              <w:rPr>
                <w:b/>
                <w:bCs/>
                <w:color w:val="FF0000"/>
                <w:sz w:val="24"/>
                <w:szCs w:val="24"/>
                <w:u w:val="single"/>
              </w:rPr>
              <w:t>Specialty Medications</w:t>
            </w:r>
          </w:p>
          <w:p w14:paraId="0F06A862" w14:textId="77777777" w:rsidR="003215DB" w:rsidRPr="00B17490" w:rsidRDefault="003215DB" w:rsidP="003215DB">
            <w:pPr>
              <w:rPr>
                <w:color w:val="FF0000"/>
                <w:sz w:val="24"/>
                <w:szCs w:val="24"/>
              </w:rPr>
            </w:pPr>
            <w:r w:rsidRPr="00B17490">
              <w:rPr>
                <w:color w:val="FF0000"/>
                <w:sz w:val="24"/>
                <w:szCs w:val="24"/>
              </w:rPr>
              <w:t xml:space="preserve">Member Services - Refer to the </w:t>
            </w:r>
            <w:r w:rsidRPr="00B17490">
              <w:rPr>
                <w:b/>
                <w:bCs/>
                <w:color w:val="FF0000"/>
                <w:sz w:val="24"/>
                <w:szCs w:val="24"/>
              </w:rPr>
              <w:t>Specialty Pharmacy SOP</w:t>
            </w:r>
            <w:r w:rsidRPr="00B17490">
              <w:rPr>
                <w:color w:val="FF0000"/>
                <w:sz w:val="24"/>
                <w:szCs w:val="24"/>
              </w:rPr>
              <w:t xml:space="preserve"> for potential </w:t>
            </w:r>
            <w:r w:rsidRPr="00B17490">
              <w:rPr>
                <w:color w:val="FF0000"/>
                <w:sz w:val="24"/>
                <w:szCs w:val="24"/>
                <w:u w:val="single"/>
              </w:rPr>
              <w:t>provider</w:t>
            </w:r>
            <w:r w:rsidRPr="00B17490">
              <w:rPr>
                <w:color w:val="FF0000"/>
                <w:sz w:val="24"/>
                <w:szCs w:val="24"/>
              </w:rPr>
              <w:t xml:space="preserve"> prior authorization requirements for drugs covered under the medical plan.</w:t>
            </w:r>
          </w:p>
          <w:p w14:paraId="385CFE15" w14:textId="77777777" w:rsidR="00B817D7" w:rsidRPr="00B17490" w:rsidRDefault="00B817D7" w:rsidP="003215DB">
            <w:pPr>
              <w:rPr>
                <w:color w:val="FF0000"/>
                <w:sz w:val="24"/>
                <w:szCs w:val="24"/>
              </w:rPr>
            </w:pPr>
          </w:p>
          <w:p w14:paraId="4871C79C" w14:textId="77777777" w:rsidR="00B817D7" w:rsidRPr="00B17490" w:rsidRDefault="00B817D7" w:rsidP="00B817D7">
            <w:pPr>
              <w:overflowPunct/>
              <w:autoSpaceDE/>
              <w:autoSpaceDN/>
              <w:adjustRightInd/>
              <w:textAlignment w:val="auto"/>
              <w:rPr>
                <w:rFonts w:eastAsiaTheme="minorHAnsi"/>
                <w:b/>
                <w:color w:val="000000" w:themeColor="text1"/>
                <w:sz w:val="24"/>
                <w:szCs w:val="24"/>
              </w:rPr>
            </w:pPr>
            <w:r w:rsidRPr="00B17490">
              <w:rPr>
                <w:b/>
                <w:bCs/>
                <w:color w:val="FF0000"/>
                <w:sz w:val="24"/>
                <w:szCs w:val="24"/>
                <w:u w:val="single"/>
              </w:rPr>
              <w:t>Review at Launch</w:t>
            </w:r>
          </w:p>
          <w:p w14:paraId="50039459" w14:textId="77777777" w:rsidR="00B817D7" w:rsidRPr="00B17490" w:rsidRDefault="00B817D7" w:rsidP="00B817D7">
            <w:pPr>
              <w:rPr>
                <w:sz w:val="24"/>
                <w:szCs w:val="24"/>
              </w:rPr>
            </w:pPr>
            <w:r w:rsidRPr="00B17490">
              <w:rPr>
                <w:color w:val="FF0000"/>
                <w:sz w:val="24"/>
                <w:szCs w:val="24"/>
              </w:rPr>
              <w:t>Provider</w:t>
            </w:r>
            <w:r w:rsidRPr="00B17490">
              <w:rPr>
                <w:sz w:val="24"/>
                <w:szCs w:val="24"/>
              </w:rPr>
              <w:t xml:space="preserve"> </w:t>
            </w:r>
            <w:r w:rsidRPr="00B17490">
              <w:rPr>
                <w:color w:val="FF0000"/>
                <w:sz w:val="24"/>
                <w:szCs w:val="24"/>
              </w:rPr>
              <w:t>Services - Refer to the ‘Review at Launch - New to Market Medication Policy’ for drugs excluded under the medical plan</w:t>
            </w:r>
            <w:r w:rsidRPr="00B17490">
              <w:rPr>
                <w:sz w:val="24"/>
                <w:szCs w:val="24"/>
              </w:rPr>
              <w:t>.</w:t>
            </w:r>
            <w:r w:rsidRPr="00B17490">
              <w:rPr>
                <w:b/>
                <w:bCs/>
                <w:color w:val="FF00FF"/>
                <w:sz w:val="24"/>
                <w:szCs w:val="24"/>
              </w:rPr>
              <w:t xml:space="preserve"> </w:t>
            </w:r>
          </w:p>
          <w:p w14:paraId="345EEAA8" w14:textId="77777777" w:rsidR="00B817D7" w:rsidRPr="00B17490" w:rsidRDefault="00B817D7" w:rsidP="00B817D7">
            <w:pPr>
              <w:rPr>
                <w:color w:val="FF0000"/>
                <w:sz w:val="24"/>
                <w:szCs w:val="24"/>
              </w:rPr>
            </w:pPr>
          </w:p>
          <w:p w14:paraId="25B437B4" w14:textId="0D7678DE" w:rsidR="003215DB" w:rsidRPr="00B17490" w:rsidRDefault="003215DB" w:rsidP="003215DB">
            <w:r w:rsidRPr="00B17490">
              <w:rPr>
                <w:color w:val="FF0000"/>
                <w:sz w:val="24"/>
                <w:szCs w:val="24"/>
              </w:rPr>
              <w:t xml:space="preserve">Benefit information for Pharmaceutical Products can be located within several applicable areas.  Please reference </w:t>
            </w:r>
            <w:r w:rsidRPr="00B17490">
              <w:rPr>
                <w:i/>
                <w:iCs/>
                <w:color w:val="FF0000"/>
                <w:sz w:val="24"/>
                <w:szCs w:val="24"/>
              </w:rPr>
              <w:t xml:space="preserve">Specialty Pharmacy </w:t>
            </w:r>
            <w:r w:rsidRPr="00B17490">
              <w:rPr>
                <w:color w:val="FF0000"/>
                <w:sz w:val="24"/>
                <w:szCs w:val="24"/>
              </w:rPr>
              <w:t xml:space="preserve">and </w:t>
            </w:r>
            <w:r w:rsidRPr="00B17490">
              <w:rPr>
                <w:i/>
                <w:iCs/>
                <w:color w:val="FF0000"/>
                <w:sz w:val="24"/>
                <w:szCs w:val="24"/>
              </w:rPr>
              <w:t xml:space="preserve">Drugs </w:t>
            </w:r>
            <w:r w:rsidRPr="00B17490">
              <w:rPr>
                <w:color w:val="FF0000"/>
                <w:sz w:val="24"/>
                <w:szCs w:val="24"/>
              </w:rPr>
              <w:t>for additional benefit and exclusion information.</w:t>
            </w:r>
          </w:p>
        </w:tc>
      </w:tr>
      <w:tr w:rsidR="003E4ABB" w:rsidRPr="00B17490" w14:paraId="427F0C0A"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17490" w:rsidRDefault="003E4ABB" w:rsidP="007A5F99">
            <w:pPr>
              <w:pStyle w:val="TableTextChar"/>
              <w:rPr>
                <w:b/>
                <w:color w:val="FF0000"/>
              </w:rPr>
            </w:pPr>
            <w:bookmarkStart w:id="189" w:name="Specialty_Pharmacy_Program_Quick_Tip"/>
            <w:r w:rsidRPr="00B17490">
              <w:rPr>
                <w:b/>
                <w:color w:val="FF0000"/>
              </w:rPr>
              <w:t>Specialty Pharmacy Program Quick Tip</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0F8C1EC1" w:rsidR="00CF3456" w:rsidRPr="00B17490" w:rsidRDefault="00CF3456" w:rsidP="00CF3456">
            <w:pPr>
              <w:pStyle w:val="TableText"/>
              <w:textAlignment w:val="auto"/>
              <w:rPr>
                <w:color w:val="FF0000"/>
                <w:szCs w:val="24"/>
              </w:rPr>
            </w:pPr>
            <w:r w:rsidRPr="00B17490">
              <w:rPr>
                <w:color w:val="FF0000"/>
                <w:szCs w:val="24"/>
              </w:rPr>
              <w:t xml:space="preserve">The UnitedHealthcare Specialty Pharmacy Program applies to pharmacy benefits </w:t>
            </w:r>
            <w:r w:rsidRPr="00B17490">
              <w:rPr>
                <w:b/>
                <w:color w:val="FF0000"/>
                <w:szCs w:val="24"/>
                <w:u w:val="single"/>
              </w:rPr>
              <w:t>only</w:t>
            </w:r>
            <w:r w:rsidRPr="00B17490">
              <w:rPr>
                <w:color w:val="FF0000"/>
                <w:szCs w:val="24"/>
              </w:rPr>
              <w:t xml:space="preserve">.  </w:t>
            </w:r>
            <w:r w:rsidR="003A179C" w:rsidRPr="00302A7B">
              <w:rPr>
                <w:rFonts w:eastAsiaTheme="minorHAnsi"/>
                <w:color w:val="FF0000"/>
              </w:rPr>
              <w:t xml:space="preserve">Reference the </w:t>
            </w:r>
            <w:r w:rsidR="003A179C" w:rsidRPr="00302A7B">
              <w:rPr>
                <w:rFonts w:eastAsiaTheme="minorHAnsi"/>
                <w:color w:val="FF0000"/>
              </w:rPr>
              <w:lastRenderedPageBreak/>
              <w:t>Customer Service Member Assist to verify specialty medications subject to this program</w:t>
            </w:r>
            <w:r w:rsidRPr="00B17490">
              <w:rPr>
                <w:color w:val="FF0000"/>
                <w:szCs w:val="24"/>
              </w:rPr>
              <w:t xml:space="preserve">. This program </w:t>
            </w:r>
            <w:r w:rsidRPr="00B17490">
              <w:rPr>
                <w:b/>
                <w:color w:val="FF0000"/>
                <w:szCs w:val="24"/>
              </w:rPr>
              <w:t>DOES</w:t>
            </w:r>
            <w:r w:rsidRPr="00B17490">
              <w:rPr>
                <w:color w:val="FF0000"/>
                <w:szCs w:val="24"/>
              </w:rPr>
              <w:t xml:space="preserve"> </w:t>
            </w:r>
            <w:r w:rsidRPr="00B17490">
              <w:rPr>
                <w:b/>
                <w:color w:val="FF0000"/>
                <w:szCs w:val="24"/>
              </w:rPr>
              <w:t>NOT</w:t>
            </w:r>
            <w:r w:rsidRPr="00B17490">
              <w:rPr>
                <w:color w:val="FF0000"/>
                <w:szCs w:val="24"/>
              </w:rPr>
              <w:t xml:space="preserve"> determine benefit coverage - this program only supports obtaining medications from a specific provider.</w:t>
            </w:r>
          </w:p>
          <w:p w14:paraId="762444F4" w14:textId="77777777" w:rsidR="00CF3456" w:rsidRPr="00B17490" w:rsidRDefault="00CF3456" w:rsidP="00CF3456">
            <w:pPr>
              <w:pStyle w:val="TableText"/>
              <w:textAlignment w:val="auto"/>
              <w:rPr>
                <w:color w:val="FF0000"/>
                <w:szCs w:val="24"/>
              </w:rPr>
            </w:pPr>
          </w:p>
          <w:p w14:paraId="4404B013" w14:textId="77777777" w:rsidR="00CF3456" w:rsidRPr="00B17490" w:rsidRDefault="00CF3456" w:rsidP="00CF3456">
            <w:pPr>
              <w:pStyle w:val="TableText"/>
              <w:rPr>
                <w:color w:val="FF0000"/>
                <w:szCs w:val="24"/>
              </w:rPr>
            </w:pPr>
          </w:p>
          <w:p w14:paraId="4A5187CD" w14:textId="0B7EFA8C" w:rsidR="003A179C" w:rsidRDefault="003A179C" w:rsidP="00CF3456">
            <w:pPr>
              <w:pStyle w:val="TableText"/>
              <w:rPr>
                <w:b/>
                <w:color w:val="FF0000"/>
                <w:szCs w:val="24"/>
              </w:rPr>
            </w:pPr>
            <w:r w:rsidRPr="00302A7B">
              <w:rPr>
                <w:rFonts w:eastAsiaTheme="minorHAnsi"/>
                <w:color w:val="FF0000"/>
              </w:rPr>
              <w:t>Reference the Customer Service Member Assist to verify specialty medications subject to this program.</w:t>
            </w:r>
          </w:p>
          <w:p w14:paraId="25FABCE0" w14:textId="541525A2" w:rsidR="00CF3456" w:rsidRPr="00B17490" w:rsidRDefault="00CF3456" w:rsidP="00CF3456">
            <w:pPr>
              <w:pStyle w:val="TableText"/>
              <w:rPr>
                <w:color w:val="FF0000"/>
                <w:szCs w:val="24"/>
              </w:rPr>
            </w:pPr>
            <w:r w:rsidRPr="00B17490">
              <w:rPr>
                <w:b/>
                <w:color w:val="FF0000"/>
                <w:szCs w:val="24"/>
              </w:rPr>
              <w:t>Clinical Coverage Review (CCR) team:</w:t>
            </w:r>
            <w:r w:rsidRPr="00B17490">
              <w:rPr>
                <w:color w:val="FF0000"/>
                <w:szCs w:val="24"/>
              </w:rPr>
              <w:t xml:space="preserve">  Follow standard clinical process for drug review with Medical Policy</w:t>
            </w:r>
          </w:p>
          <w:p w14:paraId="1F2C9799" w14:textId="77777777" w:rsidR="00CF3456" w:rsidRPr="00B17490" w:rsidRDefault="00CF3456" w:rsidP="00CF3456">
            <w:pPr>
              <w:pStyle w:val="TableText"/>
              <w:rPr>
                <w:color w:val="FF0000"/>
                <w:szCs w:val="24"/>
              </w:rPr>
            </w:pPr>
          </w:p>
          <w:p w14:paraId="427F0C09" w14:textId="70C512C3" w:rsidR="003E4ABB" w:rsidRPr="00B17490" w:rsidRDefault="00CF3456" w:rsidP="0062640C">
            <w:pPr>
              <w:pStyle w:val="TableTextChar"/>
              <w:rPr>
                <w:color w:val="FF0000"/>
              </w:rPr>
            </w:pPr>
            <w:r w:rsidRPr="00B17490">
              <w:rPr>
                <w:color w:val="FF0000"/>
                <w:szCs w:val="24"/>
              </w:rPr>
              <w:t xml:space="preserve"> </w:t>
            </w:r>
          </w:p>
        </w:tc>
      </w:tr>
    </w:tbl>
    <w:p w14:paraId="427F0C0B" w14:textId="77777777" w:rsidR="00154B9C" w:rsidRPr="00B17490" w:rsidRDefault="00154B9C">
      <w:pPr>
        <w:numPr>
          <w:ilvl w:val="12"/>
          <w:numId w:val="0"/>
        </w:numPr>
        <w:rPr>
          <w:sz w:val="24"/>
        </w:rPr>
      </w:pPr>
    </w:p>
    <w:p w14:paraId="427F0C0C" w14:textId="77777777" w:rsidR="00154B9C" w:rsidRPr="00B17490" w:rsidRDefault="00154B9C">
      <w:pPr>
        <w:numPr>
          <w:ilvl w:val="12"/>
          <w:numId w:val="0"/>
        </w:numPr>
        <w:rPr>
          <w:sz w:val="24"/>
        </w:rPr>
      </w:pPr>
    </w:p>
    <w:p w14:paraId="427F0C0D" w14:textId="77777777" w:rsidR="00154B9C" w:rsidRPr="00B17490" w:rsidRDefault="00154B9C" w:rsidP="00A8344D">
      <w:r w:rsidRPr="00B17490">
        <w:t>&lt;!--section=Other_Benefits--&gt;</w:t>
      </w:r>
    </w:p>
    <w:p w14:paraId="4EEE86F9" w14:textId="77777777" w:rsidR="00FD1B50" w:rsidRPr="00B17490" w:rsidRDefault="00FD1B50" w:rsidP="00A8344D"/>
    <w:p w14:paraId="7B218903"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17490" w:rsidRDefault="00FD1B50" w:rsidP="00FD1B50">
      <w:pPr>
        <w:pStyle w:val="iBAAGStandardText"/>
        <w:rPr>
          <w:rFonts w:ascii="Times New Roman" w:hAnsi="Times New Roman" w:cs="Times New Roman"/>
          <w:i/>
        </w:rPr>
      </w:pPr>
    </w:p>
    <w:p w14:paraId="2FBCDAC5" w14:textId="011DDFAC" w:rsidR="00FD1B50" w:rsidRPr="00B17490" w:rsidRDefault="00FD1B50" w:rsidP="00FD1B50">
      <w:r w:rsidRPr="00B17490">
        <w:rPr>
          <w:i/>
          <w:iCs/>
          <w:sz w:val="24"/>
          <w:szCs w:val="24"/>
        </w:rPr>
        <w:t xml:space="preserve">Providers, this summary is for members, to review the terms of your participation agreement, please visit </w:t>
      </w:r>
      <w:hyperlink r:id="rId44" w:history="1">
        <w:hyperlink r:id="rId45" w:history="1">
          <w:r w:rsidR="009604C7" w:rsidRPr="00B17490">
            <w:rPr>
              <w:rStyle w:val="Hyperlink"/>
              <w:i/>
              <w:iCs/>
              <w:sz w:val="24"/>
              <w:szCs w:val="24"/>
            </w:rPr>
            <w:t>uhcprovider.com</w:t>
          </w:r>
        </w:hyperlink>
      </w:hyperlink>
    </w:p>
    <w:p w14:paraId="427F0C0E" w14:textId="77777777" w:rsidR="00154B9C" w:rsidRPr="00B17490" w:rsidRDefault="00154B9C">
      <w:pPr>
        <w:pBdr>
          <w:top w:val="double" w:sz="6" w:space="1" w:color="auto"/>
          <w:bottom w:val="double" w:sz="6" w:space="1" w:color="auto"/>
        </w:pBdr>
        <w:jc w:val="center"/>
        <w:outlineLvl w:val="0"/>
        <w:rPr>
          <w:b/>
          <w:bCs/>
          <w:color w:val="0000FF"/>
          <w:sz w:val="28"/>
        </w:rPr>
      </w:pPr>
      <w:bookmarkStart w:id="190" w:name="Other_Benefits"/>
      <w:r w:rsidRPr="00B17490">
        <w:rPr>
          <w:b/>
          <w:bCs/>
          <w:color w:val="0000FF"/>
          <w:sz w:val="28"/>
        </w:rPr>
        <w:t>OTHER BENEFITS</w:t>
      </w:r>
    </w:p>
    <w:bookmarkEnd w:id="190"/>
    <w:p w14:paraId="427F0C0F" w14:textId="77777777" w:rsidR="00154B9C" w:rsidRPr="00B17490"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17490" w14:paraId="427F0C13" w14:textId="77777777" w:rsidTr="000D417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17490" w:rsidRDefault="00154B9C">
            <w:pPr>
              <w:pStyle w:val="TableHeaderText"/>
              <w:numPr>
                <w:ilvl w:val="12"/>
                <w:numId w:val="0"/>
              </w:numPr>
              <w:rPr>
                <w:color w:val="000000"/>
              </w:rPr>
            </w:pPr>
            <w:r w:rsidRPr="00B1749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0D7898C5"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C12" w14:textId="77777777" w:rsidR="00154B9C" w:rsidRPr="00B17490" w:rsidRDefault="00154B9C">
            <w:pPr>
              <w:pStyle w:val="TableHeaderText"/>
              <w:numPr>
                <w:ilvl w:val="12"/>
                <w:numId w:val="0"/>
              </w:numPr>
              <w:rPr>
                <w:color w:val="000000"/>
              </w:rPr>
            </w:pPr>
          </w:p>
        </w:tc>
      </w:tr>
      <w:tr w:rsidR="00154B9C" w:rsidRPr="00B17490" w14:paraId="427F0C1E"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17490" w:rsidRDefault="00154B9C">
            <w:pPr>
              <w:pStyle w:val="TableTextCharCharChar1"/>
              <w:numPr>
                <w:ilvl w:val="12"/>
                <w:numId w:val="0"/>
              </w:numPr>
              <w:rPr>
                <w:b/>
                <w:color w:val="000000"/>
              </w:rPr>
            </w:pPr>
            <w:bookmarkStart w:id="191" w:name="Dental_Vendor"/>
            <w:r w:rsidRPr="00B17490">
              <w:rPr>
                <w:b/>
                <w:color w:val="000000"/>
              </w:rPr>
              <w:t>Dental Vendor</w:t>
            </w:r>
            <w:bookmarkEnd w:id="191"/>
          </w:p>
          <w:p w14:paraId="427F0C15" w14:textId="77777777" w:rsidR="00154B9C" w:rsidRPr="00B17490" w:rsidRDefault="00154B9C">
            <w:pPr>
              <w:pStyle w:val="TableTextCharCharChar1"/>
              <w:numPr>
                <w:ilvl w:val="12"/>
                <w:numId w:val="0"/>
              </w:numPr>
              <w:rPr>
                <w:b/>
                <w:color w:val="000000"/>
              </w:rPr>
            </w:pPr>
          </w:p>
          <w:p w14:paraId="427F0C16" w14:textId="77777777" w:rsidR="00154B9C" w:rsidRPr="00B17490"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46A11E1E" w:rsidR="00154B9C" w:rsidRPr="00B17490" w:rsidRDefault="00154B9C">
            <w:pPr>
              <w:pStyle w:val="TableTextCharCharChar1"/>
              <w:numPr>
                <w:ilvl w:val="12"/>
                <w:numId w:val="0"/>
              </w:numPr>
            </w:pPr>
            <w:r w:rsidRPr="00B17490">
              <w:t>Administrator:</w:t>
            </w:r>
            <w:r w:rsidR="00DF7D52" w:rsidRPr="00B17490">
              <w:rPr>
                <w:rFonts w:ascii="Calibri" w:hAnsi="Calibri" w:cs="Calibri"/>
                <w:color w:val="00008C"/>
                <w:sz w:val="16"/>
                <w:szCs w:val="16"/>
              </w:rPr>
              <w:t xml:space="preserve"> </w:t>
            </w:r>
            <w:r w:rsidR="00DF7D52" w:rsidRPr="00B17490">
              <w:t>Delta Dental</w:t>
            </w:r>
          </w:p>
          <w:p w14:paraId="427F0C18" w14:textId="7265DBB2" w:rsidR="00154B9C" w:rsidRPr="00B17490" w:rsidRDefault="00154B9C">
            <w:pPr>
              <w:pStyle w:val="TableTextCharCharChar1"/>
              <w:numPr>
                <w:ilvl w:val="12"/>
                <w:numId w:val="0"/>
              </w:numPr>
              <w:rPr>
                <w:b/>
                <w:bCs/>
                <w:color w:val="0000FF"/>
              </w:rPr>
            </w:pPr>
            <w:r w:rsidRPr="00B17490">
              <w:t xml:space="preserve">Phone Number: </w:t>
            </w:r>
            <w:r w:rsidR="00DF7D52" w:rsidRPr="00B17490">
              <w:rPr>
                <w:b/>
                <w:color w:val="0000FF"/>
              </w:rPr>
              <w:t>1-800-765-6003</w:t>
            </w:r>
          </w:p>
          <w:p w14:paraId="427F0C19" w14:textId="77777777" w:rsidR="00520EC9" w:rsidRPr="00B17490" w:rsidRDefault="00520EC9">
            <w:pPr>
              <w:pStyle w:val="TableTextCharCharChar1"/>
              <w:numPr>
                <w:ilvl w:val="12"/>
                <w:numId w:val="0"/>
              </w:numPr>
              <w:rPr>
                <w:rStyle w:val="wdColorPinkBoldItalic"/>
              </w:rPr>
            </w:pPr>
          </w:p>
          <w:p w14:paraId="427F0C1D" w14:textId="77777777" w:rsidR="00154B9C" w:rsidRPr="00B17490" w:rsidRDefault="00154B9C" w:rsidP="00DF7D52">
            <w:pPr>
              <w:pStyle w:val="TableTextCharCharChar1"/>
              <w:numPr>
                <w:ilvl w:val="12"/>
                <w:numId w:val="0"/>
              </w:numPr>
            </w:pPr>
          </w:p>
        </w:tc>
      </w:tr>
      <w:tr w:rsidR="003F43F5" w:rsidRPr="00B17490" w14:paraId="427F0C3C"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17490" w:rsidRDefault="003F43F5" w:rsidP="003512D2">
            <w:pPr>
              <w:pStyle w:val="TableText"/>
              <w:rPr>
                <w:b/>
                <w:bCs/>
              </w:rPr>
            </w:pPr>
            <w:bookmarkStart w:id="192" w:name="Health_Wellness"/>
            <w:r w:rsidRPr="00B17490">
              <w:rPr>
                <w:b/>
                <w:bCs/>
              </w:rPr>
              <w:t>Health &amp; Wellness</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17490" w:rsidRDefault="00AC1FAA" w:rsidP="00AC1FAA">
            <w:pPr>
              <w:pStyle w:val="TableText"/>
              <w:rPr>
                <w:b/>
                <w:bCs/>
                <w:szCs w:val="24"/>
              </w:rPr>
            </w:pPr>
            <w:r w:rsidRPr="00B17490">
              <w:rPr>
                <w:b/>
                <w:bCs/>
                <w:szCs w:val="24"/>
              </w:rPr>
              <w:t>Optum Health &amp; Wellness Online resources</w:t>
            </w:r>
          </w:p>
          <w:p w14:paraId="275C68F2" w14:textId="77777777" w:rsidR="00AC1FAA" w:rsidRPr="00B17490" w:rsidRDefault="00AC1FAA" w:rsidP="00AC1FAA">
            <w:pPr>
              <w:pStyle w:val="TableText"/>
              <w:rPr>
                <w:bCs/>
                <w:szCs w:val="24"/>
              </w:rPr>
            </w:pPr>
            <w:r w:rsidRPr="00B17490">
              <w:rPr>
                <w:bCs/>
                <w:szCs w:val="24"/>
              </w:rPr>
              <w:t xml:space="preserve">Access resources online at </w:t>
            </w:r>
            <w:hyperlink r:id="rId46" w:history="1">
              <w:r w:rsidRPr="00B17490">
                <w:rPr>
                  <w:rStyle w:val="Hyperlink"/>
                  <w:bCs/>
                  <w:szCs w:val="24"/>
                </w:rPr>
                <w:t>www.myuhc.com</w:t>
              </w:r>
            </w:hyperlink>
          </w:p>
          <w:p w14:paraId="1F32C217" w14:textId="77777777" w:rsidR="00AC1FAA" w:rsidRPr="00B17490" w:rsidRDefault="00AC1FAA" w:rsidP="00AC1FAA">
            <w:pPr>
              <w:pStyle w:val="TableText"/>
              <w:rPr>
                <w:b/>
                <w:bCs/>
                <w:szCs w:val="24"/>
              </w:rPr>
            </w:pPr>
          </w:p>
          <w:p w14:paraId="403BFD22" w14:textId="77777777" w:rsidR="00BD1069" w:rsidRPr="00B17490" w:rsidRDefault="00BD1069" w:rsidP="00BD1069">
            <w:pPr>
              <w:pStyle w:val="TableText"/>
              <w:rPr>
                <w:b/>
                <w:bCs/>
                <w:strike/>
                <w:color w:val="FF00FF"/>
                <w:szCs w:val="24"/>
              </w:rPr>
            </w:pPr>
            <w:r w:rsidRPr="00B17490">
              <w:rPr>
                <w:rFonts w:eastAsia="Calibri"/>
                <w:bCs/>
                <w:szCs w:val="24"/>
              </w:rPr>
              <w:t>For questions call toll free at</w:t>
            </w:r>
            <w:r w:rsidRPr="00B17490">
              <w:rPr>
                <w:rFonts w:eastAsia="Calibri"/>
                <w:b/>
                <w:bCs/>
                <w:szCs w:val="24"/>
              </w:rPr>
              <w:t xml:space="preserve"> </w:t>
            </w:r>
            <w:r w:rsidRPr="00B17490">
              <w:rPr>
                <w:rFonts w:eastAsia="Calibri"/>
                <w:b/>
                <w:bCs/>
                <w:color w:val="0000FF"/>
                <w:szCs w:val="24"/>
              </w:rPr>
              <w:t xml:space="preserve">1-877-818-5826. </w:t>
            </w:r>
            <w:r w:rsidRPr="00B17490">
              <w:rPr>
                <w:color w:val="000000"/>
                <w:szCs w:val="24"/>
              </w:rPr>
              <w:t>TTY</w:t>
            </w:r>
            <w:r w:rsidRPr="00B17490">
              <w:rPr>
                <w:b/>
                <w:color w:val="000000"/>
                <w:szCs w:val="24"/>
              </w:rPr>
              <w:t xml:space="preserve"> </w:t>
            </w:r>
            <w:r w:rsidRPr="00B17490">
              <w:rPr>
                <w:color w:val="000000"/>
                <w:szCs w:val="24"/>
              </w:rPr>
              <w:t>users dial</w:t>
            </w:r>
            <w:r w:rsidRPr="00B17490">
              <w:rPr>
                <w:b/>
                <w:color w:val="000000"/>
                <w:szCs w:val="24"/>
              </w:rPr>
              <w:t xml:space="preserve"> </w:t>
            </w:r>
            <w:r w:rsidRPr="00B17490">
              <w:rPr>
                <w:b/>
                <w:color w:val="0000FF"/>
                <w:szCs w:val="24"/>
              </w:rPr>
              <w:t>711</w:t>
            </w:r>
          </w:p>
          <w:p w14:paraId="586AC78F" w14:textId="77777777" w:rsidR="00BD1069" w:rsidRPr="00B17490" w:rsidRDefault="00BD1069" w:rsidP="00BD1069">
            <w:pPr>
              <w:pStyle w:val="TableText"/>
              <w:rPr>
                <w:b/>
                <w:bCs/>
                <w:color w:val="0000FF"/>
                <w:szCs w:val="24"/>
              </w:rPr>
            </w:pPr>
          </w:p>
          <w:p w14:paraId="3B6D51A6" w14:textId="6F7661FC" w:rsidR="00EF099F" w:rsidRPr="00B17490" w:rsidRDefault="00EF099F" w:rsidP="00EF099F">
            <w:pPr>
              <w:pStyle w:val="TableTextChar1"/>
              <w:rPr>
                <w:b/>
                <w:szCs w:val="24"/>
              </w:rPr>
            </w:pPr>
            <w:r w:rsidRPr="00B17490">
              <w:rPr>
                <w:b/>
                <w:bCs/>
                <w:szCs w:val="24"/>
              </w:rPr>
              <w:t>For Quit For Life (Tobacco Cessation) program questions or to speak to a coach</w:t>
            </w:r>
            <w:r w:rsidRPr="00B17490">
              <w:rPr>
                <w:b/>
                <w:szCs w:val="24"/>
              </w:rPr>
              <w:t>, call us toll-free at the number on your health plan ID card.</w:t>
            </w:r>
          </w:p>
          <w:p w14:paraId="6BE230A8" w14:textId="77777777" w:rsidR="00EF099F" w:rsidRPr="00B17490" w:rsidRDefault="00EF099F" w:rsidP="00EF099F">
            <w:pPr>
              <w:pStyle w:val="TableText"/>
              <w:rPr>
                <w:b/>
                <w:bCs/>
                <w:strike/>
                <w:color w:val="FF00FF"/>
                <w:szCs w:val="24"/>
              </w:rPr>
            </w:pPr>
          </w:p>
          <w:p w14:paraId="1859786B" w14:textId="77777777" w:rsidR="00EF099F" w:rsidRPr="00B17490" w:rsidRDefault="00EF099F" w:rsidP="00BD1069">
            <w:pPr>
              <w:pStyle w:val="TableText"/>
              <w:rPr>
                <w:b/>
                <w:bCs/>
                <w:color w:val="0000FF"/>
                <w:szCs w:val="24"/>
              </w:rPr>
            </w:pPr>
          </w:p>
          <w:p w14:paraId="427F0C3B" w14:textId="77777777" w:rsidR="003F43F5" w:rsidRPr="00B17490" w:rsidRDefault="003F43F5" w:rsidP="006A4A51">
            <w:pPr>
              <w:pStyle w:val="TableTextChar1"/>
              <w:rPr>
                <w:b/>
                <w:bCs/>
                <w:color w:val="000000"/>
                <w:szCs w:val="24"/>
              </w:rPr>
            </w:pPr>
          </w:p>
        </w:tc>
      </w:tr>
      <w:tr w:rsidR="00165C96" w:rsidRPr="00B17490" w14:paraId="53834337"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17490" w:rsidRDefault="00165C96" w:rsidP="003512D2">
            <w:pPr>
              <w:pStyle w:val="TableText"/>
              <w:rPr>
                <w:b/>
                <w:bCs/>
              </w:rPr>
            </w:pPr>
            <w:bookmarkStart w:id="193" w:name="Health_Savings_Account"/>
            <w:r w:rsidRPr="00B17490">
              <w:rPr>
                <w:b/>
                <w:color w:val="000000"/>
              </w:rPr>
              <w:t>Health Savings Account</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C2A25B2" w14:textId="7D60ACF6" w:rsidR="000D2A24" w:rsidRPr="00B17490" w:rsidRDefault="000D2A24" w:rsidP="000D2A24">
            <w:pPr>
              <w:pStyle w:val="TableText"/>
              <w:rPr>
                <w:bCs/>
                <w:color w:val="0000FF"/>
              </w:rPr>
            </w:pPr>
            <w:r w:rsidRPr="00B17490">
              <w:rPr>
                <w:b/>
              </w:rPr>
              <w:t>Please refer to your Health Savings Account administrator for more information.</w:t>
            </w:r>
          </w:p>
          <w:p w14:paraId="79B29822" w14:textId="40116714" w:rsidR="00165C96" w:rsidRPr="00B17490" w:rsidRDefault="00165C96" w:rsidP="0043438C">
            <w:pPr>
              <w:spacing w:line="240" w:lineRule="atLeast"/>
              <w:ind w:right="108"/>
              <w:rPr>
                <w:b/>
                <w:bCs/>
                <w:color w:val="FF00FF"/>
                <w:sz w:val="24"/>
                <w:szCs w:val="24"/>
              </w:rPr>
            </w:pPr>
          </w:p>
        </w:tc>
      </w:tr>
      <w:tr w:rsidR="009111AF" w:rsidRPr="00B17490" w14:paraId="427F0C55"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2A055184" w14:textId="77777777" w:rsidR="009111AF" w:rsidRPr="007C2FAF" w:rsidRDefault="009111AF" w:rsidP="009111AF">
            <w:pPr>
              <w:rPr>
                <w:rFonts w:eastAsiaTheme="minorHAnsi"/>
                <w:b/>
                <w:bCs/>
                <w:iCs/>
                <w:color w:val="000000"/>
                <w:sz w:val="24"/>
                <w:szCs w:val="24"/>
              </w:rPr>
            </w:pPr>
            <w:bookmarkStart w:id="194" w:name="UnitedHealthcare_Hearing_Program"/>
            <w:bookmarkStart w:id="195" w:name="hi_healthinnovations_hearing_program"/>
            <w:r w:rsidRPr="007C2FAF">
              <w:rPr>
                <w:rFonts w:eastAsiaTheme="minorHAnsi"/>
                <w:b/>
                <w:bCs/>
                <w:iCs/>
                <w:color w:val="000000"/>
                <w:sz w:val="24"/>
                <w:szCs w:val="24"/>
              </w:rPr>
              <w:t xml:space="preserve">UnitedHealthcare Hearing </w:t>
            </w:r>
          </w:p>
          <w:p w14:paraId="427F0C3E" w14:textId="27F2FCE8" w:rsidR="009111AF" w:rsidRPr="00283B7D" w:rsidRDefault="009111AF" w:rsidP="009111AF">
            <w:pPr>
              <w:pStyle w:val="TableText"/>
              <w:rPr>
                <w:b/>
                <w:color w:val="000000"/>
                <w:szCs w:val="24"/>
              </w:rPr>
            </w:pPr>
            <w:r w:rsidRPr="00100046">
              <w:rPr>
                <w:b/>
                <w:bCs/>
                <w:iCs/>
                <w:color w:val="000000"/>
                <w:szCs w:val="24"/>
              </w:rPr>
              <w:t>Program</w:t>
            </w:r>
            <w:bookmarkEnd w:id="194"/>
            <w:bookmarkEnd w:id="195"/>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112C9E2" w14:textId="77777777" w:rsidR="009111AF" w:rsidRPr="007C2FAF" w:rsidRDefault="009111AF" w:rsidP="009111AF">
            <w:pPr>
              <w:rPr>
                <w:rFonts w:eastAsiaTheme="minorHAnsi"/>
                <w:iCs/>
                <w:color w:val="000000"/>
                <w:sz w:val="24"/>
                <w:szCs w:val="24"/>
              </w:rPr>
            </w:pPr>
            <w:r w:rsidRPr="007C2FAF">
              <w:rPr>
                <w:rFonts w:eastAsiaTheme="minorHAnsi"/>
                <w:iCs/>
                <w:color w:val="000000"/>
                <w:sz w:val="24"/>
                <w:szCs w:val="24"/>
              </w:rPr>
              <w:t>UnitedHealthcare Hearing offers high quality, custom-programmed hearing aids at</w:t>
            </w:r>
            <w:r w:rsidRPr="007C2FAF">
              <w:rPr>
                <w:rFonts w:eastAsiaTheme="minorHAnsi"/>
                <w:sz w:val="24"/>
                <w:szCs w:val="24"/>
              </w:rPr>
              <w:t xml:space="preserve"> </w:t>
            </w:r>
            <w:r w:rsidRPr="007C2FAF">
              <w:rPr>
                <w:rFonts w:eastAsiaTheme="minorHAnsi"/>
                <w:iCs/>
                <w:color w:val="000000"/>
                <w:sz w:val="24"/>
                <w:szCs w:val="24"/>
              </w:rPr>
              <w:t xml:space="preserve">significant discounts, saving members thousands of dollars off industry prices.  You can receive hearing aids in-person or through home delivery with personalized support every step of the way including a hearing test, hearing aid adjustments, extra </w:t>
            </w:r>
            <w:r w:rsidRPr="007C2FAF">
              <w:rPr>
                <w:rFonts w:eastAsiaTheme="minorHAnsi"/>
                <w:iCs/>
                <w:color w:val="000000"/>
                <w:sz w:val="24"/>
                <w:szCs w:val="24"/>
              </w:rPr>
              <w:lastRenderedPageBreak/>
              <w:t>batteries and follow-up care.</w:t>
            </w:r>
          </w:p>
          <w:p w14:paraId="38D7A976" w14:textId="77777777" w:rsidR="009111AF" w:rsidRPr="007C2FAF" w:rsidRDefault="009111AF" w:rsidP="009111AF">
            <w:pPr>
              <w:rPr>
                <w:rFonts w:eastAsiaTheme="minorHAnsi"/>
                <w:color w:val="000000"/>
                <w:sz w:val="24"/>
                <w:szCs w:val="24"/>
              </w:rPr>
            </w:pPr>
          </w:p>
          <w:p w14:paraId="448CE859" w14:textId="77777777" w:rsidR="009111AF" w:rsidRPr="007C2FAF" w:rsidRDefault="009111AF" w:rsidP="009111AF">
            <w:pPr>
              <w:rPr>
                <w:rFonts w:eastAsiaTheme="minorHAnsi"/>
                <w:color w:val="000000"/>
                <w:sz w:val="24"/>
                <w:szCs w:val="24"/>
              </w:rPr>
            </w:pPr>
            <w:r w:rsidRPr="007C2FAF">
              <w:rPr>
                <w:rFonts w:eastAsiaTheme="minorHAnsi"/>
                <w:color w:val="000000"/>
                <w:sz w:val="24"/>
                <w:szCs w:val="24"/>
              </w:rPr>
              <w:t>Benefits of this program:</w:t>
            </w:r>
          </w:p>
          <w:p w14:paraId="6CBA83A2"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sz w:val="24"/>
                <w:szCs w:val="24"/>
              </w:rPr>
            </w:pPr>
            <w:r w:rsidRPr="007C2FAF">
              <w:rPr>
                <w:rFonts w:eastAsiaTheme="minorHAnsi"/>
                <w:color w:val="000000"/>
                <w:sz w:val="24"/>
                <w:szCs w:val="24"/>
              </w:rPr>
              <w:t>There is no cost to use this program</w:t>
            </w:r>
          </w:p>
          <w:p w14:paraId="4A58CDDE"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themeColor="text1"/>
                <w:sz w:val="24"/>
                <w:szCs w:val="24"/>
              </w:rPr>
            </w:pPr>
            <w:r w:rsidRPr="007C2FAF">
              <w:rPr>
                <w:rFonts w:eastAsiaTheme="minorHAnsi"/>
                <w:color w:val="000000" w:themeColor="text1"/>
                <w:sz w:val="24"/>
                <w:szCs w:val="24"/>
              </w:rPr>
              <w:t xml:space="preserve">Access to more than </w:t>
            </w:r>
            <w:r w:rsidRPr="007C2FAF">
              <w:rPr>
                <w:rFonts w:eastAsiaTheme="minorHAnsi"/>
                <w:b/>
                <w:color w:val="0000FF"/>
                <w:sz w:val="24"/>
                <w:szCs w:val="24"/>
              </w:rPr>
              <w:t>5,000</w:t>
            </w:r>
            <w:r w:rsidRPr="007C2FAF">
              <w:rPr>
                <w:rFonts w:eastAsiaTheme="minorHAnsi"/>
                <w:color w:val="0000FF"/>
                <w:sz w:val="24"/>
                <w:szCs w:val="24"/>
              </w:rPr>
              <w:t xml:space="preserve"> </w:t>
            </w:r>
            <w:r w:rsidRPr="007C2FAF">
              <w:rPr>
                <w:rFonts w:eastAsiaTheme="minorHAnsi"/>
                <w:color w:val="000000" w:themeColor="text1"/>
                <w:sz w:val="24"/>
                <w:szCs w:val="24"/>
              </w:rPr>
              <w:t>providers nationwide</w:t>
            </w:r>
          </w:p>
          <w:p w14:paraId="4BDEACC4"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themeColor="text1"/>
                <w:sz w:val="24"/>
                <w:szCs w:val="24"/>
              </w:rPr>
            </w:pPr>
            <w:r w:rsidRPr="007C2FAF">
              <w:rPr>
                <w:rFonts w:eastAsiaTheme="minorHAnsi"/>
                <w:color w:val="000000" w:themeColor="text1"/>
                <w:sz w:val="24"/>
                <w:szCs w:val="24"/>
              </w:rPr>
              <w:t>You can get high quality hearing aids for a fraction of the cost</w:t>
            </w:r>
          </w:p>
          <w:p w14:paraId="3896C35B" w14:textId="77777777" w:rsidR="009111AF" w:rsidRPr="007C2FAF" w:rsidRDefault="009111AF" w:rsidP="007C2FAF">
            <w:pPr>
              <w:numPr>
                <w:ilvl w:val="0"/>
                <w:numId w:val="30"/>
              </w:numPr>
              <w:overflowPunct/>
              <w:autoSpaceDE/>
              <w:autoSpaceDN/>
              <w:adjustRightInd/>
              <w:contextualSpacing/>
              <w:textAlignment w:val="auto"/>
              <w:rPr>
                <w:rFonts w:eastAsiaTheme="minorHAnsi"/>
                <w:dstrike/>
                <w:color w:val="000000"/>
                <w:sz w:val="24"/>
                <w:szCs w:val="24"/>
              </w:rPr>
            </w:pPr>
            <w:r w:rsidRPr="007C2FAF">
              <w:rPr>
                <w:rFonts w:eastAsiaTheme="minorHAnsi"/>
                <w:color w:val="000000"/>
                <w:sz w:val="24"/>
                <w:szCs w:val="24"/>
              </w:rPr>
              <w:t>Your hearing aid is programmed specifically for you</w:t>
            </w:r>
            <w:r w:rsidRPr="007C2FAF">
              <w:rPr>
                <w:rFonts w:eastAsiaTheme="minorHAnsi"/>
                <w:dstrike/>
                <w:color w:val="000000"/>
                <w:sz w:val="24"/>
                <w:szCs w:val="24"/>
              </w:rPr>
              <w:t xml:space="preserve"> </w:t>
            </w:r>
          </w:p>
          <w:p w14:paraId="0AD13FF8"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sz w:val="24"/>
                <w:szCs w:val="24"/>
              </w:rPr>
            </w:pPr>
            <w:r w:rsidRPr="007C2FAF">
              <w:rPr>
                <w:rFonts w:eastAsiaTheme="minorHAnsi"/>
                <w:color w:val="000000"/>
                <w:sz w:val="24"/>
                <w:szCs w:val="24"/>
              </w:rPr>
              <w:t>We take care of the claim submission process for you</w:t>
            </w:r>
          </w:p>
          <w:p w14:paraId="188FD2A1" w14:textId="77777777" w:rsidR="009111AF" w:rsidRPr="007C2FAF" w:rsidRDefault="009111AF" w:rsidP="009111AF">
            <w:pPr>
              <w:rPr>
                <w:rFonts w:eastAsiaTheme="minorHAnsi"/>
                <w:color w:val="000000"/>
                <w:sz w:val="24"/>
                <w:szCs w:val="24"/>
              </w:rPr>
            </w:pPr>
          </w:p>
          <w:p w14:paraId="6090338B" w14:textId="77777777" w:rsidR="009111AF" w:rsidRPr="007C2FAF" w:rsidRDefault="009111AF" w:rsidP="009111AF">
            <w:pPr>
              <w:rPr>
                <w:sz w:val="24"/>
                <w:szCs w:val="24"/>
              </w:rPr>
            </w:pPr>
            <w:r w:rsidRPr="007C2FAF">
              <w:rPr>
                <w:sz w:val="24"/>
                <w:szCs w:val="24"/>
              </w:rPr>
              <w:t xml:space="preserve">For more information about this program and how to order, click </w:t>
            </w:r>
            <w:hyperlink r:id="rId47" w:history="1">
              <w:r w:rsidRPr="007C2FAF">
                <w:rPr>
                  <w:b/>
                  <w:bCs/>
                  <w:color w:val="3333FF"/>
                  <w:sz w:val="24"/>
                  <w:szCs w:val="24"/>
                  <w:u w:val="single"/>
                </w:rPr>
                <w:t>here</w:t>
              </w:r>
            </w:hyperlink>
            <w:r w:rsidRPr="007C2FAF">
              <w:rPr>
                <w:sz w:val="24"/>
                <w:szCs w:val="24"/>
              </w:rPr>
              <w:t xml:space="preserve"> or call </w:t>
            </w:r>
            <w:r w:rsidRPr="007C2FAF">
              <w:rPr>
                <w:b/>
                <w:color w:val="0000FF"/>
                <w:sz w:val="24"/>
                <w:szCs w:val="24"/>
              </w:rPr>
              <w:t>1-855-523-9355</w:t>
            </w:r>
            <w:r w:rsidRPr="007C2FAF">
              <w:rPr>
                <w:b/>
                <w:sz w:val="24"/>
                <w:szCs w:val="24"/>
              </w:rPr>
              <w:t>,</w:t>
            </w:r>
            <w:r w:rsidRPr="007C2FAF">
              <w:rPr>
                <w:sz w:val="24"/>
                <w:szCs w:val="24"/>
              </w:rPr>
              <w:t xml:space="preserve"> TTY users can dial </w:t>
            </w:r>
            <w:r w:rsidRPr="007C2FAF">
              <w:rPr>
                <w:b/>
                <w:color w:val="0000FF"/>
                <w:sz w:val="24"/>
                <w:szCs w:val="24"/>
              </w:rPr>
              <w:t>711</w:t>
            </w:r>
            <w:r w:rsidRPr="007C2FAF">
              <w:rPr>
                <w:sz w:val="24"/>
                <w:szCs w:val="24"/>
              </w:rPr>
              <w:t>.</w:t>
            </w:r>
          </w:p>
          <w:p w14:paraId="427F0C54" w14:textId="77777777" w:rsidR="009111AF" w:rsidRPr="00283B7D" w:rsidRDefault="009111AF" w:rsidP="009111AF">
            <w:pPr>
              <w:pStyle w:val="TableText"/>
              <w:rPr>
                <w:color w:val="000000"/>
                <w:szCs w:val="24"/>
              </w:rPr>
            </w:pPr>
          </w:p>
        </w:tc>
      </w:tr>
      <w:tr w:rsidR="00E12A24" w:rsidRPr="00B17490" w14:paraId="3F865386"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17490" w:rsidRDefault="00E12A24">
            <w:pPr>
              <w:pStyle w:val="TableText"/>
              <w:numPr>
                <w:ilvl w:val="12"/>
                <w:numId w:val="0"/>
              </w:numPr>
              <w:rPr>
                <w:b/>
                <w:szCs w:val="24"/>
              </w:rPr>
            </w:pPr>
            <w:bookmarkStart w:id="196" w:name="Real_Appeal"/>
            <w:r w:rsidRPr="00B17490">
              <w:rPr>
                <w:b/>
                <w:szCs w:val="24"/>
              </w:rPr>
              <w:lastRenderedPageBreak/>
              <w:t>Real Appeal</w:t>
            </w:r>
            <w:bookmarkEnd w:id="196"/>
          </w:p>
          <w:p w14:paraId="5448D5EB" w14:textId="77777777" w:rsidR="00E12A24" w:rsidRPr="00B17490" w:rsidRDefault="00E12A24">
            <w:pPr>
              <w:pStyle w:val="TableText"/>
              <w:rPr>
                <w:b/>
                <w:szCs w:val="24"/>
              </w:rPr>
            </w:pPr>
          </w:p>
          <w:p w14:paraId="4F351BAF" w14:textId="77777777" w:rsidR="006A4A51" w:rsidRPr="00B17490" w:rsidRDefault="006A4A51">
            <w:pPr>
              <w:pStyle w:val="TableText"/>
              <w:rPr>
                <w:szCs w:val="24"/>
              </w:rPr>
            </w:pPr>
          </w:p>
          <w:p w14:paraId="1CD8BA33" w14:textId="77777777" w:rsidR="00E12A24" w:rsidRPr="00B17490" w:rsidRDefault="00E12A24">
            <w:pPr>
              <w:pStyle w:val="TableText"/>
              <w:rPr>
                <w:szCs w:val="24"/>
              </w:rPr>
            </w:pPr>
            <w:r w:rsidRPr="00B17490">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B17490" w:rsidRDefault="00E12A24">
            <w:pPr>
              <w:pStyle w:val="TableText"/>
              <w:rPr>
                <w:szCs w:val="24"/>
              </w:rPr>
            </w:pPr>
          </w:p>
          <w:p w14:paraId="0F5E9D3D" w14:textId="77777777" w:rsidR="00E12A24" w:rsidRPr="00B17490"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B17490" w:rsidRDefault="00E12A24">
            <w:pPr>
              <w:pStyle w:val="TableText"/>
              <w:rPr>
                <w:szCs w:val="24"/>
              </w:rPr>
            </w:pPr>
            <w:r w:rsidRPr="00B17490">
              <w:rPr>
                <w:szCs w:val="24"/>
              </w:rPr>
              <w:t xml:space="preserve">If you have obesity-related diseases or want to maintain a healthy lifestyle, Real Appeal health coaches are available to answer questions about your treatment.  We provide: </w:t>
            </w:r>
          </w:p>
          <w:p w14:paraId="5A38E5D2" w14:textId="77777777" w:rsidR="00E12A24" w:rsidRPr="00B17490" w:rsidRDefault="00E12A24">
            <w:pPr>
              <w:pStyle w:val="TableText"/>
              <w:rPr>
                <w:szCs w:val="24"/>
              </w:rPr>
            </w:pPr>
          </w:p>
          <w:p w14:paraId="53D597E2"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Coaches specially trained to deliver the program</w:t>
            </w:r>
          </w:p>
          <w:p w14:paraId="443096D6"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Online support and self-help tools</w:t>
            </w:r>
          </w:p>
          <w:p w14:paraId="17177280"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Education and training materials focused on goal setting and problem-solving skills</w:t>
            </w:r>
          </w:p>
          <w:p w14:paraId="79905B68" w14:textId="77777777" w:rsidR="00E12A24" w:rsidRPr="00B17490" w:rsidRDefault="00E12A24">
            <w:pPr>
              <w:rPr>
                <w:sz w:val="24"/>
                <w:szCs w:val="24"/>
              </w:rPr>
            </w:pPr>
            <w:r w:rsidRPr="00B17490">
              <w:rPr>
                <w:sz w:val="24"/>
                <w:szCs w:val="24"/>
              </w:rPr>
              <w:t xml:space="preserve">Real Appeal is a voluntary program, there is no cost to participate and coverage is at </w:t>
            </w:r>
            <w:r w:rsidRPr="00B17490">
              <w:rPr>
                <w:b/>
                <w:color w:val="0000FF"/>
                <w:sz w:val="24"/>
                <w:szCs w:val="24"/>
              </w:rPr>
              <w:t>100%</w:t>
            </w:r>
            <w:r w:rsidRPr="00B17490">
              <w:rPr>
                <w:sz w:val="24"/>
                <w:szCs w:val="24"/>
              </w:rPr>
              <w:t>.</w:t>
            </w:r>
          </w:p>
          <w:p w14:paraId="320FACDA" w14:textId="77777777" w:rsidR="00E12A24" w:rsidRPr="00B17490" w:rsidRDefault="00E12A24">
            <w:pPr>
              <w:rPr>
                <w:sz w:val="24"/>
                <w:szCs w:val="24"/>
              </w:rPr>
            </w:pPr>
          </w:p>
          <w:p w14:paraId="1E66FBA4" w14:textId="69C15EFE" w:rsidR="00E12A24" w:rsidRPr="00B17490" w:rsidRDefault="00E12A24">
            <w:pPr>
              <w:rPr>
                <w:rStyle w:val="Hyperlink"/>
              </w:rPr>
            </w:pPr>
            <w:r w:rsidRPr="00B17490">
              <w:rPr>
                <w:sz w:val="24"/>
                <w:szCs w:val="24"/>
              </w:rPr>
              <w:t xml:space="preserve">For more information regarding Real Appeal, visit </w:t>
            </w:r>
            <w:hyperlink r:id="rId48" w:history="1">
              <w:r w:rsidR="00B83B9D" w:rsidRPr="00B17490">
                <w:rPr>
                  <w:color w:val="0000FF"/>
                  <w:sz w:val="24"/>
                  <w:szCs w:val="24"/>
                  <w:u w:val="single"/>
                </w:rPr>
                <w:t>member.realappeal.com</w:t>
              </w:r>
            </w:hyperlink>
          </w:p>
          <w:p w14:paraId="3BC2E98B" w14:textId="4373FA51" w:rsidR="006A4A51" w:rsidRPr="00B17490" w:rsidRDefault="006A4A51" w:rsidP="000E7F8D">
            <w:pPr>
              <w:pStyle w:val="TableTextCharChar"/>
              <w:spacing w:line="276" w:lineRule="auto"/>
              <w:rPr>
                <w:rStyle w:val="NumbersCostShareChar"/>
              </w:rPr>
            </w:pPr>
          </w:p>
        </w:tc>
      </w:tr>
      <w:tr w:rsidR="00CD2245" w:rsidRPr="00B17490" w14:paraId="583B740F"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17490" w:rsidRDefault="00CD2245" w:rsidP="00B255F8">
            <w:pPr>
              <w:rPr>
                <w:b/>
                <w:color w:val="000000" w:themeColor="text1"/>
                <w:sz w:val="24"/>
                <w:szCs w:val="24"/>
              </w:rPr>
            </w:pPr>
            <w:bookmarkStart w:id="197" w:name="UnitedHealthcare_Motion"/>
            <w:r w:rsidRPr="00B17490">
              <w:rPr>
                <w:b/>
                <w:color w:val="000000" w:themeColor="text1"/>
                <w:sz w:val="24"/>
                <w:szCs w:val="24"/>
              </w:rPr>
              <w:t xml:space="preserve">UnitedHealthcare Motion </w:t>
            </w:r>
          </w:p>
          <w:bookmarkEnd w:id="197"/>
          <w:p w14:paraId="3040B7D6" w14:textId="77777777" w:rsidR="00CD2245" w:rsidRPr="00B17490" w:rsidRDefault="00CD2245" w:rsidP="00EF71EF">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17490" w:rsidRDefault="00CD2245" w:rsidP="00B255F8">
            <w:pPr>
              <w:rPr>
                <w:color w:val="000000" w:themeColor="text1"/>
                <w:sz w:val="24"/>
                <w:szCs w:val="24"/>
              </w:rPr>
            </w:pPr>
            <w:r w:rsidRPr="00B17490">
              <w:rPr>
                <w:color w:val="000000" w:themeColor="text1"/>
                <w:sz w:val="24"/>
                <w:szCs w:val="24"/>
              </w:rPr>
              <w:t>Not Applicable</w:t>
            </w:r>
          </w:p>
          <w:p w14:paraId="3DD9666F" w14:textId="1F845D4B" w:rsidR="00CD2245" w:rsidRPr="00B17490" w:rsidRDefault="00CD2245" w:rsidP="00B17490">
            <w:pPr>
              <w:rPr>
                <w:sz w:val="24"/>
                <w:szCs w:val="24"/>
              </w:rPr>
            </w:pPr>
          </w:p>
        </w:tc>
      </w:tr>
      <w:tr w:rsidR="00E726B2" w:rsidRPr="00B17490" w14:paraId="427F0CAE"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17490" w:rsidRDefault="00E726B2">
            <w:pPr>
              <w:pStyle w:val="TableText"/>
              <w:numPr>
                <w:ilvl w:val="12"/>
                <w:numId w:val="0"/>
              </w:numPr>
              <w:rPr>
                <w:b/>
                <w:color w:val="000000"/>
              </w:rPr>
            </w:pPr>
            <w:bookmarkStart w:id="198" w:name="Vision_Vendor"/>
            <w:r w:rsidRPr="00B17490">
              <w:rPr>
                <w:b/>
                <w:color w:val="000000"/>
              </w:rPr>
              <w:t>Vision Vendor</w:t>
            </w:r>
            <w:bookmarkEnd w:id="19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47307BE9" w:rsidR="006837B7" w:rsidRPr="00B17490" w:rsidRDefault="006837B7" w:rsidP="006837B7">
            <w:pPr>
              <w:pStyle w:val="MemberViewStandard"/>
            </w:pPr>
            <w:r w:rsidRPr="00B17490">
              <w:t>Administ</w:t>
            </w:r>
            <w:r w:rsidR="00832610" w:rsidRPr="00B17490">
              <w:t>ered by: VSP</w:t>
            </w:r>
          </w:p>
          <w:p w14:paraId="6DC58686" w14:textId="1D85EF45" w:rsidR="006837B7" w:rsidRPr="00B17490" w:rsidRDefault="006837B7" w:rsidP="006837B7">
            <w:pPr>
              <w:tabs>
                <w:tab w:val="num" w:pos="360"/>
              </w:tabs>
              <w:ind w:left="360" w:hanging="360"/>
              <w:rPr>
                <w:sz w:val="24"/>
                <w:szCs w:val="24"/>
              </w:rPr>
            </w:pPr>
            <w:r w:rsidRPr="00B17490">
              <w:rPr>
                <w:rStyle w:val="MemberViewStandardChar"/>
                <w:rFonts w:eastAsiaTheme="minorHAnsi"/>
              </w:rPr>
              <w:t>Call toll-free at</w:t>
            </w:r>
            <w:r w:rsidRPr="00B17490">
              <w:rPr>
                <w:sz w:val="24"/>
                <w:szCs w:val="24"/>
              </w:rPr>
              <w:t xml:space="preserve"> </w:t>
            </w:r>
            <w:r w:rsidRPr="00B17490">
              <w:rPr>
                <w:rStyle w:val="NumbersCostShareChar"/>
                <w:rFonts w:eastAsiaTheme="minorHAnsi"/>
              </w:rPr>
              <w:t>1-</w:t>
            </w:r>
            <w:r w:rsidR="00832610" w:rsidRPr="00B17490">
              <w:rPr>
                <w:rFonts w:ascii="Calibri" w:hAnsi="Calibri" w:cs="Calibri"/>
                <w:color w:val="00008C"/>
                <w:sz w:val="16"/>
                <w:szCs w:val="16"/>
              </w:rPr>
              <w:t xml:space="preserve"> </w:t>
            </w:r>
            <w:r w:rsidR="00832610" w:rsidRPr="00B17490">
              <w:rPr>
                <w:rFonts w:eastAsiaTheme="minorHAnsi"/>
                <w:b/>
                <w:color w:val="0000FF"/>
                <w:sz w:val="24"/>
                <w:szCs w:val="24"/>
              </w:rPr>
              <w:t>800-877-7195</w:t>
            </w:r>
          </w:p>
          <w:p w14:paraId="427F0CAD" w14:textId="68B3F9CF" w:rsidR="00E726B2" w:rsidRPr="00B17490" w:rsidRDefault="00E726B2" w:rsidP="00120BE0">
            <w:pPr>
              <w:pStyle w:val="TableTextCharCharChar1"/>
              <w:numPr>
                <w:ilvl w:val="12"/>
                <w:numId w:val="0"/>
              </w:numPr>
              <w:rPr>
                <w:b/>
                <w:color w:val="000000"/>
              </w:rPr>
            </w:pPr>
          </w:p>
        </w:tc>
      </w:tr>
    </w:tbl>
    <w:p w14:paraId="427F0CAF" w14:textId="77777777" w:rsidR="00154B9C" w:rsidRPr="00B17490" w:rsidRDefault="00154B9C">
      <w:pPr>
        <w:numPr>
          <w:ilvl w:val="12"/>
          <w:numId w:val="0"/>
        </w:numPr>
        <w:rPr>
          <w:sz w:val="24"/>
        </w:rPr>
      </w:pPr>
    </w:p>
    <w:p w14:paraId="427F0CB0" w14:textId="77777777" w:rsidR="00154B9C" w:rsidRPr="00B17490" w:rsidRDefault="00154B9C">
      <w:pPr>
        <w:numPr>
          <w:ilvl w:val="12"/>
          <w:numId w:val="0"/>
        </w:numPr>
        <w:rPr>
          <w:sz w:val="24"/>
        </w:rPr>
      </w:pPr>
    </w:p>
    <w:p w14:paraId="427F0CB1" w14:textId="77777777" w:rsidR="00154B9C" w:rsidRPr="00B17490" w:rsidRDefault="00154B9C" w:rsidP="00A8344D">
      <w:r w:rsidRPr="00B17490">
        <w:t>&lt;!--ID=CSR--&gt;</w:t>
      </w:r>
    </w:p>
    <w:p w14:paraId="427F0CB2"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CB9" w14:textId="77777777" w:rsidTr="00782E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4803A29C"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CB5" w14:textId="77777777" w:rsidR="00154B9C" w:rsidRPr="00B17490" w:rsidRDefault="00154B9C">
            <w:pPr>
              <w:pStyle w:val="TableHeaderText"/>
              <w:numPr>
                <w:ilvl w:val="12"/>
                <w:numId w:val="0"/>
              </w:numPr>
              <w:rPr>
                <w:color w:val="FF0000"/>
              </w:rPr>
            </w:pPr>
            <w:r w:rsidRPr="00B17490">
              <w:rPr>
                <w:color w:val="FF0000"/>
              </w:rPr>
              <w:t xml:space="preserve">NETWORK </w:t>
            </w:r>
          </w:p>
          <w:p w14:paraId="427F0CB6" w14:textId="77777777" w:rsidR="00154B9C" w:rsidRPr="00B17490"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34301595"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CB8"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2616C5" w:rsidRPr="00B17490" w14:paraId="427F0CD2" w14:textId="77777777" w:rsidTr="00782E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17490" w:rsidRDefault="00197EA2" w:rsidP="00197EA2">
            <w:pPr>
              <w:spacing w:line="240" w:lineRule="atLeast"/>
              <w:rPr>
                <w:b/>
                <w:bCs/>
                <w:color w:val="FF0000"/>
                <w:sz w:val="24"/>
              </w:rPr>
            </w:pPr>
            <w:bookmarkStart w:id="199" w:name="Disease_Management_Program_Carve_Out"/>
            <w:r w:rsidRPr="00B17490">
              <w:rPr>
                <w:b/>
                <w:bCs/>
                <w:color w:val="FF0000"/>
                <w:sz w:val="24"/>
              </w:rPr>
              <w:t>Carve Out Disease Management Program</w:t>
            </w:r>
          </w:p>
          <w:bookmarkEnd w:id="199"/>
          <w:p w14:paraId="427F0CBB" w14:textId="77777777" w:rsidR="002616C5" w:rsidRPr="00B17490"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17490" w:rsidRDefault="00197EA2" w:rsidP="00197EA2">
            <w:pPr>
              <w:rPr>
                <w:b/>
                <w:color w:val="FF0000"/>
                <w:sz w:val="24"/>
              </w:rPr>
            </w:pPr>
            <w:r w:rsidRPr="00B17490">
              <w:rPr>
                <w:b/>
                <w:color w:val="FF0000"/>
                <w:sz w:val="24"/>
              </w:rPr>
              <w:t>Refer to UnitedHealthcare Personal Health Support with Disease Management</w:t>
            </w:r>
          </w:p>
          <w:p w14:paraId="427F0CCD" w14:textId="77777777" w:rsidR="00197EA2" w:rsidRPr="00B17490" w:rsidRDefault="00197EA2" w:rsidP="00197EA2">
            <w:pPr>
              <w:pStyle w:val="TableTextCharCharChar1"/>
              <w:rPr>
                <w:color w:val="FF0000"/>
              </w:rPr>
            </w:pPr>
          </w:p>
          <w:p w14:paraId="427F0CD1" w14:textId="77777777" w:rsidR="002616C5" w:rsidRPr="00B17490" w:rsidRDefault="002616C5" w:rsidP="00782E5C">
            <w:pPr>
              <w:rPr>
                <w:color w:val="FF0000"/>
              </w:rPr>
            </w:pPr>
          </w:p>
        </w:tc>
      </w:tr>
    </w:tbl>
    <w:p w14:paraId="427F0CE3" w14:textId="77777777" w:rsidR="00154B9C" w:rsidRPr="00B17490" w:rsidRDefault="00154B9C">
      <w:pPr>
        <w:numPr>
          <w:ilvl w:val="12"/>
          <w:numId w:val="0"/>
        </w:numPr>
        <w:rPr>
          <w:sz w:val="24"/>
        </w:rPr>
      </w:pPr>
    </w:p>
    <w:p w14:paraId="427F0CE4" w14:textId="77777777" w:rsidR="00154B9C" w:rsidRPr="00B17490" w:rsidRDefault="00154B9C">
      <w:pPr>
        <w:numPr>
          <w:ilvl w:val="12"/>
          <w:numId w:val="0"/>
        </w:numPr>
        <w:rPr>
          <w:sz w:val="24"/>
        </w:rPr>
      </w:pPr>
    </w:p>
    <w:p w14:paraId="427F0CE5" w14:textId="77777777" w:rsidR="00154B9C" w:rsidRPr="00B17490" w:rsidRDefault="00154B9C" w:rsidP="00A8344D">
      <w:r w:rsidRPr="00B17490">
        <w:t>&lt;!--section=Mental_and_Nervous--&gt;</w:t>
      </w:r>
    </w:p>
    <w:p w14:paraId="3EC33BEC" w14:textId="77777777" w:rsidR="00FD1B50" w:rsidRPr="00B17490" w:rsidRDefault="00FD1B50" w:rsidP="00A8344D"/>
    <w:p w14:paraId="122AACC5"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17490" w:rsidRDefault="00FD1B50" w:rsidP="00FD1B50">
      <w:pPr>
        <w:pStyle w:val="iBAAGStandardText"/>
        <w:rPr>
          <w:rFonts w:ascii="Times New Roman" w:hAnsi="Times New Roman" w:cs="Times New Roman"/>
          <w:i/>
        </w:rPr>
      </w:pPr>
    </w:p>
    <w:p w14:paraId="62DEA346" w14:textId="7FAB5ED8" w:rsidR="00FD1B50" w:rsidRPr="00B17490" w:rsidRDefault="00FD1B50" w:rsidP="00FD1B50">
      <w:r w:rsidRPr="00B17490">
        <w:rPr>
          <w:i/>
          <w:iCs/>
          <w:sz w:val="24"/>
          <w:szCs w:val="24"/>
        </w:rPr>
        <w:t xml:space="preserve">Providers, this summary is for members, to review the terms of your participation agreement, please visit </w:t>
      </w:r>
      <w:hyperlink r:id="rId49" w:history="1">
        <w:hyperlink r:id="rId50" w:history="1">
          <w:r w:rsidR="009604C7" w:rsidRPr="00B17490">
            <w:rPr>
              <w:rStyle w:val="Hyperlink"/>
              <w:i/>
              <w:iCs/>
              <w:sz w:val="24"/>
              <w:szCs w:val="24"/>
            </w:rPr>
            <w:t>uhcprovider.com</w:t>
          </w:r>
        </w:hyperlink>
      </w:hyperlink>
    </w:p>
    <w:p w14:paraId="427F0CE6" w14:textId="77777777" w:rsidR="00154B9C" w:rsidRPr="00B17490" w:rsidRDefault="00154B9C">
      <w:pPr>
        <w:pBdr>
          <w:top w:val="double" w:sz="6" w:space="1" w:color="auto"/>
          <w:bottom w:val="double" w:sz="6" w:space="1" w:color="auto"/>
        </w:pBdr>
        <w:jc w:val="center"/>
        <w:outlineLvl w:val="0"/>
        <w:rPr>
          <w:b/>
          <w:bCs/>
          <w:color w:val="0000FF"/>
          <w:sz w:val="28"/>
        </w:rPr>
      </w:pPr>
      <w:bookmarkStart w:id="200" w:name="Mental_and_Nervous"/>
      <w:r w:rsidRPr="00B17490">
        <w:rPr>
          <w:b/>
          <w:bCs/>
          <w:color w:val="0000FF"/>
          <w:sz w:val="28"/>
        </w:rPr>
        <w:t>MENTAL HEALTH</w:t>
      </w:r>
    </w:p>
    <w:bookmarkEnd w:id="200"/>
    <w:p w14:paraId="427F0CE7"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17490" w14:paraId="427F0CED" w14:textId="77777777" w:rsidTr="00CD616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256C28E"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CEA"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53760A07"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r w:rsidR="009C405B" w:rsidRPr="00B17490">
              <w:rPr>
                <w:b/>
                <w:bCs/>
                <w:color w:val="000000"/>
              </w:rPr>
              <w:t xml:space="preserve"> </w:t>
            </w:r>
            <w:r w:rsidR="00136C85" w:rsidRPr="00B17490">
              <w:rPr>
                <w:b/>
                <w:bCs/>
                <w:color w:val="000000"/>
              </w:rPr>
              <w:t xml:space="preserve"> </w:t>
            </w:r>
          </w:p>
          <w:p w14:paraId="427F0CEC"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C101ED" w:rsidRPr="00B17490" w14:paraId="427F0D07"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17490" w:rsidRDefault="00292BBD">
            <w:pPr>
              <w:pStyle w:val="TableTextCharCharChar1"/>
              <w:numPr>
                <w:ilvl w:val="12"/>
                <w:numId w:val="0"/>
              </w:numPr>
              <w:rPr>
                <w:b/>
                <w:color w:val="000000"/>
              </w:rPr>
            </w:pPr>
            <w:bookmarkStart w:id="201" w:name="Mental_Health_Vendor"/>
            <w:r w:rsidRPr="00B17490">
              <w:rPr>
                <w:b/>
              </w:rPr>
              <w:t xml:space="preserve">Mental Health </w:t>
            </w:r>
            <w:r w:rsidR="00C101ED" w:rsidRPr="00B17490">
              <w:rPr>
                <w:b/>
                <w:color w:val="000000"/>
              </w:rPr>
              <w:t>Vendor</w:t>
            </w:r>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17490" w:rsidRDefault="00C101ED" w:rsidP="00C101ED">
            <w:pPr>
              <w:pStyle w:val="TableTextCharCharChar1"/>
              <w:spacing w:line="276" w:lineRule="auto"/>
              <w:rPr>
                <w:color w:val="000000"/>
              </w:rPr>
            </w:pPr>
            <w:r w:rsidRPr="00B17490">
              <w:rPr>
                <w:color w:val="000000"/>
              </w:rPr>
              <w:t>Administered by:</w:t>
            </w:r>
          </w:p>
          <w:p w14:paraId="2D56194A" w14:textId="1A3D36D6" w:rsidR="00C101ED" w:rsidRPr="00B17490" w:rsidRDefault="00C101ED" w:rsidP="00C101ED">
            <w:pPr>
              <w:pStyle w:val="TableTextCharCharChar1"/>
              <w:spacing w:line="276" w:lineRule="auto"/>
              <w:ind w:left="288" w:hanging="288"/>
              <w:rPr>
                <w:b/>
                <w:color w:val="FF00FF"/>
              </w:rPr>
            </w:pPr>
            <w:r w:rsidRPr="00B17490">
              <w:rPr>
                <w:color w:val="000000"/>
              </w:rPr>
              <w:t xml:space="preserve">●  United Behavioral Health- Employer Division </w:t>
            </w:r>
          </w:p>
          <w:p w14:paraId="427F0D06" w14:textId="4E91C528" w:rsidR="00C101ED" w:rsidRPr="00B17490" w:rsidRDefault="00C101ED" w:rsidP="00B17490">
            <w:pPr>
              <w:pStyle w:val="TableTextCharCharChar1"/>
              <w:spacing w:line="276" w:lineRule="auto"/>
              <w:ind w:left="288" w:hanging="288"/>
              <w:rPr>
                <w:color w:val="FF00FF"/>
              </w:rPr>
            </w:pPr>
            <w:r w:rsidRPr="00B17490">
              <w:rPr>
                <w:color w:val="000000"/>
              </w:rPr>
              <w:t>●   Call:</w:t>
            </w:r>
            <w:r w:rsidRPr="00B17490">
              <w:rPr>
                <w:color w:val="FF00FF"/>
              </w:rPr>
              <w:t xml:space="preserve"> </w:t>
            </w:r>
            <w:r w:rsidRPr="00B17490">
              <w:rPr>
                <w:b/>
                <w:color w:val="0000FF"/>
              </w:rPr>
              <w:t>1-</w:t>
            </w:r>
            <w:r w:rsidR="00CD616B" w:rsidRPr="00B17490">
              <w:rPr>
                <w:rFonts w:ascii="Calibri" w:hAnsi="Calibri" w:cs="Calibri"/>
                <w:color w:val="00008C"/>
                <w:sz w:val="16"/>
                <w:szCs w:val="16"/>
              </w:rPr>
              <w:t xml:space="preserve"> </w:t>
            </w:r>
            <w:r w:rsidR="00CD616B" w:rsidRPr="00B17490">
              <w:rPr>
                <w:b/>
                <w:color w:val="0000FF"/>
              </w:rPr>
              <w:t>888-708-3752</w:t>
            </w:r>
          </w:p>
        </w:tc>
      </w:tr>
      <w:tr w:rsidR="00201869" w:rsidRPr="00B17490" w14:paraId="3855C1DC"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17490" w:rsidRDefault="00201869">
            <w:pPr>
              <w:pStyle w:val="TableTextCharCharChar1"/>
              <w:numPr>
                <w:ilvl w:val="12"/>
                <w:numId w:val="0"/>
              </w:numPr>
              <w:rPr>
                <w:b/>
              </w:rPr>
            </w:pPr>
            <w:bookmarkStart w:id="202" w:name="Employee_Assistance_Program_EAP"/>
            <w:r w:rsidRPr="00B17490">
              <w:rPr>
                <w:b/>
                <w:color w:val="000000"/>
              </w:rPr>
              <w:t>Employee Assistance Program (EAP)</w:t>
            </w:r>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17490" w:rsidRDefault="00201869">
            <w:pPr>
              <w:pStyle w:val="TableTextCharCharChar1"/>
              <w:rPr>
                <w:b/>
              </w:rPr>
            </w:pPr>
            <w:r w:rsidRPr="00B17490">
              <w:rPr>
                <w:b/>
              </w:rPr>
              <w:t>Employee Assistance Program (EAP)</w:t>
            </w:r>
          </w:p>
          <w:p w14:paraId="68170493" w14:textId="2848E37C" w:rsidR="00201869" w:rsidRPr="00B17490" w:rsidRDefault="00201869">
            <w:pPr>
              <w:pStyle w:val="TableTextCharCharChar1"/>
              <w:rPr>
                <w:color w:val="000000"/>
              </w:rPr>
            </w:pPr>
            <w:r w:rsidRPr="00B17490">
              <w:rPr>
                <w:color w:val="000000"/>
              </w:rPr>
              <w:t>Administered by:</w:t>
            </w:r>
            <w:r w:rsidR="00CD616B" w:rsidRPr="00B17490">
              <w:rPr>
                <w:rFonts w:ascii="Calibri" w:hAnsi="Calibri" w:cs="Calibri"/>
                <w:color w:val="00008C"/>
                <w:sz w:val="16"/>
                <w:szCs w:val="16"/>
              </w:rPr>
              <w:t xml:space="preserve"> </w:t>
            </w:r>
            <w:r w:rsidR="00CD616B" w:rsidRPr="00B17490">
              <w:rPr>
                <w:color w:val="000000"/>
              </w:rPr>
              <w:t>Lyra</w:t>
            </w:r>
          </w:p>
          <w:p w14:paraId="14E88C29" w14:textId="400573D9" w:rsidR="00201869" w:rsidRPr="00B17490" w:rsidRDefault="00201869" w:rsidP="00CE2751">
            <w:pPr>
              <w:pStyle w:val="TableTextCharCharChar1"/>
              <w:rPr>
                <w:b/>
                <w:color w:val="FF00FF"/>
              </w:rPr>
            </w:pPr>
            <w:r w:rsidRPr="00B17490">
              <w:rPr>
                <w:color w:val="000000"/>
              </w:rPr>
              <w:t>●   Call:</w:t>
            </w:r>
            <w:r w:rsidRPr="00B17490">
              <w:rPr>
                <w:color w:val="FF00FF"/>
              </w:rPr>
              <w:t xml:space="preserve"> </w:t>
            </w:r>
            <w:r w:rsidRPr="00B17490">
              <w:rPr>
                <w:b/>
                <w:color w:val="0000FF"/>
              </w:rPr>
              <w:t>1-</w:t>
            </w:r>
            <w:r w:rsidR="00CD616B" w:rsidRPr="00B17490">
              <w:rPr>
                <w:rFonts w:ascii="Calibri" w:hAnsi="Calibri" w:cs="Calibri"/>
                <w:color w:val="00008C"/>
                <w:sz w:val="16"/>
                <w:szCs w:val="16"/>
              </w:rPr>
              <w:t xml:space="preserve"> </w:t>
            </w:r>
            <w:r w:rsidR="00CD616B" w:rsidRPr="00B17490">
              <w:rPr>
                <w:b/>
                <w:color w:val="0000FF"/>
              </w:rPr>
              <w:t>855-238-5972</w:t>
            </w:r>
          </w:p>
        </w:tc>
      </w:tr>
      <w:tr w:rsidR="001B3356" w:rsidRPr="00B17490" w14:paraId="427F0DED"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17490" w:rsidRDefault="001B3356" w:rsidP="00E64986">
            <w:pPr>
              <w:pStyle w:val="TableTextChar"/>
              <w:numPr>
                <w:ilvl w:val="12"/>
                <w:numId w:val="0"/>
              </w:numPr>
              <w:rPr>
                <w:b/>
                <w:szCs w:val="24"/>
              </w:rPr>
            </w:pPr>
            <w:bookmarkStart w:id="203" w:name="Mental_Health_Services"/>
            <w:r w:rsidRPr="00B17490">
              <w:rPr>
                <w:b/>
                <w:szCs w:val="24"/>
              </w:rPr>
              <w:t xml:space="preserve">Mental Health Services </w:t>
            </w:r>
          </w:p>
          <w:bookmarkEnd w:id="203"/>
          <w:p w14:paraId="427F0D09" w14:textId="77777777" w:rsidR="001B3356" w:rsidRPr="00B17490" w:rsidRDefault="001B3356" w:rsidP="00E64986">
            <w:pPr>
              <w:pStyle w:val="TableTextChar"/>
              <w:numPr>
                <w:ilvl w:val="12"/>
                <w:numId w:val="0"/>
              </w:numPr>
              <w:rPr>
                <w:b/>
                <w:szCs w:val="24"/>
              </w:rPr>
            </w:pPr>
          </w:p>
          <w:p w14:paraId="0EAFF1EE" w14:textId="77777777" w:rsidR="00CD616B" w:rsidRPr="00B17490" w:rsidRDefault="00CD616B" w:rsidP="00E64986">
            <w:pPr>
              <w:pStyle w:val="TableText"/>
              <w:rPr>
                <w:color w:val="000000"/>
                <w:szCs w:val="24"/>
              </w:rPr>
            </w:pPr>
          </w:p>
          <w:p w14:paraId="427F0D0C" w14:textId="77777777" w:rsidR="001B3356" w:rsidRPr="00B17490" w:rsidRDefault="001B3356" w:rsidP="00E64986">
            <w:pPr>
              <w:pStyle w:val="TableText"/>
              <w:rPr>
                <w:color w:val="000000"/>
                <w:szCs w:val="24"/>
              </w:rPr>
            </w:pPr>
            <w:r w:rsidRPr="00B17490">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17490" w:rsidRDefault="001B3356" w:rsidP="00E64986">
            <w:pPr>
              <w:pStyle w:val="TableTextChar"/>
              <w:numPr>
                <w:ilvl w:val="12"/>
                <w:numId w:val="0"/>
              </w:numPr>
              <w:rPr>
                <w:b/>
                <w:szCs w:val="24"/>
              </w:rPr>
            </w:pPr>
          </w:p>
          <w:p w14:paraId="427F0D0E" w14:textId="77777777" w:rsidR="001B3356" w:rsidRPr="00B17490" w:rsidRDefault="001B3356" w:rsidP="00E64986">
            <w:pPr>
              <w:pStyle w:val="TableText"/>
              <w:rPr>
                <w:color w:val="000000"/>
                <w:szCs w:val="24"/>
              </w:rPr>
            </w:pPr>
            <w:r w:rsidRPr="00B17490">
              <w:rPr>
                <w:color w:val="000000"/>
                <w:szCs w:val="24"/>
              </w:rPr>
              <w:t>Benefits include the following services provided on either an outpatient or inpatient basis:</w:t>
            </w:r>
          </w:p>
          <w:p w14:paraId="427F0D0F"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D10" w14:textId="77777777" w:rsidR="001B3356" w:rsidRPr="00B17490" w:rsidRDefault="001B3356" w:rsidP="00E64986">
            <w:pPr>
              <w:pStyle w:val="TableText"/>
              <w:ind w:left="288"/>
              <w:rPr>
                <w:color w:val="000000"/>
                <w:szCs w:val="24"/>
              </w:rPr>
            </w:pPr>
            <w:r w:rsidRPr="00B17490">
              <w:rPr>
                <w:color w:val="000000"/>
                <w:szCs w:val="24"/>
              </w:rPr>
              <w:t>and assessment;</w:t>
            </w:r>
          </w:p>
          <w:p w14:paraId="427F0D11" w14:textId="77777777" w:rsidR="001B3356" w:rsidRPr="00B17490" w:rsidRDefault="001B3356" w:rsidP="00E64986">
            <w:pPr>
              <w:pStyle w:val="TableText"/>
              <w:rPr>
                <w:color w:val="000000"/>
                <w:szCs w:val="24"/>
              </w:rPr>
            </w:pPr>
            <w:r w:rsidRPr="00B17490">
              <w:rPr>
                <w:color w:val="000000"/>
                <w:szCs w:val="24"/>
              </w:rPr>
              <w:t xml:space="preserve">●   treatment planning; </w:t>
            </w:r>
          </w:p>
          <w:p w14:paraId="427F0D12" w14:textId="77777777" w:rsidR="001B3356" w:rsidRPr="00B17490" w:rsidRDefault="001B3356" w:rsidP="00E64986">
            <w:pPr>
              <w:pStyle w:val="TableText"/>
              <w:rPr>
                <w:color w:val="000000"/>
                <w:szCs w:val="24"/>
              </w:rPr>
            </w:pPr>
            <w:r w:rsidRPr="00B17490">
              <w:rPr>
                <w:color w:val="000000"/>
                <w:szCs w:val="24"/>
              </w:rPr>
              <w:t>●   referral services;</w:t>
            </w:r>
          </w:p>
          <w:p w14:paraId="427F0D13" w14:textId="77777777" w:rsidR="001B3356" w:rsidRPr="00B17490" w:rsidRDefault="001B3356" w:rsidP="00E64986">
            <w:pPr>
              <w:pStyle w:val="TableText"/>
              <w:rPr>
                <w:color w:val="000000"/>
                <w:szCs w:val="24"/>
              </w:rPr>
            </w:pPr>
            <w:r w:rsidRPr="00B17490">
              <w:rPr>
                <w:color w:val="000000"/>
                <w:szCs w:val="24"/>
              </w:rPr>
              <w:t>●   medication management;</w:t>
            </w:r>
          </w:p>
          <w:p w14:paraId="427F0D14"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D15" w14:textId="34DDC1C7" w:rsidR="001B3356" w:rsidRPr="00B17490" w:rsidRDefault="001B3356" w:rsidP="00E64986">
            <w:pPr>
              <w:pStyle w:val="TableText"/>
              <w:ind w:left="288"/>
              <w:rPr>
                <w:color w:val="000000"/>
                <w:szCs w:val="24"/>
              </w:rPr>
            </w:pPr>
            <w:r w:rsidRPr="00B17490">
              <w:rPr>
                <w:color w:val="000000"/>
                <w:szCs w:val="24"/>
              </w:rPr>
              <w:t>therapeutic group and provider-based case management services</w:t>
            </w:r>
          </w:p>
          <w:p w14:paraId="427F0D16" w14:textId="77777777" w:rsidR="001B3356" w:rsidRPr="00B17490" w:rsidRDefault="001B3356" w:rsidP="00E64986">
            <w:pPr>
              <w:pStyle w:val="TableText"/>
              <w:rPr>
                <w:color w:val="000000"/>
                <w:szCs w:val="24"/>
              </w:rPr>
            </w:pPr>
            <w:r w:rsidRPr="00B17490">
              <w:rPr>
                <w:color w:val="000000"/>
                <w:szCs w:val="24"/>
              </w:rPr>
              <w:t>●   crisis intervention.</w:t>
            </w:r>
          </w:p>
          <w:p w14:paraId="427F0D1A" w14:textId="77777777" w:rsidR="001B3356" w:rsidRPr="00B17490" w:rsidRDefault="001B3356" w:rsidP="00E64986">
            <w:pPr>
              <w:pStyle w:val="TableText"/>
              <w:rPr>
                <w:color w:val="000000"/>
                <w:szCs w:val="24"/>
              </w:rPr>
            </w:pPr>
            <w:r w:rsidRPr="00B17490">
              <w:rPr>
                <w:color w:val="000000"/>
                <w:szCs w:val="24"/>
              </w:rPr>
              <w:t xml:space="preserve">●   Partial </w:t>
            </w:r>
          </w:p>
          <w:p w14:paraId="427F0D1B" w14:textId="77777777" w:rsidR="001B3356" w:rsidRPr="00B17490" w:rsidRDefault="001B3356" w:rsidP="00E64986">
            <w:pPr>
              <w:pStyle w:val="TableText"/>
              <w:ind w:left="288"/>
              <w:rPr>
                <w:color w:val="000000"/>
                <w:szCs w:val="24"/>
              </w:rPr>
            </w:pPr>
            <w:r w:rsidRPr="00B17490">
              <w:rPr>
                <w:color w:val="000000"/>
                <w:szCs w:val="24"/>
              </w:rPr>
              <w:t>Hospitalization/Day Treatment;</w:t>
            </w:r>
          </w:p>
          <w:p w14:paraId="427F0D1C" w14:textId="77777777" w:rsidR="001B3356" w:rsidRPr="00B17490" w:rsidRDefault="001B3356" w:rsidP="00E64986">
            <w:pPr>
              <w:pStyle w:val="TableText"/>
              <w:rPr>
                <w:color w:val="000000"/>
                <w:szCs w:val="24"/>
              </w:rPr>
            </w:pPr>
            <w:r w:rsidRPr="00B17490">
              <w:rPr>
                <w:color w:val="000000"/>
                <w:szCs w:val="24"/>
              </w:rPr>
              <w:t xml:space="preserve">●   services at a Residential </w:t>
            </w:r>
          </w:p>
          <w:p w14:paraId="427F0D1D" w14:textId="77777777" w:rsidR="001B3356" w:rsidRPr="00B17490" w:rsidRDefault="001B3356" w:rsidP="00E64986">
            <w:pPr>
              <w:pStyle w:val="TableText"/>
              <w:ind w:left="288"/>
              <w:rPr>
                <w:color w:val="000000"/>
                <w:szCs w:val="24"/>
              </w:rPr>
            </w:pPr>
            <w:r w:rsidRPr="00B17490">
              <w:rPr>
                <w:color w:val="000000"/>
                <w:szCs w:val="24"/>
              </w:rPr>
              <w:t>Treatment Facility;</w:t>
            </w:r>
          </w:p>
          <w:p w14:paraId="427F0D20"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D21" w14:textId="77777777" w:rsidR="001B3356" w:rsidRPr="00B17490" w:rsidRDefault="001B3356" w:rsidP="00E64986">
            <w:pPr>
              <w:pStyle w:val="TableText"/>
              <w:ind w:left="288"/>
              <w:rPr>
                <w:color w:val="000000"/>
                <w:szCs w:val="24"/>
              </w:rPr>
            </w:pPr>
            <w:r w:rsidRPr="00B17490">
              <w:rPr>
                <w:color w:val="000000"/>
                <w:szCs w:val="24"/>
              </w:rPr>
              <w:t>Treatment;</w:t>
            </w:r>
          </w:p>
          <w:p w14:paraId="427F0D22" w14:textId="77777777" w:rsidR="001B3356" w:rsidRPr="00B17490" w:rsidRDefault="001B3356" w:rsidP="00E64986">
            <w:pPr>
              <w:pStyle w:val="TableTextChar"/>
              <w:rPr>
                <w:bCs/>
                <w:szCs w:val="24"/>
              </w:rPr>
            </w:pPr>
          </w:p>
          <w:p w14:paraId="427F0D23" w14:textId="55A9AD3F" w:rsidR="001B3356" w:rsidRPr="00B17490" w:rsidRDefault="001B3356" w:rsidP="00E64986">
            <w:pPr>
              <w:pStyle w:val="TableText"/>
              <w:rPr>
                <w:color w:val="000000"/>
                <w:szCs w:val="24"/>
              </w:rPr>
            </w:pPr>
            <w:r w:rsidRPr="00B17490">
              <w:rPr>
                <w:szCs w:val="24"/>
              </w:rPr>
              <w:t xml:space="preserve">The Mental </w:t>
            </w:r>
            <w:r w:rsidRPr="00B17490">
              <w:rPr>
                <w:szCs w:val="24"/>
              </w:rPr>
              <w:lastRenderedPageBreak/>
              <w:t>Health/Substance Use Disorder Administrator determines coverage for</w:t>
            </w:r>
            <w:r w:rsidRPr="00B17490">
              <w:rPr>
                <w:color w:val="FF0000"/>
                <w:szCs w:val="24"/>
              </w:rPr>
              <w:t xml:space="preserve"> </w:t>
            </w:r>
            <w:r w:rsidRPr="00B17490">
              <w:rPr>
                <w:szCs w:val="24"/>
              </w:rPr>
              <w:t>all levels of care.</w:t>
            </w:r>
            <w:r w:rsidRPr="00B17490">
              <w:rPr>
                <w:color w:val="FF0000"/>
                <w:szCs w:val="24"/>
              </w:rPr>
              <w:t xml:space="preserve"> </w:t>
            </w:r>
            <w:r w:rsidRPr="00B17490">
              <w:rPr>
                <w:color w:val="000000"/>
                <w:szCs w:val="24"/>
              </w:rPr>
              <w:t xml:space="preserve">If an Inpatient Stay is required, it is covered on a Semi-private Room basis. </w:t>
            </w:r>
          </w:p>
          <w:p w14:paraId="427F0D24" w14:textId="77777777" w:rsidR="001B3356" w:rsidRPr="00B17490" w:rsidRDefault="001B3356" w:rsidP="00E64986">
            <w:pPr>
              <w:pStyle w:val="TableText"/>
              <w:rPr>
                <w:color w:val="000000"/>
                <w:szCs w:val="24"/>
              </w:rPr>
            </w:pPr>
          </w:p>
          <w:p w14:paraId="427F0D25" w14:textId="77777777" w:rsidR="001B3356" w:rsidRPr="00B17490" w:rsidRDefault="001B3356" w:rsidP="00E64986">
            <w:pPr>
              <w:rPr>
                <w:sz w:val="24"/>
                <w:szCs w:val="24"/>
              </w:rPr>
            </w:pPr>
            <w:r w:rsidRPr="00B17490">
              <w:rPr>
                <w:sz w:val="24"/>
                <w:szCs w:val="24"/>
              </w:rPr>
              <w:t>You are encouraged to contact the Mental Health/Substance Use Disorder Administrator for referrals to providers and coordination of care.</w:t>
            </w:r>
          </w:p>
          <w:p w14:paraId="427F0D26" w14:textId="77777777" w:rsidR="001B3356" w:rsidRPr="00B17490" w:rsidRDefault="001B3356" w:rsidP="00E64986">
            <w:pPr>
              <w:pStyle w:val="TableText"/>
              <w:rPr>
                <w:color w:val="000000"/>
                <w:szCs w:val="24"/>
              </w:rPr>
            </w:pPr>
          </w:p>
          <w:p w14:paraId="427F0D27" w14:textId="77777777" w:rsidR="001B3356" w:rsidRPr="00B17490" w:rsidRDefault="001B3356" w:rsidP="00E64986">
            <w:pPr>
              <w:pStyle w:val="TableText"/>
              <w:rPr>
                <w:b/>
                <w:color w:val="FF00FF"/>
                <w:szCs w:val="24"/>
              </w:rPr>
            </w:pPr>
          </w:p>
          <w:p w14:paraId="427F0D2B" w14:textId="77777777" w:rsidR="001B3356" w:rsidRPr="00B17490" w:rsidRDefault="001B3356" w:rsidP="00E64986">
            <w:pPr>
              <w:pStyle w:val="TableText"/>
              <w:rPr>
                <w:b/>
                <w:color w:val="000000"/>
                <w:szCs w:val="24"/>
              </w:rPr>
            </w:pPr>
          </w:p>
          <w:p w14:paraId="427F0D33" w14:textId="77777777" w:rsidR="001B3356" w:rsidRPr="00B17490" w:rsidRDefault="001B3356" w:rsidP="00E64986">
            <w:pPr>
              <w:pStyle w:val="TableText"/>
              <w:rPr>
                <w:color w:val="000000"/>
                <w:szCs w:val="24"/>
              </w:rPr>
            </w:pPr>
          </w:p>
          <w:p w14:paraId="427F0D36" w14:textId="77777777" w:rsidR="001B3356" w:rsidRPr="00B17490"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17490" w:rsidRDefault="001B3356" w:rsidP="00E64986">
            <w:pPr>
              <w:pStyle w:val="TableTextChar"/>
              <w:numPr>
                <w:ilvl w:val="12"/>
                <w:numId w:val="0"/>
              </w:numPr>
              <w:rPr>
                <w:b/>
                <w:szCs w:val="24"/>
              </w:rPr>
            </w:pPr>
            <w:r w:rsidRPr="00B17490">
              <w:rPr>
                <w:b/>
                <w:color w:val="000000"/>
                <w:szCs w:val="24"/>
              </w:rPr>
              <w:lastRenderedPageBreak/>
              <w:t>Services received on an inpatient basis in a Hospital or Alternate Facility</w:t>
            </w:r>
            <w:r w:rsidRPr="00B17490">
              <w:rPr>
                <w:b/>
                <w:szCs w:val="24"/>
              </w:rPr>
              <w:t>:</w:t>
            </w:r>
          </w:p>
          <w:p w14:paraId="427F0D40" w14:textId="49457E20" w:rsidR="00ED6B58" w:rsidRPr="00B17490" w:rsidRDefault="00D50271" w:rsidP="00ED6B58">
            <w:pPr>
              <w:pStyle w:val="TableTextChar"/>
              <w:numPr>
                <w:ilvl w:val="12"/>
                <w:numId w:val="0"/>
              </w:numPr>
              <w:rPr>
                <w:b/>
                <w:bCs/>
                <w:color w:val="FF00FF"/>
                <w:szCs w:val="24"/>
              </w:rPr>
            </w:pPr>
            <w:r w:rsidRPr="00B17490">
              <w:rPr>
                <w:b/>
                <w:color w:val="0000FF"/>
                <w:szCs w:val="24"/>
              </w:rPr>
              <w:t>80%</w:t>
            </w:r>
            <w:r w:rsidR="00ED6B58" w:rsidRPr="00B17490">
              <w:rPr>
                <w:color w:val="FF0000"/>
                <w:szCs w:val="24"/>
              </w:rPr>
              <w:t xml:space="preserve"> </w:t>
            </w:r>
            <w:r w:rsidR="00ED6B58" w:rsidRPr="00B17490">
              <w:rPr>
                <w:szCs w:val="24"/>
              </w:rPr>
              <w:t>of eligible expenses after satisfying the deductible</w:t>
            </w:r>
          </w:p>
          <w:p w14:paraId="427F0D41" w14:textId="77777777" w:rsidR="001B3356" w:rsidRPr="00B17490" w:rsidRDefault="001B3356" w:rsidP="00E64986">
            <w:pPr>
              <w:pStyle w:val="TableTextChar"/>
              <w:numPr>
                <w:ilvl w:val="12"/>
                <w:numId w:val="0"/>
              </w:numPr>
              <w:rPr>
                <w:b/>
                <w:bCs/>
                <w:color w:val="FF00FF"/>
                <w:szCs w:val="24"/>
              </w:rPr>
            </w:pPr>
          </w:p>
          <w:p w14:paraId="69682C0A" w14:textId="77777777" w:rsidR="00CD616B" w:rsidRPr="00B17490" w:rsidRDefault="00CD616B" w:rsidP="00E64986">
            <w:pPr>
              <w:pStyle w:val="TableTextChar"/>
              <w:numPr>
                <w:ilvl w:val="12"/>
                <w:numId w:val="0"/>
              </w:numPr>
              <w:rPr>
                <w:b/>
                <w:szCs w:val="24"/>
              </w:rPr>
            </w:pPr>
          </w:p>
          <w:p w14:paraId="427F0D4B"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D58" w14:textId="0A046F5D" w:rsidR="00AE0AB7" w:rsidRPr="00B17490" w:rsidRDefault="00D50271" w:rsidP="00AE0AB7">
            <w:pPr>
              <w:pStyle w:val="TableTextChar"/>
              <w:numPr>
                <w:ilvl w:val="12"/>
                <w:numId w:val="0"/>
              </w:numPr>
              <w:rPr>
                <w:b/>
                <w:bCs/>
                <w:color w:val="FF00FF"/>
                <w:szCs w:val="24"/>
              </w:rPr>
            </w:pPr>
            <w:r w:rsidRPr="00B17490">
              <w:rPr>
                <w:b/>
                <w:color w:val="0000FF"/>
                <w:szCs w:val="24"/>
              </w:rPr>
              <w:t>80%</w:t>
            </w:r>
            <w:r w:rsidR="00AE0AB7" w:rsidRPr="00B17490">
              <w:rPr>
                <w:color w:val="FF0000"/>
                <w:szCs w:val="24"/>
              </w:rPr>
              <w:t xml:space="preserve"> </w:t>
            </w:r>
            <w:r w:rsidR="00AE0AB7" w:rsidRPr="00B17490">
              <w:rPr>
                <w:szCs w:val="24"/>
              </w:rPr>
              <w:t>of eligible expenses after satisfying the deductible</w:t>
            </w:r>
          </w:p>
          <w:p w14:paraId="427F0D59" w14:textId="77777777" w:rsidR="00AE0AB7" w:rsidRPr="00B17490" w:rsidRDefault="00AE0AB7" w:rsidP="00E64986">
            <w:pPr>
              <w:pStyle w:val="TableTextChar"/>
              <w:numPr>
                <w:ilvl w:val="12"/>
                <w:numId w:val="0"/>
              </w:numPr>
              <w:rPr>
                <w:b/>
                <w:color w:val="000000"/>
                <w:szCs w:val="24"/>
              </w:rPr>
            </w:pPr>
          </w:p>
          <w:p w14:paraId="5C6E79E3" w14:textId="77777777" w:rsidR="00CD616B" w:rsidRPr="00B17490" w:rsidRDefault="00CD616B" w:rsidP="00F72BAC">
            <w:pPr>
              <w:rPr>
                <w:b/>
                <w:color w:val="FF00FF"/>
                <w:sz w:val="24"/>
                <w:szCs w:val="24"/>
              </w:rPr>
            </w:pPr>
          </w:p>
          <w:p w14:paraId="6E1B5007" w14:textId="1546D5C8" w:rsidR="00F72BAC" w:rsidRPr="00B17490" w:rsidRDefault="00F72BAC" w:rsidP="00F72BAC">
            <w:pPr>
              <w:rPr>
                <w:b/>
                <w:color w:val="0000FF"/>
                <w:sz w:val="24"/>
                <w:szCs w:val="24"/>
              </w:rPr>
            </w:pPr>
            <w:r w:rsidRPr="00B17490">
              <w:rPr>
                <w:b/>
                <w:sz w:val="24"/>
                <w:szCs w:val="24"/>
              </w:rPr>
              <w:t>Partial hospitalization/ intensive outpatient treatment:</w:t>
            </w:r>
          </w:p>
          <w:p w14:paraId="2D5C3CFA" w14:textId="6730FF2D"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2ADFA2F0" w14:textId="77777777" w:rsidR="00F72BAC" w:rsidRPr="00B17490" w:rsidRDefault="00F72BAC" w:rsidP="00F72BAC">
            <w:pPr>
              <w:pStyle w:val="TableTextChar"/>
              <w:numPr>
                <w:ilvl w:val="12"/>
                <w:numId w:val="0"/>
              </w:numPr>
              <w:rPr>
                <w:b/>
                <w:color w:val="000000"/>
                <w:szCs w:val="24"/>
              </w:rPr>
            </w:pPr>
          </w:p>
          <w:p w14:paraId="427F0D79" w14:textId="6044D48C" w:rsidR="00F918A7" w:rsidRPr="00B17490" w:rsidRDefault="00F918A7" w:rsidP="00F918A7">
            <w:pPr>
              <w:pStyle w:val="TableText"/>
              <w:rPr>
                <w:color w:val="000000"/>
                <w:szCs w:val="24"/>
              </w:rPr>
            </w:pPr>
          </w:p>
          <w:p w14:paraId="427F0D82" w14:textId="4B9ADA32" w:rsidR="00195CEF" w:rsidRPr="00B17490" w:rsidRDefault="00195CEF" w:rsidP="00195CEF">
            <w:pPr>
              <w:pStyle w:val="TableTextCharChar"/>
              <w:rPr>
                <w:b/>
                <w:color w:val="000000"/>
                <w:szCs w:val="24"/>
              </w:rPr>
            </w:pPr>
            <w:r w:rsidRPr="00B17490">
              <w:rPr>
                <w:rStyle w:val="CDVar"/>
                <w:rFonts w:ascii="Times New Roman" w:hAnsi="Times New Roman"/>
                <w:b/>
                <w:color w:val="000000"/>
                <w:szCs w:val="24"/>
              </w:rPr>
              <w:t xml:space="preserve">You are not required to provide pre-service </w:t>
            </w:r>
            <w:r w:rsidRPr="00B17490">
              <w:rPr>
                <w:rStyle w:val="CDBlack"/>
                <w:rFonts w:ascii="Times New Roman" w:hAnsi="Times New Roman"/>
                <w:b/>
                <w:color w:val="auto"/>
                <w:szCs w:val="24"/>
              </w:rPr>
              <w:t xml:space="preserve">authorization </w:t>
            </w:r>
            <w:r w:rsidRPr="00B17490">
              <w:rPr>
                <w:rStyle w:val="CDVar"/>
                <w:rFonts w:ascii="Times New Roman" w:hAnsi="Times New Roman"/>
                <w:b/>
                <w:color w:val="000000"/>
                <w:szCs w:val="24"/>
              </w:rPr>
              <w:t xml:space="preserve">when you seek these services from Network providers. Network providers are responsible for </w:t>
            </w:r>
            <w:r w:rsidRPr="00B17490">
              <w:rPr>
                <w:rStyle w:val="CDBlack"/>
                <w:rFonts w:ascii="Times New Roman" w:hAnsi="Times New Roman"/>
                <w:b/>
                <w:color w:val="auto"/>
                <w:szCs w:val="24"/>
              </w:rPr>
              <w:t>obtaining prior authorization from</w:t>
            </w:r>
            <w:r w:rsidRPr="00B17490">
              <w:rPr>
                <w:rStyle w:val="CDBlack"/>
                <w:rFonts w:ascii="Times New Roman" w:hAnsi="Times New Roman"/>
                <w:b/>
                <w:szCs w:val="24"/>
              </w:rPr>
              <w:t xml:space="preserve"> </w:t>
            </w:r>
            <w:r w:rsidRPr="00B17490">
              <w:rPr>
                <w:rStyle w:val="CDVar"/>
                <w:rFonts w:ascii="Times New Roman" w:hAnsi="Times New Roman"/>
                <w:b/>
                <w:color w:val="000000"/>
                <w:szCs w:val="24"/>
              </w:rPr>
              <w:t xml:space="preserve">the Mental </w:t>
            </w:r>
            <w:r w:rsidRPr="00B17490">
              <w:rPr>
                <w:rStyle w:val="CDVar"/>
                <w:rFonts w:ascii="Times New Roman" w:hAnsi="Times New Roman"/>
                <w:b/>
                <w:color w:val="000000"/>
                <w:szCs w:val="24"/>
              </w:rPr>
              <w:lastRenderedPageBreak/>
              <w:t>Health/Substance Use Disorder Administrator before they provide these services to you.</w:t>
            </w:r>
          </w:p>
          <w:p w14:paraId="427F0D83" w14:textId="77777777" w:rsidR="00195CEF" w:rsidRPr="00B17490" w:rsidRDefault="00195CEF" w:rsidP="00195CEF">
            <w:pPr>
              <w:pStyle w:val="TableText"/>
              <w:rPr>
                <w:color w:val="000000"/>
                <w:szCs w:val="24"/>
              </w:rPr>
            </w:pPr>
          </w:p>
          <w:p w14:paraId="427F0D84" w14:textId="77777777" w:rsidR="00195CEF" w:rsidRPr="00B17490" w:rsidRDefault="00195CEF" w:rsidP="00195CEF">
            <w:pPr>
              <w:pStyle w:val="TableText"/>
              <w:rPr>
                <w:color w:val="000000"/>
                <w:szCs w:val="24"/>
              </w:rPr>
            </w:pPr>
            <w:r w:rsidRPr="00B17490">
              <w:rPr>
                <w:b/>
                <w:color w:val="000000"/>
                <w:szCs w:val="24"/>
              </w:rPr>
              <w:t>Network provider ONLY will be responsible for obtaining the following prior authorization requirements:</w:t>
            </w:r>
            <w:r w:rsidRPr="00B17490">
              <w:rPr>
                <w:rStyle w:val="CDBlack"/>
                <w:rFonts w:ascii="Times New Roman" w:hAnsi="Times New Roman"/>
                <w:b/>
                <w:szCs w:val="24"/>
              </w:rPr>
              <w:t xml:space="preserve"> </w:t>
            </w:r>
          </w:p>
          <w:p w14:paraId="427F0D85" w14:textId="6A295952" w:rsidR="00195CEF" w:rsidRPr="00B17490" w:rsidRDefault="00195CEF" w:rsidP="00195CEF">
            <w:pPr>
              <w:pStyle w:val="TableText"/>
              <w:rPr>
                <w:color w:val="000000"/>
                <w:szCs w:val="24"/>
              </w:rPr>
            </w:pPr>
            <w:r w:rsidRPr="00B17490">
              <w:rPr>
                <w:color w:val="000000"/>
                <w:szCs w:val="24"/>
              </w:rPr>
              <w:t>●   Mental Health Services - inpatient services (including services at a Residential Treatment facility</w:t>
            </w:r>
            <w:r w:rsidR="00750999" w:rsidRPr="00B17490">
              <w:rPr>
                <w:b/>
                <w:bCs/>
                <w:color w:val="FF00FF"/>
                <w:szCs w:val="24"/>
              </w:rPr>
              <w:t xml:space="preserve"> </w:t>
            </w:r>
            <w:r w:rsidR="00F72BAC" w:rsidRPr="00B17490">
              <w:rPr>
                <w:color w:val="000000"/>
                <w:szCs w:val="24"/>
              </w:rPr>
              <w:t>partial hospitalization/day treatment</w:t>
            </w:r>
            <w:r w:rsidR="00CD616B" w:rsidRPr="00B17490">
              <w:rPr>
                <w:color w:val="000000"/>
                <w:szCs w:val="24"/>
              </w:rPr>
              <w:t>.</w:t>
            </w:r>
          </w:p>
          <w:p w14:paraId="427F0D86" w14:textId="0AFE9328" w:rsidR="00195CEF" w:rsidRPr="00B17490" w:rsidRDefault="00195CEF" w:rsidP="00195CEF">
            <w:pPr>
              <w:pStyle w:val="TableText"/>
              <w:rPr>
                <w:color w:val="000000"/>
                <w:szCs w:val="24"/>
              </w:rPr>
            </w:pPr>
          </w:p>
          <w:p w14:paraId="427F0D87" w14:textId="77777777" w:rsidR="00195CEF" w:rsidRPr="00B17490" w:rsidRDefault="00195CEF" w:rsidP="00195CEF">
            <w:pPr>
              <w:pStyle w:val="TableText"/>
              <w:rPr>
                <w:color w:val="000000"/>
                <w:szCs w:val="24"/>
              </w:rPr>
            </w:pPr>
            <w:r w:rsidRPr="00B17490">
              <w:rPr>
                <w:color w:val="000000"/>
                <w:szCs w:val="24"/>
              </w:rPr>
              <w:t xml:space="preserve">For a scheduled admission, </w:t>
            </w:r>
            <w:r w:rsidRPr="00B17490">
              <w:rPr>
                <w:b/>
                <w:color w:val="000000"/>
                <w:szCs w:val="24"/>
              </w:rPr>
              <w:t>Network provider</w:t>
            </w:r>
            <w:r w:rsidRPr="00B1749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17490" w:rsidRDefault="00195CEF" w:rsidP="00195CEF">
            <w:pPr>
              <w:pStyle w:val="TableText"/>
              <w:rPr>
                <w:color w:val="000000"/>
                <w:szCs w:val="24"/>
              </w:rPr>
            </w:pPr>
          </w:p>
          <w:p w14:paraId="100A229B" w14:textId="4782B1F2" w:rsidR="006253E1" w:rsidRPr="00B17490" w:rsidRDefault="006253E1" w:rsidP="005943B9">
            <w:pPr>
              <w:pStyle w:val="TableText"/>
              <w:rPr>
                <w:color w:val="000000"/>
                <w:szCs w:val="24"/>
              </w:rPr>
            </w:pPr>
          </w:p>
          <w:p w14:paraId="427F0D91" w14:textId="3E251814" w:rsidR="00195CEF" w:rsidRPr="00B17490" w:rsidRDefault="00195CEF" w:rsidP="00195CEF">
            <w:pPr>
              <w:pStyle w:val="TableText"/>
              <w:ind w:left="288"/>
              <w:rPr>
                <w:color w:val="000000"/>
                <w:szCs w:val="24"/>
              </w:rPr>
            </w:pPr>
          </w:p>
          <w:p w14:paraId="427F0D92" w14:textId="77777777" w:rsidR="00195CEF" w:rsidRPr="00B17490" w:rsidRDefault="00195CEF" w:rsidP="001B3356">
            <w:pPr>
              <w:pStyle w:val="TableText"/>
              <w:rPr>
                <w:color w:val="000000"/>
                <w:szCs w:val="24"/>
              </w:rPr>
            </w:pPr>
          </w:p>
          <w:p w14:paraId="427F0D96" w14:textId="77777777" w:rsidR="001B3356" w:rsidRPr="00B17490" w:rsidRDefault="001B3356" w:rsidP="00CD616B">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17490" w:rsidRDefault="001B3356" w:rsidP="00E64986">
            <w:pPr>
              <w:pStyle w:val="TableTextChar"/>
              <w:numPr>
                <w:ilvl w:val="12"/>
                <w:numId w:val="0"/>
              </w:numPr>
              <w:rPr>
                <w:b/>
                <w:szCs w:val="24"/>
              </w:rPr>
            </w:pPr>
            <w:r w:rsidRPr="00B17490">
              <w:rPr>
                <w:b/>
                <w:color w:val="000000"/>
                <w:szCs w:val="24"/>
              </w:rPr>
              <w:lastRenderedPageBreak/>
              <w:t>Services received on an inpatient basis in a Hospital or Alternate Facility</w:t>
            </w:r>
            <w:r w:rsidRPr="00B17490">
              <w:rPr>
                <w:b/>
                <w:szCs w:val="24"/>
              </w:rPr>
              <w:t>:</w:t>
            </w:r>
          </w:p>
          <w:p w14:paraId="427F0D9C" w14:textId="5DBA4A9F" w:rsidR="00ED6B58" w:rsidRPr="00B17490" w:rsidRDefault="00D50271" w:rsidP="00ED6B58">
            <w:pPr>
              <w:pStyle w:val="TableTextChar"/>
              <w:numPr>
                <w:ilvl w:val="12"/>
                <w:numId w:val="0"/>
              </w:numPr>
              <w:rPr>
                <w:b/>
                <w:bCs/>
                <w:color w:val="FF00FF"/>
                <w:szCs w:val="24"/>
              </w:rPr>
            </w:pPr>
            <w:r w:rsidRPr="00B17490">
              <w:rPr>
                <w:b/>
                <w:color w:val="0000FF"/>
                <w:szCs w:val="24"/>
              </w:rPr>
              <w:t>60%</w:t>
            </w:r>
            <w:r w:rsidR="00ED6B58" w:rsidRPr="00B17490">
              <w:rPr>
                <w:color w:val="FF0000"/>
                <w:szCs w:val="24"/>
              </w:rPr>
              <w:t xml:space="preserve"> </w:t>
            </w:r>
            <w:r w:rsidR="00ED6B58" w:rsidRPr="00B17490">
              <w:rPr>
                <w:szCs w:val="24"/>
              </w:rPr>
              <w:t>of eligible expenses after satisfying the deductible</w:t>
            </w:r>
          </w:p>
          <w:p w14:paraId="427F0D9D" w14:textId="77777777" w:rsidR="001B3356" w:rsidRPr="00B17490" w:rsidRDefault="001B3356" w:rsidP="00E64986">
            <w:pPr>
              <w:pStyle w:val="TableTextChar"/>
              <w:numPr>
                <w:ilvl w:val="12"/>
                <w:numId w:val="0"/>
              </w:numPr>
              <w:rPr>
                <w:b/>
                <w:color w:val="FF00FF"/>
                <w:szCs w:val="24"/>
              </w:rPr>
            </w:pPr>
          </w:p>
          <w:p w14:paraId="427F0D9E" w14:textId="77777777" w:rsidR="001B3356" w:rsidRPr="00B17490" w:rsidRDefault="001B3356" w:rsidP="00E64986">
            <w:pPr>
              <w:pStyle w:val="TableTextChar"/>
              <w:numPr>
                <w:ilvl w:val="12"/>
                <w:numId w:val="0"/>
              </w:numPr>
              <w:rPr>
                <w:b/>
                <w:color w:val="FF00FF"/>
                <w:szCs w:val="24"/>
              </w:rPr>
            </w:pPr>
          </w:p>
          <w:p w14:paraId="427F0D9F"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DA4" w14:textId="4ECD9778" w:rsidR="00A557CA" w:rsidRPr="00B17490" w:rsidRDefault="00D50271" w:rsidP="00A557CA">
            <w:pPr>
              <w:pStyle w:val="TableTextChar"/>
              <w:numPr>
                <w:ilvl w:val="12"/>
                <w:numId w:val="0"/>
              </w:numPr>
              <w:rPr>
                <w:b/>
                <w:bCs/>
                <w:color w:val="FF00FF"/>
                <w:szCs w:val="24"/>
              </w:rPr>
            </w:pPr>
            <w:r w:rsidRPr="00B17490">
              <w:rPr>
                <w:b/>
                <w:color w:val="0000FF"/>
                <w:szCs w:val="24"/>
              </w:rPr>
              <w:t>60%</w:t>
            </w:r>
            <w:r w:rsidR="00A557CA" w:rsidRPr="00B17490">
              <w:rPr>
                <w:color w:val="FF0000"/>
                <w:szCs w:val="24"/>
              </w:rPr>
              <w:t xml:space="preserve"> </w:t>
            </w:r>
            <w:r w:rsidR="00A557CA" w:rsidRPr="00B17490">
              <w:rPr>
                <w:szCs w:val="24"/>
              </w:rPr>
              <w:t>of eligible expenses after satisfying the deductible</w:t>
            </w:r>
          </w:p>
          <w:p w14:paraId="427F0DA5" w14:textId="77777777" w:rsidR="00A557CA" w:rsidRPr="00B17490" w:rsidRDefault="00A557CA" w:rsidP="00E64986">
            <w:pPr>
              <w:pStyle w:val="TableTextChar"/>
              <w:numPr>
                <w:ilvl w:val="12"/>
                <w:numId w:val="0"/>
              </w:numPr>
              <w:rPr>
                <w:b/>
                <w:color w:val="FF00FF"/>
                <w:szCs w:val="24"/>
              </w:rPr>
            </w:pPr>
          </w:p>
          <w:p w14:paraId="554D7C21" w14:textId="7BF17E62" w:rsidR="00CD616B" w:rsidRPr="00B17490" w:rsidRDefault="00CD616B" w:rsidP="00F72BAC">
            <w:pPr>
              <w:rPr>
                <w:b/>
                <w:color w:val="FF00FF"/>
                <w:sz w:val="24"/>
                <w:szCs w:val="24"/>
              </w:rPr>
            </w:pPr>
          </w:p>
          <w:p w14:paraId="5820534C" w14:textId="189FCFF6" w:rsidR="00F72BAC" w:rsidRPr="00B17490" w:rsidRDefault="00F72BAC" w:rsidP="00F72BAC">
            <w:pPr>
              <w:rPr>
                <w:b/>
                <w:color w:val="0000FF"/>
                <w:sz w:val="24"/>
                <w:szCs w:val="24"/>
              </w:rPr>
            </w:pPr>
            <w:r w:rsidRPr="00B17490">
              <w:rPr>
                <w:b/>
                <w:sz w:val="24"/>
                <w:szCs w:val="24"/>
              </w:rPr>
              <w:t>Partial hospitalization/ intensive outpatient treatment:</w:t>
            </w:r>
          </w:p>
          <w:p w14:paraId="6B287767" w14:textId="4038AB0A" w:rsidR="00F72BAC" w:rsidRPr="00B17490" w:rsidRDefault="00D50271" w:rsidP="00F72BAC">
            <w:pPr>
              <w:numPr>
                <w:ilvl w:val="12"/>
                <w:numId w:val="0"/>
              </w:numPr>
              <w:rPr>
                <w:b/>
                <w:bCs/>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6A5DCD7C" w14:textId="77777777" w:rsidR="00F72BAC" w:rsidRPr="00B17490" w:rsidRDefault="00F72BAC" w:rsidP="00E64986">
            <w:pPr>
              <w:pStyle w:val="TableTextChar"/>
              <w:numPr>
                <w:ilvl w:val="12"/>
                <w:numId w:val="0"/>
              </w:numPr>
              <w:rPr>
                <w:b/>
                <w:color w:val="FF00FF"/>
                <w:szCs w:val="24"/>
              </w:rPr>
            </w:pPr>
          </w:p>
          <w:p w14:paraId="0EBEB76C" w14:textId="7A8A5DE6" w:rsidR="00CD616B" w:rsidRPr="00B17490" w:rsidRDefault="00CD616B" w:rsidP="006B00A4">
            <w:pPr>
              <w:pStyle w:val="TableTextCharCharChar1"/>
              <w:numPr>
                <w:ilvl w:val="12"/>
                <w:numId w:val="0"/>
              </w:numPr>
              <w:rPr>
                <w:b/>
                <w:color w:val="FF00FF"/>
                <w:szCs w:val="24"/>
              </w:rPr>
            </w:pPr>
          </w:p>
          <w:p w14:paraId="427F0DD5" w14:textId="458F69A0" w:rsidR="006B00A4" w:rsidRPr="00B17490" w:rsidRDefault="006B00A4" w:rsidP="006B00A4">
            <w:pPr>
              <w:pStyle w:val="TableTextCharCharChar1"/>
              <w:numPr>
                <w:ilvl w:val="12"/>
                <w:numId w:val="0"/>
              </w:numPr>
              <w:rPr>
                <w:b/>
                <w:szCs w:val="24"/>
              </w:rPr>
            </w:pPr>
            <w:r w:rsidRPr="00B17490">
              <w:rPr>
                <w:b/>
                <w:szCs w:val="24"/>
              </w:rPr>
              <w:t>Prior Authorization Required</w:t>
            </w:r>
          </w:p>
          <w:p w14:paraId="427F0DD6" w14:textId="77777777" w:rsidR="006B00A4" w:rsidRPr="00B17490" w:rsidRDefault="006B00A4" w:rsidP="006B00A4">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You must provide pre-service </w:t>
            </w:r>
            <w:r w:rsidRPr="00B17490">
              <w:rPr>
                <w:color w:val="000000"/>
                <w:szCs w:val="24"/>
              </w:rPr>
              <w:t xml:space="preserve">authorization </w:t>
            </w:r>
            <w:r w:rsidRPr="00B17490">
              <w:rPr>
                <w:rStyle w:val="CDVar"/>
                <w:rFonts w:ascii="Times New Roman" w:hAnsi="Times New Roman"/>
                <w:color w:val="000000"/>
                <w:szCs w:val="24"/>
              </w:rPr>
              <w:t>as described below.</w:t>
            </w:r>
          </w:p>
          <w:p w14:paraId="427F0DD7" w14:textId="77777777" w:rsidR="006B00A4" w:rsidRPr="00B17490" w:rsidRDefault="006B00A4" w:rsidP="006B00A4">
            <w:pPr>
              <w:pStyle w:val="TableText"/>
              <w:rPr>
                <w:color w:val="000000"/>
                <w:szCs w:val="24"/>
              </w:rPr>
            </w:pPr>
          </w:p>
          <w:p w14:paraId="421A4363" w14:textId="77777777" w:rsidR="00CD616B" w:rsidRPr="00B17490" w:rsidRDefault="00CD616B" w:rsidP="006B00A4">
            <w:pPr>
              <w:pStyle w:val="TableText"/>
              <w:rPr>
                <w:color w:val="000000"/>
                <w:szCs w:val="24"/>
              </w:rPr>
            </w:pPr>
          </w:p>
          <w:p w14:paraId="04981066" w14:textId="77777777" w:rsidR="00CD616B" w:rsidRPr="00B17490" w:rsidRDefault="00CD616B" w:rsidP="006B00A4">
            <w:pPr>
              <w:pStyle w:val="TableText"/>
              <w:rPr>
                <w:color w:val="000000"/>
                <w:szCs w:val="24"/>
              </w:rPr>
            </w:pPr>
          </w:p>
          <w:p w14:paraId="58B9CDF4" w14:textId="77777777" w:rsidR="00CD616B" w:rsidRPr="00B17490" w:rsidRDefault="00CD616B" w:rsidP="006B00A4">
            <w:pPr>
              <w:pStyle w:val="TableText"/>
              <w:rPr>
                <w:color w:val="000000"/>
                <w:szCs w:val="24"/>
              </w:rPr>
            </w:pPr>
          </w:p>
          <w:p w14:paraId="6B1EEC9E" w14:textId="77777777" w:rsidR="00CD616B" w:rsidRPr="00B17490" w:rsidRDefault="00CD616B" w:rsidP="006B00A4">
            <w:pPr>
              <w:pStyle w:val="TableText"/>
              <w:rPr>
                <w:color w:val="000000"/>
                <w:szCs w:val="24"/>
              </w:rPr>
            </w:pPr>
          </w:p>
          <w:p w14:paraId="1C686795" w14:textId="77777777" w:rsidR="00CD616B" w:rsidRPr="00B17490" w:rsidRDefault="00CD616B" w:rsidP="006B00A4">
            <w:pPr>
              <w:pStyle w:val="TableText"/>
              <w:rPr>
                <w:color w:val="000000"/>
                <w:szCs w:val="24"/>
              </w:rPr>
            </w:pPr>
          </w:p>
          <w:p w14:paraId="6C5A6E1B" w14:textId="77777777" w:rsidR="00CD616B" w:rsidRPr="00B17490" w:rsidRDefault="00CD616B" w:rsidP="006B00A4">
            <w:pPr>
              <w:pStyle w:val="TableText"/>
              <w:rPr>
                <w:color w:val="000000"/>
                <w:szCs w:val="24"/>
              </w:rPr>
            </w:pPr>
          </w:p>
          <w:p w14:paraId="643EFDBD" w14:textId="77777777" w:rsidR="00CD616B" w:rsidRPr="00B17490" w:rsidRDefault="00CD616B" w:rsidP="006B00A4">
            <w:pPr>
              <w:pStyle w:val="TableText"/>
              <w:rPr>
                <w:color w:val="000000"/>
                <w:szCs w:val="24"/>
              </w:rPr>
            </w:pPr>
          </w:p>
          <w:p w14:paraId="5F992648" w14:textId="77777777" w:rsidR="00CD616B" w:rsidRPr="00B17490" w:rsidRDefault="00CD616B" w:rsidP="006B00A4">
            <w:pPr>
              <w:pStyle w:val="TableText"/>
              <w:rPr>
                <w:color w:val="000000"/>
                <w:szCs w:val="24"/>
              </w:rPr>
            </w:pPr>
          </w:p>
          <w:p w14:paraId="427F0DD8" w14:textId="77777777" w:rsidR="006B00A4" w:rsidRPr="00B17490" w:rsidRDefault="006B00A4" w:rsidP="006B00A4">
            <w:pPr>
              <w:pStyle w:val="TableText"/>
              <w:rPr>
                <w:rStyle w:val="CDVarItalic"/>
                <w:rFonts w:ascii="Times New Roman" w:hAnsi="Times New Roman"/>
                <w:b/>
                <w:color w:val="000000"/>
                <w:szCs w:val="24"/>
              </w:rPr>
            </w:pPr>
            <w:r w:rsidRPr="00B17490">
              <w:rPr>
                <w:rStyle w:val="CDVar"/>
                <w:rFonts w:ascii="Times New Roman" w:hAnsi="Times New Roman"/>
                <w:b/>
                <w:color w:val="000000"/>
                <w:szCs w:val="24"/>
              </w:rPr>
              <w:t xml:space="preserve">When Benefits are provided for any of the services listed below, the following services require </w:t>
            </w:r>
            <w:r w:rsidRPr="00B17490">
              <w:rPr>
                <w:b/>
                <w:color w:val="000000"/>
                <w:szCs w:val="24"/>
              </w:rPr>
              <w:t>prior authorization</w:t>
            </w:r>
            <w:r w:rsidRPr="00B17490">
              <w:rPr>
                <w:rStyle w:val="CDVarItalic"/>
                <w:rFonts w:ascii="Times New Roman" w:hAnsi="Times New Roman"/>
                <w:b/>
                <w:i w:val="0"/>
                <w:color w:val="000000"/>
                <w:szCs w:val="24"/>
              </w:rPr>
              <w:t>:</w:t>
            </w:r>
          </w:p>
          <w:p w14:paraId="427F0DD9" w14:textId="468431BE" w:rsidR="006B00A4" w:rsidRPr="00B17490" w:rsidRDefault="006B00A4" w:rsidP="006B00A4">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Mental Health Services - inpatient services (including services at a Residential Treatment facility); </w:t>
            </w:r>
            <w:r w:rsidR="00F72BAC" w:rsidRPr="00B17490">
              <w:rPr>
                <w:color w:val="000000"/>
                <w:szCs w:val="24"/>
              </w:rPr>
              <w:t>partial hospitalization/day treatment</w:t>
            </w:r>
            <w:r w:rsidRPr="00B17490">
              <w:rPr>
                <w:rStyle w:val="CDVar"/>
                <w:rFonts w:ascii="Times New Roman" w:hAnsi="Times New Roman"/>
                <w:color w:val="000000"/>
                <w:szCs w:val="24"/>
              </w:rPr>
              <w:t>.</w:t>
            </w:r>
          </w:p>
          <w:p w14:paraId="427F0DDA" w14:textId="587511A0" w:rsidR="006B00A4" w:rsidRPr="00B17490" w:rsidRDefault="006B00A4" w:rsidP="006B00A4">
            <w:pPr>
              <w:pStyle w:val="TableText"/>
              <w:rPr>
                <w:rStyle w:val="CDVar"/>
                <w:rFonts w:ascii="Times New Roman" w:hAnsi="Times New Roman"/>
                <w:color w:val="000000"/>
                <w:szCs w:val="24"/>
              </w:rPr>
            </w:pPr>
          </w:p>
          <w:p w14:paraId="427F0DDB" w14:textId="77777777" w:rsidR="006B00A4" w:rsidRPr="00B17490" w:rsidRDefault="006B00A4" w:rsidP="006B00A4">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17490" w:rsidRDefault="006B00A4" w:rsidP="006B00A4">
            <w:pPr>
              <w:pStyle w:val="TableText"/>
              <w:rPr>
                <w:rStyle w:val="CDVar"/>
                <w:rFonts w:ascii="Times New Roman" w:hAnsi="Times New Roman"/>
                <w:color w:val="000000"/>
                <w:szCs w:val="24"/>
              </w:rPr>
            </w:pPr>
          </w:p>
          <w:p w14:paraId="5CD8CB25" w14:textId="77777777" w:rsidR="00CD616B" w:rsidRPr="00B17490" w:rsidRDefault="00CD616B" w:rsidP="006B00A4">
            <w:pPr>
              <w:pStyle w:val="TableText"/>
              <w:rPr>
                <w:szCs w:val="24"/>
              </w:rPr>
            </w:pPr>
          </w:p>
          <w:p w14:paraId="427F0DE8" w14:textId="66343710" w:rsidR="006B00A4" w:rsidRPr="00B17490" w:rsidRDefault="006B00A4" w:rsidP="006B00A4">
            <w:pPr>
              <w:pStyle w:val="TableText"/>
              <w:rPr>
                <w:color w:val="000000"/>
                <w:szCs w:val="24"/>
              </w:rPr>
            </w:pPr>
            <w:r w:rsidRPr="00B17490">
              <w:rPr>
                <w:szCs w:val="24"/>
              </w:rPr>
              <w:t xml:space="preserve">If you fail to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as required,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of Eligible Expenses</w:t>
            </w:r>
            <w:r w:rsidRPr="00B17490">
              <w:rPr>
                <w:b/>
                <w:szCs w:val="24"/>
              </w:rPr>
              <w:t>.</w:t>
            </w:r>
          </w:p>
          <w:p w14:paraId="427F0DEC" w14:textId="7C313CD2" w:rsidR="001B3356" w:rsidRPr="00B17490" w:rsidRDefault="001B3356" w:rsidP="00E64986">
            <w:pPr>
              <w:pStyle w:val="TableTextChar"/>
              <w:numPr>
                <w:ilvl w:val="12"/>
                <w:numId w:val="0"/>
              </w:numPr>
              <w:rPr>
                <w:bCs/>
                <w:color w:val="000000"/>
                <w:szCs w:val="24"/>
              </w:rPr>
            </w:pPr>
          </w:p>
        </w:tc>
      </w:tr>
      <w:tr w:rsidR="001B3356" w:rsidRPr="00B17490" w14:paraId="427F0EB2"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17490" w:rsidRDefault="001B3356" w:rsidP="00E64986">
            <w:pPr>
              <w:pStyle w:val="TableTextChar"/>
              <w:numPr>
                <w:ilvl w:val="12"/>
                <w:numId w:val="0"/>
              </w:numPr>
              <w:rPr>
                <w:b/>
                <w:szCs w:val="24"/>
              </w:rPr>
            </w:pPr>
            <w:bookmarkStart w:id="204" w:name="Neurological_Disorders_Austism_Spectrum"/>
            <w:r w:rsidRPr="00B17490">
              <w:rPr>
                <w:b/>
                <w:szCs w:val="24"/>
              </w:rPr>
              <w:lastRenderedPageBreak/>
              <w:t>Neurobiological Disorders - Mental Health Services for Autism Spectrum Disorders</w:t>
            </w:r>
          </w:p>
          <w:bookmarkEnd w:id="204"/>
          <w:p w14:paraId="427F0DF1" w14:textId="77777777" w:rsidR="001B3356" w:rsidRPr="00B17490" w:rsidRDefault="001B3356" w:rsidP="00E64986">
            <w:pPr>
              <w:pStyle w:val="TableTextCharCharChar1"/>
              <w:rPr>
                <w:bCs/>
                <w:color w:val="0000FF"/>
                <w:szCs w:val="24"/>
              </w:rPr>
            </w:pPr>
          </w:p>
          <w:p w14:paraId="0DE40CD2" w14:textId="77777777" w:rsidR="006A4FF5" w:rsidRPr="00B17490" w:rsidRDefault="006A4FF5" w:rsidP="00E64986">
            <w:pPr>
              <w:pStyle w:val="TableText"/>
              <w:rPr>
                <w:color w:val="000000"/>
                <w:szCs w:val="24"/>
              </w:rPr>
            </w:pPr>
          </w:p>
          <w:p w14:paraId="6E5B5897" w14:textId="77777777" w:rsidR="00D01193" w:rsidRPr="00B17490" w:rsidRDefault="00D01193" w:rsidP="00E64986">
            <w:pPr>
              <w:pStyle w:val="TableText"/>
              <w:rPr>
                <w:color w:val="000000"/>
                <w:szCs w:val="24"/>
              </w:rPr>
            </w:pPr>
          </w:p>
          <w:p w14:paraId="427F0DF4" w14:textId="77777777" w:rsidR="001B3356" w:rsidRPr="00B17490" w:rsidRDefault="001B3356" w:rsidP="00E64986">
            <w:pPr>
              <w:pStyle w:val="TableText"/>
              <w:rPr>
                <w:color w:val="000000"/>
                <w:szCs w:val="24"/>
              </w:rPr>
            </w:pPr>
            <w:r w:rsidRPr="00B17490">
              <w:rPr>
                <w:color w:val="000000"/>
                <w:szCs w:val="24"/>
              </w:rPr>
              <w:t>The Plan pays Benefits for psychiatric services for Autism Spectrum Disorders that are both of the following:</w:t>
            </w:r>
          </w:p>
          <w:p w14:paraId="427F0DF5" w14:textId="77777777" w:rsidR="001B3356" w:rsidRPr="00B17490" w:rsidRDefault="001B3356" w:rsidP="00E64986">
            <w:pPr>
              <w:pStyle w:val="TableText"/>
              <w:rPr>
                <w:color w:val="000000"/>
                <w:szCs w:val="24"/>
              </w:rPr>
            </w:pPr>
            <w:r w:rsidRPr="00B17490">
              <w:rPr>
                <w:color w:val="000000"/>
                <w:szCs w:val="24"/>
              </w:rPr>
              <w:t xml:space="preserve">●   Provided by or under the </w:t>
            </w:r>
          </w:p>
          <w:p w14:paraId="427F0DF6" w14:textId="77777777" w:rsidR="001B3356" w:rsidRPr="00B17490" w:rsidRDefault="001B3356" w:rsidP="00E64986">
            <w:pPr>
              <w:pStyle w:val="TableText"/>
              <w:ind w:left="288"/>
              <w:rPr>
                <w:color w:val="000000"/>
                <w:szCs w:val="24"/>
              </w:rPr>
            </w:pPr>
            <w:r w:rsidRPr="00B17490">
              <w:rPr>
                <w:color w:val="000000"/>
                <w:szCs w:val="24"/>
              </w:rPr>
              <w:t xml:space="preserve">direction of an experienced psychiatrist and/or an experienced </w:t>
            </w:r>
            <w:r w:rsidRPr="00B17490">
              <w:rPr>
                <w:color w:val="000000"/>
                <w:szCs w:val="24"/>
              </w:rPr>
              <w:lastRenderedPageBreak/>
              <w:t>licensed psychiatric provider; and</w:t>
            </w:r>
          </w:p>
          <w:p w14:paraId="427F0DF7" w14:textId="77777777" w:rsidR="001B3356" w:rsidRPr="00B17490" w:rsidRDefault="001B3356" w:rsidP="00E64986">
            <w:pPr>
              <w:pStyle w:val="TableText"/>
              <w:rPr>
                <w:color w:val="000000"/>
                <w:szCs w:val="24"/>
              </w:rPr>
            </w:pPr>
            <w:r w:rsidRPr="00B17490">
              <w:rPr>
                <w:color w:val="000000"/>
                <w:szCs w:val="24"/>
              </w:rPr>
              <w:t xml:space="preserve">●   Focused on treating </w:t>
            </w:r>
          </w:p>
          <w:p w14:paraId="427F0DF8" w14:textId="77777777" w:rsidR="001B3356" w:rsidRPr="00B17490" w:rsidRDefault="001B3356" w:rsidP="00E64986">
            <w:pPr>
              <w:pStyle w:val="TableText"/>
              <w:ind w:left="288"/>
              <w:rPr>
                <w:color w:val="000000"/>
                <w:szCs w:val="24"/>
              </w:rPr>
            </w:pPr>
            <w:r w:rsidRPr="00B17490">
              <w:rPr>
                <w:color w:val="000000"/>
                <w:szCs w:val="24"/>
              </w:rPr>
              <w:t>maladaptive/stereotypic behaviors that are posing danger to self, others and property and impairment in daily functioning.</w:t>
            </w:r>
          </w:p>
          <w:p w14:paraId="427F0DF9" w14:textId="77777777" w:rsidR="001B3356" w:rsidRPr="00B17490" w:rsidRDefault="001B3356" w:rsidP="00E64986">
            <w:pPr>
              <w:pStyle w:val="TableText"/>
              <w:rPr>
                <w:color w:val="000000"/>
                <w:szCs w:val="24"/>
              </w:rPr>
            </w:pPr>
          </w:p>
          <w:p w14:paraId="427F0DFA" w14:textId="4978D60A" w:rsidR="001B3356" w:rsidRPr="00B17490" w:rsidRDefault="001B3356" w:rsidP="00D01193">
            <w:pPr>
              <w:rPr>
                <w:b/>
                <w:color w:val="FF00FF"/>
                <w:sz w:val="24"/>
                <w:szCs w:val="24"/>
              </w:rPr>
            </w:pPr>
            <w:r w:rsidRPr="00B17490">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B17490" w:rsidRDefault="001B3356" w:rsidP="00E64986">
            <w:pPr>
              <w:pStyle w:val="TableText"/>
              <w:rPr>
                <w:color w:val="000000"/>
                <w:szCs w:val="24"/>
              </w:rPr>
            </w:pPr>
          </w:p>
          <w:p w14:paraId="427F0DFC" w14:textId="77777777" w:rsidR="001B3356" w:rsidRPr="00B17490" w:rsidRDefault="001B3356" w:rsidP="00E64986">
            <w:pPr>
              <w:pStyle w:val="TableText"/>
              <w:rPr>
                <w:szCs w:val="24"/>
              </w:rPr>
            </w:pPr>
            <w:r w:rsidRPr="00B17490">
              <w:rPr>
                <w:color w:val="000000"/>
                <w:szCs w:val="24"/>
              </w:rPr>
              <w:t xml:space="preserve">Benefits </w:t>
            </w:r>
            <w:r w:rsidRPr="00B17490">
              <w:rPr>
                <w:szCs w:val="24"/>
              </w:rPr>
              <w:t>include the following services provided on either an outpatient or inpatient basis:</w:t>
            </w:r>
          </w:p>
          <w:p w14:paraId="427F0DFD"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DFE" w14:textId="77777777" w:rsidR="001B3356" w:rsidRPr="00B17490" w:rsidRDefault="001B3356" w:rsidP="00E64986">
            <w:pPr>
              <w:pStyle w:val="TableText"/>
              <w:ind w:left="288"/>
              <w:rPr>
                <w:color w:val="000000"/>
                <w:szCs w:val="24"/>
              </w:rPr>
            </w:pPr>
            <w:r w:rsidRPr="00B17490">
              <w:rPr>
                <w:color w:val="000000"/>
                <w:szCs w:val="24"/>
              </w:rPr>
              <w:t>and assessment;</w:t>
            </w:r>
          </w:p>
          <w:p w14:paraId="427F0DFF" w14:textId="77777777" w:rsidR="001B3356" w:rsidRPr="00B17490" w:rsidRDefault="001B3356" w:rsidP="00E64986">
            <w:pPr>
              <w:pStyle w:val="TableText"/>
              <w:rPr>
                <w:color w:val="000000"/>
                <w:szCs w:val="24"/>
              </w:rPr>
            </w:pPr>
            <w:r w:rsidRPr="00B17490">
              <w:rPr>
                <w:color w:val="000000"/>
                <w:szCs w:val="24"/>
              </w:rPr>
              <w:t>●   treatment planning;</w:t>
            </w:r>
          </w:p>
          <w:p w14:paraId="427F0E00" w14:textId="77777777" w:rsidR="001B3356" w:rsidRPr="00B17490" w:rsidRDefault="001B3356" w:rsidP="00E64986">
            <w:pPr>
              <w:pStyle w:val="TableText"/>
              <w:rPr>
                <w:color w:val="000000"/>
                <w:szCs w:val="24"/>
              </w:rPr>
            </w:pPr>
            <w:r w:rsidRPr="00B17490">
              <w:rPr>
                <w:color w:val="000000"/>
                <w:szCs w:val="24"/>
              </w:rPr>
              <w:t>●   referral services;</w:t>
            </w:r>
          </w:p>
          <w:p w14:paraId="427F0E01" w14:textId="77777777" w:rsidR="001B3356" w:rsidRPr="00B17490" w:rsidRDefault="001B3356" w:rsidP="00E64986">
            <w:pPr>
              <w:pStyle w:val="TableText"/>
              <w:rPr>
                <w:color w:val="000000"/>
                <w:szCs w:val="24"/>
              </w:rPr>
            </w:pPr>
            <w:r w:rsidRPr="00B17490">
              <w:rPr>
                <w:color w:val="000000"/>
                <w:szCs w:val="24"/>
              </w:rPr>
              <w:t>●   medication management;</w:t>
            </w:r>
          </w:p>
          <w:p w14:paraId="427F0E02"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E03" w14:textId="3CF938CC" w:rsidR="001B3356" w:rsidRPr="00B17490" w:rsidRDefault="001B3356" w:rsidP="00E64986">
            <w:pPr>
              <w:pStyle w:val="TableText"/>
              <w:ind w:left="288"/>
              <w:rPr>
                <w:color w:val="000000"/>
                <w:szCs w:val="24"/>
              </w:rPr>
            </w:pPr>
            <w:r w:rsidRPr="00B17490">
              <w:rPr>
                <w:color w:val="000000"/>
                <w:szCs w:val="24"/>
              </w:rPr>
              <w:t>therapeutic group and provider-based case management services</w:t>
            </w:r>
          </w:p>
          <w:p w14:paraId="427F0E04" w14:textId="77777777" w:rsidR="001B3356" w:rsidRPr="00B17490" w:rsidRDefault="001B3356" w:rsidP="00E64986">
            <w:pPr>
              <w:pStyle w:val="TableText"/>
              <w:rPr>
                <w:color w:val="000000"/>
                <w:szCs w:val="24"/>
              </w:rPr>
            </w:pPr>
            <w:r w:rsidRPr="00B17490">
              <w:rPr>
                <w:color w:val="000000"/>
                <w:szCs w:val="24"/>
              </w:rPr>
              <w:t>●  crisis intervention</w:t>
            </w:r>
          </w:p>
          <w:p w14:paraId="427F0E07" w14:textId="77777777" w:rsidR="001B3356" w:rsidRPr="00B17490" w:rsidRDefault="001B3356" w:rsidP="00E64986">
            <w:pPr>
              <w:pStyle w:val="TableText"/>
              <w:rPr>
                <w:szCs w:val="24"/>
              </w:rPr>
            </w:pPr>
            <w:r w:rsidRPr="00B17490">
              <w:rPr>
                <w:szCs w:val="24"/>
              </w:rPr>
              <w:t xml:space="preserve">●   Partial Hospitalization/ </w:t>
            </w:r>
          </w:p>
          <w:p w14:paraId="427F0E08" w14:textId="77777777" w:rsidR="001B3356" w:rsidRPr="00B17490" w:rsidRDefault="001B3356" w:rsidP="00E64986">
            <w:pPr>
              <w:pStyle w:val="TableText"/>
              <w:ind w:left="288"/>
              <w:rPr>
                <w:szCs w:val="24"/>
              </w:rPr>
            </w:pPr>
            <w:r w:rsidRPr="00B17490">
              <w:rPr>
                <w:szCs w:val="24"/>
              </w:rPr>
              <w:t>Day Treatment</w:t>
            </w:r>
          </w:p>
          <w:p w14:paraId="427F0E09" w14:textId="77777777" w:rsidR="001B3356" w:rsidRPr="00B17490" w:rsidRDefault="001B3356" w:rsidP="00E64986">
            <w:pPr>
              <w:pStyle w:val="TableText"/>
              <w:rPr>
                <w:szCs w:val="24"/>
              </w:rPr>
            </w:pPr>
            <w:r w:rsidRPr="00B17490">
              <w:rPr>
                <w:szCs w:val="24"/>
              </w:rPr>
              <w:t xml:space="preserve">●   services at a Residential </w:t>
            </w:r>
          </w:p>
          <w:p w14:paraId="427F0E0A" w14:textId="77777777" w:rsidR="001B3356" w:rsidRPr="00B17490" w:rsidRDefault="001B3356" w:rsidP="00E64986">
            <w:pPr>
              <w:pStyle w:val="TableText"/>
              <w:ind w:left="288"/>
              <w:rPr>
                <w:szCs w:val="24"/>
              </w:rPr>
            </w:pPr>
            <w:r w:rsidRPr="00B17490">
              <w:rPr>
                <w:szCs w:val="24"/>
              </w:rPr>
              <w:t>Treatment Facility.</w:t>
            </w:r>
          </w:p>
          <w:p w14:paraId="427F0E0D"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E0E" w14:textId="77777777" w:rsidR="001B3356" w:rsidRPr="00B17490" w:rsidRDefault="001B3356" w:rsidP="00E64986">
            <w:pPr>
              <w:pStyle w:val="TableText"/>
              <w:ind w:left="288"/>
              <w:rPr>
                <w:color w:val="000000"/>
                <w:szCs w:val="24"/>
              </w:rPr>
            </w:pPr>
            <w:r w:rsidRPr="00B17490">
              <w:rPr>
                <w:color w:val="000000"/>
                <w:szCs w:val="24"/>
              </w:rPr>
              <w:t>Treatment.</w:t>
            </w:r>
          </w:p>
          <w:p w14:paraId="427F0E0F" w14:textId="77777777" w:rsidR="001B3356" w:rsidRPr="00B17490" w:rsidRDefault="001B3356" w:rsidP="00E64986">
            <w:pPr>
              <w:rPr>
                <w:sz w:val="24"/>
                <w:szCs w:val="24"/>
              </w:rPr>
            </w:pPr>
          </w:p>
          <w:p w14:paraId="427F0E10" w14:textId="77777777" w:rsidR="001B3356" w:rsidRPr="00B17490" w:rsidRDefault="001B3356" w:rsidP="00E64986">
            <w:pPr>
              <w:rPr>
                <w:sz w:val="24"/>
                <w:szCs w:val="24"/>
              </w:rPr>
            </w:pPr>
          </w:p>
          <w:p w14:paraId="427F0E12" w14:textId="2BE3EE13" w:rsidR="001B3356" w:rsidRPr="00B17490" w:rsidRDefault="00D01193" w:rsidP="00E64986">
            <w:pPr>
              <w:pStyle w:val="TableText"/>
              <w:rPr>
                <w:color w:val="000000"/>
                <w:szCs w:val="24"/>
              </w:rPr>
            </w:pPr>
            <w:r w:rsidRPr="00B17490">
              <w:rPr>
                <w:b/>
                <w:color w:val="FF00FF"/>
                <w:szCs w:val="24"/>
              </w:rPr>
              <w:t xml:space="preserve"> </w:t>
            </w:r>
            <w:r w:rsidR="001B3356" w:rsidRPr="00B17490">
              <w:rPr>
                <w:color w:val="000000"/>
                <w:szCs w:val="24"/>
              </w:rPr>
              <w:t xml:space="preserve">Covered Health Services include Autism Spectrum Disorder services that are focused on educational/behavioral intervention that are habilitative in nature and that are backed by credible research demonstrating that </w:t>
            </w:r>
            <w:r w:rsidR="001B3356" w:rsidRPr="00B17490">
              <w:rPr>
                <w:color w:val="000000"/>
                <w:szCs w:val="24"/>
              </w:rPr>
              <w:lastRenderedPageBreak/>
              <w:t>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17490" w:rsidRDefault="001B3356" w:rsidP="00E64986">
            <w:pPr>
              <w:pStyle w:val="TableText"/>
              <w:rPr>
                <w:color w:val="000000"/>
                <w:szCs w:val="24"/>
              </w:rPr>
            </w:pPr>
          </w:p>
          <w:p w14:paraId="427F0E14" w14:textId="7AD61433" w:rsidR="001B3356" w:rsidRPr="00B17490" w:rsidRDefault="001B3356" w:rsidP="00E64986">
            <w:pPr>
              <w:pStyle w:val="TableText"/>
              <w:rPr>
                <w:color w:val="000000"/>
                <w:szCs w:val="24"/>
              </w:rPr>
            </w:pPr>
            <w:r w:rsidRPr="00B17490">
              <w:rPr>
                <w:szCs w:val="24"/>
              </w:rPr>
              <w:t>The Mental Health/Substance Use Disorder Administrator determines coverage for</w:t>
            </w:r>
            <w:r w:rsidRPr="00B17490">
              <w:rPr>
                <w:color w:val="FF0000"/>
                <w:szCs w:val="24"/>
              </w:rPr>
              <w:t xml:space="preserve"> </w:t>
            </w:r>
            <w:r w:rsidRPr="00B17490">
              <w:rPr>
                <w:szCs w:val="24"/>
              </w:rPr>
              <w:t>all levels of care.</w:t>
            </w:r>
            <w:r w:rsidRPr="00B17490">
              <w:rPr>
                <w:color w:val="000000"/>
                <w:szCs w:val="24"/>
              </w:rPr>
              <w:t xml:space="preserve"> If an Inpatient Stay is required, it is covered on a Semi-private Room basis. </w:t>
            </w:r>
          </w:p>
          <w:p w14:paraId="427F0E15" w14:textId="77777777" w:rsidR="001B3356" w:rsidRPr="00B17490" w:rsidRDefault="001B3356" w:rsidP="00E64986">
            <w:pPr>
              <w:pStyle w:val="TableText"/>
              <w:rPr>
                <w:color w:val="000000"/>
                <w:szCs w:val="24"/>
              </w:rPr>
            </w:pPr>
          </w:p>
          <w:p w14:paraId="427F0E16" w14:textId="77777777" w:rsidR="001B3356" w:rsidRPr="00B17490" w:rsidRDefault="001B3356" w:rsidP="00E64986">
            <w:pPr>
              <w:rPr>
                <w:sz w:val="24"/>
                <w:szCs w:val="24"/>
              </w:rPr>
            </w:pPr>
            <w:r w:rsidRPr="00B17490">
              <w:rPr>
                <w:sz w:val="24"/>
                <w:szCs w:val="24"/>
              </w:rPr>
              <w:t>You are encouraged to contact the Mental Health/Substance Use Disorder Administrator for referrals to providers and coordination of care.</w:t>
            </w:r>
          </w:p>
          <w:p w14:paraId="427F0E17" w14:textId="77777777" w:rsidR="001B3356" w:rsidRPr="00B17490"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17490" w:rsidRDefault="001B3356" w:rsidP="00E64986">
            <w:pPr>
              <w:pStyle w:val="TableTextChar"/>
              <w:numPr>
                <w:ilvl w:val="12"/>
                <w:numId w:val="0"/>
              </w:numPr>
              <w:rPr>
                <w:b/>
                <w:szCs w:val="24"/>
              </w:rPr>
            </w:pPr>
            <w:r w:rsidRPr="00B17490">
              <w:rPr>
                <w:b/>
                <w:color w:val="000000"/>
                <w:szCs w:val="24"/>
              </w:rPr>
              <w:lastRenderedPageBreak/>
              <w:t>Services received on an inpatient basis in a Hospital or Alternate Facility</w:t>
            </w:r>
            <w:r w:rsidRPr="00B17490">
              <w:rPr>
                <w:b/>
                <w:szCs w:val="24"/>
              </w:rPr>
              <w:t>:</w:t>
            </w:r>
          </w:p>
          <w:p w14:paraId="427F0E21" w14:textId="59066D4E" w:rsidR="0042317F" w:rsidRPr="00B17490" w:rsidRDefault="00D50271" w:rsidP="0042317F">
            <w:pPr>
              <w:pStyle w:val="TableTextChar"/>
              <w:rPr>
                <w:szCs w:val="24"/>
              </w:rPr>
            </w:pPr>
            <w:r w:rsidRPr="00B17490">
              <w:rPr>
                <w:b/>
                <w:color w:val="0000FF"/>
                <w:szCs w:val="24"/>
              </w:rPr>
              <w:t>80%</w:t>
            </w:r>
            <w:r w:rsidR="0042317F" w:rsidRPr="00B17490">
              <w:rPr>
                <w:szCs w:val="24"/>
              </w:rPr>
              <w:t xml:space="preserve"> of eligible expenses after satisfying the deductible.</w:t>
            </w:r>
          </w:p>
          <w:p w14:paraId="427F0E22" w14:textId="77777777" w:rsidR="0042317F" w:rsidRPr="00B17490" w:rsidRDefault="0042317F" w:rsidP="00E64986">
            <w:pPr>
              <w:pStyle w:val="TableTextChar"/>
              <w:numPr>
                <w:ilvl w:val="12"/>
                <w:numId w:val="0"/>
              </w:numPr>
              <w:rPr>
                <w:b/>
                <w:bCs/>
                <w:color w:val="FF00FF"/>
                <w:szCs w:val="24"/>
              </w:rPr>
            </w:pPr>
          </w:p>
          <w:p w14:paraId="1F14B6AC" w14:textId="77777777" w:rsidR="00332BD3" w:rsidRPr="00B17490" w:rsidRDefault="00332BD3" w:rsidP="00E64986">
            <w:pPr>
              <w:pStyle w:val="TableTextChar"/>
              <w:numPr>
                <w:ilvl w:val="12"/>
                <w:numId w:val="0"/>
              </w:numPr>
              <w:rPr>
                <w:b/>
                <w:szCs w:val="24"/>
              </w:rPr>
            </w:pPr>
          </w:p>
          <w:p w14:paraId="427F0E30"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E3D" w14:textId="669C3EE5" w:rsidR="00883176" w:rsidRPr="00B17490" w:rsidRDefault="00D50271" w:rsidP="00883176">
            <w:pPr>
              <w:pStyle w:val="TableTextCharCharChar1"/>
              <w:numPr>
                <w:ilvl w:val="12"/>
                <w:numId w:val="0"/>
              </w:numPr>
              <w:rPr>
                <w:b/>
                <w:color w:val="0000FF"/>
                <w:szCs w:val="24"/>
              </w:rPr>
            </w:pPr>
            <w:r w:rsidRPr="00B17490">
              <w:rPr>
                <w:b/>
                <w:color w:val="0000FF"/>
                <w:szCs w:val="24"/>
              </w:rPr>
              <w:t>80%</w:t>
            </w:r>
            <w:r w:rsidR="00883176" w:rsidRPr="00B17490">
              <w:rPr>
                <w:b/>
                <w:color w:val="0000FF"/>
                <w:szCs w:val="24"/>
              </w:rPr>
              <w:t xml:space="preserve"> </w:t>
            </w:r>
            <w:r w:rsidR="00883176" w:rsidRPr="00B17490">
              <w:rPr>
                <w:bCs/>
                <w:szCs w:val="24"/>
              </w:rPr>
              <w:t>of eligible expenses</w:t>
            </w:r>
            <w:r w:rsidR="00883176" w:rsidRPr="00B17490">
              <w:rPr>
                <w:bCs/>
                <w:color w:val="0000FF"/>
                <w:szCs w:val="24"/>
              </w:rPr>
              <w:t xml:space="preserve"> </w:t>
            </w:r>
            <w:r w:rsidR="00883176" w:rsidRPr="00B17490">
              <w:rPr>
                <w:bCs/>
                <w:szCs w:val="24"/>
              </w:rPr>
              <w:t xml:space="preserve">after satisfying the </w:t>
            </w:r>
            <w:r w:rsidR="00883176" w:rsidRPr="00B17490">
              <w:rPr>
                <w:szCs w:val="24"/>
              </w:rPr>
              <w:t>deductible.</w:t>
            </w:r>
          </w:p>
          <w:p w14:paraId="427F0E3E" w14:textId="77777777" w:rsidR="00883176" w:rsidRPr="00B17490" w:rsidRDefault="00883176" w:rsidP="00E64986">
            <w:pPr>
              <w:pStyle w:val="TableTextChar"/>
              <w:numPr>
                <w:ilvl w:val="12"/>
                <w:numId w:val="0"/>
              </w:numPr>
              <w:rPr>
                <w:b/>
                <w:color w:val="000000"/>
                <w:szCs w:val="24"/>
              </w:rPr>
            </w:pPr>
          </w:p>
          <w:p w14:paraId="61CD1FEE" w14:textId="01DAFB88" w:rsidR="00F72BAC" w:rsidRPr="00B17490" w:rsidRDefault="00F72BAC" w:rsidP="00F72BAC">
            <w:pPr>
              <w:rPr>
                <w:b/>
                <w:color w:val="0000FF"/>
                <w:sz w:val="24"/>
                <w:szCs w:val="24"/>
              </w:rPr>
            </w:pPr>
            <w:r w:rsidRPr="00B17490">
              <w:rPr>
                <w:b/>
                <w:sz w:val="24"/>
                <w:szCs w:val="24"/>
              </w:rPr>
              <w:t>Partial hospitalization/ intensive outpatient treatment:</w:t>
            </w:r>
          </w:p>
          <w:p w14:paraId="346F2E6E" w14:textId="1325D72C"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44CFB9B9" w14:textId="77777777" w:rsidR="00F72BAC" w:rsidRPr="00B17490" w:rsidRDefault="00F72BAC" w:rsidP="00F72BAC">
            <w:pPr>
              <w:pStyle w:val="TableTextChar"/>
              <w:numPr>
                <w:ilvl w:val="12"/>
                <w:numId w:val="0"/>
              </w:numPr>
              <w:rPr>
                <w:b/>
                <w:color w:val="000000"/>
                <w:szCs w:val="24"/>
              </w:rPr>
            </w:pPr>
          </w:p>
          <w:p w14:paraId="427F0E57" w14:textId="48F04E26" w:rsidR="00356135" w:rsidRPr="00B17490" w:rsidRDefault="00356135" w:rsidP="000E49F6">
            <w:pPr>
              <w:pStyle w:val="TableTextChar"/>
              <w:numPr>
                <w:ilvl w:val="12"/>
                <w:numId w:val="0"/>
              </w:numPr>
              <w:rPr>
                <w:b/>
                <w:bCs/>
                <w:snapToGrid w:val="0"/>
                <w:color w:val="FF00FF"/>
                <w:szCs w:val="24"/>
              </w:rPr>
            </w:pPr>
          </w:p>
          <w:p w14:paraId="427F0E58" w14:textId="3D9B0BC6" w:rsidR="00356135" w:rsidRPr="00B17490" w:rsidRDefault="00356135" w:rsidP="00356135">
            <w:pPr>
              <w:pStyle w:val="TableTextCharChar"/>
              <w:rPr>
                <w:b/>
                <w:color w:val="000000"/>
                <w:szCs w:val="24"/>
              </w:rPr>
            </w:pPr>
            <w:r w:rsidRPr="00B17490">
              <w:rPr>
                <w:rStyle w:val="CDVar"/>
                <w:rFonts w:ascii="Times New Roman" w:hAnsi="Times New Roman"/>
                <w:b/>
                <w:color w:val="000000"/>
                <w:szCs w:val="24"/>
              </w:rPr>
              <w:t xml:space="preserve">You are not required to provide pre-service </w:t>
            </w:r>
            <w:r w:rsidRPr="00B17490">
              <w:rPr>
                <w:rStyle w:val="CDBlack"/>
                <w:rFonts w:ascii="Times New Roman" w:hAnsi="Times New Roman"/>
                <w:b/>
                <w:color w:val="auto"/>
                <w:szCs w:val="24"/>
              </w:rPr>
              <w:t xml:space="preserve">authorization </w:t>
            </w:r>
            <w:r w:rsidRPr="00B17490">
              <w:rPr>
                <w:rStyle w:val="CDVar"/>
                <w:rFonts w:ascii="Times New Roman" w:hAnsi="Times New Roman"/>
                <w:b/>
                <w:color w:val="000000"/>
                <w:szCs w:val="24"/>
              </w:rPr>
              <w:t xml:space="preserve">when you seek these services from Network providers. Network providers are responsible for </w:t>
            </w:r>
            <w:r w:rsidRPr="00B17490">
              <w:rPr>
                <w:rStyle w:val="CDBlack"/>
                <w:rFonts w:ascii="Times New Roman" w:hAnsi="Times New Roman"/>
                <w:b/>
                <w:color w:val="auto"/>
                <w:szCs w:val="24"/>
              </w:rPr>
              <w:t xml:space="preserve">obtaining prior authorization from </w:t>
            </w:r>
            <w:r w:rsidRPr="00B17490">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17490" w:rsidRDefault="00356135" w:rsidP="00356135">
            <w:pPr>
              <w:pStyle w:val="TableTextChar"/>
              <w:numPr>
                <w:ilvl w:val="12"/>
                <w:numId w:val="0"/>
              </w:numPr>
              <w:ind w:left="288" w:hanging="288"/>
              <w:rPr>
                <w:color w:val="000000"/>
                <w:szCs w:val="24"/>
              </w:rPr>
            </w:pPr>
          </w:p>
          <w:p w14:paraId="427F0E5A" w14:textId="77777777" w:rsidR="00356135" w:rsidRPr="00B17490" w:rsidRDefault="00356135" w:rsidP="00356135">
            <w:pPr>
              <w:pStyle w:val="TableTextChar"/>
              <w:numPr>
                <w:ilvl w:val="12"/>
                <w:numId w:val="0"/>
              </w:numPr>
              <w:rPr>
                <w:szCs w:val="24"/>
              </w:rPr>
            </w:pPr>
            <w:r w:rsidRPr="00B17490">
              <w:rPr>
                <w:b/>
                <w:szCs w:val="24"/>
              </w:rPr>
              <w:t xml:space="preserve">Network provider ONLY will be responsible for obtaining the following </w:t>
            </w:r>
            <w:r w:rsidRPr="00B17490">
              <w:rPr>
                <w:b/>
                <w:color w:val="000000"/>
                <w:szCs w:val="24"/>
              </w:rPr>
              <w:t xml:space="preserve">prior authorization </w:t>
            </w:r>
            <w:r w:rsidRPr="00B17490">
              <w:rPr>
                <w:b/>
                <w:szCs w:val="24"/>
              </w:rPr>
              <w:t>requirements:</w:t>
            </w:r>
          </w:p>
          <w:p w14:paraId="427F0E5B" w14:textId="4A768317" w:rsidR="00356135" w:rsidRPr="00B17490" w:rsidRDefault="00356135" w:rsidP="00356135">
            <w:pPr>
              <w:pStyle w:val="TableTextChar"/>
              <w:numPr>
                <w:ilvl w:val="12"/>
                <w:numId w:val="0"/>
              </w:numPr>
              <w:rPr>
                <w:caps/>
                <w:color w:val="FF00FF"/>
                <w:szCs w:val="24"/>
              </w:rPr>
            </w:pPr>
            <w:r w:rsidRPr="00B17490">
              <w:rPr>
                <w:szCs w:val="24"/>
              </w:rPr>
              <w:t>●   Neurobiological Disorders - Mental Health Services for Autism Spectrum Disorder - inpatient services (including services at a Residential Treatment facility);</w:t>
            </w:r>
            <w:r w:rsidR="00F72BAC" w:rsidRPr="00B17490">
              <w:rPr>
                <w:szCs w:val="24"/>
              </w:rPr>
              <w:t xml:space="preserve"> </w:t>
            </w:r>
            <w:r w:rsidR="00F72BAC" w:rsidRPr="00B17490">
              <w:rPr>
                <w:color w:val="000000"/>
                <w:szCs w:val="24"/>
              </w:rPr>
              <w:t>partial hospitalization/day treatment</w:t>
            </w:r>
            <w:r w:rsidRPr="00B17490">
              <w:rPr>
                <w:szCs w:val="24"/>
              </w:rPr>
              <w:t>.</w:t>
            </w:r>
          </w:p>
          <w:p w14:paraId="39C75F6A" w14:textId="77777777" w:rsidR="000E49F6" w:rsidRPr="00B17490" w:rsidRDefault="000E49F6" w:rsidP="00356135">
            <w:pPr>
              <w:pStyle w:val="TableTextChar"/>
              <w:numPr>
                <w:ilvl w:val="12"/>
                <w:numId w:val="0"/>
              </w:numPr>
              <w:rPr>
                <w:b/>
                <w:caps/>
                <w:color w:val="FF00FF"/>
                <w:szCs w:val="24"/>
              </w:rPr>
            </w:pPr>
          </w:p>
          <w:p w14:paraId="427F0E5C" w14:textId="25EBA45B" w:rsidR="00356135" w:rsidRPr="00B17490" w:rsidRDefault="00356135" w:rsidP="00356135">
            <w:pPr>
              <w:pStyle w:val="TableTextChar"/>
              <w:numPr>
                <w:ilvl w:val="12"/>
                <w:numId w:val="0"/>
              </w:numPr>
              <w:rPr>
                <w:szCs w:val="24"/>
              </w:rPr>
            </w:pPr>
            <w:r w:rsidRPr="00B17490">
              <w:rPr>
                <w:szCs w:val="24"/>
              </w:rPr>
              <w:t xml:space="preserve">Pre-service </w:t>
            </w:r>
            <w:r w:rsidRPr="00B17490">
              <w:rPr>
                <w:rStyle w:val="TableTextChar2"/>
                <w:color w:val="000000"/>
                <w:szCs w:val="24"/>
              </w:rPr>
              <w:t xml:space="preserve">authorization </w:t>
            </w:r>
            <w:r w:rsidRPr="00B17490">
              <w:rPr>
                <w:szCs w:val="24"/>
              </w:rPr>
              <w:t xml:space="preserve">is also required for Benefits provided for </w:t>
            </w:r>
            <w:r w:rsidR="006253E1" w:rsidRPr="00B17490">
              <w:rPr>
                <w:szCs w:val="24"/>
              </w:rPr>
              <w:t xml:space="preserve">Intensive Behavioral Therapy, including </w:t>
            </w:r>
            <w:r w:rsidRPr="00B17490">
              <w:rPr>
                <w:szCs w:val="24"/>
              </w:rPr>
              <w:t>Applied Behavioral Analysis (ABA).</w:t>
            </w:r>
          </w:p>
          <w:p w14:paraId="427F0E5D" w14:textId="3F8FE631" w:rsidR="00356135" w:rsidRPr="00B17490" w:rsidRDefault="00356135" w:rsidP="00356135">
            <w:pPr>
              <w:pStyle w:val="TableTextChar"/>
              <w:numPr>
                <w:ilvl w:val="12"/>
                <w:numId w:val="0"/>
              </w:numPr>
              <w:rPr>
                <w:szCs w:val="24"/>
              </w:rPr>
            </w:pPr>
          </w:p>
          <w:p w14:paraId="427F0E5E" w14:textId="77777777" w:rsidR="00356135" w:rsidRPr="00B17490" w:rsidRDefault="00356135" w:rsidP="00356135">
            <w:pPr>
              <w:pStyle w:val="TableTextChar"/>
              <w:numPr>
                <w:ilvl w:val="12"/>
                <w:numId w:val="0"/>
              </w:numPr>
              <w:rPr>
                <w:szCs w:val="24"/>
              </w:rPr>
            </w:pPr>
            <w:r w:rsidRPr="00B17490">
              <w:rPr>
                <w:szCs w:val="24"/>
              </w:rPr>
              <w:t xml:space="preserve">For a scheduled admission, </w:t>
            </w:r>
            <w:r w:rsidRPr="00B17490">
              <w:rPr>
                <w:b/>
                <w:szCs w:val="24"/>
              </w:rPr>
              <w:t>Network provider</w:t>
            </w:r>
            <w:r w:rsidRPr="00B17490">
              <w:rPr>
                <w:szCs w:val="24"/>
              </w:rPr>
              <w:t xml:space="preserve"> must </w:t>
            </w:r>
            <w:r w:rsidRPr="00B17490">
              <w:rPr>
                <w:color w:val="000000"/>
                <w:szCs w:val="24"/>
              </w:rPr>
              <w:t>obtain prior authorization from</w:t>
            </w:r>
            <w:r w:rsidRPr="00B17490">
              <w:rPr>
                <w:b/>
                <w:color w:val="FF00FF"/>
                <w:szCs w:val="24"/>
              </w:rPr>
              <w:t xml:space="preserve"> </w:t>
            </w:r>
            <w:r w:rsidRPr="00B17490">
              <w:rPr>
                <w:szCs w:val="24"/>
              </w:rPr>
              <w:t xml:space="preserve">the Mental Health/Substance Use Disorder Administrator prior to the admission, or as </w:t>
            </w:r>
            <w:r w:rsidRPr="00B17490">
              <w:rPr>
                <w:szCs w:val="24"/>
              </w:rPr>
              <w:lastRenderedPageBreak/>
              <w:t>soon as is reasonably possible for non-scheduled admissions (including Emergency admissions).</w:t>
            </w:r>
          </w:p>
          <w:p w14:paraId="427F0E5F" w14:textId="77777777" w:rsidR="00356135" w:rsidRPr="00B17490" w:rsidRDefault="00356135" w:rsidP="00356135">
            <w:pPr>
              <w:pStyle w:val="TableTextChar"/>
              <w:numPr>
                <w:ilvl w:val="12"/>
                <w:numId w:val="0"/>
              </w:numPr>
              <w:rPr>
                <w:szCs w:val="24"/>
              </w:rPr>
            </w:pPr>
          </w:p>
          <w:p w14:paraId="427F0E6D" w14:textId="77777777" w:rsidR="001B3356" w:rsidRPr="00B17490"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17490" w:rsidRDefault="001B3356" w:rsidP="00E64986">
            <w:pPr>
              <w:pStyle w:val="TableTextChar"/>
              <w:numPr>
                <w:ilvl w:val="12"/>
                <w:numId w:val="0"/>
              </w:numPr>
              <w:rPr>
                <w:b/>
                <w:szCs w:val="24"/>
              </w:rPr>
            </w:pPr>
            <w:r w:rsidRPr="00B17490">
              <w:rPr>
                <w:b/>
                <w:color w:val="000000"/>
                <w:szCs w:val="24"/>
              </w:rPr>
              <w:lastRenderedPageBreak/>
              <w:t>Services received on an inpatient basis in a Hospital or Alternate Facility</w:t>
            </w:r>
            <w:r w:rsidRPr="00B17490">
              <w:rPr>
                <w:b/>
                <w:szCs w:val="24"/>
              </w:rPr>
              <w:t>:</w:t>
            </w:r>
          </w:p>
          <w:p w14:paraId="427F0E73" w14:textId="2DBC6FC1" w:rsidR="0042317F" w:rsidRPr="00B17490" w:rsidRDefault="00D50271" w:rsidP="0042317F">
            <w:pPr>
              <w:pStyle w:val="TableTextChar"/>
              <w:rPr>
                <w:szCs w:val="24"/>
              </w:rPr>
            </w:pPr>
            <w:r w:rsidRPr="00B17490">
              <w:rPr>
                <w:b/>
                <w:color w:val="0000FF"/>
                <w:szCs w:val="24"/>
              </w:rPr>
              <w:t>60%</w:t>
            </w:r>
            <w:r w:rsidR="0042317F" w:rsidRPr="00B17490">
              <w:rPr>
                <w:szCs w:val="24"/>
              </w:rPr>
              <w:t xml:space="preserve"> of eligible expenses after satisfying the deductible.</w:t>
            </w:r>
          </w:p>
          <w:p w14:paraId="427F0E74" w14:textId="77777777" w:rsidR="001B3356" w:rsidRPr="00B17490" w:rsidRDefault="001B3356" w:rsidP="00E64986">
            <w:pPr>
              <w:pStyle w:val="TableTextChar"/>
              <w:numPr>
                <w:ilvl w:val="12"/>
                <w:numId w:val="0"/>
              </w:numPr>
              <w:rPr>
                <w:b/>
                <w:color w:val="FF00FF"/>
                <w:szCs w:val="24"/>
              </w:rPr>
            </w:pPr>
          </w:p>
          <w:p w14:paraId="427F0E75" w14:textId="77777777" w:rsidR="001B3356" w:rsidRPr="00B17490" w:rsidRDefault="001B3356" w:rsidP="00E64986">
            <w:pPr>
              <w:pStyle w:val="TableTextChar"/>
              <w:numPr>
                <w:ilvl w:val="12"/>
                <w:numId w:val="0"/>
              </w:numPr>
              <w:rPr>
                <w:b/>
                <w:color w:val="FF00FF"/>
                <w:szCs w:val="24"/>
              </w:rPr>
            </w:pPr>
          </w:p>
          <w:p w14:paraId="427F0E76"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E7B" w14:textId="3117FE81" w:rsidR="00883176" w:rsidRPr="00B17490" w:rsidRDefault="00D50271" w:rsidP="00883176">
            <w:pPr>
              <w:pStyle w:val="TableTextCharCharChar1"/>
              <w:numPr>
                <w:ilvl w:val="12"/>
                <w:numId w:val="0"/>
              </w:numPr>
              <w:rPr>
                <w:b/>
                <w:color w:val="0000FF"/>
                <w:szCs w:val="24"/>
              </w:rPr>
            </w:pPr>
            <w:r w:rsidRPr="00B17490">
              <w:rPr>
                <w:b/>
                <w:color w:val="0000FF"/>
                <w:szCs w:val="24"/>
              </w:rPr>
              <w:t>60%</w:t>
            </w:r>
            <w:r w:rsidR="00883176" w:rsidRPr="00B17490">
              <w:rPr>
                <w:b/>
                <w:color w:val="0000FF"/>
                <w:szCs w:val="24"/>
              </w:rPr>
              <w:t xml:space="preserve"> </w:t>
            </w:r>
            <w:r w:rsidR="00883176" w:rsidRPr="00B17490">
              <w:rPr>
                <w:bCs/>
                <w:szCs w:val="24"/>
              </w:rPr>
              <w:t>of eligible expenses</w:t>
            </w:r>
            <w:r w:rsidR="00883176" w:rsidRPr="00B17490">
              <w:rPr>
                <w:bCs/>
                <w:color w:val="0000FF"/>
                <w:szCs w:val="24"/>
              </w:rPr>
              <w:t xml:space="preserve"> </w:t>
            </w:r>
            <w:r w:rsidR="00883176" w:rsidRPr="00B17490">
              <w:rPr>
                <w:bCs/>
                <w:szCs w:val="24"/>
              </w:rPr>
              <w:t xml:space="preserve">after satisfying the </w:t>
            </w:r>
            <w:r w:rsidR="00883176" w:rsidRPr="00B17490">
              <w:rPr>
                <w:szCs w:val="24"/>
              </w:rPr>
              <w:t>deductible.</w:t>
            </w:r>
          </w:p>
          <w:p w14:paraId="427F0E7C" w14:textId="77777777" w:rsidR="00883176" w:rsidRPr="00B17490" w:rsidRDefault="00883176" w:rsidP="00E64986">
            <w:pPr>
              <w:pStyle w:val="TableTextChar"/>
              <w:numPr>
                <w:ilvl w:val="12"/>
                <w:numId w:val="0"/>
              </w:numPr>
              <w:rPr>
                <w:b/>
                <w:color w:val="FF00FF"/>
                <w:szCs w:val="24"/>
              </w:rPr>
            </w:pPr>
          </w:p>
          <w:p w14:paraId="0491B38F" w14:textId="79C0D8D3" w:rsidR="00F72BAC" w:rsidRPr="00B17490" w:rsidRDefault="00F72BAC" w:rsidP="00F72BAC">
            <w:pPr>
              <w:rPr>
                <w:b/>
                <w:color w:val="0000FF"/>
                <w:sz w:val="24"/>
                <w:szCs w:val="24"/>
              </w:rPr>
            </w:pPr>
            <w:r w:rsidRPr="00B17490">
              <w:rPr>
                <w:b/>
                <w:sz w:val="24"/>
                <w:szCs w:val="24"/>
              </w:rPr>
              <w:t>Partial hospitalization/ intensive outpatient treatment:</w:t>
            </w:r>
          </w:p>
          <w:p w14:paraId="64A22DD1" w14:textId="008B67F8" w:rsidR="00F72BAC" w:rsidRPr="00B17490" w:rsidRDefault="00D50271" w:rsidP="00F72BAC">
            <w:pPr>
              <w:numPr>
                <w:ilvl w:val="12"/>
                <w:numId w:val="0"/>
              </w:numPr>
              <w:rPr>
                <w:b/>
                <w:bCs/>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3A8BA305" w14:textId="77777777" w:rsidR="00332BD3" w:rsidRPr="00B17490" w:rsidRDefault="00332BD3" w:rsidP="00E64986">
            <w:pPr>
              <w:pStyle w:val="TableTextChar"/>
              <w:numPr>
                <w:ilvl w:val="12"/>
                <w:numId w:val="0"/>
              </w:numPr>
              <w:rPr>
                <w:b/>
                <w:color w:val="FF00FF"/>
                <w:szCs w:val="24"/>
              </w:rPr>
            </w:pPr>
          </w:p>
          <w:p w14:paraId="19F9D6CD" w14:textId="77777777" w:rsidR="00332BD3" w:rsidRPr="00B17490" w:rsidRDefault="00332BD3" w:rsidP="00E64986">
            <w:pPr>
              <w:pStyle w:val="TableTextChar"/>
              <w:numPr>
                <w:ilvl w:val="12"/>
                <w:numId w:val="0"/>
              </w:numPr>
              <w:rPr>
                <w:b/>
                <w:color w:val="FF00FF"/>
                <w:szCs w:val="24"/>
              </w:rPr>
            </w:pPr>
          </w:p>
          <w:p w14:paraId="427F0E98" w14:textId="6B511638" w:rsidR="00AE3A6B" w:rsidRPr="00B17490" w:rsidRDefault="00AE3A6B" w:rsidP="00AE3A6B">
            <w:pPr>
              <w:pStyle w:val="TableTextCharCharChar1"/>
              <w:numPr>
                <w:ilvl w:val="12"/>
                <w:numId w:val="0"/>
              </w:numPr>
              <w:rPr>
                <w:b/>
                <w:szCs w:val="24"/>
              </w:rPr>
            </w:pPr>
            <w:r w:rsidRPr="00B17490">
              <w:rPr>
                <w:b/>
                <w:szCs w:val="24"/>
              </w:rPr>
              <w:t>Prior Authorization Required</w:t>
            </w:r>
          </w:p>
          <w:p w14:paraId="427F0E99" w14:textId="77777777"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You must provide pre-service </w:t>
            </w:r>
            <w:r w:rsidRPr="00B17490">
              <w:rPr>
                <w:color w:val="000000"/>
                <w:szCs w:val="24"/>
              </w:rPr>
              <w:t>authorization</w:t>
            </w:r>
            <w:r w:rsidRPr="00B17490">
              <w:rPr>
                <w:b/>
                <w:color w:val="FF00FF"/>
                <w:szCs w:val="24"/>
              </w:rPr>
              <w:t xml:space="preserve"> </w:t>
            </w:r>
            <w:r w:rsidRPr="00B17490">
              <w:rPr>
                <w:rStyle w:val="CDVar"/>
                <w:rFonts w:ascii="Times New Roman" w:hAnsi="Times New Roman"/>
                <w:color w:val="000000"/>
                <w:szCs w:val="24"/>
              </w:rPr>
              <w:t>as described below.</w:t>
            </w:r>
          </w:p>
          <w:p w14:paraId="427F0E9A" w14:textId="77777777" w:rsidR="00AE3A6B" w:rsidRPr="00B17490" w:rsidRDefault="00AE3A6B" w:rsidP="00AE3A6B">
            <w:pPr>
              <w:pStyle w:val="TableText"/>
              <w:rPr>
                <w:color w:val="000000"/>
                <w:szCs w:val="24"/>
              </w:rPr>
            </w:pPr>
          </w:p>
          <w:p w14:paraId="20CE463A" w14:textId="77777777" w:rsidR="000E49F6" w:rsidRPr="00B17490" w:rsidRDefault="000E49F6" w:rsidP="00AE3A6B">
            <w:pPr>
              <w:pStyle w:val="TableText"/>
              <w:rPr>
                <w:color w:val="000000"/>
                <w:szCs w:val="24"/>
              </w:rPr>
            </w:pPr>
          </w:p>
          <w:p w14:paraId="2468D77E" w14:textId="77777777" w:rsidR="000E49F6" w:rsidRPr="00B17490" w:rsidRDefault="000E49F6" w:rsidP="00AE3A6B">
            <w:pPr>
              <w:pStyle w:val="TableText"/>
              <w:rPr>
                <w:color w:val="000000"/>
                <w:szCs w:val="24"/>
              </w:rPr>
            </w:pPr>
          </w:p>
          <w:p w14:paraId="651FCDFE" w14:textId="77777777" w:rsidR="000E49F6" w:rsidRPr="00B17490" w:rsidRDefault="000E49F6" w:rsidP="00AE3A6B">
            <w:pPr>
              <w:pStyle w:val="TableText"/>
              <w:rPr>
                <w:color w:val="000000"/>
                <w:szCs w:val="24"/>
              </w:rPr>
            </w:pPr>
          </w:p>
          <w:p w14:paraId="102E8595" w14:textId="77777777" w:rsidR="000E49F6" w:rsidRPr="00B17490" w:rsidRDefault="000E49F6" w:rsidP="00AE3A6B">
            <w:pPr>
              <w:pStyle w:val="TableText"/>
              <w:rPr>
                <w:color w:val="000000"/>
                <w:szCs w:val="24"/>
              </w:rPr>
            </w:pPr>
          </w:p>
          <w:p w14:paraId="63C765B7" w14:textId="77777777" w:rsidR="000E49F6" w:rsidRPr="00B17490" w:rsidRDefault="000E49F6" w:rsidP="00AE3A6B">
            <w:pPr>
              <w:pStyle w:val="TableText"/>
              <w:rPr>
                <w:color w:val="000000"/>
                <w:szCs w:val="24"/>
              </w:rPr>
            </w:pPr>
          </w:p>
          <w:p w14:paraId="73960D58" w14:textId="77777777" w:rsidR="000E49F6" w:rsidRPr="00B17490" w:rsidRDefault="000E49F6" w:rsidP="00AE3A6B">
            <w:pPr>
              <w:pStyle w:val="TableText"/>
              <w:rPr>
                <w:color w:val="000000"/>
                <w:szCs w:val="24"/>
              </w:rPr>
            </w:pPr>
          </w:p>
          <w:p w14:paraId="5E8AF070" w14:textId="77777777" w:rsidR="000E49F6" w:rsidRPr="00B17490" w:rsidRDefault="000E49F6" w:rsidP="00AE3A6B">
            <w:pPr>
              <w:pStyle w:val="TableText"/>
              <w:rPr>
                <w:color w:val="000000"/>
                <w:szCs w:val="24"/>
              </w:rPr>
            </w:pPr>
          </w:p>
          <w:p w14:paraId="1336E21D" w14:textId="77777777" w:rsidR="000E49F6" w:rsidRPr="00B17490" w:rsidRDefault="000E49F6" w:rsidP="00AE3A6B">
            <w:pPr>
              <w:pStyle w:val="TableText"/>
              <w:rPr>
                <w:color w:val="000000"/>
                <w:szCs w:val="24"/>
              </w:rPr>
            </w:pPr>
          </w:p>
          <w:p w14:paraId="427F0E9B" w14:textId="77777777" w:rsidR="00AE3A6B" w:rsidRPr="00B17490" w:rsidRDefault="00AE3A6B" w:rsidP="00AE3A6B">
            <w:pPr>
              <w:pStyle w:val="TableText"/>
              <w:rPr>
                <w:rStyle w:val="CDVarItalic"/>
                <w:rFonts w:ascii="Times New Roman" w:hAnsi="Times New Roman"/>
                <w:b/>
                <w:color w:val="000000"/>
                <w:szCs w:val="24"/>
              </w:rPr>
            </w:pPr>
            <w:r w:rsidRPr="00B17490">
              <w:rPr>
                <w:rStyle w:val="CDVar"/>
                <w:rFonts w:ascii="Times New Roman" w:hAnsi="Times New Roman"/>
                <w:b/>
                <w:color w:val="000000"/>
                <w:szCs w:val="24"/>
              </w:rPr>
              <w:t xml:space="preserve">When Benefits are provided for any of the services listed below, the following services require </w:t>
            </w:r>
            <w:r w:rsidRPr="00B17490">
              <w:rPr>
                <w:b/>
                <w:color w:val="000000"/>
                <w:szCs w:val="24"/>
              </w:rPr>
              <w:t>prior authorization</w:t>
            </w:r>
            <w:r w:rsidRPr="00B17490">
              <w:rPr>
                <w:rStyle w:val="CDVarItalic"/>
                <w:rFonts w:ascii="Times New Roman" w:hAnsi="Times New Roman"/>
                <w:b/>
                <w:i w:val="0"/>
                <w:color w:val="000000"/>
                <w:szCs w:val="24"/>
              </w:rPr>
              <w:t>:</w:t>
            </w:r>
          </w:p>
          <w:p w14:paraId="427F0E9C" w14:textId="6F8D38F1" w:rsidR="00AE3A6B" w:rsidRPr="00B17490" w:rsidRDefault="00AE3A6B" w:rsidP="00AE3A6B">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17490">
              <w:rPr>
                <w:color w:val="000000"/>
                <w:szCs w:val="24"/>
              </w:rPr>
              <w:t>partial hospitalization/day treatment</w:t>
            </w:r>
            <w:r w:rsidRPr="00B17490">
              <w:rPr>
                <w:rStyle w:val="CDVar"/>
                <w:rFonts w:ascii="Times New Roman" w:hAnsi="Times New Roman"/>
                <w:color w:val="000000"/>
                <w:szCs w:val="24"/>
              </w:rPr>
              <w:t>.</w:t>
            </w:r>
          </w:p>
          <w:p w14:paraId="1B905C87" w14:textId="77777777" w:rsidR="000E49F6" w:rsidRPr="00B17490" w:rsidRDefault="000E49F6" w:rsidP="00AE3A6B">
            <w:pPr>
              <w:pStyle w:val="TableText"/>
              <w:rPr>
                <w:rStyle w:val="CDVar"/>
                <w:rFonts w:ascii="Times New Roman" w:hAnsi="Times New Roman"/>
                <w:b/>
                <w:color w:val="FF00FF"/>
                <w:szCs w:val="24"/>
              </w:rPr>
            </w:pPr>
          </w:p>
          <w:p w14:paraId="427F0E9D" w14:textId="57EF134A"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Pre-service authorization is also required for Benefits provided for </w:t>
            </w:r>
            <w:r w:rsidR="006253E1" w:rsidRPr="00B17490">
              <w:rPr>
                <w:szCs w:val="24"/>
              </w:rPr>
              <w:t xml:space="preserve">Intensive Behavioral Therapy, including </w:t>
            </w:r>
            <w:r w:rsidRPr="00B17490">
              <w:rPr>
                <w:rStyle w:val="CDVar"/>
                <w:rFonts w:ascii="Times New Roman" w:hAnsi="Times New Roman"/>
                <w:color w:val="000000"/>
                <w:szCs w:val="24"/>
              </w:rPr>
              <w:t>Applied Behavioral Analysis (ABA).</w:t>
            </w:r>
          </w:p>
          <w:p w14:paraId="427F0E9E" w14:textId="77777777" w:rsidR="00AE3A6B" w:rsidRPr="00B17490" w:rsidRDefault="00AE3A6B" w:rsidP="00AE3A6B">
            <w:pPr>
              <w:pStyle w:val="TableText"/>
              <w:rPr>
                <w:rStyle w:val="CDVar"/>
                <w:rFonts w:ascii="Times New Roman" w:hAnsi="Times New Roman"/>
                <w:color w:val="000000"/>
                <w:szCs w:val="24"/>
              </w:rPr>
            </w:pPr>
          </w:p>
          <w:p w14:paraId="427F0E9F" w14:textId="77777777"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 xml:space="preserve">the Mental Health/Substance Use Disorder Administrator prior to the admission, or as soon as is reasonably </w:t>
            </w:r>
            <w:r w:rsidRPr="00B17490">
              <w:rPr>
                <w:rStyle w:val="CDVar"/>
                <w:rFonts w:ascii="Times New Roman" w:hAnsi="Times New Roman"/>
                <w:color w:val="000000"/>
                <w:szCs w:val="24"/>
              </w:rPr>
              <w:lastRenderedPageBreak/>
              <w:t>possible for non-scheduled admissions (including Emergency admissions).</w:t>
            </w:r>
          </w:p>
          <w:p w14:paraId="2CB79CCC" w14:textId="7927F9D5" w:rsidR="002C37A9" w:rsidRPr="00B17490" w:rsidRDefault="002C37A9" w:rsidP="002C37A9">
            <w:pPr>
              <w:pStyle w:val="InstructionalText"/>
            </w:pPr>
          </w:p>
          <w:p w14:paraId="427F0EAC" w14:textId="54F1C4C9" w:rsidR="00AE3A6B" w:rsidRPr="00B17490" w:rsidRDefault="00AE3A6B" w:rsidP="0062640C">
            <w:pPr>
              <w:pStyle w:val="TableTextChar"/>
              <w:numPr>
                <w:ilvl w:val="12"/>
                <w:numId w:val="0"/>
              </w:numPr>
              <w:rPr>
                <w:color w:val="000000"/>
                <w:szCs w:val="24"/>
              </w:rPr>
            </w:pPr>
            <w:r w:rsidRPr="00B17490">
              <w:rPr>
                <w:szCs w:val="24"/>
              </w:rPr>
              <w:t xml:space="preserve">If you fail to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as required,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of Eligible Expenses</w:t>
            </w:r>
            <w:r w:rsidRPr="00B17490">
              <w:rPr>
                <w:b/>
                <w:szCs w:val="24"/>
              </w:rPr>
              <w:t>.</w:t>
            </w:r>
          </w:p>
          <w:p w14:paraId="427F0EAD" w14:textId="77777777" w:rsidR="001B3356" w:rsidRPr="00B17490" w:rsidRDefault="001B3356" w:rsidP="00E64986">
            <w:pPr>
              <w:pStyle w:val="TableTextChar"/>
              <w:numPr>
                <w:ilvl w:val="12"/>
                <w:numId w:val="0"/>
              </w:numPr>
              <w:rPr>
                <w:b/>
                <w:color w:val="FF00FF"/>
                <w:szCs w:val="24"/>
              </w:rPr>
            </w:pPr>
          </w:p>
          <w:p w14:paraId="427F0EAE" w14:textId="77777777" w:rsidR="00AE3A6B" w:rsidRPr="00B17490" w:rsidRDefault="00AE3A6B" w:rsidP="00E64986">
            <w:pPr>
              <w:pStyle w:val="TableTextChar"/>
              <w:numPr>
                <w:ilvl w:val="12"/>
                <w:numId w:val="0"/>
              </w:numPr>
              <w:rPr>
                <w:b/>
                <w:color w:val="FF00FF"/>
                <w:szCs w:val="24"/>
              </w:rPr>
            </w:pPr>
          </w:p>
          <w:p w14:paraId="427F0EB1" w14:textId="5A172E0E" w:rsidR="001B3356" w:rsidRPr="00B17490" w:rsidRDefault="001B3356" w:rsidP="00E64986">
            <w:pPr>
              <w:pStyle w:val="TableTextChar"/>
              <w:numPr>
                <w:ilvl w:val="12"/>
                <w:numId w:val="0"/>
              </w:numPr>
              <w:rPr>
                <w:bCs/>
                <w:color w:val="000000"/>
                <w:szCs w:val="24"/>
              </w:rPr>
            </w:pPr>
          </w:p>
        </w:tc>
      </w:tr>
    </w:tbl>
    <w:p w14:paraId="427F0EB3" w14:textId="77777777" w:rsidR="00154B9C" w:rsidRPr="00B17490" w:rsidRDefault="00154B9C">
      <w:pPr>
        <w:numPr>
          <w:ilvl w:val="12"/>
          <w:numId w:val="0"/>
        </w:numPr>
        <w:rPr>
          <w:sz w:val="24"/>
        </w:rPr>
      </w:pPr>
    </w:p>
    <w:p w14:paraId="427F0EB4" w14:textId="77777777" w:rsidR="00154B9C" w:rsidRPr="00B17490" w:rsidRDefault="00154B9C">
      <w:pPr>
        <w:numPr>
          <w:ilvl w:val="12"/>
          <w:numId w:val="0"/>
        </w:numPr>
        <w:rPr>
          <w:sz w:val="24"/>
        </w:rPr>
      </w:pPr>
    </w:p>
    <w:p w14:paraId="427F0EB5" w14:textId="77777777" w:rsidR="00154B9C" w:rsidRPr="00B17490" w:rsidRDefault="00154B9C" w:rsidP="00A8344D">
      <w:r w:rsidRPr="00B17490">
        <w:t>&lt;!--ID=CSR--&gt;</w:t>
      </w:r>
    </w:p>
    <w:p w14:paraId="427F0EB6"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49B6A243" w:rsidR="00154B9C" w:rsidRPr="00B17490" w:rsidRDefault="00ED36B8">
            <w:pPr>
              <w:pStyle w:val="TableTextCharCharChar1"/>
              <w:jc w:val="center"/>
              <w:rPr>
                <w:b/>
                <w:bCs/>
                <w:color w:val="FF0000"/>
              </w:rPr>
            </w:pPr>
            <w:r w:rsidRPr="00B17490">
              <w:rPr>
                <w:b/>
                <w:bCs/>
                <w:color w:val="FF0000"/>
              </w:rPr>
              <w:t xml:space="preserve">CHOICE PLUS </w:t>
            </w:r>
            <w:r w:rsidR="00BA1DEE" w:rsidRPr="00BA1DEE">
              <w:rPr>
                <w:b/>
                <w:bCs/>
                <w:color w:val="FF0000"/>
              </w:rPr>
              <w:t xml:space="preserve">Extended Network </w:t>
            </w:r>
            <w:r w:rsidRPr="00B17490">
              <w:rPr>
                <w:b/>
                <w:bCs/>
                <w:color w:val="FF0000"/>
              </w:rPr>
              <w:t>HSA</w:t>
            </w:r>
          </w:p>
          <w:p w14:paraId="427F0EB9"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2671CCA8" w:rsidR="00154B9C" w:rsidRPr="00B17490" w:rsidRDefault="00ED36B8">
            <w:pPr>
              <w:pStyle w:val="TableTextCharCharChar1"/>
              <w:jc w:val="center"/>
              <w:rPr>
                <w:b/>
                <w:bCs/>
                <w:color w:val="FF0000"/>
              </w:rPr>
            </w:pPr>
            <w:r w:rsidRPr="00B17490">
              <w:rPr>
                <w:b/>
                <w:bCs/>
                <w:color w:val="FF0000"/>
              </w:rPr>
              <w:t xml:space="preserve">CHOICE PLUS </w:t>
            </w:r>
            <w:r w:rsidR="00BA1DEE" w:rsidRPr="00BA1DEE">
              <w:rPr>
                <w:b/>
                <w:bCs/>
                <w:color w:val="FF0000"/>
              </w:rPr>
              <w:t xml:space="preserve">Extended Network </w:t>
            </w:r>
            <w:r w:rsidRPr="00B17490">
              <w:rPr>
                <w:b/>
                <w:bCs/>
                <w:color w:val="FF0000"/>
              </w:rPr>
              <w:t>HSA</w:t>
            </w:r>
          </w:p>
          <w:p w14:paraId="427F0EBB"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17490" w:rsidRDefault="00B72727">
            <w:pPr>
              <w:pStyle w:val="TableTextCharCharChar1"/>
              <w:rPr>
                <w:b/>
                <w:bCs/>
                <w:color w:val="FF0000"/>
              </w:rPr>
            </w:pPr>
            <w:r w:rsidRPr="00B17490">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17490"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17490" w:rsidRDefault="00154B9C">
            <w:pPr>
              <w:jc w:val="center"/>
            </w:pPr>
          </w:p>
        </w:tc>
      </w:tr>
      <w:tr w:rsidR="00154B9C" w:rsidRPr="00B17490"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17490" w:rsidRDefault="00B72727">
            <w:pPr>
              <w:pStyle w:val="TableTextCharCharChar1"/>
              <w:rPr>
                <w:b/>
                <w:bCs/>
                <w:color w:val="FF0000"/>
              </w:rPr>
            </w:pPr>
            <w:r w:rsidRPr="00B17490">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17490"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17490" w:rsidRDefault="00154B9C">
            <w:pPr>
              <w:jc w:val="center"/>
            </w:pPr>
          </w:p>
        </w:tc>
      </w:tr>
    </w:tbl>
    <w:p w14:paraId="427F0ED2" w14:textId="77777777" w:rsidR="00154B9C" w:rsidRPr="00B17490" w:rsidRDefault="00154B9C">
      <w:pPr>
        <w:numPr>
          <w:ilvl w:val="12"/>
          <w:numId w:val="0"/>
        </w:numPr>
        <w:rPr>
          <w:sz w:val="24"/>
        </w:rPr>
      </w:pPr>
    </w:p>
    <w:p w14:paraId="427F0ED3" w14:textId="77777777" w:rsidR="00154B9C" w:rsidRPr="00B17490" w:rsidRDefault="00154B9C">
      <w:pPr>
        <w:numPr>
          <w:ilvl w:val="12"/>
          <w:numId w:val="0"/>
        </w:numPr>
        <w:rPr>
          <w:sz w:val="24"/>
        </w:rPr>
      </w:pPr>
    </w:p>
    <w:p w14:paraId="427F0ED4" w14:textId="77777777" w:rsidR="00154B9C" w:rsidRPr="00B17490" w:rsidRDefault="00154B9C" w:rsidP="00A8344D">
      <w:r w:rsidRPr="00B17490">
        <w:t>&lt;!--section=Chemical_Dependency--&gt;</w:t>
      </w:r>
    </w:p>
    <w:p w14:paraId="2D5A6D7A" w14:textId="77777777" w:rsidR="00FD1B50" w:rsidRPr="00B17490" w:rsidRDefault="00FD1B50" w:rsidP="00A8344D"/>
    <w:p w14:paraId="41B6B5CE"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17490" w:rsidRDefault="00FD1B50" w:rsidP="00FD1B50">
      <w:pPr>
        <w:pStyle w:val="iBAAGStandardText"/>
        <w:rPr>
          <w:rFonts w:ascii="Times New Roman" w:hAnsi="Times New Roman" w:cs="Times New Roman"/>
          <w:i/>
        </w:rPr>
      </w:pPr>
    </w:p>
    <w:p w14:paraId="01269F37" w14:textId="764E3C56" w:rsidR="00FD1B50" w:rsidRPr="00B17490" w:rsidRDefault="00FD1B50" w:rsidP="00FD1B50">
      <w:r w:rsidRPr="00B17490">
        <w:rPr>
          <w:i/>
          <w:iCs/>
          <w:sz w:val="24"/>
          <w:szCs w:val="24"/>
        </w:rPr>
        <w:t xml:space="preserve">Providers, this summary is for members, to review the terms of your participation agreement, please visit </w:t>
      </w:r>
      <w:hyperlink r:id="rId51" w:history="1">
        <w:hyperlink r:id="rId52" w:history="1">
          <w:r w:rsidR="009604C7" w:rsidRPr="00B17490">
            <w:rPr>
              <w:rStyle w:val="Hyperlink"/>
              <w:i/>
              <w:iCs/>
              <w:sz w:val="24"/>
              <w:szCs w:val="24"/>
            </w:rPr>
            <w:t>uhcprovider.com</w:t>
          </w:r>
        </w:hyperlink>
      </w:hyperlink>
    </w:p>
    <w:p w14:paraId="427F0ED5" w14:textId="77777777" w:rsidR="00154B9C" w:rsidRPr="00B17490" w:rsidRDefault="00154B9C">
      <w:pPr>
        <w:pBdr>
          <w:top w:val="double" w:sz="6" w:space="1" w:color="auto"/>
          <w:bottom w:val="double" w:sz="6" w:space="1" w:color="auto"/>
        </w:pBdr>
        <w:jc w:val="center"/>
        <w:outlineLvl w:val="0"/>
        <w:rPr>
          <w:b/>
          <w:bCs/>
          <w:color w:val="0000FF"/>
          <w:sz w:val="28"/>
        </w:rPr>
      </w:pPr>
      <w:bookmarkStart w:id="205" w:name="Chemical_Dependency"/>
      <w:r w:rsidRPr="00B17490">
        <w:rPr>
          <w:b/>
          <w:bCs/>
          <w:color w:val="0000FF"/>
          <w:sz w:val="28"/>
        </w:rPr>
        <w:t>SUBSTANCE ABUSE</w:t>
      </w:r>
    </w:p>
    <w:bookmarkEnd w:id="205"/>
    <w:p w14:paraId="427F0ED6"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17490" w14:paraId="427F0EDC" w14:textId="77777777" w:rsidTr="00E8297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680C3DD6" w:rsidR="00154B9C" w:rsidRPr="00B17490" w:rsidRDefault="00ED36B8">
            <w:pPr>
              <w:pStyle w:val="TableTextCharCharChar1"/>
              <w:jc w:val="center"/>
              <w:rPr>
                <w:b/>
                <w:bCs/>
                <w:color w:val="000000"/>
              </w:rPr>
            </w:pPr>
            <w:r w:rsidRPr="00B17490">
              <w:rPr>
                <w:b/>
                <w:bCs/>
                <w:color w:val="000000"/>
              </w:rPr>
              <w:t xml:space="preserve">CHOICE PLUS </w:t>
            </w:r>
            <w:r w:rsidR="00BA1DEE" w:rsidRPr="00BA1DEE">
              <w:rPr>
                <w:b/>
                <w:bCs/>
                <w:color w:val="000000"/>
              </w:rPr>
              <w:t xml:space="preserve">Extended Network </w:t>
            </w:r>
            <w:r w:rsidRPr="00B17490">
              <w:rPr>
                <w:b/>
                <w:bCs/>
                <w:color w:val="000000"/>
              </w:rPr>
              <w:t>HSA</w:t>
            </w:r>
          </w:p>
          <w:p w14:paraId="427F0ED9"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6DB03960" w:rsidR="00154B9C" w:rsidRPr="00B17490" w:rsidRDefault="00ED36B8">
            <w:pPr>
              <w:pStyle w:val="TableTextCharCharChar1"/>
              <w:jc w:val="center"/>
              <w:rPr>
                <w:b/>
                <w:bCs/>
                <w:color w:val="000000"/>
              </w:rPr>
            </w:pPr>
            <w:r w:rsidRPr="00B17490">
              <w:rPr>
                <w:b/>
                <w:bCs/>
                <w:color w:val="000000"/>
              </w:rPr>
              <w:t xml:space="preserve">CHOICE PLUS </w:t>
            </w:r>
            <w:r w:rsidR="00BA1DEE" w:rsidRPr="00BA1DEE">
              <w:rPr>
                <w:b/>
                <w:bCs/>
                <w:color w:val="000000"/>
              </w:rPr>
              <w:t xml:space="preserve">Extended Network </w:t>
            </w:r>
            <w:r w:rsidRPr="00B17490">
              <w:rPr>
                <w:b/>
                <w:bCs/>
                <w:color w:val="000000"/>
              </w:rPr>
              <w:t>HSA</w:t>
            </w:r>
          </w:p>
          <w:p w14:paraId="427F0EDB"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292BBD" w:rsidRPr="00B17490" w14:paraId="427F0EF6"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17490" w:rsidRDefault="00292BBD">
            <w:pPr>
              <w:pStyle w:val="TableTextCharCharChar1"/>
              <w:numPr>
                <w:ilvl w:val="12"/>
                <w:numId w:val="0"/>
              </w:numPr>
              <w:rPr>
                <w:b/>
                <w:color w:val="000000"/>
              </w:rPr>
            </w:pPr>
            <w:bookmarkStart w:id="206" w:name="Substance_Use_Disorder_Vendor"/>
            <w:bookmarkStart w:id="207" w:name="Vendor_2"/>
            <w:r w:rsidRPr="00B17490">
              <w:rPr>
                <w:b/>
                <w:color w:val="000000"/>
              </w:rPr>
              <w:t>Substance Use Disorder Vendor</w:t>
            </w:r>
            <w:bookmarkEnd w:id="206"/>
            <w:bookmarkEnd w:id="2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17490" w:rsidRDefault="00292BBD" w:rsidP="00292BBD">
            <w:pPr>
              <w:pStyle w:val="TableTextCharCharChar1"/>
              <w:spacing w:line="276" w:lineRule="auto"/>
              <w:rPr>
                <w:color w:val="000000"/>
              </w:rPr>
            </w:pPr>
            <w:r w:rsidRPr="00B17490">
              <w:rPr>
                <w:color w:val="000000"/>
              </w:rPr>
              <w:t>Administered by:</w:t>
            </w:r>
          </w:p>
          <w:p w14:paraId="4455A096" w14:textId="557B9582" w:rsidR="00292BBD" w:rsidRPr="00B17490" w:rsidRDefault="00292BBD" w:rsidP="00292BBD">
            <w:pPr>
              <w:pStyle w:val="TableTextCharCharChar1"/>
              <w:spacing w:line="276" w:lineRule="auto"/>
              <w:ind w:left="288" w:hanging="288"/>
              <w:rPr>
                <w:b/>
                <w:color w:val="FF00FF"/>
              </w:rPr>
            </w:pPr>
            <w:r w:rsidRPr="00B17490">
              <w:rPr>
                <w:color w:val="000000"/>
              </w:rPr>
              <w:t xml:space="preserve">●  United Behavioral Health- Employer Division </w:t>
            </w:r>
          </w:p>
          <w:p w14:paraId="7611D7E8" w14:textId="49BB2AB5" w:rsidR="00292BBD" w:rsidRPr="00B17490" w:rsidRDefault="00292BBD" w:rsidP="00292BBD">
            <w:pPr>
              <w:pStyle w:val="TableTextCharCharChar1"/>
              <w:spacing w:line="276" w:lineRule="auto"/>
              <w:ind w:left="288" w:hanging="288"/>
              <w:rPr>
                <w:b/>
                <w:color w:val="FF00FF"/>
              </w:rPr>
            </w:pPr>
            <w:r w:rsidRPr="00B17490">
              <w:rPr>
                <w:color w:val="000000"/>
              </w:rPr>
              <w:t>●   Call:</w:t>
            </w:r>
            <w:r w:rsidRPr="00B17490">
              <w:rPr>
                <w:color w:val="FF00FF"/>
              </w:rPr>
              <w:t xml:space="preserve"> </w:t>
            </w:r>
            <w:r w:rsidRPr="00B17490">
              <w:rPr>
                <w:b/>
                <w:color w:val="0000FF"/>
              </w:rPr>
              <w:t>1-</w:t>
            </w:r>
            <w:r w:rsidR="00E82972" w:rsidRPr="00B17490">
              <w:rPr>
                <w:rFonts w:ascii="Calibri" w:hAnsi="Calibri" w:cs="Calibri"/>
                <w:color w:val="00008C"/>
                <w:sz w:val="16"/>
                <w:szCs w:val="16"/>
              </w:rPr>
              <w:t xml:space="preserve"> </w:t>
            </w:r>
            <w:r w:rsidR="00E82972" w:rsidRPr="00B17490">
              <w:rPr>
                <w:b/>
                <w:color w:val="0000FF"/>
              </w:rPr>
              <w:t>888-708-3752</w:t>
            </w:r>
          </w:p>
          <w:p w14:paraId="427F0EF5" w14:textId="49C86C96" w:rsidR="00292BBD" w:rsidRPr="00B17490" w:rsidRDefault="00292BBD" w:rsidP="00E82972">
            <w:pPr>
              <w:pStyle w:val="TableTextCharCharChar1"/>
              <w:spacing w:line="276" w:lineRule="auto"/>
              <w:ind w:left="288" w:hanging="288"/>
              <w:rPr>
                <w:color w:val="FF00FF"/>
              </w:rPr>
            </w:pPr>
          </w:p>
        </w:tc>
      </w:tr>
      <w:tr w:rsidR="00201869" w:rsidRPr="00B17490" w14:paraId="38CE9A5E"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17490" w:rsidRDefault="00201869" w:rsidP="00201869">
            <w:pPr>
              <w:rPr>
                <w:sz w:val="24"/>
                <w:szCs w:val="24"/>
              </w:rPr>
            </w:pPr>
            <w:r w:rsidRPr="00B17490">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17490" w:rsidRDefault="00201869">
            <w:pPr>
              <w:pStyle w:val="TableTextCharCharChar1"/>
              <w:rPr>
                <w:b/>
                <w:szCs w:val="24"/>
              </w:rPr>
            </w:pPr>
            <w:r w:rsidRPr="00B17490">
              <w:rPr>
                <w:b/>
                <w:szCs w:val="24"/>
              </w:rPr>
              <w:t>Employee Assistance Program (EAP)</w:t>
            </w:r>
          </w:p>
          <w:p w14:paraId="098A0568" w14:textId="6656026B" w:rsidR="00201869" w:rsidRPr="00B17490" w:rsidRDefault="00201869">
            <w:pPr>
              <w:pStyle w:val="TableTextCharCharChar1"/>
              <w:rPr>
                <w:color w:val="000000"/>
                <w:szCs w:val="24"/>
              </w:rPr>
            </w:pPr>
            <w:r w:rsidRPr="00B17490">
              <w:rPr>
                <w:color w:val="000000"/>
                <w:szCs w:val="24"/>
              </w:rPr>
              <w:t>Administered by:</w:t>
            </w:r>
            <w:r w:rsidR="00E82972" w:rsidRPr="00B17490">
              <w:rPr>
                <w:rFonts w:ascii="Calibri" w:hAnsi="Calibri" w:cs="Calibri"/>
                <w:color w:val="00008C"/>
                <w:sz w:val="16"/>
                <w:szCs w:val="16"/>
              </w:rPr>
              <w:t xml:space="preserve"> </w:t>
            </w:r>
            <w:r w:rsidR="00E82972" w:rsidRPr="00B17490">
              <w:rPr>
                <w:color w:val="000000"/>
                <w:szCs w:val="24"/>
              </w:rPr>
              <w:t>Lyra</w:t>
            </w:r>
          </w:p>
          <w:p w14:paraId="0EFE0BB9" w14:textId="4DF49F3E" w:rsidR="00201869" w:rsidRPr="00B17490" w:rsidRDefault="00201869">
            <w:pPr>
              <w:pStyle w:val="TableTextCharCharChar1"/>
              <w:rPr>
                <w:b/>
                <w:color w:val="FF00FF"/>
                <w:szCs w:val="24"/>
              </w:rPr>
            </w:pPr>
            <w:r w:rsidRPr="00B17490">
              <w:rPr>
                <w:color w:val="000000"/>
                <w:szCs w:val="24"/>
              </w:rPr>
              <w:t>●   Call:</w:t>
            </w:r>
            <w:r w:rsidRPr="00B17490">
              <w:rPr>
                <w:color w:val="FF00FF"/>
                <w:szCs w:val="24"/>
              </w:rPr>
              <w:t xml:space="preserve"> </w:t>
            </w:r>
            <w:r w:rsidRPr="00B17490">
              <w:rPr>
                <w:b/>
                <w:color w:val="0000FF"/>
                <w:szCs w:val="24"/>
              </w:rPr>
              <w:t>1-</w:t>
            </w:r>
            <w:r w:rsidR="00E82972" w:rsidRPr="00B17490">
              <w:rPr>
                <w:rFonts w:ascii="Calibri" w:hAnsi="Calibri" w:cs="Calibri"/>
                <w:color w:val="00008C"/>
                <w:sz w:val="16"/>
                <w:szCs w:val="16"/>
              </w:rPr>
              <w:t xml:space="preserve"> </w:t>
            </w:r>
            <w:r w:rsidR="00E82972" w:rsidRPr="00B17490">
              <w:rPr>
                <w:b/>
                <w:color w:val="0000FF"/>
                <w:szCs w:val="24"/>
              </w:rPr>
              <w:t>855-238-5972</w:t>
            </w:r>
          </w:p>
          <w:p w14:paraId="431480BD" w14:textId="77777777" w:rsidR="00201869" w:rsidRPr="00B17490" w:rsidRDefault="00201869">
            <w:pPr>
              <w:pStyle w:val="TableTextCharCharChar1"/>
              <w:rPr>
                <w:b/>
                <w:color w:val="0000FF"/>
                <w:szCs w:val="24"/>
              </w:rPr>
            </w:pPr>
          </w:p>
          <w:p w14:paraId="3B189310" w14:textId="128AF9D5" w:rsidR="00201869" w:rsidRPr="00B17490" w:rsidRDefault="00201869" w:rsidP="00201869">
            <w:pPr>
              <w:rPr>
                <w:sz w:val="24"/>
                <w:szCs w:val="24"/>
              </w:rPr>
            </w:pPr>
          </w:p>
        </w:tc>
      </w:tr>
      <w:tr w:rsidR="001B3356" w:rsidRPr="00B17490" w14:paraId="427F0FDB"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17490" w:rsidRDefault="001B3356" w:rsidP="00E64986">
            <w:pPr>
              <w:pStyle w:val="TableTextCharCharChar1"/>
              <w:numPr>
                <w:ilvl w:val="12"/>
                <w:numId w:val="0"/>
              </w:numPr>
              <w:rPr>
                <w:b/>
                <w:color w:val="000000"/>
                <w:szCs w:val="24"/>
              </w:rPr>
            </w:pPr>
            <w:bookmarkStart w:id="208" w:name="Substance_Use_Disorder_Services"/>
            <w:r w:rsidRPr="00B17490">
              <w:rPr>
                <w:b/>
                <w:color w:val="000000"/>
                <w:szCs w:val="24"/>
              </w:rPr>
              <w:t>Substance Use Disorder Services</w:t>
            </w:r>
          </w:p>
          <w:bookmarkEnd w:id="208"/>
          <w:p w14:paraId="427F0EF8" w14:textId="77777777" w:rsidR="001B3356" w:rsidRPr="00B17490" w:rsidRDefault="001B3356" w:rsidP="00E64986">
            <w:pPr>
              <w:pStyle w:val="TableTextCharCharChar1"/>
              <w:numPr>
                <w:ilvl w:val="12"/>
                <w:numId w:val="0"/>
              </w:numPr>
              <w:rPr>
                <w:b/>
                <w:color w:val="000000"/>
                <w:szCs w:val="24"/>
              </w:rPr>
            </w:pPr>
          </w:p>
          <w:p w14:paraId="789F211D" w14:textId="77777777" w:rsidR="00E82972" w:rsidRPr="00B17490" w:rsidRDefault="00E82972" w:rsidP="00E64986">
            <w:pPr>
              <w:pStyle w:val="TableText"/>
              <w:rPr>
                <w:color w:val="000000"/>
                <w:szCs w:val="24"/>
              </w:rPr>
            </w:pPr>
          </w:p>
          <w:p w14:paraId="427F0EFB" w14:textId="77777777" w:rsidR="001B3356" w:rsidRPr="00B17490" w:rsidRDefault="001B3356" w:rsidP="00E64986">
            <w:pPr>
              <w:pStyle w:val="TableText"/>
              <w:rPr>
                <w:color w:val="000000"/>
                <w:szCs w:val="24"/>
              </w:rPr>
            </w:pPr>
            <w:r w:rsidRPr="00B17490">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17490" w:rsidRDefault="001B3356" w:rsidP="00E64986">
            <w:pPr>
              <w:pStyle w:val="TableText"/>
              <w:rPr>
                <w:color w:val="000000"/>
                <w:szCs w:val="24"/>
              </w:rPr>
            </w:pPr>
          </w:p>
          <w:p w14:paraId="427F0EFD" w14:textId="77777777" w:rsidR="001B3356" w:rsidRPr="00B17490" w:rsidRDefault="001B3356" w:rsidP="00E64986">
            <w:pPr>
              <w:pStyle w:val="TableText"/>
              <w:rPr>
                <w:color w:val="000000"/>
                <w:szCs w:val="24"/>
              </w:rPr>
            </w:pPr>
            <w:r w:rsidRPr="00B17490">
              <w:rPr>
                <w:color w:val="000000"/>
                <w:szCs w:val="24"/>
              </w:rPr>
              <w:t xml:space="preserve">Benefits include </w:t>
            </w:r>
            <w:r w:rsidRPr="00B17490">
              <w:rPr>
                <w:szCs w:val="24"/>
              </w:rPr>
              <w:t>the following services provided on either an inpatient or outpatient basis:</w:t>
            </w:r>
          </w:p>
          <w:p w14:paraId="427F0EFE"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EFF" w14:textId="77777777" w:rsidR="001B3356" w:rsidRPr="00B17490" w:rsidRDefault="001B3356" w:rsidP="00E64986">
            <w:pPr>
              <w:pStyle w:val="TableText"/>
              <w:ind w:left="288"/>
              <w:rPr>
                <w:color w:val="000000"/>
                <w:szCs w:val="24"/>
              </w:rPr>
            </w:pPr>
            <w:r w:rsidRPr="00B17490">
              <w:rPr>
                <w:color w:val="000000"/>
                <w:szCs w:val="24"/>
              </w:rPr>
              <w:t>and assessment;</w:t>
            </w:r>
          </w:p>
          <w:p w14:paraId="427F0F00" w14:textId="77777777" w:rsidR="001B3356" w:rsidRPr="00B17490" w:rsidRDefault="001B3356" w:rsidP="00E64986">
            <w:pPr>
              <w:pStyle w:val="TableText"/>
              <w:rPr>
                <w:color w:val="000000"/>
                <w:szCs w:val="24"/>
              </w:rPr>
            </w:pPr>
            <w:r w:rsidRPr="00B17490">
              <w:rPr>
                <w:color w:val="000000"/>
                <w:szCs w:val="24"/>
              </w:rPr>
              <w:t>●   treatment planning;</w:t>
            </w:r>
          </w:p>
          <w:p w14:paraId="427F0F01" w14:textId="77777777" w:rsidR="001B3356" w:rsidRPr="00B17490" w:rsidRDefault="001B3356" w:rsidP="00E64986">
            <w:pPr>
              <w:pStyle w:val="TableText"/>
              <w:rPr>
                <w:color w:val="000000"/>
                <w:szCs w:val="24"/>
              </w:rPr>
            </w:pPr>
            <w:r w:rsidRPr="00B17490">
              <w:rPr>
                <w:color w:val="000000"/>
                <w:szCs w:val="24"/>
              </w:rPr>
              <w:t>●   referral services;</w:t>
            </w:r>
          </w:p>
          <w:p w14:paraId="427F0F02" w14:textId="77777777" w:rsidR="001B3356" w:rsidRPr="00B17490" w:rsidRDefault="001B3356" w:rsidP="00E64986">
            <w:pPr>
              <w:pStyle w:val="TableText"/>
              <w:rPr>
                <w:color w:val="000000"/>
                <w:szCs w:val="24"/>
              </w:rPr>
            </w:pPr>
            <w:r w:rsidRPr="00B17490">
              <w:rPr>
                <w:color w:val="000000"/>
                <w:szCs w:val="24"/>
              </w:rPr>
              <w:t xml:space="preserve">●   medication </w:t>
            </w:r>
          </w:p>
          <w:p w14:paraId="427F0F03" w14:textId="77777777" w:rsidR="001B3356" w:rsidRPr="00B17490" w:rsidRDefault="001B3356" w:rsidP="00E64986">
            <w:pPr>
              <w:pStyle w:val="TableText"/>
              <w:ind w:left="288"/>
              <w:rPr>
                <w:color w:val="000000"/>
                <w:szCs w:val="24"/>
              </w:rPr>
            </w:pPr>
            <w:r w:rsidRPr="00B17490">
              <w:rPr>
                <w:color w:val="000000"/>
                <w:szCs w:val="24"/>
              </w:rPr>
              <w:t>management;</w:t>
            </w:r>
          </w:p>
          <w:p w14:paraId="427F0F04"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F05" w14:textId="77777777" w:rsidR="001B3356" w:rsidRPr="00B17490" w:rsidRDefault="001B3356" w:rsidP="00E64986">
            <w:pPr>
              <w:pStyle w:val="TableText"/>
              <w:ind w:left="288"/>
              <w:rPr>
                <w:color w:val="000000"/>
                <w:szCs w:val="24"/>
              </w:rPr>
            </w:pPr>
            <w:r w:rsidRPr="00B17490">
              <w:rPr>
                <w:color w:val="000000"/>
                <w:szCs w:val="24"/>
              </w:rPr>
              <w:t>therapeutic group and provider-based case management;</w:t>
            </w:r>
          </w:p>
          <w:p w14:paraId="427F0F06" w14:textId="77777777" w:rsidR="001B3356" w:rsidRPr="00B17490" w:rsidRDefault="001B3356" w:rsidP="00E64986">
            <w:pPr>
              <w:pStyle w:val="TableText"/>
              <w:rPr>
                <w:color w:val="000000"/>
                <w:szCs w:val="24"/>
              </w:rPr>
            </w:pPr>
            <w:r w:rsidRPr="00B17490">
              <w:rPr>
                <w:color w:val="000000"/>
                <w:szCs w:val="24"/>
              </w:rPr>
              <w:t>●   crisis intervention.</w:t>
            </w:r>
          </w:p>
          <w:p w14:paraId="427F0F07" w14:textId="77777777" w:rsidR="001B3356" w:rsidRPr="00B17490" w:rsidRDefault="001B3356" w:rsidP="00E64986">
            <w:pPr>
              <w:pStyle w:val="TableText"/>
              <w:rPr>
                <w:color w:val="000000"/>
                <w:szCs w:val="24"/>
              </w:rPr>
            </w:pPr>
            <w:r w:rsidRPr="00B17490">
              <w:rPr>
                <w:color w:val="000000"/>
                <w:szCs w:val="24"/>
              </w:rPr>
              <w:t>●   detoxification (sub-</w:t>
            </w:r>
          </w:p>
          <w:p w14:paraId="427F0F08" w14:textId="77777777" w:rsidR="001B3356" w:rsidRPr="00B17490" w:rsidRDefault="001B3356" w:rsidP="00E64986">
            <w:pPr>
              <w:pStyle w:val="TableText"/>
              <w:ind w:left="288"/>
              <w:rPr>
                <w:color w:val="000000"/>
                <w:szCs w:val="24"/>
              </w:rPr>
            </w:pPr>
            <w:r w:rsidRPr="00B17490">
              <w:rPr>
                <w:color w:val="000000"/>
                <w:szCs w:val="24"/>
              </w:rPr>
              <w:t>acute/non-medical);</w:t>
            </w:r>
          </w:p>
          <w:p w14:paraId="427F0F0B" w14:textId="77777777" w:rsidR="001B3356" w:rsidRPr="00B17490" w:rsidRDefault="001B3356" w:rsidP="00E64986">
            <w:pPr>
              <w:pStyle w:val="TableText"/>
              <w:rPr>
                <w:color w:val="000000"/>
                <w:szCs w:val="24"/>
              </w:rPr>
            </w:pPr>
            <w:r w:rsidRPr="00B17490">
              <w:rPr>
                <w:color w:val="000000"/>
                <w:szCs w:val="24"/>
              </w:rPr>
              <w:t xml:space="preserve">●   Partial </w:t>
            </w:r>
          </w:p>
          <w:p w14:paraId="427F0F0C" w14:textId="77777777" w:rsidR="001B3356" w:rsidRPr="00B17490" w:rsidRDefault="001B3356" w:rsidP="00E64986">
            <w:pPr>
              <w:pStyle w:val="TableText"/>
              <w:ind w:left="288"/>
              <w:rPr>
                <w:color w:val="000000"/>
                <w:szCs w:val="24"/>
              </w:rPr>
            </w:pPr>
            <w:r w:rsidRPr="00B17490">
              <w:rPr>
                <w:color w:val="000000"/>
                <w:szCs w:val="24"/>
              </w:rPr>
              <w:t>Hospitalization/Day Treatment;</w:t>
            </w:r>
          </w:p>
          <w:p w14:paraId="427F0F0D" w14:textId="77777777" w:rsidR="001B3356" w:rsidRPr="00B17490" w:rsidRDefault="001B3356" w:rsidP="00E64986">
            <w:pPr>
              <w:pStyle w:val="TableText"/>
              <w:rPr>
                <w:color w:val="000000"/>
                <w:szCs w:val="24"/>
              </w:rPr>
            </w:pPr>
            <w:r w:rsidRPr="00B17490">
              <w:rPr>
                <w:color w:val="000000"/>
                <w:szCs w:val="24"/>
              </w:rPr>
              <w:t xml:space="preserve">●   services at a Residential </w:t>
            </w:r>
          </w:p>
          <w:p w14:paraId="427F0F0E" w14:textId="77777777" w:rsidR="001B3356" w:rsidRPr="00B17490" w:rsidRDefault="001B3356" w:rsidP="00E64986">
            <w:pPr>
              <w:pStyle w:val="TableText"/>
              <w:ind w:left="288"/>
              <w:rPr>
                <w:color w:val="000000"/>
                <w:szCs w:val="24"/>
              </w:rPr>
            </w:pPr>
            <w:r w:rsidRPr="00B17490">
              <w:rPr>
                <w:color w:val="000000"/>
                <w:szCs w:val="24"/>
              </w:rPr>
              <w:t>Treatment Facility;</w:t>
            </w:r>
          </w:p>
          <w:p w14:paraId="427F0F11"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F12" w14:textId="77777777" w:rsidR="001B3356" w:rsidRPr="00B17490" w:rsidRDefault="001B3356" w:rsidP="00E64986">
            <w:pPr>
              <w:pStyle w:val="TableText"/>
              <w:ind w:left="288"/>
              <w:rPr>
                <w:color w:val="000000"/>
                <w:szCs w:val="24"/>
              </w:rPr>
            </w:pPr>
            <w:r w:rsidRPr="00B17490">
              <w:rPr>
                <w:color w:val="000000"/>
                <w:szCs w:val="24"/>
              </w:rPr>
              <w:t>Treatment;</w:t>
            </w:r>
          </w:p>
          <w:p w14:paraId="427F0F13" w14:textId="77777777" w:rsidR="001B3356" w:rsidRPr="00B17490" w:rsidRDefault="001B3356" w:rsidP="00E64986">
            <w:pPr>
              <w:pStyle w:val="TableText"/>
              <w:rPr>
                <w:color w:val="000000"/>
                <w:szCs w:val="24"/>
              </w:rPr>
            </w:pPr>
          </w:p>
          <w:p w14:paraId="427F0F14" w14:textId="77777777" w:rsidR="001B3356" w:rsidRPr="00B17490" w:rsidRDefault="001B3356" w:rsidP="00E64986">
            <w:pPr>
              <w:pStyle w:val="TableText"/>
              <w:rPr>
                <w:color w:val="000000"/>
                <w:szCs w:val="24"/>
              </w:rPr>
            </w:pPr>
          </w:p>
          <w:p w14:paraId="427F0F15" w14:textId="1E463F5A" w:rsidR="001B3356" w:rsidRPr="00B17490" w:rsidRDefault="001B3356" w:rsidP="00E64986">
            <w:pPr>
              <w:pStyle w:val="TableText"/>
              <w:rPr>
                <w:color w:val="000000"/>
                <w:szCs w:val="24"/>
              </w:rPr>
            </w:pPr>
            <w:r w:rsidRPr="00B17490">
              <w:rPr>
                <w:szCs w:val="24"/>
              </w:rPr>
              <w:t>The Mental Health/Substance Use Disorder Administrator determines coverage for</w:t>
            </w:r>
            <w:r w:rsidRPr="00B17490">
              <w:rPr>
                <w:color w:val="FF0000"/>
                <w:szCs w:val="24"/>
              </w:rPr>
              <w:t xml:space="preserve"> </w:t>
            </w:r>
            <w:r w:rsidRPr="00B17490">
              <w:rPr>
                <w:szCs w:val="24"/>
              </w:rPr>
              <w:t>all levels of care.</w:t>
            </w:r>
            <w:r w:rsidRPr="00B17490">
              <w:rPr>
                <w:color w:val="FF0000"/>
                <w:szCs w:val="24"/>
              </w:rPr>
              <w:t xml:space="preserve"> </w:t>
            </w:r>
            <w:r w:rsidRPr="00B17490">
              <w:rPr>
                <w:color w:val="000000"/>
                <w:szCs w:val="24"/>
              </w:rPr>
              <w:t xml:space="preserve">If an Inpatient Stay is required, it is covered on a Semi-private Room basis. </w:t>
            </w:r>
          </w:p>
          <w:p w14:paraId="427F0F16" w14:textId="77777777" w:rsidR="001B3356" w:rsidRPr="00B17490" w:rsidRDefault="001B3356" w:rsidP="00E64986">
            <w:pPr>
              <w:pStyle w:val="TableText"/>
              <w:rPr>
                <w:color w:val="000000"/>
                <w:szCs w:val="24"/>
              </w:rPr>
            </w:pPr>
          </w:p>
          <w:p w14:paraId="427F0F17" w14:textId="77777777" w:rsidR="001B3356" w:rsidRPr="00B17490" w:rsidRDefault="001B3356" w:rsidP="00E64986">
            <w:pPr>
              <w:pStyle w:val="TableText"/>
              <w:rPr>
                <w:color w:val="000000"/>
                <w:szCs w:val="24"/>
              </w:rPr>
            </w:pPr>
            <w:r w:rsidRPr="00B17490">
              <w:rPr>
                <w:szCs w:val="24"/>
              </w:rPr>
              <w:t>You are encouraged to contact the Mental Health/Substance Use Disorder Administrator for referrals to providers and coordination of care.</w:t>
            </w:r>
          </w:p>
          <w:p w14:paraId="15809145" w14:textId="77777777" w:rsidR="00D47B7F" w:rsidRPr="00B17490" w:rsidRDefault="00D47B7F" w:rsidP="0062640C">
            <w:pPr>
              <w:rPr>
                <w:sz w:val="24"/>
                <w:szCs w:val="24"/>
              </w:rPr>
            </w:pPr>
          </w:p>
          <w:p w14:paraId="427F0F1A" w14:textId="77777777" w:rsidR="001B3356" w:rsidRPr="00B17490" w:rsidRDefault="001B3356" w:rsidP="00E64986">
            <w:pPr>
              <w:pStyle w:val="TableText"/>
              <w:rPr>
                <w:color w:val="000000"/>
                <w:szCs w:val="24"/>
              </w:rPr>
            </w:pPr>
          </w:p>
          <w:p w14:paraId="427F0F1B" w14:textId="77777777" w:rsidR="001B3356" w:rsidRPr="00B17490" w:rsidRDefault="001B3356" w:rsidP="00E64986">
            <w:pPr>
              <w:pStyle w:val="TableText"/>
              <w:rPr>
                <w:color w:val="000000"/>
                <w:szCs w:val="24"/>
              </w:rPr>
            </w:pPr>
          </w:p>
          <w:p w14:paraId="427F0F27" w14:textId="77777777" w:rsidR="001B3356" w:rsidRPr="00B17490"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F31" w14:textId="7F20450B" w:rsidR="001E3E46" w:rsidRPr="00B17490" w:rsidRDefault="00D50271" w:rsidP="001E3E46">
            <w:pPr>
              <w:pStyle w:val="TableTextChar"/>
              <w:numPr>
                <w:ilvl w:val="12"/>
                <w:numId w:val="0"/>
              </w:numPr>
              <w:rPr>
                <w:b/>
                <w:bCs/>
                <w:color w:val="FF00FF"/>
                <w:szCs w:val="24"/>
              </w:rPr>
            </w:pPr>
            <w:r w:rsidRPr="00B17490">
              <w:rPr>
                <w:b/>
                <w:color w:val="0000FF"/>
                <w:szCs w:val="24"/>
              </w:rPr>
              <w:t>80%</w:t>
            </w:r>
            <w:r w:rsidR="001E3E46" w:rsidRPr="00B17490">
              <w:rPr>
                <w:color w:val="FF0000"/>
                <w:szCs w:val="24"/>
              </w:rPr>
              <w:t xml:space="preserve"> </w:t>
            </w:r>
            <w:r w:rsidR="001E3E46" w:rsidRPr="00B17490">
              <w:rPr>
                <w:szCs w:val="24"/>
              </w:rPr>
              <w:t>of eligible expenses after satisfying the deductible</w:t>
            </w:r>
          </w:p>
          <w:p w14:paraId="427F0F32" w14:textId="77777777" w:rsidR="001B3356" w:rsidRPr="00B17490" w:rsidRDefault="001B3356" w:rsidP="00E64986">
            <w:pPr>
              <w:pStyle w:val="TableTextChar"/>
              <w:numPr>
                <w:ilvl w:val="12"/>
                <w:numId w:val="0"/>
              </w:numPr>
              <w:rPr>
                <w:b/>
                <w:bCs/>
                <w:color w:val="FF00FF"/>
                <w:szCs w:val="24"/>
              </w:rPr>
            </w:pPr>
          </w:p>
          <w:p w14:paraId="3125D6D1" w14:textId="77777777" w:rsidR="0064186D" w:rsidRPr="00B17490" w:rsidRDefault="0064186D" w:rsidP="00E64986">
            <w:pPr>
              <w:pStyle w:val="TableTextChar"/>
              <w:numPr>
                <w:ilvl w:val="12"/>
                <w:numId w:val="0"/>
              </w:numPr>
              <w:rPr>
                <w:rStyle w:val="wdColorPinkBoldItalic"/>
              </w:rPr>
            </w:pPr>
          </w:p>
          <w:p w14:paraId="13AEDFF4" w14:textId="77777777" w:rsidR="0064186D" w:rsidRPr="00B17490" w:rsidRDefault="0064186D" w:rsidP="00E64986">
            <w:pPr>
              <w:pStyle w:val="TableTextChar"/>
              <w:numPr>
                <w:ilvl w:val="12"/>
                <w:numId w:val="0"/>
              </w:numPr>
              <w:rPr>
                <w:rStyle w:val="wdColorPinkBoldItalic"/>
              </w:rPr>
            </w:pPr>
          </w:p>
          <w:p w14:paraId="427F0F3C"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F49" w14:textId="1405C0CB" w:rsidR="00DE1E54" w:rsidRPr="00B17490" w:rsidRDefault="00D50271" w:rsidP="00DE1E54">
            <w:pPr>
              <w:pStyle w:val="TableTextChar"/>
              <w:numPr>
                <w:ilvl w:val="12"/>
                <w:numId w:val="0"/>
              </w:numPr>
              <w:rPr>
                <w:b/>
                <w:bCs/>
                <w:color w:val="FF00FF"/>
                <w:szCs w:val="24"/>
              </w:rPr>
            </w:pPr>
            <w:r w:rsidRPr="00B17490">
              <w:rPr>
                <w:b/>
                <w:color w:val="0000FF"/>
                <w:szCs w:val="24"/>
              </w:rPr>
              <w:t>80%</w:t>
            </w:r>
            <w:r w:rsidR="00DE1E54" w:rsidRPr="00B17490">
              <w:rPr>
                <w:color w:val="FF0000"/>
                <w:szCs w:val="24"/>
              </w:rPr>
              <w:t xml:space="preserve"> </w:t>
            </w:r>
            <w:r w:rsidR="00DE1E54" w:rsidRPr="00B17490">
              <w:rPr>
                <w:szCs w:val="24"/>
              </w:rPr>
              <w:t>of eligible expenses after satisfying the deductible</w:t>
            </w:r>
          </w:p>
          <w:p w14:paraId="427F0F4A" w14:textId="77777777" w:rsidR="00DE1E54" w:rsidRPr="00B17490" w:rsidRDefault="00DE1E54" w:rsidP="00E64986">
            <w:pPr>
              <w:pStyle w:val="TableTextChar"/>
              <w:numPr>
                <w:ilvl w:val="12"/>
                <w:numId w:val="0"/>
              </w:numPr>
              <w:rPr>
                <w:b/>
                <w:color w:val="000000"/>
                <w:szCs w:val="24"/>
              </w:rPr>
            </w:pPr>
          </w:p>
          <w:p w14:paraId="36D246D1" w14:textId="77777777" w:rsidR="0064186D" w:rsidRPr="00B17490" w:rsidRDefault="0064186D" w:rsidP="00F72BAC">
            <w:pPr>
              <w:rPr>
                <w:b/>
                <w:color w:val="FF00FF"/>
                <w:sz w:val="24"/>
                <w:szCs w:val="24"/>
              </w:rPr>
            </w:pPr>
          </w:p>
          <w:p w14:paraId="3798362E" w14:textId="3BF39C17" w:rsidR="00F72BAC" w:rsidRPr="00B17490" w:rsidRDefault="00F72BAC" w:rsidP="00F72BAC">
            <w:pPr>
              <w:rPr>
                <w:b/>
                <w:color w:val="0000FF"/>
                <w:sz w:val="24"/>
                <w:szCs w:val="24"/>
              </w:rPr>
            </w:pPr>
            <w:r w:rsidRPr="00B17490">
              <w:rPr>
                <w:b/>
                <w:sz w:val="24"/>
                <w:szCs w:val="24"/>
              </w:rPr>
              <w:t>Partial hospitalization/ intensive outpatient treatment:</w:t>
            </w:r>
          </w:p>
          <w:p w14:paraId="526C35FF" w14:textId="3BC1EC1C"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2328CCF1" w14:textId="77777777" w:rsidR="00F72BAC" w:rsidRPr="00B17490" w:rsidRDefault="00F72BAC" w:rsidP="00F72BAC">
            <w:pPr>
              <w:pStyle w:val="TableTextChar"/>
              <w:numPr>
                <w:ilvl w:val="12"/>
                <w:numId w:val="0"/>
              </w:numPr>
              <w:rPr>
                <w:b/>
                <w:color w:val="000000"/>
                <w:szCs w:val="24"/>
              </w:rPr>
            </w:pPr>
          </w:p>
          <w:p w14:paraId="427F0F74" w14:textId="0A3E8AAD" w:rsidR="009C2982" w:rsidRPr="00B17490" w:rsidRDefault="007D5E90" w:rsidP="009C2982">
            <w:pPr>
              <w:pStyle w:val="TableTextCharChar"/>
              <w:rPr>
                <w:b/>
                <w:color w:val="000000"/>
                <w:szCs w:val="24"/>
              </w:rPr>
            </w:pPr>
            <w:r w:rsidRPr="00B17490">
              <w:rPr>
                <w:b/>
                <w:bCs/>
                <w:snapToGrid w:val="0"/>
                <w:color w:val="FF00FF"/>
                <w:szCs w:val="24"/>
              </w:rPr>
              <w:t xml:space="preserve"> </w:t>
            </w:r>
            <w:r w:rsidR="009C2982" w:rsidRPr="00B17490">
              <w:rPr>
                <w:rStyle w:val="CDVar"/>
                <w:rFonts w:ascii="Times New Roman" w:hAnsi="Times New Roman"/>
                <w:b/>
                <w:color w:val="000000"/>
                <w:szCs w:val="24"/>
              </w:rPr>
              <w:t xml:space="preserve">You are not required to provide pre-service </w:t>
            </w:r>
            <w:r w:rsidR="009C2982" w:rsidRPr="00B17490">
              <w:rPr>
                <w:rStyle w:val="CDBlack"/>
                <w:rFonts w:ascii="Times New Roman" w:hAnsi="Times New Roman"/>
                <w:b/>
                <w:color w:val="auto"/>
                <w:szCs w:val="24"/>
              </w:rPr>
              <w:t xml:space="preserve">authorization </w:t>
            </w:r>
            <w:r w:rsidR="009C2982" w:rsidRPr="00B17490">
              <w:rPr>
                <w:rStyle w:val="CDVar"/>
                <w:rFonts w:ascii="Times New Roman" w:hAnsi="Times New Roman"/>
                <w:b/>
                <w:color w:val="000000"/>
                <w:szCs w:val="24"/>
              </w:rPr>
              <w:t xml:space="preserve">when you seek these services from Network providers. Network providers are responsible for </w:t>
            </w:r>
            <w:r w:rsidR="009C2982" w:rsidRPr="00B17490">
              <w:rPr>
                <w:rStyle w:val="CDBlack"/>
                <w:rFonts w:ascii="Times New Roman" w:hAnsi="Times New Roman"/>
                <w:b/>
                <w:color w:val="auto"/>
                <w:szCs w:val="24"/>
              </w:rPr>
              <w:t>obtaining prior authorization from</w:t>
            </w:r>
            <w:r w:rsidR="009C2982" w:rsidRPr="00B17490">
              <w:rPr>
                <w:rStyle w:val="CDBlack"/>
                <w:rFonts w:ascii="Times New Roman" w:hAnsi="Times New Roman"/>
                <w:b/>
                <w:szCs w:val="24"/>
              </w:rPr>
              <w:t xml:space="preserve"> </w:t>
            </w:r>
            <w:r w:rsidR="009C2982" w:rsidRPr="00B17490">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17490" w:rsidRDefault="009C2982" w:rsidP="009C2982">
            <w:pPr>
              <w:pStyle w:val="TableText"/>
              <w:rPr>
                <w:color w:val="000000"/>
                <w:szCs w:val="24"/>
              </w:rPr>
            </w:pPr>
          </w:p>
          <w:p w14:paraId="427F0F76" w14:textId="77777777" w:rsidR="009C2982" w:rsidRPr="00B17490" w:rsidRDefault="009C2982" w:rsidP="009C2982">
            <w:pPr>
              <w:pStyle w:val="TableTextChar"/>
              <w:numPr>
                <w:ilvl w:val="12"/>
                <w:numId w:val="0"/>
              </w:numPr>
              <w:rPr>
                <w:szCs w:val="24"/>
              </w:rPr>
            </w:pPr>
            <w:r w:rsidRPr="00B17490">
              <w:rPr>
                <w:b/>
                <w:szCs w:val="24"/>
              </w:rPr>
              <w:t xml:space="preserve">Network provider ONLY will be responsible for obtaining the following </w:t>
            </w:r>
            <w:r w:rsidRPr="00B17490">
              <w:rPr>
                <w:b/>
                <w:color w:val="000000"/>
                <w:szCs w:val="24"/>
              </w:rPr>
              <w:t xml:space="preserve">prior authorization </w:t>
            </w:r>
            <w:r w:rsidRPr="00B17490">
              <w:rPr>
                <w:b/>
                <w:szCs w:val="24"/>
              </w:rPr>
              <w:t>requirements:</w:t>
            </w:r>
          </w:p>
          <w:p w14:paraId="427F0F78" w14:textId="4F547D7F" w:rsidR="009C2982" w:rsidRPr="00B17490" w:rsidRDefault="009C2982" w:rsidP="009C2982">
            <w:pPr>
              <w:pStyle w:val="TableTextChar"/>
              <w:numPr>
                <w:ilvl w:val="12"/>
                <w:numId w:val="0"/>
              </w:numPr>
              <w:rPr>
                <w:szCs w:val="24"/>
              </w:rPr>
            </w:pPr>
            <w:r w:rsidRPr="00B17490">
              <w:rPr>
                <w:szCs w:val="24"/>
              </w:rPr>
              <w:t xml:space="preserve">●   Substance Use Disorder Services - inpatient services (including services at a Residential Treatment facility); </w:t>
            </w:r>
            <w:r w:rsidR="00F72BAC" w:rsidRPr="00B17490">
              <w:rPr>
                <w:color w:val="000000"/>
                <w:szCs w:val="24"/>
              </w:rPr>
              <w:t xml:space="preserve">partial hospitalization/day </w:t>
            </w:r>
            <w:r w:rsidR="00F72BAC" w:rsidRPr="00B17490">
              <w:rPr>
                <w:szCs w:val="24"/>
              </w:rPr>
              <w:t>treatment</w:t>
            </w:r>
            <w:r w:rsidR="00340BE8" w:rsidRPr="00B17490">
              <w:rPr>
                <w:szCs w:val="24"/>
              </w:rPr>
              <w:t>.</w:t>
            </w:r>
          </w:p>
          <w:p w14:paraId="0AF5DA61" w14:textId="77777777" w:rsidR="000D4176" w:rsidRPr="00B17490" w:rsidRDefault="000D4176" w:rsidP="009C2982">
            <w:pPr>
              <w:pStyle w:val="TableTextChar"/>
              <w:numPr>
                <w:ilvl w:val="12"/>
                <w:numId w:val="0"/>
              </w:numPr>
              <w:rPr>
                <w:szCs w:val="24"/>
              </w:rPr>
            </w:pPr>
          </w:p>
          <w:p w14:paraId="427F0F79" w14:textId="77777777" w:rsidR="009C2982" w:rsidRPr="00B17490" w:rsidRDefault="009C2982" w:rsidP="009C2982">
            <w:pPr>
              <w:pStyle w:val="TableTextChar"/>
              <w:numPr>
                <w:ilvl w:val="12"/>
                <w:numId w:val="0"/>
              </w:numPr>
              <w:rPr>
                <w:szCs w:val="24"/>
              </w:rPr>
            </w:pPr>
            <w:r w:rsidRPr="00B17490">
              <w:rPr>
                <w:szCs w:val="24"/>
              </w:rPr>
              <w:t xml:space="preserve">For a scheduled admission, </w:t>
            </w:r>
            <w:r w:rsidRPr="00B17490">
              <w:rPr>
                <w:b/>
                <w:szCs w:val="24"/>
              </w:rPr>
              <w:t>Network provider</w:t>
            </w:r>
            <w:r w:rsidRPr="00B17490">
              <w:rPr>
                <w:szCs w:val="24"/>
              </w:rPr>
              <w:t xml:space="preserve"> must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prior to the admission, or as soon as is reasonably possible for non-scheduled admissions (including Emergency admissions).</w:t>
            </w:r>
          </w:p>
          <w:p w14:paraId="427F0F7A" w14:textId="77777777" w:rsidR="009C2982" w:rsidRPr="00B17490" w:rsidRDefault="009C2982" w:rsidP="009C2982">
            <w:pPr>
              <w:pStyle w:val="TableTextChar"/>
              <w:numPr>
                <w:ilvl w:val="12"/>
                <w:numId w:val="0"/>
              </w:numPr>
              <w:rPr>
                <w:szCs w:val="24"/>
              </w:rPr>
            </w:pPr>
          </w:p>
          <w:p w14:paraId="6D8185DA" w14:textId="77777777" w:rsidR="00D47B7F" w:rsidRPr="00B17490" w:rsidRDefault="00D47B7F" w:rsidP="00E64986">
            <w:pPr>
              <w:pStyle w:val="TableTextChar"/>
              <w:numPr>
                <w:ilvl w:val="12"/>
                <w:numId w:val="0"/>
              </w:numPr>
              <w:rPr>
                <w:szCs w:val="24"/>
              </w:rPr>
            </w:pPr>
          </w:p>
          <w:p w14:paraId="1CF8FD13" w14:textId="77777777" w:rsidR="00D47B7F" w:rsidRPr="00B17490" w:rsidRDefault="00D47B7F" w:rsidP="00E64986">
            <w:pPr>
              <w:pStyle w:val="TableTextChar"/>
              <w:numPr>
                <w:ilvl w:val="12"/>
                <w:numId w:val="0"/>
              </w:numPr>
              <w:rPr>
                <w:szCs w:val="24"/>
              </w:rPr>
            </w:pPr>
          </w:p>
          <w:p w14:paraId="427F0F88" w14:textId="5A7E8BE7" w:rsidR="001B3356" w:rsidRPr="00B17490"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F8E" w14:textId="198BC923" w:rsidR="001E3E46" w:rsidRPr="00B17490" w:rsidRDefault="00D50271" w:rsidP="001E3E46">
            <w:pPr>
              <w:pStyle w:val="TableTextChar"/>
              <w:numPr>
                <w:ilvl w:val="12"/>
                <w:numId w:val="0"/>
              </w:numPr>
              <w:rPr>
                <w:b/>
                <w:bCs/>
                <w:color w:val="FF00FF"/>
                <w:szCs w:val="24"/>
              </w:rPr>
            </w:pPr>
            <w:r w:rsidRPr="00B17490">
              <w:rPr>
                <w:b/>
                <w:color w:val="0000FF"/>
                <w:szCs w:val="24"/>
              </w:rPr>
              <w:t>60%</w:t>
            </w:r>
            <w:r w:rsidR="001E3E46" w:rsidRPr="00B17490">
              <w:rPr>
                <w:color w:val="FF0000"/>
                <w:szCs w:val="24"/>
              </w:rPr>
              <w:t xml:space="preserve"> </w:t>
            </w:r>
            <w:r w:rsidR="001E3E46" w:rsidRPr="00B17490">
              <w:rPr>
                <w:szCs w:val="24"/>
              </w:rPr>
              <w:t>of eligible expenses after satisfying the deductible</w:t>
            </w:r>
          </w:p>
          <w:p w14:paraId="427F0F8F" w14:textId="77777777" w:rsidR="001B3356" w:rsidRPr="00B17490" w:rsidRDefault="001B3356" w:rsidP="00E64986">
            <w:pPr>
              <w:pStyle w:val="TableTextChar"/>
              <w:numPr>
                <w:ilvl w:val="12"/>
                <w:numId w:val="0"/>
              </w:numPr>
              <w:rPr>
                <w:b/>
                <w:color w:val="FF00FF"/>
                <w:szCs w:val="24"/>
              </w:rPr>
            </w:pPr>
          </w:p>
          <w:p w14:paraId="427F0F90" w14:textId="77777777" w:rsidR="001B3356" w:rsidRPr="00B17490" w:rsidRDefault="001B3356" w:rsidP="00E64986">
            <w:pPr>
              <w:pStyle w:val="TableTextChar"/>
              <w:numPr>
                <w:ilvl w:val="12"/>
                <w:numId w:val="0"/>
              </w:numPr>
              <w:rPr>
                <w:b/>
                <w:color w:val="FF00FF"/>
                <w:szCs w:val="24"/>
              </w:rPr>
            </w:pPr>
          </w:p>
          <w:p w14:paraId="1495BC5B" w14:textId="77777777" w:rsidR="00013617" w:rsidRPr="00B17490" w:rsidRDefault="00013617" w:rsidP="00E64986">
            <w:pPr>
              <w:pStyle w:val="TableTextChar"/>
              <w:numPr>
                <w:ilvl w:val="12"/>
                <w:numId w:val="0"/>
              </w:numPr>
              <w:rPr>
                <w:b/>
                <w:color w:val="FF00FF"/>
                <w:szCs w:val="24"/>
              </w:rPr>
            </w:pPr>
          </w:p>
          <w:p w14:paraId="427F0F91"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F92" w14:textId="22B00AD3" w:rsidR="001B3356" w:rsidRPr="00B17490" w:rsidRDefault="00D50271" w:rsidP="00E64986">
            <w:pPr>
              <w:pStyle w:val="TableTextChar"/>
              <w:rPr>
                <w:szCs w:val="24"/>
              </w:rPr>
            </w:pPr>
            <w:r w:rsidRPr="00B17490">
              <w:rPr>
                <w:b/>
                <w:color w:val="0000FF"/>
                <w:szCs w:val="24"/>
              </w:rPr>
              <w:t>60%</w:t>
            </w:r>
            <w:r w:rsidR="001B3356" w:rsidRPr="00B17490">
              <w:rPr>
                <w:szCs w:val="24"/>
              </w:rPr>
              <w:t xml:space="preserve"> of eligible expenses after satisfying</w:t>
            </w:r>
            <w:r w:rsidR="00C83B5B" w:rsidRPr="00B17490">
              <w:rPr>
                <w:szCs w:val="24"/>
              </w:rPr>
              <w:t xml:space="preserve"> the</w:t>
            </w:r>
            <w:r w:rsidR="001B3356" w:rsidRPr="00B17490">
              <w:rPr>
                <w:b/>
                <w:szCs w:val="24"/>
              </w:rPr>
              <w:t xml:space="preserve"> </w:t>
            </w:r>
            <w:r w:rsidR="001B3356" w:rsidRPr="00B17490">
              <w:rPr>
                <w:szCs w:val="24"/>
              </w:rPr>
              <w:t>deductible.</w:t>
            </w:r>
          </w:p>
          <w:p w14:paraId="427F0F93" w14:textId="77777777" w:rsidR="001B3356" w:rsidRPr="00B17490" w:rsidRDefault="001B3356" w:rsidP="00E64986">
            <w:pPr>
              <w:pStyle w:val="TableTextChar"/>
              <w:numPr>
                <w:ilvl w:val="12"/>
                <w:numId w:val="0"/>
              </w:numPr>
              <w:rPr>
                <w:b/>
                <w:color w:val="FF00FF"/>
                <w:szCs w:val="24"/>
              </w:rPr>
            </w:pPr>
          </w:p>
          <w:p w14:paraId="21E04033" w14:textId="77777777" w:rsidR="002453B0" w:rsidRPr="00B17490" w:rsidRDefault="002453B0" w:rsidP="007C7009">
            <w:pPr>
              <w:pStyle w:val="TableTextChar"/>
              <w:numPr>
                <w:ilvl w:val="12"/>
                <w:numId w:val="0"/>
              </w:numPr>
              <w:rPr>
                <w:b/>
                <w:color w:val="FF00FF"/>
                <w:szCs w:val="24"/>
              </w:rPr>
            </w:pPr>
          </w:p>
          <w:p w14:paraId="4B0756E0" w14:textId="32113FBA" w:rsidR="00F72BAC" w:rsidRPr="00B17490" w:rsidRDefault="00F72BAC" w:rsidP="00F72BAC">
            <w:pPr>
              <w:rPr>
                <w:b/>
                <w:color w:val="0000FF"/>
                <w:sz w:val="24"/>
                <w:szCs w:val="24"/>
              </w:rPr>
            </w:pPr>
            <w:r w:rsidRPr="00B17490">
              <w:rPr>
                <w:b/>
                <w:sz w:val="24"/>
                <w:szCs w:val="24"/>
              </w:rPr>
              <w:t>Partial hospitalization/ intensive outpatient treatment:</w:t>
            </w:r>
          </w:p>
          <w:p w14:paraId="557BC853" w14:textId="569C0297" w:rsidR="002453B0" w:rsidRPr="00B17490" w:rsidRDefault="00D50271" w:rsidP="00F72BAC">
            <w:pPr>
              <w:numPr>
                <w:ilvl w:val="12"/>
                <w:numId w:val="0"/>
              </w:numPr>
              <w:rPr>
                <w:b/>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08C10E05" w14:textId="77777777" w:rsidR="002453B0" w:rsidRPr="00B17490" w:rsidRDefault="002453B0" w:rsidP="007C7009">
            <w:pPr>
              <w:pStyle w:val="TableTextChar"/>
              <w:numPr>
                <w:ilvl w:val="12"/>
                <w:numId w:val="0"/>
              </w:numPr>
              <w:rPr>
                <w:b/>
                <w:color w:val="FF00FF"/>
                <w:szCs w:val="24"/>
              </w:rPr>
            </w:pPr>
          </w:p>
          <w:p w14:paraId="427F0FC3" w14:textId="47D4A0DE" w:rsidR="00987E42" w:rsidRPr="00B17490" w:rsidRDefault="00987E42" w:rsidP="00987E42">
            <w:pPr>
              <w:pStyle w:val="TableTextCharCharChar1"/>
              <w:numPr>
                <w:ilvl w:val="12"/>
                <w:numId w:val="0"/>
              </w:numPr>
              <w:rPr>
                <w:b/>
                <w:szCs w:val="24"/>
              </w:rPr>
            </w:pPr>
            <w:r w:rsidRPr="00B17490">
              <w:rPr>
                <w:b/>
                <w:szCs w:val="24"/>
              </w:rPr>
              <w:t>Prior Authorization Required</w:t>
            </w:r>
          </w:p>
          <w:p w14:paraId="427F0FC4" w14:textId="77777777" w:rsidR="00987E42" w:rsidRPr="00B17490" w:rsidRDefault="00987E42" w:rsidP="00987E42">
            <w:pPr>
              <w:pStyle w:val="TableText"/>
              <w:rPr>
                <w:rStyle w:val="CDVar"/>
                <w:rFonts w:ascii="Times New Roman" w:hAnsi="Times New Roman"/>
                <w:color w:val="000000"/>
                <w:szCs w:val="24"/>
              </w:rPr>
            </w:pPr>
            <w:r w:rsidRPr="00B17490">
              <w:rPr>
                <w:color w:val="000000"/>
                <w:szCs w:val="24"/>
              </w:rPr>
              <w:t>You must provide pre-service</w:t>
            </w:r>
            <w:r w:rsidRPr="00B17490">
              <w:rPr>
                <w:rStyle w:val="CDVar"/>
                <w:rFonts w:ascii="Times New Roman" w:hAnsi="Times New Roman"/>
                <w:color w:val="000000"/>
                <w:szCs w:val="24"/>
              </w:rPr>
              <w:t xml:space="preserve"> </w:t>
            </w:r>
            <w:r w:rsidRPr="00B17490">
              <w:rPr>
                <w:szCs w:val="24"/>
              </w:rPr>
              <w:t xml:space="preserve">authorization </w:t>
            </w:r>
            <w:r w:rsidRPr="00B17490">
              <w:rPr>
                <w:bCs/>
                <w:color w:val="000000"/>
                <w:szCs w:val="24"/>
              </w:rPr>
              <w:t>as described below.</w:t>
            </w:r>
          </w:p>
          <w:p w14:paraId="427F0FC5" w14:textId="77777777" w:rsidR="00987E42" w:rsidRPr="00B17490" w:rsidRDefault="00987E42" w:rsidP="00987E42">
            <w:pPr>
              <w:pStyle w:val="TableText"/>
              <w:rPr>
                <w:color w:val="000000"/>
                <w:szCs w:val="24"/>
              </w:rPr>
            </w:pPr>
          </w:p>
          <w:p w14:paraId="432C46CE" w14:textId="77777777" w:rsidR="007D5E90" w:rsidRPr="00B17490" w:rsidRDefault="007D5E90" w:rsidP="00987E42">
            <w:pPr>
              <w:pStyle w:val="TableText"/>
              <w:rPr>
                <w:color w:val="000000"/>
                <w:szCs w:val="24"/>
              </w:rPr>
            </w:pPr>
          </w:p>
          <w:p w14:paraId="14A524BB" w14:textId="77777777" w:rsidR="007D5E90" w:rsidRPr="00B17490" w:rsidRDefault="007D5E90" w:rsidP="00987E42">
            <w:pPr>
              <w:pStyle w:val="TableText"/>
              <w:rPr>
                <w:color w:val="000000"/>
                <w:szCs w:val="24"/>
              </w:rPr>
            </w:pPr>
          </w:p>
          <w:p w14:paraId="1E7ECFE2" w14:textId="77777777" w:rsidR="007D5E90" w:rsidRPr="00B17490" w:rsidRDefault="007D5E90" w:rsidP="00987E42">
            <w:pPr>
              <w:pStyle w:val="TableText"/>
              <w:rPr>
                <w:color w:val="000000"/>
                <w:szCs w:val="24"/>
              </w:rPr>
            </w:pPr>
          </w:p>
          <w:p w14:paraId="01F9E28D" w14:textId="77777777" w:rsidR="007D5E90" w:rsidRPr="00B17490" w:rsidRDefault="007D5E90" w:rsidP="00987E42">
            <w:pPr>
              <w:pStyle w:val="TableText"/>
              <w:rPr>
                <w:color w:val="000000"/>
                <w:szCs w:val="24"/>
              </w:rPr>
            </w:pPr>
          </w:p>
          <w:p w14:paraId="6A74FFB4" w14:textId="77777777" w:rsidR="007D5E90" w:rsidRPr="00B17490" w:rsidRDefault="007D5E90" w:rsidP="00987E42">
            <w:pPr>
              <w:pStyle w:val="TableText"/>
              <w:rPr>
                <w:color w:val="000000"/>
                <w:szCs w:val="24"/>
              </w:rPr>
            </w:pPr>
          </w:p>
          <w:p w14:paraId="25829D59" w14:textId="77777777" w:rsidR="007D5E90" w:rsidRPr="00B17490" w:rsidRDefault="007D5E90" w:rsidP="00987E42">
            <w:pPr>
              <w:pStyle w:val="TableText"/>
              <w:rPr>
                <w:color w:val="000000"/>
                <w:szCs w:val="24"/>
              </w:rPr>
            </w:pPr>
          </w:p>
          <w:p w14:paraId="1EDB1A9A" w14:textId="77777777" w:rsidR="007D5E90" w:rsidRPr="00B17490" w:rsidRDefault="007D5E90" w:rsidP="00987E42">
            <w:pPr>
              <w:pStyle w:val="TableText"/>
              <w:rPr>
                <w:color w:val="000000"/>
                <w:szCs w:val="24"/>
              </w:rPr>
            </w:pPr>
          </w:p>
          <w:p w14:paraId="5698536C" w14:textId="77777777" w:rsidR="007D5E90" w:rsidRPr="00B17490" w:rsidRDefault="007D5E90" w:rsidP="00987E42">
            <w:pPr>
              <w:pStyle w:val="TableText"/>
              <w:rPr>
                <w:color w:val="000000"/>
                <w:szCs w:val="24"/>
              </w:rPr>
            </w:pPr>
          </w:p>
          <w:p w14:paraId="427F0FC6" w14:textId="77777777" w:rsidR="00987E42" w:rsidRPr="00B17490" w:rsidRDefault="00987E42" w:rsidP="00987E42">
            <w:pPr>
              <w:pStyle w:val="TableText"/>
              <w:rPr>
                <w:rStyle w:val="CDVarItalic"/>
                <w:rFonts w:ascii="Times New Roman" w:hAnsi="Times New Roman"/>
                <w:b/>
                <w:color w:val="000000"/>
                <w:szCs w:val="24"/>
              </w:rPr>
            </w:pPr>
            <w:r w:rsidRPr="00B17490">
              <w:rPr>
                <w:b/>
                <w:bCs/>
                <w:szCs w:val="24"/>
              </w:rPr>
              <w:t>When Benefits are provided for any of the services listed below, the following services require</w:t>
            </w:r>
            <w:r w:rsidRPr="00B17490">
              <w:rPr>
                <w:rStyle w:val="CDVar"/>
                <w:rFonts w:ascii="Times New Roman" w:hAnsi="Times New Roman"/>
                <w:b/>
                <w:color w:val="000000"/>
                <w:szCs w:val="24"/>
              </w:rPr>
              <w:t xml:space="preserve"> </w:t>
            </w:r>
            <w:r w:rsidRPr="00B17490">
              <w:rPr>
                <w:b/>
                <w:color w:val="000000"/>
                <w:szCs w:val="24"/>
              </w:rPr>
              <w:t>prior authorization</w:t>
            </w:r>
            <w:r w:rsidRPr="00B17490">
              <w:rPr>
                <w:rStyle w:val="CDVarItalic"/>
                <w:rFonts w:ascii="Times New Roman" w:hAnsi="Times New Roman"/>
                <w:b/>
                <w:i w:val="0"/>
                <w:color w:val="000000"/>
                <w:szCs w:val="24"/>
              </w:rPr>
              <w:t>:</w:t>
            </w:r>
          </w:p>
          <w:p w14:paraId="427F0FC7" w14:textId="775F61C0" w:rsidR="00987E42" w:rsidRPr="00B17490" w:rsidRDefault="00987E42" w:rsidP="00987E42">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Substance Use Disorder Services - inpatient services (including services at a Residential Treatment facility); </w:t>
            </w:r>
            <w:r w:rsidR="00F72BAC" w:rsidRPr="00B17490">
              <w:rPr>
                <w:color w:val="000000"/>
                <w:szCs w:val="24"/>
              </w:rPr>
              <w:t xml:space="preserve">partial hospitalization/day </w:t>
            </w:r>
            <w:r w:rsidR="00F72BAC" w:rsidRPr="00B17490">
              <w:rPr>
                <w:szCs w:val="24"/>
              </w:rPr>
              <w:t>treatment</w:t>
            </w:r>
            <w:r w:rsidR="00340BE8" w:rsidRPr="00B17490">
              <w:rPr>
                <w:rStyle w:val="CDVar"/>
                <w:rFonts w:ascii="Times New Roman" w:hAnsi="Times New Roman"/>
                <w:color w:val="000000"/>
                <w:szCs w:val="24"/>
              </w:rPr>
              <w:t>.</w:t>
            </w:r>
          </w:p>
          <w:p w14:paraId="427F0FC8" w14:textId="77777777" w:rsidR="00987E42" w:rsidRPr="00B17490" w:rsidRDefault="00987E42" w:rsidP="00987E42">
            <w:pPr>
              <w:pStyle w:val="TableText"/>
              <w:rPr>
                <w:rStyle w:val="CDVar"/>
                <w:rFonts w:ascii="Times New Roman" w:hAnsi="Times New Roman"/>
                <w:color w:val="000000"/>
                <w:szCs w:val="24"/>
              </w:rPr>
            </w:pPr>
          </w:p>
          <w:p w14:paraId="427F0FC9" w14:textId="77777777" w:rsidR="00987E42" w:rsidRPr="00B17490" w:rsidRDefault="00987E42" w:rsidP="00987E42">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17490" w:rsidRDefault="00987E42" w:rsidP="00987E42">
            <w:pPr>
              <w:pStyle w:val="TableText"/>
              <w:rPr>
                <w:color w:val="000000"/>
                <w:szCs w:val="24"/>
              </w:rPr>
            </w:pPr>
          </w:p>
          <w:p w14:paraId="41CCB5B4" w14:textId="77777777" w:rsidR="000D4176" w:rsidRPr="00B17490" w:rsidRDefault="000D4176" w:rsidP="00987E42">
            <w:pPr>
              <w:pStyle w:val="TableTextChar"/>
              <w:numPr>
                <w:ilvl w:val="12"/>
                <w:numId w:val="0"/>
              </w:numPr>
              <w:rPr>
                <w:color w:val="000000"/>
                <w:szCs w:val="24"/>
              </w:rPr>
            </w:pPr>
          </w:p>
          <w:p w14:paraId="427F0FD6" w14:textId="2D65A346" w:rsidR="00987E42" w:rsidRPr="00B17490" w:rsidRDefault="00987E42" w:rsidP="00987E42">
            <w:pPr>
              <w:pStyle w:val="TableTextChar"/>
              <w:numPr>
                <w:ilvl w:val="12"/>
                <w:numId w:val="0"/>
              </w:numPr>
              <w:rPr>
                <w:b/>
                <w:color w:val="0000FF"/>
                <w:szCs w:val="24"/>
              </w:rPr>
            </w:pPr>
            <w:r w:rsidRPr="00B17490">
              <w:rPr>
                <w:color w:val="000000"/>
                <w:szCs w:val="24"/>
              </w:rPr>
              <w:t>If you fail to obtain prior authorization from</w:t>
            </w:r>
            <w:r w:rsidRPr="00B17490">
              <w:rPr>
                <w:b/>
                <w:color w:val="FF00FF"/>
                <w:szCs w:val="24"/>
              </w:rPr>
              <w:t xml:space="preserve"> </w:t>
            </w:r>
            <w:r w:rsidRPr="00B17490">
              <w:rPr>
                <w:color w:val="000000"/>
                <w:szCs w:val="24"/>
              </w:rPr>
              <w:t xml:space="preserve">the Mental Health/Substance Use Disorder Administrator as required, Benefits will be reduced to </w:t>
            </w:r>
            <w:r w:rsidR="003744E9" w:rsidRPr="00B17490">
              <w:rPr>
                <w:b/>
                <w:color w:val="0000FF"/>
                <w:szCs w:val="24"/>
              </w:rPr>
              <w:t>50%</w:t>
            </w:r>
            <w:r w:rsidRPr="00B17490">
              <w:rPr>
                <w:color w:val="000000"/>
                <w:szCs w:val="24"/>
              </w:rPr>
              <w:t xml:space="preserve"> of Eligible Expenses.</w:t>
            </w:r>
          </w:p>
          <w:p w14:paraId="427F0FDA" w14:textId="2F358F52" w:rsidR="001B3356" w:rsidRPr="00B17490" w:rsidRDefault="001B3356" w:rsidP="00E64986">
            <w:pPr>
              <w:pStyle w:val="TableTextChar"/>
              <w:numPr>
                <w:ilvl w:val="12"/>
                <w:numId w:val="0"/>
              </w:numPr>
              <w:rPr>
                <w:bCs/>
                <w:color w:val="000000"/>
                <w:szCs w:val="24"/>
              </w:rPr>
            </w:pPr>
          </w:p>
        </w:tc>
      </w:tr>
    </w:tbl>
    <w:p w14:paraId="427F0FDC" w14:textId="64C2D77B" w:rsidR="00154B9C" w:rsidRPr="00B17490" w:rsidRDefault="00154B9C">
      <w:pPr>
        <w:rPr>
          <w:sz w:val="24"/>
        </w:rPr>
      </w:pPr>
    </w:p>
    <w:p w14:paraId="427F0FDD" w14:textId="77777777" w:rsidR="00154B9C" w:rsidRPr="00B17490" w:rsidRDefault="00154B9C">
      <w:pPr>
        <w:rPr>
          <w:sz w:val="24"/>
        </w:rPr>
      </w:pPr>
    </w:p>
    <w:p w14:paraId="427F0FDE" w14:textId="77777777" w:rsidR="00154B9C" w:rsidRPr="00B17490" w:rsidRDefault="00154B9C" w:rsidP="00A8344D">
      <w:r w:rsidRPr="00B17490">
        <w:t>&lt;!--ID=CSR--&gt;</w:t>
      </w:r>
    </w:p>
    <w:p w14:paraId="427F0FDF"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FE5" w14:textId="77777777" w:rsidTr="007D5E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4EE01B1F" w:rsidR="00154B9C" w:rsidRPr="00B17490" w:rsidRDefault="00ED36B8">
            <w:pPr>
              <w:pStyle w:val="TableTextCharCharChar1"/>
              <w:jc w:val="center"/>
              <w:rPr>
                <w:b/>
                <w:bCs/>
                <w:color w:val="FF0000"/>
              </w:rPr>
            </w:pPr>
            <w:r w:rsidRPr="00B17490">
              <w:rPr>
                <w:b/>
                <w:bCs/>
                <w:color w:val="FF0000"/>
              </w:rPr>
              <w:t xml:space="preserve">CHOICE PLUS </w:t>
            </w:r>
            <w:r w:rsidR="00EB5676" w:rsidRPr="00EB5676">
              <w:rPr>
                <w:b/>
                <w:bCs/>
                <w:color w:val="FF0000"/>
              </w:rPr>
              <w:t xml:space="preserve">Extended Network </w:t>
            </w:r>
            <w:r w:rsidRPr="00B17490">
              <w:rPr>
                <w:b/>
                <w:bCs/>
                <w:color w:val="FF0000"/>
              </w:rPr>
              <w:t>HSA</w:t>
            </w:r>
          </w:p>
          <w:p w14:paraId="427F0FE2"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722123C8" w:rsidR="00154B9C" w:rsidRPr="00B17490" w:rsidRDefault="00ED36B8">
            <w:pPr>
              <w:pStyle w:val="TableTextCharCharChar1"/>
              <w:jc w:val="center"/>
              <w:rPr>
                <w:b/>
                <w:bCs/>
                <w:color w:val="FF0000"/>
              </w:rPr>
            </w:pPr>
            <w:r w:rsidRPr="00B17490">
              <w:rPr>
                <w:b/>
                <w:bCs/>
                <w:color w:val="FF0000"/>
              </w:rPr>
              <w:t xml:space="preserve">CHOICE PLUS </w:t>
            </w:r>
            <w:r w:rsidR="00EB5676" w:rsidRPr="00EB5676">
              <w:rPr>
                <w:b/>
                <w:bCs/>
                <w:color w:val="FF0000"/>
              </w:rPr>
              <w:t xml:space="preserve">Extended Network </w:t>
            </w:r>
            <w:r w:rsidRPr="00B17490">
              <w:rPr>
                <w:b/>
                <w:bCs/>
                <w:color w:val="FF0000"/>
              </w:rPr>
              <w:t>HSA</w:t>
            </w:r>
          </w:p>
          <w:p w14:paraId="427F0FE4" w14:textId="77777777" w:rsidR="00154B9C" w:rsidRPr="00B17490" w:rsidRDefault="00154B9C">
            <w:pPr>
              <w:pStyle w:val="TableHeaderText"/>
              <w:rPr>
                <w:color w:val="FF0000"/>
              </w:rPr>
            </w:pPr>
            <w:r w:rsidRPr="00B17490">
              <w:rPr>
                <w:color w:val="FF0000"/>
              </w:rPr>
              <w:t xml:space="preserve">NON-NETWORK </w:t>
            </w:r>
          </w:p>
        </w:tc>
      </w:tr>
      <w:tr w:rsidR="00FA381C" w:rsidRPr="00B77DA8" w14:paraId="427F1016" w14:textId="77777777" w:rsidTr="007D5E90">
        <w:tc>
          <w:tcPr>
            <w:tcW w:w="2952" w:type="dxa"/>
            <w:tcBorders>
              <w:top w:val="single" w:sz="6" w:space="0" w:color="auto"/>
              <w:left w:val="single" w:sz="6" w:space="0" w:color="auto"/>
              <w:bottom w:val="single" w:sz="6" w:space="0" w:color="auto"/>
              <w:right w:val="single" w:sz="6" w:space="0" w:color="auto"/>
            </w:tcBorders>
            <w:shd w:val="pct5" w:color="auto" w:fill="FFFFFF"/>
          </w:tcPr>
          <w:p w14:paraId="6899A9A9" w14:textId="77777777" w:rsidR="00FA381C" w:rsidRPr="00B17490" w:rsidRDefault="00FA381C" w:rsidP="00383448">
            <w:pPr>
              <w:rPr>
                <w:b/>
                <w:bCs/>
                <w:color w:val="FF0000"/>
                <w:sz w:val="24"/>
                <w:szCs w:val="24"/>
              </w:rPr>
            </w:pPr>
            <w:bookmarkStart w:id="209" w:name="MH_SUD_Exclusions"/>
            <w:r w:rsidRPr="00B17490">
              <w:rPr>
                <w:b/>
                <w:bCs/>
                <w:color w:val="FF0000"/>
                <w:sz w:val="24"/>
                <w:szCs w:val="24"/>
              </w:rPr>
              <w:t>Mental Health and Substance Use Disorder Services</w:t>
            </w:r>
            <w:bookmarkEnd w:id="209"/>
          </w:p>
          <w:p w14:paraId="6A0EABA2" w14:textId="77777777" w:rsidR="00FA381C" w:rsidRPr="00B17490" w:rsidRDefault="00FA381C" w:rsidP="00383448">
            <w:pPr>
              <w:rPr>
                <w:b/>
                <w:bCs/>
                <w:color w:val="FF0000"/>
                <w:sz w:val="24"/>
                <w:szCs w:val="24"/>
              </w:rPr>
            </w:pPr>
          </w:p>
          <w:p w14:paraId="427F0FE8" w14:textId="34C7FCEE" w:rsidR="00FA381C" w:rsidRPr="00B17490" w:rsidRDefault="00FA381C"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81F6FF" w14:textId="77777777" w:rsidR="00FA381C" w:rsidRPr="00B17490" w:rsidRDefault="00FA381C" w:rsidP="00383448">
            <w:pPr>
              <w:numPr>
                <w:ilvl w:val="12"/>
                <w:numId w:val="0"/>
              </w:numPr>
              <w:rPr>
                <w:b/>
                <w:color w:val="FF0000"/>
                <w:sz w:val="24"/>
                <w:szCs w:val="24"/>
              </w:rPr>
            </w:pPr>
            <w:r w:rsidRPr="00B17490">
              <w:rPr>
                <w:color w:val="FF0000"/>
                <w:sz w:val="24"/>
                <w:szCs w:val="24"/>
              </w:rPr>
              <w:t xml:space="preserve">Exclusions listed directly below apply to services described under </w:t>
            </w:r>
            <w:r w:rsidRPr="00B17490">
              <w:rPr>
                <w:b/>
                <w:i/>
                <w:color w:val="FF0000"/>
                <w:sz w:val="24"/>
                <w:szCs w:val="24"/>
              </w:rPr>
              <w:t>Mental Health Services</w:t>
            </w:r>
            <w:r w:rsidRPr="00B17490">
              <w:rPr>
                <w:b/>
                <w:color w:val="FF0000"/>
                <w:sz w:val="24"/>
                <w:szCs w:val="24"/>
              </w:rPr>
              <w:t xml:space="preserve">, </w:t>
            </w:r>
            <w:r w:rsidRPr="00B17490">
              <w:rPr>
                <w:b/>
                <w:i/>
                <w:color w:val="FF0000"/>
                <w:sz w:val="24"/>
                <w:szCs w:val="24"/>
              </w:rPr>
              <w:t>Neurobiological Disorders - Mental Health Services for Autism Spectrum Disorders</w:t>
            </w:r>
            <w:r w:rsidRPr="00B17490">
              <w:rPr>
                <w:b/>
                <w:color w:val="FF0000"/>
                <w:sz w:val="24"/>
                <w:szCs w:val="24"/>
              </w:rPr>
              <w:t xml:space="preserve"> and/or </w:t>
            </w:r>
            <w:r w:rsidRPr="00B17490">
              <w:rPr>
                <w:b/>
                <w:i/>
                <w:color w:val="FF0000"/>
                <w:sz w:val="24"/>
                <w:szCs w:val="24"/>
              </w:rPr>
              <w:t>Substance Use Disorders</w:t>
            </w:r>
          </w:p>
          <w:p w14:paraId="10ED5C1F" w14:textId="77777777" w:rsidR="00FA381C" w:rsidRPr="00B17490" w:rsidRDefault="00FA381C" w:rsidP="00383448">
            <w:pPr>
              <w:numPr>
                <w:ilvl w:val="12"/>
                <w:numId w:val="0"/>
              </w:numPr>
              <w:rPr>
                <w:b/>
                <w:color w:val="FF00FF"/>
                <w:sz w:val="24"/>
                <w:szCs w:val="24"/>
              </w:rPr>
            </w:pPr>
          </w:p>
          <w:p w14:paraId="7CF3CFAC" w14:textId="77777777" w:rsidR="00FA381C" w:rsidRPr="00B17490" w:rsidRDefault="00FA381C" w:rsidP="00383448">
            <w:pPr>
              <w:rPr>
                <w:b/>
                <w:bCs/>
                <w:color w:val="FF0000"/>
                <w:sz w:val="24"/>
                <w:szCs w:val="24"/>
              </w:rPr>
            </w:pPr>
            <w:r w:rsidRPr="00B17490">
              <w:rPr>
                <w:b/>
                <w:bCs/>
                <w:color w:val="FF0000"/>
                <w:sz w:val="24"/>
                <w:szCs w:val="24"/>
              </w:rPr>
              <w:t>The following services are not covered:</w:t>
            </w:r>
          </w:p>
          <w:p w14:paraId="30730574"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Services performed in connection with conditions not classified in the current edition of the </w:t>
            </w:r>
            <w:r w:rsidRPr="00B17490">
              <w:rPr>
                <w:rFonts w:eastAsiaTheme="minorHAnsi"/>
                <w:i/>
                <w:color w:val="FF0000"/>
                <w:sz w:val="24"/>
                <w:szCs w:val="24"/>
              </w:rPr>
              <w:t>International Classification of Diseases section on Mental and Behavioral Disorders or Diagnostic and Statistical Manual of the American Psychiatric Association</w:t>
            </w:r>
            <w:r w:rsidRPr="00B17490">
              <w:rPr>
                <w:rFonts w:eastAsiaTheme="minorHAnsi"/>
                <w:color w:val="FF0000"/>
                <w:sz w:val="24"/>
                <w:szCs w:val="24"/>
              </w:rPr>
              <w:t>.</w:t>
            </w:r>
          </w:p>
          <w:p w14:paraId="47A4F24E"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17490">
              <w:rPr>
                <w:rFonts w:eastAsiaTheme="minorHAnsi"/>
                <w:i/>
                <w:color w:val="FF0000"/>
                <w:sz w:val="24"/>
                <w:szCs w:val="24"/>
              </w:rPr>
              <w:t>Diagnostic and Statistical Manual of the American Psychiatric Association</w:t>
            </w:r>
            <w:r w:rsidRPr="00B17490">
              <w:rPr>
                <w:rFonts w:eastAsiaTheme="minorHAnsi"/>
                <w:color w:val="FF0000"/>
                <w:sz w:val="24"/>
                <w:szCs w:val="24"/>
              </w:rPr>
              <w:t>.</w:t>
            </w:r>
          </w:p>
          <w:p w14:paraId="1DF078E6"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Outside of initial assessment, services as treatments for the primary diagnoses of learning disabilities, conduct and disruptive impulse control and conduct disorders, gambling disorder, and paraphilic disorders.</w:t>
            </w:r>
          </w:p>
          <w:p w14:paraId="2D5ACBE0"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Services that are solely educational in nature or otherwise paid under state or federal law for purely educational purposes.</w:t>
            </w:r>
          </w:p>
          <w:p w14:paraId="0F4C0C52"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Tuition for or services that are school-based for children and adolescents required to be provided by, or paid for by, the school under the </w:t>
            </w:r>
            <w:r w:rsidRPr="00B17490">
              <w:rPr>
                <w:rFonts w:eastAsiaTheme="minorHAnsi"/>
                <w:i/>
                <w:color w:val="FF0000"/>
                <w:sz w:val="24"/>
                <w:szCs w:val="24"/>
              </w:rPr>
              <w:t>Individuals with Disabilities Education Act</w:t>
            </w:r>
            <w:r w:rsidRPr="00B17490">
              <w:rPr>
                <w:rFonts w:eastAsiaTheme="minorHAnsi"/>
                <w:color w:val="FF0000"/>
                <w:sz w:val="24"/>
                <w:szCs w:val="24"/>
              </w:rPr>
              <w:t>.</w:t>
            </w:r>
          </w:p>
          <w:p w14:paraId="73816540"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Outside of initial assessment, unspecified disorders for which the provider is not obligated to provide clinical rationale as defined in the current edition of the </w:t>
            </w:r>
            <w:r w:rsidRPr="00B17490">
              <w:rPr>
                <w:rFonts w:eastAsiaTheme="minorHAnsi"/>
                <w:i/>
                <w:color w:val="FF0000"/>
                <w:sz w:val="24"/>
                <w:szCs w:val="24"/>
              </w:rPr>
              <w:t>Diagnostic and Statistical Manual of the American Psychiatric Association</w:t>
            </w:r>
            <w:r w:rsidRPr="00B17490">
              <w:rPr>
                <w:rFonts w:eastAsiaTheme="minorHAnsi"/>
                <w:color w:val="FF0000"/>
                <w:sz w:val="24"/>
                <w:szCs w:val="24"/>
              </w:rPr>
              <w:t>.</w:t>
            </w:r>
          </w:p>
          <w:p w14:paraId="461642AF"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Transitional Living services.</w:t>
            </w:r>
          </w:p>
          <w:p w14:paraId="427F1015" w14:textId="6F815FE5" w:rsidR="00FA381C" w:rsidRPr="00B77DA8" w:rsidRDefault="00FA381C"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5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1FBD4" w14:textId="77777777" w:rsidR="00114786" w:rsidRDefault="00114786">
      <w:r>
        <w:separator/>
      </w:r>
    </w:p>
  </w:endnote>
  <w:endnote w:type="continuationSeparator" w:id="0">
    <w:p w14:paraId="33035963" w14:textId="77777777" w:rsidR="00114786" w:rsidRDefault="00114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0D4176" w:rsidRDefault="000D417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201AA">
      <w:rPr>
        <w:rStyle w:val="PageNumber"/>
        <w:rFonts w:ascii="Univers" w:hAnsi="Univers"/>
        <w:noProof/>
      </w:rPr>
      <w:t>48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E16BA5" w14:textId="77777777" w:rsidR="00114786" w:rsidRDefault="00114786">
      <w:r>
        <w:separator/>
      </w:r>
    </w:p>
  </w:footnote>
  <w:footnote w:type="continuationSeparator" w:id="0">
    <w:p w14:paraId="4E6F3013" w14:textId="77777777" w:rsidR="00114786" w:rsidRDefault="00114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C0DED"/>
    <w:multiLevelType w:val="hybridMultilevel"/>
    <w:tmpl w:val="D0748E78"/>
    <w:lvl w:ilvl="0" w:tplc="2E0E1B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250541"/>
    <w:multiLevelType w:val="multilevel"/>
    <w:tmpl w:val="8C7838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
  </w:num>
  <w:num w:numId="3">
    <w:abstractNumId w:val="14"/>
  </w:num>
  <w:num w:numId="4">
    <w:abstractNumId w:val="27"/>
  </w:num>
  <w:num w:numId="5">
    <w:abstractNumId w:val="11"/>
  </w:num>
  <w:num w:numId="6">
    <w:abstractNumId w:val="21"/>
  </w:num>
  <w:num w:numId="7">
    <w:abstractNumId w:val="25"/>
  </w:num>
  <w:num w:numId="8">
    <w:abstractNumId w:val="3"/>
  </w:num>
  <w:num w:numId="9">
    <w:abstractNumId w:val="9"/>
  </w:num>
  <w:num w:numId="10">
    <w:abstractNumId w:val="23"/>
  </w:num>
  <w:num w:numId="11">
    <w:abstractNumId w:val="12"/>
  </w:num>
  <w:num w:numId="12">
    <w:abstractNumId w:val="10"/>
  </w:num>
  <w:num w:numId="13">
    <w:abstractNumId w:val="22"/>
  </w:num>
  <w:num w:numId="14">
    <w:abstractNumId w:val="26"/>
  </w:num>
  <w:num w:numId="15">
    <w:abstractNumId w:val="2"/>
  </w:num>
  <w:num w:numId="16">
    <w:abstractNumId w:val="8"/>
  </w:num>
  <w:num w:numId="17">
    <w:abstractNumId w:val="20"/>
  </w:num>
  <w:num w:numId="18">
    <w:abstractNumId w:val="6"/>
  </w:num>
  <w:num w:numId="19">
    <w:abstractNumId w:val="13"/>
  </w:num>
  <w:num w:numId="20">
    <w:abstractNumId w:val="19"/>
  </w:num>
  <w:num w:numId="21">
    <w:abstractNumId w:val="16"/>
  </w:num>
  <w:num w:numId="22">
    <w:abstractNumId w:val="5"/>
  </w:num>
  <w:num w:numId="23">
    <w:abstractNumId w:val="18"/>
  </w:num>
  <w:num w:numId="24">
    <w:abstractNumId w:val="4"/>
  </w:num>
  <w:num w:numId="25">
    <w:abstractNumId w:val="28"/>
  </w:num>
  <w:num w:numId="26">
    <w:abstractNumId w:val="15"/>
  </w:num>
  <w:num w:numId="27">
    <w:abstractNumId w:val="0"/>
  </w:num>
  <w:num w:numId="28">
    <w:abstractNumId w:val="30"/>
  </w:num>
  <w:num w:numId="29">
    <w:abstractNumId w:val="17"/>
  </w:num>
  <w:num w:numId="30">
    <w:abstractNumId w:val="24"/>
  </w:num>
  <w:num w:numId="31">
    <w:abstractNumId w:val="29"/>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6C"/>
    <w:rsid w:val="000105DB"/>
    <w:rsid w:val="00011461"/>
    <w:rsid w:val="00012138"/>
    <w:rsid w:val="000122AC"/>
    <w:rsid w:val="000125EF"/>
    <w:rsid w:val="000127CD"/>
    <w:rsid w:val="00013617"/>
    <w:rsid w:val="0001517E"/>
    <w:rsid w:val="00015698"/>
    <w:rsid w:val="00015B9E"/>
    <w:rsid w:val="00016276"/>
    <w:rsid w:val="0001738A"/>
    <w:rsid w:val="00017607"/>
    <w:rsid w:val="00020153"/>
    <w:rsid w:val="0002068E"/>
    <w:rsid w:val="000221F0"/>
    <w:rsid w:val="00022BE4"/>
    <w:rsid w:val="0002345F"/>
    <w:rsid w:val="000251DA"/>
    <w:rsid w:val="00025588"/>
    <w:rsid w:val="000259D7"/>
    <w:rsid w:val="00025B70"/>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D38"/>
    <w:rsid w:val="00041FE9"/>
    <w:rsid w:val="000424B1"/>
    <w:rsid w:val="00042CB9"/>
    <w:rsid w:val="00042EA2"/>
    <w:rsid w:val="00043308"/>
    <w:rsid w:val="00043D4F"/>
    <w:rsid w:val="00043F5A"/>
    <w:rsid w:val="000456FD"/>
    <w:rsid w:val="00045E5C"/>
    <w:rsid w:val="00046B2D"/>
    <w:rsid w:val="000471B8"/>
    <w:rsid w:val="000474F1"/>
    <w:rsid w:val="00053EFA"/>
    <w:rsid w:val="00054146"/>
    <w:rsid w:val="00055404"/>
    <w:rsid w:val="0005610C"/>
    <w:rsid w:val="00056A17"/>
    <w:rsid w:val="0005764B"/>
    <w:rsid w:val="00062C18"/>
    <w:rsid w:val="000655DD"/>
    <w:rsid w:val="00065FC2"/>
    <w:rsid w:val="00067DFF"/>
    <w:rsid w:val="0007134C"/>
    <w:rsid w:val="00072805"/>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3DB"/>
    <w:rsid w:val="000866F4"/>
    <w:rsid w:val="00086F7C"/>
    <w:rsid w:val="00087026"/>
    <w:rsid w:val="00087E11"/>
    <w:rsid w:val="00091A89"/>
    <w:rsid w:val="00092C5F"/>
    <w:rsid w:val="0009477D"/>
    <w:rsid w:val="00095AE8"/>
    <w:rsid w:val="0009617D"/>
    <w:rsid w:val="000969A7"/>
    <w:rsid w:val="00096A96"/>
    <w:rsid w:val="00096C81"/>
    <w:rsid w:val="00096CE6"/>
    <w:rsid w:val="000974BC"/>
    <w:rsid w:val="000A10E6"/>
    <w:rsid w:val="000A1D51"/>
    <w:rsid w:val="000A1EF3"/>
    <w:rsid w:val="000A31F0"/>
    <w:rsid w:val="000A417A"/>
    <w:rsid w:val="000A4416"/>
    <w:rsid w:val="000A46B8"/>
    <w:rsid w:val="000A4757"/>
    <w:rsid w:val="000A47F1"/>
    <w:rsid w:val="000A4F5B"/>
    <w:rsid w:val="000A5350"/>
    <w:rsid w:val="000A5690"/>
    <w:rsid w:val="000A5CB0"/>
    <w:rsid w:val="000A688E"/>
    <w:rsid w:val="000A72B4"/>
    <w:rsid w:val="000A78FA"/>
    <w:rsid w:val="000A7A33"/>
    <w:rsid w:val="000A7CC5"/>
    <w:rsid w:val="000B0EDD"/>
    <w:rsid w:val="000B1B83"/>
    <w:rsid w:val="000B212D"/>
    <w:rsid w:val="000B3E8B"/>
    <w:rsid w:val="000B44E9"/>
    <w:rsid w:val="000B47A9"/>
    <w:rsid w:val="000B4E22"/>
    <w:rsid w:val="000B6D30"/>
    <w:rsid w:val="000B6DA6"/>
    <w:rsid w:val="000B6FBE"/>
    <w:rsid w:val="000B7D7B"/>
    <w:rsid w:val="000C0AD9"/>
    <w:rsid w:val="000C2CBF"/>
    <w:rsid w:val="000C2EA0"/>
    <w:rsid w:val="000C306A"/>
    <w:rsid w:val="000C39C7"/>
    <w:rsid w:val="000C4651"/>
    <w:rsid w:val="000C486F"/>
    <w:rsid w:val="000C4CD6"/>
    <w:rsid w:val="000C5238"/>
    <w:rsid w:val="000C5E85"/>
    <w:rsid w:val="000C77A3"/>
    <w:rsid w:val="000D072F"/>
    <w:rsid w:val="000D08C8"/>
    <w:rsid w:val="000D1970"/>
    <w:rsid w:val="000D1D45"/>
    <w:rsid w:val="000D2A24"/>
    <w:rsid w:val="000D2E2C"/>
    <w:rsid w:val="000D3935"/>
    <w:rsid w:val="000D3B10"/>
    <w:rsid w:val="000D3EDD"/>
    <w:rsid w:val="000D4176"/>
    <w:rsid w:val="000D4CE8"/>
    <w:rsid w:val="000D5265"/>
    <w:rsid w:val="000D6329"/>
    <w:rsid w:val="000D64EB"/>
    <w:rsid w:val="000D6772"/>
    <w:rsid w:val="000D6A0A"/>
    <w:rsid w:val="000D7D1F"/>
    <w:rsid w:val="000E047C"/>
    <w:rsid w:val="000E075D"/>
    <w:rsid w:val="000E0D79"/>
    <w:rsid w:val="000E137D"/>
    <w:rsid w:val="000E13EA"/>
    <w:rsid w:val="000E1A72"/>
    <w:rsid w:val="000E2585"/>
    <w:rsid w:val="000E39E3"/>
    <w:rsid w:val="000E3ED0"/>
    <w:rsid w:val="000E4033"/>
    <w:rsid w:val="000E4734"/>
    <w:rsid w:val="000E484D"/>
    <w:rsid w:val="000E49F6"/>
    <w:rsid w:val="000E5ACD"/>
    <w:rsid w:val="000E7CF6"/>
    <w:rsid w:val="000E7F8D"/>
    <w:rsid w:val="000F1872"/>
    <w:rsid w:val="000F1A2E"/>
    <w:rsid w:val="000F1E37"/>
    <w:rsid w:val="000F1EE2"/>
    <w:rsid w:val="000F2BF8"/>
    <w:rsid w:val="000F2C2A"/>
    <w:rsid w:val="000F369E"/>
    <w:rsid w:val="000F3C21"/>
    <w:rsid w:val="000F4387"/>
    <w:rsid w:val="000F4E2C"/>
    <w:rsid w:val="000F5519"/>
    <w:rsid w:val="000F5E27"/>
    <w:rsid w:val="000F6F64"/>
    <w:rsid w:val="000F785D"/>
    <w:rsid w:val="00100046"/>
    <w:rsid w:val="0010180C"/>
    <w:rsid w:val="00101A1C"/>
    <w:rsid w:val="00101F29"/>
    <w:rsid w:val="00102FBA"/>
    <w:rsid w:val="0010306A"/>
    <w:rsid w:val="0010663F"/>
    <w:rsid w:val="001077A2"/>
    <w:rsid w:val="00107BAF"/>
    <w:rsid w:val="00107C09"/>
    <w:rsid w:val="0011009A"/>
    <w:rsid w:val="00110881"/>
    <w:rsid w:val="00110C59"/>
    <w:rsid w:val="00111F65"/>
    <w:rsid w:val="001128E0"/>
    <w:rsid w:val="00112AB7"/>
    <w:rsid w:val="00113450"/>
    <w:rsid w:val="001141DE"/>
    <w:rsid w:val="001144F6"/>
    <w:rsid w:val="0011472B"/>
    <w:rsid w:val="00114786"/>
    <w:rsid w:val="00114BA4"/>
    <w:rsid w:val="00115210"/>
    <w:rsid w:val="001152BC"/>
    <w:rsid w:val="00115434"/>
    <w:rsid w:val="0011557F"/>
    <w:rsid w:val="00117675"/>
    <w:rsid w:val="001200B1"/>
    <w:rsid w:val="00120224"/>
    <w:rsid w:val="001203FD"/>
    <w:rsid w:val="00120BE0"/>
    <w:rsid w:val="00121B13"/>
    <w:rsid w:val="00122D06"/>
    <w:rsid w:val="0012335B"/>
    <w:rsid w:val="00123821"/>
    <w:rsid w:val="00123C7D"/>
    <w:rsid w:val="00123D97"/>
    <w:rsid w:val="00127BBF"/>
    <w:rsid w:val="00130B11"/>
    <w:rsid w:val="00130B8B"/>
    <w:rsid w:val="00131487"/>
    <w:rsid w:val="0013222C"/>
    <w:rsid w:val="00134267"/>
    <w:rsid w:val="0013589A"/>
    <w:rsid w:val="001365AC"/>
    <w:rsid w:val="00136741"/>
    <w:rsid w:val="00136813"/>
    <w:rsid w:val="00136C85"/>
    <w:rsid w:val="00137401"/>
    <w:rsid w:val="00140808"/>
    <w:rsid w:val="00140D39"/>
    <w:rsid w:val="00142EF0"/>
    <w:rsid w:val="00143162"/>
    <w:rsid w:val="0014393D"/>
    <w:rsid w:val="00143FA5"/>
    <w:rsid w:val="001440D2"/>
    <w:rsid w:val="00145D05"/>
    <w:rsid w:val="00146296"/>
    <w:rsid w:val="0014644C"/>
    <w:rsid w:val="001474DC"/>
    <w:rsid w:val="001475E2"/>
    <w:rsid w:val="00147D07"/>
    <w:rsid w:val="00147EA0"/>
    <w:rsid w:val="001516C8"/>
    <w:rsid w:val="00151A01"/>
    <w:rsid w:val="00152482"/>
    <w:rsid w:val="00152524"/>
    <w:rsid w:val="00152951"/>
    <w:rsid w:val="001539B1"/>
    <w:rsid w:val="00153D14"/>
    <w:rsid w:val="0015402E"/>
    <w:rsid w:val="001544AE"/>
    <w:rsid w:val="001548B5"/>
    <w:rsid w:val="00154B9C"/>
    <w:rsid w:val="00154E10"/>
    <w:rsid w:val="00155603"/>
    <w:rsid w:val="00155915"/>
    <w:rsid w:val="00155AE3"/>
    <w:rsid w:val="001566BE"/>
    <w:rsid w:val="0016029B"/>
    <w:rsid w:val="00160AE3"/>
    <w:rsid w:val="00161073"/>
    <w:rsid w:val="0016289D"/>
    <w:rsid w:val="00162D94"/>
    <w:rsid w:val="00163A39"/>
    <w:rsid w:val="00164A30"/>
    <w:rsid w:val="00165C96"/>
    <w:rsid w:val="001667E7"/>
    <w:rsid w:val="001669BB"/>
    <w:rsid w:val="00167595"/>
    <w:rsid w:val="00171AD5"/>
    <w:rsid w:val="00172A21"/>
    <w:rsid w:val="00172BF6"/>
    <w:rsid w:val="00173AF2"/>
    <w:rsid w:val="00174C1B"/>
    <w:rsid w:val="001755CB"/>
    <w:rsid w:val="00175710"/>
    <w:rsid w:val="001763D0"/>
    <w:rsid w:val="00176B5B"/>
    <w:rsid w:val="00177076"/>
    <w:rsid w:val="00177ADB"/>
    <w:rsid w:val="00177F81"/>
    <w:rsid w:val="00180F4D"/>
    <w:rsid w:val="00181576"/>
    <w:rsid w:val="001858C3"/>
    <w:rsid w:val="00185CD9"/>
    <w:rsid w:val="00186D9A"/>
    <w:rsid w:val="001871DA"/>
    <w:rsid w:val="00187EA0"/>
    <w:rsid w:val="001905B2"/>
    <w:rsid w:val="00191821"/>
    <w:rsid w:val="00191972"/>
    <w:rsid w:val="00191C82"/>
    <w:rsid w:val="00192356"/>
    <w:rsid w:val="00193758"/>
    <w:rsid w:val="00194F7D"/>
    <w:rsid w:val="001955FC"/>
    <w:rsid w:val="00195812"/>
    <w:rsid w:val="00195CEF"/>
    <w:rsid w:val="00195F94"/>
    <w:rsid w:val="001965A4"/>
    <w:rsid w:val="00196D99"/>
    <w:rsid w:val="00196F48"/>
    <w:rsid w:val="001979BB"/>
    <w:rsid w:val="00197AC6"/>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6E9"/>
    <w:rsid w:val="001B1D93"/>
    <w:rsid w:val="001B2BE8"/>
    <w:rsid w:val="001B3356"/>
    <w:rsid w:val="001B4820"/>
    <w:rsid w:val="001B4CA2"/>
    <w:rsid w:val="001B5B69"/>
    <w:rsid w:val="001B5CE6"/>
    <w:rsid w:val="001B6486"/>
    <w:rsid w:val="001B68CF"/>
    <w:rsid w:val="001B7C8B"/>
    <w:rsid w:val="001C07F8"/>
    <w:rsid w:val="001C0AA7"/>
    <w:rsid w:val="001C0FDA"/>
    <w:rsid w:val="001C11C5"/>
    <w:rsid w:val="001C326F"/>
    <w:rsid w:val="001C364F"/>
    <w:rsid w:val="001C399A"/>
    <w:rsid w:val="001C435D"/>
    <w:rsid w:val="001C4525"/>
    <w:rsid w:val="001C482A"/>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66C"/>
    <w:rsid w:val="001D6CAA"/>
    <w:rsid w:val="001D775A"/>
    <w:rsid w:val="001E01D5"/>
    <w:rsid w:val="001E0EDD"/>
    <w:rsid w:val="001E15AF"/>
    <w:rsid w:val="001E180E"/>
    <w:rsid w:val="001E272B"/>
    <w:rsid w:val="001E296F"/>
    <w:rsid w:val="001E3B3D"/>
    <w:rsid w:val="001E3E46"/>
    <w:rsid w:val="001E4D7A"/>
    <w:rsid w:val="001E503E"/>
    <w:rsid w:val="001E54F1"/>
    <w:rsid w:val="001E773D"/>
    <w:rsid w:val="001F22A7"/>
    <w:rsid w:val="001F244F"/>
    <w:rsid w:val="001F2970"/>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983"/>
    <w:rsid w:val="00206A2E"/>
    <w:rsid w:val="0020712C"/>
    <w:rsid w:val="00207178"/>
    <w:rsid w:val="00207741"/>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234B"/>
    <w:rsid w:val="00222A80"/>
    <w:rsid w:val="00223205"/>
    <w:rsid w:val="002233B1"/>
    <w:rsid w:val="002240E2"/>
    <w:rsid w:val="002241C4"/>
    <w:rsid w:val="0022558F"/>
    <w:rsid w:val="00226030"/>
    <w:rsid w:val="00226CA6"/>
    <w:rsid w:val="00226D7B"/>
    <w:rsid w:val="00230019"/>
    <w:rsid w:val="002301C5"/>
    <w:rsid w:val="002301F8"/>
    <w:rsid w:val="00230512"/>
    <w:rsid w:val="0023097A"/>
    <w:rsid w:val="00230CB3"/>
    <w:rsid w:val="00230F26"/>
    <w:rsid w:val="0023106D"/>
    <w:rsid w:val="002311CB"/>
    <w:rsid w:val="0023180B"/>
    <w:rsid w:val="00233323"/>
    <w:rsid w:val="0023498A"/>
    <w:rsid w:val="00234A1F"/>
    <w:rsid w:val="00236A18"/>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C53"/>
    <w:rsid w:val="00253102"/>
    <w:rsid w:val="00253CDD"/>
    <w:rsid w:val="00254599"/>
    <w:rsid w:val="00254A3F"/>
    <w:rsid w:val="00254FD3"/>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733FD"/>
    <w:rsid w:val="002735BA"/>
    <w:rsid w:val="00276373"/>
    <w:rsid w:val="00276863"/>
    <w:rsid w:val="00276E4A"/>
    <w:rsid w:val="00277E9C"/>
    <w:rsid w:val="00280C5F"/>
    <w:rsid w:val="002819A7"/>
    <w:rsid w:val="00282E9F"/>
    <w:rsid w:val="00283B7D"/>
    <w:rsid w:val="00283CBF"/>
    <w:rsid w:val="00283EEF"/>
    <w:rsid w:val="00284A95"/>
    <w:rsid w:val="002858EC"/>
    <w:rsid w:val="00285C7B"/>
    <w:rsid w:val="00285FC2"/>
    <w:rsid w:val="00286B3E"/>
    <w:rsid w:val="00286CFD"/>
    <w:rsid w:val="00287044"/>
    <w:rsid w:val="0029087B"/>
    <w:rsid w:val="00291080"/>
    <w:rsid w:val="00291425"/>
    <w:rsid w:val="00292BBD"/>
    <w:rsid w:val="00293038"/>
    <w:rsid w:val="00293591"/>
    <w:rsid w:val="00293AC1"/>
    <w:rsid w:val="00296AF8"/>
    <w:rsid w:val="002A0736"/>
    <w:rsid w:val="002A0B9A"/>
    <w:rsid w:val="002A0C19"/>
    <w:rsid w:val="002A124B"/>
    <w:rsid w:val="002A16DA"/>
    <w:rsid w:val="002A1900"/>
    <w:rsid w:val="002A1F04"/>
    <w:rsid w:val="002A210B"/>
    <w:rsid w:val="002A2E90"/>
    <w:rsid w:val="002A35BD"/>
    <w:rsid w:val="002A409D"/>
    <w:rsid w:val="002A4447"/>
    <w:rsid w:val="002A6369"/>
    <w:rsid w:val="002A6793"/>
    <w:rsid w:val="002A6A2E"/>
    <w:rsid w:val="002B1B9E"/>
    <w:rsid w:val="002B3448"/>
    <w:rsid w:val="002B50A1"/>
    <w:rsid w:val="002B5548"/>
    <w:rsid w:val="002B6C6E"/>
    <w:rsid w:val="002B6E61"/>
    <w:rsid w:val="002B7BB1"/>
    <w:rsid w:val="002B7D58"/>
    <w:rsid w:val="002C00A0"/>
    <w:rsid w:val="002C0249"/>
    <w:rsid w:val="002C13A1"/>
    <w:rsid w:val="002C1DB8"/>
    <w:rsid w:val="002C1F8E"/>
    <w:rsid w:val="002C2141"/>
    <w:rsid w:val="002C2780"/>
    <w:rsid w:val="002C2AD9"/>
    <w:rsid w:val="002C2DDA"/>
    <w:rsid w:val="002C34D9"/>
    <w:rsid w:val="002C37A9"/>
    <w:rsid w:val="002C4043"/>
    <w:rsid w:val="002C536A"/>
    <w:rsid w:val="002C5910"/>
    <w:rsid w:val="002C5CC5"/>
    <w:rsid w:val="002C61AE"/>
    <w:rsid w:val="002C6E6C"/>
    <w:rsid w:val="002C72DF"/>
    <w:rsid w:val="002C775B"/>
    <w:rsid w:val="002C77C6"/>
    <w:rsid w:val="002C79E9"/>
    <w:rsid w:val="002D006B"/>
    <w:rsid w:val="002D3780"/>
    <w:rsid w:val="002D3FD5"/>
    <w:rsid w:val="002D46C1"/>
    <w:rsid w:val="002D49B4"/>
    <w:rsid w:val="002D4CCA"/>
    <w:rsid w:val="002D6159"/>
    <w:rsid w:val="002D7457"/>
    <w:rsid w:val="002E0071"/>
    <w:rsid w:val="002E039F"/>
    <w:rsid w:val="002E07BD"/>
    <w:rsid w:val="002E0A46"/>
    <w:rsid w:val="002E1017"/>
    <w:rsid w:val="002E163D"/>
    <w:rsid w:val="002E2637"/>
    <w:rsid w:val="002E2F75"/>
    <w:rsid w:val="002E35C4"/>
    <w:rsid w:val="002E43FD"/>
    <w:rsid w:val="002E532B"/>
    <w:rsid w:val="002E599D"/>
    <w:rsid w:val="002E73F8"/>
    <w:rsid w:val="002F1131"/>
    <w:rsid w:val="002F1C84"/>
    <w:rsid w:val="002F3220"/>
    <w:rsid w:val="002F48ED"/>
    <w:rsid w:val="002F4CC4"/>
    <w:rsid w:val="002F4E21"/>
    <w:rsid w:val="002F54C7"/>
    <w:rsid w:val="002F54E6"/>
    <w:rsid w:val="002F658E"/>
    <w:rsid w:val="002F71F0"/>
    <w:rsid w:val="00300F33"/>
    <w:rsid w:val="00302A4C"/>
    <w:rsid w:val="00302C15"/>
    <w:rsid w:val="003040AC"/>
    <w:rsid w:val="0030439C"/>
    <w:rsid w:val="00305351"/>
    <w:rsid w:val="00306280"/>
    <w:rsid w:val="0030670C"/>
    <w:rsid w:val="00306C99"/>
    <w:rsid w:val="003079D5"/>
    <w:rsid w:val="00307FF0"/>
    <w:rsid w:val="0031193F"/>
    <w:rsid w:val="00315737"/>
    <w:rsid w:val="00316138"/>
    <w:rsid w:val="00317E3E"/>
    <w:rsid w:val="003203FF"/>
    <w:rsid w:val="003215DB"/>
    <w:rsid w:val="00321BD1"/>
    <w:rsid w:val="00322CA7"/>
    <w:rsid w:val="00322E3D"/>
    <w:rsid w:val="003235DC"/>
    <w:rsid w:val="003269B2"/>
    <w:rsid w:val="00326CB5"/>
    <w:rsid w:val="00327160"/>
    <w:rsid w:val="003272DB"/>
    <w:rsid w:val="00327376"/>
    <w:rsid w:val="00330E6D"/>
    <w:rsid w:val="00332BD3"/>
    <w:rsid w:val="00332DB4"/>
    <w:rsid w:val="00333939"/>
    <w:rsid w:val="00333953"/>
    <w:rsid w:val="00333A31"/>
    <w:rsid w:val="003348AB"/>
    <w:rsid w:val="003351B0"/>
    <w:rsid w:val="003360D7"/>
    <w:rsid w:val="003370C3"/>
    <w:rsid w:val="003371F1"/>
    <w:rsid w:val="003377F2"/>
    <w:rsid w:val="00337EEA"/>
    <w:rsid w:val="00340410"/>
    <w:rsid w:val="00340BE8"/>
    <w:rsid w:val="00340BF2"/>
    <w:rsid w:val="003433A7"/>
    <w:rsid w:val="00343452"/>
    <w:rsid w:val="00343874"/>
    <w:rsid w:val="00343ED5"/>
    <w:rsid w:val="00344946"/>
    <w:rsid w:val="00344B23"/>
    <w:rsid w:val="00344EC0"/>
    <w:rsid w:val="00345218"/>
    <w:rsid w:val="0034539E"/>
    <w:rsid w:val="0034543D"/>
    <w:rsid w:val="00345C8C"/>
    <w:rsid w:val="0034628F"/>
    <w:rsid w:val="003472D6"/>
    <w:rsid w:val="00347D9B"/>
    <w:rsid w:val="003503A2"/>
    <w:rsid w:val="003512D2"/>
    <w:rsid w:val="00351A24"/>
    <w:rsid w:val="00351BDB"/>
    <w:rsid w:val="003521D7"/>
    <w:rsid w:val="00354565"/>
    <w:rsid w:val="00356135"/>
    <w:rsid w:val="003566FC"/>
    <w:rsid w:val="00360B96"/>
    <w:rsid w:val="00360DF2"/>
    <w:rsid w:val="003610FD"/>
    <w:rsid w:val="00362325"/>
    <w:rsid w:val="00364F71"/>
    <w:rsid w:val="003666D4"/>
    <w:rsid w:val="00366D9C"/>
    <w:rsid w:val="003675EA"/>
    <w:rsid w:val="00370EC7"/>
    <w:rsid w:val="0037160E"/>
    <w:rsid w:val="00372BD9"/>
    <w:rsid w:val="003732E6"/>
    <w:rsid w:val="003732FA"/>
    <w:rsid w:val="00373955"/>
    <w:rsid w:val="00373C48"/>
    <w:rsid w:val="00373D3E"/>
    <w:rsid w:val="003744E9"/>
    <w:rsid w:val="003745DE"/>
    <w:rsid w:val="003745E6"/>
    <w:rsid w:val="0037551D"/>
    <w:rsid w:val="00375BAF"/>
    <w:rsid w:val="00376535"/>
    <w:rsid w:val="0037673C"/>
    <w:rsid w:val="003778EE"/>
    <w:rsid w:val="00377AA3"/>
    <w:rsid w:val="0038087C"/>
    <w:rsid w:val="00380A70"/>
    <w:rsid w:val="00380DF2"/>
    <w:rsid w:val="00380FEC"/>
    <w:rsid w:val="00381204"/>
    <w:rsid w:val="0038161A"/>
    <w:rsid w:val="00381904"/>
    <w:rsid w:val="00381B4C"/>
    <w:rsid w:val="0038228C"/>
    <w:rsid w:val="00382933"/>
    <w:rsid w:val="00382AEA"/>
    <w:rsid w:val="00383BBD"/>
    <w:rsid w:val="00386F8C"/>
    <w:rsid w:val="003873C1"/>
    <w:rsid w:val="00387CDF"/>
    <w:rsid w:val="00387FC4"/>
    <w:rsid w:val="00390B39"/>
    <w:rsid w:val="00390F56"/>
    <w:rsid w:val="00391CF8"/>
    <w:rsid w:val="003933C7"/>
    <w:rsid w:val="00393418"/>
    <w:rsid w:val="003934B7"/>
    <w:rsid w:val="003937E3"/>
    <w:rsid w:val="00393D32"/>
    <w:rsid w:val="00395073"/>
    <w:rsid w:val="00396A83"/>
    <w:rsid w:val="00396B8F"/>
    <w:rsid w:val="0039733F"/>
    <w:rsid w:val="00397857"/>
    <w:rsid w:val="003A113E"/>
    <w:rsid w:val="003A179C"/>
    <w:rsid w:val="003A19F5"/>
    <w:rsid w:val="003A2B33"/>
    <w:rsid w:val="003A41AB"/>
    <w:rsid w:val="003A4965"/>
    <w:rsid w:val="003A534A"/>
    <w:rsid w:val="003A57F4"/>
    <w:rsid w:val="003A5A95"/>
    <w:rsid w:val="003A5EB2"/>
    <w:rsid w:val="003A6EDA"/>
    <w:rsid w:val="003A7AB2"/>
    <w:rsid w:val="003B0763"/>
    <w:rsid w:val="003B0C23"/>
    <w:rsid w:val="003B1361"/>
    <w:rsid w:val="003B236D"/>
    <w:rsid w:val="003B2DD6"/>
    <w:rsid w:val="003B2F8C"/>
    <w:rsid w:val="003B4B23"/>
    <w:rsid w:val="003B7627"/>
    <w:rsid w:val="003B79F5"/>
    <w:rsid w:val="003B7C20"/>
    <w:rsid w:val="003B7F76"/>
    <w:rsid w:val="003C119C"/>
    <w:rsid w:val="003C1AE5"/>
    <w:rsid w:val="003C1FEC"/>
    <w:rsid w:val="003C24AF"/>
    <w:rsid w:val="003C2A8D"/>
    <w:rsid w:val="003C3282"/>
    <w:rsid w:val="003C33D9"/>
    <w:rsid w:val="003C3B9F"/>
    <w:rsid w:val="003C3DA1"/>
    <w:rsid w:val="003C442F"/>
    <w:rsid w:val="003C44D7"/>
    <w:rsid w:val="003C4B21"/>
    <w:rsid w:val="003C66FE"/>
    <w:rsid w:val="003C69CE"/>
    <w:rsid w:val="003C7CC1"/>
    <w:rsid w:val="003D005E"/>
    <w:rsid w:val="003D04E4"/>
    <w:rsid w:val="003D0C84"/>
    <w:rsid w:val="003D1B1B"/>
    <w:rsid w:val="003D3874"/>
    <w:rsid w:val="003D5B65"/>
    <w:rsid w:val="003D6C04"/>
    <w:rsid w:val="003D6C48"/>
    <w:rsid w:val="003D721A"/>
    <w:rsid w:val="003D7F86"/>
    <w:rsid w:val="003E18C5"/>
    <w:rsid w:val="003E1B65"/>
    <w:rsid w:val="003E2CED"/>
    <w:rsid w:val="003E37EA"/>
    <w:rsid w:val="003E4906"/>
    <w:rsid w:val="003E4ABB"/>
    <w:rsid w:val="003E4E68"/>
    <w:rsid w:val="003E52E7"/>
    <w:rsid w:val="003E5747"/>
    <w:rsid w:val="003E5CE8"/>
    <w:rsid w:val="003E7783"/>
    <w:rsid w:val="003F0382"/>
    <w:rsid w:val="003F1898"/>
    <w:rsid w:val="003F2253"/>
    <w:rsid w:val="003F2279"/>
    <w:rsid w:val="003F2805"/>
    <w:rsid w:val="003F2ADC"/>
    <w:rsid w:val="003F2EDD"/>
    <w:rsid w:val="003F43F5"/>
    <w:rsid w:val="003F48DF"/>
    <w:rsid w:val="003F4BB5"/>
    <w:rsid w:val="003F4D46"/>
    <w:rsid w:val="003F6F14"/>
    <w:rsid w:val="003F78D7"/>
    <w:rsid w:val="0040030F"/>
    <w:rsid w:val="004019C8"/>
    <w:rsid w:val="00402476"/>
    <w:rsid w:val="00402527"/>
    <w:rsid w:val="0040262E"/>
    <w:rsid w:val="004026FC"/>
    <w:rsid w:val="00402E32"/>
    <w:rsid w:val="00402E70"/>
    <w:rsid w:val="004035FC"/>
    <w:rsid w:val="00403EEB"/>
    <w:rsid w:val="004045E1"/>
    <w:rsid w:val="00404AB4"/>
    <w:rsid w:val="0040583C"/>
    <w:rsid w:val="00405B71"/>
    <w:rsid w:val="004066B9"/>
    <w:rsid w:val="0040696A"/>
    <w:rsid w:val="00406E09"/>
    <w:rsid w:val="004075A7"/>
    <w:rsid w:val="00407B00"/>
    <w:rsid w:val="00410569"/>
    <w:rsid w:val="00411BC8"/>
    <w:rsid w:val="004123EB"/>
    <w:rsid w:val="00413297"/>
    <w:rsid w:val="00414105"/>
    <w:rsid w:val="004158C5"/>
    <w:rsid w:val="00415A30"/>
    <w:rsid w:val="004163A2"/>
    <w:rsid w:val="00416512"/>
    <w:rsid w:val="00416881"/>
    <w:rsid w:val="004200A5"/>
    <w:rsid w:val="00420E91"/>
    <w:rsid w:val="0042317F"/>
    <w:rsid w:val="004234C9"/>
    <w:rsid w:val="00425D7F"/>
    <w:rsid w:val="00425EDD"/>
    <w:rsid w:val="004270C2"/>
    <w:rsid w:val="00427E41"/>
    <w:rsid w:val="00430861"/>
    <w:rsid w:val="00430E3D"/>
    <w:rsid w:val="00431408"/>
    <w:rsid w:val="0043175F"/>
    <w:rsid w:val="004328FF"/>
    <w:rsid w:val="004331B5"/>
    <w:rsid w:val="0043438C"/>
    <w:rsid w:val="004344B7"/>
    <w:rsid w:val="0043459D"/>
    <w:rsid w:val="00435202"/>
    <w:rsid w:val="00435601"/>
    <w:rsid w:val="0043560A"/>
    <w:rsid w:val="00435C72"/>
    <w:rsid w:val="00435D96"/>
    <w:rsid w:val="00436182"/>
    <w:rsid w:val="00436AA7"/>
    <w:rsid w:val="00436C54"/>
    <w:rsid w:val="00437041"/>
    <w:rsid w:val="0043793E"/>
    <w:rsid w:val="00437D92"/>
    <w:rsid w:val="00437EF0"/>
    <w:rsid w:val="00437FA9"/>
    <w:rsid w:val="00440170"/>
    <w:rsid w:val="004402F9"/>
    <w:rsid w:val="004404AD"/>
    <w:rsid w:val="004420C2"/>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334"/>
    <w:rsid w:val="00452E15"/>
    <w:rsid w:val="004531FE"/>
    <w:rsid w:val="00453B23"/>
    <w:rsid w:val="004545BE"/>
    <w:rsid w:val="004546AC"/>
    <w:rsid w:val="00454A17"/>
    <w:rsid w:val="00454F26"/>
    <w:rsid w:val="00455C4B"/>
    <w:rsid w:val="004560EB"/>
    <w:rsid w:val="0045633D"/>
    <w:rsid w:val="00457C95"/>
    <w:rsid w:val="0046031D"/>
    <w:rsid w:val="00461B75"/>
    <w:rsid w:val="00464637"/>
    <w:rsid w:val="004647DC"/>
    <w:rsid w:val="00464D91"/>
    <w:rsid w:val="004655A1"/>
    <w:rsid w:val="0047060C"/>
    <w:rsid w:val="0047071F"/>
    <w:rsid w:val="00470952"/>
    <w:rsid w:val="00471C52"/>
    <w:rsid w:val="0047324D"/>
    <w:rsid w:val="004739AE"/>
    <w:rsid w:val="00473E1C"/>
    <w:rsid w:val="00480CC9"/>
    <w:rsid w:val="00480D27"/>
    <w:rsid w:val="00480E62"/>
    <w:rsid w:val="004811EE"/>
    <w:rsid w:val="00481A54"/>
    <w:rsid w:val="0048202E"/>
    <w:rsid w:val="004829C8"/>
    <w:rsid w:val="00482C32"/>
    <w:rsid w:val="00483198"/>
    <w:rsid w:val="0048546F"/>
    <w:rsid w:val="00485EF9"/>
    <w:rsid w:val="00485FBB"/>
    <w:rsid w:val="0048668F"/>
    <w:rsid w:val="00490266"/>
    <w:rsid w:val="00490AC9"/>
    <w:rsid w:val="00490C98"/>
    <w:rsid w:val="00490DD2"/>
    <w:rsid w:val="00491A5A"/>
    <w:rsid w:val="004935F9"/>
    <w:rsid w:val="004938F9"/>
    <w:rsid w:val="00493D17"/>
    <w:rsid w:val="00493E66"/>
    <w:rsid w:val="0049460C"/>
    <w:rsid w:val="00494896"/>
    <w:rsid w:val="004949B3"/>
    <w:rsid w:val="00494DC2"/>
    <w:rsid w:val="004954F5"/>
    <w:rsid w:val="004963C0"/>
    <w:rsid w:val="00496567"/>
    <w:rsid w:val="004967BE"/>
    <w:rsid w:val="00496839"/>
    <w:rsid w:val="0049777F"/>
    <w:rsid w:val="004A134A"/>
    <w:rsid w:val="004A1AB1"/>
    <w:rsid w:val="004A1E3D"/>
    <w:rsid w:val="004A1EBC"/>
    <w:rsid w:val="004A2B23"/>
    <w:rsid w:val="004A2B4E"/>
    <w:rsid w:val="004A2DF7"/>
    <w:rsid w:val="004A49DD"/>
    <w:rsid w:val="004A66E0"/>
    <w:rsid w:val="004B0D62"/>
    <w:rsid w:val="004B12D6"/>
    <w:rsid w:val="004B15BB"/>
    <w:rsid w:val="004B2261"/>
    <w:rsid w:val="004B277A"/>
    <w:rsid w:val="004B31FB"/>
    <w:rsid w:val="004B32E8"/>
    <w:rsid w:val="004B47A5"/>
    <w:rsid w:val="004B4DB0"/>
    <w:rsid w:val="004B527D"/>
    <w:rsid w:val="004B594C"/>
    <w:rsid w:val="004B62B9"/>
    <w:rsid w:val="004B7C8B"/>
    <w:rsid w:val="004C0DF7"/>
    <w:rsid w:val="004C0ED9"/>
    <w:rsid w:val="004C1014"/>
    <w:rsid w:val="004C1609"/>
    <w:rsid w:val="004C2099"/>
    <w:rsid w:val="004C2860"/>
    <w:rsid w:val="004C2F3C"/>
    <w:rsid w:val="004C30D5"/>
    <w:rsid w:val="004C349D"/>
    <w:rsid w:val="004C3A97"/>
    <w:rsid w:val="004C3DD9"/>
    <w:rsid w:val="004C4088"/>
    <w:rsid w:val="004C521B"/>
    <w:rsid w:val="004C55C7"/>
    <w:rsid w:val="004C56F1"/>
    <w:rsid w:val="004C5868"/>
    <w:rsid w:val="004C752F"/>
    <w:rsid w:val="004C78A8"/>
    <w:rsid w:val="004D03B5"/>
    <w:rsid w:val="004D043D"/>
    <w:rsid w:val="004D0978"/>
    <w:rsid w:val="004D19E9"/>
    <w:rsid w:val="004D21E9"/>
    <w:rsid w:val="004D2C07"/>
    <w:rsid w:val="004D45AE"/>
    <w:rsid w:val="004D4F89"/>
    <w:rsid w:val="004D553E"/>
    <w:rsid w:val="004D560A"/>
    <w:rsid w:val="004D63A3"/>
    <w:rsid w:val="004D71F9"/>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088"/>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17A8"/>
    <w:rsid w:val="00504AA4"/>
    <w:rsid w:val="00505374"/>
    <w:rsid w:val="00505DEA"/>
    <w:rsid w:val="00505E7E"/>
    <w:rsid w:val="005104DC"/>
    <w:rsid w:val="00510C8D"/>
    <w:rsid w:val="00511F4E"/>
    <w:rsid w:val="005130BA"/>
    <w:rsid w:val="005139BE"/>
    <w:rsid w:val="00513EFF"/>
    <w:rsid w:val="00513F14"/>
    <w:rsid w:val="005142B1"/>
    <w:rsid w:val="00515696"/>
    <w:rsid w:val="00517167"/>
    <w:rsid w:val="005175D2"/>
    <w:rsid w:val="005176AF"/>
    <w:rsid w:val="005200FC"/>
    <w:rsid w:val="00520EC9"/>
    <w:rsid w:val="005210E9"/>
    <w:rsid w:val="00521A22"/>
    <w:rsid w:val="00521B25"/>
    <w:rsid w:val="00522D07"/>
    <w:rsid w:val="00523CE7"/>
    <w:rsid w:val="005240ED"/>
    <w:rsid w:val="00524F7F"/>
    <w:rsid w:val="00525964"/>
    <w:rsid w:val="005261A0"/>
    <w:rsid w:val="00526488"/>
    <w:rsid w:val="00526C8B"/>
    <w:rsid w:val="005300A9"/>
    <w:rsid w:val="00530CBD"/>
    <w:rsid w:val="0053285D"/>
    <w:rsid w:val="00533DE5"/>
    <w:rsid w:val="00533FCB"/>
    <w:rsid w:val="005345A8"/>
    <w:rsid w:val="00534D60"/>
    <w:rsid w:val="00534FB3"/>
    <w:rsid w:val="005365D3"/>
    <w:rsid w:val="00540E21"/>
    <w:rsid w:val="005420E6"/>
    <w:rsid w:val="00543525"/>
    <w:rsid w:val="0054501B"/>
    <w:rsid w:val="005460F8"/>
    <w:rsid w:val="005467D4"/>
    <w:rsid w:val="0054787F"/>
    <w:rsid w:val="00550CA7"/>
    <w:rsid w:val="00550DBE"/>
    <w:rsid w:val="00550E97"/>
    <w:rsid w:val="0055169E"/>
    <w:rsid w:val="00552930"/>
    <w:rsid w:val="00553614"/>
    <w:rsid w:val="00553658"/>
    <w:rsid w:val="00553672"/>
    <w:rsid w:val="005538F3"/>
    <w:rsid w:val="00554226"/>
    <w:rsid w:val="00554A35"/>
    <w:rsid w:val="00554D82"/>
    <w:rsid w:val="00554E7A"/>
    <w:rsid w:val="00555013"/>
    <w:rsid w:val="00555EBA"/>
    <w:rsid w:val="00556BD1"/>
    <w:rsid w:val="00556D11"/>
    <w:rsid w:val="00557252"/>
    <w:rsid w:val="005572FA"/>
    <w:rsid w:val="00557349"/>
    <w:rsid w:val="005574D9"/>
    <w:rsid w:val="005577A0"/>
    <w:rsid w:val="005604DF"/>
    <w:rsid w:val="00561EBC"/>
    <w:rsid w:val="0056266D"/>
    <w:rsid w:val="00562843"/>
    <w:rsid w:val="0056313A"/>
    <w:rsid w:val="00563350"/>
    <w:rsid w:val="005642F0"/>
    <w:rsid w:val="0056445E"/>
    <w:rsid w:val="00564A49"/>
    <w:rsid w:val="0056622F"/>
    <w:rsid w:val="0056639D"/>
    <w:rsid w:val="00571063"/>
    <w:rsid w:val="005712F2"/>
    <w:rsid w:val="00572277"/>
    <w:rsid w:val="005734B7"/>
    <w:rsid w:val="00573612"/>
    <w:rsid w:val="00573714"/>
    <w:rsid w:val="00573C7E"/>
    <w:rsid w:val="00574146"/>
    <w:rsid w:val="005741C3"/>
    <w:rsid w:val="0057607B"/>
    <w:rsid w:val="005761EB"/>
    <w:rsid w:val="00576791"/>
    <w:rsid w:val="00577B82"/>
    <w:rsid w:val="00577F1A"/>
    <w:rsid w:val="005805CD"/>
    <w:rsid w:val="0058092F"/>
    <w:rsid w:val="00581234"/>
    <w:rsid w:val="00581ADF"/>
    <w:rsid w:val="00581AEA"/>
    <w:rsid w:val="00582316"/>
    <w:rsid w:val="00582588"/>
    <w:rsid w:val="00582B39"/>
    <w:rsid w:val="00582CA1"/>
    <w:rsid w:val="00583C54"/>
    <w:rsid w:val="00583D24"/>
    <w:rsid w:val="00584642"/>
    <w:rsid w:val="00584969"/>
    <w:rsid w:val="005849E4"/>
    <w:rsid w:val="00584B93"/>
    <w:rsid w:val="0058637D"/>
    <w:rsid w:val="00586F49"/>
    <w:rsid w:val="0058773C"/>
    <w:rsid w:val="0059000D"/>
    <w:rsid w:val="00590D1A"/>
    <w:rsid w:val="005915E6"/>
    <w:rsid w:val="00591C01"/>
    <w:rsid w:val="005929E0"/>
    <w:rsid w:val="00592AF9"/>
    <w:rsid w:val="00592F21"/>
    <w:rsid w:val="00594049"/>
    <w:rsid w:val="0059410B"/>
    <w:rsid w:val="005943B9"/>
    <w:rsid w:val="0059487F"/>
    <w:rsid w:val="00595324"/>
    <w:rsid w:val="00595B7A"/>
    <w:rsid w:val="00596236"/>
    <w:rsid w:val="005973D4"/>
    <w:rsid w:val="005975FE"/>
    <w:rsid w:val="005A0108"/>
    <w:rsid w:val="005A09B7"/>
    <w:rsid w:val="005A0DF4"/>
    <w:rsid w:val="005A10FC"/>
    <w:rsid w:val="005A1A78"/>
    <w:rsid w:val="005A25A1"/>
    <w:rsid w:val="005A26A9"/>
    <w:rsid w:val="005A2C1C"/>
    <w:rsid w:val="005A5C5B"/>
    <w:rsid w:val="005A6D55"/>
    <w:rsid w:val="005B14D4"/>
    <w:rsid w:val="005B22E0"/>
    <w:rsid w:val="005B2580"/>
    <w:rsid w:val="005B3759"/>
    <w:rsid w:val="005B45BD"/>
    <w:rsid w:val="005B4836"/>
    <w:rsid w:val="005B510E"/>
    <w:rsid w:val="005B56A0"/>
    <w:rsid w:val="005B71F7"/>
    <w:rsid w:val="005B7488"/>
    <w:rsid w:val="005B7E36"/>
    <w:rsid w:val="005B7F67"/>
    <w:rsid w:val="005C1502"/>
    <w:rsid w:val="005C2466"/>
    <w:rsid w:val="005C24F6"/>
    <w:rsid w:val="005C39B5"/>
    <w:rsid w:val="005C5132"/>
    <w:rsid w:val="005C5183"/>
    <w:rsid w:val="005C59D5"/>
    <w:rsid w:val="005C5EAE"/>
    <w:rsid w:val="005C646A"/>
    <w:rsid w:val="005C6C8D"/>
    <w:rsid w:val="005C71BE"/>
    <w:rsid w:val="005C71F8"/>
    <w:rsid w:val="005D077E"/>
    <w:rsid w:val="005D0832"/>
    <w:rsid w:val="005D0A05"/>
    <w:rsid w:val="005D1592"/>
    <w:rsid w:val="005D17AF"/>
    <w:rsid w:val="005D182E"/>
    <w:rsid w:val="005D23F6"/>
    <w:rsid w:val="005D3DC9"/>
    <w:rsid w:val="005D4787"/>
    <w:rsid w:val="005D49F9"/>
    <w:rsid w:val="005D4E2A"/>
    <w:rsid w:val="005D56E8"/>
    <w:rsid w:val="005D61E1"/>
    <w:rsid w:val="005D637E"/>
    <w:rsid w:val="005D7B7F"/>
    <w:rsid w:val="005D7B97"/>
    <w:rsid w:val="005E132F"/>
    <w:rsid w:val="005E1371"/>
    <w:rsid w:val="005E1483"/>
    <w:rsid w:val="005E3D59"/>
    <w:rsid w:val="005E451F"/>
    <w:rsid w:val="005E5665"/>
    <w:rsid w:val="005E6494"/>
    <w:rsid w:val="005E7F8F"/>
    <w:rsid w:val="005F0771"/>
    <w:rsid w:val="005F09B5"/>
    <w:rsid w:val="005F249D"/>
    <w:rsid w:val="005F2A3C"/>
    <w:rsid w:val="005F3C6F"/>
    <w:rsid w:val="005F4A4C"/>
    <w:rsid w:val="005F4DB0"/>
    <w:rsid w:val="005F55F4"/>
    <w:rsid w:val="005F5B61"/>
    <w:rsid w:val="0060079B"/>
    <w:rsid w:val="00600D10"/>
    <w:rsid w:val="00603BEB"/>
    <w:rsid w:val="00603DC3"/>
    <w:rsid w:val="006042B6"/>
    <w:rsid w:val="00605DDF"/>
    <w:rsid w:val="00606753"/>
    <w:rsid w:val="00607180"/>
    <w:rsid w:val="0060765A"/>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DD0"/>
    <w:rsid w:val="00621F00"/>
    <w:rsid w:val="0062207E"/>
    <w:rsid w:val="006228CA"/>
    <w:rsid w:val="006229AF"/>
    <w:rsid w:val="00622AE1"/>
    <w:rsid w:val="00622FFA"/>
    <w:rsid w:val="006238F5"/>
    <w:rsid w:val="00623E71"/>
    <w:rsid w:val="006253E1"/>
    <w:rsid w:val="0062640C"/>
    <w:rsid w:val="00626BF3"/>
    <w:rsid w:val="00627DE3"/>
    <w:rsid w:val="0063000B"/>
    <w:rsid w:val="0063035F"/>
    <w:rsid w:val="00633229"/>
    <w:rsid w:val="00634871"/>
    <w:rsid w:val="006357AB"/>
    <w:rsid w:val="00636E6C"/>
    <w:rsid w:val="00637DB0"/>
    <w:rsid w:val="00637F0B"/>
    <w:rsid w:val="0064014F"/>
    <w:rsid w:val="0064018D"/>
    <w:rsid w:val="00640BCA"/>
    <w:rsid w:val="0064186D"/>
    <w:rsid w:val="00642950"/>
    <w:rsid w:val="00643396"/>
    <w:rsid w:val="00643A25"/>
    <w:rsid w:val="006446B4"/>
    <w:rsid w:val="00645304"/>
    <w:rsid w:val="0064551B"/>
    <w:rsid w:val="006456C1"/>
    <w:rsid w:val="00645DA9"/>
    <w:rsid w:val="00646293"/>
    <w:rsid w:val="00646401"/>
    <w:rsid w:val="00651232"/>
    <w:rsid w:val="00651501"/>
    <w:rsid w:val="00651D24"/>
    <w:rsid w:val="00651E52"/>
    <w:rsid w:val="006521F1"/>
    <w:rsid w:val="00652D33"/>
    <w:rsid w:val="0065309F"/>
    <w:rsid w:val="006534BC"/>
    <w:rsid w:val="006535FC"/>
    <w:rsid w:val="00653F7E"/>
    <w:rsid w:val="006549FB"/>
    <w:rsid w:val="00654A6A"/>
    <w:rsid w:val="00655329"/>
    <w:rsid w:val="0065573D"/>
    <w:rsid w:val="00655833"/>
    <w:rsid w:val="006565E7"/>
    <w:rsid w:val="00660A82"/>
    <w:rsid w:val="006611E4"/>
    <w:rsid w:val="006636BA"/>
    <w:rsid w:val="006655EC"/>
    <w:rsid w:val="00665C65"/>
    <w:rsid w:val="00666D61"/>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085B"/>
    <w:rsid w:val="0069297F"/>
    <w:rsid w:val="00692F46"/>
    <w:rsid w:val="0069393D"/>
    <w:rsid w:val="00694477"/>
    <w:rsid w:val="00694599"/>
    <w:rsid w:val="0069471B"/>
    <w:rsid w:val="006960C9"/>
    <w:rsid w:val="006968AE"/>
    <w:rsid w:val="00696AD1"/>
    <w:rsid w:val="006A0395"/>
    <w:rsid w:val="006A03F4"/>
    <w:rsid w:val="006A1EFA"/>
    <w:rsid w:val="006A2B71"/>
    <w:rsid w:val="006A2C4E"/>
    <w:rsid w:val="006A2CCE"/>
    <w:rsid w:val="006A2F1F"/>
    <w:rsid w:val="006A3480"/>
    <w:rsid w:val="006A40AF"/>
    <w:rsid w:val="006A4A51"/>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7E1"/>
    <w:rsid w:val="006B5966"/>
    <w:rsid w:val="006B6084"/>
    <w:rsid w:val="006B6663"/>
    <w:rsid w:val="006B79D4"/>
    <w:rsid w:val="006B7D16"/>
    <w:rsid w:val="006C0707"/>
    <w:rsid w:val="006C1744"/>
    <w:rsid w:val="006C198A"/>
    <w:rsid w:val="006C1A93"/>
    <w:rsid w:val="006C1EF3"/>
    <w:rsid w:val="006C2D6B"/>
    <w:rsid w:val="006C35C5"/>
    <w:rsid w:val="006C3847"/>
    <w:rsid w:val="006C3900"/>
    <w:rsid w:val="006C4CBC"/>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7510"/>
    <w:rsid w:val="006F7A60"/>
    <w:rsid w:val="00702BB1"/>
    <w:rsid w:val="00703BBC"/>
    <w:rsid w:val="0070402C"/>
    <w:rsid w:val="007047D9"/>
    <w:rsid w:val="00704C46"/>
    <w:rsid w:val="00704D87"/>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0A8C"/>
    <w:rsid w:val="00721A0B"/>
    <w:rsid w:val="00722013"/>
    <w:rsid w:val="0072434E"/>
    <w:rsid w:val="00724418"/>
    <w:rsid w:val="0072481B"/>
    <w:rsid w:val="0072579E"/>
    <w:rsid w:val="00725AF5"/>
    <w:rsid w:val="00726080"/>
    <w:rsid w:val="00726897"/>
    <w:rsid w:val="007269FE"/>
    <w:rsid w:val="00726B2A"/>
    <w:rsid w:val="00727307"/>
    <w:rsid w:val="007279DA"/>
    <w:rsid w:val="007310B0"/>
    <w:rsid w:val="007323D7"/>
    <w:rsid w:val="007328F7"/>
    <w:rsid w:val="00733920"/>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4D54"/>
    <w:rsid w:val="00745125"/>
    <w:rsid w:val="00745BFE"/>
    <w:rsid w:val="00745EA5"/>
    <w:rsid w:val="0074686C"/>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02A"/>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8F2"/>
    <w:rsid w:val="00773BB9"/>
    <w:rsid w:val="0077449B"/>
    <w:rsid w:val="007746F1"/>
    <w:rsid w:val="00775D31"/>
    <w:rsid w:val="0077608A"/>
    <w:rsid w:val="0077671F"/>
    <w:rsid w:val="007771F7"/>
    <w:rsid w:val="00777CCA"/>
    <w:rsid w:val="00777E54"/>
    <w:rsid w:val="00780189"/>
    <w:rsid w:val="007801A0"/>
    <w:rsid w:val="007811F8"/>
    <w:rsid w:val="00781466"/>
    <w:rsid w:val="0078240B"/>
    <w:rsid w:val="00782615"/>
    <w:rsid w:val="00782E5C"/>
    <w:rsid w:val="00783203"/>
    <w:rsid w:val="007839AD"/>
    <w:rsid w:val="007839D5"/>
    <w:rsid w:val="00783C7A"/>
    <w:rsid w:val="00783ED3"/>
    <w:rsid w:val="007847A5"/>
    <w:rsid w:val="007867BE"/>
    <w:rsid w:val="00786BAB"/>
    <w:rsid w:val="00786E5D"/>
    <w:rsid w:val="00786EB1"/>
    <w:rsid w:val="00787A12"/>
    <w:rsid w:val="007904FB"/>
    <w:rsid w:val="00791F90"/>
    <w:rsid w:val="00793342"/>
    <w:rsid w:val="00793EF7"/>
    <w:rsid w:val="00794041"/>
    <w:rsid w:val="007953B2"/>
    <w:rsid w:val="00796736"/>
    <w:rsid w:val="007968ED"/>
    <w:rsid w:val="00796B1C"/>
    <w:rsid w:val="00797DB6"/>
    <w:rsid w:val="007A04BE"/>
    <w:rsid w:val="007A094B"/>
    <w:rsid w:val="007A1834"/>
    <w:rsid w:val="007A29AE"/>
    <w:rsid w:val="007A31FD"/>
    <w:rsid w:val="007A3322"/>
    <w:rsid w:val="007A4F58"/>
    <w:rsid w:val="007A5145"/>
    <w:rsid w:val="007A517E"/>
    <w:rsid w:val="007A5558"/>
    <w:rsid w:val="007A5F99"/>
    <w:rsid w:val="007A7076"/>
    <w:rsid w:val="007A73E2"/>
    <w:rsid w:val="007A7AAC"/>
    <w:rsid w:val="007B0535"/>
    <w:rsid w:val="007B1547"/>
    <w:rsid w:val="007B1A2A"/>
    <w:rsid w:val="007B1C31"/>
    <w:rsid w:val="007B2FAE"/>
    <w:rsid w:val="007B61FB"/>
    <w:rsid w:val="007B7288"/>
    <w:rsid w:val="007C293C"/>
    <w:rsid w:val="007C29D3"/>
    <w:rsid w:val="007C2FAF"/>
    <w:rsid w:val="007C4834"/>
    <w:rsid w:val="007C4842"/>
    <w:rsid w:val="007C4F8B"/>
    <w:rsid w:val="007C54D4"/>
    <w:rsid w:val="007C63EA"/>
    <w:rsid w:val="007C7009"/>
    <w:rsid w:val="007C725D"/>
    <w:rsid w:val="007D0934"/>
    <w:rsid w:val="007D1548"/>
    <w:rsid w:val="007D16E3"/>
    <w:rsid w:val="007D2410"/>
    <w:rsid w:val="007D38D6"/>
    <w:rsid w:val="007D3935"/>
    <w:rsid w:val="007D3E34"/>
    <w:rsid w:val="007D4D5D"/>
    <w:rsid w:val="007D57AE"/>
    <w:rsid w:val="007D5C26"/>
    <w:rsid w:val="007D5E90"/>
    <w:rsid w:val="007D6003"/>
    <w:rsid w:val="007D6695"/>
    <w:rsid w:val="007E00FC"/>
    <w:rsid w:val="007E0854"/>
    <w:rsid w:val="007E1070"/>
    <w:rsid w:val="007E1F21"/>
    <w:rsid w:val="007E3AE3"/>
    <w:rsid w:val="007E3AF8"/>
    <w:rsid w:val="007E4D4C"/>
    <w:rsid w:val="007E6CF6"/>
    <w:rsid w:val="007E774D"/>
    <w:rsid w:val="007F0DC8"/>
    <w:rsid w:val="007F1784"/>
    <w:rsid w:val="007F229D"/>
    <w:rsid w:val="007F2D78"/>
    <w:rsid w:val="007F3094"/>
    <w:rsid w:val="007F391A"/>
    <w:rsid w:val="007F3A6C"/>
    <w:rsid w:val="007F41CF"/>
    <w:rsid w:val="007F4E30"/>
    <w:rsid w:val="007F59C9"/>
    <w:rsid w:val="007F7AE1"/>
    <w:rsid w:val="007F7F4A"/>
    <w:rsid w:val="00800792"/>
    <w:rsid w:val="00800E4E"/>
    <w:rsid w:val="00801E1A"/>
    <w:rsid w:val="00802641"/>
    <w:rsid w:val="00802901"/>
    <w:rsid w:val="008029A1"/>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13EC"/>
    <w:rsid w:val="00832610"/>
    <w:rsid w:val="00832790"/>
    <w:rsid w:val="00832BAC"/>
    <w:rsid w:val="008337A2"/>
    <w:rsid w:val="00833C87"/>
    <w:rsid w:val="00834798"/>
    <w:rsid w:val="00836F05"/>
    <w:rsid w:val="00840C93"/>
    <w:rsid w:val="00841B16"/>
    <w:rsid w:val="0084258F"/>
    <w:rsid w:val="00842601"/>
    <w:rsid w:val="00842A1F"/>
    <w:rsid w:val="00843423"/>
    <w:rsid w:val="00843D20"/>
    <w:rsid w:val="00844EE2"/>
    <w:rsid w:val="00844FD7"/>
    <w:rsid w:val="00845FE2"/>
    <w:rsid w:val="0084704F"/>
    <w:rsid w:val="008475C4"/>
    <w:rsid w:val="00847A3A"/>
    <w:rsid w:val="00850FF3"/>
    <w:rsid w:val="008525C8"/>
    <w:rsid w:val="00853FB5"/>
    <w:rsid w:val="00854627"/>
    <w:rsid w:val="008558F8"/>
    <w:rsid w:val="00855D36"/>
    <w:rsid w:val="008566D5"/>
    <w:rsid w:val="00856958"/>
    <w:rsid w:val="00856C9B"/>
    <w:rsid w:val="00856E2C"/>
    <w:rsid w:val="008570D9"/>
    <w:rsid w:val="00857FF4"/>
    <w:rsid w:val="00861745"/>
    <w:rsid w:val="00862A17"/>
    <w:rsid w:val="00862B62"/>
    <w:rsid w:val="00863F60"/>
    <w:rsid w:val="00864DFB"/>
    <w:rsid w:val="00864F4D"/>
    <w:rsid w:val="00866441"/>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609A"/>
    <w:rsid w:val="008768AD"/>
    <w:rsid w:val="00877AAB"/>
    <w:rsid w:val="00877EBE"/>
    <w:rsid w:val="0088145C"/>
    <w:rsid w:val="008822B4"/>
    <w:rsid w:val="00883176"/>
    <w:rsid w:val="008831B3"/>
    <w:rsid w:val="008835E2"/>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A116A"/>
    <w:rsid w:val="008A168B"/>
    <w:rsid w:val="008A1FE8"/>
    <w:rsid w:val="008A235E"/>
    <w:rsid w:val="008A3FCF"/>
    <w:rsid w:val="008A447C"/>
    <w:rsid w:val="008A4D17"/>
    <w:rsid w:val="008A5196"/>
    <w:rsid w:val="008A54CD"/>
    <w:rsid w:val="008A592F"/>
    <w:rsid w:val="008A5DA6"/>
    <w:rsid w:val="008A6023"/>
    <w:rsid w:val="008A7220"/>
    <w:rsid w:val="008B1178"/>
    <w:rsid w:val="008B2BFE"/>
    <w:rsid w:val="008B304D"/>
    <w:rsid w:val="008B309D"/>
    <w:rsid w:val="008B3683"/>
    <w:rsid w:val="008B37F7"/>
    <w:rsid w:val="008B4504"/>
    <w:rsid w:val="008B50E1"/>
    <w:rsid w:val="008B6B1B"/>
    <w:rsid w:val="008B7379"/>
    <w:rsid w:val="008C00CA"/>
    <w:rsid w:val="008C06C1"/>
    <w:rsid w:val="008C4528"/>
    <w:rsid w:val="008C4DEC"/>
    <w:rsid w:val="008C5D4B"/>
    <w:rsid w:val="008C5DD5"/>
    <w:rsid w:val="008C60AD"/>
    <w:rsid w:val="008C667C"/>
    <w:rsid w:val="008C743B"/>
    <w:rsid w:val="008C78F6"/>
    <w:rsid w:val="008C7B7C"/>
    <w:rsid w:val="008D04D1"/>
    <w:rsid w:val="008D0997"/>
    <w:rsid w:val="008D0A95"/>
    <w:rsid w:val="008D16C4"/>
    <w:rsid w:val="008D2322"/>
    <w:rsid w:val="008D3E6C"/>
    <w:rsid w:val="008D44F3"/>
    <w:rsid w:val="008D547B"/>
    <w:rsid w:val="008D6192"/>
    <w:rsid w:val="008D6399"/>
    <w:rsid w:val="008D687F"/>
    <w:rsid w:val="008D782F"/>
    <w:rsid w:val="008D7B8B"/>
    <w:rsid w:val="008E0147"/>
    <w:rsid w:val="008E103D"/>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54B"/>
    <w:rsid w:val="008F7C09"/>
    <w:rsid w:val="008F7F4E"/>
    <w:rsid w:val="0090021A"/>
    <w:rsid w:val="0090035E"/>
    <w:rsid w:val="00900677"/>
    <w:rsid w:val="009008C7"/>
    <w:rsid w:val="00900E6B"/>
    <w:rsid w:val="00900F4F"/>
    <w:rsid w:val="00901164"/>
    <w:rsid w:val="0090321F"/>
    <w:rsid w:val="009035F6"/>
    <w:rsid w:val="00903601"/>
    <w:rsid w:val="00903AE7"/>
    <w:rsid w:val="009048A5"/>
    <w:rsid w:val="00905835"/>
    <w:rsid w:val="00905AA3"/>
    <w:rsid w:val="00906B79"/>
    <w:rsid w:val="00906EA6"/>
    <w:rsid w:val="00907BC9"/>
    <w:rsid w:val="00907D96"/>
    <w:rsid w:val="0091016F"/>
    <w:rsid w:val="0091049D"/>
    <w:rsid w:val="009111AF"/>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4CC"/>
    <w:rsid w:val="009307AA"/>
    <w:rsid w:val="00930EAC"/>
    <w:rsid w:val="009310BE"/>
    <w:rsid w:val="00932DE2"/>
    <w:rsid w:val="00933C5B"/>
    <w:rsid w:val="00934DCF"/>
    <w:rsid w:val="009353E0"/>
    <w:rsid w:val="0094096A"/>
    <w:rsid w:val="0094168A"/>
    <w:rsid w:val="00941BE5"/>
    <w:rsid w:val="00942191"/>
    <w:rsid w:val="00943983"/>
    <w:rsid w:val="00943B11"/>
    <w:rsid w:val="009443D6"/>
    <w:rsid w:val="0094714A"/>
    <w:rsid w:val="00947C3E"/>
    <w:rsid w:val="00950093"/>
    <w:rsid w:val="009504D6"/>
    <w:rsid w:val="0095064D"/>
    <w:rsid w:val="00950A98"/>
    <w:rsid w:val="00953119"/>
    <w:rsid w:val="009537DF"/>
    <w:rsid w:val="009545F4"/>
    <w:rsid w:val="009551E7"/>
    <w:rsid w:val="00955A78"/>
    <w:rsid w:val="00955EC5"/>
    <w:rsid w:val="00956DE2"/>
    <w:rsid w:val="009573B3"/>
    <w:rsid w:val="009575A2"/>
    <w:rsid w:val="00960218"/>
    <w:rsid w:val="009604C7"/>
    <w:rsid w:val="0096084E"/>
    <w:rsid w:val="00960878"/>
    <w:rsid w:val="00960953"/>
    <w:rsid w:val="00961089"/>
    <w:rsid w:val="009614F3"/>
    <w:rsid w:val="009615B2"/>
    <w:rsid w:val="00961B3B"/>
    <w:rsid w:val="00962921"/>
    <w:rsid w:val="00965817"/>
    <w:rsid w:val="00966416"/>
    <w:rsid w:val="009666B7"/>
    <w:rsid w:val="00966CF1"/>
    <w:rsid w:val="009677DF"/>
    <w:rsid w:val="009700C1"/>
    <w:rsid w:val="00971420"/>
    <w:rsid w:val="00971487"/>
    <w:rsid w:val="00971630"/>
    <w:rsid w:val="00972022"/>
    <w:rsid w:val="009720A0"/>
    <w:rsid w:val="00972FE1"/>
    <w:rsid w:val="00974022"/>
    <w:rsid w:val="00974023"/>
    <w:rsid w:val="0097437A"/>
    <w:rsid w:val="00977A85"/>
    <w:rsid w:val="00977ADF"/>
    <w:rsid w:val="00977CCF"/>
    <w:rsid w:val="00977EDF"/>
    <w:rsid w:val="009805EA"/>
    <w:rsid w:val="0098114F"/>
    <w:rsid w:val="00981504"/>
    <w:rsid w:val="00982F8B"/>
    <w:rsid w:val="00983434"/>
    <w:rsid w:val="00983B6A"/>
    <w:rsid w:val="00983E0D"/>
    <w:rsid w:val="00983E8D"/>
    <w:rsid w:val="0098421D"/>
    <w:rsid w:val="009846E8"/>
    <w:rsid w:val="00985C33"/>
    <w:rsid w:val="00985CDD"/>
    <w:rsid w:val="00986062"/>
    <w:rsid w:val="00986A71"/>
    <w:rsid w:val="00987E42"/>
    <w:rsid w:val="009907CB"/>
    <w:rsid w:val="009909BD"/>
    <w:rsid w:val="009910CE"/>
    <w:rsid w:val="00991CAE"/>
    <w:rsid w:val="00991FA7"/>
    <w:rsid w:val="00991FEB"/>
    <w:rsid w:val="0099234A"/>
    <w:rsid w:val="00994544"/>
    <w:rsid w:val="009945DB"/>
    <w:rsid w:val="009948F1"/>
    <w:rsid w:val="00994AF2"/>
    <w:rsid w:val="00994F25"/>
    <w:rsid w:val="00995402"/>
    <w:rsid w:val="0099552C"/>
    <w:rsid w:val="009958B2"/>
    <w:rsid w:val="009958F7"/>
    <w:rsid w:val="00997009"/>
    <w:rsid w:val="009975BF"/>
    <w:rsid w:val="009A0300"/>
    <w:rsid w:val="009A0532"/>
    <w:rsid w:val="009A059E"/>
    <w:rsid w:val="009A1164"/>
    <w:rsid w:val="009A20E3"/>
    <w:rsid w:val="009A24B4"/>
    <w:rsid w:val="009A480B"/>
    <w:rsid w:val="009A483A"/>
    <w:rsid w:val="009A4C9A"/>
    <w:rsid w:val="009A6072"/>
    <w:rsid w:val="009A61E2"/>
    <w:rsid w:val="009A6E2B"/>
    <w:rsid w:val="009B02A1"/>
    <w:rsid w:val="009B0628"/>
    <w:rsid w:val="009B1037"/>
    <w:rsid w:val="009B2483"/>
    <w:rsid w:val="009B2505"/>
    <w:rsid w:val="009B34AD"/>
    <w:rsid w:val="009B4726"/>
    <w:rsid w:val="009B49FD"/>
    <w:rsid w:val="009B4AB2"/>
    <w:rsid w:val="009B4D61"/>
    <w:rsid w:val="009B663A"/>
    <w:rsid w:val="009B6728"/>
    <w:rsid w:val="009B67C9"/>
    <w:rsid w:val="009B6DA3"/>
    <w:rsid w:val="009B7A73"/>
    <w:rsid w:val="009B7A9A"/>
    <w:rsid w:val="009B7CC9"/>
    <w:rsid w:val="009C09DB"/>
    <w:rsid w:val="009C2464"/>
    <w:rsid w:val="009C2982"/>
    <w:rsid w:val="009C405B"/>
    <w:rsid w:val="009C5AF7"/>
    <w:rsid w:val="009C721E"/>
    <w:rsid w:val="009D00A7"/>
    <w:rsid w:val="009D03A9"/>
    <w:rsid w:val="009D07A4"/>
    <w:rsid w:val="009D07B4"/>
    <w:rsid w:val="009D0C5F"/>
    <w:rsid w:val="009D109A"/>
    <w:rsid w:val="009D21DA"/>
    <w:rsid w:val="009D3796"/>
    <w:rsid w:val="009D3F97"/>
    <w:rsid w:val="009D3FCF"/>
    <w:rsid w:val="009D44EF"/>
    <w:rsid w:val="009D6CE0"/>
    <w:rsid w:val="009D6F53"/>
    <w:rsid w:val="009D73D3"/>
    <w:rsid w:val="009D7695"/>
    <w:rsid w:val="009D7ED9"/>
    <w:rsid w:val="009E021D"/>
    <w:rsid w:val="009E02CE"/>
    <w:rsid w:val="009E0C85"/>
    <w:rsid w:val="009E0C8C"/>
    <w:rsid w:val="009E113B"/>
    <w:rsid w:val="009E1305"/>
    <w:rsid w:val="009E1EBC"/>
    <w:rsid w:val="009E220D"/>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86"/>
    <w:rsid w:val="00A001FB"/>
    <w:rsid w:val="00A02272"/>
    <w:rsid w:val="00A02C9A"/>
    <w:rsid w:val="00A02E49"/>
    <w:rsid w:val="00A031A5"/>
    <w:rsid w:val="00A0438B"/>
    <w:rsid w:val="00A04470"/>
    <w:rsid w:val="00A04791"/>
    <w:rsid w:val="00A04A48"/>
    <w:rsid w:val="00A05923"/>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17E9B"/>
    <w:rsid w:val="00A206D3"/>
    <w:rsid w:val="00A220D0"/>
    <w:rsid w:val="00A222E1"/>
    <w:rsid w:val="00A2333F"/>
    <w:rsid w:val="00A23750"/>
    <w:rsid w:val="00A23817"/>
    <w:rsid w:val="00A24676"/>
    <w:rsid w:val="00A24805"/>
    <w:rsid w:val="00A25AA5"/>
    <w:rsid w:val="00A27B58"/>
    <w:rsid w:val="00A306A9"/>
    <w:rsid w:val="00A31EC0"/>
    <w:rsid w:val="00A322B1"/>
    <w:rsid w:val="00A323D6"/>
    <w:rsid w:val="00A3440E"/>
    <w:rsid w:val="00A34752"/>
    <w:rsid w:val="00A366E6"/>
    <w:rsid w:val="00A36CAC"/>
    <w:rsid w:val="00A3711D"/>
    <w:rsid w:val="00A378A8"/>
    <w:rsid w:val="00A378EE"/>
    <w:rsid w:val="00A418EA"/>
    <w:rsid w:val="00A41FCB"/>
    <w:rsid w:val="00A421DD"/>
    <w:rsid w:val="00A4259E"/>
    <w:rsid w:val="00A42960"/>
    <w:rsid w:val="00A43698"/>
    <w:rsid w:val="00A4445C"/>
    <w:rsid w:val="00A45B20"/>
    <w:rsid w:val="00A507FD"/>
    <w:rsid w:val="00A50E81"/>
    <w:rsid w:val="00A51B4D"/>
    <w:rsid w:val="00A51F8C"/>
    <w:rsid w:val="00A53859"/>
    <w:rsid w:val="00A53B8A"/>
    <w:rsid w:val="00A53ED7"/>
    <w:rsid w:val="00A5550F"/>
    <w:rsid w:val="00A557CA"/>
    <w:rsid w:val="00A5595A"/>
    <w:rsid w:val="00A56821"/>
    <w:rsid w:val="00A60607"/>
    <w:rsid w:val="00A61FB1"/>
    <w:rsid w:val="00A62F97"/>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2ED8"/>
    <w:rsid w:val="00A749CF"/>
    <w:rsid w:val="00A754B1"/>
    <w:rsid w:val="00A76A7D"/>
    <w:rsid w:val="00A77C12"/>
    <w:rsid w:val="00A8017B"/>
    <w:rsid w:val="00A8018C"/>
    <w:rsid w:val="00A80A16"/>
    <w:rsid w:val="00A814E1"/>
    <w:rsid w:val="00A81738"/>
    <w:rsid w:val="00A82F86"/>
    <w:rsid w:val="00A83222"/>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5FBE"/>
    <w:rsid w:val="00AA0397"/>
    <w:rsid w:val="00AA0982"/>
    <w:rsid w:val="00AA1317"/>
    <w:rsid w:val="00AA3B12"/>
    <w:rsid w:val="00AA3C25"/>
    <w:rsid w:val="00AA44AF"/>
    <w:rsid w:val="00AA4CA8"/>
    <w:rsid w:val="00AA4F43"/>
    <w:rsid w:val="00AA56C1"/>
    <w:rsid w:val="00AA7072"/>
    <w:rsid w:val="00AA73D4"/>
    <w:rsid w:val="00AA7DFC"/>
    <w:rsid w:val="00AB1093"/>
    <w:rsid w:val="00AB1389"/>
    <w:rsid w:val="00AB40D5"/>
    <w:rsid w:val="00AB44C6"/>
    <w:rsid w:val="00AB4B10"/>
    <w:rsid w:val="00AB4B92"/>
    <w:rsid w:val="00AB54CD"/>
    <w:rsid w:val="00AB6E19"/>
    <w:rsid w:val="00AB7D33"/>
    <w:rsid w:val="00AC0CDE"/>
    <w:rsid w:val="00AC0E67"/>
    <w:rsid w:val="00AC1FAA"/>
    <w:rsid w:val="00AC36A9"/>
    <w:rsid w:val="00AC4A89"/>
    <w:rsid w:val="00AC4BC6"/>
    <w:rsid w:val="00AC598E"/>
    <w:rsid w:val="00AC6F7D"/>
    <w:rsid w:val="00AC7029"/>
    <w:rsid w:val="00AC792B"/>
    <w:rsid w:val="00AC7E15"/>
    <w:rsid w:val="00AD1467"/>
    <w:rsid w:val="00AD1A43"/>
    <w:rsid w:val="00AD1CDF"/>
    <w:rsid w:val="00AD2157"/>
    <w:rsid w:val="00AD3150"/>
    <w:rsid w:val="00AD34E8"/>
    <w:rsid w:val="00AD3BE1"/>
    <w:rsid w:val="00AD4059"/>
    <w:rsid w:val="00AD413C"/>
    <w:rsid w:val="00AD4A5F"/>
    <w:rsid w:val="00AD5529"/>
    <w:rsid w:val="00AD55CB"/>
    <w:rsid w:val="00AD6328"/>
    <w:rsid w:val="00AD638A"/>
    <w:rsid w:val="00AD745D"/>
    <w:rsid w:val="00AD7CDB"/>
    <w:rsid w:val="00AD7EC7"/>
    <w:rsid w:val="00AE021E"/>
    <w:rsid w:val="00AE04C5"/>
    <w:rsid w:val="00AE0817"/>
    <w:rsid w:val="00AE0AB7"/>
    <w:rsid w:val="00AE0C7E"/>
    <w:rsid w:val="00AE1122"/>
    <w:rsid w:val="00AE1C10"/>
    <w:rsid w:val="00AE202F"/>
    <w:rsid w:val="00AE259A"/>
    <w:rsid w:val="00AE2C3B"/>
    <w:rsid w:val="00AE3615"/>
    <w:rsid w:val="00AE38DC"/>
    <w:rsid w:val="00AE3A6B"/>
    <w:rsid w:val="00AE3D2A"/>
    <w:rsid w:val="00AE40D0"/>
    <w:rsid w:val="00AE4E10"/>
    <w:rsid w:val="00AE562E"/>
    <w:rsid w:val="00AE571E"/>
    <w:rsid w:val="00AE5C95"/>
    <w:rsid w:val="00AE5CE1"/>
    <w:rsid w:val="00AE6A99"/>
    <w:rsid w:val="00AE7782"/>
    <w:rsid w:val="00AF167C"/>
    <w:rsid w:val="00AF1A2E"/>
    <w:rsid w:val="00AF2EB5"/>
    <w:rsid w:val="00AF3161"/>
    <w:rsid w:val="00AF3278"/>
    <w:rsid w:val="00AF4DAE"/>
    <w:rsid w:val="00AF54DC"/>
    <w:rsid w:val="00AF561A"/>
    <w:rsid w:val="00AF5980"/>
    <w:rsid w:val="00AF5DB0"/>
    <w:rsid w:val="00AF664E"/>
    <w:rsid w:val="00AF67B9"/>
    <w:rsid w:val="00B0015E"/>
    <w:rsid w:val="00B00954"/>
    <w:rsid w:val="00B00A85"/>
    <w:rsid w:val="00B02202"/>
    <w:rsid w:val="00B02437"/>
    <w:rsid w:val="00B024A4"/>
    <w:rsid w:val="00B026F0"/>
    <w:rsid w:val="00B02992"/>
    <w:rsid w:val="00B02DEC"/>
    <w:rsid w:val="00B034C3"/>
    <w:rsid w:val="00B03EB0"/>
    <w:rsid w:val="00B041C9"/>
    <w:rsid w:val="00B05B10"/>
    <w:rsid w:val="00B079C4"/>
    <w:rsid w:val="00B07C98"/>
    <w:rsid w:val="00B10F1F"/>
    <w:rsid w:val="00B1173C"/>
    <w:rsid w:val="00B11CC7"/>
    <w:rsid w:val="00B134D5"/>
    <w:rsid w:val="00B13AFE"/>
    <w:rsid w:val="00B14D07"/>
    <w:rsid w:val="00B15375"/>
    <w:rsid w:val="00B16FC8"/>
    <w:rsid w:val="00B17034"/>
    <w:rsid w:val="00B17490"/>
    <w:rsid w:val="00B177DF"/>
    <w:rsid w:val="00B17B2D"/>
    <w:rsid w:val="00B200D2"/>
    <w:rsid w:val="00B20478"/>
    <w:rsid w:val="00B21184"/>
    <w:rsid w:val="00B21B75"/>
    <w:rsid w:val="00B22686"/>
    <w:rsid w:val="00B23413"/>
    <w:rsid w:val="00B23B17"/>
    <w:rsid w:val="00B23CA8"/>
    <w:rsid w:val="00B23D21"/>
    <w:rsid w:val="00B243A5"/>
    <w:rsid w:val="00B24E8D"/>
    <w:rsid w:val="00B255F8"/>
    <w:rsid w:val="00B2642E"/>
    <w:rsid w:val="00B26B21"/>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72F9"/>
    <w:rsid w:val="00B47B1E"/>
    <w:rsid w:val="00B502DE"/>
    <w:rsid w:val="00B504CB"/>
    <w:rsid w:val="00B50AB7"/>
    <w:rsid w:val="00B51674"/>
    <w:rsid w:val="00B51F38"/>
    <w:rsid w:val="00B52A0C"/>
    <w:rsid w:val="00B53DB8"/>
    <w:rsid w:val="00B54D7C"/>
    <w:rsid w:val="00B554EF"/>
    <w:rsid w:val="00B556AC"/>
    <w:rsid w:val="00B56F13"/>
    <w:rsid w:val="00B60DE9"/>
    <w:rsid w:val="00B60FF3"/>
    <w:rsid w:val="00B618C6"/>
    <w:rsid w:val="00B623D8"/>
    <w:rsid w:val="00B62B1B"/>
    <w:rsid w:val="00B636C4"/>
    <w:rsid w:val="00B63E40"/>
    <w:rsid w:val="00B6403A"/>
    <w:rsid w:val="00B65AB8"/>
    <w:rsid w:val="00B662EC"/>
    <w:rsid w:val="00B669D5"/>
    <w:rsid w:val="00B672DB"/>
    <w:rsid w:val="00B70457"/>
    <w:rsid w:val="00B70E38"/>
    <w:rsid w:val="00B71564"/>
    <w:rsid w:val="00B723E8"/>
    <w:rsid w:val="00B72727"/>
    <w:rsid w:val="00B72FCF"/>
    <w:rsid w:val="00B7312C"/>
    <w:rsid w:val="00B73161"/>
    <w:rsid w:val="00B73937"/>
    <w:rsid w:val="00B75B9F"/>
    <w:rsid w:val="00B765F7"/>
    <w:rsid w:val="00B76AAA"/>
    <w:rsid w:val="00B77A01"/>
    <w:rsid w:val="00B77DA8"/>
    <w:rsid w:val="00B810A5"/>
    <w:rsid w:val="00B817D7"/>
    <w:rsid w:val="00B819DC"/>
    <w:rsid w:val="00B82441"/>
    <w:rsid w:val="00B83B9D"/>
    <w:rsid w:val="00B83CF0"/>
    <w:rsid w:val="00B8492B"/>
    <w:rsid w:val="00B867D3"/>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1DEE"/>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1ECD"/>
    <w:rsid w:val="00BC361D"/>
    <w:rsid w:val="00BC3813"/>
    <w:rsid w:val="00BC38C4"/>
    <w:rsid w:val="00BC4F31"/>
    <w:rsid w:val="00BC5A88"/>
    <w:rsid w:val="00BC5ACA"/>
    <w:rsid w:val="00BC68BB"/>
    <w:rsid w:val="00BC77B3"/>
    <w:rsid w:val="00BC7EC6"/>
    <w:rsid w:val="00BD0118"/>
    <w:rsid w:val="00BD0C66"/>
    <w:rsid w:val="00BD0D46"/>
    <w:rsid w:val="00BD1069"/>
    <w:rsid w:val="00BD1B32"/>
    <w:rsid w:val="00BD2F28"/>
    <w:rsid w:val="00BD3A58"/>
    <w:rsid w:val="00BD3B2F"/>
    <w:rsid w:val="00BD3C7A"/>
    <w:rsid w:val="00BD4055"/>
    <w:rsid w:val="00BD4558"/>
    <w:rsid w:val="00BD57FE"/>
    <w:rsid w:val="00BD5DDF"/>
    <w:rsid w:val="00BD7A62"/>
    <w:rsid w:val="00BE1E1C"/>
    <w:rsid w:val="00BE1EED"/>
    <w:rsid w:val="00BE2E67"/>
    <w:rsid w:val="00BE323C"/>
    <w:rsid w:val="00BE55FC"/>
    <w:rsid w:val="00BE7E0C"/>
    <w:rsid w:val="00BF0EE4"/>
    <w:rsid w:val="00BF0F5A"/>
    <w:rsid w:val="00BF170B"/>
    <w:rsid w:val="00BF1CFD"/>
    <w:rsid w:val="00BF2CA4"/>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973"/>
    <w:rsid w:val="00C019D5"/>
    <w:rsid w:val="00C01D52"/>
    <w:rsid w:val="00C027E8"/>
    <w:rsid w:val="00C02C73"/>
    <w:rsid w:val="00C0379F"/>
    <w:rsid w:val="00C040A3"/>
    <w:rsid w:val="00C040B3"/>
    <w:rsid w:val="00C04E88"/>
    <w:rsid w:val="00C04F6A"/>
    <w:rsid w:val="00C0511A"/>
    <w:rsid w:val="00C05538"/>
    <w:rsid w:val="00C0569D"/>
    <w:rsid w:val="00C057FB"/>
    <w:rsid w:val="00C0585D"/>
    <w:rsid w:val="00C058FA"/>
    <w:rsid w:val="00C06625"/>
    <w:rsid w:val="00C071E7"/>
    <w:rsid w:val="00C07243"/>
    <w:rsid w:val="00C101ED"/>
    <w:rsid w:val="00C1042B"/>
    <w:rsid w:val="00C10F7B"/>
    <w:rsid w:val="00C11132"/>
    <w:rsid w:val="00C11193"/>
    <w:rsid w:val="00C11860"/>
    <w:rsid w:val="00C1265F"/>
    <w:rsid w:val="00C138F8"/>
    <w:rsid w:val="00C13E3C"/>
    <w:rsid w:val="00C14210"/>
    <w:rsid w:val="00C17AF9"/>
    <w:rsid w:val="00C207A2"/>
    <w:rsid w:val="00C2228B"/>
    <w:rsid w:val="00C2295B"/>
    <w:rsid w:val="00C230BF"/>
    <w:rsid w:val="00C23BA5"/>
    <w:rsid w:val="00C23CE0"/>
    <w:rsid w:val="00C244DD"/>
    <w:rsid w:val="00C24ACF"/>
    <w:rsid w:val="00C25B36"/>
    <w:rsid w:val="00C26D82"/>
    <w:rsid w:val="00C2736C"/>
    <w:rsid w:val="00C279B5"/>
    <w:rsid w:val="00C27B99"/>
    <w:rsid w:val="00C3016D"/>
    <w:rsid w:val="00C3079F"/>
    <w:rsid w:val="00C32373"/>
    <w:rsid w:val="00C33DDB"/>
    <w:rsid w:val="00C3487C"/>
    <w:rsid w:val="00C35024"/>
    <w:rsid w:val="00C37447"/>
    <w:rsid w:val="00C3797C"/>
    <w:rsid w:val="00C402F2"/>
    <w:rsid w:val="00C413F6"/>
    <w:rsid w:val="00C4204D"/>
    <w:rsid w:val="00C42116"/>
    <w:rsid w:val="00C42941"/>
    <w:rsid w:val="00C43169"/>
    <w:rsid w:val="00C43D43"/>
    <w:rsid w:val="00C44061"/>
    <w:rsid w:val="00C44E92"/>
    <w:rsid w:val="00C460E0"/>
    <w:rsid w:val="00C469CC"/>
    <w:rsid w:val="00C46C4F"/>
    <w:rsid w:val="00C5009C"/>
    <w:rsid w:val="00C5063B"/>
    <w:rsid w:val="00C508D2"/>
    <w:rsid w:val="00C50B47"/>
    <w:rsid w:val="00C51B52"/>
    <w:rsid w:val="00C53D95"/>
    <w:rsid w:val="00C54882"/>
    <w:rsid w:val="00C54FB9"/>
    <w:rsid w:val="00C54FFE"/>
    <w:rsid w:val="00C551F4"/>
    <w:rsid w:val="00C55B4D"/>
    <w:rsid w:val="00C56922"/>
    <w:rsid w:val="00C571D9"/>
    <w:rsid w:val="00C5755A"/>
    <w:rsid w:val="00C60D9A"/>
    <w:rsid w:val="00C61F19"/>
    <w:rsid w:val="00C6261F"/>
    <w:rsid w:val="00C62B05"/>
    <w:rsid w:val="00C6337D"/>
    <w:rsid w:val="00C64659"/>
    <w:rsid w:val="00C657F0"/>
    <w:rsid w:val="00C66146"/>
    <w:rsid w:val="00C6725E"/>
    <w:rsid w:val="00C712E8"/>
    <w:rsid w:val="00C724B2"/>
    <w:rsid w:val="00C72B2E"/>
    <w:rsid w:val="00C72D1E"/>
    <w:rsid w:val="00C73132"/>
    <w:rsid w:val="00C7495C"/>
    <w:rsid w:val="00C74CC8"/>
    <w:rsid w:val="00C75C03"/>
    <w:rsid w:val="00C7661A"/>
    <w:rsid w:val="00C767A9"/>
    <w:rsid w:val="00C768E0"/>
    <w:rsid w:val="00C80D70"/>
    <w:rsid w:val="00C80E17"/>
    <w:rsid w:val="00C811EC"/>
    <w:rsid w:val="00C816E1"/>
    <w:rsid w:val="00C8190B"/>
    <w:rsid w:val="00C8306B"/>
    <w:rsid w:val="00C83394"/>
    <w:rsid w:val="00C834D0"/>
    <w:rsid w:val="00C83B5B"/>
    <w:rsid w:val="00C84F12"/>
    <w:rsid w:val="00C860BB"/>
    <w:rsid w:val="00C875AA"/>
    <w:rsid w:val="00C913DF"/>
    <w:rsid w:val="00C916FA"/>
    <w:rsid w:val="00C918F9"/>
    <w:rsid w:val="00C91B15"/>
    <w:rsid w:val="00C91BCE"/>
    <w:rsid w:val="00C91F0B"/>
    <w:rsid w:val="00C92B0A"/>
    <w:rsid w:val="00C92E17"/>
    <w:rsid w:val="00C93141"/>
    <w:rsid w:val="00C93BD9"/>
    <w:rsid w:val="00C94557"/>
    <w:rsid w:val="00C95854"/>
    <w:rsid w:val="00C962B7"/>
    <w:rsid w:val="00C9636D"/>
    <w:rsid w:val="00C974AF"/>
    <w:rsid w:val="00C97F8B"/>
    <w:rsid w:val="00CA08C4"/>
    <w:rsid w:val="00CA1AEE"/>
    <w:rsid w:val="00CA1B75"/>
    <w:rsid w:val="00CA36EF"/>
    <w:rsid w:val="00CA3D3B"/>
    <w:rsid w:val="00CA3ECE"/>
    <w:rsid w:val="00CA51F1"/>
    <w:rsid w:val="00CA6314"/>
    <w:rsid w:val="00CA7A17"/>
    <w:rsid w:val="00CB06A5"/>
    <w:rsid w:val="00CB06BE"/>
    <w:rsid w:val="00CB0713"/>
    <w:rsid w:val="00CB0A14"/>
    <w:rsid w:val="00CB1594"/>
    <w:rsid w:val="00CB1CFB"/>
    <w:rsid w:val="00CB2A93"/>
    <w:rsid w:val="00CB2D12"/>
    <w:rsid w:val="00CB3D98"/>
    <w:rsid w:val="00CB3E11"/>
    <w:rsid w:val="00CB433E"/>
    <w:rsid w:val="00CB55B5"/>
    <w:rsid w:val="00CB589A"/>
    <w:rsid w:val="00CB6BFE"/>
    <w:rsid w:val="00CB6E1E"/>
    <w:rsid w:val="00CB6ECC"/>
    <w:rsid w:val="00CB7666"/>
    <w:rsid w:val="00CB7721"/>
    <w:rsid w:val="00CC16A4"/>
    <w:rsid w:val="00CC27EB"/>
    <w:rsid w:val="00CC3671"/>
    <w:rsid w:val="00CC4F1F"/>
    <w:rsid w:val="00CC5723"/>
    <w:rsid w:val="00CC6CFF"/>
    <w:rsid w:val="00CC79D6"/>
    <w:rsid w:val="00CD0808"/>
    <w:rsid w:val="00CD140B"/>
    <w:rsid w:val="00CD1FA1"/>
    <w:rsid w:val="00CD2245"/>
    <w:rsid w:val="00CD22B0"/>
    <w:rsid w:val="00CD3A84"/>
    <w:rsid w:val="00CD4C3E"/>
    <w:rsid w:val="00CD4E13"/>
    <w:rsid w:val="00CD57AF"/>
    <w:rsid w:val="00CD616B"/>
    <w:rsid w:val="00CD6EC2"/>
    <w:rsid w:val="00CD71D0"/>
    <w:rsid w:val="00CE04DF"/>
    <w:rsid w:val="00CE10A4"/>
    <w:rsid w:val="00CE159F"/>
    <w:rsid w:val="00CE2751"/>
    <w:rsid w:val="00CE27E2"/>
    <w:rsid w:val="00CE2AFD"/>
    <w:rsid w:val="00CE309F"/>
    <w:rsid w:val="00CE3978"/>
    <w:rsid w:val="00CE3C2D"/>
    <w:rsid w:val="00CE478C"/>
    <w:rsid w:val="00CE5975"/>
    <w:rsid w:val="00CE5B87"/>
    <w:rsid w:val="00CE5E6A"/>
    <w:rsid w:val="00CE6140"/>
    <w:rsid w:val="00CE63FA"/>
    <w:rsid w:val="00CE7F87"/>
    <w:rsid w:val="00CF0339"/>
    <w:rsid w:val="00CF19D7"/>
    <w:rsid w:val="00CF19FD"/>
    <w:rsid w:val="00CF1A0C"/>
    <w:rsid w:val="00CF2836"/>
    <w:rsid w:val="00CF28F8"/>
    <w:rsid w:val="00CF304B"/>
    <w:rsid w:val="00CF3456"/>
    <w:rsid w:val="00CF3A62"/>
    <w:rsid w:val="00CF3A80"/>
    <w:rsid w:val="00CF42B9"/>
    <w:rsid w:val="00CF4DE7"/>
    <w:rsid w:val="00CF5791"/>
    <w:rsid w:val="00CF5E2A"/>
    <w:rsid w:val="00CF6AD8"/>
    <w:rsid w:val="00CF6C56"/>
    <w:rsid w:val="00CF7711"/>
    <w:rsid w:val="00CF7DDA"/>
    <w:rsid w:val="00D00046"/>
    <w:rsid w:val="00D00A1F"/>
    <w:rsid w:val="00D00D8C"/>
    <w:rsid w:val="00D00EFB"/>
    <w:rsid w:val="00D01193"/>
    <w:rsid w:val="00D01481"/>
    <w:rsid w:val="00D0162A"/>
    <w:rsid w:val="00D0176A"/>
    <w:rsid w:val="00D021B7"/>
    <w:rsid w:val="00D02500"/>
    <w:rsid w:val="00D03667"/>
    <w:rsid w:val="00D048C6"/>
    <w:rsid w:val="00D05E76"/>
    <w:rsid w:val="00D078F6"/>
    <w:rsid w:val="00D07D74"/>
    <w:rsid w:val="00D10168"/>
    <w:rsid w:val="00D10678"/>
    <w:rsid w:val="00D10F0A"/>
    <w:rsid w:val="00D11391"/>
    <w:rsid w:val="00D1183E"/>
    <w:rsid w:val="00D134D8"/>
    <w:rsid w:val="00D14837"/>
    <w:rsid w:val="00D14972"/>
    <w:rsid w:val="00D14C84"/>
    <w:rsid w:val="00D15D19"/>
    <w:rsid w:val="00D160D5"/>
    <w:rsid w:val="00D163B2"/>
    <w:rsid w:val="00D16678"/>
    <w:rsid w:val="00D16DE4"/>
    <w:rsid w:val="00D17AB8"/>
    <w:rsid w:val="00D17DCA"/>
    <w:rsid w:val="00D201AA"/>
    <w:rsid w:val="00D20533"/>
    <w:rsid w:val="00D2173C"/>
    <w:rsid w:val="00D228C6"/>
    <w:rsid w:val="00D22A7A"/>
    <w:rsid w:val="00D22B94"/>
    <w:rsid w:val="00D22DF6"/>
    <w:rsid w:val="00D23BCB"/>
    <w:rsid w:val="00D2420B"/>
    <w:rsid w:val="00D2421E"/>
    <w:rsid w:val="00D245C2"/>
    <w:rsid w:val="00D25A9F"/>
    <w:rsid w:val="00D263D9"/>
    <w:rsid w:val="00D26486"/>
    <w:rsid w:val="00D27C72"/>
    <w:rsid w:val="00D3031B"/>
    <w:rsid w:val="00D30555"/>
    <w:rsid w:val="00D30D05"/>
    <w:rsid w:val="00D31B58"/>
    <w:rsid w:val="00D320B3"/>
    <w:rsid w:val="00D33843"/>
    <w:rsid w:val="00D338B9"/>
    <w:rsid w:val="00D33993"/>
    <w:rsid w:val="00D33C44"/>
    <w:rsid w:val="00D345D5"/>
    <w:rsid w:val="00D36AB7"/>
    <w:rsid w:val="00D36DF6"/>
    <w:rsid w:val="00D372F6"/>
    <w:rsid w:val="00D378A8"/>
    <w:rsid w:val="00D40F5C"/>
    <w:rsid w:val="00D41265"/>
    <w:rsid w:val="00D45E5D"/>
    <w:rsid w:val="00D4670D"/>
    <w:rsid w:val="00D47A91"/>
    <w:rsid w:val="00D47B7F"/>
    <w:rsid w:val="00D47D86"/>
    <w:rsid w:val="00D5011E"/>
    <w:rsid w:val="00D50271"/>
    <w:rsid w:val="00D50406"/>
    <w:rsid w:val="00D5153A"/>
    <w:rsid w:val="00D52BBC"/>
    <w:rsid w:val="00D53F73"/>
    <w:rsid w:val="00D544FC"/>
    <w:rsid w:val="00D60597"/>
    <w:rsid w:val="00D60FCA"/>
    <w:rsid w:val="00D62A90"/>
    <w:rsid w:val="00D6314A"/>
    <w:rsid w:val="00D67181"/>
    <w:rsid w:val="00D672CE"/>
    <w:rsid w:val="00D70CE3"/>
    <w:rsid w:val="00D7391D"/>
    <w:rsid w:val="00D74B28"/>
    <w:rsid w:val="00D74C67"/>
    <w:rsid w:val="00D75306"/>
    <w:rsid w:val="00D76BF7"/>
    <w:rsid w:val="00D77D55"/>
    <w:rsid w:val="00D77E93"/>
    <w:rsid w:val="00D803B7"/>
    <w:rsid w:val="00D8075C"/>
    <w:rsid w:val="00D8172B"/>
    <w:rsid w:val="00D82736"/>
    <w:rsid w:val="00D837BC"/>
    <w:rsid w:val="00D83CF5"/>
    <w:rsid w:val="00D84C47"/>
    <w:rsid w:val="00D84F53"/>
    <w:rsid w:val="00D86FF7"/>
    <w:rsid w:val="00D87231"/>
    <w:rsid w:val="00D87D39"/>
    <w:rsid w:val="00D91B74"/>
    <w:rsid w:val="00D93278"/>
    <w:rsid w:val="00D93430"/>
    <w:rsid w:val="00D93838"/>
    <w:rsid w:val="00D93B45"/>
    <w:rsid w:val="00D93BA1"/>
    <w:rsid w:val="00D93FB8"/>
    <w:rsid w:val="00D944AC"/>
    <w:rsid w:val="00D94563"/>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668"/>
    <w:rsid w:val="00DB2884"/>
    <w:rsid w:val="00DB33BC"/>
    <w:rsid w:val="00DB36F5"/>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341"/>
    <w:rsid w:val="00DD6826"/>
    <w:rsid w:val="00DD692F"/>
    <w:rsid w:val="00DD7247"/>
    <w:rsid w:val="00DE03DA"/>
    <w:rsid w:val="00DE1D79"/>
    <w:rsid w:val="00DE1E54"/>
    <w:rsid w:val="00DE4182"/>
    <w:rsid w:val="00DE55D7"/>
    <w:rsid w:val="00DF0A71"/>
    <w:rsid w:val="00DF0EA4"/>
    <w:rsid w:val="00DF11CC"/>
    <w:rsid w:val="00DF225A"/>
    <w:rsid w:val="00DF3732"/>
    <w:rsid w:val="00DF4C30"/>
    <w:rsid w:val="00DF51C9"/>
    <w:rsid w:val="00DF59F3"/>
    <w:rsid w:val="00DF6A7C"/>
    <w:rsid w:val="00DF7D52"/>
    <w:rsid w:val="00E00F70"/>
    <w:rsid w:val="00E00FAB"/>
    <w:rsid w:val="00E01232"/>
    <w:rsid w:val="00E015FB"/>
    <w:rsid w:val="00E01C34"/>
    <w:rsid w:val="00E02520"/>
    <w:rsid w:val="00E0276F"/>
    <w:rsid w:val="00E0326E"/>
    <w:rsid w:val="00E0475F"/>
    <w:rsid w:val="00E057AA"/>
    <w:rsid w:val="00E05E5C"/>
    <w:rsid w:val="00E069A5"/>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6D"/>
    <w:rsid w:val="00E30CA0"/>
    <w:rsid w:val="00E30E97"/>
    <w:rsid w:val="00E31B5C"/>
    <w:rsid w:val="00E31BCA"/>
    <w:rsid w:val="00E324D0"/>
    <w:rsid w:val="00E3398C"/>
    <w:rsid w:val="00E347A7"/>
    <w:rsid w:val="00E34931"/>
    <w:rsid w:val="00E34CF0"/>
    <w:rsid w:val="00E35115"/>
    <w:rsid w:val="00E374FD"/>
    <w:rsid w:val="00E37BA1"/>
    <w:rsid w:val="00E41B4F"/>
    <w:rsid w:val="00E42C72"/>
    <w:rsid w:val="00E42D3D"/>
    <w:rsid w:val="00E43410"/>
    <w:rsid w:val="00E442FC"/>
    <w:rsid w:val="00E45D9B"/>
    <w:rsid w:val="00E46797"/>
    <w:rsid w:val="00E47237"/>
    <w:rsid w:val="00E47689"/>
    <w:rsid w:val="00E476B6"/>
    <w:rsid w:val="00E50DC3"/>
    <w:rsid w:val="00E51152"/>
    <w:rsid w:val="00E5117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2209"/>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762AD"/>
    <w:rsid w:val="00E80E48"/>
    <w:rsid w:val="00E81202"/>
    <w:rsid w:val="00E82169"/>
    <w:rsid w:val="00E82972"/>
    <w:rsid w:val="00E83318"/>
    <w:rsid w:val="00E83B21"/>
    <w:rsid w:val="00E84FF5"/>
    <w:rsid w:val="00E8530A"/>
    <w:rsid w:val="00E8638E"/>
    <w:rsid w:val="00E86C8E"/>
    <w:rsid w:val="00E87B91"/>
    <w:rsid w:val="00E903D1"/>
    <w:rsid w:val="00E90ABB"/>
    <w:rsid w:val="00E90C29"/>
    <w:rsid w:val="00E9124F"/>
    <w:rsid w:val="00E9162B"/>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2AC5"/>
    <w:rsid w:val="00EB334D"/>
    <w:rsid w:val="00EB372D"/>
    <w:rsid w:val="00EB5635"/>
    <w:rsid w:val="00EB5676"/>
    <w:rsid w:val="00EB58A9"/>
    <w:rsid w:val="00EB600D"/>
    <w:rsid w:val="00EC06CB"/>
    <w:rsid w:val="00EC1668"/>
    <w:rsid w:val="00EC171E"/>
    <w:rsid w:val="00EC1BA5"/>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695"/>
    <w:rsid w:val="00ED36B8"/>
    <w:rsid w:val="00ED3A2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058"/>
    <w:rsid w:val="00EE1872"/>
    <w:rsid w:val="00EE3D65"/>
    <w:rsid w:val="00EE4CDB"/>
    <w:rsid w:val="00EE5CA2"/>
    <w:rsid w:val="00EE5D3D"/>
    <w:rsid w:val="00EE5DEF"/>
    <w:rsid w:val="00EE60C3"/>
    <w:rsid w:val="00EE6B44"/>
    <w:rsid w:val="00EE7E7C"/>
    <w:rsid w:val="00EF053C"/>
    <w:rsid w:val="00EF099F"/>
    <w:rsid w:val="00EF18BB"/>
    <w:rsid w:val="00EF199E"/>
    <w:rsid w:val="00EF1CDD"/>
    <w:rsid w:val="00EF1E5D"/>
    <w:rsid w:val="00EF2818"/>
    <w:rsid w:val="00EF3CE8"/>
    <w:rsid w:val="00EF40C7"/>
    <w:rsid w:val="00EF4801"/>
    <w:rsid w:val="00EF4C04"/>
    <w:rsid w:val="00EF4D83"/>
    <w:rsid w:val="00EF6F6E"/>
    <w:rsid w:val="00EF71B6"/>
    <w:rsid w:val="00EF71EF"/>
    <w:rsid w:val="00F00120"/>
    <w:rsid w:val="00F0155C"/>
    <w:rsid w:val="00F016DE"/>
    <w:rsid w:val="00F01900"/>
    <w:rsid w:val="00F01A59"/>
    <w:rsid w:val="00F02F07"/>
    <w:rsid w:val="00F03D02"/>
    <w:rsid w:val="00F04C15"/>
    <w:rsid w:val="00F051D0"/>
    <w:rsid w:val="00F05996"/>
    <w:rsid w:val="00F074E4"/>
    <w:rsid w:val="00F07E7D"/>
    <w:rsid w:val="00F10700"/>
    <w:rsid w:val="00F10DE9"/>
    <w:rsid w:val="00F10ED9"/>
    <w:rsid w:val="00F11EDF"/>
    <w:rsid w:val="00F12169"/>
    <w:rsid w:val="00F1223D"/>
    <w:rsid w:val="00F126E3"/>
    <w:rsid w:val="00F12F48"/>
    <w:rsid w:val="00F14FF2"/>
    <w:rsid w:val="00F162E0"/>
    <w:rsid w:val="00F1676A"/>
    <w:rsid w:val="00F16DFA"/>
    <w:rsid w:val="00F17485"/>
    <w:rsid w:val="00F1767C"/>
    <w:rsid w:val="00F17854"/>
    <w:rsid w:val="00F209D1"/>
    <w:rsid w:val="00F21F42"/>
    <w:rsid w:val="00F22490"/>
    <w:rsid w:val="00F225C4"/>
    <w:rsid w:val="00F22E0C"/>
    <w:rsid w:val="00F238C0"/>
    <w:rsid w:val="00F2402B"/>
    <w:rsid w:val="00F24106"/>
    <w:rsid w:val="00F253E1"/>
    <w:rsid w:val="00F253FD"/>
    <w:rsid w:val="00F25B8F"/>
    <w:rsid w:val="00F2603E"/>
    <w:rsid w:val="00F279BC"/>
    <w:rsid w:val="00F307D7"/>
    <w:rsid w:val="00F3097B"/>
    <w:rsid w:val="00F30E98"/>
    <w:rsid w:val="00F327DB"/>
    <w:rsid w:val="00F330B2"/>
    <w:rsid w:val="00F3341E"/>
    <w:rsid w:val="00F34F97"/>
    <w:rsid w:val="00F362DC"/>
    <w:rsid w:val="00F363C3"/>
    <w:rsid w:val="00F3674A"/>
    <w:rsid w:val="00F374B2"/>
    <w:rsid w:val="00F37735"/>
    <w:rsid w:val="00F410BC"/>
    <w:rsid w:val="00F420E2"/>
    <w:rsid w:val="00F43146"/>
    <w:rsid w:val="00F436BF"/>
    <w:rsid w:val="00F442F7"/>
    <w:rsid w:val="00F444FB"/>
    <w:rsid w:val="00F4603F"/>
    <w:rsid w:val="00F46ABA"/>
    <w:rsid w:val="00F4715B"/>
    <w:rsid w:val="00F479C9"/>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512"/>
    <w:rsid w:val="00F76763"/>
    <w:rsid w:val="00F76831"/>
    <w:rsid w:val="00F804D3"/>
    <w:rsid w:val="00F81255"/>
    <w:rsid w:val="00F8146A"/>
    <w:rsid w:val="00F81B20"/>
    <w:rsid w:val="00F81B9C"/>
    <w:rsid w:val="00F82598"/>
    <w:rsid w:val="00F82EAF"/>
    <w:rsid w:val="00F84F48"/>
    <w:rsid w:val="00F85DA2"/>
    <w:rsid w:val="00F87A02"/>
    <w:rsid w:val="00F87C1D"/>
    <w:rsid w:val="00F87C4B"/>
    <w:rsid w:val="00F9022C"/>
    <w:rsid w:val="00F90457"/>
    <w:rsid w:val="00F918A7"/>
    <w:rsid w:val="00F92D85"/>
    <w:rsid w:val="00F933D2"/>
    <w:rsid w:val="00F93EAC"/>
    <w:rsid w:val="00F946F2"/>
    <w:rsid w:val="00F95D4B"/>
    <w:rsid w:val="00F9609E"/>
    <w:rsid w:val="00F96501"/>
    <w:rsid w:val="00F97D45"/>
    <w:rsid w:val="00FA0120"/>
    <w:rsid w:val="00FA2BFC"/>
    <w:rsid w:val="00FA3401"/>
    <w:rsid w:val="00FA381C"/>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265"/>
    <w:rsid w:val="00FB44D9"/>
    <w:rsid w:val="00FB4CC8"/>
    <w:rsid w:val="00FB4CFD"/>
    <w:rsid w:val="00FB56D5"/>
    <w:rsid w:val="00FB5AA0"/>
    <w:rsid w:val="00FB5B0C"/>
    <w:rsid w:val="00FB7D8B"/>
    <w:rsid w:val="00FC0044"/>
    <w:rsid w:val="00FC0593"/>
    <w:rsid w:val="00FC1726"/>
    <w:rsid w:val="00FC1921"/>
    <w:rsid w:val="00FC1B0C"/>
    <w:rsid w:val="00FC1F00"/>
    <w:rsid w:val="00FC24DF"/>
    <w:rsid w:val="00FC32ED"/>
    <w:rsid w:val="00FC37CE"/>
    <w:rsid w:val="00FC571F"/>
    <w:rsid w:val="00FC6750"/>
    <w:rsid w:val="00FC6D3B"/>
    <w:rsid w:val="00FC71E1"/>
    <w:rsid w:val="00FD1087"/>
    <w:rsid w:val="00FD10C7"/>
    <w:rsid w:val="00FD1B50"/>
    <w:rsid w:val="00FD27FF"/>
    <w:rsid w:val="00FD2E62"/>
    <w:rsid w:val="00FD335E"/>
    <w:rsid w:val="00FD35E8"/>
    <w:rsid w:val="00FD4891"/>
    <w:rsid w:val="00FD4E7C"/>
    <w:rsid w:val="00FD5734"/>
    <w:rsid w:val="00FD583F"/>
    <w:rsid w:val="00FD6FBA"/>
    <w:rsid w:val="00FD72B1"/>
    <w:rsid w:val="00FD7C77"/>
    <w:rsid w:val="00FE0226"/>
    <w:rsid w:val="00FE1085"/>
    <w:rsid w:val="00FE1592"/>
    <w:rsid w:val="00FE1DEA"/>
    <w:rsid w:val="00FE2533"/>
    <w:rsid w:val="00FE2C33"/>
    <w:rsid w:val="00FE3E6E"/>
    <w:rsid w:val="00FE4CD2"/>
    <w:rsid w:val="00FE5123"/>
    <w:rsid w:val="00FE5A47"/>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119A6834-6132-46BC-B809-45094A2E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4"/>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2"/>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3"/>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6"/>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79830357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tedhealthcareonline.com/" TargetMode="External"/><Relationship Id="rId18" Type="http://schemas.openxmlformats.org/officeDocument/2006/relationships/hyperlink" Target="https://www.uhcprovider.com/" TargetMode="External"/><Relationship Id="rId26" Type="http://schemas.openxmlformats.org/officeDocument/2006/relationships/hyperlink" Target="http://www.unitedhealthcareonline.com/" TargetMode="External"/><Relationship Id="rId39" Type="http://schemas.openxmlformats.org/officeDocument/2006/relationships/hyperlink" Target="http://www.urnweb.com" TargetMode="External"/><Relationship Id="rId21" Type="http://schemas.openxmlformats.org/officeDocument/2006/relationships/hyperlink" Target="http://glossary.justplainclear.com/" TargetMode="External"/><Relationship Id="rId34" Type="http://schemas.openxmlformats.org/officeDocument/2006/relationships/hyperlink" Target="https://www.uhcprovider.com/" TargetMode="External"/><Relationship Id="rId42" Type="http://schemas.openxmlformats.org/officeDocument/2006/relationships/hyperlink" Target="http://www.unitedhealthcareonline.com/" TargetMode="External"/><Relationship Id="rId47" Type="http://schemas.openxmlformats.org/officeDocument/2006/relationships/hyperlink" Target="http://www.uhchearing.com" TargetMode="External"/><Relationship Id="rId50" Type="http://schemas.openxmlformats.org/officeDocument/2006/relationships/hyperlink" Target="https://www.uhcprovider.com/" TargetMode="External"/><Relationship Id="rId55"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s://www.uhcprovider.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myoptumhealthcomplexmedical.com" TargetMode="External"/><Relationship Id="rId46"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www.urnweb.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myuhc.com" TargetMode="External"/><Relationship Id="rId37" Type="http://schemas.openxmlformats.org/officeDocument/2006/relationships/hyperlink" Target="http://glossary.justplainclear.com/" TargetMode="External"/><Relationship Id="rId40" Type="http://schemas.openxmlformats.org/officeDocument/2006/relationships/hyperlink" Target="http://www.myoptumhealthcomplexmedical.com" TargetMode="External"/><Relationship Id="rId45" Type="http://schemas.openxmlformats.org/officeDocument/2006/relationships/hyperlink" Target="https://www.uhcprovider.com/" TargetMode="External"/><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unitedhealthcareonline.com/" TargetMode="External"/><Relationship Id="rId23" Type="http://schemas.openxmlformats.org/officeDocument/2006/relationships/hyperlink" Target="https://www.uhcprovider.com/" TargetMode="External"/><Relationship Id="rId28" Type="http://schemas.openxmlformats.org/officeDocument/2006/relationships/hyperlink" Target="http://www.unitedhealthcareonline.com/" TargetMode="External"/><Relationship Id="rId36" Type="http://schemas.openxmlformats.org/officeDocument/2006/relationships/hyperlink" Target="https://www.uhcprovider.com/" TargetMode="External"/><Relationship Id="rId49"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www.unitedhealthcareonline.com/" TargetMode="External"/><Relationship Id="rId31" Type="http://schemas.openxmlformats.org/officeDocument/2006/relationships/image" Target="media/image2.png"/><Relationship Id="rId44" Type="http://schemas.openxmlformats.org/officeDocument/2006/relationships/hyperlink" Target="http://www.unitedhealthcareonline.com/" TargetMode="External"/><Relationship Id="rId52"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uhcprovider.com/"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image" Target="media/image1.jpeg"/><Relationship Id="rId35" Type="http://schemas.openxmlformats.org/officeDocument/2006/relationships/hyperlink" Target="http://www.unitedhealthcareonline.com/" TargetMode="External"/><Relationship Id="rId43" Type="http://schemas.openxmlformats.org/officeDocument/2006/relationships/hyperlink" Target="https://www.uhcprovider.com/" TargetMode="External"/><Relationship Id="rId48" Type="http://schemas.openxmlformats.org/officeDocument/2006/relationships/hyperlink" Target="https://member.realappeal.com/" TargetMode="External"/><Relationship Id="rId8" Type="http://schemas.openxmlformats.org/officeDocument/2006/relationships/styles" Target="styles.xml"/><Relationship Id="rId51" Type="http://schemas.openxmlformats.org/officeDocument/2006/relationships/hyperlink" Target="http://www.unitedhealthcareonline.co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3.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C516FAFA-D80D-4530-82B1-6833C9DD4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111</TotalTime>
  <Pages>83</Pages>
  <Words>23222</Words>
  <Characters>132368</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155280</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Pravallika, Patlola</cp:lastModifiedBy>
  <cp:revision>97</cp:revision>
  <cp:lastPrinted>2005-07-27T20:49:00Z</cp:lastPrinted>
  <dcterms:created xsi:type="dcterms:W3CDTF">2020-10-01T13:49:00Z</dcterms:created>
  <dcterms:modified xsi:type="dcterms:W3CDTF">2020-10-05T22:42:00Z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