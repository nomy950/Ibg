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proofErr w:type="gramStart"/>
      <w:r w:rsidRPr="00DE556B">
        <w:rPr>
          <w:rStyle w:val="iBAAGTags"/>
        </w:rPr>
        <w:t>&lt;!--</w:t>
      </w:r>
      <w:proofErr w:type="gramEnd"/>
      <w:r w:rsidRPr="00DE556B">
        <w:rPr>
          <w:rStyle w:val="iBAAGTags"/>
        </w:rPr>
        <w: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0D130BB7" w:rsidR="00CC3ABA" w:rsidRPr="00DE556B" w:rsidRDefault="00431E3C" w:rsidP="006A6DDF">
            <w:r w:rsidRPr="00431E3C">
              <w:t>ITC Infotech (USA), Inc.</w:t>
            </w:r>
          </w:p>
        </w:tc>
      </w:tr>
      <w:tr w:rsidR="00CC3ABA" w:rsidRPr="00DE556B" w14:paraId="5871736D"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41DB59D9" w:rsidR="00CC3ABA" w:rsidRPr="00DE556B" w:rsidRDefault="00431E3C" w:rsidP="006A6DDF">
            <w:pPr>
              <w:pStyle w:val="iBAAGStandardText"/>
            </w:pPr>
            <w:r w:rsidRPr="00431E3C">
              <w:t>908703</w:t>
            </w:r>
          </w:p>
        </w:tc>
      </w:tr>
      <w:tr w:rsidR="00CC3ABA" w:rsidRPr="00DE556B" w14:paraId="58717370"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17129E65" w:rsidR="00CC3ABA" w:rsidRPr="00DE556B" w:rsidRDefault="00431E3C" w:rsidP="006A6DDF">
            <w:pPr>
              <w:pStyle w:val="iBAAGStandardText"/>
            </w:pPr>
            <w:r w:rsidRPr="00431E3C">
              <w:t>09/01/2020</w:t>
            </w:r>
          </w:p>
        </w:tc>
      </w:tr>
      <w:tr w:rsidR="00CC3ABA" w:rsidRPr="00DE556B" w14:paraId="58717373"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20652CA7" w:rsidR="00CC3ABA" w:rsidRPr="00DE556B" w:rsidRDefault="00431E3C" w:rsidP="00681FAA">
            <w:r>
              <w:rPr>
                <w:rStyle w:val="iBAAGStandardTextChar"/>
              </w:rPr>
              <w:t>00</w:t>
            </w:r>
            <w:r w:rsidR="001E7791">
              <w:rPr>
                <w:rStyle w:val="iBAAGStandardTextChar"/>
              </w:rPr>
              <w:t>2</w:t>
            </w:r>
            <w:r w:rsidR="00CC3ABA" w:rsidRPr="00DE556B">
              <w:rPr>
                <w:rStyle w:val="iBAAGStandardTextChar"/>
              </w:rPr>
              <w:t>ACIS –</w:t>
            </w:r>
            <w:r w:rsidR="00CC3ABA" w:rsidRPr="00DE556B">
              <w:t xml:space="preserve"> </w:t>
            </w:r>
            <w:r w:rsidR="00CC3ABA" w:rsidRPr="00DE556B">
              <w:rPr>
                <w:rStyle w:val="iBAAGStandardTextChar"/>
              </w:rPr>
              <w:t>PS1</w:t>
            </w:r>
          </w:p>
        </w:tc>
      </w:tr>
      <w:tr w:rsidR="00CC3ABA" w:rsidRPr="00DE556B" w14:paraId="58717377"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694C7863" w:rsidR="00CC3ABA" w:rsidRPr="00DE556B" w:rsidRDefault="00C43C30" w:rsidP="002C07BC">
            <w:r>
              <w:rPr>
                <w:rStyle w:val="iBAAGStandardTextChar"/>
              </w:rPr>
              <w:t>Expatriate Insurance</w:t>
            </w:r>
            <w:r w:rsidR="00431E3C">
              <w:rPr>
                <w:rStyle w:val="iBAAGStandard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431E3C">
              <w:t>1007A</w:t>
            </w:r>
            <w:r w:rsidR="00CC3ABA" w:rsidRPr="00DE556B">
              <w:t xml:space="preserve"> </w:t>
            </w:r>
          </w:p>
        </w:tc>
      </w:tr>
      <w:tr w:rsidR="00CC3ABA" w:rsidRPr="00DE556B" w14:paraId="5871737A"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3079C4AB" w:rsidR="00CC3ABA" w:rsidRPr="00DE556B" w:rsidRDefault="00CC3ABA" w:rsidP="00C43C30">
            <w:pPr>
              <w:pStyle w:val="iBAAGStandardText"/>
            </w:pPr>
            <w:r w:rsidRPr="00DE556B">
              <w:t>2011</w:t>
            </w:r>
            <w:r w:rsidR="003F5ED7">
              <w:t xml:space="preserve"> </w:t>
            </w:r>
          </w:p>
        </w:tc>
      </w:tr>
      <w:tr w:rsidR="00CC3ABA" w:rsidRPr="00DE556B" w14:paraId="5871737D"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5B1DD9D4"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16783358"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2DD5B2A2" w:rsidR="005008C8" w:rsidRPr="00DE556B" w:rsidRDefault="005008C8" w:rsidP="003F5ED7">
            <w:pPr>
              <w:pStyle w:val="iBAAGStandardText"/>
            </w:pPr>
            <w:r w:rsidRPr="00647BB4">
              <w:t>Calendar Year</w:t>
            </w:r>
          </w:p>
        </w:tc>
      </w:tr>
      <w:tr w:rsidR="005008C8" w:rsidRPr="00DE556B" w14:paraId="58717383"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1426DF12" w:rsidR="005008C8" w:rsidRPr="00DE556B" w:rsidRDefault="00431E3C" w:rsidP="003F5ED7">
            <w:r>
              <w:rPr>
                <w:rStyle w:val="iBAAGStandardTextChar"/>
              </w:rPr>
              <w:t>California</w:t>
            </w:r>
            <w:bookmarkStart w:id="1" w:name="_GoBack"/>
            <w:bookmarkEnd w:id="1"/>
          </w:p>
        </w:tc>
      </w:tr>
      <w:tr w:rsidR="005008C8" w:rsidRPr="00DE556B" w14:paraId="58717386"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383EF75B"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3FAD0598" w:rsidR="005008C8" w:rsidRPr="00DE556B" w:rsidRDefault="00431E3C" w:rsidP="006A6DDF">
            <w:proofErr w:type="spellStart"/>
            <w:r>
              <w:t>Karnati</w:t>
            </w:r>
            <w:proofErr w:type="spellEnd"/>
            <w:r>
              <w:t xml:space="preserve"> Mani Kumar</w:t>
            </w:r>
          </w:p>
        </w:tc>
      </w:tr>
      <w:tr w:rsidR="005008C8" w:rsidRPr="00DE556B" w14:paraId="5871738C"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0D0DADDC" w:rsidR="005008C8" w:rsidRPr="00DE556B" w:rsidRDefault="00431E3C" w:rsidP="006A6DDF">
            <w:r>
              <w:t>Renewal/Plan Change (New Plan add)</w:t>
            </w:r>
          </w:p>
        </w:tc>
      </w:tr>
      <w:tr w:rsidR="005008C8" w:rsidRPr="00DE556B" w14:paraId="5871738F" w14:textId="77777777" w:rsidTr="006A6DDF">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F965D6">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F965D6">
        <w:tblPrEx>
          <w:shd w:val="clear" w:color="auto" w:fill="auto"/>
        </w:tblPrEx>
        <w:tc>
          <w:tcPr>
            <w:tcW w:w="3517" w:type="dxa"/>
            <w:shd w:val="clear" w:color="auto" w:fill="F2DBDB"/>
          </w:tcPr>
          <w:p w14:paraId="58717395" w14:textId="77777777" w:rsidR="00CC3ABA" w:rsidRPr="00DE556B" w:rsidRDefault="00CC3ABA" w:rsidP="00EA5C51">
            <w:pPr>
              <w:pStyle w:val="iBAAGSituationBoxName"/>
            </w:pPr>
            <w:bookmarkStart w:id="2" w:name="Preexisting_Conditions"/>
            <w:r w:rsidRPr="00DE556B">
              <w:lastRenderedPageBreak/>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F965D6">
        <w:tblPrEx>
          <w:shd w:val="clear" w:color="auto" w:fill="auto"/>
        </w:tblPrEx>
        <w:tc>
          <w:tcPr>
            <w:tcW w:w="3517" w:type="dxa"/>
            <w:shd w:val="clear" w:color="auto" w:fill="F2DBDB"/>
          </w:tcPr>
          <w:p w14:paraId="5871739B" w14:textId="77777777" w:rsidR="00CC3ABA" w:rsidRPr="00DE556B" w:rsidRDefault="00CC3ABA" w:rsidP="00EA5C51">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F965D6">
        <w:tblPrEx>
          <w:shd w:val="clear" w:color="auto" w:fill="auto"/>
        </w:tblPrEx>
        <w:tc>
          <w:tcPr>
            <w:tcW w:w="3517" w:type="dxa"/>
            <w:shd w:val="clear" w:color="auto" w:fill="F2DBDB"/>
          </w:tcPr>
          <w:p w14:paraId="587173A2" w14:textId="77777777" w:rsidR="00CC3ABA" w:rsidRPr="00DE556B" w:rsidRDefault="00CC3ABA" w:rsidP="00EA5C51">
            <w:pPr>
              <w:pStyle w:val="iBAAGSituationBoxName"/>
            </w:pPr>
            <w:bookmarkStart w:id="4" w:name="COBRA_Information"/>
            <w:r w:rsidRPr="00DE556B">
              <w:t>COBRA Information</w:t>
            </w:r>
            <w:bookmarkEnd w:id="4"/>
          </w:p>
          <w:p w14:paraId="587173A5" w14:textId="77777777" w:rsidR="00CC3ABA" w:rsidRPr="00DE556B" w:rsidRDefault="00CC3ABA" w:rsidP="002C07BC">
            <w:pPr>
              <w:pStyle w:val="InstructionalText"/>
            </w:pPr>
          </w:p>
        </w:tc>
        <w:tc>
          <w:tcPr>
            <w:tcW w:w="9990" w:type="dxa"/>
            <w:shd w:val="clear" w:color="auto" w:fill="F2DBDB"/>
          </w:tcPr>
          <w:p w14:paraId="587173AB" w14:textId="00A89F58" w:rsidR="00CC3ABA" w:rsidRPr="00DE556B" w:rsidRDefault="00CC3ABA" w:rsidP="006A6DDF">
            <w:pPr>
              <w:pStyle w:val="iBAAGStandardText"/>
            </w:pPr>
            <w:r w:rsidRPr="00DE556B">
              <w:t xml:space="preserve">Provided by: </w:t>
            </w:r>
            <w:r w:rsidR="00431E3C" w:rsidRPr="00431E3C">
              <w:t>Self-Administered</w:t>
            </w:r>
          </w:p>
          <w:p w14:paraId="587173AC" w14:textId="5FF59CA1" w:rsidR="00CC3ABA" w:rsidRPr="002C07BC" w:rsidRDefault="00CC3ABA" w:rsidP="006A6DDF">
            <w:pPr>
              <w:pStyle w:val="iBAAGStandardText"/>
              <w:rPr>
                <w:color w:val="auto"/>
              </w:rPr>
            </w:pPr>
            <w:r w:rsidRPr="00DE556B">
              <w:t>Call 1-</w:t>
            </w:r>
            <w:r w:rsidR="00431E3C" w:rsidRPr="00431E3C">
              <w:t>201-336-</w:t>
            </w:r>
            <w:r w:rsidR="00431E3C" w:rsidRPr="002C07BC">
              <w:rPr>
                <w:color w:val="auto"/>
              </w:rPr>
              <w:t>9431</w:t>
            </w:r>
            <w:r w:rsidRPr="002C07BC">
              <w:rPr>
                <w:color w:val="auto"/>
              </w:rPr>
              <w:t>.</w:t>
            </w:r>
          </w:p>
          <w:p w14:paraId="647AC8C5" w14:textId="29C95B56" w:rsidR="004A5395" w:rsidRPr="00F965D6" w:rsidRDefault="004A5395" w:rsidP="004A5395"/>
          <w:p w14:paraId="1F85ECE9" w14:textId="77777777" w:rsidR="00F965D6" w:rsidRPr="002C07BC" w:rsidRDefault="00F965D6" w:rsidP="00F965D6">
            <w:pPr>
              <w:pStyle w:val="MandateStandardText"/>
              <w:rPr>
                <w:color w:val="auto"/>
              </w:rPr>
            </w:pPr>
            <w:r w:rsidRPr="002C07BC">
              <w:rPr>
                <w:rStyle w:val="MandateTextBoldChar"/>
                <w:color w:val="auto"/>
              </w:rPr>
              <w:t>NOTE:</w:t>
            </w:r>
            <w:r w:rsidRPr="002C07BC">
              <w:rPr>
                <w:color w:val="auto"/>
              </w:rPr>
              <w:t xml:space="preserve"> For California residents, Cal-COBRA (AB1401) applies.</w:t>
            </w:r>
          </w:p>
          <w:p w14:paraId="2CC1BD3F" w14:textId="77777777" w:rsidR="00F965D6" w:rsidRPr="00FA2BB5" w:rsidRDefault="00F965D6"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F965D6">
        <w:tblPrEx>
          <w:shd w:val="clear" w:color="auto" w:fill="auto"/>
        </w:tblPrEx>
        <w:tc>
          <w:tcPr>
            <w:tcW w:w="3517" w:type="dxa"/>
            <w:shd w:val="clear" w:color="auto" w:fill="F2DBDB"/>
          </w:tcPr>
          <w:p w14:paraId="587173B5" w14:textId="4B559F83" w:rsidR="00CC3ABA" w:rsidRPr="00DE556B" w:rsidRDefault="00CC3ABA" w:rsidP="00EA5C51">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41BA2DAB"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w:t>
            </w:r>
            <w:r>
              <w:lastRenderedPageBreak/>
              <w:t xml:space="preserve">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CC3ABA" w:rsidRPr="00DE556B" w14:paraId="587173C6"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lastRenderedPageBreak/>
              <w:t>Plan Information</w:t>
            </w:r>
          </w:p>
        </w:tc>
      </w:tr>
      <w:tr w:rsidR="00CC3ABA" w:rsidRPr="00DE556B" w14:paraId="587173CA" w14:textId="77777777" w:rsidTr="00F965D6">
        <w:tblPrEx>
          <w:shd w:val="clear" w:color="auto" w:fill="auto"/>
        </w:tblPrEx>
        <w:tc>
          <w:tcPr>
            <w:tcW w:w="3517" w:type="dxa"/>
            <w:shd w:val="clear" w:color="auto" w:fill="F2DBDB"/>
          </w:tcPr>
          <w:p w14:paraId="587173C7" w14:textId="1029E560" w:rsidR="00CC3ABA" w:rsidRPr="00DE556B" w:rsidRDefault="00CC3ABA" w:rsidP="00EA5C51">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F965D6">
        <w:tblPrEx>
          <w:shd w:val="clear" w:color="auto" w:fill="auto"/>
        </w:tblPrEx>
        <w:tc>
          <w:tcPr>
            <w:tcW w:w="3517" w:type="dxa"/>
            <w:shd w:val="clear" w:color="auto" w:fill="F2DBDB"/>
          </w:tcPr>
          <w:p w14:paraId="587173DA" w14:textId="2D2FA5E4" w:rsidR="00CC3ABA" w:rsidRPr="00DE556B" w:rsidRDefault="00CC3ABA" w:rsidP="00EA5C51">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F965D6">
        <w:tblPrEx>
          <w:shd w:val="clear" w:color="auto" w:fill="auto"/>
        </w:tblPrEx>
        <w:tc>
          <w:tcPr>
            <w:tcW w:w="3517" w:type="dxa"/>
            <w:shd w:val="clear" w:color="auto" w:fill="F2DBDB"/>
          </w:tcPr>
          <w:p w14:paraId="587173F1" w14:textId="77777777" w:rsidR="00CC3ABA" w:rsidRPr="00DE556B" w:rsidRDefault="00CC3ABA" w:rsidP="00EA5C51">
            <w:pPr>
              <w:pStyle w:val="iBAAGSituationBoxName"/>
            </w:pPr>
            <w:bookmarkStart w:id="8" w:name="Health_Care_Reform"/>
            <w:r w:rsidRPr="00DE556B">
              <w:lastRenderedPageBreak/>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01742D7D" w:rsidR="00CC3ABA" w:rsidRPr="00DE556B" w:rsidRDefault="00CC3ABA" w:rsidP="006A6DDF">
            <w:r w:rsidRPr="00DE556B">
              <w:rPr>
                <w:rStyle w:val="iBAAGStandardTextChar"/>
              </w:rPr>
              <w:t>Yes</w:t>
            </w:r>
            <w:r w:rsidRPr="00DE556B">
              <w:t xml:space="preserve"> </w:t>
            </w:r>
          </w:p>
          <w:p w14:paraId="48F00F23" w14:textId="77777777" w:rsidR="00431E3C" w:rsidRPr="00DE556B" w:rsidRDefault="00431E3C" w:rsidP="006A6DDF"/>
          <w:p w14:paraId="587173FC" w14:textId="6BC2E6B4" w:rsidR="00CC3ABA" w:rsidRPr="00DE556B" w:rsidRDefault="00CC3ABA" w:rsidP="006A6DDF">
            <w:r w:rsidRPr="00DE556B">
              <w:rPr>
                <w:rStyle w:val="iBAAGStandardTextChar"/>
              </w:rPr>
              <w:t>Coverage guidelines for Expanded Women’s Preventive Care include:</w:t>
            </w:r>
          </w:p>
          <w:p w14:paraId="587173FD" w14:textId="5FA66860" w:rsidR="00CC3ABA" w:rsidRPr="00DE556B" w:rsidRDefault="00CC3ABA" w:rsidP="006A6DDF">
            <w:pPr>
              <w:pStyle w:val="iBAAGLevel1Bullets"/>
            </w:pPr>
            <w:r w:rsidRPr="00DE556B">
              <w:t xml:space="preserve">Breast-feeding support, supplies, and counseling.  </w:t>
            </w:r>
          </w:p>
          <w:p w14:paraId="587173FF" w14:textId="13C8E7F5"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1D775615" w:rsidR="00CC3ABA" w:rsidRPr="00DE556B" w:rsidRDefault="00CC3ABA" w:rsidP="00196D2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F965D6">
        <w:tblPrEx>
          <w:shd w:val="clear" w:color="auto" w:fill="auto"/>
        </w:tblPrEx>
        <w:tc>
          <w:tcPr>
            <w:tcW w:w="3517" w:type="dxa"/>
            <w:shd w:val="clear" w:color="auto" w:fill="F2DBDB"/>
          </w:tcPr>
          <w:p w14:paraId="5871740C" w14:textId="77777777" w:rsidR="00CC3ABA" w:rsidRPr="00DE556B" w:rsidRDefault="00CC3ABA" w:rsidP="00EA5C51">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15" w14:textId="77777777" w:rsidR="00CC3ABA" w:rsidRPr="00DE556B" w:rsidRDefault="00CC3ABA" w:rsidP="002C07BC">
            <w:pPr>
              <w:pStyle w:val="iBAAGStandardText"/>
            </w:pPr>
          </w:p>
        </w:tc>
      </w:tr>
      <w:tr w:rsidR="00CC3ABA" w:rsidRPr="00DE556B" w14:paraId="58717418"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F965D6">
        <w:tblPrEx>
          <w:shd w:val="clear" w:color="auto" w:fill="auto"/>
        </w:tblPrEx>
        <w:tc>
          <w:tcPr>
            <w:tcW w:w="3517" w:type="dxa"/>
            <w:shd w:val="clear" w:color="auto" w:fill="F2DBDB"/>
          </w:tcPr>
          <w:p w14:paraId="64760F45" w14:textId="77777777" w:rsidR="002130E5" w:rsidRPr="00DE556B" w:rsidRDefault="002130E5" w:rsidP="00D46B91">
            <w:pPr>
              <w:pStyle w:val="iBAAGSituationBoxName"/>
            </w:pPr>
            <w:bookmarkStart w:id="10" w:name="MAPFRE_Network"/>
            <w:r w:rsidRPr="00DE556B">
              <w:t>Does the MAPFRE Network apply to members of this group?</w:t>
            </w:r>
          </w:p>
          <w:bookmarkEnd w:id="10"/>
          <w:p w14:paraId="58717419" w14:textId="69979891" w:rsidR="00CC3ABA" w:rsidRPr="00DE556B" w:rsidRDefault="00CC3ABA" w:rsidP="002C07BC">
            <w:pPr>
              <w:pStyle w:val="InstructionalText"/>
            </w:pPr>
          </w:p>
        </w:tc>
        <w:tc>
          <w:tcPr>
            <w:tcW w:w="9990" w:type="dxa"/>
            <w:shd w:val="clear" w:color="auto" w:fill="F2DBDB"/>
          </w:tcPr>
          <w:p w14:paraId="1D484730" w14:textId="2AB3FA34" w:rsidR="002130E5" w:rsidRPr="00DE556B" w:rsidRDefault="002130E5" w:rsidP="00583D07">
            <w:pPr>
              <w:pStyle w:val="iBAAGStandardText"/>
            </w:pPr>
            <w:r w:rsidRPr="00DE556B">
              <w:t>No</w:t>
            </w:r>
          </w:p>
          <w:p w14:paraId="5871741B" w14:textId="082EAF90" w:rsidR="00CC3ABA" w:rsidRPr="00DE556B" w:rsidRDefault="00CC3ABA" w:rsidP="00583D07">
            <w:pPr>
              <w:pStyle w:val="iBAAGStandardText"/>
            </w:pPr>
          </w:p>
        </w:tc>
      </w:tr>
      <w:tr w:rsidR="002130E5" w:rsidRPr="00DE556B" w14:paraId="0E1ED08D" w14:textId="77777777" w:rsidTr="00F965D6">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F965D6">
        <w:tblPrEx>
          <w:shd w:val="clear" w:color="auto" w:fill="auto"/>
        </w:tblPrEx>
        <w:tc>
          <w:tcPr>
            <w:tcW w:w="3517" w:type="dxa"/>
            <w:shd w:val="clear" w:color="auto" w:fill="F2DBDB"/>
          </w:tcPr>
          <w:p w14:paraId="4F3377BB" w14:textId="77777777" w:rsidR="002130E5" w:rsidRPr="00DE556B" w:rsidRDefault="002130E5" w:rsidP="009342AD">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5008C8">
            <w:pPr>
              <w:pStyle w:val="iBAAGSituationBoxName"/>
            </w:pPr>
            <w:bookmarkStart w:id="12" w:name="Outlier_Cost_Management_OCM"/>
            <w:r>
              <w:lastRenderedPageBreak/>
              <w:t>Outlier Cost Management (OCM)</w:t>
            </w:r>
            <w:bookmarkEnd w:id="12"/>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431E3C">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431E3C">
        <w:tc>
          <w:tcPr>
            <w:tcW w:w="3517" w:type="dxa"/>
            <w:shd w:val="clear" w:color="auto" w:fill="F2DBDB"/>
          </w:tcPr>
          <w:p w14:paraId="5871741F" w14:textId="1DCEC2A0" w:rsidR="00CC3ABA" w:rsidRPr="00DE556B" w:rsidRDefault="00CC3ABA" w:rsidP="00EA5C51">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431E3C">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431E3C">
        <w:tc>
          <w:tcPr>
            <w:tcW w:w="3517" w:type="dxa"/>
            <w:shd w:val="clear" w:color="auto" w:fill="F2DBDB"/>
          </w:tcPr>
          <w:p w14:paraId="5871742D" w14:textId="77777777" w:rsidR="00CC3ABA" w:rsidRPr="00DE556B" w:rsidRDefault="00CC3ABA" w:rsidP="00EA5C51">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431E3C">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431E3C">
        <w:tc>
          <w:tcPr>
            <w:tcW w:w="3517" w:type="dxa"/>
            <w:shd w:val="clear" w:color="auto" w:fill="F2DBDB"/>
          </w:tcPr>
          <w:p w14:paraId="19DB6202" w14:textId="77777777" w:rsidR="00CC3ABA" w:rsidRPr="00DE556B" w:rsidRDefault="00CC3ABA" w:rsidP="00EA5C51">
            <w:pPr>
              <w:pStyle w:val="iBAAGSituationBoxName"/>
            </w:pPr>
            <w:bookmarkStart w:id="15" w:name="Supplemental_Accident"/>
            <w:r w:rsidRPr="00DE556B">
              <w:t>Supplemental Accident</w:t>
            </w:r>
            <w:bookmarkEnd w:id="15"/>
          </w:p>
          <w:p w14:paraId="58717438" w14:textId="77777777" w:rsidR="00D23C32" w:rsidRPr="00DE556B" w:rsidRDefault="00D23C32" w:rsidP="00EA5C51">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proofErr w:type="gramStart"/>
      <w:r w:rsidRPr="00DE556B">
        <w:rPr>
          <w:rStyle w:val="iBAAGTags"/>
        </w:rPr>
        <w:t>&lt;!--</w:t>
      </w:r>
      <w:proofErr w:type="gramEnd"/>
      <w:r w:rsidRPr="00DE556B">
        <w:rPr>
          <w:rStyle w:val="iBAAGTags"/>
        </w:rPr>
        <w: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D65FE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D65FEC">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D65FEC">
        <w:tblPrEx>
          <w:shd w:val="clear" w:color="auto" w:fill="auto"/>
        </w:tblPrEx>
        <w:tc>
          <w:tcPr>
            <w:tcW w:w="3514" w:type="dxa"/>
            <w:shd w:val="clear" w:color="auto" w:fill="FFFFFF" w:themeFill="background1"/>
          </w:tcPr>
          <w:p w14:paraId="58717449" w14:textId="77777777" w:rsidR="005303EE" w:rsidRPr="00DE556B" w:rsidRDefault="005303EE" w:rsidP="00EA5C51">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5871744B" w14:textId="77777777" w:rsidR="005303EE" w:rsidRPr="00DE556B" w:rsidRDefault="005303EE" w:rsidP="006A6DDF">
            <w:r w:rsidRPr="00DE556B">
              <w:rPr>
                <w:rStyle w:val="iBAAGStandardTextBoldChar"/>
              </w:rPr>
              <w:lastRenderedPageBreak/>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7A4456CD" w14:textId="0BDC623A" w:rsidR="005303EE" w:rsidRPr="00DE556B" w:rsidRDefault="005303EE" w:rsidP="000070CB">
            <w:r w:rsidRPr="00DE556B">
              <w:rPr>
                <w:rStyle w:val="iBAAGStandardTextBoldChar"/>
              </w:rPr>
              <w:lastRenderedPageBreak/>
              <w:t>$</w:t>
            </w:r>
            <w:r w:rsidR="00431E3C">
              <w:rPr>
                <w:rStyle w:val="iBAAGStandardTextBoldChar"/>
              </w:rPr>
              <w:t>2,</w:t>
            </w:r>
            <w:r w:rsidR="00753EE3">
              <w:rPr>
                <w:rStyle w:val="iBAAGStandardTextBoldChar"/>
              </w:rPr>
              <w:t>0</w:t>
            </w:r>
            <w:r w:rsidR="00431E3C">
              <w:rPr>
                <w:rStyle w:val="iBAAGStandardTextBoldChar"/>
              </w:rPr>
              <w:t>00</w:t>
            </w:r>
            <w:r w:rsidRPr="00DE556B">
              <w:t xml:space="preserve"> </w:t>
            </w:r>
            <w:r w:rsidRPr="00DE556B">
              <w:rPr>
                <w:rStyle w:val="iBAAGStandardTextChar"/>
              </w:rPr>
              <w:t xml:space="preserve">for each covered person, </w:t>
            </w:r>
            <w:r w:rsidRPr="00DE556B">
              <w:rPr>
                <w:rStyle w:val="iBAAGStandardTextChar"/>
              </w:rPr>
              <w:lastRenderedPageBreak/>
              <w:t>not to exceed</w:t>
            </w:r>
            <w:r w:rsidRPr="00DE556B">
              <w:t xml:space="preserve"> </w:t>
            </w:r>
            <w:r w:rsidRPr="00DE556B">
              <w:rPr>
                <w:rStyle w:val="iBAAGStandardTextBoldChar"/>
              </w:rPr>
              <w:t>$</w:t>
            </w:r>
            <w:r w:rsidR="00753EE3">
              <w:rPr>
                <w:rStyle w:val="iBAAGStandardTextBoldChar"/>
              </w:rPr>
              <w:t>4</w:t>
            </w:r>
            <w:r w:rsidRPr="00DE556B">
              <w:rPr>
                <w:rStyle w:val="iBAAGStandardTextBoldChar"/>
              </w:rPr>
              <w:t>,000</w:t>
            </w:r>
            <w:r w:rsidRPr="00DE556B">
              <w:t xml:space="preserve"> </w:t>
            </w:r>
            <w:r w:rsidRPr="00DE556B">
              <w:rPr>
                <w:rStyle w:val="iBAAGStandardTextChar"/>
              </w:rPr>
              <w:t>for all covered persons in your family.</w:t>
            </w:r>
          </w:p>
          <w:p w14:paraId="19C446F9" w14:textId="77777777" w:rsidR="005303EE" w:rsidRPr="00DE556B" w:rsidRDefault="005303EE" w:rsidP="005303EE"/>
          <w:p w14:paraId="24F51DD1" w14:textId="1EE88B77" w:rsidR="005303EE" w:rsidRPr="00DE556B" w:rsidRDefault="00E771D6" w:rsidP="00E771D6">
            <w:pPr>
              <w:pStyle w:val="iBAAGStandardText"/>
            </w:pPr>
            <w:r w:rsidRPr="00FA2BB5">
              <w:t xml:space="preserve"> </w:t>
            </w:r>
          </w:p>
        </w:tc>
        <w:tc>
          <w:tcPr>
            <w:tcW w:w="2491" w:type="dxa"/>
            <w:shd w:val="clear" w:color="auto" w:fill="FFFFFF" w:themeFill="background1"/>
          </w:tcPr>
          <w:p w14:paraId="60623965" w14:textId="5E2084DE" w:rsidR="00D65FEC" w:rsidRPr="00DE556B" w:rsidRDefault="00D65FEC" w:rsidP="00D65FEC">
            <w:r w:rsidRPr="00DE556B">
              <w:rPr>
                <w:rStyle w:val="iBAAGStandardTextBoldChar"/>
              </w:rPr>
              <w:lastRenderedPageBreak/>
              <w:t>$</w:t>
            </w:r>
            <w:r w:rsidR="00753EE3">
              <w:rPr>
                <w:rStyle w:val="iBAAGStandardTextBoldChar"/>
              </w:rPr>
              <w:t>2</w:t>
            </w:r>
            <w:r>
              <w:rPr>
                <w:rStyle w:val="iBAAGStandardTextBoldChar"/>
              </w:rPr>
              <w:t>,000</w:t>
            </w:r>
            <w:r w:rsidRPr="00DE556B">
              <w:t xml:space="preserve"> </w:t>
            </w:r>
            <w:r w:rsidRPr="00DE556B">
              <w:rPr>
                <w:rStyle w:val="iBAAGStandardTextChar"/>
              </w:rPr>
              <w:t xml:space="preserve">for each covered person, </w:t>
            </w:r>
            <w:r w:rsidRPr="00DE556B">
              <w:rPr>
                <w:rStyle w:val="iBAAGStandardTextChar"/>
              </w:rPr>
              <w:lastRenderedPageBreak/>
              <w:t>not to exceed</w:t>
            </w:r>
            <w:r w:rsidRPr="00DE556B">
              <w:t xml:space="preserve"> </w:t>
            </w:r>
            <w:r w:rsidRPr="00DE556B">
              <w:rPr>
                <w:rStyle w:val="iBAAGStandardTextBoldChar"/>
              </w:rPr>
              <w:t>$</w:t>
            </w:r>
            <w:r w:rsidR="00753EE3">
              <w:rPr>
                <w:rStyle w:val="iBAAGStandardTextBoldChar"/>
              </w:rPr>
              <w:t>4</w:t>
            </w:r>
            <w:r w:rsidRPr="00DE556B">
              <w:rPr>
                <w:rStyle w:val="iBAAGStandardTextBoldChar"/>
              </w:rPr>
              <w:t>,000</w:t>
            </w:r>
            <w:r w:rsidRPr="00DE556B">
              <w:t xml:space="preserve"> </w:t>
            </w:r>
            <w:r w:rsidRPr="00DE556B">
              <w:rPr>
                <w:rStyle w:val="iBAAGStandardTextChar"/>
              </w:rPr>
              <w:t>for all covered persons in your family.</w:t>
            </w:r>
          </w:p>
          <w:p w14:paraId="58717465" w14:textId="79FAC2CB" w:rsidR="005303EE" w:rsidRPr="00DE556B" w:rsidRDefault="005303EE" w:rsidP="006A6DDF"/>
        </w:tc>
        <w:tc>
          <w:tcPr>
            <w:tcW w:w="2491" w:type="dxa"/>
            <w:shd w:val="clear" w:color="auto" w:fill="FFFFFF" w:themeFill="background1"/>
          </w:tcPr>
          <w:p w14:paraId="7BD12FC5" w14:textId="3BAA316F" w:rsidR="00D65FEC" w:rsidRPr="00DE556B" w:rsidRDefault="00D65FEC" w:rsidP="00D65FEC">
            <w:r w:rsidRPr="00DE556B">
              <w:rPr>
                <w:rStyle w:val="iBAAGStandardTextBoldChar"/>
              </w:rPr>
              <w:lastRenderedPageBreak/>
              <w:t>$</w:t>
            </w:r>
            <w:r w:rsidR="00753EE3">
              <w:rPr>
                <w:rStyle w:val="iBAAGStandardTextBoldChar"/>
              </w:rPr>
              <w:t>4</w:t>
            </w:r>
            <w:r>
              <w:rPr>
                <w:rStyle w:val="iBAAGStandardTextBoldChar"/>
              </w:rPr>
              <w:t>,000</w:t>
            </w:r>
            <w:r w:rsidRPr="00DE556B">
              <w:t xml:space="preserve"> </w:t>
            </w:r>
            <w:r w:rsidRPr="00DE556B">
              <w:rPr>
                <w:rStyle w:val="iBAAGStandardTextChar"/>
              </w:rPr>
              <w:t xml:space="preserve">for each covered person, </w:t>
            </w:r>
            <w:r w:rsidRPr="00DE556B">
              <w:rPr>
                <w:rStyle w:val="iBAAGStandardTextChar"/>
              </w:rPr>
              <w:lastRenderedPageBreak/>
              <w:t>not to exceed</w:t>
            </w:r>
            <w:r w:rsidRPr="00DE556B">
              <w:t xml:space="preserve"> </w:t>
            </w:r>
            <w:r w:rsidRPr="00DE556B">
              <w:rPr>
                <w:rStyle w:val="iBAAGStandardTextBoldChar"/>
              </w:rPr>
              <w:t>$</w:t>
            </w:r>
            <w:r w:rsidR="00753EE3">
              <w:rPr>
                <w:rStyle w:val="iBAAGStandardTextBoldChar"/>
              </w:rPr>
              <w:t>8</w:t>
            </w:r>
            <w:r w:rsidRPr="00DE556B">
              <w:rPr>
                <w:rStyle w:val="iBAAGStandardTextBoldChar"/>
              </w:rPr>
              <w:t>,000</w:t>
            </w:r>
            <w:r w:rsidRPr="00DE556B">
              <w:t xml:space="preserve"> </w:t>
            </w:r>
            <w:r w:rsidRPr="00DE556B">
              <w:rPr>
                <w:rStyle w:val="iBAAGStandardTextChar"/>
              </w:rPr>
              <w:t>for all covered persons in your family.</w:t>
            </w:r>
          </w:p>
          <w:p w14:paraId="58717471" w14:textId="77777777" w:rsidR="005303EE" w:rsidRPr="00DE556B" w:rsidRDefault="005303EE" w:rsidP="006A6DDF"/>
        </w:tc>
        <w:tc>
          <w:tcPr>
            <w:tcW w:w="2521" w:type="dxa"/>
            <w:shd w:val="clear" w:color="auto" w:fill="FFFFFF" w:themeFill="background1"/>
          </w:tcPr>
          <w:p w14:paraId="58717473" w14:textId="64F7AAE9" w:rsidR="005303EE" w:rsidRPr="00DE556B" w:rsidRDefault="005303EE" w:rsidP="006A6DDF">
            <w:pPr>
              <w:rPr>
                <w:rStyle w:val="iBAAGStandardTextChar"/>
              </w:rPr>
            </w:pPr>
            <w:r w:rsidRPr="00DE556B">
              <w:rPr>
                <w:rStyle w:val="iBAAGStandardTextChar"/>
              </w:rPr>
              <w:lastRenderedPageBreak/>
              <w:t xml:space="preserve">Your annual deductible will be </w:t>
            </w:r>
            <w:r w:rsidRPr="00DE556B">
              <w:rPr>
                <w:rStyle w:val="iBAAGStandardTextChar"/>
              </w:rPr>
              <w:lastRenderedPageBreak/>
              <w:t>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74" w14:textId="77777777" w:rsidR="005303EE" w:rsidRPr="00DE556B" w:rsidRDefault="005303EE" w:rsidP="006A6DDF"/>
          <w:p w14:paraId="58717476" w14:textId="0AE66DED" w:rsidR="005303EE" w:rsidRPr="00DE556B" w:rsidRDefault="005303EE" w:rsidP="006A6DDF">
            <w:pPr>
              <w:pStyle w:val="iBAAGStandardText"/>
            </w:pPr>
            <w:r w:rsidRPr="00DE556B">
              <w:t xml:space="preserve">A calendar year begins on January 1st and ends on December 31st. </w:t>
            </w:r>
          </w:p>
          <w:p w14:paraId="58717477" w14:textId="77777777" w:rsidR="005303EE" w:rsidRPr="00DE556B" w:rsidRDefault="005303EE" w:rsidP="006A6DDF">
            <w:pPr>
              <w:pStyle w:val="iBAAGStandardText"/>
            </w:pPr>
          </w:p>
          <w:p w14:paraId="58717478" w14:textId="4513C76F" w:rsidR="005303EE" w:rsidRPr="00DE556B" w:rsidRDefault="005303EE" w:rsidP="006A6DDF">
            <w:pPr>
              <w:pStyle w:val="iBAAGStandardText"/>
            </w:pPr>
            <w:r w:rsidRPr="00DE556B">
              <w:t>If you join mid-year, your deductible will go from the time you start and end on December 31st of that year. Your new deductible begins January 1st of the new year.</w:t>
            </w:r>
          </w:p>
          <w:p w14:paraId="58717479"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 xml:space="preserve">This is the maximum amount that </w:t>
            </w:r>
            <w:r w:rsidRPr="00DE556B">
              <w:rPr>
                <w:rStyle w:val="iBAAGStandardTextChar"/>
              </w:rPr>
              <w:lastRenderedPageBreak/>
              <w:t>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lastRenderedPageBreak/>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EA5C51">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EA5C51">
            <w:pPr>
              <w:pStyle w:val="iBAAGSituationBoxName"/>
            </w:pPr>
            <w:bookmarkStart w:id="19" w:name="History_Conversion"/>
            <w:r w:rsidRPr="00DE556B">
              <w:lastRenderedPageBreak/>
              <w:t>History Conversion</w:t>
            </w:r>
          </w:p>
          <w:bookmarkEnd w:id="19"/>
          <w:p w14:paraId="44AA5419" w14:textId="77777777" w:rsidR="00937385" w:rsidRPr="00DE556B" w:rsidRDefault="00937385" w:rsidP="002C07BC">
            <w:pPr>
              <w:pStyle w:val="InstructionalText"/>
            </w:pPr>
          </w:p>
        </w:tc>
        <w:tc>
          <w:tcPr>
            <w:tcW w:w="9990" w:type="dxa"/>
            <w:shd w:val="clear" w:color="auto" w:fill="F2DBDB"/>
          </w:tcPr>
          <w:p w14:paraId="55690E4F" w14:textId="6FCE566C"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EA5C51">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 xml:space="preserve">What </w:t>
            </w:r>
            <w:proofErr w:type="gramStart"/>
            <w:r w:rsidRPr="00FB72EB">
              <w:t>is</w:t>
            </w:r>
            <w:proofErr w:type="gramEnd"/>
            <w:r w:rsidRPr="00FB72EB">
              <w:t xml:space="preserve">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Out_of_Pocket</w:t>
      </w:r>
      <w:proofErr w:type="spellEnd"/>
      <w:r w:rsidRPr="00DE556B">
        <w:rPr>
          <w:rStyle w:val="iBAAGTags"/>
        </w:rPr>
        <w: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D65FEC">
        <w:tc>
          <w:tcPr>
            <w:tcW w:w="13510" w:type="dxa"/>
            <w:gridSpan w:val="5"/>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D65F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D65F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891877">
            <w:pPr>
              <w:pStyle w:val="iBAAGSituationBoxName"/>
            </w:pPr>
            <w:r w:rsidRPr="00DE556B">
              <w:lastRenderedPageBreak/>
              <w:t xml:space="preserve">Out-of-Pocket Limit </w:t>
            </w:r>
          </w:p>
          <w:p w14:paraId="382C0F69"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1AE510F" w14:textId="76DA5ABD" w:rsidR="00753EE3" w:rsidRDefault="00056C7A" w:rsidP="00753EE3">
            <w:pPr>
              <w:pStyle w:val="iBAAGStandardText"/>
            </w:pPr>
            <w:r w:rsidRPr="00DE556B">
              <w:rPr>
                <w:rStyle w:val="iBAAGStandardTextBoldChar"/>
              </w:rPr>
              <w:t>$</w:t>
            </w:r>
            <w:r w:rsidR="00D65FEC">
              <w:rPr>
                <w:rStyle w:val="iBAAGStandardTextBoldChar"/>
              </w:rPr>
              <w:t>3</w:t>
            </w:r>
            <w:r w:rsidRPr="00DE556B">
              <w:rPr>
                <w:rStyle w:val="iBAAGStandardTextBoldChar"/>
              </w:rPr>
              <w:t>,000</w:t>
            </w:r>
            <w:r w:rsidRPr="00DE556B">
              <w:t xml:space="preserve"> </w:t>
            </w:r>
            <w:r w:rsidRPr="00DE556B">
              <w:rPr>
                <w:rStyle w:val="iBAAGStandardTextChar"/>
              </w:rPr>
              <w:t xml:space="preserve">for each covered person, not to exceed </w:t>
            </w:r>
            <w:r w:rsidRPr="00DE556B">
              <w:rPr>
                <w:rStyle w:val="iBAAGStandardTextBoldChar"/>
              </w:rPr>
              <w:t>$</w:t>
            </w:r>
            <w:r w:rsidR="00753EE3">
              <w:rPr>
                <w:rStyle w:val="iBAAGStandardTextBoldChar"/>
              </w:rPr>
              <w:t>5</w:t>
            </w:r>
            <w:r w:rsidRPr="00DE556B">
              <w:rPr>
                <w:rStyle w:val="iBAAGStandardTextBoldChar"/>
              </w:rPr>
              <w:t>,000</w:t>
            </w:r>
            <w:r w:rsidRPr="00DE556B">
              <w:t xml:space="preserve"> </w:t>
            </w:r>
            <w:r w:rsidRPr="00DE556B">
              <w:rPr>
                <w:rStyle w:val="iBAAGStandardTextChar"/>
              </w:rPr>
              <w:t>for all covered members of your family.</w:t>
            </w:r>
          </w:p>
          <w:p w14:paraId="7B1018E8" w14:textId="6B4A59C3" w:rsidR="00753EE3" w:rsidRDefault="00753EE3" w:rsidP="00753EE3">
            <w:pPr>
              <w:pStyle w:val="iBAAGStandardText"/>
            </w:pPr>
          </w:p>
          <w:p w14:paraId="1E627DEF" w14:textId="77777777" w:rsidR="00753EE3" w:rsidRPr="002C07BC" w:rsidRDefault="00753EE3" w:rsidP="002C07BC">
            <w:pPr>
              <w:pStyle w:val="iBAAGStandardText"/>
            </w:pPr>
          </w:p>
          <w:p w14:paraId="6B51D423" w14:textId="01871A7F" w:rsidR="00056C7A" w:rsidRPr="00DE556B" w:rsidRDefault="00E771D6" w:rsidP="00753EE3">
            <w:pPr>
              <w:pStyle w:val="iBAAGStandardText"/>
            </w:pPr>
            <w:r w:rsidRPr="00FA2BB5">
              <w:rPr>
                <w:rStyle w:val="iBAAGStandardTextChar"/>
              </w:rPr>
              <w:t xml:space="preserve">Any amount you pay towards your </w:t>
            </w:r>
            <w:r w:rsidR="00430ED5" w:rsidRPr="00FA2BB5">
              <w:rPr>
                <w:rStyle w:val="iBAAGStandardTextChar"/>
              </w:rPr>
              <w:t xml:space="preserve">out-of-pocket limit </w:t>
            </w:r>
            <w:r w:rsidRPr="00FA2BB5">
              <w:rPr>
                <w:rStyle w:val="iBAAGStandardTextChar"/>
              </w:rPr>
              <w:t>will apply to both the</w:t>
            </w:r>
            <w:r>
              <w:rPr>
                <w:rStyle w:val="iBAAGStandardTextChar"/>
              </w:rPr>
              <w:t xml:space="preserve"> international</w:t>
            </w:r>
            <w:r w:rsidRPr="00FA2BB5">
              <w:rPr>
                <w:rStyle w:val="iBAAGStandardTextChar"/>
              </w:rPr>
              <w:t xml:space="preserve"> and </w:t>
            </w:r>
            <w:r>
              <w:rPr>
                <w:rStyle w:val="iBAAGStandardTextChar"/>
              </w:rPr>
              <w:t xml:space="preserve">U.S. </w:t>
            </w:r>
            <w:r w:rsidRPr="00FA2BB5">
              <w:rPr>
                <w:rStyle w:val="iBAAGStandardTextChar"/>
              </w:rPr>
              <w:t>network out-of-pocket limit.</w:t>
            </w:r>
          </w:p>
        </w:tc>
        <w:tc>
          <w:tcPr>
            <w:tcW w:w="2491" w:type="dxa"/>
          </w:tcPr>
          <w:p w14:paraId="17706DF4" w14:textId="026DB4D1" w:rsidR="00753EE3" w:rsidRDefault="00D65FEC" w:rsidP="00753EE3">
            <w:pPr>
              <w:pStyle w:val="iBAAGStandardText"/>
            </w:pPr>
            <w:r w:rsidRPr="00DE556B">
              <w:rPr>
                <w:rStyle w:val="iBAAGStandardTextBoldChar"/>
              </w:rPr>
              <w:t>$</w:t>
            </w:r>
            <w:r w:rsidR="00753EE3">
              <w:rPr>
                <w:rStyle w:val="iBAAGStandardTextBoldChar"/>
              </w:rPr>
              <w:t>3</w:t>
            </w:r>
            <w:r w:rsidRPr="00DE556B">
              <w:rPr>
                <w:rStyle w:val="iBAAGStandardTextBoldChar"/>
              </w:rPr>
              <w:t>,</w:t>
            </w:r>
            <w:r>
              <w:rPr>
                <w:rStyle w:val="iBAAGStandardTextBoldChar"/>
              </w:rPr>
              <w:t>5</w:t>
            </w:r>
            <w:r w:rsidRPr="00DE556B">
              <w:rPr>
                <w:rStyle w:val="iBAAGStandardTextBoldChar"/>
              </w:rPr>
              <w:t>00</w:t>
            </w:r>
            <w:r w:rsidRPr="00DE556B">
              <w:t xml:space="preserve"> </w:t>
            </w:r>
            <w:r w:rsidRPr="00DE556B">
              <w:rPr>
                <w:rStyle w:val="iBAAGStandardTextChar"/>
              </w:rPr>
              <w:t xml:space="preserve">for each covered person, not to exceed </w:t>
            </w:r>
            <w:r w:rsidRPr="00DE556B">
              <w:rPr>
                <w:rStyle w:val="iBAAGStandardTextBoldChar"/>
              </w:rPr>
              <w:t>$</w:t>
            </w:r>
            <w:r w:rsidR="00753EE3">
              <w:rPr>
                <w:rStyle w:val="iBAAGStandardTextBoldChar"/>
              </w:rPr>
              <w:t>8</w:t>
            </w:r>
            <w:r w:rsidRPr="00DE556B">
              <w:rPr>
                <w:rStyle w:val="iBAAGStandardTextBoldChar"/>
              </w:rPr>
              <w:t>,000</w:t>
            </w:r>
            <w:r w:rsidRPr="00DE556B">
              <w:t xml:space="preserve"> </w:t>
            </w:r>
            <w:r w:rsidRPr="00DE556B">
              <w:rPr>
                <w:rStyle w:val="iBAAGStandardTextChar"/>
              </w:rPr>
              <w:t>for all covered members of your family.</w:t>
            </w:r>
          </w:p>
          <w:p w14:paraId="06941C29" w14:textId="77777777" w:rsidR="00753EE3" w:rsidRPr="002C07BC" w:rsidRDefault="00753EE3" w:rsidP="002C07BC">
            <w:pPr>
              <w:pStyle w:val="iBAAGStandardText"/>
            </w:pPr>
          </w:p>
          <w:p w14:paraId="0BD470E5" w14:textId="59509239" w:rsidR="00E771D6" w:rsidRPr="00DE556B" w:rsidRDefault="00E771D6" w:rsidP="00E771D6">
            <w:r w:rsidRPr="00FA2BB5">
              <w:rPr>
                <w:rStyle w:val="iBAAGStandardTextChar"/>
              </w:rPr>
              <w:t xml:space="preserve">Any amount you pay towards your </w:t>
            </w:r>
            <w:r w:rsidR="00430ED5" w:rsidRPr="00FA2BB5">
              <w:rPr>
                <w:rStyle w:val="iBAAGStandardTextChar"/>
              </w:rPr>
              <w:t xml:space="preserve">out-of-pocket limit </w:t>
            </w:r>
            <w:r w:rsidRPr="00FA2BB5">
              <w:rPr>
                <w:rStyle w:val="iBAAGStandardTextChar"/>
              </w:rPr>
              <w:t>will apply to both the</w:t>
            </w:r>
            <w:r>
              <w:rPr>
                <w:rStyle w:val="iBAAGStandardTextChar"/>
              </w:rPr>
              <w:t xml:space="preserve"> international</w:t>
            </w:r>
            <w:r w:rsidRPr="00FA2BB5">
              <w:rPr>
                <w:rStyle w:val="iBAAGStandardTextChar"/>
              </w:rPr>
              <w:t xml:space="preserve"> and </w:t>
            </w:r>
            <w:r>
              <w:rPr>
                <w:rStyle w:val="iBAAGStandardTextChar"/>
              </w:rPr>
              <w:t xml:space="preserve">U.S. </w:t>
            </w:r>
            <w:r w:rsidRPr="00FA2BB5">
              <w:rPr>
                <w:rStyle w:val="iBAAGStandardTextChar"/>
              </w:rPr>
              <w:t>network out-of-pocket limit.</w:t>
            </w:r>
            <w:r w:rsidRPr="00FA2BB5">
              <w:t xml:space="preserve">  </w:t>
            </w:r>
          </w:p>
        </w:tc>
        <w:tc>
          <w:tcPr>
            <w:tcW w:w="2491" w:type="dxa"/>
          </w:tcPr>
          <w:p w14:paraId="2C223C0C" w14:textId="09219637" w:rsidR="00056C7A" w:rsidRPr="00DE556B" w:rsidRDefault="00D65FEC" w:rsidP="00891877">
            <w:r w:rsidRPr="00DE556B">
              <w:rPr>
                <w:rStyle w:val="iBAAGStandardTextBoldChar"/>
              </w:rPr>
              <w:t>$</w:t>
            </w:r>
            <w:r>
              <w:rPr>
                <w:rStyle w:val="iBAAGStandardTextBoldChar"/>
              </w:rPr>
              <w:t>12</w:t>
            </w:r>
            <w:r w:rsidRPr="00DE556B">
              <w:rPr>
                <w:rStyle w:val="iBAAGStandardTextBoldChar"/>
              </w:rPr>
              <w:t>,000</w:t>
            </w:r>
            <w:r w:rsidRPr="00DE556B">
              <w:t xml:space="preserve"> </w:t>
            </w:r>
            <w:r w:rsidRPr="00DE556B">
              <w:rPr>
                <w:rStyle w:val="iBAAGStandardTextChar"/>
              </w:rPr>
              <w:t xml:space="preserve">for each covered person, not to exceed </w:t>
            </w:r>
            <w:r w:rsidRPr="00DE556B">
              <w:rPr>
                <w:rStyle w:val="iBAAGStandardTextBoldChar"/>
              </w:rPr>
              <w:t>$</w:t>
            </w:r>
            <w:r>
              <w:rPr>
                <w:rStyle w:val="iBAAGStandardTextBoldChar"/>
              </w:rPr>
              <w:t>24</w:t>
            </w:r>
            <w:r w:rsidRPr="00DE556B">
              <w:rPr>
                <w:rStyle w:val="iBAAGStandardTextBoldChar"/>
              </w:rPr>
              <w:t>,000</w:t>
            </w:r>
            <w:r w:rsidRPr="00DE556B">
              <w:t xml:space="preserve"> </w:t>
            </w:r>
            <w:r w:rsidRPr="00DE556B">
              <w:rPr>
                <w:rStyle w:val="iBAAGStandardTextChar"/>
              </w:rPr>
              <w:t>for all covered members of your family.</w:t>
            </w:r>
            <w:r w:rsidRPr="00FA2BB5">
              <w:t xml:space="preserve"> </w:t>
            </w:r>
          </w:p>
        </w:tc>
        <w:tc>
          <w:tcPr>
            <w:tcW w:w="2520" w:type="dxa"/>
          </w:tcPr>
          <w:p w14:paraId="4BF02EF1" w14:textId="323DBF5B"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675BDE46"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4A6B12C6"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6F1A475A"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EA5C51">
            <w:pPr>
              <w:pStyle w:val="iBAAGSituationBoxName"/>
            </w:pPr>
            <w:bookmarkStart w:id="23" w:name="Allowed_Amount_Eligible_Expenses"/>
            <w:r w:rsidRPr="00DE556B">
              <w:t xml:space="preserve">Allowed Amount  </w:t>
            </w:r>
          </w:p>
          <w:p w14:paraId="59478376" w14:textId="77777777" w:rsidR="00B029D9" w:rsidRPr="00DE556B" w:rsidRDefault="00B029D9" w:rsidP="00EA5C51">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 xml:space="preserve">This is the maximum amount that payment is based on for covered health care services. If your doctor charges more </w:t>
            </w:r>
            <w:r w:rsidRPr="00DE556B">
              <w:rPr>
                <w:rStyle w:val="iBAAGStandardTextChar"/>
              </w:rPr>
              <w:lastRenderedPageBreak/>
              <w:t>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lastRenderedPageBreak/>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lastRenderedPageBreak/>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lastRenderedPageBreak/>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lastRenderedPageBreak/>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lastRenderedPageBreak/>
              <w:t xml:space="preserve">You </w:t>
            </w:r>
            <w:proofErr w:type="gramStart"/>
            <w:r w:rsidRPr="00DE556B">
              <w:t>have to</w:t>
            </w:r>
            <w:proofErr w:type="gramEnd"/>
            <w:r w:rsidRPr="00DE556B">
              <w:t xml:space="preserve">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lastRenderedPageBreak/>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lastRenderedPageBreak/>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EA5C51">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lastRenderedPageBreak/>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lastRenderedPageBreak/>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w:t>
            </w:r>
            <w:proofErr w:type="gramStart"/>
            <w:r w:rsidRPr="00DE556B">
              <w:t>have to</w:t>
            </w:r>
            <w:proofErr w:type="gramEnd"/>
            <w:r w:rsidRPr="00DE556B">
              <w:t xml:space="preserve">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lastRenderedPageBreak/>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EA5C51">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 xml:space="preserve">Please refer to the specific common medical event to see if a co-payment applies and how much you </w:t>
            </w:r>
            <w:proofErr w:type="gramStart"/>
            <w:r w:rsidRPr="00DE556B">
              <w:t>have to</w:t>
            </w:r>
            <w:proofErr w:type="gramEnd"/>
            <w:r w:rsidRPr="00DE556B">
              <w:t xml:space="preserve">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A6DDF">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A6DDF">
        <w:tblPrEx>
          <w:shd w:val="clear" w:color="auto" w:fill="auto"/>
        </w:tblPrEx>
        <w:tc>
          <w:tcPr>
            <w:tcW w:w="3517" w:type="dxa"/>
            <w:shd w:val="clear" w:color="auto" w:fill="F2DBDB"/>
          </w:tcPr>
          <w:p w14:paraId="063C09F8" w14:textId="77777777" w:rsidR="00162805" w:rsidRPr="00DE556B" w:rsidRDefault="00162805" w:rsidP="00162805">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774EA82D" w14:textId="77777777" w:rsidR="00D65FEC" w:rsidRPr="00753EE3" w:rsidRDefault="00D65FEC" w:rsidP="002C07BC">
            <w:pPr>
              <w:pStyle w:val="iBAAGStandardText"/>
            </w:pPr>
          </w:p>
          <w:p w14:paraId="469C57B6" w14:textId="77777777" w:rsidR="00AA5F8D" w:rsidRPr="00833A66" w:rsidRDefault="00AA5F8D" w:rsidP="005008C8">
            <w:pPr>
              <w:pStyle w:val="iBAAGStandardTextBold"/>
            </w:pPr>
            <w:r w:rsidRPr="00833A66">
              <w:t>Reasonable and Customary (R&amp;C) – Professional</w:t>
            </w:r>
          </w:p>
          <w:p w14:paraId="76DDBB2E" w14:textId="77777777" w:rsidR="00AA5F8D" w:rsidRPr="00833A66" w:rsidRDefault="00AA5F8D" w:rsidP="005008C8">
            <w:pPr>
              <w:pStyle w:val="iBAAGLevel1Bullets"/>
              <w:tabs>
                <w:tab w:val="left" w:pos="720"/>
              </w:tabs>
            </w:pPr>
            <w:r w:rsidRPr="00833A66">
              <w:t xml:space="preserve">Available data resources of competitive fees in that geographic area. </w:t>
            </w:r>
          </w:p>
          <w:p w14:paraId="3362BA4A" w14:textId="10C6B7D3" w:rsidR="00AA5F8D" w:rsidRPr="00833A66" w:rsidRDefault="00AA5F8D" w:rsidP="005008C8">
            <w:pPr>
              <w:pStyle w:val="iBAAGLevel1Bullets"/>
              <w:tabs>
                <w:tab w:val="left" w:pos="720"/>
              </w:tabs>
            </w:pPr>
            <w:r w:rsidRPr="00833A66">
              <w:rPr>
                <w:rStyle w:val="iBAAGStandardTextBoldChar"/>
              </w:rPr>
              <w:t>80%</w:t>
            </w:r>
            <w:r w:rsidRPr="00833A66">
              <w:t xml:space="preserve"> of R&amp;C</w:t>
            </w:r>
          </w:p>
          <w:p w14:paraId="6D9175FB" w14:textId="77777777" w:rsidR="00AA5F8D" w:rsidRPr="00833A66" w:rsidRDefault="00AA5F8D" w:rsidP="005008C8">
            <w:pPr>
              <w:pStyle w:val="iBAAGStandardText"/>
            </w:pPr>
          </w:p>
          <w:p w14:paraId="0DCC9682" w14:textId="7AB92AB7" w:rsidR="00162805" w:rsidRPr="00707FF8" w:rsidRDefault="00162805" w:rsidP="00162805">
            <w:pPr>
              <w:pStyle w:val="iBAAGStandardTextBold"/>
            </w:pPr>
            <w:r w:rsidRPr="00707FF8">
              <w:t>Does Shared Savings Program apply?</w:t>
            </w:r>
          </w:p>
          <w:p w14:paraId="09D526FE" w14:textId="77777777" w:rsidR="00162805" w:rsidRPr="00707FF8" w:rsidRDefault="00162805" w:rsidP="00162805">
            <w:pPr>
              <w:pStyle w:val="iBAAGStandardText"/>
            </w:pPr>
            <w:proofErr w:type="gramStart"/>
            <w:r w:rsidRPr="00707FF8">
              <w:t>Yes</w:t>
            </w:r>
            <w:proofErr w:type="gramEnd"/>
            <w:r w:rsidRPr="00707FF8">
              <w:t xml:space="preserve"> and Fee Negotiations</w:t>
            </w:r>
          </w:p>
          <w:p w14:paraId="51459F16"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CFD3D56" w14:textId="093D7C7B" w:rsidR="00162805" w:rsidRDefault="00162805" w:rsidP="00162805">
            <w:pPr>
              <w:rPr>
                <w:rStyle w:val="InstructionalTextChar"/>
              </w:rPr>
            </w:pPr>
            <w:r w:rsidRPr="00707FF8">
              <w:rPr>
                <w:rStyle w:val="iBAAGStandardTextChar"/>
              </w:rPr>
              <w:t>Yes</w:t>
            </w:r>
            <w:r w:rsidRPr="00707FF8">
              <w:t xml:space="preserve"> </w:t>
            </w:r>
            <w:r w:rsidRPr="00707FF8">
              <w:rPr>
                <w:rStyle w:val="iBAAGStandardTextChar"/>
              </w:rPr>
              <w:t>(</w:t>
            </w:r>
            <w:r w:rsidRPr="00707FF8">
              <w:rPr>
                <w:rStyle w:val="iBAAGStandardTextBoldChar"/>
              </w:rPr>
              <w:t>$500</w:t>
            </w:r>
            <w:r w:rsidRPr="00707FF8">
              <w:t xml:space="preserve"> </w:t>
            </w:r>
            <w:r w:rsidRPr="00707FF8">
              <w:rPr>
                <w:rStyle w:val="iBAAGStandardTextChar"/>
              </w:rPr>
              <w:t>Outpatient -</w:t>
            </w:r>
            <w:r w:rsidRPr="00707FF8">
              <w:t xml:space="preserve"> </w:t>
            </w:r>
            <w:r w:rsidRPr="00707FF8">
              <w:rPr>
                <w:rStyle w:val="iBAAGStandardTextBoldChar"/>
              </w:rPr>
              <w:t>$5,000</w:t>
            </w:r>
            <w:r w:rsidRPr="00707FF8">
              <w:t xml:space="preserve"> </w:t>
            </w:r>
            <w:r w:rsidRPr="00707FF8">
              <w:rPr>
                <w:rStyle w:val="iBAAGStandardTextChar"/>
              </w:rPr>
              <w:t>Inpatient)</w:t>
            </w:r>
          </w:p>
          <w:p w14:paraId="5871754F" w14:textId="77777777" w:rsidR="00162805" w:rsidRPr="00162805" w:rsidRDefault="00162805" w:rsidP="00C02BC9"/>
        </w:tc>
      </w:tr>
    </w:tbl>
    <w:p w14:paraId="58717551" w14:textId="77777777" w:rsidR="004737C1" w:rsidRPr="00DE556B" w:rsidRDefault="004737C1" w:rsidP="004737C1"/>
    <w:p w14:paraId="4D999BFF"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Flexible_Spending_Account</w:t>
      </w:r>
      <w:proofErr w:type="spellEnd"/>
      <w:r w:rsidRPr="00DE556B">
        <w:rPr>
          <w:rStyle w:val="iBAAGTags"/>
        </w:rPr>
        <w: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97332A">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97332A">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97332A" w:rsidRPr="00DE556B" w14:paraId="71B07B24" w14:textId="77777777" w:rsidTr="0097332A">
        <w:tblPrEx>
          <w:shd w:val="clear" w:color="auto" w:fill="auto"/>
        </w:tblPrEx>
        <w:tc>
          <w:tcPr>
            <w:tcW w:w="3517" w:type="dxa"/>
            <w:shd w:val="clear" w:color="auto" w:fill="FFFFFF" w:themeFill="background1"/>
          </w:tcPr>
          <w:p w14:paraId="45DA580F" w14:textId="77777777" w:rsidR="0097332A" w:rsidRDefault="0097332A" w:rsidP="0097332A">
            <w:pPr>
              <w:pStyle w:val="iBAAGSituationBoxName"/>
            </w:pPr>
            <w:bookmarkStart w:id="28" w:name="Flexible_Spending_Account_FSA"/>
            <w:r>
              <w:t>Flexible Spending Account (FSA)</w:t>
            </w:r>
          </w:p>
          <w:p w14:paraId="6471000E" w14:textId="77777777" w:rsidR="0097332A" w:rsidRDefault="0097332A" w:rsidP="0097332A"/>
          <w:p w14:paraId="5E1BF34C" w14:textId="77777777" w:rsidR="0097332A" w:rsidRDefault="0097332A" w:rsidP="0097332A">
            <w:r w:rsidRPr="00C926BD">
              <w:rPr>
                <w:rStyle w:val="iBAAGStandardTextBoldChar"/>
              </w:rPr>
              <w:t>What is a flexible spending account?</w:t>
            </w:r>
            <w:r>
              <w:t xml:space="preserve"> </w:t>
            </w:r>
            <w:r w:rsidRPr="00C926BD">
              <w:rPr>
                <w:rStyle w:val="iBAAGStandardTextChar"/>
              </w:rPr>
              <w:t xml:space="preserve">A benefit plan that lets you put pre-tax dollars in special accounts to help pay medical costs, </w:t>
            </w:r>
            <w:proofErr w:type="gramStart"/>
            <w:r w:rsidRPr="00C926BD">
              <w:rPr>
                <w:rStyle w:val="iBAAGStandardTextChar"/>
              </w:rPr>
              <w:t>child care</w:t>
            </w:r>
            <w:proofErr w:type="gramEnd"/>
            <w:r w:rsidRPr="00C926BD">
              <w:rPr>
                <w:rStyle w:val="iBAAGStandardTextChar"/>
              </w:rPr>
              <w:t>, and other health services.</w:t>
            </w:r>
          </w:p>
          <w:p w14:paraId="71519F1F" w14:textId="77777777" w:rsidR="0097332A" w:rsidRDefault="0097332A" w:rsidP="0097332A"/>
          <w:p w14:paraId="63525368" w14:textId="77777777" w:rsidR="0097332A" w:rsidRDefault="0097332A" w:rsidP="0097332A">
            <w:pPr>
              <w:pStyle w:val="iBAAGStandardTextBold"/>
            </w:pPr>
            <w:r>
              <w:t xml:space="preserve">Want more information? </w:t>
            </w:r>
          </w:p>
          <w:p w14:paraId="4C525AED" w14:textId="36881C7E" w:rsidR="0097332A" w:rsidRPr="00DE556B" w:rsidRDefault="0097332A" w:rsidP="0097332A">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8"/>
          </w:p>
        </w:tc>
        <w:tc>
          <w:tcPr>
            <w:tcW w:w="9990" w:type="dxa"/>
            <w:shd w:val="clear" w:color="auto" w:fill="FFFFFF" w:themeFill="background1"/>
          </w:tcPr>
          <w:p w14:paraId="066CDBC2" w14:textId="77777777" w:rsidR="0097332A" w:rsidRPr="002254B3" w:rsidRDefault="0097332A" w:rsidP="0097332A">
            <w:pPr>
              <w:pStyle w:val="iBAAGStandardText"/>
            </w:pPr>
            <w:r w:rsidRPr="002254B3">
              <w:t>No coverage is available with UnitedHealthcare.</w:t>
            </w:r>
          </w:p>
          <w:p w14:paraId="1C513023" w14:textId="346B4C60" w:rsidR="0097332A" w:rsidRPr="00DE556B" w:rsidRDefault="0097332A">
            <w:pPr>
              <w:pStyle w:val="iBAAGStandardText"/>
            </w:pPr>
          </w:p>
        </w:tc>
      </w:tr>
      <w:tr w:rsidR="001E3527" w:rsidRPr="00DE556B" w14:paraId="7AF69002" w14:textId="77777777" w:rsidTr="0097332A">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lastRenderedPageBreak/>
              <w:t>About Your Benefits</w:t>
            </w:r>
          </w:p>
        </w:tc>
      </w:tr>
      <w:tr w:rsidR="006041ED" w:rsidRPr="00DE556B" w14:paraId="15EE82D6" w14:textId="77777777" w:rsidTr="0097332A">
        <w:tblPrEx>
          <w:shd w:val="clear" w:color="auto" w:fill="auto"/>
        </w:tblPrEx>
        <w:tc>
          <w:tcPr>
            <w:tcW w:w="3517" w:type="dxa"/>
            <w:shd w:val="clear" w:color="auto" w:fill="FFFFFF" w:themeFill="background1"/>
          </w:tcPr>
          <w:p w14:paraId="1B4C929B" w14:textId="77777777" w:rsidR="00B75C77" w:rsidRDefault="00B75C77" w:rsidP="00B75C77">
            <w:pPr>
              <w:pStyle w:val="iBAAGSituationBoxName"/>
            </w:pPr>
            <w:bookmarkStart w:id="29" w:name="Healthcare_Spending_Card"/>
            <w:r>
              <w:t>Health Care Spending Card</w:t>
            </w:r>
            <w:bookmarkEnd w:id="29"/>
          </w:p>
          <w:p w14:paraId="5FFFA1F3" w14:textId="58B46326" w:rsidR="006041ED" w:rsidRPr="00DE556B" w:rsidRDefault="006041ED" w:rsidP="00EA5C51">
            <w:pPr>
              <w:pStyle w:val="iBAAGSituationBoxName"/>
            </w:pPr>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Hospital_Services</w:t>
      </w:r>
      <w:proofErr w:type="spellEnd"/>
      <w:r w:rsidRPr="00DE556B">
        <w:rPr>
          <w:rStyle w:val="iBAAGTags"/>
        </w:rPr>
        <w:t>--&gt;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BB34DE">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BB34DE" w:rsidRPr="00DE556B" w14:paraId="614363C1"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B34DE" w:rsidRPr="00DE556B" w14:paraId="457C9267"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EA5C51">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029662EB" w:rsidR="004F5D93" w:rsidRPr="00DE556B" w:rsidRDefault="0012560D" w:rsidP="003A24AF">
            <w:pPr>
              <w:pStyle w:val="iBAAGStandardText"/>
            </w:pPr>
            <w:bookmarkStart w:id="32" w:name="_DV_M11"/>
            <w:bookmarkStart w:id="33" w:name="_DV_M12"/>
            <w:bookmarkEnd w:id="32"/>
            <w:bookmarkEnd w:id="33"/>
            <w:r w:rsidRPr="00DE556B">
              <w:lastRenderedPageBreak/>
              <w:t>Benefits apply to covered health services that are provided by a doctor</w:t>
            </w:r>
            <w:r w:rsidR="006041ED" w:rsidRPr="00DE556B">
              <w:t xml:space="preserve"> or facility.</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lastRenderedPageBreak/>
              <w:t xml:space="preserve">Benefits apply to covered health services that are provided by a network doctor or </w:t>
            </w:r>
            <w:r w:rsidRPr="00DE556B">
              <w:lastRenderedPageBreak/>
              <w:t xml:space="preserve">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lastRenderedPageBreak/>
              <w:t xml:space="preserve">Benefits apply to covered health services that are provided by an out-of-network </w:t>
            </w:r>
            <w:r w:rsidRPr="00DE556B">
              <w:lastRenderedPageBreak/>
              <w:t>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lastRenderedPageBreak/>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lastRenderedPageBreak/>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BB34DE">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lastRenderedPageBreak/>
              <w:t>About Your Benefits</w:t>
            </w:r>
          </w:p>
        </w:tc>
      </w:tr>
      <w:tr w:rsidR="00B86AA9" w:rsidRPr="00DE556B" w14:paraId="7E70F9CC"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EA5C51">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B34DE" w:rsidRPr="00DE556B" w14:paraId="587175CF"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B34DE" w:rsidRPr="00DE556B" w14:paraId="587175F5" w14:textId="77777777" w:rsidTr="00BB34DE">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EA5C51">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0FF9C3E6" w14:textId="3730B35E" w:rsidR="00B86AA9" w:rsidRPr="00DE556B" w:rsidRDefault="00D65FEC">
            <w:r>
              <w:rPr>
                <w:rStyle w:val="iBAAGStandardTextBoldChar"/>
              </w:rPr>
              <w:t>30%</w:t>
            </w:r>
            <w:r w:rsidR="00B86AA9" w:rsidRPr="00DE556B">
              <w:t xml:space="preserve"> </w:t>
            </w:r>
            <w:r w:rsidR="00B86AA9" w:rsidRPr="00DE556B">
              <w:rPr>
                <w:rStyle w:val="iBAAGStandardTextChar"/>
              </w:rPr>
              <w:t>co-insurance, after you pay the deductible</w:t>
            </w:r>
            <w:r w:rsidR="0000339A" w:rsidRPr="00DE556B">
              <w:rPr>
                <w:rStyle w:val="iBAAGStandardTextChar"/>
              </w:rPr>
              <w:t>.</w:t>
            </w:r>
          </w:p>
          <w:p w14:paraId="4A991669" w14:textId="77777777" w:rsidR="00781B76" w:rsidRPr="00DE556B" w:rsidRDefault="00781B76" w:rsidP="002D5CBB">
            <w:pPr>
              <w:rPr>
                <w:rStyle w:val="iBAAGStandardTextBoldChar"/>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464EF7FC" w14:textId="52D45F3C" w:rsidR="00B86AA9" w:rsidRDefault="00D65FEC" w:rsidP="002D5CBB">
            <w:r>
              <w:rPr>
                <w:rStyle w:val="iBAAGStandardTextBoldChar"/>
              </w:rPr>
              <w:t>30%</w:t>
            </w:r>
            <w:r w:rsidRPr="00DE556B">
              <w:t xml:space="preserve"> </w:t>
            </w:r>
            <w:r w:rsidRPr="00DE556B">
              <w:rPr>
                <w:rStyle w:val="iBAAGStandardTextChar"/>
              </w:rPr>
              <w:t>co-insurance, after you pay the deductible.</w:t>
            </w:r>
          </w:p>
          <w:p w14:paraId="0EB98B5C" w14:textId="77777777" w:rsidR="00D65FEC" w:rsidRPr="00DE556B" w:rsidRDefault="00D65FEC"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38565983"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2" w14:textId="63B4D2D3"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2B08D97F"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0D8CA5BF"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BB34DE" w:rsidRPr="00DE556B" w14:paraId="587175FC"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lastRenderedPageBreak/>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lastRenderedPageBreak/>
              <w:t>Your cost if you use</w:t>
            </w:r>
          </w:p>
          <w:p w14:paraId="587175F8" w14:textId="35249092" w:rsidR="00B86AA9" w:rsidRPr="00DE556B" w:rsidRDefault="00B86AA9" w:rsidP="006A6DDF">
            <w:pPr>
              <w:pStyle w:val="iBAAGTableHeader"/>
            </w:pPr>
            <w:r w:rsidRPr="00DE556B">
              <w:lastRenderedPageBreak/>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lastRenderedPageBreak/>
              <w:t>Your cost if you use U.S.</w:t>
            </w:r>
          </w:p>
          <w:p w14:paraId="587175FA" w14:textId="6321335D" w:rsidR="00B86AA9" w:rsidRPr="00DE556B" w:rsidRDefault="00B86AA9" w:rsidP="006A6DDF">
            <w:pPr>
              <w:pStyle w:val="iBAAGTableHeader"/>
            </w:pPr>
            <w:r w:rsidRPr="00DE556B">
              <w:lastRenderedPageBreak/>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lastRenderedPageBreak/>
              <w:t>Limits &amp; Exceptions</w:t>
            </w:r>
          </w:p>
        </w:tc>
      </w:tr>
      <w:tr w:rsidR="00BB34DE" w:rsidRPr="00DE556B" w14:paraId="58717648" w14:textId="77777777" w:rsidTr="00BB34DE">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EA5C51">
            <w:pPr>
              <w:pStyle w:val="iBAAGSituationBoxName"/>
            </w:pPr>
            <w:bookmarkStart w:id="48" w:name="Ambulance_Services_NonEmergency"/>
            <w:r w:rsidRPr="00DE556B">
              <w:t xml:space="preserve">Ambulance Services  </w:t>
            </w:r>
          </w:p>
          <w:p w14:paraId="587175FE" w14:textId="77777777" w:rsidR="00B86AA9" w:rsidRPr="00DE556B" w:rsidRDefault="00B86AA9" w:rsidP="00EA5C51">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 xml:space="preserve">From a short-term facility to a </w:t>
            </w:r>
            <w:proofErr w:type="gramStart"/>
            <w:r w:rsidRPr="00DE556B">
              <w:t>longer term</w:t>
            </w:r>
            <w:proofErr w:type="gramEnd"/>
            <w:r w:rsidRPr="00DE556B">
              <w:t xml:space="preserve">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lastRenderedPageBreak/>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lastRenderedPageBreak/>
              <w:t>Ground Ambulance</w:t>
            </w:r>
          </w:p>
          <w:p w14:paraId="699306FE" w14:textId="3CB102DD" w:rsidR="00B86AA9" w:rsidRDefault="00D65FEC" w:rsidP="002D5CBB">
            <w:r>
              <w:rPr>
                <w:rStyle w:val="iBAAGStandardTextBoldChar"/>
              </w:rPr>
              <w:t>30%</w:t>
            </w:r>
            <w:r w:rsidRPr="00DE556B">
              <w:t xml:space="preserve"> </w:t>
            </w:r>
            <w:r w:rsidRPr="00DE556B">
              <w:rPr>
                <w:rStyle w:val="iBAAGStandardTextChar"/>
              </w:rPr>
              <w:t>co-insurance, after you pay the deductible.</w:t>
            </w:r>
          </w:p>
          <w:p w14:paraId="7EB1438C" w14:textId="77777777" w:rsidR="00D65FEC" w:rsidRPr="00DE556B" w:rsidRDefault="00D65FEC" w:rsidP="002D5CBB"/>
          <w:p w14:paraId="46D3C9A1" w14:textId="77777777" w:rsidR="00B86AA9" w:rsidRPr="00DE556B" w:rsidRDefault="00B86AA9" w:rsidP="002D5CBB">
            <w:pPr>
              <w:pStyle w:val="iBAAGStandardTextBold"/>
            </w:pPr>
            <w:r w:rsidRPr="00DE556B">
              <w:t>Is prior authorization needed?</w:t>
            </w:r>
          </w:p>
          <w:p w14:paraId="2E173692" w14:textId="4DED756E" w:rsidR="00091433" w:rsidRPr="00DE556B" w:rsidRDefault="0034420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3068FC87" w14:textId="52A13775" w:rsidR="00B86AA9" w:rsidRDefault="00D65FEC" w:rsidP="002D5CBB">
            <w:r>
              <w:rPr>
                <w:rStyle w:val="iBAAGStandardTextBoldChar"/>
              </w:rPr>
              <w:t>30%</w:t>
            </w:r>
            <w:r w:rsidRPr="00DE556B">
              <w:t xml:space="preserve"> </w:t>
            </w:r>
            <w:r w:rsidRPr="00DE556B">
              <w:rPr>
                <w:rStyle w:val="iBAAGStandardTextChar"/>
              </w:rPr>
              <w:t>co-insurance, after you pay the deductible.</w:t>
            </w:r>
          </w:p>
          <w:p w14:paraId="50D79F45" w14:textId="77777777" w:rsidR="00D65FEC" w:rsidRPr="00DE556B" w:rsidRDefault="00D65FEC" w:rsidP="002D5CBB"/>
          <w:p w14:paraId="46AC9591" w14:textId="77777777" w:rsidR="00B86AA9" w:rsidRPr="00DE556B" w:rsidRDefault="00B86AA9" w:rsidP="002D5CBB">
            <w:pPr>
              <w:pStyle w:val="iBAAGStandardTextBold"/>
            </w:pPr>
            <w:r w:rsidRPr="00DE556B">
              <w:t>Is prior authorization needed?</w:t>
            </w:r>
          </w:p>
          <w:p w14:paraId="2FE16702" w14:textId="1F26E945" w:rsidR="00091433" w:rsidRPr="00DE556B" w:rsidRDefault="0034420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A" w14:textId="32CFB2FD"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lastRenderedPageBreak/>
              <w:t xml:space="preserve">If you don’t get prior authorization, you pay: </w:t>
            </w:r>
          </w:p>
          <w:p w14:paraId="58717616" w14:textId="77777777" w:rsidR="00B86AA9" w:rsidRPr="00DE556B" w:rsidRDefault="00B86AA9" w:rsidP="006A6DDF">
            <w:pPr>
              <w:pStyle w:val="iBAAGStandardText"/>
            </w:pPr>
            <w:r w:rsidRPr="00DE556B">
              <w:t>All charges</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A" w14:textId="65127338"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lastRenderedPageBreak/>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7777777" w:rsidR="00B86AA9" w:rsidRPr="00DE556B" w:rsidRDefault="00B86AA9" w:rsidP="006A6DDF">
            <w:pPr>
              <w:pStyle w:val="iBAAGStandardText"/>
            </w:pPr>
            <w:r w:rsidRPr="00DE556B">
              <w:t>All charges</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lastRenderedPageBreak/>
              <w:t>Ground Ambulance</w:t>
            </w:r>
          </w:p>
          <w:p w14:paraId="58717629" w14:textId="0FDB06FC"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lastRenderedPageBreak/>
              <w:t xml:space="preserve">If you don’t get prior authorization, you pay: </w:t>
            </w:r>
          </w:p>
          <w:p w14:paraId="58717635" w14:textId="77777777" w:rsidR="00B86AA9" w:rsidRPr="00DE556B" w:rsidRDefault="00B86AA9" w:rsidP="006A6DDF">
            <w:pPr>
              <w:pStyle w:val="iBAAGStandardText"/>
            </w:pPr>
            <w:r w:rsidRPr="00DE556B">
              <w:t>All charges</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58717639" w14:textId="60A7AAA4"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lastRenderedPageBreak/>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77777777" w:rsidR="00B86AA9" w:rsidRPr="00DE556B" w:rsidRDefault="00B86AA9" w:rsidP="006A6DDF">
            <w:pPr>
              <w:pStyle w:val="iBAAGStandardText"/>
            </w:pPr>
            <w:r w:rsidRPr="00DE556B">
              <w:t>All charges</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lastRenderedPageBreak/>
              <w:t>None</w:t>
            </w:r>
          </w:p>
        </w:tc>
      </w:tr>
      <w:tr w:rsidR="00B86AA9" w:rsidRPr="00DE556B" w14:paraId="5871764A" w14:textId="77777777" w:rsidTr="00BB34DE">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lastRenderedPageBreak/>
              <w:t>About Your Benefits</w:t>
            </w:r>
          </w:p>
        </w:tc>
      </w:tr>
      <w:tr w:rsidR="00B86AA9" w:rsidRPr="00DE556B" w14:paraId="5871765F" w14:textId="77777777" w:rsidTr="00BB34DE">
        <w:tblPrEx>
          <w:shd w:val="clear" w:color="auto" w:fill="auto"/>
        </w:tblPrEx>
        <w:tc>
          <w:tcPr>
            <w:tcW w:w="3517" w:type="dxa"/>
            <w:shd w:val="clear" w:color="auto" w:fill="FFFFFF" w:themeFill="background1"/>
          </w:tcPr>
          <w:p w14:paraId="5871764B" w14:textId="77777777" w:rsidR="00B86AA9" w:rsidRPr="00DE556B" w:rsidRDefault="00B86AA9" w:rsidP="00EA5C51">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B34DE" w:rsidRPr="00DE556B" w14:paraId="58717666"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58717678" w14:textId="77777777" w:rsidTr="00BB34DE">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EA5C51">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lastRenderedPageBreak/>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lastRenderedPageBreak/>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BB34DE" w:rsidRPr="00DE556B" w14:paraId="6B2643F0" w14:textId="77777777" w:rsidTr="00BB34DE">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2BEC9C48" w14:textId="77777777" w:rsidTr="00BB34DE">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EA5C51">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 xml:space="preserve">Evacuation to the nearest facility that </w:t>
            </w:r>
            <w:proofErr w:type="gramStart"/>
            <w:r w:rsidRPr="00DE556B">
              <w:rPr>
                <w:rFonts w:ascii="Verdana" w:hAnsi="Verdana"/>
              </w:rPr>
              <w:t>is capable of providing</w:t>
            </w:r>
            <w:proofErr w:type="gramEnd"/>
            <w:r w:rsidRPr="00DE556B">
              <w:rPr>
                <w:rFonts w:ascii="Verdana" w:hAnsi="Verdana"/>
              </w:rPr>
              <w:t xml:space="preserve">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EA5C51">
            <w:pPr>
              <w:pStyle w:val="iBAAGSituationBoxName"/>
            </w:pPr>
          </w:p>
        </w:tc>
        <w:tc>
          <w:tcPr>
            <w:tcW w:w="2491" w:type="dxa"/>
            <w:shd w:val="clear" w:color="auto" w:fill="FFFFFF" w:themeFill="background1"/>
          </w:tcPr>
          <w:p w14:paraId="110D3FD4" w14:textId="0A659263" w:rsidR="007038CF" w:rsidRPr="00DE556B" w:rsidRDefault="007038CF" w:rsidP="007038CF">
            <w:pPr>
              <w:rPr>
                <w:rStyle w:val="InstructionalTextChar"/>
              </w:rPr>
            </w:pPr>
            <w:r w:rsidRPr="00DE556B">
              <w:rPr>
                <w:rStyle w:val="iBAAGStandardTextBoldChar"/>
              </w:rPr>
              <w:lastRenderedPageBreak/>
              <w:t>No Charge</w:t>
            </w:r>
          </w:p>
          <w:p w14:paraId="09368DB5" w14:textId="1F50D1F2" w:rsidR="002D0442" w:rsidRPr="00DE556B" w:rsidRDefault="007038CF">
            <w:pPr>
              <w:rPr>
                <w:rFonts w:eastAsia="Times New Roman" w:cs="Times New Roman"/>
                <w:szCs w:val="24"/>
              </w:rPr>
            </w:pPr>
            <w:r w:rsidRPr="00DE556B">
              <w:rPr>
                <w:rStyle w:val="iBAAGStandardTextChar"/>
              </w:rPr>
              <w:t>The annual deductible does not apply.</w:t>
            </w:r>
          </w:p>
          <w:p w14:paraId="20F752EC" w14:textId="3E961240" w:rsidR="00B86AA9" w:rsidRPr="00DE556B" w:rsidRDefault="002D0442" w:rsidP="000070CB">
            <w:r w:rsidRPr="00DE556B" w:rsidDel="00E64FAE">
              <w:rPr>
                <w:rStyle w:val="InstructionalTextChar"/>
              </w:rPr>
              <w:t xml:space="preserve"> </w:t>
            </w:r>
          </w:p>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 xml:space="preserve">As soon as the possibility of </w:t>
            </w:r>
            <w:r w:rsidRPr="00DE556B">
              <w:lastRenderedPageBreak/>
              <w:t>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0C882649" w14:textId="7A92FACA" w:rsidR="00056C7A" w:rsidRPr="00DE556B" w:rsidRDefault="00246E89" w:rsidP="006A6DDF">
            <w:pPr>
              <w:pStyle w:val="iBAAGStandardText"/>
              <w:rPr>
                <w:rStyle w:val="InstructionalTextChar"/>
              </w:rPr>
            </w:pPr>
            <w:r w:rsidRPr="00DE556B">
              <w:rPr>
                <w:rFonts w:cs="Arial"/>
              </w:rPr>
              <w:t>All charges</w:t>
            </w: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lastRenderedPageBreak/>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2FE02FEE" w:rsidR="00214D5A" w:rsidRPr="00DE556B" w:rsidRDefault="00214D5A" w:rsidP="00583D07">
            <w:pPr>
              <w:pStyle w:val="iBAAGStandardText"/>
            </w:pPr>
            <w:r w:rsidRPr="00DE556B">
              <w:t>Limited to:</w:t>
            </w:r>
          </w:p>
          <w:p w14:paraId="357C5E72" w14:textId="7BE2755A" w:rsidR="003C360D" w:rsidRPr="00DE556B" w:rsidRDefault="003C360D" w:rsidP="00583D07">
            <w:pPr>
              <w:pStyle w:val="iBAAGLevel1Bullets"/>
            </w:pPr>
            <w:r w:rsidRPr="00DE556B">
              <w:rPr>
                <w:rStyle w:val="iBAAGStandardTextBoldChar"/>
              </w:rPr>
              <w:t>$</w:t>
            </w:r>
            <w:r w:rsidR="00D65FEC">
              <w:rPr>
                <w:rStyle w:val="iBAAGStandardTextBoldChar"/>
              </w:rPr>
              <w:t>300</w:t>
            </w:r>
            <w:r w:rsidRPr="00DE556B">
              <w:t xml:space="preserve"> </w:t>
            </w:r>
            <w:r w:rsidR="00214D5A" w:rsidRPr="00DE556B">
              <w:t xml:space="preserve">per day </w:t>
            </w:r>
            <w:r w:rsidRPr="00DE556B">
              <w:t xml:space="preserve">for </w:t>
            </w:r>
            <w:r w:rsidR="00D65FEC">
              <w:rPr>
                <w:rStyle w:val="iBAAGStandardTextBoldChar"/>
              </w:rPr>
              <w:t>30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B34DE" w:rsidRPr="00DE556B" w14:paraId="78CDB8C9" w14:textId="77777777" w:rsidTr="00BB34DE">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BB34DE" w:rsidRPr="00DE556B" w14:paraId="43970BF8" w14:textId="77777777" w:rsidTr="00BB34DE">
        <w:trPr>
          <w:gridAfter w:val="1"/>
          <w:wAfter w:w="26" w:type="dxa"/>
        </w:trPr>
        <w:tc>
          <w:tcPr>
            <w:tcW w:w="3517" w:type="dxa"/>
            <w:tcBorders>
              <w:bottom w:val="single" w:sz="4" w:space="0" w:color="000000" w:themeColor="text1"/>
            </w:tcBorders>
            <w:shd w:val="clear" w:color="auto" w:fill="auto"/>
          </w:tcPr>
          <w:p w14:paraId="77D389FF" w14:textId="77777777" w:rsidR="00B86AA9" w:rsidRPr="00DE556B" w:rsidRDefault="00B86AA9"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B86AA9" w:rsidRPr="00DE556B" w:rsidRDefault="00B86AA9" w:rsidP="00246E89">
            <w:pPr>
              <w:rPr>
                <w:rFonts w:cs="Arial"/>
                <w:b/>
                <w:sz w:val="28"/>
              </w:rPr>
            </w:pPr>
          </w:p>
          <w:p w14:paraId="75D07EE1" w14:textId="5C2D307F" w:rsidR="00B86AA9" w:rsidRPr="00DE556B" w:rsidRDefault="00B86AA9" w:rsidP="00583D07">
            <w:pPr>
              <w:rPr>
                <w:rFonts w:cs="Arial"/>
              </w:rPr>
            </w:pPr>
            <w:r w:rsidRPr="00DE556B">
              <w:rPr>
                <w:rFonts w:cs="Arial"/>
                <w:b/>
              </w:rPr>
              <w:t>What is emergency family reunion?</w:t>
            </w:r>
            <w:r w:rsidRPr="00DE556B">
              <w:rPr>
                <w:rFonts w:cs="Arial"/>
              </w:rPr>
              <w:t xml:space="preserve"> Services to transport your family members to you if</w:t>
            </w:r>
            <w:r w:rsidR="00B5582C" w:rsidRPr="00DE556B">
              <w:rPr>
                <w:rFonts w:cs="Arial"/>
              </w:rPr>
              <w:t xml:space="preserve"> </w:t>
            </w:r>
            <w:r w:rsidRPr="00DE556B">
              <w:rPr>
                <w:rFonts w:cs="Arial"/>
                <w:szCs w:val="24"/>
              </w:rPr>
              <w:t>y</w:t>
            </w:r>
            <w:r w:rsidR="00B5582C" w:rsidRPr="00DE556B">
              <w:rPr>
                <w:rFonts w:cs="Arial"/>
                <w:szCs w:val="24"/>
              </w:rPr>
              <w:t xml:space="preserve">ou’re </w:t>
            </w:r>
            <w:r w:rsidRPr="00DE556B">
              <w:rPr>
                <w:rFonts w:cs="Arial"/>
                <w:szCs w:val="24"/>
              </w:rPr>
              <w:t xml:space="preserve">hospitalized </w:t>
            </w:r>
            <w:r w:rsidR="00B5582C" w:rsidRPr="00DE556B">
              <w:rPr>
                <w:rFonts w:cs="Arial"/>
                <w:szCs w:val="24"/>
              </w:rPr>
              <w:t>with</w:t>
            </w:r>
            <w:r w:rsidRPr="00DE556B">
              <w:rPr>
                <w:rFonts w:cs="Arial"/>
                <w:szCs w:val="24"/>
              </w:rPr>
              <w:t xml:space="preserve"> a critical or terminal condition</w:t>
            </w:r>
            <w:r w:rsidR="00B5582C" w:rsidRPr="00DE556B">
              <w:rPr>
                <w:rFonts w:cs="Arial"/>
                <w:szCs w:val="24"/>
              </w:rPr>
              <w:t>.</w:t>
            </w:r>
          </w:p>
          <w:p w14:paraId="45850C3E" w14:textId="77777777" w:rsidR="00B86AA9" w:rsidRPr="00DE556B" w:rsidRDefault="00B86AA9" w:rsidP="00246E89">
            <w:pPr>
              <w:pStyle w:val="iBAAGTableHeader"/>
            </w:pPr>
          </w:p>
        </w:tc>
        <w:tc>
          <w:tcPr>
            <w:tcW w:w="2491" w:type="dxa"/>
            <w:tcBorders>
              <w:bottom w:val="single" w:sz="4" w:space="0" w:color="000000" w:themeColor="text1"/>
            </w:tcBorders>
            <w:shd w:val="clear" w:color="auto" w:fill="auto"/>
          </w:tcPr>
          <w:p w14:paraId="10DE90FC" w14:textId="1F405684" w:rsidR="007038CF" w:rsidRPr="00DE556B" w:rsidRDefault="007038CF" w:rsidP="007038CF">
            <w:pPr>
              <w:rPr>
                <w:rStyle w:val="InstructionalTextChar"/>
              </w:rPr>
            </w:pPr>
            <w:r w:rsidRPr="00DE556B">
              <w:rPr>
                <w:rStyle w:val="iBAAGStandardTextBoldChar"/>
              </w:rPr>
              <w:t>No Charge</w:t>
            </w:r>
          </w:p>
          <w:p w14:paraId="3A11B89C" w14:textId="6A4AAE5E" w:rsidR="00B86AA9" w:rsidRPr="00DE556B" w:rsidRDefault="007038CF">
            <w:r w:rsidRPr="00DE556B">
              <w:rPr>
                <w:rStyle w:val="iBAAGStandardTextChar"/>
              </w:rPr>
              <w:t>The annual deductible does not apply.</w:t>
            </w:r>
          </w:p>
          <w:p w14:paraId="6FFBC7A9" w14:textId="77777777" w:rsidR="00D87E86" w:rsidRPr="00DE556B" w:rsidRDefault="00D87E86" w:rsidP="00246E89">
            <w:pPr>
              <w:pStyle w:val="MemberViewStandard"/>
              <w:rPr>
                <w:rStyle w:val="InstructionalTextChar"/>
                <w:rFonts w:cs="Arial"/>
              </w:rPr>
            </w:pPr>
          </w:p>
          <w:p w14:paraId="5CD81F9B" w14:textId="77777777" w:rsidR="00E854E4" w:rsidRPr="00DE556B" w:rsidRDefault="00E854E4" w:rsidP="00E854E4">
            <w:pPr>
              <w:pStyle w:val="iBAAGStandardTextBold"/>
            </w:pPr>
            <w:r w:rsidRPr="00DE556B">
              <w:t>Is prior authorization needed?</w:t>
            </w:r>
          </w:p>
          <w:p w14:paraId="041E1E56" w14:textId="2B8742F2" w:rsidR="00D87E86" w:rsidRPr="00DE556B" w:rsidRDefault="00D87E86" w:rsidP="00D87E86">
            <w:pPr>
              <w:pStyle w:val="iBAAGStandardText"/>
            </w:pPr>
            <w:r w:rsidRPr="00DE556B">
              <w:t>Yes</w:t>
            </w:r>
          </w:p>
          <w:p w14:paraId="127E875C" w14:textId="77777777" w:rsidR="00D87E86" w:rsidRPr="00DE556B" w:rsidRDefault="00D87E86" w:rsidP="00D87E86">
            <w:r w:rsidRPr="00DE556B">
              <w:tab/>
            </w:r>
          </w:p>
          <w:p w14:paraId="1B1B9E27" w14:textId="77777777" w:rsidR="00D87E86" w:rsidRPr="00DE556B" w:rsidRDefault="00D87E86" w:rsidP="00D87E86">
            <w:r w:rsidRPr="00DE556B">
              <w:rPr>
                <w:rStyle w:val="iBAAGStandardTextBoldChar"/>
              </w:rPr>
              <w:t>Prior authorization is</w:t>
            </w:r>
            <w:r w:rsidRPr="00DE556B">
              <w:t>:</w:t>
            </w:r>
          </w:p>
          <w:p w14:paraId="0D8F0DD2" w14:textId="77777777" w:rsidR="00D87E86" w:rsidRPr="00DE556B" w:rsidRDefault="00D87E86" w:rsidP="00D87E86">
            <w:pPr>
              <w:pStyle w:val="iBAAGStandardText"/>
            </w:pPr>
            <w:r w:rsidRPr="00DE556B">
              <w:t xml:space="preserve">Getting approval by calling the number listed on your health plan ID card before you </w:t>
            </w:r>
            <w:r w:rsidRPr="00DE556B">
              <w:lastRenderedPageBreak/>
              <w:t>can get medicine or services.</w:t>
            </w:r>
          </w:p>
          <w:p w14:paraId="4411E7FD" w14:textId="77777777" w:rsidR="00D87E86" w:rsidRPr="00DE556B" w:rsidRDefault="00D87E86" w:rsidP="00D87E86"/>
          <w:p w14:paraId="7DFD9F4F" w14:textId="77777777" w:rsidR="00D87E86" w:rsidRPr="00DE556B" w:rsidRDefault="00D87E86" w:rsidP="00D87E86">
            <w:pPr>
              <w:pStyle w:val="iBAAGStandardTextBold"/>
            </w:pPr>
            <w:r w:rsidRPr="00DE556B">
              <w:t xml:space="preserve">When do I need to call? </w:t>
            </w:r>
          </w:p>
          <w:p w14:paraId="05D5A811" w14:textId="4CDD13F7" w:rsidR="00D87E86" w:rsidRPr="00DE556B" w:rsidRDefault="00D87E86" w:rsidP="00D87E86">
            <w:pPr>
              <w:pStyle w:val="iBAAGLevel1Bullets"/>
            </w:pPr>
            <w:r w:rsidRPr="00DE556B">
              <w:t xml:space="preserve">As soon as the possibility of an emergency family </w:t>
            </w:r>
            <w:proofErr w:type="gramStart"/>
            <w:r w:rsidRPr="00DE556B">
              <w:t>reunion  arises</w:t>
            </w:r>
            <w:proofErr w:type="gramEnd"/>
          </w:p>
          <w:p w14:paraId="709D4C25" w14:textId="77777777" w:rsidR="00D87E86" w:rsidRPr="00DE556B" w:rsidRDefault="00D87E86" w:rsidP="00D87E86"/>
          <w:p w14:paraId="5D7F1B94" w14:textId="77777777" w:rsidR="00D87E86" w:rsidRPr="00DE556B" w:rsidRDefault="00D87E86" w:rsidP="00D87E86">
            <w:r w:rsidRPr="00DE556B">
              <w:rPr>
                <w:rStyle w:val="iBAAGStandardTextBoldChar"/>
              </w:rPr>
              <w:t>If you don’t get prior authorization, you pay</w:t>
            </w:r>
            <w:r w:rsidRPr="00DE556B">
              <w:t xml:space="preserve">: </w:t>
            </w:r>
          </w:p>
          <w:p w14:paraId="40028616" w14:textId="4E104635" w:rsidR="00BD7601" w:rsidRPr="00DE556B" w:rsidRDefault="00D87E86" w:rsidP="00BD7601">
            <w:pPr>
              <w:pStyle w:val="iBAAGStandardText"/>
              <w:rPr>
                <w:rStyle w:val="InstructionalTextChar"/>
              </w:rPr>
            </w:pPr>
            <w:r w:rsidRPr="00DE556B">
              <w:rPr>
                <w:rFonts w:cs="Arial"/>
              </w:rPr>
              <w:t>All charges</w:t>
            </w:r>
          </w:p>
          <w:p w14:paraId="1C339306" w14:textId="28EF4E00" w:rsidR="00B86AA9" w:rsidRPr="00DE556B" w:rsidRDefault="00B86AA9" w:rsidP="00BD7601"/>
        </w:tc>
        <w:tc>
          <w:tcPr>
            <w:tcW w:w="2491" w:type="dxa"/>
            <w:tcBorders>
              <w:bottom w:val="single" w:sz="4" w:space="0" w:color="000000" w:themeColor="text1"/>
            </w:tcBorders>
            <w:shd w:val="clear" w:color="auto" w:fill="auto"/>
          </w:tcPr>
          <w:p w14:paraId="019C0142" w14:textId="37C0258E" w:rsidR="00B86AA9" w:rsidRPr="00DE556B" w:rsidRDefault="00B86AA9" w:rsidP="00583D07">
            <w:pPr>
              <w:pStyle w:val="iBAAGStandardText"/>
            </w:pPr>
            <w:r w:rsidRPr="00DE556B">
              <w:lastRenderedPageBreak/>
              <w:t xml:space="preserve">U.S. Network benefits </w:t>
            </w:r>
            <w:r w:rsidR="00246E89" w:rsidRPr="00DE556B">
              <w:t>are not covered</w:t>
            </w:r>
            <w:r w:rsidR="001E3527" w:rsidRPr="00DE556B">
              <w:t>.</w:t>
            </w:r>
            <w:r w:rsidRPr="00DE556B">
              <w:t xml:space="preserve"> </w:t>
            </w:r>
          </w:p>
        </w:tc>
        <w:tc>
          <w:tcPr>
            <w:tcW w:w="2491" w:type="dxa"/>
            <w:tcBorders>
              <w:bottom w:val="single" w:sz="4" w:space="0" w:color="000000" w:themeColor="text1"/>
            </w:tcBorders>
            <w:shd w:val="clear" w:color="auto" w:fill="auto"/>
          </w:tcPr>
          <w:p w14:paraId="58E8FDAB" w14:textId="04E9529B" w:rsidR="00B86AA9" w:rsidRPr="00DE556B" w:rsidRDefault="00B86AA9" w:rsidP="00583D07">
            <w:pPr>
              <w:pStyle w:val="iBAAGStandardText"/>
            </w:pPr>
            <w:r w:rsidRPr="00DE556B">
              <w:t xml:space="preserve">U.S. Out-of-Network benefits </w:t>
            </w:r>
            <w:r w:rsidR="00246E89" w:rsidRPr="00DE556B">
              <w:t>are not covered</w:t>
            </w:r>
            <w:r w:rsidR="001E3527" w:rsidRPr="00DE556B">
              <w:t>.</w:t>
            </w:r>
          </w:p>
        </w:tc>
        <w:tc>
          <w:tcPr>
            <w:tcW w:w="2491" w:type="dxa"/>
            <w:tcBorders>
              <w:bottom w:val="single" w:sz="4" w:space="0" w:color="000000" w:themeColor="text1"/>
            </w:tcBorders>
            <w:shd w:val="clear" w:color="auto" w:fill="auto"/>
          </w:tcPr>
          <w:p w14:paraId="7CCC4371" w14:textId="12654D62" w:rsidR="00B5582C" w:rsidRPr="00DE556B" w:rsidRDefault="00B5582C" w:rsidP="00246E89">
            <w:pPr>
              <w:rPr>
                <w:rFonts w:cs="Arial"/>
              </w:rPr>
            </w:pPr>
            <w:r w:rsidRPr="00DE556B">
              <w:rPr>
                <w:rFonts w:cs="Arial"/>
              </w:rPr>
              <w:t>Limited to:</w:t>
            </w:r>
          </w:p>
          <w:p w14:paraId="1A849D4E" w14:textId="5087F178" w:rsidR="00B86AA9" w:rsidRPr="00DE556B" w:rsidRDefault="00B86AA9" w:rsidP="00583D07">
            <w:pPr>
              <w:pStyle w:val="iBAAGLevel1Bullets"/>
              <w:rPr>
                <w:rStyle w:val="iBAAGStandardTextChar"/>
              </w:rPr>
            </w:pPr>
            <w:r w:rsidRPr="00DE556B">
              <w:rPr>
                <w:b/>
              </w:rPr>
              <w:t>$</w:t>
            </w:r>
            <w:r w:rsidR="00D65FEC">
              <w:rPr>
                <w:b/>
              </w:rPr>
              <w:t>300</w:t>
            </w:r>
            <w:r w:rsidRPr="00DE556B">
              <w:t xml:space="preserve"> </w:t>
            </w:r>
            <w:r w:rsidR="00B5582C" w:rsidRPr="00DE556B">
              <w:t xml:space="preserve">per day for </w:t>
            </w:r>
            <w:proofErr w:type="gramStart"/>
            <w:r w:rsidR="00D65FEC">
              <w:rPr>
                <w:b/>
              </w:rPr>
              <w:t>30</w:t>
            </w:r>
            <w:r w:rsidR="00B5582C" w:rsidRPr="00DE556B">
              <w:rPr>
                <w:b/>
                <w:color w:val="FF00FF"/>
              </w:rPr>
              <w:t xml:space="preserve"> </w:t>
            </w:r>
            <w:r w:rsidR="00B5582C" w:rsidRPr="00DE556B">
              <w:t xml:space="preserve"> days</w:t>
            </w:r>
            <w:proofErr w:type="gramEnd"/>
            <w:r w:rsidR="00B5582C" w:rsidRPr="00DE556B">
              <w:rPr>
                <w:b/>
                <w:color w:val="FF00FF"/>
              </w:rPr>
              <w:t xml:space="preserve"> </w:t>
            </w:r>
            <w:r w:rsidR="00B5582C" w:rsidRPr="00DE556B">
              <w:t xml:space="preserve">for living expenses </w:t>
            </w:r>
            <w:r w:rsidRPr="00DE556B">
              <w:t xml:space="preserve">while </w:t>
            </w:r>
            <w:r w:rsidR="00B5582C" w:rsidRPr="00DE556B">
              <w:t xml:space="preserve">you’re hospitalized </w:t>
            </w:r>
          </w:p>
          <w:p w14:paraId="1FB9701E" w14:textId="77777777" w:rsidR="00B86AA9" w:rsidRPr="00DE556B" w:rsidRDefault="00B86AA9" w:rsidP="00246E89">
            <w:pPr>
              <w:pStyle w:val="iBAAGTableHeader"/>
            </w:pPr>
          </w:p>
          <w:p w14:paraId="7D5867E7" w14:textId="77777777" w:rsidR="00B86AA9" w:rsidRPr="00DE556B" w:rsidRDefault="00B86AA9" w:rsidP="00583D07">
            <w:pPr>
              <w:pStyle w:val="iBAAGTableHeader"/>
              <w:jc w:val="left"/>
            </w:pPr>
          </w:p>
        </w:tc>
      </w:tr>
      <w:tr w:rsidR="00BB34DE" w:rsidRPr="00DE556B" w14:paraId="5871767F"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60ED0C9A"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B34DE" w:rsidRPr="00DE556B" w14:paraId="587176A3" w14:textId="77777777" w:rsidTr="00BB34DE">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EA5C51">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lastRenderedPageBreak/>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63E2816F" w14:textId="77777777" w:rsidR="00BB34DE" w:rsidRDefault="00BB34DE" w:rsidP="00BB34DE">
            <w:r>
              <w:rPr>
                <w:rStyle w:val="iBAAGStandardTextBoldChar"/>
              </w:rPr>
              <w:lastRenderedPageBreak/>
              <w:t>30%</w:t>
            </w:r>
            <w:r w:rsidRPr="00DE556B">
              <w:t xml:space="preserve"> </w:t>
            </w:r>
            <w:r w:rsidRPr="00DE556B">
              <w:rPr>
                <w:rStyle w:val="iBAAGStandardTextChar"/>
              </w:rPr>
              <w:t>co-insurance, after you pay the deductible.</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1" w14:textId="1D2AA5EA" w:rsidR="00B86AA9" w:rsidRDefault="00B86AA9" w:rsidP="006A6DDF">
            <w:pPr>
              <w:rPr>
                <w:rStyle w:val="InstructionalTextChar"/>
              </w:rPr>
            </w:pPr>
            <w:r w:rsidRPr="00DE556B">
              <w:rPr>
                <w:rStyle w:val="iBAAGStandardTextBoldChar"/>
              </w:rPr>
              <w:t>$</w:t>
            </w:r>
            <w:r w:rsidR="00BB34DE">
              <w:rPr>
                <w:rStyle w:val="iBAAGStandardTextBoldChar"/>
              </w:rPr>
              <w:t>300</w:t>
            </w:r>
            <w:r w:rsidRPr="00DE556B">
              <w:t xml:space="preserve"> </w:t>
            </w:r>
            <w:r w:rsidRPr="00DE556B">
              <w:rPr>
                <w:rStyle w:val="iBAAGStandardTextChar"/>
              </w:rPr>
              <w:t>co-pay per visit</w:t>
            </w:r>
            <w:r w:rsidR="001E3527" w:rsidRPr="00DE556B">
              <w:t>.</w:t>
            </w:r>
            <w:r w:rsidR="00BB34DE">
              <w:t xml:space="preserve"> </w:t>
            </w:r>
            <w:r w:rsidRPr="00DE556B">
              <w:rPr>
                <w:rStyle w:val="iBAAGStandardTextChar"/>
              </w:rPr>
              <w:t>The annual deductible does not apply.</w:t>
            </w:r>
          </w:p>
          <w:p w14:paraId="52A4B8A2" w14:textId="77777777" w:rsidR="00BB34DE" w:rsidRPr="00DE556B" w:rsidRDefault="00BB34DE" w:rsidP="006A6DDF"/>
          <w:p w14:paraId="58717692" w14:textId="082BD4F5" w:rsidR="00B86AA9" w:rsidRPr="00DE556B" w:rsidRDefault="00B86AA9" w:rsidP="006A6DDF">
            <w:r w:rsidRPr="00DE556B">
              <w:rPr>
                <w:rStyle w:val="iBAAGStandardTextItalicsChar"/>
              </w:rPr>
              <w:t xml:space="preserve">There is no emergency room co-pay if you are admitted to a hospital directly </w:t>
            </w:r>
            <w:r w:rsidRPr="00DE556B">
              <w:rPr>
                <w:rStyle w:val="iBAAGStandardTextItalicsChar"/>
              </w:rPr>
              <w:lastRenderedPageBreak/>
              <w:t>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B" w14:textId="3EB64DDD" w:rsidR="00B86AA9" w:rsidRDefault="00B86AA9" w:rsidP="006A6DDF">
            <w:pPr>
              <w:rPr>
                <w:rStyle w:val="InstructionalTextChar"/>
              </w:rPr>
            </w:pPr>
            <w:r w:rsidRPr="00DE556B">
              <w:rPr>
                <w:rStyle w:val="iBAAGStandardTextBoldChar"/>
              </w:rPr>
              <w:lastRenderedPageBreak/>
              <w:t>$</w:t>
            </w:r>
            <w:r w:rsidR="00BB34DE">
              <w:rPr>
                <w:rStyle w:val="iBAAGStandardTextBoldChar"/>
              </w:rPr>
              <w:t>300</w:t>
            </w:r>
            <w:r w:rsidRPr="00DE556B">
              <w:t xml:space="preserve"> </w:t>
            </w:r>
            <w:r w:rsidRPr="00DE556B">
              <w:rPr>
                <w:rStyle w:val="iBAAGStandardTextChar"/>
              </w:rPr>
              <w:t>co-pay per visit</w:t>
            </w:r>
            <w:r w:rsidR="001E3527" w:rsidRPr="00DE556B">
              <w:t>.</w:t>
            </w:r>
            <w:r w:rsidR="00BB34DE">
              <w:t xml:space="preserve"> </w:t>
            </w:r>
            <w:r w:rsidRPr="00DE556B">
              <w:rPr>
                <w:rStyle w:val="iBAAGStandardTextChar"/>
              </w:rPr>
              <w:t>The annual deductible does not apply.</w:t>
            </w:r>
          </w:p>
          <w:p w14:paraId="2DD270D8" w14:textId="77777777" w:rsidR="00BB34DE" w:rsidRPr="00DE556B" w:rsidRDefault="00BB34DE" w:rsidP="006A6DDF"/>
          <w:p w14:paraId="5871769C" w14:textId="72D5ECC7" w:rsidR="00B86AA9" w:rsidRPr="00DE556B" w:rsidRDefault="00B86AA9" w:rsidP="006A6DDF">
            <w:r w:rsidRPr="00DE556B">
              <w:rPr>
                <w:rStyle w:val="iBAAGStandardTextItalicsChar"/>
              </w:rPr>
              <w:t xml:space="preserve">There is no emergency room co-pay if you are admitted to a hospital directly </w:t>
            </w:r>
            <w:r w:rsidRPr="00DE556B">
              <w:rPr>
                <w:rStyle w:val="iBAAGStandardTextItalicsChar"/>
              </w:rPr>
              <w:lastRenderedPageBreak/>
              <w:t>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lastRenderedPageBreak/>
              <w:t>None</w:t>
            </w:r>
          </w:p>
          <w:p w14:paraId="587176A2" w14:textId="77777777" w:rsidR="00B86AA9" w:rsidRPr="00DE556B" w:rsidRDefault="00B86AA9" w:rsidP="006A6DDF"/>
        </w:tc>
      </w:tr>
      <w:tr w:rsidR="00BB34DE" w:rsidRPr="00DE556B" w14:paraId="587176AA"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B34DE" w:rsidRPr="00DE556B" w14:paraId="587176D6" w14:textId="77777777" w:rsidTr="00BB34DE">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EA5C51">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 xml:space="preserve">What </w:t>
            </w:r>
            <w:proofErr w:type="gramStart"/>
            <w:r w:rsidRPr="00DE556B">
              <w:t>are</w:t>
            </w:r>
            <w:proofErr w:type="gramEnd"/>
            <w:r w:rsidRPr="00DE556B">
              <w:t xml:space="preserv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671A46CC"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lastRenderedPageBreak/>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099F79F6" w14:textId="494AA332" w:rsidR="00BB34DE" w:rsidRDefault="00BB34DE" w:rsidP="00BB34DE">
            <w:r>
              <w:rPr>
                <w:rStyle w:val="iBAAGStandardTextBoldChar"/>
              </w:rPr>
              <w:lastRenderedPageBreak/>
              <w:t>0%</w:t>
            </w:r>
            <w:r w:rsidRPr="00DE556B">
              <w:t xml:space="preserve"> </w:t>
            </w:r>
            <w:r w:rsidRPr="00DE556B">
              <w:rPr>
                <w:rStyle w:val="iBAAGStandardTextChar"/>
              </w:rPr>
              <w:t>co-insurance, after you pay the deductible.</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124536AC" w:rsidR="00B86AA9" w:rsidRPr="00DE556B" w:rsidRDefault="00B86AA9" w:rsidP="000070CB">
            <w:pPr>
              <w:pStyle w:val="iBAAGStandardText"/>
            </w:pPr>
            <w:r w:rsidRPr="00DE556B">
              <w:t>No</w:t>
            </w:r>
          </w:p>
          <w:p w14:paraId="4E3F85B6" w14:textId="044F1C0C" w:rsidR="00B86AA9" w:rsidRPr="00DE556B" w:rsidRDefault="00B86AA9" w:rsidP="000070CB"/>
          <w:p w14:paraId="57024273" w14:textId="77777777" w:rsidR="00B86AA9" w:rsidRPr="00DE556B" w:rsidRDefault="00B86AA9" w:rsidP="006A6DDF">
            <w:pPr>
              <w:rPr>
                <w:rStyle w:val="InstructionalTextChar"/>
              </w:rPr>
            </w:pPr>
          </w:p>
        </w:tc>
        <w:tc>
          <w:tcPr>
            <w:tcW w:w="2491" w:type="dxa"/>
            <w:shd w:val="clear" w:color="auto" w:fill="FFFFFF" w:themeFill="background1"/>
          </w:tcPr>
          <w:p w14:paraId="34487685" w14:textId="662A66AE" w:rsidR="00BB34DE" w:rsidRDefault="00BB34DE" w:rsidP="00BB34DE">
            <w:r>
              <w:rPr>
                <w:rStyle w:val="iBAAGStandardTextBoldChar"/>
              </w:rPr>
              <w:t>20%</w:t>
            </w:r>
            <w:r w:rsidRPr="00DE556B">
              <w:t xml:space="preserve"> </w:t>
            </w:r>
            <w:r w:rsidRPr="00DE556B">
              <w:rPr>
                <w:rStyle w:val="iBAAGStandardTextChar"/>
              </w:rPr>
              <w:t>co-insurance, after you pay the deductible.</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4DEE32D6" w:rsidR="00B86AA9" w:rsidRPr="00DE556B" w:rsidRDefault="00BB34DE" w:rsidP="006A6DDF">
            <w:r>
              <w:rPr>
                <w:rStyle w:val="iBAAGStandardTextBoldChar"/>
              </w:rPr>
              <w:t>50%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 xml:space="preserve">Getting approval by calling the number listed on your health plan </w:t>
            </w:r>
            <w:r w:rsidRPr="00DE556B">
              <w:lastRenderedPageBreak/>
              <w:t>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46212132" w:rsidR="00B86AA9" w:rsidRPr="00DE556B" w:rsidRDefault="00C6660B" w:rsidP="006A6DDF">
            <w:r>
              <w:rPr>
                <w:rStyle w:val="iBAAGStandardTextBoldChar"/>
              </w:rPr>
              <w:t>50%</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lastRenderedPageBreak/>
              <w:t>None</w:t>
            </w:r>
          </w:p>
          <w:p w14:paraId="587176D5" w14:textId="4E347C83" w:rsidR="00F35704" w:rsidRPr="00DE556B" w:rsidRDefault="00F35704" w:rsidP="006141D1">
            <w:pPr>
              <w:pStyle w:val="iBAAGStandardText"/>
            </w:pPr>
          </w:p>
        </w:tc>
      </w:tr>
      <w:tr w:rsidR="00BB34DE" w:rsidRPr="00DE556B" w14:paraId="4E13785D"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BB34DE" w:rsidRPr="00DE556B" w14:paraId="4034E7BA"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B86AA9" w:rsidRPr="00DE556B" w:rsidRDefault="00B86AA9" w:rsidP="00EA5C51">
            <w:pPr>
              <w:pStyle w:val="iBAAGSituationBoxName"/>
            </w:pPr>
            <w:bookmarkStart w:id="55" w:name="Medical_Repatriation"/>
            <w:r w:rsidRPr="00DE556B">
              <w:t>Medical Repatriation</w:t>
            </w:r>
          </w:p>
          <w:bookmarkEnd w:id="55"/>
          <w:p w14:paraId="7B77B339" w14:textId="77777777" w:rsidR="00B86AA9" w:rsidRPr="00DE556B" w:rsidRDefault="00B86AA9" w:rsidP="00EA5C51">
            <w:pPr>
              <w:pStyle w:val="iBAAGSituationBoxName"/>
            </w:pPr>
          </w:p>
          <w:p w14:paraId="51A8A938" w14:textId="2575494C" w:rsidR="00B86AA9" w:rsidRPr="00DE556B" w:rsidRDefault="00B86AA9" w:rsidP="00035FB9">
            <w:pPr>
              <w:pStyle w:val="MemberViewStandard"/>
              <w:rPr>
                <w:rFonts w:ascii="Verdana" w:hAnsi="Verdana"/>
                <w:b/>
              </w:rPr>
            </w:pPr>
            <w:r w:rsidRPr="00DE556B">
              <w:rPr>
                <w:rStyle w:val="InstructionalTextChar"/>
              </w:rPr>
              <w:lastRenderedPageBreak/>
              <w:br/>
            </w:r>
            <w:r w:rsidRPr="00DE556B">
              <w:rPr>
                <w:rFonts w:ascii="Verdana" w:hAnsi="Verdana"/>
                <w:b/>
              </w:rPr>
              <w:t>What is Medical Repatriation?</w:t>
            </w:r>
          </w:p>
          <w:p w14:paraId="4E70AD13" w14:textId="77777777" w:rsidR="00B86AA9" w:rsidRPr="00DE556B" w:rsidRDefault="00B86AA9"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B86AA9" w:rsidRPr="00DE556B" w:rsidRDefault="00B86AA9" w:rsidP="00035FB9">
            <w:pPr>
              <w:pStyle w:val="MemberViewStandard"/>
              <w:rPr>
                <w:rFonts w:ascii="Verdana" w:hAnsi="Verdana"/>
              </w:rPr>
            </w:pPr>
          </w:p>
          <w:p w14:paraId="1C1DF959" w14:textId="77777777" w:rsidR="00B86AA9" w:rsidRPr="00DE556B" w:rsidRDefault="00B86AA9" w:rsidP="00035FB9">
            <w:pPr>
              <w:pStyle w:val="MemberViewStandard"/>
              <w:rPr>
                <w:rFonts w:ascii="Verdana" w:hAnsi="Verdana"/>
              </w:rPr>
            </w:pPr>
            <w:r w:rsidRPr="00DE556B">
              <w:rPr>
                <w:rFonts w:ascii="Verdana" w:hAnsi="Verdana"/>
              </w:rPr>
              <w:t>Benefits include:</w:t>
            </w:r>
          </w:p>
          <w:p w14:paraId="44F37E49" w14:textId="24B12F6F" w:rsidR="00B86AA9" w:rsidRPr="00DE556B" w:rsidRDefault="00B86AA9" w:rsidP="00035FB9">
            <w:pPr>
              <w:pStyle w:val="iBAAGLevel1Bullets"/>
            </w:pPr>
            <w:r w:rsidRPr="00DE556B">
              <w:t>transportation</w:t>
            </w:r>
          </w:p>
          <w:p w14:paraId="7B4347CE" w14:textId="77777777" w:rsidR="0031436D" w:rsidRPr="00DE556B" w:rsidRDefault="00B86AA9" w:rsidP="00035FB9">
            <w:pPr>
              <w:pStyle w:val="iBAAGLevel1Bullets"/>
            </w:pPr>
            <w:r w:rsidRPr="00DE556B">
              <w:t xml:space="preserve">medical services </w:t>
            </w:r>
            <w:r w:rsidR="0031436D" w:rsidRPr="00DE556B">
              <w:t>and</w:t>
            </w:r>
            <w:r w:rsidRPr="00DE556B">
              <w:t xml:space="preserve"> supplies</w:t>
            </w:r>
          </w:p>
          <w:p w14:paraId="61260B2A" w14:textId="353DAE9B" w:rsidR="00B86AA9" w:rsidRPr="00DE556B" w:rsidRDefault="0031436D" w:rsidP="00035FB9">
            <w:pPr>
              <w:pStyle w:val="iBAAGLevel1Bullets"/>
            </w:pPr>
            <w:r w:rsidRPr="00DE556B">
              <w:t>medical escort</w:t>
            </w:r>
          </w:p>
          <w:p w14:paraId="02AEE474" w14:textId="6168543A" w:rsidR="003C360D" w:rsidRPr="00DE556B" w:rsidRDefault="003C360D" w:rsidP="00035FB9">
            <w:pPr>
              <w:pStyle w:val="iBAAGLevel1Bullets"/>
            </w:pPr>
            <w:r w:rsidRPr="00DE556B">
              <w:t>repatriation of children (under age 18) and an adult family member</w:t>
            </w:r>
          </w:p>
          <w:p w14:paraId="27594D77" w14:textId="77777777" w:rsidR="0031436D" w:rsidRPr="00DE556B" w:rsidRDefault="0031436D" w:rsidP="00035FB9">
            <w:pPr>
              <w:pStyle w:val="iBAAGStandardText"/>
            </w:pPr>
          </w:p>
          <w:p w14:paraId="729AC357" w14:textId="77777777" w:rsidR="0031436D" w:rsidRPr="00DE556B" w:rsidRDefault="0031436D" w:rsidP="00035FB9">
            <w:pPr>
              <w:pStyle w:val="iBAAGStandardTextBold"/>
            </w:pPr>
            <w:r w:rsidRPr="00DE556B">
              <w:t xml:space="preserve">Want more information? </w:t>
            </w:r>
          </w:p>
          <w:p w14:paraId="2644AFE0" w14:textId="2452A3F7" w:rsidR="0031436D" w:rsidRPr="00DE556B" w:rsidRDefault="0031436D"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31436D" w:rsidRPr="00DE556B" w:rsidRDefault="0031436D" w:rsidP="00035FB9">
            <w:pPr>
              <w:pStyle w:val="iBAAGStandardText"/>
            </w:pPr>
          </w:p>
        </w:tc>
        <w:tc>
          <w:tcPr>
            <w:tcW w:w="2491" w:type="dxa"/>
            <w:tcBorders>
              <w:bottom w:val="single" w:sz="4" w:space="0" w:color="000000" w:themeColor="text1"/>
            </w:tcBorders>
            <w:shd w:val="clear" w:color="auto" w:fill="auto"/>
          </w:tcPr>
          <w:p w14:paraId="48D875C1" w14:textId="1A8A9CEB" w:rsidR="00CB1FF9" w:rsidRPr="00DE556B" w:rsidRDefault="00CB1FF9" w:rsidP="00CB1FF9">
            <w:pPr>
              <w:rPr>
                <w:rStyle w:val="InstructionalTextChar"/>
              </w:rPr>
            </w:pPr>
            <w:r w:rsidRPr="00DE556B">
              <w:rPr>
                <w:rStyle w:val="iBAAGStandardTextBoldChar"/>
              </w:rPr>
              <w:lastRenderedPageBreak/>
              <w:t>No Charge</w:t>
            </w:r>
          </w:p>
          <w:p w14:paraId="3CB28F59" w14:textId="19EBCEDE" w:rsidR="00B86AA9" w:rsidRPr="00DE556B" w:rsidRDefault="00CB1FF9" w:rsidP="006870AB">
            <w:r w:rsidRPr="00DE556B">
              <w:rPr>
                <w:rStyle w:val="iBAAGStandardTextChar"/>
              </w:rPr>
              <w:t>The annual deductible does not apply.</w:t>
            </w:r>
          </w:p>
          <w:p w14:paraId="7FFE28DF" w14:textId="77777777" w:rsidR="00B86AA9" w:rsidRPr="00DE556B" w:rsidRDefault="00B86AA9" w:rsidP="006870AB"/>
          <w:p w14:paraId="5473026C" w14:textId="77777777" w:rsidR="00B86AA9" w:rsidRPr="00DE556B" w:rsidRDefault="00B86AA9" w:rsidP="006870AB">
            <w:pPr>
              <w:pStyle w:val="iBAAGStandardTextBold"/>
            </w:pPr>
            <w:r w:rsidRPr="00DE556B">
              <w:t>Is prior authorization needed?</w:t>
            </w:r>
          </w:p>
          <w:p w14:paraId="3E927E2E" w14:textId="4B67F18B" w:rsidR="00786680" w:rsidRPr="00DE556B" w:rsidRDefault="00786680" w:rsidP="00786680">
            <w:pPr>
              <w:pStyle w:val="iBAAGStandardText"/>
            </w:pPr>
            <w:r w:rsidRPr="00DE556B">
              <w:t>Yes</w:t>
            </w:r>
          </w:p>
          <w:p w14:paraId="71EAC9E5" w14:textId="77777777" w:rsidR="0031436D" w:rsidRPr="00DE556B" w:rsidRDefault="0031436D" w:rsidP="0031436D">
            <w:r w:rsidRPr="00DE556B">
              <w:tab/>
            </w:r>
          </w:p>
          <w:p w14:paraId="57504C81" w14:textId="77777777" w:rsidR="0031436D" w:rsidRPr="00DE556B" w:rsidRDefault="0031436D" w:rsidP="0031436D">
            <w:r w:rsidRPr="00DE556B">
              <w:rPr>
                <w:rStyle w:val="iBAAGStandardTextBoldChar"/>
              </w:rPr>
              <w:t>Prior authorization is</w:t>
            </w:r>
            <w:r w:rsidRPr="00DE556B">
              <w:t>:</w:t>
            </w:r>
          </w:p>
          <w:p w14:paraId="3E93C382" w14:textId="77777777" w:rsidR="0031436D" w:rsidRPr="00DE556B" w:rsidRDefault="0031436D" w:rsidP="0031436D">
            <w:pPr>
              <w:pStyle w:val="iBAAGStandardText"/>
            </w:pPr>
            <w:r w:rsidRPr="00DE556B">
              <w:t>Getting approval by calling the number listed on your health plan ID card before you can get medicine or services.</w:t>
            </w:r>
          </w:p>
          <w:p w14:paraId="45C0397A" w14:textId="77777777" w:rsidR="0031436D" w:rsidRPr="00DE556B" w:rsidRDefault="0031436D" w:rsidP="0031436D"/>
          <w:p w14:paraId="7A69E2B2" w14:textId="77777777" w:rsidR="0031436D" w:rsidRPr="00DE556B" w:rsidRDefault="0031436D" w:rsidP="0031436D">
            <w:pPr>
              <w:pStyle w:val="iBAAGStandardTextBold"/>
            </w:pPr>
            <w:r w:rsidRPr="00DE556B">
              <w:t xml:space="preserve">When do I need to call? </w:t>
            </w:r>
          </w:p>
          <w:p w14:paraId="2909B6A1" w14:textId="770A0BCE" w:rsidR="0031436D" w:rsidRPr="00DE556B" w:rsidRDefault="0031436D" w:rsidP="00035FB9">
            <w:pPr>
              <w:pStyle w:val="iBAAGLevel1Bullets"/>
            </w:pPr>
            <w:r w:rsidRPr="00DE556B">
              <w:t>As soon as possible before receiving services</w:t>
            </w:r>
          </w:p>
          <w:p w14:paraId="2389C081" w14:textId="77777777" w:rsidR="0031436D" w:rsidRPr="00DE556B" w:rsidRDefault="0031436D" w:rsidP="00035FB9">
            <w:pPr>
              <w:pStyle w:val="iBAAGLevel1Bullets"/>
              <w:numPr>
                <w:ilvl w:val="0"/>
                <w:numId w:val="0"/>
              </w:numPr>
              <w:ind w:left="450"/>
            </w:pPr>
          </w:p>
          <w:p w14:paraId="74B004FE" w14:textId="77777777" w:rsidR="0031436D" w:rsidRPr="00DE556B" w:rsidRDefault="0031436D" w:rsidP="0031436D">
            <w:r w:rsidRPr="00DE556B">
              <w:rPr>
                <w:rStyle w:val="iBAAGStandardTextBoldChar"/>
              </w:rPr>
              <w:t>If you don’t get prior authorization, you pay</w:t>
            </w:r>
            <w:r w:rsidRPr="00DE556B">
              <w:t xml:space="preserve">: </w:t>
            </w:r>
          </w:p>
          <w:p w14:paraId="7EC2A195" w14:textId="066BCD9B" w:rsidR="00BD7601" w:rsidRPr="00DE556B" w:rsidRDefault="0031436D" w:rsidP="00BD7601">
            <w:pPr>
              <w:pStyle w:val="iBAAGStandardText"/>
              <w:rPr>
                <w:rStyle w:val="InstructionalTextChar"/>
              </w:rPr>
            </w:pPr>
            <w:r w:rsidRPr="00DE556B">
              <w:t>All charges</w:t>
            </w:r>
          </w:p>
          <w:p w14:paraId="2F013092" w14:textId="77777777" w:rsidR="00B86AA9" w:rsidRPr="00DE556B" w:rsidRDefault="00B86AA9" w:rsidP="002C07BC">
            <w:pPr>
              <w:pStyle w:val="iBAAGStandardText"/>
            </w:pPr>
          </w:p>
        </w:tc>
        <w:tc>
          <w:tcPr>
            <w:tcW w:w="2491" w:type="dxa"/>
            <w:tcBorders>
              <w:bottom w:val="single" w:sz="4" w:space="0" w:color="000000" w:themeColor="text1"/>
            </w:tcBorders>
            <w:shd w:val="clear" w:color="auto" w:fill="auto"/>
          </w:tcPr>
          <w:p w14:paraId="5BB11E37" w14:textId="4CDEB495" w:rsidR="00B86AA9" w:rsidRPr="00DE556B" w:rsidRDefault="00B86AA9" w:rsidP="00E95A8C">
            <w:r w:rsidRPr="00DE556B">
              <w:rPr>
                <w:rStyle w:val="iBAAGStandardTextChar"/>
              </w:rPr>
              <w:lastRenderedPageBreak/>
              <w:t xml:space="preserve">U.S. Network benefits </w:t>
            </w:r>
            <w:r w:rsidR="00E95A8C" w:rsidRPr="00DE556B">
              <w:rPr>
                <w:rStyle w:val="iBAAGStandardTextChar"/>
              </w:rPr>
              <w:t>are not covered.</w:t>
            </w:r>
          </w:p>
        </w:tc>
        <w:tc>
          <w:tcPr>
            <w:tcW w:w="2491" w:type="dxa"/>
            <w:tcBorders>
              <w:bottom w:val="single" w:sz="4" w:space="0" w:color="000000" w:themeColor="text1"/>
            </w:tcBorders>
            <w:shd w:val="clear" w:color="auto" w:fill="auto"/>
          </w:tcPr>
          <w:p w14:paraId="34E10144" w14:textId="16C285C2" w:rsidR="00B86AA9" w:rsidRPr="00DE556B" w:rsidRDefault="00B86AA9" w:rsidP="00E95A8C">
            <w:pPr>
              <w:pStyle w:val="iBAAGStandardText"/>
            </w:pPr>
            <w:r w:rsidRPr="00DE556B">
              <w:rPr>
                <w:rStyle w:val="iBAAGStandardTextChar"/>
              </w:rPr>
              <w:t xml:space="preserve">U.S. Out-of-Network benefits </w:t>
            </w:r>
            <w:r w:rsidR="00E95A8C" w:rsidRPr="00DE556B">
              <w:rPr>
                <w:rStyle w:val="iBAAGStandardTextChar"/>
              </w:rPr>
              <w:t>are not covered.</w:t>
            </w:r>
          </w:p>
        </w:tc>
        <w:tc>
          <w:tcPr>
            <w:tcW w:w="2491" w:type="dxa"/>
            <w:tcBorders>
              <w:bottom w:val="single" w:sz="4" w:space="0" w:color="000000" w:themeColor="text1"/>
            </w:tcBorders>
            <w:shd w:val="clear" w:color="auto" w:fill="auto"/>
          </w:tcPr>
          <w:p w14:paraId="35821D6D" w14:textId="77ABEFE8" w:rsidR="00B86AA9" w:rsidRPr="002C07BC" w:rsidRDefault="00BB34DE" w:rsidP="007F06C1">
            <w:pPr>
              <w:pStyle w:val="iBAAGStandardText"/>
              <w:rPr>
                <w:bCs/>
                <w:color w:val="auto"/>
              </w:rPr>
            </w:pPr>
            <w:r w:rsidRPr="002C07BC">
              <w:rPr>
                <w:rStyle w:val="InstructionalTextChar"/>
                <w:b w:val="0"/>
                <w:bCs/>
                <w:color w:val="auto"/>
              </w:rPr>
              <w:t>None</w:t>
            </w:r>
            <w:bookmarkStart w:id="56" w:name="_DV_M196"/>
            <w:bookmarkEnd w:id="56"/>
          </w:p>
          <w:p w14:paraId="36FA6D03" w14:textId="47EDB050" w:rsidR="00B86AA9" w:rsidRPr="00DE556B" w:rsidRDefault="00B86AA9" w:rsidP="007F06C1">
            <w:pPr>
              <w:pStyle w:val="iBAAGStandardText"/>
            </w:pPr>
          </w:p>
        </w:tc>
      </w:tr>
      <w:tr w:rsidR="00BB34DE" w:rsidRPr="00DE556B" w14:paraId="587176DD"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lastRenderedPageBreak/>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lastRenderedPageBreak/>
              <w:t>Your cost if you use</w:t>
            </w:r>
          </w:p>
          <w:p w14:paraId="587176D9" w14:textId="527C0F43" w:rsidR="00B86AA9" w:rsidRPr="00DE556B" w:rsidRDefault="00B86AA9" w:rsidP="006A6DDF">
            <w:pPr>
              <w:pStyle w:val="iBAAGTableHeader"/>
            </w:pPr>
            <w:r w:rsidRPr="00DE556B">
              <w:lastRenderedPageBreak/>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lastRenderedPageBreak/>
              <w:t>Your cost if you use U.S.</w:t>
            </w:r>
          </w:p>
          <w:p w14:paraId="587176DB" w14:textId="04E62CC5" w:rsidR="00B86AA9" w:rsidRPr="00DE556B" w:rsidRDefault="00B86AA9" w:rsidP="006A6DDF">
            <w:pPr>
              <w:pStyle w:val="iBAAGTableHeader"/>
            </w:pPr>
            <w:r w:rsidRPr="00DE556B">
              <w:lastRenderedPageBreak/>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lastRenderedPageBreak/>
              <w:t>Limits &amp; Exceptions</w:t>
            </w:r>
          </w:p>
        </w:tc>
      </w:tr>
      <w:tr w:rsidR="00BB34DE" w:rsidRPr="00DE556B" w14:paraId="5871771C" w14:textId="77777777" w:rsidTr="00BB34DE">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EA5C51">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587176E6" w14:textId="77777777" w:rsidR="00B86AA9" w:rsidRPr="00DE556B" w:rsidRDefault="00B86AA9" w:rsidP="006A6DDF">
            <w:pPr>
              <w:pStyle w:val="iBAAGLevel1Bullets"/>
            </w:pPr>
            <w:r w:rsidRPr="00DE556B">
              <w:t>Services for anesthesiologists, pathologists and radiologists</w:t>
            </w:r>
            <w:r w:rsidRPr="00DE556B">
              <w:br/>
            </w:r>
          </w:p>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 xml:space="preserve">Major Diagnostic Lab, X-Ray and </w:t>
            </w:r>
            <w:r w:rsidRPr="00DE556B">
              <w:rPr>
                <w:rStyle w:val="iBAAGStandardTextItalicsChar"/>
              </w:rPr>
              <w:lastRenderedPageBreak/>
              <w:t>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lastRenderedPageBreak/>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28AAD7D2" w:rsidR="007833AA" w:rsidRPr="00DE556B" w:rsidRDefault="007833AA" w:rsidP="007833AA">
            <w:pPr>
              <w:pStyle w:val="iBAAGStandardText"/>
            </w:pPr>
            <w:r w:rsidRPr="00DE556B">
              <w:t>No</w:t>
            </w:r>
          </w:p>
          <w:p w14:paraId="1C5B06AA" w14:textId="1A36390B" w:rsidR="00B86AA9" w:rsidRPr="00DE556B" w:rsidRDefault="00B86AA9" w:rsidP="00891BFA">
            <w:pPr>
              <w:pStyle w:val="iBAAGStandardText"/>
            </w:pPr>
          </w:p>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1A1F9996" w:rsidR="00B86AA9" w:rsidRPr="00DE556B" w:rsidRDefault="00BB34DE"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4953BE2C" w:rsidR="00B86AA9" w:rsidRPr="00DE556B" w:rsidRDefault="00BB34DE" w:rsidP="006A6DDF">
            <w:r>
              <w:rPr>
                <w:rStyle w:val="iBAAGStandardTextBoldChar"/>
              </w:rPr>
              <w:t>50%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58717710" w14:textId="77777777" w:rsidR="00B86AA9" w:rsidRPr="00DE556B" w:rsidRDefault="00B86AA9" w:rsidP="006A6DDF">
            <w:pPr>
              <w:pStyle w:val="iBAAGStandardText"/>
            </w:pPr>
            <w:r w:rsidRPr="00DE556B">
              <w:t>Yes, for sleep studies only.</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lastRenderedPageBreak/>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2CB37E0B" w:rsidR="00B86AA9" w:rsidRPr="00DE556B" w:rsidRDefault="00C6660B" w:rsidP="006A6DDF">
            <w:r>
              <w:rPr>
                <w:rStyle w:val="iBAAGStandardTextBoldChar"/>
              </w:rPr>
              <w:t>50%</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5871771B" w14:textId="77777777" w:rsidR="00B86AA9" w:rsidRPr="00DE556B" w:rsidRDefault="00B86AA9" w:rsidP="006A6DDF">
            <w:pPr>
              <w:pStyle w:val="iBAAGStandardText"/>
            </w:pPr>
            <w:r w:rsidRPr="00DE556B">
              <w:lastRenderedPageBreak/>
              <w:t xml:space="preserve">If the service is provided in a doctor’s office, additional co-pays, deductible and co-insurance may apply.  </w:t>
            </w:r>
          </w:p>
        </w:tc>
      </w:tr>
      <w:tr w:rsidR="00BB34DE" w:rsidRPr="00DE556B" w14:paraId="58717723"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B34DE" w:rsidRPr="00DE556B" w14:paraId="58717754" w14:textId="77777777" w:rsidTr="00BB34DE">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EA5C51">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4AC7551B" w14:textId="77777777" w:rsidR="00BB34DE" w:rsidRDefault="00BB34DE" w:rsidP="00BB34DE">
            <w:r>
              <w:rPr>
                <w:rStyle w:val="iBAAGStandardTextBoldChar"/>
              </w:rPr>
              <w:lastRenderedPageBreak/>
              <w:t>30%</w:t>
            </w:r>
            <w:r w:rsidRPr="00DE556B">
              <w:t xml:space="preserve"> </w:t>
            </w:r>
            <w:r w:rsidRPr="00DE556B">
              <w:rPr>
                <w:rStyle w:val="iBAAGStandardTextChar"/>
              </w:rPr>
              <w:t>co-insurance, after you pay the deductible.</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A9CBBE0" w:rsidR="007E1552" w:rsidRPr="00DE556B" w:rsidRDefault="007E1552" w:rsidP="007E1552">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68EEED6E" w14:textId="6FAB6A79" w:rsidR="00BB34DE" w:rsidRDefault="00BB34DE" w:rsidP="00BB34DE">
            <w:r>
              <w:rPr>
                <w:rStyle w:val="iBAAGStandardTextBoldChar"/>
              </w:rPr>
              <w:lastRenderedPageBreak/>
              <w:t>20%</w:t>
            </w:r>
            <w:r w:rsidRPr="00DE556B">
              <w:t xml:space="preserve"> </w:t>
            </w:r>
            <w:r w:rsidRPr="00DE556B">
              <w:rPr>
                <w:rStyle w:val="iBAAGStandardTextChar"/>
              </w:rPr>
              <w:t>co-insurance, after you pay the deductible.</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19B2749C" w:rsidR="00B86AA9" w:rsidRPr="00DE556B" w:rsidRDefault="00BB34DE" w:rsidP="006A6DDF">
            <w:bookmarkStart w:id="59" w:name="_DV_C1068"/>
            <w:r>
              <w:rPr>
                <w:rStyle w:val="iBAAGStandardTextBoldChar"/>
              </w:rPr>
              <w:lastRenderedPageBreak/>
              <w:t>50%</w:t>
            </w:r>
            <w:r w:rsidR="00B86AA9" w:rsidRPr="00DE556B">
              <w:t xml:space="preserve"> co-insurance, after you pay the deductible</w:t>
            </w: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176594ED" w:rsidR="00B86AA9" w:rsidRPr="00DE556B" w:rsidRDefault="00C6660B" w:rsidP="006A6DDF">
            <w:r>
              <w:rPr>
                <w:rStyle w:val="iBAAGStandardTextBoldChar"/>
              </w:rPr>
              <w:t>50%</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lastRenderedPageBreak/>
              <w:t>If the service is provided in a doctor’s office, additional co-</w:t>
            </w:r>
            <w:r w:rsidRPr="00DE556B">
              <w:lastRenderedPageBreak/>
              <w:t xml:space="preserve">pays, deductible and co-insurance may apply.  </w:t>
            </w:r>
          </w:p>
        </w:tc>
      </w:tr>
      <w:tr w:rsidR="00BB34DE" w:rsidRPr="00DE556B" w14:paraId="5871775B"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5871776D" w14:textId="77777777" w:rsidTr="00BB34DE">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EA5C51">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13D70BF4"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65FEB1E9" w:rsidR="00B86AA9" w:rsidRPr="00DE556B" w:rsidRDefault="00D65FEC" w:rsidP="006A6DDF">
            <w:pPr>
              <w:pStyle w:val="iBAAGStandardText"/>
            </w:pPr>
            <w:r>
              <w:rPr>
                <w:rStyle w:val="iBAAGStandardTextBoldChar"/>
              </w:rPr>
              <w:t>20%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76FC1920"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BB34DE" w:rsidRPr="00DE556B" w14:paraId="3EBB4FD9" w14:textId="77777777" w:rsidTr="00BB34DE">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BB34DE" w:rsidRPr="00DE556B" w14:paraId="3C26F8E0" w14:textId="77777777" w:rsidTr="00BB34DE">
        <w:tblPrEx>
          <w:shd w:val="clear" w:color="auto" w:fill="auto"/>
        </w:tblPrEx>
        <w:trPr>
          <w:gridAfter w:val="1"/>
          <w:wAfter w:w="26" w:type="dxa"/>
        </w:trPr>
        <w:tc>
          <w:tcPr>
            <w:tcW w:w="3517" w:type="dxa"/>
            <w:shd w:val="clear" w:color="auto" w:fill="FFFFFF" w:themeFill="background1"/>
          </w:tcPr>
          <w:p w14:paraId="32F30EFA" w14:textId="77777777" w:rsidR="005C7B7A" w:rsidRPr="00DE556B" w:rsidRDefault="005C7B7A" w:rsidP="00891877">
            <w:pPr>
              <w:pStyle w:val="iBAAGSituationBoxName"/>
            </w:pPr>
            <w:bookmarkStart w:id="61" w:name="Repatriation_of_Remains"/>
            <w:r w:rsidRPr="00DE556B">
              <w:lastRenderedPageBreak/>
              <w:t xml:space="preserve">Repatriation of Remains </w:t>
            </w:r>
          </w:p>
          <w:bookmarkEnd w:id="61"/>
          <w:p w14:paraId="319249D0" w14:textId="77777777" w:rsidR="005C7B7A" w:rsidRPr="00DE556B" w:rsidRDefault="005C7B7A" w:rsidP="00891877"/>
          <w:p w14:paraId="542684DB" w14:textId="77777777" w:rsidR="005C7B7A" w:rsidRPr="00DE556B" w:rsidRDefault="005C7B7A" w:rsidP="00891877">
            <w:pPr>
              <w:rPr>
                <w:rStyle w:val="iBAAGStandardTextBoldChar"/>
              </w:rPr>
            </w:pPr>
            <w:r w:rsidRPr="00DE556B">
              <w:rPr>
                <w:rStyle w:val="iBAAGStandardTextBoldChar"/>
              </w:rPr>
              <w:t>What is repatriation of remains?</w:t>
            </w:r>
          </w:p>
          <w:p w14:paraId="64C3ACA8" w14:textId="77777777" w:rsidR="005C7B7A" w:rsidRPr="00DE556B" w:rsidRDefault="005C7B7A" w:rsidP="00891877">
            <w:pPr>
              <w:pStyle w:val="iBAAGStandardText"/>
            </w:pPr>
            <w:r w:rsidRPr="00DE556B">
              <w:t>The return of your remains if you pass away.</w:t>
            </w:r>
          </w:p>
          <w:p w14:paraId="41C3A6D6" w14:textId="77777777" w:rsidR="005C7B7A" w:rsidRPr="00DE556B" w:rsidRDefault="005C7B7A" w:rsidP="00891877">
            <w:pPr>
              <w:pStyle w:val="iBAAGStandardText"/>
            </w:pPr>
          </w:p>
          <w:p w14:paraId="09E4389C" w14:textId="77777777" w:rsidR="005C7B7A" w:rsidRPr="00DE556B" w:rsidRDefault="005C7B7A" w:rsidP="00891877">
            <w:pPr>
              <w:pStyle w:val="iBAAGStandardText"/>
            </w:pPr>
            <w:r w:rsidRPr="00DE556B">
              <w:t>Benefits include:</w:t>
            </w:r>
          </w:p>
          <w:p w14:paraId="135C7C7C" w14:textId="77777777" w:rsidR="005C7B7A" w:rsidRPr="00DE556B" w:rsidRDefault="005C7B7A" w:rsidP="00891877">
            <w:pPr>
              <w:pStyle w:val="iBAAGLevel1Bullets"/>
            </w:pPr>
            <w:r w:rsidRPr="00DE556B">
              <w:t>funeral home services</w:t>
            </w:r>
          </w:p>
          <w:p w14:paraId="5E206348" w14:textId="77777777" w:rsidR="005C7B7A" w:rsidRPr="00DE556B" w:rsidRDefault="005C7B7A" w:rsidP="00891877">
            <w:pPr>
              <w:pStyle w:val="iBAAGLevel1Bullets"/>
            </w:pPr>
            <w:r w:rsidRPr="00DE556B">
              <w:t>transportation of remains</w:t>
            </w:r>
          </w:p>
          <w:p w14:paraId="1B8DB0E0" w14:textId="77777777" w:rsidR="005C7B7A" w:rsidRPr="00DE556B" w:rsidRDefault="005C7B7A" w:rsidP="00891877">
            <w:pPr>
              <w:pStyle w:val="iBAAGLevel1Bullets"/>
            </w:pPr>
            <w:r w:rsidRPr="00DE556B">
              <w:t>travel arrangements for any traveling companions and identification and/or notification of next-of-kin</w:t>
            </w:r>
          </w:p>
          <w:p w14:paraId="6B034A29" w14:textId="0465B371" w:rsidR="005C7B7A" w:rsidRPr="00DE556B" w:rsidRDefault="005C7B7A" w:rsidP="00891877">
            <w:pPr>
              <w:pStyle w:val="iBAAGLevel1Bullets"/>
            </w:pPr>
            <w:r w:rsidRPr="00DE556B">
              <w:t>Return travel for your adult family member and your children under the age of 18 to your home.</w:t>
            </w:r>
          </w:p>
          <w:p w14:paraId="7840F5C9" w14:textId="77777777" w:rsidR="005C7B7A" w:rsidRPr="00DE556B" w:rsidRDefault="005C7B7A" w:rsidP="00891877"/>
        </w:tc>
        <w:tc>
          <w:tcPr>
            <w:tcW w:w="2491" w:type="dxa"/>
            <w:shd w:val="clear" w:color="auto" w:fill="FFFFFF" w:themeFill="background1"/>
          </w:tcPr>
          <w:p w14:paraId="0A4A7273" w14:textId="42390415" w:rsidR="00A602A5" w:rsidRPr="00DE556B" w:rsidRDefault="00A602A5" w:rsidP="00A602A5">
            <w:pPr>
              <w:rPr>
                <w:rStyle w:val="InstructionalTextChar"/>
              </w:rPr>
            </w:pPr>
            <w:r w:rsidRPr="00DE556B">
              <w:rPr>
                <w:rStyle w:val="iBAAGStandardTextBoldChar"/>
              </w:rPr>
              <w:t>No Charge</w:t>
            </w:r>
          </w:p>
          <w:p w14:paraId="65156923" w14:textId="205E67B5" w:rsidR="00A602A5" w:rsidRPr="00DE556B" w:rsidRDefault="00A602A5" w:rsidP="00A602A5">
            <w:r w:rsidRPr="00DE556B">
              <w:rPr>
                <w:rStyle w:val="iBAAGStandardTextChar"/>
              </w:rPr>
              <w:t>The annual deductible does not apply.</w:t>
            </w:r>
          </w:p>
          <w:p w14:paraId="79A2B6F2" w14:textId="77777777" w:rsidR="005C7B7A" w:rsidRPr="00DE556B" w:rsidRDefault="005C7B7A" w:rsidP="00891877">
            <w:pPr>
              <w:pStyle w:val="iBAAGStandardText"/>
            </w:pPr>
          </w:p>
          <w:p w14:paraId="72515827" w14:textId="77777777" w:rsidR="005C7B7A" w:rsidRPr="00DE556B" w:rsidRDefault="005C7B7A" w:rsidP="00891877">
            <w:pPr>
              <w:pStyle w:val="iBAAGStandardTextBold"/>
            </w:pPr>
            <w:r w:rsidRPr="00DE556B">
              <w:t>Is prior authorization needed?</w:t>
            </w:r>
          </w:p>
          <w:p w14:paraId="35AFB2B3" w14:textId="77777777" w:rsidR="005C7B7A" w:rsidRPr="00DE556B" w:rsidRDefault="005C7B7A" w:rsidP="00891877">
            <w:pPr>
              <w:pStyle w:val="iBAAGStandardText"/>
            </w:pPr>
            <w:r w:rsidRPr="00DE556B">
              <w:t>Yes</w:t>
            </w:r>
          </w:p>
          <w:p w14:paraId="30675179" w14:textId="77777777" w:rsidR="005C7B7A" w:rsidRPr="00DE556B" w:rsidRDefault="005C7B7A" w:rsidP="00891877">
            <w:r w:rsidRPr="00DE556B">
              <w:tab/>
            </w:r>
          </w:p>
          <w:p w14:paraId="06AD5DA3" w14:textId="77777777" w:rsidR="005C7B7A" w:rsidRPr="00DE556B" w:rsidRDefault="005C7B7A" w:rsidP="00891877">
            <w:r w:rsidRPr="00DE556B">
              <w:rPr>
                <w:rStyle w:val="iBAAGStandardTextBoldChar"/>
              </w:rPr>
              <w:t>Prior authorization is</w:t>
            </w:r>
            <w:r w:rsidRPr="00DE556B">
              <w:t>:</w:t>
            </w:r>
          </w:p>
          <w:p w14:paraId="43EDDF0D" w14:textId="77777777" w:rsidR="005C7B7A" w:rsidRPr="00DE556B" w:rsidRDefault="005C7B7A" w:rsidP="00891877">
            <w:pPr>
              <w:pStyle w:val="iBAAGStandardText"/>
            </w:pPr>
            <w:r w:rsidRPr="00DE556B">
              <w:t>Getting approval by calling the number listed on your health plan ID card before you can get medicine or services.</w:t>
            </w:r>
          </w:p>
          <w:p w14:paraId="1792CF57" w14:textId="77777777" w:rsidR="005C7B7A" w:rsidRPr="00DE556B" w:rsidRDefault="005C7B7A" w:rsidP="00891877"/>
          <w:p w14:paraId="7628F95F" w14:textId="77777777" w:rsidR="005C7B7A" w:rsidRPr="00DE556B" w:rsidRDefault="005C7B7A" w:rsidP="00891877">
            <w:pPr>
              <w:pStyle w:val="iBAAGStandardTextBold"/>
            </w:pPr>
            <w:r w:rsidRPr="00DE556B">
              <w:t xml:space="preserve">When do I need to call? </w:t>
            </w:r>
          </w:p>
          <w:p w14:paraId="1CF39744" w14:textId="77777777" w:rsidR="005C7B7A" w:rsidRPr="00DE556B" w:rsidRDefault="005C7B7A" w:rsidP="00891877">
            <w:pPr>
              <w:pStyle w:val="iBAAGLevel1Bullets"/>
            </w:pPr>
            <w:r w:rsidRPr="00DE556B">
              <w:t>As soon as the possibility of emergency evacuation arises</w:t>
            </w:r>
          </w:p>
          <w:p w14:paraId="47FED8CE" w14:textId="77777777" w:rsidR="005C7B7A" w:rsidRPr="00DE556B" w:rsidRDefault="005C7B7A" w:rsidP="00891877"/>
          <w:p w14:paraId="16D02D28" w14:textId="77777777" w:rsidR="005C7B7A" w:rsidRPr="00DE556B" w:rsidRDefault="005C7B7A" w:rsidP="00891877">
            <w:r w:rsidRPr="00DE556B">
              <w:rPr>
                <w:rStyle w:val="iBAAGStandardTextBoldChar"/>
              </w:rPr>
              <w:t>If you don’t get prior authorization, you pay</w:t>
            </w:r>
            <w:r w:rsidRPr="00DE556B">
              <w:t xml:space="preserve">: </w:t>
            </w:r>
          </w:p>
          <w:p w14:paraId="700927A2" w14:textId="1C575BD4" w:rsidR="00BD7601" w:rsidRPr="00DE556B" w:rsidRDefault="005C7B7A" w:rsidP="00BD7601">
            <w:pPr>
              <w:pStyle w:val="iBAAGStandardText"/>
              <w:rPr>
                <w:rStyle w:val="InstructionalTextChar"/>
              </w:rPr>
            </w:pPr>
            <w:r w:rsidRPr="00DE556B">
              <w:rPr>
                <w:rFonts w:cs="Arial"/>
              </w:rPr>
              <w:lastRenderedPageBreak/>
              <w:t>All charges</w:t>
            </w:r>
          </w:p>
          <w:p w14:paraId="66600CD8" w14:textId="77777777" w:rsidR="005C7B7A" w:rsidRPr="00BD7601" w:rsidRDefault="005C7B7A" w:rsidP="002C07BC">
            <w:pPr>
              <w:pStyle w:val="iBAAGStandardText"/>
            </w:pPr>
          </w:p>
        </w:tc>
        <w:tc>
          <w:tcPr>
            <w:tcW w:w="2491" w:type="dxa"/>
            <w:shd w:val="clear" w:color="auto" w:fill="FFFFFF" w:themeFill="background1"/>
          </w:tcPr>
          <w:p w14:paraId="0DD99D74" w14:textId="77777777" w:rsidR="005C7B7A" w:rsidRPr="00DE556B" w:rsidRDefault="005C7B7A" w:rsidP="00891877">
            <w:pPr>
              <w:pStyle w:val="iBAAGStandardTextBold"/>
            </w:pPr>
            <w:r w:rsidRPr="00DE556B">
              <w:rPr>
                <w:b w:val="0"/>
                <w:color w:val="000000" w:themeColor="text1"/>
                <w:szCs w:val="24"/>
              </w:rPr>
              <w:lastRenderedPageBreak/>
              <w:t>U.S. Network benefits are not covered.</w:t>
            </w:r>
          </w:p>
          <w:p w14:paraId="707A1C97" w14:textId="77777777" w:rsidR="005C7B7A" w:rsidRPr="00DE556B" w:rsidRDefault="005C7B7A" w:rsidP="00891877">
            <w:pPr>
              <w:pStyle w:val="iBAAGStandardText"/>
            </w:pPr>
          </w:p>
          <w:p w14:paraId="17A7C891" w14:textId="77777777" w:rsidR="005C7B7A" w:rsidRPr="00DE556B" w:rsidRDefault="005C7B7A" w:rsidP="00891877">
            <w:pPr>
              <w:pStyle w:val="iBAAGStandardText"/>
              <w:rPr>
                <w:rStyle w:val="InstructionalTextChar"/>
              </w:rPr>
            </w:pPr>
          </w:p>
        </w:tc>
        <w:tc>
          <w:tcPr>
            <w:tcW w:w="2491" w:type="dxa"/>
            <w:shd w:val="clear" w:color="auto" w:fill="FFFFFF" w:themeFill="background1"/>
          </w:tcPr>
          <w:p w14:paraId="1AC611F5" w14:textId="77777777" w:rsidR="005C7B7A" w:rsidRPr="00DE556B" w:rsidRDefault="005C7B7A" w:rsidP="00891877">
            <w:pPr>
              <w:pStyle w:val="iBAAGStandardText"/>
              <w:rPr>
                <w:rStyle w:val="iBAAGStandardTextBoldChar"/>
              </w:rPr>
            </w:pPr>
            <w:r w:rsidRPr="00DE556B">
              <w:t xml:space="preserve">U.S. Out-of-Network benefits are not covered. </w:t>
            </w:r>
          </w:p>
        </w:tc>
        <w:tc>
          <w:tcPr>
            <w:tcW w:w="2491" w:type="dxa"/>
            <w:shd w:val="clear" w:color="auto" w:fill="FFFFFF" w:themeFill="background1"/>
          </w:tcPr>
          <w:p w14:paraId="3BABAF15" w14:textId="77777777" w:rsidR="005C7B7A" w:rsidRPr="00DE556B" w:rsidRDefault="005C7B7A" w:rsidP="00891877">
            <w:pPr>
              <w:pStyle w:val="iBAAGStandardText"/>
            </w:pPr>
            <w:r w:rsidRPr="00DE556B">
              <w:t>None</w:t>
            </w:r>
          </w:p>
          <w:p w14:paraId="4468929E" w14:textId="77777777" w:rsidR="005C7B7A" w:rsidRPr="00DE556B" w:rsidRDefault="005C7B7A" w:rsidP="00891877">
            <w:pPr>
              <w:pStyle w:val="iBAAGStandardText"/>
            </w:pPr>
          </w:p>
          <w:p w14:paraId="7ACD9701" w14:textId="77777777" w:rsidR="005C7B7A" w:rsidRPr="00DE556B" w:rsidRDefault="005C7B7A" w:rsidP="00891877">
            <w:pPr>
              <w:pStyle w:val="iBAAGStandardText"/>
            </w:pPr>
            <w:r w:rsidRPr="00DE556B">
              <w:t xml:space="preserve"> </w:t>
            </w:r>
          </w:p>
        </w:tc>
      </w:tr>
      <w:tr w:rsidR="00BB34DE" w:rsidRPr="00DE556B" w14:paraId="58717774"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587177A7" w14:textId="77777777" w:rsidTr="00BB34DE">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EA5C51">
            <w:pPr>
              <w:pStyle w:val="iBAAGSituationBoxName"/>
            </w:pPr>
            <w:bookmarkStart w:id="62" w:name="Scopic_Procedures_Outpatient_Diagnosti"/>
            <w:proofErr w:type="spellStart"/>
            <w:r w:rsidRPr="00DE556B">
              <w:t>Scopic</w:t>
            </w:r>
            <w:proofErr w:type="spellEnd"/>
            <w:r w:rsidRPr="00DE556B">
              <w:t xml:space="preserve">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 xml:space="preserve">What are </w:t>
            </w:r>
            <w:proofErr w:type="spellStart"/>
            <w:r w:rsidRPr="00DE556B">
              <w:rPr>
                <w:rStyle w:val="iBAAGStandardTextBoldChar"/>
              </w:rPr>
              <w:t>scopic</w:t>
            </w:r>
            <w:proofErr w:type="spellEnd"/>
            <w:r w:rsidRPr="00DE556B">
              <w:rPr>
                <w:rStyle w:val="iBAAGStandardTextBoldChar"/>
              </w:rPr>
              <w:t xml:space="preserve">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 xml:space="preserve">Some examples of diagnostic/therapeutic </w:t>
            </w:r>
            <w:proofErr w:type="spellStart"/>
            <w:r w:rsidRPr="00DE556B">
              <w:t>scopic</w:t>
            </w:r>
            <w:proofErr w:type="spellEnd"/>
            <w:r w:rsidRPr="00DE556B">
              <w:t xml:space="preserve">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 xml:space="preserve">Physician services for anesthesiologists, </w:t>
            </w:r>
            <w:r w:rsidRPr="00DE556B">
              <w:lastRenderedPageBreak/>
              <w:t>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5455E767" w14:textId="77777777" w:rsidR="00BB34DE" w:rsidRDefault="00BB34DE" w:rsidP="00BB34DE">
            <w:r>
              <w:rPr>
                <w:rStyle w:val="iBAAGStandardTextBoldChar"/>
              </w:rPr>
              <w:lastRenderedPageBreak/>
              <w:t>30%</w:t>
            </w:r>
            <w:r w:rsidRPr="00DE556B">
              <w:t xml:space="preserve"> </w:t>
            </w:r>
            <w:r w:rsidRPr="00DE556B">
              <w:rPr>
                <w:rStyle w:val="iBAAGStandardTextChar"/>
              </w:rPr>
              <w:t>co-insurance, after you pay the deductible.</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432D70E6" w:rsidR="00B86AA9" w:rsidRPr="00DE556B" w:rsidRDefault="00B86AA9" w:rsidP="00891BFA">
            <w:pPr>
              <w:pStyle w:val="iBAAGStandardText"/>
            </w:pPr>
            <w:r w:rsidRPr="00DE556B">
              <w:t>No</w:t>
            </w:r>
          </w:p>
          <w:p w14:paraId="7E207BA1" w14:textId="77777777"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52E7566B"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0FEB39F7" w:rsidR="00B86AA9" w:rsidRPr="00DE556B" w:rsidRDefault="00BB34DE"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66917901"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 xml:space="preserve">Surgical </w:t>
            </w:r>
            <w:proofErr w:type="spellStart"/>
            <w:r w:rsidRPr="00DE556B">
              <w:rPr>
                <w:rStyle w:val="iBAAGStandardTextChar"/>
              </w:rPr>
              <w:t>scopic</w:t>
            </w:r>
            <w:proofErr w:type="spellEnd"/>
            <w:r w:rsidRPr="00DE556B">
              <w:rPr>
                <w:rStyle w:val="iBAAGStandardTextChar"/>
              </w:rPr>
              <w:t xml:space="preserve">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w:t>
            </w:r>
            <w:proofErr w:type="spellStart"/>
            <w:r w:rsidRPr="00DE556B">
              <w:t>scopic</w:t>
            </w:r>
            <w:proofErr w:type="spellEnd"/>
            <w:r w:rsidRPr="00DE556B">
              <w:t xml:space="preserve">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B34DE" w:rsidRPr="00DE556B" w14:paraId="587177AE"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B34DE" w:rsidRPr="00DE556B" w14:paraId="587177DD" w14:textId="77777777" w:rsidTr="00BB34DE">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EA5C51">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 xml:space="preserve">We cover </w:t>
            </w:r>
            <w:r w:rsidRPr="00DE556B">
              <w:rPr>
                <w:rStyle w:val="iBAAGStandardTextChar"/>
              </w:rPr>
              <w:lastRenderedPageBreak/>
              <w:t>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w:t>
            </w:r>
            <w:proofErr w:type="gramStart"/>
            <w:r w:rsidRPr="00DE556B">
              <w:t>include:</w:t>
            </w:r>
            <w:proofErr w:type="gramEnd"/>
            <w:r w:rsidRPr="00DE556B">
              <w:t xml:space="preserve"> therapy, wound care and giving medication. </w:t>
            </w:r>
          </w:p>
          <w:p w14:paraId="587177B5" w14:textId="77777777" w:rsidR="00B86AA9" w:rsidRPr="00DE556B" w:rsidRDefault="00B86AA9" w:rsidP="006A6DDF">
            <w:pPr>
              <w:pStyle w:val="iBAAGLevel1Bullets"/>
            </w:pPr>
            <w:r w:rsidRPr="00DE556B">
              <w:t xml:space="preserve">Custodial services -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50B05C8E" w14:textId="77777777" w:rsidR="00BB34DE" w:rsidRDefault="00BB34DE" w:rsidP="00BB34DE">
            <w:r>
              <w:rPr>
                <w:rStyle w:val="iBAAGStandardTextBoldChar"/>
              </w:rPr>
              <w:lastRenderedPageBreak/>
              <w:t>30%</w:t>
            </w:r>
            <w:r w:rsidRPr="00DE556B">
              <w:t xml:space="preserve"> </w:t>
            </w:r>
            <w:r w:rsidRPr="00DE556B">
              <w:rPr>
                <w:rStyle w:val="iBAAGStandardTextChar"/>
              </w:rPr>
              <w:t>co-insurance, after you pay the deductible.</w:t>
            </w:r>
          </w:p>
          <w:p w14:paraId="3A7117BC" w14:textId="77777777" w:rsidR="00B86AA9" w:rsidRPr="00DE556B" w:rsidRDefault="00B86AA9" w:rsidP="00891BFA">
            <w:pPr>
              <w:rPr>
                <w:rStyle w:val="iBAAGStandardTextBoldChar"/>
              </w:rPr>
            </w:pPr>
          </w:p>
          <w:p w14:paraId="1FA85AC5" w14:textId="77777777" w:rsidR="00B86AA9" w:rsidRPr="00DE556B" w:rsidRDefault="00B86AA9" w:rsidP="00891BFA">
            <w:pPr>
              <w:pStyle w:val="iBAAGStandardTextBold"/>
            </w:pPr>
            <w:r w:rsidRPr="00DE556B">
              <w:lastRenderedPageBreak/>
              <w:t>Is prior authorization needed?</w:t>
            </w:r>
          </w:p>
          <w:p w14:paraId="18AEF862" w14:textId="58C1131E"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12B72067" w14:textId="67936913" w:rsidR="00BB34DE" w:rsidRDefault="00BB34DE" w:rsidP="00BB34DE">
            <w:r>
              <w:rPr>
                <w:rStyle w:val="iBAAGStandardTextBoldChar"/>
              </w:rPr>
              <w:lastRenderedPageBreak/>
              <w:t>20%</w:t>
            </w:r>
            <w:r w:rsidRPr="00DE556B">
              <w:t xml:space="preserve"> </w:t>
            </w:r>
            <w:r w:rsidRPr="00DE556B">
              <w:rPr>
                <w:rStyle w:val="iBAAGStandardTextChar"/>
              </w:rPr>
              <w:t>co-insurance, after you pay the deductible.</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lastRenderedPageBreak/>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285AAB92" w:rsidR="00B86AA9" w:rsidRPr="00DE556B" w:rsidRDefault="00BB34DE" w:rsidP="006A6DDF">
            <w:pPr>
              <w:pStyle w:val="iBAAGStandardText"/>
            </w:pPr>
            <w:r>
              <w:rPr>
                <w:rStyle w:val="iBAAGStandardTextBoldChar"/>
              </w:rPr>
              <w:lastRenderedPageBreak/>
              <w:t>50%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lastRenderedPageBreak/>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3974D934" w:rsidR="00B86AA9" w:rsidRPr="00DE556B" w:rsidRDefault="00C6660B" w:rsidP="006A6DDF">
            <w:pPr>
              <w:pStyle w:val="iBAAGStandardText"/>
            </w:pPr>
            <w:r>
              <w:rPr>
                <w:rStyle w:val="iBAAGStandardTextBoldChar"/>
              </w:rPr>
              <w:t>50%</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0AE08C27" w:rsidR="00B86AA9" w:rsidRPr="00DE556B" w:rsidRDefault="00B86AA9" w:rsidP="00583D07">
            <w:pPr>
              <w:pStyle w:val="iBAAGStandardText"/>
            </w:pPr>
            <w:r w:rsidRPr="00DE556B">
              <w:lastRenderedPageBreak/>
              <w:t>Limited</w:t>
            </w:r>
            <w:r w:rsidR="00E65803" w:rsidRPr="00DE556B">
              <w:t xml:space="preserve"> to</w:t>
            </w:r>
            <w:r w:rsidR="00BB34DE">
              <w:t xml:space="preserve"> </w:t>
            </w:r>
            <w:r w:rsidR="00BB34DE">
              <w:rPr>
                <w:rStyle w:val="iBAAGStandardTextBoldChar"/>
              </w:rPr>
              <w:t>120</w:t>
            </w:r>
            <w:r w:rsidR="009B63D6" w:rsidRPr="00DE556B">
              <w:t xml:space="preserve"> </w:t>
            </w:r>
            <w:r w:rsidRPr="00DE556B">
              <w:t xml:space="preserve">days per year </w:t>
            </w:r>
          </w:p>
          <w:p w14:paraId="2A375FF4" w14:textId="77777777" w:rsidR="00E65803" w:rsidRPr="00DE556B" w:rsidRDefault="00E65803" w:rsidP="00583D07">
            <w:pPr>
              <w:pStyle w:val="iBAAGStandardText"/>
            </w:pPr>
          </w:p>
          <w:p w14:paraId="587177D5" w14:textId="001EC3EC" w:rsidR="00B86AA9" w:rsidRPr="00DE556B" w:rsidRDefault="00B86AA9" w:rsidP="006A6DDF">
            <w:pPr>
              <w:pStyle w:val="iBAAGStandardText"/>
            </w:pPr>
            <w:r w:rsidRPr="00DE556B">
              <w:t>No coverage for:</w:t>
            </w:r>
          </w:p>
          <w:p w14:paraId="587177D6" w14:textId="77777777" w:rsidR="00B86AA9" w:rsidRPr="00DE556B" w:rsidRDefault="00B86AA9" w:rsidP="006A6DDF">
            <w:pPr>
              <w:pStyle w:val="iBAAGLevel1Bullets"/>
            </w:pPr>
            <w:r w:rsidRPr="00DE556B">
              <w:t xml:space="preserve">Custodial care or </w:t>
            </w:r>
            <w:r w:rsidRPr="00DE556B">
              <w:lastRenderedPageBreak/>
              <w:t xml:space="preserve">maintenance care  </w:t>
            </w:r>
          </w:p>
          <w:p w14:paraId="587177D7" w14:textId="77777777" w:rsidR="00B86AA9" w:rsidRPr="00DE556B" w:rsidRDefault="00B86AA9" w:rsidP="006A6DDF">
            <w:pPr>
              <w:pStyle w:val="iBAAGLevel1Bullets"/>
            </w:pPr>
            <w:r w:rsidRPr="00DE556B">
              <w:t>Domiciliary care</w:t>
            </w:r>
          </w:p>
          <w:p w14:paraId="587177D8" w14:textId="77777777" w:rsidR="00B86AA9" w:rsidRPr="00DE556B" w:rsidRDefault="00B86AA9" w:rsidP="006A6DDF">
            <w:pPr>
              <w:pStyle w:val="iBAAGLevel1Bullets"/>
            </w:pPr>
            <w:r w:rsidRPr="00DE556B">
              <w:t xml:space="preserve">Private duty nursing </w:t>
            </w:r>
          </w:p>
          <w:p w14:paraId="587177D9" w14:textId="77777777" w:rsidR="00B86AA9" w:rsidRPr="00DE556B" w:rsidRDefault="00B86AA9" w:rsidP="006A6DDF">
            <w:pPr>
              <w:pStyle w:val="iBAAGLevel1Bullets"/>
            </w:pPr>
            <w:r w:rsidRPr="00DE556B">
              <w:t xml:space="preserve">Respite care, except when part of hospice care. </w:t>
            </w:r>
          </w:p>
          <w:p w14:paraId="587177DA" w14:textId="77777777" w:rsidR="00B86AA9" w:rsidRPr="00DE556B" w:rsidRDefault="00B86AA9" w:rsidP="006A6DDF">
            <w:pPr>
              <w:pStyle w:val="iBAAGLevel1Bullets"/>
            </w:pPr>
            <w:r w:rsidRPr="00DE556B">
              <w:t>Services of personal care attendants</w:t>
            </w:r>
          </w:p>
          <w:p w14:paraId="587177DB" w14:textId="77777777" w:rsidR="00B86AA9" w:rsidRPr="00DE556B" w:rsidRDefault="00B86AA9" w:rsidP="006A6DDF">
            <w:pPr>
              <w:pStyle w:val="iBAAGLevel1Bullets"/>
            </w:pPr>
            <w:r w:rsidRPr="00DE556B">
              <w:t>Individualized treatment programs designed to prepare a person for work</w:t>
            </w:r>
          </w:p>
          <w:p w14:paraId="587177DC" w14:textId="77777777" w:rsidR="00B86AA9" w:rsidRPr="00DE556B" w:rsidRDefault="00B86AA9" w:rsidP="006A6DDF">
            <w:pPr>
              <w:pStyle w:val="iBAAGStandardText"/>
            </w:pPr>
          </w:p>
        </w:tc>
      </w:tr>
      <w:tr w:rsidR="00BB34DE" w:rsidRPr="00DE556B" w14:paraId="587177E4"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B34DE" w:rsidRPr="00DE556B" w14:paraId="58717812" w14:textId="77777777" w:rsidTr="00BB34DE">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EA5C51">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04A13601" w14:textId="77777777" w:rsidR="00BB34DE" w:rsidRDefault="00BB34DE" w:rsidP="00BB34DE">
            <w:r>
              <w:rPr>
                <w:rStyle w:val="iBAAGStandardTextBoldChar"/>
              </w:rPr>
              <w:lastRenderedPageBreak/>
              <w:t>30%</w:t>
            </w:r>
            <w:r w:rsidRPr="00DE556B">
              <w:t xml:space="preserve"> </w:t>
            </w:r>
            <w:r w:rsidRPr="00DE556B">
              <w:rPr>
                <w:rStyle w:val="iBAAGStandardTextChar"/>
              </w:rPr>
              <w:t>co-insurance, after you pay the deductible.</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6B4A65A6"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59C8270" w14:textId="1BEFA2AD" w:rsidR="00BB34DE" w:rsidRDefault="00BB34DE" w:rsidP="00BB34DE">
            <w:r>
              <w:rPr>
                <w:rStyle w:val="iBAAGStandardTextBoldChar"/>
              </w:rPr>
              <w:t>20%</w:t>
            </w:r>
            <w:r w:rsidRPr="00DE556B">
              <w:t xml:space="preserve"> </w:t>
            </w:r>
            <w:r w:rsidRPr="00DE556B">
              <w:rPr>
                <w:rStyle w:val="iBAAGStandardTextChar"/>
              </w:rPr>
              <w:t>co-insurance, after you pay the deductible.</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18C08245"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lastRenderedPageBreak/>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2C5260A4" w:rsidR="00B86AA9" w:rsidRPr="00DE556B" w:rsidRDefault="00C6660B" w:rsidP="006A6DDF">
            <w:pPr>
              <w:pStyle w:val="iBAAGStandardText"/>
            </w:pPr>
            <w:r>
              <w:rPr>
                <w:rStyle w:val="iBAAGStandardTextBoldChar"/>
              </w:rPr>
              <w:t>50%</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lastRenderedPageBreak/>
              <w:t xml:space="preserve">If the service is provided in a doctor office, additional co-pays, deductible and co-insurance may apply.  </w:t>
            </w:r>
          </w:p>
        </w:tc>
      </w:tr>
      <w:tr w:rsidR="00BB34DE" w:rsidRPr="00DE556B" w14:paraId="58717819"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B34DE" w:rsidRPr="00DE556B" w14:paraId="58717846" w14:textId="77777777" w:rsidTr="00BB34DE">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EA5C51">
            <w:pPr>
              <w:pStyle w:val="iBAAGSituationBoxName"/>
            </w:pPr>
            <w:bookmarkStart w:id="65" w:name="Therapeutic_Treatments_Outpatient"/>
            <w:r w:rsidRPr="00DE556B">
              <w:lastRenderedPageBreak/>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lastRenderedPageBreak/>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186F8F2F" w14:textId="77777777" w:rsidR="00BB34DE" w:rsidRDefault="00BB34DE" w:rsidP="00BB34DE">
            <w:r>
              <w:rPr>
                <w:rStyle w:val="iBAAGStandardTextBoldChar"/>
              </w:rPr>
              <w:lastRenderedPageBreak/>
              <w:t>30%</w:t>
            </w:r>
            <w:r w:rsidRPr="00DE556B">
              <w:t xml:space="preserve"> </w:t>
            </w:r>
            <w:r w:rsidRPr="00DE556B">
              <w:rPr>
                <w:rStyle w:val="iBAAGStandardTextChar"/>
              </w:rPr>
              <w:t>co-insurance, after you pay the deductible.</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20C0F1D3"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2788D9EF" w:rsidR="00B86AA9" w:rsidRPr="00DE556B" w:rsidRDefault="00D65FEC" w:rsidP="006A6DDF">
            <w:pPr>
              <w:pStyle w:val="iBAAGStandardText"/>
            </w:pPr>
            <w:r>
              <w:rPr>
                <w:rStyle w:val="iBAAGStandardTextBoldChar"/>
              </w:rPr>
              <w:t>20%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481D62AA"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 xml:space="preserve">5 business days before </w:t>
            </w:r>
            <w:r w:rsidRPr="00DE556B">
              <w:lastRenderedPageBreak/>
              <w:t>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2A5F007B" w:rsidR="00B86AA9" w:rsidRPr="00DE556B" w:rsidRDefault="00C6660B" w:rsidP="006A6DDF">
            <w:pPr>
              <w:pStyle w:val="iBAAGStandardText"/>
            </w:pPr>
            <w:r>
              <w:rPr>
                <w:rStyle w:val="iBAAGStandardTextBoldChar"/>
              </w:rPr>
              <w:t>50%</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lastRenderedPageBreak/>
              <w:t xml:space="preserve">If the service is provided in a doctor office, additional co-pays, deductible and co-insurance may apply.  </w:t>
            </w:r>
          </w:p>
        </w:tc>
      </w:tr>
      <w:tr w:rsidR="00BB34DE" w:rsidRPr="00DE556B" w14:paraId="5871784D"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B34DE" w:rsidRPr="00DE556B" w14:paraId="5871786A" w14:textId="77777777" w:rsidTr="00BB34DE">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EA5C51">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lastRenderedPageBreak/>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5132B756" w14:textId="77777777" w:rsidR="00BB34DE" w:rsidRDefault="00BB34DE" w:rsidP="00BB34DE">
            <w:r>
              <w:rPr>
                <w:rStyle w:val="iBAAGStandardTextBoldChar"/>
              </w:rPr>
              <w:lastRenderedPageBreak/>
              <w:t>30%</w:t>
            </w:r>
            <w:r w:rsidRPr="00DE556B">
              <w:t xml:space="preserve"> </w:t>
            </w:r>
            <w:r w:rsidRPr="00DE556B">
              <w:rPr>
                <w:rStyle w:val="iBAAGStandardTextChar"/>
              </w:rPr>
              <w:t>co-insurance, after you pay the deductible.</w:t>
            </w:r>
          </w:p>
          <w:p w14:paraId="6EA910A5" w14:textId="4EBFE145" w:rsidR="008702EC" w:rsidRPr="00DE556B" w:rsidRDefault="008702EC" w:rsidP="00B61C37">
            <w:pPr>
              <w:pStyle w:val="iBAAGStandardText"/>
              <w:rPr>
                <w:rStyle w:val="iBAAGStandardTextChar"/>
              </w:rPr>
            </w:pPr>
            <w:r w:rsidRPr="00DE556B">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B" w14:textId="72F98B96" w:rsidR="00B86AA9" w:rsidRPr="00DE556B" w:rsidRDefault="00B86AA9" w:rsidP="006A6DDF">
            <w:pPr>
              <w:pStyle w:val="iBAAGStandardText"/>
            </w:pPr>
            <w:r w:rsidRPr="00DE556B">
              <w:rPr>
                <w:rStyle w:val="iBAAGStandardTextBoldChar"/>
              </w:rPr>
              <w:t>$</w:t>
            </w:r>
            <w:r w:rsidR="00BB34DE">
              <w:rPr>
                <w:rStyle w:val="iBAAGStandardTextBoldChar"/>
              </w:rPr>
              <w:t>100</w:t>
            </w:r>
            <w:r w:rsidRPr="00DE556B">
              <w:t xml:space="preserve"> co-pay per visit</w:t>
            </w:r>
            <w:r w:rsidR="00BB34DE">
              <w:t xml:space="preserve">. </w:t>
            </w: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6A6CF127"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Maternity_Care</w:t>
      </w:r>
      <w:proofErr w:type="spellEnd"/>
      <w:r w:rsidRPr="00DE556B">
        <w:rPr>
          <w:rStyle w:val="iBAAGTags"/>
        </w:rPr>
        <w:t>--&gt;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2309E3">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2309E3" w:rsidRPr="00DE556B" w14:paraId="587178A6" w14:textId="77777777" w:rsidTr="002309E3">
        <w:tblPrEx>
          <w:shd w:val="clear" w:color="auto" w:fill="auto"/>
        </w:tblPrEx>
        <w:trPr>
          <w:gridAfter w:val="1"/>
          <w:wAfter w:w="26" w:type="dxa"/>
        </w:trPr>
        <w:tc>
          <w:tcPr>
            <w:tcW w:w="3517" w:type="dxa"/>
            <w:shd w:val="clear" w:color="auto" w:fill="FFFFFF" w:themeFill="background1"/>
          </w:tcPr>
          <w:p w14:paraId="3CAE7336" w14:textId="77777777" w:rsidR="002309E3" w:rsidRPr="003F3B5E" w:rsidRDefault="002309E3" w:rsidP="002309E3">
            <w:pPr>
              <w:pStyle w:val="iBAAGSituationBoxName"/>
            </w:pPr>
            <w:bookmarkStart w:id="69" w:name="Breast_Cancer_Services"/>
            <w:bookmarkStart w:id="70" w:name="Breast_Pumps"/>
            <w:r>
              <w:lastRenderedPageBreak/>
              <w:t>Breast Cancer Services</w:t>
            </w:r>
            <w:bookmarkEnd w:id="69"/>
          </w:p>
          <w:p w14:paraId="0B86C007" w14:textId="77777777" w:rsidR="002309E3" w:rsidRPr="003F3B5E" w:rsidRDefault="002309E3" w:rsidP="002309E3">
            <w:pPr>
              <w:pStyle w:val="iBAAGStandardText"/>
            </w:pPr>
          </w:p>
          <w:p w14:paraId="4B81851D" w14:textId="77777777" w:rsidR="002309E3" w:rsidRDefault="002309E3" w:rsidP="002309E3">
            <w:pPr>
              <w:pStyle w:val="iBAAGStandardTextBold"/>
            </w:pPr>
            <w:r>
              <w:t>What is covered?</w:t>
            </w:r>
          </w:p>
          <w:p w14:paraId="42DC88B2" w14:textId="77777777" w:rsidR="002309E3" w:rsidRDefault="002309E3" w:rsidP="002309E3">
            <w:pPr>
              <w:pStyle w:val="iBAAGStandardText"/>
            </w:pPr>
            <w:r>
              <w:t>Benefits for the diagnosis and treatment of breast cancer.</w:t>
            </w:r>
          </w:p>
          <w:p w14:paraId="2174E25E" w14:textId="77777777" w:rsidR="002309E3" w:rsidRDefault="002309E3" w:rsidP="002309E3">
            <w:pPr>
              <w:pStyle w:val="iBAAGStandardText"/>
            </w:pPr>
          </w:p>
          <w:p w14:paraId="1C1CF17D" w14:textId="77777777" w:rsidR="002309E3" w:rsidRDefault="002309E3" w:rsidP="002309E3">
            <w:pPr>
              <w:pStyle w:val="iBAAGStandardText"/>
            </w:pPr>
            <w:r>
              <w:t xml:space="preserve">For breast cancer screenings, see the </w:t>
            </w:r>
            <w:r w:rsidRPr="00F13EDA">
              <w:rPr>
                <w:rStyle w:val="iBAAGStandardTextItalicsChar"/>
              </w:rPr>
              <w:t>Preventive Care</w:t>
            </w:r>
            <w:r>
              <w:t xml:space="preserve"> section.</w:t>
            </w:r>
          </w:p>
          <w:p w14:paraId="1D690AE0" w14:textId="77777777" w:rsidR="002309E3" w:rsidRDefault="002309E3" w:rsidP="002309E3">
            <w:pPr>
              <w:pStyle w:val="iBAAGStandardText"/>
            </w:pPr>
          </w:p>
          <w:p w14:paraId="61D2EB45" w14:textId="77777777" w:rsidR="002309E3" w:rsidRDefault="002309E3" w:rsidP="002309E3">
            <w:pPr>
              <w:pStyle w:val="iBAAGStandardTextBold"/>
            </w:pPr>
            <w:r>
              <w:t xml:space="preserve">Want more information? </w:t>
            </w:r>
          </w:p>
          <w:p w14:paraId="7398A33C" w14:textId="77777777" w:rsidR="002309E3" w:rsidRDefault="002309E3" w:rsidP="002309E3">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bookmarkEnd w:id="70"/>
          <w:p w14:paraId="5871788B" w14:textId="77777777" w:rsidR="002309E3" w:rsidRPr="00DE556B" w:rsidRDefault="002309E3" w:rsidP="002309E3">
            <w:pPr>
              <w:pStyle w:val="iBAAGStandardText"/>
            </w:pPr>
          </w:p>
        </w:tc>
        <w:tc>
          <w:tcPr>
            <w:tcW w:w="2491" w:type="dxa"/>
            <w:shd w:val="clear" w:color="auto" w:fill="FFFFFF" w:themeFill="background1"/>
          </w:tcPr>
          <w:p w14:paraId="55BE7088" w14:textId="2B95A374" w:rsidR="002309E3" w:rsidRPr="00DE556B" w:rsidRDefault="002309E3" w:rsidP="002309E3">
            <w:pPr>
              <w:pStyle w:val="iBAAGStandardText"/>
            </w:pPr>
            <w:r>
              <w:t>International benefits are not covered.</w:t>
            </w:r>
          </w:p>
        </w:tc>
        <w:tc>
          <w:tcPr>
            <w:tcW w:w="2491" w:type="dxa"/>
            <w:shd w:val="clear" w:color="auto" w:fill="FFFFFF" w:themeFill="background1"/>
          </w:tcPr>
          <w:p w14:paraId="78D0EABD" w14:textId="77777777" w:rsidR="002309E3" w:rsidRDefault="002309E3" w:rsidP="002309E3">
            <w:pPr>
              <w:pStyle w:val="iBAAGStandardText"/>
            </w:pPr>
            <w:r>
              <w:t xml:space="preserve">The amount you pay is based on where the covered health service is provided. </w:t>
            </w:r>
          </w:p>
          <w:p w14:paraId="01CA40DC" w14:textId="77777777" w:rsidR="002309E3" w:rsidRDefault="002309E3" w:rsidP="002309E3">
            <w:pPr>
              <w:pStyle w:val="iBAAGStandardText"/>
            </w:pPr>
          </w:p>
          <w:p w14:paraId="4726F67D" w14:textId="77777777" w:rsidR="002309E3" w:rsidRDefault="002309E3" w:rsidP="002309E3">
            <w:pPr>
              <w:pStyle w:val="iBAAGStandardTextBold"/>
            </w:pPr>
            <w:r>
              <w:t>Is prior authorization needed?</w:t>
            </w:r>
          </w:p>
          <w:p w14:paraId="3CCAE697" w14:textId="77777777" w:rsidR="002309E3" w:rsidRDefault="002309E3" w:rsidP="002309E3">
            <w:pPr>
              <w:pStyle w:val="iBAAGStandardText"/>
            </w:pPr>
            <w:r>
              <w:t>The authorization requirement is based on where the covered health service is provided.</w:t>
            </w:r>
          </w:p>
          <w:p w14:paraId="4EFCFCC8" w14:textId="77777777" w:rsidR="002309E3" w:rsidRDefault="002309E3" w:rsidP="002309E3">
            <w:pPr>
              <w:pStyle w:val="iBAAGStandardText"/>
            </w:pPr>
          </w:p>
          <w:p w14:paraId="5A7A5AE6" w14:textId="77777777" w:rsidR="002309E3" w:rsidRDefault="002309E3" w:rsidP="002309E3">
            <w:pPr>
              <w:pStyle w:val="iBAAGStandardTextBold"/>
            </w:pPr>
            <w:r>
              <w:t>Prior authorization is:</w:t>
            </w:r>
          </w:p>
          <w:p w14:paraId="22FE0605" w14:textId="77777777" w:rsidR="002309E3" w:rsidRDefault="002309E3" w:rsidP="002309E3">
            <w:pPr>
              <w:pStyle w:val="iBAAGStandardText"/>
              <w:rPr>
                <w:rStyle w:val="InstructionalTextChar"/>
              </w:rPr>
            </w:pPr>
            <w:r>
              <w:t>Getting approval by calling the number listed on your health plan ID card before you can get medicine or services.</w:t>
            </w:r>
          </w:p>
          <w:p w14:paraId="58717893" w14:textId="77777777" w:rsidR="002309E3" w:rsidRPr="00DE556B" w:rsidRDefault="002309E3" w:rsidP="002309E3">
            <w:pPr>
              <w:pStyle w:val="iBAAGStandardText"/>
            </w:pPr>
          </w:p>
        </w:tc>
        <w:tc>
          <w:tcPr>
            <w:tcW w:w="2491" w:type="dxa"/>
            <w:shd w:val="clear" w:color="auto" w:fill="FFFFFF" w:themeFill="background1"/>
          </w:tcPr>
          <w:p w14:paraId="26A74B2E" w14:textId="77777777" w:rsidR="002309E3" w:rsidRDefault="002309E3" w:rsidP="002309E3">
            <w:pPr>
              <w:pStyle w:val="iBAAGStandardText"/>
            </w:pPr>
            <w:r>
              <w:t xml:space="preserve">The amount you pay is based on where the covered health service is provided. </w:t>
            </w:r>
          </w:p>
          <w:p w14:paraId="7AFBFC46" w14:textId="77777777" w:rsidR="002309E3" w:rsidRDefault="002309E3" w:rsidP="002309E3">
            <w:pPr>
              <w:pStyle w:val="iBAAGStandardText"/>
            </w:pPr>
          </w:p>
          <w:p w14:paraId="3009FE18" w14:textId="77777777" w:rsidR="002309E3" w:rsidRDefault="002309E3" w:rsidP="002309E3">
            <w:pPr>
              <w:pStyle w:val="iBAAGStandardTextBold"/>
            </w:pPr>
            <w:r>
              <w:t>Is prior authorization needed?</w:t>
            </w:r>
          </w:p>
          <w:p w14:paraId="0A65B185" w14:textId="77777777" w:rsidR="002309E3" w:rsidRDefault="002309E3" w:rsidP="002309E3">
            <w:pPr>
              <w:pStyle w:val="iBAAGStandardText"/>
            </w:pPr>
            <w:r>
              <w:t>The authorization requirement is based on where the covered health service is provided.</w:t>
            </w:r>
          </w:p>
          <w:p w14:paraId="7A57E3C6" w14:textId="77777777" w:rsidR="002309E3" w:rsidRDefault="002309E3" w:rsidP="002309E3">
            <w:pPr>
              <w:pStyle w:val="iBAAGStandardText"/>
            </w:pPr>
          </w:p>
          <w:p w14:paraId="18CA266E" w14:textId="77777777" w:rsidR="002309E3" w:rsidRDefault="002309E3" w:rsidP="002309E3">
            <w:pPr>
              <w:pStyle w:val="iBAAGStandardTextBold"/>
            </w:pPr>
            <w:r>
              <w:t>Prior authorization is:</w:t>
            </w:r>
          </w:p>
          <w:p w14:paraId="1E311B69" w14:textId="77777777" w:rsidR="002309E3" w:rsidRDefault="002309E3" w:rsidP="002309E3">
            <w:pPr>
              <w:pStyle w:val="iBAAGStandardText"/>
              <w:rPr>
                <w:rStyle w:val="InstructionalTextChar"/>
              </w:rPr>
            </w:pPr>
            <w:r>
              <w:t>Getting approval by calling the number listed on your health plan ID card before you can get medicine or services.</w:t>
            </w:r>
          </w:p>
          <w:p w14:paraId="587178A3" w14:textId="77777777" w:rsidR="002309E3" w:rsidRPr="00DE556B" w:rsidRDefault="002309E3">
            <w:pPr>
              <w:pStyle w:val="iBAAGStandardText"/>
            </w:pPr>
          </w:p>
        </w:tc>
        <w:tc>
          <w:tcPr>
            <w:tcW w:w="2491" w:type="dxa"/>
            <w:shd w:val="clear" w:color="auto" w:fill="FFFFFF" w:themeFill="background1"/>
          </w:tcPr>
          <w:p w14:paraId="587178A5" w14:textId="326D7F1F" w:rsidR="002309E3" w:rsidRPr="00DE556B" w:rsidRDefault="002309E3" w:rsidP="002309E3">
            <w:r>
              <w:t>None</w:t>
            </w:r>
          </w:p>
        </w:tc>
      </w:tr>
      <w:tr w:rsidR="002309E3" w:rsidRPr="00DE556B" w14:paraId="1CBF3799"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9253E40" w14:textId="77777777" w:rsidR="002309E3" w:rsidRPr="00DE556B" w:rsidRDefault="002309E3" w:rsidP="002309E3">
            <w:pPr>
              <w:pStyle w:val="iBAAGTableHeader"/>
            </w:pPr>
            <w:r w:rsidRPr="00DE556B">
              <w:t>Common Medical Event</w:t>
            </w:r>
          </w:p>
        </w:tc>
        <w:tc>
          <w:tcPr>
            <w:tcW w:w="2491" w:type="dxa"/>
            <w:tcBorders>
              <w:bottom w:val="single" w:sz="4" w:space="0" w:color="000000" w:themeColor="text1"/>
            </w:tcBorders>
            <w:shd w:val="clear" w:color="auto" w:fill="31849B"/>
          </w:tcPr>
          <w:p w14:paraId="44D1E34F" w14:textId="77777777" w:rsidR="002309E3" w:rsidRPr="00DE556B" w:rsidRDefault="002309E3" w:rsidP="002309E3">
            <w:pPr>
              <w:pStyle w:val="iBAAGTableHeader"/>
            </w:pPr>
            <w:r w:rsidRPr="00DE556B">
              <w:t>Your cost if you use</w:t>
            </w:r>
          </w:p>
          <w:p w14:paraId="430A212B" w14:textId="77777777" w:rsidR="002309E3" w:rsidRPr="00DE556B" w:rsidRDefault="002309E3" w:rsidP="002309E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6A755CB" w14:textId="77777777" w:rsidR="002309E3" w:rsidRPr="00DE556B" w:rsidRDefault="002309E3" w:rsidP="002309E3">
            <w:pPr>
              <w:pStyle w:val="iBAAGTableHeader"/>
            </w:pPr>
            <w:r w:rsidRPr="00DE556B">
              <w:t>Your cost if you use</w:t>
            </w:r>
          </w:p>
          <w:p w14:paraId="0C935186" w14:textId="77777777" w:rsidR="002309E3" w:rsidRPr="00DE556B" w:rsidRDefault="002309E3" w:rsidP="002309E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AAB3010" w14:textId="77777777" w:rsidR="002309E3" w:rsidRPr="00DE556B" w:rsidRDefault="002309E3" w:rsidP="002309E3">
            <w:pPr>
              <w:pStyle w:val="iBAAGTableHeader"/>
            </w:pPr>
            <w:r w:rsidRPr="00DE556B">
              <w:t>Your cost if you use U.S.</w:t>
            </w:r>
          </w:p>
          <w:p w14:paraId="645F99FF" w14:textId="77777777" w:rsidR="002309E3" w:rsidRPr="00DE556B" w:rsidRDefault="002309E3" w:rsidP="002309E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42A3B0B7" w14:textId="77777777" w:rsidR="002309E3" w:rsidRPr="00DE556B" w:rsidRDefault="002309E3" w:rsidP="002309E3">
            <w:pPr>
              <w:pStyle w:val="iBAAGTableHeader"/>
            </w:pPr>
            <w:r w:rsidRPr="00DE556B">
              <w:t>Limits &amp; Exceptions</w:t>
            </w:r>
          </w:p>
        </w:tc>
      </w:tr>
      <w:tr w:rsidR="002309E3" w:rsidRPr="00DE556B" w14:paraId="40A508F1" w14:textId="77777777" w:rsidTr="002309E3">
        <w:tblPrEx>
          <w:shd w:val="clear" w:color="auto" w:fill="auto"/>
        </w:tblPrEx>
        <w:trPr>
          <w:gridAfter w:val="1"/>
          <w:wAfter w:w="26" w:type="dxa"/>
        </w:trPr>
        <w:tc>
          <w:tcPr>
            <w:tcW w:w="3517" w:type="dxa"/>
            <w:shd w:val="clear" w:color="auto" w:fill="FFFFFF" w:themeFill="background1"/>
          </w:tcPr>
          <w:p w14:paraId="6EC49743" w14:textId="77777777" w:rsidR="002309E3" w:rsidRPr="00DE556B" w:rsidRDefault="002309E3" w:rsidP="002309E3">
            <w:pPr>
              <w:pStyle w:val="iBAAGSituationBoxName"/>
            </w:pPr>
            <w:r w:rsidRPr="00DE556B">
              <w:lastRenderedPageBreak/>
              <w:t>Breast Pumps</w:t>
            </w:r>
          </w:p>
          <w:p w14:paraId="06EBC567" w14:textId="77777777" w:rsidR="002309E3" w:rsidRPr="00DE556B" w:rsidRDefault="002309E3" w:rsidP="002309E3"/>
          <w:p w14:paraId="1E00AECD" w14:textId="77777777" w:rsidR="002309E3" w:rsidRPr="00DE556B" w:rsidRDefault="002309E3" w:rsidP="002309E3">
            <w:pPr>
              <w:pStyle w:val="iBAAGStandardText"/>
            </w:pPr>
            <w:r w:rsidRPr="00DE556B">
              <w:t>Breast pumps are covered as part of preventive care services.</w:t>
            </w:r>
          </w:p>
          <w:p w14:paraId="1B3EB2A9" w14:textId="77777777" w:rsidR="002309E3" w:rsidRPr="00DE556B" w:rsidRDefault="002309E3" w:rsidP="002309E3">
            <w:pPr>
              <w:pStyle w:val="iBAAGStandardText"/>
            </w:pPr>
          </w:p>
          <w:p w14:paraId="4F58BC1C" w14:textId="77777777" w:rsidR="002309E3" w:rsidRPr="00DE556B" w:rsidRDefault="002309E3" w:rsidP="002309E3">
            <w:pPr>
              <w:pStyle w:val="iBAAGStandardText"/>
            </w:pPr>
            <w:r w:rsidRPr="00DE556B">
              <w:t xml:space="preserve">Call the number on your health plan ID card to learn more on how to order a breast pump. </w:t>
            </w:r>
          </w:p>
          <w:p w14:paraId="1A35594A" w14:textId="77777777" w:rsidR="002309E3" w:rsidRPr="00DE556B" w:rsidRDefault="002309E3" w:rsidP="002309E3">
            <w:pPr>
              <w:pStyle w:val="iBAAGStandardText"/>
            </w:pPr>
          </w:p>
          <w:p w14:paraId="0BAF1A91" w14:textId="77777777" w:rsidR="002309E3" w:rsidRPr="00DE556B" w:rsidRDefault="002309E3" w:rsidP="002309E3">
            <w:pPr>
              <w:pStyle w:val="iBAAGStandardTextBold"/>
            </w:pPr>
            <w:r w:rsidRPr="00DE556B">
              <w:t xml:space="preserve">Want more information? </w:t>
            </w:r>
          </w:p>
          <w:p w14:paraId="579AE65F" w14:textId="77777777" w:rsidR="002309E3" w:rsidRPr="00DE556B" w:rsidRDefault="002309E3" w:rsidP="002309E3">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6C849F1A" w14:textId="77777777" w:rsidR="002309E3" w:rsidRPr="00DE556B" w:rsidRDefault="002309E3" w:rsidP="002309E3">
            <w:pPr>
              <w:pStyle w:val="iBAAGSituationBoxName"/>
            </w:pPr>
          </w:p>
          <w:p w14:paraId="36D8AB6C" w14:textId="77777777" w:rsidR="002309E3" w:rsidRPr="00DE556B" w:rsidRDefault="002309E3" w:rsidP="002309E3">
            <w:pPr>
              <w:pStyle w:val="iBAAGStandardText"/>
            </w:pPr>
          </w:p>
        </w:tc>
        <w:tc>
          <w:tcPr>
            <w:tcW w:w="2491" w:type="dxa"/>
            <w:shd w:val="clear" w:color="auto" w:fill="FFFFFF" w:themeFill="background1"/>
          </w:tcPr>
          <w:p w14:paraId="31351531" w14:textId="77777777" w:rsidR="002309E3" w:rsidRPr="00DE556B" w:rsidRDefault="002309E3" w:rsidP="002309E3">
            <w:pPr>
              <w:pStyle w:val="iBAAGStandardTextBold"/>
            </w:pPr>
            <w:r w:rsidRPr="00DE556B">
              <w:t>No Charge</w:t>
            </w:r>
          </w:p>
          <w:p w14:paraId="5C7AD32A" w14:textId="77777777" w:rsidR="002309E3" w:rsidRPr="00DE556B" w:rsidRDefault="002309E3" w:rsidP="002309E3">
            <w:pPr>
              <w:pStyle w:val="iBAAGStandardText"/>
            </w:pPr>
            <w:r w:rsidRPr="00DE556B">
              <w:t>The annual deductible does not apply.</w:t>
            </w:r>
          </w:p>
          <w:p w14:paraId="6F03CE58" w14:textId="77777777" w:rsidR="002309E3" w:rsidRPr="00DE556B" w:rsidRDefault="002309E3" w:rsidP="002309E3">
            <w:pPr>
              <w:pStyle w:val="iBAAGStandardText"/>
            </w:pPr>
          </w:p>
          <w:p w14:paraId="000FE8E1" w14:textId="77777777" w:rsidR="002309E3" w:rsidRPr="00DE556B" w:rsidRDefault="002309E3" w:rsidP="002309E3">
            <w:pPr>
              <w:pStyle w:val="iBAAGStandardTextBold"/>
            </w:pPr>
            <w:r w:rsidRPr="00DE556B">
              <w:t>Is prior authorization needed?</w:t>
            </w:r>
          </w:p>
          <w:p w14:paraId="7D65AA38" w14:textId="77777777" w:rsidR="002309E3" w:rsidRPr="00DE556B" w:rsidRDefault="002309E3" w:rsidP="002309E3">
            <w:pPr>
              <w:pStyle w:val="iBAAGStandardText"/>
            </w:pPr>
            <w:r w:rsidRPr="00DE556B">
              <w:t>No</w:t>
            </w:r>
          </w:p>
        </w:tc>
        <w:tc>
          <w:tcPr>
            <w:tcW w:w="2491" w:type="dxa"/>
            <w:shd w:val="clear" w:color="auto" w:fill="FFFFFF" w:themeFill="background1"/>
          </w:tcPr>
          <w:p w14:paraId="4040262C" w14:textId="77777777" w:rsidR="002309E3" w:rsidRPr="00DE556B" w:rsidRDefault="002309E3" w:rsidP="002309E3">
            <w:pPr>
              <w:pStyle w:val="iBAAGStandardText"/>
            </w:pPr>
            <w:r w:rsidRPr="00DE556B">
              <w:rPr>
                <w:rStyle w:val="iBAAGStandardTextBoldChar"/>
              </w:rPr>
              <w:t>No Charge</w:t>
            </w:r>
          </w:p>
          <w:p w14:paraId="780548F6" w14:textId="77777777" w:rsidR="002309E3" w:rsidRPr="00DE556B" w:rsidRDefault="002309E3" w:rsidP="002309E3">
            <w:pPr>
              <w:pStyle w:val="iBAAGStandardText"/>
            </w:pPr>
            <w:r w:rsidRPr="00DE556B">
              <w:t>The annual deductible does not apply.</w:t>
            </w:r>
          </w:p>
          <w:p w14:paraId="7DCD038B" w14:textId="77777777" w:rsidR="002309E3" w:rsidRPr="00DE556B" w:rsidRDefault="002309E3" w:rsidP="002309E3">
            <w:pPr>
              <w:pStyle w:val="iBAAGStandardText"/>
            </w:pPr>
          </w:p>
          <w:p w14:paraId="3D0DE734" w14:textId="77777777" w:rsidR="002309E3" w:rsidRPr="00DE556B" w:rsidRDefault="002309E3" w:rsidP="002309E3">
            <w:pPr>
              <w:pStyle w:val="iBAAGStandardTextBold"/>
            </w:pPr>
            <w:r w:rsidRPr="00DE556B">
              <w:t>Is prior authorization needed?</w:t>
            </w:r>
          </w:p>
          <w:p w14:paraId="596B8B88" w14:textId="77777777" w:rsidR="002309E3" w:rsidRPr="00DE556B" w:rsidRDefault="002309E3" w:rsidP="002309E3">
            <w:pPr>
              <w:pStyle w:val="iBAAGStandardText"/>
            </w:pPr>
            <w:r w:rsidRPr="00DE556B">
              <w:t>No</w:t>
            </w:r>
          </w:p>
          <w:p w14:paraId="0DD4D1DA" w14:textId="77777777" w:rsidR="002309E3" w:rsidRPr="00DE556B" w:rsidRDefault="002309E3" w:rsidP="002309E3">
            <w:pPr>
              <w:pStyle w:val="iBAAGStandardText"/>
            </w:pPr>
          </w:p>
        </w:tc>
        <w:tc>
          <w:tcPr>
            <w:tcW w:w="2491" w:type="dxa"/>
            <w:shd w:val="clear" w:color="auto" w:fill="FFFFFF" w:themeFill="background1"/>
          </w:tcPr>
          <w:p w14:paraId="38834BD2" w14:textId="77777777" w:rsidR="002309E3" w:rsidRPr="00DE556B" w:rsidRDefault="002309E3" w:rsidP="002309E3">
            <w:pPr>
              <w:pStyle w:val="iBAAGStandardText"/>
            </w:pPr>
            <w:r>
              <w:rPr>
                <w:rStyle w:val="iBAAGStandardTextBoldChar"/>
              </w:rPr>
              <w:t>50%</w:t>
            </w:r>
            <w:r w:rsidRPr="00DE556B">
              <w:t xml:space="preserve"> co-insurance, after you pay the deductible</w:t>
            </w:r>
            <w:r w:rsidRPr="00DE556B">
              <w:rPr>
                <w:rStyle w:val="iBAAGStandardTextChar"/>
              </w:rPr>
              <w:t>.</w:t>
            </w:r>
            <w:r w:rsidRPr="00DE556B">
              <w:t xml:space="preserve"> </w:t>
            </w:r>
          </w:p>
          <w:p w14:paraId="200096E6" w14:textId="77777777" w:rsidR="002309E3" w:rsidRPr="00DE556B" w:rsidRDefault="002309E3" w:rsidP="002309E3">
            <w:pPr>
              <w:pStyle w:val="iBAAGStandardText"/>
            </w:pPr>
          </w:p>
          <w:p w14:paraId="51A9C6B4" w14:textId="77777777" w:rsidR="002309E3" w:rsidRPr="00DE556B" w:rsidRDefault="002309E3" w:rsidP="002309E3">
            <w:pPr>
              <w:pStyle w:val="iBAAGStandardTextBold"/>
            </w:pPr>
            <w:r w:rsidRPr="00DE556B">
              <w:t>Is prior authorization needed?</w:t>
            </w:r>
          </w:p>
          <w:p w14:paraId="7938B65D" w14:textId="77777777" w:rsidR="002309E3" w:rsidRPr="00DE556B" w:rsidRDefault="002309E3" w:rsidP="002309E3">
            <w:pPr>
              <w:pStyle w:val="iBAAGStandardText"/>
            </w:pPr>
            <w:r w:rsidRPr="00DE556B">
              <w:t>Yes</w:t>
            </w:r>
          </w:p>
          <w:p w14:paraId="0FB8F8DC" w14:textId="77777777" w:rsidR="002309E3" w:rsidRPr="00DE556B" w:rsidRDefault="002309E3" w:rsidP="002309E3">
            <w:pPr>
              <w:pStyle w:val="iBAAGStandardText"/>
            </w:pPr>
          </w:p>
          <w:p w14:paraId="462FD920" w14:textId="77777777" w:rsidR="002309E3" w:rsidRPr="00DE556B" w:rsidRDefault="002309E3" w:rsidP="002309E3">
            <w:pPr>
              <w:pStyle w:val="iBAAGStandardTextBold"/>
            </w:pPr>
            <w:r w:rsidRPr="00DE556B">
              <w:t>Prior authorization is:</w:t>
            </w:r>
          </w:p>
          <w:p w14:paraId="34A98C39" w14:textId="77777777" w:rsidR="002309E3" w:rsidRPr="00DE556B" w:rsidRDefault="002309E3" w:rsidP="002309E3">
            <w:pPr>
              <w:pStyle w:val="iBAAGStandardText"/>
            </w:pPr>
            <w:r w:rsidRPr="00DE556B">
              <w:t>Getting approval by calling the number listed on your health plan ID card before you can get medicine or services.</w:t>
            </w:r>
          </w:p>
          <w:p w14:paraId="67753A40" w14:textId="77777777" w:rsidR="002309E3" w:rsidRPr="00DE556B" w:rsidRDefault="002309E3" w:rsidP="002309E3">
            <w:pPr>
              <w:pStyle w:val="iBAAGStandardText"/>
            </w:pPr>
          </w:p>
          <w:p w14:paraId="17489766" w14:textId="77777777" w:rsidR="002309E3" w:rsidRPr="00DE556B" w:rsidRDefault="002309E3" w:rsidP="002309E3">
            <w:pPr>
              <w:pStyle w:val="iBAAGStandardTextBold"/>
            </w:pPr>
            <w:r w:rsidRPr="00DE556B">
              <w:t xml:space="preserve">If you don’t get prior authorization, you pay: </w:t>
            </w:r>
          </w:p>
          <w:p w14:paraId="56E4D7FB" w14:textId="38871F9F" w:rsidR="002309E3" w:rsidRPr="00DE556B" w:rsidRDefault="00C6660B" w:rsidP="002309E3">
            <w:pPr>
              <w:pStyle w:val="iBAAGStandardText"/>
            </w:pPr>
            <w:r>
              <w:rPr>
                <w:rStyle w:val="iBAAGStandardTextBoldChar"/>
              </w:rPr>
              <w:t>50%</w:t>
            </w:r>
            <w:r w:rsidR="002309E3" w:rsidRPr="00DE556B">
              <w:t xml:space="preserve"> co-insurance</w:t>
            </w:r>
          </w:p>
          <w:p w14:paraId="243E8D4E" w14:textId="77777777" w:rsidR="002309E3" w:rsidRPr="00DE556B" w:rsidRDefault="002309E3" w:rsidP="002309E3">
            <w:pPr>
              <w:pStyle w:val="iBAAGStandardText"/>
            </w:pPr>
          </w:p>
        </w:tc>
        <w:tc>
          <w:tcPr>
            <w:tcW w:w="2491" w:type="dxa"/>
            <w:shd w:val="clear" w:color="auto" w:fill="FFFFFF" w:themeFill="background1"/>
          </w:tcPr>
          <w:p w14:paraId="0EBFAA01" w14:textId="77777777" w:rsidR="002309E3" w:rsidRPr="00DE556B" w:rsidRDefault="002309E3" w:rsidP="002309E3">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69E99279" w14:textId="77777777" w:rsidR="002309E3" w:rsidRPr="00DE556B" w:rsidRDefault="002309E3" w:rsidP="002309E3"/>
        </w:tc>
      </w:tr>
      <w:tr w:rsidR="002309E3" w:rsidRPr="00DE556B" w14:paraId="587178CA"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2309E3" w:rsidRPr="00DE556B" w:rsidRDefault="002309E3" w:rsidP="002309E3">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2309E3" w:rsidRPr="00DE556B" w:rsidRDefault="002309E3" w:rsidP="002309E3">
            <w:pPr>
              <w:pStyle w:val="iBAAGTableHeader"/>
            </w:pPr>
            <w:r w:rsidRPr="00DE556B">
              <w:t>Your cost if you use</w:t>
            </w:r>
          </w:p>
          <w:p w14:paraId="1CB069C0" w14:textId="6613B8E0" w:rsidR="002309E3" w:rsidRPr="00DE556B" w:rsidRDefault="002309E3" w:rsidP="002309E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2309E3" w:rsidRPr="00DE556B" w:rsidRDefault="002309E3" w:rsidP="002309E3">
            <w:pPr>
              <w:pStyle w:val="iBAAGTableHeader"/>
            </w:pPr>
            <w:r w:rsidRPr="00DE556B">
              <w:t>Your cost if you use</w:t>
            </w:r>
          </w:p>
          <w:p w14:paraId="587178C6" w14:textId="6A1ABF7F" w:rsidR="002309E3" w:rsidRPr="00DE556B" w:rsidRDefault="002309E3" w:rsidP="002309E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2309E3" w:rsidRPr="00DE556B" w:rsidRDefault="002309E3" w:rsidP="002309E3">
            <w:pPr>
              <w:pStyle w:val="iBAAGTableHeader"/>
            </w:pPr>
            <w:r w:rsidRPr="00DE556B">
              <w:t>Your cost if you use U.S.</w:t>
            </w:r>
          </w:p>
          <w:p w14:paraId="587178C8" w14:textId="01D84150" w:rsidR="002309E3" w:rsidRPr="00DE556B" w:rsidRDefault="002309E3" w:rsidP="002309E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2309E3" w:rsidRPr="00DE556B" w:rsidRDefault="002309E3" w:rsidP="002309E3">
            <w:pPr>
              <w:pStyle w:val="iBAAGTableHeader"/>
            </w:pPr>
            <w:r w:rsidRPr="00DE556B">
              <w:t>Limits &amp; Exceptions</w:t>
            </w:r>
          </w:p>
        </w:tc>
      </w:tr>
      <w:tr w:rsidR="002309E3" w:rsidRPr="00DE556B" w14:paraId="5871790A" w14:textId="77777777" w:rsidTr="002309E3">
        <w:tblPrEx>
          <w:shd w:val="clear" w:color="auto" w:fill="auto"/>
        </w:tblPrEx>
        <w:trPr>
          <w:gridAfter w:val="1"/>
          <w:wAfter w:w="26" w:type="dxa"/>
        </w:trPr>
        <w:tc>
          <w:tcPr>
            <w:tcW w:w="3517" w:type="dxa"/>
            <w:shd w:val="clear" w:color="auto" w:fill="FFFFFF" w:themeFill="background1"/>
          </w:tcPr>
          <w:p w14:paraId="587178CB" w14:textId="77777777" w:rsidR="002309E3" w:rsidRPr="00DE556B" w:rsidRDefault="002309E3" w:rsidP="002309E3">
            <w:pPr>
              <w:pStyle w:val="iBAAGSituationBoxName"/>
            </w:pPr>
            <w:bookmarkStart w:id="71" w:name="Pregnancy_Maternity_Services"/>
            <w:r w:rsidRPr="00DE556B">
              <w:lastRenderedPageBreak/>
              <w:t>Pregnancy - Maternity Services</w:t>
            </w:r>
            <w:bookmarkEnd w:id="71"/>
          </w:p>
          <w:p w14:paraId="587178CC" w14:textId="77777777" w:rsidR="002309E3" w:rsidRPr="00DE556B" w:rsidRDefault="002309E3" w:rsidP="002309E3">
            <w:pPr>
              <w:pStyle w:val="iBAAGStandardText"/>
            </w:pPr>
          </w:p>
          <w:p w14:paraId="587178CD" w14:textId="77777777" w:rsidR="002309E3" w:rsidRPr="00DE556B" w:rsidRDefault="002309E3" w:rsidP="002309E3">
            <w:pPr>
              <w:pStyle w:val="iBAAGStandardText"/>
            </w:pPr>
            <w:r w:rsidRPr="00DE556B">
              <w:rPr>
                <w:rStyle w:val="iBAAGStandardTextBoldChar"/>
              </w:rPr>
              <w:t>What are maternity services?</w:t>
            </w:r>
            <w:r w:rsidRPr="00DE556B">
              <w:t xml:space="preserve"> Maternity care is medical services that </w:t>
            </w:r>
            <w:proofErr w:type="gramStart"/>
            <w:r w:rsidRPr="00DE556B">
              <w:t>include:</w:t>
            </w:r>
            <w:proofErr w:type="gramEnd"/>
            <w:r w:rsidRPr="00DE556B">
              <w:t xml:space="preserve"> prenatal, delivery, postnatal, and pregnancy complications. We cover these services provided by a doctor, nurse midwife or nurse practitioner.</w:t>
            </w:r>
          </w:p>
          <w:p w14:paraId="587178CE" w14:textId="77777777" w:rsidR="002309E3" w:rsidRPr="00DE556B" w:rsidRDefault="002309E3" w:rsidP="002309E3">
            <w:pPr>
              <w:pStyle w:val="iBAAGStandardText"/>
            </w:pPr>
          </w:p>
          <w:p w14:paraId="587178CF" w14:textId="77777777" w:rsidR="002309E3" w:rsidRPr="00DE556B" w:rsidRDefault="002309E3" w:rsidP="002309E3">
            <w:pPr>
              <w:pStyle w:val="iBAAGStandardTextBold"/>
            </w:pPr>
            <w:r w:rsidRPr="00DE556B">
              <w:t>While you are pregnant, we cover:</w:t>
            </w:r>
          </w:p>
          <w:p w14:paraId="587178D0" w14:textId="77777777" w:rsidR="002309E3" w:rsidRPr="00D672E3" w:rsidRDefault="002309E3" w:rsidP="002309E3">
            <w:pPr>
              <w:pStyle w:val="iBAAGLevel1Bullets"/>
              <w:rPr>
                <w:lang w:val="it-IT"/>
              </w:rPr>
            </w:pPr>
            <w:r w:rsidRPr="00D672E3">
              <w:rPr>
                <w:lang w:val="it-IT"/>
              </w:rPr>
              <w:t>Diagnostic testing (i.e. ultrasound)</w:t>
            </w:r>
          </w:p>
          <w:p w14:paraId="587178D1" w14:textId="77777777" w:rsidR="002309E3" w:rsidRPr="00DE556B" w:rsidRDefault="002309E3" w:rsidP="002309E3">
            <w:pPr>
              <w:pStyle w:val="iBAAGLevel1Bullets"/>
            </w:pPr>
            <w:r w:rsidRPr="00DE556B">
              <w:t xml:space="preserve">Genetic testing </w:t>
            </w:r>
          </w:p>
          <w:p w14:paraId="587178D2" w14:textId="77777777" w:rsidR="002309E3" w:rsidRPr="00DE556B" w:rsidRDefault="002309E3" w:rsidP="002309E3">
            <w:pPr>
              <w:pStyle w:val="iBAAGStandardText"/>
            </w:pPr>
          </w:p>
          <w:p w14:paraId="587178D3" w14:textId="77777777" w:rsidR="002309E3" w:rsidRPr="00DE556B" w:rsidRDefault="002309E3" w:rsidP="002309E3">
            <w:pPr>
              <w:pStyle w:val="iBAAGStandardTextBold"/>
            </w:pPr>
            <w:r w:rsidRPr="00DE556B">
              <w:t>After the baby is born (post-partum), we cover:</w:t>
            </w:r>
          </w:p>
          <w:p w14:paraId="587178D4" w14:textId="77777777" w:rsidR="002309E3" w:rsidRPr="00DE556B" w:rsidRDefault="002309E3" w:rsidP="002309E3">
            <w:pPr>
              <w:pStyle w:val="iBAAGLevel1Bullets"/>
            </w:pPr>
            <w:r w:rsidRPr="00DE556B">
              <w:t xml:space="preserve">Newborn testing </w:t>
            </w:r>
          </w:p>
          <w:p w14:paraId="587178D5" w14:textId="77777777" w:rsidR="002309E3" w:rsidRPr="00DE556B" w:rsidRDefault="002309E3" w:rsidP="002309E3">
            <w:pPr>
              <w:pStyle w:val="iBAAGLevel1Bullets"/>
            </w:pPr>
            <w:r w:rsidRPr="00DE556B">
              <w:t xml:space="preserve">Post-partum visits in the office or at home  </w:t>
            </w:r>
          </w:p>
          <w:p w14:paraId="587178D6" w14:textId="77777777" w:rsidR="002309E3" w:rsidRPr="00DE556B" w:rsidRDefault="002309E3" w:rsidP="002309E3">
            <w:pPr>
              <w:pStyle w:val="iBAAGStandardText"/>
            </w:pPr>
          </w:p>
          <w:p w14:paraId="587178D7" w14:textId="77777777" w:rsidR="002309E3" w:rsidRPr="00DE556B" w:rsidRDefault="002309E3" w:rsidP="002309E3">
            <w:pPr>
              <w:pStyle w:val="iBAAGStandardTextBold"/>
            </w:pPr>
            <w:r w:rsidRPr="00DE556B">
              <w:t>Delivery:</w:t>
            </w:r>
          </w:p>
          <w:p w14:paraId="587178D8" w14:textId="77777777" w:rsidR="002309E3" w:rsidRPr="00DE556B" w:rsidRDefault="002309E3" w:rsidP="002309E3">
            <w:pPr>
              <w:pStyle w:val="iBAAGLevel1Bullets"/>
            </w:pPr>
            <w:r w:rsidRPr="00DE556B">
              <w:t>Hospital delivery at least:</w:t>
            </w:r>
          </w:p>
          <w:p w14:paraId="587178D9" w14:textId="77777777" w:rsidR="002309E3" w:rsidRPr="00DE556B" w:rsidRDefault="002309E3" w:rsidP="002309E3">
            <w:pPr>
              <w:pStyle w:val="iBAAGLevel2Bullets"/>
            </w:pPr>
            <w:r w:rsidRPr="00DE556B">
              <w:t xml:space="preserve">48 hours for the mother and </w:t>
            </w:r>
            <w:r w:rsidRPr="00DE556B">
              <w:lastRenderedPageBreak/>
              <w:t>newborn following vaginal delivery.</w:t>
            </w:r>
          </w:p>
          <w:p w14:paraId="587178DA" w14:textId="77777777" w:rsidR="002309E3" w:rsidRPr="00DE556B" w:rsidRDefault="002309E3" w:rsidP="002309E3">
            <w:pPr>
              <w:pStyle w:val="iBAAGLevel2Bullets"/>
            </w:pPr>
            <w:r w:rsidRPr="00DE556B">
              <w:t>96 hours for the mother and newborn following cesarean section delivery.</w:t>
            </w:r>
          </w:p>
          <w:p w14:paraId="587178DB" w14:textId="77777777" w:rsidR="002309E3" w:rsidRPr="00DE556B" w:rsidRDefault="002309E3" w:rsidP="002309E3">
            <w:pPr>
              <w:pStyle w:val="iBAAGStandardTextItalics"/>
            </w:pPr>
            <w:r w:rsidRPr="00DE556B">
              <w:t>If the mother and the attending doctor agree, the mother and newborn may leave earlier</w:t>
            </w:r>
          </w:p>
          <w:p w14:paraId="587178DC" w14:textId="77777777" w:rsidR="002309E3" w:rsidRPr="00DE556B" w:rsidRDefault="002309E3" w:rsidP="002309E3">
            <w:pPr>
              <w:pStyle w:val="iBAAGLevel1Bullets"/>
            </w:pPr>
            <w:r w:rsidRPr="00DE556B">
              <w:t xml:space="preserve">Birthing center delivery     </w:t>
            </w:r>
          </w:p>
          <w:p w14:paraId="587178DD" w14:textId="77777777" w:rsidR="002309E3" w:rsidRPr="00DE556B" w:rsidRDefault="002309E3" w:rsidP="002309E3">
            <w:pPr>
              <w:pStyle w:val="iBAAGStandardText"/>
            </w:pPr>
          </w:p>
          <w:p w14:paraId="587178DE" w14:textId="77777777" w:rsidR="002309E3" w:rsidRPr="00DE556B" w:rsidRDefault="002309E3" w:rsidP="002309E3">
            <w:pPr>
              <w:pStyle w:val="iBAAGStandardTextBold"/>
            </w:pPr>
            <w:r w:rsidRPr="00DE556B">
              <w:t xml:space="preserve">Want more information? </w:t>
            </w:r>
          </w:p>
          <w:p w14:paraId="587178DF" w14:textId="77777777" w:rsidR="002309E3" w:rsidRPr="00DE556B" w:rsidRDefault="002309E3" w:rsidP="002309E3">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E0" w14:textId="77777777" w:rsidR="002309E3" w:rsidRPr="00DE556B" w:rsidRDefault="002309E3" w:rsidP="002309E3">
            <w:pPr>
              <w:pStyle w:val="iBAAGStandardText"/>
            </w:pPr>
          </w:p>
        </w:tc>
        <w:tc>
          <w:tcPr>
            <w:tcW w:w="2491" w:type="dxa"/>
            <w:shd w:val="clear" w:color="auto" w:fill="FFFFFF" w:themeFill="background1"/>
          </w:tcPr>
          <w:p w14:paraId="6275563C" w14:textId="77777777" w:rsidR="002309E3" w:rsidRPr="00DE556B" w:rsidRDefault="002309E3" w:rsidP="002309E3">
            <w:r w:rsidRPr="00DE556B">
              <w:lastRenderedPageBreak/>
              <w:t xml:space="preserve">Based on the service you </w:t>
            </w:r>
            <w:proofErr w:type="gramStart"/>
            <w:r w:rsidRPr="00DE556B">
              <w:t>receive,</w:t>
            </w:r>
            <w:proofErr w:type="gramEnd"/>
            <w:r w:rsidRPr="00DE556B">
              <w:t xml:space="preserve"> benefits will pay the same as:</w:t>
            </w:r>
          </w:p>
          <w:p w14:paraId="4A7A2346" w14:textId="77777777" w:rsidR="002309E3" w:rsidRPr="00DE556B" w:rsidRDefault="002309E3" w:rsidP="002309E3">
            <w:pPr>
              <w:pStyle w:val="iBAAGLevel1Bullets"/>
              <w:rPr>
                <w:i/>
              </w:rPr>
            </w:pPr>
            <w:r w:rsidRPr="00DE556B">
              <w:rPr>
                <w:i/>
              </w:rPr>
              <w:t>Physician's Office Services – Sickness and Injury</w:t>
            </w:r>
          </w:p>
          <w:p w14:paraId="4AA80859" w14:textId="77777777" w:rsidR="002309E3" w:rsidRPr="00DE556B" w:rsidRDefault="002309E3" w:rsidP="002309E3">
            <w:pPr>
              <w:pStyle w:val="iBAAGLevel1Bullets"/>
              <w:rPr>
                <w:i/>
              </w:rPr>
            </w:pPr>
            <w:r w:rsidRPr="00DE556B">
              <w:rPr>
                <w:i/>
              </w:rPr>
              <w:t>Preventive Care Services</w:t>
            </w:r>
          </w:p>
          <w:p w14:paraId="2B5528F5" w14:textId="77777777" w:rsidR="002309E3" w:rsidRPr="00DE556B" w:rsidRDefault="002309E3" w:rsidP="002309E3">
            <w:pPr>
              <w:pStyle w:val="iBAAGLevel1Bullets"/>
              <w:rPr>
                <w:i/>
              </w:rPr>
            </w:pPr>
            <w:r w:rsidRPr="00DE556B">
              <w:rPr>
                <w:i/>
              </w:rPr>
              <w:t>Physician Fees</w:t>
            </w:r>
          </w:p>
          <w:p w14:paraId="7D1104AF" w14:textId="77777777" w:rsidR="002309E3" w:rsidRPr="00DE556B" w:rsidRDefault="002309E3" w:rsidP="002309E3">
            <w:pPr>
              <w:pStyle w:val="iBAAGLevel1Bullets"/>
              <w:rPr>
                <w:i/>
              </w:rPr>
            </w:pPr>
            <w:r w:rsidRPr="00DE556B">
              <w:rPr>
                <w:i/>
              </w:rPr>
              <w:t>Inpatient Hospital Stay</w:t>
            </w:r>
          </w:p>
          <w:p w14:paraId="10EDAAEF" w14:textId="77777777" w:rsidR="002309E3" w:rsidRPr="00DE556B" w:rsidRDefault="002309E3" w:rsidP="002309E3">
            <w:pPr>
              <w:pStyle w:val="iBAAGLevel1Bullets"/>
              <w:rPr>
                <w:i/>
              </w:rPr>
            </w:pPr>
            <w:r w:rsidRPr="00DE556B">
              <w:rPr>
                <w:i/>
              </w:rPr>
              <w:t xml:space="preserve">Outpatient Lab, X-ray and Diagnostics </w:t>
            </w:r>
          </w:p>
          <w:p w14:paraId="08C341F5" w14:textId="77777777" w:rsidR="002309E3" w:rsidRPr="00DE556B" w:rsidRDefault="002309E3" w:rsidP="002309E3">
            <w:pPr>
              <w:pStyle w:val="iBAAGLevel1Bullets"/>
              <w:rPr>
                <w:i/>
              </w:rPr>
            </w:pPr>
            <w:r w:rsidRPr="00DE556B">
              <w:rPr>
                <w:i/>
              </w:rPr>
              <w:t xml:space="preserve">Outpatient Therapeutic Treatments  </w:t>
            </w:r>
          </w:p>
          <w:p w14:paraId="45C61125" w14:textId="77777777" w:rsidR="002309E3" w:rsidRPr="00DE556B" w:rsidRDefault="002309E3" w:rsidP="002309E3"/>
          <w:p w14:paraId="5A8C9AAC" w14:textId="77777777" w:rsidR="002309E3" w:rsidRPr="00DE556B" w:rsidRDefault="002309E3" w:rsidP="002309E3">
            <w:r w:rsidRPr="00DE556B">
              <w:t xml:space="preserve">All delivery and newborn charges are covered under the mother’s deductible.  </w:t>
            </w:r>
          </w:p>
          <w:p w14:paraId="5F169758" w14:textId="77777777" w:rsidR="002309E3" w:rsidRPr="00DE556B" w:rsidRDefault="002309E3" w:rsidP="002309E3"/>
          <w:p w14:paraId="00B8E32A" w14:textId="77777777" w:rsidR="002309E3" w:rsidRPr="00DE556B" w:rsidRDefault="002309E3" w:rsidP="002309E3">
            <w:pPr>
              <w:pStyle w:val="iBAAGStandardTextBold"/>
            </w:pPr>
            <w:r w:rsidRPr="00DE556B">
              <w:t>Is prior authorization needed?</w:t>
            </w:r>
          </w:p>
          <w:p w14:paraId="408AB60C" w14:textId="25361E5A" w:rsidR="002309E3" w:rsidRPr="00DE556B" w:rsidRDefault="002309E3" w:rsidP="002309E3">
            <w:r w:rsidRPr="00DE556B">
              <w:t>No</w:t>
            </w:r>
          </w:p>
        </w:tc>
        <w:tc>
          <w:tcPr>
            <w:tcW w:w="2491" w:type="dxa"/>
            <w:shd w:val="clear" w:color="auto" w:fill="FFFFFF" w:themeFill="background1"/>
          </w:tcPr>
          <w:p w14:paraId="587178E1" w14:textId="36D5BB99" w:rsidR="002309E3" w:rsidRPr="00DE556B" w:rsidRDefault="002309E3" w:rsidP="002309E3">
            <w:r w:rsidRPr="00DE556B">
              <w:t xml:space="preserve">Based on the service you </w:t>
            </w:r>
            <w:proofErr w:type="gramStart"/>
            <w:r w:rsidRPr="00DE556B">
              <w:t>receive,</w:t>
            </w:r>
            <w:proofErr w:type="gramEnd"/>
            <w:r w:rsidRPr="00DE556B">
              <w:t xml:space="preserve"> benefits will pay the same as:</w:t>
            </w:r>
          </w:p>
          <w:p w14:paraId="587178E2" w14:textId="77777777" w:rsidR="002309E3" w:rsidRPr="00DE556B" w:rsidRDefault="002309E3" w:rsidP="002309E3">
            <w:pPr>
              <w:pStyle w:val="iBAAGLevel1Bullets"/>
              <w:rPr>
                <w:i/>
              </w:rPr>
            </w:pPr>
            <w:r w:rsidRPr="00DE556B">
              <w:rPr>
                <w:i/>
              </w:rPr>
              <w:t>Physician's Office Services – Sickness and Injury</w:t>
            </w:r>
          </w:p>
          <w:p w14:paraId="587178E3" w14:textId="77777777" w:rsidR="002309E3" w:rsidRPr="00DE556B" w:rsidRDefault="002309E3" w:rsidP="002309E3">
            <w:pPr>
              <w:pStyle w:val="iBAAGLevel1Bullets"/>
              <w:rPr>
                <w:i/>
              </w:rPr>
            </w:pPr>
            <w:r w:rsidRPr="00DE556B">
              <w:rPr>
                <w:i/>
              </w:rPr>
              <w:t>Preventive Care Services</w:t>
            </w:r>
          </w:p>
          <w:p w14:paraId="587178E4" w14:textId="77777777" w:rsidR="002309E3" w:rsidRPr="00DE556B" w:rsidRDefault="002309E3" w:rsidP="002309E3">
            <w:pPr>
              <w:pStyle w:val="iBAAGLevel1Bullets"/>
              <w:rPr>
                <w:i/>
              </w:rPr>
            </w:pPr>
            <w:r w:rsidRPr="00DE556B">
              <w:rPr>
                <w:i/>
              </w:rPr>
              <w:t>Physician Fees</w:t>
            </w:r>
          </w:p>
          <w:p w14:paraId="587178E5" w14:textId="77777777" w:rsidR="002309E3" w:rsidRPr="00DE556B" w:rsidRDefault="002309E3" w:rsidP="002309E3">
            <w:pPr>
              <w:pStyle w:val="iBAAGLevel1Bullets"/>
              <w:rPr>
                <w:i/>
              </w:rPr>
            </w:pPr>
            <w:r w:rsidRPr="00DE556B">
              <w:rPr>
                <w:i/>
              </w:rPr>
              <w:t>Inpatient Hospital Stay</w:t>
            </w:r>
          </w:p>
          <w:p w14:paraId="587178E6" w14:textId="77777777" w:rsidR="002309E3" w:rsidRPr="00DE556B" w:rsidRDefault="002309E3" w:rsidP="002309E3">
            <w:pPr>
              <w:pStyle w:val="iBAAGLevel1Bullets"/>
              <w:rPr>
                <w:i/>
              </w:rPr>
            </w:pPr>
            <w:r w:rsidRPr="00DE556B">
              <w:rPr>
                <w:i/>
              </w:rPr>
              <w:t xml:space="preserve">Outpatient Lab, X-ray and Diagnostics </w:t>
            </w:r>
          </w:p>
          <w:p w14:paraId="587178E7" w14:textId="77777777" w:rsidR="002309E3" w:rsidRPr="00DE556B" w:rsidRDefault="002309E3" w:rsidP="002309E3">
            <w:pPr>
              <w:pStyle w:val="iBAAGLevel1Bullets"/>
              <w:rPr>
                <w:i/>
              </w:rPr>
            </w:pPr>
            <w:r w:rsidRPr="00DE556B">
              <w:rPr>
                <w:i/>
              </w:rPr>
              <w:t xml:space="preserve">Outpatient Therapeutic Treatments  </w:t>
            </w:r>
          </w:p>
          <w:p w14:paraId="587178E8" w14:textId="77777777" w:rsidR="002309E3" w:rsidRPr="00DE556B" w:rsidRDefault="002309E3" w:rsidP="002309E3"/>
          <w:p w14:paraId="587178E9" w14:textId="77777777" w:rsidR="002309E3" w:rsidRPr="00DE556B" w:rsidRDefault="002309E3" w:rsidP="002309E3">
            <w:r w:rsidRPr="00DE556B">
              <w:t xml:space="preserve">All delivery and newborn charges are covered under the mother’s deductible.  </w:t>
            </w:r>
          </w:p>
          <w:p w14:paraId="587178EA" w14:textId="77777777" w:rsidR="002309E3" w:rsidRPr="00DE556B" w:rsidRDefault="002309E3" w:rsidP="002309E3"/>
          <w:p w14:paraId="587178EB" w14:textId="77777777" w:rsidR="002309E3" w:rsidRPr="00DE556B" w:rsidRDefault="002309E3" w:rsidP="002309E3">
            <w:pPr>
              <w:pStyle w:val="iBAAGStandardTextBold"/>
            </w:pPr>
            <w:r w:rsidRPr="00DE556B">
              <w:t>Is prior authorization needed?</w:t>
            </w:r>
          </w:p>
          <w:p w14:paraId="587178EC" w14:textId="77777777" w:rsidR="002309E3" w:rsidRPr="00DE556B" w:rsidRDefault="002309E3" w:rsidP="002309E3">
            <w:r w:rsidRPr="00DE556B">
              <w:t>No</w:t>
            </w:r>
          </w:p>
          <w:p w14:paraId="587178ED" w14:textId="77777777" w:rsidR="002309E3" w:rsidRPr="00DE556B" w:rsidRDefault="002309E3" w:rsidP="002309E3"/>
          <w:p w14:paraId="587178EE" w14:textId="77777777" w:rsidR="002309E3" w:rsidRPr="00DE556B" w:rsidRDefault="002309E3" w:rsidP="002309E3">
            <w:pPr>
              <w:pStyle w:val="iBAAGStandardText"/>
            </w:pPr>
          </w:p>
        </w:tc>
        <w:tc>
          <w:tcPr>
            <w:tcW w:w="2491" w:type="dxa"/>
            <w:shd w:val="clear" w:color="auto" w:fill="FFFFFF" w:themeFill="background1"/>
          </w:tcPr>
          <w:p w14:paraId="587178EF" w14:textId="77777777" w:rsidR="002309E3" w:rsidRPr="00DE556B" w:rsidRDefault="002309E3" w:rsidP="002309E3">
            <w:pPr>
              <w:pStyle w:val="iBAAGStandardText"/>
            </w:pPr>
            <w:r w:rsidRPr="00DE556B">
              <w:lastRenderedPageBreak/>
              <w:t xml:space="preserve">Based on the service you </w:t>
            </w:r>
            <w:proofErr w:type="gramStart"/>
            <w:r w:rsidRPr="00DE556B">
              <w:t>receive,</w:t>
            </w:r>
            <w:proofErr w:type="gramEnd"/>
            <w:r w:rsidRPr="00DE556B">
              <w:t xml:space="preserve"> benefits will pay the same as:</w:t>
            </w:r>
          </w:p>
          <w:p w14:paraId="587178F0" w14:textId="77777777" w:rsidR="002309E3" w:rsidRPr="00DE556B" w:rsidRDefault="002309E3" w:rsidP="002309E3">
            <w:pPr>
              <w:pStyle w:val="iBAAGLevel1Bullets"/>
              <w:rPr>
                <w:i/>
              </w:rPr>
            </w:pPr>
            <w:r w:rsidRPr="00DE556B">
              <w:rPr>
                <w:i/>
              </w:rPr>
              <w:t>Physician's Office Services – Sickness and Injury</w:t>
            </w:r>
          </w:p>
          <w:p w14:paraId="587178F1" w14:textId="77777777" w:rsidR="002309E3" w:rsidRPr="00DE556B" w:rsidRDefault="002309E3" w:rsidP="002309E3">
            <w:pPr>
              <w:pStyle w:val="iBAAGLevel1Bullets"/>
              <w:rPr>
                <w:i/>
              </w:rPr>
            </w:pPr>
            <w:r w:rsidRPr="00DE556B">
              <w:rPr>
                <w:i/>
              </w:rPr>
              <w:t>Preventive Care Services</w:t>
            </w:r>
          </w:p>
          <w:p w14:paraId="587178F2" w14:textId="77777777" w:rsidR="002309E3" w:rsidRPr="00DE556B" w:rsidRDefault="002309E3" w:rsidP="002309E3">
            <w:pPr>
              <w:pStyle w:val="iBAAGLevel1Bullets"/>
              <w:rPr>
                <w:i/>
              </w:rPr>
            </w:pPr>
            <w:r w:rsidRPr="00DE556B">
              <w:rPr>
                <w:i/>
              </w:rPr>
              <w:t>Physician Fees</w:t>
            </w:r>
          </w:p>
          <w:p w14:paraId="587178F3" w14:textId="77777777" w:rsidR="002309E3" w:rsidRPr="00DE556B" w:rsidRDefault="002309E3" w:rsidP="002309E3">
            <w:pPr>
              <w:pStyle w:val="iBAAGLevel1Bullets"/>
              <w:rPr>
                <w:i/>
              </w:rPr>
            </w:pPr>
            <w:r w:rsidRPr="00DE556B">
              <w:rPr>
                <w:i/>
              </w:rPr>
              <w:t>Inpatient Hospital Stay</w:t>
            </w:r>
          </w:p>
          <w:p w14:paraId="587178F4" w14:textId="77777777" w:rsidR="002309E3" w:rsidRPr="00DE556B" w:rsidRDefault="002309E3" w:rsidP="002309E3">
            <w:pPr>
              <w:pStyle w:val="iBAAGLevel1Bullets"/>
              <w:rPr>
                <w:i/>
              </w:rPr>
            </w:pPr>
            <w:r w:rsidRPr="00DE556B">
              <w:rPr>
                <w:i/>
              </w:rPr>
              <w:t xml:space="preserve">Outpatient Lab, X-ray and Diagnostics </w:t>
            </w:r>
          </w:p>
          <w:p w14:paraId="587178F5" w14:textId="77777777" w:rsidR="002309E3" w:rsidRPr="00DE556B" w:rsidRDefault="002309E3" w:rsidP="002309E3">
            <w:pPr>
              <w:pStyle w:val="iBAAGLevel1Bullets"/>
              <w:rPr>
                <w:i/>
              </w:rPr>
            </w:pPr>
            <w:r w:rsidRPr="00DE556B">
              <w:rPr>
                <w:i/>
              </w:rPr>
              <w:t xml:space="preserve">Outpatient Therapeutic Treatments  </w:t>
            </w:r>
          </w:p>
          <w:p w14:paraId="587178F6" w14:textId="77777777" w:rsidR="002309E3" w:rsidRPr="00DE556B" w:rsidRDefault="002309E3" w:rsidP="002309E3">
            <w:pPr>
              <w:pStyle w:val="iBAAGStandardText"/>
            </w:pPr>
          </w:p>
          <w:p w14:paraId="587178F7" w14:textId="77777777" w:rsidR="002309E3" w:rsidRPr="00DE556B" w:rsidRDefault="002309E3" w:rsidP="002309E3">
            <w:pPr>
              <w:pStyle w:val="iBAAGStandardText"/>
            </w:pPr>
            <w:r w:rsidRPr="00DE556B">
              <w:t xml:space="preserve">All delivery and newborn charges are covered under the mother’s deductible.  </w:t>
            </w:r>
          </w:p>
          <w:p w14:paraId="587178F8" w14:textId="77777777" w:rsidR="002309E3" w:rsidRPr="00DE556B" w:rsidRDefault="002309E3" w:rsidP="002309E3">
            <w:pPr>
              <w:pStyle w:val="iBAAGStandardText"/>
            </w:pPr>
          </w:p>
          <w:p w14:paraId="587178F9" w14:textId="77777777" w:rsidR="002309E3" w:rsidRPr="00DE556B" w:rsidRDefault="002309E3" w:rsidP="002309E3">
            <w:pPr>
              <w:pStyle w:val="iBAAGStandardTextBold"/>
            </w:pPr>
            <w:r w:rsidRPr="00DE556B">
              <w:t>Is prior authorization needed?</w:t>
            </w:r>
          </w:p>
          <w:p w14:paraId="587178FA" w14:textId="77777777" w:rsidR="002309E3" w:rsidRPr="00DE556B" w:rsidRDefault="002309E3" w:rsidP="002309E3">
            <w:pPr>
              <w:pStyle w:val="iBAAGStandardText"/>
            </w:pPr>
            <w:r w:rsidRPr="00DE556B">
              <w:t xml:space="preserve">Yes </w:t>
            </w:r>
          </w:p>
          <w:p w14:paraId="587178FB" w14:textId="77777777" w:rsidR="002309E3" w:rsidRPr="00DE556B" w:rsidRDefault="002309E3" w:rsidP="002309E3">
            <w:pPr>
              <w:pStyle w:val="iBAAGStandardText"/>
            </w:pPr>
          </w:p>
          <w:p w14:paraId="587178FC" w14:textId="77777777" w:rsidR="002309E3" w:rsidRPr="00DE556B" w:rsidRDefault="002309E3" w:rsidP="002309E3">
            <w:pPr>
              <w:pStyle w:val="iBAAGStandardTextBold"/>
            </w:pPr>
            <w:r w:rsidRPr="00DE556B">
              <w:lastRenderedPageBreak/>
              <w:t>Prior authorization is:</w:t>
            </w:r>
          </w:p>
          <w:p w14:paraId="587178FD" w14:textId="77777777" w:rsidR="002309E3" w:rsidRPr="00DE556B" w:rsidRDefault="002309E3" w:rsidP="002309E3">
            <w:pPr>
              <w:pStyle w:val="iBAAGStandardText"/>
            </w:pPr>
            <w:r w:rsidRPr="00DE556B">
              <w:t>Getting approval by calling the number listed on your health plan ID card before you can get medicine or services.</w:t>
            </w:r>
          </w:p>
          <w:p w14:paraId="587178FE" w14:textId="77777777" w:rsidR="002309E3" w:rsidRPr="00DE556B" w:rsidRDefault="002309E3" w:rsidP="002309E3">
            <w:pPr>
              <w:pStyle w:val="iBAAGStandardText"/>
            </w:pPr>
          </w:p>
          <w:p w14:paraId="587178FF" w14:textId="77777777" w:rsidR="002309E3" w:rsidRPr="00DE556B" w:rsidRDefault="002309E3" w:rsidP="002309E3">
            <w:pPr>
              <w:pStyle w:val="iBAAGStandardTextBold"/>
            </w:pPr>
            <w:r w:rsidRPr="00DE556B">
              <w:t xml:space="preserve">When do I need to call? </w:t>
            </w:r>
          </w:p>
          <w:p w14:paraId="58717900" w14:textId="77777777" w:rsidR="002309E3" w:rsidRPr="00DE556B" w:rsidRDefault="002309E3" w:rsidP="002309E3">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2309E3" w:rsidRPr="00DE556B" w:rsidRDefault="002309E3" w:rsidP="002309E3">
            <w:pPr>
              <w:pStyle w:val="iBAAGStandardText"/>
            </w:pPr>
          </w:p>
          <w:p w14:paraId="58717902" w14:textId="77777777" w:rsidR="002309E3" w:rsidRPr="00DE556B" w:rsidRDefault="002309E3" w:rsidP="002309E3">
            <w:pPr>
              <w:pStyle w:val="iBAAGStandardTextBold"/>
            </w:pPr>
            <w:r w:rsidRPr="00DE556B">
              <w:t xml:space="preserve">If you don’t get prior authorization, you pay: </w:t>
            </w:r>
          </w:p>
          <w:p w14:paraId="58717903" w14:textId="2DB2A433" w:rsidR="002309E3" w:rsidRPr="00DE556B" w:rsidRDefault="00C6660B" w:rsidP="002309E3">
            <w:pPr>
              <w:pStyle w:val="iBAAGStandardText"/>
            </w:pPr>
            <w:r>
              <w:rPr>
                <w:rStyle w:val="iBAAGStandardTextBoldChar"/>
              </w:rPr>
              <w:t>50%</w:t>
            </w:r>
            <w:r w:rsidR="002309E3" w:rsidRPr="00DE556B">
              <w:t xml:space="preserve"> co-insurance</w:t>
            </w:r>
          </w:p>
          <w:p w14:paraId="58717904" w14:textId="77777777" w:rsidR="002309E3" w:rsidRPr="00DE556B" w:rsidRDefault="002309E3" w:rsidP="002309E3">
            <w:pPr>
              <w:pStyle w:val="iBAAGStandardText"/>
            </w:pPr>
          </w:p>
        </w:tc>
        <w:tc>
          <w:tcPr>
            <w:tcW w:w="2491" w:type="dxa"/>
            <w:shd w:val="clear" w:color="auto" w:fill="FFFFFF" w:themeFill="background1"/>
          </w:tcPr>
          <w:p w14:paraId="58717905" w14:textId="77777777" w:rsidR="002309E3" w:rsidRPr="00DE556B" w:rsidRDefault="002309E3" w:rsidP="002309E3">
            <w:pPr>
              <w:pStyle w:val="iBAAGStandardText"/>
            </w:pPr>
            <w:r w:rsidRPr="00DE556B">
              <w:lastRenderedPageBreak/>
              <w:t xml:space="preserve">The newborn’s annual deductible will apply if the newborn is discharged after the mother. </w:t>
            </w:r>
          </w:p>
          <w:p w14:paraId="58717906" w14:textId="77777777" w:rsidR="002309E3" w:rsidRPr="00DE556B" w:rsidRDefault="002309E3" w:rsidP="002309E3">
            <w:pPr>
              <w:rPr>
                <w:color w:val="FF00FF"/>
                <w:vertAlign w:val="superscript"/>
              </w:rPr>
            </w:pPr>
          </w:p>
          <w:p w14:paraId="58717907" w14:textId="77777777" w:rsidR="002309E3" w:rsidRPr="00DE556B" w:rsidRDefault="002309E3" w:rsidP="002309E3"/>
          <w:p w14:paraId="58717908" w14:textId="77777777" w:rsidR="002309E3" w:rsidRPr="00DE556B" w:rsidRDefault="002309E3" w:rsidP="002309E3"/>
          <w:p w14:paraId="58717909" w14:textId="77777777" w:rsidR="002309E3" w:rsidRPr="00DE556B" w:rsidRDefault="002309E3" w:rsidP="002309E3"/>
        </w:tc>
      </w:tr>
    </w:tbl>
    <w:p w14:paraId="5871790B" w14:textId="77777777" w:rsidR="00325713" w:rsidRPr="00DE556B" w:rsidRDefault="00325713" w:rsidP="00325713"/>
    <w:p w14:paraId="5871790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Physician_Services</w:t>
      </w:r>
      <w:proofErr w:type="spellEnd"/>
      <w:r w:rsidRPr="00DE556B">
        <w:rPr>
          <w:rStyle w:val="iBAAGTags"/>
        </w:rPr>
        <w:t>--&gt;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3" w:history="1">
        <w:hyperlink r:id="rId54"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C6660B">
        <w:tc>
          <w:tcPr>
            <w:tcW w:w="13507" w:type="dxa"/>
            <w:gridSpan w:val="6"/>
            <w:shd w:val="clear" w:color="auto" w:fill="DAEEF3"/>
          </w:tcPr>
          <w:p w14:paraId="58717919" w14:textId="1BC0F9A2" w:rsidR="00613781" w:rsidRPr="00DE556B" w:rsidRDefault="00613781" w:rsidP="006A6DDF">
            <w:pPr>
              <w:pStyle w:val="iBAAGMajorSectionHeader"/>
            </w:pPr>
            <w:bookmarkStart w:id="72" w:name="Physician_Services_Section"/>
            <w:r w:rsidRPr="00DE556B">
              <w:t>Physician Services</w:t>
            </w:r>
            <w:bookmarkEnd w:id="72"/>
          </w:p>
        </w:tc>
      </w:tr>
      <w:tr w:rsidR="00613781" w:rsidRPr="00DE556B" w14:paraId="58717921"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C6660B">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EA5C51">
            <w:pPr>
              <w:pStyle w:val="iBAAGSituationBoxName"/>
            </w:pPr>
            <w:bookmarkStart w:id="73" w:name="Allergy_Injections"/>
            <w:r w:rsidRPr="00DE556B">
              <w:t>Allergy Injections</w:t>
            </w:r>
            <w:bookmarkEnd w:id="73"/>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tc>
        <w:tc>
          <w:tcPr>
            <w:tcW w:w="2491" w:type="dxa"/>
            <w:shd w:val="clear" w:color="auto" w:fill="FFFFFF" w:themeFill="background1"/>
          </w:tcPr>
          <w:p w14:paraId="525406ED" w14:textId="77777777" w:rsidR="00BB34DE" w:rsidRDefault="008B5629" w:rsidP="00BB34DE">
            <w:r w:rsidRPr="00DE556B">
              <w:t xml:space="preserve">Primary Doctor: </w:t>
            </w:r>
            <w:r w:rsidR="00BB34DE">
              <w:rPr>
                <w:rStyle w:val="iBAAGStandardTextBoldChar"/>
              </w:rPr>
              <w:t>30%</w:t>
            </w:r>
            <w:r w:rsidR="00BB34DE" w:rsidRPr="00DE556B">
              <w:t xml:space="preserve"> </w:t>
            </w:r>
            <w:r w:rsidR="00BB34DE" w:rsidRPr="00DE556B">
              <w:rPr>
                <w:rStyle w:val="iBAAGStandardTextChar"/>
              </w:rPr>
              <w:t>co-insurance, after you pay the deductible.</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32BB8F32"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170ABA13" w14:textId="716D4E74" w:rsidR="008B5629" w:rsidRPr="00DE556B" w:rsidRDefault="008B5629" w:rsidP="008B5629">
            <w:pPr>
              <w:pStyle w:val="iBAAGStandardText"/>
            </w:pPr>
            <w:r w:rsidRPr="00DE556B">
              <w:lastRenderedPageBreak/>
              <w:t xml:space="preserve">Primary Doctor: </w:t>
            </w:r>
          </w:p>
          <w:p w14:paraId="09F64201" w14:textId="71EF78A3" w:rsidR="008B5629" w:rsidRPr="00DE556B" w:rsidRDefault="008B5629" w:rsidP="008B5629">
            <w:pPr>
              <w:pStyle w:val="iBAAGStandardText"/>
            </w:pPr>
            <w:r w:rsidRPr="00DE556B">
              <w:rPr>
                <w:rStyle w:val="iBAAGStandardTextBoldChar"/>
              </w:rPr>
              <w:t>$</w:t>
            </w:r>
            <w:r w:rsidR="00BB34DE">
              <w:rPr>
                <w:rStyle w:val="iBAAGStandardTextBoldChar"/>
              </w:rPr>
              <w:t>30</w:t>
            </w:r>
            <w:r w:rsidRPr="00DE556B">
              <w:t xml:space="preserve"> co-pay per visit.</w:t>
            </w:r>
            <w:r w:rsidR="00BB34DE">
              <w:t xml:space="preserve"> </w:t>
            </w:r>
            <w:r w:rsidRPr="00DE556B">
              <w:t>The annual deductible does not apply.</w:t>
            </w:r>
          </w:p>
          <w:p w14:paraId="474EDFE7" w14:textId="77777777" w:rsidR="008B5629" w:rsidRPr="00DE556B" w:rsidRDefault="008B5629" w:rsidP="008B5629">
            <w:pPr>
              <w:pStyle w:val="iBAAGStandardText"/>
              <w:rPr>
                <w:rStyle w:val="InstructionalTextChar"/>
              </w:rPr>
            </w:pPr>
          </w:p>
          <w:p w14:paraId="6027072F" w14:textId="77777777" w:rsidR="00BB34DE" w:rsidRDefault="008B5629" w:rsidP="008B5629">
            <w:pPr>
              <w:pStyle w:val="iBAAGStandardText"/>
            </w:pPr>
            <w:r w:rsidRPr="00DE556B">
              <w:t xml:space="preserve">Specialist: </w:t>
            </w:r>
          </w:p>
          <w:p w14:paraId="605A0AFC" w14:textId="206403E1" w:rsidR="008B5629" w:rsidRPr="00DE556B" w:rsidRDefault="008B5629" w:rsidP="008B5629">
            <w:pPr>
              <w:pStyle w:val="iBAAGStandardText"/>
            </w:pPr>
            <w:r w:rsidRPr="00DE556B">
              <w:rPr>
                <w:rStyle w:val="iBAAGStandardTextBoldChar"/>
              </w:rPr>
              <w:t>$50</w:t>
            </w:r>
            <w:r w:rsidRPr="00DE556B">
              <w:t xml:space="preserve"> co-pay per visit.</w:t>
            </w:r>
            <w:r w:rsidR="00BB34DE">
              <w:t xml:space="preserve"> </w:t>
            </w: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65990FB6" w:rsidR="008B5629" w:rsidRPr="00DE556B" w:rsidRDefault="008B5629" w:rsidP="008B5629">
            <w:pPr>
              <w:pStyle w:val="iBAAGStandardText"/>
            </w:pPr>
            <w:r w:rsidRPr="00DE556B">
              <w:lastRenderedPageBreak/>
              <w:t xml:space="preserve">Primary Doctor: </w:t>
            </w:r>
            <w:r w:rsidR="00BB34DE">
              <w:rPr>
                <w:rStyle w:val="iBAAGStandardTextBoldChar"/>
              </w:rPr>
              <w:t>50%</w:t>
            </w:r>
            <w:r w:rsidRPr="00DE556B">
              <w:t xml:space="preserve"> co-insurance, after you pay the deductible.</w:t>
            </w:r>
          </w:p>
          <w:p w14:paraId="7D46A6E5" w14:textId="77777777" w:rsidR="008B5629" w:rsidRPr="00DE556B" w:rsidRDefault="008B5629" w:rsidP="008B5629">
            <w:pPr>
              <w:pStyle w:val="iBAAGStandardText"/>
            </w:pPr>
          </w:p>
          <w:p w14:paraId="6129F66E" w14:textId="77777777" w:rsidR="003B43E6" w:rsidRDefault="008B5629" w:rsidP="008B5629">
            <w:pPr>
              <w:pStyle w:val="iBAAGStandardText"/>
            </w:pPr>
            <w:r w:rsidRPr="00DE556B">
              <w:t xml:space="preserve">Specialist: </w:t>
            </w:r>
          </w:p>
          <w:p w14:paraId="1A7DAAB6" w14:textId="3BFCB413" w:rsidR="008B5629" w:rsidRPr="00DE556B" w:rsidRDefault="00BB34DE" w:rsidP="008B5629">
            <w:pPr>
              <w:pStyle w:val="iBAAGStandardText"/>
            </w:pPr>
            <w:r>
              <w:rPr>
                <w:rStyle w:val="iBAAGStandardTextBoldChar"/>
              </w:rPr>
              <w:t>50%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lastRenderedPageBreak/>
              <w:t>If you receive services in addition to allergy injections, additional co-pays, deductible, or co-insurance may apply.</w:t>
            </w:r>
          </w:p>
        </w:tc>
      </w:tr>
      <w:tr w:rsidR="00EA5C51" w:rsidRPr="00DE556B" w14:paraId="3DC25C7D"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C6660B">
        <w:tblPrEx>
          <w:shd w:val="clear" w:color="auto" w:fill="auto"/>
        </w:tblPrEx>
        <w:trPr>
          <w:gridAfter w:val="1"/>
          <w:wAfter w:w="26" w:type="dxa"/>
        </w:trPr>
        <w:tc>
          <w:tcPr>
            <w:tcW w:w="3517" w:type="dxa"/>
            <w:shd w:val="clear" w:color="auto" w:fill="FFFFFF" w:themeFill="background1"/>
          </w:tcPr>
          <w:p w14:paraId="795B1D46" w14:textId="06055130" w:rsidR="001572DB" w:rsidRPr="00DE556B" w:rsidRDefault="001572DB" w:rsidP="002C07BC">
            <w:pPr>
              <w:pStyle w:val="iBAAGSituationBoxName"/>
            </w:pPr>
            <w:bookmarkStart w:id="74" w:name="_DV_C994"/>
            <w:bookmarkStart w:id="75" w:name="Enhanced_Physical_Exam_Ningen_Doc"/>
            <w:r w:rsidRPr="00DE556B">
              <w:t>Enhanced Physical Examination</w:t>
            </w:r>
            <w:r w:rsidRPr="00DE556B">
              <w:rPr>
                <w:rStyle w:val="InstructionalTextChar"/>
                <w:b/>
              </w:rPr>
              <w:t xml:space="preserve"> </w:t>
            </w:r>
            <w:bookmarkStart w:id="76" w:name="_DV_C1016"/>
            <w:bookmarkEnd w:id="74"/>
            <w:bookmarkEnd w:id="75"/>
          </w:p>
          <w:bookmarkEnd w:id="76"/>
          <w:p w14:paraId="1E9195E3" w14:textId="77777777" w:rsidR="001572DB" w:rsidRPr="00DE556B" w:rsidRDefault="001572DB" w:rsidP="00EA5C51">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6" w:history="1">
              <w:r w:rsidRPr="00DE556B">
                <w:rPr>
                  <w:rStyle w:val="Hyperlink"/>
                </w:rPr>
                <w:t>glossary</w:t>
              </w:r>
            </w:hyperlink>
            <w:r w:rsidRPr="00DE556B">
              <w:t xml:space="preserve"> for definitions.</w:t>
            </w:r>
          </w:p>
          <w:p w14:paraId="3BC37680" w14:textId="77777777" w:rsidR="001572DB" w:rsidRPr="00DE556B" w:rsidRDefault="001572DB" w:rsidP="00EA5C51">
            <w:pPr>
              <w:pStyle w:val="iBAAGSituationBoxName"/>
            </w:pPr>
          </w:p>
        </w:tc>
        <w:tc>
          <w:tcPr>
            <w:tcW w:w="2491" w:type="dxa"/>
            <w:shd w:val="clear" w:color="auto" w:fill="FFFFFF" w:themeFill="background1"/>
          </w:tcPr>
          <w:p w14:paraId="54A5DEEC" w14:textId="4EFDAA0F" w:rsidR="00486919" w:rsidRPr="006141D1" w:rsidRDefault="00486919" w:rsidP="002C07BC">
            <w:pPr>
              <w:pStyle w:val="iBAAGStandardText"/>
            </w:pPr>
            <w:r w:rsidRPr="006141D1">
              <w:t>International benefits are not covered.</w:t>
            </w:r>
          </w:p>
        </w:tc>
        <w:tc>
          <w:tcPr>
            <w:tcW w:w="2491" w:type="dxa"/>
            <w:shd w:val="clear" w:color="auto" w:fill="FFFFFF" w:themeFill="background1"/>
          </w:tcPr>
          <w:p w14:paraId="7A65D614" w14:textId="1B5C5EAA" w:rsidR="001572DB" w:rsidRPr="006141D1" w:rsidRDefault="006141D1">
            <w:pPr>
              <w:pStyle w:val="iBAAGStandardText"/>
            </w:pPr>
            <w:r w:rsidRPr="006141D1">
              <w:t>Network benefits are not covered.</w:t>
            </w:r>
            <w:r w:rsidR="003B43E6" w:rsidRPr="006141D1" w:rsidDel="003B43E6">
              <w:t xml:space="preserve"> </w:t>
            </w:r>
          </w:p>
        </w:tc>
        <w:tc>
          <w:tcPr>
            <w:tcW w:w="2491" w:type="dxa"/>
            <w:shd w:val="clear" w:color="auto" w:fill="FFFFFF" w:themeFill="background1"/>
          </w:tcPr>
          <w:p w14:paraId="470A712F" w14:textId="1F5D41C7" w:rsidR="006141D1" w:rsidRPr="006141D1" w:rsidRDefault="006141D1">
            <w:pPr>
              <w:pStyle w:val="iBAAGStandardText"/>
            </w:pPr>
            <w:r w:rsidRPr="006141D1">
              <w:t>Out-of-network benefits are not covered.</w:t>
            </w:r>
          </w:p>
          <w:p w14:paraId="76A5053E" w14:textId="77777777" w:rsidR="006141D1" w:rsidRPr="006141D1" w:rsidRDefault="006141D1" w:rsidP="006141D1">
            <w:pPr>
              <w:pStyle w:val="iBAAGStandardText"/>
            </w:pPr>
          </w:p>
          <w:p w14:paraId="33C70E51" w14:textId="77777777" w:rsidR="006141D1" w:rsidRPr="006141D1" w:rsidRDefault="006141D1" w:rsidP="006141D1">
            <w:pPr>
              <w:pStyle w:val="iBAAGStandardText"/>
            </w:pPr>
          </w:p>
          <w:p w14:paraId="2FD2AF02" w14:textId="6C4798A0" w:rsidR="001572DB" w:rsidRPr="006141D1" w:rsidRDefault="001572DB" w:rsidP="00486919">
            <w:pPr>
              <w:pStyle w:val="iBAAGStandardText"/>
            </w:pPr>
          </w:p>
        </w:tc>
        <w:tc>
          <w:tcPr>
            <w:tcW w:w="2491" w:type="dxa"/>
            <w:shd w:val="clear" w:color="auto" w:fill="FFFFFF" w:themeFill="background1"/>
          </w:tcPr>
          <w:p w14:paraId="4090AF3A" w14:textId="7DE5B4F8" w:rsidR="001572DB" w:rsidRPr="006141D1" w:rsidRDefault="00DA55DD">
            <w:pPr>
              <w:pStyle w:val="iBAAGStandardText"/>
            </w:pPr>
            <w:bookmarkStart w:id="77" w:name="_DV_C1026"/>
            <w:r w:rsidRPr="006141D1">
              <w:t>No coverage for enhanced physical examination.</w:t>
            </w:r>
            <w:bookmarkEnd w:id="77"/>
          </w:p>
        </w:tc>
      </w:tr>
      <w:tr w:rsidR="002309E3" w:rsidRPr="00DE556B" w14:paraId="53695D00"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F15070A" w14:textId="77777777" w:rsidR="002309E3" w:rsidRPr="00DE556B" w:rsidRDefault="002309E3" w:rsidP="002309E3">
            <w:pPr>
              <w:pStyle w:val="iBAAGTableHeader"/>
            </w:pPr>
            <w:r w:rsidRPr="00DE556B">
              <w:t>Common Medical Event</w:t>
            </w:r>
          </w:p>
        </w:tc>
        <w:tc>
          <w:tcPr>
            <w:tcW w:w="2491" w:type="dxa"/>
            <w:tcBorders>
              <w:bottom w:val="single" w:sz="4" w:space="0" w:color="000000" w:themeColor="text1"/>
            </w:tcBorders>
            <w:shd w:val="clear" w:color="auto" w:fill="31849B"/>
          </w:tcPr>
          <w:p w14:paraId="14BBF688" w14:textId="77777777" w:rsidR="002309E3" w:rsidRPr="00DE556B" w:rsidRDefault="002309E3" w:rsidP="002309E3">
            <w:pPr>
              <w:pStyle w:val="iBAAGTableHeader"/>
            </w:pPr>
            <w:r w:rsidRPr="00DE556B">
              <w:t>Your cost if you use</w:t>
            </w:r>
          </w:p>
          <w:p w14:paraId="09ED8877" w14:textId="77777777" w:rsidR="002309E3" w:rsidRPr="00DE556B" w:rsidRDefault="002309E3" w:rsidP="002309E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898F486" w14:textId="77777777" w:rsidR="002309E3" w:rsidRPr="00DE556B" w:rsidRDefault="002309E3" w:rsidP="002309E3">
            <w:pPr>
              <w:pStyle w:val="iBAAGTableHeader"/>
            </w:pPr>
            <w:r w:rsidRPr="00DE556B">
              <w:t>Your cost if you use</w:t>
            </w:r>
          </w:p>
          <w:p w14:paraId="1EE9BAD5" w14:textId="77777777" w:rsidR="002309E3" w:rsidRPr="00DE556B" w:rsidRDefault="002309E3" w:rsidP="002309E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7B1447D" w14:textId="77777777" w:rsidR="002309E3" w:rsidRPr="00DE556B" w:rsidRDefault="002309E3" w:rsidP="002309E3">
            <w:pPr>
              <w:pStyle w:val="iBAAGTableHeader"/>
            </w:pPr>
            <w:r w:rsidRPr="00DE556B">
              <w:t>Your cost if you use U.S.</w:t>
            </w:r>
          </w:p>
          <w:p w14:paraId="369D3159" w14:textId="77777777" w:rsidR="002309E3" w:rsidRPr="00DE556B" w:rsidRDefault="002309E3" w:rsidP="002309E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477AF72D" w14:textId="77777777" w:rsidR="002309E3" w:rsidRPr="00DE556B" w:rsidRDefault="002309E3" w:rsidP="002309E3">
            <w:pPr>
              <w:pStyle w:val="iBAAGTableHeader"/>
            </w:pPr>
            <w:r w:rsidRPr="00DE556B">
              <w:t>Limits &amp; Exceptions</w:t>
            </w:r>
          </w:p>
        </w:tc>
      </w:tr>
      <w:tr w:rsidR="00C6660B" w:rsidRPr="006141D1" w14:paraId="03467495" w14:textId="77777777" w:rsidTr="00C6660B">
        <w:tblPrEx>
          <w:shd w:val="clear" w:color="auto" w:fill="auto"/>
        </w:tblPrEx>
        <w:trPr>
          <w:gridAfter w:val="1"/>
          <w:wAfter w:w="26" w:type="dxa"/>
        </w:trPr>
        <w:tc>
          <w:tcPr>
            <w:tcW w:w="3517" w:type="dxa"/>
            <w:shd w:val="clear" w:color="auto" w:fill="FFFFFF" w:themeFill="background1"/>
          </w:tcPr>
          <w:p w14:paraId="1EF5F99A" w14:textId="77777777" w:rsidR="00C6660B" w:rsidRPr="003F3B5E" w:rsidRDefault="00C6660B" w:rsidP="00C6660B">
            <w:pPr>
              <w:pStyle w:val="iBAAGSituationBoxName"/>
            </w:pPr>
            <w:bookmarkStart w:id="78" w:name="Phenylketonuria_PKU_Treatment"/>
            <w:r w:rsidRPr="00F13EDA">
              <w:t>Phenylketonuria (PKU) Treatment</w:t>
            </w:r>
            <w:bookmarkEnd w:id="78"/>
          </w:p>
          <w:p w14:paraId="5D754809" w14:textId="77777777" w:rsidR="00C6660B" w:rsidRPr="00F13EDA" w:rsidRDefault="00C6660B" w:rsidP="00C6660B">
            <w:pPr>
              <w:pStyle w:val="iBAAGStandardText"/>
            </w:pPr>
          </w:p>
          <w:p w14:paraId="775958DC" w14:textId="77777777" w:rsidR="00C6660B" w:rsidRPr="00F13EDA" w:rsidRDefault="00C6660B" w:rsidP="00C6660B">
            <w:pPr>
              <w:pStyle w:val="iBAAGStandardText"/>
            </w:pPr>
            <w:r w:rsidRPr="00F13EDA">
              <w:t>Benefits include:</w:t>
            </w:r>
          </w:p>
          <w:p w14:paraId="39B2D6B9" w14:textId="77777777" w:rsidR="00C6660B" w:rsidRPr="00F13EDA" w:rsidRDefault="00C6660B" w:rsidP="00C6660B">
            <w:pPr>
              <w:pStyle w:val="iBAAGLevel1Bullets"/>
            </w:pPr>
            <w:r w:rsidRPr="00F13EDA">
              <w:t>Formulas</w:t>
            </w:r>
          </w:p>
          <w:p w14:paraId="1CE45924" w14:textId="77777777" w:rsidR="00C6660B" w:rsidRDefault="00C6660B" w:rsidP="00C6660B">
            <w:pPr>
              <w:pStyle w:val="iBAAGLevel1Bullets"/>
            </w:pPr>
            <w:r w:rsidRPr="00F13EDA">
              <w:t xml:space="preserve">Special food products </w:t>
            </w:r>
          </w:p>
          <w:p w14:paraId="7F3C7D0F" w14:textId="77777777" w:rsidR="00C6660B" w:rsidRPr="00F13EDA" w:rsidRDefault="00C6660B" w:rsidP="00C6660B"/>
          <w:p w14:paraId="4E96B77D" w14:textId="77777777" w:rsidR="00C6660B" w:rsidRDefault="00C6660B" w:rsidP="00C6660B">
            <w:pPr>
              <w:pStyle w:val="iBAAGStandardTextBold"/>
            </w:pPr>
            <w:r>
              <w:t xml:space="preserve">Want more information? </w:t>
            </w:r>
          </w:p>
          <w:p w14:paraId="070A06D0" w14:textId="77777777" w:rsidR="00C6660B" w:rsidRDefault="00C6660B" w:rsidP="00C6660B">
            <w:pPr>
              <w:pStyle w:val="iBAAGStandardText"/>
            </w:pPr>
            <w:r w:rsidRPr="00F13EDA">
              <w:t>View the</w:t>
            </w:r>
            <w:r>
              <w:t xml:space="preserve"> </w:t>
            </w:r>
            <w:hyperlink r:id="rId57" w:history="1">
              <w:r w:rsidRPr="001266A7">
                <w:rPr>
                  <w:rStyle w:val="Hyperlinks"/>
                </w:rPr>
                <w:t>glossary</w:t>
              </w:r>
            </w:hyperlink>
            <w:r>
              <w:t xml:space="preserve"> </w:t>
            </w:r>
            <w:r w:rsidRPr="00F13EDA">
              <w:t>for definitions.</w:t>
            </w:r>
          </w:p>
          <w:p w14:paraId="35E97530" w14:textId="77777777" w:rsidR="00C6660B" w:rsidRPr="00DE556B" w:rsidRDefault="00C6660B" w:rsidP="00C6660B">
            <w:pPr>
              <w:pStyle w:val="iBAAGSituationBoxName"/>
            </w:pPr>
          </w:p>
        </w:tc>
        <w:tc>
          <w:tcPr>
            <w:tcW w:w="2491" w:type="dxa"/>
            <w:shd w:val="clear" w:color="auto" w:fill="FFFFFF" w:themeFill="background1"/>
          </w:tcPr>
          <w:p w14:paraId="58417C3E" w14:textId="0CC78060" w:rsidR="00C6660B" w:rsidRPr="006141D1" w:rsidRDefault="00C6660B" w:rsidP="00C6660B">
            <w:pPr>
              <w:pStyle w:val="iBAAGStandardText"/>
            </w:pPr>
            <w:r w:rsidRPr="006141D1">
              <w:t>International benefits are not covered.</w:t>
            </w:r>
          </w:p>
        </w:tc>
        <w:tc>
          <w:tcPr>
            <w:tcW w:w="2491" w:type="dxa"/>
            <w:shd w:val="clear" w:color="auto" w:fill="FFFFFF" w:themeFill="background1"/>
          </w:tcPr>
          <w:p w14:paraId="701EB389" w14:textId="76B69342" w:rsidR="00C6660B" w:rsidRDefault="00C6660B" w:rsidP="00C6660B">
            <w:pPr>
              <w:pStyle w:val="iBAAGStandardText"/>
            </w:pPr>
            <w:r>
              <w:rPr>
                <w:rStyle w:val="iBAAGStandardTextBoldChar"/>
              </w:rPr>
              <w:t>20%</w:t>
            </w:r>
            <w:r>
              <w:t xml:space="preserve"> </w:t>
            </w:r>
            <w:r w:rsidRPr="00F13EDA">
              <w:t>co-insurance, after you pay the deductible.</w:t>
            </w:r>
            <w:r>
              <w:t xml:space="preserve"> </w:t>
            </w:r>
          </w:p>
          <w:p w14:paraId="2DCBADBA" w14:textId="77777777" w:rsidR="00C6660B" w:rsidRDefault="00C6660B" w:rsidP="00C6660B">
            <w:pPr>
              <w:pStyle w:val="iBAAGStandardText"/>
            </w:pPr>
          </w:p>
          <w:p w14:paraId="79D48FA2" w14:textId="77777777" w:rsidR="00C6660B" w:rsidRDefault="00C6660B" w:rsidP="00C6660B">
            <w:pPr>
              <w:pStyle w:val="iBAAGStandardTextBold"/>
            </w:pPr>
            <w:r>
              <w:t>Is prior authorization needed?</w:t>
            </w:r>
          </w:p>
          <w:p w14:paraId="6A973C99" w14:textId="77777777" w:rsidR="00C6660B" w:rsidRDefault="00C6660B" w:rsidP="00C6660B">
            <w:pPr>
              <w:pStyle w:val="iBAAGStandardText"/>
            </w:pPr>
            <w:r w:rsidRPr="00C730A9">
              <w:t>Yes</w:t>
            </w:r>
          </w:p>
          <w:p w14:paraId="46FCB86F" w14:textId="77777777" w:rsidR="00C6660B" w:rsidRDefault="00C6660B" w:rsidP="00C6660B">
            <w:pPr>
              <w:pStyle w:val="iBAAGStandardText"/>
            </w:pPr>
          </w:p>
          <w:p w14:paraId="683C6804" w14:textId="77777777" w:rsidR="00C6660B" w:rsidRDefault="00C6660B" w:rsidP="00C6660B">
            <w:pPr>
              <w:pStyle w:val="iBAAGStandardTextBold"/>
            </w:pPr>
            <w:r>
              <w:t>Prior authorization is:</w:t>
            </w:r>
          </w:p>
          <w:p w14:paraId="706F5EA8" w14:textId="77777777" w:rsidR="00C6660B" w:rsidRDefault="00C6660B" w:rsidP="00C6660B">
            <w:pPr>
              <w:pStyle w:val="iBAAGStandardText"/>
            </w:pPr>
            <w:r>
              <w:t xml:space="preserve">Getting approval by calling the </w:t>
            </w:r>
            <w:r>
              <w:lastRenderedPageBreak/>
              <w:t>number listed on your health plan ID card before you can get medicine or services.</w:t>
            </w:r>
          </w:p>
          <w:p w14:paraId="7B8F40DF" w14:textId="77777777" w:rsidR="00C6660B" w:rsidRDefault="00C6660B" w:rsidP="00C6660B">
            <w:pPr>
              <w:pStyle w:val="iBAAGStandardText"/>
            </w:pPr>
          </w:p>
          <w:p w14:paraId="41B8B64E" w14:textId="77777777" w:rsidR="00C6660B" w:rsidRDefault="00C6660B" w:rsidP="00C6660B">
            <w:pPr>
              <w:pStyle w:val="iBAAGStandardTextBold"/>
            </w:pPr>
            <w:r>
              <w:t xml:space="preserve">When do I need to call? </w:t>
            </w:r>
          </w:p>
          <w:p w14:paraId="66369B96" w14:textId="77777777" w:rsidR="00C6660B" w:rsidRDefault="00C6660B" w:rsidP="00C6660B">
            <w:pPr>
              <w:pStyle w:val="iBAAGLevel1Bullets"/>
            </w:pPr>
            <w:r>
              <w:t>Before you get formulas or specialized food products</w:t>
            </w:r>
          </w:p>
          <w:p w14:paraId="57FBADBF" w14:textId="77777777" w:rsidR="00C6660B" w:rsidRDefault="00C6660B" w:rsidP="00C6660B">
            <w:pPr>
              <w:pStyle w:val="iBAAGStandardText"/>
            </w:pPr>
          </w:p>
          <w:p w14:paraId="6D455392" w14:textId="77777777" w:rsidR="00C6660B" w:rsidRDefault="00C6660B" w:rsidP="00C6660B">
            <w:pPr>
              <w:pStyle w:val="iBAAGStandardTextBold"/>
            </w:pPr>
            <w:r>
              <w:t>If you don’t get prior authorization, you pay:</w:t>
            </w:r>
          </w:p>
          <w:p w14:paraId="17A40A6B" w14:textId="40EFF4A7" w:rsidR="00C6660B" w:rsidRDefault="00C6660B" w:rsidP="00C6660B">
            <w:pPr>
              <w:pStyle w:val="iBAAGStandardText"/>
            </w:pPr>
            <w:r>
              <w:rPr>
                <w:b/>
                <w:color w:val="auto"/>
                <w:szCs w:val="22"/>
              </w:rPr>
              <w:t>50%</w:t>
            </w:r>
            <w:r>
              <w:t xml:space="preserve"> co-insurance</w:t>
            </w:r>
          </w:p>
          <w:p w14:paraId="63482D24" w14:textId="3646AD2B" w:rsidR="00C6660B" w:rsidRPr="006141D1" w:rsidRDefault="00C6660B" w:rsidP="00C6660B">
            <w:pPr>
              <w:pStyle w:val="iBAAGStandardText"/>
            </w:pPr>
          </w:p>
        </w:tc>
        <w:tc>
          <w:tcPr>
            <w:tcW w:w="2491" w:type="dxa"/>
            <w:shd w:val="clear" w:color="auto" w:fill="FFFFFF" w:themeFill="background1"/>
          </w:tcPr>
          <w:p w14:paraId="0AA2C0A7" w14:textId="3122A58B" w:rsidR="00C6660B" w:rsidRDefault="00C6660B" w:rsidP="00C6660B">
            <w:pPr>
              <w:pStyle w:val="iBAAGStandardText"/>
            </w:pPr>
            <w:r>
              <w:rPr>
                <w:rStyle w:val="iBAAGStandardTextBoldChar"/>
              </w:rPr>
              <w:lastRenderedPageBreak/>
              <w:t>50%</w:t>
            </w:r>
            <w:r>
              <w:t xml:space="preserve"> </w:t>
            </w:r>
            <w:r w:rsidRPr="00F13EDA">
              <w:t>co-insurance, after you pay the deductible.</w:t>
            </w:r>
            <w:r>
              <w:t xml:space="preserve"> </w:t>
            </w:r>
          </w:p>
          <w:p w14:paraId="20C57533" w14:textId="77777777" w:rsidR="00C6660B" w:rsidRDefault="00C6660B" w:rsidP="00C6660B">
            <w:pPr>
              <w:pStyle w:val="iBAAGStandardText"/>
            </w:pPr>
          </w:p>
          <w:p w14:paraId="522DF7A6" w14:textId="77777777" w:rsidR="00C6660B" w:rsidRDefault="00C6660B" w:rsidP="00C6660B">
            <w:pPr>
              <w:pStyle w:val="iBAAGStandardTextBold"/>
            </w:pPr>
            <w:r>
              <w:t>Is prior authorization needed?</w:t>
            </w:r>
          </w:p>
          <w:p w14:paraId="48827824" w14:textId="77777777" w:rsidR="00C6660B" w:rsidRDefault="00C6660B" w:rsidP="00C6660B">
            <w:pPr>
              <w:pStyle w:val="iBAAGStandardText"/>
            </w:pPr>
            <w:r w:rsidRPr="00C730A9">
              <w:t>Yes</w:t>
            </w:r>
          </w:p>
          <w:p w14:paraId="5047D8F1" w14:textId="77777777" w:rsidR="00C6660B" w:rsidRDefault="00C6660B" w:rsidP="00C6660B">
            <w:pPr>
              <w:pStyle w:val="iBAAGStandardText"/>
            </w:pPr>
          </w:p>
          <w:p w14:paraId="6F5A638C" w14:textId="77777777" w:rsidR="00C6660B" w:rsidRDefault="00C6660B" w:rsidP="00C6660B">
            <w:pPr>
              <w:pStyle w:val="iBAAGStandardTextBold"/>
            </w:pPr>
            <w:r>
              <w:t>Prior authorization is:</w:t>
            </w:r>
          </w:p>
          <w:p w14:paraId="79A9F56E" w14:textId="77777777" w:rsidR="00C6660B" w:rsidRDefault="00C6660B" w:rsidP="00C6660B">
            <w:pPr>
              <w:pStyle w:val="iBAAGStandardText"/>
            </w:pPr>
            <w:r>
              <w:t xml:space="preserve">Getting approval by calling the </w:t>
            </w:r>
            <w:r>
              <w:lastRenderedPageBreak/>
              <w:t>number listed on your health plan ID card before you can get medicine or services.</w:t>
            </w:r>
          </w:p>
          <w:p w14:paraId="08397BAB" w14:textId="77777777" w:rsidR="00C6660B" w:rsidRDefault="00C6660B" w:rsidP="00C6660B">
            <w:pPr>
              <w:pStyle w:val="iBAAGStandardText"/>
            </w:pPr>
          </w:p>
          <w:p w14:paraId="204A0898" w14:textId="77777777" w:rsidR="00C6660B" w:rsidRDefault="00C6660B" w:rsidP="00C6660B">
            <w:pPr>
              <w:pStyle w:val="iBAAGStandardTextBold"/>
            </w:pPr>
            <w:r>
              <w:t xml:space="preserve">When do I need to call? </w:t>
            </w:r>
          </w:p>
          <w:p w14:paraId="53386EE8" w14:textId="77777777" w:rsidR="00C6660B" w:rsidRDefault="00C6660B" w:rsidP="00C6660B">
            <w:pPr>
              <w:pStyle w:val="iBAAGLevel1Bullets"/>
            </w:pPr>
            <w:r>
              <w:t>Before you get formulas or specialized food products</w:t>
            </w:r>
          </w:p>
          <w:p w14:paraId="3703A342" w14:textId="77777777" w:rsidR="00C6660B" w:rsidRDefault="00C6660B" w:rsidP="00C6660B">
            <w:pPr>
              <w:pStyle w:val="iBAAGStandardText"/>
            </w:pPr>
          </w:p>
          <w:p w14:paraId="219AE0D0" w14:textId="77777777" w:rsidR="00C6660B" w:rsidRDefault="00C6660B" w:rsidP="00C6660B">
            <w:pPr>
              <w:pStyle w:val="iBAAGStandardTextBold"/>
            </w:pPr>
            <w:r>
              <w:t>If you don’t get prior authorization, you pay:</w:t>
            </w:r>
          </w:p>
          <w:p w14:paraId="4DAF4A21" w14:textId="475C9902" w:rsidR="00C6660B" w:rsidRDefault="00C6660B" w:rsidP="00C6660B">
            <w:pPr>
              <w:pStyle w:val="iBAAGStandardText"/>
            </w:pPr>
            <w:r>
              <w:rPr>
                <w:b/>
                <w:color w:val="auto"/>
                <w:szCs w:val="22"/>
              </w:rPr>
              <w:t>50%</w:t>
            </w:r>
            <w:r>
              <w:t xml:space="preserve"> co-insurance</w:t>
            </w:r>
          </w:p>
          <w:p w14:paraId="0ED508D6" w14:textId="77777777" w:rsidR="00C6660B" w:rsidRPr="006141D1" w:rsidRDefault="00C6660B" w:rsidP="00C6660B">
            <w:pPr>
              <w:pStyle w:val="iBAAGStandardText"/>
            </w:pPr>
          </w:p>
        </w:tc>
        <w:tc>
          <w:tcPr>
            <w:tcW w:w="2491" w:type="dxa"/>
            <w:shd w:val="clear" w:color="auto" w:fill="FFFFFF" w:themeFill="background1"/>
          </w:tcPr>
          <w:p w14:paraId="1DC0AA00" w14:textId="05596716" w:rsidR="00C6660B" w:rsidRPr="006141D1" w:rsidRDefault="00C6660B" w:rsidP="00C6660B">
            <w:pPr>
              <w:pStyle w:val="iBAAGStandardText"/>
            </w:pPr>
            <w:r>
              <w:lastRenderedPageBreak/>
              <w:t>None</w:t>
            </w:r>
          </w:p>
        </w:tc>
      </w:tr>
      <w:tr w:rsidR="00C6660B" w:rsidRPr="00DE556B" w14:paraId="58717959"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C6660B" w:rsidRPr="00DE556B" w:rsidRDefault="00C6660B" w:rsidP="00C6660B">
            <w:pPr>
              <w:pStyle w:val="iBAAGTableHeader"/>
            </w:pPr>
            <w:r w:rsidRPr="00DE556B">
              <w:t>Your cost if you use</w:t>
            </w:r>
          </w:p>
          <w:p w14:paraId="1AB36D31" w14:textId="4606C926"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C6660B" w:rsidRPr="00DE556B" w:rsidRDefault="00C6660B" w:rsidP="00C6660B">
            <w:pPr>
              <w:pStyle w:val="iBAAGTableHeader"/>
            </w:pPr>
            <w:r w:rsidRPr="00DE556B">
              <w:t>Your cost if you use</w:t>
            </w:r>
          </w:p>
          <w:p w14:paraId="58717955" w14:textId="73C41DEE"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C6660B" w:rsidRPr="00DE556B" w:rsidRDefault="00C6660B" w:rsidP="00C6660B">
            <w:pPr>
              <w:pStyle w:val="iBAAGTableHeader"/>
            </w:pPr>
            <w:r w:rsidRPr="00DE556B">
              <w:t>Your cost if you use U.S.</w:t>
            </w:r>
          </w:p>
          <w:p w14:paraId="58717957" w14:textId="621DDACA"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C6660B" w:rsidRPr="00DE556B" w:rsidRDefault="00C6660B" w:rsidP="00C6660B">
            <w:pPr>
              <w:pStyle w:val="iBAAGTableHeader"/>
            </w:pPr>
            <w:r w:rsidRPr="00DE556B">
              <w:t>Limits &amp; Exceptions</w:t>
            </w:r>
          </w:p>
        </w:tc>
      </w:tr>
      <w:tr w:rsidR="00C6660B" w:rsidRPr="00DE556B" w14:paraId="5871797C" w14:textId="77777777" w:rsidTr="00C6660B">
        <w:tblPrEx>
          <w:shd w:val="clear" w:color="auto" w:fill="auto"/>
        </w:tblPrEx>
        <w:trPr>
          <w:gridAfter w:val="1"/>
          <w:wAfter w:w="26" w:type="dxa"/>
        </w:trPr>
        <w:tc>
          <w:tcPr>
            <w:tcW w:w="3517" w:type="dxa"/>
            <w:shd w:val="clear" w:color="auto" w:fill="FFFFFF" w:themeFill="background1"/>
          </w:tcPr>
          <w:p w14:paraId="5871795A" w14:textId="77777777" w:rsidR="00C6660B" w:rsidRPr="00DE556B" w:rsidRDefault="00C6660B" w:rsidP="00C6660B">
            <w:pPr>
              <w:pStyle w:val="iBAAGSituationBoxName"/>
            </w:pPr>
            <w:bookmarkStart w:id="79" w:name="Physicians_Office_Services_Sickness_Inju"/>
            <w:r w:rsidRPr="00DE556B">
              <w:t>Physician's Office Services - Sickness and Injury</w:t>
            </w:r>
            <w:bookmarkEnd w:id="79"/>
          </w:p>
          <w:p w14:paraId="5871795B" w14:textId="77777777" w:rsidR="00C6660B" w:rsidRPr="00DE556B" w:rsidRDefault="00C6660B" w:rsidP="00C6660B">
            <w:pPr>
              <w:pStyle w:val="iBAAGStandardText"/>
            </w:pPr>
          </w:p>
          <w:p w14:paraId="5871795C" w14:textId="77777777" w:rsidR="00C6660B" w:rsidRPr="00DE556B" w:rsidRDefault="00C6660B" w:rsidP="00C6660B">
            <w:pPr>
              <w:pStyle w:val="iBAAGStandardText"/>
            </w:pPr>
            <w:r w:rsidRPr="00DE556B">
              <w:rPr>
                <w:rStyle w:val="iBAAGStandardTextBoldChar"/>
              </w:rPr>
              <w:t xml:space="preserve">What are physician’s office services? </w:t>
            </w:r>
            <w:r w:rsidRPr="00DE556B">
              <w:t xml:space="preserve">Services provided in a doctor's </w:t>
            </w:r>
            <w:r w:rsidRPr="00DE556B">
              <w:lastRenderedPageBreak/>
              <w:t xml:space="preserve">office for sickness or injury. </w:t>
            </w:r>
          </w:p>
          <w:p w14:paraId="5871795D" w14:textId="77777777" w:rsidR="00C6660B" w:rsidRPr="00DE556B" w:rsidRDefault="00C6660B" w:rsidP="00C6660B">
            <w:pPr>
              <w:pStyle w:val="iBAAGStandardText"/>
            </w:pPr>
          </w:p>
          <w:p w14:paraId="5871795E" w14:textId="77777777" w:rsidR="00C6660B" w:rsidRPr="00DE556B" w:rsidRDefault="00C6660B" w:rsidP="00C6660B">
            <w:pPr>
              <w:pStyle w:val="iBAAGStandardText"/>
            </w:pPr>
            <w:r w:rsidRPr="00DE556B">
              <w:t>Covered health services for preventive care provided in a doctor's office are described under Preventive Care Services.</w:t>
            </w:r>
          </w:p>
          <w:p w14:paraId="5871795F" w14:textId="77777777" w:rsidR="00C6660B" w:rsidRPr="00DE556B" w:rsidRDefault="00C6660B" w:rsidP="00C6660B">
            <w:pPr>
              <w:pStyle w:val="iBAAGStandardText"/>
            </w:pPr>
          </w:p>
          <w:p w14:paraId="58717960" w14:textId="77777777" w:rsidR="00C6660B" w:rsidRPr="00DE556B" w:rsidRDefault="00C6660B" w:rsidP="00C6660B">
            <w:pPr>
              <w:pStyle w:val="iBAAGStandardText"/>
            </w:pPr>
            <w:r w:rsidRPr="00DE556B">
              <w:rPr>
                <w:rStyle w:val="iBAAGStandardTextBoldChar"/>
              </w:rPr>
              <w:t>Want more information</w:t>
            </w:r>
            <w:r w:rsidRPr="00DE556B">
              <w:t xml:space="preserve">? </w:t>
            </w:r>
          </w:p>
          <w:p w14:paraId="58717961" w14:textId="77777777" w:rsidR="00C6660B" w:rsidRPr="00DE556B" w:rsidRDefault="00C6660B" w:rsidP="00C6660B">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58717962" w14:textId="77777777" w:rsidR="00C6660B" w:rsidRPr="00DE556B" w:rsidRDefault="00C6660B" w:rsidP="00C6660B">
            <w:pPr>
              <w:pStyle w:val="iBAAGStandardText"/>
            </w:pPr>
          </w:p>
        </w:tc>
        <w:tc>
          <w:tcPr>
            <w:tcW w:w="2491" w:type="dxa"/>
            <w:shd w:val="clear" w:color="auto" w:fill="FFFFFF" w:themeFill="background1"/>
          </w:tcPr>
          <w:p w14:paraId="09AA806C" w14:textId="77777777" w:rsidR="00C6660B" w:rsidRDefault="00C6660B" w:rsidP="00C6660B">
            <w:r w:rsidRPr="00DE556B">
              <w:lastRenderedPageBreak/>
              <w:t xml:space="preserve">Primary Doctor: </w:t>
            </w:r>
            <w:r>
              <w:rPr>
                <w:rStyle w:val="iBAAGStandardTextBoldChar"/>
              </w:rPr>
              <w:t>30%</w:t>
            </w:r>
            <w:r w:rsidRPr="00DE556B">
              <w:t xml:space="preserve"> </w:t>
            </w:r>
            <w:r w:rsidRPr="00DE556B">
              <w:rPr>
                <w:rStyle w:val="iBAAGStandardTextChar"/>
              </w:rPr>
              <w:t>co-insurance, after you pay the deductible.</w:t>
            </w:r>
          </w:p>
          <w:p w14:paraId="211585AC" w14:textId="6265BB15" w:rsidR="00C6660B" w:rsidRPr="00DE556B" w:rsidRDefault="00C6660B" w:rsidP="00C6660B">
            <w:pPr>
              <w:pStyle w:val="iBAAGStandardText"/>
              <w:rPr>
                <w:rStyle w:val="InstructionalTextChar"/>
              </w:rPr>
            </w:pPr>
          </w:p>
          <w:p w14:paraId="7AA72D53" w14:textId="77777777" w:rsidR="00C6660B" w:rsidRPr="00DE556B" w:rsidRDefault="00C6660B" w:rsidP="00C6660B">
            <w:r w:rsidRPr="00DE556B">
              <w:t xml:space="preserve">Specialist: </w:t>
            </w:r>
          </w:p>
          <w:p w14:paraId="086EBD3D"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363F3B20" w14:textId="6D76FFC0" w:rsidR="00C6660B" w:rsidRPr="00DE556B" w:rsidRDefault="00C6660B" w:rsidP="00C6660B">
            <w:pPr>
              <w:rPr>
                <w:rFonts w:asciiTheme="minorHAnsi" w:hAnsiTheme="minorHAnsi" w:cs="Arial"/>
                <w:b/>
                <w:color w:val="FF00FF"/>
                <w:sz w:val="22"/>
              </w:rPr>
            </w:pPr>
          </w:p>
          <w:p w14:paraId="3FD24A6E" w14:textId="77777777" w:rsidR="00C6660B" w:rsidRPr="00DE556B" w:rsidRDefault="00C6660B" w:rsidP="00C6660B">
            <w:pPr>
              <w:pStyle w:val="iBAAGStandardTextBold"/>
            </w:pPr>
            <w:r w:rsidRPr="00DE556B">
              <w:t>Is prior authorization needed?</w:t>
            </w:r>
          </w:p>
          <w:p w14:paraId="017E29F1" w14:textId="6DAB0C71" w:rsidR="00C6660B" w:rsidRPr="00DE556B" w:rsidRDefault="00C6660B" w:rsidP="00C6660B">
            <w:pPr>
              <w:pStyle w:val="iBAAGStandardText"/>
            </w:pPr>
            <w:r w:rsidRPr="00DE556B">
              <w:t>No</w:t>
            </w:r>
          </w:p>
          <w:p w14:paraId="2F016AF2" w14:textId="77777777" w:rsidR="00C6660B" w:rsidRPr="00DE556B" w:rsidRDefault="00C6660B" w:rsidP="00C6660B">
            <w:pPr>
              <w:pStyle w:val="iBAAGStandardText"/>
              <w:rPr>
                <w:rStyle w:val="InstructionalTextChar"/>
              </w:rPr>
            </w:pPr>
          </w:p>
        </w:tc>
        <w:tc>
          <w:tcPr>
            <w:tcW w:w="2491" w:type="dxa"/>
            <w:shd w:val="clear" w:color="auto" w:fill="FFFFFF" w:themeFill="background1"/>
          </w:tcPr>
          <w:p w14:paraId="471CCC98" w14:textId="77777777" w:rsidR="00C6660B" w:rsidRPr="00DE556B" w:rsidRDefault="00C6660B" w:rsidP="00C6660B">
            <w:pPr>
              <w:pStyle w:val="iBAAGStandardText"/>
            </w:pPr>
            <w:r w:rsidRPr="00DE556B">
              <w:lastRenderedPageBreak/>
              <w:t xml:space="preserve">Primary Doctor: </w:t>
            </w:r>
          </w:p>
          <w:p w14:paraId="36E1C06E" w14:textId="77777777" w:rsidR="00C6660B" w:rsidRPr="00DE556B" w:rsidRDefault="00C6660B" w:rsidP="00C6660B">
            <w:pPr>
              <w:pStyle w:val="iBAAGStandardText"/>
            </w:pPr>
            <w:r w:rsidRPr="00DE556B">
              <w:rPr>
                <w:rStyle w:val="iBAAGStandardTextBoldChar"/>
              </w:rPr>
              <w:t>$</w:t>
            </w:r>
            <w:r>
              <w:rPr>
                <w:rStyle w:val="iBAAGStandardTextBoldChar"/>
              </w:rPr>
              <w:t>30</w:t>
            </w:r>
            <w:r w:rsidRPr="00DE556B">
              <w:t xml:space="preserve"> co-pay per visit.</w:t>
            </w:r>
            <w:r>
              <w:t xml:space="preserve"> </w:t>
            </w:r>
            <w:r w:rsidRPr="00DE556B">
              <w:t>The annual deductible does not apply.</w:t>
            </w:r>
          </w:p>
          <w:p w14:paraId="0DA0144E" w14:textId="77777777" w:rsidR="00C6660B" w:rsidRPr="00DE556B" w:rsidRDefault="00C6660B" w:rsidP="00C6660B">
            <w:pPr>
              <w:pStyle w:val="iBAAGStandardText"/>
              <w:rPr>
                <w:rStyle w:val="InstructionalTextChar"/>
              </w:rPr>
            </w:pPr>
          </w:p>
          <w:p w14:paraId="5137ADBB" w14:textId="77777777" w:rsidR="00C6660B" w:rsidRDefault="00C6660B" w:rsidP="00C6660B">
            <w:pPr>
              <w:pStyle w:val="iBAAGStandardText"/>
            </w:pPr>
            <w:r w:rsidRPr="00DE556B">
              <w:t xml:space="preserve">Specialist: </w:t>
            </w:r>
          </w:p>
          <w:p w14:paraId="6010BE04" w14:textId="77777777" w:rsidR="00C6660B" w:rsidRPr="00DE556B" w:rsidRDefault="00C6660B" w:rsidP="00C6660B">
            <w:pPr>
              <w:pStyle w:val="iBAAGStandardText"/>
            </w:pPr>
            <w:r w:rsidRPr="00DE556B">
              <w:rPr>
                <w:rStyle w:val="iBAAGStandardTextBoldChar"/>
              </w:rPr>
              <w:lastRenderedPageBreak/>
              <w:t>$50</w:t>
            </w:r>
            <w:r w:rsidRPr="00DE556B">
              <w:t xml:space="preserve"> co-pay per visit.</w:t>
            </w:r>
            <w:r>
              <w:t xml:space="preserve"> </w:t>
            </w:r>
            <w:r w:rsidRPr="00DE556B">
              <w:t>The annual deductible does not apply.</w:t>
            </w:r>
          </w:p>
          <w:p w14:paraId="58717968" w14:textId="77777777" w:rsidR="00C6660B" w:rsidRPr="00DE556B" w:rsidRDefault="00C6660B" w:rsidP="00C6660B">
            <w:pPr>
              <w:pStyle w:val="iBAAGStandardText"/>
            </w:pPr>
          </w:p>
          <w:p w14:paraId="58717969" w14:textId="77777777" w:rsidR="00C6660B" w:rsidRPr="00DE556B" w:rsidRDefault="00C6660B" w:rsidP="00C6660B">
            <w:pPr>
              <w:pStyle w:val="iBAAGStandardTextBold"/>
            </w:pPr>
            <w:r w:rsidRPr="00DE556B">
              <w:t>Is prior authorization needed?</w:t>
            </w:r>
          </w:p>
          <w:p w14:paraId="5871796A" w14:textId="77777777" w:rsidR="00C6660B" w:rsidRPr="00DE556B" w:rsidRDefault="00C6660B" w:rsidP="00C6660B">
            <w:pPr>
              <w:pStyle w:val="iBAAGStandardText"/>
            </w:pPr>
            <w:r w:rsidRPr="00DE556B">
              <w:t>No</w:t>
            </w:r>
          </w:p>
          <w:p w14:paraId="5871796B" w14:textId="77777777" w:rsidR="00C6660B" w:rsidRPr="00DE556B" w:rsidRDefault="00C6660B" w:rsidP="00C6660B">
            <w:pPr>
              <w:pStyle w:val="iBAAGStandardText"/>
            </w:pPr>
          </w:p>
          <w:p w14:paraId="5871796C" w14:textId="77777777" w:rsidR="00C6660B" w:rsidRPr="00DE556B" w:rsidRDefault="00C6660B" w:rsidP="00C6660B">
            <w:pPr>
              <w:pStyle w:val="iBAAGStandardText"/>
            </w:pPr>
          </w:p>
        </w:tc>
        <w:tc>
          <w:tcPr>
            <w:tcW w:w="2491" w:type="dxa"/>
            <w:shd w:val="clear" w:color="auto" w:fill="FFFFFF" w:themeFill="background1"/>
          </w:tcPr>
          <w:p w14:paraId="649CDB31" w14:textId="78F08794" w:rsidR="00C6660B" w:rsidRPr="00DE556B" w:rsidRDefault="00C6660B" w:rsidP="00C6660B">
            <w:pPr>
              <w:pStyle w:val="iBAAGStandardText"/>
            </w:pPr>
            <w:r w:rsidRPr="00DE556B">
              <w:lastRenderedPageBreak/>
              <w:t xml:space="preserve">Primary Doctor: </w:t>
            </w:r>
            <w:r>
              <w:rPr>
                <w:rStyle w:val="iBAAGStandardTextBoldChar"/>
              </w:rPr>
              <w:t>50%</w:t>
            </w:r>
            <w:r w:rsidRPr="00DE556B">
              <w:t xml:space="preserve"> co-insurance, after you pay the deductible.</w:t>
            </w:r>
          </w:p>
          <w:p w14:paraId="7091E49A" w14:textId="77777777" w:rsidR="00C6660B" w:rsidRPr="00DE556B" w:rsidRDefault="00C6660B" w:rsidP="00C6660B">
            <w:pPr>
              <w:pStyle w:val="iBAAGStandardText"/>
            </w:pPr>
          </w:p>
          <w:p w14:paraId="7C5AC2AE" w14:textId="77777777" w:rsidR="00C6660B" w:rsidRDefault="00C6660B" w:rsidP="00C6660B">
            <w:pPr>
              <w:pStyle w:val="iBAAGStandardText"/>
            </w:pPr>
            <w:r w:rsidRPr="00DE556B">
              <w:t xml:space="preserve">Specialist: </w:t>
            </w:r>
          </w:p>
          <w:p w14:paraId="27FBE72D" w14:textId="3E8E2B7B" w:rsidR="00C6660B" w:rsidRPr="00DE556B" w:rsidRDefault="00C6660B" w:rsidP="00C6660B">
            <w:pPr>
              <w:pStyle w:val="iBAAGStandardText"/>
            </w:pPr>
            <w:r>
              <w:rPr>
                <w:rStyle w:val="iBAAGStandardTextBoldChar"/>
              </w:rPr>
              <w:lastRenderedPageBreak/>
              <w:t>50%</w:t>
            </w:r>
            <w:r w:rsidRPr="00DE556B">
              <w:t xml:space="preserve"> co-insurance, after you pay the deductible.</w:t>
            </w:r>
          </w:p>
          <w:p w14:paraId="5871796E" w14:textId="77777777" w:rsidR="00C6660B" w:rsidRPr="00DE556B" w:rsidRDefault="00C6660B" w:rsidP="00C6660B">
            <w:pPr>
              <w:pStyle w:val="iBAAGStandardText"/>
            </w:pPr>
          </w:p>
          <w:p w14:paraId="5871796F" w14:textId="77777777" w:rsidR="00C6660B" w:rsidRPr="00DE556B" w:rsidRDefault="00C6660B" w:rsidP="00C6660B">
            <w:pPr>
              <w:pStyle w:val="iBAAGStandardTextBold"/>
            </w:pPr>
            <w:r w:rsidRPr="00DE556B">
              <w:t>Is prior authorization needed?</w:t>
            </w:r>
          </w:p>
          <w:p w14:paraId="619906E8" w14:textId="77777777" w:rsidR="00C6660B" w:rsidRPr="00DE556B" w:rsidRDefault="00C6660B" w:rsidP="00C6660B">
            <w:pPr>
              <w:pStyle w:val="iBAAGStandardText"/>
            </w:pPr>
            <w:r w:rsidRPr="00DE556B">
              <w:t>No</w:t>
            </w:r>
          </w:p>
          <w:p w14:paraId="5871797A" w14:textId="77777777" w:rsidR="00C6660B" w:rsidRPr="00DE556B" w:rsidRDefault="00C6660B" w:rsidP="00C6660B">
            <w:pPr>
              <w:pStyle w:val="iBAAGStandardText"/>
            </w:pPr>
          </w:p>
        </w:tc>
        <w:tc>
          <w:tcPr>
            <w:tcW w:w="2491" w:type="dxa"/>
            <w:shd w:val="clear" w:color="auto" w:fill="FFFFFF" w:themeFill="background1"/>
          </w:tcPr>
          <w:p w14:paraId="5871797B" w14:textId="4C6746D3" w:rsidR="00C6660B" w:rsidRPr="00DE556B" w:rsidRDefault="00C6660B" w:rsidP="00C6660B">
            <w:pPr>
              <w:pStyle w:val="iBAAGStandardText"/>
            </w:pPr>
            <w:r>
              <w:lastRenderedPageBreak/>
              <w:t>For any services provided at your office visit, additional co-pays, deductible or co-insurance may apply.</w:t>
            </w:r>
          </w:p>
        </w:tc>
      </w:tr>
      <w:tr w:rsidR="00C6660B" w:rsidRPr="00DE556B" w14:paraId="58717983"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C6660B" w:rsidRPr="00DE556B" w:rsidRDefault="00C6660B" w:rsidP="00C6660B">
            <w:pPr>
              <w:pStyle w:val="iBAAGTableHeader"/>
            </w:pPr>
            <w:r w:rsidRPr="00DE556B">
              <w:t>Your cost if you use</w:t>
            </w:r>
          </w:p>
          <w:p w14:paraId="4D96D8D7" w14:textId="5B16A31D"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C6660B" w:rsidRPr="00DE556B" w:rsidRDefault="00C6660B" w:rsidP="00C6660B">
            <w:pPr>
              <w:pStyle w:val="iBAAGTableHeader"/>
            </w:pPr>
            <w:r w:rsidRPr="00DE556B">
              <w:t>Your cost if you use</w:t>
            </w:r>
          </w:p>
          <w:p w14:paraId="5871797F" w14:textId="02095C71"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C6660B" w:rsidRPr="00DE556B" w:rsidRDefault="00C6660B" w:rsidP="00C6660B">
            <w:pPr>
              <w:pStyle w:val="iBAAGTableHeader"/>
            </w:pPr>
            <w:r w:rsidRPr="00DE556B">
              <w:t>Your cost if you use U.S.</w:t>
            </w:r>
          </w:p>
          <w:p w14:paraId="58717981" w14:textId="14BF99C5"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C6660B" w:rsidRPr="00DE556B" w:rsidRDefault="00C6660B" w:rsidP="00C6660B">
            <w:pPr>
              <w:pStyle w:val="iBAAGTableHeader"/>
            </w:pPr>
            <w:r w:rsidRPr="00DE556B">
              <w:t>Limits &amp; Exceptions</w:t>
            </w:r>
          </w:p>
        </w:tc>
      </w:tr>
      <w:tr w:rsidR="00C6660B" w:rsidRPr="00DE556B" w14:paraId="587179E3" w14:textId="77777777" w:rsidTr="00C6660B">
        <w:tblPrEx>
          <w:shd w:val="clear" w:color="auto" w:fill="auto"/>
        </w:tblPrEx>
        <w:trPr>
          <w:gridAfter w:val="1"/>
          <w:wAfter w:w="26" w:type="dxa"/>
        </w:trPr>
        <w:tc>
          <w:tcPr>
            <w:tcW w:w="3517" w:type="dxa"/>
            <w:shd w:val="clear" w:color="auto" w:fill="FFFFFF" w:themeFill="background1"/>
          </w:tcPr>
          <w:p w14:paraId="58717984" w14:textId="77777777" w:rsidR="00C6660B" w:rsidRPr="00DE556B" w:rsidRDefault="00C6660B" w:rsidP="00C6660B">
            <w:pPr>
              <w:pStyle w:val="iBAAGSituationBoxName"/>
            </w:pPr>
            <w:bookmarkStart w:id="80" w:name="Preventive_Care_Services"/>
            <w:r w:rsidRPr="00DE556B">
              <w:t>Preventive Care Services</w:t>
            </w:r>
            <w:bookmarkEnd w:id="80"/>
          </w:p>
          <w:p w14:paraId="58717985" w14:textId="77777777" w:rsidR="00C6660B" w:rsidRPr="00DE556B" w:rsidRDefault="00C6660B" w:rsidP="00C6660B">
            <w:pPr>
              <w:pStyle w:val="iBAAGStandardText"/>
            </w:pPr>
          </w:p>
          <w:p w14:paraId="58717986" w14:textId="77777777" w:rsidR="00C6660B" w:rsidRPr="00DE556B" w:rsidRDefault="00C6660B" w:rsidP="00C6660B">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C6660B" w:rsidRPr="00DE556B" w:rsidRDefault="00C6660B" w:rsidP="00C6660B">
            <w:pPr>
              <w:pStyle w:val="iBAAGStandardText"/>
            </w:pPr>
          </w:p>
          <w:p w14:paraId="58717988" w14:textId="77777777" w:rsidR="00C6660B" w:rsidRPr="00DE556B" w:rsidRDefault="00C6660B" w:rsidP="00C6660B">
            <w:pPr>
              <w:pStyle w:val="iBAAGStandardText"/>
            </w:pPr>
            <w:r w:rsidRPr="00DE556B">
              <w:t xml:space="preserve">Preventive care services are not subject to </w:t>
            </w:r>
            <w:proofErr w:type="gramStart"/>
            <w:r w:rsidRPr="00DE556B">
              <w:t>cost-sharing</w:t>
            </w:r>
            <w:proofErr w:type="gramEnd"/>
            <w:r w:rsidRPr="00DE556B">
              <w:t xml:space="preserve"> (co-pays, deductibles and co-insurance) when </w:t>
            </w:r>
            <w:r w:rsidRPr="00DE556B">
              <w:lastRenderedPageBreak/>
              <w:t xml:space="preserve">performed by a network doctor and follow the comprehensive guidelines: </w:t>
            </w:r>
          </w:p>
          <w:p w14:paraId="58717989" w14:textId="77777777" w:rsidR="00C6660B" w:rsidRPr="00DE556B" w:rsidRDefault="00C6660B" w:rsidP="00C6660B">
            <w:pPr>
              <w:pStyle w:val="iBAAGLevel1Bullets"/>
            </w:pPr>
            <w:r w:rsidRPr="00DE556B">
              <w:t xml:space="preserve">If supported by Health Resources and Services Administration (HRSA) </w:t>
            </w:r>
          </w:p>
          <w:p w14:paraId="5871798A" w14:textId="77777777" w:rsidR="00C6660B" w:rsidRPr="00DE556B" w:rsidRDefault="00C6660B" w:rsidP="00C6660B">
            <w:pPr>
              <w:pStyle w:val="iBAAGLevel1Bullets"/>
            </w:pPr>
            <w:r w:rsidRPr="00DE556B">
              <w:t xml:space="preserve">If the items or services have an “A” or “B” rating from the United States Preventive Services Task Force (USPSTF)  </w:t>
            </w:r>
          </w:p>
          <w:p w14:paraId="5871798B" w14:textId="77777777" w:rsidR="00C6660B" w:rsidRPr="00DE556B" w:rsidRDefault="00C6660B" w:rsidP="00C6660B">
            <w:pPr>
              <w:pStyle w:val="iBAAGLevel1Bullets"/>
            </w:pPr>
            <w:r w:rsidRPr="00DE556B">
              <w:t>If immunizations are recommended by the Advisory Committee on Immunization Practices (ACIP)</w:t>
            </w:r>
          </w:p>
          <w:p w14:paraId="5871798C" w14:textId="77777777" w:rsidR="00C6660B" w:rsidRPr="00DE556B" w:rsidRDefault="00C6660B" w:rsidP="00C6660B">
            <w:pPr>
              <w:pStyle w:val="iBAAGStandardText"/>
            </w:pPr>
          </w:p>
          <w:p w14:paraId="5871798D" w14:textId="77777777" w:rsidR="00C6660B" w:rsidRPr="00DE556B" w:rsidRDefault="00C6660B" w:rsidP="00C6660B">
            <w:pPr>
              <w:pStyle w:val="iBAAGStandardText"/>
            </w:pPr>
            <w:r w:rsidRPr="00DE556B">
              <w:t>Some examples include:</w:t>
            </w:r>
          </w:p>
          <w:p w14:paraId="5871798E" w14:textId="77777777" w:rsidR="00C6660B" w:rsidRPr="00DE556B" w:rsidRDefault="00C6660B" w:rsidP="00C6660B">
            <w:pPr>
              <w:pStyle w:val="iBAAGStandardText"/>
            </w:pPr>
          </w:p>
          <w:p w14:paraId="5871798F" w14:textId="77777777" w:rsidR="00C6660B" w:rsidRPr="00DE556B" w:rsidRDefault="00C6660B" w:rsidP="00C6660B">
            <w:pPr>
              <w:pStyle w:val="iBAAGStandardTextBold"/>
            </w:pPr>
            <w:r w:rsidRPr="00DE556B">
              <w:t>Well Baby/Child</w:t>
            </w:r>
          </w:p>
          <w:p w14:paraId="58717990" w14:textId="77777777" w:rsidR="00C6660B" w:rsidRPr="00DE556B" w:rsidRDefault="00C6660B" w:rsidP="00C6660B">
            <w:pPr>
              <w:pStyle w:val="iBAAGLevel1Bullets"/>
            </w:pPr>
            <w:r w:rsidRPr="00DE556B">
              <w:t>Developmental assessment</w:t>
            </w:r>
          </w:p>
          <w:p w14:paraId="58717991" w14:textId="77777777" w:rsidR="00C6660B" w:rsidRPr="00DE556B" w:rsidRDefault="00C6660B" w:rsidP="00C6660B">
            <w:pPr>
              <w:pStyle w:val="iBAAGLevel1Bullets"/>
            </w:pPr>
            <w:r w:rsidRPr="00DE556B">
              <w:t>Hearing screenings</w:t>
            </w:r>
          </w:p>
          <w:p w14:paraId="58717992" w14:textId="77777777" w:rsidR="00C6660B" w:rsidRPr="00DE556B" w:rsidRDefault="00C6660B" w:rsidP="00C6660B">
            <w:pPr>
              <w:pStyle w:val="iBAAGLevel1Bullets"/>
            </w:pPr>
            <w:r w:rsidRPr="00DE556B">
              <w:t>Immunizations and boosters</w:t>
            </w:r>
          </w:p>
          <w:p w14:paraId="58717993" w14:textId="77777777" w:rsidR="00C6660B" w:rsidRPr="00DE556B" w:rsidRDefault="00C6660B" w:rsidP="00C6660B">
            <w:pPr>
              <w:pStyle w:val="iBAAGLevel1Bullets"/>
            </w:pPr>
            <w:r w:rsidRPr="00DE556B">
              <w:t xml:space="preserve">Laboratory tests </w:t>
            </w:r>
          </w:p>
          <w:p w14:paraId="58717994" w14:textId="77777777" w:rsidR="00C6660B" w:rsidRPr="00DE556B" w:rsidRDefault="00C6660B" w:rsidP="00C6660B">
            <w:pPr>
              <w:pStyle w:val="iBAAGLevel1Bullets"/>
            </w:pPr>
            <w:r w:rsidRPr="00DE556B">
              <w:t xml:space="preserve">Routine physical exam  </w:t>
            </w:r>
          </w:p>
          <w:p w14:paraId="58717995" w14:textId="77777777" w:rsidR="00C6660B" w:rsidRPr="00DE556B" w:rsidRDefault="00C6660B" w:rsidP="00C6660B">
            <w:pPr>
              <w:pStyle w:val="iBAAGLevel1Bullets"/>
            </w:pPr>
            <w:r w:rsidRPr="00DE556B">
              <w:t xml:space="preserve">Vision screenings </w:t>
            </w:r>
          </w:p>
          <w:p w14:paraId="58717996" w14:textId="77777777" w:rsidR="00C6660B" w:rsidRPr="00DE556B" w:rsidRDefault="00C6660B" w:rsidP="00C6660B">
            <w:pPr>
              <w:pStyle w:val="iBAAGStandardText"/>
            </w:pPr>
          </w:p>
          <w:p w14:paraId="58717997" w14:textId="77777777" w:rsidR="00C6660B" w:rsidRPr="00DE556B" w:rsidRDefault="00C6660B" w:rsidP="00C6660B">
            <w:pPr>
              <w:pStyle w:val="iBAAGStandardTextBold"/>
            </w:pPr>
            <w:r w:rsidRPr="00DE556B">
              <w:t xml:space="preserve">Adult Immunizations </w:t>
            </w:r>
          </w:p>
          <w:p w14:paraId="58717998" w14:textId="77777777" w:rsidR="00C6660B" w:rsidRPr="00DE556B" w:rsidRDefault="00C6660B" w:rsidP="00C6660B">
            <w:pPr>
              <w:pStyle w:val="iBAAGLevel1Bullets"/>
            </w:pPr>
            <w:r w:rsidRPr="00DE556B">
              <w:lastRenderedPageBreak/>
              <w:t xml:space="preserve">Immunizations as recommended by ACIP.  </w:t>
            </w:r>
          </w:p>
          <w:p w14:paraId="58717999" w14:textId="77777777" w:rsidR="00C6660B" w:rsidRPr="00DE556B" w:rsidRDefault="00C6660B" w:rsidP="00C6660B">
            <w:pPr>
              <w:pStyle w:val="iBAAGStandardText"/>
            </w:pPr>
          </w:p>
          <w:p w14:paraId="5871799A" w14:textId="77777777" w:rsidR="00C6660B" w:rsidRPr="00DE556B" w:rsidRDefault="00C6660B" w:rsidP="00C6660B">
            <w:pPr>
              <w:pStyle w:val="iBAAGStandardTextBold"/>
            </w:pPr>
            <w:r w:rsidRPr="00DE556B">
              <w:t>Family Planning &amp; Reproductive Services</w:t>
            </w:r>
          </w:p>
          <w:p w14:paraId="5871799B" w14:textId="77777777" w:rsidR="00C6660B" w:rsidRPr="00DE556B" w:rsidRDefault="00C6660B" w:rsidP="00C6660B">
            <w:pPr>
              <w:pStyle w:val="iBAAGLevel1Bullets"/>
            </w:pPr>
            <w:r w:rsidRPr="00DE556B">
              <w:t xml:space="preserve">FDA-approved contraceptive methods. For </w:t>
            </w:r>
            <w:proofErr w:type="gramStart"/>
            <w:r w:rsidRPr="00DE556B">
              <w:t>example</w:t>
            </w:r>
            <w:proofErr w:type="gramEnd"/>
            <w:r w:rsidRPr="00DE556B">
              <w:t xml:space="preserve"> certain: </w:t>
            </w:r>
          </w:p>
          <w:p w14:paraId="5871799C" w14:textId="77777777" w:rsidR="00C6660B" w:rsidRPr="00DE556B" w:rsidRDefault="00C6660B" w:rsidP="00C6660B">
            <w:pPr>
              <w:pStyle w:val="iBAAGLevel2Bullets"/>
            </w:pPr>
            <w:r w:rsidRPr="00DE556B">
              <w:t xml:space="preserve">IUDs </w:t>
            </w:r>
          </w:p>
          <w:p w14:paraId="5871799D" w14:textId="77777777" w:rsidR="00C6660B" w:rsidRPr="00DE556B" w:rsidRDefault="00C6660B" w:rsidP="00C6660B">
            <w:pPr>
              <w:pStyle w:val="iBAAGLevel2Bullets"/>
            </w:pPr>
            <w:r w:rsidRPr="00DE556B">
              <w:t xml:space="preserve">Diaphragms </w:t>
            </w:r>
          </w:p>
          <w:p w14:paraId="5871799E" w14:textId="77777777" w:rsidR="00C6660B" w:rsidRPr="00DE556B" w:rsidRDefault="00C6660B" w:rsidP="00C6660B">
            <w:pPr>
              <w:pStyle w:val="iBAAGLevel2Bullets"/>
            </w:pPr>
            <w:r w:rsidRPr="00DE556B">
              <w:t xml:space="preserve">Cervical caps </w:t>
            </w:r>
          </w:p>
          <w:p w14:paraId="5871799F" w14:textId="77777777" w:rsidR="00C6660B" w:rsidRPr="00DE556B" w:rsidRDefault="00C6660B" w:rsidP="00C6660B">
            <w:pPr>
              <w:pStyle w:val="iBAAGLevel2Bullets"/>
            </w:pPr>
            <w:r w:rsidRPr="00DE556B">
              <w:t>Injections*</w:t>
            </w:r>
          </w:p>
          <w:p w14:paraId="587179A0" w14:textId="77777777" w:rsidR="00C6660B" w:rsidRPr="00DE556B" w:rsidRDefault="00C6660B" w:rsidP="00C6660B">
            <w:pPr>
              <w:pStyle w:val="iBAAGLevel1Bullets"/>
            </w:pPr>
            <w:r w:rsidRPr="00DE556B">
              <w:t>Counseling</w:t>
            </w:r>
          </w:p>
          <w:p w14:paraId="587179A1" w14:textId="77777777" w:rsidR="00C6660B" w:rsidRPr="00DE556B" w:rsidRDefault="00C6660B" w:rsidP="00C6660B">
            <w:pPr>
              <w:pStyle w:val="iBAAGLevel1Bullets"/>
            </w:pPr>
            <w:r w:rsidRPr="00DE556B">
              <w:t>Sterilization procedures for women.</w:t>
            </w:r>
          </w:p>
          <w:p w14:paraId="587179A2" w14:textId="77777777" w:rsidR="00C6660B" w:rsidRPr="00DE556B" w:rsidRDefault="00C6660B" w:rsidP="00C6660B">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C6660B" w:rsidRPr="00DE556B" w:rsidRDefault="00C6660B" w:rsidP="00C6660B">
            <w:pPr>
              <w:pStyle w:val="iBAAGStandardText"/>
            </w:pPr>
          </w:p>
          <w:p w14:paraId="587179A4" w14:textId="77777777" w:rsidR="00C6660B" w:rsidRPr="00DE556B" w:rsidRDefault="00C6660B" w:rsidP="00C6660B">
            <w:pPr>
              <w:pStyle w:val="iBAAGStandardTextBold"/>
            </w:pPr>
            <w:r w:rsidRPr="00DE556B">
              <w:t>Well Adult</w:t>
            </w:r>
          </w:p>
          <w:p w14:paraId="587179A5" w14:textId="77777777" w:rsidR="00C6660B" w:rsidRPr="00DE556B" w:rsidRDefault="00C6660B" w:rsidP="00C6660B">
            <w:pPr>
              <w:pStyle w:val="iBAAGLevel1Bullets"/>
            </w:pPr>
            <w:r w:rsidRPr="00DE556B">
              <w:t xml:space="preserve">Annual physical exam </w:t>
            </w:r>
          </w:p>
          <w:p w14:paraId="587179A6" w14:textId="77777777" w:rsidR="00C6660B" w:rsidRPr="00DE556B" w:rsidRDefault="00C6660B" w:rsidP="00C6660B">
            <w:pPr>
              <w:pStyle w:val="iBAAGLevel1Bullets"/>
            </w:pPr>
            <w:r w:rsidRPr="00DE556B">
              <w:t xml:space="preserve">Blood pressure screening </w:t>
            </w:r>
          </w:p>
          <w:p w14:paraId="587179A7" w14:textId="77777777" w:rsidR="00C6660B" w:rsidRPr="00DE556B" w:rsidRDefault="00C6660B" w:rsidP="00C6660B">
            <w:pPr>
              <w:pStyle w:val="iBAAGLevel1Bullets"/>
            </w:pPr>
            <w:r w:rsidRPr="00DE556B">
              <w:t xml:space="preserve">Colorectal cancer screening </w:t>
            </w:r>
          </w:p>
          <w:p w14:paraId="587179A8" w14:textId="77777777" w:rsidR="00C6660B" w:rsidRPr="00DE556B" w:rsidRDefault="00C6660B" w:rsidP="00C6660B">
            <w:pPr>
              <w:pStyle w:val="iBAAGLevel1Bullets"/>
            </w:pPr>
            <w:r w:rsidRPr="00DE556B">
              <w:t>You may be eligible for additional screenings based on health care reform requirements.</w:t>
            </w:r>
          </w:p>
          <w:p w14:paraId="587179A9" w14:textId="77777777" w:rsidR="00C6660B" w:rsidRPr="00DE556B" w:rsidRDefault="00C6660B" w:rsidP="00C6660B">
            <w:pPr>
              <w:pStyle w:val="iBAAGStandardText"/>
            </w:pPr>
          </w:p>
          <w:p w14:paraId="587179AA" w14:textId="77777777" w:rsidR="00C6660B" w:rsidRPr="00DE556B" w:rsidRDefault="00C6660B" w:rsidP="00C6660B">
            <w:pPr>
              <w:pStyle w:val="iBAAGStandardTextBold"/>
            </w:pPr>
            <w:r w:rsidRPr="00DE556B">
              <w:t>Well Women</w:t>
            </w:r>
          </w:p>
          <w:p w14:paraId="587179AB" w14:textId="77777777" w:rsidR="00C6660B" w:rsidRPr="00DE556B" w:rsidRDefault="00C6660B" w:rsidP="00C6660B">
            <w:pPr>
              <w:pStyle w:val="iBAAGLevel1Bullets"/>
            </w:pPr>
            <w:r w:rsidRPr="00DE556B">
              <w:lastRenderedPageBreak/>
              <w:t xml:space="preserve">Annual pap smear </w:t>
            </w:r>
          </w:p>
          <w:p w14:paraId="587179AC" w14:textId="77777777" w:rsidR="00C6660B" w:rsidRPr="00DE556B" w:rsidRDefault="00C6660B" w:rsidP="00C6660B">
            <w:pPr>
              <w:pStyle w:val="iBAAGLevel1Bullets"/>
            </w:pPr>
            <w:r w:rsidRPr="00DE556B">
              <w:t xml:space="preserve">Breast examination </w:t>
            </w:r>
          </w:p>
          <w:p w14:paraId="587179AD" w14:textId="77777777" w:rsidR="00C6660B" w:rsidRPr="00DE556B" w:rsidRDefault="00C6660B" w:rsidP="00C6660B">
            <w:pPr>
              <w:pStyle w:val="iBAAGLevel1Bullets"/>
            </w:pPr>
            <w:r w:rsidRPr="00DE556B">
              <w:t xml:space="preserve">Laboratory and diagnostic services in connection with evaluating the pap smear  </w:t>
            </w:r>
          </w:p>
          <w:p w14:paraId="587179AE" w14:textId="77777777" w:rsidR="00C6660B" w:rsidRPr="00DE556B" w:rsidRDefault="00C6660B" w:rsidP="00C6660B">
            <w:pPr>
              <w:pStyle w:val="iBAAGLevel1Bullets"/>
            </w:pPr>
            <w:r w:rsidRPr="00DE556B">
              <w:t>Mammograms for the screening of breast cancer</w:t>
            </w:r>
          </w:p>
          <w:p w14:paraId="587179AF" w14:textId="77777777" w:rsidR="00C6660B" w:rsidRPr="00DE556B" w:rsidRDefault="00C6660B" w:rsidP="00C6660B">
            <w:pPr>
              <w:pStyle w:val="iBAAGLevel1Bullets"/>
            </w:pPr>
            <w:r w:rsidRPr="00DE556B">
              <w:t>Routine gynecological examination</w:t>
            </w:r>
          </w:p>
          <w:p w14:paraId="587179B6" w14:textId="77777777" w:rsidR="00C6660B" w:rsidRPr="00DE556B" w:rsidRDefault="00C6660B" w:rsidP="00C6660B">
            <w:pPr>
              <w:pStyle w:val="iBAAGStandardText"/>
            </w:pPr>
          </w:p>
          <w:p w14:paraId="587179B7" w14:textId="77777777" w:rsidR="00C6660B" w:rsidRPr="00DE556B" w:rsidRDefault="00C6660B" w:rsidP="00C6660B">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C6660B" w:rsidRPr="00DE556B" w:rsidRDefault="00C6660B" w:rsidP="00C6660B">
            <w:pPr>
              <w:pStyle w:val="iBAAGStandardText"/>
            </w:pPr>
          </w:p>
          <w:p w14:paraId="587179B9" w14:textId="77777777" w:rsidR="00C6660B" w:rsidRPr="00DE556B" w:rsidRDefault="00C6660B" w:rsidP="00C6660B">
            <w:pPr>
              <w:pStyle w:val="iBAAGStandardTextBold"/>
            </w:pPr>
            <w:r w:rsidRPr="00DE556B">
              <w:lastRenderedPageBreak/>
              <w:t xml:space="preserve">Want more information? </w:t>
            </w:r>
          </w:p>
          <w:p w14:paraId="587179BA" w14:textId="77777777" w:rsidR="00C6660B" w:rsidRPr="00DE556B" w:rsidRDefault="00C6660B" w:rsidP="00C6660B">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BB" w14:textId="77777777" w:rsidR="00C6660B" w:rsidRPr="00DE556B" w:rsidRDefault="00C6660B" w:rsidP="00C6660B">
            <w:pPr>
              <w:pStyle w:val="iBAAGStandardText"/>
            </w:pPr>
          </w:p>
        </w:tc>
        <w:tc>
          <w:tcPr>
            <w:tcW w:w="2491" w:type="dxa"/>
            <w:shd w:val="clear" w:color="auto" w:fill="FFFFFF" w:themeFill="background1"/>
          </w:tcPr>
          <w:p w14:paraId="50FDF706" w14:textId="77777777" w:rsidR="00C6660B" w:rsidRPr="00DE556B" w:rsidRDefault="00C6660B" w:rsidP="00C6660B">
            <w:pPr>
              <w:pStyle w:val="iBAAGStandardTextBold"/>
            </w:pPr>
            <w:r w:rsidRPr="00DE556B">
              <w:lastRenderedPageBreak/>
              <w:t>Office visit</w:t>
            </w:r>
          </w:p>
          <w:p w14:paraId="5B146C0E" w14:textId="24A115EB" w:rsidR="00C6660B" w:rsidRPr="00DE556B" w:rsidRDefault="00C6660B" w:rsidP="00C6660B">
            <w:pPr>
              <w:pStyle w:val="iBAAGStandardTextBold"/>
            </w:pPr>
            <w:r w:rsidRPr="00DE556B">
              <w:t>No Charge</w:t>
            </w:r>
          </w:p>
          <w:p w14:paraId="39822F86" w14:textId="24A999EE" w:rsidR="00C6660B" w:rsidRPr="00DE556B" w:rsidRDefault="00C6660B" w:rsidP="00C6660B">
            <w:pPr>
              <w:pStyle w:val="iBAAGStandardText"/>
            </w:pPr>
            <w:r w:rsidRPr="00DE556B">
              <w:t>The annual deductible does not apply.</w:t>
            </w:r>
          </w:p>
          <w:p w14:paraId="0365D676" w14:textId="77777777" w:rsidR="00C6660B" w:rsidRPr="00DE556B" w:rsidRDefault="00C6660B" w:rsidP="00C6660B">
            <w:pPr>
              <w:rPr>
                <w:rFonts w:eastAsia="Times New Roman" w:cs="Times New Roman"/>
                <w:szCs w:val="24"/>
              </w:rPr>
            </w:pPr>
          </w:p>
          <w:p w14:paraId="2FB6AD15" w14:textId="77777777" w:rsidR="00C6660B" w:rsidRPr="00DE556B" w:rsidRDefault="00C6660B" w:rsidP="00C6660B">
            <w:pPr>
              <w:pStyle w:val="iBAAGStandardTextBold"/>
            </w:pPr>
            <w:r w:rsidRPr="00DE556B">
              <w:t>Is prior authorization needed?</w:t>
            </w:r>
          </w:p>
          <w:p w14:paraId="35A4B424" w14:textId="107A171C" w:rsidR="00C6660B" w:rsidRPr="00DE556B" w:rsidRDefault="00C6660B" w:rsidP="00C6660B">
            <w:pPr>
              <w:pStyle w:val="iBAAGStandardText"/>
            </w:pPr>
            <w:r w:rsidRPr="00DE556B">
              <w:t>No</w:t>
            </w:r>
          </w:p>
          <w:p w14:paraId="286D4AFC" w14:textId="77777777" w:rsidR="00C6660B" w:rsidRPr="00DE556B" w:rsidRDefault="00C6660B" w:rsidP="00C6660B">
            <w:pPr>
              <w:pStyle w:val="iBAAGStandardText"/>
            </w:pPr>
          </w:p>
          <w:p w14:paraId="0A9F89AB" w14:textId="77777777" w:rsidR="00C6660B" w:rsidRPr="00DE556B" w:rsidRDefault="00C6660B" w:rsidP="00C6660B">
            <w:pPr>
              <w:pStyle w:val="iBAAGStandardText"/>
            </w:pPr>
          </w:p>
          <w:p w14:paraId="25712EA1" w14:textId="77777777" w:rsidR="00C6660B" w:rsidRPr="00DE556B" w:rsidRDefault="00C6660B" w:rsidP="00C6660B">
            <w:pPr>
              <w:pStyle w:val="iBAAGStandardTextBold"/>
            </w:pPr>
            <w:r w:rsidRPr="00DE556B">
              <w:lastRenderedPageBreak/>
              <w:t>Lab, X-ray or other preventive tests</w:t>
            </w:r>
          </w:p>
          <w:p w14:paraId="5F8E34F6" w14:textId="5363F057" w:rsidR="00C6660B" w:rsidRPr="00DE556B" w:rsidRDefault="00C6660B" w:rsidP="00C6660B">
            <w:pPr>
              <w:pStyle w:val="iBAAGStandardTextBold"/>
            </w:pPr>
            <w:r w:rsidRPr="00DE556B">
              <w:t>No Charge</w:t>
            </w:r>
          </w:p>
          <w:p w14:paraId="6D92B6A1" w14:textId="4D5F1ACF" w:rsidR="00C6660B" w:rsidRPr="00DE556B" w:rsidRDefault="00C6660B" w:rsidP="00C6660B">
            <w:pPr>
              <w:pStyle w:val="iBAAGStandardText"/>
            </w:pPr>
            <w:r w:rsidRPr="00DE556B">
              <w:t>The annual deductible does not apply.</w:t>
            </w:r>
          </w:p>
          <w:p w14:paraId="06E66019" w14:textId="335FA036" w:rsidR="00C6660B" w:rsidRPr="00DE556B" w:rsidRDefault="00C6660B" w:rsidP="00C6660B">
            <w:pPr>
              <w:pStyle w:val="iBAAGStandardText"/>
            </w:pPr>
          </w:p>
          <w:p w14:paraId="4F016570" w14:textId="77777777" w:rsidR="00C6660B" w:rsidRPr="00DE556B" w:rsidRDefault="00C6660B" w:rsidP="00C6660B">
            <w:pPr>
              <w:pStyle w:val="iBAAGStandardTextBold"/>
            </w:pPr>
            <w:r w:rsidRPr="00DE556B">
              <w:t>Is prior authorization needed?</w:t>
            </w:r>
          </w:p>
          <w:p w14:paraId="039D6909" w14:textId="77777777" w:rsidR="00C6660B" w:rsidRPr="00DE556B" w:rsidRDefault="00C6660B" w:rsidP="00C6660B">
            <w:pPr>
              <w:pStyle w:val="iBAAGStandardText"/>
            </w:pPr>
            <w:r w:rsidRPr="00DE556B">
              <w:t>No</w:t>
            </w:r>
          </w:p>
          <w:p w14:paraId="48D32E99" w14:textId="77777777" w:rsidR="00C6660B" w:rsidRPr="00DE556B" w:rsidRDefault="00C6660B" w:rsidP="00C6660B">
            <w:pPr>
              <w:pStyle w:val="iBAAGStandardText"/>
            </w:pPr>
          </w:p>
          <w:p w14:paraId="1BCFDCA8" w14:textId="77777777" w:rsidR="00C6660B" w:rsidRPr="00DE556B" w:rsidRDefault="00C6660B" w:rsidP="00C6660B">
            <w:pPr>
              <w:pStyle w:val="iBAAGStandardTextBold"/>
            </w:pPr>
          </w:p>
        </w:tc>
        <w:tc>
          <w:tcPr>
            <w:tcW w:w="2491" w:type="dxa"/>
            <w:shd w:val="clear" w:color="auto" w:fill="FFFFFF" w:themeFill="background1"/>
          </w:tcPr>
          <w:p w14:paraId="587179BC" w14:textId="2F0988BF" w:rsidR="00C6660B" w:rsidRPr="00DE556B" w:rsidRDefault="00C6660B" w:rsidP="00C6660B">
            <w:pPr>
              <w:pStyle w:val="iBAAGStandardTextBold"/>
            </w:pPr>
            <w:r w:rsidRPr="00DE556B">
              <w:lastRenderedPageBreak/>
              <w:t>Office visit</w:t>
            </w:r>
          </w:p>
          <w:p w14:paraId="587179BE" w14:textId="77777777" w:rsidR="00C6660B" w:rsidRPr="00DE556B" w:rsidRDefault="00C6660B" w:rsidP="00C6660B">
            <w:pPr>
              <w:pStyle w:val="iBAAGStandardTextBold"/>
            </w:pPr>
            <w:r w:rsidRPr="00DE556B">
              <w:t>No Charge</w:t>
            </w:r>
          </w:p>
          <w:p w14:paraId="587179BF" w14:textId="77777777" w:rsidR="00C6660B" w:rsidRPr="00DE556B" w:rsidRDefault="00C6660B" w:rsidP="00C6660B">
            <w:pPr>
              <w:pStyle w:val="iBAAGStandardText"/>
            </w:pPr>
            <w:r w:rsidRPr="00DE556B">
              <w:t>The annual deductible does not apply.</w:t>
            </w:r>
          </w:p>
          <w:p w14:paraId="587179C0" w14:textId="77777777" w:rsidR="00C6660B" w:rsidRPr="00DE556B" w:rsidRDefault="00C6660B" w:rsidP="00C6660B">
            <w:pPr>
              <w:pStyle w:val="iBAAGStandardText"/>
            </w:pPr>
          </w:p>
          <w:p w14:paraId="587179C1" w14:textId="77777777" w:rsidR="00C6660B" w:rsidRPr="00DE556B" w:rsidRDefault="00C6660B" w:rsidP="00C6660B">
            <w:pPr>
              <w:pStyle w:val="iBAAGStandardTextBold"/>
            </w:pPr>
            <w:r w:rsidRPr="00DE556B">
              <w:t>Is prior authorization needed?</w:t>
            </w:r>
          </w:p>
          <w:p w14:paraId="587179C2" w14:textId="77777777" w:rsidR="00C6660B" w:rsidRPr="00DE556B" w:rsidRDefault="00C6660B" w:rsidP="00C6660B">
            <w:pPr>
              <w:pStyle w:val="iBAAGStandardText"/>
            </w:pPr>
            <w:r w:rsidRPr="00DE556B">
              <w:t>No</w:t>
            </w:r>
          </w:p>
          <w:p w14:paraId="587179C3" w14:textId="77777777" w:rsidR="00C6660B" w:rsidRPr="00DE556B" w:rsidRDefault="00C6660B" w:rsidP="00C6660B">
            <w:pPr>
              <w:pStyle w:val="iBAAGStandardText"/>
            </w:pPr>
          </w:p>
          <w:p w14:paraId="587179C4" w14:textId="77777777" w:rsidR="00C6660B" w:rsidRPr="00DE556B" w:rsidRDefault="00C6660B" w:rsidP="00C6660B">
            <w:pPr>
              <w:pStyle w:val="iBAAGStandardText"/>
            </w:pPr>
          </w:p>
          <w:p w14:paraId="587179C5" w14:textId="77777777" w:rsidR="00C6660B" w:rsidRPr="00DE556B" w:rsidRDefault="00C6660B" w:rsidP="00C6660B">
            <w:pPr>
              <w:pStyle w:val="iBAAGStandardTextBold"/>
            </w:pPr>
            <w:r w:rsidRPr="00DE556B">
              <w:lastRenderedPageBreak/>
              <w:t>Lab, X-ray or other preventive tests</w:t>
            </w:r>
          </w:p>
          <w:p w14:paraId="587179C7" w14:textId="77777777" w:rsidR="00C6660B" w:rsidRPr="00DE556B" w:rsidRDefault="00C6660B" w:rsidP="00C6660B">
            <w:pPr>
              <w:pStyle w:val="iBAAGStandardTextBold"/>
            </w:pPr>
            <w:r w:rsidRPr="00DE556B">
              <w:t>No Charge</w:t>
            </w:r>
          </w:p>
          <w:p w14:paraId="587179C8" w14:textId="77777777" w:rsidR="00C6660B" w:rsidRPr="00DE556B" w:rsidRDefault="00C6660B" w:rsidP="00C6660B">
            <w:pPr>
              <w:pStyle w:val="iBAAGStandardText"/>
            </w:pPr>
            <w:r w:rsidRPr="00DE556B">
              <w:t>The annual deductible does not apply.</w:t>
            </w:r>
          </w:p>
          <w:p w14:paraId="587179C9" w14:textId="77777777" w:rsidR="00C6660B" w:rsidRPr="00DE556B" w:rsidRDefault="00C6660B" w:rsidP="00C6660B">
            <w:pPr>
              <w:pStyle w:val="iBAAGStandardText"/>
            </w:pPr>
          </w:p>
          <w:p w14:paraId="587179CA" w14:textId="77777777" w:rsidR="00C6660B" w:rsidRPr="00DE556B" w:rsidRDefault="00C6660B" w:rsidP="00C6660B">
            <w:pPr>
              <w:pStyle w:val="iBAAGStandardTextBold"/>
            </w:pPr>
            <w:r w:rsidRPr="00DE556B">
              <w:t>Is prior authorization needed?</w:t>
            </w:r>
          </w:p>
          <w:p w14:paraId="587179CB" w14:textId="77777777" w:rsidR="00C6660B" w:rsidRPr="00DE556B" w:rsidRDefault="00C6660B" w:rsidP="00C6660B">
            <w:pPr>
              <w:pStyle w:val="iBAAGStandardText"/>
            </w:pPr>
            <w:r w:rsidRPr="00DE556B">
              <w:t>No</w:t>
            </w:r>
          </w:p>
          <w:p w14:paraId="587179CC" w14:textId="77777777" w:rsidR="00C6660B" w:rsidRPr="00DE556B" w:rsidRDefault="00C6660B" w:rsidP="00C6660B">
            <w:pPr>
              <w:pStyle w:val="iBAAGStandardText"/>
            </w:pPr>
          </w:p>
          <w:p w14:paraId="587179CD" w14:textId="77777777" w:rsidR="00C6660B" w:rsidRPr="00DE556B" w:rsidRDefault="00C6660B" w:rsidP="00C6660B">
            <w:pPr>
              <w:pStyle w:val="iBAAGStandardText"/>
            </w:pPr>
          </w:p>
        </w:tc>
        <w:tc>
          <w:tcPr>
            <w:tcW w:w="2491" w:type="dxa"/>
            <w:shd w:val="clear" w:color="auto" w:fill="FFFFFF" w:themeFill="background1"/>
          </w:tcPr>
          <w:p w14:paraId="587179CE" w14:textId="77777777" w:rsidR="00C6660B" w:rsidRPr="00DE556B" w:rsidRDefault="00C6660B" w:rsidP="00C6660B">
            <w:pPr>
              <w:pStyle w:val="iBAAGStandardTextBold"/>
            </w:pPr>
            <w:r w:rsidRPr="00DE556B">
              <w:lastRenderedPageBreak/>
              <w:t>Office visit</w:t>
            </w:r>
          </w:p>
          <w:p w14:paraId="587179D0" w14:textId="6F26EB1E" w:rsidR="00C6660B" w:rsidRPr="00DE556B" w:rsidRDefault="00C6660B" w:rsidP="00C6660B">
            <w:pPr>
              <w:pStyle w:val="iBAAGStandardText"/>
            </w:pPr>
            <w:r>
              <w:rPr>
                <w:rStyle w:val="iBAAGStandardTextBoldChar"/>
              </w:rPr>
              <w:t>50%</w:t>
            </w:r>
            <w:r w:rsidRPr="00DE556B">
              <w:t xml:space="preserve"> co-insurance, after you pay the deductible.</w:t>
            </w:r>
          </w:p>
          <w:p w14:paraId="587179D1" w14:textId="77777777" w:rsidR="00C6660B" w:rsidRPr="00DE556B" w:rsidRDefault="00C6660B" w:rsidP="00C6660B">
            <w:pPr>
              <w:pStyle w:val="iBAAGStandardText"/>
            </w:pPr>
          </w:p>
          <w:p w14:paraId="587179D2" w14:textId="77777777" w:rsidR="00C6660B" w:rsidRPr="00DE556B" w:rsidRDefault="00C6660B" w:rsidP="00C6660B">
            <w:pPr>
              <w:pStyle w:val="iBAAGStandardTextBold"/>
            </w:pPr>
            <w:r w:rsidRPr="00DE556B">
              <w:t>Is prior authorization needed?</w:t>
            </w:r>
          </w:p>
          <w:p w14:paraId="587179D3" w14:textId="77777777" w:rsidR="00C6660B" w:rsidRPr="00DE556B" w:rsidRDefault="00C6660B" w:rsidP="00C6660B">
            <w:pPr>
              <w:pStyle w:val="iBAAGStandardText"/>
            </w:pPr>
            <w:r w:rsidRPr="00DE556B">
              <w:t>No</w:t>
            </w:r>
          </w:p>
          <w:p w14:paraId="587179D4" w14:textId="77777777" w:rsidR="00C6660B" w:rsidRPr="00DE556B" w:rsidRDefault="00C6660B" w:rsidP="00C6660B">
            <w:pPr>
              <w:pStyle w:val="iBAAGStandardText"/>
            </w:pPr>
          </w:p>
          <w:p w14:paraId="587179D5" w14:textId="77777777" w:rsidR="00C6660B" w:rsidRPr="00DE556B" w:rsidRDefault="00C6660B" w:rsidP="00C6660B">
            <w:pPr>
              <w:pStyle w:val="iBAAGStandardText"/>
            </w:pPr>
          </w:p>
          <w:p w14:paraId="587179D7" w14:textId="36D53629" w:rsidR="00C6660B" w:rsidRPr="00DE556B" w:rsidRDefault="00C6660B" w:rsidP="00C6660B">
            <w:pPr>
              <w:pStyle w:val="iBAAGStandardTextBold"/>
            </w:pPr>
            <w:r w:rsidRPr="00DE556B">
              <w:lastRenderedPageBreak/>
              <w:t>Lab, X-ray or other preventive tests</w:t>
            </w:r>
          </w:p>
          <w:p w14:paraId="587179D8" w14:textId="4316CB25" w:rsidR="00C6660B" w:rsidRPr="00DE556B" w:rsidRDefault="00C6660B" w:rsidP="00C6660B">
            <w:pPr>
              <w:pStyle w:val="iBAAGStandardText"/>
            </w:pPr>
            <w:r>
              <w:rPr>
                <w:rStyle w:val="iBAAGStandardTextBoldChar"/>
              </w:rPr>
              <w:t>50%</w:t>
            </w:r>
            <w:r w:rsidRPr="00DE556B">
              <w:rPr>
                <w:rStyle w:val="iBAAGStandardTextBoldChar"/>
              </w:rPr>
              <w:t xml:space="preserve"> </w:t>
            </w:r>
            <w:r w:rsidRPr="00DE556B">
              <w:t>co-insurance, after you pay the deductible.</w:t>
            </w:r>
          </w:p>
          <w:p w14:paraId="587179D9" w14:textId="77777777" w:rsidR="00C6660B" w:rsidRPr="00DE556B" w:rsidRDefault="00C6660B" w:rsidP="00C6660B">
            <w:pPr>
              <w:pStyle w:val="iBAAGStandardText"/>
            </w:pPr>
          </w:p>
          <w:p w14:paraId="587179DA" w14:textId="77777777" w:rsidR="00C6660B" w:rsidRPr="00DE556B" w:rsidRDefault="00C6660B" w:rsidP="00C6660B">
            <w:pPr>
              <w:pStyle w:val="iBAAGStandardTextBold"/>
            </w:pPr>
            <w:r w:rsidRPr="00DE556B">
              <w:t>Is prior authorization needed?</w:t>
            </w:r>
          </w:p>
          <w:p w14:paraId="587179DB" w14:textId="77777777" w:rsidR="00C6660B" w:rsidRPr="00DE556B" w:rsidRDefault="00C6660B" w:rsidP="00C6660B">
            <w:pPr>
              <w:pStyle w:val="iBAAGStandardText"/>
            </w:pPr>
            <w:r w:rsidRPr="00DE556B">
              <w:t>No</w:t>
            </w:r>
          </w:p>
          <w:p w14:paraId="587179DC" w14:textId="77777777" w:rsidR="00C6660B" w:rsidRPr="00DE556B" w:rsidRDefault="00C6660B" w:rsidP="00C6660B">
            <w:pPr>
              <w:pStyle w:val="iBAAGStandardText"/>
            </w:pPr>
          </w:p>
          <w:p w14:paraId="587179DD" w14:textId="77777777" w:rsidR="00C6660B" w:rsidRPr="00DE556B" w:rsidRDefault="00C6660B" w:rsidP="00C6660B">
            <w:pPr>
              <w:pStyle w:val="iBAAGStandardText"/>
            </w:pPr>
          </w:p>
        </w:tc>
        <w:tc>
          <w:tcPr>
            <w:tcW w:w="2491" w:type="dxa"/>
            <w:shd w:val="clear" w:color="auto" w:fill="FFFFFF" w:themeFill="background1"/>
          </w:tcPr>
          <w:p w14:paraId="587179DE" w14:textId="77777777" w:rsidR="00C6660B" w:rsidRPr="00DE556B" w:rsidRDefault="00C6660B" w:rsidP="00C6660B">
            <w:pPr>
              <w:pStyle w:val="iBAAGStandardText"/>
            </w:pPr>
            <w:r w:rsidRPr="00DE556B">
              <w:lastRenderedPageBreak/>
              <w:t xml:space="preserve">If you receive non-preventive services during your preventive visit, additional co-pays, deductibles, or co-insurances may apply. </w:t>
            </w:r>
          </w:p>
          <w:p w14:paraId="587179DF" w14:textId="77777777" w:rsidR="00C6660B" w:rsidRPr="00DE556B" w:rsidRDefault="00C6660B" w:rsidP="00C6660B">
            <w:pPr>
              <w:pStyle w:val="iBAAGStandardText"/>
            </w:pPr>
          </w:p>
          <w:p w14:paraId="587179E0" w14:textId="4CA1ACAC" w:rsidR="00C6660B" w:rsidRPr="00DE556B" w:rsidRDefault="00C6660B" w:rsidP="00C6660B">
            <w:pPr>
              <w:pStyle w:val="iBAAGStandardText"/>
            </w:pPr>
            <w:r w:rsidRPr="00DE556B">
              <w:t>Travel specific vaccines are covered.</w:t>
            </w:r>
          </w:p>
          <w:p w14:paraId="587179E1" w14:textId="77777777" w:rsidR="00C6660B" w:rsidRPr="00DE556B" w:rsidRDefault="00C6660B" w:rsidP="00C6660B">
            <w:pPr>
              <w:pStyle w:val="iBAAGStandardText"/>
            </w:pPr>
          </w:p>
          <w:p w14:paraId="587179E2" w14:textId="77777777" w:rsidR="00C6660B" w:rsidRPr="00DE556B" w:rsidRDefault="00C6660B" w:rsidP="00C6660B">
            <w:pPr>
              <w:pStyle w:val="iBAAGStandardText"/>
            </w:pPr>
          </w:p>
        </w:tc>
      </w:tr>
      <w:tr w:rsidR="00C6660B" w:rsidRPr="00DE556B" w14:paraId="3D527864"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F7FC6AA" w14:textId="77777777" w:rsidR="00C6660B" w:rsidRPr="00DE556B" w:rsidRDefault="00C6660B" w:rsidP="002E66FE">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03F51B8A" w14:textId="77777777" w:rsidR="00C6660B" w:rsidRPr="00DE556B" w:rsidRDefault="00C6660B" w:rsidP="002E66FE">
            <w:pPr>
              <w:pStyle w:val="iBAAGTableHeader"/>
            </w:pPr>
            <w:r w:rsidRPr="00DE556B">
              <w:t>Your cost if you use</w:t>
            </w:r>
          </w:p>
          <w:p w14:paraId="6D2E1DF3" w14:textId="77777777" w:rsidR="00C6660B" w:rsidRPr="00DE556B" w:rsidRDefault="00C6660B" w:rsidP="002E66F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D3FE28C" w14:textId="77777777" w:rsidR="00C6660B" w:rsidRPr="00DE556B" w:rsidRDefault="00C6660B" w:rsidP="002E66FE">
            <w:pPr>
              <w:pStyle w:val="iBAAGTableHeader"/>
            </w:pPr>
            <w:r w:rsidRPr="00DE556B">
              <w:t>Your cost if you use</w:t>
            </w:r>
          </w:p>
          <w:p w14:paraId="36E2E4A9" w14:textId="77777777" w:rsidR="00C6660B" w:rsidRPr="00DE556B" w:rsidRDefault="00C6660B" w:rsidP="002E66FE">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96AEC08" w14:textId="77777777" w:rsidR="00C6660B" w:rsidRPr="00DE556B" w:rsidRDefault="00C6660B" w:rsidP="002E66FE">
            <w:pPr>
              <w:pStyle w:val="iBAAGTableHeader"/>
            </w:pPr>
            <w:r w:rsidRPr="00DE556B">
              <w:t>Your cost if you use U.S.</w:t>
            </w:r>
          </w:p>
          <w:p w14:paraId="55EDB111" w14:textId="77777777" w:rsidR="00C6660B" w:rsidRPr="00DE556B" w:rsidRDefault="00C6660B" w:rsidP="002E66FE">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AAEC1EE" w14:textId="77777777" w:rsidR="00C6660B" w:rsidRPr="00DE556B" w:rsidRDefault="00C6660B" w:rsidP="002E66FE">
            <w:pPr>
              <w:pStyle w:val="iBAAGTableHeader"/>
            </w:pPr>
            <w:r w:rsidRPr="00DE556B">
              <w:t>Limits &amp; Exceptions</w:t>
            </w:r>
          </w:p>
        </w:tc>
      </w:tr>
      <w:tr w:rsidR="00C6660B" w:rsidRPr="00DE556B" w14:paraId="24FD0CC7"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auto"/>
          </w:tcPr>
          <w:p w14:paraId="2BE4B2AC" w14:textId="77777777" w:rsidR="00C6660B" w:rsidRPr="003F3B5E" w:rsidRDefault="00C6660B" w:rsidP="00C6660B">
            <w:pPr>
              <w:pStyle w:val="iBAAGSituationBoxName"/>
            </w:pPr>
            <w:bookmarkStart w:id="81" w:name="Telehealth_Services"/>
            <w:r>
              <w:t>Telehealth Services</w:t>
            </w:r>
            <w:bookmarkEnd w:id="81"/>
          </w:p>
          <w:p w14:paraId="7FA746A6" w14:textId="77777777" w:rsidR="00C6660B" w:rsidRPr="003F3B5E" w:rsidRDefault="00C6660B" w:rsidP="00C6660B">
            <w:pPr>
              <w:pStyle w:val="iBAAGStandardText"/>
            </w:pPr>
          </w:p>
          <w:p w14:paraId="4F4E4A29" w14:textId="77777777" w:rsidR="00C6660B" w:rsidRDefault="00C6660B" w:rsidP="00C6660B">
            <w:pPr>
              <w:pStyle w:val="iBAAGStandardTextBold"/>
            </w:pPr>
            <w:r>
              <w:t>What are telehealth services?</w:t>
            </w:r>
          </w:p>
          <w:p w14:paraId="097FEA7A" w14:textId="77777777" w:rsidR="00C6660B" w:rsidRPr="00D41AD4" w:rsidRDefault="00C6660B" w:rsidP="00C6660B">
            <w:pPr>
              <w:pStyle w:val="iBAAGStandardText"/>
            </w:pPr>
            <w:r w:rsidRPr="00D41AD4">
              <w:t xml:space="preserve">Telehealth are </w:t>
            </w:r>
            <w:proofErr w:type="gramStart"/>
            <w:r w:rsidRPr="00D41AD4">
              <w:t>services  received</w:t>
            </w:r>
            <w:proofErr w:type="gramEnd"/>
            <w:r w:rsidRPr="00D41AD4">
              <w:t xml:space="preserve"> at a facility where a doctor may not be available in person. Telephone, internet or other communication methods can be used to treat you for certain conditions.  </w:t>
            </w:r>
          </w:p>
          <w:p w14:paraId="0B530D29" w14:textId="77777777" w:rsidR="00C6660B" w:rsidRDefault="00C6660B" w:rsidP="00C6660B">
            <w:pPr>
              <w:pStyle w:val="iBAAGStandardText"/>
            </w:pPr>
          </w:p>
          <w:p w14:paraId="0C2C9246" w14:textId="77777777" w:rsidR="00C6660B" w:rsidRDefault="00C6660B" w:rsidP="00C6660B">
            <w:pPr>
              <w:pStyle w:val="iBAAGStandardTextBold"/>
            </w:pPr>
            <w:r>
              <w:t xml:space="preserve">Want more information? </w:t>
            </w:r>
          </w:p>
          <w:p w14:paraId="24F439A2" w14:textId="77777777" w:rsidR="00C6660B" w:rsidRDefault="00C6660B" w:rsidP="00C6660B">
            <w:pPr>
              <w:pStyle w:val="iBAAGStandardText"/>
            </w:pPr>
            <w:r w:rsidRPr="00F13EDA">
              <w:t>View the</w:t>
            </w:r>
            <w:r>
              <w:t xml:space="preserve"> </w:t>
            </w:r>
            <w:hyperlink r:id="rId60" w:history="1">
              <w:r w:rsidRPr="001266A7">
                <w:rPr>
                  <w:rStyle w:val="Hyperlinks"/>
                </w:rPr>
                <w:t>glossary</w:t>
              </w:r>
            </w:hyperlink>
            <w:r>
              <w:t xml:space="preserve"> </w:t>
            </w:r>
            <w:r w:rsidRPr="00F13EDA">
              <w:t>for definitions.</w:t>
            </w:r>
          </w:p>
          <w:p w14:paraId="638C09E0" w14:textId="77777777" w:rsidR="00C6660B" w:rsidRDefault="00C6660B" w:rsidP="00C6660B">
            <w:pPr>
              <w:pStyle w:val="iBAAGTableHeader"/>
            </w:pPr>
          </w:p>
        </w:tc>
        <w:tc>
          <w:tcPr>
            <w:tcW w:w="2491" w:type="dxa"/>
            <w:tcBorders>
              <w:bottom w:val="single" w:sz="4" w:space="0" w:color="000000" w:themeColor="text1"/>
            </w:tcBorders>
            <w:shd w:val="clear" w:color="auto" w:fill="auto"/>
          </w:tcPr>
          <w:p w14:paraId="0E63C6FF" w14:textId="1A5BEB70" w:rsidR="00C6660B" w:rsidRPr="00DE556B" w:rsidRDefault="00C6660B" w:rsidP="00C6660B">
            <w:pPr>
              <w:pStyle w:val="iBAAGStandardText"/>
            </w:pPr>
            <w:r>
              <w:t>International benefits are not covered.</w:t>
            </w:r>
          </w:p>
        </w:tc>
        <w:tc>
          <w:tcPr>
            <w:tcW w:w="2491" w:type="dxa"/>
            <w:tcBorders>
              <w:bottom w:val="single" w:sz="4" w:space="0" w:color="000000" w:themeColor="text1"/>
            </w:tcBorders>
            <w:shd w:val="clear" w:color="auto" w:fill="auto"/>
          </w:tcPr>
          <w:p w14:paraId="601C1EBE" w14:textId="77777777" w:rsidR="00C6660B" w:rsidRDefault="00C6660B" w:rsidP="00C6660B">
            <w:pPr>
              <w:pStyle w:val="iBAAGStandardText"/>
            </w:pPr>
            <w:r>
              <w:t xml:space="preserve">The amount you pay is based on where the covered health service is provided. </w:t>
            </w:r>
          </w:p>
          <w:p w14:paraId="31D44DC5" w14:textId="77777777" w:rsidR="00C6660B" w:rsidRDefault="00C6660B" w:rsidP="00C6660B">
            <w:pPr>
              <w:pStyle w:val="iBAAGStandardText"/>
            </w:pPr>
          </w:p>
          <w:p w14:paraId="38B843E0" w14:textId="77777777" w:rsidR="00C6660B" w:rsidRDefault="00C6660B" w:rsidP="00C6660B">
            <w:pPr>
              <w:pStyle w:val="iBAAGStandardTextBold"/>
            </w:pPr>
            <w:r>
              <w:t>Is prior authorization needed?</w:t>
            </w:r>
          </w:p>
          <w:p w14:paraId="1010C2E4" w14:textId="77777777" w:rsidR="00C6660B" w:rsidRDefault="00C6660B" w:rsidP="00C6660B">
            <w:pPr>
              <w:pStyle w:val="iBAAGStandardText"/>
            </w:pPr>
            <w:r>
              <w:t>No</w:t>
            </w:r>
          </w:p>
          <w:p w14:paraId="24D5D857" w14:textId="750BD80E" w:rsidR="00C6660B" w:rsidRPr="00DE556B" w:rsidRDefault="00C6660B" w:rsidP="00C6660B">
            <w:pPr>
              <w:pStyle w:val="iBAAGStandardText"/>
            </w:pPr>
          </w:p>
        </w:tc>
        <w:tc>
          <w:tcPr>
            <w:tcW w:w="2491" w:type="dxa"/>
            <w:tcBorders>
              <w:bottom w:val="single" w:sz="4" w:space="0" w:color="000000" w:themeColor="text1"/>
            </w:tcBorders>
            <w:shd w:val="clear" w:color="auto" w:fill="auto"/>
          </w:tcPr>
          <w:p w14:paraId="033FD0A7" w14:textId="77777777" w:rsidR="00C6660B" w:rsidRDefault="00C6660B" w:rsidP="00C6660B">
            <w:pPr>
              <w:pStyle w:val="iBAAGStandardText"/>
            </w:pPr>
            <w:r>
              <w:t xml:space="preserve">The amount you pay is based on where the covered health service is provided. </w:t>
            </w:r>
          </w:p>
          <w:p w14:paraId="423450AA" w14:textId="77777777" w:rsidR="00C6660B" w:rsidRDefault="00C6660B" w:rsidP="00C6660B">
            <w:pPr>
              <w:pStyle w:val="iBAAGStandardText"/>
            </w:pPr>
          </w:p>
          <w:p w14:paraId="6C0753DD" w14:textId="77777777" w:rsidR="00C6660B" w:rsidRDefault="00C6660B" w:rsidP="00C6660B">
            <w:pPr>
              <w:pStyle w:val="iBAAGStandardTextBold"/>
            </w:pPr>
            <w:r>
              <w:t>Is prior authorization needed?</w:t>
            </w:r>
          </w:p>
          <w:p w14:paraId="7029286A" w14:textId="77777777" w:rsidR="00C6660B" w:rsidRDefault="00C6660B" w:rsidP="00C6660B">
            <w:pPr>
              <w:pStyle w:val="iBAAGStandardText"/>
            </w:pPr>
            <w:r>
              <w:t>No</w:t>
            </w:r>
          </w:p>
          <w:p w14:paraId="3AD941D2" w14:textId="589BF38A" w:rsidR="00C6660B" w:rsidRPr="00DE556B" w:rsidRDefault="00C6660B" w:rsidP="00C6660B">
            <w:pPr>
              <w:pStyle w:val="iBAAGStandardText"/>
            </w:pPr>
          </w:p>
        </w:tc>
        <w:tc>
          <w:tcPr>
            <w:tcW w:w="2491" w:type="dxa"/>
            <w:tcBorders>
              <w:bottom w:val="single" w:sz="4" w:space="0" w:color="000000" w:themeColor="text1"/>
            </w:tcBorders>
            <w:shd w:val="clear" w:color="auto" w:fill="auto"/>
          </w:tcPr>
          <w:p w14:paraId="3BBEE251" w14:textId="58EA838B" w:rsidR="00C6660B" w:rsidRPr="00DE556B" w:rsidRDefault="00C6660B" w:rsidP="00C6660B">
            <w:pPr>
              <w:pStyle w:val="iBAAGStandardText"/>
            </w:pPr>
            <w:r w:rsidRPr="00C730A9">
              <w:t>Not all medical conditions can be treated through telehealth services.</w:t>
            </w:r>
          </w:p>
        </w:tc>
      </w:tr>
      <w:tr w:rsidR="00C6660B" w:rsidRPr="00DE556B" w14:paraId="26484573"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C6660B" w:rsidRPr="00DE556B" w:rsidRDefault="00C6660B" w:rsidP="00C6660B">
            <w:pPr>
              <w:pStyle w:val="iBAAGTableHeader"/>
            </w:pPr>
            <w:r w:rsidRPr="00DE556B">
              <w:t>Your cost if you use</w:t>
            </w:r>
          </w:p>
          <w:p w14:paraId="07AAD387" w14:textId="07670F41"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C6660B" w:rsidRPr="00DE556B" w:rsidRDefault="00C6660B" w:rsidP="00C6660B">
            <w:pPr>
              <w:pStyle w:val="iBAAGTableHeader"/>
            </w:pPr>
            <w:r w:rsidRPr="00DE556B">
              <w:t>Your cost if you use</w:t>
            </w:r>
          </w:p>
          <w:p w14:paraId="3F818C01" w14:textId="5E543404"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C6660B" w:rsidRPr="00DE556B" w:rsidRDefault="00C6660B" w:rsidP="00C6660B">
            <w:pPr>
              <w:pStyle w:val="iBAAGTableHeader"/>
            </w:pPr>
            <w:r w:rsidRPr="00DE556B">
              <w:t>Your cost if you use U.S.</w:t>
            </w:r>
          </w:p>
          <w:p w14:paraId="67E4D169" w14:textId="78565E55"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C6660B" w:rsidRPr="00DE556B" w:rsidRDefault="00C6660B" w:rsidP="00C6660B">
            <w:pPr>
              <w:pStyle w:val="iBAAGTableHeader"/>
            </w:pPr>
            <w:r w:rsidRPr="00DE556B">
              <w:t>Limits &amp; Exceptions</w:t>
            </w:r>
          </w:p>
        </w:tc>
      </w:tr>
      <w:tr w:rsidR="00C6660B" w:rsidRPr="00DE556B" w14:paraId="32C37B55"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C6660B" w:rsidRPr="00DE556B" w:rsidRDefault="00C6660B" w:rsidP="00C6660B">
            <w:pPr>
              <w:pStyle w:val="iBAAGSituationBoxName"/>
            </w:pPr>
            <w:bookmarkStart w:id="82" w:name="Vision_Materials"/>
            <w:r w:rsidRPr="00DE556B">
              <w:lastRenderedPageBreak/>
              <w:t xml:space="preserve">Vision </w:t>
            </w:r>
            <w:r>
              <w:t>Materials</w:t>
            </w:r>
          </w:p>
          <w:bookmarkEnd w:id="82"/>
          <w:p w14:paraId="2DA19DD7" w14:textId="77777777" w:rsidR="00C6660B" w:rsidRPr="00DE556B" w:rsidRDefault="00C6660B" w:rsidP="00C6660B">
            <w:pPr>
              <w:pStyle w:val="iBAAGStandardText"/>
            </w:pPr>
          </w:p>
          <w:p w14:paraId="78616AE5" w14:textId="77777777" w:rsidR="00C6660B" w:rsidRPr="00752FE3" w:rsidRDefault="00C6660B" w:rsidP="00C6660B">
            <w:pPr>
              <w:pStyle w:val="iBAAGStandardTextBold"/>
            </w:pPr>
            <w:r w:rsidRPr="00752FE3">
              <w:t xml:space="preserve">What are vision materials? </w:t>
            </w:r>
          </w:p>
          <w:p w14:paraId="2803A764" w14:textId="77777777" w:rsidR="00C6660B" w:rsidRDefault="00C6660B" w:rsidP="00C6660B">
            <w:pPr>
              <w:pStyle w:val="iBAAGStandardText"/>
            </w:pPr>
            <w:r w:rsidRPr="00752FE3">
              <w:t>These are glasses and contact lenses</w:t>
            </w:r>
            <w:r>
              <w:t xml:space="preserve">. </w:t>
            </w:r>
          </w:p>
          <w:p w14:paraId="4BAFE535" w14:textId="77777777" w:rsidR="00C6660B" w:rsidRDefault="00C6660B" w:rsidP="00C6660B">
            <w:pPr>
              <w:pStyle w:val="iBAAGStandardText"/>
            </w:pPr>
          </w:p>
          <w:p w14:paraId="2C5371BD" w14:textId="77777777" w:rsidR="00C6660B" w:rsidRDefault="00C6660B" w:rsidP="00C6660B">
            <w:pPr>
              <w:pStyle w:val="iBAAGStandardText"/>
            </w:pPr>
            <w:r>
              <w:t>Benefits include:</w:t>
            </w:r>
          </w:p>
          <w:p w14:paraId="47802F5E" w14:textId="56995AEA" w:rsidR="00C6660B" w:rsidRDefault="00C6660B" w:rsidP="00C6660B">
            <w:pPr>
              <w:pStyle w:val="iBAAGLevel1Bullets"/>
            </w:pPr>
            <w:r>
              <w:t>Frames</w:t>
            </w:r>
          </w:p>
          <w:p w14:paraId="4CB05FDB" w14:textId="77777777" w:rsidR="00C6660B" w:rsidRDefault="00C6660B" w:rsidP="00C6660B">
            <w:pPr>
              <w:pStyle w:val="iBAAGLevel1Bullets"/>
            </w:pPr>
            <w:r>
              <w:t>Lenses</w:t>
            </w:r>
          </w:p>
          <w:p w14:paraId="0F5C949C" w14:textId="77777777" w:rsidR="00C6660B" w:rsidRDefault="00C6660B" w:rsidP="00C6660B">
            <w:pPr>
              <w:pStyle w:val="iBAAGLevel1Bullets"/>
            </w:pPr>
            <w:r>
              <w:t>Contact Lenses</w:t>
            </w:r>
          </w:p>
          <w:p w14:paraId="7942701A" w14:textId="73170EEB" w:rsidR="00C6660B" w:rsidRPr="00752FE3" w:rsidRDefault="00C6660B" w:rsidP="00C6660B">
            <w:pPr>
              <w:pStyle w:val="iBAAGLevel1Bullets"/>
            </w:pPr>
            <w:r>
              <w:t>Fitting charges</w:t>
            </w:r>
          </w:p>
          <w:p w14:paraId="3B8718F6" w14:textId="4E78542F" w:rsidR="00C6660B" w:rsidRPr="00DE556B" w:rsidRDefault="00C6660B" w:rsidP="00C6660B">
            <w:pPr>
              <w:pStyle w:val="iBAAGStandardText"/>
            </w:pPr>
            <w:r>
              <w:t xml:space="preserve"> </w:t>
            </w:r>
          </w:p>
          <w:p w14:paraId="48D56876" w14:textId="77777777" w:rsidR="00C6660B" w:rsidRPr="00DE556B" w:rsidRDefault="00C6660B" w:rsidP="00C6660B">
            <w:pPr>
              <w:pStyle w:val="iBAAGStandardText"/>
            </w:pPr>
          </w:p>
          <w:p w14:paraId="3E156191" w14:textId="77777777" w:rsidR="00C6660B" w:rsidRPr="00DE556B" w:rsidRDefault="00C6660B" w:rsidP="00C6660B">
            <w:pPr>
              <w:pStyle w:val="iBAAGStandardTextBold"/>
            </w:pPr>
            <w:r w:rsidRPr="00DE556B">
              <w:t xml:space="preserve">Want more information? </w:t>
            </w:r>
          </w:p>
          <w:p w14:paraId="554CC454" w14:textId="77777777" w:rsidR="00C6660B" w:rsidRPr="00DE556B" w:rsidRDefault="00C6660B" w:rsidP="00C6660B">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62204C88" w14:textId="2C6E25CA" w:rsidR="00C6660B" w:rsidRDefault="00C6660B" w:rsidP="00C6660B">
            <w:pPr>
              <w:pStyle w:val="iBAAGTableHeader"/>
            </w:pPr>
          </w:p>
        </w:tc>
        <w:tc>
          <w:tcPr>
            <w:tcW w:w="2491" w:type="dxa"/>
            <w:tcBorders>
              <w:bottom w:val="single" w:sz="4" w:space="0" w:color="000000" w:themeColor="text1"/>
            </w:tcBorders>
            <w:shd w:val="clear" w:color="auto" w:fill="auto"/>
          </w:tcPr>
          <w:p w14:paraId="0C24DFA4" w14:textId="60901A12" w:rsidR="00C6660B" w:rsidRPr="00DE556B" w:rsidRDefault="00C6660B" w:rsidP="002C07BC">
            <w:pPr>
              <w:pStyle w:val="iBAAGStandardText"/>
            </w:pPr>
            <w:r w:rsidRPr="00DE556B">
              <w:t>International benefits are not covered.</w:t>
            </w:r>
          </w:p>
        </w:tc>
        <w:tc>
          <w:tcPr>
            <w:tcW w:w="2491" w:type="dxa"/>
            <w:tcBorders>
              <w:bottom w:val="single" w:sz="4" w:space="0" w:color="000000" w:themeColor="text1"/>
            </w:tcBorders>
            <w:shd w:val="clear" w:color="auto" w:fill="auto"/>
          </w:tcPr>
          <w:p w14:paraId="7DA44F12" w14:textId="128A5AC0" w:rsidR="00C6660B" w:rsidRPr="00DE556B" w:rsidRDefault="00C6660B" w:rsidP="002C07BC">
            <w:pPr>
              <w:pStyle w:val="iBAAGStandardText"/>
            </w:pPr>
            <w:r>
              <w:t>U.S. Network</w:t>
            </w:r>
            <w:r w:rsidRPr="00DE556B">
              <w:t xml:space="preserve"> benefits are not covered.</w:t>
            </w:r>
          </w:p>
        </w:tc>
        <w:tc>
          <w:tcPr>
            <w:tcW w:w="2491" w:type="dxa"/>
            <w:tcBorders>
              <w:bottom w:val="single" w:sz="4" w:space="0" w:color="000000" w:themeColor="text1"/>
            </w:tcBorders>
            <w:shd w:val="clear" w:color="auto" w:fill="auto"/>
          </w:tcPr>
          <w:p w14:paraId="237A6418" w14:textId="4DB72598" w:rsidR="00C6660B" w:rsidRPr="00DE556B" w:rsidRDefault="00C6660B" w:rsidP="002C07BC">
            <w:pPr>
              <w:pStyle w:val="iBAAGStandardText"/>
            </w:pPr>
            <w:r>
              <w:t>U.S. Out-of-Network</w:t>
            </w:r>
            <w:r w:rsidRPr="00DE556B">
              <w:t xml:space="preserve"> benefits are not covered.</w:t>
            </w:r>
          </w:p>
        </w:tc>
        <w:tc>
          <w:tcPr>
            <w:tcW w:w="2491" w:type="dxa"/>
            <w:tcBorders>
              <w:bottom w:val="single" w:sz="4" w:space="0" w:color="000000" w:themeColor="text1"/>
            </w:tcBorders>
            <w:shd w:val="clear" w:color="auto" w:fill="auto"/>
          </w:tcPr>
          <w:p w14:paraId="295EBE9E" w14:textId="1230BE28" w:rsidR="00C6660B" w:rsidRPr="00DE556B" w:rsidRDefault="00C6660B" w:rsidP="002C07BC">
            <w:pPr>
              <w:pStyle w:val="iBAAGStandardText"/>
            </w:pPr>
            <w:r w:rsidRPr="00984E4A">
              <w:t>No coverage for vision materials</w:t>
            </w:r>
          </w:p>
        </w:tc>
      </w:tr>
      <w:tr w:rsidR="00C6660B" w:rsidRPr="00DE556B" w14:paraId="587179EA"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C6660B" w:rsidRPr="00DE556B" w:rsidRDefault="00C6660B" w:rsidP="00C6660B">
            <w:pPr>
              <w:pStyle w:val="iBAAGTableHeader"/>
            </w:pPr>
            <w:r w:rsidRPr="00DE556B">
              <w:t>Your cost if you use</w:t>
            </w:r>
          </w:p>
          <w:p w14:paraId="0AD2FA16" w14:textId="144BDDE3"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C6660B" w:rsidRPr="00DE556B" w:rsidRDefault="00C6660B" w:rsidP="00C6660B">
            <w:pPr>
              <w:pStyle w:val="iBAAGTableHeader"/>
            </w:pPr>
            <w:r w:rsidRPr="00DE556B">
              <w:t>Your cost if you use</w:t>
            </w:r>
          </w:p>
          <w:p w14:paraId="587179E6" w14:textId="3286FCD4"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C6660B" w:rsidRPr="00DE556B" w:rsidRDefault="00C6660B" w:rsidP="00C6660B">
            <w:pPr>
              <w:pStyle w:val="iBAAGTableHeader"/>
            </w:pPr>
            <w:r w:rsidRPr="00DE556B">
              <w:t>Your cost if you use U.S.</w:t>
            </w:r>
          </w:p>
          <w:p w14:paraId="587179E8" w14:textId="79474972"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C6660B" w:rsidRPr="00DE556B" w:rsidRDefault="00C6660B" w:rsidP="00C6660B">
            <w:pPr>
              <w:pStyle w:val="iBAAGTableHeader"/>
            </w:pPr>
            <w:r w:rsidRPr="00DE556B">
              <w:t>Limits &amp; Exceptions</w:t>
            </w:r>
          </w:p>
        </w:tc>
      </w:tr>
      <w:tr w:rsidR="00C6660B" w:rsidRPr="00DE556B" w14:paraId="58717A15" w14:textId="77777777" w:rsidTr="00C6660B">
        <w:tblPrEx>
          <w:shd w:val="clear" w:color="auto" w:fill="auto"/>
        </w:tblPrEx>
        <w:trPr>
          <w:gridAfter w:val="1"/>
          <w:wAfter w:w="26" w:type="dxa"/>
        </w:trPr>
        <w:tc>
          <w:tcPr>
            <w:tcW w:w="3517" w:type="dxa"/>
            <w:shd w:val="clear" w:color="auto" w:fill="FFFFFF" w:themeFill="background1"/>
          </w:tcPr>
          <w:p w14:paraId="587179EB" w14:textId="77777777" w:rsidR="00C6660B" w:rsidRPr="00DE556B" w:rsidRDefault="00C6660B" w:rsidP="00C6660B">
            <w:pPr>
              <w:pStyle w:val="iBAAGSituationBoxName"/>
            </w:pPr>
            <w:bookmarkStart w:id="83" w:name="Vision_Services"/>
            <w:r w:rsidRPr="00DE556B">
              <w:t>Vision Services</w:t>
            </w:r>
            <w:bookmarkEnd w:id="83"/>
          </w:p>
          <w:p w14:paraId="587179EC" w14:textId="77777777" w:rsidR="00C6660B" w:rsidRPr="00DE556B" w:rsidRDefault="00C6660B" w:rsidP="00C6660B">
            <w:pPr>
              <w:pStyle w:val="iBAAGStandardText"/>
            </w:pPr>
          </w:p>
          <w:p w14:paraId="587179ED" w14:textId="77777777" w:rsidR="00C6660B" w:rsidRPr="00DE556B" w:rsidRDefault="00C6660B" w:rsidP="00C6660B">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C6660B" w:rsidRPr="00DE556B" w:rsidRDefault="00C6660B" w:rsidP="00C6660B">
            <w:pPr>
              <w:pStyle w:val="iBAAGStandardText"/>
            </w:pPr>
          </w:p>
          <w:p w14:paraId="0A72D27A" w14:textId="716A2C48" w:rsidR="00C6660B" w:rsidRPr="00DE556B" w:rsidRDefault="00C6660B" w:rsidP="00C6660B">
            <w:pPr>
              <w:pStyle w:val="iBAAGStandardText"/>
            </w:pPr>
            <w:r w:rsidRPr="00DE556B">
              <w:lastRenderedPageBreak/>
              <w:t xml:space="preserve">For more information about your vision benefits call the number on your health plan ID card. </w:t>
            </w:r>
          </w:p>
          <w:p w14:paraId="587179F0" w14:textId="77777777" w:rsidR="00C6660B" w:rsidRPr="00DE556B" w:rsidRDefault="00C6660B" w:rsidP="00C6660B">
            <w:pPr>
              <w:pStyle w:val="iBAAGStandardText"/>
            </w:pPr>
          </w:p>
          <w:p w14:paraId="587179F1" w14:textId="77777777" w:rsidR="00C6660B" w:rsidRPr="00DE556B" w:rsidRDefault="00C6660B" w:rsidP="00C6660B">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C6660B" w:rsidRPr="00DE556B" w:rsidRDefault="00C6660B" w:rsidP="00C6660B">
            <w:pPr>
              <w:pStyle w:val="iBAAGStandardText"/>
            </w:pPr>
          </w:p>
          <w:p w14:paraId="587179F3" w14:textId="77777777" w:rsidR="00C6660B" w:rsidRPr="00DE556B" w:rsidRDefault="00C6660B" w:rsidP="00C6660B">
            <w:pPr>
              <w:pStyle w:val="iBAAGStandardTextBold"/>
            </w:pPr>
            <w:r w:rsidRPr="00DE556B">
              <w:t xml:space="preserve">Want more information? </w:t>
            </w:r>
          </w:p>
          <w:p w14:paraId="587179F4" w14:textId="77777777" w:rsidR="00C6660B" w:rsidRPr="00DE556B" w:rsidRDefault="00C6660B" w:rsidP="00C6660B">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F5" w14:textId="77777777" w:rsidR="00C6660B" w:rsidRPr="00DE556B" w:rsidRDefault="00C6660B" w:rsidP="00C6660B">
            <w:pPr>
              <w:pStyle w:val="iBAAGStandardText"/>
            </w:pPr>
          </w:p>
        </w:tc>
        <w:tc>
          <w:tcPr>
            <w:tcW w:w="2491" w:type="dxa"/>
            <w:shd w:val="clear" w:color="auto" w:fill="FFFFFF" w:themeFill="background1"/>
          </w:tcPr>
          <w:p w14:paraId="79B94A12"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7005A034" w14:textId="77777777" w:rsidR="00C6660B" w:rsidRPr="00DE556B" w:rsidRDefault="00C6660B" w:rsidP="00C6660B">
            <w:pPr>
              <w:pStyle w:val="iBAAGStandardText"/>
              <w:rPr>
                <w:rStyle w:val="InstructionalTextChar"/>
              </w:rPr>
            </w:pPr>
            <w:r w:rsidRPr="00DE556B">
              <w:rPr>
                <w:rStyle w:val="InstructionalTextChar"/>
              </w:rPr>
              <w:t xml:space="preserve"> </w:t>
            </w:r>
          </w:p>
          <w:p w14:paraId="3264A7A5" w14:textId="77777777" w:rsidR="00C6660B" w:rsidRPr="00DE556B" w:rsidRDefault="00C6660B" w:rsidP="00C6660B">
            <w:pPr>
              <w:pStyle w:val="iBAAGStandardTextBold"/>
            </w:pPr>
            <w:r w:rsidRPr="00DE556B">
              <w:t>Is prior authorization needed?</w:t>
            </w:r>
          </w:p>
          <w:p w14:paraId="5A804140" w14:textId="77777777" w:rsidR="00C6660B" w:rsidRPr="00DE556B" w:rsidRDefault="00C6660B" w:rsidP="00C6660B">
            <w:pPr>
              <w:pStyle w:val="iBAAGStandardText"/>
            </w:pPr>
            <w:r w:rsidRPr="00DE556B">
              <w:t>No</w:t>
            </w:r>
          </w:p>
          <w:p w14:paraId="1896338B" w14:textId="77777777" w:rsidR="00C6660B" w:rsidRPr="00DE556B" w:rsidRDefault="00C6660B" w:rsidP="00C6660B">
            <w:pPr>
              <w:pStyle w:val="iBAAGStandardText"/>
              <w:rPr>
                <w:rStyle w:val="InstructionalTextChar"/>
              </w:rPr>
            </w:pPr>
          </w:p>
        </w:tc>
        <w:tc>
          <w:tcPr>
            <w:tcW w:w="2491" w:type="dxa"/>
            <w:shd w:val="clear" w:color="auto" w:fill="FFFFFF" w:themeFill="background1"/>
          </w:tcPr>
          <w:p w14:paraId="587179FA" w14:textId="54FE1E53" w:rsidR="00C6660B" w:rsidRPr="00DE556B" w:rsidRDefault="00C6660B" w:rsidP="00C6660B">
            <w:pPr>
              <w:pStyle w:val="iBAAGStandardText"/>
            </w:pPr>
            <w:r w:rsidRPr="00DE556B">
              <w:rPr>
                <w:rStyle w:val="iBAAGStandardTextBoldChar"/>
              </w:rPr>
              <w:lastRenderedPageBreak/>
              <w:t>$</w:t>
            </w:r>
            <w:r>
              <w:rPr>
                <w:rStyle w:val="iBAAGStandardTextBoldChar"/>
              </w:rPr>
              <w:t>30</w:t>
            </w:r>
            <w:r w:rsidRPr="00DE556B">
              <w:t xml:space="preserve"> co-pay per visit</w:t>
            </w:r>
            <w:r>
              <w:t xml:space="preserve">. </w:t>
            </w:r>
            <w:r w:rsidRPr="00DE556B">
              <w:t>The annual deductible does not apply.</w:t>
            </w:r>
          </w:p>
          <w:p w14:paraId="587179FB" w14:textId="77777777" w:rsidR="00C6660B" w:rsidRPr="00DE556B" w:rsidRDefault="00C6660B" w:rsidP="00C6660B">
            <w:pPr>
              <w:pStyle w:val="iBAAGStandardText"/>
            </w:pPr>
          </w:p>
          <w:p w14:paraId="587179FC" w14:textId="77777777" w:rsidR="00C6660B" w:rsidRPr="00DE556B" w:rsidRDefault="00C6660B" w:rsidP="00C6660B">
            <w:pPr>
              <w:pStyle w:val="iBAAGStandardTextBold"/>
            </w:pPr>
            <w:r w:rsidRPr="00DE556B">
              <w:t>Is prior authorization needed?</w:t>
            </w:r>
          </w:p>
          <w:p w14:paraId="587179FD" w14:textId="77777777" w:rsidR="00C6660B" w:rsidRPr="00DE556B" w:rsidRDefault="00C6660B" w:rsidP="00C6660B">
            <w:pPr>
              <w:pStyle w:val="iBAAGStandardText"/>
            </w:pPr>
            <w:r w:rsidRPr="00DE556B">
              <w:t>No</w:t>
            </w:r>
          </w:p>
          <w:p w14:paraId="587179FE" w14:textId="77777777" w:rsidR="00C6660B" w:rsidRPr="00DE556B" w:rsidRDefault="00C6660B" w:rsidP="00C6660B">
            <w:pPr>
              <w:pStyle w:val="iBAAGStandardText"/>
            </w:pPr>
          </w:p>
          <w:p w14:paraId="58717A00" w14:textId="77777777" w:rsidR="00C6660B" w:rsidRPr="00DE556B" w:rsidRDefault="00C6660B" w:rsidP="00C6660B">
            <w:pPr>
              <w:pStyle w:val="iBAAGStandardText"/>
            </w:pPr>
          </w:p>
        </w:tc>
        <w:tc>
          <w:tcPr>
            <w:tcW w:w="2491" w:type="dxa"/>
            <w:shd w:val="clear" w:color="auto" w:fill="FFFFFF" w:themeFill="background1"/>
          </w:tcPr>
          <w:p w14:paraId="58717A01" w14:textId="33DE3550" w:rsidR="00C6660B" w:rsidRPr="00DE556B" w:rsidRDefault="00C6660B" w:rsidP="00C6660B">
            <w:pPr>
              <w:pStyle w:val="iBAAGStandardText"/>
            </w:pPr>
            <w:r>
              <w:rPr>
                <w:rStyle w:val="MemberViewBoldChar"/>
                <w:rFonts w:eastAsiaTheme="minorHAnsi"/>
              </w:rPr>
              <w:lastRenderedPageBreak/>
              <w:t>50%</w:t>
            </w:r>
            <w:r w:rsidRPr="00DE556B">
              <w:t xml:space="preserve"> co-insurance, after you pay the deductible. </w:t>
            </w:r>
          </w:p>
          <w:p w14:paraId="58717A02" w14:textId="77777777" w:rsidR="00C6660B" w:rsidRPr="00DE556B" w:rsidRDefault="00C6660B" w:rsidP="00C6660B">
            <w:pPr>
              <w:pStyle w:val="iBAAGStandardText"/>
            </w:pPr>
          </w:p>
          <w:p w14:paraId="58717A03" w14:textId="77777777" w:rsidR="00C6660B" w:rsidRPr="00DE556B" w:rsidRDefault="00C6660B" w:rsidP="00C6660B">
            <w:pPr>
              <w:pStyle w:val="iBAAGStandardTextBold"/>
            </w:pPr>
            <w:r w:rsidRPr="00DE556B">
              <w:t>Is prior authorization needed?</w:t>
            </w:r>
          </w:p>
          <w:p w14:paraId="58717A04" w14:textId="02F4E338" w:rsidR="00C6660B" w:rsidRPr="00DE556B" w:rsidRDefault="00C6660B" w:rsidP="00C6660B">
            <w:pPr>
              <w:pStyle w:val="iBAAGStandardText"/>
            </w:pPr>
            <w:r w:rsidRPr="00DE556B">
              <w:t>No</w:t>
            </w:r>
          </w:p>
          <w:p w14:paraId="58717A05" w14:textId="77777777" w:rsidR="00C6660B" w:rsidRPr="00DE556B" w:rsidRDefault="00C6660B" w:rsidP="00C6660B">
            <w:pPr>
              <w:pStyle w:val="iBAAGStandardText"/>
            </w:pPr>
          </w:p>
          <w:p w14:paraId="58717A07" w14:textId="77777777" w:rsidR="00C6660B" w:rsidRPr="00DE556B" w:rsidRDefault="00C6660B" w:rsidP="00C6660B">
            <w:pPr>
              <w:pStyle w:val="iBAAGStandardText"/>
            </w:pPr>
          </w:p>
        </w:tc>
        <w:tc>
          <w:tcPr>
            <w:tcW w:w="2491" w:type="dxa"/>
            <w:shd w:val="clear" w:color="auto" w:fill="FFFFFF" w:themeFill="background1"/>
          </w:tcPr>
          <w:p w14:paraId="58717A08" w14:textId="4E4D229B" w:rsidR="00C6660B" w:rsidRPr="00DE556B" w:rsidRDefault="00C6660B" w:rsidP="00C6660B">
            <w:pPr>
              <w:pStyle w:val="iBAAGStandardText"/>
            </w:pPr>
            <w:r w:rsidRPr="00DE556B">
              <w:lastRenderedPageBreak/>
              <w:t xml:space="preserve">Limited to </w:t>
            </w:r>
            <w:r w:rsidRPr="00DE556B">
              <w:rPr>
                <w:rStyle w:val="iBAAGStandardTextBoldChar"/>
              </w:rPr>
              <w:t>1</w:t>
            </w:r>
            <w:r>
              <w:t xml:space="preserve"> </w:t>
            </w:r>
            <w:r w:rsidRPr="00DE556B">
              <w:t xml:space="preserve">exam every </w:t>
            </w:r>
            <w:r w:rsidRPr="00DE556B">
              <w:rPr>
                <w:rStyle w:val="iBAAGStandardTextBoldChar"/>
              </w:rPr>
              <w:t>2</w:t>
            </w:r>
            <w:r w:rsidRPr="00DE556B">
              <w:t xml:space="preserve"> year.</w:t>
            </w:r>
          </w:p>
          <w:p w14:paraId="58717A0B" w14:textId="77777777" w:rsidR="00C6660B" w:rsidRPr="00DE556B" w:rsidRDefault="00C6660B" w:rsidP="00C6660B">
            <w:pPr>
              <w:pStyle w:val="iBAAGStandardText"/>
            </w:pPr>
          </w:p>
          <w:p w14:paraId="58717A0D" w14:textId="14F8DA1F" w:rsidR="00C6660B" w:rsidRPr="00DE556B" w:rsidRDefault="00C6660B" w:rsidP="00C6660B">
            <w:pPr>
              <w:pStyle w:val="iBAAGStandardText"/>
            </w:pPr>
            <w:r w:rsidRPr="00DE556B">
              <w:t>No coverage for:</w:t>
            </w:r>
          </w:p>
          <w:p w14:paraId="58717A0E" w14:textId="77777777" w:rsidR="00C6660B" w:rsidRPr="00DE556B" w:rsidRDefault="00C6660B" w:rsidP="00C6660B">
            <w:pPr>
              <w:pStyle w:val="iBAAGLevel1Bullets"/>
            </w:pPr>
            <w:r w:rsidRPr="00DE556B">
              <w:t>Glasses and contact lenses, including fitting charges.</w:t>
            </w:r>
          </w:p>
          <w:p w14:paraId="58717A0F" w14:textId="77777777" w:rsidR="00C6660B" w:rsidRPr="00DE556B" w:rsidRDefault="00C6660B" w:rsidP="00C6660B">
            <w:pPr>
              <w:pStyle w:val="iBAAGLevel1Bullets"/>
            </w:pPr>
            <w:r w:rsidRPr="00DE556B">
              <w:lastRenderedPageBreak/>
              <w:t xml:space="preserve">Implantable lenses used only to correct a refractive error (such as </w:t>
            </w:r>
            <w:proofErr w:type="spellStart"/>
            <w:r w:rsidRPr="00DE556B">
              <w:t>Intacs</w:t>
            </w:r>
            <w:proofErr w:type="spellEnd"/>
            <w:r w:rsidRPr="00DE556B">
              <w:t xml:space="preserve"> corneal implants).</w:t>
            </w:r>
          </w:p>
          <w:p w14:paraId="58717A10" w14:textId="58B167BE" w:rsidR="00C6660B" w:rsidRPr="00DE556B" w:rsidRDefault="00C6660B" w:rsidP="00C6660B">
            <w:pPr>
              <w:pStyle w:val="iBAAGLevel1Bullets"/>
            </w:pPr>
            <w:r w:rsidRPr="00DE556B">
              <w:t>Surgery that allows you to see better without glasses or other vision correction (such as Lasik surgery).</w:t>
            </w:r>
          </w:p>
          <w:p w14:paraId="58717A14" w14:textId="77777777" w:rsidR="00C6660B" w:rsidRPr="00DE556B" w:rsidRDefault="00C6660B" w:rsidP="00C6660B">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180"/>
        <w:gridCol w:w="9799"/>
      </w:tblGrid>
      <w:tr w:rsidR="00765E08" w:rsidRPr="00DE556B" w14:paraId="58717A19" w14:textId="77777777" w:rsidTr="002E2691">
        <w:tc>
          <w:tcPr>
            <w:tcW w:w="13507" w:type="dxa"/>
            <w:gridSpan w:val="4"/>
            <w:shd w:val="clear" w:color="auto" w:fill="DAEEF3"/>
          </w:tcPr>
          <w:p w14:paraId="58717A18" w14:textId="77777777" w:rsidR="00765E08" w:rsidRPr="00DE556B" w:rsidRDefault="00765E08" w:rsidP="006A6DDF">
            <w:pPr>
              <w:pStyle w:val="iBAAGMajorSectionHeader"/>
            </w:pPr>
            <w:r w:rsidRPr="00DE556B">
              <w:t>CSR View</w:t>
            </w:r>
          </w:p>
        </w:tc>
      </w:tr>
      <w:tr w:rsidR="00DF6736" w:rsidRPr="00DE556B" w14:paraId="59A85B44" w14:textId="77777777" w:rsidTr="004A0D63">
        <w:tblPrEx>
          <w:shd w:val="clear" w:color="auto" w:fill="auto"/>
        </w:tblPrEx>
        <w:tc>
          <w:tcPr>
            <w:tcW w:w="13507" w:type="dxa"/>
            <w:gridSpan w:val="4"/>
            <w:tcBorders>
              <w:bottom w:val="single" w:sz="4" w:space="0" w:color="000000" w:themeColor="text1"/>
            </w:tcBorders>
            <w:shd w:val="clear" w:color="auto" w:fill="C00000"/>
          </w:tcPr>
          <w:p w14:paraId="115A8B8D" w14:textId="77777777" w:rsidR="00DF6736" w:rsidRPr="00DE556B" w:rsidRDefault="00DF6736" w:rsidP="004A0D63">
            <w:pPr>
              <w:pStyle w:val="iBAAGTableHeader"/>
            </w:pPr>
            <w:r w:rsidRPr="00DE556B">
              <w:t>Plan Information</w:t>
            </w:r>
          </w:p>
        </w:tc>
      </w:tr>
      <w:tr w:rsidR="00DF6736" w:rsidRPr="00DE556B" w14:paraId="55D04F01" w14:textId="77777777" w:rsidTr="004A0D63">
        <w:tblPrEx>
          <w:shd w:val="clear" w:color="auto" w:fill="auto"/>
        </w:tblPrEx>
        <w:trPr>
          <w:trHeight w:val="710"/>
        </w:trPr>
        <w:tc>
          <w:tcPr>
            <w:tcW w:w="3708" w:type="dxa"/>
            <w:gridSpan w:val="3"/>
            <w:shd w:val="clear" w:color="auto" w:fill="F2DBDB"/>
          </w:tcPr>
          <w:p w14:paraId="2AC235A4" w14:textId="77777777" w:rsidR="00DF6736" w:rsidRPr="00295D8E" w:rsidRDefault="00DF6736" w:rsidP="004A0D63">
            <w:pPr>
              <w:pStyle w:val="iBAAGSituationBoxName"/>
            </w:pPr>
            <w:bookmarkStart w:id="84" w:name="Babylon"/>
            <w:r>
              <w:t>Babylon</w:t>
            </w:r>
            <w:bookmarkEnd w:id="84"/>
            <w:r>
              <w:t xml:space="preserve"> </w:t>
            </w:r>
          </w:p>
          <w:p w14:paraId="7790AAAB" w14:textId="77777777" w:rsidR="00DF6736" w:rsidRDefault="00DF6736" w:rsidP="004A0D63">
            <w:pPr>
              <w:pStyle w:val="InstructionalText"/>
              <w:rPr>
                <w:szCs w:val="24"/>
              </w:rPr>
            </w:pPr>
          </w:p>
          <w:p w14:paraId="03F05703" w14:textId="2C1E341E" w:rsidR="00DF6736" w:rsidRPr="00A61460" w:rsidRDefault="00DF6736" w:rsidP="004A0D63">
            <w:pPr>
              <w:pStyle w:val="InstructionalText"/>
              <w:rPr>
                <w:szCs w:val="24"/>
              </w:rPr>
            </w:pPr>
          </w:p>
          <w:p w14:paraId="3646CF5A" w14:textId="77777777" w:rsidR="00DF6736" w:rsidRPr="00F10DBA" w:rsidRDefault="00DF6736" w:rsidP="004A0D63">
            <w:pPr>
              <w:pStyle w:val="iBAAGStandardTextBold"/>
            </w:pPr>
            <w:r w:rsidRPr="00F10DBA">
              <w:t>What is Babylon?</w:t>
            </w:r>
          </w:p>
          <w:p w14:paraId="558D918D" w14:textId="77777777" w:rsidR="00DF6736" w:rsidRPr="00F325FA" w:rsidRDefault="00DF6736" w:rsidP="004A0D63">
            <w:pPr>
              <w:pStyle w:val="iBAAGStandardText"/>
            </w:pPr>
            <w:r w:rsidRPr="00F325FA">
              <w:t xml:space="preserve">Babylon is an international online healthcare service for virtual visits. </w:t>
            </w:r>
          </w:p>
        </w:tc>
        <w:tc>
          <w:tcPr>
            <w:tcW w:w="9799" w:type="dxa"/>
            <w:shd w:val="clear" w:color="auto" w:fill="F2DBDB"/>
          </w:tcPr>
          <w:p w14:paraId="4275A50D" w14:textId="77777777" w:rsidR="00A42216" w:rsidRPr="00B51893" w:rsidRDefault="00A42216" w:rsidP="00A42216">
            <w:pPr>
              <w:pStyle w:val="iBAAGStandardText"/>
            </w:pPr>
            <w:r w:rsidRPr="00B51893">
              <w:t>Not Applicable</w:t>
            </w:r>
          </w:p>
          <w:p w14:paraId="4EACCA0E" w14:textId="77777777" w:rsidR="00DF6736" w:rsidRPr="00DE556B" w:rsidRDefault="00DF6736" w:rsidP="002C07BC">
            <w:pPr>
              <w:pStyle w:val="iBAAGStandardText"/>
              <w:ind w:left="360"/>
            </w:pPr>
          </w:p>
        </w:tc>
      </w:tr>
      <w:tr w:rsidR="008C5A66" w:rsidRPr="00DE556B" w14:paraId="12125342" w14:textId="77777777" w:rsidTr="009342AD">
        <w:tc>
          <w:tcPr>
            <w:tcW w:w="13507" w:type="dxa"/>
            <w:gridSpan w:val="4"/>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5" w:name="Genetic_Testing2" w:colFirst="0" w:colLast="0"/>
            <w:r w:rsidRPr="00DE556B">
              <w:rPr>
                <w:b/>
                <w:sz w:val="28"/>
                <w:szCs w:val="32"/>
              </w:rPr>
              <w:t>Genetic Testing</w:t>
            </w:r>
          </w:p>
        </w:tc>
        <w:tc>
          <w:tcPr>
            <w:tcW w:w="9979" w:type="dxa"/>
            <w:gridSpan w:val="2"/>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lastRenderedPageBreak/>
              <w:t>Member Services: Refer to the Genetic Testing SOP for additional information.</w:t>
            </w:r>
          </w:p>
        </w:tc>
      </w:tr>
      <w:bookmarkEnd w:id="85"/>
      <w:tr w:rsidR="002E2691" w:rsidRPr="00DE556B" w14:paraId="58717A2B"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lastRenderedPageBreak/>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EA5C51">
            <w:pPr>
              <w:pStyle w:val="iBAAGSituationBoxName"/>
            </w:pPr>
            <w:bookmarkStart w:id="86" w:name="Multiple_Surgical_Procedures"/>
            <w:r w:rsidRPr="00DE556B">
              <w:t>Multiple Surgical Procedures</w:t>
            </w:r>
            <w:bookmarkEnd w:id="86"/>
          </w:p>
          <w:p w14:paraId="58717A2D" w14:textId="77777777" w:rsidR="002E2691" w:rsidRPr="00DE556B" w:rsidRDefault="002E2691" w:rsidP="00EA5C51">
            <w:pPr>
              <w:pStyle w:val="iBAAGSituationBoxName"/>
            </w:pPr>
          </w:p>
        </w:tc>
        <w:tc>
          <w:tcPr>
            <w:tcW w:w="9990" w:type="dxa"/>
            <w:gridSpan w:val="3"/>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EA5C51">
            <w:pPr>
              <w:pStyle w:val="iBAAGSituationBoxName"/>
            </w:pPr>
            <w:bookmarkStart w:id="87" w:name="NonOffice_Based_Lab_and_Diagnostic_Proce"/>
            <w:r w:rsidRPr="00DE556B">
              <w:t>Non-Network Office Based Lab and Diagnostic Processing (NOBLX)</w:t>
            </w:r>
            <w:bookmarkEnd w:id="87"/>
          </w:p>
        </w:tc>
        <w:tc>
          <w:tcPr>
            <w:tcW w:w="9990" w:type="dxa"/>
            <w:gridSpan w:val="3"/>
            <w:shd w:val="clear" w:color="auto" w:fill="F2DBDB"/>
          </w:tcPr>
          <w:p w14:paraId="12E08A0A" w14:textId="2C3AA832" w:rsidR="00D273AE" w:rsidRDefault="00AB5726" w:rsidP="00D273AE">
            <w:pPr>
              <w:pStyle w:val="iBAAGStandardText"/>
            </w:pPr>
            <w:r w:rsidRPr="00AB5726">
              <w:t>Refer to the NOBLX Job Aid.</w:t>
            </w:r>
          </w:p>
          <w:p w14:paraId="4B1C55B5" w14:textId="4BEEF94D" w:rsidR="00D273AE" w:rsidRPr="00AF1238" w:rsidRDefault="00D273AE" w:rsidP="00D273AE">
            <w:pPr>
              <w:pStyle w:val="iBAAGLevel1Bullets"/>
              <w:tabs>
                <w:tab w:val="left" w:pos="720"/>
              </w:tabs>
              <w:rPr>
                <w:rStyle w:val="InstructionalTextChar"/>
                <w:b w:val="0"/>
                <w:color w:val="000000" w:themeColor="text1"/>
              </w:rPr>
            </w:pPr>
            <w:r>
              <w:t xml:space="preserve">State: </w:t>
            </w:r>
            <w:r w:rsidR="003B43E6">
              <w:t>CA</w:t>
            </w:r>
          </w:p>
          <w:p w14:paraId="58717A37" w14:textId="3E09F9E5" w:rsidR="002E2691" w:rsidRPr="00DE556B" w:rsidRDefault="00D273AE" w:rsidP="00D273AE">
            <w:pPr>
              <w:pStyle w:val="iBAAGLevel1Bullets"/>
            </w:pPr>
            <w:r>
              <w:t xml:space="preserve">Product Code: </w:t>
            </w:r>
            <w:r w:rsidR="003B43E6">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Family_Planning</w:t>
      </w:r>
      <w:proofErr w:type="spellEnd"/>
      <w:r w:rsidRPr="00DE556B">
        <w:rPr>
          <w:rStyle w:val="iBAAGTags"/>
        </w:rPr>
        <w:t>--&gt;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88" w:name="Family_Planning"/>
            <w:r w:rsidRPr="00DE556B">
              <w:t>Family Planning</w:t>
            </w:r>
            <w:bookmarkEnd w:id="88"/>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9" w:name="Fertility_Solutions"/>
            <w:r>
              <w:rPr>
                <w:b/>
                <w:sz w:val="28"/>
                <w:szCs w:val="28"/>
              </w:rPr>
              <w:t>Fertility Solutions</w:t>
            </w:r>
            <w:bookmarkEnd w:id="89"/>
          </w:p>
        </w:tc>
        <w:tc>
          <w:tcPr>
            <w:tcW w:w="9990" w:type="dxa"/>
            <w:gridSpan w:val="5"/>
            <w:shd w:val="clear" w:color="auto" w:fill="FFFFFF" w:themeFill="background1"/>
          </w:tcPr>
          <w:p w14:paraId="0E44CF83" w14:textId="77777777" w:rsidR="00BC1A73" w:rsidRDefault="00BC1A73" w:rsidP="005008C8">
            <w:pPr>
              <w:pStyle w:val="iBAAGStandardText"/>
            </w:pPr>
            <w:r>
              <w:t>Not Applicable</w:t>
            </w:r>
          </w:p>
          <w:p w14:paraId="7C78C2C1" w14:textId="0514E93F" w:rsidR="003B43E6" w:rsidRPr="003F3B5E" w:rsidRDefault="003B43E6" w:rsidP="005008C8">
            <w:pPr>
              <w:pStyle w:val="iBAAGStandardText"/>
            </w:pP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EA5C51">
            <w:pPr>
              <w:pStyle w:val="iBAAGSituationBoxName"/>
            </w:pPr>
            <w:bookmarkStart w:id="90" w:name="Infertility_Reproductive_Services"/>
            <w:r w:rsidRPr="00DE556B">
              <w:lastRenderedPageBreak/>
              <w:t>Infertility &amp; Reproductive Services</w:t>
            </w:r>
            <w:bookmarkEnd w:id="90"/>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1D593E9C" w:rsidR="002E2691" w:rsidRPr="00DE556B" w:rsidRDefault="002E2691" w:rsidP="00627F12">
            <w:pPr>
              <w:pStyle w:val="iBAAGLevel1Bullets"/>
            </w:pPr>
            <w:r w:rsidRPr="00DE556B">
              <w:t xml:space="preserve">Voluntary sterilization </w:t>
            </w:r>
          </w:p>
          <w:p w14:paraId="58717A4F" w14:textId="4F81E4F5" w:rsidR="002E2691" w:rsidRPr="00DE556B" w:rsidRDefault="002E2691" w:rsidP="00627F12">
            <w:pPr>
              <w:pStyle w:val="iBAAGLevel1Bullets"/>
            </w:pPr>
            <w:r w:rsidRPr="00DE556B">
              <w:t>Contraceptive services</w:t>
            </w:r>
          </w:p>
          <w:p w14:paraId="58717A51" w14:textId="65190897"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25FE4E37"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5"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6F602F9D" w14:textId="51C40EFD" w:rsidR="008D1BA6" w:rsidRPr="00DE556B" w:rsidRDefault="002E2691" w:rsidP="002C07BC">
            <w:pPr>
              <w:pStyle w:val="iBAAGLevel1Bullets"/>
            </w:pPr>
            <w:r w:rsidRPr="00DE556B">
              <w:t>The reversal of voluntary sterilization.</w:t>
            </w:r>
            <w:r w:rsidR="003B43E6" w:rsidRPr="00DE556B" w:rsidDel="003B43E6">
              <w:t xml:space="preserve"> </w:t>
            </w: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proofErr w:type="gramStart"/>
      <w:r w:rsidRPr="00DE556B">
        <w:rPr>
          <w:rStyle w:val="iBAAGTags"/>
        </w:rPr>
        <w:lastRenderedPageBreak/>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Special_Services</w:t>
      </w:r>
      <w:proofErr w:type="spellEnd"/>
      <w:r w:rsidRPr="00DE556B">
        <w:rPr>
          <w:rStyle w:val="iBAAGTags"/>
        </w:rPr>
        <w:t>--&gt;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6" w:history="1">
        <w:hyperlink r:id="rId67"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1" w:name="Special_Services"/>
            <w:r w:rsidRPr="00DE556B">
              <w:t>Special Services</w:t>
            </w:r>
            <w:bookmarkEnd w:id="91"/>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2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00"/>
        <w:gridCol w:w="2129"/>
        <w:gridCol w:w="2129"/>
        <w:gridCol w:w="2581"/>
        <w:gridCol w:w="3290"/>
      </w:tblGrid>
      <w:tr w:rsidR="002309E3" w:rsidRPr="00DE556B" w14:paraId="58717AC5" w14:textId="77777777" w:rsidTr="00C6660B">
        <w:tc>
          <w:tcPr>
            <w:tcW w:w="3400"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129" w:type="dxa"/>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309E3" w:rsidRPr="00DE556B" w14:paraId="58717AD2" w14:textId="77777777" w:rsidTr="00C6660B">
        <w:tc>
          <w:tcPr>
            <w:tcW w:w="3400" w:type="dxa"/>
            <w:shd w:val="clear" w:color="auto" w:fill="FFFFFF" w:themeFill="background1"/>
          </w:tcPr>
          <w:p w14:paraId="58717AC6" w14:textId="77777777" w:rsidR="00275C43" w:rsidRPr="00DE556B" w:rsidRDefault="00275C43" w:rsidP="00EA5C51">
            <w:pPr>
              <w:pStyle w:val="iBAAGSituationBoxName"/>
            </w:pPr>
            <w:bookmarkStart w:id="92" w:name="Acupuncture_Services"/>
            <w:r w:rsidRPr="00DE556B">
              <w:lastRenderedPageBreak/>
              <w:t>Acupuncture Services</w:t>
            </w:r>
            <w:bookmarkEnd w:id="92"/>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129" w:type="dxa"/>
            <w:shd w:val="clear" w:color="auto" w:fill="FFFFFF" w:themeFill="background1"/>
          </w:tcPr>
          <w:p w14:paraId="657E33BE" w14:textId="77777777" w:rsidR="003B43E6" w:rsidRDefault="003B43E6" w:rsidP="003B43E6">
            <w:r>
              <w:rPr>
                <w:rStyle w:val="iBAAGStandardTextBoldChar"/>
              </w:rPr>
              <w:t>30%</w:t>
            </w:r>
            <w:r w:rsidRPr="00DE556B">
              <w:t xml:space="preserve"> </w:t>
            </w:r>
            <w:r w:rsidRPr="00DE556B">
              <w:rPr>
                <w:rStyle w:val="iBAAGStandardTextChar"/>
              </w:rPr>
              <w:t>co-insurance, after you pay the deductible.</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129" w:type="dxa"/>
            <w:shd w:val="clear" w:color="auto" w:fill="FFFFFF" w:themeFill="background1"/>
          </w:tcPr>
          <w:p w14:paraId="4BCF9E52" w14:textId="01D6B624" w:rsidR="00275C43" w:rsidRPr="00DE556B" w:rsidRDefault="00275C43" w:rsidP="002555D3">
            <w:pPr>
              <w:pStyle w:val="iBAAGStandardText"/>
            </w:pPr>
            <w:r w:rsidRPr="00DE556B">
              <w:rPr>
                <w:rStyle w:val="iBAAGStandardTextBoldChar"/>
              </w:rPr>
              <w:t>$</w:t>
            </w:r>
            <w:r w:rsidR="003B43E6">
              <w:rPr>
                <w:rStyle w:val="iBAAGStandardTextBoldChar"/>
              </w:rPr>
              <w:t>30</w:t>
            </w:r>
            <w:r w:rsidRPr="00DE556B">
              <w:t xml:space="preserve"> co-pay per visit</w:t>
            </w:r>
            <w:r w:rsidR="000B67AD" w:rsidRPr="00DE556B">
              <w:t>.</w:t>
            </w:r>
            <w:r w:rsidR="003B43E6">
              <w:t xml:space="preserve"> </w:t>
            </w: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581" w:type="dxa"/>
            <w:shd w:val="clear" w:color="auto" w:fill="FFFFFF" w:themeFill="background1"/>
          </w:tcPr>
          <w:p w14:paraId="37E8ECAB" w14:textId="25164265" w:rsidR="00275C43" w:rsidRPr="00DE556B" w:rsidRDefault="00BB34DE" w:rsidP="002555D3">
            <w:pPr>
              <w:pStyle w:val="iBAAGStandardText"/>
            </w:pPr>
            <w:r>
              <w:rPr>
                <w:rStyle w:val="MemberViewBoldChar"/>
                <w:rFonts w:eastAsiaTheme="minorHAnsi"/>
              </w:rPr>
              <w:t>50%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90" w:type="dxa"/>
            <w:shd w:val="clear" w:color="auto" w:fill="FFFFFF" w:themeFill="background1"/>
          </w:tcPr>
          <w:p w14:paraId="58717AD1" w14:textId="01A05794" w:rsidR="00275C43" w:rsidRPr="00DE556B" w:rsidRDefault="00E2378E" w:rsidP="00E2378E">
            <w:pPr>
              <w:pStyle w:val="iBAAGStandardText"/>
            </w:pPr>
            <w:r>
              <w:t xml:space="preserve">Limited to </w:t>
            </w:r>
            <w:r>
              <w:rPr>
                <w:rStyle w:val="iBAAGStandardTextBoldChar"/>
              </w:rPr>
              <w:t>$</w:t>
            </w:r>
            <w:r w:rsidR="003B43E6">
              <w:rPr>
                <w:rStyle w:val="iBAAGStandardTextBoldChar"/>
              </w:rPr>
              <w:t>2,500</w:t>
            </w:r>
            <w:r>
              <w:t xml:space="preserve"> in eligible expenses per year.</w:t>
            </w:r>
          </w:p>
        </w:tc>
      </w:tr>
      <w:tr w:rsidR="002309E3" w:rsidRPr="00DE556B" w14:paraId="58717AD9" w14:textId="77777777" w:rsidTr="00C6660B">
        <w:tc>
          <w:tcPr>
            <w:tcW w:w="3400" w:type="dxa"/>
            <w:tcBorders>
              <w:bottom w:val="single" w:sz="4" w:space="0" w:color="000000" w:themeColor="text1"/>
            </w:tcBorders>
            <w:shd w:val="clear" w:color="auto" w:fill="31849B"/>
            <w:vAlign w:val="center"/>
          </w:tcPr>
          <w:p w14:paraId="58717AD3" w14:textId="2F128F1E" w:rsidR="00275C43" w:rsidRPr="00DE556B" w:rsidRDefault="00275C43" w:rsidP="006A6DDF">
            <w:pPr>
              <w:pStyle w:val="iBAAGTableHeader"/>
            </w:pPr>
            <w:r w:rsidRPr="00DE556B">
              <w:t>Common Medical Event</w:t>
            </w:r>
          </w:p>
        </w:tc>
        <w:tc>
          <w:tcPr>
            <w:tcW w:w="2129" w:type="dxa"/>
            <w:tcBorders>
              <w:bottom w:val="single" w:sz="4" w:space="0" w:color="000000" w:themeColor="text1"/>
            </w:tcBorders>
            <w:shd w:val="clear" w:color="auto" w:fill="31849B"/>
          </w:tcPr>
          <w:p w14:paraId="69D9E4C8" w14:textId="77777777" w:rsidR="00275C43" w:rsidRPr="00DE556B" w:rsidRDefault="00275C43" w:rsidP="002555D3">
            <w:pPr>
              <w:pStyle w:val="iBAAGTableHeader"/>
            </w:pPr>
            <w:r w:rsidRPr="00DE556B">
              <w:t>Your cost if you use</w:t>
            </w:r>
          </w:p>
          <w:p w14:paraId="2B925B98" w14:textId="672ACB95"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4124C978" w14:textId="77777777" w:rsidR="00275C43" w:rsidRPr="00DE556B" w:rsidRDefault="00275C43" w:rsidP="002555D3">
            <w:pPr>
              <w:pStyle w:val="iBAAGTableHeader"/>
            </w:pPr>
            <w:r w:rsidRPr="00DE556B">
              <w:t>Your cost if you use</w:t>
            </w:r>
          </w:p>
          <w:p w14:paraId="58717AD5" w14:textId="3B51C873"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192ABB45" w14:textId="77777777" w:rsidR="00275C43" w:rsidRPr="00DE556B" w:rsidRDefault="00275C43" w:rsidP="002555D3">
            <w:pPr>
              <w:pStyle w:val="iBAAGTableHeader"/>
            </w:pPr>
            <w:r w:rsidRPr="00DE556B">
              <w:t>Your cost if you use U.S.</w:t>
            </w:r>
          </w:p>
          <w:p w14:paraId="58717AD7" w14:textId="175F071B"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AD8" w14:textId="77777777" w:rsidR="00275C43" w:rsidRPr="00DE556B" w:rsidRDefault="00275C43" w:rsidP="006A6DDF">
            <w:pPr>
              <w:pStyle w:val="iBAAGTableHeader"/>
            </w:pPr>
            <w:r w:rsidRPr="00DE556B">
              <w:t>Limits &amp; Exceptions</w:t>
            </w:r>
          </w:p>
        </w:tc>
      </w:tr>
      <w:tr w:rsidR="002309E3" w:rsidRPr="00DE556B" w14:paraId="58717AFC" w14:textId="77777777" w:rsidTr="00C6660B">
        <w:tc>
          <w:tcPr>
            <w:tcW w:w="3400" w:type="dxa"/>
            <w:shd w:val="clear" w:color="auto" w:fill="FFFFFF" w:themeFill="background1"/>
          </w:tcPr>
          <w:p w14:paraId="58717ADA" w14:textId="77777777" w:rsidR="000070CB" w:rsidRPr="00DE556B" w:rsidRDefault="000070CB" w:rsidP="00EA5C51">
            <w:pPr>
              <w:pStyle w:val="iBAAGSituationBoxName"/>
            </w:pPr>
            <w:bookmarkStart w:id="93" w:name="Chiropractic_Services"/>
            <w:r w:rsidRPr="00DE556B">
              <w:t>Chiropractic (Manipulative) Services</w:t>
            </w:r>
            <w:bookmarkEnd w:id="93"/>
          </w:p>
          <w:p w14:paraId="58717ADB" w14:textId="77777777" w:rsidR="000070CB" w:rsidRPr="00DE556B" w:rsidRDefault="000070CB" w:rsidP="006A6DDF">
            <w:pPr>
              <w:pStyle w:val="iBAAGStandardText"/>
            </w:pPr>
          </w:p>
          <w:p w14:paraId="58717ADC" w14:textId="77777777" w:rsidR="000070CB" w:rsidRPr="00DE556B" w:rsidRDefault="000070CB" w:rsidP="006A6DDF">
            <w:pPr>
              <w:pStyle w:val="iBAAGStandardText"/>
            </w:pPr>
            <w:r w:rsidRPr="00DE556B">
              <w:rPr>
                <w:rStyle w:val="iBAAGStandardTextBoldChar"/>
              </w:rPr>
              <w:t xml:space="preserve">What </w:t>
            </w:r>
            <w:proofErr w:type="gramStart"/>
            <w:r w:rsidRPr="00DE556B">
              <w:rPr>
                <w:rStyle w:val="iBAAGStandardTextBoldChar"/>
              </w:rPr>
              <w:t>are</w:t>
            </w:r>
            <w:proofErr w:type="gramEnd"/>
            <w:r w:rsidRPr="00DE556B">
              <w:rPr>
                <w:rStyle w:val="iBAAGStandardTextBoldChar"/>
              </w:rPr>
              <w:t xml:space="preserve"> chiropractic (manipulative) services?</w:t>
            </w:r>
            <w:r w:rsidRPr="00DE556B">
              <w:t xml:space="preserve"> Treatment that focuses on the spine and nervous system to help with pain and overall health.</w:t>
            </w:r>
          </w:p>
          <w:p w14:paraId="58717ADD" w14:textId="77777777" w:rsidR="000070CB" w:rsidRPr="00DE556B" w:rsidRDefault="000070CB" w:rsidP="006A6DDF">
            <w:pPr>
              <w:pStyle w:val="iBAAGStandardText"/>
            </w:pPr>
          </w:p>
          <w:p w14:paraId="58717ADE" w14:textId="77777777" w:rsidR="000070CB" w:rsidRPr="00DE556B" w:rsidRDefault="000070CB" w:rsidP="006A6DDF">
            <w:pPr>
              <w:pStyle w:val="iBAAGStandardTextBold"/>
            </w:pPr>
            <w:r w:rsidRPr="00DE556B">
              <w:lastRenderedPageBreak/>
              <w:t xml:space="preserve">Want more information? </w:t>
            </w:r>
          </w:p>
          <w:p w14:paraId="58717ADF" w14:textId="77777777" w:rsidR="000070CB" w:rsidRPr="00DE556B" w:rsidRDefault="000070CB" w:rsidP="006A6DDF">
            <w:pPr>
              <w:pStyle w:val="iBAAGStandardText"/>
            </w:pPr>
            <w:r w:rsidRPr="00DE556B">
              <w:t xml:space="preserve">View the </w:t>
            </w:r>
            <w:hyperlink r:id="rId69" w:history="1">
              <w:r w:rsidRPr="00DE556B">
                <w:rPr>
                  <w:rStyle w:val="Hyperlinks"/>
                </w:rPr>
                <w:t>glossary</w:t>
              </w:r>
            </w:hyperlink>
            <w:r w:rsidRPr="00DE556B">
              <w:t xml:space="preserve"> for definitions.</w:t>
            </w:r>
          </w:p>
          <w:p w14:paraId="58717AE0" w14:textId="77777777" w:rsidR="000070CB" w:rsidRPr="00DE556B" w:rsidRDefault="000070CB" w:rsidP="006A6DDF"/>
        </w:tc>
        <w:tc>
          <w:tcPr>
            <w:tcW w:w="2129" w:type="dxa"/>
            <w:shd w:val="clear" w:color="auto" w:fill="FFFFFF" w:themeFill="background1"/>
          </w:tcPr>
          <w:p w14:paraId="34638208" w14:textId="77777777" w:rsidR="003B43E6" w:rsidRDefault="003B43E6" w:rsidP="003B43E6">
            <w:r>
              <w:rPr>
                <w:rStyle w:val="iBAAGStandardTextBoldChar"/>
              </w:rPr>
              <w:lastRenderedPageBreak/>
              <w:t>30%</w:t>
            </w:r>
            <w:r w:rsidRPr="00DE556B">
              <w:t xml:space="preserve"> </w:t>
            </w:r>
            <w:r w:rsidRPr="00DE556B">
              <w:rPr>
                <w:rStyle w:val="iBAAGStandardTextChar"/>
              </w:rPr>
              <w:t>co-insurance, after you pay the deductible.</w:t>
            </w:r>
          </w:p>
          <w:p w14:paraId="4F19F715" w14:textId="77777777" w:rsidR="00D72A3E" w:rsidRPr="00DE556B" w:rsidRDefault="00D72A3E" w:rsidP="00D72A3E">
            <w:pPr>
              <w:pStyle w:val="iBAAGStandardText"/>
            </w:pPr>
          </w:p>
          <w:p w14:paraId="3228C87B" w14:textId="77777777" w:rsidR="00D72A3E" w:rsidRPr="00DE556B" w:rsidRDefault="00D72A3E" w:rsidP="00D72A3E">
            <w:pPr>
              <w:pStyle w:val="iBAAGStandardTextBold"/>
            </w:pPr>
            <w:r w:rsidRPr="00DE556B">
              <w:t>Is prior authorization needed?</w:t>
            </w:r>
          </w:p>
          <w:p w14:paraId="619FE714" w14:textId="77777777" w:rsidR="00D72A3E" w:rsidRPr="00DE556B" w:rsidRDefault="00D72A3E" w:rsidP="00D72A3E">
            <w:pPr>
              <w:pStyle w:val="iBAAGStandardText"/>
            </w:pPr>
            <w:r w:rsidRPr="00DE556B">
              <w:t>No</w:t>
            </w:r>
          </w:p>
          <w:p w14:paraId="6510EE62" w14:textId="77777777" w:rsidR="000070CB" w:rsidRPr="00DE556B" w:rsidRDefault="000070CB" w:rsidP="006A6DDF">
            <w:pPr>
              <w:pStyle w:val="iBAAGStandardText"/>
              <w:rPr>
                <w:rStyle w:val="InstructionalTextChar"/>
              </w:rPr>
            </w:pPr>
          </w:p>
        </w:tc>
        <w:tc>
          <w:tcPr>
            <w:tcW w:w="2129" w:type="dxa"/>
            <w:shd w:val="clear" w:color="auto" w:fill="FFFFFF" w:themeFill="background1"/>
          </w:tcPr>
          <w:p w14:paraId="58717AE5" w14:textId="31CFFB90" w:rsidR="000070CB" w:rsidRPr="00DE556B" w:rsidRDefault="000070CB" w:rsidP="006A6DDF">
            <w:pPr>
              <w:pStyle w:val="iBAAGStandardText"/>
            </w:pPr>
            <w:r w:rsidRPr="00DE556B">
              <w:rPr>
                <w:rStyle w:val="iBAAGStandardTextBoldChar"/>
              </w:rPr>
              <w:t>$</w:t>
            </w:r>
            <w:r w:rsidR="003B43E6">
              <w:rPr>
                <w:rStyle w:val="iBAAGStandardTextBoldChar"/>
              </w:rPr>
              <w:t>30</w:t>
            </w:r>
            <w:r w:rsidRPr="00DE556B">
              <w:t xml:space="preserve"> co-pay per </w:t>
            </w:r>
            <w:r w:rsidRPr="002C07BC">
              <w:rPr>
                <w:color w:val="auto"/>
              </w:rPr>
              <w:t>visit</w:t>
            </w:r>
            <w:r w:rsidR="003B43E6" w:rsidRPr="002C07BC">
              <w:rPr>
                <w:rStyle w:val="InstructionalTextChar"/>
                <w:b w:val="0"/>
                <w:color w:val="auto"/>
              </w:rPr>
              <w:t>.</w:t>
            </w:r>
            <w:r w:rsidR="003B43E6" w:rsidRPr="002C07BC">
              <w:rPr>
                <w:rStyle w:val="InstructionalTextChar"/>
                <w:color w:val="auto"/>
              </w:rPr>
              <w:t xml:space="preserve"> </w:t>
            </w:r>
            <w:r w:rsidRPr="00DE556B">
              <w:t>The annual deductible does not apply.</w:t>
            </w:r>
          </w:p>
          <w:p w14:paraId="58717AE6" w14:textId="77777777" w:rsidR="000070CB" w:rsidRPr="00DE556B" w:rsidRDefault="000070CB" w:rsidP="006A6DDF">
            <w:pPr>
              <w:pStyle w:val="iBAAGStandardText"/>
            </w:pPr>
          </w:p>
          <w:p w14:paraId="58717AE7" w14:textId="77777777" w:rsidR="000070CB" w:rsidRPr="00DE556B" w:rsidRDefault="000070CB" w:rsidP="006A6DDF">
            <w:pPr>
              <w:pStyle w:val="iBAAGStandardTextBold"/>
            </w:pPr>
            <w:r w:rsidRPr="00DE556B">
              <w:t>Is prior authorization needed?</w:t>
            </w:r>
          </w:p>
          <w:p w14:paraId="58717AE8" w14:textId="77777777" w:rsidR="000070CB" w:rsidRPr="00DE556B" w:rsidRDefault="000070CB" w:rsidP="006A6DDF">
            <w:pPr>
              <w:pStyle w:val="iBAAGStandardText"/>
            </w:pPr>
            <w:r w:rsidRPr="00DE556B">
              <w:t>No</w:t>
            </w:r>
          </w:p>
          <w:p w14:paraId="58717AE9" w14:textId="77777777" w:rsidR="000070CB" w:rsidRPr="00DE556B" w:rsidRDefault="000070CB" w:rsidP="006A6DDF">
            <w:pPr>
              <w:pStyle w:val="iBAAGStandardText"/>
            </w:pPr>
          </w:p>
          <w:p w14:paraId="58717AEA" w14:textId="77777777" w:rsidR="000070CB" w:rsidRPr="00DE556B" w:rsidRDefault="000070CB" w:rsidP="00134965">
            <w:pPr>
              <w:pStyle w:val="iBAAGStandardText"/>
            </w:pPr>
          </w:p>
        </w:tc>
        <w:tc>
          <w:tcPr>
            <w:tcW w:w="2581" w:type="dxa"/>
            <w:shd w:val="clear" w:color="auto" w:fill="FFFFFF" w:themeFill="background1"/>
          </w:tcPr>
          <w:p w14:paraId="58717AEB" w14:textId="12F291FE" w:rsidR="000070CB" w:rsidRPr="00DE556B" w:rsidRDefault="00BB34DE" w:rsidP="006A6DDF">
            <w:pPr>
              <w:pStyle w:val="iBAAGStandardText"/>
            </w:pPr>
            <w:r>
              <w:rPr>
                <w:rStyle w:val="iBAAGStandardTextBoldChar"/>
              </w:rPr>
              <w:t>50%</w:t>
            </w:r>
            <w:r w:rsidR="000070CB" w:rsidRPr="00DE556B">
              <w:t xml:space="preserve"> co-insurance, after you pay the deductible </w:t>
            </w:r>
          </w:p>
          <w:p w14:paraId="58717AEC" w14:textId="77777777" w:rsidR="000070CB" w:rsidRPr="00DE556B" w:rsidRDefault="000070CB" w:rsidP="006A6DDF">
            <w:pPr>
              <w:pStyle w:val="iBAAGStandardText"/>
            </w:pPr>
          </w:p>
          <w:p w14:paraId="58717AED" w14:textId="77777777" w:rsidR="000070CB" w:rsidRPr="00DE556B" w:rsidRDefault="000070CB" w:rsidP="006A6DDF">
            <w:pPr>
              <w:pStyle w:val="iBAAGStandardTextBold"/>
            </w:pPr>
            <w:r w:rsidRPr="00DE556B">
              <w:t>Is prior authorization needed?</w:t>
            </w:r>
          </w:p>
          <w:p w14:paraId="58717AEE" w14:textId="77777777" w:rsidR="000070CB" w:rsidRPr="00DE556B" w:rsidRDefault="000070CB" w:rsidP="006A6DDF">
            <w:pPr>
              <w:pStyle w:val="iBAAGStandardText"/>
            </w:pPr>
            <w:r w:rsidRPr="00DE556B">
              <w:t>Yes</w:t>
            </w:r>
          </w:p>
          <w:p w14:paraId="58717AEF" w14:textId="77777777" w:rsidR="000070CB" w:rsidRPr="00DE556B" w:rsidRDefault="000070CB" w:rsidP="006A6DDF">
            <w:pPr>
              <w:pStyle w:val="iBAAGStandardText"/>
            </w:pPr>
            <w:r w:rsidRPr="00DE556B">
              <w:tab/>
            </w:r>
          </w:p>
          <w:p w14:paraId="58717AF0" w14:textId="77777777" w:rsidR="000070CB" w:rsidRPr="00DE556B" w:rsidRDefault="000070CB" w:rsidP="006A6DDF">
            <w:pPr>
              <w:pStyle w:val="iBAAGStandardTextBold"/>
            </w:pPr>
            <w:r w:rsidRPr="00DE556B">
              <w:t>Prior authorization is:</w:t>
            </w:r>
          </w:p>
          <w:p w14:paraId="58717AF1" w14:textId="77777777" w:rsidR="000070CB" w:rsidRPr="00DE556B" w:rsidRDefault="000070CB" w:rsidP="006A6DDF">
            <w:pPr>
              <w:pStyle w:val="iBAAGStandardText"/>
            </w:pPr>
            <w:r w:rsidRPr="00DE556B">
              <w:t xml:space="preserve">Getting approval by calling the </w:t>
            </w:r>
            <w:r w:rsidRPr="00DE556B">
              <w:lastRenderedPageBreak/>
              <w:t>number listed on your health plan ID card before you can get medicine or services.</w:t>
            </w:r>
          </w:p>
          <w:p w14:paraId="58717AF2" w14:textId="77777777" w:rsidR="000070CB" w:rsidRPr="00DE556B" w:rsidRDefault="000070CB" w:rsidP="006A6DDF">
            <w:pPr>
              <w:pStyle w:val="iBAAGStandardText"/>
            </w:pPr>
          </w:p>
          <w:p w14:paraId="58717AF3" w14:textId="77777777" w:rsidR="000070CB" w:rsidRPr="00DE556B" w:rsidRDefault="000070CB" w:rsidP="006A6DDF">
            <w:pPr>
              <w:pStyle w:val="iBAAGStandardTextBold"/>
            </w:pPr>
            <w:r w:rsidRPr="00DE556B">
              <w:t xml:space="preserve">When do I need to call? </w:t>
            </w:r>
          </w:p>
          <w:p w14:paraId="58717AF4" w14:textId="77777777" w:rsidR="000070CB" w:rsidRPr="00DE556B" w:rsidRDefault="000070CB" w:rsidP="006A6DDF">
            <w:pPr>
              <w:pStyle w:val="iBAAGLevel1Bullets"/>
            </w:pPr>
            <w:r w:rsidRPr="00DE556B">
              <w:t>5 business days before scheduled services</w:t>
            </w:r>
          </w:p>
          <w:p w14:paraId="58717AF5" w14:textId="77777777" w:rsidR="000070CB" w:rsidRPr="00DE556B" w:rsidRDefault="000070CB" w:rsidP="006A6DDF">
            <w:pPr>
              <w:pStyle w:val="iBAAGLevel1Bullets"/>
            </w:pPr>
            <w:r w:rsidRPr="00DE556B">
              <w:t xml:space="preserve">As soon as possible for non-scheduled services </w:t>
            </w:r>
          </w:p>
          <w:p w14:paraId="58717AF6" w14:textId="77777777" w:rsidR="000070CB" w:rsidRPr="00DE556B" w:rsidRDefault="000070CB" w:rsidP="006A6DDF">
            <w:pPr>
              <w:pStyle w:val="iBAAGStandardText"/>
            </w:pPr>
          </w:p>
          <w:p w14:paraId="58717AF7" w14:textId="77777777" w:rsidR="000070CB" w:rsidRPr="00DE556B" w:rsidRDefault="000070CB" w:rsidP="006A6DDF">
            <w:pPr>
              <w:pStyle w:val="iBAAGStandardTextBold"/>
            </w:pPr>
            <w:r w:rsidRPr="00DE556B">
              <w:t xml:space="preserve">If you don’t get prior authorization, you pay: </w:t>
            </w:r>
          </w:p>
          <w:p w14:paraId="58717AF8" w14:textId="7ED7661B" w:rsidR="000070CB" w:rsidRPr="00DE556B" w:rsidRDefault="00C6660B" w:rsidP="006A6DDF">
            <w:pPr>
              <w:pStyle w:val="iBAAGStandardText"/>
            </w:pPr>
            <w:r>
              <w:rPr>
                <w:rStyle w:val="iBAAGStandardTextBoldChar"/>
              </w:rPr>
              <w:t>50%</w:t>
            </w:r>
            <w:r w:rsidR="000070CB" w:rsidRPr="00DE556B">
              <w:t xml:space="preserve"> co-insurance</w:t>
            </w:r>
          </w:p>
          <w:p w14:paraId="58717AF9" w14:textId="77777777" w:rsidR="000070CB" w:rsidRPr="00DE556B" w:rsidRDefault="000070CB" w:rsidP="006A6DDF">
            <w:pPr>
              <w:pStyle w:val="iBAAGStandardText"/>
            </w:pPr>
          </w:p>
        </w:tc>
        <w:tc>
          <w:tcPr>
            <w:tcW w:w="3290" w:type="dxa"/>
            <w:shd w:val="clear" w:color="auto" w:fill="FFFFFF" w:themeFill="background1"/>
          </w:tcPr>
          <w:p w14:paraId="58717AFA" w14:textId="77777777" w:rsidR="000070CB" w:rsidRPr="00DE556B" w:rsidRDefault="000070CB" w:rsidP="006A6DDF">
            <w:pPr>
              <w:pStyle w:val="iBAAGStandardText"/>
            </w:pPr>
            <w:r w:rsidRPr="00DE556B">
              <w:lastRenderedPageBreak/>
              <w:t xml:space="preserve">Limited to </w:t>
            </w:r>
            <w:r w:rsidRPr="00DE556B">
              <w:rPr>
                <w:rStyle w:val="iBAAGStandardTextBoldChar"/>
              </w:rPr>
              <w:t>20</w:t>
            </w:r>
            <w:r w:rsidRPr="00DE556B">
              <w:t xml:space="preserve"> visits per year.</w:t>
            </w:r>
          </w:p>
          <w:p w14:paraId="58717AFB" w14:textId="77777777" w:rsidR="000070CB" w:rsidRPr="00DE556B" w:rsidRDefault="000070CB" w:rsidP="006A6DDF">
            <w:pPr>
              <w:pStyle w:val="iBAAGStandardText"/>
            </w:pPr>
          </w:p>
        </w:tc>
      </w:tr>
      <w:tr w:rsidR="002309E3" w:rsidRPr="00DE556B" w14:paraId="58717B03" w14:textId="77777777" w:rsidTr="00C6660B">
        <w:tc>
          <w:tcPr>
            <w:tcW w:w="3400" w:type="dxa"/>
            <w:tcBorders>
              <w:bottom w:val="single" w:sz="4" w:space="0" w:color="000000" w:themeColor="text1"/>
            </w:tcBorders>
            <w:shd w:val="clear" w:color="auto" w:fill="31849B"/>
            <w:vAlign w:val="center"/>
          </w:tcPr>
          <w:p w14:paraId="58717AFD" w14:textId="77777777" w:rsidR="00275C43" w:rsidRPr="00DE556B" w:rsidRDefault="00275C43" w:rsidP="006A6DDF">
            <w:pPr>
              <w:pStyle w:val="iBAAGTableHeader"/>
            </w:pPr>
            <w:r w:rsidRPr="00DE556B">
              <w:t>Common Medical Event</w:t>
            </w:r>
          </w:p>
        </w:tc>
        <w:tc>
          <w:tcPr>
            <w:tcW w:w="2129" w:type="dxa"/>
            <w:tcBorders>
              <w:bottom w:val="single" w:sz="4" w:space="0" w:color="000000" w:themeColor="text1"/>
            </w:tcBorders>
            <w:shd w:val="clear" w:color="auto" w:fill="31849B"/>
          </w:tcPr>
          <w:p w14:paraId="57525CC1" w14:textId="77777777" w:rsidR="00275C43" w:rsidRPr="00DE556B" w:rsidRDefault="00275C43" w:rsidP="002555D3">
            <w:pPr>
              <w:pStyle w:val="iBAAGTableHeader"/>
            </w:pPr>
            <w:r w:rsidRPr="00DE556B">
              <w:t>Your cost if you use</w:t>
            </w:r>
          </w:p>
          <w:p w14:paraId="79D3BCEC" w14:textId="0DBD32C8"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3547641" w14:textId="77777777" w:rsidR="00275C43" w:rsidRPr="00DE556B" w:rsidRDefault="00275C43" w:rsidP="002555D3">
            <w:pPr>
              <w:pStyle w:val="iBAAGTableHeader"/>
            </w:pPr>
            <w:r w:rsidRPr="00DE556B">
              <w:t>Your cost if you use</w:t>
            </w:r>
          </w:p>
          <w:p w14:paraId="58717AFF" w14:textId="2A494799"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A6F43DF" w14:textId="77777777" w:rsidR="00275C43" w:rsidRPr="00DE556B" w:rsidRDefault="00275C43" w:rsidP="002555D3">
            <w:pPr>
              <w:pStyle w:val="iBAAGTableHeader"/>
            </w:pPr>
            <w:r w:rsidRPr="00DE556B">
              <w:t>Your cost if you use U.S.</w:t>
            </w:r>
          </w:p>
          <w:p w14:paraId="58717B01" w14:textId="698B6AC5"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02" w14:textId="77777777" w:rsidR="00275C43" w:rsidRPr="00DE556B" w:rsidRDefault="00275C43" w:rsidP="006A6DDF">
            <w:pPr>
              <w:pStyle w:val="iBAAGTableHeader"/>
            </w:pPr>
            <w:r w:rsidRPr="00DE556B">
              <w:t>Limits &amp; Exceptions</w:t>
            </w:r>
          </w:p>
        </w:tc>
      </w:tr>
      <w:tr w:rsidR="002309E3" w:rsidRPr="00DE556B" w14:paraId="58717B41" w14:textId="77777777" w:rsidTr="00C6660B">
        <w:tc>
          <w:tcPr>
            <w:tcW w:w="3400" w:type="dxa"/>
            <w:shd w:val="clear" w:color="auto" w:fill="FFFFFF" w:themeFill="background1"/>
          </w:tcPr>
          <w:p w14:paraId="58717B04" w14:textId="77777777" w:rsidR="000070CB" w:rsidRPr="00DE556B" w:rsidRDefault="000070CB" w:rsidP="00EA5C51">
            <w:pPr>
              <w:pStyle w:val="iBAAGSituationBoxName"/>
            </w:pPr>
            <w:bookmarkStart w:id="94" w:name="Clinical_Trials"/>
            <w:r w:rsidRPr="00DE556B">
              <w:t>Clinical Trials</w:t>
            </w:r>
            <w:bookmarkEnd w:id="94"/>
            <w:r w:rsidRPr="00DE556B">
              <w:tab/>
            </w:r>
          </w:p>
          <w:p w14:paraId="58717B05" w14:textId="77777777" w:rsidR="000070CB" w:rsidRPr="00DE556B" w:rsidRDefault="000070CB" w:rsidP="006A6DDF">
            <w:pPr>
              <w:pStyle w:val="iBAAGStandardText"/>
            </w:pPr>
          </w:p>
          <w:p w14:paraId="58717B06" w14:textId="77777777" w:rsidR="000070CB" w:rsidRPr="00DE556B" w:rsidRDefault="000070CB" w:rsidP="006A6DDF">
            <w:pPr>
              <w:pStyle w:val="iBAAGStandardText"/>
            </w:pPr>
            <w:r w:rsidRPr="00DE556B">
              <w:rPr>
                <w:rStyle w:val="iBAAGStandardTextBoldChar"/>
              </w:rPr>
              <w:t>What are clinical trials?</w:t>
            </w:r>
            <w:r w:rsidRPr="00DE556B">
              <w:t xml:space="preserve"> A research study that </w:t>
            </w:r>
            <w:r w:rsidRPr="00DE556B">
              <w:lastRenderedPageBreak/>
              <w:t>tests new treatments on patients.</w:t>
            </w:r>
          </w:p>
          <w:p w14:paraId="58717B07" w14:textId="77777777" w:rsidR="000070CB" w:rsidRPr="00DE556B" w:rsidRDefault="000070CB" w:rsidP="006A6DDF">
            <w:pPr>
              <w:pStyle w:val="iBAAGStandardText"/>
            </w:pPr>
          </w:p>
          <w:p w14:paraId="36370119" w14:textId="77777777" w:rsidR="00DF15C7" w:rsidRPr="00EC49DD" w:rsidRDefault="00DF15C7" w:rsidP="00DF15C7">
            <w:pPr>
              <w:pStyle w:val="iBAAGStandardTextBold"/>
            </w:pPr>
            <w:r w:rsidRPr="00EC49DD">
              <w:t xml:space="preserve">For </w:t>
            </w:r>
            <w:r>
              <w:t>i</w:t>
            </w:r>
            <w:r w:rsidRPr="00EC49DD">
              <w:t xml:space="preserve">nternational </w:t>
            </w:r>
            <w:r>
              <w:t>b</w:t>
            </w:r>
            <w:r w:rsidRPr="00EC49DD">
              <w:t>enefits:</w:t>
            </w:r>
          </w:p>
          <w:p w14:paraId="7731E715" w14:textId="77777777" w:rsidR="00DF15C7" w:rsidRPr="00DE556B" w:rsidRDefault="00DF15C7"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DF15C7" w:rsidRDefault="00DF15C7" w:rsidP="00DF15C7">
            <w:pPr>
              <w:pStyle w:val="iBAAGLevel1Bullets"/>
            </w:pPr>
            <w:r>
              <w:t>It is in</w:t>
            </w:r>
            <w:r w:rsidRPr="00EC49DD">
              <w:t xml:space="preserve"> the country you live in.</w:t>
            </w:r>
          </w:p>
          <w:p w14:paraId="1B3BF8D2" w14:textId="77777777" w:rsidR="00DF15C7" w:rsidRDefault="00DF15C7" w:rsidP="00DF15C7">
            <w:pPr>
              <w:pStyle w:val="iBAAGLevel1Bullets"/>
            </w:pPr>
            <w:r w:rsidRPr="00DE556B">
              <w:t xml:space="preserve">You meet </w:t>
            </w:r>
            <w:r>
              <w:t>the requirements to participate</w:t>
            </w:r>
          </w:p>
          <w:p w14:paraId="66C5610F" w14:textId="77777777" w:rsidR="00DF15C7" w:rsidRDefault="00DF15C7" w:rsidP="00DF15C7">
            <w:pPr>
              <w:pStyle w:val="iBAAGStandardText"/>
            </w:pPr>
          </w:p>
          <w:p w14:paraId="3D29754F" w14:textId="77777777" w:rsidR="00DF15C7" w:rsidRDefault="00DF15C7" w:rsidP="00DF15C7">
            <w:pPr>
              <w:pStyle w:val="iBAAGStandardText"/>
            </w:pPr>
          </w:p>
          <w:p w14:paraId="7A863103" w14:textId="77777777" w:rsidR="00DF15C7" w:rsidRPr="00EC49DD" w:rsidRDefault="00DF15C7" w:rsidP="00DF15C7">
            <w:pPr>
              <w:pStyle w:val="iBAAGStandardTextBold"/>
            </w:pPr>
            <w:r w:rsidRPr="005A1D83">
              <w:t>For U.S. benefits:</w:t>
            </w:r>
          </w:p>
          <w:p w14:paraId="09132DB7" w14:textId="77777777" w:rsidR="00DF15C7" w:rsidRPr="00DE556B" w:rsidRDefault="00DF15C7" w:rsidP="00DF15C7">
            <w:pPr>
              <w:pStyle w:val="iBAAGStandardText"/>
            </w:pPr>
            <w:r w:rsidRPr="00DE556B">
              <w:t xml:space="preserve">We cover some routine patient costs for participation in an approved clinical trial if: </w:t>
            </w:r>
          </w:p>
          <w:p w14:paraId="3FCD6F11" w14:textId="77777777" w:rsidR="00DF15C7" w:rsidRPr="00DE556B" w:rsidRDefault="00DF15C7" w:rsidP="00DF15C7">
            <w:pPr>
              <w:pStyle w:val="iBAAGLevel1Bullets"/>
            </w:pPr>
            <w:r w:rsidRPr="00DE556B">
              <w:t>You meet the requirements to participate; and</w:t>
            </w:r>
          </w:p>
          <w:p w14:paraId="472AB1BF" w14:textId="77777777" w:rsidR="00DF15C7" w:rsidRPr="00DE556B" w:rsidRDefault="00DF15C7"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DF15C7" w:rsidRPr="00DE556B" w:rsidRDefault="00DF15C7" w:rsidP="00DF15C7">
            <w:pPr>
              <w:pStyle w:val="iBAAGLevel1Bullets"/>
            </w:pPr>
            <w:r w:rsidRPr="00DE556B">
              <w:lastRenderedPageBreak/>
              <w:t xml:space="preserve">You have received prior authorization from us. </w:t>
            </w:r>
          </w:p>
          <w:p w14:paraId="1645A59F" w14:textId="77777777" w:rsidR="00DF15C7" w:rsidRDefault="00DF15C7" w:rsidP="00DF15C7">
            <w:pPr>
              <w:pStyle w:val="iBAAGStandardText"/>
            </w:pPr>
          </w:p>
          <w:p w14:paraId="08EF9503" w14:textId="77777777" w:rsidR="00DF15C7" w:rsidRPr="00DE556B" w:rsidRDefault="00DF15C7"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DF15C7" w:rsidRPr="00DE556B" w:rsidRDefault="00DF15C7"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DF15C7" w:rsidRPr="00DE556B" w:rsidRDefault="00DF15C7" w:rsidP="00DF15C7">
            <w:pPr>
              <w:pStyle w:val="iBAAGLevel1Bullets"/>
            </w:pPr>
            <w:r w:rsidRPr="00DE556B">
              <w:t>Conducted under an investigational drug application reviewed by the Food and Drug Administration (FDA).</w:t>
            </w:r>
          </w:p>
          <w:p w14:paraId="01898AA8" w14:textId="77777777" w:rsidR="00DF15C7" w:rsidRPr="00DE556B" w:rsidRDefault="00DF15C7" w:rsidP="00DF15C7">
            <w:pPr>
              <w:pStyle w:val="iBAAGStandardText"/>
            </w:pPr>
          </w:p>
          <w:p w14:paraId="58717B10" w14:textId="77777777" w:rsidR="000070CB" w:rsidRPr="00DE556B" w:rsidRDefault="000070CB" w:rsidP="006A6DDF">
            <w:pPr>
              <w:pStyle w:val="iBAAGStandardText"/>
            </w:pPr>
          </w:p>
          <w:p w14:paraId="58717B11" w14:textId="77777777" w:rsidR="000070CB" w:rsidRPr="00DE556B" w:rsidRDefault="000070CB" w:rsidP="006A6DDF">
            <w:pPr>
              <w:pStyle w:val="iBAAGStandardText"/>
            </w:pPr>
            <w:r w:rsidRPr="00DE556B">
              <w:t>For all other clinical trials there is no coverage.</w:t>
            </w:r>
          </w:p>
          <w:p w14:paraId="58717B12" w14:textId="77777777" w:rsidR="000070CB" w:rsidRPr="00DE556B" w:rsidRDefault="000070CB" w:rsidP="006A6DDF">
            <w:pPr>
              <w:pStyle w:val="iBAAGStandardText"/>
            </w:pPr>
          </w:p>
          <w:p w14:paraId="58717B13" w14:textId="77777777" w:rsidR="000070CB" w:rsidRPr="00DE556B" w:rsidRDefault="000070CB" w:rsidP="006A6DDF">
            <w:pPr>
              <w:pStyle w:val="iBAAGStandardTextBold"/>
            </w:pPr>
            <w:r w:rsidRPr="00DE556B">
              <w:t xml:space="preserve">Want more information? </w:t>
            </w:r>
          </w:p>
          <w:p w14:paraId="58717B14" w14:textId="77777777" w:rsidR="000070CB" w:rsidRPr="00DE556B" w:rsidRDefault="000070CB"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15" w14:textId="77777777" w:rsidR="000070CB" w:rsidRPr="00DE556B" w:rsidRDefault="000070CB" w:rsidP="006A6DDF">
            <w:pPr>
              <w:pStyle w:val="iBAAGStandardText"/>
            </w:pPr>
          </w:p>
        </w:tc>
        <w:tc>
          <w:tcPr>
            <w:tcW w:w="2129" w:type="dxa"/>
            <w:shd w:val="clear" w:color="auto" w:fill="FFFFFF" w:themeFill="background1"/>
          </w:tcPr>
          <w:p w14:paraId="7E912615" w14:textId="0E7CABBB" w:rsidR="00D72A3E" w:rsidRPr="00DE556B" w:rsidRDefault="00D72A3E" w:rsidP="00D72A3E">
            <w:pPr>
              <w:pStyle w:val="iBAAGStandardText"/>
            </w:pPr>
            <w:r w:rsidRPr="00DE556B">
              <w:lastRenderedPageBreak/>
              <w:t xml:space="preserve">The amount you pay is based on where the </w:t>
            </w:r>
            <w:r w:rsidRPr="00DE556B">
              <w:lastRenderedPageBreak/>
              <w:t>covered health service is provided</w:t>
            </w:r>
            <w:r w:rsidR="00703865" w:rsidRPr="00DE556B">
              <w:t>.</w:t>
            </w:r>
          </w:p>
          <w:p w14:paraId="06D934E6" w14:textId="77777777" w:rsidR="000070CB" w:rsidRPr="00DE556B" w:rsidRDefault="000070CB" w:rsidP="006A6DDF">
            <w:pPr>
              <w:pStyle w:val="iBAAGStandardText"/>
            </w:pPr>
          </w:p>
          <w:p w14:paraId="55CF0CA2" w14:textId="77777777" w:rsidR="00D72A3E" w:rsidRPr="00DE556B" w:rsidRDefault="00D72A3E" w:rsidP="00D72A3E">
            <w:pPr>
              <w:pStyle w:val="iBAAGStandardTextBold"/>
            </w:pPr>
            <w:r w:rsidRPr="00DE556B">
              <w:t>Is prior authorization needed?</w:t>
            </w:r>
          </w:p>
          <w:p w14:paraId="03247BB8" w14:textId="24A1D3AF" w:rsidR="00D72A3E" w:rsidRPr="00DE556B" w:rsidRDefault="00D72A3E" w:rsidP="00D72A3E">
            <w:pPr>
              <w:pStyle w:val="iBAAGStandardText"/>
            </w:pPr>
            <w:r w:rsidRPr="00DE556B">
              <w:t>No</w:t>
            </w:r>
          </w:p>
          <w:p w14:paraId="7C2F431F" w14:textId="77777777" w:rsidR="00772CF2" w:rsidRPr="00DE556B" w:rsidRDefault="00772CF2" w:rsidP="00D72A3E">
            <w:pPr>
              <w:pStyle w:val="iBAAGStandardText"/>
            </w:pPr>
          </w:p>
          <w:p w14:paraId="26EAE4F5" w14:textId="77777777" w:rsidR="00D72A3E" w:rsidRPr="00DE556B" w:rsidRDefault="00D72A3E" w:rsidP="006A6DDF">
            <w:pPr>
              <w:pStyle w:val="iBAAGStandardText"/>
            </w:pPr>
          </w:p>
          <w:p w14:paraId="1C5E57A8" w14:textId="77777777" w:rsidR="000D520F" w:rsidRPr="00DE556B" w:rsidRDefault="000D520F" w:rsidP="006A6DDF">
            <w:pPr>
              <w:pStyle w:val="iBAAGStandardText"/>
            </w:pPr>
          </w:p>
          <w:p w14:paraId="653C7DB6" w14:textId="77777777" w:rsidR="000D520F" w:rsidRPr="00DE556B" w:rsidRDefault="000D520F" w:rsidP="00583D07">
            <w:pPr>
              <w:pStyle w:val="iBAAGLevel1Bullets"/>
              <w:numPr>
                <w:ilvl w:val="0"/>
                <w:numId w:val="0"/>
              </w:numPr>
              <w:ind w:left="450" w:hanging="360"/>
            </w:pPr>
          </w:p>
        </w:tc>
        <w:tc>
          <w:tcPr>
            <w:tcW w:w="2129" w:type="dxa"/>
            <w:shd w:val="clear" w:color="auto" w:fill="FFFFFF" w:themeFill="background1"/>
          </w:tcPr>
          <w:p w14:paraId="58717B16" w14:textId="5FD4EFA3" w:rsidR="000070CB" w:rsidRPr="00DE556B" w:rsidRDefault="000070CB" w:rsidP="006A6DDF">
            <w:pPr>
              <w:pStyle w:val="iBAAGStandardText"/>
            </w:pPr>
            <w:r w:rsidRPr="00DE556B">
              <w:lastRenderedPageBreak/>
              <w:t xml:space="preserve">The amount you pay is based on where the </w:t>
            </w:r>
            <w:r w:rsidRPr="00DE556B">
              <w:lastRenderedPageBreak/>
              <w:t>covered health service is provided</w:t>
            </w:r>
            <w:r w:rsidR="00703865" w:rsidRPr="00DE556B">
              <w:t>.</w:t>
            </w:r>
          </w:p>
          <w:p w14:paraId="58717B17" w14:textId="77777777" w:rsidR="000070CB" w:rsidRPr="00DE556B" w:rsidRDefault="000070CB" w:rsidP="006A6DDF">
            <w:pPr>
              <w:pStyle w:val="iBAAGStandardText"/>
            </w:pPr>
          </w:p>
          <w:p w14:paraId="58717B18" w14:textId="77777777" w:rsidR="000070CB" w:rsidRPr="00DE556B" w:rsidRDefault="000070CB" w:rsidP="006A6DDF">
            <w:pPr>
              <w:pStyle w:val="iBAAGStandardTextBold"/>
            </w:pPr>
            <w:r w:rsidRPr="00DE556B">
              <w:t>Is prior authorization needed?</w:t>
            </w:r>
          </w:p>
          <w:p w14:paraId="58717B19" w14:textId="77777777" w:rsidR="000070CB" w:rsidRPr="00DE556B" w:rsidRDefault="000070CB" w:rsidP="006A6DDF">
            <w:pPr>
              <w:pStyle w:val="iBAAGStandardText"/>
            </w:pPr>
            <w:r w:rsidRPr="00DE556B">
              <w:t>Yes</w:t>
            </w:r>
          </w:p>
          <w:p w14:paraId="58717B1A" w14:textId="77777777" w:rsidR="000070CB" w:rsidRPr="00DE556B" w:rsidRDefault="000070CB" w:rsidP="006A6DDF">
            <w:pPr>
              <w:pStyle w:val="iBAAGStandardText"/>
            </w:pPr>
            <w:r w:rsidRPr="00DE556B">
              <w:tab/>
            </w:r>
          </w:p>
          <w:p w14:paraId="58717B1B" w14:textId="77777777" w:rsidR="000070CB" w:rsidRPr="00DE556B" w:rsidRDefault="000070CB" w:rsidP="006A6DDF">
            <w:pPr>
              <w:pStyle w:val="iBAAGStandardTextBold"/>
            </w:pPr>
            <w:r w:rsidRPr="00DE556B">
              <w:t>Prior authorization is:</w:t>
            </w:r>
          </w:p>
          <w:p w14:paraId="58717B1C"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1D" w14:textId="77777777" w:rsidR="000070CB" w:rsidRPr="00DE556B" w:rsidRDefault="000070CB" w:rsidP="006A6DDF">
            <w:pPr>
              <w:pStyle w:val="iBAAGStandardText"/>
            </w:pPr>
          </w:p>
          <w:p w14:paraId="58717B1E" w14:textId="77777777" w:rsidR="000070CB" w:rsidRPr="00DE556B" w:rsidRDefault="000070CB" w:rsidP="006A6DDF">
            <w:pPr>
              <w:pStyle w:val="iBAAGStandardTextBold"/>
            </w:pPr>
            <w:r w:rsidRPr="00DE556B">
              <w:t xml:space="preserve">When do I need to call? </w:t>
            </w:r>
          </w:p>
          <w:p w14:paraId="58717B1F" w14:textId="77777777" w:rsidR="000070CB" w:rsidRPr="00DE556B" w:rsidRDefault="000070CB" w:rsidP="006A6DDF">
            <w:pPr>
              <w:pStyle w:val="iBAAGStandardText"/>
            </w:pPr>
            <w:r w:rsidRPr="00DE556B">
              <w:t>As soon as possible</w:t>
            </w:r>
          </w:p>
          <w:p w14:paraId="58717B20" w14:textId="77777777" w:rsidR="000070CB" w:rsidRPr="00DE556B" w:rsidRDefault="000070CB" w:rsidP="006A6DDF">
            <w:pPr>
              <w:pStyle w:val="iBAAGStandardText"/>
            </w:pPr>
          </w:p>
          <w:p w14:paraId="58717B21" w14:textId="77777777" w:rsidR="000070CB" w:rsidRPr="00DE556B" w:rsidRDefault="000070CB" w:rsidP="006A6DDF">
            <w:pPr>
              <w:pStyle w:val="iBAAGStandardTextBold"/>
            </w:pPr>
            <w:r w:rsidRPr="00DE556B">
              <w:t xml:space="preserve">If you don’t get prior authorization, you pay: </w:t>
            </w:r>
          </w:p>
          <w:p w14:paraId="58717B22" w14:textId="77777777" w:rsidR="000070CB" w:rsidRPr="00DE556B" w:rsidRDefault="000070CB" w:rsidP="006A6DDF">
            <w:pPr>
              <w:pStyle w:val="iBAAGStandardText"/>
            </w:pPr>
            <w:r w:rsidRPr="00DE556B">
              <w:t>All charges</w:t>
            </w:r>
          </w:p>
          <w:p w14:paraId="58717B23" w14:textId="77777777" w:rsidR="000070CB" w:rsidRPr="00DE556B" w:rsidRDefault="000070CB" w:rsidP="006A6DDF">
            <w:pPr>
              <w:pStyle w:val="iBAAGStandardText"/>
            </w:pPr>
          </w:p>
          <w:p w14:paraId="58717B24" w14:textId="77777777" w:rsidR="000070CB" w:rsidRPr="00DE556B" w:rsidRDefault="000070CB" w:rsidP="006A6DDF">
            <w:pPr>
              <w:pStyle w:val="iBAAGStandardText"/>
            </w:pPr>
          </w:p>
          <w:p w14:paraId="58717B25" w14:textId="77777777" w:rsidR="000070CB" w:rsidRPr="00DE556B" w:rsidRDefault="000070CB" w:rsidP="006A6DDF">
            <w:pPr>
              <w:pStyle w:val="iBAAGStandardText"/>
            </w:pPr>
          </w:p>
        </w:tc>
        <w:tc>
          <w:tcPr>
            <w:tcW w:w="2581" w:type="dxa"/>
            <w:shd w:val="clear" w:color="auto" w:fill="FFFFFF" w:themeFill="background1"/>
          </w:tcPr>
          <w:p w14:paraId="58717B26" w14:textId="77777777" w:rsidR="000070CB" w:rsidRPr="00DE556B" w:rsidRDefault="000070CB" w:rsidP="006A6DDF">
            <w:pPr>
              <w:pStyle w:val="iBAAGStandardText"/>
            </w:pPr>
            <w:r w:rsidRPr="00DE556B">
              <w:lastRenderedPageBreak/>
              <w:t xml:space="preserve">The amount you pay is based on where the covered </w:t>
            </w:r>
            <w:r w:rsidRPr="00DE556B">
              <w:lastRenderedPageBreak/>
              <w:t>health service is provided.</w:t>
            </w:r>
          </w:p>
          <w:p w14:paraId="58717B27" w14:textId="77777777" w:rsidR="000070CB" w:rsidRPr="00DE556B" w:rsidRDefault="000070CB" w:rsidP="006A6DDF">
            <w:pPr>
              <w:pStyle w:val="iBAAGStandardText"/>
            </w:pPr>
          </w:p>
          <w:p w14:paraId="58717B28" w14:textId="77777777" w:rsidR="000070CB" w:rsidRPr="00DE556B" w:rsidRDefault="000070CB" w:rsidP="006A6DDF">
            <w:pPr>
              <w:pStyle w:val="iBAAGStandardText"/>
            </w:pPr>
            <w:r w:rsidRPr="00DE556B">
              <w:t xml:space="preserve">If the out-of-network provider does not agree to accept the network rate, out-of-network benefits are not covered. </w:t>
            </w:r>
          </w:p>
          <w:p w14:paraId="58717B29" w14:textId="77777777" w:rsidR="000070CB" w:rsidRPr="00DE556B" w:rsidRDefault="000070CB" w:rsidP="006A6DDF">
            <w:pPr>
              <w:pStyle w:val="iBAAGStandardText"/>
            </w:pPr>
          </w:p>
          <w:p w14:paraId="58717B2A" w14:textId="77777777" w:rsidR="000070CB" w:rsidRPr="00DE556B" w:rsidRDefault="000070CB" w:rsidP="006A6DDF">
            <w:pPr>
              <w:pStyle w:val="iBAAGStandardTextBold"/>
            </w:pPr>
            <w:r w:rsidRPr="00DE556B">
              <w:t>Is prior authorization needed?</w:t>
            </w:r>
          </w:p>
          <w:p w14:paraId="58717B2B" w14:textId="77777777" w:rsidR="000070CB" w:rsidRPr="00DE556B" w:rsidRDefault="000070CB" w:rsidP="006A6DDF">
            <w:pPr>
              <w:pStyle w:val="iBAAGStandardText"/>
            </w:pPr>
            <w:r w:rsidRPr="00DE556B">
              <w:t>Yes</w:t>
            </w:r>
          </w:p>
          <w:p w14:paraId="58717B2C" w14:textId="77777777" w:rsidR="000070CB" w:rsidRPr="00DE556B" w:rsidRDefault="000070CB" w:rsidP="006A6DDF">
            <w:pPr>
              <w:pStyle w:val="iBAAGStandardText"/>
            </w:pPr>
          </w:p>
          <w:p w14:paraId="58717B2D" w14:textId="77777777" w:rsidR="000070CB" w:rsidRPr="00DE556B" w:rsidRDefault="000070CB" w:rsidP="006A6DDF">
            <w:pPr>
              <w:pStyle w:val="iBAAGStandardTextBold"/>
            </w:pPr>
            <w:r w:rsidRPr="00DE556B">
              <w:t>Prior authorization is:</w:t>
            </w:r>
          </w:p>
          <w:p w14:paraId="58717B2E"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2F" w14:textId="77777777" w:rsidR="000070CB" w:rsidRPr="00DE556B" w:rsidRDefault="000070CB" w:rsidP="006A6DDF">
            <w:pPr>
              <w:pStyle w:val="iBAAGStandardText"/>
            </w:pPr>
          </w:p>
          <w:p w14:paraId="58717B30" w14:textId="77777777" w:rsidR="000070CB" w:rsidRPr="00DE556B" w:rsidRDefault="000070CB" w:rsidP="006A6DDF">
            <w:pPr>
              <w:pStyle w:val="iBAAGStandardTextBold"/>
            </w:pPr>
            <w:r w:rsidRPr="00DE556B">
              <w:t xml:space="preserve">When do I need to call? </w:t>
            </w:r>
          </w:p>
          <w:p w14:paraId="58717B31" w14:textId="77777777" w:rsidR="000070CB" w:rsidRPr="00DE556B" w:rsidRDefault="000070CB" w:rsidP="006A6DDF">
            <w:pPr>
              <w:pStyle w:val="iBAAGStandardText"/>
            </w:pPr>
            <w:r w:rsidRPr="00DE556B">
              <w:t>As soon as possible</w:t>
            </w:r>
          </w:p>
          <w:p w14:paraId="58717B32" w14:textId="77777777" w:rsidR="000070CB" w:rsidRPr="00DE556B" w:rsidRDefault="000070CB" w:rsidP="006A6DDF">
            <w:pPr>
              <w:pStyle w:val="iBAAGStandardText"/>
            </w:pPr>
          </w:p>
          <w:p w14:paraId="58717B33" w14:textId="77777777" w:rsidR="000070CB" w:rsidRPr="00DE556B" w:rsidRDefault="000070CB" w:rsidP="006A6DDF">
            <w:pPr>
              <w:pStyle w:val="iBAAGStandardTextBold"/>
            </w:pPr>
            <w:r w:rsidRPr="00DE556B">
              <w:t xml:space="preserve">If you don’t get prior </w:t>
            </w:r>
            <w:r w:rsidRPr="00DE556B">
              <w:lastRenderedPageBreak/>
              <w:t xml:space="preserve">authorization, you pay: </w:t>
            </w:r>
          </w:p>
          <w:p w14:paraId="58717B34" w14:textId="77777777" w:rsidR="000070CB" w:rsidRPr="00DE556B" w:rsidRDefault="000070CB" w:rsidP="006A6DDF">
            <w:pPr>
              <w:pStyle w:val="iBAAGStandardText"/>
            </w:pPr>
            <w:r w:rsidRPr="00DE556B">
              <w:t>All charges</w:t>
            </w:r>
          </w:p>
          <w:p w14:paraId="58717B35" w14:textId="77777777" w:rsidR="000070CB" w:rsidRPr="00DE556B" w:rsidRDefault="000070CB" w:rsidP="006A6DDF">
            <w:pPr>
              <w:pStyle w:val="iBAAGStandardText"/>
            </w:pPr>
          </w:p>
          <w:p w14:paraId="58717B36" w14:textId="77777777" w:rsidR="000070CB" w:rsidRPr="00DE556B" w:rsidRDefault="000070CB" w:rsidP="006A6DDF">
            <w:pPr>
              <w:pStyle w:val="iBAAGStandardText"/>
            </w:pPr>
          </w:p>
          <w:p w14:paraId="58717B37" w14:textId="77777777" w:rsidR="000070CB" w:rsidRPr="00DE556B" w:rsidRDefault="000070CB" w:rsidP="006A6DDF">
            <w:pPr>
              <w:pStyle w:val="iBAAGStandardText"/>
            </w:pPr>
          </w:p>
        </w:tc>
        <w:tc>
          <w:tcPr>
            <w:tcW w:w="3290" w:type="dxa"/>
            <w:shd w:val="clear" w:color="auto" w:fill="FFFFFF" w:themeFill="background1"/>
          </w:tcPr>
          <w:p w14:paraId="58717B38" w14:textId="77777777" w:rsidR="000070CB" w:rsidRPr="00DE556B" w:rsidRDefault="000070CB" w:rsidP="006A6DDF">
            <w:pPr>
              <w:pStyle w:val="iBAAGStandardText"/>
            </w:pPr>
            <w:r w:rsidRPr="00DE556B">
              <w:lastRenderedPageBreak/>
              <w:t>No coverage for:</w:t>
            </w:r>
          </w:p>
          <w:p w14:paraId="58717B39" w14:textId="77777777" w:rsidR="000070CB" w:rsidRPr="00DE556B" w:rsidRDefault="000070CB" w:rsidP="006A6DDF">
            <w:pPr>
              <w:pStyle w:val="iBAAGLevel1Bullets"/>
            </w:pPr>
            <w:r w:rsidRPr="00DE556B">
              <w:t xml:space="preserve">Cost for investigational drugs or devices. </w:t>
            </w:r>
          </w:p>
          <w:p w14:paraId="58717B3A" w14:textId="77777777" w:rsidR="000070CB" w:rsidRPr="00DE556B" w:rsidRDefault="000070CB" w:rsidP="006A6DDF">
            <w:pPr>
              <w:pStyle w:val="iBAAGLevel1Bullets"/>
            </w:pPr>
            <w:r w:rsidRPr="00DE556B">
              <w:lastRenderedPageBreak/>
              <w:t>Cost for non-health services (for example: travel/transportation) required for you to receive the treatment.</w:t>
            </w:r>
          </w:p>
          <w:p w14:paraId="58717B3B" w14:textId="77777777" w:rsidR="000070CB" w:rsidRPr="00DE556B" w:rsidRDefault="000070CB" w:rsidP="006A6DDF">
            <w:pPr>
              <w:pStyle w:val="iBAAGLevel1Bullets"/>
            </w:pPr>
            <w:r w:rsidRPr="00DE556B">
              <w:t>Cost for managing the research.</w:t>
            </w:r>
          </w:p>
          <w:p w14:paraId="58717B3C" w14:textId="77777777" w:rsidR="000070CB" w:rsidRPr="00DE556B" w:rsidRDefault="000070CB" w:rsidP="006A6DDF">
            <w:pPr>
              <w:pStyle w:val="iBAAGLevel1Bullets"/>
            </w:pPr>
            <w:r w:rsidRPr="00DE556B">
              <w:t>Items and services provided by the research sponsor free of charge for any person enrolled in the trial.</w:t>
            </w:r>
          </w:p>
          <w:p w14:paraId="58717B3D" w14:textId="77777777" w:rsidR="000070CB" w:rsidRPr="00DE556B" w:rsidRDefault="000070CB" w:rsidP="006A6DDF">
            <w:pPr>
              <w:pStyle w:val="iBAAGStandardText"/>
            </w:pPr>
          </w:p>
          <w:p w14:paraId="58717B3E" w14:textId="77777777" w:rsidR="000070CB" w:rsidRPr="00DE556B" w:rsidRDefault="000070CB" w:rsidP="006A6DDF">
            <w:pPr>
              <w:pStyle w:val="iBAAGStandardText"/>
            </w:pPr>
          </w:p>
          <w:p w14:paraId="58717B3F" w14:textId="77777777" w:rsidR="000070CB" w:rsidRPr="00DE556B" w:rsidRDefault="000070CB" w:rsidP="006A6DDF">
            <w:pPr>
              <w:pStyle w:val="iBAAGStandardText"/>
            </w:pPr>
          </w:p>
          <w:p w14:paraId="58717B40" w14:textId="77777777" w:rsidR="000070CB" w:rsidRPr="00DE556B" w:rsidRDefault="000070CB" w:rsidP="006A6DDF">
            <w:pPr>
              <w:pStyle w:val="iBAAGStandardText"/>
            </w:pPr>
          </w:p>
        </w:tc>
      </w:tr>
      <w:tr w:rsidR="000070CB" w:rsidRPr="00DE556B" w14:paraId="58717B43" w14:textId="77777777" w:rsidTr="00C6660B">
        <w:tc>
          <w:tcPr>
            <w:tcW w:w="13529" w:type="dxa"/>
            <w:gridSpan w:val="5"/>
            <w:tcBorders>
              <w:bottom w:val="single" w:sz="4" w:space="0" w:color="000000" w:themeColor="text1"/>
            </w:tcBorders>
            <w:shd w:val="clear" w:color="auto" w:fill="31849B"/>
          </w:tcPr>
          <w:p w14:paraId="58717B42" w14:textId="5CAF9385" w:rsidR="000070CB" w:rsidRPr="00DE556B" w:rsidRDefault="000070CB" w:rsidP="006A6DDF">
            <w:pPr>
              <w:pStyle w:val="iBAAGTableHeader"/>
            </w:pPr>
            <w:r w:rsidRPr="00DE556B">
              <w:lastRenderedPageBreak/>
              <w:t>About Your Benefits</w:t>
            </w:r>
          </w:p>
        </w:tc>
      </w:tr>
      <w:tr w:rsidR="00F965D6" w:rsidRPr="00DE556B" w14:paraId="58717B54" w14:textId="77777777" w:rsidTr="00C6660B">
        <w:tc>
          <w:tcPr>
            <w:tcW w:w="3400" w:type="dxa"/>
            <w:shd w:val="clear" w:color="auto" w:fill="FFFFFF" w:themeFill="background1"/>
          </w:tcPr>
          <w:p w14:paraId="58717B44" w14:textId="77777777" w:rsidR="000070CB" w:rsidRPr="00DE556B" w:rsidRDefault="000070CB" w:rsidP="00EA5C51">
            <w:pPr>
              <w:pStyle w:val="iBAAGSituationBoxName"/>
            </w:pPr>
            <w:bookmarkStart w:id="95" w:name="Congenital_Heart_Disease_Resource_Servic"/>
            <w:r w:rsidRPr="00DE556B">
              <w:t>Congenital Heart Disease Resource Services (CHDRS)</w:t>
            </w:r>
            <w:bookmarkEnd w:id="95"/>
          </w:p>
        </w:tc>
        <w:tc>
          <w:tcPr>
            <w:tcW w:w="10129" w:type="dxa"/>
            <w:gridSpan w:val="4"/>
            <w:shd w:val="clear" w:color="auto" w:fill="FFFFFF" w:themeFill="background1"/>
          </w:tcPr>
          <w:p w14:paraId="58717B45" w14:textId="685748D2" w:rsidR="000070CB" w:rsidRPr="00DE556B" w:rsidRDefault="000070CB"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0070CB" w:rsidRPr="00DE556B" w:rsidRDefault="000070CB" w:rsidP="006A6DDF">
            <w:pPr>
              <w:pStyle w:val="iBAAGStandardText"/>
            </w:pPr>
          </w:p>
          <w:p w14:paraId="58717B47" w14:textId="77777777" w:rsidR="000070CB" w:rsidRPr="00DE556B" w:rsidRDefault="000070CB" w:rsidP="006A6DDF">
            <w:pPr>
              <w:pStyle w:val="iBAAGStandardText"/>
            </w:pPr>
            <w:r w:rsidRPr="00DE556B">
              <w:t>Some benefits of this program include:</w:t>
            </w:r>
          </w:p>
          <w:p w14:paraId="58717B48" w14:textId="77777777" w:rsidR="000070CB" w:rsidRPr="00DE556B" w:rsidRDefault="000070CB" w:rsidP="006A6DDF">
            <w:pPr>
              <w:pStyle w:val="iBAAGLevel2Bullets"/>
            </w:pPr>
            <w:r w:rsidRPr="00DE556B">
              <w:t xml:space="preserve">Access to cost-effective </w:t>
            </w:r>
            <w:proofErr w:type="gramStart"/>
            <w:r w:rsidRPr="00DE556B">
              <w:t>high quality</w:t>
            </w:r>
            <w:proofErr w:type="gramEnd"/>
            <w:r w:rsidRPr="00DE556B">
              <w:t xml:space="preserve"> health care</w:t>
            </w:r>
          </w:p>
          <w:p w14:paraId="58717B49" w14:textId="77777777" w:rsidR="000070CB" w:rsidRPr="00DE556B" w:rsidRDefault="000070CB" w:rsidP="006A6DDF">
            <w:pPr>
              <w:pStyle w:val="iBAAGLevel2Bullets"/>
            </w:pPr>
            <w:r w:rsidRPr="00DE556B">
              <w:t>Access to case managers and qualified providers</w:t>
            </w:r>
          </w:p>
          <w:p w14:paraId="58717B4A" w14:textId="77777777" w:rsidR="000070CB" w:rsidRPr="00DE556B" w:rsidRDefault="000070CB" w:rsidP="006A6DDF">
            <w:pPr>
              <w:pStyle w:val="iBAAGLevel2Bullets"/>
            </w:pPr>
            <w:r w:rsidRPr="00DE556B">
              <w:t>Education and counseling</w:t>
            </w:r>
          </w:p>
          <w:p w14:paraId="58717B4B" w14:textId="77777777" w:rsidR="000070CB" w:rsidRPr="00DE556B" w:rsidRDefault="000070CB" w:rsidP="006A6DDF">
            <w:pPr>
              <w:pStyle w:val="iBAAGStandardText"/>
            </w:pPr>
          </w:p>
          <w:p w14:paraId="58717B4C" w14:textId="77777777" w:rsidR="000070CB" w:rsidRPr="00DE556B" w:rsidRDefault="000070CB" w:rsidP="006A6DDF">
            <w:pPr>
              <w:pStyle w:val="iBAAGStandardText"/>
            </w:pPr>
            <w:r w:rsidRPr="00DE556B">
              <w:t>Participation in this program is voluntary.</w:t>
            </w:r>
          </w:p>
          <w:p w14:paraId="58717B4D" w14:textId="77777777" w:rsidR="000070CB" w:rsidRPr="00DE556B" w:rsidRDefault="000070CB" w:rsidP="006A6DDF">
            <w:pPr>
              <w:pStyle w:val="iBAAGStandardText"/>
            </w:pPr>
          </w:p>
          <w:p w14:paraId="58717B4E" w14:textId="77777777" w:rsidR="000070CB" w:rsidRPr="00DE556B" w:rsidRDefault="000070CB" w:rsidP="006A6DDF">
            <w:pPr>
              <w:pStyle w:val="iBAAGStandardText"/>
            </w:pPr>
            <w:r w:rsidRPr="00DE556B">
              <w:t xml:space="preserve">Network benefits are available for patients who receive care at a designated CHD Centers of Excellence Network facility. </w:t>
            </w:r>
          </w:p>
          <w:p w14:paraId="58717B4F" w14:textId="77777777" w:rsidR="000070CB" w:rsidRPr="00DE556B" w:rsidRDefault="000070CB" w:rsidP="006A6DDF">
            <w:pPr>
              <w:pStyle w:val="iBAAGStandardText"/>
            </w:pPr>
          </w:p>
          <w:p w14:paraId="58717B50" w14:textId="208F86EB" w:rsidR="000070CB" w:rsidRPr="00DE556B" w:rsidRDefault="000070CB" w:rsidP="006A6DDF">
            <w:pPr>
              <w:pStyle w:val="iBAAGStandardText"/>
            </w:pPr>
            <w:r w:rsidRPr="00DE556B">
              <w:t xml:space="preserve">Contact CHD Resource Services </w:t>
            </w:r>
            <w:r w:rsidR="00703865" w:rsidRPr="00DE556B">
              <w:t xml:space="preserve">by clicking </w:t>
            </w:r>
            <w:hyperlink r:id="rId71" w:history="1">
              <w:r w:rsidR="00703865"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0070CB" w:rsidRPr="00DE556B" w:rsidRDefault="000070CB" w:rsidP="00A23889">
            <w:pPr>
              <w:pStyle w:val="iBAAGStandardText"/>
            </w:pPr>
          </w:p>
        </w:tc>
      </w:tr>
      <w:tr w:rsidR="002309E3" w:rsidRPr="00DE556B" w14:paraId="58717B5B" w14:textId="77777777" w:rsidTr="00C6660B">
        <w:tc>
          <w:tcPr>
            <w:tcW w:w="3400" w:type="dxa"/>
            <w:tcBorders>
              <w:bottom w:val="single" w:sz="4" w:space="0" w:color="000000" w:themeColor="text1"/>
            </w:tcBorders>
            <w:shd w:val="clear" w:color="auto" w:fill="31849B"/>
            <w:vAlign w:val="center"/>
          </w:tcPr>
          <w:p w14:paraId="58717B55" w14:textId="77777777" w:rsidR="00275C43" w:rsidRPr="00DE556B" w:rsidRDefault="00275C43" w:rsidP="00D02F56">
            <w:pPr>
              <w:pStyle w:val="iBAAGTableHeader"/>
            </w:pPr>
            <w:r w:rsidRPr="00DE556B">
              <w:lastRenderedPageBreak/>
              <w:t>Common Medical Event</w:t>
            </w:r>
          </w:p>
        </w:tc>
        <w:tc>
          <w:tcPr>
            <w:tcW w:w="2129" w:type="dxa"/>
            <w:tcBorders>
              <w:bottom w:val="single" w:sz="4" w:space="0" w:color="000000" w:themeColor="text1"/>
            </w:tcBorders>
            <w:shd w:val="clear" w:color="auto" w:fill="31849B"/>
            <w:vAlign w:val="center"/>
          </w:tcPr>
          <w:p w14:paraId="2496261C" w14:textId="77777777" w:rsidR="00275C43" w:rsidRPr="00DE556B" w:rsidRDefault="00275C43" w:rsidP="00D02F56">
            <w:pPr>
              <w:pStyle w:val="iBAAGTableHeader"/>
            </w:pPr>
            <w:r w:rsidRPr="00DE556B">
              <w:t>Your cost if you use</w:t>
            </w:r>
          </w:p>
          <w:p w14:paraId="404A85A1" w14:textId="2F40BB5E" w:rsidR="00275C43" w:rsidRPr="00DE556B" w:rsidRDefault="00275C43" w:rsidP="00D02F56">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971C2F2" w14:textId="77777777" w:rsidR="00275C43" w:rsidRPr="00DE556B" w:rsidRDefault="00275C43" w:rsidP="00D02F56">
            <w:pPr>
              <w:pStyle w:val="iBAAGTableHeader"/>
            </w:pPr>
            <w:r w:rsidRPr="00DE556B">
              <w:t>Your cost if you use</w:t>
            </w:r>
          </w:p>
          <w:p w14:paraId="58717B57" w14:textId="7C50B2B9" w:rsidR="00275C43" w:rsidRPr="00DE556B" w:rsidRDefault="00275C43" w:rsidP="00D02F56">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229190D" w14:textId="77777777" w:rsidR="00275C43" w:rsidRPr="00DE556B" w:rsidRDefault="00275C43" w:rsidP="00D02F56">
            <w:pPr>
              <w:pStyle w:val="iBAAGTableHeader"/>
            </w:pPr>
            <w:r w:rsidRPr="00DE556B">
              <w:t>Your cost if you use U.S.</w:t>
            </w:r>
          </w:p>
          <w:p w14:paraId="58717B59" w14:textId="7DB2C35D" w:rsidR="00275C43" w:rsidRPr="00DE556B" w:rsidRDefault="00275C43" w:rsidP="00D02F56">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5A" w14:textId="77777777" w:rsidR="00275C43" w:rsidRPr="00DE556B" w:rsidRDefault="00275C43" w:rsidP="00D02F56">
            <w:pPr>
              <w:pStyle w:val="iBAAGTableHeader"/>
            </w:pPr>
            <w:r w:rsidRPr="00DE556B">
              <w:t>Limits &amp; Exceptions</w:t>
            </w:r>
          </w:p>
        </w:tc>
      </w:tr>
      <w:tr w:rsidR="002309E3" w:rsidRPr="00DE556B" w14:paraId="58717B95" w14:textId="77777777" w:rsidTr="00C6660B">
        <w:tc>
          <w:tcPr>
            <w:tcW w:w="3400" w:type="dxa"/>
            <w:shd w:val="clear" w:color="auto" w:fill="FFFFFF" w:themeFill="background1"/>
          </w:tcPr>
          <w:p w14:paraId="58717B5C" w14:textId="77777777" w:rsidR="000070CB" w:rsidRPr="00DE556B" w:rsidRDefault="000070CB" w:rsidP="00EA5C51">
            <w:pPr>
              <w:pStyle w:val="iBAAGSituationBoxName"/>
            </w:pPr>
            <w:bookmarkStart w:id="96" w:name="Congenital_Heart_Disease_Surgeries"/>
            <w:r w:rsidRPr="00DE556B">
              <w:t>Congenital Heart Disease Surgeries</w:t>
            </w:r>
            <w:bookmarkEnd w:id="96"/>
          </w:p>
          <w:p w14:paraId="58717B5D" w14:textId="77777777" w:rsidR="000070CB" w:rsidRPr="00DE556B" w:rsidRDefault="000070CB" w:rsidP="006A6DDF">
            <w:pPr>
              <w:pStyle w:val="iBAAGStandardText"/>
            </w:pPr>
          </w:p>
          <w:p w14:paraId="58717B5E" w14:textId="77777777" w:rsidR="000070CB" w:rsidRPr="00DE556B" w:rsidRDefault="000070CB"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0070CB" w:rsidRPr="00DE556B" w:rsidRDefault="000070CB" w:rsidP="006A6DDF">
            <w:pPr>
              <w:pStyle w:val="iBAAGStandardText"/>
            </w:pPr>
          </w:p>
          <w:p w14:paraId="58717B60" w14:textId="77777777" w:rsidR="000070CB" w:rsidRPr="00DE556B" w:rsidRDefault="000070CB" w:rsidP="006A6DDF">
            <w:pPr>
              <w:pStyle w:val="iBAAGStandardText"/>
            </w:pPr>
            <w:r w:rsidRPr="00DE556B">
              <w:t>Benefits under this section include:</w:t>
            </w:r>
          </w:p>
          <w:p w14:paraId="58717B61" w14:textId="77777777" w:rsidR="000070CB" w:rsidRPr="00DE556B" w:rsidRDefault="000070CB" w:rsidP="006A6DDF">
            <w:pPr>
              <w:pStyle w:val="iBAAGLevel1Bullets"/>
            </w:pPr>
            <w:r w:rsidRPr="00DE556B">
              <w:t xml:space="preserve">Facility </w:t>
            </w:r>
          </w:p>
          <w:p w14:paraId="58717B62" w14:textId="77777777" w:rsidR="000070CB" w:rsidRPr="00DE556B" w:rsidRDefault="000070CB" w:rsidP="006A6DDF">
            <w:pPr>
              <w:pStyle w:val="iBAAGLevel1Bullets"/>
            </w:pPr>
            <w:r w:rsidRPr="00DE556B">
              <w:t>Supplies</w:t>
            </w:r>
          </w:p>
          <w:p w14:paraId="58717B63" w14:textId="77777777" w:rsidR="000070CB" w:rsidRPr="00DE556B" w:rsidRDefault="000070CB" w:rsidP="006A6DDF">
            <w:pPr>
              <w:pStyle w:val="iBAAGLevel1Bullets"/>
            </w:pPr>
            <w:r w:rsidRPr="00DE556B">
              <w:t>Equipment</w:t>
            </w:r>
          </w:p>
          <w:p w14:paraId="58717B64" w14:textId="77777777" w:rsidR="000070CB" w:rsidRPr="00DE556B" w:rsidRDefault="000070CB" w:rsidP="006A6DDF">
            <w:pPr>
              <w:pStyle w:val="iBAAGLevel1Bullets"/>
            </w:pPr>
            <w:r w:rsidRPr="00DE556B">
              <w:lastRenderedPageBreak/>
              <w:t>Physician services for anesthesiologists, pathologists and radiologists</w:t>
            </w:r>
          </w:p>
          <w:p w14:paraId="58717B65" w14:textId="77777777" w:rsidR="000070CB" w:rsidRPr="00DE556B" w:rsidRDefault="000070CB" w:rsidP="006A6DDF">
            <w:pPr>
              <w:pStyle w:val="iBAAGStandardText"/>
            </w:pPr>
          </w:p>
          <w:p w14:paraId="58717B66" w14:textId="77777777" w:rsidR="000070CB" w:rsidRPr="00DE556B" w:rsidRDefault="000070CB"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DE3AA9" w:rsidRPr="00DE556B" w:rsidRDefault="00DE3AA9" w:rsidP="00B12DA9">
            <w:pPr>
              <w:pStyle w:val="iBAAGStandardText"/>
            </w:pPr>
          </w:p>
          <w:p w14:paraId="58717B68" w14:textId="77777777" w:rsidR="000070CB" w:rsidRPr="00DE556B" w:rsidRDefault="000070CB" w:rsidP="006A6DDF">
            <w:pPr>
              <w:pStyle w:val="iBAAGStandardTextBold"/>
            </w:pPr>
            <w:r w:rsidRPr="00DE556B">
              <w:t xml:space="preserve">Want more information? </w:t>
            </w:r>
          </w:p>
          <w:p w14:paraId="58717B69" w14:textId="67C2A15C" w:rsidR="000070CB" w:rsidRPr="00DE556B" w:rsidRDefault="000070CB"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6A" w14:textId="77777777" w:rsidR="000070CB" w:rsidRPr="00DE556B" w:rsidRDefault="000070CB" w:rsidP="006A6DDF">
            <w:pPr>
              <w:pStyle w:val="iBAAGStandardText"/>
            </w:pPr>
          </w:p>
        </w:tc>
        <w:tc>
          <w:tcPr>
            <w:tcW w:w="2129" w:type="dxa"/>
            <w:shd w:val="clear" w:color="auto" w:fill="FFFFFF" w:themeFill="background1"/>
          </w:tcPr>
          <w:p w14:paraId="0043A03C" w14:textId="77777777" w:rsidR="003B43E6" w:rsidRDefault="003B43E6" w:rsidP="003B43E6">
            <w:r>
              <w:rPr>
                <w:rStyle w:val="iBAAGStandardTextBoldChar"/>
              </w:rPr>
              <w:lastRenderedPageBreak/>
              <w:t>30%</w:t>
            </w:r>
            <w:r w:rsidRPr="00DE556B">
              <w:t xml:space="preserve"> </w:t>
            </w:r>
            <w:r w:rsidRPr="00DE556B">
              <w:rPr>
                <w:rStyle w:val="iBAAGStandardTextChar"/>
              </w:rPr>
              <w:t>co-insurance, after you pay the deductible.</w:t>
            </w:r>
          </w:p>
          <w:p w14:paraId="61C35428" w14:textId="77777777" w:rsidR="00B12DA9" w:rsidRPr="00DE556B" w:rsidRDefault="00B12DA9" w:rsidP="000D520F">
            <w:pPr>
              <w:pStyle w:val="iBAAGStandardText"/>
            </w:pPr>
          </w:p>
          <w:p w14:paraId="02A2E571" w14:textId="77777777" w:rsidR="000D520F" w:rsidRPr="00DE556B" w:rsidRDefault="000D520F" w:rsidP="000D520F">
            <w:pPr>
              <w:pStyle w:val="iBAAGStandardTextBold"/>
            </w:pPr>
            <w:r w:rsidRPr="00DE556B">
              <w:t>Is prior authorization needed?</w:t>
            </w:r>
          </w:p>
          <w:p w14:paraId="2EBC42AA" w14:textId="5B1AD740" w:rsidR="000070CB" w:rsidRPr="00DE556B" w:rsidRDefault="00B12DA9" w:rsidP="00A80C3A">
            <w:pPr>
              <w:pStyle w:val="iBAAGStandardText"/>
              <w:rPr>
                <w:rStyle w:val="InstructionalTextChar"/>
              </w:rPr>
            </w:pPr>
            <w:r w:rsidRPr="00DE556B">
              <w:t>No</w:t>
            </w:r>
          </w:p>
        </w:tc>
        <w:tc>
          <w:tcPr>
            <w:tcW w:w="2129" w:type="dxa"/>
            <w:shd w:val="clear" w:color="auto" w:fill="FFFFFF" w:themeFill="background1"/>
          </w:tcPr>
          <w:p w14:paraId="66EA9562" w14:textId="18385C4A" w:rsidR="003B43E6" w:rsidRDefault="003B43E6" w:rsidP="003B43E6">
            <w:r>
              <w:rPr>
                <w:rStyle w:val="iBAAGStandardTextBoldChar"/>
              </w:rPr>
              <w:t>20%</w:t>
            </w:r>
            <w:r w:rsidRPr="00DE556B">
              <w:t xml:space="preserve"> </w:t>
            </w:r>
            <w:r w:rsidRPr="00DE556B">
              <w:rPr>
                <w:rStyle w:val="iBAAGStandardTextChar"/>
              </w:rPr>
              <w:t>co-insurance, after you pay the deductible.</w:t>
            </w:r>
          </w:p>
          <w:p w14:paraId="58717B73" w14:textId="77777777" w:rsidR="000070CB" w:rsidRPr="00DE556B" w:rsidRDefault="000070CB" w:rsidP="006A6DDF">
            <w:pPr>
              <w:pStyle w:val="iBAAGStandardText"/>
            </w:pPr>
          </w:p>
          <w:p w14:paraId="58717B74" w14:textId="77777777" w:rsidR="000070CB" w:rsidRPr="00DE556B" w:rsidRDefault="000070CB" w:rsidP="006A6DDF">
            <w:pPr>
              <w:pStyle w:val="iBAAGStandardTextBold"/>
            </w:pPr>
            <w:r w:rsidRPr="00DE556B">
              <w:t>Is prior authorization needed?</w:t>
            </w:r>
          </w:p>
          <w:p w14:paraId="58717B75" w14:textId="0C881E1F" w:rsidR="000070CB" w:rsidRPr="00DE556B" w:rsidRDefault="000070CB" w:rsidP="006A6DDF">
            <w:pPr>
              <w:pStyle w:val="iBAAGStandardText"/>
            </w:pPr>
            <w:r w:rsidRPr="00DE556B">
              <w:t>No</w:t>
            </w:r>
          </w:p>
          <w:p w14:paraId="58717B80" w14:textId="77777777" w:rsidR="000070CB" w:rsidRPr="00DE556B" w:rsidRDefault="000070CB">
            <w:pPr>
              <w:pStyle w:val="iBAAGStandardText"/>
            </w:pPr>
          </w:p>
        </w:tc>
        <w:tc>
          <w:tcPr>
            <w:tcW w:w="2581" w:type="dxa"/>
            <w:shd w:val="clear" w:color="auto" w:fill="FFFFFF" w:themeFill="background1"/>
          </w:tcPr>
          <w:p w14:paraId="58717B81" w14:textId="3E26C329" w:rsidR="000070CB" w:rsidRPr="00DE556B" w:rsidRDefault="00BB34DE" w:rsidP="006A6DDF">
            <w:pPr>
              <w:pStyle w:val="iBAAGStandardText"/>
            </w:pPr>
            <w:r>
              <w:rPr>
                <w:rStyle w:val="iBAAGStandardTextBoldChar"/>
              </w:rPr>
              <w:t>50%</w:t>
            </w:r>
            <w:r w:rsidR="000070CB" w:rsidRPr="00DE556B">
              <w:t xml:space="preserve"> co-insurance, after you pay the deductible</w:t>
            </w:r>
          </w:p>
          <w:p w14:paraId="58717B82" w14:textId="77777777" w:rsidR="000070CB" w:rsidRPr="00DE556B" w:rsidRDefault="000070CB" w:rsidP="006A6DDF">
            <w:pPr>
              <w:pStyle w:val="iBAAGStandardText"/>
            </w:pPr>
          </w:p>
          <w:p w14:paraId="58717B83" w14:textId="77777777" w:rsidR="000070CB" w:rsidRPr="00DE556B" w:rsidRDefault="000070CB" w:rsidP="006A6DDF">
            <w:pPr>
              <w:pStyle w:val="iBAAGStandardTextBold"/>
            </w:pPr>
            <w:r w:rsidRPr="00DE556B">
              <w:t>Is prior authorization needed?</w:t>
            </w:r>
          </w:p>
          <w:p w14:paraId="58717B84" w14:textId="77777777" w:rsidR="000070CB" w:rsidRPr="00DE556B" w:rsidRDefault="000070CB" w:rsidP="006A6DDF">
            <w:pPr>
              <w:pStyle w:val="iBAAGStandardText"/>
            </w:pPr>
            <w:r w:rsidRPr="00DE556B">
              <w:t>Yes</w:t>
            </w:r>
          </w:p>
          <w:p w14:paraId="58717B85" w14:textId="77777777" w:rsidR="000070CB" w:rsidRPr="00DE556B" w:rsidRDefault="000070CB" w:rsidP="006A6DDF">
            <w:pPr>
              <w:pStyle w:val="iBAAGStandardText"/>
            </w:pPr>
          </w:p>
          <w:p w14:paraId="58717B86" w14:textId="77777777" w:rsidR="000070CB" w:rsidRPr="00DE556B" w:rsidRDefault="000070CB" w:rsidP="006A6DDF">
            <w:pPr>
              <w:pStyle w:val="iBAAGStandardTextBold"/>
            </w:pPr>
            <w:r w:rsidRPr="00DE556B">
              <w:t>Prior authorization is:</w:t>
            </w:r>
          </w:p>
          <w:p w14:paraId="58717B87" w14:textId="77777777" w:rsidR="000070CB" w:rsidRPr="00DE556B" w:rsidRDefault="000070CB" w:rsidP="006A6DDF">
            <w:pPr>
              <w:pStyle w:val="iBAAGStandardText"/>
            </w:pPr>
            <w:r w:rsidRPr="00DE556B">
              <w:t xml:space="preserve">Getting approval by calling the </w:t>
            </w:r>
            <w:r w:rsidRPr="00DE556B">
              <w:lastRenderedPageBreak/>
              <w:t>number listed on your health plan ID card before you can get medicine or services.</w:t>
            </w:r>
          </w:p>
          <w:p w14:paraId="58717B88" w14:textId="77777777" w:rsidR="000070CB" w:rsidRPr="00DE556B" w:rsidRDefault="000070CB" w:rsidP="006A6DDF">
            <w:pPr>
              <w:pStyle w:val="iBAAGStandardText"/>
            </w:pPr>
          </w:p>
          <w:p w14:paraId="58717B89" w14:textId="77777777" w:rsidR="000070CB" w:rsidRPr="00DE556B" w:rsidRDefault="000070CB" w:rsidP="006A6DDF">
            <w:pPr>
              <w:pStyle w:val="iBAAGStandardTextBold"/>
            </w:pPr>
            <w:r w:rsidRPr="00DE556B">
              <w:t xml:space="preserve">When do I need to call? </w:t>
            </w:r>
          </w:p>
          <w:p w14:paraId="58717B8A" w14:textId="77777777" w:rsidR="000070CB" w:rsidRPr="00DE556B" w:rsidRDefault="000070CB" w:rsidP="006A6DDF">
            <w:pPr>
              <w:pStyle w:val="iBAAGLevel1Bullets"/>
            </w:pPr>
            <w:r w:rsidRPr="00DE556B">
              <w:t xml:space="preserve">As soon as the possibility of surgery arises. </w:t>
            </w:r>
          </w:p>
          <w:p w14:paraId="58717B8B" w14:textId="77777777" w:rsidR="000070CB" w:rsidRPr="00DE556B" w:rsidRDefault="000070CB" w:rsidP="006A6DDF">
            <w:pPr>
              <w:pStyle w:val="iBAAGStandardText"/>
            </w:pPr>
          </w:p>
          <w:p w14:paraId="58717B8C" w14:textId="77777777" w:rsidR="000070CB" w:rsidRPr="00DE556B" w:rsidRDefault="000070CB" w:rsidP="006A6DDF">
            <w:pPr>
              <w:pStyle w:val="iBAAGStandardTextBold"/>
            </w:pPr>
            <w:r w:rsidRPr="00DE556B">
              <w:t xml:space="preserve">If you don’t get prior authorization, you pay: </w:t>
            </w:r>
          </w:p>
          <w:p w14:paraId="58717B8D" w14:textId="7019DF3F" w:rsidR="000070CB" w:rsidRPr="00DE556B" w:rsidRDefault="00C6660B" w:rsidP="006A6DDF">
            <w:pPr>
              <w:pStyle w:val="iBAAGStandardText"/>
            </w:pPr>
            <w:r>
              <w:rPr>
                <w:rStyle w:val="iBAAGStandardTextBoldChar"/>
              </w:rPr>
              <w:t>50%</w:t>
            </w:r>
            <w:r w:rsidR="000070CB" w:rsidRPr="00DE556B">
              <w:t xml:space="preserve"> co-insurance</w:t>
            </w:r>
          </w:p>
          <w:p w14:paraId="58717B8E" w14:textId="77777777" w:rsidR="000070CB" w:rsidRPr="00DE556B" w:rsidRDefault="000070CB" w:rsidP="006A6DDF">
            <w:pPr>
              <w:pStyle w:val="iBAAGStandardText"/>
            </w:pPr>
          </w:p>
        </w:tc>
        <w:tc>
          <w:tcPr>
            <w:tcW w:w="3290" w:type="dxa"/>
            <w:shd w:val="clear" w:color="auto" w:fill="FFFFFF" w:themeFill="background1"/>
          </w:tcPr>
          <w:p w14:paraId="58717B8F" w14:textId="77777777" w:rsidR="000070CB" w:rsidRPr="00DE556B" w:rsidRDefault="000070CB" w:rsidP="006A6DDF">
            <w:pPr>
              <w:pStyle w:val="iBAAGStandardText"/>
            </w:pPr>
            <w:r w:rsidRPr="00DE556B">
              <w:lastRenderedPageBreak/>
              <w:t>Network benefits must be received at a designated facility.</w:t>
            </w:r>
          </w:p>
          <w:p w14:paraId="58717B90" w14:textId="77777777" w:rsidR="000070CB" w:rsidRPr="00DE556B" w:rsidRDefault="000070CB" w:rsidP="006A6DDF">
            <w:pPr>
              <w:pStyle w:val="iBAAGStandardText"/>
            </w:pPr>
          </w:p>
          <w:p w14:paraId="58717B91" w14:textId="77777777" w:rsidR="000070CB" w:rsidRPr="00DE556B" w:rsidRDefault="000070CB" w:rsidP="006A6DDF">
            <w:pPr>
              <w:pStyle w:val="iBAAGStandardText"/>
            </w:pPr>
            <w:r w:rsidRPr="00DE556B">
              <w:t>If you do not go to a designated facility, benefits will be considered out-of-network.</w:t>
            </w:r>
          </w:p>
          <w:p w14:paraId="58717B92" w14:textId="77777777" w:rsidR="000070CB" w:rsidRPr="00DE556B" w:rsidRDefault="000070CB" w:rsidP="006A6DDF">
            <w:pPr>
              <w:pStyle w:val="iBAAGStandardText"/>
            </w:pPr>
          </w:p>
          <w:p w14:paraId="58717B93" w14:textId="77777777" w:rsidR="000070CB" w:rsidRPr="00DE556B" w:rsidRDefault="000070CB" w:rsidP="006A6DDF">
            <w:pPr>
              <w:pStyle w:val="iBAAGStandardText"/>
            </w:pPr>
            <w:r w:rsidRPr="00DE556B">
              <w:t xml:space="preserve">For more information, see the </w:t>
            </w:r>
            <w:r w:rsidRPr="00DE556B">
              <w:rPr>
                <w:rStyle w:val="iBAAGStandardTextItalicsChar"/>
              </w:rPr>
              <w:t xml:space="preserve">Congenital Heart </w:t>
            </w:r>
            <w:r w:rsidRPr="00DE556B">
              <w:rPr>
                <w:rStyle w:val="iBAAGStandardTextItalicsChar"/>
              </w:rPr>
              <w:lastRenderedPageBreak/>
              <w:t>Disease Resource Services</w:t>
            </w:r>
            <w:r w:rsidRPr="00DE556B">
              <w:t xml:space="preserve"> section. </w:t>
            </w:r>
          </w:p>
          <w:p w14:paraId="58717B94" w14:textId="77777777" w:rsidR="000070CB" w:rsidRPr="00DE556B" w:rsidRDefault="000070CB" w:rsidP="006A6DDF">
            <w:pPr>
              <w:pStyle w:val="iBAAGStandardText"/>
            </w:pPr>
          </w:p>
        </w:tc>
      </w:tr>
      <w:tr w:rsidR="002309E3" w:rsidRPr="00DE556B" w14:paraId="58717B9C" w14:textId="77777777" w:rsidTr="00C6660B">
        <w:tc>
          <w:tcPr>
            <w:tcW w:w="3400" w:type="dxa"/>
            <w:tcBorders>
              <w:bottom w:val="single" w:sz="4" w:space="0" w:color="000000" w:themeColor="text1"/>
            </w:tcBorders>
            <w:shd w:val="clear" w:color="auto" w:fill="31849B"/>
            <w:vAlign w:val="center"/>
          </w:tcPr>
          <w:p w14:paraId="58717B96" w14:textId="77777777" w:rsidR="00275C43" w:rsidRPr="00DE556B" w:rsidRDefault="00275C43" w:rsidP="006A6DDF">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4792634E" w14:textId="77777777" w:rsidR="00275C43" w:rsidRPr="00DE556B" w:rsidRDefault="00275C43" w:rsidP="002555D3">
            <w:pPr>
              <w:pStyle w:val="iBAAGTableHeader"/>
            </w:pPr>
            <w:r w:rsidRPr="00DE556B">
              <w:t>Your cost if you use</w:t>
            </w:r>
          </w:p>
          <w:p w14:paraId="107C4B57" w14:textId="55F87C01"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5E8A7C0" w14:textId="77777777" w:rsidR="00275C43" w:rsidRPr="00DE556B" w:rsidRDefault="00275C43" w:rsidP="002555D3">
            <w:pPr>
              <w:pStyle w:val="iBAAGTableHeader"/>
            </w:pPr>
            <w:r w:rsidRPr="00DE556B">
              <w:t>Your cost if you use</w:t>
            </w:r>
          </w:p>
          <w:p w14:paraId="58717B98" w14:textId="59784B7D"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294E8F1F" w14:textId="77777777" w:rsidR="00275C43" w:rsidRPr="00DE556B" w:rsidRDefault="00275C43" w:rsidP="002555D3">
            <w:pPr>
              <w:pStyle w:val="iBAAGTableHeader"/>
            </w:pPr>
            <w:r w:rsidRPr="00DE556B">
              <w:t>Your cost if you use U.S.</w:t>
            </w:r>
          </w:p>
          <w:p w14:paraId="58717B9A" w14:textId="45D56B0F"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9B" w14:textId="77777777" w:rsidR="00275C43" w:rsidRPr="00DE556B" w:rsidRDefault="00275C43" w:rsidP="006A6DDF">
            <w:pPr>
              <w:pStyle w:val="iBAAGTableHeader"/>
            </w:pPr>
            <w:r w:rsidRPr="00DE556B">
              <w:t>Limits &amp; Exceptions</w:t>
            </w:r>
          </w:p>
        </w:tc>
      </w:tr>
      <w:tr w:rsidR="002309E3" w:rsidRPr="00DE556B" w14:paraId="4CAB53BA" w14:textId="77777777" w:rsidTr="00C6660B">
        <w:tc>
          <w:tcPr>
            <w:tcW w:w="3400" w:type="dxa"/>
            <w:tcBorders>
              <w:bottom w:val="single" w:sz="4" w:space="0" w:color="000000" w:themeColor="text1"/>
            </w:tcBorders>
            <w:shd w:val="clear" w:color="auto" w:fill="auto"/>
          </w:tcPr>
          <w:p w14:paraId="52BDBE38" w14:textId="77777777" w:rsidR="000D520F" w:rsidRPr="00DE556B" w:rsidRDefault="000D520F" w:rsidP="00EA5C51">
            <w:pPr>
              <w:pStyle w:val="iBAAGSituationBoxName"/>
            </w:pPr>
            <w:bookmarkStart w:id="97" w:name="Culturally_Based_Services"/>
            <w:proofErr w:type="gramStart"/>
            <w:r w:rsidRPr="00DE556B">
              <w:t>Culturally-Based</w:t>
            </w:r>
            <w:proofErr w:type="gramEnd"/>
            <w:r w:rsidRPr="00DE556B">
              <w:t xml:space="preserve"> Services </w:t>
            </w:r>
            <w:bookmarkEnd w:id="97"/>
          </w:p>
          <w:p w14:paraId="54374B00" w14:textId="77777777" w:rsidR="000D520F" w:rsidRPr="00DE556B" w:rsidRDefault="000D520F" w:rsidP="000D520F">
            <w:pPr>
              <w:pStyle w:val="iBAAGStandardText"/>
            </w:pPr>
          </w:p>
          <w:p w14:paraId="565F659D" w14:textId="2D530122" w:rsidR="00E741B0" w:rsidRPr="00DE556B" w:rsidRDefault="00E741B0"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 xml:space="preserve">What are </w:t>
            </w:r>
            <w:proofErr w:type="gramStart"/>
            <w:r w:rsidRPr="00DE556B">
              <w:rPr>
                <w:rFonts w:ascii="Verdana" w:hAnsi="Verdana"/>
                <w:b/>
                <w:sz w:val="24"/>
              </w:rPr>
              <w:t>culturally-based</w:t>
            </w:r>
            <w:proofErr w:type="gramEnd"/>
            <w:r w:rsidRPr="00DE556B">
              <w:rPr>
                <w:rFonts w:ascii="Verdana" w:hAnsi="Verdana"/>
                <w:b/>
                <w:sz w:val="24"/>
              </w:rPr>
              <w:t xml:space="preserve">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w:t>
            </w:r>
            <w:r w:rsidRPr="00DE556B">
              <w:rPr>
                <w:rStyle w:val="CDVar"/>
                <w:rFonts w:ascii="Verdana" w:hAnsi="Verdana"/>
                <w:color w:val="auto"/>
                <w:sz w:val="24"/>
              </w:rPr>
              <w:lastRenderedPageBreak/>
              <w:t xml:space="preserve">is provided. </w:t>
            </w:r>
          </w:p>
          <w:p w14:paraId="580DE912" w14:textId="77777777" w:rsidR="00E741B0" w:rsidRPr="00DE556B" w:rsidRDefault="00E741B0" w:rsidP="008B3F01">
            <w:pPr>
              <w:pStyle w:val="CDNormal"/>
              <w:spacing w:before="0" w:after="0"/>
              <w:rPr>
                <w:rStyle w:val="CDVar"/>
                <w:rFonts w:ascii="Verdana" w:hAnsi="Verdana"/>
                <w:color w:val="auto"/>
                <w:sz w:val="24"/>
              </w:rPr>
            </w:pPr>
          </w:p>
          <w:p w14:paraId="7098B0E2" w14:textId="77777777" w:rsidR="00E741B0" w:rsidRPr="00DE556B" w:rsidRDefault="00E741B0"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E741B0" w:rsidRPr="00DE556B" w:rsidRDefault="00E741B0" w:rsidP="000D520F">
            <w:pPr>
              <w:pStyle w:val="iBAAGStandardText"/>
            </w:pPr>
          </w:p>
          <w:p w14:paraId="331C4410" w14:textId="77777777" w:rsidR="00E741B0" w:rsidRPr="00DE556B" w:rsidRDefault="00E741B0" w:rsidP="00E741B0">
            <w:pPr>
              <w:pStyle w:val="iBAAGStandardTextBold"/>
            </w:pPr>
            <w:r w:rsidRPr="00DE556B">
              <w:t xml:space="preserve">Want more information? </w:t>
            </w:r>
          </w:p>
          <w:p w14:paraId="5E6BFB71" w14:textId="77777777" w:rsidR="00E741B0" w:rsidRPr="00DE556B" w:rsidRDefault="00E741B0" w:rsidP="00E741B0">
            <w:pPr>
              <w:pStyle w:val="iBAAGStandardText"/>
            </w:pPr>
            <w:r w:rsidRPr="00DE556B">
              <w:t xml:space="preserve">View the </w:t>
            </w:r>
            <w:hyperlink r:id="rId73" w:history="1">
              <w:r w:rsidRPr="00DE556B">
                <w:rPr>
                  <w:rStyle w:val="Hyperlink"/>
                </w:rPr>
                <w:t>glossary</w:t>
              </w:r>
            </w:hyperlink>
            <w:r w:rsidRPr="00DE556B">
              <w:t xml:space="preserve"> for definitions.</w:t>
            </w:r>
          </w:p>
          <w:p w14:paraId="70E287F3" w14:textId="7C56F7C5" w:rsidR="000D520F" w:rsidRPr="00DE556B" w:rsidRDefault="000D520F" w:rsidP="00EA5C51">
            <w:pPr>
              <w:pStyle w:val="iBAAGSituationBoxName"/>
            </w:pPr>
          </w:p>
        </w:tc>
        <w:tc>
          <w:tcPr>
            <w:tcW w:w="2129" w:type="dxa"/>
            <w:tcBorders>
              <w:bottom w:val="single" w:sz="4" w:space="0" w:color="000000" w:themeColor="text1"/>
            </w:tcBorders>
            <w:shd w:val="clear" w:color="auto" w:fill="auto"/>
          </w:tcPr>
          <w:p w14:paraId="36893C61" w14:textId="77777777" w:rsidR="003B43E6" w:rsidRDefault="003B43E6" w:rsidP="003B43E6">
            <w:r>
              <w:rPr>
                <w:rStyle w:val="iBAAGStandardTextBoldChar"/>
              </w:rPr>
              <w:lastRenderedPageBreak/>
              <w:t>30%</w:t>
            </w:r>
            <w:r w:rsidRPr="00DE556B">
              <w:t xml:space="preserve"> </w:t>
            </w:r>
            <w:r w:rsidRPr="00DE556B">
              <w:rPr>
                <w:rStyle w:val="iBAAGStandardTextChar"/>
              </w:rPr>
              <w:t>co-insurance, after you pay the deductible.</w:t>
            </w:r>
          </w:p>
          <w:p w14:paraId="6231E5AE" w14:textId="77777777" w:rsidR="000D520F" w:rsidRPr="00DE556B" w:rsidRDefault="000D520F" w:rsidP="008B3F01"/>
          <w:p w14:paraId="0D1122B2" w14:textId="77777777" w:rsidR="000D520F" w:rsidRPr="00DE556B" w:rsidRDefault="000D520F" w:rsidP="002555D3">
            <w:pPr>
              <w:pStyle w:val="iBAAGStandardTextBold"/>
            </w:pPr>
            <w:r w:rsidRPr="00DE556B">
              <w:t>Is prior authorization needed?</w:t>
            </w:r>
          </w:p>
          <w:p w14:paraId="3D86769B" w14:textId="6DB2D1A0" w:rsidR="000D520F" w:rsidRPr="00DE556B" w:rsidRDefault="000D520F" w:rsidP="002C07BC">
            <w:pPr>
              <w:pStyle w:val="iBAAGStandardText"/>
            </w:pPr>
            <w:r w:rsidRPr="00DE556B">
              <w:rPr>
                <w:sz w:val="22"/>
              </w:rPr>
              <w:t>No</w:t>
            </w:r>
          </w:p>
        </w:tc>
        <w:tc>
          <w:tcPr>
            <w:tcW w:w="2129" w:type="dxa"/>
            <w:tcBorders>
              <w:bottom w:val="single" w:sz="4" w:space="0" w:color="000000" w:themeColor="text1"/>
            </w:tcBorders>
            <w:shd w:val="clear" w:color="auto" w:fill="auto"/>
          </w:tcPr>
          <w:p w14:paraId="782DA911" w14:textId="34529477" w:rsidR="000D520F" w:rsidRPr="00DE556B" w:rsidRDefault="00775E07" w:rsidP="002555D3">
            <w:pPr>
              <w:pStyle w:val="iBAAGStandardTextBold"/>
            </w:pPr>
            <w:r w:rsidRPr="00DE556B">
              <w:rPr>
                <w:b w:val="0"/>
                <w:color w:val="000000" w:themeColor="text1"/>
                <w:szCs w:val="24"/>
              </w:rPr>
              <w:t xml:space="preserve">U.S. Network benefits </w:t>
            </w:r>
            <w:r w:rsidR="006A5A32" w:rsidRPr="00DE556B">
              <w:rPr>
                <w:b w:val="0"/>
                <w:color w:val="000000" w:themeColor="text1"/>
                <w:szCs w:val="24"/>
              </w:rPr>
              <w:t>are not covered.</w:t>
            </w:r>
          </w:p>
          <w:p w14:paraId="6398B0E8" w14:textId="77777777" w:rsidR="000D520F" w:rsidRPr="00DE556B" w:rsidRDefault="000D520F" w:rsidP="002555D3">
            <w:pPr>
              <w:pStyle w:val="iBAAGStandardText"/>
            </w:pPr>
          </w:p>
          <w:p w14:paraId="6A80DF6A" w14:textId="77777777" w:rsidR="000D520F" w:rsidRPr="00DE556B" w:rsidRDefault="000D520F" w:rsidP="000D520F">
            <w:pPr>
              <w:pStyle w:val="iBAAGTableHeader"/>
              <w:jc w:val="left"/>
            </w:pPr>
          </w:p>
        </w:tc>
        <w:tc>
          <w:tcPr>
            <w:tcW w:w="2581" w:type="dxa"/>
            <w:tcBorders>
              <w:bottom w:val="single" w:sz="4" w:space="0" w:color="000000" w:themeColor="text1"/>
            </w:tcBorders>
            <w:shd w:val="clear" w:color="auto" w:fill="auto"/>
          </w:tcPr>
          <w:p w14:paraId="6D07CDCE" w14:textId="5F16607C" w:rsidR="000D520F" w:rsidRPr="00DE556B" w:rsidRDefault="00775E07" w:rsidP="000D520F">
            <w:pPr>
              <w:pStyle w:val="iBAAGTableHeader"/>
              <w:jc w:val="left"/>
            </w:pPr>
            <w:r w:rsidRPr="00DE556B">
              <w:rPr>
                <w:b w:val="0"/>
                <w:color w:val="000000" w:themeColor="text1"/>
                <w:szCs w:val="24"/>
              </w:rPr>
              <w:t xml:space="preserve">U.S. Out-of-Network benefits </w:t>
            </w:r>
            <w:r w:rsidR="006A5A32" w:rsidRPr="00DE556B">
              <w:rPr>
                <w:b w:val="0"/>
                <w:color w:val="000000" w:themeColor="text1"/>
                <w:szCs w:val="24"/>
              </w:rPr>
              <w:t>are not covered.</w:t>
            </w:r>
          </w:p>
        </w:tc>
        <w:tc>
          <w:tcPr>
            <w:tcW w:w="3290" w:type="dxa"/>
            <w:tcBorders>
              <w:bottom w:val="single" w:sz="4" w:space="0" w:color="000000" w:themeColor="text1"/>
            </w:tcBorders>
            <w:shd w:val="clear" w:color="auto" w:fill="auto"/>
          </w:tcPr>
          <w:p w14:paraId="5F6F520B" w14:textId="1822171A" w:rsidR="000D520F" w:rsidRPr="00DE556B" w:rsidRDefault="006A5A32" w:rsidP="008B3F01">
            <w:pPr>
              <w:pStyle w:val="iBAAGStandardText"/>
            </w:pPr>
            <w:r w:rsidRPr="00DE556B">
              <w:t>None</w:t>
            </w:r>
          </w:p>
        </w:tc>
      </w:tr>
      <w:tr w:rsidR="00C6660B" w:rsidRPr="00DE556B" w14:paraId="1633791E" w14:textId="77777777" w:rsidTr="00C6660B">
        <w:tc>
          <w:tcPr>
            <w:tcW w:w="3400" w:type="dxa"/>
            <w:tcBorders>
              <w:bottom w:val="single" w:sz="4" w:space="0" w:color="000000" w:themeColor="text1"/>
            </w:tcBorders>
            <w:shd w:val="clear" w:color="auto" w:fill="31849B"/>
            <w:vAlign w:val="center"/>
          </w:tcPr>
          <w:p w14:paraId="7C363565" w14:textId="77777777" w:rsidR="00C6660B" w:rsidRPr="00DE556B" w:rsidRDefault="00C6660B" w:rsidP="002E66FE">
            <w:pPr>
              <w:pStyle w:val="iBAAGTableHeader"/>
            </w:pPr>
            <w:r w:rsidRPr="00DE556B">
              <w:t>Common Medical Event</w:t>
            </w:r>
          </w:p>
        </w:tc>
        <w:tc>
          <w:tcPr>
            <w:tcW w:w="2129" w:type="dxa"/>
            <w:tcBorders>
              <w:bottom w:val="single" w:sz="4" w:space="0" w:color="000000" w:themeColor="text1"/>
            </w:tcBorders>
            <w:shd w:val="clear" w:color="auto" w:fill="31849B"/>
          </w:tcPr>
          <w:p w14:paraId="46AB6132" w14:textId="77777777" w:rsidR="00C6660B" w:rsidRPr="00DE556B" w:rsidRDefault="00C6660B" w:rsidP="002E66FE">
            <w:pPr>
              <w:pStyle w:val="iBAAGTableHeader"/>
            </w:pPr>
            <w:r w:rsidRPr="00DE556B">
              <w:t>Your cost if you use</w:t>
            </w:r>
          </w:p>
          <w:p w14:paraId="37BC9E98" w14:textId="77777777" w:rsidR="00C6660B" w:rsidRPr="00DE556B" w:rsidRDefault="00C6660B" w:rsidP="002E66FE">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A1D087B" w14:textId="77777777" w:rsidR="00C6660B" w:rsidRPr="00DE556B" w:rsidRDefault="00C6660B" w:rsidP="002E66FE">
            <w:pPr>
              <w:pStyle w:val="iBAAGTableHeader"/>
            </w:pPr>
            <w:r w:rsidRPr="00DE556B">
              <w:t>Your cost if you use</w:t>
            </w:r>
          </w:p>
          <w:p w14:paraId="26DB39AA" w14:textId="77777777" w:rsidR="00C6660B" w:rsidRPr="00DE556B" w:rsidRDefault="00C6660B" w:rsidP="002E66FE">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3400693" w14:textId="77777777" w:rsidR="00C6660B" w:rsidRPr="00DE556B" w:rsidRDefault="00C6660B" w:rsidP="002E66FE">
            <w:pPr>
              <w:pStyle w:val="iBAAGTableHeader"/>
            </w:pPr>
            <w:r w:rsidRPr="00DE556B">
              <w:t>Your cost if you use U.S.</w:t>
            </w:r>
          </w:p>
          <w:p w14:paraId="0A490AC0" w14:textId="77777777" w:rsidR="00C6660B" w:rsidRPr="00DE556B" w:rsidRDefault="00C6660B" w:rsidP="002E66FE">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2F2E16F5" w14:textId="77777777" w:rsidR="00C6660B" w:rsidRPr="00DE556B" w:rsidRDefault="00C6660B" w:rsidP="002E66FE">
            <w:pPr>
              <w:pStyle w:val="iBAAGTableHeader"/>
            </w:pPr>
            <w:r w:rsidRPr="00DE556B">
              <w:t>Limits &amp; Exceptions</w:t>
            </w:r>
          </w:p>
        </w:tc>
      </w:tr>
      <w:tr w:rsidR="00C6660B" w:rsidRPr="00DE556B" w14:paraId="1E38331E" w14:textId="77777777" w:rsidTr="00C6660B">
        <w:tc>
          <w:tcPr>
            <w:tcW w:w="3400" w:type="dxa"/>
            <w:tcBorders>
              <w:bottom w:val="single" w:sz="4" w:space="0" w:color="000000" w:themeColor="text1"/>
            </w:tcBorders>
            <w:shd w:val="clear" w:color="auto" w:fill="auto"/>
          </w:tcPr>
          <w:p w14:paraId="79148DCD" w14:textId="77777777" w:rsidR="00C6660B" w:rsidRPr="003F3B5E" w:rsidRDefault="00C6660B" w:rsidP="00C6660B">
            <w:pPr>
              <w:pStyle w:val="iBAAGSituationBoxName"/>
            </w:pPr>
            <w:bookmarkStart w:id="98" w:name="Dental_Anesthesia_Services"/>
            <w:r>
              <w:t>Dental Anesthesia Services</w:t>
            </w:r>
            <w:bookmarkEnd w:id="98"/>
          </w:p>
          <w:p w14:paraId="2490F679" w14:textId="77777777" w:rsidR="00C6660B" w:rsidRPr="00F13EDA" w:rsidRDefault="00C6660B" w:rsidP="00C6660B">
            <w:pPr>
              <w:pStyle w:val="iBAAGStandardText"/>
            </w:pPr>
          </w:p>
          <w:p w14:paraId="684C4351" w14:textId="77777777" w:rsidR="00C6660B" w:rsidRPr="00F13EDA" w:rsidRDefault="00C6660B" w:rsidP="00C6660B">
            <w:pPr>
              <w:pStyle w:val="iBAAGStandardText"/>
            </w:pPr>
            <w:r w:rsidRPr="00F13EDA">
              <w:t>Benefits include:</w:t>
            </w:r>
          </w:p>
          <w:p w14:paraId="50BF5F94" w14:textId="77777777" w:rsidR="00C6660B" w:rsidRPr="00F13EDA" w:rsidRDefault="00C6660B" w:rsidP="00C6660B">
            <w:pPr>
              <w:pStyle w:val="iBAAGLevel1Bullets"/>
            </w:pPr>
            <w:r>
              <w:t>General anesthesia</w:t>
            </w:r>
          </w:p>
          <w:p w14:paraId="58C292D8" w14:textId="77777777" w:rsidR="00C6660B" w:rsidRDefault="00C6660B" w:rsidP="00C6660B">
            <w:pPr>
              <w:pStyle w:val="iBAAGLevel1Bullets"/>
            </w:pPr>
            <w:r>
              <w:t>Facility charges</w:t>
            </w:r>
          </w:p>
          <w:p w14:paraId="3B885FC1" w14:textId="77777777" w:rsidR="00C6660B" w:rsidRPr="00F13EDA" w:rsidRDefault="00C6660B" w:rsidP="00C6660B"/>
          <w:p w14:paraId="79CE4F8B" w14:textId="77777777" w:rsidR="00C6660B" w:rsidRDefault="00C6660B" w:rsidP="00C6660B">
            <w:pPr>
              <w:pStyle w:val="iBAAGStandardTextBold"/>
            </w:pPr>
            <w:r>
              <w:t xml:space="preserve">Want more information? </w:t>
            </w:r>
          </w:p>
          <w:p w14:paraId="7ACE7EEE" w14:textId="77777777" w:rsidR="00C6660B" w:rsidRDefault="00C6660B" w:rsidP="00C6660B">
            <w:pPr>
              <w:pStyle w:val="iBAAGStandardText"/>
            </w:pPr>
            <w:r w:rsidRPr="00F13EDA">
              <w:t>View the</w:t>
            </w:r>
            <w:r>
              <w:t xml:space="preserve"> </w:t>
            </w:r>
            <w:hyperlink r:id="rId74" w:history="1">
              <w:r w:rsidRPr="001266A7">
                <w:rPr>
                  <w:rStyle w:val="Hyperlinks"/>
                </w:rPr>
                <w:t>glossary</w:t>
              </w:r>
            </w:hyperlink>
            <w:r>
              <w:t xml:space="preserve"> </w:t>
            </w:r>
            <w:r w:rsidRPr="00F13EDA">
              <w:t>for definitions.</w:t>
            </w:r>
          </w:p>
          <w:p w14:paraId="6065B246" w14:textId="77777777" w:rsidR="00C6660B" w:rsidRPr="00DE556B" w:rsidRDefault="00C6660B" w:rsidP="00C6660B">
            <w:pPr>
              <w:pStyle w:val="iBAAGSituationBoxName"/>
            </w:pPr>
          </w:p>
        </w:tc>
        <w:tc>
          <w:tcPr>
            <w:tcW w:w="2129" w:type="dxa"/>
            <w:tcBorders>
              <w:bottom w:val="single" w:sz="4" w:space="0" w:color="000000" w:themeColor="text1"/>
            </w:tcBorders>
            <w:shd w:val="clear" w:color="auto" w:fill="auto"/>
          </w:tcPr>
          <w:p w14:paraId="2268612D" w14:textId="78820945" w:rsidR="00C6660B" w:rsidRPr="00DE556B" w:rsidRDefault="00C6660B" w:rsidP="00C6660B">
            <w:pPr>
              <w:pStyle w:val="iBAAGStandardText"/>
            </w:pPr>
            <w:r>
              <w:t>International benefits are not covered.</w:t>
            </w:r>
          </w:p>
        </w:tc>
        <w:tc>
          <w:tcPr>
            <w:tcW w:w="2129" w:type="dxa"/>
            <w:tcBorders>
              <w:bottom w:val="single" w:sz="4" w:space="0" w:color="000000" w:themeColor="text1"/>
            </w:tcBorders>
            <w:shd w:val="clear" w:color="auto" w:fill="auto"/>
          </w:tcPr>
          <w:p w14:paraId="03F06D11" w14:textId="0DF2A88C" w:rsidR="00C6660B" w:rsidRDefault="00C6660B" w:rsidP="00C6660B">
            <w:pPr>
              <w:pStyle w:val="iBAAGStandardText"/>
            </w:pPr>
            <w:r>
              <w:rPr>
                <w:rStyle w:val="iBAAGStandardTextBoldChar"/>
              </w:rPr>
              <w:t>20%</w:t>
            </w:r>
            <w:r>
              <w:t xml:space="preserve"> </w:t>
            </w:r>
            <w:r w:rsidRPr="00F13EDA">
              <w:t>co-insurance, after you pay the deductible.</w:t>
            </w:r>
            <w:r>
              <w:t xml:space="preserve"> </w:t>
            </w:r>
          </w:p>
          <w:p w14:paraId="1E708E88" w14:textId="77777777" w:rsidR="00C6660B" w:rsidRDefault="00C6660B" w:rsidP="00C6660B">
            <w:pPr>
              <w:pStyle w:val="iBAAGStandardText"/>
            </w:pPr>
          </w:p>
          <w:p w14:paraId="5F18BD76" w14:textId="77777777" w:rsidR="00C6660B" w:rsidRDefault="00C6660B" w:rsidP="00C6660B">
            <w:pPr>
              <w:pStyle w:val="iBAAGStandardTextBold"/>
            </w:pPr>
            <w:r>
              <w:t>Is prior authorization needed?</w:t>
            </w:r>
          </w:p>
          <w:p w14:paraId="532951B3" w14:textId="77777777" w:rsidR="00C6660B" w:rsidRDefault="00C6660B" w:rsidP="00C6660B">
            <w:pPr>
              <w:pStyle w:val="iBAAGStandardText"/>
            </w:pPr>
            <w:r w:rsidRPr="00C730A9">
              <w:t>Yes</w:t>
            </w:r>
          </w:p>
          <w:p w14:paraId="73302733" w14:textId="77777777" w:rsidR="00C6660B" w:rsidRDefault="00C6660B" w:rsidP="00C6660B">
            <w:pPr>
              <w:pStyle w:val="iBAAGStandardText"/>
            </w:pPr>
          </w:p>
          <w:p w14:paraId="195CD44E" w14:textId="77777777" w:rsidR="00C6660B" w:rsidRDefault="00C6660B" w:rsidP="00C6660B">
            <w:pPr>
              <w:pStyle w:val="iBAAGStandardTextBold"/>
            </w:pPr>
            <w:r>
              <w:t>Prior authorization is:</w:t>
            </w:r>
          </w:p>
          <w:p w14:paraId="194962B8" w14:textId="77777777" w:rsidR="00C6660B" w:rsidRDefault="00C6660B" w:rsidP="00C6660B">
            <w:pPr>
              <w:pStyle w:val="iBAAGStandardText"/>
            </w:pPr>
            <w:r>
              <w:t xml:space="preserve">Getting approval by </w:t>
            </w:r>
            <w:r>
              <w:lastRenderedPageBreak/>
              <w:t>calling the number listed on your health plan ID card before you can get medicine or services.</w:t>
            </w:r>
          </w:p>
          <w:p w14:paraId="2F5CF108" w14:textId="77777777" w:rsidR="00C6660B" w:rsidRDefault="00C6660B" w:rsidP="00C6660B">
            <w:pPr>
              <w:pStyle w:val="iBAAGStandardText"/>
            </w:pPr>
          </w:p>
          <w:p w14:paraId="1B977EA0" w14:textId="77777777" w:rsidR="00C6660B" w:rsidRDefault="00C6660B" w:rsidP="00C6660B">
            <w:pPr>
              <w:pStyle w:val="iBAAGStandardTextBold"/>
            </w:pPr>
            <w:r>
              <w:t xml:space="preserve">When do I need to call? </w:t>
            </w:r>
          </w:p>
          <w:p w14:paraId="1DE174E0" w14:textId="77777777" w:rsidR="00C6660B" w:rsidRPr="0030334C" w:rsidRDefault="00C6660B" w:rsidP="00C6660B">
            <w:pPr>
              <w:pStyle w:val="iBAAGLevel1Bullets"/>
            </w:pPr>
            <w:r w:rsidRPr="0030334C">
              <w:rPr>
                <w:rStyle w:val="iBAAGStandardTextChar"/>
              </w:rPr>
              <w:t>5</w:t>
            </w:r>
            <w:r w:rsidRPr="0030334C">
              <w:t xml:space="preserve"> business days before scheduled services </w:t>
            </w:r>
          </w:p>
          <w:p w14:paraId="6D4D8A6B" w14:textId="77777777" w:rsidR="00C6660B" w:rsidRPr="0030334C" w:rsidRDefault="00C6660B" w:rsidP="00C6660B">
            <w:pPr>
              <w:pStyle w:val="iBAAGLevel1Bullets"/>
            </w:pPr>
            <w:r w:rsidRPr="0030334C">
              <w:t xml:space="preserve">As soon as possible for non-scheduled services </w:t>
            </w:r>
          </w:p>
          <w:p w14:paraId="52C40AEE" w14:textId="77777777" w:rsidR="00C6660B" w:rsidRDefault="00C6660B" w:rsidP="00C6660B">
            <w:pPr>
              <w:pStyle w:val="iBAAGStandardText"/>
            </w:pPr>
          </w:p>
          <w:p w14:paraId="45E42134" w14:textId="77777777" w:rsidR="00C6660B" w:rsidRDefault="00C6660B" w:rsidP="00C6660B">
            <w:pPr>
              <w:pStyle w:val="iBAAGStandardTextBold"/>
            </w:pPr>
            <w:r>
              <w:t>If you don’t get prior authorization, you pay:</w:t>
            </w:r>
          </w:p>
          <w:p w14:paraId="5BDAB270" w14:textId="3CB50AA6" w:rsidR="00C6660B" w:rsidRDefault="00C6660B" w:rsidP="00C6660B">
            <w:pPr>
              <w:pStyle w:val="iBAAGStandardText"/>
            </w:pPr>
            <w:r>
              <w:rPr>
                <w:b/>
                <w:color w:val="auto"/>
                <w:szCs w:val="22"/>
              </w:rPr>
              <w:t>50%</w:t>
            </w:r>
            <w:r>
              <w:t xml:space="preserve"> co-insurance</w:t>
            </w:r>
          </w:p>
          <w:p w14:paraId="31EC2A7F" w14:textId="77777777" w:rsidR="00C6660B" w:rsidRPr="00DE556B" w:rsidRDefault="00C6660B" w:rsidP="00C6660B">
            <w:pPr>
              <w:pStyle w:val="iBAAGTableHeader"/>
              <w:jc w:val="left"/>
            </w:pPr>
          </w:p>
        </w:tc>
        <w:tc>
          <w:tcPr>
            <w:tcW w:w="2581" w:type="dxa"/>
            <w:tcBorders>
              <w:bottom w:val="single" w:sz="4" w:space="0" w:color="000000" w:themeColor="text1"/>
            </w:tcBorders>
            <w:shd w:val="clear" w:color="auto" w:fill="auto"/>
          </w:tcPr>
          <w:p w14:paraId="0011DDA8" w14:textId="1392E5B7" w:rsidR="00C6660B" w:rsidRDefault="00C6660B" w:rsidP="00C6660B">
            <w:pPr>
              <w:pStyle w:val="iBAAGStandardText"/>
            </w:pPr>
            <w:r>
              <w:rPr>
                <w:rStyle w:val="iBAAGStandardTextBoldChar"/>
              </w:rPr>
              <w:lastRenderedPageBreak/>
              <w:t>50%</w:t>
            </w:r>
            <w:r>
              <w:t xml:space="preserve"> </w:t>
            </w:r>
            <w:r w:rsidRPr="00F13EDA">
              <w:t>co-insurance, after you pay the deductible.</w:t>
            </w:r>
            <w:r>
              <w:t xml:space="preserve"> </w:t>
            </w:r>
          </w:p>
          <w:p w14:paraId="487133B2" w14:textId="77777777" w:rsidR="00C6660B" w:rsidRDefault="00C6660B" w:rsidP="00C6660B">
            <w:pPr>
              <w:pStyle w:val="iBAAGStandardText"/>
            </w:pPr>
          </w:p>
          <w:p w14:paraId="39D92050" w14:textId="77777777" w:rsidR="00C6660B" w:rsidRDefault="00C6660B" w:rsidP="00C6660B">
            <w:pPr>
              <w:pStyle w:val="iBAAGStandardTextBold"/>
            </w:pPr>
            <w:r>
              <w:t>Is prior authorization needed?</w:t>
            </w:r>
          </w:p>
          <w:p w14:paraId="59B96CB6" w14:textId="77777777" w:rsidR="00C6660B" w:rsidRDefault="00C6660B" w:rsidP="00C6660B">
            <w:pPr>
              <w:pStyle w:val="iBAAGStandardText"/>
            </w:pPr>
            <w:r w:rsidRPr="00C730A9">
              <w:t>Yes</w:t>
            </w:r>
          </w:p>
          <w:p w14:paraId="398C5F2E" w14:textId="77777777" w:rsidR="00C6660B" w:rsidRDefault="00C6660B" w:rsidP="00C6660B">
            <w:pPr>
              <w:pStyle w:val="iBAAGStandardText"/>
            </w:pPr>
          </w:p>
          <w:p w14:paraId="592C321D" w14:textId="77777777" w:rsidR="00C6660B" w:rsidRDefault="00C6660B" w:rsidP="00C6660B">
            <w:pPr>
              <w:pStyle w:val="iBAAGStandardTextBold"/>
            </w:pPr>
            <w:r>
              <w:t>Prior authorization is:</w:t>
            </w:r>
          </w:p>
          <w:p w14:paraId="0F8B6A8A" w14:textId="77777777" w:rsidR="00C6660B" w:rsidRDefault="00C6660B" w:rsidP="00C6660B">
            <w:pPr>
              <w:pStyle w:val="iBAAGStandardText"/>
            </w:pPr>
            <w:r>
              <w:t xml:space="preserve">Getting approval by calling the number listed on your health plan ID </w:t>
            </w:r>
            <w:r>
              <w:lastRenderedPageBreak/>
              <w:t>card before you can get medicine or services.</w:t>
            </w:r>
          </w:p>
          <w:p w14:paraId="7282E81A" w14:textId="77777777" w:rsidR="00C6660B" w:rsidRDefault="00C6660B" w:rsidP="00C6660B">
            <w:pPr>
              <w:pStyle w:val="iBAAGStandardText"/>
            </w:pPr>
          </w:p>
          <w:p w14:paraId="230F2196" w14:textId="77777777" w:rsidR="00C6660B" w:rsidRDefault="00C6660B" w:rsidP="00C6660B">
            <w:pPr>
              <w:pStyle w:val="iBAAGStandardTextBold"/>
            </w:pPr>
            <w:r>
              <w:t xml:space="preserve">When do I need to call? </w:t>
            </w:r>
          </w:p>
          <w:p w14:paraId="16883FF3" w14:textId="77777777" w:rsidR="00C6660B" w:rsidRPr="0030334C" w:rsidRDefault="00C6660B" w:rsidP="00C6660B">
            <w:pPr>
              <w:pStyle w:val="iBAAGLevel1Bullets"/>
            </w:pPr>
            <w:r w:rsidRPr="0030334C">
              <w:rPr>
                <w:rStyle w:val="iBAAGStandardTextChar"/>
              </w:rPr>
              <w:t>5</w:t>
            </w:r>
            <w:r w:rsidRPr="0030334C">
              <w:t xml:space="preserve"> business days before scheduled services </w:t>
            </w:r>
          </w:p>
          <w:p w14:paraId="040A198F" w14:textId="77777777" w:rsidR="00C6660B" w:rsidRPr="0030334C" w:rsidRDefault="00C6660B" w:rsidP="00C6660B">
            <w:pPr>
              <w:pStyle w:val="iBAAGLevel1Bullets"/>
            </w:pPr>
            <w:r w:rsidRPr="0030334C">
              <w:t xml:space="preserve">As soon as possible for non-scheduled services </w:t>
            </w:r>
          </w:p>
          <w:p w14:paraId="128332FB" w14:textId="77777777" w:rsidR="00C6660B" w:rsidRDefault="00C6660B" w:rsidP="00C6660B">
            <w:pPr>
              <w:pStyle w:val="iBAAGStandardText"/>
            </w:pPr>
          </w:p>
          <w:p w14:paraId="4E478B38" w14:textId="77777777" w:rsidR="00C6660B" w:rsidRDefault="00C6660B" w:rsidP="00C6660B">
            <w:pPr>
              <w:pStyle w:val="iBAAGStandardTextBold"/>
            </w:pPr>
            <w:r>
              <w:t>If you don’t get prior authorization, you pay:</w:t>
            </w:r>
          </w:p>
          <w:p w14:paraId="29B4BA7D" w14:textId="5AD85E61" w:rsidR="00C6660B" w:rsidRDefault="00C6660B" w:rsidP="00C6660B">
            <w:pPr>
              <w:pStyle w:val="iBAAGStandardText"/>
            </w:pPr>
            <w:r>
              <w:rPr>
                <w:b/>
                <w:color w:val="auto"/>
                <w:szCs w:val="22"/>
              </w:rPr>
              <w:t>50%</w:t>
            </w:r>
            <w:r>
              <w:t xml:space="preserve"> co-insurance</w:t>
            </w:r>
          </w:p>
          <w:p w14:paraId="4C2721F4" w14:textId="6726CCF9" w:rsidR="00C6660B" w:rsidRPr="00DE556B" w:rsidRDefault="00C6660B" w:rsidP="00C6660B">
            <w:pPr>
              <w:pStyle w:val="iBAAGTableHeader"/>
              <w:jc w:val="left"/>
            </w:pPr>
          </w:p>
        </w:tc>
        <w:tc>
          <w:tcPr>
            <w:tcW w:w="3290" w:type="dxa"/>
            <w:tcBorders>
              <w:bottom w:val="single" w:sz="4" w:space="0" w:color="000000" w:themeColor="text1"/>
            </w:tcBorders>
            <w:shd w:val="clear" w:color="auto" w:fill="auto"/>
          </w:tcPr>
          <w:p w14:paraId="4C0EDB83" w14:textId="77777777" w:rsidR="00C6660B" w:rsidRPr="00DD0D9D" w:rsidRDefault="00C6660B" w:rsidP="00C6660B">
            <w:pPr>
              <w:pStyle w:val="iBAAGStandardText"/>
            </w:pPr>
            <w:r w:rsidRPr="00DD0D9D">
              <w:lastRenderedPageBreak/>
              <w:t>Benefits are limited to a person that:</w:t>
            </w:r>
          </w:p>
          <w:p w14:paraId="7107FBE4" w14:textId="77777777" w:rsidR="00C6660B" w:rsidRPr="00DD0D9D" w:rsidRDefault="00C6660B" w:rsidP="00C6660B">
            <w:pPr>
              <w:pStyle w:val="iBAAGLevel1Bullets"/>
            </w:pPr>
            <w:r w:rsidRPr="00DD0D9D">
              <w:t xml:space="preserve">Is under </w:t>
            </w:r>
            <w:r w:rsidRPr="00DD0D9D">
              <w:rPr>
                <w:rStyle w:val="iBAAGStandardTextBoldChar"/>
              </w:rPr>
              <w:t>7</w:t>
            </w:r>
            <w:r w:rsidRPr="00DD0D9D">
              <w:t xml:space="preserve"> years of age</w:t>
            </w:r>
          </w:p>
          <w:p w14:paraId="5A5748B9" w14:textId="77777777" w:rsidR="00C6660B" w:rsidRPr="00DD0D9D" w:rsidRDefault="00C6660B" w:rsidP="00C6660B">
            <w:pPr>
              <w:pStyle w:val="iBAAGLevel1Bullets"/>
            </w:pPr>
            <w:r w:rsidRPr="00DD0D9D">
              <w:t>Is developmentally disabled, regardless of age</w:t>
            </w:r>
          </w:p>
          <w:p w14:paraId="618DB473" w14:textId="77777777" w:rsidR="00C6660B" w:rsidRPr="00DD0D9D" w:rsidRDefault="00C6660B" w:rsidP="00C6660B">
            <w:pPr>
              <w:pStyle w:val="iBAAGLevel1Bullets"/>
            </w:pPr>
            <w:r w:rsidRPr="00DD0D9D">
              <w:t>Has a health issue that requires general anesthesia, regardless of age</w:t>
            </w:r>
          </w:p>
          <w:p w14:paraId="1450986A" w14:textId="77777777" w:rsidR="00C6660B" w:rsidRPr="00DD0D9D" w:rsidRDefault="00C6660B" w:rsidP="00C6660B">
            <w:pPr>
              <w:pStyle w:val="iBAAGStandardText"/>
            </w:pPr>
          </w:p>
          <w:p w14:paraId="144E62FD" w14:textId="72F3DEEA" w:rsidR="00C6660B" w:rsidRPr="00DE556B" w:rsidRDefault="00C6660B" w:rsidP="00C6660B">
            <w:pPr>
              <w:pStyle w:val="iBAAGStandardText"/>
            </w:pPr>
            <w:r w:rsidRPr="00DD0D9D">
              <w:t>No coverage for diagnosis or treatment of dental disease.</w:t>
            </w:r>
          </w:p>
        </w:tc>
      </w:tr>
      <w:tr w:rsidR="00C6660B" w:rsidRPr="00DE556B" w14:paraId="1415C18B" w14:textId="77777777" w:rsidTr="00C6660B">
        <w:tc>
          <w:tcPr>
            <w:tcW w:w="3400" w:type="dxa"/>
            <w:tcBorders>
              <w:bottom w:val="single" w:sz="4" w:space="0" w:color="000000" w:themeColor="text1"/>
            </w:tcBorders>
            <w:shd w:val="clear" w:color="auto" w:fill="31849B"/>
            <w:vAlign w:val="center"/>
          </w:tcPr>
          <w:p w14:paraId="42EBE898" w14:textId="25F8909C"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79700F12" w14:textId="77777777" w:rsidR="00C6660B" w:rsidRPr="00DE556B" w:rsidRDefault="00C6660B" w:rsidP="00C6660B">
            <w:pPr>
              <w:pStyle w:val="iBAAGTableHeader"/>
            </w:pPr>
            <w:r w:rsidRPr="00DE556B">
              <w:t>Your cost if you use</w:t>
            </w:r>
          </w:p>
          <w:p w14:paraId="6F46E4EF" w14:textId="5AFF2584"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094F1C16" w14:textId="77777777" w:rsidR="00C6660B" w:rsidRPr="00DE556B" w:rsidRDefault="00C6660B" w:rsidP="00C6660B">
            <w:pPr>
              <w:pStyle w:val="iBAAGTableHeader"/>
            </w:pPr>
            <w:r w:rsidRPr="00DE556B">
              <w:t>Your cost if you use</w:t>
            </w:r>
          </w:p>
          <w:p w14:paraId="0DC99D3D" w14:textId="3AF5376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6C5A77B3" w14:textId="77777777" w:rsidR="00C6660B" w:rsidRPr="00DE556B" w:rsidRDefault="00C6660B" w:rsidP="00C6660B">
            <w:pPr>
              <w:pStyle w:val="iBAAGTableHeader"/>
            </w:pPr>
            <w:r w:rsidRPr="00DE556B">
              <w:t>Your cost if you use U.S.</w:t>
            </w:r>
          </w:p>
          <w:p w14:paraId="0AA1DCBE" w14:textId="65AF0AB5"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7E9E259C" w14:textId="073AA530" w:rsidR="00C6660B" w:rsidRPr="00DE556B" w:rsidRDefault="00C6660B" w:rsidP="00C6660B">
            <w:pPr>
              <w:pStyle w:val="iBAAGTableHeader"/>
            </w:pPr>
            <w:r w:rsidRPr="00DE556B">
              <w:t>Limits &amp; Exceptions</w:t>
            </w:r>
          </w:p>
        </w:tc>
      </w:tr>
      <w:tr w:rsidR="00C6660B" w:rsidRPr="00DE556B" w14:paraId="58717BD8" w14:textId="77777777" w:rsidTr="00C6660B">
        <w:tc>
          <w:tcPr>
            <w:tcW w:w="3400" w:type="dxa"/>
            <w:shd w:val="clear" w:color="auto" w:fill="FFFFFF" w:themeFill="background1"/>
          </w:tcPr>
          <w:p w14:paraId="58717B9D" w14:textId="77777777" w:rsidR="00C6660B" w:rsidRPr="00DE556B" w:rsidRDefault="00C6660B" w:rsidP="00C6660B">
            <w:pPr>
              <w:pStyle w:val="iBAAGSituationBoxName"/>
            </w:pPr>
            <w:bookmarkStart w:id="99" w:name="Dental_Services_Accident_Only"/>
            <w:r w:rsidRPr="00DE556B">
              <w:lastRenderedPageBreak/>
              <w:t>Dental Services - Accident Only</w:t>
            </w:r>
            <w:bookmarkEnd w:id="99"/>
          </w:p>
          <w:p w14:paraId="58717B9E" w14:textId="77777777" w:rsidR="00C6660B" w:rsidRPr="00DE556B" w:rsidRDefault="00C6660B" w:rsidP="00C6660B">
            <w:pPr>
              <w:pStyle w:val="iBAAGStandardText"/>
            </w:pPr>
          </w:p>
          <w:p w14:paraId="58717B9F" w14:textId="77777777" w:rsidR="00C6660B" w:rsidRPr="00DE556B" w:rsidRDefault="00C6660B" w:rsidP="00C6660B">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C6660B" w:rsidRPr="00DE556B" w:rsidRDefault="00C6660B" w:rsidP="00C6660B">
            <w:pPr>
              <w:pStyle w:val="iBAAGStandardText"/>
            </w:pPr>
          </w:p>
          <w:p w14:paraId="58717BA1" w14:textId="77777777" w:rsidR="00C6660B" w:rsidRPr="00DE556B" w:rsidRDefault="00C6660B" w:rsidP="00C6660B">
            <w:pPr>
              <w:pStyle w:val="iBAAGStandardText"/>
            </w:pPr>
            <w:r w:rsidRPr="00DE556B">
              <w:t>Requirements</w:t>
            </w:r>
          </w:p>
          <w:p w14:paraId="58717BA2" w14:textId="77777777" w:rsidR="00C6660B" w:rsidRPr="00DE556B" w:rsidRDefault="00C6660B" w:rsidP="00C6660B">
            <w:pPr>
              <w:pStyle w:val="iBAAGLevel1Bullets"/>
            </w:pPr>
            <w:r w:rsidRPr="00DE556B">
              <w:t xml:space="preserve">You must contact a doctor or dentist within 72 hours of the accident. </w:t>
            </w:r>
          </w:p>
          <w:p w14:paraId="58717BA3" w14:textId="77777777" w:rsidR="00C6660B" w:rsidRPr="00DE556B" w:rsidRDefault="00C6660B" w:rsidP="00C6660B">
            <w:pPr>
              <w:pStyle w:val="iBAAGLevel1Bullets"/>
            </w:pPr>
            <w:r w:rsidRPr="00DE556B">
              <w:t>Treatment must start within 3 months of the accident.</w:t>
            </w:r>
          </w:p>
          <w:p w14:paraId="58717BA4" w14:textId="77777777" w:rsidR="00C6660B" w:rsidRPr="00DE556B" w:rsidRDefault="00C6660B" w:rsidP="00C6660B">
            <w:pPr>
              <w:pStyle w:val="iBAAGLevel1Bullets"/>
            </w:pPr>
            <w:r w:rsidRPr="00DE556B">
              <w:t>Treatment must be completed within 12 months of the accident.</w:t>
            </w:r>
          </w:p>
          <w:p w14:paraId="58717BA5" w14:textId="77777777" w:rsidR="00C6660B" w:rsidRPr="00DE556B" w:rsidRDefault="00C6660B" w:rsidP="00C6660B">
            <w:pPr>
              <w:pStyle w:val="iBAAGStandardText"/>
            </w:pPr>
          </w:p>
          <w:p w14:paraId="58717BA6" w14:textId="77777777" w:rsidR="00C6660B" w:rsidRPr="00DE556B" w:rsidRDefault="00C6660B" w:rsidP="00C6660B">
            <w:pPr>
              <w:pStyle w:val="iBAAGStandardText"/>
            </w:pPr>
            <w:r w:rsidRPr="00DE556B">
              <w:t xml:space="preserve">We cover: </w:t>
            </w:r>
          </w:p>
          <w:p w14:paraId="58717BA7" w14:textId="77777777" w:rsidR="00C6660B" w:rsidRPr="00DE556B" w:rsidRDefault="00C6660B" w:rsidP="00C6660B">
            <w:pPr>
              <w:pStyle w:val="iBAAGLevel1Bullets"/>
            </w:pPr>
            <w:r w:rsidRPr="00DE556B">
              <w:t>Emergency examination</w:t>
            </w:r>
          </w:p>
          <w:p w14:paraId="58717BA8" w14:textId="77777777" w:rsidR="00C6660B" w:rsidRPr="00DE556B" w:rsidRDefault="00C6660B" w:rsidP="00C6660B">
            <w:pPr>
              <w:pStyle w:val="iBAAGLevel1Bullets"/>
            </w:pPr>
            <w:r w:rsidRPr="00DE556B">
              <w:t>Diagnostic x-rays</w:t>
            </w:r>
          </w:p>
          <w:p w14:paraId="58717BA9" w14:textId="77777777" w:rsidR="00C6660B" w:rsidRPr="00DE556B" w:rsidRDefault="00C6660B" w:rsidP="00C6660B">
            <w:pPr>
              <w:pStyle w:val="iBAAGLevel1Bullets"/>
            </w:pPr>
            <w:r w:rsidRPr="00DE556B">
              <w:t>Root canal and related services</w:t>
            </w:r>
          </w:p>
          <w:p w14:paraId="58717BAA" w14:textId="77777777" w:rsidR="00C6660B" w:rsidRPr="00DE556B" w:rsidRDefault="00C6660B" w:rsidP="00C6660B">
            <w:pPr>
              <w:pStyle w:val="iBAAGLevel1Bullets"/>
            </w:pPr>
            <w:r w:rsidRPr="00DE556B">
              <w:t>Temporary splinting of teeth</w:t>
            </w:r>
          </w:p>
          <w:p w14:paraId="58717BAB" w14:textId="77777777" w:rsidR="00C6660B" w:rsidRPr="00DE556B" w:rsidRDefault="00C6660B" w:rsidP="00C6660B">
            <w:pPr>
              <w:pStyle w:val="iBAAGLevel1Bullets"/>
            </w:pPr>
            <w:r w:rsidRPr="00DE556B">
              <w:lastRenderedPageBreak/>
              <w:t>Simple minimal restorative procedures (fillings)</w:t>
            </w:r>
          </w:p>
          <w:p w14:paraId="58717BAC" w14:textId="77777777" w:rsidR="00C6660B" w:rsidRPr="00DE556B" w:rsidRDefault="00C6660B" w:rsidP="00C6660B">
            <w:pPr>
              <w:pStyle w:val="iBAAGLevel1Bullets"/>
            </w:pPr>
            <w:r w:rsidRPr="00DE556B">
              <w:t>Extractions</w:t>
            </w:r>
          </w:p>
          <w:p w14:paraId="58717BAD" w14:textId="77777777" w:rsidR="00C6660B" w:rsidRPr="00DE556B" w:rsidRDefault="00C6660B" w:rsidP="00C6660B">
            <w:pPr>
              <w:pStyle w:val="iBAAGLevel1Bullets"/>
            </w:pPr>
            <w:r w:rsidRPr="00DE556B">
              <w:t>Post-traumatic crowns if they are the only treatment available</w:t>
            </w:r>
          </w:p>
          <w:p w14:paraId="58717BAE" w14:textId="77777777" w:rsidR="00C6660B" w:rsidRPr="00DE556B" w:rsidRDefault="00C6660B" w:rsidP="00C6660B">
            <w:pPr>
              <w:pStyle w:val="iBAAGLevel1Bullets"/>
            </w:pPr>
            <w:r w:rsidRPr="00DE556B">
              <w:t>Replacement of lost teeth</w:t>
            </w:r>
          </w:p>
          <w:p w14:paraId="58717BAF" w14:textId="77777777" w:rsidR="00C6660B" w:rsidRPr="00DE556B" w:rsidRDefault="00C6660B" w:rsidP="00C6660B">
            <w:pPr>
              <w:pStyle w:val="iBAAGStandardText"/>
            </w:pPr>
          </w:p>
          <w:p w14:paraId="58717BB0" w14:textId="77777777" w:rsidR="00C6660B" w:rsidRPr="00DE556B" w:rsidRDefault="00C6660B" w:rsidP="00C6660B">
            <w:pPr>
              <w:pStyle w:val="iBAAGStandardTextBold"/>
            </w:pPr>
            <w:r w:rsidRPr="00DE556B">
              <w:t xml:space="preserve">Want more information? </w:t>
            </w:r>
          </w:p>
          <w:p w14:paraId="58717BB1" w14:textId="77777777" w:rsidR="00C6660B" w:rsidRPr="00DE556B" w:rsidRDefault="00C6660B" w:rsidP="00C6660B">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BB2" w14:textId="77777777" w:rsidR="00C6660B" w:rsidRPr="00DE556B" w:rsidRDefault="00C6660B" w:rsidP="00C6660B">
            <w:pPr>
              <w:pStyle w:val="iBAAGStandardText"/>
            </w:pPr>
          </w:p>
        </w:tc>
        <w:tc>
          <w:tcPr>
            <w:tcW w:w="2129" w:type="dxa"/>
            <w:shd w:val="clear" w:color="auto" w:fill="FFFFFF" w:themeFill="background1"/>
          </w:tcPr>
          <w:p w14:paraId="2F13EB34"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5E523D01" w14:textId="77777777" w:rsidR="00C6660B" w:rsidRPr="00DE556B" w:rsidRDefault="00C6660B" w:rsidP="00C6660B">
            <w:pPr>
              <w:pStyle w:val="iBAAGStandardText"/>
            </w:pPr>
          </w:p>
          <w:p w14:paraId="29ACD06C" w14:textId="77777777" w:rsidR="00C6660B" w:rsidRPr="00DE556B" w:rsidRDefault="00C6660B" w:rsidP="00C6660B">
            <w:pPr>
              <w:pStyle w:val="iBAAGStandardTextBold"/>
            </w:pPr>
            <w:r w:rsidRPr="00DE556B">
              <w:t>Is prior authorization needed?</w:t>
            </w:r>
          </w:p>
          <w:p w14:paraId="71D7877E" w14:textId="32516C0E"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BB3" w14:textId="5FE4D36D" w:rsidR="00C6660B" w:rsidRPr="00DE556B" w:rsidRDefault="00C6660B" w:rsidP="00C6660B">
            <w:pPr>
              <w:pStyle w:val="iBAAGStandardText"/>
            </w:pPr>
            <w:r>
              <w:rPr>
                <w:rStyle w:val="iBAAGStandardTextBoldChar"/>
              </w:rPr>
              <w:t>20%</w:t>
            </w:r>
            <w:r w:rsidRPr="00DE556B">
              <w:t xml:space="preserve"> co-insurance, after you pay the deductible</w:t>
            </w:r>
          </w:p>
          <w:p w14:paraId="58717BB4" w14:textId="77777777" w:rsidR="00C6660B" w:rsidRPr="00DE556B" w:rsidRDefault="00C6660B" w:rsidP="00C6660B">
            <w:pPr>
              <w:pStyle w:val="iBAAGStandardText"/>
            </w:pPr>
          </w:p>
          <w:p w14:paraId="58717BB5" w14:textId="77777777" w:rsidR="00C6660B" w:rsidRPr="00DE556B" w:rsidRDefault="00C6660B" w:rsidP="00C6660B">
            <w:pPr>
              <w:pStyle w:val="iBAAGStandardTextBold"/>
            </w:pPr>
            <w:r w:rsidRPr="00DE556B">
              <w:t>Is prior authorization needed?</w:t>
            </w:r>
          </w:p>
          <w:p w14:paraId="58717BB6" w14:textId="77777777" w:rsidR="00C6660B" w:rsidRPr="00DE556B" w:rsidRDefault="00C6660B" w:rsidP="00C6660B">
            <w:pPr>
              <w:pStyle w:val="iBAAGStandardText"/>
            </w:pPr>
            <w:r w:rsidRPr="00DE556B">
              <w:t>Yes – follow-up treatment only</w:t>
            </w:r>
          </w:p>
          <w:p w14:paraId="58717BB7" w14:textId="77777777" w:rsidR="00C6660B" w:rsidRPr="00DE556B" w:rsidRDefault="00C6660B" w:rsidP="00C6660B">
            <w:pPr>
              <w:pStyle w:val="iBAAGStandardText"/>
            </w:pPr>
          </w:p>
          <w:p w14:paraId="58717BB8" w14:textId="77777777" w:rsidR="00C6660B" w:rsidRPr="00DE556B" w:rsidRDefault="00C6660B" w:rsidP="00C6660B">
            <w:pPr>
              <w:pStyle w:val="iBAAGStandardTextBold"/>
            </w:pPr>
            <w:r w:rsidRPr="00DE556B">
              <w:t>Prior authorization is:</w:t>
            </w:r>
          </w:p>
          <w:p w14:paraId="58717BB9"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BBA" w14:textId="77777777" w:rsidR="00C6660B" w:rsidRPr="00DE556B" w:rsidRDefault="00C6660B" w:rsidP="00C6660B">
            <w:pPr>
              <w:pStyle w:val="iBAAGStandardText"/>
            </w:pPr>
          </w:p>
          <w:p w14:paraId="58717BBB" w14:textId="77777777" w:rsidR="00C6660B" w:rsidRPr="00DE556B" w:rsidRDefault="00C6660B" w:rsidP="00C6660B">
            <w:pPr>
              <w:pStyle w:val="iBAAGStandardTextBold"/>
            </w:pPr>
            <w:r w:rsidRPr="00DE556B">
              <w:t xml:space="preserve">When do I need to call? </w:t>
            </w:r>
          </w:p>
          <w:p w14:paraId="58717BBC" w14:textId="77777777" w:rsidR="00C6660B" w:rsidRPr="00DE556B" w:rsidRDefault="00C6660B" w:rsidP="00C6660B">
            <w:pPr>
              <w:pStyle w:val="iBAAGLevel1Bullets"/>
            </w:pPr>
            <w:r w:rsidRPr="00DE556B">
              <w:t>5 business day before follow-up treatment begins</w:t>
            </w:r>
          </w:p>
          <w:p w14:paraId="58717BBD" w14:textId="77777777" w:rsidR="00C6660B" w:rsidRPr="00DE556B" w:rsidRDefault="00C6660B" w:rsidP="00C6660B">
            <w:pPr>
              <w:pStyle w:val="iBAAGStandardText"/>
            </w:pPr>
          </w:p>
          <w:p w14:paraId="58717BBE" w14:textId="77777777" w:rsidR="00C6660B" w:rsidRPr="00DE556B" w:rsidRDefault="00C6660B" w:rsidP="00C6660B">
            <w:pPr>
              <w:pStyle w:val="iBAAGStandardTextBold"/>
            </w:pPr>
            <w:r w:rsidRPr="00DE556B">
              <w:lastRenderedPageBreak/>
              <w:t xml:space="preserve">If you don’t get prior authorization, you pay: </w:t>
            </w:r>
          </w:p>
          <w:p w14:paraId="58717BBF" w14:textId="77777777" w:rsidR="00C6660B" w:rsidRPr="00DE556B" w:rsidRDefault="00C6660B" w:rsidP="00C6660B">
            <w:pPr>
              <w:pStyle w:val="iBAAGStandardText"/>
            </w:pPr>
            <w:r w:rsidRPr="00DE556B">
              <w:t>All charges</w:t>
            </w:r>
          </w:p>
          <w:p w14:paraId="58717BC0" w14:textId="77777777" w:rsidR="00C6660B" w:rsidRPr="00DE556B" w:rsidRDefault="00C6660B" w:rsidP="00C6660B">
            <w:pPr>
              <w:pStyle w:val="iBAAGStandardText"/>
            </w:pPr>
          </w:p>
          <w:p w14:paraId="58717BC1" w14:textId="77777777" w:rsidR="00C6660B" w:rsidRPr="00DE556B" w:rsidRDefault="00C6660B" w:rsidP="00C6660B">
            <w:pPr>
              <w:pStyle w:val="iBAAGStandardText"/>
            </w:pPr>
          </w:p>
          <w:p w14:paraId="58717BC2" w14:textId="77777777" w:rsidR="00C6660B" w:rsidRPr="00DE556B" w:rsidRDefault="00C6660B" w:rsidP="00C6660B">
            <w:pPr>
              <w:pStyle w:val="iBAAGStandardText"/>
            </w:pPr>
          </w:p>
        </w:tc>
        <w:tc>
          <w:tcPr>
            <w:tcW w:w="2581" w:type="dxa"/>
            <w:shd w:val="clear" w:color="auto" w:fill="FFFFFF" w:themeFill="background1"/>
          </w:tcPr>
          <w:p w14:paraId="58717BC3" w14:textId="688FEEB6" w:rsidR="00C6660B" w:rsidRPr="00DE556B" w:rsidRDefault="00C6660B" w:rsidP="00C6660B">
            <w:pPr>
              <w:pStyle w:val="iBAAGStandardText"/>
            </w:pPr>
            <w:r>
              <w:rPr>
                <w:rStyle w:val="iBAAGStandardTextBoldChar"/>
              </w:rPr>
              <w:lastRenderedPageBreak/>
              <w:t>20%</w:t>
            </w:r>
            <w:r w:rsidRPr="00DE556B">
              <w:t xml:space="preserve"> co-insurance, after you pay the network deductible</w:t>
            </w:r>
          </w:p>
          <w:p w14:paraId="58717BC4" w14:textId="77777777" w:rsidR="00C6660B" w:rsidRPr="00DE556B" w:rsidRDefault="00C6660B" w:rsidP="00C6660B">
            <w:pPr>
              <w:pStyle w:val="iBAAGStandardText"/>
            </w:pPr>
          </w:p>
          <w:p w14:paraId="58717BC5" w14:textId="77777777" w:rsidR="00C6660B" w:rsidRPr="00DE556B" w:rsidRDefault="00C6660B" w:rsidP="00C6660B">
            <w:pPr>
              <w:pStyle w:val="iBAAGStandardTextBold"/>
            </w:pPr>
            <w:r w:rsidRPr="00DE556B">
              <w:t>Is prior authorization needed?</w:t>
            </w:r>
          </w:p>
          <w:p w14:paraId="58717BC6" w14:textId="77777777" w:rsidR="00C6660B" w:rsidRPr="00DE556B" w:rsidRDefault="00C6660B" w:rsidP="00C6660B">
            <w:pPr>
              <w:pStyle w:val="iBAAGStandardText"/>
            </w:pPr>
            <w:r w:rsidRPr="00DE556B">
              <w:t>Yes – follow-up treatment only</w:t>
            </w:r>
          </w:p>
          <w:p w14:paraId="58717BC7" w14:textId="77777777" w:rsidR="00C6660B" w:rsidRPr="00DE556B" w:rsidRDefault="00C6660B" w:rsidP="00C6660B">
            <w:pPr>
              <w:pStyle w:val="iBAAGStandardText"/>
            </w:pPr>
          </w:p>
          <w:p w14:paraId="58717BC8" w14:textId="77777777" w:rsidR="00C6660B" w:rsidRPr="00DE556B" w:rsidRDefault="00C6660B" w:rsidP="00C6660B">
            <w:pPr>
              <w:pStyle w:val="iBAAGStandardTextBold"/>
            </w:pPr>
            <w:r w:rsidRPr="00DE556B">
              <w:t>Prior authorization is:</w:t>
            </w:r>
          </w:p>
          <w:p w14:paraId="58717BC9"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BCA" w14:textId="77777777" w:rsidR="00C6660B" w:rsidRPr="00DE556B" w:rsidRDefault="00C6660B" w:rsidP="00C6660B">
            <w:pPr>
              <w:pStyle w:val="iBAAGStandardText"/>
            </w:pPr>
          </w:p>
          <w:p w14:paraId="58717BCB" w14:textId="77777777" w:rsidR="00C6660B" w:rsidRPr="00DE556B" w:rsidRDefault="00C6660B" w:rsidP="00C6660B">
            <w:pPr>
              <w:pStyle w:val="iBAAGStandardTextBold"/>
            </w:pPr>
            <w:r w:rsidRPr="00DE556B">
              <w:t xml:space="preserve">When do I need to call? </w:t>
            </w:r>
          </w:p>
          <w:p w14:paraId="58717BCC" w14:textId="77777777" w:rsidR="00C6660B" w:rsidRPr="00DE556B" w:rsidRDefault="00C6660B" w:rsidP="00C6660B">
            <w:pPr>
              <w:pStyle w:val="iBAAGLevel1Bullets"/>
            </w:pPr>
            <w:r w:rsidRPr="00DE556B">
              <w:t>5 business day before follow-up treatment begins</w:t>
            </w:r>
          </w:p>
          <w:p w14:paraId="58717BCD" w14:textId="77777777" w:rsidR="00C6660B" w:rsidRPr="00DE556B" w:rsidRDefault="00C6660B" w:rsidP="00C6660B">
            <w:pPr>
              <w:pStyle w:val="iBAAGStandardText"/>
            </w:pPr>
          </w:p>
          <w:p w14:paraId="376030FD" w14:textId="77777777" w:rsidR="00C6660B" w:rsidRPr="00DE556B" w:rsidRDefault="00C6660B" w:rsidP="00C6660B">
            <w:pPr>
              <w:pStyle w:val="iBAAGStandardTextBold"/>
            </w:pPr>
            <w:r w:rsidRPr="00DE556B">
              <w:t xml:space="preserve">If you don’t get prior authorization, you pay: </w:t>
            </w:r>
          </w:p>
          <w:p w14:paraId="58717BCF" w14:textId="619A6FD2" w:rsidR="00C6660B" w:rsidRPr="00DE556B" w:rsidRDefault="00C6660B" w:rsidP="00C6660B">
            <w:pPr>
              <w:pStyle w:val="iBAAGStandardText"/>
            </w:pPr>
            <w:r w:rsidRPr="00DE556B">
              <w:t>All charges</w:t>
            </w:r>
          </w:p>
          <w:p w14:paraId="58717BD0" w14:textId="77777777" w:rsidR="00C6660B" w:rsidRPr="00DE556B" w:rsidRDefault="00C6660B" w:rsidP="00C6660B">
            <w:pPr>
              <w:pStyle w:val="iBAAGStandardText"/>
            </w:pPr>
          </w:p>
          <w:p w14:paraId="58717BD1" w14:textId="77777777" w:rsidR="00C6660B" w:rsidRPr="00DE556B" w:rsidRDefault="00C6660B" w:rsidP="00C6660B">
            <w:pPr>
              <w:pStyle w:val="iBAAGStandardText"/>
            </w:pPr>
          </w:p>
        </w:tc>
        <w:tc>
          <w:tcPr>
            <w:tcW w:w="3290" w:type="dxa"/>
            <w:shd w:val="clear" w:color="auto" w:fill="FFFFFF" w:themeFill="background1"/>
          </w:tcPr>
          <w:p w14:paraId="58717BD4" w14:textId="77777777" w:rsidR="00C6660B" w:rsidRPr="00DE556B" w:rsidRDefault="00C6660B" w:rsidP="00C6660B">
            <w:pPr>
              <w:pStyle w:val="iBAAGStandardText"/>
            </w:pPr>
            <w:r w:rsidRPr="00DE556B">
              <w:lastRenderedPageBreak/>
              <w:t>No coverage for:</w:t>
            </w:r>
          </w:p>
          <w:p w14:paraId="58717BD5" w14:textId="77777777" w:rsidR="00C6660B" w:rsidRPr="00DE556B" w:rsidRDefault="00C6660B" w:rsidP="00C6660B">
            <w:pPr>
              <w:pStyle w:val="iBAAGLevel1Bullets"/>
            </w:pPr>
            <w:r w:rsidRPr="00DE556B">
              <w:t xml:space="preserve">Damage that occurs as a result of normal activities, daily living or extraordinary use </w:t>
            </w:r>
          </w:p>
          <w:p w14:paraId="58717BD6" w14:textId="21103C1A" w:rsidR="00C6660B" w:rsidRPr="002C07BC" w:rsidRDefault="00C6660B" w:rsidP="00C6660B">
            <w:pPr>
              <w:pStyle w:val="iBAAGLevel1Bullets"/>
              <w:rPr>
                <w:color w:val="auto"/>
              </w:rPr>
            </w:pPr>
            <w:r w:rsidRPr="00DE556B">
              <w:t>Dental care that is required to treat the effects</w:t>
            </w:r>
            <w:r w:rsidRPr="002C07BC">
              <w:rPr>
                <w:color w:val="auto"/>
              </w:rPr>
              <w:t xml:space="preserve"> of a medical condition</w:t>
            </w:r>
            <w:r w:rsidRPr="002C07BC">
              <w:rPr>
                <w:rStyle w:val="MandateStandardTextChar"/>
                <w:color w:val="auto"/>
              </w:rPr>
              <w:t xml:space="preserve">, except as described under </w:t>
            </w:r>
            <w:r w:rsidRPr="002C07BC">
              <w:rPr>
                <w:rStyle w:val="MandateTextItalicsChar"/>
                <w:color w:val="auto"/>
              </w:rPr>
              <w:t>Reconstructive Procedures</w:t>
            </w:r>
          </w:p>
          <w:p w14:paraId="58717BD7" w14:textId="77777777" w:rsidR="00C6660B" w:rsidRPr="00DE556B" w:rsidRDefault="00C6660B" w:rsidP="00C6660B">
            <w:pPr>
              <w:pStyle w:val="iBAAGStandardText"/>
            </w:pPr>
          </w:p>
        </w:tc>
      </w:tr>
      <w:tr w:rsidR="00C6660B" w:rsidRPr="00DE556B" w14:paraId="58717BDF" w14:textId="77777777" w:rsidTr="00C6660B">
        <w:tc>
          <w:tcPr>
            <w:tcW w:w="3400" w:type="dxa"/>
            <w:tcBorders>
              <w:bottom w:val="single" w:sz="4" w:space="0" w:color="000000" w:themeColor="text1"/>
            </w:tcBorders>
            <w:shd w:val="clear" w:color="auto" w:fill="31849B"/>
            <w:vAlign w:val="center"/>
          </w:tcPr>
          <w:p w14:paraId="58717BD9"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5E11DDF" w14:textId="77777777" w:rsidR="00C6660B" w:rsidRPr="00DE556B" w:rsidRDefault="00C6660B" w:rsidP="00C6660B">
            <w:pPr>
              <w:pStyle w:val="iBAAGTableHeader"/>
            </w:pPr>
            <w:r w:rsidRPr="00DE556B">
              <w:t>Your cost if you use</w:t>
            </w:r>
          </w:p>
          <w:p w14:paraId="6A72EB9A" w14:textId="3843D545"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0EEC1238" w14:textId="77777777" w:rsidR="00C6660B" w:rsidRPr="00DE556B" w:rsidRDefault="00C6660B" w:rsidP="00C6660B">
            <w:pPr>
              <w:pStyle w:val="iBAAGTableHeader"/>
            </w:pPr>
            <w:r w:rsidRPr="00DE556B">
              <w:t>Your cost if you use</w:t>
            </w:r>
          </w:p>
          <w:p w14:paraId="58717BDB" w14:textId="118394EF"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3057F91" w14:textId="77777777" w:rsidR="00C6660B" w:rsidRPr="00DE556B" w:rsidRDefault="00C6660B" w:rsidP="00C6660B">
            <w:pPr>
              <w:pStyle w:val="iBAAGTableHeader"/>
            </w:pPr>
            <w:r w:rsidRPr="00DE556B">
              <w:t>Your cost if you use U.S.</w:t>
            </w:r>
          </w:p>
          <w:p w14:paraId="58717BDD" w14:textId="04FB91E8"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DE" w14:textId="77777777" w:rsidR="00C6660B" w:rsidRPr="00DE556B" w:rsidRDefault="00C6660B" w:rsidP="00C6660B">
            <w:pPr>
              <w:pStyle w:val="iBAAGTableHeader"/>
            </w:pPr>
            <w:r w:rsidRPr="00DE556B">
              <w:t>Limits &amp; Exceptions</w:t>
            </w:r>
          </w:p>
        </w:tc>
      </w:tr>
      <w:tr w:rsidR="00C6660B" w:rsidRPr="00DE556B" w14:paraId="58717BF7" w14:textId="77777777" w:rsidTr="00C6660B">
        <w:tc>
          <w:tcPr>
            <w:tcW w:w="3400" w:type="dxa"/>
            <w:shd w:val="clear" w:color="auto" w:fill="FFFFFF" w:themeFill="background1"/>
          </w:tcPr>
          <w:p w14:paraId="58717BE0" w14:textId="77777777" w:rsidR="00C6660B" w:rsidRPr="00DE556B" w:rsidRDefault="00C6660B" w:rsidP="00C6660B">
            <w:pPr>
              <w:pStyle w:val="iBAAGSituationBoxName"/>
            </w:pPr>
            <w:bookmarkStart w:id="100" w:name="Diabetes_Services"/>
            <w:r w:rsidRPr="00DE556B">
              <w:t>Diabetes Services</w:t>
            </w:r>
            <w:bookmarkEnd w:id="100"/>
          </w:p>
          <w:p w14:paraId="58717BE1" w14:textId="77777777" w:rsidR="00C6660B" w:rsidRPr="00DE556B" w:rsidRDefault="00C6660B" w:rsidP="00C6660B">
            <w:pPr>
              <w:pStyle w:val="iBAAGStandardText"/>
            </w:pPr>
          </w:p>
          <w:p w14:paraId="58717BE2" w14:textId="77777777" w:rsidR="00C6660B" w:rsidRPr="00DE556B" w:rsidRDefault="00C6660B" w:rsidP="00C6660B">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C6660B" w:rsidRPr="00DE556B" w:rsidRDefault="00C6660B" w:rsidP="00C6660B">
            <w:pPr>
              <w:pStyle w:val="iBAAGStandardText"/>
            </w:pPr>
          </w:p>
          <w:p w14:paraId="58717BE4" w14:textId="77777777" w:rsidR="00C6660B" w:rsidRPr="00DE556B" w:rsidRDefault="00C6660B" w:rsidP="00C6660B">
            <w:pPr>
              <w:pStyle w:val="iBAAGStandardText"/>
            </w:pPr>
            <w:r w:rsidRPr="00DE556B">
              <w:t>We cover:</w:t>
            </w:r>
          </w:p>
          <w:p w14:paraId="58717BE5" w14:textId="77777777" w:rsidR="00C6660B" w:rsidRPr="00DE556B" w:rsidRDefault="00C6660B" w:rsidP="00C6660B">
            <w:pPr>
              <w:pStyle w:val="iBAAGLevel1Bullets"/>
            </w:pPr>
            <w:r w:rsidRPr="00DE556B">
              <w:t xml:space="preserve">Education and nutrition therapy </w:t>
            </w:r>
            <w:r w:rsidRPr="00DE556B">
              <w:lastRenderedPageBreak/>
              <w:t>services ordered by a doctor</w:t>
            </w:r>
          </w:p>
          <w:p w14:paraId="58717BE6" w14:textId="77777777" w:rsidR="00C6660B" w:rsidRPr="00DE556B" w:rsidRDefault="00C6660B" w:rsidP="00C6660B">
            <w:pPr>
              <w:pStyle w:val="iBAAGLevel1Bullets"/>
            </w:pPr>
            <w:r w:rsidRPr="00DE556B">
              <w:t xml:space="preserve">Diabetic eye exam </w:t>
            </w:r>
          </w:p>
          <w:p w14:paraId="58717BE7" w14:textId="77777777" w:rsidR="00C6660B" w:rsidRPr="00DE556B" w:rsidRDefault="00C6660B" w:rsidP="00C6660B">
            <w:pPr>
              <w:pStyle w:val="iBAAGLevel1Bullets"/>
            </w:pPr>
            <w:r w:rsidRPr="00DE556B">
              <w:t xml:space="preserve">Preventive foot care </w:t>
            </w:r>
          </w:p>
          <w:p w14:paraId="58717BE8" w14:textId="77777777" w:rsidR="00C6660B" w:rsidRPr="00DE556B" w:rsidRDefault="00C6660B" w:rsidP="00C6660B">
            <w:pPr>
              <w:pStyle w:val="iBAAGStandardText"/>
            </w:pPr>
          </w:p>
          <w:p w14:paraId="58717BE9" w14:textId="77777777" w:rsidR="00C6660B" w:rsidRPr="00DE556B" w:rsidRDefault="00C6660B" w:rsidP="00C6660B">
            <w:pPr>
              <w:pStyle w:val="iBAAGStandardTextBold"/>
            </w:pPr>
            <w:r w:rsidRPr="00DE556B">
              <w:t xml:space="preserve">Want more information? </w:t>
            </w:r>
          </w:p>
          <w:p w14:paraId="58717BEA" w14:textId="77777777" w:rsidR="00C6660B" w:rsidRPr="00DE556B" w:rsidRDefault="00C6660B" w:rsidP="00C6660B">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EB" w14:textId="77777777" w:rsidR="00C6660B" w:rsidRPr="00DE556B" w:rsidRDefault="00C6660B" w:rsidP="00C6660B">
            <w:pPr>
              <w:pStyle w:val="iBAAGStandardText"/>
            </w:pPr>
          </w:p>
        </w:tc>
        <w:tc>
          <w:tcPr>
            <w:tcW w:w="2129" w:type="dxa"/>
            <w:shd w:val="clear" w:color="auto" w:fill="FFFFFF" w:themeFill="background1"/>
          </w:tcPr>
          <w:p w14:paraId="32BF892D" w14:textId="6727582C" w:rsidR="00C6660B" w:rsidRPr="00DE556B" w:rsidRDefault="00C6660B" w:rsidP="00C6660B">
            <w:pPr>
              <w:pStyle w:val="iBAAGStandardText"/>
            </w:pPr>
            <w:r w:rsidRPr="00DE556B">
              <w:lastRenderedPageBreak/>
              <w:t>The amount you pay is based on where the covered health service is provided.</w:t>
            </w:r>
          </w:p>
          <w:p w14:paraId="30EDADF0" w14:textId="77777777" w:rsidR="00C6660B" w:rsidRPr="00DE556B" w:rsidRDefault="00C6660B" w:rsidP="00C6660B">
            <w:pPr>
              <w:pStyle w:val="iBAAGStandardText"/>
            </w:pPr>
          </w:p>
          <w:p w14:paraId="2936A36F" w14:textId="77777777" w:rsidR="00C6660B" w:rsidRPr="00DE556B" w:rsidRDefault="00C6660B" w:rsidP="00C6660B">
            <w:pPr>
              <w:pStyle w:val="iBAAGStandardTextBold"/>
            </w:pPr>
            <w:r w:rsidRPr="00DE556B">
              <w:t>Is prior authorization needed?</w:t>
            </w:r>
          </w:p>
          <w:p w14:paraId="3028AB99" w14:textId="77777777" w:rsidR="00C6660B" w:rsidRPr="00DE556B" w:rsidRDefault="00C6660B" w:rsidP="00C6660B">
            <w:pPr>
              <w:pStyle w:val="iBAAGStandardText"/>
            </w:pPr>
            <w:r w:rsidRPr="00DE556B">
              <w:t>No</w:t>
            </w:r>
          </w:p>
          <w:p w14:paraId="1249D134" w14:textId="77777777" w:rsidR="00C6660B" w:rsidRPr="00DE556B" w:rsidRDefault="00C6660B" w:rsidP="00C6660B">
            <w:pPr>
              <w:pStyle w:val="iBAAGStandardText"/>
            </w:pPr>
          </w:p>
        </w:tc>
        <w:tc>
          <w:tcPr>
            <w:tcW w:w="2129" w:type="dxa"/>
            <w:shd w:val="clear" w:color="auto" w:fill="FFFFFF" w:themeFill="background1"/>
          </w:tcPr>
          <w:p w14:paraId="58717BEC" w14:textId="6B6E8B8A" w:rsidR="00C6660B" w:rsidRPr="00DE556B" w:rsidRDefault="00C6660B" w:rsidP="00C6660B">
            <w:pPr>
              <w:pStyle w:val="iBAAGStandardText"/>
            </w:pPr>
            <w:r w:rsidRPr="00DE556B">
              <w:lastRenderedPageBreak/>
              <w:t>The amount you pay is based on where the covered health service is provided.</w:t>
            </w:r>
          </w:p>
          <w:p w14:paraId="58717BED" w14:textId="77777777" w:rsidR="00C6660B" w:rsidRPr="00DE556B" w:rsidRDefault="00C6660B" w:rsidP="00C6660B">
            <w:pPr>
              <w:pStyle w:val="iBAAGStandardText"/>
            </w:pPr>
          </w:p>
          <w:p w14:paraId="58717BEE" w14:textId="77777777" w:rsidR="00C6660B" w:rsidRPr="00DE556B" w:rsidRDefault="00C6660B" w:rsidP="00C6660B">
            <w:pPr>
              <w:pStyle w:val="iBAAGStandardTextBold"/>
            </w:pPr>
            <w:r w:rsidRPr="00DE556B">
              <w:t>Is prior authorization needed?</w:t>
            </w:r>
          </w:p>
          <w:p w14:paraId="58717BEF" w14:textId="77777777" w:rsidR="00C6660B" w:rsidRPr="00DE556B" w:rsidRDefault="00C6660B" w:rsidP="00C6660B">
            <w:pPr>
              <w:pStyle w:val="iBAAGStandardText"/>
            </w:pPr>
            <w:r w:rsidRPr="00DE556B">
              <w:t>No</w:t>
            </w:r>
          </w:p>
          <w:p w14:paraId="58717BF0" w14:textId="77777777" w:rsidR="00C6660B" w:rsidRPr="00DE556B" w:rsidRDefault="00C6660B" w:rsidP="00C6660B">
            <w:pPr>
              <w:pStyle w:val="iBAAGStandardText"/>
            </w:pPr>
          </w:p>
        </w:tc>
        <w:tc>
          <w:tcPr>
            <w:tcW w:w="2581" w:type="dxa"/>
            <w:shd w:val="clear" w:color="auto" w:fill="FFFFFF" w:themeFill="background1"/>
          </w:tcPr>
          <w:p w14:paraId="58717BF1" w14:textId="0AEC1B22" w:rsidR="00C6660B" w:rsidRPr="00DE556B" w:rsidRDefault="00C6660B" w:rsidP="00C6660B">
            <w:pPr>
              <w:pStyle w:val="iBAAGStandardText"/>
            </w:pPr>
            <w:r w:rsidRPr="00DE556B">
              <w:lastRenderedPageBreak/>
              <w:t>The amount you pay is based on where the covered health service is provided.</w:t>
            </w:r>
          </w:p>
          <w:p w14:paraId="58717BF2" w14:textId="77777777" w:rsidR="00C6660B" w:rsidRPr="00DE556B" w:rsidRDefault="00C6660B" w:rsidP="00C6660B">
            <w:pPr>
              <w:pStyle w:val="iBAAGStandardText"/>
            </w:pPr>
          </w:p>
          <w:p w14:paraId="58717BF3" w14:textId="77777777" w:rsidR="00C6660B" w:rsidRPr="00DE556B" w:rsidRDefault="00C6660B" w:rsidP="00C6660B">
            <w:pPr>
              <w:pStyle w:val="iBAAGStandardTextBold"/>
            </w:pPr>
            <w:r w:rsidRPr="00DE556B">
              <w:t>Is prior authorization needed?</w:t>
            </w:r>
          </w:p>
          <w:p w14:paraId="58717BF4" w14:textId="77777777" w:rsidR="00C6660B" w:rsidRPr="00DE556B" w:rsidRDefault="00C6660B" w:rsidP="00C6660B">
            <w:pPr>
              <w:pStyle w:val="iBAAGStandardText"/>
            </w:pPr>
            <w:r w:rsidRPr="00DE556B">
              <w:t>No</w:t>
            </w:r>
          </w:p>
          <w:p w14:paraId="58717BF5" w14:textId="77777777" w:rsidR="00C6660B" w:rsidRPr="00DE556B" w:rsidRDefault="00C6660B" w:rsidP="00C6660B">
            <w:pPr>
              <w:pStyle w:val="iBAAGStandardText"/>
            </w:pPr>
          </w:p>
        </w:tc>
        <w:tc>
          <w:tcPr>
            <w:tcW w:w="3290" w:type="dxa"/>
            <w:shd w:val="clear" w:color="auto" w:fill="FFFFFF" w:themeFill="background1"/>
          </w:tcPr>
          <w:p w14:paraId="58717BF6" w14:textId="77777777" w:rsidR="00C6660B" w:rsidRPr="00DE556B" w:rsidRDefault="00C6660B" w:rsidP="00C6660B">
            <w:pPr>
              <w:pStyle w:val="iBAAGStandardText"/>
            </w:pPr>
            <w:r w:rsidRPr="00DE556B">
              <w:t>None</w:t>
            </w:r>
          </w:p>
        </w:tc>
      </w:tr>
      <w:tr w:rsidR="00C6660B" w:rsidRPr="00DE556B" w14:paraId="58717BFE" w14:textId="77777777" w:rsidTr="00C6660B">
        <w:tc>
          <w:tcPr>
            <w:tcW w:w="3400" w:type="dxa"/>
            <w:tcBorders>
              <w:bottom w:val="single" w:sz="4" w:space="0" w:color="000000" w:themeColor="text1"/>
            </w:tcBorders>
            <w:shd w:val="clear" w:color="auto" w:fill="31849B"/>
            <w:vAlign w:val="center"/>
          </w:tcPr>
          <w:p w14:paraId="58717BF8"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13FCCC8F" w14:textId="77777777" w:rsidR="00C6660B" w:rsidRPr="00DE556B" w:rsidRDefault="00C6660B" w:rsidP="00C6660B">
            <w:pPr>
              <w:pStyle w:val="iBAAGTableHeader"/>
            </w:pPr>
            <w:r w:rsidRPr="00DE556B">
              <w:t>Your cost if you use</w:t>
            </w:r>
          </w:p>
          <w:p w14:paraId="49CFE0CC" w14:textId="64405061"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6A87E6CB" w14:textId="77777777" w:rsidR="00C6660B" w:rsidRPr="00DE556B" w:rsidRDefault="00C6660B" w:rsidP="00C6660B">
            <w:pPr>
              <w:pStyle w:val="iBAAGTableHeader"/>
            </w:pPr>
            <w:r w:rsidRPr="00DE556B">
              <w:t>Your cost if you use</w:t>
            </w:r>
          </w:p>
          <w:p w14:paraId="58717BFA" w14:textId="7AADDA0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5416FE3E" w14:textId="77777777" w:rsidR="00C6660B" w:rsidRPr="00DE556B" w:rsidRDefault="00C6660B" w:rsidP="00C6660B">
            <w:pPr>
              <w:pStyle w:val="iBAAGTableHeader"/>
            </w:pPr>
            <w:r w:rsidRPr="00DE556B">
              <w:t>Your cost if you use U.S.</w:t>
            </w:r>
          </w:p>
          <w:p w14:paraId="58717BFC" w14:textId="11247F0C"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FD" w14:textId="77777777" w:rsidR="00C6660B" w:rsidRPr="00DE556B" w:rsidRDefault="00C6660B" w:rsidP="00C6660B">
            <w:pPr>
              <w:pStyle w:val="iBAAGTableHeader"/>
            </w:pPr>
            <w:r w:rsidRPr="00DE556B">
              <w:t>Limits &amp; Exceptions</w:t>
            </w:r>
          </w:p>
        </w:tc>
      </w:tr>
      <w:tr w:rsidR="00C6660B" w:rsidRPr="00DE556B" w14:paraId="58717C21" w14:textId="77777777" w:rsidTr="00C6660B">
        <w:tc>
          <w:tcPr>
            <w:tcW w:w="3400" w:type="dxa"/>
            <w:shd w:val="clear" w:color="auto" w:fill="FFFFFF" w:themeFill="background1"/>
          </w:tcPr>
          <w:p w14:paraId="58717BFF" w14:textId="77777777" w:rsidR="00C6660B" w:rsidRPr="00DE556B" w:rsidRDefault="00C6660B" w:rsidP="00C6660B">
            <w:pPr>
              <w:pStyle w:val="iBAAGSituationBoxName"/>
            </w:pPr>
            <w:bookmarkStart w:id="101" w:name="Diabetes_Supplies"/>
            <w:r w:rsidRPr="00DE556B">
              <w:t>Diabetes Supplies</w:t>
            </w:r>
            <w:bookmarkEnd w:id="101"/>
          </w:p>
          <w:p w14:paraId="58717C00" w14:textId="77777777" w:rsidR="00C6660B" w:rsidRPr="00DE556B" w:rsidRDefault="00C6660B" w:rsidP="00C6660B">
            <w:pPr>
              <w:pStyle w:val="iBAAGStandardText"/>
            </w:pPr>
          </w:p>
          <w:p w14:paraId="58717C01" w14:textId="77777777" w:rsidR="00C6660B" w:rsidRPr="00DE556B" w:rsidRDefault="00C6660B" w:rsidP="00C6660B">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C6660B" w:rsidRPr="00DE556B" w:rsidRDefault="00C6660B" w:rsidP="00C6660B">
            <w:pPr>
              <w:pStyle w:val="iBAAGStandardText"/>
            </w:pPr>
          </w:p>
          <w:p w14:paraId="58717C03" w14:textId="77777777" w:rsidR="00C6660B" w:rsidRPr="00DE556B" w:rsidRDefault="00C6660B" w:rsidP="00C6660B">
            <w:pPr>
              <w:pStyle w:val="iBAAGStandardText"/>
            </w:pPr>
            <w:r w:rsidRPr="00DE556B">
              <w:t>We cover:</w:t>
            </w:r>
          </w:p>
          <w:p w14:paraId="58717C04" w14:textId="77777777" w:rsidR="00C6660B" w:rsidRPr="00DE556B" w:rsidRDefault="00C6660B" w:rsidP="00C6660B">
            <w:pPr>
              <w:pStyle w:val="iBAAGLevel1Bullets"/>
            </w:pPr>
            <w:r w:rsidRPr="00DE556B">
              <w:t xml:space="preserve">Blood and urine testing strips </w:t>
            </w:r>
          </w:p>
          <w:p w14:paraId="58717C05" w14:textId="77777777" w:rsidR="00C6660B" w:rsidRPr="00DE556B" w:rsidRDefault="00C6660B" w:rsidP="00C6660B">
            <w:pPr>
              <w:pStyle w:val="iBAAGLevel1Bullets"/>
            </w:pPr>
            <w:r w:rsidRPr="00DE556B">
              <w:t>Glucose monitors</w:t>
            </w:r>
          </w:p>
          <w:p w14:paraId="58717C06" w14:textId="77777777" w:rsidR="00C6660B" w:rsidRPr="00DE556B" w:rsidRDefault="00C6660B" w:rsidP="00C6660B">
            <w:pPr>
              <w:pStyle w:val="iBAAGLevel1Bullets"/>
            </w:pPr>
            <w:r w:rsidRPr="00DE556B">
              <w:t>Insulin syringes with needles</w:t>
            </w:r>
          </w:p>
          <w:p w14:paraId="58717C07" w14:textId="77777777" w:rsidR="00C6660B" w:rsidRPr="00DE556B" w:rsidRDefault="00C6660B" w:rsidP="00C6660B">
            <w:pPr>
              <w:pStyle w:val="iBAAGLevel1Bullets"/>
            </w:pPr>
            <w:r w:rsidRPr="00DE556B">
              <w:t>Ketone testing strips and tablets</w:t>
            </w:r>
          </w:p>
          <w:p w14:paraId="58717C08" w14:textId="77777777" w:rsidR="00C6660B" w:rsidRPr="00DE556B" w:rsidRDefault="00C6660B" w:rsidP="00C6660B">
            <w:pPr>
              <w:pStyle w:val="iBAAGLevel1Bullets"/>
            </w:pPr>
            <w:r w:rsidRPr="00DE556B">
              <w:lastRenderedPageBreak/>
              <w:t>Lancets and lancet devices</w:t>
            </w:r>
          </w:p>
          <w:p w14:paraId="58717C09" w14:textId="77777777" w:rsidR="00C6660B" w:rsidRPr="00DE556B" w:rsidRDefault="00C6660B" w:rsidP="00C6660B">
            <w:pPr>
              <w:pStyle w:val="iBAAGLevel1Bullets"/>
            </w:pPr>
            <w:r w:rsidRPr="00DE556B">
              <w:t>Cartridges and drawing – up for the visually impaired</w:t>
            </w:r>
          </w:p>
          <w:p w14:paraId="58717C0A" w14:textId="77777777" w:rsidR="00C6660B" w:rsidRPr="00DE556B" w:rsidRDefault="00C6660B" w:rsidP="00C6660B">
            <w:pPr>
              <w:pStyle w:val="iBAAGLevel1Bullets"/>
            </w:pPr>
            <w:r w:rsidRPr="00DE556B">
              <w:t xml:space="preserve">Insulin </w:t>
            </w:r>
          </w:p>
          <w:p w14:paraId="58717C0B" w14:textId="77777777" w:rsidR="00C6660B" w:rsidRPr="00DE556B" w:rsidRDefault="00C6660B" w:rsidP="00C6660B">
            <w:pPr>
              <w:pStyle w:val="iBAAGLevel1Bullets"/>
            </w:pPr>
            <w:r w:rsidRPr="00DE556B">
              <w:t>Insulin pump and related supplies</w:t>
            </w:r>
          </w:p>
          <w:p w14:paraId="58717C0C" w14:textId="77777777" w:rsidR="00C6660B" w:rsidRPr="00DE556B" w:rsidRDefault="00C6660B" w:rsidP="00C6660B">
            <w:pPr>
              <w:pStyle w:val="iBAAGLevel1Bullets"/>
            </w:pPr>
            <w:r w:rsidRPr="00DE556B">
              <w:t xml:space="preserve">Additional supplies that are determined necessary for the treatment of diabetes </w:t>
            </w:r>
          </w:p>
          <w:p w14:paraId="58717C0D" w14:textId="368AD1BE" w:rsidR="00C6660B" w:rsidRPr="00DE556B" w:rsidRDefault="00C6660B" w:rsidP="00C6660B">
            <w:pPr>
              <w:pStyle w:val="iBAAGStandardText"/>
            </w:pPr>
          </w:p>
          <w:p w14:paraId="34890B93" w14:textId="48583A44" w:rsidR="00C6660B" w:rsidRPr="00DE556B" w:rsidRDefault="00C6660B" w:rsidP="00C6660B">
            <w:pPr>
              <w:pStyle w:val="iBAAGStandardText"/>
            </w:pPr>
            <w:r w:rsidRPr="00DE556B">
              <w:t>The above diabetic supplies are covered under your outpatient prescription drug rider, except for insulin pumps and related supplies.</w:t>
            </w:r>
          </w:p>
          <w:p w14:paraId="088DD78E" w14:textId="77777777" w:rsidR="00C6660B" w:rsidRPr="00DE556B" w:rsidRDefault="00C6660B" w:rsidP="00C6660B">
            <w:pPr>
              <w:pStyle w:val="iBAAGStandardText"/>
            </w:pPr>
          </w:p>
          <w:p w14:paraId="44930B32" w14:textId="5821683C" w:rsidR="00C6660B" w:rsidRPr="00DE556B" w:rsidRDefault="00C6660B" w:rsidP="00C6660B">
            <w:pPr>
              <w:pStyle w:val="iBAAGStandardText"/>
            </w:pPr>
            <w:r w:rsidRPr="00DE556B">
              <w:t>Insulin pumps and related pump supplies are covered under your durable medical equipment.</w:t>
            </w:r>
          </w:p>
          <w:p w14:paraId="58717C11" w14:textId="77777777" w:rsidR="00C6660B" w:rsidRPr="00DE556B" w:rsidRDefault="00C6660B" w:rsidP="00C6660B">
            <w:pPr>
              <w:pStyle w:val="iBAAGStandardText"/>
            </w:pPr>
          </w:p>
          <w:p w14:paraId="58717C12" w14:textId="77777777" w:rsidR="00C6660B" w:rsidRPr="00DE556B" w:rsidRDefault="00C6660B" w:rsidP="00C6660B">
            <w:pPr>
              <w:pStyle w:val="iBAAGStandardTextBold"/>
            </w:pPr>
            <w:r w:rsidRPr="00DE556B">
              <w:t xml:space="preserve">Want more information? </w:t>
            </w:r>
          </w:p>
          <w:p w14:paraId="58717C13" w14:textId="77777777" w:rsidR="00C6660B" w:rsidRPr="00DE556B" w:rsidRDefault="00C6660B" w:rsidP="00C6660B">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14" w14:textId="77777777" w:rsidR="00C6660B" w:rsidRPr="00DE556B" w:rsidRDefault="00C6660B" w:rsidP="00C6660B">
            <w:pPr>
              <w:pStyle w:val="iBAAGStandardText"/>
            </w:pPr>
          </w:p>
        </w:tc>
        <w:tc>
          <w:tcPr>
            <w:tcW w:w="2129" w:type="dxa"/>
            <w:shd w:val="clear" w:color="auto" w:fill="FFFFFF" w:themeFill="background1"/>
          </w:tcPr>
          <w:p w14:paraId="496F6D50" w14:textId="1ED98D58" w:rsidR="00C6660B" w:rsidRPr="00DE556B" w:rsidRDefault="00C6660B" w:rsidP="00C6660B">
            <w:pPr>
              <w:pStyle w:val="iBAAGStandardText"/>
            </w:pPr>
            <w:r w:rsidRPr="00DE556B">
              <w:lastRenderedPageBreak/>
              <w:t>The amount you pay is based on where the covered health service is provided.</w:t>
            </w:r>
          </w:p>
          <w:p w14:paraId="62D1D85F" w14:textId="77777777" w:rsidR="00C6660B" w:rsidRPr="00DE556B" w:rsidRDefault="00C6660B" w:rsidP="00C6660B">
            <w:pPr>
              <w:pStyle w:val="iBAAGStandardText"/>
            </w:pPr>
          </w:p>
          <w:p w14:paraId="614F5E84" w14:textId="77777777" w:rsidR="00C6660B" w:rsidRPr="00DE556B" w:rsidRDefault="00C6660B" w:rsidP="00C6660B">
            <w:pPr>
              <w:pStyle w:val="iBAAGStandardTextBold"/>
            </w:pPr>
            <w:r w:rsidRPr="00DE556B">
              <w:t>Is prior authorization needed?</w:t>
            </w:r>
          </w:p>
          <w:p w14:paraId="3CE9E5FD" w14:textId="77777777" w:rsidR="00C6660B" w:rsidRPr="00DE556B" w:rsidRDefault="00C6660B" w:rsidP="00C6660B">
            <w:pPr>
              <w:pStyle w:val="iBAAGStandardText"/>
            </w:pPr>
            <w:r w:rsidRPr="00DE556B">
              <w:t>No</w:t>
            </w:r>
          </w:p>
          <w:p w14:paraId="31213086" w14:textId="77777777" w:rsidR="00C6660B" w:rsidRPr="00DE556B" w:rsidRDefault="00C6660B" w:rsidP="00C6660B">
            <w:pPr>
              <w:pStyle w:val="iBAAGStandardText"/>
            </w:pPr>
          </w:p>
          <w:p w14:paraId="2766A19C" w14:textId="77777777" w:rsidR="00C6660B" w:rsidRPr="00DE556B" w:rsidRDefault="00C6660B" w:rsidP="00C6660B">
            <w:pPr>
              <w:pStyle w:val="iBAAGStandardTextBold"/>
            </w:pPr>
            <w:r w:rsidRPr="00DE556B">
              <w:t>Insulin Pumps</w:t>
            </w:r>
          </w:p>
          <w:p w14:paraId="3705889F" w14:textId="77777777" w:rsidR="00C6660B" w:rsidRDefault="00C6660B" w:rsidP="00C6660B">
            <w:r>
              <w:rPr>
                <w:rStyle w:val="iBAAGStandardTextBoldChar"/>
              </w:rPr>
              <w:t>30%</w:t>
            </w:r>
            <w:r w:rsidRPr="00DE556B">
              <w:t xml:space="preserve"> </w:t>
            </w:r>
            <w:r w:rsidRPr="00DE556B">
              <w:rPr>
                <w:rStyle w:val="iBAAGStandardTextChar"/>
              </w:rPr>
              <w:t xml:space="preserve">co-insurance, after </w:t>
            </w:r>
            <w:r w:rsidRPr="00DE556B">
              <w:rPr>
                <w:rStyle w:val="iBAAGStandardTextChar"/>
              </w:rPr>
              <w:lastRenderedPageBreak/>
              <w:t>you pay the deductible.</w:t>
            </w:r>
          </w:p>
          <w:p w14:paraId="24DAA9BD" w14:textId="77777777" w:rsidR="00C6660B" w:rsidRPr="00DE556B" w:rsidRDefault="00C6660B" w:rsidP="00C6660B">
            <w:pPr>
              <w:pStyle w:val="iBAAGStandardText"/>
            </w:pPr>
          </w:p>
          <w:p w14:paraId="199A0388" w14:textId="535F5DA4" w:rsidR="00C6660B" w:rsidRPr="00DE556B" w:rsidRDefault="00C6660B" w:rsidP="00C6660B">
            <w:pPr>
              <w:pStyle w:val="iBAAGStandardTextBold"/>
            </w:pPr>
            <w:r w:rsidRPr="00DE556B">
              <w:t>Is prior authorization needed?</w:t>
            </w:r>
          </w:p>
          <w:p w14:paraId="60B43586" w14:textId="09A7C555" w:rsidR="00C6660B" w:rsidRPr="00DE556B" w:rsidRDefault="00C6660B" w:rsidP="00C6660B">
            <w:pPr>
              <w:pStyle w:val="iBAAGStandardText"/>
              <w:rPr>
                <w:rStyle w:val="InstructionalTextChar"/>
              </w:rPr>
            </w:pPr>
            <w:r w:rsidRPr="00DE556B">
              <w:t>No</w:t>
            </w:r>
            <w:r w:rsidRPr="00DE556B">
              <w:rPr>
                <w:rStyle w:val="InstructionalTextChar"/>
              </w:rPr>
              <w:t xml:space="preserve"> </w:t>
            </w:r>
          </w:p>
          <w:p w14:paraId="6AC96DE6" w14:textId="77777777" w:rsidR="00C6660B" w:rsidRPr="00DE556B" w:rsidRDefault="00C6660B" w:rsidP="00C6660B">
            <w:pPr>
              <w:pStyle w:val="iBAAGStandardText"/>
            </w:pPr>
          </w:p>
          <w:p w14:paraId="7AC5E00C" w14:textId="77777777" w:rsidR="00C6660B" w:rsidRPr="00DE556B" w:rsidRDefault="00C6660B" w:rsidP="00C6660B">
            <w:pPr>
              <w:pStyle w:val="iBAAGStandardText"/>
            </w:pPr>
          </w:p>
        </w:tc>
        <w:tc>
          <w:tcPr>
            <w:tcW w:w="2129" w:type="dxa"/>
            <w:shd w:val="clear" w:color="auto" w:fill="FFFFFF" w:themeFill="background1"/>
          </w:tcPr>
          <w:p w14:paraId="58717C15" w14:textId="1B101FF8" w:rsidR="00C6660B" w:rsidRPr="00DE556B" w:rsidRDefault="00C6660B" w:rsidP="00C6660B">
            <w:pPr>
              <w:pStyle w:val="iBAAGStandardText"/>
            </w:pPr>
            <w:r w:rsidRPr="00DE556B">
              <w:lastRenderedPageBreak/>
              <w:t>The amount you pay is based on where the covered health service is provided.</w:t>
            </w:r>
          </w:p>
          <w:p w14:paraId="58717C16" w14:textId="77777777" w:rsidR="00C6660B" w:rsidRPr="00DE556B" w:rsidRDefault="00C6660B" w:rsidP="00C6660B">
            <w:pPr>
              <w:pStyle w:val="iBAAGStandardText"/>
            </w:pPr>
          </w:p>
          <w:p w14:paraId="6230FC32" w14:textId="77777777" w:rsidR="00C6660B" w:rsidRPr="00DE556B" w:rsidRDefault="00C6660B" w:rsidP="00C6660B">
            <w:pPr>
              <w:pStyle w:val="iBAAGStandardTextBold"/>
            </w:pPr>
            <w:r w:rsidRPr="00DE556B">
              <w:t>Is prior authorization needed?</w:t>
            </w:r>
          </w:p>
          <w:p w14:paraId="0C47FC49" w14:textId="77777777" w:rsidR="00C6660B" w:rsidRPr="00DE556B" w:rsidRDefault="00C6660B" w:rsidP="00C6660B">
            <w:pPr>
              <w:pStyle w:val="iBAAGStandardText"/>
            </w:pPr>
            <w:r w:rsidRPr="00DE556B">
              <w:t>No</w:t>
            </w:r>
          </w:p>
          <w:p w14:paraId="7428F44C" w14:textId="77777777" w:rsidR="00C6660B" w:rsidRPr="00DE556B" w:rsidRDefault="00C6660B" w:rsidP="00C6660B">
            <w:pPr>
              <w:pStyle w:val="iBAAGStandardText"/>
            </w:pPr>
          </w:p>
          <w:p w14:paraId="58717C17" w14:textId="77777777" w:rsidR="00C6660B" w:rsidRPr="00DE556B" w:rsidRDefault="00C6660B" w:rsidP="00C6660B">
            <w:pPr>
              <w:pStyle w:val="iBAAGStandardTextBold"/>
            </w:pPr>
            <w:r w:rsidRPr="00DE556B">
              <w:t>Insulin Pumps</w:t>
            </w:r>
          </w:p>
          <w:p w14:paraId="4E9C7A0F" w14:textId="73B97255" w:rsidR="00C6660B" w:rsidRDefault="00C6660B" w:rsidP="00C6660B">
            <w:r>
              <w:rPr>
                <w:rStyle w:val="iBAAGStandardTextBoldChar"/>
              </w:rPr>
              <w:t>20%</w:t>
            </w:r>
            <w:r w:rsidRPr="00DE556B">
              <w:t xml:space="preserve"> </w:t>
            </w:r>
            <w:r w:rsidRPr="00DE556B">
              <w:rPr>
                <w:rStyle w:val="iBAAGStandardTextChar"/>
              </w:rPr>
              <w:t xml:space="preserve">co-insurance, after </w:t>
            </w:r>
            <w:r w:rsidRPr="00DE556B">
              <w:rPr>
                <w:rStyle w:val="iBAAGStandardTextChar"/>
              </w:rPr>
              <w:lastRenderedPageBreak/>
              <w:t>you pay the deductible.</w:t>
            </w:r>
          </w:p>
          <w:p w14:paraId="58717C19" w14:textId="77777777" w:rsidR="00C6660B" w:rsidRPr="00DE556B" w:rsidRDefault="00C6660B" w:rsidP="00C6660B">
            <w:pPr>
              <w:pStyle w:val="iBAAGStandardText"/>
            </w:pPr>
          </w:p>
          <w:p w14:paraId="095E9B55" w14:textId="77777777" w:rsidR="00C6660B" w:rsidRPr="00DE556B" w:rsidRDefault="00C6660B" w:rsidP="00C6660B">
            <w:pPr>
              <w:pStyle w:val="iBAAGStandardTextBold"/>
            </w:pPr>
            <w:r w:rsidRPr="00DE556B">
              <w:t>Is prior authorization needed?</w:t>
            </w:r>
          </w:p>
          <w:p w14:paraId="0D79D024" w14:textId="77777777" w:rsidR="00C6660B" w:rsidRPr="00DE556B" w:rsidRDefault="00C6660B" w:rsidP="00C6660B">
            <w:pPr>
              <w:pStyle w:val="iBAAGStandardText"/>
            </w:pPr>
            <w:r w:rsidRPr="00DE556B">
              <w:t>No</w:t>
            </w:r>
          </w:p>
          <w:p w14:paraId="58717C1A" w14:textId="77777777" w:rsidR="00C6660B" w:rsidRPr="00DE556B" w:rsidRDefault="00C6660B" w:rsidP="00C6660B">
            <w:pPr>
              <w:pStyle w:val="iBAAGStandardText"/>
            </w:pPr>
          </w:p>
        </w:tc>
        <w:tc>
          <w:tcPr>
            <w:tcW w:w="2581" w:type="dxa"/>
            <w:shd w:val="clear" w:color="auto" w:fill="FFFFFF" w:themeFill="background1"/>
          </w:tcPr>
          <w:p w14:paraId="58717C1B" w14:textId="54A72D02" w:rsidR="00C6660B" w:rsidRPr="00DE556B" w:rsidRDefault="00C6660B" w:rsidP="00C6660B">
            <w:pPr>
              <w:pStyle w:val="iBAAGStandardText"/>
            </w:pPr>
            <w:r w:rsidRPr="00DE556B">
              <w:lastRenderedPageBreak/>
              <w:t>The amount you pay is based on where the covered health service is provided.</w:t>
            </w:r>
          </w:p>
          <w:p w14:paraId="58717C1C" w14:textId="77777777" w:rsidR="00C6660B" w:rsidRPr="00DE556B" w:rsidRDefault="00C6660B" w:rsidP="00C6660B">
            <w:pPr>
              <w:pStyle w:val="iBAAGStandardText"/>
            </w:pPr>
          </w:p>
          <w:p w14:paraId="4078533C" w14:textId="77777777" w:rsidR="00C6660B" w:rsidRPr="00DE556B" w:rsidRDefault="00C6660B" w:rsidP="00C6660B">
            <w:pPr>
              <w:pStyle w:val="iBAAGStandardTextBold"/>
            </w:pPr>
            <w:r w:rsidRPr="00DE556B">
              <w:t>Is prior authorization needed?</w:t>
            </w:r>
          </w:p>
          <w:p w14:paraId="631DF950" w14:textId="77777777" w:rsidR="00C6660B" w:rsidRPr="00DE556B" w:rsidRDefault="00C6660B" w:rsidP="00C6660B">
            <w:pPr>
              <w:pStyle w:val="iBAAGStandardText"/>
            </w:pPr>
            <w:r w:rsidRPr="00DE556B">
              <w:t>No</w:t>
            </w:r>
          </w:p>
          <w:p w14:paraId="40A62222" w14:textId="77777777" w:rsidR="00C6660B" w:rsidRPr="00DE556B" w:rsidRDefault="00C6660B" w:rsidP="00C6660B">
            <w:pPr>
              <w:pStyle w:val="iBAAGStandardText"/>
            </w:pPr>
          </w:p>
          <w:p w14:paraId="58717C1D" w14:textId="77777777" w:rsidR="00C6660B" w:rsidRPr="00DE556B" w:rsidRDefault="00C6660B" w:rsidP="00C6660B">
            <w:pPr>
              <w:pStyle w:val="iBAAGStandardTextBold"/>
            </w:pPr>
            <w:r w:rsidRPr="00DE556B">
              <w:t>Insulin Pumps</w:t>
            </w:r>
          </w:p>
          <w:p w14:paraId="41618846" w14:textId="1A060110" w:rsidR="00C6660B" w:rsidRDefault="00C6660B" w:rsidP="00C6660B">
            <w:r>
              <w:rPr>
                <w:rStyle w:val="iBAAGStandardTextBoldChar"/>
              </w:rPr>
              <w:t>50%</w:t>
            </w:r>
            <w:r w:rsidRPr="00DE556B">
              <w:t xml:space="preserve"> </w:t>
            </w:r>
            <w:r w:rsidRPr="00DE556B">
              <w:rPr>
                <w:rStyle w:val="iBAAGStandardTextChar"/>
              </w:rPr>
              <w:t>co-insurance, after you pay the deductible.</w:t>
            </w:r>
          </w:p>
          <w:p w14:paraId="5921800B" w14:textId="77777777" w:rsidR="00C6660B" w:rsidRPr="00DE556B" w:rsidRDefault="00C6660B" w:rsidP="00C6660B">
            <w:pPr>
              <w:pStyle w:val="iBAAGStandardText"/>
            </w:pPr>
          </w:p>
          <w:p w14:paraId="31E21FEF" w14:textId="49D93119" w:rsidR="00C6660B" w:rsidRPr="00DE556B" w:rsidRDefault="00C6660B" w:rsidP="00C6660B">
            <w:pPr>
              <w:pStyle w:val="iBAAGStandardTextBold"/>
            </w:pPr>
            <w:r w:rsidRPr="00DE556B">
              <w:lastRenderedPageBreak/>
              <w:t>Is prior authorization needed?</w:t>
            </w:r>
          </w:p>
          <w:p w14:paraId="6EFF4123" w14:textId="2E2F7FFC" w:rsidR="00C6660B" w:rsidRPr="00DE556B" w:rsidRDefault="00C6660B" w:rsidP="00C6660B">
            <w:pPr>
              <w:pStyle w:val="iBAAGStandardText"/>
            </w:pPr>
            <w:r w:rsidRPr="00DE556B">
              <w:t>Yes</w:t>
            </w:r>
          </w:p>
          <w:p w14:paraId="5172D59F" w14:textId="77777777" w:rsidR="00C6660B" w:rsidRPr="00DE556B" w:rsidRDefault="00C6660B" w:rsidP="00C6660B">
            <w:pPr>
              <w:pStyle w:val="iBAAGStandardText"/>
            </w:pPr>
          </w:p>
          <w:p w14:paraId="3D7A22FB" w14:textId="77777777" w:rsidR="00C6660B" w:rsidRPr="00DE556B" w:rsidRDefault="00C6660B" w:rsidP="00C6660B">
            <w:pPr>
              <w:pStyle w:val="iBAAGStandardTextBold"/>
            </w:pPr>
            <w:r w:rsidRPr="00DE556B">
              <w:t>Prior authorization is:</w:t>
            </w:r>
          </w:p>
          <w:p w14:paraId="119CD872" w14:textId="77777777" w:rsidR="00C6660B" w:rsidRPr="00DE556B" w:rsidRDefault="00C6660B" w:rsidP="00C6660B">
            <w:pPr>
              <w:pStyle w:val="iBAAGStandardText"/>
            </w:pPr>
            <w:r w:rsidRPr="00DE556B">
              <w:t xml:space="preserve">Getting </w:t>
            </w:r>
            <w:r w:rsidRPr="00DE556B">
              <w:rPr>
                <w:u w:val="single"/>
              </w:rPr>
              <w:t>approval</w:t>
            </w:r>
            <w:r w:rsidRPr="00DE556B">
              <w:t xml:space="preserve"> by calling the number listed on your health plan ID card before you can get medicine or services.</w:t>
            </w:r>
          </w:p>
          <w:p w14:paraId="4928380C" w14:textId="77777777" w:rsidR="00C6660B" w:rsidRPr="00DE556B" w:rsidRDefault="00C6660B" w:rsidP="00C6660B">
            <w:pPr>
              <w:pStyle w:val="iBAAGStandardText"/>
            </w:pPr>
          </w:p>
          <w:p w14:paraId="26FB0BC3" w14:textId="77777777" w:rsidR="00C6660B" w:rsidRPr="00DE556B" w:rsidRDefault="00C6660B" w:rsidP="00C6660B">
            <w:pPr>
              <w:pStyle w:val="iBAAGStandardTextBold"/>
            </w:pPr>
            <w:r w:rsidRPr="00DE556B">
              <w:t xml:space="preserve">When do I need to call? </w:t>
            </w:r>
          </w:p>
          <w:p w14:paraId="07FF04CC" w14:textId="0DA2CA8D" w:rsidR="00C6660B" w:rsidRPr="00DE556B" w:rsidRDefault="00C6660B" w:rsidP="00C6660B">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C6660B" w:rsidRPr="00DE556B" w:rsidRDefault="00C6660B" w:rsidP="00C6660B">
            <w:pPr>
              <w:pStyle w:val="iBAAGStandardText"/>
            </w:pPr>
          </w:p>
          <w:p w14:paraId="6CA9BF4B" w14:textId="77777777" w:rsidR="00C6660B" w:rsidRPr="00DE556B" w:rsidRDefault="00C6660B" w:rsidP="00C6660B">
            <w:pPr>
              <w:pStyle w:val="iBAAGStandardTextBold"/>
            </w:pPr>
            <w:r w:rsidRPr="00DE556B">
              <w:t xml:space="preserve">If you don’t get prior authorization, you pay: </w:t>
            </w:r>
          </w:p>
          <w:p w14:paraId="305E0C49" w14:textId="7510C09B" w:rsidR="00C6660B" w:rsidRPr="00DE556B" w:rsidRDefault="00C6660B" w:rsidP="00C6660B">
            <w:pPr>
              <w:pStyle w:val="iBAAGStandardText"/>
            </w:pPr>
            <w:r w:rsidRPr="00DE556B">
              <w:t>All charges</w:t>
            </w:r>
          </w:p>
          <w:p w14:paraId="58717C1F" w14:textId="77777777" w:rsidR="00C6660B" w:rsidRPr="00DE556B" w:rsidRDefault="00C6660B" w:rsidP="00C6660B">
            <w:pPr>
              <w:pStyle w:val="iBAAGStandardText"/>
            </w:pPr>
          </w:p>
        </w:tc>
        <w:tc>
          <w:tcPr>
            <w:tcW w:w="3290" w:type="dxa"/>
            <w:shd w:val="clear" w:color="auto" w:fill="FFFFFF" w:themeFill="background1"/>
          </w:tcPr>
          <w:p w14:paraId="351B9DAF" w14:textId="77777777" w:rsidR="00C6660B" w:rsidRPr="00DE556B" w:rsidRDefault="00C6660B" w:rsidP="00C6660B">
            <w:pPr>
              <w:pStyle w:val="iBAAGStandardText"/>
            </w:pPr>
            <w:r w:rsidRPr="00DE556B">
              <w:lastRenderedPageBreak/>
              <w:t>None</w:t>
            </w:r>
          </w:p>
          <w:p w14:paraId="6EFA729F" w14:textId="77777777" w:rsidR="00C6660B" w:rsidRPr="00DE556B" w:rsidRDefault="00C6660B" w:rsidP="00C6660B">
            <w:pPr>
              <w:pStyle w:val="iBAAGStandardText"/>
            </w:pPr>
          </w:p>
          <w:p w14:paraId="58717C20" w14:textId="1082F1F5" w:rsidR="00C6660B" w:rsidRPr="00DE556B" w:rsidRDefault="00C6660B" w:rsidP="00C6660B">
            <w:bookmarkStart w:id="102" w:name="_DV_M67"/>
            <w:bookmarkEnd w:id="102"/>
          </w:p>
        </w:tc>
      </w:tr>
      <w:tr w:rsidR="00C6660B" w:rsidRPr="00DE556B" w14:paraId="58717C28" w14:textId="77777777" w:rsidTr="00C6660B">
        <w:tc>
          <w:tcPr>
            <w:tcW w:w="3400" w:type="dxa"/>
            <w:tcBorders>
              <w:bottom w:val="single" w:sz="4" w:space="0" w:color="000000" w:themeColor="text1"/>
            </w:tcBorders>
            <w:shd w:val="clear" w:color="auto" w:fill="31849B"/>
            <w:vAlign w:val="center"/>
          </w:tcPr>
          <w:p w14:paraId="58717C22" w14:textId="77777777" w:rsidR="00C6660B" w:rsidRPr="00DE556B" w:rsidRDefault="00C6660B" w:rsidP="00C6660B">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70A4DB47" w14:textId="77777777" w:rsidR="00C6660B" w:rsidRPr="00DE556B" w:rsidRDefault="00C6660B" w:rsidP="00C6660B">
            <w:pPr>
              <w:pStyle w:val="iBAAGTableHeader"/>
            </w:pPr>
            <w:r w:rsidRPr="00DE556B">
              <w:t>Your cost if you use</w:t>
            </w:r>
          </w:p>
          <w:p w14:paraId="3B7C3999" w14:textId="7F7D25F4"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12FC10E" w14:textId="77777777" w:rsidR="00C6660B" w:rsidRPr="00DE556B" w:rsidRDefault="00C6660B" w:rsidP="00C6660B">
            <w:pPr>
              <w:pStyle w:val="iBAAGTableHeader"/>
            </w:pPr>
            <w:r w:rsidRPr="00DE556B">
              <w:t>Your cost if you use</w:t>
            </w:r>
          </w:p>
          <w:p w14:paraId="58717C24" w14:textId="500E3923"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0BE66B2" w14:textId="77777777" w:rsidR="00C6660B" w:rsidRPr="00DE556B" w:rsidRDefault="00C6660B" w:rsidP="00C6660B">
            <w:pPr>
              <w:pStyle w:val="iBAAGTableHeader"/>
            </w:pPr>
            <w:r w:rsidRPr="00DE556B">
              <w:t>Your cost if you use U.S.</w:t>
            </w:r>
          </w:p>
          <w:p w14:paraId="58717C26" w14:textId="23766CA5"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27" w14:textId="77777777" w:rsidR="00C6660B" w:rsidRPr="00DE556B" w:rsidRDefault="00C6660B" w:rsidP="00C6660B">
            <w:pPr>
              <w:pStyle w:val="iBAAGTableHeader"/>
            </w:pPr>
            <w:r w:rsidRPr="00DE556B">
              <w:t>Limits &amp; Exceptions</w:t>
            </w:r>
          </w:p>
        </w:tc>
      </w:tr>
      <w:tr w:rsidR="00C6660B" w:rsidRPr="00DE556B" w14:paraId="58717C5F" w14:textId="77777777" w:rsidTr="00C6660B">
        <w:tc>
          <w:tcPr>
            <w:tcW w:w="3400" w:type="dxa"/>
            <w:shd w:val="clear" w:color="auto" w:fill="FFFFFF" w:themeFill="background1"/>
          </w:tcPr>
          <w:p w14:paraId="58717C29" w14:textId="77777777" w:rsidR="00C6660B" w:rsidRPr="00DE556B" w:rsidRDefault="00C6660B" w:rsidP="00C6660B">
            <w:pPr>
              <w:pStyle w:val="iBAAGSituationBoxName"/>
            </w:pPr>
            <w:bookmarkStart w:id="103" w:name="Durable_Medical_Equipment"/>
            <w:r w:rsidRPr="00DE556B">
              <w:t>Durable Medical Equipment</w:t>
            </w:r>
            <w:bookmarkEnd w:id="103"/>
          </w:p>
          <w:p w14:paraId="58717C2A" w14:textId="77777777" w:rsidR="00C6660B" w:rsidRPr="00DE556B" w:rsidRDefault="00C6660B" w:rsidP="00C6660B">
            <w:pPr>
              <w:pStyle w:val="iBAAGStandardText"/>
            </w:pPr>
          </w:p>
          <w:p w14:paraId="58717C2B" w14:textId="77777777" w:rsidR="00C6660B" w:rsidRPr="00DE556B" w:rsidRDefault="00C6660B" w:rsidP="00C6660B">
            <w:pPr>
              <w:pStyle w:val="iBAAGStandardTextBold"/>
            </w:pPr>
            <w:r w:rsidRPr="00DE556B">
              <w:t xml:space="preserve">What is durable medical equipment (DME)? </w:t>
            </w:r>
          </w:p>
          <w:p w14:paraId="58717C2C" w14:textId="77777777" w:rsidR="00C6660B" w:rsidRPr="00DE556B" w:rsidRDefault="00C6660B" w:rsidP="00C6660B">
            <w:pPr>
              <w:pStyle w:val="iBAAGStandardText"/>
            </w:pPr>
            <w:r w:rsidRPr="00DE556B">
              <w:t xml:space="preserve">Equipment and supplies for medical conditions. </w:t>
            </w:r>
          </w:p>
          <w:p w14:paraId="58717C2D" w14:textId="77777777" w:rsidR="00C6660B" w:rsidRPr="00DE556B" w:rsidRDefault="00C6660B" w:rsidP="00C6660B">
            <w:pPr>
              <w:pStyle w:val="iBAAGStandardText"/>
            </w:pPr>
          </w:p>
          <w:p w14:paraId="58717C2E" w14:textId="77777777" w:rsidR="00C6660B" w:rsidRPr="00DE556B" w:rsidRDefault="00C6660B" w:rsidP="00C6660B">
            <w:pPr>
              <w:pStyle w:val="iBAAGStandardText"/>
            </w:pPr>
            <w:r w:rsidRPr="00DE556B">
              <w:t>DME must be:</w:t>
            </w:r>
          </w:p>
          <w:p w14:paraId="58717C2F" w14:textId="77777777" w:rsidR="00C6660B" w:rsidRPr="00DE556B" w:rsidRDefault="00C6660B" w:rsidP="00C6660B">
            <w:pPr>
              <w:pStyle w:val="iBAAGLevel1Bullets"/>
            </w:pPr>
            <w:r w:rsidRPr="00DE556B">
              <w:t xml:space="preserve">ordered or provided by a doctor; and </w:t>
            </w:r>
          </w:p>
          <w:p w14:paraId="58717C30" w14:textId="77777777" w:rsidR="00C6660B" w:rsidRPr="00DE556B" w:rsidRDefault="00C6660B" w:rsidP="00C6660B">
            <w:pPr>
              <w:pStyle w:val="iBAAGLevel1Bullets"/>
            </w:pPr>
            <w:r w:rsidRPr="00DE556B">
              <w:t>used for medical purposes</w:t>
            </w:r>
          </w:p>
          <w:p w14:paraId="58717C31" w14:textId="77777777" w:rsidR="00C6660B" w:rsidRPr="00DE556B" w:rsidRDefault="00C6660B" w:rsidP="00C6660B">
            <w:pPr>
              <w:pStyle w:val="iBAAGStandardText"/>
            </w:pPr>
          </w:p>
          <w:p w14:paraId="58717C32" w14:textId="77777777" w:rsidR="00C6660B" w:rsidRPr="00DE556B" w:rsidRDefault="00C6660B" w:rsidP="00C6660B">
            <w:pPr>
              <w:pStyle w:val="iBAAGStandardText"/>
            </w:pPr>
            <w:r w:rsidRPr="00DE556B">
              <w:t xml:space="preserve">This may include equipment </w:t>
            </w:r>
            <w:proofErr w:type="gramStart"/>
            <w:r w:rsidRPr="00DE556B">
              <w:t>like:</w:t>
            </w:r>
            <w:proofErr w:type="gramEnd"/>
            <w:r w:rsidRPr="00DE556B">
              <w:t xml:space="preserve"> oxygen, wheelchairs, crutches, insulin pumps. For a complete list look at your plan documents. </w:t>
            </w:r>
          </w:p>
          <w:p w14:paraId="58717C33" w14:textId="77777777" w:rsidR="00C6660B" w:rsidRPr="00DE556B" w:rsidRDefault="00C6660B" w:rsidP="00C6660B">
            <w:pPr>
              <w:pStyle w:val="iBAAGStandardText"/>
            </w:pPr>
          </w:p>
          <w:p w14:paraId="58717C34" w14:textId="77777777" w:rsidR="00C6660B" w:rsidRPr="00DE556B" w:rsidRDefault="00C6660B" w:rsidP="00C6660B">
            <w:pPr>
              <w:pStyle w:val="iBAAGStandardTextBold"/>
            </w:pPr>
            <w:r w:rsidRPr="00DE556B">
              <w:t xml:space="preserve">Want more information? </w:t>
            </w:r>
          </w:p>
          <w:p w14:paraId="58717C35" w14:textId="77777777" w:rsidR="00C6660B" w:rsidRPr="00DE556B" w:rsidRDefault="00C6660B" w:rsidP="00C6660B">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C36" w14:textId="77777777" w:rsidR="00C6660B" w:rsidRPr="00DE556B" w:rsidRDefault="00C6660B" w:rsidP="00C6660B">
            <w:pPr>
              <w:pStyle w:val="iBAAGStandardText"/>
            </w:pPr>
          </w:p>
        </w:tc>
        <w:tc>
          <w:tcPr>
            <w:tcW w:w="2129" w:type="dxa"/>
            <w:shd w:val="clear" w:color="auto" w:fill="FFFFFF" w:themeFill="background1"/>
          </w:tcPr>
          <w:p w14:paraId="2799FBF6"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299BB8E1" w14:textId="77777777" w:rsidR="00C6660B" w:rsidRPr="00DE556B" w:rsidRDefault="00C6660B" w:rsidP="00C6660B">
            <w:pPr>
              <w:pStyle w:val="iBAAGStandardText"/>
              <w:rPr>
                <w:rStyle w:val="iBAAGStandardTextBoldChar"/>
              </w:rPr>
            </w:pPr>
          </w:p>
          <w:p w14:paraId="4BF9E684" w14:textId="4BC67189" w:rsidR="00C6660B" w:rsidRPr="00DE556B" w:rsidRDefault="00C6660B" w:rsidP="00C6660B">
            <w:pPr>
              <w:pStyle w:val="iBAAGStandardTextBold"/>
            </w:pPr>
            <w:r w:rsidRPr="00DE556B">
              <w:t>Is prior authorization needed?</w:t>
            </w:r>
          </w:p>
          <w:p w14:paraId="36A8FF67" w14:textId="243FE776"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C37" w14:textId="088B7A82" w:rsidR="00C6660B" w:rsidRPr="00DE556B" w:rsidRDefault="00C6660B" w:rsidP="00C6660B">
            <w:pPr>
              <w:pStyle w:val="iBAAGStandardText"/>
            </w:pPr>
            <w:r>
              <w:rPr>
                <w:rStyle w:val="iBAAGStandardTextBoldChar"/>
              </w:rPr>
              <w:t>20%</w:t>
            </w:r>
            <w:r w:rsidRPr="00DE556B">
              <w:t xml:space="preserve"> co-insurance, after you pay the deductible. </w:t>
            </w:r>
          </w:p>
          <w:p w14:paraId="58717C38" w14:textId="77777777" w:rsidR="00C6660B" w:rsidRPr="00DE556B" w:rsidRDefault="00C6660B" w:rsidP="00C6660B">
            <w:pPr>
              <w:pStyle w:val="iBAAGStandardText"/>
            </w:pPr>
          </w:p>
          <w:p w14:paraId="58717C39" w14:textId="37CCA087" w:rsidR="00C6660B" w:rsidRPr="00DE556B" w:rsidRDefault="00C6660B" w:rsidP="00C6660B">
            <w:pPr>
              <w:pStyle w:val="iBAAGStandardTextBold"/>
            </w:pPr>
            <w:r w:rsidRPr="00DE556B">
              <w:t>Is prior authorization needed?</w:t>
            </w:r>
          </w:p>
          <w:p w14:paraId="58717C3A" w14:textId="77777777" w:rsidR="00C6660B" w:rsidRPr="00DE556B" w:rsidRDefault="00C6660B" w:rsidP="00C6660B">
            <w:pPr>
              <w:pStyle w:val="iBAAGStandardText"/>
            </w:pPr>
            <w:r w:rsidRPr="00DE556B">
              <w:t>No</w:t>
            </w:r>
          </w:p>
          <w:p w14:paraId="58717C3B" w14:textId="77777777" w:rsidR="00C6660B" w:rsidRPr="00DE556B" w:rsidRDefault="00C6660B" w:rsidP="00C6660B">
            <w:pPr>
              <w:pStyle w:val="iBAAGStandardText"/>
            </w:pPr>
          </w:p>
          <w:p w14:paraId="58717C3C" w14:textId="77777777" w:rsidR="00C6660B" w:rsidRPr="00DE556B" w:rsidRDefault="00C6660B" w:rsidP="00C6660B">
            <w:pPr>
              <w:pStyle w:val="iBAAGStandardText"/>
            </w:pPr>
            <w:r w:rsidRPr="00DE556B">
              <w:t>To receive network benefits, you must purchase or rent the DME from the vendor we identify or purchase it directly from the prescribing network doctor.</w:t>
            </w:r>
          </w:p>
          <w:p w14:paraId="58717C3D" w14:textId="77777777" w:rsidR="00C6660B" w:rsidRPr="00DE556B" w:rsidRDefault="00C6660B" w:rsidP="00C6660B">
            <w:pPr>
              <w:pStyle w:val="iBAAGStandardText"/>
            </w:pPr>
          </w:p>
          <w:p w14:paraId="58717C3E" w14:textId="77777777" w:rsidR="00C6660B" w:rsidRPr="00DE556B" w:rsidRDefault="00C6660B" w:rsidP="00C6660B">
            <w:pPr>
              <w:pStyle w:val="iBAAGStandardText"/>
            </w:pPr>
          </w:p>
        </w:tc>
        <w:tc>
          <w:tcPr>
            <w:tcW w:w="2581" w:type="dxa"/>
            <w:shd w:val="clear" w:color="auto" w:fill="FFFFFF" w:themeFill="background1"/>
          </w:tcPr>
          <w:p w14:paraId="58717C3F" w14:textId="69E784AC" w:rsidR="00C6660B" w:rsidRPr="00DE556B" w:rsidRDefault="00C6660B" w:rsidP="00C6660B">
            <w:pPr>
              <w:pStyle w:val="iBAAGStandardText"/>
            </w:pPr>
            <w:r>
              <w:rPr>
                <w:rStyle w:val="iBAAGStandardTextBoldChar"/>
              </w:rPr>
              <w:t>50%</w:t>
            </w:r>
            <w:r w:rsidRPr="00DE556B">
              <w:t xml:space="preserve"> co-insurance, after you pay the deductible.</w:t>
            </w:r>
          </w:p>
          <w:p w14:paraId="58717C40" w14:textId="77777777" w:rsidR="00C6660B" w:rsidRPr="00DE556B" w:rsidRDefault="00C6660B" w:rsidP="00C6660B">
            <w:pPr>
              <w:pStyle w:val="iBAAGStandardText"/>
            </w:pPr>
          </w:p>
          <w:p w14:paraId="58717C41" w14:textId="2164AEBB" w:rsidR="00C6660B" w:rsidRPr="00DE556B" w:rsidRDefault="00C6660B" w:rsidP="00C6660B">
            <w:pPr>
              <w:pStyle w:val="iBAAGStandardTextBold"/>
            </w:pPr>
            <w:r w:rsidRPr="00DE556B">
              <w:t>Is prior authorization needed?</w:t>
            </w:r>
          </w:p>
          <w:p w14:paraId="58717C42" w14:textId="77777777" w:rsidR="00C6660B" w:rsidRPr="00DE556B" w:rsidRDefault="00C6660B" w:rsidP="00C6660B">
            <w:pPr>
              <w:pStyle w:val="iBAAGStandardText"/>
            </w:pPr>
            <w:r w:rsidRPr="00DE556B">
              <w:t>Yes</w:t>
            </w:r>
          </w:p>
          <w:p w14:paraId="58717C43" w14:textId="77777777" w:rsidR="00C6660B" w:rsidRPr="00DE556B" w:rsidRDefault="00C6660B" w:rsidP="00C6660B">
            <w:pPr>
              <w:pStyle w:val="iBAAGStandardText"/>
            </w:pPr>
          </w:p>
          <w:p w14:paraId="58717C44" w14:textId="77777777" w:rsidR="00C6660B" w:rsidRPr="00DE556B" w:rsidRDefault="00C6660B" w:rsidP="00C6660B">
            <w:pPr>
              <w:pStyle w:val="iBAAGStandardTextBold"/>
            </w:pPr>
            <w:r w:rsidRPr="00DE556B">
              <w:t>Prior authorization is:</w:t>
            </w:r>
          </w:p>
          <w:p w14:paraId="58717C45"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C46" w14:textId="77777777" w:rsidR="00C6660B" w:rsidRPr="00DE556B" w:rsidRDefault="00C6660B" w:rsidP="00C6660B">
            <w:pPr>
              <w:pStyle w:val="iBAAGStandardText"/>
            </w:pPr>
          </w:p>
          <w:p w14:paraId="58717C47" w14:textId="77777777" w:rsidR="00C6660B" w:rsidRPr="00DE556B" w:rsidRDefault="00C6660B" w:rsidP="00C6660B">
            <w:pPr>
              <w:pStyle w:val="iBAAGStandardTextBold"/>
            </w:pPr>
            <w:r w:rsidRPr="00DE556B">
              <w:t xml:space="preserve">When do I need to call? </w:t>
            </w:r>
          </w:p>
          <w:p w14:paraId="58717C48" w14:textId="77777777" w:rsidR="00C6660B" w:rsidRPr="00DE556B" w:rsidRDefault="00C6660B" w:rsidP="00C6660B">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C6660B" w:rsidRPr="00DE556B" w:rsidRDefault="00C6660B" w:rsidP="00C6660B">
            <w:pPr>
              <w:pStyle w:val="iBAAGStandardText"/>
            </w:pPr>
          </w:p>
          <w:p w14:paraId="58717C4A" w14:textId="77777777" w:rsidR="00C6660B" w:rsidRPr="00DE556B" w:rsidRDefault="00C6660B" w:rsidP="00C6660B">
            <w:pPr>
              <w:pStyle w:val="iBAAGStandardTextBold"/>
            </w:pPr>
            <w:r w:rsidRPr="00DE556B">
              <w:lastRenderedPageBreak/>
              <w:t xml:space="preserve">If you don’t get prior authorization, you pay: </w:t>
            </w:r>
          </w:p>
          <w:p w14:paraId="58717C4B" w14:textId="77777777" w:rsidR="00C6660B" w:rsidRPr="00DE556B" w:rsidRDefault="00C6660B" w:rsidP="00C6660B">
            <w:pPr>
              <w:pStyle w:val="iBAAGStandardText"/>
            </w:pPr>
            <w:r w:rsidRPr="00DE556B">
              <w:t>All charges</w:t>
            </w:r>
          </w:p>
          <w:p w14:paraId="58717C4C" w14:textId="77777777" w:rsidR="00C6660B" w:rsidRPr="00DE556B" w:rsidRDefault="00C6660B" w:rsidP="00C6660B">
            <w:pPr>
              <w:pStyle w:val="iBAAGStandardText"/>
            </w:pPr>
          </w:p>
          <w:p w14:paraId="58717C4D" w14:textId="77777777" w:rsidR="00C6660B" w:rsidRPr="00DE556B" w:rsidRDefault="00C6660B" w:rsidP="00C6660B">
            <w:pPr>
              <w:pStyle w:val="iBAAGStandardText"/>
            </w:pPr>
          </w:p>
        </w:tc>
        <w:tc>
          <w:tcPr>
            <w:tcW w:w="3290" w:type="dxa"/>
            <w:shd w:val="clear" w:color="auto" w:fill="FFFFFF" w:themeFill="background1"/>
          </w:tcPr>
          <w:p w14:paraId="0A9986C3" w14:textId="457D6A68" w:rsidR="00C6660B" w:rsidRDefault="00C6660B" w:rsidP="00C6660B">
            <w:pPr>
              <w:pStyle w:val="iBAAGStandardText"/>
            </w:pPr>
            <w:r>
              <w:lastRenderedPageBreak/>
              <w:t xml:space="preserve">Limited to a single purchase of a type of DME (including repair/ replacement) every </w:t>
            </w:r>
            <w:r>
              <w:rPr>
                <w:rStyle w:val="iBAAGStandardTextBoldChar"/>
              </w:rPr>
              <w:t>3</w:t>
            </w:r>
            <w:r>
              <w:t xml:space="preserve"> years.</w:t>
            </w:r>
          </w:p>
          <w:p w14:paraId="58717C4F" w14:textId="77777777" w:rsidR="00C6660B" w:rsidRPr="00DE556B" w:rsidRDefault="00C6660B" w:rsidP="00C6660B">
            <w:pPr>
              <w:pStyle w:val="iBAAGStandardText"/>
            </w:pPr>
          </w:p>
          <w:p w14:paraId="58717C50" w14:textId="77777777" w:rsidR="00C6660B" w:rsidRPr="00DE556B" w:rsidRDefault="00C6660B" w:rsidP="00C6660B">
            <w:pPr>
              <w:pStyle w:val="iBAAGStandardText"/>
            </w:pPr>
            <w:r w:rsidRPr="00DE556B">
              <w:t xml:space="preserve">Benefits for speech aid devices and </w:t>
            </w:r>
            <w:proofErr w:type="spellStart"/>
            <w:r w:rsidRPr="00DE556B">
              <w:t>tracheo</w:t>
            </w:r>
            <w:proofErr w:type="spellEnd"/>
            <w:r w:rsidRPr="00DE556B">
              <w:t xml:space="preserve">-esophageal voice devices are limited to one device </w:t>
            </w:r>
          </w:p>
          <w:p w14:paraId="58717C51" w14:textId="1D4D34D9" w:rsidR="00C6660B" w:rsidRPr="00DE556B" w:rsidRDefault="00C6660B" w:rsidP="00C6660B">
            <w:pPr>
              <w:pStyle w:val="iBAAGStandardText"/>
            </w:pPr>
            <w:r w:rsidRPr="00DE556B">
              <w:t xml:space="preserve">during the entire </w:t>
            </w:r>
            <w:proofErr w:type="gramStart"/>
            <w:r w:rsidRPr="00DE556B">
              <w:t>period of time</w:t>
            </w:r>
            <w:proofErr w:type="gramEnd"/>
            <w:r w:rsidRPr="00DE556B">
              <w:t xml:space="preserve"> you are enrolled in the plan. </w:t>
            </w:r>
          </w:p>
          <w:p w14:paraId="58717C52" w14:textId="77777777" w:rsidR="00C6660B" w:rsidRPr="00DE556B" w:rsidRDefault="00C6660B" w:rsidP="00C6660B">
            <w:pPr>
              <w:pStyle w:val="iBAAGStandardText"/>
            </w:pPr>
          </w:p>
          <w:p w14:paraId="58717C53" w14:textId="77777777" w:rsidR="00C6660B" w:rsidRPr="00DE556B" w:rsidRDefault="00C6660B" w:rsidP="00C6660B">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C6660B" w:rsidRPr="00DE556B" w:rsidRDefault="00C6660B" w:rsidP="00C6660B">
            <w:pPr>
              <w:pStyle w:val="iBAAGStandardText"/>
            </w:pPr>
          </w:p>
          <w:p w14:paraId="58717C55" w14:textId="77777777" w:rsidR="00C6660B" w:rsidRPr="00DE556B" w:rsidRDefault="00C6660B" w:rsidP="00C6660B">
            <w:pPr>
              <w:pStyle w:val="iBAAGStandardText"/>
            </w:pPr>
            <w:r w:rsidRPr="00DE556B">
              <w:t xml:space="preserve">No coverage for add-ons or upgrades when: </w:t>
            </w:r>
          </w:p>
          <w:p w14:paraId="58717C56" w14:textId="77777777" w:rsidR="00C6660B" w:rsidRPr="00DE556B" w:rsidRDefault="00C6660B" w:rsidP="00C6660B">
            <w:pPr>
              <w:pStyle w:val="iBAAGLevel1Bullets"/>
            </w:pPr>
            <w:r w:rsidRPr="00DE556B">
              <w:t>The add-on or upgrade is for convenience only.</w:t>
            </w:r>
          </w:p>
          <w:p w14:paraId="58717C57" w14:textId="77777777" w:rsidR="00C6660B" w:rsidRPr="00DE556B" w:rsidRDefault="00C6660B" w:rsidP="00C6660B">
            <w:pPr>
              <w:pStyle w:val="iBAAGLevel1Bullets"/>
            </w:pPr>
            <w:r w:rsidRPr="00DE556B">
              <w:t>The add-on or upgrade is beyond what’s necessary to meet the medical need.</w:t>
            </w:r>
          </w:p>
          <w:p w14:paraId="58717C58" w14:textId="77777777" w:rsidR="00C6660B" w:rsidRPr="00DE556B" w:rsidRDefault="00C6660B" w:rsidP="00C6660B">
            <w:pPr>
              <w:pStyle w:val="iBAAGStandardText"/>
            </w:pPr>
          </w:p>
          <w:p w14:paraId="58717C59" w14:textId="77777777" w:rsidR="00C6660B" w:rsidRPr="00DE556B" w:rsidRDefault="00C6660B" w:rsidP="00C6660B">
            <w:pPr>
              <w:pStyle w:val="iBAAGStandardText"/>
            </w:pPr>
            <w:r w:rsidRPr="00DE556B">
              <w:t>If you rent or purchase equipment that is an upgrade or add-on you are responsible for the difference in cost.</w:t>
            </w:r>
          </w:p>
          <w:p w14:paraId="58717C5A" w14:textId="77777777" w:rsidR="00C6660B" w:rsidRPr="00DE556B" w:rsidRDefault="00C6660B" w:rsidP="00C6660B">
            <w:pPr>
              <w:pStyle w:val="iBAAGStandardText"/>
            </w:pPr>
          </w:p>
          <w:p w14:paraId="58717C5B" w14:textId="77777777" w:rsidR="00C6660B" w:rsidRPr="00DE556B" w:rsidRDefault="00C6660B" w:rsidP="00C6660B">
            <w:pPr>
              <w:pStyle w:val="iBAAGStandardTextBold"/>
            </w:pPr>
            <w:r w:rsidRPr="00DE556B">
              <w:t>Benefits are available for repairs and replacement, except when:</w:t>
            </w:r>
          </w:p>
          <w:p w14:paraId="58717C5C" w14:textId="77777777" w:rsidR="00C6660B" w:rsidRPr="00DE556B" w:rsidRDefault="00C6660B" w:rsidP="00C6660B">
            <w:pPr>
              <w:pStyle w:val="iBAAGLevel1Bullets"/>
            </w:pPr>
            <w:r w:rsidRPr="00DE556B">
              <w:t>damage due to misuse or abuse</w:t>
            </w:r>
          </w:p>
          <w:p w14:paraId="58717C5D" w14:textId="77777777" w:rsidR="00C6660B" w:rsidRPr="00DE556B" w:rsidRDefault="00C6660B" w:rsidP="00C6660B">
            <w:pPr>
              <w:pStyle w:val="iBAAGLevel1Bullets"/>
            </w:pPr>
            <w:r w:rsidRPr="00DE556B">
              <w:t>lost or stolen</w:t>
            </w:r>
          </w:p>
          <w:p w14:paraId="58717C5E" w14:textId="77777777" w:rsidR="00C6660B" w:rsidRPr="00DE556B" w:rsidRDefault="00C6660B" w:rsidP="00C6660B">
            <w:pPr>
              <w:pStyle w:val="iBAAGLevel1Bullets"/>
              <w:numPr>
                <w:ilvl w:val="0"/>
                <w:numId w:val="0"/>
              </w:numPr>
              <w:ind w:left="450"/>
            </w:pPr>
          </w:p>
        </w:tc>
      </w:tr>
      <w:tr w:rsidR="00C6660B" w:rsidRPr="00DE556B" w14:paraId="58717C66" w14:textId="77777777" w:rsidTr="00C6660B">
        <w:tc>
          <w:tcPr>
            <w:tcW w:w="3400" w:type="dxa"/>
            <w:tcBorders>
              <w:bottom w:val="single" w:sz="4" w:space="0" w:color="000000" w:themeColor="text1"/>
            </w:tcBorders>
            <w:shd w:val="clear" w:color="auto" w:fill="31849B"/>
            <w:vAlign w:val="center"/>
          </w:tcPr>
          <w:p w14:paraId="58717C60" w14:textId="77777777" w:rsidR="00C6660B" w:rsidRPr="00DE556B" w:rsidRDefault="00C6660B" w:rsidP="00C6660B">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3DA0A944" w14:textId="77777777" w:rsidR="00C6660B" w:rsidRPr="00DE556B" w:rsidRDefault="00C6660B" w:rsidP="00C6660B">
            <w:pPr>
              <w:pStyle w:val="iBAAGTableHeader"/>
            </w:pPr>
            <w:r w:rsidRPr="00DE556B">
              <w:t>Your cost if you use</w:t>
            </w:r>
          </w:p>
          <w:p w14:paraId="13693CB8" w14:textId="578A5EC2"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7F81881" w14:textId="77777777" w:rsidR="00C6660B" w:rsidRPr="00DE556B" w:rsidRDefault="00C6660B" w:rsidP="00C6660B">
            <w:pPr>
              <w:pStyle w:val="iBAAGTableHeader"/>
            </w:pPr>
            <w:r w:rsidRPr="00DE556B">
              <w:t>Your cost if you use</w:t>
            </w:r>
          </w:p>
          <w:p w14:paraId="58717C62" w14:textId="43D0D3F8"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2B52B89" w14:textId="77777777" w:rsidR="00C6660B" w:rsidRPr="00DE556B" w:rsidRDefault="00C6660B" w:rsidP="00C6660B">
            <w:pPr>
              <w:pStyle w:val="iBAAGTableHeader"/>
            </w:pPr>
            <w:r w:rsidRPr="00DE556B">
              <w:t>Your cost if you use U.S.</w:t>
            </w:r>
          </w:p>
          <w:p w14:paraId="58717C64" w14:textId="3B540A6D"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65" w14:textId="77777777" w:rsidR="00C6660B" w:rsidRPr="00DE556B" w:rsidRDefault="00C6660B" w:rsidP="00C6660B">
            <w:pPr>
              <w:pStyle w:val="iBAAGTableHeader"/>
            </w:pPr>
            <w:r w:rsidRPr="00DE556B">
              <w:t>Limits &amp; Exceptions</w:t>
            </w:r>
          </w:p>
        </w:tc>
      </w:tr>
      <w:tr w:rsidR="00C6660B" w:rsidRPr="00DE556B" w14:paraId="58717C76" w14:textId="77777777" w:rsidTr="00C6660B">
        <w:tc>
          <w:tcPr>
            <w:tcW w:w="3400" w:type="dxa"/>
            <w:shd w:val="clear" w:color="auto" w:fill="FFFFFF" w:themeFill="background1"/>
          </w:tcPr>
          <w:p w14:paraId="58717C67" w14:textId="77777777" w:rsidR="00C6660B" w:rsidRPr="00DE556B" w:rsidRDefault="00C6660B" w:rsidP="00C6660B">
            <w:pPr>
              <w:pStyle w:val="iBAAGSituationBoxName"/>
            </w:pPr>
            <w:bookmarkStart w:id="104" w:name="Experimental_Investigational_or_Unprove"/>
            <w:r w:rsidRPr="00DE556B">
              <w:t>Experimental, Investigational or Unproven Services</w:t>
            </w:r>
            <w:bookmarkEnd w:id="104"/>
            <w:r w:rsidRPr="00DE556B">
              <w:t xml:space="preserve"> </w:t>
            </w:r>
          </w:p>
          <w:p w14:paraId="58717C68" w14:textId="77777777" w:rsidR="00C6660B" w:rsidRPr="00DE556B" w:rsidRDefault="00C6660B" w:rsidP="00C6660B">
            <w:pPr>
              <w:pStyle w:val="iBAAGStandardText"/>
            </w:pPr>
          </w:p>
          <w:p w14:paraId="58717C69" w14:textId="77777777" w:rsidR="00C6660B" w:rsidRPr="00DE556B" w:rsidRDefault="00C6660B" w:rsidP="00C6660B">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C6660B" w:rsidRPr="00DE556B" w:rsidRDefault="00C6660B" w:rsidP="00C6660B">
            <w:pPr>
              <w:pStyle w:val="iBAAGStandardText"/>
            </w:pPr>
          </w:p>
          <w:p w14:paraId="58717C6B" w14:textId="77777777" w:rsidR="00C6660B" w:rsidRPr="00DE556B" w:rsidRDefault="00C6660B" w:rsidP="00C6660B">
            <w:pPr>
              <w:pStyle w:val="iBAAGStandardText"/>
            </w:pPr>
            <w:r w:rsidRPr="00DE556B">
              <w:rPr>
                <w:rStyle w:val="iBAAGStandardTextBoldChar"/>
              </w:rPr>
              <w:lastRenderedPageBreak/>
              <w:t>What are unproven services?</w:t>
            </w:r>
            <w:r w:rsidRPr="00DE556B">
              <w:t xml:space="preserve"> Services that have not been proven to be effective for the treatment of a medical condition. </w:t>
            </w:r>
          </w:p>
          <w:p w14:paraId="58717C6C" w14:textId="77777777" w:rsidR="00C6660B" w:rsidRPr="00DE556B" w:rsidRDefault="00C6660B" w:rsidP="00C6660B">
            <w:pPr>
              <w:pStyle w:val="iBAAGStandardText"/>
            </w:pPr>
          </w:p>
          <w:p w14:paraId="58717C6D" w14:textId="77777777" w:rsidR="00C6660B" w:rsidRPr="00DE556B" w:rsidRDefault="00C6660B" w:rsidP="00C6660B">
            <w:pPr>
              <w:pStyle w:val="iBAAGStandardTextBold"/>
            </w:pPr>
            <w:r w:rsidRPr="00DE556B">
              <w:t xml:space="preserve">Want more information? </w:t>
            </w:r>
          </w:p>
          <w:p w14:paraId="58717C6E" w14:textId="77777777" w:rsidR="00C6660B" w:rsidRPr="00DE556B" w:rsidRDefault="00C6660B" w:rsidP="00C6660B">
            <w:pPr>
              <w:pStyle w:val="iBAAGStandardText"/>
            </w:pPr>
            <w:r w:rsidRPr="00DE556B">
              <w:t xml:space="preserve">View the </w:t>
            </w:r>
            <w:hyperlink r:id="rId79" w:history="1">
              <w:r w:rsidRPr="00DE556B">
                <w:rPr>
                  <w:rStyle w:val="Hyperlinks"/>
                </w:rPr>
                <w:t>glossary</w:t>
              </w:r>
            </w:hyperlink>
            <w:r w:rsidRPr="00DE556B">
              <w:t xml:space="preserve"> for definitions.</w:t>
            </w:r>
          </w:p>
          <w:p w14:paraId="58717C6F" w14:textId="77777777" w:rsidR="00C6660B" w:rsidRPr="00DE556B" w:rsidRDefault="00C6660B" w:rsidP="00C6660B">
            <w:pPr>
              <w:pStyle w:val="iBAAGStandardText"/>
            </w:pPr>
          </w:p>
        </w:tc>
        <w:tc>
          <w:tcPr>
            <w:tcW w:w="2129" w:type="dxa"/>
            <w:shd w:val="clear" w:color="auto" w:fill="FFFFFF" w:themeFill="background1"/>
          </w:tcPr>
          <w:p w14:paraId="69516F1E" w14:textId="27E70F5D" w:rsidR="00C6660B" w:rsidRPr="00DE556B" w:rsidRDefault="00C6660B" w:rsidP="00C6660B">
            <w:pPr>
              <w:pStyle w:val="iBAAGStandardText"/>
              <w:rPr>
                <w:rFonts w:eastAsia="Calibri" w:cs="Arial"/>
                <w:b/>
                <w:color w:val="0000FF"/>
              </w:rPr>
            </w:pPr>
            <w:r w:rsidRPr="00DE556B">
              <w:rPr>
                <w:rFonts w:cs="Arial"/>
              </w:rPr>
              <w:lastRenderedPageBreak/>
              <w:t>International benefits are not covered.</w:t>
            </w:r>
          </w:p>
          <w:p w14:paraId="24A9155F" w14:textId="77777777" w:rsidR="00C6660B" w:rsidRPr="00DE556B" w:rsidRDefault="00C6660B" w:rsidP="00C6660B">
            <w:pPr>
              <w:pStyle w:val="iBAAGStandardText"/>
              <w:rPr>
                <w:rFonts w:cs="Arial"/>
              </w:rPr>
            </w:pPr>
          </w:p>
        </w:tc>
        <w:tc>
          <w:tcPr>
            <w:tcW w:w="2129" w:type="dxa"/>
            <w:shd w:val="clear" w:color="auto" w:fill="FFFFFF" w:themeFill="background1"/>
          </w:tcPr>
          <w:p w14:paraId="58717C70" w14:textId="3DB988C4" w:rsidR="00C6660B" w:rsidRPr="00DE556B" w:rsidRDefault="00C6660B" w:rsidP="00C6660B">
            <w:pPr>
              <w:pStyle w:val="iBAAGStandardText"/>
              <w:rPr>
                <w:rFonts w:eastAsia="Calibri" w:cs="Arial"/>
                <w:b/>
                <w:color w:val="0000FF"/>
              </w:rPr>
            </w:pPr>
            <w:r w:rsidRPr="00DE556B">
              <w:rPr>
                <w:rFonts w:cs="Arial"/>
              </w:rPr>
              <w:t>U.S. Network benefits are not covered.</w:t>
            </w:r>
          </w:p>
          <w:p w14:paraId="58717C71" w14:textId="77777777" w:rsidR="00C6660B" w:rsidRPr="00DE556B" w:rsidRDefault="00C6660B" w:rsidP="00C6660B">
            <w:pPr>
              <w:pStyle w:val="iBAAGStandardText"/>
              <w:rPr>
                <w:bCs/>
                <w:iCs/>
              </w:rPr>
            </w:pPr>
          </w:p>
        </w:tc>
        <w:tc>
          <w:tcPr>
            <w:tcW w:w="2581" w:type="dxa"/>
            <w:shd w:val="clear" w:color="auto" w:fill="FFFFFF" w:themeFill="background1"/>
          </w:tcPr>
          <w:p w14:paraId="58717C72" w14:textId="11C0A025" w:rsidR="00C6660B" w:rsidRPr="00DE556B" w:rsidRDefault="00C6660B" w:rsidP="00C6660B">
            <w:pPr>
              <w:pStyle w:val="iBAAGStandardText"/>
              <w:rPr>
                <w:rFonts w:cs="Arial"/>
              </w:rPr>
            </w:pPr>
            <w:r w:rsidRPr="00DE556B">
              <w:rPr>
                <w:rFonts w:cs="Arial"/>
              </w:rPr>
              <w:t>U.S. Out-of-network benefits are not covered.</w:t>
            </w:r>
          </w:p>
          <w:p w14:paraId="58717C73" w14:textId="77777777" w:rsidR="00C6660B" w:rsidRPr="00DE556B" w:rsidRDefault="00C6660B" w:rsidP="00C6660B">
            <w:pPr>
              <w:pStyle w:val="iBAAGStandardText"/>
            </w:pPr>
          </w:p>
        </w:tc>
        <w:tc>
          <w:tcPr>
            <w:tcW w:w="3290" w:type="dxa"/>
            <w:shd w:val="clear" w:color="auto" w:fill="FFFFFF" w:themeFill="background1"/>
          </w:tcPr>
          <w:p w14:paraId="58717C74" w14:textId="41B03178" w:rsidR="00C6660B" w:rsidRPr="00DE556B" w:rsidRDefault="00C6660B" w:rsidP="00C6660B">
            <w:pPr>
              <w:pStyle w:val="iBAAGStandardText"/>
              <w:rPr>
                <w:rFonts w:cs="Arial"/>
                <w:szCs w:val="22"/>
              </w:rPr>
            </w:pPr>
            <w:r w:rsidRPr="00DE556B">
              <w:rPr>
                <w:rFonts w:cs="Arial"/>
                <w:szCs w:val="22"/>
              </w:rPr>
              <w:t>No coverage for experimental, investigational or unproven services.</w:t>
            </w:r>
            <w:r>
              <w:rPr>
                <w:rFonts w:cs="Arial"/>
                <w:szCs w:val="22"/>
              </w:rPr>
              <w:t xml:space="preserve"> </w:t>
            </w:r>
            <w:r w:rsidRPr="00F965D6">
              <w:rPr>
                <w:rFonts w:cs="Arial"/>
                <w:szCs w:val="22"/>
              </w:rPr>
              <w:t>Exceptions may apply. For more information, call the number on your health plan ID card.</w:t>
            </w:r>
          </w:p>
          <w:p w14:paraId="6F15E61B" w14:textId="77777777" w:rsidR="00C6660B" w:rsidRPr="00DE556B" w:rsidRDefault="00C6660B" w:rsidP="00C6660B"/>
          <w:p w14:paraId="58717C75" w14:textId="77777777" w:rsidR="00C6660B" w:rsidRPr="00DE556B" w:rsidRDefault="00C6660B" w:rsidP="00C6660B">
            <w:pPr>
              <w:pStyle w:val="iBAAGStandardText"/>
            </w:pPr>
          </w:p>
        </w:tc>
      </w:tr>
      <w:tr w:rsidR="00C6660B" w:rsidRPr="00DE556B" w14:paraId="58717C7D" w14:textId="77777777" w:rsidTr="00C6660B">
        <w:tc>
          <w:tcPr>
            <w:tcW w:w="3400" w:type="dxa"/>
            <w:tcBorders>
              <w:bottom w:val="single" w:sz="4" w:space="0" w:color="000000" w:themeColor="text1"/>
            </w:tcBorders>
            <w:shd w:val="clear" w:color="auto" w:fill="31849B"/>
            <w:vAlign w:val="center"/>
          </w:tcPr>
          <w:p w14:paraId="58717C77" w14:textId="4107B4BB"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1638C728" w14:textId="77777777" w:rsidR="00C6660B" w:rsidRPr="00DE556B" w:rsidRDefault="00C6660B" w:rsidP="00C6660B">
            <w:pPr>
              <w:pStyle w:val="iBAAGTableHeader"/>
            </w:pPr>
            <w:r w:rsidRPr="00DE556B">
              <w:t>Your cost if you use</w:t>
            </w:r>
          </w:p>
          <w:p w14:paraId="3CE01E43" w14:textId="1B3CF5F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024CBBA" w14:textId="77777777" w:rsidR="00C6660B" w:rsidRPr="00DE556B" w:rsidRDefault="00C6660B" w:rsidP="00C6660B">
            <w:pPr>
              <w:pStyle w:val="iBAAGTableHeader"/>
            </w:pPr>
            <w:r w:rsidRPr="00DE556B">
              <w:t>Your cost if you use</w:t>
            </w:r>
          </w:p>
          <w:p w14:paraId="58717C79" w14:textId="6EA84994"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26F16BA" w14:textId="77777777" w:rsidR="00C6660B" w:rsidRPr="00DE556B" w:rsidRDefault="00C6660B" w:rsidP="00C6660B">
            <w:pPr>
              <w:pStyle w:val="iBAAGTableHeader"/>
            </w:pPr>
            <w:r w:rsidRPr="00DE556B">
              <w:t>Your cost if you use U.S.</w:t>
            </w:r>
          </w:p>
          <w:p w14:paraId="58717C7B" w14:textId="3AC7AECB"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7C" w14:textId="49C181E4" w:rsidR="00C6660B" w:rsidRPr="00DE556B" w:rsidRDefault="00C6660B" w:rsidP="00C6660B">
            <w:pPr>
              <w:pStyle w:val="iBAAGTableHeader"/>
            </w:pPr>
            <w:r w:rsidRPr="00DE556B">
              <w:t>Limits &amp; Exceptions</w:t>
            </w:r>
          </w:p>
        </w:tc>
      </w:tr>
      <w:tr w:rsidR="00C6660B" w:rsidRPr="00DE556B" w14:paraId="58717CA7" w14:textId="77777777" w:rsidTr="00C6660B">
        <w:tc>
          <w:tcPr>
            <w:tcW w:w="3400" w:type="dxa"/>
            <w:shd w:val="clear" w:color="auto" w:fill="FFFFFF" w:themeFill="background1"/>
          </w:tcPr>
          <w:p w14:paraId="1FA0D156" w14:textId="77777777" w:rsidR="00C6660B" w:rsidRPr="0026681C" w:rsidRDefault="00C6660B" w:rsidP="00C6660B">
            <w:pPr>
              <w:pStyle w:val="iBAAGStandardText"/>
            </w:pPr>
            <w:bookmarkStart w:id="105" w:name="Gender_Identity_Dysphoria_Services"/>
            <w:r w:rsidRPr="00CB1AFA">
              <w:rPr>
                <w:b/>
                <w:sz w:val="28"/>
                <w:szCs w:val="28"/>
              </w:rPr>
              <w:t>Gender Identity/ Dysphoria Services</w:t>
            </w:r>
            <w:bookmarkEnd w:id="105"/>
          </w:p>
          <w:p w14:paraId="5993EFD0" w14:textId="77777777" w:rsidR="00C6660B" w:rsidRDefault="00C6660B" w:rsidP="00C6660B">
            <w:pPr>
              <w:pStyle w:val="iBAAGStandardText"/>
            </w:pPr>
          </w:p>
          <w:p w14:paraId="1B63D1BC" w14:textId="77777777" w:rsidR="00C6660B" w:rsidRDefault="00C6660B" w:rsidP="00C6660B">
            <w:pPr>
              <w:pStyle w:val="iBAAGStandardText"/>
            </w:pPr>
            <w:r>
              <w:t>Benefits include:</w:t>
            </w:r>
          </w:p>
          <w:p w14:paraId="5F71E499" w14:textId="77777777" w:rsidR="00C6660B" w:rsidRDefault="00C6660B" w:rsidP="00C6660B">
            <w:pPr>
              <w:pStyle w:val="iBAAGLevel1Bullets"/>
              <w:tabs>
                <w:tab w:val="left" w:pos="720"/>
              </w:tabs>
            </w:pPr>
            <w:r>
              <w:t xml:space="preserve">Psychotherapy </w:t>
            </w:r>
          </w:p>
          <w:p w14:paraId="2F5BB07A" w14:textId="77777777" w:rsidR="00C6660B" w:rsidRDefault="00C6660B" w:rsidP="00C6660B">
            <w:pPr>
              <w:pStyle w:val="iBAAGLevel1Bullets"/>
              <w:tabs>
                <w:tab w:val="left" w:pos="720"/>
              </w:tabs>
            </w:pPr>
            <w:r>
              <w:t xml:space="preserve">Continuous hormone replacement and lab testing to monitor </w:t>
            </w:r>
            <w:proofErr w:type="gramStart"/>
            <w:r>
              <w:t>the  safety</w:t>
            </w:r>
            <w:proofErr w:type="gramEnd"/>
            <w:r>
              <w:t xml:space="preserve"> of the therapy </w:t>
            </w:r>
          </w:p>
          <w:p w14:paraId="6B8E0B90" w14:textId="77777777" w:rsidR="00C6660B" w:rsidRDefault="00C6660B" w:rsidP="00C6660B">
            <w:pPr>
              <w:pStyle w:val="iBAAGLevel1Bullets"/>
              <w:tabs>
                <w:tab w:val="left" w:pos="720"/>
              </w:tabs>
            </w:pPr>
            <w:r>
              <w:t>Sex transformation operations and related services</w:t>
            </w:r>
          </w:p>
          <w:p w14:paraId="435E8BF2" w14:textId="77777777" w:rsidR="00C6660B" w:rsidRDefault="00C6660B" w:rsidP="00C6660B">
            <w:pPr>
              <w:pStyle w:val="iBAAGLevel1Bullets"/>
              <w:tabs>
                <w:tab w:val="left" w:pos="720"/>
              </w:tabs>
            </w:pPr>
            <w:r>
              <w:t>Medication to stop puberty</w:t>
            </w:r>
          </w:p>
          <w:p w14:paraId="1D2BADB0" w14:textId="77777777" w:rsidR="00C6660B" w:rsidRPr="0026681C" w:rsidRDefault="00C6660B" w:rsidP="00C6660B">
            <w:pPr>
              <w:pStyle w:val="iBAAGStandardText"/>
            </w:pPr>
          </w:p>
          <w:p w14:paraId="2FB30C8F" w14:textId="77777777" w:rsidR="00C6660B" w:rsidRPr="0026681C" w:rsidRDefault="00C6660B" w:rsidP="00C6660B">
            <w:pPr>
              <w:pStyle w:val="iBAAGStandardTextBold"/>
            </w:pPr>
            <w:r w:rsidRPr="0026681C">
              <w:lastRenderedPageBreak/>
              <w:t xml:space="preserve">Want more information? </w:t>
            </w:r>
          </w:p>
          <w:p w14:paraId="02F598B4" w14:textId="77777777" w:rsidR="00C6660B" w:rsidRPr="0026681C" w:rsidRDefault="00C6660B" w:rsidP="00C6660B">
            <w:pPr>
              <w:pStyle w:val="iBAAGStandardText"/>
            </w:pPr>
            <w:r w:rsidRPr="0026681C">
              <w:t xml:space="preserve">View the </w:t>
            </w:r>
            <w:hyperlink r:id="rId80" w:history="1">
              <w:r w:rsidRPr="0026681C">
                <w:rPr>
                  <w:rStyle w:val="Hyperlinks"/>
                </w:rPr>
                <w:t>glossary</w:t>
              </w:r>
            </w:hyperlink>
            <w:r w:rsidRPr="0026681C">
              <w:t xml:space="preserve"> for definitions.</w:t>
            </w:r>
          </w:p>
          <w:p w14:paraId="58717C89" w14:textId="77777777" w:rsidR="00C6660B" w:rsidRPr="00DE556B" w:rsidRDefault="00C6660B" w:rsidP="00C6660B">
            <w:pPr>
              <w:pStyle w:val="iBAAGStandardText"/>
            </w:pPr>
          </w:p>
        </w:tc>
        <w:tc>
          <w:tcPr>
            <w:tcW w:w="2129" w:type="dxa"/>
            <w:shd w:val="clear" w:color="auto" w:fill="FFFFFF" w:themeFill="background1"/>
          </w:tcPr>
          <w:p w14:paraId="679F10A8" w14:textId="77777777" w:rsidR="00C6660B" w:rsidRPr="00DE556B" w:rsidRDefault="00C6660B" w:rsidP="00C6660B">
            <w:pPr>
              <w:pStyle w:val="iBAAGStandardText"/>
              <w:rPr>
                <w:rFonts w:eastAsia="Calibri" w:cs="Arial"/>
                <w:b/>
                <w:color w:val="0000FF"/>
              </w:rPr>
            </w:pPr>
            <w:r w:rsidRPr="00DE556B">
              <w:rPr>
                <w:rFonts w:cs="Arial"/>
              </w:rPr>
              <w:lastRenderedPageBreak/>
              <w:t>International benefits are not covered.</w:t>
            </w:r>
          </w:p>
          <w:p w14:paraId="7BE9FD6C" w14:textId="22EFE132" w:rsidR="00C6660B" w:rsidRPr="00DE556B" w:rsidRDefault="00C6660B" w:rsidP="00C6660B">
            <w:pPr>
              <w:pStyle w:val="iBAAGStandardText"/>
              <w:rPr>
                <w:rStyle w:val="iBAAGStandardTextBoldChar"/>
              </w:rPr>
            </w:pPr>
          </w:p>
        </w:tc>
        <w:tc>
          <w:tcPr>
            <w:tcW w:w="2129" w:type="dxa"/>
            <w:shd w:val="clear" w:color="auto" w:fill="FFFFFF" w:themeFill="background1"/>
          </w:tcPr>
          <w:p w14:paraId="5C4EF78A" w14:textId="77777777" w:rsidR="00C6660B" w:rsidRPr="00CB1AFA" w:rsidRDefault="00C6660B" w:rsidP="00C6660B">
            <w:pPr>
              <w:pStyle w:val="iBAAGStandardText"/>
            </w:pPr>
            <w:r w:rsidRPr="00CB1AFA">
              <w:t>The amount you pay is based on where the covered health service is provided.</w:t>
            </w:r>
          </w:p>
          <w:p w14:paraId="5C7B424C" w14:textId="77777777" w:rsidR="00C6660B" w:rsidRPr="00CB1AFA" w:rsidRDefault="00C6660B" w:rsidP="00C6660B">
            <w:pPr>
              <w:pStyle w:val="iBAAGStandardText"/>
            </w:pPr>
          </w:p>
          <w:p w14:paraId="7FAB3D4A" w14:textId="67780BEC" w:rsidR="00C6660B" w:rsidRPr="0026681C" w:rsidRDefault="00C6660B" w:rsidP="00C6660B">
            <w:pPr>
              <w:pStyle w:val="iBAAGStandardTextBold"/>
            </w:pPr>
            <w:r w:rsidRPr="0026681C">
              <w:t xml:space="preserve">Is prior authorization </w:t>
            </w:r>
            <w:r w:rsidRPr="00DE556B">
              <w:t>needed</w:t>
            </w:r>
            <w:r w:rsidRPr="0026681C">
              <w:t>?</w:t>
            </w:r>
          </w:p>
          <w:p w14:paraId="526C507C" w14:textId="700EC62D" w:rsidR="00C6660B" w:rsidRPr="0026681C" w:rsidRDefault="00C6660B" w:rsidP="00C6660B">
            <w:pPr>
              <w:pStyle w:val="iBAAGStandardText"/>
            </w:pPr>
            <w:r>
              <w:t>No</w:t>
            </w:r>
          </w:p>
          <w:p w14:paraId="58717C8F" w14:textId="77777777" w:rsidR="00C6660B" w:rsidRPr="00DE556B" w:rsidRDefault="00C6660B" w:rsidP="00C6660B">
            <w:pPr>
              <w:pStyle w:val="iBAAGStandardText"/>
            </w:pPr>
          </w:p>
        </w:tc>
        <w:tc>
          <w:tcPr>
            <w:tcW w:w="2581" w:type="dxa"/>
            <w:shd w:val="clear" w:color="auto" w:fill="FFFFFF" w:themeFill="background1"/>
          </w:tcPr>
          <w:p w14:paraId="205876B9" w14:textId="77777777" w:rsidR="00C6660B" w:rsidRPr="00CB1AFA" w:rsidRDefault="00C6660B" w:rsidP="00C6660B">
            <w:pPr>
              <w:pStyle w:val="iBAAGStandardText"/>
            </w:pPr>
            <w:r w:rsidRPr="00CB1AFA">
              <w:t>The amount you pay is based on where the covered health service is provided.</w:t>
            </w:r>
          </w:p>
          <w:p w14:paraId="7CCF4A3B" w14:textId="77777777" w:rsidR="00C6660B" w:rsidRPr="00CB1AFA" w:rsidRDefault="00C6660B" w:rsidP="00C6660B">
            <w:pPr>
              <w:pStyle w:val="iBAAGStandardText"/>
            </w:pPr>
          </w:p>
          <w:p w14:paraId="375FAE06" w14:textId="367E1395" w:rsidR="00C6660B" w:rsidRPr="0026681C" w:rsidRDefault="00C6660B" w:rsidP="00C6660B">
            <w:pPr>
              <w:pStyle w:val="iBAAGStandardTextBold"/>
            </w:pPr>
            <w:r w:rsidRPr="0026681C">
              <w:t xml:space="preserve">Is prior authorization </w:t>
            </w:r>
            <w:r w:rsidRPr="00DE556B">
              <w:t>needed</w:t>
            </w:r>
            <w:r w:rsidRPr="0026681C">
              <w:t>?</w:t>
            </w:r>
          </w:p>
          <w:p w14:paraId="58717C9D" w14:textId="5EE5A602" w:rsidR="00C6660B" w:rsidRPr="00DE556B" w:rsidRDefault="00C6660B" w:rsidP="00C6660B">
            <w:pPr>
              <w:pStyle w:val="iBAAGStandardText"/>
            </w:pPr>
            <w:r>
              <w:t xml:space="preserve">No </w:t>
            </w:r>
          </w:p>
        </w:tc>
        <w:tc>
          <w:tcPr>
            <w:tcW w:w="3290" w:type="dxa"/>
            <w:shd w:val="clear" w:color="auto" w:fill="FFFFFF" w:themeFill="background1"/>
          </w:tcPr>
          <w:p w14:paraId="6AAC94BB" w14:textId="77777777" w:rsidR="00C6660B" w:rsidRDefault="00C6660B" w:rsidP="00C6660B">
            <w:pPr>
              <w:pStyle w:val="iBAAGStandardText"/>
            </w:pPr>
            <w:r>
              <w:t>No coverage for:</w:t>
            </w:r>
          </w:p>
          <w:p w14:paraId="79D2B980" w14:textId="77777777" w:rsidR="00C6660B" w:rsidRDefault="00C6660B" w:rsidP="00C6660B">
            <w:pPr>
              <w:pStyle w:val="iBAAGLevel1Bullets"/>
            </w:pPr>
            <w:r>
              <w:t>Surgical and drug treatment not authorized by us</w:t>
            </w:r>
          </w:p>
          <w:p w14:paraId="24234F19" w14:textId="77777777" w:rsidR="00C6660B" w:rsidRDefault="00C6660B" w:rsidP="00C6660B">
            <w:pPr>
              <w:pStyle w:val="iBAAGLevel1Bullets"/>
            </w:pPr>
            <w:r>
              <w:t>Reversal of sex transformation operations and related services</w:t>
            </w:r>
          </w:p>
          <w:p w14:paraId="799E45A0" w14:textId="77777777" w:rsidR="00C6660B" w:rsidRDefault="00C6660B" w:rsidP="00C6660B">
            <w:pPr>
              <w:pStyle w:val="iBAAGLevel1Bullets"/>
            </w:pPr>
            <w:r>
              <w:t>Cosmetic procedures</w:t>
            </w:r>
          </w:p>
          <w:p w14:paraId="58717CA6" w14:textId="77777777" w:rsidR="00C6660B" w:rsidRPr="00DE556B" w:rsidRDefault="00C6660B" w:rsidP="00C6660B">
            <w:pPr>
              <w:pStyle w:val="iBAAGStandardText"/>
            </w:pPr>
          </w:p>
        </w:tc>
      </w:tr>
      <w:tr w:rsidR="00C6660B" w:rsidRPr="00DE556B" w14:paraId="6E9A56FB" w14:textId="77777777" w:rsidTr="00C6660B">
        <w:tc>
          <w:tcPr>
            <w:tcW w:w="3400" w:type="dxa"/>
            <w:tcBorders>
              <w:bottom w:val="single" w:sz="4" w:space="0" w:color="000000" w:themeColor="text1"/>
            </w:tcBorders>
            <w:shd w:val="clear" w:color="auto" w:fill="31849B"/>
            <w:vAlign w:val="center"/>
          </w:tcPr>
          <w:p w14:paraId="2F2774A7"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17B2E56A" w14:textId="77777777" w:rsidR="00C6660B" w:rsidRPr="00DE556B" w:rsidRDefault="00C6660B" w:rsidP="00C6660B">
            <w:pPr>
              <w:pStyle w:val="iBAAGTableHeader"/>
            </w:pPr>
            <w:r w:rsidRPr="00DE556B">
              <w:t>Your cost if you use</w:t>
            </w:r>
          </w:p>
          <w:p w14:paraId="4517D692" w14:textId="7777777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E8F6852" w14:textId="77777777" w:rsidR="00C6660B" w:rsidRPr="00DE556B" w:rsidRDefault="00C6660B" w:rsidP="00C6660B">
            <w:pPr>
              <w:pStyle w:val="iBAAGTableHeader"/>
            </w:pPr>
            <w:r w:rsidRPr="00DE556B">
              <w:t>Your cost if you use</w:t>
            </w:r>
          </w:p>
          <w:p w14:paraId="1EA1DDFE" w14:textId="7777777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2CE28B3" w14:textId="77777777" w:rsidR="00C6660B" w:rsidRPr="00DE556B" w:rsidRDefault="00C6660B" w:rsidP="00C6660B">
            <w:pPr>
              <w:pStyle w:val="iBAAGTableHeader"/>
            </w:pPr>
            <w:r w:rsidRPr="00DE556B">
              <w:t>Your cost if you use U.S.</w:t>
            </w:r>
          </w:p>
          <w:p w14:paraId="79FC232E" w14:textId="77777777"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DE98D7" w14:textId="77777777" w:rsidR="00C6660B" w:rsidRPr="00DE556B" w:rsidRDefault="00C6660B" w:rsidP="00C6660B">
            <w:pPr>
              <w:pStyle w:val="iBAAGTableHeader"/>
            </w:pPr>
            <w:r w:rsidRPr="00DE556B">
              <w:t>Limits &amp; Exceptions</w:t>
            </w:r>
          </w:p>
        </w:tc>
      </w:tr>
      <w:tr w:rsidR="00C6660B" w:rsidRPr="00DE556B" w14:paraId="6333D6AE" w14:textId="77777777" w:rsidTr="00C6660B">
        <w:tc>
          <w:tcPr>
            <w:tcW w:w="3400" w:type="dxa"/>
            <w:shd w:val="clear" w:color="auto" w:fill="FFFFFF" w:themeFill="background1"/>
          </w:tcPr>
          <w:p w14:paraId="3207C416" w14:textId="77777777" w:rsidR="00C6660B" w:rsidRPr="00DE556B" w:rsidRDefault="00C6660B" w:rsidP="00C6660B">
            <w:pPr>
              <w:pStyle w:val="iBAAGSituationBoxName"/>
            </w:pPr>
            <w:bookmarkStart w:id="106" w:name="Hearing_Aids"/>
            <w:r w:rsidRPr="00DE556B">
              <w:t>Hearing Aids</w:t>
            </w:r>
            <w:bookmarkEnd w:id="106"/>
          </w:p>
          <w:p w14:paraId="6EFA3EDB" w14:textId="77777777" w:rsidR="00C6660B" w:rsidRPr="00DE556B" w:rsidRDefault="00C6660B" w:rsidP="00C6660B">
            <w:pPr>
              <w:pStyle w:val="iBAAGStandardText"/>
            </w:pPr>
          </w:p>
          <w:p w14:paraId="114A409C" w14:textId="77777777" w:rsidR="00C6660B" w:rsidRPr="00DE556B" w:rsidRDefault="00C6660B" w:rsidP="00C6660B">
            <w:pPr>
              <w:pStyle w:val="iBAAGStandardTextBold"/>
            </w:pPr>
            <w:r w:rsidRPr="00DE556B">
              <w:t>What are hearing aids?</w:t>
            </w:r>
          </w:p>
          <w:p w14:paraId="689D6D79" w14:textId="77777777" w:rsidR="00C6660B" w:rsidRPr="00DE556B" w:rsidRDefault="00C6660B" w:rsidP="00C6660B">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C6660B" w:rsidRPr="00DE556B" w:rsidRDefault="00C6660B" w:rsidP="00C6660B">
            <w:pPr>
              <w:pStyle w:val="iBAAGStandardText"/>
            </w:pPr>
          </w:p>
          <w:p w14:paraId="3FCD7BC1" w14:textId="77777777" w:rsidR="00C6660B" w:rsidRPr="00DE556B" w:rsidRDefault="00C6660B" w:rsidP="00C6660B">
            <w:pPr>
              <w:pStyle w:val="iBAAGStandardText"/>
            </w:pPr>
            <w:r w:rsidRPr="00DE556B">
              <w:t>Benefits are provided for the hearing aid and charges for fitting and testing as recommended by a doctor.</w:t>
            </w:r>
          </w:p>
          <w:p w14:paraId="491174F4" w14:textId="77777777" w:rsidR="00C6660B" w:rsidRPr="00DE556B" w:rsidRDefault="00C6660B" w:rsidP="00C6660B">
            <w:pPr>
              <w:pStyle w:val="iBAAGStandardText"/>
            </w:pPr>
          </w:p>
          <w:p w14:paraId="7779B4A8" w14:textId="77777777" w:rsidR="00C6660B" w:rsidRPr="00B828DE" w:rsidRDefault="00C6660B" w:rsidP="00C6660B">
            <w:pPr>
              <w:pStyle w:val="iBAAGStandardText"/>
            </w:pPr>
            <w:r w:rsidRPr="00196D2D">
              <w:rPr>
                <w:color w:val="000000"/>
              </w:rPr>
              <w:t xml:space="preserve">UnitedHealthcare Hearing </w:t>
            </w:r>
            <w:r w:rsidRPr="00196D2D">
              <w:t xml:space="preserve">is available to you. For more information about </w:t>
            </w:r>
            <w:r w:rsidRPr="00196D2D">
              <w:lastRenderedPageBreak/>
              <w:t xml:space="preserve">this program, click </w:t>
            </w:r>
            <w:hyperlink r:id="rId81" w:history="1">
              <w:r w:rsidRPr="00196D2D">
                <w:rPr>
                  <w:rStyle w:val="Hyperlink"/>
                  <w:b/>
                  <w:bCs/>
                  <w:color w:val="3333FF"/>
                </w:rPr>
                <w:t>here</w:t>
              </w:r>
            </w:hyperlink>
            <w:r w:rsidRPr="00196D2D">
              <w:t xml:space="preserve"> or call </w:t>
            </w:r>
            <w:r w:rsidRPr="00196D2D">
              <w:rPr>
                <w:rStyle w:val="iBAAGStandardTextBoldChar"/>
              </w:rPr>
              <w:t>1-855-523-9355,</w:t>
            </w:r>
            <w:r w:rsidRPr="00196D2D">
              <w:t xml:space="preserve"> TTY users can dial </w:t>
            </w:r>
            <w:r w:rsidRPr="00196D2D">
              <w:rPr>
                <w:rStyle w:val="iBAAGStandardTextBoldChar"/>
              </w:rPr>
              <w:t>711</w:t>
            </w:r>
            <w:r w:rsidRPr="00196D2D">
              <w:t>.</w:t>
            </w:r>
          </w:p>
          <w:p w14:paraId="1DED8474" w14:textId="77777777" w:rsidR="00C6660B" w:rsidRPr="00DE556B" w:rsidRDefault="00C6660B" w:rsidP="00C6660B">
            <w:pPr>
              <w:pStyle w:val="iBAAGStandardText"/>
            </w:pPr>
          </w:p>
          <w:p w14:paraId="3BFF245E" w14:textId="77777777" w:rsidR="00C6660B" w:rsidRPr="00DE556B" w:rsidRDefault="00C6660B" w:rsidP="00C6660B">
            <w:pPr>
              <w:pStyle w:val="iBAAGStandardTextBold"/>
            </w:pPr>
            <w:r w:rsidRPr="00DE556B">
              <w:t xml:space="preserve">Want more information? </w:t>
            </w:r>
          </w:p>
          <w:p w14:paraId="4622F5E7" w14:textId="77777777" w:rsidR="00C6660B" w:rsidRPr="00DE556B" w:rsidRDefault="00C6660B" w:rsidP="00C6660B">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46406AE5" w14:textId="77777777" w:rsidR="00C6660B" w:rsidRPr="00DE556B" w:rsidRDefault="00C6660B" w:rsidP="00C6660B">
            <w:pPr>
              <w:pStyle w:val="iBAAGStandardText"/>
            </w:pPr>
          </w:p>
        </w:tc>
        <w:tc>
          <w:tcPr>
            <w:tcW w:w="2129" w:type="dxa"/>
            <w:shd w:val="clear" w:color="auto" w:fill="FFFFFF" w:themeFill="background1"/>
          </w:tcPr>
          <w:p w14:paraId="6E610AAC"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43AFDEEA" w14:textId="77777777" w:rsidR="00C6660B" w:rsidRPr="00DE556B" w:rsidRDefault="00C6660B" w:rsidP="00C6660B">
            <w:pPr>
              <w:pStyle w:val="iBAAGStandardText"/>
              <w:rPr>
                <w:rStyle w:val="iBAAGStandardTextBoldChar"/>
              </w:rPr>
            </w:pPr>
          </w:p>
          <w:p w14:paraId="4D07969E" w14:textId="3A2C99F2" w:rsidR="00C6660B" w:rsidRPr="00DE556B" w:rsidRDefault="00C6660B" w:rsidP="00C6660B">
            <w:pPr>
              <w:pStyle w:val="iBAAGStandardTextBold"/>
            </w:pPr>
            <w:r w:rsidRPr="00DE556B">
              <w:t>Is prior authorization needed?</w:t>
            </w:r>
          </w:p>
          <w:p w14:paraId="3729FC8C" w14:textId="77777777"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60CA55D5" w14:textId="78AAEBBF" w:rsidR="00C6660B" w:rsidRPr="00DE556B" w:rsidRDefault="00C6660B" w:rsidP="00C6660B">
            <w:pPr>
              <w:pStyle w:val="iBAAGStandardText"/>
            </w:pPr>
            <w:r>
              <w:rPr>
                <w:rStyle w:val="iBAAGStandardTextBoldChar"/>
              </w:rPr>
              <w:t>20%</w:t>
            </w:r>
            <w:r w:rsidRPr="00DE556B">
              <w:t xml:space="preserve"> co-insurance, after you pay the deductible. </w:t>
            </w:r>
          </w:p>
          <w:p w14:paraId="4D4BB773" w14:textId="77777777" w:rsidR="00C6660B" w:rsidRPr="00DE556B" w:rsidRDefault="00C6660B" w:rsidP="00C6660B">
            <w:pPr>
              <w:pStyle w:val="iBAAGStandardText"/>
            </w:pPr>
          </w:p>
          <w:p w14:paraId="6CC9A645" w14:textId="082B7D92" w:rsidR="00C6660B" w:rsidRPr="00DE556B" w:rsidRDefault="00C6660B" w:rsidP="00C6660B">
            <w:pPr>
              <w:pStyle w:val="iBAAGStandardTextBold"/>
            </w:pPr>
            <w:r w:rsidRPr="00DE556B">
              <w:t>Is prior authorization needed?</w:t>
            </w:r>
          </w:p>
          <w:p w14:paraId="0EFC89B3" w14:textId="77777777" w:rsidR="00C6660B" w:rsidRPr="00DE556B" w:rsidRDefault="00C6660B" w:rsidP="00C6660B">
            <w:pPr>
              <w:pStyle w:val="iBAAGStandardText"/>
            </w:pPr>
            <w:r w:rsidRPr="00DE556B">
              <w:t>No</w:t>
            </w:r>
          </w:p>
          <w:p w14:paraId="093B4969" w14:textId="77777777" w:rsidR="00C6660B" w:rsidRPr="00DE556B" w:rsidRDefault="00C6660B" w:rsidP="00C6660B">
            <w:pPr>
              <w:pStyle w:val="iBAAGStandardText"/>
            </w:pPr>
          </w:p>
          <w:p w14:paraId="427BE928" w14:textId="77777777" w:rsidR="00C6660B" w:rsidRPr="00DE556B" w:rsidRDefault="00C6660B" w:rsidP="00C6660B">
            <w:pPr>
              <w:pStyle w:val="iBAAGStandardText"/>
            </w:pPr>
          </w:p>
        </w:tc>
        <w:tc>
          <w:tcPr>
            <w:tcW w:w="2581" w:type="dxa"/>
            <w:shd w:val="clear" w:color="auto" w:fill="FFFFFF" w:themeFill="background1"/>
          </w:tcPr>
          <w:p w14:paraId="26AC7D39" w14:textId="502306AE" w:rsidR="00C6660B" w:rsidRPr="00DE556B" w:rsidRDefault="00C6660B" w:rsidP="00C6660B">
            <w:pPr>
              <w:pStyle w:val="iBAAGStandardText"/>
            </w:pPr>
            <w:r>
              <w:rPr>
                <w:rStyle w:val="iBAAGStandardTextBoldChar"/>
              </w:rPr>
              <w:t>50%</w:t>
            </w:r>
            <w:r w:rsidRPr="00DE556B">
              <w:t xml:space="preserve"> co-insurance, after you pay the deductible.</w:t>
            </w:r>
          </w:p>
          <w:p w14:paraId="424CB771" w14:textId="77777777" w:rsidR="00C6660B" w:rsidRPr="00DE556B" w:rsidRDefault="00C6660B" w:rsidP="00C6660B">
            <w:pPr>
              <w:pStyle w:val="iBAAGStandardText"/>
            </w:pPr>
          </w:p>
          <w:p w14:paraId="14264BAF" w14:textId="63F94163" w:rsidR="00C6660B" w:rsidRPr="00DE556B" w:rsidRDefault="00C6660B" w:rsidP="00C6660B">
            <w:pPr>
              <w:pStyle w:val="iBAAGStandardTextBold"/>
            </w:pPr>
            <w:r w:rsidRPr="00DE556B">
              <w:t>Is prior authorization needed?</w:t>
            </w:r>
          </w:p>
          <w:p w14:paraId="75C2CF7B" w14:textId="02A47880" w:rsidR="00C6660B" w:rsidRDefault="00C6660B" w:rsidP="00C6660B">
            <w:pPr>
              <w:pStyle w:val="iBAAGStandardText"/>
              <w:rPr>
                <w:rFonts w:eastAsia="Times New Roman" w:cs="Arial"/>
                <w:b/>
                <w:color w:val="FF00FF"/>
              </w:rPr>
            </w:pPr>
            <w:r w:rsidRPr="00DE556B">
              <w:t>No</w:t>
            </w:r>
          </w:p>
          <w:p w14:paraId="2259584D" w14:textId="77777777" w:rsidR="00C6660B" w:rsidRPr="00DE556B" w:rsidRDefault="00C6660B">
            <w:pPr>
              <w:pStyle w:val="iBAAGStandardText"/>
            </w:pPr>
          </w:p>
        </w:tc>
        <w:tc>
          <w:tcPr>
            <w:tcW w:w="3290" w:type="dxa"/>
            <w:shd w:val="clear" w:color="auto" w:fill="FFFFFF" w:themeFill="background1"/>
          </w:tcPr>
          <w:p w14:paraId="589D5152" w14:textId="77777777" w:rsidR="00C6660B" w:rsidRPr="00DE556B" w:rsidRDefault="00C6660B" w:rsidP="00C6660B">
            <w:pPr>
              <w:pStyle w:val="iBAAGStandardText"/>
            </w:pPr>
            <w:r w:rsidRPr="00DE556B">
              <w:t xml:space="preserve">Limited to </w:t>
            </w:r>
            <w:r w:rsidRPr="00DE556B">
              <w:rPr>
                <w:rStyle w:val="iBAAGStandardTextBoldChar"/>
              </w:rPr>
              <w:t>$5,000</w:t>
            </w:r>
            <w:r w:rsidRPr="00DE556B">
              <w:t xml:space="preserve"> in eligible expenses per year. 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C6660B" w:rsidRPr="00DE556B" w:rsidRDefault="00C6660B" w:rsidP="00C6660B">
            <w:pPr>
              <w:pStyle w:val="iBAAGStandardText"/>
            </w:pPr>
          </w:p>
          <w:p w14:paraId="57D84A7E" w14:textId="77777777" w:rsidR="00C6660B" w:rsidRPr="00DE556B" w:rsidRDefault="00C6660B" w:rsidP="00C6660B">
            <w:pPr>
              <w:pStyle w:val="iBAAGStandardText"/>
            </w:pPr>
            <w:r w:rsidRPr="00DE556B">
              <w:t>No coverage for bone anchored hearing aids except when:</w:t>
            </w:r>
          </w:p>
          <w:p w14:paraId="1FAEAA47" w14:textId="77777777" w:rsidR="00C6660B" w:rsidRPr="00DE556B" w:rsidRDefault="00C6660B" w:rsidP="00C6660B">
            <w:pPr>
              <w:pStyle w:val="iBAAGLevel1Bullets"/>
            </w:pPr>
            <w:r w:rsidRPr="00DE556B">
              <w:t>Craniofacial anomalies or absent ear canals keep them from using a wearable hearing aid; or</w:t>
            </w:r>
          </w:p>
          <w:p w14:paraId="0AC72BDB" w14:textId="77777777" w:rsidR="00C6660B" w:rsidRPr="00DE556B" w:rsidRDefault="00C6660B" w:rsidP="00C6660B">
            <w:pPr>
              <w:pStyle w:val="iBAAGLevel1Bullets"/>
            </w:pPr>
            <w:r w:rsidRPr="00DE556B">
              <w:t>Hearing loss cannot be fixed by a wearable hearing aid.</w:t>
            </w:r>
          </w:p>
          <w:p w14:paraId="15EA1DAB" w14:textId="77777777" w:rsidR="00C6660B" w:rsidRPr="00DE556B" w:rsidRDefault="00C6660B" w:rsidP="00C6660B">
            <w:pPr>
              <w:pStyle w:val="iBAAGStandardText"/>
            </w:pPr>
            <w:r w:rsidRPr="00DE556B">
              <w:lastRenderedPageBreak/>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C6660B" w:rsidRPr="00DE556B" w:rsidRDefault="00C6660B" w:rsidP="00C6660B">
            <w:pPr>
              <w:pStyle w:val="iBAAGStandardText"/>
            </w:pPr>
          </w:p>
          <w:p w14:paraId="599B543C" w14:textId="77777777" w:rsidR="00C6660B" w:rsidRPr="00DE556B" w:rsidRDefault="00C6660B" w:rsidP="00C6660B">
            <w:pPr>
              <w:pStyle w:val="iBAAGStandardText"/>
            </w:pPr>
            <w:r w:rsidRPr="00DE556B">
              <w:t xml:space="preserve">Repairs and/or replacements are not covered, except for malfunction. </w:t>
            </w:r>
          </w:p>
          <w:p w14:paraId="36FB568B" w14:textId="77777777" w:rsidR="00C6660B" w:rsidRPr="00DE556B" w:rsidRDefault="00C6660B" w:rsidP="00C6660B">
            <w:pPr>
              <w:pStyle w:val="iBAAGStandardText"/>
            </w:pPr>
          </w:p>
        </w:tc>
      </w:tr>
      <w:tr w:rsidR="00C6660B" w:rsidRPr="00DE556B" w14:paraId="58717CAE" w14:textId="77777777" w:rsidTr="00C6660B">
        <w:tc>
          <w:tcPr>
            <w:tcW w:w="3400" w:type="dxa"/>
            <w:tcBorders>
              <w:bottom w:val="single" w:sz="4" w:space="0" w:color="000000" w:themeColor="text1"/>
            </w:tcBorders>
            <w:shd w:val="clear" w:color="auto" w:fill="31849B"/>
            <w:vAlign w:val="center"/>
          </w:tcPr>
          <w:p w14:paraId="58717CA8" w14:textId="77777777" w:rsidR="00C6660B" w:rsidRPr="00DE556B" w:rsidRDefault="00C6660B" w:rsidP="00C6660B">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79F05678" w14:textId="77777777" w:rsidR="00C6660B" w:rsidRPr="00DE556B" w:rsidRDefault="00C6660B" w:rsidP="00C6660B">
            <w:pPr>
              <w:pStyle w:val="iBAAGTableHeader"/>
            </w:pPr>
            <w:r w:rsidRPr="00DE556B">
              <w:t>Your cost if you use</w:t>
            </w:r>
          </w:p>
          <w:p w14:paraId="183AC68A" w14:textId="14323CB9"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2DDDABC8" w14:textId="77777777" w:rsidR="00C6660B" w:rsidRPr="00DE556B" w:rsidRDefault="00C6660B" w:rsidP="00C6660B">
            <w:pPr>
              <w:pStyle w:val="iBAAGTableHeader"/>
            </w:pPr>
            <w:r w:rsidRPr="00DE556B">
              <w:t>Your cost if you use</w:t>
            </w:r>
          </w:p>
          <w:p w14:paraId="58717CAA" w14:textId="2C13F47E"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E897838" w14:textId="77777777" w:rsidR="00C6660B" w:rsidRPr="00DE556B" w:rsidRDefault="00C6660B" w:rsidP="00C6660B">
            <w:pPr>
              <w:pStyle w:val="iBAAGTableHeader"/>
            </w:pPr>
            <w:r w:rsidRPr="00DE556B">
              <w:t>Your cost if you use U.S.</w:t>
            </w:r>
          </w:p>
          <w:p w14:paraId="58717CAC" w14:textId="4AD5B331"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AD" w14:textId="77777777" w:rsidR="00C6660B" w:rsidRPr="00DE556B" w:rsidRDefault="00C6660B" w:rsidP="00C6660B">
            <w:pPr>
              <w:pStyle w:val="iBAAGTableHeader"/>
            </w:pPr>
            <w:r w:rsidRPr="00DE556B">
              <w:t>Limits &amp; Exceptions</w:t>
            </w:r>
          </w:p>
        </w:tc>
      </w:tr>
      <w:tr w:rsidR="00C6660B" w:rsidRPr="00DE556B" w14:paraId="58717CDB" w14:textId="77777777" w:rsidTr="00C6660B">
        <w:tc>
          <w:tcPr>
            <w:tcW w:w="3400" w:type="dxa"/>
            <w:shd w:val="clear" w:color="auto" w:fill="FFFFFF" w:themeFill="background1"/>
          </w:tcPr>
          <w:p w14:paraId="58717CAF" w14:textId="77777777" w:rsidR="00C6660B" w:rsidRPr="00DE556B" w:rsidRDefault="00C6660B" w:rsidP="00C6660B">
            <w:pPr>
              <w:pStyle w:val="iBAAGSituationBoxName"/>
            </w:pPr>
            <w:bookmarkStart w:id="107" w:name="Home_Health_Care"/>
            <w:r w:rsidRPr="00DE556B">
              <w:t>Home Health Care</w:t>
            </w:r>
            <w:bookmarkEnd w:id="107"/>
          </w:p>
          <w:p w14:paraId="58717CB0" w14:textId="77777777" w:rsidR="00C6660B" w:rsidRPr="00DE556B" w:rsidRDefault="00C6660B" w:rsidP="00C6660B">
            <w:pPr>
              <w:pStyle w:val="iBAAGStandardText"/>
            </w:pPr>
          </w:p>
          <w:p w14:paraId="58717CB1" w14:textId="77777777" w:rsidR="00C6660B" w:rsidRPr="00DE556B" w:rsidRDefault="00C6660B" w:rsidP="00C6660B">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C6660B" w:rsidRPr="00DE556B" w:rsidRDefault="00C6660B" w:rsidP="00C6660B">
            <w:pPr>
              <w:pStyle w:val="iBAAGStandardText"/>
            </w:pPr>
          </w:p>
          <w:p w14:paraId="58717CB3" w14:textId="77777777" w:rsidR="00C6660B" w:rsidRPr="00DE556B" w:rsidRDefault="00C6660B" w:rsidP="00C6660B">
            <w:pPr>
              <w:pStyle w:val="iBAAGStandardTextBold"/>
            </w:pPr>
            <w:r w:rsidRPr="00DE556B">
              <w:t>What is covered?</w:t>
            </w:r>
          </w:p>
          <w:p w14:paraId="58717CB4" w14:textId="77777777" w:rsidR="00C6660B" w:rsidRPr="00DE556B" w:rsidRDefault="00C6660B" w:rsidP="00C6660B">
            <w:pPr>
              <w:pStyle w:val="iBAAGStandardText"/>
            </w:pPr>
            <w:r w:rsidRPr="00DE556B">
              <w:t xml:space="preserve">Skilled care provided by a licensed health care professional (for example, </w:t>
            </w:r>
            <w:r w:rsidRPr="00DE556B">
              <w:lastRenderedPageBreak/>
              <w:t>RN) and is part-time intermittent care that is:</w:t>
            </w:r>
          </w:p>
          <w:p w14:paraId="58717CB5" w14:textId="77777777" w:rsidR="00C6660B" w:rsidRPr="00DE556B" w:rsidRDefault="00C6660B" w:rsidP="00C6660B">
            <w:pPr>
              <w:pStyle w:val="iBAAGLevel1Bullets"/>
            </w:pPr>
            <w:r w:rsidRPr="00DE556B">
              <w:t>fewer than 7 days each week.</w:t>
            </w:r>
          </w:p>
          <w:p w14:paraId="58717CB6" w14:textId="77777777" w:rsidR="00C6660B" w:rsidRPr="00DE556B" w:rsidRDefault="00C6660B" w:rsidP="00C6660B">
            <w:pPr>
              <w:pStyle w:val="iBAAGLevel1Bullets"/>
            </w:pPr>
            <w:r w:rsidRPr="00DE556B">
              <w:t>fewer than 8 hours each day for periods of 21 days or less.</w:t>
            </w:r>
          </w:p>
          <w:p w14:paraId="58717CB7" w14:textId="77777777" w:rsidR="00C6660B" w:rsidRPr="00DE556B" w:rsidRDefault="00C6660B" w:rsidP="00C6660B">
            <w:pPr>
              <w:pStyle w:val="iBAAGStandardText"/>
            </w:pPr>
          </w:p>
          <w:p w14:paraId="58717CB8" w14:textId="77777777" w:rsidR="00C6660B" w:rsidRPr="00DE556B" w:rsidRDefault="00C6660B" w:rsidP="00C6660B">
            <w:pPr>
              <w:pStyle w:val="iBAAGStandardTextBold"/>
            </w:pPr>
            <w:r w:rsidRPr="00DE556B">
              <w:t xml:space="preserve">Want more information? </w:t>
            </w:r>
          </w:p>
          <w:p w14:paraId="58717CB9" w14:textId="77777777" w:rsidR="00C6660B" w:rsidRPr="00DE556B" w:rsidRDefault="00C6660B" w:rsidP="00C6660B">
            <w:pPr>
              <w:pStyle w:val="iBAAGStandardText"/>
            </w:pPr>
            <w:r w:rsidRPr="00DE556B">
              <w:t xml:space="preserve">View the </w:t>
            </w:r>
            <w:hyperlink r:id="rId83" w:history="1">
              <w:r w:rsidRPr="00DE556B">
                <w:rPr>
                  <w:rStyle w:val="Hyperlinks"/>
                </w:rPr>
                <w:t>glossary</w:t>
              </w:r>
            </w:hyperlink>
            <w:r w:rsidRPr="00DE556B">
              <w:t xml:space="preserve"> for definitions.</w:t>
            </w:r>
          </w:p>
          <w:p w14:paraId="58717CBA" w14:textId="77777777" w:rsidR="00C6660B" w:rsidRPr="00DE556B" w:rsidRDefault="00C6660B" w:rsidP="00C6660B">
            <w:pPr>
              <w:pStyle w:val="iBAAGStandardText"/>
            </w:pPr>
          </w:p>
        </w:tc>
        <w:tc>
          <w:tcPr>
            <w:tcW w:w="2129" w:type="dxa"/>
            <w:shd w:val="clear" w:color="auto" w:fill="FFFFFF" w:themeFill="background1"/>
          </w:tcPr>
          <w:p w14:paraId="4EEE01DE"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57CB68D5" w14:textId="77777777" w:rsidR="00C6660B" w:rsidRPr="00DE556B" w:rsidRDefault="00C6660B" w:rsidP="00C6660B">
            <w:pPr>
              <w:pStyle w:val="iBAAGStandardText"/>
              <w:rPr>
                <w:rStyle w:val="iBAAGStandardTextBoldChar"/>
              </w:rPr>
            </w:pPr>
          </w:p>
          <w:p w14:paraId="79B70241" w14:textId="1515D34B" w:rsidR="00C6660B" w:rsidRPr="00DE556B" w:rsidRDefault="00C6660B" w:rsidP="00C6660B">
            <w:pPr>
              <w:pStyle w:val="iBAAGStandardTextBold"/>
            </w:pPr>
            <w:r w:rsidRPr="00DE556B">
              <w:t>Is prior authorization needed?</w:t>
            </w:r>
          </w:p>
          <w:p w14:paraId="10A47256" w14:textId="2AD2E021"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CBB" w14:textId="11E581DD" w:rsidR="00C6660B" w:rsidRPr="00DE556B" w:rsidRDefault="00C6660B" w:rsidP="00C6660B">
            <w:pPr>
              <w:pStyle w:val="iBAAGStandardText"/>
            </w:pPr>
            <w:r>
              <w:rPr>
                <w:rStyle w:val="iBAAGStandardTextBoldChar"/>
              </w:rPr>
              <w:t>20%</w:t>
            </w:r>
            <w:r w:rsidRPr="00DE556B">
              <w:t xml:space="preserve"> co-insurance, after you pay the deductible.</w:t>
            </w:r>
          </w:p>
          <w:p w14:paraId="58717CBC" w14:textId="77777777" w:rsidR="00C6660B" w:rsidRPr="00DE556B" w:rsidRDefault="00C6660B" w:rsidP="00C6660B">
            <w:pPr>
              <w:pStyle w:val="iBAAGStandardText"/>
            </w:pPr>
          </w:p>
          <w:p w14:paraId="58717CBD" w14:textId="18A3A309" w:rsidR="00C6660B" w:rsidRPr="00DE556B" w:rsidRDefault="00C6660B" w:rsidP="00C6660B">
            <w:pPr>
              <w:pStyle w:val="iBAAGStandardTextBold"/>
            </w:pPr>
            <w:r w:rsidRPr="00DE556B">
              <w:t>Is prior authorization needed?</w:t>
            </w:r>
          </w:p>
          <w:p w14:paraId="58717CBE" w14:textId="77777777" w:rsidR="00C6660B" w:rsidRPr="00DE556B" w:rsidRDefault="00C6660B" w:rsidP="00C6660B">
            <w:pPr>
              <w:pStyle w:val="iBAAGStandardText"/>
            </w:pPr>
            <w:r w:rsidRPr="00DE556B">
              <w:t>No</w:t>
            </w:r>
          </w:p>
          <w:p w14:paraId="58717CBF" w14:textId="77777777" w:rsidR="00C6660B" w:rsidRPr="00DE556B" w:rsidRDefault="00C6660B" w:rsidP="00C6660B">
            <w:pPr>
              <w:pStyle w:val="iBAAGStandardText"/>
            </w:pPr>
          </w:p>
          <w:p w14:paraId="58717CC0" w14:textId="77777777" w:rsidR="00C6660B" w:rsidRPr="00DE556B" w:rsidRDefault="00C6660B" w:rsidP="00C6660B">
            <w:pPr>
              <w:pStyle w:val="iBAAGStandardText"/>
            </w:pPr>
          </w:p>
        </w:tc>
        <w:tc>
          <w:tcPr>
            <w:tcW w:w="2581" w:type="dxa"/>
            <w:shd w:val="clear" w:color="auto" w:fill="FFFFFF" w:themeFill="background1"/>
          </w:tcPr>
          <w:p w14:paraId="58717CC1" w14:textId="2CB3C95D" w:rsidR="00C6660B" w:rsidRPr="00DE556B" w:rsidRDefault="00C6660B" w:rsidP="00C6660B">
            <w:pPr>
              <w:pStyle w:val="iBAAGStandardText"/>
            </w:pPr>
            <w:r>
              <w:rPr>
                <w:rStyle w:val="iBAAGStandardTextBoldChar"/>
              </w:rPr>
              <w:t>50%</w:t>
            </w:r>
            <w:r w:rsidRPr="00DE556B">
              <w:t xml:space="preserve"> co-insurance, after you pay the deductible.</w:t>
            </w:r>
          </w:p>
          <w:p w14:paraId="58717CC2" w14:textId="77777777" w:rsidR="00C6660B" w:rsidRPr="00DE556B" w:rsidRDefault="00C6660B" w:rsidP="00C6660B">
            <w:pPr>
              <w:pStyle w:val="iBAAGStandardText"/>
            </w:pPr>
          </w:p>
          <w:p w14:paraId="58717CC3" w14:textId="4D75AA2D" w:rsidR="00C6660B" w:rsidRPr="00DE556B" w:rsidRDefault="00C6660B" w:rsidP="00C6660B">
            <w:pPr>
              <w:pStyle w:val="iBAAGStandardTextBold"/>
            </w:pPr>
            <w:r w:rsidRPr="00DE556B">
              <w:t>Is prior authorization needed?</w:t>
            </w:r>
          </w:p>
          <w:p w14:paraId="58717CC4" w14:textId="77777777" w:rsidR="00C6660B" w:rsidRPr="00DE556B" w:rsidRDefault="00C6660B" w:rsidP="00C6660B">
            <w:pPr>
              <w:pStyle w:val="iBAAGStandardText"/>
            </w:pPr>
            <w:r w:rsidRPr="00DE556B">
              <w:t>Yes</w:t>
            </w:r>
          </w:p>
          <w:p w14:paraId="58717CC5" w14:textId="77777777" w:rsidR="00C6660B" w:rsidRPr="00DE556B" w:rsidRDefault="00C6660B" w:rsidP="00C6660B">
            <w:pPr>
              <w:pStyle w:val="iBAAGStandardText"/>
            </w:pPr>
          </w:p>
          <w:p w14:paraId="58717CC6" w14:textId="77777777" w:rsidR="00C6660B" w:rsidRPr="00DE556B" w:rsidRDefault="00C6660B" w:rsidP="00C6660B">
            <w:pPr>
              <w:pStyle w:val="iBAAGStandardTextBold"/>
            </w:pPr>
            <w:r w:rsidRPr="00DE556B">
              <w:t>Prior authorization is:</w:t>
            </w:r>
          </w:p>
          <w:p w14:paraId="58717CC7" w14:textId="77777777" w:rsidR="00C6660B" w:rsidRPr="00DE556B" w:rsidRDefault="00C6660B" w:rsidP="00C6660B">
            <w:pPr>
              <w:pStyle w:val="iBAAGStandardText"/>
            </w:pPr>
            <w:r w:rsidRPr="00DE556B">
              <w:t xml:space="preserve">Getting approval by calling the number listed on </w:t>
            </w:r>
            <w:r w:rsidRPr="00DE556B">
              <w:lastRenderedPageBreak/>
              <w:t>your health plan ID card before you can get medicine or services.</w:t>
            </w:r>
          </w:p>
          <w:p w14:paraId="58717CC8" w14:textId="77777777" w:rsidR="00C6660B" w:rsidRPr="00DE556B" w:rsidRDefault="00C6660B" w:rsidP="00C6660B">
            <w:pPr>
              <w:pStyle w:val="iBAAGStandardText"/>
            </w:pPr>
          </w:p>
          <w:p w14:paraId="58717CC9" w14:textId="77777777" w:rsidR="00C6660B" w:rsidRPr="00DE556B" w:rsidRDefault="00C6660B" w:rsidP="00C6660B">
            <w:pPr>
              <w:pStyle w:val="iBAAGStandardTextBold"/>
            </w:pPr>
            <w:r w:rsidRPr="00DE556B">
              <w:t xml:space="preserve">When do I need to call? </w:t>
            </w:r>
          </w:p>
          <w:p w14:paraId="58717CCA" w14:textId="77777777" w:rsidR="00C6660B" w:rsidRPr="00DE556B" w:rsidRDefault="00C6660B" w:rsidP="00C6660B">
            <w:pPr>
              <w:pStyle w:val="iBAAGLevel1Bullets"/>
            </w:pPr>
            <w:r w:rsidRPr="00DE556B">
              <w:t>5 business days before getting services</w:t>
            </w:r>
          </w:p>
          <w:p w14:paraId="58717CCB" w14:textId="77777777" w:rsidR="00C6660B" w:rsidRPr="00DE556B" w:rsidRDefault="00C6660B" w:rsidP="00C6660B">
            <w:pPr>
              <w:pStyle w:val="iBAAGLevel1Bullets"/>
            </w:pPr>
            <w:r w:rsidRPr="00DE556B">
              <w:t>As soon as possible</w:t>
            </w:r>
          </w:p>
          <w:p w14:paraId="58717CCC" w14:textId="77777777" w:rsidR="00C6660B" w:rsidRPr="00DE556B" w:rsidRDefault="00C6660B" w:rsidP="00C6660B">
            <w:pPr>
              <w:pStyle w:val="iBAAGStandardText"/>
            </w:pPr>
          </w:p>
          <w:p w14:paraId="58717CCD" w14:textId="77777777" w:rsidR="00C6660B" w:rsidRPr="00DE556B" w:rsidRDefault="00C6660B" w:rsidP="00C6660B">
            <w:pPr>
              <w:pStyle w:val="iBAAGStandardTextBold"/>
            </w:pPr>
            <w:r w:rsidRPr="00DE556B">
              <w:t xml:space="preserve">If you don’t get prior authorization, you pay: </w:t>
            </w:r>
          </w:p>
          <w:p w14:paraId="58717CCE" w14:textId="0840B29B" w:rsidR="00C6660B" w:rsidRPr="00DE556B" w:rsidRDefault="00C6660B" w:rsidP="00C6660B">
            <w:pPr>
              <w:pStyle w:val="iBAAGStandardText"/>
            </w:pPr>
            <w:r>
              <w:rPr>
                <w:rStyle w:val="iBAAGStandardTextBoldChar"/>
              </w:rPr>
              <w:t>50%</w:t>
            </w:r>
            <w:r w:rsidRPr="00DE556B">
              <w:t xml:space="preserve"> co-insurance</w:t>
            </w:r>
          </w:p>
          <w:p w14:paraId="58717CCF" w14:textId="77777777" w:rsidR="00C6660B" w:rsidRPr="00DE556B" w:rsidRDefault="00C6660B" w:rsidP="00C6660B">
            <w:pPr>
              <w:pStyle w:val="iBAAGStandardText"/>
            </w:pPr>
          </w:p>
          <w:p w14:paraId="58717CD0" w14:textId="77777777" w:rsidR="00C6660B" w:rsidRPr="00DE556B" w:rsidRDefault="00C6660B" w:rsidP="00C6660B">
            <w:pPr>
              <w:pStyle w:val="iBAAGStandardText"/>
            </w:pPr>
          </w:p>
        </w:tc>
        <w:tc>
          <w:tcPr>
            <w:tcW w:w="3290" w:type="dxa"/>
            <w:shd w:val="clear" w:color="auto" w:fill="FFFFFF" w:themeFill="background1"/>
          </w:tcPr>
          <w:p w14:paraId="58717CD1" w14:textId="4AAF49DC" w:rsidR="00C6660B" w:rsidRPr="00DE556B" w:rsidRDefault="00C6660B" w:rsidP="00C6660B">
            <w:pPr>
              <w:pStyle w:val="iBAAGStandardText"/>
            </w:pPr>
            <w:r w:rsidRPr="00DE556B">
              <w:lastRenderedPageBreak/>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C6660B" w:rsidRPr="00DE556B" w:rsidRDefault="00C6660B" w:rsidP="00C6660B">
            <w:pPr>
              <w:pStyle w:val="iBAAGStandardText"/>
            </w:pPr>
          </w:p>
          <w:p w14:paraId="58717CD3" w14:textId="77777777" w:rsidR="00C6660B" w:rsidRPr="00DE556B" w:rsidRDefault="00C6660B" w:rsidP="00C6660B">
            <w:pPr>
              <w:pStyle w:val="iBAAGStandardText"/>
            </w:pPr>
            <w:r w:rsidRPr="00DE556B">
              <w:t>This visit limit does not include any service that is billed for the administration of intravenous infusion.</w:t>
            </w:r>
          </w:p>
          <w:p w14:paraId="58717CD4" w14:textId="77777777" w:rsidR="00C6660B" w:rsidRPr="00DE556B" w:rsidRDefault="00C6660B" w:rsidP="00C6660B">
            <w:pPr>
              <w:pStyle w:val="iBAAGStandardText"/>
            </w:pPr>
          </w:p>
          <w:p w14:paraId="58717CD5" w14:textId="77777777" w:rsidR="00C6660B" w:rsidRPr="00DE556B" w:rsidRDefault="00C6660B" w:rsidP="00C6660B">
            <w:pPr>
              <w:pStyle w:val="iBAAGStandardText"/>
            </w:pPr>
            <w:r w:rsidRPr="00DE556B">
              <w:t>No coverage for:</w:t>
            </w:r>
          </w:p>
          <w:p w14:paraId="58717CD6" w14:textId="77777777" w:rsidR="00C6660B" w:rsidRPr="00DE556B" w:rsidRDefault="00C6660B" w:rsidP="00C6660B">
            <w:pPr>
              <w:pStyle w:val="iBAAGLevel1Bullets"/>
            </w:pPr>
            <w:r w:rsidRPr="00DE556B">
              <w:t xml:space="preserve">Custodial care (non-skilled care that </w:t>
            </w:r>
            <w:r w:rsidRPr="00DE556B">
              <w:lastRenderedPageBreak/>
              <w:t xml:space="preserve">helps people with daily living activities that most people </w:t>
            </w:r>
            <w:proofErr w:type="gramStart"/>
            <w:r w:rsidRPr="00DE556B">
              <w:t>are able to</w:t>
            </w:r>
            <w:proofErr w:type="gramEnd"/>
            <w:r w:rsidRPr="00DE556B">
              <w:t xml:space="preserve"> do for themselves. Some examples include eating, bathing and dressing.)                              </w:t>
            </w:r>
          </w:p>
          <w:p w14:paraId="58717CD8" w14:textId="77777777" w:rsidR="00C6660B" w:rsidRPr="00DE556B" w:rsidRDefault="00C6660B" w:rsidP="00C6660B">
            <w:pPr>
              <w:pStyle w:val="iBAAGLevel1Bullets"/>
            </w:pPr>
            <w:r w:rsidRPr="00DE556B">
              <w:t>Respite care unless in hospice. This is described under Hospice Care.</w:t>
            </w:r>
          </w:p>
          <w:p w14:paraId="58717CD9" w14:textId="77777777" w:rsidR="00C6660B" w:rsidRPr="00DE556B" w:rsidRDefault="00C6660B" w:rsidP="00C6660B">
            <w:pPr>
              <w:pStyle w:val="iBAAGLevel1Bullets"/>
            </w:pPr>
            <w:r w:rsidRPr="00DE556B">
              <w:t>Personal care attendants.</w:t>
            </w:r>
          </w:p>
          <w:p w14:paraId="58717CDA" w14:textId="77777777" w:rsidR="00C6660B" w:rsidRPr="00DE556B" w:rsidRDefault="00C6660B" w:rsidP="00C6660B">
            <w:pPr>
              <w:pStyle w:val="iBAAGStandardText"/>
            </w:pPr>
          </w:p>
        </w:tc>
      </w:tr>
      <w:tr w:rsidR="00C6660B" w:rsidRPr="00DE556B" w14:paraId="58717CE2" w14:textId="77777777" w:rsidTr="00C6660B">
        <w:tc>
          <w:tcPr>
            <w:tcW w:w="3400" w:type="dxa"/>
            <w:tcBorders>
              <w:bottom w:val="single" w:sz="4" w:space="0" w:color="000000" w:themeColor="text1"/>
            </w:tcBorders>
            <w:shd w:val="clear" w:color="auto" w:fill="31849B"/>
            <w:vAlign w:val="center"/>
          </w:tcPr>
          <w:p w14:paraId="58717CDC" w14:textId="77777777" w:rsidR="00C6660B" w:rsidRPr="00DE556B" w:rsidRDefault="00C6660B" w:rsidP="00C6660B">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2275FF85" w14:textId="77777777" w:rsidR="00C6660B" w:rsidRPr="00DE556B" w:rsidRDefault="00C6660B" w:rsidP="00C6660B">
            <w:pPr>
              <w:pStyle w:val="iBAAGTableHeader"/>
            </w:pPr>
            <w:r w:rsidRPr="00DE556B">
              <w:t>Your cost if you use</w:t>
            </w:r>
          </w:p>
          <w:p w14:paraId="4821B774" w14:textId="23D85E92"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E7FB9A7" w14:textId="77777777" w:rsidR="00C6660B" w:rsidRPr="00DE556B" w:rsidRDefault="00C6660B" w:rsidP="00C6660B">
            <w:pPr>
              <w:pStyle w:val="iBAAGTableHeader"/>
            </w:pPr>
            <w:r w:rsidRPr="00DE556B">
              <w:t>Your cost if you use</w:t>
            </w:r>
          </w:p>
          <w:p w14:paraId="58717CDE" w14:textId="2501F15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757CA0C0" w14:textId="77777777" w:rsidR="00C6660B" w:rsidRPr="00DE556B" w:rsidRDefault="00C6660B" w:rsidP="00C6660B">
            <w:pPr>
              <w:pStyle w:val="iBAAGTableHeader"/>
            </w:pPr>
            <w:r w:rsidRPr="00DE556B">
              <w:t>Your cost if you use U.S.</w:t>
            </w:r>
          </w:p>
          <w:p w14:paraId="58717CE0" w14:textId="492FE534"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E1" w14:textId="77777777" w:rsidR="00C6660B" w:rsidRPr="00DE556B" w:rsidRDefault="00C6660B" w:rsidP="00C6660B">
            <w:pPr>
              <w:pStyle w:val="iBAAGTableHeader"/>
            </w:pPr>
            <w:r w:rsidRPr="00DE556B">
              <w:t>Limits &amp; Exceptions</w:t>
            </w:r>
          </w:p>
        </w:tc>
      </w:tr>
      <w:tr w:rsidR="00C6660B" w:rsidRPr="00DE556B" w14:paraId="58717D06" w14:textId="77777777" w:rsidTr="00C6660B">
        <w:tc>
          <w:tcPr>
            <w:tcW w:w="3400" w:type="dxa"/>
            <w:shd w:val="clear" w:color="auto" w:fill="FFFFFF" w:themeFill="background1"/>
          </w:tcPr>
          <w:p w14:paraId="58717CE3" w14:textId="77777777" w:rsidR="00C6660B" w:rsidRPr="00DE556B" w:rsidRDefault="00C6660B" w:rsidP="00C6660B">
            <w:pPr>
              <w:pStyle w:val="iBAAGSituationBoxName"/>
            </w:pPr>
            <w:bookmarkStart w:id="108" w:name="Hospice_Care"/>
            <w:r w:rsidRPr="00DE556B">
              <w:t>Hospice Care</w:t>
            </w:r>
            <w:bookmarkEnd w:id="108"/>
          </w:p>
          <w:p w14:paraId="58717CE4" w14:textId="77777777" w:rsidR="00C6660B" w:rsidRPr="00DE556B" w:rsidRDefault="00C6660B" w:rsidP="00C6660B">
            <w:pPr>
              <w:pStyle w:val="iBAAGStandardText"/>
            </w:pPr>
          </w:p>
          <w:p w14:paraId="58717CE5" w14:textId="77777777" w:rsidR="00C6660B" w:rsidRPr="00DE556B" w:rsidRDefault="00C6660B" w:rsidP="00C6660B">
            <w:pPr>
              <w:pStyle w:val="iBAAGStandardTextBold"/>
            </w:pPr>
            <w:r w:rsidRPr="00DE556B">
              <w:t>What is hospice care?</w:t>
            </w:r>
          </w:p>
          <w:p w14:paraId="58717CE6" w14:textId="77777777" w:rsidR="00C6660B" w:rsidRPr="00DE556B" w:rsidRDefault="00C6660B" w:rsidP="00C6660B">
            <w:pPr>
              <w:pStyle w:val="iBAAGStandardText"/>
            </w:pPr>
            <w:r w:rsidRPr="00DE556B">
              <w:t xml:space="preserve">Hospice care provides comfort and support for the terminally ill in a </w:t>
            </w:r>
            <w:r w:rsidRPr="00DE556B">
              <w:lastRenderedPageBreak/>
              <w:t xml:space="preserve">hospital, hospice facility or home. </w:t>
            </w:r>
          </w:p>
          <w:p w14:paraId="58717CE7" w14:textId="77777777" w:rsidR="00C6660B" w:rsidRPr="00DE556B" w:rsidRDefault="00C6660B" w:rsidP="00C6660B">
            <w:pPr>
              <w:pStyle w:val="iBAAGStandardText"/>
            </w:pPr>
          </w:p>
          <w:p w14:paraId="58717CE8" w14:textId="77777777" w:rsidR="00C6660B" w:rsidRPr="00DE556B" w:rsidRDefault="00C6660B" w:rsidP="00C6660B">
            <w:pPr>
              <w:pStyle w:val="iBAAGStandardText"/>
            </w:pPr>
            <w:r w:rsidRPr="00DE556B">
              <w:t>We cover:</w:t>
            </w:r>
          </w:p>
          <w:p w14:paraId="58717CE9" w14:textId="77777777" w:rsidR="00C6660B" w:rsidRPr="00DE556B" w:rsidRDefault="00C6660B" w:rsidP="00C6660B">
            <w:pPr>
              <w:pStyle w:val="iBAAGLevel1Bullets"/>
            </w:pPr>
            <w:r w:rsidRPr="00DE556B">
              <w:t xml:space="preserve">Physical, psychological, social, spiritual and respite care for the terminally ill person. </w:t>
            </w:r>
          </w:p>
          <w:p w14:paraId="58717CEA" w14:textId="77777777" w:rsidR="00C6660B" w:rsidRPr="00DE556B" w:rsidRDefault="00C6660B" w:rsidP="00C6660B">
            <w:pPr>
              <w:pStyle w:val="iBAAGLevel1Bullets"/>
            </w:pPr>
            <w:r w:rsidRPr="00DE556B">
              <w:t xml:space="preserve">Short-term grief counseling for immediate family members while the patient receives hospice care. </w:t>
            </w:r>
          </w:p>
          <w:p w14:paraId="58717CEB" w14:textId="77777777" w:rsidR="00C6660B" w:rsidRPr="00DE556B" w:rsidRDefault="00C6660B" w:rsidP="00C6660B">
            <w:pPr>
              <w:pStyle w:val="iBAAGStandardText"/>
            </w:pPr>
          </w:p>
          <w:p w14:paraId="58717CEC" w14:textId="77777777" w:rsidR="00C6660B" w:rsidRPr="00DE556B" w:rsidRDefault="00C6660B" w:rsidP="00C6660B">
            <w:pPr>
              <w:pStyle w:val="iBAAGStandardTextBold"/>
            </w:pPr>
            <w:r w:rsidRPr="00DE556B">
              <w:t xml:space="preserve">Want more information? </w:t>
            </w:r>
          </w:p>
          <w:p w14:paraId="58717CED" w14:textId="77777777" w:rsidR="00C6660B" w:rsidRPr="00DE556B" w:rsidRDefault="00C6660B" w:rsidP="00C6660B">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58717CEE" w14:textId="77777777" w:rsidR="00C6660B" w:rsidRPr="00DE556B" w:rsidRDefault="00C6660B" w:rsidP="00C6660B">
            <w:pPr>
              <w:pStyle w:val="iBAAGStandardText"/>
            </w:pPr>
          </w:p>
          <w:p w14:paraId="58717CEF" w14:textId="77777777" w:rsidR="00C6660B" w:rsidRPr="00DE556B" w:rsidRDefault="00C6660B" w:rsidP="00C6660B">
            <w:pPr>
              <w:pStyle w:val="iBAAGStandardText"/>
            </w:pPr>
          </w:p>
        </w:tc>
        <w:tc>
          <w:tcPr>
            <w:tcW w:w="2129" w:type="dxa"/>
            <w:shd w:val="clear" w:color="auto" w:fill="FFFFFF" w:themeFill="background1"/>
          </w:tcPr>
          <w:p w14:paraId="772C780E"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49AD489E" w14:textId="77777777" w:rsidR="00C6660B" w:rsidRPr="00DE556B" w:rsidRDefault="00C6660B" w:rsidP="00C6660B">
            <w:pPr>
              <w:pStyle w:val="iBAAGStandardText"/>
              <w:rPr>
                <w:rStyle w:val="iBAAGStandardTextBoldChar"/>
              </w:rPr>
            </w:pPr>
          </w:p>
          <w:p w14:paraId="2F9F422B" w14:textId="587E9959" w:rsidR="00C6660B" w:rsidRPr="00DE556B" w:rsidRDefault="00C6660B" w:rsidP="00C6660B">
            <w:pPr>
              <w:pStyle w:val="iBAAGStandardTextBold"/>
            </w:pPr>
            <w:r w:rsidRPr="00DE556B">
              <w:lastRenderedPageBreak/>
              <w:t xml:space="preserve">Is prior authorization </w:t>
            </w:r>
            <w:r>
              <w:t>needed</w:t>
            </w:r>
            <w:r w:rsidRPr="00DE556B">
              <w:t>?</w:t>
            </w:r>
          </w:p>
          <w:p w14:paraId="024FA3AD" w14:textId="0EE6FDE4"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CF0" w14:textId="5D7F3241" w:rsidR="00C6660B" w:rsidRPr="00DE556B" w:rsidRDefault="00C6660B" w:rsidP="00C6660B">
            <w:pPr>
              <w:pStyle w:val="iBAAGStandardText"/>
            </w:pPr>
            <w:r>
              <w:rPr>
                <w:rStyle w:val="iBAAGStandardTextBoldChar"/>
              </w:rPr>
              <w:lastRenderedPageBreak/>
              <w:t>20%</w:t>
            </w:r>
            <w:r w:rsidRPr="00DE556B">
              <w:t xml:space="preserve"> co-insurance, after you pay the deductible.</w:t>
            </w:r>
          </w:p>
          <w:p w14:paraId="58717CF1" w14:textId="77777777" w:rsidR="00C6660B" w:rsidRPr="00DE556B" w:rsidRDefault="00C6660B" w:rsidP="00C6660B">
            <w:pPr>
              <w:pStyle w:val="iBAAGStandardText"/>
            </w:pPr>
          </w:p>
          <w:p w14:paraId="58717CF2" w14:textId="77777777" w:rsidR="00C6660B" w:rsidRPr="00DE556B" w:rsidRDefault="00C6660B" w:rsidP="00C6660B">
            <w:pPr>
              <w:pStyle w:val="iBAAGStandardTextBold"/>
            </w:pPr>
            <w:r w:rsidRPr="00DE556B">
              <w:lastRenderedPageBreak/>
              <w:t>Is prior authorization needed?</w:t>
            </w:r>
          </w:p>
          <w:p w14:paraId="58717CF3" w14:textId="77777777" w:rsidR="00C6660B" w:rsidRPr="00DE556B" w:rsidRDefault="00C6660B" w:rsidP="00C6660B">
            <w:pPr>
              <w:pStyle w:val="iBAAGStandardText"/>
            </w:pPr>
            <w:r w:rsidRPr="00DE556B">
              <w:t>No</w:t>
            </w:r>
          </w:p>
          <w:p w14:paraId="58717CF4" w14:textId="77777777" w:rsidR="00C6660B" w:rsidRPr="00DE556B" w:rsidRDefault="00C6660B" w:rsidP="00C6660B">
            <w:pPr>
              <w:pStyle w:val="iBAAGStandardText"/>
            </w:pPr>
          </w:p>
          <w:p w14:paraId="58717CF5" w14:textId="77777777" w:rsidR="00C6660B" w:rsidRPr="00DE556B" w:rsidRDefault="00C6660B" w:rsidP="00C6660B">
            <w:pPr>
              <w:pStyle w:val="iBAAGStandardText"/>
            </w:pPr>
          </w:p>
        </w:tc>
        <w:tc>
          <w:tcPr>
            <w:tcW w:w="2581" w:type="dxa"/>
            <w:shd w:val="clear" w:color="auto" w:fill="FFFFFF" w:themeFill="background1"/>
          </w:tcPr>
          <w:p w14:paraId="58717CF6" w14:textId="73B7CB6A" w:rsidR="00C6660B" w:rsidRPr="00DE556B" w:rsidRDefault="00C6660B" w:rsidP="00C6660B">
            <w:pPr>
              <w:pStyle w:val="iBAAGStandardText"/>
            </w:pPr>
            <w:r>
              <w:rPr>
                <w:rStyle w:val="iBAAGStandardTextBoldChar"/>
              </w:rPr>
              <w:lastRenderedPageBreak/>
              <w:t>50%</w:t>
            </w:r>
            <w:r w:rsidRPr="00DE556B">
              <w:t xml:space="preserve"> co-insurance, after you pay the deductible.</w:t>
            </w:r>
          </w:p>
          <w:p w14:paraId="58717CF7" w14:textId="77777777" w:rsidR="00C6660B" w:rsidRPr="00DE556B" w:rsidRDefault="00C6660B" w:rsidP="00C6660B">
            <w:pPr>
              <w:pStyle w:val="iBAAGStandardText"/>
            </w:pPr>
          </w:p>
          <w:p w14:paraId="58717CF8" w14:textId="77777777" w:rsidR="00C6660B" w:rsidRPr="00DE556B" w:rsidRDefault="00C6660B" w:rsidP="00C6660B">
            <w:pPr>
              <w:pStyle w:val="iBAAGStandardTextBold"/>
            </w:pPr>
            <w:r w:rsidRPr="00DE556B">
              <w:t>Is prior authorization needed?</w:t>
            </w:r>
          </w:p>
          <w:p w14:paraId="58717CF9" w14:textId="77777777" w:rsidR="00C6660B" w:rsidRPr="00DE556B" w:rsidRDefault="00C6660B" w:rsidP="00C6660B">
            <w:pPr>
              <w:pStyle w:val="iBAAGStandardText"/>
            </w:pPr>
            <w:r w:rsidRPr="00DE556B">
              <w:lastRenderedPageBreak/>
              <w:t>Yes</w:t>
            </w:r>
          </w:p>
          <w:p w14:paraId="58717CFA" w14:textId="77777777" w:rsidR="00C6660B" w:rsidRPr="00DE556B" w:rsidRDefault="00C6660B" w:rsidP="00C6660B">
            <w:pPr>
              <w:pStyle w:val="iBAAGStandardText"/>
            </w:pPr>
          </w:p>
          <w:p w14:paraId="58717CFB" w14:textId="77777777" w:rsidR="00C6660B" w:rsidRPr="00DE556B" w:rsidRDefault="00C6660B" w:rsidP="00C6660B">
            <w:pPr>
              <w:pStyle w:val="iBAAGStandardTextBold"/>
            </w:pPr>
            <w:r w:rsidRPr="00DE556B">
              <w:t>Prior authorization is:</w:t>
            </w:r>
          </w:p>
          <w:p w14:paraId="58717CFC"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CFD" w14:textId="77777777" w:rsidR="00C6660B" w:rsidRPr="00DE556B" w:rsidRDefault="00C6660B" w:rsidP="00C6660B">
            <w:pPr>
              <w:pStyle w:val="iBAAGStandardText"/>
            </w:pPr>
          </w:p>
          <w:p w14:paraId="58717CFE" w14:textId="77777777" w:rsidR="00C6660B" w:rsidRPr="00DE556B" w:rsidRDefault="00C6660B" w:rsidP="00C6660B">
            <w:pPr>
              <w:pStyle w:val="iBAAGStandardTextBold"/>
            </w:pPr>
            <w:r w:rsidRPr="00DE556B">
              <w:t xml:space="preserve">When do I need to call? </w:t>
            </w:r>
          </w:p>
          <w:p w14:paraId="58717CFF" w14:textId="77777777" w:rsidR="00C6660B" w:rsidRPr="00DE556B" w:rsidRDefault="00C6660B" w:rsidP="00C6660B">
            <w:pPr>
              <w:pStyle w:val="iBAAGLevel1Bullets"/>
            </w:pPr>
            <w:r w:rsidRPr="00DE556B">
              <w:t xml:space="preserve">5 business days before being admitted </w:t>
            </w:r>
          </w:p>
          <w:p w14:paraId="58717D00" w14:textId="77777777" w:rsidR="00C6660B" w:rsidRPr="00DE556B" w:rsidRDefault="00C6660B" w:rsidP="00C6660B">
            <w:pPr>
              <w:pStyle w:val="iBAAGLevel1Bullets"/>
            </w:pPr>
            <w:r w:rsidRPr="00DE556B">
              <w:t>As soon as possible</w:t>
            </w:r>
          </w:p>
          <w:p w14:paraId="58717D01" w14:textId="77777777" w:rsidR="00C6660B" w:rsidRPr="00DE556B" w:rsidRDefault="00C6660B" w:rsidP="00C6660B">
            <w:pPr>
              <w:pStyle w:val="iBAAGStandardText"/>
            </w:pPr>
          </w:p>
          <w:p w14:paraId="58717D02" w14:textId="77777777" w:rsidR="00C6660B" w:rsidRPr="00DE556B" w:rsidRDefault="00C6660B" w:rsidP="00C6660B">
            <w:pPr>
              <w:pStyle w:val="iBAAGStandardTextBold"/>
            </w:pPr>
            <w:r w:rsidRPr="00DE556B">
              <w:t xml:space="preserve">If you don’t get prior authorization, you pay: </w:t>
            </w:r>
          </w:p>
          <w:p w14:paraId="58717D03" w14:textId="6D039F9C" w:rsidR="00C6660B" w:rsidRPr="00DE556B" w:rsidRDefault="00C6660B" w:rsidP="00C6660B">
            <w:pPr>
              <w:pStyle w:val="iBAAGStandardText"/>
            </w:pPr>
            <w:r>
              <w:rPr>
                <w:rStyle w:val="iBAAGStandardTextBoldChar"/>
              </w:rPr>
              <w:t>50%</w:t>
            </w:r>
            <w:r w:rsidRPr="00DE556B">
              <w:t xml:space="preserve"> co-insurance</w:t>
            </w:r>
          </w:p>
          <w:p w14:paraId="58717D04" w14:textId="77777777" w:rsidR="00C6660B" w:rsidRPr="00DE556B" w:rsidRDefault="00C6660B" w:rsidP="00C6660B">
            <w:pPr>
              <w:pStyle w:val="iBAAGStandardText"/>
            </w:pPr>
          </w:p>
        </w:tc>
        <w:tc>
          <w:tcPr>
            <w:tcW w:w="3290" w:type="dxa"/>
            <w:shd w:val="clear" w:color="auto" w:fill="FFFFFF" w:themeFill="background1"/>
          </w:tcPr>
          <w:p w14:paraId="58717D05" w14:textId="77777777" w:rsidR="00C6660B" w:rsidRPr="00DE556B" w:rsidRDefault="00C6660B" w:rsidP="00C6660B">
            <w:pPr>
              <w:pStyle w:val="iBAAGStandardText"/>
            </w:pPr>
            <w:r w:rsidRPr="00DE556B">
              <w:lastRenderedPageBreak/>
              <w:t>None</w:t>
            </w:r>
          </w:p>
        </w:tc>
      </w:tr>
      <w:tr w:rsidR="00C6660B" w:rsidRPr="00DE556B" w14:paraId="58717D08" w14:textId="77777777" w:rsidTr="00C6660B">
        <w:tc>
          <w:tcPr>
            <w:tcW w:w="13529" w:type="dxa"/>
            <w:gridSpan w:val="5"/>
            <w:tcBorders>
              <w:bottom w:val="single" w:sz="4" w:space="0" w:color="000000" w:themeColor="text1"/>
            </w:tcBorders>
            <w:shd w:val="clear" w:color="auto" w:fill="31849B"/>
          </w:tcPr>
          <w:p w14:paraId="58717D07" w14:textId="4446E52F" w:rsidR="00C6660B" w:rsidRPr="00DE556B" w:rsidRDefault="00C6660B" w:rsidP="00C6660B">
            <w:pPr>
              <w:pStyle w:val="iBAAGTableHeader"/>
            </w:pPr>
            <w:r w:rsidRPr="00DE556B">
              <w:t>About Your Benefits</w:t>
            </w:r>
          </w:p>
        </w:tc>
      </w:tr>
      <w:tr w:rsidR="00C6660B" w:rsidRPr="00DE556B" w14:paraId="58717D14" w14:textId="77777777" w:rsidTr="00C6660B">
        <w:tc>
          <w:tcPr>
            <w:tcW w:w="3400" w:type="dxa"/>
            <w:shd w:val="clear" w:color="auto" w:fill="FFFFFF" w:themeFill="background1"/>
          </w:tcPr>
          <w:p w14:paraId="58717D09" w14:textId="4A02FF69" w:rsidR="00C6660B" w:rsidRPr="00DE556B" w:rsidRDefault="00C6660B" w:rsidP="00C6660B">
            <w:pPr>
              <w:pStyle w:val="iBAAGSituationBoxName"/>
            </w:pPr>
            <w:bookmarkStart w:id="109" w:name="Kidney_Resource_Services_KRS_CKS"/>
            <w:r w:rsidRPr="00DE556B">
              <w:rPr>
                <w:bCs/>
              </w:rPr>
              <w:t>Kidney Disease Programs</w:t>
            </w:r>
            <w:bookmarkEnd w:id="109"/>
          </w:p>
        </w:tc>
        <w:tc>
          <w:tcPr>
            <w:tcW w:w="10129" w:type="dxa"/>
            <w:gridSpan w:val="4"/>
            <w:shd w:val="clear" w:color="auto" w:fill="FFFFFF" w:themeFill="background1"/>
          </w:tcPr>
          <w:p w14:paraId="58717D13" w14:textId="52C90CE8" w:rsidR="00C6660B" w:rsidRPr="00DE556B" w:rsidRDefault="00C6660B" w:rsidP="00C6660B">
            <w:pPr>
              <w:pStyle w:val="iBAAGStandardText"/>
            </w:pPr>
            <w:r>
              <w:t>Not Applicable</w:t>
            </w:r>
            <w:r w:rsidRPr="00DE556B">
              <w:t xml:space="preserve"> </w:t>
            </w:r>
          </w:p>
        </w:tc>
      </w:tr>
      <w:tr w:rsidR="00C6660B" w:rsidRPr="00DE556B" w14:paraId="58717D1B" w14:textId="77777777" w:rsidTr="00C6660B">
        <w:tc>
          <w:tcPr>
            <w:tcW w:w="3400" w:type="dxa"/>
            <w:tcBorders>
              <w:bottom w:val="single" w:sz="4" w:space="0" w:color="000000" w:themeColor="text1"/>
            </w:tcBorders>
            <w:shd w:val="clear" w:color="auto" w:fill="31849B"/>
            <w:vAlign w:val="center"/>
          </w:tcPr>
          <w:p w14:paraId="58717D15"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3E0D4233" w14:textId="77777777" w:rsidR="00C6660B" w:rsidRPr="00DE556B" w:rsidRDefault="00C6660B" w:rsidP="00C6660B">
            <w:pPr>
              <w:pStyle w:val="iBAAGTableHeader"/>
            </w:pPr>
            <w:r w:rsidRPr="00DE556B">
              <w:t>Your cost if you use</w:t>
            </w:r>
          </w:p>
          <w:p w14:paraId="3B2D32AD" w14:textId="1DB17E83" w:rsidR="00C6660B" w:rsidRPr="00DE556B" w:rsidRDefault="00C6660B" w:rsidP="00C6660B">
            <w:pPr>
              <w:pStyle w:val="iBAAGTableHeader"/>
            </w:pPr>
            <w:r w:rsidRPr="00DE556B">
              <w:lastRenderedPageBreak/>
              <w:t>International benefits</w:t>
            </w:r>
          </w:p>
        </w:tc>
        <w:tc>
          <w:tcPr>
            <w:tcW w:w="2129" w:type="dxa"/>
            <w:tcBorders>
              <w:bottom w:val="single" w:sz="4" w:space="0" w:color="000000" w:themeColor="text1"/>
            </w:tcBorders>
            <w:shd w:val="clear" w:color="auto" w:fill="31849B"/>
            <w:vAlign w:val="center"/>
          </w:tcPr>
          <w:p w14:paraId="22B95FB7" w14:textId="77777777" w:rsidR="00C6660B" w:rsidRPr="00DE556B" w:rsidRDefault="00C6660B" w:rsidP="00C6660B">
            <w:pPr>
              <w:pStyle w:val="iBAAGTableHeader"/>
            </w:pPr>
            <w:r w:rsidRPr="00DE556B">
              <w:lastRenderedPageBreak/>
              <w:t>Your cost if you use</w:t>
            </w:r>
          </w:p>
          <w:p w14:paraId="58717D17" w14:textId="3C99B610" w:rsidR="00C6660B" w:rsidRPr="00DE556B" w:rsidRDefault="00C6660B" w:rsidP="00C6660B">
            <w:pPr>
              <w:pStyle w:val="iBAAGTableHeader"/>
            </w:pPr>
            <w:r w:rsidRPr="00DE556B">
              <w:lastRenderedPageBreak/>
              <w:t>U.S. Network benefits</w:t>
            </w:r>
          </w:p>
        </w:tc>
        <w:tc>
          <w:tcPr>
            <w:tcW w:w="2581" w:type="dxa"/>
            <w:tcBorders>
              <w:bottom w:val="single" w:sz="4" w:space="0" w:color="000000" w:themeColor="text1"/>
            </w:tcBorders>
            <w:shd w:val="clear" w:color="auto" w:fill="31849B"/>
            <w:vAlign w:val="center"/>
          </w:tcPr>
          <w:p w14:paraId="0DB2DA5C" w14:textId="77777777" w:rsidR="00C6660B" w:rsidRPr="00DE556B" w:rsidRDefault="00C6660B" w:rsidP="00C6660B">
            <w:pPr>
              <w:pStyle w:val="iBAAGTableHeader"/>
            </w:pPr>
            <w:r w:rsidRPr="00DE556B">
              <w:lastRenderedPageBreak/>
              <w:t>Your cost if you use U.S.</w:t>
            </w:r>
          </w:p>
          <w:p w14:paraId="58717D19" w14:textId="216FB618" w:rsidR="00C6660B" w:rsidRPr="00DE556B" w:rsidRDefault="00C6660B" w:rsidP="00C6660B">
            <w:pPr>
              <w:pStyle w:val="iBAAGTableHeader"/>
            </w:pPr>
            <w:r w:rsidRPr="00DE556B">
              <w:lastRenderedPageBreak/>
              <w:t>Out-of-Network benefits</w:t>
            </w:r>
          </w:p>
        </w:tc>
        <w:tc>
          <w:tcPr>
            <w:tcW w:w="3290" w:type="dxa"/>
            <w:tcBorders>
              <w:bottom w:val="single" w:sz="4" w:space="0" w:color="000000" w:themeColor="text1"/>
            </w:tcBorders>
            <w:shd w:val="clear" w:color="auto" w:fill="31849B"/>
            <w:vAlign w:val="center"/>
          </w:tcPr>
          <w:p w14:paraId="58717D1A" w14:textId="77777777" w:rsidR="00C6660B" w:rsidRPr="00DE556B" w:rsidRDefault="00C6660B" w:rsidP="00C6660B">
            <w:pPr>
              <w:pStyle w:val="iBAAGTableHeader"/>
            </w:pPr>
            <w:r w:rsidRPr="00DE556B">
              <w:lastRenderedPageBreak/>
              <w:t>Limits &amp; Exceptions</w:t>
            </w:r>
          </w:p>
        </w:tc>
      </w:tr>
      <w:tr w:rsidR="00C6660B" w:rsidRPr="00DE556B" w14:paraId="58717D3B" w14:textId="77777777" w:rsidTr="00C6660B">
        <w:tc>
          <w:tcPr>
            <w:tcW w:w="3400" w:type="dxa"/>
            <w:shd w:val="clear" w:color="auto" w:fill="FFFFFF" w:themeFill="background1"/>
          </w:tcPr>
          <w:p w14:paraId="4D5CAEDB" w14:textId="77777777" w:rsidR="00C6660B" w:rsidRPr="003F3B5E" w:rsidRDefault="00C6660B" w:rsidP="00C6660B">
            <w:pPr>
              <w:pStyle w:val="iBAAGSituationBoxName"/>
            </w:pPr>
            <w:bookmarkStart w:id="110" w:name="Mastectomy_Services"/>
            <w:bookmarkStart w:id="111" w:name="Ostomy_Supplies"/>
            <w:r>
              <w:t>Mastectomy Services</w:t>
            </w:r>
            <w:bookmarkEnd w:id="110"/>
          </w:p>
          <w:p w14:paraId="77ACE883" w14:textId="77777777" w:rsidR="00C6660B" w:rsidRPr="003F3B5E" w:rsidRDefault="00C6660B" w:rsidP="00C6660B">
            <w:pPr>
              <w:pStyle w:val="iBAAGStandardText"/>
            </w:pPr>
          </w:p>
          <w:p w14:paraId="3F60EB71" w14:textId="77777777" w:rsidR="00C6660B" w:rsidRDefault="00C6660B" w:rsidP="00C6660B">
            <w:pPr>
              <w:pStyle w:val="iBAAGStandardText"/>
            </w:pPr>
            <w:r>
              <w:t>Benefits include:</w:t>
            </w:r>
          </w:p>
          <w:p w14:paraId="04351FA7" w14:textId="77777777" w:rsidR="00C6660B" w:rsidRDefault="00C6660B" w:rsidP="00C6660B">
            <w:pPr>
              <w:pStyle w:val="iBAAGLevel1Bullets"/>
            </w:pPr>
            <w:r>
              <w:t>Mastectomies, including lymphedema</w:t>
            </w:r>
          </w:p>
          <w:p w14:paraId="050BF5BB" w14:textId="77777777" w:rsidR="00C6660B" w:rsidRDefault="00C6660B" w:rsidP="00C6660B">
            <w:pPr>
              <w:pStyle w:val="iBAAGLevel1Bullets"/>
            </w:pPr>
            <w:r>
              <w:t>Prosthetic devices and reconstructive surgery to restore and achieve symmetry</w:t>
            </w:r>
          </w:p>
          <w:p w14:paraId="36DEB2EB" w14:textId="77777777" w:rsidR="00C6660B" w:rsidRDefault="00C6660B" w:rsidP="00C6660B">
            <w:pPr>
              <w:pStyle w:val="iBAAGStandardText"/>
            </w:pPr>
          </w:p>
          <w:p w14:paraId="1882ACC0" w14:textId="77777777" w:rsidR="00C6660B" w:rsidRDefault="00C6660B" w:rsidP="00C6660B">
            <w:pPr>
              <w:pStyle w:val="iBAAGStandardTextBold"/>
            </w:pPr>
            <w:r>
              <w:t xml:space="preserve">Want more information? </w:t>
            </w:r>
          </w:p>
          <w:p w14:paraId="682A113F" w14:textId="77777777" w:rsidR="00C6660B" w:rsidRDefault="00C6660B" w:rsidP="00C6660B">
            <w:pPr>
              <w:pStyle w:val="iBAAGStandardText"/>
            </w:pPr>
            <w:r w:rsidRPr="00F13EDA">
              <w:t>View the</w:t>
            </w:r>
            <w:r>
              <w:t xml:space="preserve"> </w:t>
            </w:r>
            <w:hyperlink r:id="rId85" w:history="1">
              <w:r w:rsidRPr="001266A7">
                <w:rPr>
                  <w:rStyle w:val="Hyperlinks"/>
                </w:rPr>
                <w:t>glossary</w:t>
              </w:r>
            </w:hyperlink>
            <w:r>
              <w:t xml:space="preserve"> </w:t>
            </w:r>
            <w:r w:rsidRPr="00F13EDA">
              <w:t>for definitions.</w:t>
            </w:r>
          </w:p>
          <w:bookmarkEnd w:id="111"/>
          <w:p w14:paraId="58717D24" w14:textId="77777777" w:rsidR="00C6660B" w:rsidRPr="00DE556B" w:rsidRDefault="00C6660B" w:rsidP="00C6660B">
            <w:pPr>
              <w:pStyle w:val="iBAAGStandardText"/>
            </w:pPr>
          </w:p>
        </w:tc>
        <w:tc>
          <w:tcPr>
            <w:tcW w:w="2129" w:type="dxa"/>
            <w:shd w:val="clear" w:color="auto" w:fill="FFFFFF" w:themeFill="background1"/>
          </w:tcPr>
          <w:p w14:paraId="5C497EA2" w14:textId="403CAD84" w:rsidR="00C6660B" w:rsidRPr="00DE556B" w:rsidRDefault="00C6660B" w:rsidP="00C6660B">
            <w:pPr>
              <w:pStyle w:val="iBAAGStandardText"/>
              <w:rPr>
                <w:rStyle w:val="iBAAGStandardTextBoldChar"/>
              </w:rPr>
            </w:pPr>
            <w:r w:rsidRPr="002C07BC">
              <w:rPr>
                <w:rFonts w:eastAsia="Times New Roman" w:cs="Arial"/>
                <w:bCs/>
                <w:color w:val="auto"/>
              </w:rPr>
              <w:t>International benefits are not covered.</w:t>
            </w:r>
          </w:p>
        </w:tc>
        <w:tc>
          <w:tcPr>
            <w:tcW w:w="2129" w:type="dxa"/>
            <w:shd w:val="clear" w:color="auto" w:fill="FFFFFF" w:themeFill="background1"/>
          </w:tcPr>
          <w:p w14:paraId="26DFB0ED" w14:textId="77777777" w:rsidR="00C6660B" w:rsidRDefault="00C6660B" w:rsidP="00C6660B">
            <w:pPr>
              <w:pStyle w:val="iBAAGStandardText"/>
            </w:pPr>
            <w:r>
              <w:t xml:space="preserve">The amount you pay is based on where the covered health service is provided. </w:t>
            </w:r>
          </w:p>
          <w:p w14:paraId="6E933249" w14:textId="77777777" w:rsidR="00C6660B" w:rsidRDefault="00C6660B" w:rsidP="00C6660B">
            <w:pPr>
              <w:pStyle w:val="iBAAGStandardText"/>
            </w:pPr>
          </w:p>
          <w:p w14:paraId="1FFD1195" w14:textId="77777777" w:rsidR="00C6660B" w:rsidRDefault="00C6660B" w:rsidP="00C6660B">
            <w:pPr>
              <w:pStyle w:val="iBAAGStandardTextBold"/>
            </w:pPr>
            <w:r>
              <w:t>Is prior authorization needed?</w:t>
            </w:r>
          </w:p>
          <w:p w14:paraId="4A984CBB" w14:textId="77777777" w:rsidR="00C6660B" w:rsidRDefault="00C6660B" w:rsidP="00C6660B">
            <w:pPr>
              <w:pStyle w:val="iBAAGStandardText"/>
            </w:pPr>
            <w:r>
              <w:t>The authorization requirement is based on where the covered health service is provided.</w:t>
            </w:r>
          </w:p>
          <w:p w14:paraId="4FC48656" w14:textId="77777777" w:rsidR="00C6660B" w:rsidRDefault="00C6660B" w:rsidP="00C6660B">
            <w:pPr>
              <w:pStyle w:val="iBAAGStandardText"/>
            </w:pPr>
          </w:p>
          <w:p w14:paraId="41627A5E" w14:textId="77777777" w:rsidR="00C6660B" w:rsidRDefault="00C6660B" w:rsidP="00C6660B">
            <w:pPr>
              <w:pStyle w:val="iBAAGStandardTextBold"/>
            </w:pPr>
            <w:r>
              <w:t>Prior authorization is:</w:t>
            </w:r>
          </w:p>
          <w:p w14:paraId="79FD3BEA" w14:textId="77777777" w:rsidR="00C6660B" w:rsidRDefault="00C6660B" w:rsidP="00C6660B">
            <w:pPr>
              <w:pStyle w:val="iBAAGStandardText"/>
              <w:rPr>
                <w:rStyle w:val="InstructionalTextChar"/>
              </w:rPr>
            </w:pPr>
            <w:r>
              <w:t xml:space="preserve">Getting approval by calling the number listed on your health plan ID card </w:t>
            </w:r>
            <w:r>
              <w:lastRenderedPageBreak/>
              <w:t>before you can get medicine or services.</w:t>
            </w:r>
          </w:p>
          <w:p w14:paraId="58717D28" w14:textId="29BB6892" w:rsidR="00C6660B" w:rsidRPr="00DE556B" w:rsidRDefault="00C6660B" w:rsidP="00C6660B">
            <w:pPr>
              <w:pStyle w:val="iBAAGStandardText"/>
            </w:pPr>
          </w:p>
        </w:tc>
        <w:tc>
          <w:tcPr>
            <w:tcW w:w="2581" w:type="dxa"/>
            <w:shd w:val="clear" w:color="auto" w:fill="FFFFFF" w:themeFill="background1"/>
          </w:tcPr>
          <w:p w14:paraId="4811ACFE" w14:textId="77777777" w:rsidR="00C6660B" w:rsidRDefault="00C6660B" w:rsidP="00C6660B">
            <w:pPr>
              <w:pStyle w:val="iBAAGStandardText"/>
            </w:pPr>
            <w:r>
              <w:lastRenderedPageBreak/>
              <w:t xml:space="preserve">The amount you pay is based on where the covered health service is provided. </w:t>
            </w:r>
          </w:p>
          <w:p w14:paraId="69265540" w14:textId="77777777" w:rsidR="00C6660B" w:rsidRDefault="00C6660B" w:rsidP="00C6660B">
            <w:pPr>
              <w:pStyle w:val="iBAAGStandardText"/>
            </w:pPr>
          </w:p>
          <w:p w14:paraId="7EA1754D" w14:textId="77777777" w:rsidR="00C6660B" w:rsidRDefault="00C6660B" w:rsidP="00C6660B">
            <w:pPr>
              <w:pStyle w:val="iBAAGStandardTextBold"/>
            </w:pPr>
            <w:r>
              <w:t>Is prior authorization needed?</w:t>
            </w:r>
          </w:p>
          <w:p w14:paraId="131E113F" w14:textId="77777777" w:rsidR="00C6660B" w:rsidRDefault="00C6660B" w:rsidP="00C6660B">
            <w:pPr>
              <w:pStyle w:val="iBAAGStandardText"/>
            </w:pPr>
            <w:r>
              <w:t>The authorization requirement is based on where the covered health service is provided.</w:t>
            </w:r>
          </w:p>
          <w:p w14:paraId="0388648C" w14:textId="77777777" w:rsidR="00C6660B" w:rsidRDefault="00C6660B" w:rsidP="00C6660B">
            <w:pPr>
              <w:pStyle w:val="iBAAGStandardText"/>
            </w:pPr>
          </w:p>
          <w:p w14:paraId="22860D5A" w14:textId="77777777" w:rsidR="00C6660B" w:rsidRDefault="00C6660B" w:rsidP="00C6660B">
            <w:pPr>
              <w:pStyle w:val="iBAAGStandardTextBold"/>
            </w:pPr>
            <w:r>
              <w:t>Prior authorization is:</w:t>
            </w:r>
          </w:p>
          <w:p w14:paraId="0BBAFBE8" w14:textId="77777777" w:rsidR="00C6660B" w:rsidRDefault="00C6660B" w:rsidP="00C6660B">
            <w:pPr>
              <w:pStyle w:val="iBAAGStandardText"/>
              <w:rPr>
                <w:rStyle w:val="InstructionalTextChar"/>
              </w:rPr>
            </w:pPr>
            <w:r>
              <w:t>Getting approval by calling the number listed on your health plan ID card before you can get medicine or services.</w:t>
            </w:r>
          </w:p>
          <w:p w14:paraId="58717D2E" w14:textId="77777777" w:rsidR="00C6660B" w:rsidRPr="00DE556B" w:rsidRDefault="00C6660B" w:rsidP="00C6660B">
            <w:pPr>
              <w:pStyle w:val="iBAAGStandardText"/>
            </w:pPr>
          </w:p>
        </w:tc>
        <w:tc>
          <w:tcPr>
            <w:tcW w:w="3290" w:type="dxa"/>
            <w:shd w:val="clear" w:color="auto" w:fill="FFFFFF" w:themeFill="background1"/>
          </w:tcPr>
          <w:p w14:paraId="58717D3A" w14:textId="0101D6E7" w:rsidR="00C6660B" w:rsidRPr="00DE556B" w:rsidRDefault="00C6660B" w:rsidP="00C6660B">
            <w:pPr>
              <w:pStyle w:val="iBAAGStandardText"/>
            </w:pPr>
            <w:r w:rsidRPr="00670D45">
              <w:t>The length of stay will be determined by you and your doctor.</w:t>
            </w:r>
          </w:p>
        </w:tc>
      </w:tr>
      <w:tr w:rsidR="00C6660B" w:rsidRPr="00DE556B" w14:paraId="03DC91A6" w14:textId="77777777" w:rsidTr="00C6660B">
        <w:tc>
          <w:tcPr>
            <w:tcW w:w="3400" w:type="dxa"/>
            <w:tcBorders>
              <w:bottom w:val="single" w:sz="4" w:space="0" w:color="000000" w:themeColor="text1"/>
            </w:tcBorders>
            <w:shd w:val="clear" w:color="auto" w:fill="31849B"/>
            <w:vAlign w:val="center"/>
          </w:tcPr>
          <w:p w14:paraId="32C15599"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3DFD9C5C" w14:textId="77777777" w:rsidR="00C6660B" w:rsidRPr="00DE556B" w:rsidRDefault="00C6660B" w:rsidP="00C6660B">
            <w:pPr>
              <w:pStyle w:val="iBAAGTableHeader"/>
            </w:pPr>
            <w:r w:rsidRPr="00DE556B">
              <w:t>Your cost if you use</w:t>
            </w:r>
          </w:p>
          <w:p w14:paraId="45643DBA" w14:textId="7777777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1A0ED46" w14:textId="77777777" w:rsidR="00C6660B" w:rsidRPr="00DE556B" w:rsidRDefault="00C6660B" w:rsidP="00C6660B">
            <w:pPr>
              <w:pStyle w:val="iBAAGTableHeader"/>
            </w:pPr>
            <w:r w:rsidRPr="00DE556B">
              <w:t>Your cost if you use</w:t>
            </w:r>
          </w:p>
          <w:p w14:paraId="05BB7511" w14:textId="7777777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386D077" w14:textId="77777777" w:rsidR="00C6660B" w:rsidRPr="00DE556B" w:rsidRDefault="00C6660B" w:rsidP="00C6660B">
            <w:pPr>
              <w:pStyle w:val="iBAAGTableHeader"/>
            </w:pPr>
            <w:r w:rsidRPr="00DE556B">
              <w:t>Your cost if you use U.S.</w:t>
            </w:r>
          </w:p>
          <w:p w14:paraId="65F81D0D" w14:textId="77777777"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7A7F61EC" w14:textId="77777777" w:rsidR="00C6660B" w:rsidRPr="00DE556B" w:rsidRDefault="00C6660B" w:rsidP="00C6660B">
            <w:pPr>
              <w:pStyle w:val="iBAAGTableHeader"/>
            </w:pPr>
            <w:r w:rsidRPr="00DE556B">
              <w:t>Limits &amp; Exceptions</w:t>
            </w:r>
          </w:p>
        </w:tc>
      </w:tr>
      <w:tr w:rsidR="00C6660B" w:rsidRPr="00DE556B" w14:paraId="6A9F7AB6" w14:textId="77777777" w:rsidTr="00C6660B">
        <w:tc>
          <w:tcPr>
            <w:tcW w:w="3400" w:type="dxa"/>
            <w:shd w:val="clear" w:color="auto" w:fill="FFFFFF" w:themeFill="background1"/>
          </w:tcPr>
          <w:p w14:paraId="0CF687DE" w14:textId="77777777" w:rsidR="00C6660B" w:rsidRPr="003F3B5E" w:rsidRDefault="00C6660B" w:rsidP="00C6660B">
            <w:pPr>
              <w:pStyle w:val="iBAAGSituationBoxName"/>
            </w:pPr>
            <w:bookmarkStart w:id="112" w:name="Osteoporosis_Services"/>
            <w:r>
              <w:t>Osteoporosis Services</w:t>
            </w:r>
            <w:bookmarkEnd w:id="112"/>
          </w:p>
          <w:p w14:paraId="68C6F4F6" w14:textId="77777777" w:rsidR="00C6660B" w:rsidRPr="003F3B5E" w:rsidRDefault="00C6660B" w:rsidP="00C6660B">
            <w:pPr>
              <w:pStyle w:val="iBAAGStandardText"/>
            </w:pPr>
          </w:p>
          <w:p w14:paraId="33B06CBE" w14:textId="77777777" w:rsidR="00C6660B" w:rsidRDefault="00C6660B" w:rsidP="00C6660B">
            <w:pPr>
              <w:pStyle w:val="iBAAGStandardText"/>
            </w:pPr>
            <w:r>
              <w:t xml:space="preserve">Benefits include </w:t>
            </w:r>
            <w:r w:rsidRPr="00055690">
              <w:t>diagnosis, treatment and management of osteoporosis.</w:t>
            </w:r>
          </w:p>
          <w:p w14:paraId="124873AB" w14:textId="77777777" w:rsidR="00C6660B" w:rsidRDefault="00C6660B" w:rsidP="00C6660B">
            <w:pPr>
              <w:pStyle w:val="iBAAGStandardText"/>
            </w:pPr>
          </w:p>
          <w:p w14:paraId="008A14E8" w14:textId="77777777" w:rsidR="00C6660B" w:rsidRDefault="00C6660B" w:rsidP="00C6660B">
            <w:pPr>
              <w:pStyle w:val="iBAAGStandardText"/>
            </w:pPr>
            <w:r w:rsidRPr="00055690">
              <w:t xml:space="preserve">*For osteoporosis screenings, see the </w:t>
            </w:r>
            <w:r w:rsidRPr="00055690">
              <w:rPr>
                <w:rStyle w:val="iBAAGStandardTextItalicsChar"/>
              </w:rPr>
              <w:t>Preventive Care</w:t>
            </w:r>
            <w:r w:rsidRPr="00055690">
              <w:t xml:space="preserve"> section.</w:t>
            </w:r>
          </w:p>
          <w:p w14:paraId="4C50BB15" w14:textId="77777777" w:rsidR="00C6660B" w:rsidRDefault="00C6660B" w:rsidP="00C6660B">
            <w:pPr>
              <w:pStyle w:val="iBAAGStandardText"/>
            </w:pPr>
          </w:p>
          <w:p w14:paraId="5025F450" w14:textId="77777777" w:rsidR="00C6660B" w:rsidRDefault="00C6660B" w:rsidP="00C6660B">
            <w:pPr>
              <w:pStyle w:val="iBAAGStandardTextBold"/>
            </w:pPr>
            <w:r>
              <w:t xml:space="preserve">Want more information? </w:t>
            </w:r>
          </w:p>
          <w:p w14:paraId="5B1A84A4" w14:textId="77777777" w:rsidR="00C6660B" w:rsidRDefault="00C6660B" w:rsidP="00C6660B">
            <w:pPr>
              <w:pStyle w:val="iBAAGStandardText"/>
            </w:pPr>
            <w:r w:rsidRPr="00F13EDA">
              <w:t>View the</w:t>
            </w:r>
            <w:r>
              <w:t xml:space="preserve"> </w:t>
            </w:r>
            <w:hyperlink r:id="rId86" w:history="1">
              <w:r w:rsidRPr="001266A7">
                <w:rPr>
                  <w:rStyle w:val="Hyperlinks"/>
                </w:rPr>
                <w:t>glossary</w:t>
              </w:r>
            </w:hyperlink>
            <w:r>
              <w:t xml:space="preserve"> </w:t>
            </w:r>
            <w:r w:rsidRPr="00F13EDA">
              <w:t>for definitions.</w:t>
            </w:r>
          </w:p>
          <w:p w14:paraId="0EAD56FE" w14:textId="77777777" w:rsidR="00C6660B" w:rsidRPr="00DE556B" w:rsidRDefault="00C6660B" w:rsidP="00C6660B">
            <w:pPr>
              <w:pStyle w:val="iBAAGStandardText"/>
            </w:pPr>
          </w:p>
        </w:tc>
        <w:tc>
          <w:tcPr>
            <w:tcW w:w="2129" w:type="dxa"/>
            <w:shd w:val="clear" w:color="auto" w:fill="FFFFFF" w:themeFill="background1"/>
          </w:tcPr>
          <w:p w14:paraId="255D5967" w14:textId="061C976B" w:rsidR="00C6660B" w:rsidRPr="002C07BC" w:rsidRDefault="00C6660B" w:rsidP="00C6660B">
            <w:pPr>
              <w:pStyle w:val="iBAAGStandardText"/>
              <w:rPr>
                <w:rStyle w:val="iBAAGStandardTextBoldChar"/>
                <w:b w:val="0"/>
                <w:bCs/>
              </w:rPr>
            </w:pPr>
            <w:r w:rsidRPr="002C07BC">
              <w:rPr>
                <w:rStyle w:val="iBAAGStandardTextBoldChar"/>
                <w:b w:val="0"/>
                <w:bCs/>
              </w:rPr>
              <w:t>International benefits are not covered.</w:t>
            </w:r>
          </w:p>
        </w:tc>
        <w:tc>
          <w:tcPr>
            <w:tcW w:w="2129" w:type="dxa"/>
            <w:shd w:val="clear" w:color="auto" w:fill="FFFFFF" w:themeFill="background1"/>
          </w:tcPr>
          <w:p w14:paraId="0F7F5B5D" w14:textId="77777777" w:rsidR="00C6660B" w:rsidRDefault="00C6660B" w:rsidP="00C6660B">
            <w:pPr>
              <w:pStyle w:val="iBAAGStandardText"/>
            </w:pPr>
            <w:r w:rsidRPr="00055690">
              <w:t>The amount you pay is based on where the covered health service is provided.</w:t>
            </w:r>
          </w:p>
          <w:p w14:paraId="23E0A96C" w14:textId="77777777" w:rsidR="00C6660B" w:rsidRDefault="00C6660B" w:rsidP="00C6660B">
            <w:pPr>
              <w:pStyle w:val="iBAAGStandardText"/>
            </w:pPr>
          </w:p>
          <w:p w14:paraId="7CD05545" w14:textId="77777777" w:rsidR="00C6660B" w:rsidRDefault="00C6660B" w:rsidP="00C6660B">
            <w:pPr>
              <w:pStyle w:val="iBAAGStandardTextBold"/>
            </w:pPr>
            <w:r>
              <w:t>Is prior authorization needed?</w:t>
            </w:r>
          </w:p>
          <w:p w14:paraId="5F642B61" w14:textId="77777777" w:rsidR="00C6660B" w:rsidRDefault="00C6660B" w:rsidP="00C6660B">
            <w:pPr>
              <w:pStyle w:val="iBAAGStandardText"/>
            </w:pPr>
            <w:r>
              <w:t>No</w:t>
            </w:r>
          </w:p>
          <w:p w14:paraId="6BC7184E" w14:textId="3D9BE5C7" w:rsidR="00C6660B" w:rsidRPr="00DE556B" w:rsidRDefault="00C6660B" w:rsidP="00C6660B">
            <w:pPr>
              <w:pStyle w:val="iBAAGStandardText"/>
            </w:pPr>
          </w:p>
        </w:tc>
        <w:tc>
          <w:tcPr>
            <w:tcW w:w="2581" w:type="dxa"/>
            <w:shd w:val="clear" w:color="auto" w:fill="FFFFFF" w:themeFill="background1"/>
          </w:tcPr>
          <w:p w14:paraId="52F7C3F6" w14:textId="77777777" w:rsidR="00C6660B" w:rsidRDefault="00C6660B" w:rsidP="00C6660B">
            <w:pPr>
              <w:pStyle w:val="iBAAGStandardText"/>
            </w:pPr>
            <w:r w:rsidRPr="00055690">
              <w:t>The amount you pay is based on where the covered health service is provided.</w:t>
            </w:r>
          </w:p>
          <w:p w14:paraId="06259ED8" w14:textId="77777777" w:rsidR="00C6660B" w:rsidRDefault="00C6660B" w:rsidP="00C6660B">
            <w:pPr>
              <w:pStyle w:val="iBAAGStandardText"/>
            </w:pPr>
          </w:p>
          <w:p w14:paraId="6C4B7C37" w14:textId="77777777" w:rsidR="00C6660B" w:rsidRDefault="00C6660B" w:rsidP="00C6660B">
            <w:pPr>
              <w:pStyle w:val="iBAAGStandardTextBold"/>
            </w:pPr>
            <w:r>
              <w:t>Is prior authorization needed?</w:t>
            </w:r>
          </w:p>
          <w:p w14:paraId="26E92937" w14:textId="77777777" w:rsidR="00C6660B" w:rsidRDefault="00C6660B" w:rsidP="00C6660B">
            <w:pPr>
              <w:pStyle w:val="iBAAGStandardText"/>
            </w:pPr>
            <w:r>
              <w:t>No</w:t>
            </w:r>
          </w:p>
          <w:p w14:paraId="5F9C7542" w14:textId="77777777" w:rsidR="00C6660B" w:rsidRPr="00DE556B" w:rsidRDefault="00C6660B" w:rsidP="00C6660B">
            <w:pPr>
              <w:pStyle w:val="iBAAGStandardText"/>
            </w:pPr>
          </w:p>
        </w:tc>
        <w:tc>
          <w:tcPr>
            <w:tcW w:w="3290" w:type="dxa"/>
            <w:shd w:val="clear" w:color="auto" w:fill="FFFFFF" w:themeFill="background1"/>
          </w:tcPr>
          <w:p w14:paraId="53407398" w14:textId="400875C8" w:rsidR="00C6660B" w:rsidRPr="00DE556B" w:rsidRDefault="00C6660B" w:rsidP="00C6660B">
            <w:pPr>
              <w:pStyle w:val="iBAAGStandardText"/>
            </w:pPr>
            <w:r>
              <w:t>None</w:t>
            </w:r>
          </w:p>
        </w:tc>
      </w:tr>
      <w:tr w:rsidR="00C6660B" w:rsidRPr="00DE556B" w14:paraId="1544AEC9" w14:textId="77777777" w:rsidTr="00C6660B">
        <w:tc>
          <w:tcPr>
            <w:tcW w:w="3400" w:type="dxa"/>
            <w:tcBorders>
              <w:bottom w:val="single" w:sz="4" w:space="0" w:color="000000" w:themeColor="text1"/>
            </w:tcBorders>
            <w:shd w:val="clear" w:color="auto" w:fill="31849B"/>
            <w:vAlign w:val="center"/>
          </w:tcPr>
          <w:p w14:paraId="3AD74A48"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704981A6" w14:textId="77777777" w:rsidR="00C6660B" w:rsidRPr="00DE556B" w:rsidRDefault="00C6660B" w:rsidP="00C6660B">
            <w:pPr>
              <w:pStyle w:val="iBAAGTableHeader"/>
            </w:pPr>
            <w:r w:rsidRPr="00DE556B">
              <w:t>Your cost if you use</w:t>
            </w:r>
          </w:p>
          <w:p w14:paraId="4EFFA0CF" w14:textId="7777777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FC9076E" w14:textId="77777777" w:rsidR="00C6660B" w:rsidRPr="00DE556B" w:rsidRDefault="00C6660B" w:rsidP="00C6660B">
            <w:pPr>
              <w:pStyle w:val="iBAAGTableHeader"/>
            </w:pPr>
            <w:r w:rsidRPr="00DE556B">
              <w:t>Your cost if you use</w:t>
            </w:r>
          </w:p>
          <w:p w14:paraId="1E2EE5D3" w14:textId="7777777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833817C" w14:textId="77777777" w:rsidR="00C6660B" w:rsidRPr="00DE556B" w:rsidRDefault="00C6660B" w:rsidP="00C6660B">
            <w:pPr>
              <w:pStyle w:val="iBAAGTableHeader"/>
            </w:pPr>
            <w:r w:rsidRPr="00DE556B">
              <w:t>Your cost if you use U.S.</w:t>
            </w:r>
          </w:p>
          <w:p w14:paraId="3AFB1D82" w14:textId="77777777"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4EA7C530" w14:textId="77777777" w:rsidR="00C6660B" w:rsidRPr="00DE556B" w:rsidRDefault="00C6660B" w:rsidP="00C6660B">
            <w:pPr>
              <w:pStyle w:val="iBAAGTableHeader"/>
            </w:pPr>
            <w:r w:rsidRPr="00DE556B">
              <w:t>Limits &amp; Exceptions</w:t>
            </w:r>
          </w:p>
        </w:tc>
      </w:tr>
      <w:tr w:rsidR="00C6660B" w:rsidRPr="00DE556B" w14:paraId="0FB4A36E" w14:textId="77777777" w:rsidTr="00C6660B">
        <w:tc>
          <w:tcPr>
            <w:tcW w:w="3400" w:type="dxa"/>
            <w:shd w:val="clear" w:color="auto" w:fill="FFFFFF" w:themeFill="background1"/>
          </w:tcPr>
          <w:p w14:paraId="06F22186" w14:textId="77777777" w:rsidR="00C6660B" w:rsidRPr="00DE556B" w:rsidRDefault="00C6660B" w:rsidP="00C6660B">
            <w:pPr>
              <w:pStyle w:val="iBAAGSituationBoxName"/>
            </w:pPr>
            <w:r w:rsidRPr="00DE556B">
              <w:lastRenderedPageBreak/>
              <w:t>Ostomy Supplies</w:t>
            </w:r>
          </w:p>
          <w:p w14:paraId="11FCD69E" w14:textId="77777777" w:rsidR="00C6660B" w:rsidRPr="00DE556B" w:rsidRDefault="00C6660B" w:rsidP="00C6660B">
            <w:pPr>
              <w:pStyle w:val="iBAAGStandardText"/>
            </w:pPr>
          </w:p>
          <w:p w14:paraId="2BC22312" w14:textId="77777777" w:rsidR="00C6660B" w:rsidRPr="00DE556B" w:rsidRDefault="00C6660B" w:rsidP="00C6660B">
            <w:pPr>
              <w:pStyle w:val="iBAAGStandardText"/>
            </w:pPr>
            <w:r w:rsidRPr="00DE556B">
              <w:t>We cover:</w:t>
            </w:r>
          </w:p>
          <w:p w14:paraId="51C841CE" w14:textId="77777777" w:rsidR="00C6660B" w:rsidRPr="00DE556B" w:rsidRDefault="00C6660B" w:rsidP="00C6660B">
            <w:pPr>
              <w:pStyle w:val="iBAAGLevel1Bullets"/>
            </w:pPr>
            <w:r w:rsidRPr="00DE556B">
              <w:t>Pouches, face plates and belts.</w:t>
            </w:r>
          </w:p>
          <w:p w14:paraId="0A9154A1" w14:textId="77777777" w:rsidR="00C6660B" w:rsidRPr="00DE556B" w:rsidRDefault="00C6660B" w:rsidP="00C6660B">
            <w:pPr>
              <w:pStyle w:val="iBAAGLevel1Bullets"/>
            </w:pPr>
            <w:r w:rsidRPr="00DE556B">
              <w:t>Irrigation sleeves, bags and ostomy irrigation catheters.</w:t>
            </w:r>
          </w:p>
          <w:p w14:paraId="04686156" w14:textId="77777777" w:rsidR="00C6660B" w:rsidRPr="00DE556B" w:rsidRDefault="00C6660B" w:rsidP="00C6660B">
            <w:pPr>
              <w:pStyle w:val="iBAAGLevel1Bullets"/>
            </w:pPr>
            <w:r w:rsidRPr="00DE556B">
              <w:t>Skin barriers.</w:t>
            </w:r>
          </w:p>
          <w:p w14:paraId="336AC03D" w14:textId="77777777" w:rsidR="00C6660B" w:rsidRPr="00DE556B" w:rsidRDefault="00C6660B" w:rsidP="00C6660B">
            <w:pPr>
              <w:pStyle w:val="iBAAGStandardText"/>
            </w:pPr>
          </w:p>
          <w:p w14:paraId="215DAD24" w14:textId="77777777" w:rsidR="00C6660B" w:rsidRPr="00DE556B" w:rsidRDefault="00C6660B" w:rsidP="00C6660B">
            <w:pPr>
              <w:pStyle w:val="iBAAGStandardTextBold"/>
            </w:pPr>
            <w:r w:rsidRPr="00DE556B">
              <w:t xml:space="preserve">Want more information? </w:t>
            </w:r>
          </w:p>
          <w:p w14:paraId="21C814C6" w14:textId="77777777" w:rsidR="00C6660B" w:rsidRPr="00DE556B" w:rsidRDefault="00C6660B" w:rsidP="00C6660B">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13D1A97A" w14:textId="77777777" w:rsidR="00C6660B" w:rsidRPr="00DE556B" w:rsidRDefault="00C6660B" w:rsidP="00C6660B">
            <w:pPr>
              <w:pStyle w:val="iBAAGStandardText"/>
            </w:pPr>
          </w:p>
        </w:tc>
        <w:tc>
          <w:tcPr>
            <w:tcW w:w="2129" w:type="dxa"/>
            <w:shd w:val="clear" w:color="auto" w:fill="FFFFFF" w:themeFill="background1"/>
          </w:tcPr>
          <w:p w14:paraId="6D5F73FA"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01F122AE" w14:textId="77777777" w:rsidR="00C6660B" w:rsidRPr="00DE556B" w:rsidRDefault="00C6660B" w:rsidP="00C6660B">
            <w:pPr>
              <w:pStyle w:val="iBAAGStandardText"/>
            </w:pPr>
          </w:p>
          <w:p w14:paraId="1ACC0D35" w14:textId="77777777" w:rsidR="00C6660B" w:rsidRPr="00DE556B" w:rsidRDefault="00C6660B" w:rsidP="00C6660B">
            <w:pPr>
              <w:pStyle w:val="iBAAGStandardTextBold"/>
            </w:pPr>
            <w:r w:rsidRPr="00DE556B">
              <w:t>Is prior authorization needed?</w:t>
            </w:r>
          </w:p>
          <w:p w14:paraId="2123733D" w14:textId="77777777"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6808B27D" w14:textId="77777777" w:rsidR="00C6660B" w:rsidRPr="00DE556B" w:rsidRDefault="00C6660B" w:rsidP="00C6660B">
            <w:pPr>
              <w:pStyle w:val="iBAAGStandardText"/>
            </w:pPr>
            <w:r>
              <w:rPr>
                <w:rStyle w:val="iBAAGStandardTextBoldChar"/>
              </w:rPr>
              <w:t>20%</w:t>
            </w:r>
            <w:r w:rsidRPr="00DE556B">
              <w:t xml:space="preserve"> co-insurance, after you pay the deductible.</w:t>
            </w:r>
          </w:p>
          <w:p w14:paraId="30B4629E" w14:textId="77777777" w:rsidR="00C6660B" w:rsidRPr="00DE556B" w:rsidRDefault="00C6660B" w:rsidP="00C6660B">
            <w:pPr>
              <w:pStyle w:val="iBAAGStandardText"/>
            </w:pPr>
          </w:p>
          <w:p w14:paraId="13380EE2" w14:textId="77777777" w:rsidR="00C6660B" w:rsidRPr="00DE556B" w:rsidRDefault="00C6660B" w:rsidP="00C6660B">
            <w:pPr>
              <w:pStyle w:val="iBAAGStandardTextBold"/>
            </w:pPr>
            <w:r w:rsidRPr="00DE556B">
              <w:t>Is prior authorization needed?</w:t>
            </w:r>
          </w:p>
          <w:p w14:paraId="689FB284" w14:textId="77777777" w:rsidR="00C6660B" w:rsidRPr="00DE556B" w:rsidRDefault="00C6660B" w:rsidP="00C6660B">
            <w:pPr>
              <w:pStyle w:val="iBAAGStandardText"/>
            </w:pPr>
            <w:r w:rsidRPr="00DE556B">
              <w:t>No</w:t>
            </w:r>
          </w:p>
        </w:tc>
        <w:tc>
          <w:tcPr>
            <w:tcW w:w="2581" w:type="dxa"/>
            <w:shd w:val="clear" w:color="auto" w:fill="FFFFFF" w:themeFill="background1"/>
          </w:tcPr>
          <w:p w14:paraId="5190578E" w14:textId="77777777" w:rsidR="00C6660B" w:rsidRPr="00DE556B" w:rsidRDefault="00C6660B" w:rsidP="00C6660B">
            <w:pPr>
              <w:pStyle w:val="iBAAGStandardText"/>
            </w:pPr>
            <w:r>
              <w:rPr>
                <w:rStyle w:val="iBAAGStandardTextBoldChar"/>
              </w:rPr>
              <w:t>50%</w:t>
            </w:r>
            <w:r w:rsidRPr="00DE556B">
              <w:t xml:space="preserve"> co-insurance, after you pay the deductible.</w:t>
            </w:r>
          </w:p>
          <w:p w14:paraId="297BC81E" w14:textId="77777777" w:rsidR="00C6660B" w:rsidRPr="00DE556B" w:rsidRDefault="00C6660B" w:rsidP="00C6660B">
            <w:pPr>
              <w:pStyle w:val="iBAAGStandardText"/>
            </w:pPr>
          </w:p>
          <w:p w14:paraId="0CB8DF19" w14:textId="77777777" w:rsidR="00C6660B" w:rsidRPr="00DE556B" w:rsidRDefault="00C6660B" w:rsidP="00C6660B">
            <w:pPr>
              <w:pStyle w:val="iBAAGStandardTextBold"/>
            </w:pPr>
            <w:r w:rsidRPr="00DE556B">
              <w:t>Is prior authorization needed?</w:t>
            </w:r>
          </w:p>
          <w:p w14:paraId="2B537E67" w14:textId="77777777" w:rsidR="00C6660B" w:rsidRPr="00DE556B" w:rsidRDefault="00C6660B" w:rsidP="00C6660B">
            <w:pPr>
              <w:pStyle w:val="iBAAGStandardText"/>
            </w:pPr>
            <w:r w:rsidRPr="00DE556B">
              <w:t>No</w:t>
            </w:r>
          </w:p>
          <w:p w14:paraId="3D24F15C" w14:textId="77777777" w:rsidR="00C6660B" w:rsidRPr="00DE556B" w:rsidRDefault="00C6660B" w:rsidP="00C6660B">
            <w:pPr>
              <w:pStyle w:val="iBAAGStandardText"/>
            </w:pPr>
          </w:p>
          <w:p w14:paraId="4D4C3C40" w14:textId="77777777" w:rsidR="00C6660B" w:rsidRPr="00DE556B" w:rsidRDefault="00C6660B" w:rsidP="00C6660B">
            <w:pPr>
              <w:pStyle w:val="iBAAGStandardText"/>
            </w:pPr>
          </w:p>
        </w:tc>
        <w:tc>
          <w:tcPr>
            <w:tcW w:w="3290" w:type="dxa"/>
            <w:shd w:val="clear" w:color="auto" w:fill="FFFFFF" w:themeFill="background1"/>
          </w:tcPr>
          <w:p w14:paraId="00B03753" w14:textId="77777777" w:rsidR="00C6660B" w:rsidRPr="00DE556B" w:rsidRDefault="00C6660B" w:rsidP="00C6660B">
            <w:pPr>
              <w:pStyle w:val="iBAAGStandardText"/>
            </w:pPr>
            <w:r w:rsidRPr="00DE556B">
              <w:t xml:space="preserve">No coverage for: </w:t>
            </w:r>
          </w:p>
          <w:p w14:paraId="034716FD" w14:textId="77777777" w:rsidR="00C6660B" w:rsidRPr="00DE556B" w:rsidRDefault="00C6660B" w:rsidP="00C6660B">
            <w:pPr>
              <w:pStyle w:val="iBAAGLevel1Bullets"/>
            </w:pPr>
            <w:r w:rsidRPr="00DE556B">
              <w:t>deodorants</w:t>
            </w:r>
          </w:p>
          <w:p w14:paraId="5949A55A" w14:textId="77777777" w:rsidR="00C6660B" w:rsidRPr="00DE556B" w:rsidRDefault="00C6660B" w:rsidP="00C6660B">
            <w:pPr>
              <w:pStyle w:val="iBAAGLevel1Bullets"/>
            </w:pPr>
            <w:r w:rsidRPr="00DE556B">
              <w:t>filters</w:t>
            </w:r>
          </w:p>
          <w:p w14:paraId="795950EF" w14:textId="77777777" w:rsidR="00C6660B" w:rsidRPr="00DE556B" w:rsidRDefault="00C6660B" w:rsidP="00C6660B">
            <w:pPr>
              <w:pStyle w:val="iBAAGLevel1Bullets"/>
            </w:pPr>
            <w:r w:rsidRPr="00DE556B">
              <w:t>lubricants</w:t>
            </w:r>
          </w:p>
          <w:p w14:paraId="7282CD3E" w14:textId="77777777" w:rsidR="00C6660B" w:rsidRPr="00DE556B" w:rsidRDefault="00C6660B" w:rsidP="00C6660B">
            <w:pPr>
              <w:pStyle w:val="iBAAGLevel1Bullets"/>
            </w:pPr>
            <w:r w:rsidRPr="00DE556B">
              <w:t>tape</w:t>
            </w:r>
          </w:p>
          <w:p w14:paraId="1F08BD6F" w14:textId="77777777" w:rsidR="00C6660B" w:rsidRPr="00DE556B" w:rsidRDefault="00C6660B" w:rsidP="00C6660B">
            <w:pPr>
              <w:pStyle w:val="iBAAGLevel1Bullets"/>
            </w:pPr>
            <w:r w:rsidRPr="00DE556B">
              <w:t>appliance cleaners</w:t>
            </w:r>
          </w:p>
          <w:p w14:paraId="2D58132F" w14:textId="77777777" w:rsidR="00C6660B" w:rsidRPr="00DE556B" w:rsidRDefault="00C6660B" w:rsidP="00C6660B">
            <w:pPr>
              <w:pStyle w:val="iBAAGLevel1Bullets"/>
            </w:pPr>
            <w:r w:rsidRPr="00DE556B">
              <w:t>adhesive and remover</w:t>
            </w:r>
          </w:p>
          <w:p w14:paraId="26E4ACF8" w14:textId="77777777" w:rsidR="00C6660B" w:rsidRPr="00DE556B" w:rsidRDefault="00C6660B" w:rsidP="00C6660B">
            <w:pPr>
              <w:pStyle w:val="iBAAGLevel1Bullets"/>
            </w:pPr>
            <w:r w:rsidRPr="00DE556B">
              <w:t>other items not listed</w:t>
            </w:r>
          </w:p>
          <w:p w14:paraId="2DCC7718" w14:textId="77777777" w:rsidR="00C6660B" w:rsidRPr="00DE556B" w:rsidRDefault="00C6660B" w:rsidP="00C6660B">
            <w:pPr>
              <w:pStyle w:val="iBAAGStandardText"/>
            </w:pPr>
          </w:p>
          <w:p w14:paraId="180194C2" w14:textId="77777777" w:rsidR="00C6660B" w:rsidRPr="00DE556B" w:rsidRDefault="00C6660B" w:rsidP="00C6660B">
            <w:pPr>
              <w:pStyle w:val="iBAAGStandardText"/>
            </w:pPr>
          </w:p>
        </w:tc>
      </w:tr>
      <w:tr w:rsidR="00C6660B" w:rsidRPr="00DE556B" w14:paraId="58717D40" w14:textId="77777777" w:rsidTr="00C6660B">
        <w:tc>
          <w:tcPr>
            <w:tcW w:w="3400" w:type="dxa"/>
            <w:tcBorders>
              <w:bottom w:val="single" w:sz="4" w:space="0" w:color="000000" w:themeColor="text1"/>
            </w:tcBorders>
            <w:shd w:val="clear" w:color="auto" w:fill="31849B"/>
            <w:vAlign w:val="center"/>
          </w:tcPr>
          <w:p w14:paraId="58717D3C" w14:textId="075ADD8C"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42DEDEF4" w14:textId="77777777" w:rsidR="00C6660B" w:rsidRPr="00DE556B" w:rsidRDefault="00C6660B" w:rsidP="00C6660B">
            <w:pPr>
              <w:pStyle w:val="iBAAGTableHeader"/>
            </w:pPr>
            <w:r w:rsidRPr="00DE556B">
              <w:t>Your cost if you use</w:t>
            </w:r>
          </w:p>
          <w:p w14:paraId="3717A3B4" w14:textId="7B1C0B88"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BA5FFA9" w14:textId="77777777" w:rsidR="00C6660B" w:rsidRPr="00DE556B" w:rsidRDefault="00C6660B" w:rsidP="00C6660B">
            <w:pPr>
              <w:pStyle w:val="iBAAGTableHeader"/>
            </w:pPr>
            <w:r w:rsidRPr="00DE556B">
              <w:t>Your cost if you use</w:t>
            </w:r>
          </w:p>
          <w:p w14:paraId="58717D3D" w14:textId="2A4DF8B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24F794D0" w14:textId="77777777" w:rsidR="00C6660B" w:rsidRPr="00DE556B" w:rsidRDefault="00C6660B" w:rsidP="00C6660B">
            <w:pPr>
              <w:pStyle w:val="iBAAGTableHeader"/>
            </w:pPr>
            <w:r w:rsidRPr="00DE556B">
              <w:t>Your cost if you use U.S.</w:t>
            </w:r>
          </w:p>
          <w:p w14:paraId="58717D3E" w14:textId="4914C428"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3F" w14:textId="53C19892" w:rsidR="00C6660B" w:rsidRPr="00DE556B" w:rsidRDefault="00C6660B" w:rsidP="00C6660B">
            <w:pPr>
              <w:pStyle w:val="iBAAGTableHeader"/>
            </w:pPr>
            <w:r w:rsidRPr="00DE556B">
              <w:t>Limits &amp; Exceptions</w:t>
            </w:r>
          </w:p>
        </w:tc>
      </w:tr>
      <w:tr w:rsidR="00C6660B" w:rsidRPr="00DE556B" w14:paraId="58717D64" w14:textId="77777777" w:rsidTr="00C6660B">
        <w:tc>
          <w:tcPr>
            <w:tcW w:w="3400" w:type="dxa"/>
            <w:shd w:val="clear" w:color="auto" w:fill="FFFFFF" w:themeFill="background1"/>
          </w:tcPr>
          <w:p w14:paraId="58717D41" w14:textId="77777777" w:rsidR="00C6660B" w:rsidRPr="00DE556B" w:rsidRDefault="00C6660B" w:rsidP="00C6660B">
            <w:pPr>
              <w:pStyle w:val="iBAAGSituationBoxName"/>
            </w:pPr>
            <w:bookmarkStart w:id="113" w:name="Pharmaceutical_Products_Outpatient"/>
            <w:r w:rsidRPr="00DE556B">
              <w:t>Pharmaceutical Products – Outpatient</w:t>
            </w:r>
            <w:bookmarkEnd w:id="113"/>
            <w:r w:rsidRPr="00DE556B">
              <w:t xml:space="preserve"> </w:t>
            </w:r>
          </w:p>
          <w:p w14:paraId="58717D42" w14:textId="77777777" w:rsidR="00C6660B" w:rsidRPr="00DE556B" w:rsidRDefault="00C6660B" w:rsidP="00C6660B">
            <w:pPr>
              <w:pStyle w:val="iBAAGStandardText"/>
            </w:pPr>
          </w:p>
          <w:p w14:paraId="58717D43" w14:textId="77777777" w:rsidR="00C6660B" w:rsidRPr="00DE556B" w:rsidRDefault="00C6660B" w:rsidP="00C6660B">
            <w:pPr>
              <w:pStyle w:val="iBAAGStandardText"/>
            </w:pPr>
            <w:r w:rsidRPr="00DE556B">
              <w:rPr>
                <w:rStyle w:val="iBAAGStandardTextBoldChar"/>
              </w:rPr>
              <w:t xml:space="preserve">What </w:t>
            </w:r>
            <w:proofErr w:type="gramStart"/>
            <w:r w:rsidRPr="00DE556B">
              <w:rPr>
                <w:rStyle w:val="iBAAGStandardTextBoldChar"/>
              </w:rPr>
              <w:t>are</w:t>
            </w:r>
            <w:proofErr w:type="gramEnd"/>
            <w:r w:rsidRPr="00DE556B">
              <w:rPr>
                <w:rStyle w:val="iBAAGStandardTextBoldChar"/>
              </w:rPr>
              <w:t xml:space="preserve"> outpatient pharmaceutical products?</w:t>
            </w:r>
            <w:r w:rsidRPr="00DE556B">
              <w:t xml:space="preserve"> Medications administered by a medical provider and are covered under your medical benefits (not under pharmacy).</w:t>
            </w:r>
          </w:p>
          <w:p w14:paraId="58717D44" w14:textId="77777777" w:rsidR="00C6660B" w:rsidRPr="00DE556B" w:rsidRDefault="00C6660B" w:rsidP="00C6660B">
            <w:pPr>
              <w:pStyle w:val="iBAAGStandardText"/>
            </w:pPr>
          </w:p>
          <w:p w14:paraId="58717D45" w14:textId="77777777" w:rsidR="00C6660B" w:rsidRPr="00DE556B" w:rsidRDefault="00C6660B" w:rsidP="00C6660B">
            <w:pPr>
              <w:pStyle w:val="iBAAGStandardText"/>
            </w:pPr>
            <w:r w:rsidRPr="00DE556B">
              <w:t>These products can be given in:</w:t>
            </w:r>
          </w:p>
          <w:p w14:paraId="58717D46" w14:textId="77777777" w:rsidR="00C6660B" w:rsidRPr="00DE556B" w:rsidRDefault="00C6660B" w:rsidP="00C6660B">
            <w:pPr>
              <w:pStyle w:val="iBAAGLevel1Bullets"/>
            </w:pPr>
            <w:r w:rsidRPr="00DE556B">
              <w:t>An outpatient facility</w:t>
            </w:r>
          </w:p>
          <w:p w14:paraId="58717D47" w14:textId="77777777" w:rsidR="00C6660B" w:rsidRPr="00DE556B" w:rsidRDefault="00C6660B" w:rsidP="00C6660B">
            <w:pPr>
              <w:pStyle w:val="iBAAGLevel1Bullets"/>
            </w:pPr>
            <w:r w:rsidRPr="00DE556B">
              <w:t>Doctor’s office</w:t>
            </w:r>
          </w:p>
          <w:p w14:paraId="58717D48" w14:textId="77777777" w:rsidR="00C6660B" w:rsidRPr="00DE556B" w:rsidRDefault="00C6660B" w:rsidP="00C6660B">
            <w:pPr>
              <w:pStyle w:val="iBAAGLevel1Bullets"/>
            </w:pPr>
            <w:r w:rsidRPr="00DE556B">
              <w:t>The home</w:t>
            </w:r>
          </w:p>
          <w:p w14:paraId="58717D49" w14:textId="77777777" w:rsidR="00C6660B" w:rsidRPr="00DE556B" w:rsidRDefault="00C6660B" w:rsidP="00C6660B">
            <w:pPr>
              <w:pStyle w:val="iBAAGStandardText"/>
            </w:pPr>
          </w:p>
          <w:p w14:paraId="58717D4A" w14:textId="77777777" w:rsidR="00C6660B" w:rsidRPr="00DE556B" w:rsidRDefault="00C6660B" w:rsidP="00C6660B">
            <w:pPr>
              <w:pStyle w:val="iBAAGStandardTextBold"/>
            </w:pPr>
            <w:r w:rsidRPr="00DE556B">
              <w:t xml:space="preserve">Want more information? </w:t>
            </w:r>
          </w:p>
          <w:p w14:paraId="58717D4B" w14:textId="56C2F6AD" w:rsidR="00C6660B" w:rsidRPr="00DE556B" w:rsidRDefault="00C6660B" w:rsidP="00C6660B">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4C" w14:textId="77777777" w:rsidR="00C6660B" w:rsidRPr="00DE556B" w:rsidRDefault="00C6660B" w:rsidP="00C6660B">
            <w:pPr>
              <w:pStyle w:val="iBAAGStandardText"/>
            </w:pPr>
          </w:p>
        </w:tc>
        <w:tc>
          <w:tcPr>
            <w:tcW w:w="2129" w:type="dxa"/>
            <w:shd w:val="clear" w:color="auto" w:fill="FFFFFF" w:themeFill="background1"/>
          </w:tcPr>
          <w:p w14:paraId="15EC3A37"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001BC4D2" w14:textId="77777777" w:rsidR="00C6660B" w:rsidRPr="00DE556B" w:rsidRDefault="00C6660B" w:rsidP="00C6660B">
            <w:pPr>
              <w:pStyle w:val="iBAAGStandardText"/>
            </w:pPr>
          </w:p>
          <w:p w14:paraId="142E1381" w14:textId="77777777" w:rsidR="00C6660B" w:rsidRPr="00DE556B" w:rsidRDefault="00C6660B" w:rsidP="00C6660B">
            <w:pPr>
              <w:pStyle w:val="iBAAGStandardTextBold"/>
            </w:pPr>
            <w:r w:rsidRPr="00DE556B">
              <w:t>Is prior authorization needed?</w:t>
            </w:r>
          </w:p>
          <w:p w14:paraId="45B18B52" w14:textId="77777777" w:rsidR="00C6660B" w:rsidRPr="00DE556B" w:rsidRDefault="00C6660B" w:rsidP="00C6660B">
            <w:pPr>
              <w:pStyle w:val="iBAAGStandardText"/>
            </w:pPr>
            <w:r w:rsidRPr="00DE556B">
              <w:t>No</w:t>
            </w:r>
          </w:p>
          <w:p w14:paraId="31050ACB" w14:textId="6FD12627" w:rsidR="00C6660B" w:rsidRPr="00DE556B" w:rsidRDefault="00C6660B" w:rsidP="00C6660B">
            <w:pPr>
              <w:pStyle w:val="iBAAGStandardText"/>
              <w:rPr>
                <w:rStyle w:val="iBAAGStandardTextBoldChar"/>
                <w:szCs w:val="22"/>
              </w:rPr>
            </w:pPr>
          </w:p>
        </w:tc>
        <w:tc>
          <w:tcPr>
            <w:tcW w:w="2129" w:type="dxa"/>
            <w:shd w:val="clear" w:color="auto" w:fill="FFFFFF" w:themeFill="background1"/>
          </w:tcPr>
          <w:p w14:paraId="58717D4D" w14:textId="06058B74" w:rsidR="00C6660B" w:rsidRPr="00DE556B" w:rsidRDefault="00C6660B" w:rsidP="00C6660B">
            <w:pPr>
              <w:pStyle w:val="iBAAGStandardText"/>
            </w:pPr>
            <w:r>
              <w:rPr>
                <w:rStyle w:val="iBAAGStandardTextBoldChar"/>
              </w:rPr>
              <w:t>20%</w:t>
            </w:r>
            <w:r w:rsidRPr="00DE556B">
              <w:t xml:space="preserve"> co-insurance, after you pay the deductible.</w:t>
            </w:r>
          </w:p>
          <w:p w14:paraId="58717D4E" w14:textId="77777777" w:rsidR="00C6660B" w:rsidRPr="00DE556B" w:rsidRDefault="00C6660B" w:rsidP="00C6660B">
            <w:pPr>
              <w:pStyle w:val="iBAAGStandardText"/>
            </w:pPr>
          </w:p>
          <w:p w14:paraId="58717D4F" w14:textId="77777777" w:rsidR="00C6660B" w:rsidRPr="00DE556B" w:rsidRDefault="00C6660B" w:rsidP="00C6660B">
            <w:pPr>
              <w:pStyle w:val="iBAAGStandardTextBold"/>
            </w:pPr>
            <w:r w:rsidRPr="00DE556B">
              <w:t>Is prior authorization needed?</w:t>
            </w:r>
          </w:p>
          <w:p w14:paraId="58717D50" w14:textId="77777777" w:rsidR="00C6660B" w:rsidRPr="00DE556B" w:rsidRDefault="00C6660B" w:rsidP="00C6660B">
            <w:pPr>
              <w:pStyle w:val="iBAAGStandardText"/>
            </w:pPr>
            <w:r w:rsidRPr="00DE556B">
              <w:t>No</w:t>
            </w:r>
          </w:p>
          <w:p w14:paraId="58717D51" w14:textId="77777777" w:rsidR="00C6660B" w:rsidRPr="00DE556B" w:rsidRDefault="00C6660B" w:rsidP="00C6660B">
            <w:pPr>
              <w:pStyle w:val="iBAAGStandardText"/>
            </w:pPr>
          </w:p>
          <w:p w14:paraId="58717D52" w14:textId="77777777" w:rsidR="00C6660B" w:rsidRPr="00DE556B" w:rsidRDefault="00C6660B" w:rsidP="00C6660B">
            <w:pPr>
              <w:pStyle w:val="iBAAGStandardText"/>
            </w:pPr>
          </w:p>
        </w:tc>
        <w:tc>
          <w:tcPr>
            <w:tcW w:w="2581" w:type="dxa"/>
            <w:shd w:val="clear" w:color="auto" w:fill="FFFFFF" w:themeFill="background1"/>
          </w:tcPr>
          <w:p w14:paraId="58717D53" w14:textId="1DC3A5DA" w:rsidR="00C6660B" w:rsidRPr="00DE556B" w:rsidRDefault="00C6660B" w:rsidP="00C6660B">
            <w:pPr>
              <w:pStyle w:val="iBAAGStandardText"/>
            </w:pPr>
            <w:r>
              <w:rPr>
                <w:rStyle w:val="iBAAGStandardTextBoldChar"/>
              </w:rPr>
              <w:t>50%</w:t>
            </w:r>
            <w:r w:rsidRPr="00DE556B">
              <w:t xml:space="preserve"> co-insurance, after you pay the deductible.</w:t>
            </w:r>
          </w:p>
          <w:p w14:paraId="58717D54" w14:textId="77777777" w:rsidR="00C6660B" w:rsidRPr="00DE556B" w:rsidRDefault="00C6660B" w:rsidP="00C6660B">
            <w:pPr>
              <w:pStyle w:val="iBAAGStandardText"/>
            </w:pPr>
          </w:p>
          <w:p w14:paraId="58717D55" w14:textId="77777777" w:rsidR="00C6660B" w:rsidRPr="00DE556B" w:rsidRDefault="00C6660B" w:rsidP="00C6660B">
            <w:pPr>
              <w:pStyle w:val="iBAAGStandardTextBold"/>
            </w:pPr>
            <w:r w:rsidRPr="00DE556B">
              <w:t>Is prior authorization needed?</w:t>
            </w:r>
          </w:p>
          <w:p w14:paraId="765A380E" w14:textId="77777777" w:rsidR="00C6660B" w:rsidRDefault="00C6660B" w:rsidP="00C6660B">
            <w:pPr>
              <w:pStyle w:val="iBAAGStandardText"/>
            </w:pPr>
            <w:r>
              <w:t>No</w:t>
            </w:r>
          </w:p>
          <w:p w14:paraId="58717D60" w14:textId="6AEEDDFA" w:rsidR="00C6660B" w:rsidRPr="00DE556B" w:rsidRDefault="00C6660B" w:rsidP="00C6660B">
            <w:pPr>
              <w:pStyle w:val="iBAAGStandardText"/>
            </w:pPr>
          </w:p>
          <w:p w14:paraId="58717D61" w14:textId="77777777" w:rsidR="00C6660B" w:rsidRPr="00DE556B" w:rsidRDefault="00C6660B" w:rsidP="00C6660B">
            <w:pPr>
              <w:pStyle w:val="iBAAGStandardText"/>
            </w:pPr>
          </w:p>
        </w:tc>
        <w:tc>
          <w:tcPr>
            <w:tcW w:w="3290" w:type="dxa"/>
            <w:shd w:val="clear" w:color="auto" w:fill="FFFFFF" w:themeFill="background1"/>
          </w:tcPr>
          <w:p w14:paraId="58717D62" w14:textId="77777777" w:rsidR="00C6660B" w:rsidRPr="00DE556B" w:rsidRDefault="00C6660B" w:rsidP="00C6660B">
            <w:pPr>
              <w:pStyle w:val="iBAAGStandardText"/>
            </w:pPr>
            <w:r w:rsidRPr="00DE556B">
              <w:t xml:space="preserve">If the service is provided in a doctor’s office, additional co-pays, deductible and co-insurance may apply.  </w:t>
            </w:r>
          </w:p>
          <w:p w14:paraId="000CED81" w14:textId="77777777" w:rsidR="00C6660B" w:rsidRPr="00DE556B" w:rsidRDefault="00C6660B" w:rsidP="00C6660B">
            <w:pPr>
              <w:pStyle w:val="iBAAGStandardText"/>
            </w:pPr>
          </w:p>
          <w:p w14:paraId="58717D63" w14:textId="6D0E37A6" w:rsidR="00C6660B" w:rsidRPr="00DE556B" w:rsidRDefault="00C6660B" w:rsidP="00C6660B">
            <w:pPr>
              <w:pStyle w:val="iBAAGStandardText"/>
            </w:pPr>
          </w:p>
        </w:tc>
      </w:tr>
      <w:tr w:rsidR="00C6660B" w:rsidRPr="00DE556B" w14:paraId="2DAE5380" w14:textId="77777777" w:rsidTr="00C6660B">
        <w:tc>
          <w:tcPr>
            <w:tcW w:w="3400" w:type="dxa"/>
            <w:tcBorders>
              <w:bottom w:val="single" w:sz="4" w:space="0" w:color="000000" w:themeColor="text1"/>
            </w:tcBorders>
            <w:shd w:val="clear" w:color="auto" w:fill="31849B"/>
            <w:vAlign w:val="center"/>
          </w:tcPr>
          <w:p w14:paraId="33754573" w14:textId="523F0B41"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79F90C2" w14:textId="77777777" w:rsidR="00C6660B" w:rsidRPr="00DE556B" w:rsidRDefault="00C6660B" w:rsidP="00C6660B">
            <w:pPr>
              <w:pStyle w:val="iBAAGTableHeader"/>
            </w:pPr>
            <w:r w:rsidRPr="00DE556B">
              <w:t>Your cost if you use</w:t>
            </w:r>
          </w:p>
          <w:p w14:paraId="34F62904" w14:textId="1F813BA5"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BD9E243" w14:textId="77777777" w:rsidR="00C6660B" w:rsidRPr="00DE556B" w:rsidRDefault="00C6660B" w:rsidP="00C6660B">
            <w:pPr>
              <w:pStyle w:val="iBAAGTableHeader"/>
            </w:pPr>
            <w:r w:rsidRPr="00DE556B">
              <w:t>Your cost if you use</w:t>
            </w:r>
          </w:p>
          <w:p w14:paraId="629048EE" w14:textId="30C9FC75"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FE6DF5B" w14:textId="77777777" w:rsidR="00C6660B" w:rsidRPr="00DE556B" w:rsidRDefault="00C6660B" w:rsidP="00C6660B">
            <w:pPr>
              <w:pStyle w:val="iBAAGTableHeader"/>
            </w:pPr>
            <w:r w:rsidRPr="00DE556B">
              <w:t>Your cost if you use U.S.</w:t>
            </w:r>
          </w:p>
          <w:p w14:paraId="544AC16E" w14:textId="67139181"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2EB732C" w14:textId="74C1EDD5" w:rsidR="00C6660B" w:rsidRPr="00DE556B" w:rsidRDefault="00C6660B" w:rsidP="00C6660B">
            <w:pPr>
              <w:pStyle w:val="iBAAGTableHeader"/>
            </w:pPr>
            <w:r w:rsidRPr="00DE556B">
              <w:t>Limits &amp; Exceptions</w:t>
            </w:r>
          </w:p>
        </w:tc>
      </w:tr>
      <w:tr w:rsidR="00C6660B" w:rsidRPr="00DE556B" w14:paraId="33F301B5" w14:textId="77777777" w:rsidTr="00C6660B">
        <w:tc>
          <w:tcPr>
            <w:tcW w:w="3400" w:type="dxa"/>
            <w:tcBorders>
              <w:bottom w:val="single" w:sz="4" w:space="0" w:color="000000" w:themeColor="text1"/>
            </w:tcBorders>
            <w:shd w:val="clear" w:color="auto" w:fill="auto"/>
          </w:tcPr>
          <w:p w14:paraId="15927043" w14:textId="711B03B1" w:rsidR="00C6660B" w:rsidRPr="00DE556B" w:rsidRDefault="00C6660B" w:rsidP="00C6660B">
            <w:pPr>
              <w:pStyle w:val="iBAAGSituationBoxName"/>
            </w:pPr>
            <w:bookmarkStart w:id="114" w:name="Private_Duty_Nursing"/>
            <w:r w:rsidRPr="00DE556B">
              <w:t>Private Duty Nursing</w:t>
            </w:r>
            <w:bookmarkEnd w:id="114"/>
          </w:p>
          <w:p w14:paraId="2DE96CB1" w14:textId="77777777" w:rsidR="00C6660B" w:rsidRPr="00DE556B" w:rsidRDefault="00C6660B" w:rsidP="00C6660B">
            <w:pPr>
              <w:pStyle w:val="iBAAGSituationBoxName"/>
            </w:pPr>
          </w:p>
          <w:p w14:paraId="6EFB9E89" w14:textId="77777777" w:rsidR="00C6660B" w:rsidRPr="00DE556B" w:rsidRDefault="00C6660B" w:rsidP="00C6660B">
            <w:pPr>
              <w:pStyle w:val="iBAAGStandardTextBold"/>
            </w:pPr>
            <w:r w:rsidRPr="00DE556B">
              <w:t>What is private duty nursing?</w:t>
            </w:r>
          </w:p>
          <w:p w14:paraId="11681493" w14:textId="60EA0805" w:rsidR="00C6660B" w:rsidRPr="00DE556B" w:rsidRDefault="00C6660B" w:rsidP="00C6660B">
            <w:pPr>
              <w:pStyle w:val="iBAAGStandardText"/>
            </w:pPr>
            <w:r w:rsidRPr="00DE556B">
              <w:t>Nursing services provided in your home.</w:t>
            </w:r>
          </w:p>
          <w:p w14:paraId="3C3B220D" w14:textId="77777777" w:rsidR="00C6660B" w:rsidRPr="00DE556B" w:rsidRDefault="00C6660B" w:rsidP="00C6660B">
            <w:pPr>
              <w:pStyle w:val="iBAAGLevel1Bullets"/>
              <w:numPr>
                <w:ilvl w:val="0"/>
                <w:numId w:val="0"/>
              </w:numPr>
              <w:ind w:left="450" w:hanging="360"/>
              <w:rPr>
                <w:rStyle w:val="InstructionalTextChar"/>
              </w:rPr>
            </w:pPr>
          </w:p>
          <w:p w14:paraId="43962357" w14:textId="77777777" w:rsidR="00C6660B" w:rsidRPr="00DE556B" w:rsidRDefault="00C6660B" w:rsidP="00C6660B">
            <w:pPr>
              <w:pStyle w:val="iBAAGStandardTextBold"/>
            </w:pPr>
            <w:r w:rsidRPr="00DE556B">
              <w:t xml:space="preserve">Want more information? </w:t>
            </w:r>
          </w:p>
          <w:p w14:paraId="71D6998B" w14:textId="77777777" w:rsidR="00C6660B" w:rsidRPr="00DE556B" w:rsidRDefault="00C6660B" w:rsidP="00C6660B">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027C3BD8" w14:textId="22D88B0D" w:rsidR="00C6660B" w:rsidRPr="00DE556B" w:rsidRDefault="00C6660B" w:rsidP="00C6660B">
            <w:pPr>
              <w:pStyle w:val="iBAAGLevel1Bullets"/>
              <w:numPr>
                <w:ilvl w:val="0"/>
                <w:numId w:val="0"/>
              </w:numPr>
            </w:pPr>
          </w:p>
        </w:tc>
        <w:tc>
          <w:tcPr>
            <w:tcW w:w="2129" w:type="dxa"/>
            <w:tcBorders>
              <w:bottom w:val="single" w:sz="4" w:space="0" w:color="000000" w:themeColor="text1"/>
            </w:tcBorders>
            <w:shd w:val="clear" w:color="auto" w:fill="auto"/>
          </w:tcPr>
          <w:p w14:paraId="6D8E2666" w14:textId="0822A9B8" w:rsidR="00C6660B" w:rsidRPr="006141D1" w:rsidRDefault="00C6660B" w:rsidP="00C6660B">
            <w:pPr>
              <w:pStyle w:val="iBAAGStandardText"/>
              <w:rPr>
                <w:rStyle w:val="InstructionalTextChar"/>
              </w:rPr>
            </w:pPr>
            <w:r w:rsidRPr="006141D1">
              <w:t>International benefits are not covered.</w:t>
            </w:r>
          </w:p>
          <w:p w14:paraId="2A12B97B" w14:textId="37B80F09" w:rsidR="00C6660B" w:rsidRPr="006141D1" w:rsidRDefault="00C6660B" w:rsidP="00C6660B"/>
          <w:p w14:paraId="73106C69" w14:textId="77777777" w:rsidR="00C6660B" w:rsidRPr="006141D1" w:rsidRDefault="00C6660B" w:rsidP="00C6660B">
            <w:pPr>
              <w:pStyle w:val="iBAAGStandardText"/>
            </w:pPr>
          </w:p>
        </w:tc>
        <w:tc>
          <w:tcPr>
            <w:tcW w:w="2129" w:type="dxa"/>
            <w:tcBorders>
              <w:bottom w:val="single" w:sz="4" w:space="0" w:color="000000" w:themeColor="text1"/>
            </w:tcBorders>
            <w:shd w:val="clear" w:color="auto" w:fill="auto"/>
          </w:tcPr>
          <w:p w14:paraId="581BF906" w14:textId="5F68B961" w:rsidR="00C6660B" w:rsidRPr="006141D1" w:rsidRDefault="00C6660B" w:rsidP="00C6660B">
            <w:pPr>
              <w:pStyle w:val="iBAAGStandardText"/>
            </w:pPr>
            <w:r w:rsidRPr="006141D1">
              <w:t>U.S. network benefits are not covered.</w:t>
            </w:r>
            <w:r w:rsidRPr="006141D1" w:rsidDel="00C56FFA">
              <w:rPr>
                <w:rStyle w:val="InstructionalTextChar"/>
              </w:rPr>
              <w:t xml:space="preserve"> </w:t>
            </w:r>
          </w:p>
        </w:tc>
        <w:tc>
          <w:tcPr>
            <w:tcW w:w="2581" w:type="dxa"/>
            <w:tcBorders>
              <w:bottom w:val="single" w:sz="4" w:space="0" w:color="000000" w:themeColor="text1"/>
            </w:tcBorders>
            <w:shd w:val="clear" w:color="auto" w:fill="auto"/>
          </w:tcPr>
          <w:p w14:paraId="442D35C5" w14:textId="4C8D5B51" w:rsidR="00C6660B" w:rsidRPr="006141D1" w:rsidRDefault="00C6660B" w:rsidP="00C6660B">
            <w:pPr>
              <w:pStyle w:val="iBAAGStandardText"/>
            </w:pPr>
            <w:r w:rsidRPr="006141D1">
              <w:t>U.S. out-of-network benefits are not covered.</w:t>
            </w:r>
            <w:r w:rsidRPr="006141D1" w:rsidDel="00C56FFA">
              <w:rPr>
                <w:rStyle w:val="InstructionalTextChar"/>
              </w:rPr>
              <w:t xml:space="preserve"> </w:t>
            </w:r>
          </w:p>
        </w:tc>
        <w:tc>
          <w:tcPr>
            <w:tcW w:w="3290" w:type="dxa"/>
            <w:tcBorders>
              <w:bottom w:val="single" w:sz="4" w:space="0" w:color="000000" w:themeColor="text1"/>
            </w:tcBorders>
            <w:shd w:val="clear" w:color="auto" w:fill="auto"/>
          </w:tcPr>
          <w:p w14:paraId="1F5E818B" w14:textId="248253E7" w:rsidR="00C6660B" w:rsidRPr="006141D1" w:rsidRDefault="00C6660B">
            <w:pPr>
              <w:pStyle w:val="iBAAGStandardText"/>
            </w:pPr>
            <w:r w:rsidRPr="006141D1">
              <w:t>No coverage for private duty nursing.</w:t>
            </w:r>
          </w:p>
          <w:p w14:paraId="185C1356" w14:textId="77777777" w:rsidR="00C6660B" w:rsidRPr="006141D1" w:rsidRDefault="00C6660B" w:rsidP="00C6660B"/>
          <w:p w14:paraId="501612A6" w14:textId="77777777" w:rsidR="00C6660B" w:rsidRPr="006141D1" w:rsidRDefault="00C6660B" w:rsidP="00C6660B">
            <w:pPr>
              <w:ind w:firstLine="720"/>
            </w:pPr>
          </w:p>
        </w:tc>
      </w:tr>
      <w:tr w:rsidR="00C6660B" w:rsidRPr="00DE556B" w14:paraId="58717D6B" w14:textId="77777777" w:rsidTr="00C6660B">
        <w:tc>
          <w:tcPr>
            <w:tcW w:w="3400" w:type="dxa"/>
            <w:tcBorders>
              <w:bottom w:val="single" w:sz="4" w:space="0" w:color="000000" w:themeColor="text1"/>
            </w:tcBorders>
            <w:shd w:val="clear" w:color="auto" w:fill="31849B"/>
            <w:vAlign w:val="center"/>
          </w:tcPr>
          <w:p w14:paraId="58717D65" w14:textId="2D6860F3"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088DC1FD" w14:textId="77777777" w:rsidR="00C6660B" w:rsidRPr="00DE556B" w:rsidRDefault="00C6660B" w:rsidP="00C6660B">
            <w:pPr>
              <w:pStyle w:val="iBAAGTableHeader"/>
            </w:pPr>
            <w:r w:rsidRPr="00DE556B">
              <w:t>Your cost if you use</w:t>
            </w:r>
          </w:p>
          <w:p w14:paraId="0D73C514" w14:textId="4157B85D" w:rsidR="00C6660B" w:rsidRPr="00DE556B" w:rsidRDefault="00C6660B" w:rsidP="00C6660B">
            <w:pPr>
              <w:pStyle w:val="iBAAGTableHeader"/>
            </w:pPr>
            <w:r w:rsidRPr="00DE556B">
              <w:lastRenderedPageBreak/>
              <w:t>International benefits</w:t>
            </w:r>
          </w:p>
        </w:tc>
        <w:tc>
          <w:tcPr>
            <w:tcW w:w="2129" w:type="dxa"/>
            <w:tcBorders>
              <w:bottom w:val="single" w:sz="4" w:space="0" w:color="000000" w:themeColor="text1"/>
            </w:tcBorders>
            <w:shd w:val="clear" w:color="auto" w:fill="31849B"/>
            <w:vAlign w:val="center"/>
          </w:tcPr>
          <w:p w14:paraId="45C0D08E" w14:textId="77777777" w:rsidR="00C6660B" w:rsidRPr="00DE556B" w:rsidRDefault="00C6660B" w:rsidP="00C6660B">
            <w:pPr>
              <w:pStyle w:val="iBAAGTableHeader"/>
            </w:pPr>
            <w:r w:rsidRPr="00DE556B">
              <w:lastRenderedPageBreak/>
              <w:t>Your cost if you use</w:t>
            </w:r>
          </w:p>
          <w:p w14:paraId="58717D67" w14:textId="110DC210" w:rsidR="00C6660B" w:rsidRPr="00DE556B" w:rsidRDefault="00C6660B" w:rsidP="00C6660B">
            <w:pPr>
              <w:pStyle w:val="iBAAGTableHeader"/>
            </w:pPr>
            <w:r w:rsidRPr="00DE556B">
              <w:lastRenderedPageBreak/>
              <w:t>U.S. Network benefits</w:t>
            </w:r>
          </w:p>
        </w:tc>
        <w:tc>
          <w:tcPr>
            <w:tcW w:w="2581" w:type="dxa"/>
            <w:tcBorders>
              <w:bottom w:val="single" w:sz="4" w:space="0" w:color="000000" w:themeColor="text1"/>
            </w:tcBorders>
            <w:shd w:val="clear" w:color="auto" w:fill="31849B"/>
            <w:vAlign w:val="center"/>
          </w:tcPr>
          <w:p w14:paraId="77F5282E" w14:textId="77777777" w:rsidR="00C6660B" w:rsidRPr="00DE556B" w:rsidRDefault="00C6660B" w:rsidP="00C6660B">
            <w:pPr>
              <w:pStyle w:val="iBAAGTableHeader"/>
            </w:pPr>
            <w:r w:rsidRPr="00DE556B">
              <w:lastRenderedPageBreak/>
              <w:t>Your cost if you use U.S.</w:t>
            </w:r>
          </w:p>
          <w:p w14:paraId="58717D69" w14:textId="131367BF" w:rsidR="00C6660B" w:rsidRPr="00DE556B" w:rsidRDefault="00C6660B" w:rsidP="00C6660B">
            <w:pPr>
              <w:pStyle w:val="iBAAGTableHeader"/>
            </w:pPr>
            <w:r w:rsidRPr="00DE556B">
              <w:lastRenderedPageBreak/>
              <w:t>Out-of-Network benefits</w:t>
            </w:r>
          </w:p>
        </w:tc>
        <w:tc>
          <w:tcPr>
            <w:tcW w:w="3290" w:type="dxa"/>
            <w:tcBorders>
              <w:bottom w:val="single" w:sz="4" w:space="0" w:color="000000" w:themeColor="text1"/>
            </w:tcBorders>
            <w:shd w:val="clear" w:color="auto" w:fill="31849B"/>
            <w:vAlign w:val="center"/>
          </w:tcPr>
          <w:p w14:paraId="58717D6A" w14:textId="77777777" w:rsidR="00C6660B" w:rsidRPr="00DE556B" w:rsidRDefault="00C6660B" w:rsidP="00C6660B">
            <w:pPr>
              <w:pStyle w:val="iBAAGTableHeader"/>
            </w:pPr>
            <w:r w:rsidRPr="00DE556B">
              <w:lastRenderedPageBreak/>
              <w:t>Limits &amp; Exceptions</w:t>
            </w:r>
          </w:p>
        </w:tc>
      </w:tr>
      <w:tr w:rsidR="00C6660B" w:rsidRPr="00DE556B" w14:paraId="58717D95" w14:textId="77777777" w:rsidTr="00C6660B">
        <w:tc>
          <w:tcPr>
            <w:tcW w:w="3400" w:type="dxa"/>
            <w:shd w:val="clear" w:color="auto" w:fill="FFFFFF" w:themeFill="background1"/>
          </w:tcPr>
          <w:p w14:paraId="58717D6C" w14:textId="77777777" w:rsidR="00C6660B" w:rsidRPr="00DE556B" w:rsidRDefault="00C6660B" w:rsidP="00C6660B">
            <w:pPr>
              <w:pStyle w:val="iBAAGSituationBoxName"/>
            </w:pPr>
            <w:bookmarkStart w:id="115" w:name="Prosthetic_Devices"/>
            <w:r w:rsidRPr="00DE556B">
              <w:t>Prosthetics</w:t>
            </w:r>
            <w:bookmarkEnd w:id="115"/>
            <w:r w:rsidRPr="00DE556B">
              <w:t xml:space="preserve"> </w:t>
            </w:r>
          </w:p>
          <w:p w14:paraId="58717D6D" w14:textId="77777777" w:rsidR="00C6660B" w:rsidRPr="00DE556B" w:rsidRDefault="00C6660B" w:rsidP="00C6660B">
            <w:pPr>
              <w:pStyle w:val="iBAAGStandardText"/>
            </w:pPr>
          </w:p>
          <w:p w14:paraId="58717D6E" w14:textId="77777777" w:rsidR="00C6660B" w:rsidRPr="00DE556B" w:rsidRDefault="00C6660B" w:rsidP="00C6660B">
            <w:pPr>
              <w:pStyle w:val="iBAAGStandardText"/>
            </w:pPr>
            <w:r w:rsidRPr="00DE556B">
              <w:t>External devices that replace a limb or a body part, limited to:</w:t>
            </w:r>
          </w:p>
          <w:p w14:paraId="58717D6F" w14:textId="77777777" w:rsidR="00C6660B" w:rsidRPr="00DE556B" w:rsidRDefault="00C6660B" w:rsidP="00C6660B">
            <w:pPr>
              <w:pStyle w:val="iBAAGLevel1Bullets"/>
            </w:pPr>
            <w:r w:rsidRPr="00DE556B">
              <w:t>Artificial arms, legs, feet and hands</w:t>
            </w:r>
          </w:p>
          <w:p w14:paraId="58717D70" w14:textId="77777777" w:rsidR="00C6660B" w:rsidRPr="00DE556B" w:rsidRDefault="00C6660B" w:rsidP="00C6660B">
            <w:pPr>
              <w:pStyle w:val="iBAAGLevel1Bullets"/>
            </w:pPr>
            <w:r w:rsidRPr="00DE556B">
              <w:t>Artificial face, eyes, ears and nose</w:t>
            </w:r>
          </w:p>
          <w:p w14:paraId="58717D71" w14:textId="1567473D" w:rsidR="00C6660B" w:rsidRDefault="00C6660B" w:rsidP="00C6660B">
            <w:pPr>
              <w:pStyle w:val="iBAAGLevel1Bullets"/>
            </w:pPr>
            <w:r w:rsidRPr="00DE556B">
              <w:t>Breast prosthesis, including mastectomy bras and lymphedema stockings for the arms</w:t>
            </w:r>
          </w:p>
          <w:p w14:paraId="3624BA77" w14:textId="3A122FC3" w:rsidR="00C6660B" w:rsidRPr="00DE556B" w:rsidRDefault="00C6660B" w:rsidP="00C6660B">
            <w:pPr>
              <w:pStyle w:val="iBAAGLevel1Bullets"/>
            </w:pPr>
            <w:r>
              <w:t>Laryngectomy devices</w:t>
            </w:r>
          </w:p>
          <w:p w14:paraId="58717D72" w14:textId="77777777" w:rsidR="00C6660B" w:rsidRPr="00DE556B" w:rsidRDefault="00C6660B" w:rsidP="00C6660B">
            <w:pPr>
              <w:pStyle w:val="iBAAGStandardText"/>
            </w:pPr>
          </w:p>
          <w:p w14:paraId="58717D73" w14:textId="77777777" w:rsidR="00C6660B" w:rsidRPr="00DE556B" w:rsidRDefault="00C6660B" w:rsidP="00C6660B">
            <w:pPr>
              <w:pStyle w:val="iBAAGStandardText"/>
            </w:pPr>
            <w:r w:rsidRPr="00DE556B">
              <w:t>The prosthetic device must be ordered or provided by a doctor.</w:t>
            </w:r>
          </w:p>
          <w:p w14:paraId="58717D74" w14:textId="77777777" w:rsidR="00C6660B" w:rsidRPr="00DE556B" w:rsidRDefault="00C6660B" w:rsidP="00C6660B">
            <w:pPr>
              <w:pStyle w:val="iBAAGStandardText"/>
            </w:pPr>
          </w:p>
          <w:p w14:paraId="58717D75" w14:textId="77777777" w:rsidR="00C6660B" w:rsidRPr="00DE556B" w:rsidRDefault="00C6660B" w:rsidP="00C6660B">
            <w:pPr>
              <w:pStyle w:val="iBAAGStandardText"/>
            </w:pPr>
            <w:r w:rsidRPr="00DE556B">
              <w:t>Benefits under this section are provided only for external prosthetic devices and do not include any device that is fully implanted into the body.</w:t>
            </w:r>
          </w:p>
          <w:p w14:paraId="58717D76" w14:textId="77777777" w:rsidR="00C6660B" w:rsidRPr="00DE556B" w:rsidRDefault="00C6660B" w:rsidP="00C6660B">
            <w:pPr>
              <w:pStyle w:val="iBAAGStandardText"/>
            </w:pPr>
          </w:p>
          <w:p w14:paraId="58717D77" w14:textId="77777777" w:rsidR="00C6660B" w:rsidRPr="00DE556B" w:rsidRDefault="00C6660B" w:rsidP="00C6660B">
            <w:pPr>
              <w:pStyle w:val="iBAAGStandardTextBold"/>
            </w:pPr>
            <w:r w:rsidRPr="00DE556B">
              <w:t xml:space="preserve">Want more information? </w:t>
            </w:r>
          </w:p>
          <w:p w14:paraId="58717D78" w14:textId="77777777" w:rsidR="00C6660B" w:rsidRPr="00DE556B" w:rsidRDefault="00C6660B" w:rsidP="00C6660B">
            <w:pPr>
              <w:pStyle w:val="iBAAGStandardText"/>
            </w:pPr>
            <w:r w:rsidRPr="00DE556B">
              <w:lastRenderedPageBreak/>
              <w:t xml:space="preserve">View the </w:t>
            </w:r>
            <w:hyperlink r:id="rId90" w:history="1">
              <w:r w:rsidRPr="00DE556B">
                <w:rPr>
                  <w:rStyle w:val="Hyperlinks"/>
                </w:rPr>
                <w:t>glossary</w:t>
              </w:r>
            </w:hyperlink>
            <w:r w:rsidRPr="00DE556B">
              <w:t xml:space="preserve"> for definitions.</w:t>
            </w:r>
          </w:p>
          <w:p w14:paraId="58717D79" w14:textId="77777777" w:rsidR="00C6660B" w:rsidRPr="00DE556B" w:rsidRDefault="00C6660B" w:rsidP="00C6660B">
            <w:pPr>
              <w:pStyle w:val="iBAAGStandardText"/>
            </w:pPr>
          </w:p>
        </w:tc>
        <w:tc>
          <w:tcPr>
            <w:tcW w:w="2129" w:type="dxa"/>
            <w:shd w:val="clear" w:color="auto" w:fill="FFFFFF" w:themeFill="background1"/>
          </w:tcPr>
          <w:p w14:paraId="0F95E7DC" w14:textId="77777777" w:rsidR="00C6660B" w:rsidRPr="002309E3" w:rsidRDefault="00C6660B" w:rsidP="00C6660B">
            <w:r w:rsidRPr="002309E3">
              <w:rPr>
                <w:rStyle w:val="iBAAGStandardTextBoldChar"/>
              </w:rPr>
              <w:lastRenderedPageBreak/>
              <w:t>30%</w:t>
            </w:r>
            <w:r w:rsidRPr="002309E3">
              <w:t xml:space="preserve"> </w:t>
            </w:r>
            <w:r w:rsidRPr="002C07BC">
              <w:rPr>
                <w:rStyle w:val="iBAAGStandardTextChar"/>
                <w:color w:val="auto"/>
              </w:rPr>
              <w:t>co-insurance, after you pay the deductible.</w:t>
            </w:r>
          </w:p>
          <w:p w14:paraId="298A67C4" w14:textId="77777777" w:rsidR="00C6660B" w:rsidRPr="002C07BC" w:rsidRDefault="00C6660B" w:rsidP="00C6660B">
            <w:pPr>
              <w:pStyle w:val="iBAAGStandardText"/>
              <w:rPr>
                <w:color w:val="auto"/>
              </w:rPr>
            </w:pPr>
          </w:p>
          <w:p w14:paraId="49A56E0B" w14:textId="77777777" w:rsidR="00C6660B" w:rsidRPr="002309E3" w:rsidRDefault="00C6660B" w:rsidP="00C6660B">
            <w:pPr>
              <w:pStyle w:val="iBAAGStandardTextBold"/>
            </w:pPr>
            <w:r w:rsidRPr="002309E3">
              <w:t>Is prior authorization needed?</w:t>
            </w:r>
          </w:p>
          <w:p w14:paraId="6A7B7DB3" w14:textId="30B9FDEF" w:rsidR="00C6660B" w:rsidRPr="002C07BC" w:rsidRDefault="00C6660B" w:rsidP="00C6660B">
            <w:pPr>
              <w:pStyle w:val="iBAAGStandardText"/>
              <w:rPr>
                <w:color w:val="auto"/>
              </w:rPr>
            </w:pPr>
            <w:r w:rsidRPr="002C07BC">
              <w:rPr>
                <w:color w:val="auto"/>
              </w:rPr>
              <w:t>No</w:t>
            </w:r>
          </w:p>
          <w:p w14:paraId="4FB3169F" w14:textId="77777777" w:rsidR="00C6660B" w:rsidRPr="002C07BC" w:rsidRDefault="00C6660B" w:rsidP="00C6660B">
            <w:pPr>
              <w:rPr>
                <w:rStyle w:val="iBAAGStandardTextBoldChar"/>
              </w:rPr>
            </w:pPr>
          </w:p>
          <w:p w14:paraId="2477BB30" w14:textId="77777777" w:rsidR="00C6660B" w:rsidRPr="002C07BC" w:rsidRDefault="00C6660B" w:rsidP="00C6660B">
            <w:pPr>
              <w:pStyle w:val="MandateTextBold"/>
              <w:rPr>
                <w:color w:val="auto"/>
              </w:rPr>
            </w:pPr>
            <w:r w:rsidRPr="002C07BC">
              <w:rPr>
                <w:color w:val="auto"/>
              </w:rPr>
              <w:t>Laryngectomy devices:</w:t>
            </w:r>
          </w:p>
          <w:p w14:paraId="1F015A2E" w14:textId="77777777" w:rsidR="00C6660B" w:rsidRPr="002C07BC" w:rsidRDefault="00C6660B" w:rsidP="00C6660B">
            <w:pPr>
              <w:pStyle w:val="iBAAGStandardText"/>
              <w:rPr>
                <w:rStyle w:val="InstructionalTextChar"/>
                <w:color w:val="auto"/>
              </w:rPr>
            </w:pPr>
            <w:r w:rsidRPr="002C07BC">
              <w:rPr>
                <w:color w:val="auto"/>
              </w:rPr>
              <w:t>International benefits are not covered.</w:t>
            </w:r>
          </w:p>
          <w:p w14:paraId="4854B98C" w14:textId="34482B54" w:rsidR="00C6660B" w:rsidRPr="002C07BC" w:rsidRDefault="00C6660B" w:rsidP="00C6660B">
            <w:pPr>
              <w:rPr>
                <w:rStyle w:val="iBAAGStandardTextBoldChar"/>
              </w:rPr>
            </w:pPr>
          </w:p>
        </w:tc>
        <w:tc>
          <w:tcPr>
            <w:tcW w:w="2129" w:type="dxa"/>
            <w:shd w:val="clear" w:color="auto" w:fill="FFFFFF" w:themeFill="background1"/>
          </w:tcPr>
          <w:p w14:paraId="58717D7A" w14:textId="739D0B28" w:rsidR="00C6660B" w:rsidRPr="002309E3" w:rsidRDefault="00C6660B" w:rsidP="00C6660B">
            <w:r w:rsidRPr="002309E3">
              <w:rPr>
                <w:rStyle w:val="iBAAGStandardTextBoldChar"/>
              </w:rPr>
              <w:t>20%</w:t>
            </w:r>
            <w:r w:rsidRPr="002309E3">
              <w:t xml:space="preserve"> </w:t>
            </w:r>
            <w:r w:rsidRPr="002C07BC">
              <w:rPr>
                <w:rStyle w:val="iBAAGStandardTextChar"/>
                <w:color w:val="auto"/>
              </w:rPr>
              <w:t>co-insurance, after you pay the deductible.</w:t>
            </w:r>
            <w:r w:rsidRPr="002309E3">
              <w:t xml:space="preserve"> </w:t>
            </w:r>
          </w:p>
          <w:p w14:paraId="58717D7B" w14:textId="77777777" w:rsidR="00C6660B" w:rsidRPr="002C07BC" w:rsidRDefault="00C6660B" w:rsidP="00C6660B">
            <w:pPr>
              <w:pStyle w:val="iBAAGStandardText"/>
              <w:rPr>
                <w:color w:val="auto"/>
              </w:rPr>
            </w:pPr>
          </w:p>
          <w:p w14:paraId="58717D7C" w14:textId="77777777" w:rsidR="00C6660B" w:rsidRPr="002309E3" w:rsidRDefault="00C6660B" w:rsidP="00C6660B">
            <w:pPr>
              <w:pStyle w:val="iBAAGStandardTextBold"/>
            </w:pPr>
            <w:r w:rsidRPr="002309E3">
              <w:t>Is prior authorization needed?</w:t>
            </w:r>
          </w:p>
          <w:p w14:paraId="58717D7D" w14:textId="77777777" w:rsidR="00C6660B" w:rsidRPr="002C07BC" w:rsidRDefault="00C6660B" w:rsidP="00C6660B">
            <w:pPr>
              <w:pStyle w:val="iBAAGStandardText"/>
              <w:rPr>
                <w:color w:val="auto"/>
              </w:rPr>
            </w:pPr>
            <w:r w:rsidRPr="002C07BC">
              <w:rPr>
                <w:color w:val="auto"/>
              </w:rPr>
              <w:t>No</w:t>
            </w:r>
          </w:p>
          <w:p w14:paraId="58717D7E" w14:textId="77777777" w:rsidR="00C6660B" w:rsidRPr="002C07BC" w:rsidRDefault="00C6660B" w:rsidP="00C6660B">
            <w:pPr>
              <w:pStyle w:val="iBAAGStandardText"/>
              <w:rPr>
                <w:color w:val="auto"/>
              </w:rPr>
            </w:pPr>
          </w:p>
          <w:p w14:paraId="452ACB3C" w14:textId="77777777" w:rsidR="00C6660B" w:rsidRPr="002C07BC" w:rsidRDefault="00C6660B" w:rsidP="00C6660B">
            <w:pPr>
              <w:pStyle w:val="MandateTextBold"/>
              <w:rPr>
                <w:color w:val="auto"/>
              </w:rPr>
            </w:pPr>
            <w:r w:rsidRPr="002C07BC">
              <w:rPr>
                <w:color w:val="auto"/>
              </w:rPr>
              <w:t>Laryngectomy devices:</w:t>
            </w:r>
          </w:p>
          <w:p w14:paraId="15C38DB9" w14:textId="77777777" w:rsidR="00C6660B" w:rsidRPr="002C07BC" w:rsidRDefault="00C6660B" w:rsidP="00C6660B">
            <w:pPr>
              <w:pStyle w:val="MandateStandardText"/>
              <w:rPr>
                <w:color w:val="auto"/>
              </w:rPr>
            </w:pPr>
            <w:r w:rsidRPr="002C07BC">
              <w:rPr>
                <w:color w:val="auto"/>
              </w:rPr>
              <w:t>The amount you pay is based on where the covered health service is provided.</w:t>
            </w:r>
          </w:p>
          <w:p w14:paraId="0A20AC48" w14:textId="77777777" w:rsidR="00C6660B" w:rsidRPr="002C07BC" w:rsidRDefault="00C6660B" w:rsidP="00C6660B">
            <w:pPr>
              <w:pStyle w:val="MandateStandardText"/>
              <w:rPr>
                <w:color w:val="auto"/>
              </w:rPr>
            </w:pPr>
          </w:p>
          <w:p w14:paraId="227DF0DE" w14:textId="77777777" w:rsidR="00C6660B" w:rsidRPr="002C07BC" w:rsidRDefault="00C6660B" w:rsidP="00C6660B">
            <w:pPr>
              <w:pStyle w:val="MandateTextBold"/>
              <w:rPr>
                <w:color w:val="auto"/>
              </w:rPr>
            </w:pPr>
            <w:r w:rsidRPr="002C07BC">
              <w:rPr>
                <w:color w:val="auto"/>
              </w:rPr>
              <w:t>Is prior authorization needed?</w:t>
            </w:r>
          </w:p>
          <w:p w14:paraId="548E3CA7" w14:textId="77777777" w:rsidR="00C6660B" w:rsidRPr="002C07BC" w:rsidRDefault="00C6660B" w:rsidP="00C6660B">
            <w:pPr>
              <w:pStyle w:val="iBAAGStandardText"/>
              <w:rPr>
                <w:rStyle w:val="MandateStandardTextChar"/>
                <w:color w:val="auto"/>
              </w:rPr>
            </w:pPr>
            <w:r w:rsidRPr="002C07BC">
              <w:rPr>
                <w:rStyle w:val="MandateStandardTextChar"/>
                <w:color w:val="auto"/>
              </w:rPr>
              <w:t xml:space="preserve">The authorization requirement is based on where the covered health </w:t>
            </w:r>
            <w:r w:rsidRPr="002C07BC">
              <w:rPr>
                <w:rStyle w:val="MandateStandardTextChar"/>
                <w:color w:val="auto"/>
              </w:rPr>
              <w:lastRenderedPageBreak/>
              <w:t>service is provided.</w:t>
            </w:r>
          </w:p>
          <w:p w14:paraId="6FB9C1DC" w14:textId="77777777" w:rsidR="00C6660B" w:rsidRPr="002C07BC" w:rsidRDefault="00C6660B" w:rsidP="00C6660B">
            <w:pPr>
              <w:pStyle w:val="iBAAGStandardText"/>
              <w:rPr>
                <w:rStyle w:val="MandateStandardTextChar"/>
                <w:color w:val="auto"/>
              </w:rPr>
            </w:pPr>
          </w:p>
          <w:p w14:paraId="444F040A" w14:textId="77777777" w:rsidR="00C6660B" w:rsidRPr="002C07BC" w:rsidRDefault="00C6660B" w:rsidP="00C6660B">
            <w:pPr>
              <w:pStyle w:val="MandateTextBold"/>
              <w:rPr>
                <w:color w:val="auto"/>
              </w:rPr>
            </w:pPr>
            <w:r w:rsidRPr="002C07BC">
              <w:rPr>
                <w:color w:val="auto"/>
              </w:rPr>
              <w:t>Prior authorization is:</w:t>
            </w:r>
          </w:p>
          <w:p w14:paraId="265ADBDC" w14:textId="77777777" w:rsidR="00C6660B" w:rsidRPr="002C07BC" w:rsidRDefault="00C6660B" w:rsidP="00C6660B">
            <w:pPr>
              <w:pStyle w:val="iBAAGStandardText"/>
              <w:rPr>
                <w:rStyle w:val="MandateStandardTextChar"/>
                <w:color w:val="auto"/>
              </w:rPr>
            </w:pPr>
            <w:r w:rsidRPr="002C07BC">
              <w:rPr>
                <w:rStyle w:val="MandateStandardTextChar"/>
                <w:color w:val="auto"/>
              </w:rPr>
              <w:t>Getting approval by calling the number listed on your health plan ID card before you can get medicine or services.</w:t>
            </w:r>
          </w:p>
          <w:p w14:paraId="58717D7F" w14:textId="77777777" w:rsidR="00C6660B" w:rsidRPr="002309E3" w:rsidRDefault="00C6660B" w:rsidP="00C6660B"/>
        </w:tc>
        <w:tc>
          <w:tcPr>
            <w:tcW w:w="2581" w:type="dxa"/>
            <w:shd w:val="clear" w:color="auto" w:fill="FFFFFF" w:themeFill="background1"/>
          </w:tcPr>
          <w:p w14:paraId="58717D80" w14:textId="6AC1ECA6" w:rsidR="00C6660B" w:rsidRPr="002309E3" w:rsidRDefault="00C6660B" w:rsidP="00C6660B">
            <w:r w:rsidRPr="002309E3">
              <w:rPr>
                <w:rStyle w:val="iBAAGStandardTextBoldChar"/>
              </w:rPr>
              <w:lastRenderedPageBreak/>
              <w:t>50%</w:t>
            </w:r>
            <w:r w:rsidRPr="002309E3">
              <w:t xml:space="preserve"> </w:t>
            </w:r>
            <w:r w:rsidRPr="002C07BC">
              <w:rPr>
                <w:rStyle w:val="iBAAGStandardTextChar"/>
                <w:color w:val="auto"/>
              </w:rPr>
              <w:t>co-insurance, after you pay the deductible.</w:t>
            </w:r>
          </w:p>
          <w:p w14:paraId="58717D81" w14:textId="77777777" w:rsidR="00C6660B" w:rsidRPr="002309E3" w:rsidRDefault="00C6660B" w:rsidP="00C6660B"/>
          <w:p w14:paraId="58717D82" w14:textId="77777777" w:rsidR="00C6660B" w:rsidRPr="002309E3" w:rsidRDefault="00C6660B" w:rsidP="00C6660B">
            <w:pPr>
              <w:pStyle w:val="iBAAGStandardTextBold"/>
            </w:pPr>
            <w:r w:rsidRPr="002309E3">
              <w:t>Is prior authorization needed?</w:t>
            </w:r>
          </w:p>
          <w:p w14:paraId="58717D83" w14:textId="77777777" w:rsidR="00C6660B" w:rsidRPr="002C07BC" w:rsidRDefault="00C6660B" w:rsidP="00C6660B">
            <w:pPr>
              <w:pStyle w:val="iBAAGStandardText"/>
              <w:rPr>
                <w:color w:val="auto"/>
              </w:rPr>
            </w:pPr>
            <w:r w:rsidRPr="002C07BC">
              <w:rPr>
                <w:color w:val="auto"/>
              </w:rPr>
              <w:t>Yes</w:t>
            </w:r>
          </w:p>
          <w:p w14:paraId="58717D84" w14:textId="77777777" w:rsidR="00C6660B" w:rsidRPr="002C07BC" w:rsidRDefault="00C6660B" w:rsidP="00C6660B">
            <w:pPr>
              <w:pStyle w:val="iBAAGStandardText"/>
              <w:rPr>
                <w:color w:val="auto"/>
              </w:rPr>
            </w:pPr>
          </w:p>
          <w:p w14:paraId="58717D85" w14:textId="77777777" w:rsidR="00C6660B" w:rsidRPr="002309E3" w:rsidRDefault="00C6660B" w:rsidP="00C6660B">
            <w:pPr>
              <w:pStyle w:val="iBAAGStandardTextBold"/>
            </w:pPr>
            <w:r w:rsidRPr="002309E3">
              <w:t>Prior authorization is:</w:t>
            </w:r>
          </w:p>
          <w:p w14:paraId="58717D86" w14:textId="77777777" w:rsidR="00C6660B" w:rsidRPr="002309E3" w:rsidRDefault="00C6660B" w:rsidP="00C6660B">
            <w:r w:rsidRPr="002C07BC">
              <w:rPr>
                <w:rStyle w:val="iBAAGStandardTextChar"/>
                <w:color w:val="auto"/>
              </w:rPr>
              <w:t>Getting</w:t>
            </w:r>
            <w:r w:rsidRPr="002309E3">
              <w:t xml:space="preserve"> </w:t>
            </w:r>
            <w:r w:rsidRPr="002309E3">
              <w:rPr>
                <w:u w:val="single"/>
              </w:rPr>
              <w:t>approval</w:t>
            </w:r>
            <w:r w:rsidRPr="002309E3">
              <w:t xml:space="preserve"> </w:t>
            </w:r>
            <w:r w:rsidRPr="002C07BC">
              <w:rPr>
                <w:rStyle w:val="iBAAGStandardTextChar"/>
                <w:color w:val="auto"/>
              </w:rPr>
              <w:t>by calling the number listed on your health plan ID card before you can get medicine or services.</w:t>
            </w:r>
          </w:p>
          <w:p w14:paraId="58717D87" w14:textId="77777777" w:rsidR="00C6660B" w:rsidRPr="002C07BC" w:rsidRDefault="00C6660B" w:rsidP="00C6660B">
            <w:pPr>
              <w:pStyle w:val="iBAAGStandardText"/>
              <w:rPr>
                <w:color w:val="auto"/>
              </w:rPr>
            </w:pPr>
          </w:p>
          <w:p w14:paraId="58717D88" w14:textId="77777777" w:rsidR="00C6660B" w:rsidRPr="002309E3" w:rsidRDefault="00C6660B" w:rsidP="00C6660B">
            <w:pPr>
              <w:pStyle w:val="iBAAGStandardTextBold"/>
            </w:pPr>
            <w:r w:rsidRPr="002309E3">
              <w:t xml:space="preserve">When do I need to call? </w:t>
            </w:r>
          </w:p>
          <w:p w14:paraId="58717D89" w14:textId="77777777" w:rsidR="00C6660B" w:rsidRPr="002C07BC" w:rsidRDefault="00C6660B" w:rsidP="00C6660B">
            <w:pPr>
              <w:pStyle w:val="iBAAGLevel1Bullets"/>
              <w:rPr>
                <w:color w:val="auto"/>
              </w:rPr>
            </w:pPr>
            <w:r w:rsidRPr="002C07BC">
              <w:rPr>
                <w:color w:val="auto"/>
              </w:rPr>
              <w:t xml:space="preserve">Before getting prosthetic devices that exceeds $1,000 </w:t>
            </w:r>
          </w:p>
          <w:p w14:paraId="58717D8A" w14:textId="77777777" w:rsidR="00C6660B" w:rsidRPr="002C07BC" w:rsidRDefault="00C6660B" w:rsidP="00C6660B">
            <w:pPr>
              <w:pStyle w:val="iBAAGStandardText"/>
              <w:rPr>
                <w:color w:val="auto"/>
              </w:rPr>
            </w:pPr>
          </w:p>
          <w:p w14:paraId="58717D8B" w14:textId="77777777" w:rsidR="00C6660B" w:rsidRPr="002309E3" w:rsidRDefault="00C6660B" w:rsidP="00C6660B">
            <w:pPr>
              <w:pStyle w:val="iBAAGStandardTextBold"/>
            </w:pPr>
            <w:r w:rsidRPr="002309E3">
              <w:t xml:space="preserve">If you don’t get prior </w:t>
            </w:r>
            <w:r w:rsidRPr="002309E3">
              <w:lastRenderedPageBreak/>
              <w:t xml:space="preserve">authorization, you pay: </w:t>
            </w:r>
          </w:p>
          <w:p w14:paraId="58717D8C" w14:textId="77777777" w:rsidR="00C6660B" w:rsidRPr="002309E3" w:rsidRDefault="00C6660B" w:rsidP="00C6660B">
            <w:r w:rsidRPr="002C07BC">
              <w:rPr>
                <w:rStyle w:val="iBAAGStandardTextChar"/>
                <w:color w:val="auto"/>
              </w:rPr>
              <w:t>All charges</w:t>
            </w:r>
          </w:p>
          <w:p w14:paraId="35634455" w14:textId="77777777" w:rsidR="00C6660B" w:rsidRPr="002309E3" w:rsidRDefault="00C6660B" w:rsidP="00C6660B"/>
          <w:p w14:paraId="3C413810" w14:textId="77777777" w:rsidR="00C6660B" w:rsidRPr="002C07BC" w:rsidRDefault="00C6660B" w:rsidP="00C6660B">
            <w:pPr>
              <w:pStyle w:val="MandateTextBold"/>
              <w:rPr>
                <w:color w:val="auto"/>
              </w:rPr>
            </w:pPr>
            <w:r w:rsidRPr="002C07BC">
              <w:rPr>
                <w:color w:val="auto"/>
              </w:rPr>
              <w:t>Laryngectomy devices:</w:t>
            </w:r>
          </w:p>
          <w:p w14:paraId="2D1086B8" w14:textId="77777777" w:rsidR="00C6660B" w:rsidRPr="002C07BC" w:rsidRDefault="00C6660B" w:rsidP="00C6660B">
            <w:pPr>
              <w:pStyle w:val="MandateStandardText"/>
              <w:rPr>
                <w:color w:val="auto"/>
              </w:rPr>
            </w:pPr>
            <w:r w:rsidRPr="002C07BC">
              <w:rPr>
                <w:color w:val="auto"/>
              </w:rPr>
              <w:t>The amount you pay is based on where the covered health service is provided.</w:t>
            </w:r>
          </w:p>
          <w:p w14:paraId="6E0D1091" w14:textId="77777777" w:rsidR="00C6660B" w:rsidRPr="002C07BC" w:rsidRDefault="00C6660B" w:rsidP="00C6660B">
            <w:pPr>
              <w:pStyle w:val="MandateStandardText"/>
              <w:rPr>
                <w:color w:val="auto"/>
              </w:rPr>
            </w:pPr>
          </w:p>
          <w:p w14:paraId="06416EB5" w14:textId="77777777" w:rsidR="00C6660B" w:rsidRPr="002C07BC" w:rsidRDefault="00C6660B" w:rsidP="00C6660B">
            <w:pPr>
              <w:pStyle w:val="MandateTextBold"/>
              <w:rPr>
                <w:color w:val="auto"/>
              </w:rPr>
            </w:pPr>
            <w:r w:rsidRPr="002C07BC">
              <w:rPr>
                <w:color w:val="auto"/>
              </w:rPr>
              <w:t>Is prior authorization needed?</w:t>
            </w:r>
          </w:p>
          <w:p w14:paraId="1740DC1D" w14:textId="77777777" w:rsidR="00C6660B" w:rsidRPr="002C07BC" w:rsidRDefault="00C6660B" w:rsidP="00C6660B">
            <w:pPr>
              <w:pStyle w:val="iBAAGStandardText"/>
              <w:rPr>
                <w:rStyle w:val="MandateStandardTextChar"/>
                <w:color w:val="auto"/>
              </w:rPr>
            </w:pPr>
            <w:r w:rsidRPr="002C07BC">
              <w:rPr>
                <w:rStyle w:val="MandateStandardTextChar"/>
                <w:color w:val="auto"/>
              </w:rPr>
              <w:t>The authorization requirement is based on where the covered health service is provided.</w:t>
            </w:r>
          </w:p>
          <w:p w14:paraId="2E490D84" w14:textId="77777777" w:rsidR="00C6660B" w:rsidRPr="002C07BC" w:rsidRDefault="00C6660B" w:rsidP="00C6660B">
            <w:pPr>
              <w:pStyle w:val="iBAAGStandardText"/>
              <w:rPr>
                <w:rStyle w:val="MandateStandardTextChar"/>
                <w:color w:val="auto"/>
              </w:rPr>
            </w:pPr>
          </w:p>
          <w:p w14:paraId="439857A5" w14:textId="77777777" w:rsidR="00C6660B" w:rsidRPr="002C07BC" w:rsidRDefault="00C6660B" w:rsidP="00C6660B">
            <w:pPr>
              <w:pStyle w:val="MandateTextBold"/>
              <w:rPr>
                <w:color w:val="auto"/>
              </w:rPr>
            </w:pPr>
            <w:r w:rsidRPr="002C07BC">
              <w:rPr>
                <w:color w:val="auto"/>
              </w:rPr>
              <w:t>Prior authorization is:</w:t>
            </w:r>
          </w:p>
          <w:p w14:paraId="466734D9" w14:textId="77777777" w:rsidR="00C6660B" w:rsidRPr="002C07BC" w:rsidRDefault="00C6660B" w:rsidP="00C6660B">
            <w:pPr>
              <w:pStyle w:val="iBAAGStandardText"/>
              <w:rPr>
                <w:rStyle w:val="MandateStandardTextChar"/>
                <w:color w:val="auto"/>
              </w:rPr>
            </w:pPr>
            <w:r w:rsidRPr="002C07BC">
              <w:rPr>
                <w:rStyle w:val="MandateStandardTextChar"/>
                <w:color w:val="auto"/>
              </w:rPr>
              <w:t>Getting approval by calling the number listed on your health plan ID card before you can get medicine or services.</w:t>
            </w:r>
          </w:p>
          <w:p w14:paraId="58717D8D" w14:textId="0670EDE6" w:rsidR="00C6660B" w:rsidRPr="002309E3" w:rsidRDefault="00C6660B" w:rsidP="00C6660B"/>
        </w:tc>
        <w:tc>
          <w:tcPr>
            <w:tcW w:w="3290" w:type="dxa"/>
            <w:shd w:val="clear" w:color="auto" w:fill="FFFFFF" w:themeFill="background1"/>
          </w:tcPr>
          <w:p w14:paraId="58717D8E" w14:textId="77777777" w:rsidR="00C6660B" w:rsidRPr="00DE556B" w:rsidRDefault="00C6660B" w:rsidP="00C6660B">
            <w:pPr>
              <w:pStyle w:val="iBAAGStandardText"/>
            </w:pPr>
            <w:r w:rsidRPr="00DE556B">
              <w:lastRenderedPageBreak/>
              <w:t>We cover the most appropriate prosthetic device that meets your minimum medical need. If you choose a different one you are responsible for the difference in cost.</w:t>
            </w:r>
          </w:p>
          <w:p w14:paraId="58717D91" w14:textId="77777777" w:rsidR="00C6660B" w:rsidRPr="00DE556B" w:rsidRDefault="00C6660B" w:rsidP="00C6660B">
            <w:pPr>
              <w:pStyle w:val="iBAAGStandardText"/>
            </w:pPr>
          </w:p>
          <w:p w14:paraId="58717D92" w14:textId="77777777" w:rsidR="00C6660B" w:rsidRPr="00DE556B" w:rsidRDefault="00C6660B" w:rsidP="00C6660B">
            <w:pPr>
              <w:pStyle w:val="iBAAGStandardText"/>
            </w:pPr>
            <w:r w:rsidRPr="00DE556B">
              <w:t>No coverage for:</w:t>
            </w:r>
          </w:p>
          <w:p w14:paraId="58717D93" w14:textId="77777777" w:rsidR="00C6660B" w:rsidRPr="00DE556B" w:rsidRDefault="00C6660B" w:rsidP="00C6660B">
            <w:pPr>
              <w:pStyle w:val="iBAAGLevel1Bullets"/>
            </w:pPr>
            <w:r w:rsidRPr="00DE556B">
              <w:t>Repairs to prosthetic devices due to misuse</w:t>
            </w:r>
          </w:p>
          <w:p w14:paraId="6A4F9A41" w14:textId="00010B49" w:rsidR="00C6660B" w:rsidRDefault="00C6660B" w:rsidP="00C6660B">
            <w:pPr>
              <w:pStyle w:val="iBAAGLevel1Bullets"/>
            </w:pPr>
            <w:r w:rsidRPr="00DE556B">
              <w:t>Replacement of prosthetic devices due to misuse or to replace lost or stolen items.</w:t>
            </w:r>
          </w:p>
          <w:p w14:paraId="431A9F53" w14:textId="6F5F08A5" w:rsidR="00C6660B" w:rsidRPr="00DE556B" w:rsidRDefault="00C6660B" w:rsidP="00C6660B">
            <w:pPr>
              <w:pStyle w:val="iBAAGLevel1Bullets"/>
            </w:pPr>
            <w:r>
              <w:t>Electronic voice producing machines</w:t>
            </w:r>
          </w:p>
          <w:p w14:paraId="58717D94" w14:textId="77777777" w:rsidR="00C6660B" w:rsidRPr="00DE556B" w:rsidRDefault="00C6660B" w:rsidP="00C6660B">
            <w:pPr>
              <w:pStyle w:val="iBAAGLevel1Bullets"/>
              <w:numPr>
                <w:ilvl w:val="0"/>
                <w:numId w:val="0"/>
              </w:numPr>
              <w:ind w:left="450"/>
            </w:pPr>
          </w:p>
        </w:tc>
      </w:tr>
      <w:tr w:rsidR="00C6660B" w:rsidRPr="00DE556B" w14:paraId="58717D9C" w14:textId="77777777" w:rsidTr="00C6660B">
        <w:tc>
          <w:tcPr>
            <w:tcW w:w="3400" w:type="dxa"/>
            <w:tcBorders>
              <w:bottom w:val="single" w:sz="4" w:space="0" w:color="000000" w:themeColor="text1"/>
            </w:tcBorders>
            <w:shd w:val="clear" w:color="auto" w:fill="31849B"/>
            <w:vAlign w:val="center"/>
          </w:tcPr>
          <w:p w14:paraId="58717D96" w14:textId="77777777" w:rsidR="00C6660B" w:rsidRPr="00DE556B" w:rsidRDefault="00C6660B" w:rsidP="00C6660B">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37CF9918" w14:textId="77777777" w:rsidR="00C6660B" w:rsidRPr="00DE556B" w:rsidRDefault="00C6660B" w:rsidP="00C6660B">
            <w:pPr>
              <w:pStyle w:val="iBAAGTableHeader"/>
            </w:pPr>
            <w:r w:rsidRPr="00DE556B">
              <w:t>Your cost if you use</w:t>
            </w:r>
          </w:p>
          <w:p w14:paraId="5B48BB16" w14:textId="32310071"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377C389" w14:textId="77777777" w:rsidR="00C6660B" w:rsidRPr="00DE556B" w:rsidRDefault="00C6660B" w:rsidP="00C6660B">
            <w:pPr>
              <w:pStyle w:val="iBAAGTableHeader"/>
            </w:pPr>
            <w:r w:rsidRPr="00DE556B">
              <w:t>Your cost if you use</w:t>
            </w:r>
          </w:p>
          <w:p w14:paraId="58717D98" w14:textId="54955621"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6A8F0426" w14:textId="77777777" w:rsidR="00C6660B" w:rsidRPr="00DE556B" w:rsidRDefault="00C6660B" w:rsidP="00C6660B">
            <w:pPr>
              <w:pStyle w:val="iBAAGTableHeader"/>
            </w:pPr>
            <w:r w:rsidRPr="00DE556B">
              <w:t>Your cost if you use U.S.</w:t>
            </w:r>
          </w:p>
          <w:p w14:paraId="58717D9A" w14:textId="0B9F106F"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9B" w14:textId="77777777" w:rsidR="00C6660B" w:rsidRPr="00DE556B" w:rsidRDefault="00C6660B" w:rsidP="00C6660B">
            <w:pPr>
              <w:pStyle w:val="iBAAGTableHeader"/>
            </w:pPr>
            <w:r w:rsidRPr="00DE556B">
              <w:t>Limits &amp; Exceptions</w:t>
            </w:r>
          </w:p>
        </w:tc>
      </w:tr>
      <w:tr w:rsidR="00C6660B" w:rsidRPr="00DE556B" w14:paraId="58717DBE" w14:textId="77777777" w:rsidTr="00C6660B">
        <w:tc>
          <w:tcPr>
            <w:tcW w:w="3400" w:type="dxa"/>
            <w:shd w:val="clear" w:color="auto" w:fill="FFFFFF" w:themeFill="background1"/>
          </w:tcPr>
          <w:p w14:paraId="58717D9D" w14:textId="77777777" w:rsidR="00C6660B" w:rsidRPr="00DE556B" w:rsidRDefault="00C6660B" w:rsidP="00C6660B">
            <w:pPr>
              <w:pStyle w:val="iBAAGSituationBoxName"/>
            </w:pPr>
            <w:bookmarkStart w:id="116" w:name="Reconstructive_Procedures"/>
            <w:r w:rsidRPr="00DE556B">
              <w:t>Reconstructive Procedures</w:t>
            </w:r>
            <w:bookmarkEnd w:id="116"/>
          </w:p>
          <w:p w14:paraId="58717D9E" w14:textId="77777777" w:rsidR="00C6660B" w:rsidRPr="00DE556B" w:rsidRDefault="00C6660B" w:rsidP="00C6660B">
            <w:pPr>
              <w:pStyle w:val="iBAAGStandardText"/>
            </w:pPr>
          </w:p>
          <w:p w14:paraId="58717D9F" w14:textId="77777777" w:rsidR="00C6660B" w:rsidRPr="00DE556B" w:rsidRDefault="00C6660B" w:rsidP="00C6660B">
            <w:pPr>
              <w:pStyle w:val="iBAAGStandardTextBold"/>
            </w:pPr>
            <w:r w:rsidRPr="00DE556B">
              <w:t>What is a reconstructive procedure?</w:t>
            </w:r>
          </w:p>
          <w:p w14:paraId="58717DA0" w14:textId="77777777" w:rsidR="00C6660B" w:rsidRPr="00DE556B" w:rsidRDefault="00C6660B" w:rsidP="00C6660B">
            <w:pPr>
              <w:pStyle w:val="iBAAGStandardText"/>
            </w:pPr>
            <w:r w:rsidRPr="00DE556B">
              <w:t>A procedure to correct or improve a part of the body because of birth defects, accidents, injuries or medical conditions.</w:t>
            </w:r>
          </w:p>
          <w:p w14:paraId="58717DA1" w14:textId="77777777" w:rsidR="00C6660B" w:rsidRPr="00DE556B" w:rsidRDefault="00C6660B" w:rsidP="00C6660B">
            <w:pPr>
              <w:pStyle w:val="iBAAGStandardText"/>
            </w:pPr>
          </w:p>
          <w:p w14:paraId="58717DA3" w14:textId="78CC0670" w:rsidR="00C6660B" w:rsidRPr="002C07BC" w:rsidRDefault="00C6660B">
            <w:pPr>
              <w:pStyle w:val="iBAAGStandardText"/>
              <w:rPr>
                <w:color w:val="auto"/>
              </w:rPr>
            </w:pPr>
            <w:r w:rsidRPr="00DE556B">
              <w:t xml:space="preserve">Benefits </w:t>
            </w:r>
            <w:r w:rsidRPr="002C07BC">
              <w:rPr>
                <w:color w:val="auto"/>
              </w:rPr>
              <w:t>include:</w:t>
            </w:r>
          </w:p>
          <w:p w14:paraId="2B563547" w14:textId="77777777" w:rsidR="00C6660B" w:rsidRPr="002C07BC" w:rsidRDefault="00C6660B" w:rsidP="00C6660B">
            <w:pPr>
              <w:pStyle w:val="MandateLevel1Bullets"/>
              <w:rPr>
                <w:color w:val="auto"/>
              </w:rPr>
            </w:pPr>
            <w:r w:rsidRPr="002C07BC">
              <w:rPr>
                <w:color w:val="auto"/>
              </w:rPr>
              <w:t>Breast reconstruction following a mastectomy and reconstruction of the non-affected breast to achieve symmetry</w:t>
            </w:r>
          </w:p>
          <w:p w14:paraId="2546BF4F" w14:textId="77777777" w:rsidR="00C6660B" w:rsidRPr="002C07BC" w:rsidRDefault="00C6660B" w:rsidP="00C6660B">
            <w:pPr>
              <w:pStyle w:val="MandateLevel1Bullets"/>
              <w:rPr>
                <w:color w:val="auto"/>
              </w:rPr>
            </w:pPr>
            <w:r w:rsidRPr="002C07BC">
              <w:rPr>
                <w:color w:val="auto"/>
              </w:rPr>
              <w:t>Dental or orthodontic services for cleft palate</w:t>
            </w:r>
          </w:p>
          <w:p w14:paraId="4B2352A8" w14:textId="77777777" w:rsidR="00C6660B" w:rsidRPr="00DE556B" w:rsidRDefault="00C6660B" w:rsidP="00C6660B">
            <w:pPr>
              <w:pStyle w:val="iBAAGStandardText"/>
            </w:pPr>
          </w:p>
          <w:p w14:paraId="58717DA5" w14:textId="77777777" w:rsidR="00C6660B" w:rsidRPr="00DE556B" w:rsidRDefault="00C6660B" w:rsidP="00C6660B">
            <w:pPr>
              <w:pStyle w:val="iBAAGStandardTextBold"/>
            </w:pPr>
            <w:r w:rsidRPr="00DE556B">
              <w:t xml:space="preserve">Want more information? </w:t>
            </w:r>
          </w:p>
          <w:p w14:paraId="58717DA6" w14:textId="77777777" w:rsidR="00C6660B" w:rsidRPr="00DE556B" w:rsidRDefault="00C6660B" w:rsidP="00C6660B">
            <w:pPr>
              <w:pStyle w:val="iBAAGStandardText"/>
            </w:pPr>
            <w:r w:rsidRPr="00DE556B">
              <w:lastRenderedPageBreak/>
              <w:t xml:space="preserve">View the </w:t>
            </w:r>
            <w:hyperlink r:id="rId91" w:history="1">
              <w:r w:rsidRPr="00DE556B">
                <w:rPr>
                  <w:rStyle w:val="Hyperlinks"/>
                </w:rPr>
                <w:t>glossary</w:t>
              </w:r>
            </w:hyperlink>
            <w:r w:rsidRPr="00DE556B">
              <w:t xml:space="preserve"> for definitions.</w:t>
            </w:r>
          </w:p>
          <w:p w14:paraId="58717DA7" w14:textId="77777777" w:rsidR="00C6660B" w:rsidRPr="00DE556B" w:rsidRDefault="00C6660B" w:rsidP="00C6660B">
            <w:pPr>
              <w:pStyle w:val="iBAAGStandardText"/>
            </w:pPr>
          </w:p>
        </w:tc>
        <w:tc>
          <w:tcPr>
            <w:tcW w:w="2129" w:type="dxa"/>
            <w:shd w:val="clear" w:color="auto" w:fill="FFFFFF" w:themeFill="background1"/>
          </w:tcPr>
          <w:p w14:paraId="4413AE5F" w14:textId="0E3597C0" w:rsidR="00C6660B" w:rsidRPr="00DE556B" w:rsidRDefault="00C6660B" w:rsidP="00C6660B">
            <w:pPr>
              <w:pStyle w:val="iBAAGStandardText"/>
            </w:pPr>
            <w:r w:rsidRPr="00DE556B">
              <w:lastRenderedPageBreak/>
              <w:t>The amount you pay is based on where the covered health service is provided.</w:t>
            </w:r>
          </w:p>
          <w:p w14:paraId="53CCEBEB" w14:textId="77777777" w:rsidR="00C6660B" w:rsidRPr="00DE556B" w:rsidRDefault="00C6660B" w:rsidP="00C6660B">
            <w:pPr>
              <w:pStyle w:val="iBAAGStandardText"/>
            </w:pPr>
          </w:p>
          <w:p w14:paraId="443EDFF7" w14:textId="2BC8A610" w:rsidR="00C6660B" w:rsidRPr="00DE556B" w:rsidRDefault="00C6660B" w:rsidP="00C6660B">
            <w:pPr>
              <w:pStyle w:val="iBAAGStandardTextBold"/>
            </w:pPr>
            <w:r w:rsidRPr="00DE556B">
              <w:t>Is prior authorization needed?</w:t>
            </w:r>
          </w:p>
          <w:p w14:paraId="37D78AE1" w14:textId="745E65BA" w:rsidR="00C6660B" w:rsidRPr="00DE556B" w:rsidRDefault="00C6660B" w:rsidP="00C6660B">
            <w:pPr>
              <w:pStyle w:val="iBAAGStandardText"/>
            </w:pPr>
            <w:r w:rsidRPr="00DE556B">
              <w:t>No</w:t>
            </w:r>
          </w:p>
        </w:tc>
        <w:tc>
          <w:tcPr>
            <w:tcW w:w="2129" w:type="dxa"/>
            <w:shd w:val="clear" w:color="auto" w:fill="FFFFFF" w:themeFill="background1"/>
          </w:tcPr>
          <w:p w14:paraId="63CF6214" w14:textId="15751EB6" w:rsidR="00C6660B" w:rsidRPr="00DE556B" w:rsidRDefault="00C6660B" w:rsidP="00C6660B">
            <w:pPr>
              <w:pStyle w:val="iBAAGStandardText"/>
            </w:pPr>
            <w:r w:rsidRPr="00DE556B">
              <w:t>The amount you pay is based on where the covered health service is provided.</w:t>
            </w:r>
          </w:p>
          <w:p w14:paraId="58717DA9" w14:textId="77777777" w:rsidR="00C6660B" w:rsidRPr="00DE556B" w:rsidRDefault="00C6660B" w:rsidP="00C6660B">
            <w:pPr>
              <w:pStyle w:val="iBAAGStandardText"/>
            </w:pPr>
          </w:p>
          <w:p w14:paraId="58717DAA" w14:textId="77777777" w:rsidR="00C6660B" w:rsidRPr="00DE556B" w:rsidRDefault="00C6660B" w:rsidP="00C6660B">
            <w:pPr>
              <w:pStyle w:val="iBAAGStandardTextBold"/>
            </w:pPr>
            <w:r w:rsidRPr="00DE556B">
              <w:t>Is prior authorization needed?</w:t>
            </w:r>
          </w:p>
          <w:p w14:paraId="58717DAB" w14:textId="77777777" w:rsidR="00C6660B" w:rsidRPr="00DE556B" w:rsidRDefault="00C6660B" w:rsidP="00C6660B">
            <w:pPr>
              <w:pStyle w:val="iBAAGStandardText"/>
            </w:pPr>
            <w:r w:rsidRPr="00DE556B">
              <w:t>No</w:t>
            </w:r>
          </w:p>
          <w:p w14:paraId="58717DAC" w14:textId="77777777" w:rsidR="00C6660B" w:rsidRPr="00DE556B" w:rsidRDefault="00C6660B" w:rsidP="00C6660B">
            <w:pPr>
              <w:pStyle w:val="iBAAGStandardText"/>
            </w:pPr>
          </w:p>
          <w:p w14:paraId="58717DAD" w14:textId="77777777" w:rsidR="00C6660B" w:rsidRPr="00DE556B" w:rsidRDefault="00C6660B" w:rsidP="00C6660B">
            <w:pPr>
              <w:pStyle w:val="iBAAGStandardText"/>
            </w:pPr>
          </w:p>
        </w:tc>
        <w:tc>
          <w:tcPr>
            <w:tcW w:w="2581" w:type="dxa"/>
            <w:shd w:val="clear" w:color="auto" w:fill="FFFFFF" w:themeFill="background1"/>
          </w:tcPr>
          <w:p w14:paraId="58717DAE" w14:textId="3BE3EE0B" w:rsidR="00C6660B" w:rsidRPr="00DE556B" w:rsidRDefault="00C6660B" w:rsidP="00C6660B">
            <w:pPr>
              <w:pStyle w:val="iBAAGStandardText"/>
            </w:pPr>
            <w:r w:rsidRPr="00DE556B">
              <w:t xml:space="preserve">The amount you pay is based on where the covered health service is provided. </w:t>
            </w:r>
          </w:p>
          <w:p w14:paraId="58717DAF" w14:textId="77777777" w:rsidR="00C6660B" w:rsidRPr="00DE556B" w:rsidRDefault="00C6660B" w:rsidP="00C6660B">
            <w:pPr>
              <w:pStyle w:val="iBAAGStandardText"/>
            </w:pPr>
          </w:p>
          <w:p w14:paraId="58717DB0" w14:textId="77777777" w:rsidR="00C6660B" w:rsidRPr="00DE556B" w:rsidRDefault="00C6660B" w:rsidP="00C6660B">
            <w:pPr>
              <w:pStyle w:val="iBAAGStandardTextBold"/>
            </w:pPr>
            <w:r w:rsidRPr="00DE556B">
              <w:t>Is prior authorization needed?</w:t>
            </w:r>
          </w:p>
          <w:p w14:paraId="58717DB1" w14:textId="77777777" w:rsidR="00C6660B" w:rsidRPr="00DE556B" w:rsidRDefault="00C6660B" w:rsidP="00C6660B">
            <w:pPr>
              <w:pStyle w:val="iBAAGStandardText"/>
            </w:pPr>
            <w:r w:rsidRPr="00DE556B">
              <w:t>Yes</w:t>
            </w:r>
          </w:p>
          <w:p w14:paraId="58717DB2" w14:textId="77777777" w:rsidR="00C6660B" w:rsidRPr="00DE556B" w:rsidRDefault="00C6660B" w:rsidP="00C6660B">
            <w:pPr>
              <w:pStyle w:val="iBAAGStandardText"/>
            </w:pPr>
          </w:p>
          <w:p w14:paraId="58717DB3" w14:textId="77777777" w:rsidR="00C6660B" w:rsidRPr="00DE556B" w:rsidRDefault="00C6660B" w:rsidP="00C6660B">
            <w:pPr>
              <w:pStyle w:val="iBAAGStandardTextBold"/>
            </w:pPr>
            <w:r w:rsidRPr="00DE556B">
              <w:t>Prior authorization is:</w:t>
            </w:r>
          </w:p>
          <w:p w14:paraId="58717DB4"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DB5" w14:textId="77777777" w:rsidR="00C6660B" w:rsidRPr="00DE556B" w:rsidRDefault="00C6660B" w:rsidP="00C6660B">
            <w:pPr>
              <w:pStyle w:val="iBAAGStandardText"/>
            </w:pPr>
          </w:p>
          <w:p w14:paraId="58717DB6" w14:textId="77777777" w:rsidR="00C6660B" w:rsidRPr="00DE556B" w:rsidRDefault="00C6660B" w:rsidP="00C6660B">
            <w:pPr>
              <w:pStyle w:val="iBAAGStandardTextBold"/>
            </w:pPr>
            <w:r w:rsidRPr="00DE556B">
              <w:t xml:space="preserve">When do I need to call? </w:t>
            </w:r>
          </w:p>
          <w:p w14:paraId="58717DB7" w14:textId="77777777" w:rsidR="00C6660B" w:rsidRPr="00DE556B" w:rsidRDefault="00C6660B" w:rsidP="00C6660B">
            <w:pPr>
              <w:pStyle w:val="iBAAGLevel1Bullets"/>
            </w:pPr>
            <w:r w:rsidRPr="00DE556B">
              <w:t>5 business days before a scheduled procedure</w:t>
            </w:r>
          </w:p>
          <w:p w14:paraId="58717DB8" w14:textId="77777777" w:rsidR="00C6660B" w:rsidRPr="00DE556B" w:rsidRDefault="00C6660B" w:rsidP="00C6660B">
            <w:pPr>
              <w:pStyle w:val="iBAAGLevel1Bullets"/>
            </w:pPr>
            <w:r w:rsidRPr="00DE556B">
              <w:lastRenderedPageBreak/>
              <w:t>As soon as possible for a non-scheduled procedure.</w:t>
            </w:r>
          </w:p>
          <w:p w14:paraId="58717DB9" w14:textId="77777777" w:rsidR="00C6660B" w:rsidRPr="00DE556B" w:rsidRDefault="00C6660B" w:rsidP="00C6660B">
            <w:pPr>
              <w:pStyle w:val="iBAAGStandardText"/>
            </w:pPr>
          </w:p>
          <w:p w14:paraId="58717DBA" w14:textId="77777777" w:rsidR="00C6660B" w:rsidRPr="00DE556B" w:rsidRDefault="00C6660B" w:rsidP="00C6660B">
            <w:pPr>
              <w:pStyle w:val="iBAAGStandardTextBold"/>
            </w:pPr>
            <w:r w:rsidRPr="00DE556B">
              <w:t xml:space="preserve">If you don’t get prior authorization, you pay: </w:t>
            </w:r>
          </w:p>
          <w:p w14:paraId="58717DBB" w14:textId="461FE176" w:rsidR="00C6660B" w:rsidRPr="00DE556B" w:rsidRDefault="00C6660B" w:rsidP="00C6660B">
            <w:pPr>
              <w:pStyle w:val="iBAAGStandardText"/>
            </w:pPr>
            <w:r>
              <w:rPr>
                <w:rStyle w:val="iBAAGStandardTextBoldChar"/>
              </w:rPr>
              <w:t>50%</w:t>
            </w:r>
            <w:r w:rsidRPr="00DE556B">
              <w:t xml:space="preserve"> co-insurance</w:t>
            </w:r>
          </w:p>
          <w:p w14:paraId="58717DBC" w14:textId="77777777" w:rsidR="00C6660B" w:rsidRPr="00DE556B" w:rsidRDefault="00C6660B" w:rsidP="00C6660B">
            <w:pPr>
              <w:pStyle w:val="iBAAGStandardText"/>
            </w:pPr>
          </w:p>
        </w:tc>
        <w:tc>
          <w:tcPr>
            <w:tcW w:w="3290" w:type="dxa"/>
            <w:shd w:val="clear" w:color="auto" w:fill="FFFFFF" w:themeFill="background1"/>
          </w:tcPr>
          <w:p w14:paraId="58717DBD" w14:textId="77777777" w:rsidR="00C6660B" w:rsidRPr="00DE556B" w:rsidRDefault="00C6660B" w:rsidP="00C6660B">
            <w:pPr>
              <w:pStyle w:val="iBAAGStandardText"/>
            </w:pPr>
            <w:r w:rsidRPr="00DE556B">
              <w:lastRenderedPageBreak/>
              <w:t xml:space="preserve">No coverage for cosmetic procedures. </w:t>
            </w:r>
          </w:p>
        </w:tc>
      </w:tr>
      <w:tr w:rsidR="00C6660B" w:rsidRPr="00DE556B" w14:paraId="58717DC5" w14:textId="77777777" w:rsidTr="00C6660B">
        <w:tc>
          <w:tcPr>
            <w:tcW w:w="3400" w:type="dxa"/>
            <w:tcBorders>
              <w:bottom w:val="single" w:sz="4" w:space="0" w:color="000000" w:themeColor="text1"/>
            </w:tcBorders>
            <w:shd w:val="clear" w:color="auto" w:fill="31849B"/>
            <w:vAlign w:val="center"/>
          </w:tcPr>
          <w:p w14:paraId="58717DBF" w14:textId="31CE6451"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088BDEDB" w14:textId="77777777" w:rsidR="00C6660B" w:rsidRPr="00DE556B" w:rsidRDefault="00C6660B" w:rsidP="00C6660B">
            <w:pPr>
              <w:pStyle w:val="iBAAGTableHeader"/>
            </w:pPr>
            <w:r w:rsidRPr="00DE556B">
              <w:t>Your cost if you use</w:t>
            </w:r>
          </w:p>
          <w:p w14:paraId="54913C59" w14:textId="78F12A22"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55F0540" w14:textId="77777777" w:rsidR="00C6660B" w:rsidRPr="00DE556B" w:rsidRDefault="00C6660B" w:rsidP="00C6660B">
            <w:pPr>
              <w:pStyle w:val="iBAAGTableHeader"/>
            </w:pPr>
            <w:r w:rsidRPr="00DE556B">
              <w:t>Your cost if you use</w:t>
            </w:r>
          </w:p>
          <w:p w14:paraId="58717DC1" w14:textId="5959585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148E4576" w14:textId="77777777" w:rsidR="00C6660B" w:rsidRPr="00DE556B" w:rsidRDefault="00C6660B" w:rsidP="00C6660B">
            <w:pPr>
              <w:pStyle w:val="iBAAGTableHeader"/>
            </w:pPr>
            <w:r w:rsidRPr="00DE556B">
              <w:t>Your cost if you use U.S.</w:t>
            </w:r>
          </w:p>
          <w:p w14:paraId="58717DC3" w14:textId="310B8A46"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C4" w14:textId="77777777" w:rsidR="00C6660B" w:rsidRPr="00DE556B" w:rsidRDefault="00C6660B" w:rsidP="00C6660B">
            <w:pPr>
              <w:pStyle w:val="iBAAGTableHeader"/>
            </w:pPr>
            <w:r w:rsidRPr="00DE556B">
              <w:t>Limits &amp; Exceptions</w:t>
            </w:r>
          </w:p>
        </w:tc>
      </w:tr>
      <w:tr w:rsidR="00C6660B" w:rsidRPr="00DE556B" w14:paraId="58717E05" w14:textId="77777777" w:rsidTr="00C6660B">
        <w:tc>
          <w:tcPr>
            <w:tcW w:w="3400" w:type="dxa"/>
            <w:shd w:val="clear" w:color="auto" w:fill="FFFFFF" w:themeFill="background1"/>
          </w:tcPr>
          <w:p w14:paraId="58717DC6" w14:textId="77777777" w:rsidR="00C6660B" w:rsidRPr="00DE556B" w:rsidRDefault="00C6660B" w:rsidP="00C6660B">
            <w:pPr>
              <w:pStyle w:val="iBAAGSituationBoxName"/>
            </w:pPr>
            <w:bookmarkStart w:id="117" w:name="Rehabilitation_and_Habilitative_Services"/>
            <w:r w:rsidRPr="00DE556B">
              <w:t>Rehabilitation and Habilitative Services - Outpatient Therapy</w:t>
            </w:r>
            <w:bookmarkEnd w:id="117"/>
            <w:r w:rsidRPr="00DE556B">
              <w:t xml:space="preserve"> </w:t>
            </w:r>
          </w:p>
          <w:p w14:paraId="58717DC7" w14:textId="77777777" w:rsidR="00C6660B" w:rsidRPr="00DE556B" w:rsidRDefault="00C6660B" w:rsidP="00C6660B">
            <w:pPr>
              <w:pStyle w:val="iBAAGStandardText"/>
            </w:pPr>
          </w:p>
          <w:p w14:paraId="58717DC8" w14:textId="77777777" w:rsidR="00C6660B" w:rsidRPr="00DE556B" w:rsidRDefault="00C6660B" w:rsidP="00C6660B">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C6660B" w:rsidRPr="00DE556B" w:rsidRDefault="00C6660B" w:rsidP="00C6660B">
            <w:pPr>
              <w:pStyle w:val="iBAAGStandardText"/>
            </w:pPr>
          </w:p>
          <w:p w14:paraId="58717DCA" w14:textId="77777777" w:rsidR="00C6660B" w:rsidRPr="00DE556B" w:rsidRDefault="00C6660B" w:rsidP="00C6660B">
            <w:pPr>
              <w:pStyle w:val="iBAAGStandardText"/>
            </w:pPr>
            <w:r w:rsidRPr="00DE556B">
              <w:rPr>
                <w:rStyle w:val="iBAAGStandardTextBoldChar"/>
              </w:rPr>
              <w:lastRenderedPageBreak/>
              <w:t>What are habilitative services?</w:t>
            </w:r>
            <w:r w:rsidRPr="00DE556B">
              <w:t xml:space="preserve"> Health care services that help a person learn a functional skill that should be present but isn’t because of sickness or injury.  Example:  Speech therapy for a nonverbal child with autism.</w:t>
            </w:r>
          </w:p>
          <w:p w14:paraId="58717DCB" w14:textId="77777777" w:rsidR="00C6660B" w:rsidRPr="00DE556B" w:rsidRDefault="00C6660B" w:rsidP="00C6660B">
            <w:pPr>
              <w:pStyle w:val="iBAAGStandardText"/>
            </w:pPr>
          </w:p>
          <w:p w14:paraId="58717DCC" w14:textId="77777777" w:rsidR="00C6660B" w:rsidRPr="00DE556B" w:rsidRDefault="00C6660B" w:rsidP="00C6660B">
            <w:pPr>
              <w:pStyle w:val="iBAAGStandardText"/>
            </w:pPr>
            <w:r w:rsidRPr="00DE556B">
              <w:t>We cover:</w:t>
            </w:r>
          </w:p>
          <w:p w14:paraId="58717DCD" w14:textId="77777777" w:rsidR="00C6660B" w:rsidRPr="00DE556B" w:rsidRDefault="00C6660B" w:rsidP="00C6660B">
            <w:pPr>
              <w:pStyle w:val="iBAAGLevel1Bullets"/>
            </w:pPr>
            <w:r w:rsidRPr="00DE556B">
              <w:t>Physical therapy</w:t>
            </w:r>
          </w:p>
          <w:p w14:paraId="58717DCE" w14:textId="77777777" w:rsidR="00C6660B" w:rsidRPr="00DE556B" w:rsidRDefault="00C6660B" w:rsidP="00C6660B">
            <w:pPr>
              <w:pStyle w:val="iBAAGLevel1Bullets"/>
            </w:pPr>
            <w:r w:rsidRPr="00DE556B">
              <w:t>Occupational therapy</w:t>
            </w:r>
          </w:p>
          <w:p w14:paraId="58717DCF" w14:textId="77777777" w:rsidR="00C6660B" w:rsidRPr="00DE556B" w:rsidRDefault="00C6660B" w:rsidP="00C6660B">
            <w:pPr>
              <w:pStyle w:val="iBAAGLevel1Bullets"/>
            </w:pPr>
            <w:r w:rsidRPr="00DE556B">
              <w:t>Pulmonary therapy</w:t>
            </w:r>
          </w:p>
          <w:p w14:paraId="58717DD0" w14:textId="77777777" w:rsidR="00C6660B" w:rsidRPr="00DE556B" w:rsidRDefault="00C6660B" w:rsidP="00C6660B">
            <w:pPr>
              <w:pStyle w:val="iBAAGLevel1Bullets"/>
            </w:pPr>
            <w:r w:rsidRPr="00DE556B">
              <w:t>Cardiac therapy</w:t>
            </w:r>
          </w:p>
          <w:p w14:paraId="58717DD1" w14:textId="77777777" w:rsidR="00C6660B" w:rsidRPr="00DE556B" w:rsidRDefault="00C6660B" w:rsidP="00C6660B">
            <w:pPr>
              <w:pStyle w:val="iBAAGLevel1Bullets"/>
            </w:pPr>
            <w:r w:rsidRPr="00DE556B">
              <w:t>Cochlear implant hearing therapy</w:t>
            </w:r>
          </w:p>
          <w:p w14:paraId="58717DD3" w14:textId="77777777" w:rsidR="00C6660B" w:rsidRPr="00DE556B" w:rsidRDefault="00C6660B" w:rsidP="00C6660B">
            <w:pPr>
              <w:pStyle w:val="iBAAGStandardText"/>
            </w:pPr>
          </w:p>
          <w:p w14:paraId="58717DD4" w14:textId="77777777" w:rsidR="00C6660B" w:rsidRPr="00DE556B" w:rsidRDefault="00C6660B" w:rsidP="00C6660B">
            <w:pPr>
              <w:pStyle w:val="iBAAGStandardText"/>
            </w:pPr>
            <w:r w:rsidRPr="00DE556B">
              <w:t>We also cover:</w:t>
            </w:r>
          </w:p>
          <w:p w14:paraId="58717DD5" w14:textId="77777777" w:rsidR="00C6660B" w:rsidRPr="00DE556B" w:rsidRDefault="00C6660B" w:rsidP="00C6660B">
            <w:pPr>
              <w:pStyle w:val="iBAAGLevel1Bullets"/>
            </w:pPr>
            <w:r w:rsidRPr="00DE556B">
              <w:t>Speech therapy to restore speech, language, voice, communication and auditory processing after an injury, stroke, cancer, congenital anomaly, or autism spectrum disorders.</w:t>
            </w:r>
          </w:p>
          <w:p w14:paraId="58717DD6" w14:textId="25360A5B" w:rsidR="00C6660B" w:rsidRPr="00DE556B" w:rsidRDefault="00C6660B" w:rsidP="00C6660B">
            <w:pPr>
              <w:pStyle w:val="iBAAGLevel1Bullets"/>
            </w:pPr>
            <w:r w:rsidRPr="00DE556B">
              <w:t xml:space="preserve">Cognitive therapy when medically </w:t>
            </w:r>
            <w:r w:rsidRPr="00DE556B">
              <w:lastRenderedPageBreak/>
              <w:t>necessary after a brain injury or cerebral vascular accident.</w:t>
            </w:r>
          </w:p>
          <w:p w14:paraId="58717DD7" w14:textId="77777777" w:rsidR="00C6660B" w:rsidRPr="00DE556B" w:rsidRDefault="00C6660B" w:rsidP="00C6660B">
            <w:pPr>
              <w:pStyle w:val="iBAAGStandardText"/>
            </w:pPr>
          </w:p>
          <w:p w14:paraId="58717DD8" w14:textId="77777777" w:rsidR="00C6660B" w:rsidRPr="00DE556B" w:rsidRDefault="00C6660B" w:rsidP="00C6660B">
            <w:pPr>
              <w:pStyle w:val="iBAAGStandardText"/>
            </w:pPr>
            <w:r w:rsidRPr="00DE556B">
              <w:t xml:space="preserve">Outpatient services must be given by a doctor or a licensed therapist. </w:t>
            </w:r>
          </w:p>
          <w:p w14:paraId="58717DD9" w14:textId="77777777" w:rsidR="00C6660B" w:rsidRPr="00DE556B" w:rsidRDefault="00C6660B" w:rsidP="00C6660B">
            <w:pPr>
              <w:pStyle w:val="iBAAGStandardText"/>
            </w:pPr>
          </w:p>
          <w:p w14:paraId="58717DDA" w14:textId="77777777" w:rsidR="00C6660B" w:rsidRPr="00DE556B" w:rsidRDefault="00C6660B" w:rsidP="00C6660B">
            <w:pPr>
              <w:pStyle w:val="iBAAGStandardTextBold"/>
            </w:pPr>
            <w:r w:rsidRPr="00DE556B">
              <w:t xml:space="preserve">Want more information? </w:t>
            </w:r>
          </w:p>
          <w:p w14:paraId="58717DDC" w14:textId="242B8128" w:rsidR="00C6660B" w:rsidRPr="00DE556B" w:rsidRDefault="00C6660B" w:rsidP="00C6660B">
            <w:pPr>
              <w:pStyle w:val="iBAAGStandardText"/>
            </w:pPr>
            <w:r w:rsidRPr="00DE556B">
              <w:t xml:space="preserve">View the </w:t>
            </w:r>
            <w:hyperlink r:id="rId92" w:history="1">
              <w:r w:rsidRPr="00DE556B">
                <w:rPr>
                  <w:rStyle w:val="Hyperlinks"/>
                </w:rPr>
                <w:t>glossary</w:t>
              </w:r>
            </w:hyperlink>
            <w:r w:rsidRPr="00DE556B">
              <w:t xml:space="preserve"> for definitions.</w:t>
            </w:r>
          </w:p>
        </w:tc>
        <w:tc>
          <w:tcPr>
            <w:tcW w:w="2129" w:type="dxa"/>
            <w:shd w:val="clear" w:color="auto" w:fill="FFFFFF" w:themeFill="background1"/>
          </w:tcPr>
          <w:p w14:paraId="4ACF87CF"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1FA3B9B8" w14:textId="77777777" w:rsidR="00C6660B" w:rsidRPr="00DE556B" w:rsidRDefault="00C6660B" w:rsidP="00C6660B">
            <w:pPr>
              <w:rPr>
                <w:rStyle w:val="iBAAGStandardTextBoldChar"/>
              </w:rPr>
            </w:pPr>
          </w:p>
          <w:p w14:paraId="65D15932" w14:textId="77777777" w:rsidR="00C6660B" w:rsidRPr="00DE556B" w:rsidRDefault="00C6660B" w:rsidP="00C6660B">
            <w:pPr>
              <w:pStyle w:val="iBAAGStandardTextBold"/>
            </w:pPr>
            <w:r w:rsidRPr="00DE556B">
              <w:t>Is prior authorization needed?</w:t>
            </w:r>
          </w:p>
          <w:p w14:paraId="3D8BCD4F" w14:textId="713F4AF5" w:rsidR="00C6660B" w:rsidRPr="00DE556B" w:rsidRDefault="00C6660B" w:rsidP="00C6660B">
            <w:pPr>
              <w:pStyle w:val="iBAAGStandardText"/>
              <w:rPr>
                <w:rStyle w:val="InstructionalTextChar"/>
              </w:rPr>
            </w:pPr>
            <w:r w:rsidRPr="00DE556B">
              <w:t>No</w:t>
            </w:r>
          </w:p>
        </w:tc>
        <w:tc>
          <w:tcPr>
            <w:tcW w:w="2129" w:type="dxa"/>
            <w:shd w:val="clear" w:color="auto" w:fill="FFFFFF" w:themeFill="background1"/>
          </w:tcPr>
          <w:p w14:paraId="58717DE1" w14:textId="23A028DE" w:rsidR="00C6660B" w:rsidRPr="00DE556B" w:rsidRDefault="00C6660B" w:rsidP="00C6660B">
            <w:pPr>
              <w:pStyle w:val="iBAAGStandardText"/>
            </w:pPr>
            <w:r w:rsidRPr="00DE556B">
              <w:rPr>
                <w:rStyle w:val="iBAAGStandardTextBoldChar"/>
              </w:rPr>
              <w:t>$</w:t>
            </w:r>
            <w:r>
              <w:rPr>
                <w:rStyle w:val="iBAAGStandardTextBoldChar"/>
              </w:rPr>
              <w:t>30</w:t>
            </w:r>
            <w:r w:rsidRPr="00DE556B">
              <w:t xml:space="preserve"> co-pay per visit.</w:t>
            </w:r>
            <w:r>
              <w:t xml:space="preserve"> </w:t>
            </w:r>
            <w:r w:rsidRPr="00DE556B">
              <w:t>The annual deductible does not apply.</w:t>
            </w:r>
          </w:p>
          <w:p w14:paraId="58717DE2" w14:textId="77777777" w:rsidR="00C6660B" w:rsidRPr="00DE556B" w:rsidRDefault="00C6660B" w:rsidP="00C6660B">
            <w:pPr>
              <w:pStyle w:val="iBAAGStandardText"/>
            </w:pPr>
          </w:p>
          <w:p w14:paraId="58717DE3" w14:textId="77777777" w:rsidR="00C6660B" w:rsidRPr="00DE556B" w:rsidRDefault="00C6660B" w:rsidP="00C6660B">
            <w:pPr>
              <w:pStyle w:val="iBAAGStandardTextBold"/>
            </w:pPr>
            <w:r w:rsidRPr="00DE556B">
              <w:t>Is prior authorization needed?</w:t>
            </w:r>
          </w:p>
          <w:p w14:paraId="58717DE4" w14:textId="77777777" w:rsidR="00C6660B" w:rsidRPr="00DE556B" w:rsidRDefault="00C6660B" w:rsidP="00C6660B">
            <w:pPr>
              <w:pStyle w:val="iBAAGStandardText"/>
            </w:pPr>
            <w:r w:rsidRPr="00DE556B">
              <w:t>No</w:t>
            </w:r>
          </w:p>
          <w:p w14:paraId="58717DE5" w14:textId="77777777" w:rsidR="00C6660B" w:rsidRPr="00DE556B" w:rsidRDefault="00C6660B" w:rsidP="00C6660B">
            <w:pPr>
              <w:pStyle w:val="iBAAGStandardText"/>
            </w:pPr>
          </w:p>
          <w:p w14:paraId="58717DE6" w14:textId="77777777" w:rsidR="00C6660B" w:rsidRPr="00DE556B" w:rsidRDefault="00C6660B" w:rsidP="00C6660B">
            <w:pPr>
              <w:pStyle w:val="iBAAGStandardText"/>
            </w:pPr>
          </w:p>
        </w:tc>
        <w:tc>
          <w:tcPr>
            <w:tcW w:w="2581" w:type="dxa"/>
            <w:shd w:val="clear" w:color="auto" w:fill="FFFFFF" w:themeFill="background1"/>
          </w:tcPr>
          <w:p w14:paraId="58717DE7" w14:textId="524C94A7" w:rsidR="00C6660B" w:rsidRPr="00DE556B" w:rsidRDefault="00C6660B" w:rsidP="00C6660B">
            <w:pPr>
              <w:pStyle w:val="iBAAGStandardText"/>
            </w:pPr>
            <w:r>
              <w:rPr>
                <w:rStyle w:val="iBAAGStandardTextBoldChar"/>
              </w:rPr>
              <w:t>50%</w:t>
            </w:r>
            <w:r w:rsidRPr="00DE556B">
              <w:t xml:space="preserve"> co-insurance, after you pay the deductible.</w:t>
            </w:r>
          </w:p>
          <w:p w14:paraId="58717DE8" w14:textId="77777777" w:rsidR="00C6660B" w:rsidRPr="00DE556B" w:rsidRDefault="00C6660B" w:rsidP="00C6660B">
            <w:pPr>
              <w:pStyle w:val="iBAAGStandardText"/>
            </w:pPr>
          </w:p>
          <w:p w14:paraId="58717DE9" w14:textId="77777777" w:rsidR="00C6660B" w:rsidRPr="00DE556B" w:rsidRDefault="00C6660B" w:rsidP="00C6660B">
            <w:pPr>
              <w:pStyle w:val="iBAAGStandardTextBold"/>
            </w:pPr>
            <w:r w:rsidRPr="00DE556B">
              <w:t>Is prior authorization needed?</w:t>
            </w:r>
          </w:p>
          <w:p w14:paraId="58717DEA" w14:textId="77777777" w:rsidR="00C6660B" w:rsidRPr="00DE556B" w:rsidRDefault="00C6660B" w:rsidP="00C6660B">
            <w:pPr>
              <w:pStyle w:val="iBAAGStandardText"/>
            </w:pPr>
            <w:r w:rsidRPr="00DE556B">
              <w:t>Yes</w:t>
            </w:r>
          </w:p>
          <w:p w14:paraId="58717DEB" w14:textId="77777777" w:rsidR="00C6660B" w:rsidRPr="00DE556B" w:rsidRDefault="00C6660B" w:rsidP="00C6660B">
            <w:pPr>
              <w:pStyle w:val="iBAAGStandardText"/>
            </w:pPr>
            <w:r w:rsidRPr="00DE556B">
              <w:tab/>
            </w:r>
          </w:p>
          <w:p w14:paraId="58717DEC" w14:textId="77777777" w:rsidR="00C6660B" w:rsidRPr="00DE556B" w:rsidRDefault="00C6660B" w:rsidP="00C6660B">
            <w:pPr>
              <w:pStyle w:val="iBAAGStandardTextBold"/>
            </w:pPr>
            <w:r w:rsidRPr="00DE556B">
              <w:t>Prior authorization is:</w:t>
            </w:r>
          </w:p>
          <w:p w14:paraId="58717DED" w14:textId="77777777" w:rsidR="00C6660B" w:rsidRPr="00DE556B" w:rsidRDefault="00C6660B" w:rsidP="00C6660B">
            <w:pPr>
              <w:pStyle w:val="iBAAGStandardText"/>
            </w:pPr>
            <w:r w:rsidRPr="00DE556B">
              <w:t xml:space="preserve">Getting approval by calling the number listed on your health plan ID card before you </w:t>
            </w:r>
            <w:r w:rsidRPr="00DE556B">
              <w:lastRenderedPageBreak/>
              <w:t>can get medicine or services.</w:t>
            </w:r>
          </w:p>
          <w:p w14:paraId="58717DEE" w14:textId="77777777" w:rsidR="00C6660B" w:rsidRPr="00DE556B" w:rsidRDefault="00C6660B" w:rsidP="00C6660B">
            <w:pPr>
              <w:pStyle w:val="iBAAGStandardText"/>
            </w:pPr>
          </w:p>
          <w:p w14:paraId="58717DEF" w14:textId="77777777" w:rsidR="00C6660B" w:rsidRPr="00DE556B" w:rsidRDefault="00C6660B" w:rsidP="00C6660B">
            <w:pPr>
              <w:pStyle w:val="iBAAGStandardTextBold"/>
            </w:pPr>
            <w:r w:rsidRPr="00DE556B">
              <w:t xml:space="preserve">When do I need to call? </w:t>
            </w:r>
          </w:p>
          <w:p w14:paraId="58717DF0" w14:textId="77777777" w:rsidR="00C6660B" w:rsidRPr="00DE556B" w:rsidRDefault="00C6660B" w:rsidP="00C6660B">
            <w:pPr>
              <w:pStyle w:val="iBAAGLevel1Bullets"/>
            </w:pPr>
            <w:r w:rsidRPr="00DE556B">
              <w:t>5 business days before receiving:</w:t>
            </w:r>
          </w:p>
          <w:p w14:paraId="58717DF1" w14:textId="77777777" w:rsidR="00C6660B" w:rsidRPr="00DE556B" w:rsidRDefault="00C6660B" w:rsidP="00C6660B">
            <w:pPr>
              <w:pStyle w:val="iBAAGLevel2Bullets"/>
            </w:pPr>
            <w:r w:rsidRPr="00DE556B">
              <w:t>Physical therapy</w:t>
            </w:r>
          </w:p>
          <w:p w14:paraId="58717DF2" w14:textId="77777777" w:rsidR="00C6660B" w:rsidRPr="00DE556B" w:rsidRDefault="00C6660B" w:rsidP="00C6660B">
            <w:pPr>
              <w:pStyle w:val="iBAAGLevel2Bullets"/>
            </w:pPr>
            <w:r w:rsidRPr="00DE556B">
              <w:t>Occupational therapy</w:t>
            </w:r>
          </w:p>
          <w:p w14:paraId="58717DF3" w14:textId="77777777" w:rsidR="00C6660B" w:rsidRPr="00DE556B" w:rsidRDefault="00C6660B" w:rsidP="00C6660B">
            <w:pPr>
              <w:pStyle w:val="iBAAGLevel2Bullets"/>
            </w:pPr>
            <w:r w:rsidRPr="00DE556B">
              <w:t>Speech therapy</w:t>
            </w:r>
          </w:p>
          <w:p w14:paraId="58717DF4" w14:textId="77777777" w:rsidR="00C6660B" w:rsidRPr="00DE556B" w:rsidRDefault="00C6660B" w:rsidP="00C6660B">
            <w:pPr>
              <w:pStyle w:val="iBAAGStandardText"/>
            </w:pPr>
          </w:p>
          <w:p w14:paraId="58717DF5" w14:textId="77777777" w:rsidR="00C6660B" w:rsidRPr="00DE556B" w:rsidRDefault="00C6660B" w:rsidP="00C6660B">
            <w:pPr>
              <w:pStyle w:val="iBAAGStandardTextBold"/>
            </w:pPr>
            <w:r w:rsidRPr="00DE556B">
              <w:t xml:space="preserve">If you don’t get prior authorization, you pay: </w:t>
            </w:r>
          </w:p>
          <w:p w14:paraId="58717DF6" w14:textId="5EEFB9DC" w:rsidR="00C6660B" w:rsidRPr="00DE556B" w:rsidRDefault="00C6660B" w:rsidP="00C6660B">
            <w:pPr>
              <w:pStyle w:val="iBAAGStandardText"/>
            </w:pPr>
            <w:r>
              <w:rPr>
                <w:rStyle w:val="iBAAGStandardTextBoldChar"/>
              </w:rPr>
              <w:t>50%</w:t>
            </w:r>
            <w:r w:rsidRPr="00DE556B">
              <w:t xml:space="preserve"> co-insurance</w:t>
            </w:r>
          </w:p>
          <w:p w14:paraId="58717DF7" w14:textId="77777777" w:rsidR="00C6660B" w:rsidRPr="00DE556B" w:rsidRDefault="00C6660B" w:rsidP="00C6660B">
            <w:pPr>
              <w:pStyle w:val="iBAAGStandardText"/>
            </w:pPr>
          </w:p>
          <w:p w14:paraId="58717DF8" w14:textId="77777777" w:rsidR="00C6660B" w:rsidRPr="00DE556B" w:rsidRDefault="00C6660B" w:rsidP="00C6660B">
            <w:pPr>
              <w:pStyle w:val="iBAAGStandardText"/>
            </w:pPr>
          </w:p>
        </w:tc>
        <w:tc>
          <w:tcPr>
            <w:tcW w:w="3290" w:type="dxa"/>
            <w:shd w:val="clear" w:color="auto" w:fill="FFFFFF" w:themeFill="background1"/>
          </w:tcPr>
          <w:p w14:paraId="3E660226" w14:textId="4B8CC6FB" w:rsidR="00C6660B" w:rsidRPr="00571967" w:rsidRDefault="00C6660B" w:rsidP="00C6660B">
            <w:pPr>
              <w:pStyle w:val="iBAAGStandardText"/>
            </w:pPr>
            <w:r w:rsidRPr="00571967">
              <w:lastRenderedPageBreak/>
              <w:t xml:space="preserve">Limits per year: </w:t>
            </w:r>
          </w:p>
          <w:p w14:paraId="6A6D3828" w14:textId="77777777" w:rsidR="00C6660B" w:rsidRPr="00571967" w:rsidRDefault="00C6660B" w:rsidP="00C6660B">
            <w:pPr>
              <w:pStyle w:val="iBAAGLevel1Bullets"/>
            </w:pPr>
            <w:r>
              <w:rPr>
                <w:rStyle w:val="iBAAGStandardTextBoldChar"/>
              </w:rPr>
              <w:t>20</w:t>
            </w:r>
            <w:r w:rsidRPr="00571967">
              <w:t xml:space="preserve"> visits of physical therapy.</w:t>
            </w:r>
          </w:p>
          <w:p w14:paraId="7B1033E3" w14:textId="77777777" w:rsidR="00C6660B" w:rsidRPr="00571967" w:rsidRDefault="00C6660B" w:rsidP="00C6660B">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C6660B" w:rsidRPr="00571967" w:rsidRDefault="00C6660B" w:rsidP="00C6660B">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C6660B" w:rsidRPr="00571967" w:rsidRDefault="00C6660B" w:rsidP="00C6660B">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C6660B" w:rsidRPr="00571967" w:rsidRDefault="00C6660B" w:rsidP="00C6660B">
            <w:pPr>
              <w:pStyle w:val="iBAAGLevel1Bullets"/>
            </w:pPr>
            <w:r>
              <w:rPr>
                <w:rStyle w:val="iBAAGStandardTextBoldChar"/>
              </w:rPr>
              <w:t>36</w:t>
            </w:r>
            <w:r w:rsidRPr="00571967">
              <w:t xml:space="preserve"> visits of cardiac therapy.</w:t>
            </w:r>
          </w:p>
          <w:p w14:paraId="652FF97D" w14:textId="77777777" w:rsidR="00C6660B" w:rsidRPr="00571967" w:rsidRDefault="00C6660B" w:rsidP="00C6660B">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C6660B" w:rsidRPr="00571967" w:rsidRDefault="00C6660B" w:rsidP="00C6660B">
            <w:pPr>
              <w:pStyle w:val="iBAAGLevel1Bullets"/>
            </w:pPr>
            <w:r>
              <w:rPr>
                <w:rStyle w:val="iBAAGStandardTextBoldChar"/>
              </w:rPr>
              <w:t>2</w:t>
            </w:r>
            <w:r w:rsidRPr="000C32F7">
              <w:rPr>
                <w:rStyle w:val="iBAAGStandardTextBoldChar"/>
              </w:rPr>
              <w:t>0</w:t>
            </w:r>
            <w:r w:rsidRPr="00571967">
              <w:t xml:space="preserve"> visits of cognitive therapy.</w:t>
            </w:r>
          </w:p>
          <w:p w14:paraId="423628B2" w14:textId="77777777" w:rsidR="00C6660B" w:rsidRDefault="00C6660B" w:rsidP="00C6660B">
            <w:pPr>
              <w:pStyle w:val="iBAAGStandardText"/>
            </w:pPr>
          </w:p>
          <w:p w14:paraId="241EE301" w14:textId="77777777" w:rsidR="00C6660B" w:rsidRPr="002C07BC" w:rsidRDefault="00C6660B" w:rsidP="00C6660B">
            <w:pPr>
              <w:pStyle w:val="MandateStandardText"/>
              <w:rPr>
                <w:color w:val="auto"/>
              </w:rPr>
            </w:pPr>
            <w:r w:rsidRPr="002C07BC">
              <w:rPr>
                <w:color w:val="auto"/>
              </w:rPr>
              <w:t xml:space="preserve">There are no visit limits for </w:t>
            </w:r>
            <w:r w:rsidRPr="002C07BC">
              <w:rPr>
                <w:rStyle w:val="MandateTextItalicsChar"/>
                <w:color w:val="auto"/>
              </w:rPr>
              <w:t>Autism Spectrum Disorder Services</w:t>
            </w:r>
            <w:r w:rsidRPr="002C07BC">
              <w:rPr>
                <w:color w:val="auto"/>
              </w:rPr>
              <w:t>.</w:t>
            </w:r>
          </w:p>
          <w:p w14:paraId="40840775" w14:textId="77777777" w:rsidR="00C6660B" w:rsidRDefault="00C6660B" w:rsidP="00C6660B">
            <w:pPr>
              <w:pStyle w:val="iBAAGStandardText"/>
            </w:pPr>
          </w:p>
          <w:p w14:paraId="32C3FC39" w14:textId="138DC324" w:rsidR="00C6660B" w:rsidRPr="00571967" w:rsidRDefault="00C6660B" w:rsidP="00C6660B">
            <w:pPr>
              <w:pStyle w:val="iBAAGStandardText"/>
            </w:pPr>
            <w:r>
              <w:t xml:space="preserve">If the service is provided in a doctor’s office, additional co-pays, deductible or co-insurance may apply.  </w:t>
            </w:r>
          </w:p>
          <w:p w14:paraId="58717E04" w14:textId="77777777" w:rsidR="00C6660B" w:rsidRPr="00DE556B" w:rsidRDefault="00C6660B" w:rsidP="00C6660B">
            <w:pPr>
              <w:pStyle w:val="iBAAGStandardText"/>
            </w:pPr>
          </w:p>
        </w:tc>
      </w:tr>
      <w:tr w:rsidR="00C6660B" w:rsidRPr="00DE556B" w14:paraId="58717E0C" w14:textId="77777777" w:rsidTr="00C6660B">
        <w:tc>
          <w:tcPr>
            <w:tcW w:w="3400" w:type="dxa"/>
            <w:tcBorders>
              <w:bottom w:val="single" w:sz="4" w:space="0" w:color="000000" w:themeColor="text1"/>
            </w:tcBorders>
            <w:shd w:val="clear" w:color="auto" w:fill="31849B"/>
            <w:vAlign w:val="center"/>
          </w:tcPr>
          <w:p w14:paraId="58717E06" w14:textId="71FF1D27" w:rsidR="00C6660B" w:rsidRPr="00DE556B" w:rsidRDefault="00C6660B" w:rsidP="00C6660B">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75B656D7" w14:textId="77777777" w:rsidR="00C6660B" w:rsidRPr="00DE556B" w:rsidRDefault="00C6660B" w:rsidP="00C6660B">
            <w:pPr>
              <w:pStyle w:val="iBAAGTableHeader"/>
            </w:pPr>
            <w:r w:rsidRPr="00DE556B">
              <w:t>Your cost if you use</w:t>
            </w:r>
          </w:p>
          <w:p w14:paraId="164E47BA" w14:textId="6F2E7B1A"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0361CD9" w14:textId="77777777" w:rsidR="00C6660B" w:rsidRPr="00DE556B" w:rsidRDefault="00C6660B" w:rsidP="00C6660B">
            <w:pPr>
              <w:pStyle w:val="iBAAGTableHeader"/>
            </w:pPr>
            <w:r w:rsidRPr="00DE556B">
              <w:t>Your cost if you use</w:t>
            </w:r>
          </w:p>
          <w:p w14:paraId="58717E08" w14:textId="46FD99E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67161BB" w14:textId="77777777" w:rsidR="00C6660B" w:rsidRPr="00DE556B" w:rsidRDefault="00C6660B" w:rsidP="00C6660B">
            <w:pPr>
              <w:pStyle w:val="iBAAGTableHeader"/>
            </w:pPr>
            <w:r w:rsidRPr="00DE556B">
              <w:t>Your cost if you use U.S.</w:t>
            </w:r>
          </w:p>
          <w:p w14:paraId="58717E0A" w14:textId="46BEEA1F"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0B" w14:textId="77777777" w:rsidR="00C6660B" w:rsidRPr="00DE556B" w:rsidRDefault="00C6660B" w:rsidP="00C6660B">
            <w:pPr>
              <w:pStyle w:val="iBAAGTableHeader"/>
            </w:pPr>
            <w:r w:rsidRPr="00DE556B">
              <w:t>Limits &amp; Exceptions</w:t>
            </w:r>
          </w:p>
        </w:tc>
      </w:tr>
      <w:tr w:rsidR="00C6660B" w:rsidRPr="00DE556B" w14:paraId="58717E18" w14:textId="77777777" w:rsidTr="00C6660B">
        <w:tc>
          <w:tcPr>
            <w:tcW w:w="3400" w:type="dxa"/>
            <w:shd w:val="clear" w:color="auto" w:fill="FFFFFF" w:themeFill="background1"/>
          </w:tcPr>
          <w:p w14:paraId="58717E0D" w14:textId="77777777" w:rsidR="00C6660B" w:rsidRPr="00DE556B" w:rsidRDefault="00C6660B" w:rsidP="00C6660B">
            <w:pPr>
              <w:pStyle w:val="iBAAGSituationBoxName"/>
            </w:pPr>
            <w:bookmarkStart w:id="118" w:name="Smoking_Cessation"/>
            <w:r w:rsidRPr="00DE556B">
              <w:t>Smoking Cessation</w:t>
            </w:r>
            <w:bookmarkEnd w:id="118"/>
          </w:p>
          <w:p w14:paraId="58717E0E" w14:textId="77777777" w:rsidR="00C6660B" w:rsidRPr="00DE556B" w:rsidRDefault="00C6660B" w:rsidP="00C6660B">
            <w:pPr>
              <w:pStyle w:val="iBAAGStandardText"/>
            </w:pPr>
          </w:p>
          <w:p w14:paraId="58717E10" w14:textId="3AD32D07" w:rsidR="00C6660B" w:rsidRPr="00DE556B" w:rsidRDefault="00C6660B" w:rsidP="00C6660B">
            <w:pPr>
              <w:pStyle w:val="iBAAGStandardText"/>
            </w:pPr>
            <w:r w:rsidRPr="00DE556B">
              <w:rPr>
                <w:rStyle w:val="iBAAGStandardTextBoldChar"/>
              </w:rPr>
              <w:t>What is smoking cessation?</w:t>
            </w:r>
            <w:r w:rsidRPr="00DE556B">
              <w:t xml:space="preserve"> Services to help you stop smoking.</w:t>
            </w:r>
          </w:p>
          <w:p w14:paraId="1AAD9BAE" w14:textId="77777777" w:rsidR="00C6660B" w:rsidRPr="00DE556B" w:rsidRDefault="00C6660B" w:rsidP="00C6660B">
            <w:pPr>
              <w:pStyle w:val="iBAAGStandardText"/>
            </w:pPr>
          </w:p>
          <w:p w14:paraId="113A33F6" w14:textId="77777777" w:rsidR="00C6660B" w:rsidRPr="00DE556B" w:rsidRDefault="00C6660B" w:rsidP="00C6660B">
            <w:pPr>
              <w:pStyle w:val="iBAAGStandardText"/>
            </w:pPr>
            <w:r w:rsidRPr="00DE556B">
              <w:t>We cover:</w:t>
            </w:r>
          </w:p>
          <w:p w14:paraId="00E81E5E" w14:textId="77777777" w:rsidR="00C6660B" w:rsidRPr="00DE556B" w:rsidRDefault="00C6660B" w:rsidP="00C6660B">
            <w:pPr>
              <w:pStyle w:val="iBAAGLevel1Bullets"/>
            </w:pPr>
            <w:r w:rsidRPr="00DE556B">
              <w:t xml:space="preserve">Counseling </w:t>
            </w:r>
          </w:p>
          <w:p w14:paraId="63E19FE3" w14:textId="77777777" w:rsidR="00C6660B" w:rsidRPr="00DE556B" w:rsidRDefault="00C6660B" w:rsidP="00C6660B">
            <w:pPr>
              <w:pStyle w:val="iBAAGLevel1Bullets"/>
            </w:pPr>
            <w:r w:rsidRPr="00DE556B">
              <w:t>Prescribed medications</w:t>
            </w:r>
          </w:p>
          <w:p w14:paraId="7F271DC2" w14:textId="77777777" w:rsidR="00C6660B" w:rsidRPr="00DE556B" w:rsidRDefault="00C6660B" w:rsidP="00C6660B">
            <w:pPr>
              <w:pStyle w:val="iBAAGStandardText"/>
            </w:pPr>
          </w:p>
          <w:p w14:paraId="58717E11" w14:textId="77777777" w:rsidR="00C6660B" w:rsidRPr="00DE556B" w:rsidRDefault="00C6660B" w:rsidP="00C6660B">
            <w:pPr>
              <w:pStyle w:val="iBAAGStandardTextBold"/>
            </w:pPr>
            <w:r w:rsidRPr="00DE556B">
              <w:t xml:space="preserve">Want more information? </w:t>
            </w:r>
          </w:p>
          <w:p w14:paraId="58717E12" w14:textId="77777777" w:rsidR="00C6660B" w:rsidRPr="00DE556B" w:rsidRDefault="00C6660B" w:rsidP="00C6660B">
            <w:pPr>
              <w:pStyle w:val="iBAAGStandardText"/>
            </w:pPr>
            <w:r w:rsidRPr="00DE556B">
              <w:lastRenderedPageBreak/>
              <w:t xml:space="preserve">View the </w:t>
            </w:r>
            <w:hyperlink r:id="rId93" w:history="1">
              <w:r w:rsidRPr="00DE556B">
                <w:rPr>
                  <w:rStyle w:val="Hyperlinks"/>
                </w:rPr>
                <w:t>glossary</w:t>
              </w:r>
            </w:hyperlink>
            <w:r w:rsidRPr="00DE556B">
              <w:t xml:space="preserve"> for definitions.</w:t>
            </w:r>
          </w:p>
          <w:p w14:paraId="58717E13" w14:textId="77777777" w:rsidR="00C6660B" w:rsidRPr="00DE556B" w:rsidRDefault="00C6660B" w:rsidP="00C6660B">
            <w:pPr>
              <w:pStyle w:val="iBAAGStandardText"/>
            </w:pPr>
          </w:p>
        </w:tc>
        <w:tc>
          <w:tcPr>
            <w:tcW w:w="2129" w:type="dxa"/>
            <w:shd w:val="clear" w:color="auto" w:fill="FFFFFF" w:themeFill="background1"/>
          </w:tcPr>
          <w:p w14:paraId="4AB9A894" w14:textId="77777777" w:rsidR="00C6660B" w:rsidRPr="00DE556B" w:rsidRDefault="00C6660B" w:rsidP="00C6660B">
            <w:pPr>
              <w:pStyle w:val="iBAAGStandardText"/>
            </w:pPr>
            <w:r w:rsidRPr="00DE556B">
              <w:lastRenderedPageBreak/>
              <w:t>The amount you pay is based on where the covered health service is provided.</w:t>
            </w:r>
          </w:p>
          <w:p w14:paraId="4573448C" w14:textId="765B7AD7" w:rsidR="00C6660B" w:rsidRPr="00DE556B" w:rsidRDefault="00C6660B" w:rsidP="00C6660B">
            <w:pPr>
              <w:pStyle w:val="iBAAGStandardText"/>
            </w:pPr>
          </w:p>
        </w:tc>
        <w:tc>
          <w:tcPr>
            <w:tcW w:w="2129" w:type="dxa"/>
            <w:shd w:val="clear" w:color="auto" w:fill="FFFFFF" w:themeFill="background1"/>
          </w:tcPr>
          <w:p w14:paraId="2AACE99F" w14:textId="77777777" w:rsidR="00C6660B" w:rsidRPr="00DE556B" w:rsidRDefault="00C6660B" w:rsidP="00C6660B">
            <w:pPr>
              <w:pStyle w:val="iBAAGStandardText"/>
            </w:pPr>
            <w:r w:rsidRPr="00DE556B">
              <w:t>The amount you pay is based on where the covered health service is provided.</w:t>
            </w:r>
          </w:p>
          <w:p w14:paraId="58717E14" w14:textId="29DB16FD" w:rsidR="00C6660B" w:rsidRPr="00DE556B" w:rsidRDefault="00C6660B" w:rsidP="00C6660B">
            <w:pPr>
              <w:pStyle w:val="iBAAGStandardText"/>
            </w:pPr>
          </w:p>
        </w:tc>
        <w:tc>
          <w:tcPr>
            <w:tcW w:w="2581" w:type="dxa"/>
            <w:shd w:val="clear" w:color="auto" w:fill="FFFFFF" w:themeFill="background1"/>
          </w:tcPr>
          <w:p w14:paraId="07379405" w14:textId="77777777" w:rsidR="00C6660B" w:rsidRPr="00DE556B" w:rsidRDefault="00C6660B" w:rsidP="00C6660B">
            <w:pPr>
              <w:pStyle w:val="iBAAGStandardText"/>
            </w:pPr>
            <w:r w:rsidRPr="00DE556B">
              <w:t>The amount you pay is based on where the covered health service is provided.</w:t>
            </w:r>
          </w:p>
          <w:p w14:paraId="58717E15" w14:textId="0C169131" w:rsidR="00C6660B" w:rsidRPr="00DE556B" w:rsidRDefault="00C6660B" w:rsidP="00C6660B">
            <w:pPr>
              <w:pStyle w:val="iBAAGStandardText"/>
            </w:pPr>
          </w:p>
        </w:tc>
        <w:tc>
          <w:tcPr>
            <w:tcW w:w="3290" w:type="dxa"/>
            <w:shd w:val="clear" w:color="auto" w:fill="FFFFFF" w:themeFill="background1"/>
          </w:tcPr>
          <w:p w14:paraId="728E5CB5" w14:textId="77777777" w:rsidR="00C6660B" w:rsidRPr="00DE556B" w:rsidRDefault="00C6660B" w:rsidP="00C6660B">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C6660B" w:rsidRPr="00DE556B" w:rsidRDefault="00C6660B" w:rsidP="00C6660B">
            <w:pPr>
              <w:pStyle w:val="iBAAGLevel1Bullets"/>
              <w:numPr>
                <w:ilvl w:val="0"/>
                <w:numId w:val="0"/>
              </w:numPr>
              <w:ind w:left="450"/>
            </w:pPr>
          </w:p>
        </w:tc>
      </w:tr>
      <w:tr w:rsidR="00C6660B" w:rsidRPr="00DE556B" w14:paraId="58717E1F" w14:textId="77777777" w:rsidTr="00C6660B">
        <w:tc>
          <w:tcPr>
            <w:tcW w:w="3400" w:type="dxa"/>
            <w:tcBorders>
              <w:bottom w:val="single" w:sz="4" w:space="0" w:color="000000" w:themeColor="text1"/>
            </w:tcBorders>
            <w:shd w:val="clear" w:color="auto" w:fill="31849B"/>
            <w:vAlign w:val="center"/>
          </w:tcPr>
          <w:p w14:paraId="58717E19"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BF6538E" w14:textId="77777777" w:rsidR="00C6660B" w:rsidRPr="00DE556B" w:rsidRDefault="00C6660B" w:rsidP="00C6660B">
            <w:pPr>
              <w:pStyle w:val="iBAAGTableHeader"/>
            </w:pPr>
            <w:r w:rsidRPr="00DE556B">
              <w:t>Your cost if you use</w:t>
            </w:r>
          </w:p>
          <w:p w14:paraId="5B053106" w14:textId="13F04F2C"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20A1D9D" w14:textId="77777777" w:rsidR="00C6660B" w:rsidRPr="00DE556B" w:rsidRDefault="00C6660B" w:rsidP="00C6660B">
            <w:pPr>
              <w:pStyle w:val="iBAAGTableHeader"/>
            </w:pPr>
            <w:r w:rsidRPr="00DE556B">
              <w:t>Your cost if you use</w:t>
            </w:r>
          </w:p>
          <w:p w14:paraId="58717E1B" w14:textId="691EFFFA"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2308937F" w14:textId="77777777" w:rsidR="00C6660B" w:rsidRPr="00DE556B" w:rsidRDefault="00C6660B" w:rsidP="00C6660B">
            <w:pPr>
              <w:pStyle w:val="iBAAGTableHeader"/>
            </w:pPr>
            <w:r w:rsidRPr="00DE556B">
              <w:t>Your cost if you use U.S.</w:t>
            </w:r>
          </w:p>
          <w:p w14:paraId="58717E1D" w14:textId="1B0F38CB"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1E" w14:textId="77777777" w:rsidR="00C6660B" w:rsidRPr="00DE556B" w:rsidRDefault="00C6660B" w:rsidP="00C6660B">
            <w:pPr>
              <w:pStyle w:val="iBAAGTableHeader"/>
            </w:pPr>
            <w:r w:rsidRPr="00DE556B">
              <w:t>Limits &amp; Exceptions</w:t>
            </w:r>
          </w:p>
        </w:tc>
      </w:tr>
      <w:tr w:rsidR="00C6660B" w:rsidRPr="00DE556B" w14:paraId="58717E31" w14:textId="77777777" w:rsidTr="00C6660B">
        <w:tc>
          <w:tcPr>
            <w:tcW w:w="3400" w:type="dxa"/>
            <w:shd w:val="clear" w:color="auto" w:fill="FFFFFF" w:themeFill="background1"/>
          </w:tcPr>
          <w:p w14:paraId="58717E20" w14:textId="77777777" w:rsidR="00C6660B" w:rsidRPr="00DE556B" w:rsidRDefault="00C6660B" w:rsidP="00C6660B">
            <w:pPr>
              <w:pStyle w:val="iBAAGSituationBoxName"/>
            </w:pPr>
            <w:bookmarkStart w:id="119" w:name="Temporomandibular_Joint_Services"/>
            <w:r w:rsidRPr="00DE556B">
              <w:t>Temporomandibular Joint (TMJ) Services</w:t>
            </w:r>
            <w:bookmarkEnd w:id="119"/>
          </w:p>
          <w:p w14:paraId="58717E21" w14:textId="77777777" w:rsidR="00C6660B" w:rsidRPr="00DE556B" w:rsidRDefault="00C6660B" w:rsidP="00C6660B">
            <w:pPr>
              <w:pStyle w:val="iBAAGStandardText"/>
            </w:pPr>
          </w:p>
          <w:p w14:paraId="58717E22" w14:textId="77777777" w:rsidR="00C6660B" w:rsidRPr="00DE556B" w:rsidRDefault="00C6660B" w:rsidP="00C6660B">
            <w:pPr>
              <w:pStyle w:val="iBAAGStandardTextBold"/>
            </w:pPr>
            <w:r w:rsidRPr="00DE556B">
              <w:t>What is TMJ disorder?</w:t>
            </w:r>
          </w:p>
          <w:p w14:paraId="58717E23" w14:textId="77777777" w:rsidR="00C6660B" w:rsidRPr="00DE556B" w:rsidRDefault="00C6660B" w:rsidP="00C6660B">
            <w:pPr>
              <w:pStyle w:val="iBAAGStandardText"/>
            </w:pPr>
            <w:r w:rsidRPr="00DE556B">
              <w:t>Problems with the jaw joint that may include pain, tender jaws or muscles, popping or clicking in the jaw joint, ear pain, headache or limited jaw movement.</w:t>
            </w:r>
          </w:p>
          <w:p w14:paraId="3A0F2BE5" w14:textId="77777777" w:rsidR="00C6660B" w:rsidRDefault="00C6660B" w:rsidP="00C6660B">
            <w:pPr>
              <w:pStyle w:val="iBAAGStandardText"/>
            </w:pPr>
          </w:p>
          <w:p w14:paraId="56B3A3AD" w14:textId="26E3CBD9" w:rsidR="00C6660B" w:rsidRDefault="00C6660B" w:rsidP="00C6660B">
            <w:pPr>
              <w:pStyle w:val="iBAAGStandardText"/>
            </w:pPr>
            <w:r>
              <w:t>We cover:</w:t>
            </w:r>
          </w:p>
          <w:p w14:paraId="449B03D5" w14:textId="77777777" w:rsidR="00C6660B" w:rsidRDefault="00C6660B" w:rsidP="00C6660B">
            <w:pPr>
              <w:pStyle w:val="iBAAGLevel1Bullets"/>
            </w:pPr>
            <w:r>
              <w:t>Exams and testing to diagnose TMJ disorder</w:t>
            </w:r>
          </w:p>
          <w:p w14:paraId="09EED002" w14:textId="77777777" w:rsidR="00C6660B" w:rsidRDefault="00C6660B" w:rsidP="00C6660B">
            <w:pPr>
              <w:pStyle w:val="iBAAGLevel1Bullets"/>
            </w:pPr>
            <w:r>
              <w:t>Oral appliances, splints and implants, and trigger-point injections</w:t>
            </w:r>
          </w:p>
          <w:p w14:paraId="29AE9719" w14:textId="0C101848" w:rsidR="00C6660B" w:rsidRPr="00723F73" w:rsidRDefault="00C6660B" w:rsidP="00C6660B">
            <w:pPr>
              <w:pStyle w:val="iBAAGLevel1Bullets"/>
              <w:rPr>
                <w:rStyle w:val="InstructionalTextChar"/>
                <w:b w:val="0"/>
                <w:color w:val="000000" w:themeColor="text1"/>
              </w:rPr>
            </w:pPr>
            <w:r>
              <w:t>Surgical treatment if all other treatments have failed</w:t>
            </w:r>
          </w:p>
          <w:p w14:paraId="0AE5253C" w14:textId="77777777" w:rsidR="00C6660B" w:rsidRPr="00DE556B" w:rsidRDefault="00C6660B" w:rsidP="00C6660B">
            <w:pPr>
              <w:pStyle w:val="iBAAGStandardText"/>
            </w:pPr>
          </w:p>
          <w:p w14:paraId="58717E25" w14:textId="77777777" w:rsidR="00C6660B" w:rsidRPr="00DE556B" w:rsidRDefault="00C6660B" w:rsidP="00C6660B">
            <w:pPr>
              <w:pStyle w:val="iBAAGStandardTextBold"/>
            </w:pPr>
            <w:r w:rsidRPr="00DE556B">
              <w:lastRenderedPageBreak/>
              <w:t xml:space="preserve">Want more information? </w:t>
            </w:r>
          </w:p>
          <w:p w14:paraId="58717E26" w14:textId="77777777" w:rsidR="00C6660B" w:rsidRPr="00DE556B" w:rsidRDefault="00C6660B" w:rsidP="00C6660B">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27" w14:textId="77777777" w:rsidR="00C6660B" w:rsidRPr="00DE556B" w:rsidRDefault="00C6660B" w:rsidP="00C6660B">
            <w:pPr>
              <w:pStyle w:val="iBAAGStandardText"/>
            </w:pPr>
          </w:p>
        </w:tc>
        <w:tc>
          <w:tcPr>
            <w:tcW w:w="2129" w:type="dxa"/>
            <w:shd w:val="clear" w:color="auto" w:fill="FFFFFF" w:themeFill="background1"/>
          </w:tcPr>
          <w:p w14:paraId="7F0ACC38" w14:textId="5836EBF9" w:rsidR="00C6660B" w:rsidRDefault="00C6660B" w:rsidP="00C6660B">
            <w:pPr>
              <w:pStyle w:val="iBAAGStandardText"/>
            </w:pPr>
            <w:r>
              <w:lastRenderedPageBreak/>
              <w:t>The amount you pay is based on where the covered health service is provided.</w:t>
            </w:r>
          </w:p>
          <w:p w14:paraId="5C496FE9" w14:textId="77777777" w:rsidR="00C6660B" w:rsidRDefault="00C6660B" w:rsidP="00C6660B">
            <w:pPr>
              <w:pStyle w:val="iBAAGStandardText"/>
            </w:pPr>
          </w:p>
          <w:p w14:paraId="08572952" w14:textId="77777777" w:rsidR="00C6660B" w:rsidRDefault="00C6660B" w:rsidP="00C6660B">
            <w:pPr>
              <w:pStyle w:val="iBAAGStandardTextBold"/>
            </w:pPr>
            <w:r>
              <w:t>Is prior authorization needed?</w:t>
            </w:r>
          </w:p>
          <w:p w14:paraId="12D8E2F1" w14:textId="4E07A2EC" w:rsidR="00C6660B" w:rsidRDefault="00C6660B" w:rsidP="00C6660B">
            <w:pPr>
              <w:pStyle w:val="iBAAGStandardText"/>
              <w:rPr>
                <w:rStyle w:val="InstructionalTextChar"/>
              </w:rPr>
            </w:pPr>
            <w:r>
              <w:t>No</w:t>
            </w:r>
          </w:p>
          <w:p w14:paraId="54CCCA7D" w14:textId="663EE59C" w:rsidR="00C6660B" w:rsidRPr="00DE556B" w:rsidRDefault="00C6660B" w:rsidP="00C6660B"/>
        </w:tc>
        <w:tc>
          <w:tcPr>
            <w:tcW w:w="2129" w:type="dxa"/>
            <w:shd w:val="clear" w:color="auto" w:fill="FFFFFF" w:themeFill="background1"/>
          </w:tcPr>
          <w:p w14:paraId="3021947A" w14:textId="796F425D" w:rsidR="00C6660B" w:rsidRDefault="00C6660B" w:rsidP="00C6660B">
            <w:pPr>
              <w:pStyle w:val="iBAAGStandardText"/>
            </w:pPr>
            <w:r>
              <w:t>The amount you pay is based on where the covered health service is provided.</w:t>
            </w:r>
          </w:p>
          <w:p w14:paraId="1349DF92" w14:textId="77777777" w:rsidR="00C6660B" w:rsidRDefault="00C6660B" w:rsidP="00C6660B">
            <w:pPr>
              <w:pStyle w:val="iBAAGStandardText"/>
            </w:pPr>
          </w:p>
          <w:p w14:paraId="14128FF3" w14:textId="77777777" w:rsidR="00C6660B" w:rsidRDefault="00C6660B" w:rsidP="00C6660B">
            <w:pPr>
              <w:pStyle w:val="iBAAGStandardTextBold"/>
            </w:pPr>
            <w:r>
              <w:t>Is prior authorization needed?</w:t>
            </w:r>
          </w:p>
          <w:p w14:paraId="6FFE308E" w14:textId="3C51E57E" w:rsidR="00C6660B" w:rsidRDefault="00C6660B" w:rsidP="00C6660B">
            <w:pPr>
              <w:pStyle w:val="iBAAGStandardText"/>
              <w:rPr>
                <w:rStyle w:val="InstructionalTextChar"/>
              </w:rPr>
            </w:pPr>
            <w:r>
              <w:t>No</w:t>
            </w:r>
          </w:p>
          <w:p w14:paraId="59691798" w14:textId="3D3EB553" w:rsidR="00C6660B" w:rsidRDefault="00C6660B" w:rsidP="00C6660B">
            <w:pPr>
              <w:pStyle w:val="iBAAGStandardText"/>
            </w:pPr>
          </w:p>
          <w:p w14:paraId="58717E2A" w14:textId="453D7D78" w:rsidR="00C6660B" w:rsidRPr="00DE556B" w:rsidRDefault="00C6660B" w:rsidP="00C6660B"/>
        </w:tc>
        <w:tc>
          <w:tcPr>
            <w:tcW w:w="2581" w:type="dxa"/>
            <w:shd w:val="clear" w:color="auto" w:fill="FFFFFF" w:themeFill="background1"/>
          </w:tcPr>
          <w:p w14:paraId="04013C59" w14:textId="32A68936" w:rsidR="00C6660B" w:rsidRDefault="00C6660B" w:rsidP="00C6660B">
            <w:pPr>
              <w:pStyle w:val="iBAAGStandardText"/>
            </w:pPr>
            <w:r>
              <w:t>The amount you pay is based on where the covered health service is provided.</w:t>
            </w:r>
          </w:p>
          <w:p w14:paraId="3E74C519" w14:textId="77777777" w:rsidR="00C6660B" w:rsidRDefault="00C6660B" w:rsidP="00C6660B">
            <w:pPr>
              <w:pStyle w:val="iBAAGStandardText"/>
            </w:pPr>
          </w:p>
          <w:p w14:paraId="20BA34B7" w14:textId="77777777" w:rsidR="00C6660B" w:rsidRDefault="00C6660B" w:rsidP="00C6660B">
            <w:pPr>
              <w:pStyle w:val="iBAAGStandardTextBold"/>
            </w:pPr>
            <w:r>
              <w:t>Is prior authorization needed?</w:t>
            </w:r>
          </w:p>
          <w:p w14:paraId="228501C9" w14:textId="77777777" w:rsidR="00C6660B" w:rsidRDefault="00C6660B" w:rsidP="00C6660B">
            <w:pPr>
              <w:pStyle w:val="iBAAGStandardText"/>
            </w:pPr>
            <w:r>
              <w:t>Yes</w:t>
            </w:r>
          </w:p>
          <w:p w14:paraId="63A2436D" w14:textId="77777777" w:rsidR="00C6660B" w:rsidRDefault="00C6660B" w:rsidP="00C6660B">
            <w:pPr>
              <w:pStyle w:val="iBAAGStandardText"/>
            </w:pPr>
          </w:p>
          <w:p w14:paraId="63018A68" w14:textId="77777777" w:rsidR="00C6660B" w:rsidRDefault="00C6660B" w:rsidP="00C6660B">
            <w:pPr>
              <w:pStyle w:val="iBAAGStandardTextBold"/>
            </w:pPr>
            <w:r>
              <w:t>Prior authorization is:</w:t>
            </w:r>
          </w:p>
          <w:p w14:paraId="4D27A181" w14:textId="77777777" w:rsidR="00C6660B" w:rsidRDefault="00C6660B" w:rsidP="00C6660B">
            <w:pPr>
              <w:pStyle w:val="iBAAGStandardText"/>
            </w:pPr>
            <w:r>
              <w:t>Getting approval by calling the number listed on your health plan ID card before you can get medicine or services.</w:t>
            </w:r>
          </w:p>
          <w:p w14:paraId="046BB705" w14:textId="77777777" w:rsidR="00C6660B" w:rsidRDefault="00C6660B" w:rsidP="00C6660B">
            <w:pPr>
              <w:pStyle w:val="iBAAGStandardText"/>
            </w:pPr>
          </w:p>
          <w:p w14:paraId="3358F689" w14:textId="77777777" w:rsidR="00C6660B" w:rsidRDefault="00C6660B" w:rsidP="00C6660B">
            <w:pPr>
              <w:pStyle w:val="iBAAGStandardTextBold"/>
            </w:pPr>
            <w:r>
              <w:t xml:space="preserve">When do I need to call? </w:t>
            </w:r>
          </w:p>
          <w:p w14:paraId="76F6B6B0" w14:textId="77777777" w:rsidR="00C6660B" w:rsidRDefault="00C6660B" w:rsidP="00C6660B">
            <w:pPr>
              <w:pStyle w:val="iBAAGLevel1Bullets"/>
            </w:pPr>
            <w:r>
              <w:lastRenderedPageBreak/>
              <w:t>5 business days before a scheduled service</w:t>
            </w:r>
          </w:p>
          <w:p w14:paraId="71CB84BB" w14:textId="77777777" w:rsidR="00C6660B" w:rsidRDefault="00C6660B" w:rsidP="00C6660B">
            <w:pPr>
              <w:pStyle w:val="iBAAGLevel1Bullets"/>
            </w:pPr>
            <w:r>
              <w:t>24 hours before being admitted for an inpatient stay</w:t>
            </w:r>
          </w:p>
          <w:p w14:paraId="27AFF172" w14:textId="77777777" w:rsidR="00C6660B" w:rsidRDefault="00C6660B" w:rsidP="00C6660B">
            <w:pPr>
              <w:pStyle w:val="iBAAGStandardText"/>
            </w:pPr>
          </w:p>
          <w:p w14:paraId="23CE7177" w14:textId="77777777" w:rsidR="00C6660B" w:rsidRDefault="00C6660B" w:rsidP="00C6660B">
            <w:pPr>
              <w:pStyle w:val="iBAAGStandardTextBold"/>
            </w:pPr>
            <w:r>
              <w:t xml:space="preserve">If you don’t get prior authorization, you pay: </w:t>
            </w:r>
          </w:p>
          <w:p w14:paraId="41E3ADE9" w14:textId="7AC5AAED" w:rsidR="00C6660B" w:rsidRDefault="00C6660B" w:rsidP="00C6660B">
            <w:pPr>
              <w:pStyle w:val="iBAAGStandardText"/>
            </w:pPr>
            <w:r>
              <w:rPr>
                <w:rStyle w:val="iBAAGStandardTextBoldChar"/>
              </w:rPr>
              <w:t>50%</w:t>
            </w:r>
            <w:r>
              <w:t xml:space="preserve"> co-insurance</w:t>
            </w:r>
          </w:p>
          <w:p w14:paraId="58717E2D" w14:textId="3260FA38" w:rsidR="00C6660B" w:rsidRPr="00DE556B" w:rsidRDefault="00C6660B" w:rsidP="00C6660B"/>
        </w:tc>
        <w:tc>
          <w:tcPr>
            <w:tcW w:w="3290" w:type="dxa"/>
            <w:shd w:val="clear" w:color="auto" w:fill="FFFFFF" w:themeFill="background1"/>
          </w:tcPr>
          <w:p w14:paraId="77C09D39" w14:textId="77777777" w:rsidR="00C6660B" w:rsidRPr="00B826CB" w:rsidRDefault="00C6660B" w:rsidP="00C6660B">
            <w:pPr>
              <w:pStyle w:val="iBAAGStandardText"/>
            </w:pPr>
            <w:r w:rsidRPr="00B826CB">
              <w:lastRenderedPageBreak/>
              <w:t>No coverage for:</w:t>
            </w:r>
          </w:p>
          <w:p w14:paraId="335C7C15" w14:textId="77777777" w:rsidR="00C6660B" w:rsidRPr="00B826CB" w:rsidRDefault="00C6660B" w:rsidP="00C6660B">
            <w:pPr>
              <w:pStyle w:val="iBAAGLevel1Bullets"/>
            </w:pPr>
            <w:r w:rsidRPr="00B826CB">
              <w:t xml:space="preserve">surface electromyography </w:t>
            </w:r>
          </w:p>
          <w:p w14:paraId="7E110C83" w14:textId="77777777" w:rsidR="00C6660B" w:rsidRPr="00B826CB" w:rsidRDefault="00C6660B" w:rsidP="00C6660B">
            <w:pPr>
              <w:pStyle w:val="iBAAGLevel1Bullets"/>
            </w:pPr>
            <w:r w:rsidRPr="00B826CB">
              <w:t xml:space="preserve">doppler or vibration analysis; </w:t>
            </w:r>
          </w:p>
          <w:p w14:paraId="6F1A0A74" w14:textId="77777777" w:rsidR="00C6660B" w:rsidRPr="00B826CB" w:rsidRDefault="00C6660B" w:rsidP="00C6660B">
            <w:pPr>
              <w:pStyle w:val="iBAAGLevel1Bullets"/>
            </w:pPr>
            <w:r w:rsidRPr="00B826CB">
              <w:t xml:space="preserve">computerized mandibular scan or jaw tracking; </w:t>
            </w:r>
          </w:p>
          <w:p w14:paraId="550FF090" w14:textId="77777777" w:rsidR="00C6660B" w:rsidRPr="00B826CB" w:rsidRDefault="00C6660B" w:rsidP="00C6660B">
            <w:pPr>
              <w:pStyle w:val="iBAAGLevel1Bullets"/>
            </w:pPr>
            <w:r w:rsidRPr="00B826CB">
              <w:t xml:space="preserve">craniosacral therapy; </w:t>
            </w:r>
          </w:p>
          <w:p w14:paraId="5F8C97DB" w14:textId="6D5DD508" w:rsidR="00C6660B" w:rsidRPr="00723F73" w:rsidRDefault="00C6660B" w:rsidP="00C6660B">
            <w:pPr>
              <w:pStyle w:val="iBAAGLevel1Bullets"/>
              <w:rPr>
                <w:rStyle w:val="InstructionalTextChar"/>
                <w:b w:val="0"/>
                <w:color w:val="000000" w:themeColor="text1"/>
              </w:rPr>
            </w:pPr>
            <w:r w:rsidRPr="00B826CB">
              <w:t>dental restoration, orthodontics or occlusal adjustment</w:t>
            </w:r>
          </w:p>
          <w:p w14:paraId="58717E30" w14:textId="77777777" w:rsidR="00C6660B" w:rsidRPr="00DE556B" w:rsidRDefault="00C6660B" w:rsidP="00C6660B">
            <w:pPr>
              <w:pStyle w:val="iBAAGLevel1Bullets"/>
              <w:numPr>
                <w:ilvl w:val="0"/>
                <w:numId w:val="0"/>
              </w:numPr>
              <w:ind w:left="450" w:hanging="360"/>
            </w:pPr>
          </w:p>
        </w:tc>
      </w:tr>
      <w:tr w:rsidR="00C6660B" w:rsidRPr="00DE556B" w14:paraId="58717E38" w14:textId="77777777" w:rsidTr="00C6660B">
        <w:tc>
          <w:tcPr>
            <w:tcW w:w="3400" w:type="dxa"/>
            <w:tcBorders>
              <w:bottom w:val="single" w:sz="4" w:space="0" w:color="000000" w:themeColor="text1"/>
            </w:tcBorders>
            <w:shd w:val="clear" w:color="auto" w:fill="31849B"/>
            <w:vAlign w:val="center"/>
          </w:tcPr>
          <w:p w14:paraId="58717E32"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59AC5C9" w14:textId="77777777" w:rsidR="00C6660B" w:rsidRPr="00DE556B" w:rsidRDefault="00C6660B" w:rsidP="00C6660B">
            <w:pPr>
              <w:pStyle w:val="iBAAGTableHeader"/>
            </w:pPr>
            <w:r w:rsidRPr="00DE556B">
              <w:t>Your cost if you use</w:t>
            </w:r>
          </w:p>
          <w:p w14:paraId="2188E4B3" w14:textId="2DA2982C"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7E737BA" w14:textId="77777777" w:rsidR="00C6660B" w:rsidRPr="00DE556B" w:rsidRDefault="00C6660B" w:rsidP="00C6660B">
            <w:pPr>
              <w:pStyle w:val="iBAAGTableHeader"/>
            </w:pPr>
            <w:r w:rsidRPr="00DE556B">
              <w:t>Your cost if you use</w:t>
            </w:r>
          </w:p>
          <w:p w14:paraId="58717E34" w14:textId="1C51A3A1"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DE710CF" w14:textId="77777777" w:rsidR="00C6660B" w:rsidRPr="00DE556B" w:rsidRDefault="00C6660B" w:rsidP="00C6660B">
            <w:pPr>
              <w:pStyle w:val="iBAAGTableHeader"/>
            </w:pPr>
            <w:r w:rsidRPr="00DE556B">
              <w:t>Your cost if you use U.S.</w:t>
            </w:r>
          </w:p>
          <w:p w14:paraId="58717E36" w14:textId="747C9C3B"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37" w14:textId="77777777" w:rsidR="00C6660B" w:rsidRPr="00DE556B" w:rsidRDefault="00C6660B" w:rsidP="00C6660B">
            <w:pPr>
              <w:pStyle w:val="iBAAGTableHeader"/>
            </w:pPr>
            <w:r w:rsidRPr="00DE556B">
              <w:t>Limits &amp; Exceptions</w:t>
            </w:r>
          </w:p>
        </w:tc>
      </w:tr>
      <w:tr w:rsidR="00C6660B" w:rsidRPr="00DE556B" w14:paraId="58717E7E" w14:textId="77777777" w:rsidTr="00C6660B">
        <w:tc>
          <w:tcPr>
            <w:tcW w:w="3400" w:type="dxa"/>
            <w:shd w:val="clear" w:color="auto" w:fill="FFFFFF" w:themeFill="background1"/>
          </w:tcPr>
          <w:p w14:paraId="58717E39" w14:textId="77777777" w:rsidR="00C6660B" w:rsidRPr="00DE556B" w:rsidRDefault="00C6660B" w:rsidP="00C6660B">
            <w:pPr>
              <w:pStyle w:val="iBAAGSituationBoxName"/>
            </w:pPr>
            <w:bookmarkStart w:id="120" w:name="Transplantation_Services"/>
            <w:r w:rsidRPr="00DE556B">
              <w:t>Transplantation Services</w:t>
            </w:r>
            <w:bookmarkEnd w:id="120"/>
          </w:p>
          <w:p w14:paraId="58717E3A" w14:textId="77777777" w:rsidR="00C6660B" w:rsidRPr="00DE556B" w:rsidRDefault="00C6660B" w:rsidP="00C6660B">
            <w:pPr>
              <w:pStyle w:val="iBAAGStandardText"/>
            </w:pPr>
          </w:p>
          <w:p w14:paraId="58717E3B" w14:textId="77777777" w:rsidR="00C6660B" w:rsidRPr="00DE556B" w:rsidRDefault="00C6660B" w:rsidP="00C6660B">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C6660B" w:rsidRPr="00DE556B" w:rsidRDefault="00C6660B" w:rsidP="00C6660B">
            <w:pPr>
              <w:pStyle w:val="iBAAGStandardText"/>
            </w:pPr>
          </w:p>
          <w:p w14:paraId="58717E3D" w14:textId="77777777" w:rsidR="00C6660B" w:rsidRPr="00DE556B" w:rsidRDefault="00C6660B" w:rsidP="00C6660B">
            <w:pPr>
              <w:pStyle w:val="iBAAGStandardText"/>
            </w:pPr>
            <w:r w:rsidRPr="00DE556B">
              <w:t>We cover:</w:t>
            </w:r>
          </w:p>
          <w:p w14:paraId="58717E3E" w14:textId="77777777" w:rsidR="00C6660B" w:rsidRPr="00DE556B" w:rsidRDefault="00C6660B" w:rsidP="00C6660B">
            <w:pPr>
              <w:pStyle w:val="iBAAGLevel1Bullets"/>
            </w:pPr>
            <w:r w:rsidRPr="00DE556B">
              <w:lastRenderedPageBreak/>
              <w:t>organ and tissue transplants when ordered by a doctor</w:t>
            </w:r>
          </w:p>
          <w:p w14:paraId="58717E3F" w14:textId="77777777" w:rsidR="00C6660B" w:rsidRPr="00DE556B" w:rsidRDefault="00C6660B" w:rsidP="00C6660B">
            <w:pPr>
              <w:pStyle w:val="iBAAGLevel1Bullets"/>
            </w:pPr>
            <w:r w:rsidRPr="00DE556B">
              <w:t>removal of an organ from a donor to you</w:t>
            </w:r>
          </w:p>
          <w:p w14:paraId="58717E40" w14:textId="77777777" w:rsidR="00C6660B" w:rsidRPr="00DE556B" w:rsidRDefault="00C6660B" w:rsidP="00C6660B">
            <w:pPr>
              <w:pStyle w:val="iBAAGStandardText"/>
            </w:pPr>
          </w:p>
          <w:p w14:paraId="58717E41" w14:textId="77777777" w:rsidR="00C6660B" w:rsidRPr="00DE556B" w:rsidRDefault="00C6660B" w:rsidP="00C6660B">
            <w:pPr>
              <w:pStyle w:val="iBAAGStandardText"/>
            </w:pPr>
            <w:r w:rsidRPr="00DE556B">
              <w:t xml:space="preserve">These may include: </w:t>
            </w:r>
          </w:p>
          <w:p w14:paraId="58717E42" w14:textId="77777777" w:rsidR="00C6660B" w:rsidRPr="00DE556B" w:rsidRDefault="00C6660B" w:rsidP="00C6660B">
            <w:pPr>
              <w:pStyle w:val="iBAAGLevel1Bullets"/>
            </w:pPr>
            <w:r w:rsidRPr="00DE556B">
              <w:t>bone marrow</w:t>
            </w:r>
          </w:p>
          <w:p w14:paraId="58717E43" w14:textId="77777777" w:rsidR="00C6660B" w:rsidRPr="00DE556B" w:rsidRDefault="00C6660B" w:rsidP="00C6660B">
            <w:pPr>
              <w:pStyle w:val="iBAAGLevel1Bullets"/>
            </w:pPr>
            <w:r w:rsidRPr="00DE556B">
              <w:t>heart</w:t>
            </w:r>
          </w:p>
          <w:p w14:paraId="58717E44" w14:textId="77777777" w:rsidR="00C6660B" w:rsidRPr="00DE556B" w:rsidRDefault="00C6660B" w:rsidP="00C6660B">
            <w:pPr>
              <w:pStyle w:val="iBAAGLevel1Bullets"/>
            </w:pPr>
            <w:r w:rsidRPr="00DE556B">
              <w:t>lung</w:t>
            </w:r>
          </w:p>
          <w:p w14:paraId="58717E45" w14:textId="77777777" w:rsidR="00C6660B" w:rsidRPr="00DE556B" w:rsidRDefault="00C6660B" w:rsidP="00C6660B">
            <w:pPr>
              <w:pStyle w:val="iBAAGLevel1Bullets"/>
            </w:pPr>
            <w:r w:rsidRPr="00DE556B">
              <w:t>kidney</w:t>
            </w:r>
          </w:p>
          <w:p w14:paraId="58717E46" w14:textId="77777777" w:rsidR="00C6660B" w:rsidRPr="00DE556B" w:rsidRDefault="00C6660B" w:rsidP="00C6660B">
            <w:pPr>
              <w:pStyle w:val="iBAAGLevel1Bullets"/>
            </w:pPr>
            <w:r w:rsidRPr="00DE556B">
              <w:t>pancreas</w:t>
            </w:r>
          </w:p>
          <w:p w14:paraId="58717E47" w14:textId="77777777" w:rsidR="00C6660B" w:rsidRPr="00DE556B" w:rsidRDefault="00C6660B" w:rsidP="00C6660B">
            <w:pPr>
              <w:pStyle w:val="iBAAGLevel1Bullets"/>
            </w:pPr>
            <w:r w:rsidRPr="00DE556B">
              <w:t>liver</w:t>
            </w:r>
          </w:p>
          <w:p w14:paraId="58717E48" w14:textId="77777777" w:rsidR="00C6660B" w:rsidRPr="00DE556B" w:rsidRDefault="00C6660B" w:rsidP="00C6660B">
            <w:pPr>
              <w:pStyle w:val="iBAAGLevel1Bullets"/>
            </w:pPr>
            <w:r w:rsidRPr="00DE556B">
              <w:t>small bowel</w:t>
            </w:r>
          </w:p>
          <w:p w14:paraId="58717E49" w14:textId="77777777" w:rsidR="00C6660B" w:rsidRPr="00DE556B" w:rsidRDefault="00C6660B" w:rsidP="00C6660B">
            <w:pPr>
              <w:pStyle w:val="iBAAGLevel1Bullets"/>
            </w:pPr>
            <w:r w:rsidRPr="00DE556B">
              <w:t>cornea</w:t>
            </w:r>
          </w:p>
          <w:p w14:paraId="58717E4A" w14:textId="77777777" w:rsidR="00C6660B" w:rsidRPr="00DE556B" w:rsidRDefault="00C6660B" w:rsidP="00C6660B">
            <w:pPr>
              <w:pStyle w:val="iBAAGStandardText"/>
            </w:pPr>
          </w:p>
          <w:p w14:paraId="58717E4B" w14:textId="77777777" w:rsidR="00C6660B" w:rsidRPr="00DE556B" w:rsidRDefault="00C6660B" w:rsidP="00C6660B">
            <w:pPr>
              <w:pStyle w:val="iBAAGStandardText"/>
            </w:pPr>
            <w:r w:rsidRPr="00DE556B">
              <w:t>For more information about benefits for transplant services call the phone number on your health plan ID card.</w:t>
            </w:r>
          </w:p>
          <w:p w14:paraId="58717E4C" w14:textId="77777777" w:rsidR="00C6660B" w:rsidRPr="00DE556B" w:rsidRDefault="00C6660B" w:rsidP="00C6660B">
            <w:pPr>
              <w:pStyle w:val="iBAAGStandardText"/>
            </w:pPr>
          </w:p>
          <w:p w14:paraId="58717E4D" w14:textId="77777777" w:rsidR="00C6660B" w:rsidRPr="00DE556B" w:rsidRDefault="00C6660B" w:rsidP="00C6660B">
            <w:pPr>
              <w:pStyle w:val="iBAAGStandardTextBold"/>
            </w:pPr>
            <w:r w:rsidRPr="00DE556B">
              <w:t xml:space="preserve">Want more information? </w:t>
            </w:r>
          </w:p>
          <w:p w14:paraId="58717E4E" w14:textId="77777777" w:rsidR="00C6660B" w:rsidRPr="00DE556B" w:rsidRDefault="00C6660B" w:rsidP="00C6660B">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E4F" w14:textId="77777777" w:rsidR="00C6660B" w:rsidRPr="00DE556B" w:rsidRDefault="00C6660B" w:rsidP="00C6660B"/>
        </w:tc>
        <w:tc>
          <w:tcPr>
            <w:tcW w:w="2129" w:type="dxa"/>
            <w:shd w:val="clear" w:color="auto" w:fill="FFFFFF" w:themeFill="background1"/>
          </w:tcPr>
          <w:p w14:paraId="069AD538" w14:textId="0A0DC8B2" w:rsidR="00C6660B" w:rsidRPr="00DE556B" w:rsidRDefault="00C6660B" w:rsidP="00C6660B">
            <w:pPr>
              <w:pStyle w:val="iBAAGStandardText"/>
            </w:pPr>
            <w:r w:rsidRPr="00DE556B">
              <w:lastRenderedPageBreak/>
              <w:t>The amount you pay is based on where the covered health service is provided.</w:t>
            </w:r>
          </w:p>
          <w:p w14:paraId="7CF27A77" w14:textId="77777777" w:rsidR="00C6660B" w:rsidRPr="00DE556B" w:rsidRDefault="00C6660B" w:rsidP="00C6660B">
            <w:pPr>
              <w:pStyle w:val="iBAAGStandardText"/>
            </w:pPr>
          </w:p>
          <w:p w14:paraId="7D511F1D" w14:textId="77777777" w:rsidR="00C6660B" w:rsidRPr="00DE556B" w:rsidRDefault="00C6660B" w:rsidP="00C6660B">
            <w:pPr>
              <w:pStyle w:val="iBAAGStandardTextBold"/>
            </w:pPr>
            <w:r w:rsidRPr="00DE556B">
              <w:t>Is prior authorization needed?</w:t>
            </w:r>
          </w:p>
          <w:p w14:paraId="5F5B0C08" w14:textId="0EE8689B" w:rsidR="00C6660B" w:rsidRPr="00DE556B" w:rsidRDefault="00C6660B" w:rsidP="00C6660B">
            <w:pPr>
              <w:pStyle w:val="iBAAGStandardText"/>
            </w:pPr>
            <w:r w:rsidRPr="00DE556B">
              <w:t>Yes</w:t>
            </w:r>
          </w:p>
          <w:p w14:paraId="42E97C3A" w14:textId="77777777" w:rsidR="00C6660B" w:rsidRPr="00DE556B" w:rsidRDefault="00C6660B" w:rsidP="00C6660B">
            <w:pPr>
              <w:pStyle w:val="iBAAGStandardText"/>
            </w:pPr>
          </w:p>
          <w:p w14:paraId="124F9770" w14:textId="77777777" w:rsidR="00C6660B" w:rsidRPr="00DE556B" w:rsidRDefault="00C6660B" w:rsidP="00C6660B">
            <w:pPr>
              <w:pStyle w:val="iBAAGStandardTextBold"/>
            </w:pPr>
            <w:r w:rsidRPr="00DE556B">
              <w:t>Prior authorization is:</w:t>
            </w:r>
          </w:p>
          <w:p w14:paraId="1271596A"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217FF40D" w14:textId="77777777" w:rsidR="00C6660B" w:rsidRPr="00DE556B" w:rsidRDefault="00C6660B" w:rsidP="00C6660B">
            <w:pPr>
              <w:pStyle w:val="iBAAGStandardText"/>
            </w:pPr>
          </w:p>
          <w:p w14:paraId="44C26792" w14:textId="77777777" w:rsidR="00C6660B" w:rsidRPr="00DE556B" w:rsidRDefault="00C6660B" w:rsidP="00C6660B">
            <w:pPr>
              <w:pStyle w:val="iBAAGStandardTextBold"/>
            </w:pPr>
            <w:r w:rsidRPr="00DE556B">
              <w:t xml:space="preserve">When do I need to call? </w:t>
            </w:r>
          </w:p>
          <w:p w14:paraId="710C2580" w14:textId="77777777" w:rsidR="00C6660B" w:rsidRPr="00DE556B" w:rsidRDefault="00C6660B" w:rsidP="00C6660B">
            <w:pPr>
              <w:pStyle w:val="iBAAGLevel1Bullets"/>
            </w:pPr>
            <w:r w:rsidRPr="00DE556B">
              <w:t>As soon as the possibility of transplant arises and before your pre-transplant evaluation</w:t>
            </w:r>
          </w:p>
          <w:p w14:paraId="7A079B0E" w14:textId="77777777" w:rsidR="00C6660B" w:rsidRPr="00DE556B" w:rsidRDefault="00C6660B" w:rsidP="00C6660B">
            <w:pPr>
              <w:pStyle w:val="iBAAGStandardText"/>
            </w:pPr>
          </w:p>
          <w:p w14:paraId="10D45629" w14:textId="77777777" w:rsidR="00C6660B" w:rsidRPr="00DE556B" w:rsidRDefault="00C6660B" w:rsidP="00C6660B">
            <w:pPr>
              <w:pStyle w:val="iBAAGStandardTextBold"/>
            </w:pPr>
            <w:r w:rsidRPr="00DE556B">
              <w:t xml:space="preserve">If you don’t get prior authorization, you pay: </w:t>
            </w:r>
          </w:p>
          <w:p w14:paraId="4CDE91CD" w14:textId="43C29289" w:rsidR="00C6660B" w:rsidRPr="00DE556B" w:rsidRDefault="00C6660B" w:rsidP="00C6660B">
            <w:pPr>
              <w:pStyle w:val="iBAAGStandardText"/>
            </w:pPr>
            <w:r>
              <w:rPr>
                <w:rStyle w:val="iBAAGStandardTextBoldChar"/>
              </w:rPr>
              <w:lastRenderedPageBreak/>
              <w:t>50%</w:t>
            </w:r>
            <w:r w:rsidRPr="00DE556B">
              <w:t xml:space="preserve"> co-insurance</w:t>
            </w:r>
          </w:p>
          <w:p w14:paraId="5AD22EA2" w14:textId="06880433" w:rsidR="00C6660B" w:rsidRPr="00DE556B" w:rsidRDefault="00C6660B" w:rsidP="00C6660B">
            <w:pPr>
              <w:pStyle w:val="iBAAGStandardText"/>
            </w:pPr>
          </w:p>
        </w:tc>
        <w:tc>
          <w:tcPr>
            <w:tcW w:w="2129" w:type="dxa"/>
            <w:shd w:val="clear" w:color="auto" w:fill="FFFFFF" w:themeFill="background1"/>
          </w:tcPr>
          <w:p w14:paraId="58717E50" w14:textId="4DD91A6C" w:rsidR="00C6660B" w:rsidRPr="00DE556B" w:rsidRDefault="00C6660B" w:rsidP="00C6660B">
            <w:pPr>
              <w:pStyle w:val="iBAAGStandardText"/>
            </w:pPr>
            <w:r w:rsidRPr="00DE556B">
              <w:lastRenderedPageBreak/>
              <w:t>The amount you pay is based on where the covered health service is provided.</w:t>
            </w:r>
          </w:p>
          <w:p w14:paraId="58717E51" w14:textId="77777777" w:rsidR="00C6660B" w:rsidRPr="00DE556B" w:rsidRDefault="00C6660B" w:rsidP="00C6660B">
            <w:pPr>
              <w:pStyle w:val="iBAAGStandardText"/>
            </w:pPr>
          </w:p>
          <w:p w14:paraId="58717E52" w14:textId="77777777" w:rsidR="00C6660B" w:rsidRPr="00DE556B" w:rsidRDefault="00C6660B" w:rsidP="00C6660B">
            <w:pPr>
              <w:pStyle w:val="iBAAGStandardTextBold"/>
            </w:pPr>
            <w:r w:rsidRPr="00DE556B">
              <w:t>Is prior authorization needed?</w:t>
            </w:r>
          </w:p>
          <w:p w14:paraId="58717E53" w14:textId="77777777" w:rsidR="00C6660B" w:rsidRPr="00DE556B" w:rsidRDefault="00C6660B" w:rsidP="00C6660B">
            <w:pPr>
              <w:pStyle w:val="iBAAGStandardText"/>
            </w:pPr>
            <w:r w:rsidRPr="00DE556B">
              <w:t>Yes</w:t>
            </w:r>
          </w:p>
          <w:p w14:paraId="58717E54" w14:textId="77777777" w:rsidR="00C6660B" w:rsidRPr="00DE556B" w:rsidRDefault="00C6660B" w:rsidP="00C6660B">
            <w:pPr>
              <w:pStyle w:val="iBAAGStandardText"/>
            </w:pPr>
          </w:p>
          <w:p w14:paraId="58717E55" w14:textId="77777777" w:rsidR="00C6660B" w:rsidRPr="00DE556B" w:rsidRDefault="00C6660B" w:rsidP="00C6660B">
            <w:pPr>
              <w:pStyle w:val="iBAAGStandardTextBold"/>
            </w:pPr>
            <w:r w:rsidRPr="00DE556B">
              <w:t>Prior authorization is:</w:t>
            </w:r>
          </w:p>
          <w:p w14:paraId="58717E56"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E57" w14:textId="77777777" w:rsidR="00C6660B" w:rsidRPr="00DE556B" w:rsidRDefault="00C6660B" w:rsidP="00C6660B">
            <w:pPr>
              <w:pStyle w:val="iBAAGStandardText"/>
            </w:pPr>
          </w:p>
          <w:p w14:paraId="58717E58" w14:textId="77777777" w:rsidR="00C6660B" w:rsidRPr="00DE556B" w:rsidRDefault="00C6660B" w:rsidP="00C6660B">
            <w:pPr>
              <w:pStyle w:val="iBAAGStandardTextBold"/>
            </w:pPr>
            <w:r w:rsidRPr="00DE556B">
              <w:t xml:space="preserve">When do I need to call? </w:t>
            </w:r>
          </w:p>
          <w:p w14:paraId="58717E59" w14:textId="77777777" w:rsidR="00C6660B" w:rsidRPr="00DE556B" w:rsidRDefault="00C6660B" w:rsidP="00C6660B">
            <w:pPr>
              <w:pStyle w:val="iBAAGLevel1Bullets"/>
            </w:pPr>
            <w:r w:rsidRPr="00DE556B">
              <w:t>As soon as the possibility of transplant arises and before your pre-transplant evaluation</w:t>
            </w:r>
          </w:p>
          <w:p w14:paraId="58717E5A" w14:textId="77777777" w:rsidR="00C6660B" w:rsidRPr="00DE556B" w:rsidRDefault="00C6660B" w:rsidP="00C6660B">
            <w:pPr>
              <w:pStyle w:val="iBAAGStandardText"/>
            </w:pPr>
          </w:p>
          <w:p w14:paraId="58717E5B" w14:textId="77777777" w:rsidR="00C6660B" w:rsidRPr="00DE556B" w:rsidRDefault="00C6660B" w:rsidP="00C6660B">
            <w:pPr>
              <w:pStyle w:val="iBAAGStandardTextBold"/>
            </w:pPr>
            <w:r w:rsidRPr="00DE556B">
              <w:t xml:space="preserve">If you don’t get prior authorization, you pay: </w:t>
            </w:r>
          </w:p>
          <w:p w14:paraId="58717E5D" w14:textId="79C40B6A" w:rsidR="00C6660B" w:rsidRPr="00DE556B" w:rsidRDefault="00C6660B" w:rsidP="00C6660B">
            <w:pPr>
              <w:pStyle w:val="iBAAGStandardText"/>
            </w:pPr>
            <w:r w:rsidRPr="00DE556B">
              <w:t>All charges</w:t>
            </w:r>
          </w:p>
          <w:p w14:paraId="58717E5E" w14:textId="77777777" w:rsidR="00C6660B" w:rsidRPr="00DE556B" w:rsidRDefault="00C6660B" w:rsidP="00C6660B">
            <w:pPr>
              <w:pStyle w:val="iBAAGStandardText"/>
            </w:pPr>
          </w:p>
          <w:p w14:paraId="58717E5F" w14:textId="77777777" w:rsidR="00C6660B" w:rsidRPr="00DE556B" w:rsidRDefault="00C6660B" w:rsidP="00C6660B"/>
        </w:tc>
        <w:tc>
          <w:tcPr>
            <w:tcW w:w="2581" w:type="dxa"/>
            <w:shd w:val="clear" w:color="auto" w:fill="FFFFFF" w:themeFill="background1"/>
          </w:tcPr>
          <w:p w14:paraId="58717E60" w14:textId="321692E6" w:rsidR="00C6660B" w:rsidRPr="00DE556B" w:rsidRDefault="00C6660B" w:rsidP="00C6660B">
            <w:pPr>
              <w:pStyle w:val="iBAAGStandardText"/>
            </w:pPr>
            <w:r w:rsidRPr="00DE556B">
              <w:lastRenderedPageBreak/>
              <w:t>U.S.</w:t>
            </w:r>
            <w:r w:rsidRPr="00DE556B">
              <w:rPr>
                <w:rStyle w:val="InstructionalTextChar"/>
              </w:rPr>
              <w:t xml:space="preserve"> </w:t>
            </w:r>
            <w:r w:rsidRPr="00DE556B">
              <w:t>Out-of-network benefits are not covered.</w:t>
            </w:r>
          </w:p>
          <w:p w14:paraId="58717E73" w14:textId="77777777" w:rsidR="00C6660B" w:rsidRPr="00DE556B" w:rsidRDefault="00C6660B">
            <w:pPr>
              <w:pStyle w:val="iBAAGStandardText"/>
            </w:pPr>
          </w:p>
        </w:tc>
        <w:tc>
          <w:tcPr>
            <w:tcW w:w="3290" w:type="dxa"/>
            <w:shd w:val="clear" w:color="auto" w:fill="FFFFFF" w:themeFill="background1"/>
          </w:tcPr>
          <w:p w14:paraId="58717E74" w14:textId="1AEAA91D" w:rsidR="00C6660B" w:rsidRPr="00DE556B" w:rsidRDefault="00C6660B" w:rsidP="00C6660B">
            <w:pPr>
              <w:pStyle w:val="iBAAGStandardText"/>
            </w:pPr>
            <w:r>
              <w:t>For network benefits, t</w:t>
            </w:r>
            <w:r w:rsidRPr="00DE556B">
              <w:t xml:space="preserve">ransplantation services must be done at a designated facility except for </w:t>
            </w:r>
            <w:proofErr w:type="spellStart"/>
            <w:r w:rsidRPr="00DE556B">
              <w:t>cornea</w:t>
            </w:r>
            <w:proofErr w:type="spellEnd"/>
            <w:r w:rsidRPr="00DE556B">
              <w:t xml:space="preserve"> transplants.</w:t>
            </w:r>
          </w:p>
          <w:p w14:paraId="58717E75" w14:textId="77777777" w:rsidR="00C6660B" w:rsidRPr="00DE556B" w:rsidRDefault="00C6660B" w:rsidP="00C6660B">
            <w:pPr>
              <w:pStyle w:val="iBAAGStandardText"/>
            </w:pPr>
          </w:p>
          <w:p w14:paraId="58717E76" w14:textId="77777777" w:rsidR="00C6660B" w:rsidRPr="00DE556B" w:rsidRDefault="00C6660B" w:rsidP="00C6660B">
            <w:pPr>
              <w:pStyle w:val="iBAAGStandardText"/>
            </w:pPr>
            <w:r w:rsidRPr="00DE556B">
              <w:t xml:space="preserve">No coverage for: </w:t>
            </w:r>
          </w:p>
          <w:p w14:paraId="58717E77" w14:textId="77777777" w:rsidR="00C6660B" w:rsidRPr="00DE556B" w:rsidRDefault="00C6660B" w:rsidP="00C6660B">
            <w:pPr>
              <w:pStyle w:val="iBAAGLevel1Bullets"/>
            </w:pPr>
            <w:r w:rsidRPr="00DE556B">
              <w:t xml:space="preserve">donating an organ  </w:t>
            </w:r>
          </w:p>
          <w:p w14:paraId="58717E78" w14:textId="77777777" w:rsidR="00C6660B" w:rsidRPr="00DE556B" w:rsidRDefault="00C6660B" w:rsidP="00C6660B">
            <w:pPr>
              <w:pStyle w:val="iBAAGLevel1Bullets"/>
            </w:pPr>
            <w:r w:rsidRPr="00DE556B">
              <w:t>artificial or animal organs</w:t>
            </w:r>
          </w:p>
          <w:p w14:paraId="58717E79" w14:textId="77777777" w:rsidR="00C6660B" w:rsidRPr="00DE556B" w:rsidRDefault="00C6660B" w:rsidP="00C6660B">
            <w:pPr>
              <w:pStyle w:val="iBAAGLevel1Bullets"/>
            </w:pPr>
            <w:r w:rsidRPr="00DE556B">
              <w:lastRenderedPageBreak/>
              <w:t>experimental, investigational or unproven transplants</w:t>
            </w:r>
          </w:p>
          <w:p w14:paraId="58717E7A" w14:textId="77777777" w:rsidR="00C6660B" w:rsidRPr="00DE556B" w:rsidRDefault="00C6660B" w:rsidP="00C6660B"/>
          <w:p w14:paraId="58717E7B" w14:textId="77777777" w:rsidR="00C6660B" w:rsidRPr="00DE556B" w:rsidRDefault="00C6660B" w:rsidP="00C6660B"/>
          <w:p w14:paraId="58717E7C" w14:textId="77777777" w:rsidR="00C6660B" w:rsidRPr="00DE556B" w:rsidRDefault="00C6660B" w:rsidP="00C6660B"/>
          <w:p w14:paraId="58717E7D" w14:textId="77777777" w:rsidR="00C6660B" w:rsidRPr="00DE556B" w:rsidRDefault="00C6660B" w:rsidP="00C6660B"/>
        </w:tc>
      </w:tr>
      <w:tr w:rsidR="00C6660B" w:rsidRPr="00DE556B" w14:paraId="58717E85" w14:textId="77777777" w:rsidTr="00C6660B">
        <w:tc>
          <w:tcPr>
            <w:tcW w:w="3400" w:type="dxa"/>
            <w:tcBorders>
              <w:bottom w:val="single" w:sz="4" w:space="0" w:color="000000" w:themeColor="text1"/>
            </w:tcBorders>
            <w:shd w:val="clear" w:color="auto" w:fill="31849B"/>
            <w:vAlign w:val="center"/>
          </w:tcPr>
          <w:p w14:paraId="58717E7F" w14:textId="77777777" w:rsidR="00C6660B" w:rsidRPr="00DE556B" w:rsidRDefault="00C6660B" w:rsidP="00C6660B">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2D066FEB" w14:textId="77777777" w:rsidR="00C6660B" w:rsidRPr="00DE556B" w:rsidRDefault="00C6660B" w:rsidP="00C6660B">
            <w:pPr>
              <w:pStyle w:val="iBAAGTableHeader"/>
            </w:pPr>
            <w:r w:rsidRPr="00DE556B">
              <w:t>Your cost if you use</w:t>
            </w:r>
          </w:p>
          <w:p w14:paraId="486E49D1" w14:textId="6B0065EE"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DBC9CD5" w14:textId="77777777" w:rsidR="00C6660B" w:rsidRPr="00DE556B" w:rsidRDefault="00C6660B" w:rsidP="00C6660B">
            <w:pPr>
              <w:pStyle w:val="iBAAGTableHeader"/>
            </w:pPr>
            <w:r w:rsidRPr="00DE556B">
              <w:t>Your cost if you use</w:t>
            </w:r>
          </w:p>
          <w:p w14:paraId="58717E81" w14:textId="27D97531"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D80B60D" w14:textId="77777777" w:rsidR="00C6660B" w:rsidRPr="00DE556B" w:rsidRDefault="00C6660B" w:rsidP="00C6660B">
            <w:pPr>
              <w:pStyle w:val="iBAAGTableHeader"/>
            </w:pPr>
            <w:r w:rsidRPr="00DE556B">
              <w:t>Your cost if you use U.S.</w:t>
            </w:r>
          </w:p>
          <w:p w14:paraId="58717E83" w14:textId="1DD4CC71"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84" w14:textId="77777777" w:rsidR="00C6660B" w:rsidRPr="00DE556B" w:rsidRDefault="00C6660B" w:rsidP="00C6660B">
            <w:pPr>
              <w:pStyle w:val="iBAAGTableHeader"/>
            </w:pPr>
            <w:r w:rsidRPr="00DE556B">
              <w:t>Limits &amp; Exceptions</w:t>
            </w:r>
          </w:p>
        </w:tc>
      </w:tr>
      <w:tr w:rsidR="00C6660B" w:rsidRPr="00DE556B" w14:paraId="58717E92" w14:textId="77777777" w:rsidTr="00C6660B">
        <w:tc>
          <w:tcPr>
            <w:tcW w:w="3400" w:type="dxa"/>
            <w:shd w:val="clear" w:color="auto" w:fill="FFFFFF" w:themeFill="background1"/>
          </w:tcPr>
          <w:p w14:paraId="58717E86" w14:textId="77777777" w:rsidR="00C6660B" w:rsidRPr="00DE556B" w:rsidRDefault="00C6660B" w:rsidP="00C6660B">
            <w:pPr>
              <w:pStyle w:val="iBAAGSituationBoxName"/>
            </w:pPr>
            <w:bookmarkStart w:id="121" w:name="Wigs"/>
            <w:r w:rsidRPr="00DE556B">
              <w:t>Wigs</w:t>
            </w:r>
            <w:bookmarkEnd w:id="121"/>
          </w:p>
          <w:p w14:paraId="58717E87" w14:textId="77777777" w:rsidR="00C6660B" w:rsidRPr="00DE556B" w:rsidRDefault="00C6660B" w:rsidP="00C6660B">
            <w:pPr>
              <w:pStyle w:val="iBAAGStandardText"/>
            </w:pPr>
          </w:p>
          <w:p w14:paraId="58717E88" w14:textId="77777777" w:rsidR="00C6660B" w:rsidRPr="00DE556B" w:rsidRDefault="00C6660B" w:rsidP="00C6660B">
            <w:pPr>
              <w:pStyle w:val="iBAAGStandardText"/>
            </w:pPr>
            <w:r w:rsidRPr="00DE556B">
              <w:rPr>
                <w:rStyle w:val="iBAAGStandardTextBoldChar"/>
              </w:rPr>
              <w:t>What is a wig?</w:t>
            </w:r>
            <w:r w:rsidRPr="00DE556B">
              <w:t xml:space="preserve"> A manufactured covering of hair to wear on your head.</w:t>
            </w:r>
          </w:p>
          <w:p w14:paraId="58717E89" w14:textId="77777777" w:rsidR="00C6660B" w:rsidRPr="00DE556B" w:rsidRDefault="00C6660B" w:rsidP="00C6660B">
            <w:pPr>
              <w:pStyle w:val="iBAAGStandardText"/>
            </w:pPr>
          </w:p>
          <w:p w14:paraId="58717E8A" w14:textId="77777777" w:rsidR="00C6660B" w:rsidRPr="00DE556B" w:rsidRDefault="00C6660B" w:rsidP="00C6660B">
            <w:pPr>
              <w:pStyle w:val="iBAAGStandardTextBold"/>
            </w:pPr>
            <w:r w:rsidRPr="00DE556B">
              <w:t xml:space="preserve">Want more information? </w:t>
            </w:r>
          </w:p>
          <w:p w14:paraId="58717E8B" w14:textId="77777777" w:rsidR="00C6660B" w:rsidRPr="00DE556B" w:rsidRDefault="00C6660B" w:rsidP="00C6660B">
            <w:pPr>
              <w:pStyle w:val="iBAAGStandardText"/>
            </w:pPr>
            <w:r w:rsidRPr="00DE556B">
              <w:t xml:space="preserve">View the </w:t>
            </w:r>
            <w:hyperlink r:id="rId96" w:history="1">
              <w:r w:rsidRPr="00DE556B">
                <w:rPr>
                  <w:rStyle w:val="Hyperlink"/>
                </w:rPr>
                <w:t>glossary</w:t>
              </w:r>
            </w:hyperlink>
            <w:r w:rsidRPr="00DE556B">
              <w:t xml:space="preserve"> for definitions</w:t>
            </w:r>
          </w:p>
          <w:p w14:paraId="58717E8C" w14:textId="77777777" w:rsidR="00C6660B" w:rsidRPr="00DE556B" w:rsidRDefault="00C6660B" w:rsidP="00C6660B">
            <w:pPr>
              <w:pStyle w:val="iBAAGStandardText"/>
            </w:pPr>
          </w:p>
        </w:tc>
        <w:tc>
          <w:tcPr>
            <w:tcW w:w="2129" w:type="dxa"/>
            <w:shd w:val="clear" w:color="auto" w:fill="FFFFFF" w:themeFill="background1"/>
          </w:tcPr>
          <w:p w14:paraId="66B96003"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3E47E7E6" w14:textId="77777777" w:rsidR="00C6660B" w:rsidRPr="00DE556B" w:rsidRDefault="00C6660B" w:rsidP="00C6660B">
            <w:pPr>
              <w:pStyle w:val="iBAAGStandardText"/>
            </w:pPr>
          </w:p>
          <w:p w14:paraId="6C3CC92E" w14:textId="77777777" w:rsidR="00C6660B" w:rsidRPr="00DE556B" w:rsidRDefault="00C6660B" w:rsidP="00C6660B">
            <w:pPr>
              <w:pStyle w:val="iBAAGStandardTextBold"/>
            </w:pPr>
            <w:r w:rsidRPr="00DE556B">
              <w:t>Is prior authorization needed?</w:t>
            </w:r>
          </w:p>
          <w:p w14:paraId="72FED72E" w14:textId="73BBEE72" w:rsidR="00C6660B" w:rsidRPr="00DE556B" w:rsidRDefault="00C6660B" w:rsidP="00C6660B">
            <w:pPr>
              <w:pStyle w:val="iBAAGStandardText"/>
            </w:pPr>
            <w:r w:rsidRPr="00DE556B">
              <w:t>No</w:t>
            </w:r>
          </w:p>
          <w:p w14:paraId="4973281E" w14:textId="77777777" w:rsidR="00C6660B" w:rsidRPr="00DE556B" w:rsidRDefault="00C6660B" w:rsidP="00C6660B">
            <w:pPr>
              <w:pStyle w:val="iBAAGStandardText"/>
            </w:pPr>
          </w:p>
        </w:tc>
        <w:tc>
          <w:tcPr>
            <w:tcW w:w="2129" w:type="dxa"/>
            <w:shd w:val="clear" w:color="auto" w:fill="FFFFFF" w:themeFill="background1"/>
          </w:tcPr>
          <w:p w14:paraId="4EBBC6A7" w14:textId="0A4D8E08" w:rsidR="00C6660B" w:rsidRPr="00DE556B" w:rsidRDefault="00C6660B" w:rsidP="00C6660B">
            <w:pPr>
              <w:pStyle w:val="iBAAGStandardText"/>
              <w:rPr>
                <w:rFonts w:eastAsia="Times New Roman" w:cs="Times New Roman"/>
              </w:rPr>
            </w:pPr>
            <w:r>
              <w:rPr>
                <w:rStyle w:val="iBAAGStandardTextBoldChar"/>
              </w:rPr>
              <w:t>20%</w:t>
            </w:r>
            <w:r w:rsidRPr="00DE556B">
              <w:t xml:space="preserve"> co-insurance, after you pay the deductible</w:t>
            </w:r>
          </w:p>
          <w:p w14:paraId="30A5F384" w14:textId="77777777" w:rsidR="00C6660B" w:rsidRPr="00DE556B" w:rsidRDefault="00C6660B" w:rsidP="00C6660B">
            <w:pPr>
              <w:pStyle w:val="iBAAGStandardText"/>
            </w:pPr>
          </w:p>
          <w:p w14:paraId="2DBC5128" w14:textId="183DE323" w:rsidR="00C6660B" w:rsidRPr="00DE556B" w:rsidRDefault="00C6660B" w:rsidP="00C6660B">
            <w:pPr>
              <w:pStyle w:val="iBAAGStandardText"/>
            </w:pPr>
            <w:r w:rsidRPr="00DE556B">
              <w:rPr>
                <w:rStyle w:val="iBAAGStandardTextBoldChar"/>
              </w:rPr>
              <w:t>Is prior authorization needed?</w:t>
            </w:r>
          </w:p>
          <w:p w14:paraId="2C822D8B" w14:textId="0BB77631" w:rsidR="00C6660B" w:rsidRPr="00DE556B" w:rsidRDefault="00C6660B" w:rsidP="00C6660B">
            <w:pPr>
              <w:pStyle w:val="iBAAGStandardText"/>
            </w:pPr>
            <w:r w:rsidRPr="00DE556B">
              <w:t>No</w:t>
            </w:r>
          </w:p>
          <w:p w14:paraId="58717E8D" w14:textId="174B20CE" w:rsidR="00C6660B" w:rsidRPr="00DE556B" w:rsidRDefault="00C6660B" w:rsidP="00C6660B"/>
        </w:tc>
        <w:tc>
          <w:tcPr>
            <w:tcW w:w="2581" w:type="dxa"/>
            <w:shd w:val="clear" w:color="auto" w:fill="FFFFFF" w:themeFill="background1"/>
          </w:tcPr>
          <w:p w14:paraId="7F3B3A0E" w14:textId="5C4E8898" w:rsidR="00C6660B" w:rsidRPr="00DE556B" w:rsidRDefault="00C6660B" w:rsidP="00C6660B">
            <w:pPr>
              <w:pStyle w:val="iBAAGStandardText"/>
            </w:pPr>
            <w:r>
              <w:rPr>
                <w:rStyle w:val="iBAAGStandardTextBoldChar"/>
              </w:rPr>
              <w:t>50%</w:t>
            </w:r>
            <w:r w:rsidRPr="00DE556B">
              <w:t xml:space="preserve"> co-insurance, after you pay the deductible</w:t>
            </w:r>
          </w:p>
          <w:p w14:paraId="06AF987C" w14:textId="77777777" w:rsidR="00C6660B" w:rsidRPr="00DE556B" w:rsidRDefault="00C6660B" w:rsidP="00C6660B">
            <w:pPr>
              <w:pStyle w:val="iBAAGStandardText"/>
            </w:pPr>
          </w:p>
          <w:p w14:paraId="19797B82" w14:textId="77777777" w:rsidR="00C6660B" w:rsidRPr="00DE556B" w:rsidRDefault="00C6660B" w:rsidP="00C6660B">
            <w:pPr>
              <w:pStyle w:val="iBAAGStandardText"/>
            </w:pPr>
            <w:r w:rsidRPr="00DE556B">
              <w:rPr>
                <w:rStyle w:val="iBAAGStandardTextBoldChar"/>
              </w:rPr>
              <w:t>Is prior authorization needed?</w:t>
            </w:r>
          </w:p>
          <w:p w14:paraId="6483DD64" w14:textId="77777777" w:rsidR="00C6660B" w:rsidRPr="00DE556B" w:rsidRDefault="00C6660B" w:rsidP="00C6660B">
            <w:pPr>
              <w:pStyle w:val="iBAAGStandardText"/>
            </w:pPr>
            <w:r w:rsidRPr="00DE556B">
              <w:t>No</w:t>
            </w:r>
          </w:p>
          <w:p w14:paraId="58717E8E" w14:textId="191A0850" w:rsidR="00C6660B" w:rsidRPr="00DE556B" w:rsidRDefault="00C6660B" w:rsidP="00C6660B"/>
        </w:tc>
        <w:tc>
          <w:tcPr>
            <w:tcW w:w="3290" w:type="dxa"/>
            <w:shd w:val="clear" w:color="auto" w:fill="FFFFFF" w:themeFill="background1"/>
          </w:tcPr>
          <w:p w14:paraId="65B758C8" w14:textId="7FA326E4" w:rsidR="00C6660B" w:rsidRPr="00DE556B" w:rsidRDefault="00C6660B" w:rsidP="00C6660B">
            <w:pPr>
              <w:rPr>
                <w:rFonts w:cs="Arial"/>
              </w:rPr>
            </w:pPr>
            <w:r w:rsidRPr="00DE556B">
              <w:rPr>
                <w:rFonts w:cs="Arial"/>
              </w:rPr>
              <w:t xml:space="preserve">Limited to </w:t>
            </w:r>
            <w:r w:rsidRPr="00DE556B">
              <w:rPr>
                <w:rFonts w:cs="Arial"/>
                <w:b/>
              </w:rPr>
              <w:t>$</w:t>
            </w:r>
            <w:r>
              <w:rPr>
                <w:rFonts w:cs="Arial"/>
                <w:b/>
              </w:rPr>
              <w:t>5</w:t>
            </w:r>
            <w:r w:rsidRPr="00DE556B">
              <w:rPr>
                <w:rFonts w:cs="Arial"/>
                <w:b/>
              </w:rPr>
              <w:t>,000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C6660B" w:rsidRPr="00DE556B" w:rsidRDefault="00C6660B" w:rsidP="00C6660B">
            <w:pPr>
              <w:pStyle w:val="MemberViewStandard"/>
            </w:pPr>
          </w:p>
          <w:p w14:paraId="58717E91" w14:textId="7E6CD3AD" w:rsidR="00C6660B" w:rsidRPr="00DE556B" w:rsidRDefault="00C6660B" w:rsidP="00C6660B">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EA5C51">
            <w:pPr>
              <w:pStyle w:val="iBAAGSituationBoxName"/>
            </w:pPr>
            <w:bookmarkStart w:id="122" w:name="Diabetes_Services_Quick_Tip"/>
            <w:r w:rsidRPr="00DE556B">
              <w:t>Diabetes Services Quick Tip</w:t>
            </w:r>
            <w:bookmarkEnd w:id="122"/>
          </w:p>
        </w:tc>
        <w:tc>
          <w:tcPr>
            <w:tcW w:w="9990" w:type="dxa"/>
            <w:shd w:val="clear" w:color="auto" w:fill="F2DBDB"/>
          </w:tcPr>
          <w:p w14:paraId="4801B143" w14:textId="16C8E0B7"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EA4826">
            <w:pPr>
              <w:pStyle w:val="iBAAGSituationBoxName"/>
            </w:pPr>
            <w:bookmarkStart w:id="123" w:name="Mechanical_Circulatory_Support_Devices"/>
            <w:r w:rsidRPr="00565364">
              <w:t xml:space="preserve">Mechanical Circulatory Support </w:t>
            </w:r>
            <w:r w:rsidRPr="00565364">
              <w:lastRenderedPageBreak/>
              <w:t>Devices (MCSD) / Ventricular Assist Devices (VAD)</w:t>
            </w:r>
            <w:bookmarkEnd w:id="123"/>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lastRenderedPageBreak/>
              <w:t xml:space="preserve">MCSD and VAD are mechanical pumps that take over the function of the damaged ventricle of the heart and restores normal blood flow. We have specific </w:t>
            </w:r>
            <w:r w:rsidRPr="005D4F6B">
              <w:lastRenderedPageBreak/>
              <w:t xml:space="preserve">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lastRenderedPageBreak/>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EA5C51">
            <w:pPr>
              <w:pStyle w:val="iBAAGSituationBoxName"/>
            </w:pPr>
            <w:bookmarkStart w:id="124" w:name="Pharmaceutical_Products_Quick_Tip"/>
            <w:r w:rsidRPr="00DE556B">
              <w:t>Pharmaceutical Products – Outpatient Quick Tip</w:t>
            </w:r>
            <w:bookmarkEnd w:id="124"/>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Prescription_Drugs</w:t>
      </w:r>
      <w:proofErr w:type="spellEnd"/>
      <w:r w:rsidRPr="00DE556B">
        <w:rPr>
          <w:rStyle w:val="iBAAGTags"/>
        </w:rPr>
        <w:t>--&gt;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7" w:history="1">
        <w:hyperlink r:id="rId98"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5" w:name="Prescription_Drugs_section"/>
            <w:r w:rsidRPr="00DE556B">
              <w:rPr>
                <w:rFonts w:cs="Arial"/>
                <w:color w:val="0000FF"/>
              </w:rPr>
              <w:t>Prescription Drugs</w:t>
            </w:r>
            <w:bookmarkEnd w:id="125"/>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EA5C51">
            <w:pPr>
              <w:pStyle w:val="iBAAGSituationBoxName"/>
            </w:pPr>
            <w:bookmarkStart w:id="126" w:name="Pharmacy_Benefit_Manager_PBM"/>
            <w:r w:rsidRPr="00DE556B">
              <w:t>Pharmacy Benefit Manager (PBM)</w:t>
            </w:r>
            <w:bookmarkEnd w:id="126"/>
          </w:p>
          <w:p w14:paraId="58717EB2" w14:textId="4BDB1831" w:rsidR="00692162" w:rsidRPr="00DE556B" w:rsidRDefault="00692162" w:rsidP="006A6DDF">
            <w:pPr>
              <w:pStyle w:val="InstructionalText"/>
            </w:pPr>
            <w:r w:rsidRPr="00DE556B">
              <w:t xml:space="preserve"> </w:t>
            </w: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7B15AD7A"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4A0D63">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4A0D63">
            <w:pPr>
              <w:pStyle w:val="iBAAGTableHeader"/>
            </w:pPr>
            <w:r w:rsidRPr="00DE556B">
              <w:t>Your cost if you use</w:t>
            </w:r>
          </w:p>
          <w:p w14:paraId="10396463" w14:textId="77777777" w:rsidR="00AD54E4" w:rsidRPr="00DE556B" w:rsidRDefault="00AD54E4" w:rsidP="004A0D6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4A0D63">
            <w:pPr>
              <w:pStyle w:val="iBAAGTableHeader"/>
            </w:pPr>
            <w:r w:rsidRPr="00DE556B">
              <w:t>Your cost if you use</w:t>
            </w:r>
          </w:p>
          <w:p w14:paraId="440A1632" w14:textId="77777777" w:rsidR="00AD54E4" w:rsidRPr="00DE556B" w:rsidRDefault="00AD54E4" w:rsidP="004A0D6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4A0D63">
            <w:pPr>
              <w:pStyle w:val="iBAAGTableHeader"/>
            </w:pPr>
            <w:r w:rsidRPr="00DE556B">
              <w:t>Your cost if you use U.S.</w:t>
            </w:r>
          </w:p>
          <w:p w14:paraId="3D54256D" w14:textId="77777777" w:rsidR="00AD54E4" w:rsidRPr="00DE556B" w:rsidRDefault="00AD54E4" w:rsidP="004A0D63">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4A0D63">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4A0D63">
            <w:pPr>
              <w:pStyle w:val="iBAAGSituationBoxName"/>
            </w:pPr>
            <w:bookmarkStart w:id="127" w:name="Outpatient_Prescription_Drugs"/>
            <w:r w:rsidRPr="00DE556B">
              <w:t>Outpatient Prescription Drugs</w:t>
            </w:r>
            <w:bookmarkEnd w:id="127"/>
          </w:p>
          <w:p w14:paraId="0ED33611" w14:textId="77777777" w:rsidR="00AD54E4" w:rsidRPr="00DE556B" w:rsidRDefault="00AD54E4" w:rsidP="004A0D63">
            <w:pPr>
              <w:pStyle w:val="iBAAGSituationBoxName"/>
            </w:pPr>
          </w:p>
          <w:p w14:paraId="57CDEBF6" w14:textId="77777777" w:rsidR="00AD54E4" w:rsidRPr="00DE556B" w:rsidRDefault="00AD54E4" w:rsidP="004A0D63">
            <w:pPr>
              <w:pStyle w:val="iBAAGStandardText"/>
            </w:pPr>
            <w:r w:rsidRPr="00DE556B">
              <w:rPr>
                <w:rStyle w:val="iBAAGStandardTextBoldChar"/>
              </w:rPr>
              <w:lastRenderedPageBreak/>
              <w:t>What are outpatient prescription drugs?</w:t>
            </w:r>
            <w:r w:rsidRPr="00DE556B">
              <w:t xml:space="preserve"> These are medications ordered for you by your doctor.</w:t>
            </w:r>
          </w:p>
          <w:p w14:paraId="11E228A4" w14:textId="77777777" w:rsidR="00AD54E4" w:rsidRPr="00DE556B" w:rsidRDefault="00AD54E4" w:rsidP="004A0D63">
            <w:pPr>
              <w:pStyle w:val="iBAAGSituationBoxName"/>
            </w:pPr>
          </w:p>
          <w:p w14:paraId="2C3DE11D" w14:textId="77777777" w:rsidR="00AD54E4" w:rsidRPr="00DE556B" w:rsidRDefault="00AD54E4" w:rsidP="004A0D63">
            <w:pPr>
              <w:pStyle w:val="iBAAGStandardTextBold"/>
            </w:pPr>
            <w:r w:rsidRPr="00DE556B">
              <w:t xml:space="preserve">Want more information? </w:t>
            </w:r>
          </w:p>
          <w:p w14:paraId="5CF1DE97" w14:textId="77777777" w:rsidR="00AD54E4" w:rsidRPr="00DE556B" w:rsidRDefault="00AD54E4" w:rsidP="004A0D63">
            <w:pPr>
              <w:pStyle w:val="iBAAGStandardText"/>
            </w:pPr>
            <w:r w:rsidRPr="00DE556B">
              <w:t xml:space="preserve">View the </w:t>
            </w:r>
            <w:hyperlink r:id="rId99" w:history="1">
              <w:r w:rsidRPr="00DE556B">
                <w:rPr>
                  <w:rStyle w:val="Hyperlinks"/>
                </w:rPr>
                <w:t>glossary</w:t>
              </w:r>
            </w:hyperlink>
            <w:r w:rsidRPr="00DE556B">
              <w:t xml:space="preserve"> for definitions.</w:t>
            </w:r>
          </w:p>
          <w:p w14:paraId="45F52484" w14:textId="77777777" w:rsidR="00AD54E4" w:rsidRPr="00DE556B" w:rsidRDefault="00AD54E4" w:rsidP="004A0D63">
            <w:pPr>
              <w:pStyle w:val="iBAAGStandardText"/>
            </w:pPr>
          </w:p>
        </w:tc>
        <w:tc>
          <w:tcPr>
            <w:tcW w:w="2491" w:type="dxa"/>
            <w:shd w:val="clear" w:color="auto" w:fill="FFFFFF" w:themeFill="background1"/>
          </w:tcPr>
          <w:p w14:paraId="4EE685D6" w14:textId="1BDDC13C" w:rsidR="00AD54E4" w:rsidRPr="00DE556B" w:rsidRDefault="00D65FEC" w:rsidP="004A0D63">
            <w:pPr>
              <w:pStyle w:val="iBAAGStandardText"/>
              <w:rPr>
                <w:rStyle w:val="InstructionalTextChar"/>
              </w:rPr>
            </w:pPr>
            <w:r>
              <w:rPr>
                <w:rStyle w:val="iBAAGStandardTextBoldChar"/>
              </w:rPr>
              <w:lastRenderedPageBreak/>
              <w:t>30%</w:t>
            </w:r>
            <w:r w:rsidR="00AD54E4" w:rsidRPr="00DE556B">
              <w:t xml:space="preserve"> co-insurance. The annual medical </w:t>
            </w:r>
            <w:r w:rsidR="00AD54E4" w:rsidRPr="00DE556B">
              <w:lastRenderedPageBreak/>
              <w:t>deductible does not apply.</w:t>
            </w:r>
          </w:p>
          <w:p w14:paraId="0B423D17" w14:textId="77777777" w:rsidR="00AD54E4" w:rsidRDefault="00AD54E4" w:rsidP="004A0D63"/>
          <w:p w14:paraId="072E4C10" w14:textId="77777777" w:rsidR="00AD54E4" w:rsidRPr="00DE556B" w:rsidRDefault="00AD54E4" w:rsidP="004A0D63">
            <w:pPr>
              <w:pStyle w:val="iBAAGStandardTextBold"/>
            </w:pPr>
            <w:r w:rsidRPr="00DE556B">
              <w:t>Is prior authorization needed?</w:t>
            </w:r>
          </w:p>
          <w:p w14:paraId="1628B7D7" w14:textId="77777777" w:rsidR="00AD54E4" w:rsidRPr="00DE556B" w:rsidRDefault="00AD54E4" w:rsidP="004A0D63">
            <w:pPr>
              <w:pStyle w:val="iBAAGStandardText"/>
            </w:pPr>
            <w:r w:rsidRPr="00DE556B">
              <w:t>No</w:t>
            </w:r>
          </w:p>
          <w:p w14:paraId="33216529" w14:textId="77777777" w:rsidR="00AD54E4" w:rsidRPr="00DE556B" w:rsidRDefault="00AD54E4" w:rsidP="004A0D63"/>
        </w:tc>
        <w:tc>
          <w:tcPr>
            <w:tcW w:w="2491" w:type="dxa"/>
            <w:shd w:val="clear" w:color="auto" w:fill="FFFFFF" w:themeFill="background1"/>
          </w:tcPr>
          <w:p w14:paraId="23329643" w14:textId="77777777" w:rsidR="00AD54E4" w:rsidRPr="00DE556B" w:rsidRDefault="00AD54E4" w:rsidP="004A0D63">
            <w:pPr>
              <w:pStyle w:val="iBAAGStandardText"/>
            </w:pPr>
            <w:r w:rsidRPr="00DE556B">
              <w:lastRenderedPageBreak/>
              <w:t>U.S. Network benefits are not covered.</w:t>
            </w:r>
          </w:p>
          <w:p w14:paraId="66BB3CF0" w14:textId="77777777" w:rsidR="00AD54E4" w:rsidRPr="00DE556B" w:rsidRDefault="00AD54E4" w:rsidP="004A0D63"/>
        </w:tc>
        <w:tc>
          <w:tcPr>
            <w:tcW w:w="2491" w:type="dxa"/>
            <w:shd w:val="clear" w:color="auto" w:fill="FFFFFF" w:themeFill="background1"/>
          </w:tcPr>
          <w:p w14:paraId="381DB0A9" w14:textId="77777777" w:rsidR="00AD54E4" w:rsidRPr="00DE556B" w:rsidRDefault="00AD54E4" w:rsidP="004A0D63">
            <w:pPr>
              <w:pStyle w:val="iBAAGStandardText"/>
            </w:pPr>
            <w:r w:rsidRPr="00DE556B">
              <w:t>U.S. Out-of-network benefits are not covered.</w:t>
            </w:r>
          </w:p>
          <w:p w14:paraId="660F0554" w14:textId="77777777" w:rsidR="00AD54E4" w:rsidRPr="00DE556B" w:rsidRDefault="00AD54E4" w:rsidP="004A0D63">
            <w:pPr>
              <w:pStyle w:val="iBAAGStandardText"/>
            </w:pPr>
          </w:p>
        </w:tc>
        <w:tc>
          <w:tcPr>
            <w:tcW w:w="2528" w:type="dxa"/>
            <w:gridSpan w:val="2"/>
            <w:shd w:val="clear" w:color="auto" w:fill="FFFFFF" w:themeFill="background1"/>
          </w:tcPr>
          <w:p w14:paraId="694C61B9" w14:textId="588B6F51" w:rsidR="00AD54E4" w:rsidRPr="00DE556B" w:rsidRDefault="00AD54E4" w:rsidP="004A0D63">
            <w:pPr>
              <w:pStyle w:val="iBAAGStandardText"/>
            </w:pPr>
            <w:r w:rsidRPr="00DE556B">
              <w:t>You must pay for your pr</w:t>
            </w:r>
            <w:r>
              <w:t xml:space="preserve">escriptions and then submit </w:t>
            </w:r>
            <w:r>
              <w:lastRenderedPageBreak/>
              <w:t xml:space="preserve">for </w:t>
            </w:r>
            <w:r w:rsidRPr="00DE556B">
              <w:t>reimbursement.</w:t>
            </w:r>
          </w:p>
          <w:p w14:paraId="324DD9DD" w14:textId="77777777" w:rsidR="00AD54E4" w:rsidRPr="00DE556B" w:rsidRDefault="00AD54E4" w:rsidP="004A0D63">
            <w:pPr>
              <w:pStyle w:val="iBAAGStandardText"/>
            </w:pPr>
          </w:p>
          <w:p w14:paraId="6FABBD16" w14:textId="77777777" w:rsidR="00AD54E4" w:rsidRPr="00DE556B" w:rsidRDefault="00AD54E4" w:rsidP="004A0D63">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4A0D63">
            <w:pPr>
              <w:pStyle w:val="iBAAGStandardText"/>
            </w:pPr>
          </w:p>
          <w:p w14:paraId="562CB665" w14:textId="77777777" w:rsidR="00AD54E4" w:rsidRPr="00DE556B" w:rsidRDefault="00AD54E4" w:rsidP="004A0D63">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28" w:name="Specialty_Pharmacy_Program_Quick_Tip"/>
            <w:r w:rsidRPr="00DE556B">
              <w:rPr>
                <w:b/>
                <w:sz w:val="28"/>
                <w:szCs w:val="28"/>
              </w:rPr>
              <w:t>Specialty Pharmacy Quick Tip</w:t>
            </w:r>
            <w:bookmarkEnd w:id="128"/>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Other_Benefits</w:t>
      </w:r>
      <w:proofErr w:type="spellEnd"/>
      <w:r w:rsidRPr="00DE556B">
        <w:rPr>
          <w:rStyle w:val="iBAAGTags"/>
        </w:rPr>
        <w:t>--&gt;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0" w:history="1">
        <w:hyperlink r:id="rId101"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29" w:name="Other_Benefits_Section"/>
            <w:r w:rsidRPr="00DE556B">
              <w:rPr>
                <w:rFonts w:cs="Arial"/>
                <w:color w:val="0000FF"/>
              </w:rPr>
              <w:t>Other Benefits</w:t>
            </w:r>
            <w:bookmarkEnd w:id="129"/>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lastRenderedPageBreak/>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2309E3">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2309E3">
        <w:tc>
          <w:tcPr>
            <w:tcW w:w="3517" w:type="dxa"/>
            <w:shd w:val="clear" w:color="auto" w:fill="FFFFFF" w:themeFill="background1"/>
          </w:tcPr>
          <w:p w14:paraId="58717FD7" w14:textId="6B11D369" w:rsidR="00BB75DA" w:rsidRPr="00DE556B" w:rsidRDefault="00BB75DA" w:rsidP="00EA5C51">
            <w:pPr>
              <w:pStyle w:val="iBAAGSituationBoxName"/>
            </w:pPr>
            <w:bookmarkStart w:id="130" w:name="Dental_Vendor"/>
            <w:r w:rsidRPr="00DE556B">
              <w:t>Dental Vendor</w:t>
            </w:r>
            <w:bookmarkEnd w:id="130"/>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58717FE1" w14:textId="3772E94D" w:rsidR="00BB75DA" w:rsidRPr="00DE556B" w:rsidRDefault="00BB75DA" w:rsidP="006A6DDF">
            <w:pPr>
              <w:pStyle w:val="iBAAGStandardText"/>
            </w:pPr>
          </w:p>
        </w:tc>
      </w:tr>
      <w:tr w:rsidR="00692162" w:rsidRPr="00DE556B" w14:paraId="58717FE4" w14:textId="77777777" w:rsidTr="002309E3">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2309E3">
        <w:tc>
          <w:tcPr>
            <w:tcW w:w="3517" w:type="dxa"/>
            <w:shd w:val="clear" w:color="auto" w:fill="FFFFFF" w:themeFill="background1"/>
          </w:tcPr>
          <w:p w14:paraId="58717FE5" w14:textId="77777777" w:rsidR="00692162" w:rsidRPr="00DE556B" w:rsidRDefault="00692162" w:rsidP="00EA5C51">
            <w:pPr>
              <w:pStyle w:val="iBAAGSituationBoxName"/>
            </w:pPr>
            <w:bookmarkStart w:id="131" w:name="Dependent_Coverage"/>
            <w:r w:rsidRPr="00DE556B">
              <w:t>Dependent Coverage</w:t>
            </w:r>
            <w:bookmarkEnd w:id="131"/>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2"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45A16146"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EF" w14:textId="774B5BFD"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2309E3">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2309E3">
        <w:tc>
          <w:tcPr>
            <w:tcW w:w="3517" w:type="dxa"/>
            <w:shd w:val="clear" w:color="auto" w:fill="FFFFFF" w:themeFill="background1"/>
          </w:tcPr>
          <w:p w14:paraId="58717FF6" w14:textId="77777777" w:rsidR="00692162" w:rsidRPr="00DE556B" w:rsidRDefault="00692162" w:rsidP="00EA5C51">
            <w:pPr>
              <w:pStyle w:val="iBAAGSituationBoxName"/>
            </w:pPr>
            <w:bookmarkStart w:id="132" w:name="Exclusions"/>
            <w:r w:rsidRPr="00DE556B">
              <w:t>Exclusions</w:t>
            </w:r>
            <w:bookmarkEnd w:id="132"/>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lastRenderedPageBreak/>
              <w:t xml:space="preserve">Want more information? </w:t>
            </w:r>
          </w:p>
          <w:p w14:paraId="58717FFD" w14:textId="77777777" w:rsidR="00692162" w:rsidRPr="00DE556B" w:rsidRDefault="00692162" w:rsidP="006A6DDF">
            <w:pPr>
              <w:pStyle w:val="iBAAGStandardText"/>
            </w:pPr>
            <w:r w:rsidRPr="00DE556B">
              <w:t xml:space="preserve">View the </w:t>
            </w:r>
            <w:hyperlink r:id="rId103"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lastRenderedPageBreak/>
              <w:t>The following services are not covered:</w:t>
            </w:r>
          </w:p>
          <w:p w14:paraId="58717FFF" w14:textId="77777777" w:rsidR="00692162" w:rsidRPr="00DE556B" w:rsidRDefault="00692162" w:rsidP="006A6DDF">
            <w:pPr>
              <w:pStyle w:val="iBAAGStandardText"/>
            </w:pPr>
          </w:p>
          <w:p w14:paraId="58718000" w14:textId="77777777" w:rsidR="00692162" w:rsidRPr="00DE556B" w:rsidRDefault="00692162" w:rsidP="006A6DDF">
            <w:pPr>
              <w:pStyle w:val="iBAAGStandardTextBold"/>
            </w:pPr>
            <w:r w:rsidRPr="00DE556B">
              <w:t>Alternative Treatments</w:t>
            </w:r>
          </w:p>
          <w:p w14:paraId="58718001" w14:textId="77777777" w:rsidR="00692162" w:rsidRPr="00DE556B" w:rsidRDefault="00692162" w:rsidP="006A6DDF">
            <w:pPr>
              <w:pStyle w:val="iBAAGLevel1Bullets"/>
            </w:pPr>
            <w:r w:rsidRPr="00DE556B">
              <w:t>Acupressure</w:t>
            </w:r>
          </w:p>
          <w:p w14:paraId="58718002" w14:textId="77777777" w:rsidR="00692162" w:rsidRPr="00DE556B" w:rsidRDefault="00692162" w:rsidP="006A6DDF">
            <w:pPr>
              <w:pStyle w:val="iBAAGLevel1Bullets"/>
            </w:pPr>
            <w:r w:rsidRPr="00DE556B">
              <w:t>Aromatherapy</w:t>
            </w:r>
          </w:p>
          <w:p w14:paraId="58718003" w14:textId="77777777" w:rsidR="00692162" w:rsidRPr="00DE556B" w:rsidRDefault="00692162" w:rsidP="006A6DDF">
            <w:pPr>
              <w:pStyle w:val="iBAAGLevel1Bullets"/>
            </w:pPr>
            <w:r w:rsidRPr="00DE556B">
              <w:t>Art/Dance/Music therapy</w:t>
            </w:r>
          </w:p>
          <w:p w14:paraId="58718004" w14:textId="77777777" w:rsidR="00692162" w:rsidRPr="00DE556B" w:rsidRDefault="00692162" w:rsidP="006A6DDF">
            <w:pPr>
              <w:pStyle w:val="iBAAGLevel1Bullets"/>
            </w:pPr>
            <w:r w:rsidRPr="00DE556B">
              <w:t>Biofeedback equipment</w:t>
            </w:r>
          </w:p>
          <w:p w14:paraId="58718005" w14:textId="77777777" w:rsidR="00692162" w:rsidRPr="00DE556B" w:rsidRDefault="00692162" w:rsidP="006A6DDF">
            <w:pPr>
              <w:pStyle w:val="iBAAGLevel1Bullets"/>
            </w:pPr>
            <w:r w:rsidRPr="00DE556B">
              <w:t xml:space="preserve">Horseback therapy </w:t>
            </w:r>
          </w:p>
          <w:p w14:paraId="58718006" w14:textId="77777777" w:rsidR="00692162" w:rsidRPr="00DE556B" w:rsidRDefault="00692162" w:rsidP="006A6DDF">
            <w:pPr>
              <w:pStyle w:val="iBAAGLevel1Bullets"/>
            </w:pPr>
            <w:r w:rsidRPr="00DE556B">
              <w:t>Hypnotism</w:t>
            </w:r>
          </w:p>
          <w:p w14:paraId="58718007" w14:textId="77777777" w:rsidR="00692162" w:rsidRPr="00DE556B" w:rsidRDefault="00692162" w:rsidP="006A6DDF">
            <w:pPr>
              <w:pStyle w:val="iBAAGLevel1Bullets"/>
            </w:pPr>
            <w:r w:rsidRPr="00DE556B">
              <w:t>Massage therapy</w:t>
            </w:r>
          </w:p>
          <w:p w14:paraId="58718008" w14:textId="77777777" w:rsidR="00692162" w:rsidRPr="00DE556B" w:rsidRDefault="00692162" w:rsidP="006A6DDF">
            <w:pPr>
              <w:pStyle w:val="iBAAGLevel1Bullets"/>
            </w:pPr>
            <w:r w:rsidRPr="00DE556B">
              <w:lastRenderedPageBreak/>
              <w:t>Rolfing</w:t>
            </w:r>
          </w:p>
          <w:p w14:paraId="34711894" w14:textId="14A5BD46" w:rsidR="00D0617E" w:rsidRPr="005A1D83" w:rsidRDefault="00D0617E" w:rsidP="00D0617E">
            <w:pPr>
              <w:pStyle w:val="iBAAGStandardText"/>
              <w:rPr>
                <w:rStyle w:val="iBAAGStandardTextItalicsChar"/>
              </w:rPr>
            </w:pPr>
            <w:r w:rsidRPr="00D0617E">
              <w:t xml:space="preserve">These exclusions do not apply to services described </w:t>
            </w:r>
            <w:r w:rsidR="00B029D9">
              <w:t xml:space="preserve">outside the U.S. </w:t>
            </w:r>
            <w:r w:rsidRPr="00D0617E">
              <w:t>under</w:t>
            </w:r>
            <w:r w:rsidRPr="00351F3A">
              <w:rPr>
                <w:color w:val="FF0000"/>
              </w:rPr>
              <w:t xml:space="preserve"> </w:t>
            </w:r>
            <w:proofErr w:type="gramStart"/>
            <w:r w:rsidRPr="005A1D83">
              <w:rPr>
                <w:rStyle w:val="iBAAGStandardTextItalicsChar"/>
              </w:rPr>
              <w:t>Culturally-Based</w:t>
            </w:r>
            <w:proofErr w:type="gramEnd"/>
            <w:r w:rsidRPr="005A1D83">
              <w:rPr>
                <w:rStyle w:val="iBAAGStandardTextItalicsChar"/>
              </w:rPr>
              <w:t xml:space="preserve">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77777777" w:rsidR="00692162" w:rsidRPr="00DE556B" w:rsidRDefault="00692162" w:rsidP="006A6DDF">
            <w:pPr>
              <w:pStyle w:val="iBAAGLevel1Bullets"/>
            </w:pPr>
            <w:r w:rsidRPr="00DE556B">
              <w:t>Cranial banding</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7777777" w:rsidR="00692162" w:rsidRPr="00DE556B" w:rsidRDefault="00692162" w:rsidP="006A6DDF">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Pr="00DE556B" w:rsidRDefault="00692162" w:rsidP="006A6DDF">
            <w:pPr>
              <w:pStyle w:val="iBAAGLevel1Bullets"/>
            </w:pPr>
            <w:r w:rsidRPr="00DE556B">
              <w:t>Ultrasonic nebulizers</w:t>
            </w:r>
          </w:p>
          <w:p w14:paraId="58718017" w14:textId="77777777" w:rsidR="00692162" w:rsidRPr="00DE556B" w:rsidRDefault="00692162" w:rsidP="006A6DDF">
            <w:pPr>
              <w:pStyle w:val="iBAAGStandardText"/>
            </w:pPr>
          </w:p>
          <w:p w14:paraId="58718018" w14:textId="77777777" w:rsidR="00692162" w:rsidRPr="00DE556B" w:rsidRDefault="00692162" w:rsidP="006A6DDF">
            <w:pPr>
              <w:pStyle w:val="iBAAGStandardTextBold"/>
            </w:pPr>
            <w:r w:rsidRPr="00DE556B">
              <w:t xml:space="preserve">Drugs </w:t>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lastRenderedPageBreak/>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Pr="00DE556B" w:rsidRDefault="00692162" w:rsidP="006A6DDF">
            <w:pPr>
              <w:pStyle w:val="iBAAGLevel1Bullets"/>
            </w:pPr>
            <w:r w:rsidRPr="00DE556B">
              <w:t>Medical supplies (like compression stockings, ace bandages, gauze, dressings, incontinent pads and diapers).</w:t>
            </w:r>
          </w:p>
          <w:p w14:paraId="5871802C" w14:textId="77777777" w:rsidR="00692162" w:rsidRPr="00DE556B" w:rsidRDefault="00692162" w:rsidP="006A6DDF">
            <w:pPr>
              <w:pStyle w:val="iBAAGStandardText"/>
            </w:pPr>
            <w:r w:rsidRPr="00DE556B">
              <w:t>This exclusion does not apply to:</w:t>
            </w:r>
          </w:p>
          <w:p w14:paraId="5871802D" w14:textId="77777777" w:rsidR="00692162" w:rsidRPr="00DE556B" w:rsidRDefault="00692162" w:rsidP="006A6DDF">
            <w:pPr>
              <w:pStyle w:val="iBAAGLevel1Bullets"/>
            </w:pPr>
            <w:r w:rsidRPr="00DE556B">
              <w:t xml:space="preserve">Disposable supplies for </w:t>
            </w:r>
            <w:r w:rsidRPr="00DE556B">
              <w:rPr>
                <w:rStyle w:val="iBAAGStandardTextChar"/>
              </w:rPr>
              <w:t>Durable Medical Equipment</w:t>
            </w:r>
            <w:r w:rsidRPr="00DE556B">
              <w:t xml:space="preserve"> (See </w:t>
            </w:r>
            <w:r w:rsidRPr="00DE556B">
              <w:rPr>
                <w:rStyle w:val="iBAAGStandardTextItalicsChar"/>
              </w:rPr>
              <w:t>Durable Medical Equipment</w:t>
            </w:r>
            <w:r w:rsidRPr="00DE556B">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135E62A0" w:rsidR="00692162" w:rsidRDefault="00692162" w:rsidP="006A6DDF">
            <w:pPr>
              <w:pStyle w:val="iBAAGLevel1Bullets"/>
            </w:pPr>
            <w:r w:rsidRPr="00DE556B">
              <w:t xml:space="preserve">Over-the-counter supplies </w:t>
            </w:r>
          </w:p>
          <w:p w14:paraId="26FA3E63" w14:textId="69382086" w:rsidR="002309E3" w:rsidRDefault="002309E3" w:rsidP="006A6DDF">
            <w:pPr>
              <w:pStyle w:val="iBAAGLevel1Bullets"/>
            </w:pPr>
            <w:r>
              <w:t>Prosthetic devices for laryngectomy</w:t>
            </w:r>
          </w:p>
          <w:p w14:paraId="58718030" w14:textId="77777777" w:rsidR="00692162" w:rsidRPr="00DE556B" w:rsidRDefault="00692162" w:rsidP="006A6DDF">
            <w:pPr>
              <w:pStyle w:val="iBAAGStandardText"/>
            </w:pPr>
          </w:p>
          <w:p w14:paraId="58718031" w14:textId="77777777" w:rsidR="00692162" w:rsidRPr="00DE556B" w:rsidRDefault="00692162" w:rsidP="006A6DDF">
            <w:pPr>
              <w:pStyle w:val="iBAAGStandardTextBold"/>
            </w:pPr>
            <w:r w:rsidRPr="00DE556B">
              <w:t>Nutrition</w:t>
            </w:r>
          </w:p>
          <w:p w14:paraId="58718032" w14:textId="3F5A5A4A" w:rsidR="00692162" w:rsidRPr="002C07BC" w:rsidRDefault="00692162" w:rsidP="006A6DDF">
            <w:pPr>
              <w:pStyle w:val="iBAAGLevel1Bullets"/>
              <w:rPr>
                <w:color w:val="auto"/>
              </w:rPr>
            </w:pPr>
            <w:r w:rsidRPr="00DE556B">
              <w:t xml:space="preserve">Enteral </w:t>
            </w:r>
            <w:r w:rsidRPr="002C07BC">
              <w:rPr>
                <w:color w:val="auto"/>
              </w:rPr>
              <w:t>feedings</w:t>
            </w:r>
            <w:r w:rsidR="002309E3" w:rsidRPr="002C07BC">
              <w:rPr>
                <w:rStyle w:val="MandateStandardTextChar"/>
                <w:color w:val="auto"/>
              </w:rPr>
              <w:t xml:space="preserve">, except as described under </w:t>
            </w:r>
            <w:proofErr w:type="spellStart"/>
            <w:r w:rsidR="002309E3" w:rsidRPr="002C07BC">
              <w:rPr>
                <w:rStyle w:val="MandateTextItalicsChar"/>
                <w:color w:val="auto"/>
              </w:rPr>
              <w:t>Phenylkeonuria</w:t>
            </w:r>
            <w:proofErr w:type="spellEnd"/>
            <w:r w:rsidR="002309E3" w:rsidRPr="002C07BC">
              <w:rPr>
                <w:rStyle w:val="MandateTextItalicsChar"/>
                <w:color w:val="auto"/>
              </w:rPr>
              <w:t xml:space="preserve"> (PKU) Treatment</w:t>
            </w:r>
            <w:r w:rsidR="002309E3" w:rsidRPr="002C07BC">
              <w:rPr>
                <w:rStyle w:val="MandateStandardTextChar"/>
                <w:color w:val="auto"/>
              </w:rPr>
              <w:t>.</w:t>
            </w:r>
          </w:p>
          <w:p w14:paraId="58718033" w14:textId="77777777" w:rsidR="00692162" w:rsidRPr="002C07BC" w:rsidRDefault="00692162" w:rsidP="006A6DDF">
            <w:pPr>
              <w:pStyle w:val="iBAAGLevel1Bullets"/>
              <w:rPr>
                <w:color w:val="auto"/>
              </w:rPr>
            </w:pPr>
            <w:r w:rsidRPr="002C07BC">
              <w:rPr>
                <w:color w:val="auto"/>
              </w:rPr>
              <w:t>Infant formula and donor breast milk</w:t>
            </w:r>
          </w:p>
          <w:p w14:paraId="58718034" w14:textId="72375046" w:rsidR="00692162" w:rsidRPr="002C07BC" w:rsidRDefault="00692162">
            <w:pPr>
              <w:pStyle w:val="iBAAGLevel1Bullets"/>
              <w:rPr>
                <w:color w:val="auto"/>
              </w:rPr>
            </w:pPr>
            <w:r w:rsidRPr="002C07BC">
              <w:rPr>
                <w:color w:val="auto"/>
              </w:rPr>
              <w:t>Nutritional or cosmetic therapy using high dose or large quantities of vitamins, minerals, elements or any other nutrition-based therapy</w:t>
            </w:r>
            <w:r w:rsidR="002309E3" w:rsidRPr="002C07BC">
              <w:rPr>
                <w:rStyle w:val="MandateStandardTextChar"/>
                <w:color w:val="auto"/>
              </w:rPr>
              <w:t xml:space="preserve">, except as described under </w:t>
            </w:r>
            <w:proofErr w:type="spellStart"/>
            <w:r w:rsidR="002309E3" w:rsidRPr="002C07BC">
              <w:rPr>
                <w:rStyle w:val="MandateTextItalicsChar"/>
                <w:color w:val="auto"/>
              </w:rPr>
              <w:t>Phenylkeonuria</w:t>
            </w:r>
            <w:proofErr w:type="spellEnd"/>
            <w:r w:rsidR="002309E3" w:rsidRPr="002C07BC">
              <w:rPr>
                <w:rStyle w:val="MandateTextItalicsChar"/>
                <w:color w:val="auto"/>
              </w:rPr>
              <w:t xml:space="preserve"> (PKU) Treatment</w:t>
            </w:r>
            <w:r w:rsidR="002309E3" w:rsidRPr="002C07BC">
              <w:rPr>
                <w:rStyle w:val="MandateStandardTextChar"/>
                <w:color w:val="auto"/>
              </w:rPr>
              <w:t>.</w:t>
            </w:r>
          </w:p>
          <w:p w14:paraId="58718035" w14:textId="77777777" w:rsidR="00692162" w:rsidRPr="002C07BC" w:rsidRDefault="00692162" w:rsidP="006A6DDF">
            <w:pPr>
              <w:pStyle w:val="iBAAGLevel1Bullets"/>
              <w:rPr>
                <w:color w:val="auto"/>
              </w:rPr>
            </w:pPr>
            <w:r w:rsidRPr="002C07BC">
              <w:rPr>
                <w:color w:val="auto"/>
              </w:rPr>
              <w:t xml:space="preserve">Individual and group nutritional counseling. </w:t>
            </w:r>
            <w:r w:rsidRPr="002C07BC">
              <w:rPr>
                <w:rStyle w:val="iBAAGStandardTextItalicsChar"/>
                <w:color w:val="auto"/>
              </w:rPr>
              <w:t xml:space="preserve">This exclusion does not apply to medical nutritional education.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lastRenderedPageBreak/>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Pr="00DE556B" w:rsidRDefault="00692162" w:rsidP="006A6DDF">
            <w:pPr>
              <w:pStyle w:val="iBAAGLevel1Bullets"/>
            </w:pPr>
            <w:r w:rsidRPr="00DE556B">
              <w:t>Home modifications such as elevators, handrails and ramps</w:t>
            </w:r>
          </w:p>
          <w:p w14:paraId="58718042" w14:textId="77777777" w:rsidR="00692162" w:rsidRPr="00DE556B" w:rsidRDefault="00692162" w:rsidP="006A6DDF">
            <w:pPr>
              <w:pStyle w:val="iBAAGLevel1Bullets"/>
            </w:pPr>
            <w:r w:rsidRPr="00DE556B">
              <w:t xml:space="preserve">Hot tubs, </w:t>
            </w:r>
            <w:proofErr w:type="spellStart"/>
            <w:r w:rsidRPr="00DE556B">
              <w:t>jacuzzis</w:t>
            </w:r>
            <w:proofErr w:type="spellEnd"/>
            <w:r w:rsidRPr="00DE556B">
              <w:t>,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 xml:space="preserve">Rhinoplasty or </w:t>
            </w:r>
            <w:proofErr w:type="spellStart"/>
            <w:r w:rsidRPr="00DE556B">
              <w:t>septorhinoplasty</w:t>
            </w:r>
            <w:proofErr w:type="spellEnd"/>
            <w:r w:rsidRPr="00DE556B">
              <w:t xml:space="preserve">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lastRenderedPageBreak/>
              <w:t>Treatment of benign gynecomastia (abnormal breast enlargement in males).</w:t>
            </w:r>
          </w:p>
          <w:p w14:paraId="58718056" w14:textId="77777777" w:rsidR="00692162" w:rsidRPr="00DE556B" w:rsidRDefault="00692162" w:rsidP="006A6DDF">
            <w:pPr>
              <w:pStyle w:val="iBAAGLevel1Bullets"/>
            </w:pPr>
            <w:r w:rsidRPr="00DE556B">
              <w:t xml:space="preserve">Athletic training, </w:t>
            </w:r>
            <w:proofErr w:type="gramStart"/>
            <w:r w:rsidRPr="00DE556B">
              <w:t>body-building</w:t>
            </w:r>
            <w:proofErr w:type="gramEnd"/>
            <w:r w:rsidRPr="00DE556B">
              <w:t>,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 xml:space="preserve">Removal of hanging skin on the body.  (For </w:t>
            </w:r>
            <w:proofErr w:type="gramStart"/>
            <w:r w:rsidRPr="00DE556B">
              <w:t>example</w:t>
            </w:r>
            <w:proofErr w:type="gramEnd"/>
            <w:r w:rsidRPr="00DE556B">
              <w:t xml:space="preserv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Pr="00DE556B" w:rsidRDefault="00692162" w:rsidP="006A6DDF">
            <w:pPr>
              <w:pStyle w:val="iBAAGLevel1Bullets"/>
            </w:pPr>
            <w:r w:rsidRPr="00DE556B">
              <w:t>Biofeedback.</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Pr="00DE556B" w:rsidRDefault="00692162" w:rsidP="006A6DDF">
            <w:pPr>
              <w:pStyle w:val="iBAAGLevel1Bullets"/>
            </w:pPr>
            <w:r w:rsidRPr="00DE556B">
              <w:t>Services provided while on active Military duty</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A" w14:textId="5FF5F41D" w:rsidR="00692162" w:rsidRPr="00DE556B" w:rsidRDefault="00692162" w:rsidP="006A6DDF">
            <w:pPr>
              <w:pStyle w:val="iBAAGLevel1Bullets"/>
            </w:pPr>
            <w:r w:rsidRPr="00DE556B">
              <w:t>Health care services received in a foreign country that are not an emergency</w:t>
            </w:r>
            <w:r w:rsidR="008D58F9" w:rsidRPr="00DE556B">
              <w:t xml:space="preserve">. This does not apply to benefits covered under the </w:t>
            </w:r>
            <w:r w:rsidR="008D58F9" w:rsidRPr="00DE556B">
              <w:rPr>
                <w:rStyle w:val="iBAAGStandardTextItalicsChar"/>
              </w:rPr>
              <w:t>International Network</w:t>
            </w:r>
            <w:r w:rsidR="008D58F9" w:rsidRPr="00DE556B">
              <w:t>.</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76AE03DF"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lastRenderedPageBreak/>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77777777" w:rsidR="00692162" w:rsidRPr="00DE556B" w:rsidRDefault="00692162" w:rsidP="006A6DDF">
            <w:pPr>
              <w:pStyle w:val="iBAAGLevel1Bullets"/>
            </w:pPr>
            <w:r w:rsidRPr="00DE556B">
              <w:t xml:space="preserve">Health services provided by an 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77777777" w:rsidR="00692162" w:rsidRPr="00DE556B" w:rsidRDefault="00692162" w:rsidP="002C07BC">
            <w:pPr>
              <w:pStyle w:val="iBAAGLevel2Bullets"/>
              <w:numPr>
                <w:ilvl w:val="0"/>
                <w:numId w:val="0"/>
              </w:numPr>
              <w:ind w:left="810"/>
            </w:pPr>
          </w:p>
        </w:tc>
      </w:tr>
      <w:tr w:rsidR="0069193E" w:rsidRPr="00DE556B" w14:paraId="58718085" w14:textId="77777777" w:rsidTr="002309E3">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lastRenderedPageBreak/>
              <w:t>About Your Benefits</w:t>
            </w:r>
          </w:p>
        </w:tc>
      </w:tr>
      <w:tr w:rsidR="0069193E" w:rsidRPr="00DE556B" w14:paraId="58718099" w14:textId="77777777" w:rsidTr="002309E3">
        <w:tc>
          <w:tcPr>
            <w:tcW w:w="3517" w:type="dxa"/>
            <w:shd w:val="clear" w:color="auto" w:fill="FFFFFF" w:themeFill="background1"/>
          </w:tcPr>
          <w:p w14:paraId="58718088" w14:textId="54716407" w:rsidR="0069193E" w:rsidRPr="00DE556B" w:rsidRDefault="0069193E" w:rsidP="00EA5C51">
            <w:pPr>
              <w:pStyle w:val="iBAAGSituationBoxName"/>
            </w:pPr>
            <w:bookmarkStart w:id="133" w:name="Health_Reimbursement_Account_HRA"/>
            <w:r w:rsidRPr="00DE556B">
              <w:t>Health Reimbursement Account (HRA)</w:t>
            </w:r>
            <w:bookmarkEnd w:id="133"/>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58718098" w14:textId="19393E08" w:rsidR="002E65AA" w:rsidRPr="00DE556B" w:rsidRDefault="002E65AA">
            <w:pPr>
              <w:pStyle w:val="iBAAGStandardText"/>
            </w:pPr>
          </w:p>
        </w:tc>
      </w:tr>
      <w:tr w:rsidR="0069193E" w:rsidRPr="00DE556B" w14:paraId="5871809B" w14:textId="77777777" w:rsidTr="002309E3">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2309E3">
        <w:tc>
          <w:tcPr>
            <w:tcW w:w="3517" w:type="dxa"/>
            <w:shd w:val="clear" w:color="auto" w:fill="FFFFFF" w:themeFill="background1"/>
          </w:tcPr>
          <w:p w14:paraId="5871809E" w14:textId="556EDAD1" w:rsidR="0069193E" w:rsidRPr="00DE556B" w:rsidRDefault="0069193E" w:rsidP="00EA5C51">
            <w:pPr>
              <w:pStyle w:val="iBAAGSituationBoxName"/>
              <w:rPr>
                <w:strike/>
              </w:rPr>
            </w:pPr>
            <w:bookmarkStart w:id="134" w:name="Health_Savings_Account_HSA"/>
            <w:r w:rsidRPr="00DE556B">
              <w:t>Health Savings Account (HSA)</w:t>
            </w:r>
            <w:bookmarkEnd w:id="134"/>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587180AE" w14:textId="77777777" w:rsidR="0069193E" w:rsidRPr="00DE556B" w:rsidRDefault="0069193E">
            <w:pPr>
              <w:pStyle w:val="iBAAGStandardText"/>
            </w:pPr>
          </w:p>
        </w:tc>
      </w:tr>
      <w:tr w:rsidR="0069193E" w:rsidRPr="00DE556B" w14:paraId="587180B1" w14:textId="77777777" w:rsidTr="002309E3">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2309E3">
        <w:tc>
          <w:tcPr>
            <w:tcW w:w="3517" w:type="dxa"/>
            <w:shd w:val="clear" w:color="auto" w:fill="FFFFFF" w:themeFill="background1"/>
          </w:tcPr>
          <w:p w14:paraId="5B8A5961" w14:textId="77777777" w:rsidR="00BB75DA" w:rsidRDefault="00BB75DA">
            <w:pPr>
              <w:pStyle w:val="iBAAGSituationBoxName"/>
            </w:pPr>
            <w:bookmarkStart w:id="135" w:name="Health_Wellness"/>
            <w:r w:rsidRPr="00DE556B">
              <w:t>Health &amp; Wellness</w:t>
            </w:r>
            <w:bookmarkEnd w:id="135"/>
          </w:p>
          <w:p w14:paraId="6593CB55" w14:textId="77777777" w:rsidR="00D0617E" w:rsidRDefault="00D0617E">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pPr>
              <w:pStyle w:val="iBAAGSituationBoxName"/>
            </w:pPr>
          </w:p>
        </w:tc>
        <w:tc>
          <w:tcPr>
            <w:tcW w:w="9990" w:type="dxa"/>
            <w:shd w:val="clear" w:color="auto" w:fill="FFFFFF" w:themeFill="background1"/>
          </w:tcPr>
          <w:p w14:paraId="6332E9D4" w14:textId="77777777" w:rsidR="004A0D63" w:rsidRPr="00173D7B" w:rsidRDefault="004A0D63" w:rsidP="004A0D63">
            <w:r w:rsidRPr="00173D7B">
              <w:t>Not Applicable</w:t>
            </w:r>
          </w:p>
          <w:p w14:paraId="587180C2" w14:textId="155BA0E9" w:rsidR="004A0D63" w:rsidRPr="00DE556B" w:rsidRDefault="004A0D63" w:rsidP="004A0D63">
            <w:pPr>
              <w:pStyle w:val="iBAAGStandardText"/>
            </w:pPr>
          </w:p>
        </w:tc>
      </w:tr>
      <w:tr w:rsidR="0069193E" w:rsidRPr="00DE556B" w14:paraId="587180C5" w14:textId="77777777" w:rsidTr="002309E3">
        <w:tc>
          <w:tcPr>
            <w:tcW w:w="13507" w:type="dxa"/>
            <w:gridSpan w:val="2"/>
            <w:tcBorders>
              <w:bottom w:val="single" w:sz="4" w:space="0" w:color="000000" w:themeColor="text1"/>
            </w:tcBorders>
            <w:shd w:val="clear" w:color="auto" w:fill="31849B"/>
          </w:tcPr>
          <w:p w14:paraId="587180C4" w14:textId="77777777" w:rsidR="0069193E" w:rsidRPr="00DE556B" w:rsidRDefault="0069193E" w:rsidP="006A6DDF">
            <w:pPr>
              <w:pStyle w:val="iBAAGTableHeader"/>
            </w:pPr>
            <w:r w:rsidRPr="00DE556B">
              <w:t>About Your Benefits</w:t>
            </w:r>
          </w:p>
        </w:tc>
      </w:tr>
      <w:tr w:rsidR="00B828DE" w:rsidRPr="00DE556B" w14:paraId="587180DD" w14:textId="77777777" w:rsidTr="002309E3">
        <w:tc>
          <w:tcPr>
            <w:tcW w:w="3517" w:type="dxa"/>
            <w:shd w:val="clear" w:color="auto" w:fill="FFFFFF" w:themeFill="background1"/>
          </w:tcPr>
          <w:p w14:paraId="587180C6" w14:textId="568E504A" w:rsidR="00B828DE" w:rsidRPr="00DE556B" w:rsidRDefault="00B828DE" w:rsidP="00196D2D">
            <w:bookmarkStart w:id="136" w:name="UnitedHealthcare_Hearing_Program"/>
            <w:r w:rsidRPr="00FA5B53">
              <w:rPr>
                <w:b/>
                <w:bCs/>
                <w:iCs/>
                <w:color w:val="000000"/>
                <w:sz w:val="28"/>
                <w:szCs w:val="28"/>
              </w:rPr>
              <w:t>UnitedHealthcare Hearing</w:t>
            </w:r>
            <w:r w:rsidR="00FD3BCD">
              <w:rPr>
                <w:b/>
                <w:bCs/>
                <w:iCs/>
                <w:color w:val="000000"/>
                <w:sz w:val="28"/>
                <w:szCs w:val="28"/>
              </w:rPr>
              <w:t xml:space="preserve"> Program</w:t>
            </w:r>
            <w:r>
              <w:rPr>
                <w:b/>
                <w:bCs/>
                <w:iCs/>
                <w:color w:val="000000"/>
                <w:sz w:val="28"/>
                <w:szCs w:val="28"/>
              </w:rPr>
              <w:t xml:space="preserve"> </w:t>
            </w:r>
            <w:bookmarkEnd w:id="136"/>
          </w:p>
        </w:tc>
        <w:tc>
          <w:tcPr>
            <w:tcW w:w="9990" w:type="dxa"/>
            <w:shd w:val="clear" w:color="auto" w:fill="FFFFFF" w:themeFill="background1"/>
          </w:tcPr>
          <w:p w14:paraId="4CBAC72A" w14:textId="77777777" w:rsidR="00B828DE" w:rsidRPr="00FA5B53" w:rsidRDefault="00B828DE" w:rsidP="0044297B">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 xml:space="preserve">eceive hearing aids in-person or through home delivery with </w:t>
            </w:r>
            <w:r w:rsidRPr="00FA5B53">
              <w:rPr>
                <w:iCs/>
                <w:color w:val="000000"/>
                <w:szCs w:val="24"/>
              </w:rPr>
              <w:lastRenderedPageBreak/>
              <w:t>personalized support every step of the way including a hearing test, hearing aid adjustments, extra batteries and follow-up care.</w:t>
            </w:r>
          </w:p>
          <w:p w14:paraId="34777CFC" w14:textId="77777777" w:rsidR="00B828DE" w:rsidRPr="00FA5B53" w:rsidRDefault="00B828DE" w:rsidP="0044297B">
            <w:pPr>
              <w:rPr>
                <w:color w:val="000000"/>
                <w:szCs w:val="24"/>
              </w:rPr>
            </w:pPr>
          </w:p>
          <w:p w14:paraId="6702AA82" w14:textId="77777777" w:rsidR="00B828DE" w:rsidRPr="00FA5B53" w:rsidRDefault="00B828DE" w:rsidP="0044297B">
            <w:pPr>
              <w:rPr>
                <w:color w:val="000000"/>
                <w:szCs w:val="24"/>
              </w:rPr>
            </w:pPr>
            <w:r w:rsidRPr="00FA5B53">
              <w:rPr>
                <w:color w:val="000000"/>
                <w:szCs w:val="24"/>
              </w:rPr>
              <w:t>Benefits of this program:</w:t>
            </w:r>
          </w:p>
          <w:p w14:paraId="6C542AB2" w14:textId="77777777" w:rsidR="00B828DE" w:rsidRPr="00FA5B53" w:rsidRDefault="00B828DE" w:rsidP="00B828DE">
            <w:pPr>
              <w:pStyle w:val="ListParagraph"/>
              <w:numPr>
                <w:ilvl w:val="0"/>
                <w:numId w:val="34"/>
              </w:numPr>
              <w:rPr>
                <w:color w:val="000000"/>
                <w:szCs w:val="24"/>
              </w:rPr>
            </w:pPr>
            <w:r w:rsidRPr="00FA5B53">
              <w:rPr>
                <w:color w:val="000000"/>
                <w:szCs w:val="24"/>
              </w:rPr>
              <w:t>There is no cost to use this program</w:t>
            </w:r>
          </w:p>
          <w:p w14:paraId="73F6D6F6" w14:textId="77777777" w:rsidR="00B828DE" w:rsidRDefault="00B828DE" w:rsidP="00B828DE">
            <w:pPr>
              <w:pStyle w:val="iBAAGLevel1Bullets"/>
              <w:numPr>
                <w:ilvl w:val="0"/>
                <w:numId w:val="34"/>
              </w:numPr>
            </w:pPr>
            <w:r>
              <w:t xml:space="preserve">Access to more than </w:t>
            </w:r>
            <w:r w:rsidRPr="00FA5B53">
              <w:rPr>
                <w:b/>
              </w:rPr>
              <w:t>5,000</w:t>
            </w:r>
            <w:r>
              <w:t xml:space="preserve"> providers nationwide</w:t>
            </w:r>
          </w:p>
          <w:p w14:paraId="5FA19593" w14:textId="77777777" w:rsidR="00B828DE" w:rsidRDefault="00B828DE" w:rsidP="00B828DE">
            <w:pPr>
              <w:pStyle w:val="iBAAGLevel1Bullets"/>
              <w:numPr>
                <w:ilvl w:val="0"/>
                <w:numId w:val="34"/>
              </w:numPr>
            </w:pPr>
            <w:r>
              <w:t>You can get high quality hearing aids for a fraction of the cost</w:t>
            </w:r>
          </w:p>
          <w:p w14:paraId="54F40C22" w14:textId="77777777" w:rsidR="00B828DE" w:rsidRPr="00FA5B53" w:rsidRDefault="00B828DE" w:rsidP="00B828DE">
            <w:pPr>
              <w:pStyle w:val="ListParagraph"/>
              <w:numPr>
                <w:ilvl w:val="0"/>
                <w:numId w:val="34"/>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1824520" w14:textId="77777777" w:rsidR="00B828DE" w:rsidRPr="00FA5B53" w:rsidRDefault="00B828DE" w:rsidP="00B828DE">
            <w:pPr>
              <w:pStyle w:val="ListParagraph"/>
              <w:numPr>
                <w:ilvl w:val="0"/>
                <w:numId w:val="34"/>
              </w:numPr>
              <w:rPr>
                <w:color w:val="000000"/>
                <w:szCs w:val="24"/>
              </w:rPr>
            </w:pPr>
            <w:r w:rsidRPr="00FA5B53">
              <w:rPr>
                <w:color w:val="000000"/>
                <w:szCs w:val="24"/>
              </w:rPr>
              <w:t>We take care of the claim submission process for you</w:t>
            </w:r>
          </w:p>
          <w:p w14:paraId="6DA2AF1E" w14:textId="77777777" w:rsidR="00B828DE" w:rsidRPr="00FA5B53" w:rsidRDefault="00B828DE" w:rsidP="0044297B">
            <w:pPr>
              <w:rPr>
                <w:color w:val="000000"/>
                <w:szCs w:val="24"/>
              </w:rPr>
            </w:pPr>
          </w:p>
          <w:p w14:paraId="15251194" w14:textId="77777777" w:rsidR="00B828DE" w:rsidRDefault="00B828DE" w:rsidP="0044297B">
            <w:pPr>
              <w:pStyle w:val="iBAAGStandardText"/>
            </w:pPr>
            <w:r>
              <w:t xml:space="preserve">For more information about this program and how to order, click </w:t>
            </w:r>
            <w:hyperlink r:id="rId10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B828DE" w:rsidRPr="00DE556B" w:rsidRDefault="00B828DE" w:rsidP="006A6DDF">
            <w:pPr>
              <w:pStyle w:val="iBAAGStandardText"/>
            </w:pPr>
          </w:p>
        </w:tc>
      </w:tr>
      <w:tr w:rsidR="00DF6736" w:rsidRPr="00DE556B" w14:paraId="5DB33963" w14:textId="77777777" w:rsidTr="002309E3">
        <w:tc>
          <w:tcPr>
            <w:tcW w:w="13507" w:type="dxa"/>
            <w:gridSpan w:val="2"/>
            <w:tcBorders>
              <w:bottom w:val="single" w:sz="4" w:space="0" w:color="000000" w:themeColor="text1"/>
            </w:tcBorders>
            <w:shd w:val="clear" w:color="auto" w:fill="31849B"/>
          </w:tcPr>
          <w:p w14:paraId="27360038" w14:textId="77777777" w:rsidR="00DF6736" w:rsidRPr="00DE556B" w:rsidRDefault="00DF6736" w:rsidP="004A0D63">
            <w:pPr>
              <w:pStyle w:val="iBAAGTableHeader"/>
            </w:pPr>
            <w:r w:rsidRPr="00DE556B">
              <w:lastRenderedPageBreak/>
              <w:t>About Your Benefits</w:t>
            </w:r>
          </w:p>
        </w:tc>
      </w:tr>
      <w:tr w:rsidR="00DF6736" w:rsidRPr="00DE556B" w14:paraId="2AE17B33" w14:textId="77777777" w:rsidTr="002309E3">
        <w:trPr>
          <w:trHeight w:val="1268"/>
        </w:trPr>
        <w:tc>
          <w:tcPr>
            <w:tcW w:w="3517" w:type="dxa"/>
            <w:shd w:val="clear" w:color="auto" w:fill="FFFFFF" w:themeFill="background1"/>
          </w:tcPr>
          <w:p w14:paraId="3FAD6B06" w14:textId="77777777" w:rsidR="00DF6736" w:rsidRDefault="00DF6736" w:rsidP="004A0D63">
            <w:pPr>
              <w:pStyle w:val="iBAAGSituationBoxName"/>
            </w:pPr>
            <w:bookmarkStart w:id="137" w:name="Optum_MyWellbeing"/>
            <w:r>
              <w:t>Optum My Wellbeing</w:t>
            </w:r>
          </w:p>
          <w:bookmarkEnd w:id="137"/>
          <w:p w14:paraId="7AEF99C5" w14:textId="77777777" w:rsidR="00DF6736" w:rsidRDefault="00DF6736" w:rsidP="004A0D63">
            <w:pPr>
              <w:pStyle w:val="iBAAGSituationBoxName"/>
            </w:pPr>
          </w:p>
          <w:p w14:paraId="54EB1D8A" w14:textId="77777777" w:rsidR="00DF6736" w:rsidRPr="00DE556B" w:rsidRDefault="00DF6736" w:rsidP="004A0D63">
            <w:pPr>
              <w:pStyle w:val="iBAAGStandardText"/>
            </w:pPr>
            <w:r w:rsidRPr="005A1D83">
              <w:t xml:space="preserve">This benefit applies </w:t>
            </w:r>
            <w:r>
              <w:t xml:space="preserve">internationally and when </w:t>
            </w:r>
            <w:r w:rsidRPr="005A1D83">
              <w:t>you are in the U.S.</w:t>
            </w:r>
          </w:p>
        </w:tc>
        <w:tc>
          <w:tcPr>
            <w:tcW w:w="9990" w:type="dxa"/>
            <w:shd w:val="clear" w:color="auto" w:fill="FFFFFF" w:themeFill="background1"/>
          </w:tcPr>
          <w:p w14:paraId="5AD92474" w14:textId="77777777" w:rsidR="00DF6736" w:rsidRDefault="00DF6736" w:rsidP="004A0D63">
            <w:pPr>
              <w:pStyle w:val="iBAAGStandardText"/>
            </w:pPr>
            <w:r>
              <w:t xml:space="preserve">For more information about this program or to register, click </w:t>
            </w:r>
            <w:hyperlink r:id="rId105" w:history="1">
              <w:r w:rsidRPr="002C47F0">
                <w:rPr>
                  <w:rStyle w:val="Hyperlinks"/>
                </w:rPr>
                <w:t>here</w:t>
              </w:r>
            </w:hyperlink>
            <w:r>
              <w:t xml:space="preserve"> or call </w:t>
            </w:r>
          </w:p>
          <w:p w14:paraId="57585081" w14:textId="77777777" w:rsidR="00DF6736" w:rsidRPr="00BC1E15" w:rsidRDefault="00DF6736" w:rsidP="004A0D63">
            <w:pPr>
              <w:pStyle w:val="iBAAGStandardText"/>
            </w:pPr>
            <w:r w:rsidRPr="00BC1E15">
              <w:t xml:space="preserve">toll-free at the number on your health plan ID card. </w:t>
            </w:r>
          </w:p>
          <w:p w14:paraId="505A14EC" w14:textId="15C21B05" w:rsidR="00DF6736" w:rsidRPr="00DE556B" w:rsidRDefault="00DF6736" w:rsidP="002C07BC">
            <w:pPr>
              <w:pStyle w:val="iBAAGStandardText"/>
            </w:pPr>
            <w:r w:rsidRPr="00BC1E15">
              <w:t>Optum My</w:t>
            </w:r>
            <w:r>
              <w:t xml:space="preserve"> </w:t>
            </w:r>
            <w:r w:rsidRPr="00BC1E15">
              <w:t xml:space="preserve">Wellbeing access code: </w:t>
            </w:r>
            <w:proofErr w:type="spellStart"/>
            <w:r w:rsidRPr="009B5F3D">
              <w:rPr>
                <w:b/>
              </w:rPr>
              <w:t>uhcglobal</w:t>
            </w:r>
            <w:proofErr w:type="spellEnd"/>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A23889">
            <w:pPr>
              <w:pStyle w:val="iBAAGSituationBoxName"/>
            </w:pPr>
            <w:bookmarkStart w:id="138" w:name="Orthopedic_Health_Support"/>
            <w:r w:rsidRPr="00BE774E">
              <w:t>Orthopedic Health Support</w:t>
            </w:r>
            <w:bookmarkEnd w:id="138"/>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39" w:name="Life_Dissability_Vendor"/>
            <w:r w:rsidRPr="00DE556B">
              <w:rPr>
                <w:sz w:val="28"/>
                <w:szCs w:val="28"/>
              </w:rPr>
              <w:t>Life and Disability Vendor</w:t>
            </w:r>
            <w:bookmarkEnd w:id="139"/>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653E8206" w14:textId="77777777" w:rsidR="00880F73" w:rsidRPr="00DE556B" w:rsidRDefault="00880F73">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EA5C51">
            <w:pPr>
              <w:pStyle w:val="iBAAGSituationBoxName"/>
            </w:pPr>
            <w:bookmarkStart w:id="140" w:name="Retiree_Reimbursement_Account_RRA"/>
            <w:r w:rsidRPr="00DE556B">
              <w:lastRenderedPageBreak/>
              <w:t>Retiree Reimbursement Account (RRA)</w:t>
            </w:r>
            <w:bookmarkEnd w:id="140"/>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5871810C" w14:textId="04C1AAEC" w:rsidR="0069193E" w:rsidRPr="00DE556B" w:rsidRDefault="0069193E" w:rsidP="002C07BC">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AD4413">
            <w:pPr>
              <w:pStyle w:val="iBAAGSituationBoxName"/>
            </w:pPr>
            <w:bookmarkStart w:id="141" w:name="SimplyEngaged_Wellness_Incentive_Program"/>
            <w:proofErr w:type="spellStart"/>
            <w:r w:rsidRPr="00295D8E">
              <w:t>SimplyEngaged</w:t>
            </w:r>
            <w:proofErr w:type="spellEnd"/>
            <w:r w:rsidRPr="00295D8E">
              <w:t xml:space="preserve"> Wellness Incentive Program</w:t>
            </w:r>
            <w:bookmarkEnd w:id="141"/>
          </w:p>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 xml:space="preserve">What is </w:t>
            </w:r>
            <w:proofErr w:type="spellStart"/>
            <w:r w:rsidRPr="00EA4B7F">
              <w:rPr>
                <w:rStyle w:val="iBAAGStandardTextBoldChar"/>
              </w:rPr>
              <w:t>SimplyEngaged</w:t>
            </w:r>
            <w:proofErr w:type="spellEnd"/>
            <w:r w:rsidRPr="00EA4B7F">
              <w:rPr>
                <w:rStyle w:val="iBAAGStandardTextBoldChar"/>
              </w:rPr>
              <w:t>?</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0F62AC">
            <w:pPr>
              <w:pStyle w:val="iBAAGSituationBoxName"/>
            </w:pPr>
            <w:bookmarkStart w:id="142" w:name="UnitedHealthcare_Motion"/>
            <w:r>
              <w:t xml:space="preserve">UnitedHealthcare Motion </w:t>
            </w: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2"/>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2AB04DC" w14:textId="77777777" w:rsidR="000F62AC" w:rsidRPr="003F3B5E" w:rsidRDefault="000F62AC" w:rsidP="002C07BC">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EA5C51">
            <w:pPr>
              <w:pStyle w:val="iBAAGSituationBoxName"/>
            </w:pPr>
            <w:bookmarkStart w:id="143" w:name="Vision_Vendor"/>
            <w:r w:rsidRPr="00DE556B">
              <w:t>Vision Vendor</w:t>
            </w:r>
            <w:bookmarkEnd w:id="143"/>
          </w:p>
          <w:p w14:paraId="58718138" w14:textId="47DCAD78" w:rsidR="0069193E" w:rsidRPr="00DE556B" w:rsidRDefault="0069193E">
            <w:pPr>
              <w:pStyle w:val="InstructionalText"/>
            </w:pPr>
            <w:r w:rsidRPr="00DE556B">
              <w:t xml:space="preserve"> </w:t>
            </w: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proofErr w:type="gramStart"/>
      <w:r w:rsidRPr="00DE556B">
        <w:rPr>
          <w:rStyle w:val="iBAAGTags"/>
        </w:rPr>
        <w:lastRenderedPageBreak/>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EA5C51">
            <w:pPr>
              <w:pStyle w:val="iBAAGSituationBoxName"/>
            </w:pPr>
            <w:bookmarkStart w:id="144" w:name="Defense_Based_Act_Vendor"/>
            <w:r w:rsidRPr="00DE556B">
              <w:t>Defense Based Act (DBA) Vendor</w:t>
            </w:r>
            <w:bookmarkEnd w:id="144"/>
          </w:p>
          <w:p w14:paraId="38F2E66C" w14:textId="5DE220D8" w:rsidR="000C144B" w:rsidRPr="00DE556B" w:rsidRDefault="000C144B">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EA5C51">
            <w:pPr>
              <w:pStyle w:val="iBAAGSituationBoxName"/>
            </w:pPr>
            <w:bookmarkStart w:id="145" w:name="Evacuation_Vendor"/>
            <w:r w:rsidRPr="00DE556B">
              <w:t>Evacuation Vendor</w:t>
            </w:r>
            <w:r w:rsidR="006115E4" w:rsidRPr="006115E4">
              <w:t>/Assistance Services</w:t>
            </w:r>
          </w:p>
          <w:bookmarkEnd w:id="145"/>
          <w:p w14:paraId="4A667E0C" w14:textId="77777777" w:rsidR="009F1898" w:rsidRPr="00DE556B" w:rsidRDefault="009F1898" w:rsidP="002C07BC">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58FE6754" w14:textId="67CD2CA1" w:rsidR="006E1AAD" w:rsidRPr="00DE556B" w:rsidRDefault="006115E4">
            <w:pPr>
              <w:pStyle w:val="iBAAGStandardText"/>
            </w:pPr>
            <w:r>
              <w:t xml:space="preserve">Global Assistance Program: No </w:t>
            </w:r>
          </w:p>
        </w:tc>
      </w:tr>
    </w:tbl>
    <w:p w14:paraId="5871814F" w14:textId="77777777" w:rsidR="0069193E" w:rsidRPr="00DE556B" w:rsidRDefault="0069193E" w:rsidP="0069193E"/>
    <w:p w14:paraId="58718150"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Mental_and_Nervous</w:t>
      </w:r>
      <w:proofErr w:type="spellEnd"/>
      <w:r w:rsidRPr="00DE556B">
        <w:rPr>
          <w:rStyle w:val="iBAAGTags"/>
        </w:rPr>
        <w:t>--&gt;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6" w:history="1">
        <w:hyperlink r:id="rId107"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CC7FB7" w:rsidRPr="00DE556B" w14:paraId="58718155" w14:textId="77777777" w:rsidTr="002309E3">
        <w:tc>
          <w:tcPr>
            <w:tcW w:w="13507" w:type="dxa"/>
            <w:gridSpan w:val="6"/>
            <w:shd w:val="clear" w:color="auto" w:fill="DAEEF3"/>
          </w:tcPr>
          <w:p w14:paraId="58718154" w14:textId="5845EBCC" w:rsidR="00CC7FB7" w:rsidRPr="00DE556B" w:rsidRDefault="00CC7FB7" w:rsidP="006A6DDF">
            <w:pPr>
              <w:pStyle w:val="iBAAGMajorSectionHeader"/>
            </w:pPr>
            <w:bookmarkStart w:id="146" w:name="Mental_Health_Section"/>
            <w:r w:rsidRPr="00DE556B">
              <w:rPr>
                <w:rFonts w:cs="Arial"/>
                <w:color w:val="0000FF"/>
              </w:rPr>
              <w:t>Mental Health</w:t>
            </w:r>
            <w:bookmarkEnd w:id="146"/>
          </w:p>
        </w:tc>
      </w:tr>
      <w:tr w:rsidR="00CC7FB7" w:rsidRPr="00DE556B" w14:paraId="58718157" w14:textId="77777777" w:rsidTr="002309E3">
        <w:tblPrEx>
          <w:shd w:val="clear" w:color="auto" w:fill="auto"/>
        </w:tblPrEx>
        <w:tc>
          <w:tcPr>
            <w:tcW w:w="13507" w:type="dxa"/>
            <w:gridSpan w:val="6"/>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2309E3">
        <w:tblPrEx>
          <w:shd w:val="clear" w:color="auto" w:fill="auto"/>
        </w:tblPrEx>
        <w:tc>
          <w:tcPr>
            <w:tcW w:w="3517" w:type="dxa"/>
            <w:shd w:val="clear" w:color="auto" w:fill="FFFFFF" w:themeFill="background1"/>
          </w:tcPr>
          <w:p w14:paraId="58718158" w14:textId="77777777" w:rsidR="00CC7FB7" w:rsidRPr="00DE556B" w:rsidRDefault="00CC7FB7" w:rsidP="00EA5C51">
            <w:pPr>
              <w:pStyle w:val="iBAAGSituationBoxName"/>
            </w:pPr>
            <w:bookmarkStart w:id="147" w:name="Mental_Health_Vendor"/>
            <w:r w:rsidRPr="00DE556B">
              <w:t>Mental Health Vendor</w:t>
            </w:r>
            <w:bookmarkEnd w:id="147"/>
          </w:p>
          <w:p w14:paraId="5871815B" w14:textId="77777777" w:rsidR="00CC7FB7" w:rsidRPr="00DE556B" w:rsidRDefault="00CC7FB7" w:rsidP="00583D07">
            <w:pPr>
              <w:pStyle w:val="InstructionalText"/>
            </w:pPr>
          </w:p>
        </w:tc>
        <w:tc>
          <w:tcPr>
            <w:tcW w:w="9990" w:type="dxa"/>
            <w:gridSpan w:val="5"/>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lastRenderedPageBreak/>
              <w:t>For all mental health support, call the phone number on your health plan ID card</w:t>
            </w:r>
          </w:p>
          <w:p w14:paraId="5871815D" w14:textId="77777777" w:rsidR="006E1AAD" w:rsidRPr="00DE556B" w:rsidRDefault="006E1AAD" w:rsidP="00CC7FB7"/>
        </w:tc>
      </w:tr>
      <w:tr w:rsidR="00560EC6" w:rsidRPr="00DE556B" w14:paraId="58718165"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5F" w14:textId="4D0CF38B" w:rsidR="00560EC6" w:rsidRPr="00DE556B" w:rsidRDefault="00560EC6"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7C5B1BCA" w14:textId="77777777" w:rsidR="00560EC6" w:rsidRPr="00DE556B" w:rsidRDefault="00560EC6" w:rsidP="00C43036">
            <w:pPr>
              <w:pStyle w:val="iBAAGTableHeader"/>
            </w:pPr>
            <w:r w:rsidRPr="00DE556B">
              <w:t>Your cost if you use</w:t>
            </w:r>
          </w:p>
          <w:p w14:paraId="2ECA3D9F" w14:textId="4E460B25"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B52364C" w14:textId="77777777" w:rsidR="00560EC6" w:rsidRPr="00DE556B" w:rsidRDefault="00560EC6" w:rsidP="00C43036">
            <w:pPr>
              <w:pStyle w:val="iBAAGTableHeader"/>
            </w:pPr>
            <w:r w:rsidRPr="00DE556B">
              <w:t>Your cost if you use</w:t>
            </w:r>
          </w:p>
          <w:p w14:paraId="58718161" w14:textId="6BF9C2DF"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9B1508" w14:textId="77777777" w:rsidR="00560EC6" w:rsidRPr="00DE556B" w:rsidRDefault="00560EC6" w:rsidP="00C43036">
            <w:pPr>
              <w:pStyle w:val="iBAAGTableHeader"/>
            </w:pPr>
            <w:r w:rsidRPr="00DE556B">
              <w:t>Your cost if you use U.S.</w:t>
            </w:r>
          </w:p>
          <w:p w14:paraId="58718163" w14:textId="2F829A57"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64" w14:textId="77777777" w:rsidR="00560EC6" w:rsidRPr="00DE556B" w:rsidRDefault="00560EC6" w:rsidP="006A6DDF">
            <w:pPr>
              <w:pStyle w:val="iBAAGTableHeader"/>
            </w:pPr>
            <w:r w:rsidRPr="00DE556B">
              <w:t>Limits &amp; Exceptions</w:t>
            </w:r>
          </w:p>
        </w:tc>
      </w:tr>
      <w:tr w:rsidR="00CC7FB7" w:rsidRPr="00DE556B" w14:paraId="58718197" w14:textId="77777777" w:rsidTr="002309E3">
        <w:tblPrEx>
          <w:shd w:val="clear" w:color="auto" w:fill="auto"/>
        </w:tblPrEx>
        <w:trPr>
          <w:gridAfter w:val="1"/>
          <w:wAfter w:w="26" w:type="dxa"/>
        </w:trPr>
        <w:tc>
          <w:tcPr>
            <w:tcW w:w="3517" w:type="dxa"/>
            <w:shd w:val="clear" w:color="auto" w:fill="FFFFFF" w:themeFill="background1"/>
          </w:tcPr>
          <w:p w14:paraId="58718166" w14:textId="77777777" w:rsidR="00CC7FB7" w:rsidRPr="00DE556B" w:rsidRDefault="00CC7FB7" w:rsidP="00EA5C51">
            <w:pPr>
              <w:pStyle w:val="iBAAGSituationBoxName"/>
            </w:pPr>
            <w:bookmarkStart w:id="148" w:name="Mental_Health_Services_Inpatient"/>
            <w:r w:rsidRPr="00DE556B">
              <w:t>Mental Health Services - Inpatient</w:t>
            </w:r>
            <w:bookmarkEnd w:id="148"/>
          </w:p>
          <w:p w14:paraId="58718167" w14:textId="77777777" w:rsidR="00CC7FB7" w:rsidRPr="00DE556B" w:rsidRDefault="00CC7FB7" w:rsidP="006A6DDF">
            <w:pPr>
              <w:pStyle w:val="iBAAGStandardText"/>
            </w:pPr>
          </w:p>
          <w:p w14:paraId="58718168" w14:textId="77777777" w:rsidR="00CC7FB7" w:rsidRPr="00DE556B" w:rsidRDefault="00CC7FB7" w:rsidP="006A6DDF">
            <w:pPr>
              <w:pStyle w:val="iBAAGStandardText"/>
            </w:pPr>
            <w:r w:rsidRPr="00DE556B">
              <w:rPr>
                <w:rStyle w:val="iBAAGStandardTextBoldChar"/>
              </w:rPr>
              <w:t>What are mental health services?</w:t>
            </w:r>
            <w:r w:rsidRPr="00DE556B">
              <w:t xml:space="preserve"> Treatment for an illness related to moods, feelings, emotions and behavior that focus on recovery.</w:t>
            </w:r>
          </w:p>
          <w:p w14:paraId="58718169" w14:textId="77777777" w:rsidR="00CC7FB7" w:rsidRPr="00DE556B" w:rsidRDefault="00CC7FB7" w:rsidP="006A6DDF">
            <w:pPr>
              <w:pStyle w:val="iBAAGStandardText"/>
            </w:pPr>
          </w:p>
          <w:p w14:paraId="5871816A" w14:textId="77777777" w:rsidR="00CC7FB7" w:rsidRPr="00DE556B" w:rsidRDefault="00CC7FB7" w:rsidP="006A6DDF">
            <w:pPr>
              <w:pStyle w:val="iBAAGStandardText"/>
            </w:pPr>
            <w:r w:rsidRPr="00DE556B">
              <w:t>We cover inpatient mental health care services related to the diagnosis and treatment of mental health disorders</w:t>
            </w:r>
          </w:p>
          <w:p w14:paraId="5871816B" w14:textId="77777777" w:rsidR="00CC7FB7" w:rsidRPr="00DE556B" w:rsidRDefault="00CC7FB7" w:rsidP="006A6DDF">
            <w:pPr>
              <w:pStyle w:val="iBAAGStandardText"/>
            </w:pPr>
          </w:p>
          <w:p w14:paraId="5871816C" w14:textId="77777777" w:rsidR="00CC7FB7" w:rsidRPr="00DE556B" w:rsidRDefault="00CC7FB7" w:rsidP="006A6DDF">
            <w:pPr>
              <w:pStyle w:val="iBAAGStandardTextBold"/>
            </w:pPr>
            <w:r w:rsidRPr="00DE556B">
              <w:t xml:space="preserve">Want more information? </w:t>
            </w:r>
          </w:p>
          <w:p w14:paraId="5871816D" w14:textId="77777777" w:rsidR="00CC7FB7" w:rsidRPr="00DE556B" w:rsidRDefault="00CC7FB7" w:rsidP="006A6DDF">
            <w:pPr>
              <w:pStyle w:val="iBAAGStandardText"/>
            </w:pPr>
            <w:r w:rsidRPr="00DE556B">
              <w:t xml:space="preserve">View the </w:t>
            </w:r>
            <w:hyperlink r:id="rId108" w:history="1">
              <w:r w:rsidRPr="00DE556B">
                <w:rPr>
                  <w:rStyle w:val="Hyperlinks"/>
                </w:rPr>
                <w:t>glossary</w:t>
              </w:r>
            </w:hyperlink>
            <w:r w:rsidRPr="00DE556B">
              <w:t xml:space="preserve"> for definitions.</w:t>
            </w:r>
          </w:p>
          <w:p w14:paraId="5871816E" w14:textId="77777777" w:rsidR="00CC7FB7" w:rsidRPr="00DE556B" w:rsidRDefault="00CC7FB7" w:rsidP="006A6DDF">
            <w:pPr>
              <w:pStyle w:val="iBAAGStandardText"/>
            </w:pPr>
          </w:p>
        </w:tc>
        <w:tc>
          <w:tcPr>
            <w:tcW w:w="2491" w:type="dxa"/>
            <w:shd w:val="clear" w:color="auto" w:fill="FFFFFF" w:themeFill="background1"/>
          </w:tcPr>
          <w:p w14:paraId="6D112825"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0680C794" w14:textId="77777777" w:rsidR="00A757C1" w:rsidRPr="00DE556B" w:rsidRDefault="00A757C1" w:rsidP="00A757C1">
            <w:pPr>
              <w:pStyle w:val="iBAAGStandardText"/>
            </w:pPr>
          </w:p>
          <w:p w14:paraId="24B67F17" w14:textId="77777777" w:rsidR="00560EC6" w:rsidRPr="00DE556B" w:rsidRDefault="00560EC6" w:rsidP="00560EC6">
            <w:pPr>
              <w:pStyle w:val="iBAAGStandardTextBold"/>
            </w:pPr>
            <w:r w:rsidRPr="00DE556B">
              <w:t>Is prior authorization needed?</w:t>
            </w:r>
          </w:p>
          <w:p w14:paraId="19334BCE" w14:textId="77777777" w:rsidR="00A757C1" w:rsidRPr="00DE556B" w:rsidRDefault="00560EC6" w:rsidP="00D02F56">
            <w:pPr>
              <w:pStyle w:val="iBAAGStandardText"/>
            </w:pPr>
            <w:r w:rsidRPr="00DE556B">
              <w:t>No</w:t>
            </w:r>
          </w:p>
          <w:p w14:paraId="758D9F6B" w14:textId="754CAA6F" w:rsidR="00D02F56" w:rsidRPr="00DE556B" w:rsidRDefault="00D02F56" w:rsidP="00D02F56">
            <w:pPr>
              <w:pStyle w:val="iBAAGStandardText"/>
              <w:rPr>
                <w:rStyle w:val="InstructionalTextChar"/>
              </w:rPr>
            </w:pPr>
          </w:p>
        </w:tc>
        <w:tc>
          <w:tcPr>
            <w:tcW w:w="2491" w:type="dxa"/>
            <w:shd w:val="clear" w:color="auto" w:fill="FFFFFF" w:themeFill="background1"/>
          </w:tcPr>
          <w:p w14:paraId="48B7177E" w14:textId="1754A048" w:rsidR="00885F59" w:rsidRDefault="00885F59" w:rsidP="00885F59">
            <w:r>
              <w:rPr>
                <w:rStyle w:val="iBAAGStandardTextBoldChar"/>
              </w:rPr>
              <w:t>20%</w:t>
            </w:r>
            <w:r w:rsidRPr="00DE556B">
              <w:t xml:space="preserve"> </w:t>
            </w:r>
            <w:r w:rsidRPr="00DE556B">
              <w:rPr>
                <w:rStyle w:val="iBAAGStandardTextChar"/>
              </w:rPr>
              <w:t>co-insurance, after you pay the deductible.</w:t>
            </w:r>
          </w:p>
          <w:p w14:paraId="58718174" w14:textId="77777777" w:rsidR="00CC7FB7" w:rsidRPr="00DE556B" w:rsidRDefault="00CC7FB7" w:rsidP="006A6DDF">
            <w:pPr>
              <w:pStyle w:val="iBAAGStandardText"/>
            </w:pPr>
          </w:p>
          <w:p w14:paraId="58718175" w14:textId="77777777" w:rsidR="00CC7FB7" w:rsidRPr="00DE556B" w:rsidRDefault="00CC7FB7" w:rsidP="006A6DDF">
            <w:pPr>
              <w:pStyle w:val="iBAAGStandardTextBold"/>
            </w:pPr>
            <w:r w:rsidRPr="00DE556B">
              <w:t>Is prior authorization needed?</w:t>
            </w:r>
          </w:p>
          <w:p w14:paraId="58718176" w14:textId="77777777" w:rsidR="00CC7FB7" w:rsidRPr="00DE556B" w:rsidRDefault="00CC7FB7" w:rsidP="006A6DDF">
            <w:pPr>
              <w:pStyle w:val="iBAAGStandardText"/>
            </w:pPr>
            <w:r w:rsidRPr="00DE556B">
              <w:t xml:space="preserve">Yes, your doctor must get authorization for: </w:t>
            </w:r>
          </w:p>
          <w:p w14:paraId="65E9B4BE" w14:textId="77777777" w:rsidR="002969D9" w:rsidRPr="00DE556B" w:rsidRDefault="002969D9" w:rsidP="002969D9">
            <w:pPr>
              <w:pStyle w:val="iBAAGLevel1Bullets"/>
            </w:pPr>
            <w:r w:rsidRPr="00DE556B">
              <w:t>Before a scheduled admission</w:t>
            </w:r>
          </w:p>
          <w:p w14:paraId="51C7C64C" w14:textId="77777777" w:rsidR="002969D9" w:rsidRPr="00DE556B" w:rsidRDefault="002969D9" w:rsidP="002969D9">
            <w:pPr>
              <w:pStyle w:val="iBAAGLevel1Bullets"/>
            </w:pPr>
            <w:r w:rsidRPr="00DE556B">
              <w:t>As soon as possible for non-scheduled admission (including emergency)</w:t>
            </w:r>
          </w:p>
          <w:p w14:paraId="5871817A" w14:textId="77777777" w:rsidR="00CC7FB7" w:rsidRPr="00DE556B" w:rsidRDefault="00CC7FB7" w:rsidP="006A6DDF">
            <w:pPr>
              <w:pStyle w:val="iBAAGStandardText"/>
            </w:pPr>
          </w:p>
          <w:p w14:paraId="5871817F" w14:textId="77777777" w:rsidR="00CC7FB7" w:rsidRPr="00DE556B" w:rsidRDefault="00CC7FB7" w:rsidP="006A6DDF">
            <w:pPr>
              <w:pStyle w:val="iBAAGStandardText"/>
            </w:pPr>
          </w:p>
        </w:tc>
        <w:tc>
          <w:tcPr>
            <w:tcW w:w="2491" w:type="dxa"/>
            <w:shd w:val="clear" w:color="auto" w:fill="FFFFFF" w:themeFill="background1"/>
          </w:tcPr>
          <w:p w14:paraId="58718180" w14:textId="7390166C" w:rsidR="00CC7FB7" w:rsidRPr="00DE556B" w:rsidRDefault="00BB34DE" w:rsidP="006A6DDF">
            <w:pPr>
              <w:pStyle w:val="iBAAGStandardText"/>
            </w:pPr>
            <w:r>
              <w:rPr>
                <w:rStyle w:val="iBAAGStandardTextBoldChar"/>
              </w:rPr>
              <w:t>50%</w:t>
            </w:r>
            <w:r w:rsidR="00CC7FB7" w:rsidRPr="00DE556B">
              <w:t xml:space="preserve"> co-insurance, after you pay the deductible</w:t>
            </w:r>
            <w:r w:rsidR="006E1AAD" w:rsidRPr="00DE556B">
              <w:t>.</w:t>
            </w:r>
          </w:p>
          <w:p w14:paraId="58718181" w14:textId="77777777" w:rsidR="00CC7FB7" w:rsidRPr="00DE556B" w:rsidRDefault="00CC7FB7" w:rsidP="006A6DDF">
            <w:pPr>
              <w:pStyle w:val="iBAAGStandardText"/>
            </w:pPr>
          </w:p>
          <w:p w14:paraId="58718182" w14:textId="77777777" w:rsidR="00CC7FB7" w:rsidRPr="00DE556B" w:rsidRDefault="00CC7FB7" w:rsidP="006A6DDF">
            <w:pPr>
              <w:pStyle w:val="iBAAGStandardTextBold"/>
            </w:pPr>
            <w:r w:rsidRPr="00DE556B">
              <w:t>Is prior authorization needed?</w:t>
            </w:r>
          </w:p>
          <w:p w14:paraId="58718183" w14:textId="77777777" w:rsidR="00CC7FB7" w:rsidRPr="00DE556B" w:rsidRDefault="00CC7FB7" w:rsidP="006A6DDF">
            <w:pPr>
              <w:pStyle w:val="iBAAGStandardText"/>
            </w:pPr>
            <w:r w:rsidRPr="00DE556B">
              <w:t>Yes</w:t>
            </w:r>
          </w:p>
          <w:p w14:paraId="58718184" w14:textId="77777777" w:rsidR="00CC7FB7" w:rsidRPr="00DE556B" w:rsidRDefault="00CC7FB7" w:rsidP="006A6DDF">
            <w:pPr>
              <w:pStyle w:val="iBAAGStandardText"/>
            </w:pPr>
            <w:r w:rsidRPr="00DE556B">
              <w:tab/>
            </w:r>
          </w:p>
          <w:p w14:paraId="58718185" w14:textId="77777777" w:rsidR="00CC7FB7" w:rsidRPr="00DE556B" w:rsidRDefault="00CC7FB7" w:rsidP="006A6DDF">
            <w:pPr>
              <w:pStyle w:val="iBAAGStandardTextBold"/>
            </w:pPr>
            <w:r w:rsidRPr="00DE556B">
              <w:t>Prior authorization is:</w:t>
            </w:r>
          </w:p>
          <w:p w14:paraId="58718186"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187" w14:textId="77777777" w:rsidR="00CC7FB7" w:rsidRPr="00DE556B" w:rsidRDefault="00CC7FB7" w:rsidP="006A6DDF">
            <w:pPr>
              <w:pStyle w:val="iBAAGStandardText"/>
            </w:pPr>
          </w:p>
          <w:p w14:paraId="58718188" w14:textId="77777777" w:rsidR="00CC7FB7" w:rsidRPr="00DE556B" w:rsidRDefault="00CC7FB7" w:rsidP="006A6DDF">
            <w:pPr>
              <w:pStyle w:val="iBAAGStandardTextBold"/>
            </w:pPr>
            <w:r w:rsidRPr="00DE556B">
              <w:t xml:space="preserve">When do I need to call? </w:t>
            </w:r>
          </w:p>
          <w:p w14:paraId="58718189" w14:textId="77777777" w:rsidR="00CC7FB7" w:rsidRPr="00DE556B" w:rsidRDefault="00CC7FB7" w:rsidP="006A6DDF">
            <w:pPr>
              <w:pStyle w:val="iBAAGLevel1Bullets"/>
            </w:pPr>
            <w:r w:rsidRPr="00DE556B">
              <w:lastRenderedPageBreak/>
              <w:t>Before a scheduled admission</w:t>
            </w:r>
          </w:p>
          <w:p w14:paraId="5871818A" w14:textId="77777777" w:rsidR="00CC7FB7" w:rsidRPr="00DE556B" w:rsidRDefault="00CC7FB7" w:rsidP="006A6DDF">
            <w:pPr>
              <w:pStyle w:val="iBAAGLevel1Bullets"/>
            </w:pPr>
            <w:r w:rsidRPr="00DE556B">
              <w:t>As soon as possible for non-scheduled admission (including emergency)</w:t>
            </w:r>
          </w:p>
          <w:p w14:paraId="5871818B" w14:textId="77777777" w:rsidR="00CC7FB7" w:rsidRPr="00DE556B" w:rsidRDefault="00CC7FB7" w:rsidP="006A6DDF">
            <w:pPr>
              <w:pStyle w:val="iBAAGStandardText"/>
            </w:pPr>
          </w:p>
          <w:p w14:paraId="5871818C" w14:textId="77777777" w:rsidR="00CC7FB7" w:rsidRPr="00DE556B" w:rsidRDefault="00CC7FB7" w:rsidP="006A6DDF">
            <w:pPr>
              <w:pStyle w:val="iBAAGStandardTextBold"/>
            </w:pPr>
            <w:r w:rsidRPr="00DE556B">
              <w:t xml:space="preserve">If you don’t get prior authorization, you pay: </w:t>
            </w:r>
          </w:p>
          <w:p w14:paraId="5871818D" w14:textId="79B91502" w:rsidR="00CC7FB7" w:rsidRPr="00DE556B" w:rsidRDefault="00C6660B" w:rsidP="006A6DDF">
            <w:pPr>
              <w:pStyle w:val="iBAAGStandardText"/>
            </w:pPr>
            <w:r>
              <w:rPr>
                <w:rStyle w:val="iBAAGStandardTextBoldChar"/>
              </w:rPr>
              <w:t>50%</w:t>
            </w:r>
            <w:r w:rsidR="00CC7FB7" w:rsidRPr="00DE556B">
              <w:rPr>
                <w:rStyle w:val="iBAAGStandardTextBoldChar"/>
              </w:rPr>
              <w:t xml:space="preserve"> </w:t>
            </w:r>
            <w:r w:rsidR="00CC7FB7" w:rsidRPr="00DE556B">
              <w:t>co-insurance</w:t>
            </w:r>
          </w:p>
          <w:p w14:paraId="5871818E" w14:textId="77777777" w:rsidR="00CC7FB7" w:rsidRPr="00DE556B" w:rsidRDefault="00CC7FB7" w:rsidP="006A6DDF">
            <w:pPr>
              <w:pStyle w:val="iBAAGStandardText"/>
            </w:pPr>
          </w:p>
        </w:tc>
        <w:tc>
          <w:tcPr>
            <w:tcW w:w="2491" w:type="dxa"/>
            <w:shd w:val="clear" w:color="auto" w:fill="FFFFFF" w:themeFill="background1"/>
          </w:tcPr>
          <w:p w14:paraId="5871818F" w14:textId="77777777" w:rsidR="00CC7FB7" w:rsidRPr="00DE556B" w:rsidRDefault="00CC7FB7" w:rsidP="006A6DDF">
            <w:pPr>
              <w:pStyle w:val="iBAAGStandardText"/>
            </w:pPr>
            <w:r w:rsidRPr="00DE556B">
              <w:lastRenderedPageBreak/>
              <w:t>For special mental health programs and services contact your mental health vendor.</w:t>
            </w:r>
          </w:p>
          <w:p w14:paraId="58718190" w14:textId="77777777" w:rsidR="00CC7FB7" w:rsidRPr="00DE556B" w:rsidRDefault="00CC7FB7" w:rsidP="006A6DDF">
            <w:pPr>
              <w:pStyle w:val="iBAAGStandardText"/>
            </w:pPr>
          </w:p>
          <w:p w14:paraId="58718191" w14:textId="77777777" w:rsidR="00CC7FB7" w:rsidRPr="00DE556B" w:rsidRDefault="00CC7FB7" w:rsidP="006A6DDF">
            <w:pPr>
              <w:pStyle w:val="iBAAGStandardText"/>
            </w:pPr>
            <w:r w:rsidRPr="00DE556B">
              <w:t xml:space="preserve">No coverage for: </w:t>
            </w:r>
          </w:p>
          <w:p w14:paraId="58718192" w14:textId="1E52844C" w:rsidR="00CC7FB7" w:rsidRPr="002C07BC" w:rsidRDefault="00CC7FB7" w:rsidP="006A6DDF">
            <w:pPr>
              <w:pStyle w:val="iBAAGLevel1Bullets"/>
              <w:rPr>
                <w:color w:val="auto"/>
              </w:rPr>
            </w:pPr>
            <w:r w:rsidRPr="002C07BC">
              <w:rPr>
                <w:color w:val="auto"/>
              </w:rPr>
              <w:t>Treatment for learning disabilities</w:t>
            </w:r>
            <w:r w:rsidR="002309E3" w:rsidRPr="002C07BC">
              <w:rPr>
                <w:rStyle w:val="MandateStandardTextChar"/>
                <w:color w:val="auto"/>
              </w:rPr>
              <w:t>, except for severe mental illness.</w:t>
            </w:r>
          </w:p>
          <w:p w14:paraId="58718193" w14:textId="0535836E" w:rsidR="00CC7FB7" w:rsidRPr="002C07BC" w:rsidRDefault="00CC7FB7" w:rsidP="006A6DDF">
            <w:pPr>
              <w:pStyle w:val="iBAAGLevel1Bullets"/>
              <w:rPr>
                <w:color w:val="auto"/>
              </w:rPr>
            </w:pPr>
            <w:r w:rsidRPr="002C07BC">
              <w:rPr>
                <w:color w:val="auto"/>
              </w:rPr>
              <w:t>Educational services including behavior programs</w:t>
            </w:r>
            <w:r w:rsidR="002309E3" w:rsidRPr="002C07BC">
              <w:rPr>
                <w:rStyle w:val="MandateStandardTextChar"/>
                <w:color w:val="auto"/>
              </w:rPr>
              <w:t>, except for severe mental illness.</w:t>
            </w:r>
          </w:p>
          <w:p w14:paraId="58718194" w14:textId="77777777" w:rsidR="00CC7FB7" w:rsidRPr="00DE556B" w:rsidRDefault="00CC7FB7" w:rsidP="006A6DDF">
            <w:pPr>
              <w:pStyle w:val="iBAAGLevel1Bullets"/>
            </w:pPr>
            <w:r w:rsidRPr="00DE556B">
              <w:t xml:space="preserve">Diagnosis not in the current </w:t>
            </w:r>
            <w:r w:rsidRPr="00DE556B">
              <w:lastRenderedPageBreak/>
              <w:t>edition of the DSM (</w:t>
            </w:r>
            <w:r w:rsidRPr="00DE556B">
              <w:rPr>
                <w:i/>
              </w:rPr>
              <w:t>Diagnostic and Statistical Manual of the American Psychiatric Association</w:t>
            </w:r>
            <w:r w:rsidRPr="00DE556B">
              <w:t>)</w:t>
            </w:r>
          </w:p>
          <w:p w14:paraId="58718195" w14:textId="77777777" w:rsidR="00CC7FB7" w:rsidRPr="00DE556B" w:rsidRDefault="00CC7FB7" w:rsidP="006A6DDF">
            <w:pPr>
              <w:pStyle w:val="iBAAGLevel1Bullets"/>
            </w:pPr>
            <w:r w:rsidRPr="00DE556B">
              <w:t>V-code conditions listed in the DSM</w:t>
            </w:r>
          </w:p>
          <w:p w14:paraId="58718196" w14:textId="77777777" w:rsidR="00CC7FB7" w:rsidRPr="00DE556B" w:rsidRDefault="00CC7FB7" w:rsidP="006A6DDF">
            <w:pPr>
              <w:pStyle w:val="iBAAGStandardText"/>
            </w:pPr>
          </w:p>
        </w:tc>
      </w:tr>
      <w:tr w:rsidR="00560EC6" w:rsidRPr="00DE556B" w14:paraId="5871819E"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98" w14:textId="3793F81A" w:rsidR="00560EC6" w:rsidRPr="00DE556B" w:rsidRDefault="00560EC6"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284B6210" w14:textId="77777777" w:rsidR="00560EC6" w:rsidRPr="00DE556B" w:rsidRDefault="00560EC6" w:rsidP="00C43036">
            <w:pPr>
              <w:pStyle w:val="iBAAGTableHeader"/>
            </w:pPr>
            <w:r w:rsidRPr="00DE556B">
              <w:t>Your cost if you use</w:t>
            </w:r>
          </w:p>
          <w:p w14:paraId="40026103" w14:textId="6EFDC7E4"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43DB3FB" w14:textId="77777777" w:rsidR="00560EC6" w:rsidRPr="00DE556B" w:rsidRDefault="00560EC6" w:rsidP="00C43036">
            <w:pPr>
              <w:pStyle w:val="iBAAGTableHeader"/>
            </w:pPr>
            <w:r w:rsidRPr="00DE556B">
              <w:t>Your cost if you use</w:t>
            </w:r>
          </w:p>
          <w:p w14:paraId="5871819A" w14:textId="7E2E93AC"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D57780F" w14:textId="77777777" w:rsidR="00560EC6" w:rsidRPr="00DE556B" w:rsidRDefault="00560EC6" w:rsidP="00C43036">
            <w:pPr>
              <w:pStyle w:val="iBAAGTableHeader"/>
            </w:pPr>
            <w:r w:rsidRPr="00DE556B">
              <w:t>Your cost if you use U.S.</w:t>
            </w:r>
          </w:p>
          <w:p w14:paraId="5871819C" w14:textId="7FA5CC2F"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9D" w14:textId="77777777" w:rsidR="00560EC6" w:rsidRPr="00DE556B" w:rsidRDefault="00560EC6" w:rsidP="006A6DDF">
            <w:pPr>
              <w:pStyle w:val="iBAAGTableHeader"/>
            </w:pPr>
            <w:r w:rsidRPr="00DE556B">
              <w:t>Limits &amp; Exceptions</w:t>
            </w:r>
          </w:p>
        </w:tc>
      </w:tr>
      <w:tr w:rsidR="00CC7FB7" w:rsidRPr="00DE556B" w14:paraId="587181D0" w14:textId="77777777" w:rsidTr="002309E3">
        <w:tblPrEx>
          <w:shd w:val="clear" w:color="auto" w:fill="auto"/>
        </w:tblPrEx>
        <w:trPr>
          <w:gridAfter w:val="1"/>
          <w:wAfter w:w="26" w:type="dxa"/>
        </w:trPr>
        <w:tc>
          <w:tcPr>
            <w:tcW w:w="3517" w:type="dxa"/>
            <w:shd w:val="clear" w:color="auto" w:fill="FFFFFF" w:themeFill="background1"/>
          </w:tcPr>
          <w:p w14:paraId="5871819F" w14:textId="77777777" w:rsidR="00CC7FB7" w:rsidRPr="00DE556B" w:rsidRDefault="00CC7FB7" w:rsidP="00EA5C51">
            <w:pPr>
              <w:pStyle w:val="iBAAGSituationBoxName"/>
            </w:pPr>
            <w:bookmarkStart w:id="149" w:name="Mental_Health_Services_Outpatient"/>
            <w:r w:rsidRPr="00DE556B">
              <w:t>Mental Health Services - Outpatient</w:t>
            </w:r>
            <w:bookmarkEnd w:id="149"/>
          </w:p>
          <w:p w14:paraId="587181A0" w14:textId="77777777" w:rsidR="00CC7FB7" w:rsidRPr="00DE556B" w:rsidRDefault="00CC7FB7" w:rsidP="006A6DDF">
            <w:pPr>
              <w:pStyle w:val="iBAAGStandardText"/>
            </w:pPr>
          </w:p>
          <w:p w14:paraId="587181A1" w14:textId="77777777" w:rsidR="00CC7FB7" w:rsidRPr="00DE556B" w:rsidRDefault="00CC7FB7" w:rsidP="006A6DDF">
            <w:pPr>
              <w:pStyle w:val="iBAAGStandardText"/>
            </w:pPr>
            <w:r w:rsidRPr="00DE556B">
              <w:rPr>
                <w:rStyle w:val="iBAAGStandardTextBoldChar"/>
              </w:rPr>
              <w:t>What are mental health services?</w:t>
            </w:r>
            <w:r w:rsidRPr="00DE556B">
              <w:t xml:space="preserve"> Treatment for an illness related to moods, feelings, emotions and behavior that focus on recovery</w:t>
            </w:r>
          </w:p>
          <w:p w14:paraId="587181A2" w14:textId="77777777" w:rsidR="00CC7FB7" w:rsidRPr="00DE556B" w:rsidRDefault="00CC7FB7" w:rsidP="006A6DDF">
            <w:pPr>
              <w:pStyle w:val="iBAAGStandardText"/>
            </w:pPr>
          </w:p>
          <w:p w14:paraId="587181A3" w14:textId="77777777" w:rsidR="00CC7FB7" w:rsidRPr="00DE556B" w:rsidRDefault="00CC7FB7" w:rsidP="006A6DDF">
            <w:pPr>
              <w:pStyle w:val="iBAAGStandardText"/>
            </w:pPr>
            <w:r w:rsidRPr="00DE556B">
              <w:lastRenderedPageBreak/>
              <w:t xml:space="preserve">We cover outpatient mental health care services including: </w:t>
            </w:r>
          </w:p>
          <w:p w14:paraId="68D47585" w14:textId="32493EA5" w:rsidR="002969D9" w:rsidRPr="002969D9" w:rsidRDefault="002969D9" w:rsidP="008744CE">
            <w:pPr>
              <w:pStyle w:val="iBAAGLevel1Bullets"/>
            </w:pPr>
            <w:r w:rsidRPr="002969D9">
              <w:t xml:space="preserve">Partial hospitalization/ day treatment </w:t>
            </w:r>
          </w:p>
          <w:p w14:paraId="587181A4" w14:textId="77777777" w:rsidR="00CC7FB7" w:rsidRPr="00DE556B" w:rsidRDefault="00CC7FB7" w:rsidP="006A6DDF">
            <w:pPr>
              <w:pStyle w:val="iBAAGLevel1Bullets"/>
            </w:pPr>
            <w:r w:rsidRPr="00DE556B">
              <w:t>Individual, family, therapeutic group and doctor-based case management services</w:t>
            </w:r>
          </w:p>
          <w:p w14:paraId="587181A5" w14:textId="77777777" w:rsidR="00CC7FB7" w:rsidRPr="00DE556B" w:rsidRDefault="00CC7FB7" w:rsidP="006A6DDF">
            <w:pPr>
              <w:pStyle w:val="iBAAGLevel1Bullets"/>
            </w:pPr>
            <w:r w:rsidRPr="00DE556B">
              <w:t>Medication management</w:t>
            </w:r>
          </w:p>
          <w:p w14:paraId="587181A6" w14:textId="77777777" w:rsidR="00CC7FB7" w:rsidRPr="00DE556B" w:rsidRDefault="00CC7FB7" w:rsidP="006A6DDF">
            <w:pPr>
              <w:pStyle w:val="iBAAGLevel1Bullets"/>
            </w:pPr>
            <w:r w:rsidRPr="00DE556B">
              <w:t>Crisis intervention</w:t>
            </w:r>
          </w:p>
          <w:p w14:paraId="587181A7" w14:textId="77777777" w:rsidR="00CC7FB7" w:rsidRPr="00DE556B" w:rsidRDefault="00CC7FB7" w:rsidP="006A6DDF">
            <w:pPr>
              <w:pStyle w:val="iBAAGLevel1Bullets"/>
            </w:pPr>
            <w:r w:rsidRPr="00DE556B">
              <w:t>Intensive outpatient services related to diagnosis and treatment</w:t>
            </w:r>
          </w:p>
          <w:p w14:paraId="587181A8" w14:textId="77777777" w:rsidR="00CC7FB7" w:rsidRPr="00DE556B" w:rsidRDefault="00CC7FB7" w:rsidP="006A6DDF">
            <w:pPr>
              <w:pStyle w:val="iBAAGStandardText"/>
            </w:pPr>
          </w:p>
          <w:p w14:paraId="587181A9" w14:textId="77777777" w:rsidR="00CC7FB7" w:rsidRPr="00DE556B" w:rsidRDefault="00CC7FB7" w:rsidP="006A6DDF">
            <w:pPr>
              <w:pStyle w:val="iBAAGStandardTextBold"/>
            </w:pPr>
            <w:r w:rsidRPr="00DE556B">
              <w:t xml:space="preserve">Want more information? </w:t>
            </w:r>
          </w:p>
          <w:p w14:paraId="587181AA" w14:textId="77777777" w:rsidR="00CC7FB7" w:rsidRPr="00DE556B" w:rsidRDefault="00CC7FB7" w:rsidP="006A6DDF">
            <w:pPr>
              <w:pStyle w:val="iBAAGStandardText"/>
            </w:pPr>
            <w:r w:rsidRPr="00DE556B">
              <w:t xml:space="preserve">View the </w:t>
            </w:r>
            <w:hyperlink r:id="rId109" w:history="1">
              <w:r w:rsidRPr="00DE556B">
                <w:rPr>
                  <w:rStyle w:val="Hyperlinks"/>
                </w:rPr>
                <w:t>glossary</w:t>
              </w:r>
            </w:hyperlink>
            <w:r w:rsidRPr="00DE556B">
              <w:t xml:space="preserve"> for definitions.</w:t>
            </w:r>
          </w:p>
          <w:p w14:paraId="587181AB" w14:textId="77777777" w:rsidR="00CC7FB7" w:rsidRPr="00DE556B" w:rsidRDefault="00CC7FB7" w:rsidP="006A6DDF"/>
        </w:tc>
        <w:tc>
          <w:tcPr>
            <w:tcW w:w="2491" w:type="dxa"/>
            <w:shd w:val="clear" w:color="auto" w:fill="FFFFFF" w:themeFill="background1"/>
          </w:tcPr>
          <w:p w14:paraId="04026322" w14:textId="77777777" w:rsidR="00885F59" w:rsidRDefault="00885F59" w:rsidP="00885F59">
            <w:r>
              <w:rPr>
                <w:rStyle w:val="iBAAGStandardTextBoldChar"/>
              </w:rPr>
              <w:lastRenderedPageBreak/>
              <w:t>30%</w:t>
            </w:r>
            <w:r w:rsidRPr="00DE556B">
              <w:t xml:space="preserve"> </w:t>
            </w:r>
            <w:r w:rsidRPr="00DE556B">
              <w:rPr>
                <w:rStyle w:val="iBAAGStandardTextChar"/>
              </w:rPr>
              <w:t>co-insurance, after you pay the deductible.</w:t>
            </w:r>
          </w:p>
          <w:p w14:paraId="584DBDE0" w14:textId="77777777" w:rsidR="00885F59" w:rsidRPr="00885F59" w:rsidRDefault="00885F59">
            <w:pPr>
              <w:pStyle w:val="iBAAGStandardText"/>
            </w:pPr>
          </w:p>
          <w:p w14:paraId="4ECD0628" w14:textId="77777777" w:rsidR="00560EC6" w:rsidRPr="00DE556B" w:rsidRDefault="00560EC6" w:rsidP="00560EC6">
            <w:pPr>
              <w:pStyle w:val="iBAAGStandardTextBold"/>
            </w:pPr>
            <w:r w:rsidRPr="00DE556B">
              <w:t>Is prior authorization needed?</w:t>
            </w:r>
          </w:p>
          <w:p w14:paraId="4CE788B1" w14:textId="57E3B137" w:rsidR="00A757C1" w:rsidRPr="00DE556B" w:rsidRDefault="00560EC6" w:rsidP="00D02F56">
            <w:pPr>
              <w:rPr>
                <w:rStyle w:val="iBAAGStandardTextBoldChar"/>
              </w:rPr>
            </w:pPr>
            <w:r w:rsidRPr="00DE556B">
              <w:t>No</w:t>
            </w:r>
          </w:p>
        </w:tc>
        <w:tc>
          <w:tcPr>
            <w:tcW w:w="2491" w:type="dxa"/>
            <w:shd w:val="clear" w:color="auto" w:fill="FFFFFF" w:themeFill="background1"/>
          </w:tcPr>
          <w:p w14:paraId="2E04B796" w14:textId="6D69B7B4" w:rsidR="002969D9" w:rsidRPr="00FA2BB5" w:rsidRDefault="002969D9" w:rsidP="002969D9">
            <w:pPr>
              <w:pStyle w:val="iBAAGStandardText"/>
            </w:pPr>
            <w:r w:rsidRPr="00D07993">
              <w:rPr>
                <w:rStyle w:val="iBAAGStandardTextBoldChar"/>
              </w:rPr>
              <w:t>$</w:t>
            </w:r>
            <w:r w:rsidR="00885F59">
              <w:rPr>
                <w:rStyle w:val="iBAAGStandardTextBoldChar"/>
              </w:rPr>
              <w:t>30</w:t>
            </w:r>
            <w:r w:rsidRPr="00FA2BB5">
              <w:t xml:space="preserve"> co-pay per visit.</w:t>
            </w:r>
            <w:r w:rsidR="00885F59">
              <w:t xml:space="preserve"> </w:t>
            </w:r>
            <w:r w:rsidRPr="00FA2BB5">
              <w:t>The annual deductible does not apply.</w:t>
            </w:r>
          </w:p>
          <w:p w14:paraId="587181AE" w14:textId="77777777" w:rsidR="00CC7FB7" w:rsidRPr="00DE556B" w:rsidRDefault="00CC7FB7" w:rsidP="006A6DDF">
            <w:pPr>
              <w:pStyle w:val="iBAAGStandardText"/>
            </w:pPr>
          </w:p>
          <w:p w14:paraId="587181AF" w14:textId="77777777" w:rsidR="00CC7FB7" w:rsidRPr="00DE556B" w:rsidRDefault="00CC7FB7" w:rsidP="006A6DDF">
            <w:pPr>
              <w:pStyle w:val="iBAAGStandardTextBold"/>
            </w:pPr>
            <w:r w:rsidRPr="00DE556B">
              <w:t>Is prior authorization needed?</w:t>
            </w:r>
          </w:p>
          <w:p w14:paraId="587181B0" w14:textId="77777777" w:rsidR="00CC7FB7" w:rsidRPr="00DE556B" w:rsidRDefault="00CC7FB7" w:rsidP="006A6DDF">
            <w:r w:rsidRPr="00DE556B">
              <w:t>Yes, your doctor must get authorization for:</w:t>
            </w:r>
          </w:p>
          <w:p w14:paraId="030FD8EE" w14:textId="77777777" w:rsidR="002969D9" w:rsidRPr="00FA2BB5" w:rsidRDefault="002969D9" w:rsidP="002969D9">
            <w:pPr>
              <w:pStyle w:val="iBAAGLevel1Bullets"/>
            </w:pPr>
            <w:r w:rsidRPr="00FA2BB5">
              <w:lastRenderedPageBreak/>
              <w:t>Partial hospitalization/</w:t>
            </w:r>
          </w:p>
          <w:p w14:paraId="1201C515" w14:textId="77777777" w:rsidR="002969D9" w:rsidRPr="00FA2BB5" w:rsidRDefault="002969D9" w:rsidP="002969D9">
            <w:pPr>
              <w:pStyle w:val="iBAAGLevel1Bullets"/>
              <w:numPr>
                <w:ilvl w:val="0"/>
                <w:numId w:val="0"/>
              </w:numPr>
              <w:ind w:left="450"/>
            </w:pPr>
            <w:r w:rsidRPr="00FA2BB5">
              <w:t xml:space="preserve">day treatment </w:t>
            </w:r>
          </w:p>
          <w:p w14:paraId="587181B1" w14:textId="77777777" w:rsidR="00CC7FB7" w:rsidRPr="00DE556B" w:rsidRDefault="00CC7FB7" w:rsidP="006A6DDF">
            <w:pPr>
              <w:pStyle w:val="iBAAGLevel1Bullets"/>
            </w:pPr>
            <w:r w:rsidRPr="00DE556B">
              <w:t>Intensive Treatment programs</w:t>
            </w:r>
          </w:p>
          <w:p w14:paraId="587181B2" w14:textId="77777777" w:rsidR="00CC7FB7" w:rsidRPr="00DE556B" w:rsidRDefault="00CC7FB7" w:rsidP="006A6DDF">
            <w:pPr>
              <w:pStyle w:val="iBAAGLevel1Bullets"/>
            </w:pPr>
            <w:r w:rsidRPr="00DE556B">
              <w:t>ECT (electro-convulsive treatment);</w:t>
            </w:r>
          </w:p>
          <w:p w14:paraId="587181B3" w14:textId="77777777" w:rsidR="00CC7FB7" w:rsidRPr="00DE556B" w:rsidRDefault="00CC7FB7" w:rsidP="006A6DDF">
            <w:pPr>
              <w:pStyle w:val="iBAAGLevel1Bullets"/>
            </w:pPr>
            <w:r w:rsidRPr="00DE556B">
              <w:t xml:space="preserve">psychological testing; </w:t>
            </w:r>
          </w:p>
          <w:p w14:paraId="587181B5" w14:textId="77777777" w:rsidR="00CC7FB7" w:rsidRPr="00DE556B" w:rsidRDefault="00CC7FB7" w:rsidP="006A6DDF">
            <w:pPr>
              <w:pStyle w:val="iBAAGStandardText"/>
            </w:pPr>
          </w:p>
          <w:p w14:paraId="587181B6" w14:textId="77777777" w:rsidR="00CC7FB7" w:rsidRPr="00DE556B" w:rsidRDefault="00CC7FB7" w:rsidP="00134965">
            <w:pPr>
              <w:pStyle w:val="iBAAGStandardText"/>
            </w:pPr>
          </w:p>
        </w:tc>
        <w:tc>
          <w:tcPr>
            <w:tcW w:w="2491" w:type="dxa"/>
            <w:shd w:val="clear" w:color="auto" w:fill="FFFFFF" w:themeFill="background1"/>
          </w:tcPr>
          <w:p w14:paraId="321910B9" w14:textId="245AACD0" w:rsidR="002969D9" w:rsidRPr="00FA2BB5" w:rsidRDefault="00BB34DE" w:rsidP="002969D9">
            <w:pPr>
              <w:pStyle w:val="iBAAGStandardText"/>
            </w:pPr>
            <w:r>
              <w:rPr>
                <w:rStyle w:val="iBAAGStandardTextBoldChar"/>
              </w:rPr>
              <w:lastRenderedPageBreak/>
              <w:t>50%</w:t>
            </w:r>
            <w:r w:rsidR="002969D9" w:rsidRPr="00FA2BB5">
              <w:t xml:space="preserve"> co-insurance, after you pay the deductible.</w:t>
            </w:r>
          </w:p>
          <w:p w14:paraId="587181B8" w14:textId="77777777" w:rsidR="00CC7FB7" w:rsidRPr="00DE556B" w:rsidRDefault="00CC7FB7" w:rsidP="006A6DDF">
            <w:pPr>
              <w:pStyle w:val="iBAAGStandardText"/>
            </w:pPr>
          </w:p>
          <w:p w14:paraId="587181B9" w14:textId="77777777" w:rsidR="00CC7FB7" w:rsidRPr="00DE556B" w:rsidRDefault="00CC7FB7" w:rsidP="006A6DDF">
            <w:pPr>
              <w:pStyle w:val="iBAAGStandardTextBold"/>
            </w:pPr>
            <w:r w:rsidRPr="00DE556B">
              <w:t>Is prior authorization needed?</w:t>
            </w:r>
          </w:p>
          <w:p w14:paraId="587181BA" w14:textId="77777777" w:rsidR="00CC7FB7" w:rsidRPr="00DE556B" w:rsidRDefault="00CC7FB7" w:rsidP="006A6DDF">
            <w:pPr>
              <w:pStyle w:val="iBAAGStandardText"/>
            </w:pPr>
            <w:r w:rsidRPr="00DE556B">
              <w:t>Yes</w:t>
            </w:r>
          </w:p>
          <w:p w14:paraId="587181BB" w14:textId="77777777" w:rsidR="00CC7FB7" w:rsidRPr="00DE556B" w:rsidRDefault="00CC7FB7" w:rsidP="006A6DDF">
            <w:pPr>
              <w:pStyle w:val="iBAAGStandardText"/>
            </w:pPr>
          </w:p>
          <w:p w14:paraId="587181BC" w14:textId="77777777" w:rsidR="00CC7FB7" w:rsidRPr="00DE556B" w:rsidRDefault="00CC7FB7" w:rsidP="006A6DDF">
            <w:pPr>
              <w:pStyle w:val="iBAAGStandardTextBold"/>
            </w:pPr>
            <w:r w:rsidRPr="00DE556B">
              <w:lastRenderedPageBreak/>
              <w:t>Prior authorization is:</w:t>
            </w:r>
          </w:p>
          <w:p w14:paraId="587181BD"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1BE" w14:textId="77777777" w:rsidR="00CC7FB7" w:rsidRPr="00DE556B" w:rsidRDefault="00CC7FB7" w:rsidP="006A6DDF">
            <w:pPr>
              <w:pStyle w:val="iBAAGStandardText"/>
            </w:pPr>
          </w:p>
          <w:p w14:paraId="587181BF" w14:textId="77777777" w:rsidR="00CC7FB7" w:rsidRPr="00DE556B" w:rsidRDefault="00CC7FB7" w:rsidP="006A6DDF">
            <w:pPr>
              <w:pStyle w:val="iBAAGStandardTextBold"/>
            </w:pPr>
            <w:r w:rsidRPr="00DE556B">
              <w:t xml:space="preserve">When do I need to call? </w:t>
            </w:r>
          </w:p>
          <w:p w14:paraId="587181C0" w14:textId="77777777" w:rsidR="00CC7FB7" w:rsidRPr="00DE556B" w:rsidRDefault="00CC7FB7" w:rsidP="006A6DDF">
            <w:pPr>
              <w:pStyle w:val="iBAAGStandardText"/>
            </w:pPr>
            <w:r w:rsidRPr="00DE556B">
              <w:t>Before the following services are received:</w:t>
            </w:r>
          </w:p>
          <w:p w14:paraId="68F266F5" w14:textId="77777777" w:rsidR="002969D9" w:rsidRPr="00FA2BB5" w:rsidRDefault="002969D9" w:rsidP="002969D9">
            <w:pPr>
              <w:pStyle w:val="iBAAGLevel1Bullets"/>
            </w:pPr>
            <w:r w:rsidRPr="00FA2BB5">
              <w:t>Partial hospitalization/</w:t>
            </w:r>
          </w:p>
          <w:p w14:paraId="3664BBEA" w14:textId="77777777" w:rsidR="002969D9" w:rsidRPr="00FA2BB5" w:rsidRDefault="002969D9" w:rsidP="002969D9">
            <w:pPr>
              <w:pStyle w:val="iBAAGLevel1Bullets"/>
              <w:numPr>
                <w:ilvl w:val="0"/>
                <w:numId w:val="0"/>
              </w:numPr>
              <w:ind w:left="450"/>
            </w:pPr>
            <w:r w:rsidRPr="00FA2BB5">
              <w:t xml:space="preserve">day treatment </w:t>
            </w:r>
          </w:p>
          <w:p w14:paraId="12FEE29E" w14:textId="77777777" w:rsidR="00D619C3" w:rsidRPr="00DE556B" w:rsidRDefault="00D619C3" w:rsidP="00D619C3">
            <w:pPr>
              <w:pStyle w:val="iBAAGLevel1Bullets"/>
            </w:pPr>
            <w:r w:rsidRPr="00DE556B">
              <w:t>Intensive Treatment programs</w:t>
            </w:r>
          </w:p>
          <w:p w14:paraId="5748728E" w14:textId="77777777" w:rsidR="00D619C3" w:rsidRPr="00DE556B" w:rsidRDefault="00D619C3" w:rsidP="00D619C3">
            <w:pPr>
              <w:pStyle w:val="iBAAGLevel1Bullets"/>
            </w:pPr>
            <w:r w:rsidRPr="00DE556B">
              <w:t>ECT (electro-convulsive treatment);</w:t>
            </w:r>
          </w:p>
          <w:p w14:paraId="115FA368" w14:textId="77777777" w:rsidR="00D619C3" w:rsidRPr="00DE556B" w:rsidRDefault="00D619C3" w:rsidP="00D619C3">
            <w:pPr>
              <w:pStyle w:val="iBAAGLevel1Bullets"/>
            </w:pPr>
            <w:r w:rsidRPr="00DE556B">
              <w:t xml:space="preserve">psychological testing; </w:t>
            </w:r>
          </w:p>
          <w:p w14:paraId="1D0C7CE3" w14:textId="77777777" w:rsidR="00D619C3" w:rsidRPr="00DE556B" w:rsidRDefault="00D619C3" w:rsidP="00D619C3">
            <w:pPr>
              <w:pStyle w:val="iBAAGLevel1Bullets"/>
            </w:pPr>
            <w:r w:rsidRPr="00DE556B">
              <w:t xml:space="preserve">extended visits beyond 45 - 50 minutes </w:t>
            </w:r>
          </w:p>
          <w:p w14:paraId="587181C5" w14:textId="77777777" w:rsidR="00CC7FB7" w:rsidRPr="00DE556B" w:rsidRDefault="00CC7FB7" w:rsidP="006A6DDF">
            <w:pPr>
              <w:pStyle w:val="iBAAGStandardText"/>
            </w:pPr>
          </w:p>
          <w:p w14:paraId="587181C6" w14:textId="77777777" w:rsidR="00CC7FB7" w:rsidRPr="00DE556B" w:rsidRDefault="00CC7FB7" w:rsidP="006A6DDF">
            <w:pPr>
              <w:pStyle w:val="iBAAGStandardTextBold"/>
            </w:pPr>
            <w:r w:rsidRPr="00DE556B">
              <w:lastRenderedPageBreak/>
              <w:t xml:space="preserve">If you don’t get prior authorization, you pay: </w:t>
            </w:r>
          </w:p>
          <w:p w14:paraId="587181C7" w14:textId="561E57CE" w:rsidR="00CC7FB7" w:rsidRPr="00DE556B" w:rsidRDefault="00C6660B" w:rsidP="006A6DDF">
            <w:pPr>
              <w:pStyle w:val="iBAAGStandardText"/>
            </w:pPr>
            <w:r>
              <w:rPr>
                <w:rStyle w:val="iBAAGStandardTextBoldChar"/>
              </w:rPr>
              <w:t>50%</w:t>
            </w:r>
            <w:r w:rsidR="00CC7FB7" w:rsidRPr="00DE556B">
              <w:t xml:space="preserve"> co-insurance</w:t>
            </w:r>
          </w:p>
          <w:p w14:paraId="587181C8" w14:textId="77777777" w:rsidR="00CC7FB7" w:rsidRPr="00DE556B" w:rsidRDefault="00CC7FB7" w:rsidP="006A6DDF">
            <w:pPr>
              <w:pStyle w:val="iBAAGStandardText"/>
            </w:pPr>
          </w:p>
        </w:tc>
        <w:tc>
          <w:tcPr>
            <w:tcW w:w="2491" w:type="dxa"/>
            <w:shd w:val="clear" w:color="auto" w:fill="FFFFFF" w:themeFill="background1"/>
          </w:tcPr>
          <w:p w14:paraId="587181C9" w14:textId="77777777" w:rsidR="00CC7FB7" w:rsidRPr="00DE556B" w:rsidRDefault="00CC7FB7" w:rsidP="006A6DDF">
            <w:r w:rsidRPr="00DE556B">
              <w:lastRenderedPageBreak/>
              <w:t>For special mental health programs and services contact your mental health vendor.</w:t>
            </w:r>
          </w:p>
          <w:p w14:paraId="587181CA" w14:textId="77777777" w:rsidR="00CC7FB7" w:rsidRPr="00DE556B" w:rsidRDefault="00CC7FB7" w:rsidP="006A6DDF">
            <w:pPr>
              <w:pStyle w:val="iBAAGStandardText"/>
            </w:pPr>
          </w:p>
          <w:p w14:paraId="587181CB" w14:textId="77777777" w:rsidR="00CC7FB7" w:rsidRPr="00DE556B" w:rsidRDefault="00CC7FB7" w:rsidP="006A6DDF">
            <w:r w:rsidRPr="00DE556B">
              <w:t xml:space="preserve">No coverage for: </w:t>
            </w:r>
          </w:p>
          <w:p w14:paraId="587181CC" w14:textId="41B6B419" w:rsidR="00CC7FB7" w:rsidRPr="002C07BC" w:rsidRDefault="00CC7FB7" w:rsidP="006A6DDF">
            <w:pPr>
              <w:pStyle w:val="iBAAGLevel1Bullets"/>
              <w:rPr>
                <w:color w:val="auto"/>
              </w:rPr>
            </w:pPr>
            <w:r w:rsidRPr="00DE556B">
              <w:t>treatment for lea</w:t>
            </w:r>
            <w:r w:rsidRPr="002C07BC">
              <w:rPr>
                <w:color w:val="auto"/>
              </w:rPr>
              <w:t>rning disabilities</w:t>
            </w:r>
            <w:r w:rsidR="002309E3" w:rsidRPr="002C07BC">
              <w:rPr>
                <w:rStyle w:val="MandateStandardTextChar"/>
                <w:color w:val="auto"/>
              </w:rPr>
              <w:t xml:space="preserve">, </w:t>
            </w:r>
            <w:r w:rsidR="002309E3" w:rsidRPr="002C07BC">
              <w:rPr>
                <w:rStyle w:val="MandateStandardTextChar"/>
                <w:color w:val="auto"/>
              </w:rPr>
              <w:lastRenderedPageBreak/>
              <w:t>except for severe mental illness.</w:t>
            </w:r>
          </w:p>
          <w:p w14:paraId="587181CD" w14:textId="3D171612" w:rsidR="00CC7FB7" w:rsidRPr="002C07BC" w:rsidRDefault="00CC7FB7" w:rsidP="006A6DDF">
            <w:pPr>
              <w:pStyle w:val="iBAAGLevel1Bullets"/>
              <w:rPr>
                <w:color w:val="auto"/>
              </w:rPr>
            </w:pPr>
            <w:r w:rsidRPr="002C07BC">
              <w:rPr>
                <w:color w:val="auto"/>
              </w:rPr>
              <w:t>educational services including behavior programs</w:t>
            </w:r>
            <w:r w:rsidR="002309E3" w:rsidRPr="002C07BC">
              <w:rPr>
                <w:rStyle w:val="MandateStandardTextChar"/>
                <w:color w:val="auto"/>
              </w:rPr>
              <w:t>, except for severe mental illness.</w:t>
            </w:r>
          </w:p>
          <w:p w14:paraId="587181CE" w14:textId="77777777" w:rsidR="00CC7FB7" w:rsidRPr="00DE556B" w:rsidRDefault="00CC7FB7" w:rsidP="006A6DDF">
            <w:pPr>
              <w:pStyle w:val="iBAAGLevel1Bullets"/>
            </w:pPr>
            <w:r w:rsidRPr="002C07BC">
              <w:rPr>
                <w:color w:val="auto"/>
              </w:rPr>
              <w:t xml:space="preserve">diagnosis </w:t>
            </w:r>
            <w:r w:rsidRPr="00DE556B">
              <w:t>not in the current edition of the DSM (</w:t>
            </w:r>
            <w:r w:rsidRPr="00DE556B">
              <w:rPr>
                <w:i/>
              </w:rPr>
              <w:t>Diagnostic and Statistical Manual of the American Psychiatric Association</w:t>
            </w:r>
            <w:r w:rsidRPr="00DE556B">
              <w:t>)</w:t>
            </w:r>
          </w:p>
          <w:p w14:paraId="587181CF" w14:textId="77777777" w:rsidR="00CC7FB7" w:rsidRPr="00DE556B" w:rsidRDefault="00CC7FB7" w:rsidP="006A6DDF">
            <w:pPr>
              <w:pStyle w:val="iBAAGLevel1Bullets"/>
            </w:pPr>
            <w:r w:rsidRPr="00DE556B">
              <w:t>V-code conditions listed in the DSM.</w:t>
            </w:r>
          </w:p>
        </w:tc>
      </w:tr>
      <w:tr w:rsidR="00560EC6" w:rsidRPr="00DE556B" w14:paraId="587181D7"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D1" w14:textId="3186DC67" w:rsidR="00560EC6" w:rsidRPr="00DE556B" w:rsidRDefault="00560EC6"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0CF39235" w14:textId="77777777" w:rsidR="00560EC6" w:rsidRPr="00DE556B" w:rsidRDefault="00560EC6" w:rsidP="00C43036">
            <w:pPr>
              <w:pStyle w:val="iBAAGTableHeader"/>
            </w:pPr>
            <w:r w:rsidRPr="00DE556B">
              <w:t>Your cost if you use</w:t>
            </w:r>
          </w:p>
          <w:p w14:paraId="18031393" w14:textId="773CA73C"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27D6FA2" w14:textId="77777777" w:rsidR="00560EC6" w:rsidRPr="00DE556B" w:rsidRDefault="00560EC6" w:rsidP="00C43036">
            <w:pPr>
              <w:pStyle w:val="iBAAGTableHeader"/>
            </w:pPr>
            <w:r w:rsidRPr="00DE556B">
              <w:t>Your cost if you use</w:t>
            </w:r>
          </w:p>
          <w:p w14:paraId="587181D3" w14:textId="1130690E"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5495360" w14:textId="77777777" w:rsidR="00560EC6" w:rsidRPr="00DE556B" w:rsidRDefault="00560EC6" w:rsidP="00C43036">
            <w:pPr>
              <w:pStyle w:val="iBAAGTableHeader"/>
            </w:pPr>
            <w:r w:rsidRPr="00DE556B">
              <w:t>Your cost if you use U.S.</w:t>
            </w:r>
          </w:p>
          <w:p w14:paraId="587181D5" w14:textId="59104943"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D6" w14:textId="77777777" w:rsidR="00560EC6" w:rsidRPr="00DE556B" w:rsidRDefault="00560EC6" w:rsidP="006A6DDF">
            <w:pPr>
              <w:pStyle w:val="iBAAGTableHeader"/>
            </w:pPr>
            <w:r w:rsidRPr="00DE556B">
              <w:t>Limits &amp; Exceptions</w:t>
            </w:r>
          </w:p>
        </w:tc>
      </w:tr>
      <w:tr w:rsidR="00CC7FB7" w:rsidRPr="00DE556B" w14:paraId="5871820F" w14:textId="77777777" w:rsidTr="002309E3">
        <w:tblPrEx>
          <w:shd w:val="clear" w:color="auto" w:fill="auto"/>
        </w:tblPrEx>
        <w:trPr>
          <w:gridAfter w:val="1"/>
          <w:wAfter w:w="26" w:type="dxa"/>
        </w:trPr>
        <w:tc>
          <w:tcPr>
            <w:tcW w:w="3517" w:type="dxa"/>
            <w:shd w:val="clear" w:color="auto" w:fill="FFFFFF" w:themeFill="background1"/>
          </w:tcPr>
          <w:p w14:paraId="587181D8" w14:textId="77777777" w:rsidR="00CC7FB7" w:rsidRPr="00DE556B" w:rsidRDefault="00CC7FB7" w:rsidP="00EA5C51">
            <w:pPr>
              <w:pStyle w:val="iBAAGSituationBoxName"/>
            </w:pPr>
            <w:bookmarkStart w:id="150" w:name="Autism_Spectrum_Disorder_Inpatient"/>
            <w:r w:rsidRPr="00DE556B">
              <w:t>Autism Spectrum Disorder Services - Inpatient</w:t>
            </w:r>
            <w:bookmarkEnd w:id="150"/>
          </w:p>
          <w:p w14:paraId="587181D9" w14:textId="77777777" w:rsidR="00CC7FB7" w:rsidRPr="00DE556B" w:rsidRDefault="00CC7FB7" w:rsidP="006A6DDF">
            <w:pPr>
              <w:pStyle w:val="iBAAGStandardText"/>
            </w:pPr>
          </w:p>
          <w:p w14:paraId="587181DA" w14:textId="77777777" w:rsidR="00CC7FB7" w:rsidRPr="00DE556B" w:rsidRDefault="00CC7FB7" w:rsidP="006A6DDF">
            <w:pPr>
              <w:pStyle w:val="iBAAGStandardText"/>
            </w:pPr>
            <w:r w:rsidRPr="00DE556B">
              <w:rPr>
                <w:rStyle w:val="iBAAGStandardTextBoldChar"/>
              </w:rPr>
              <w:t>What is autism spectrum disorder?</w:t>
            </w:r>
            <w:r w:rsidRPr="00DE556B">
              <w:t xml:space="preserve"> A general term for a group of complex disorders with similar symptoms. It is called a spectrum disorder because there are variations of how it affects an individual’s brain development. </w:t>
            </w:r>
          </w:p>
          <w:p w14:paraId="587181DB" w14:textId="77777777" w:rsidR="00CC7FB7" w:rsidRPr="00DE556B" w:rsidRDefault="00CC7FB7" w:rsidP="006A6DDF">
            <w:pPr>
              <w:pStyle w:val="iBAAGStandardText"/>
            </w:pPr>
          </w:p>
          <w:p w14:paraId="587181DC" w14:textId="77777777" w:rsidR="00CC7FB7" w:rsidRPr="00DE556B" w:rsidRDefault="00CC7FB7" w:rsidP="006A6DDF">
            <w:pPr>
              <w:pStyle w:val="iBAAGStandardText"/>
            </w:pPr>
            <w:r w:rsidRPr="00DE556B">
              <w:t>The spectrum may include:</w:t>
            </w:r>
          </w:p>
          <w:p w14:paraId="587181DD" w14:textId="77777777" w:rsidR="00CC7FB7" w:rsidRPr="00DE556B" w:rsidRDefault="00CC7FB7" w:rsidP="006A6DDF">
            <w:pPr>
              <w:pStyle w:val="iBAAGLevel1Bullets"/>
            </w:pPr>
            <w:r w:rsidRPr="00DE556B">
              <w:t xml:space="preserve">Autistic disorder </w:t>
            </w:r>
          </w:p>
          <w:p w14:paraId="587181DE" w14:textId="77777777" w:rsidR="00CC7FB7" w:rsidRPr="00DE556B" w:rsidRDefault="00CC7FB7" w:rsidP="006A6DDF">
            <w:pPr>
              <w:pStyle w:val="iBAAGLevel1Bullets"/>
            </w:pPr>
            <w:r w:rsidRPr="00DE556B">
              <w:t>Asperger’s disorder</w:t>
            </w:r>
          </w:p>
          <w:p w14:paraId="587181DF" w14:textId="77777777" w:rsidR="00CC7FB7" w:rsidRPr="00DE556B" w:rsidRDefault="00CC7FB7" w:rsidP="006A6DDF">
            <w:pPr>
              <w:pStyle w:val="iBAAGLevel1Bullets"/>
            </w:pPr>
            <w:r w:rsidRPr="00DE556B">
              <w:t xml:space="preserve">Rett’s disorder </w:t>
            </w:r>
          </w:p>
          <w:p w14:paraId="587181E0" w14:textId="77777777" w:rsidR="00CC7FB7" w:rsidRPr="00DE556B" w:rsidRDefault="00CC7FB7" w:rsidP="006A6DDF">
            <w:pPr>
              <w:pStyle w:val="iBAAGLevel1Bullets"/>
            </w:pPr>
            <w:r w:rsidRPr="00DE556B">
              <w:lastRenderedPageBreak/>
              <w:t xml:space="preserve">Childhood disintegrative disorder </w:t>
            </w:r>
          </w:p>
          <w:p w14:paraId="587181E1" w14:textId="77777777" w:rsidR="00CC7FB7" w:rsidRPr="00DE556B" w:rsidRDefault="00CC7FB7" w:rsidP="006A6DDF">
            <w:pPr>
              <w:pStyle w:val="iBAAGLevel1Bullets"/>
            </w:pPr>
            <w:r w:rsidRPr="00DE556B">
              <w:t xml:space="preserve">Pervasive developmental disorder not otherwise specified </w:t>
            </w:r>
          </w:p>
          <w:p w14:paraId="587181E2" w14:textId="77777777" w:rsidR="00CC7FB7" w:rsidRPr="00DE556B" w:rsidRDefault="00CC7FB7" w:rsidP="006A6DDF">
            <w:pPr>
              <w:pStyle w:val="iBAAGStandardText"/>
            </w:pPr>
          </w:p>
          <w:p w14:paraId="587181E3" w14:textId="77777777" w:rsidR="00CC7FB7" w:rsidRPr="00DE556B" w:rsidRDefault="00CC7FB7" w:rsidP="006A6DDF">
            <w:pPr>
              <w:pStyle w:val="iBAAGStandardText"/>
            </w:pPr>
            <w:r w:rsidRPr="00DE556B">
              <w:t>We cover: the screening, diagnosis, and treatment of autism spectrum disorder.</w:t>
            </w:r>
          </w:p>
          <w:p w14:paraId="587181E6" w14:textId="19157A97" w:rsidR="00CC7FB7" w:rsidRPr="00DE556B" w:rsidRDefault="00CC7FB7" w:rsidP="0010449A">
            <w:pPr>
              <w:pStyle w:val="InstructionalText"/>
            </w:pPr>
          </w:p>
          <w:p w14:paraId="587181E7" w14:textId="77777777" w:rsidR="00CC7FB7" w:rsidRPr="00DE556B" w:rsidRDefault="00CC7FB7" w:rsidP="006A6DDF">
            <w:pPr>
              <w:pStyle w:val="iBAAGStandardTextBold"/>
            </w:pPr>
            <w:r w:rsidRPr="00DE556B">
              <w:t xml:space="preserve">Want more information? </w:t>
            </w:r>
          </w:p>
          <w:p w14:paraId="587181E8" w14:textId="35A9C33E" w:rsidR="00CC7FB7" w:rsidRPr="00DE556B" w:rsidRDefault="00CC7FB7" w:rsidP="006A6DDF">
            <w:pPr>
              <w:pStyle w:val="iBAAGStandardText"/>
            </w:pPr>
            <w:r w:rsidRPr="00DE556B">
              <w:t xml:space="preserve">View the </w:t>
            </w:r>
            <w:hyperlink r:id="rId110" w:history="1">
              <w:r w:rsidRPr="00DE556B">
                <w:rPr>
                  <w:rStyle w:val="Hyperlinks"/>
                </w:rPr>
                <w:t>glossary</w:t>
              </w:r>
            </w:hyperlink>
            <w:r w:rsidRPr="00DE556B">
              <w:t xml:space="preserve"> for definitions.</w:t>
            </w:r>
          </w:p>
          <w:p w14:paraId="587181E9" w14:textId="77777777" w:rsidR="00CC7FB7" w:rsidRPr="00DE556B" w:rsidRDefault="00CC7FB7" w:rsidP="006A6DDF">
            <w:pPr>
              <w:pStyle w:val="iBAAGStandardText"/>
            </w:pPr>
          </w:p>
        </w:tc>
        <w:tc>
          <w:tcPr>
            <w:tcW w:w="2491" w:type="dxa"/>
            <w:shd w:val="clear" w:color="auto" w:fill="FFFFFF" w:themeFill="background1"/>
          </w:tcPr>
          <w:p w14:paraId="4BBE0166" w14:textId="77777777" w:rsidR="00885F59" w:rsidRDefault="00885F59" w:rsidP="00885F59">
            <w:r>
              <w:rPr>
                <w:rStyle w:val="iBAAGStandardTextBoldChar"/>
              </w:rPr>
              <w:lastRenderedPageBreak/>
              <w:t>30%</w:t>
            </w:r>
            <w:r w:rsidRPr="00DE556B">
              <w:t xml:space="preserve"> </w:t>
            </w:r>
            <w:r w:rsidRPr="00DE556B">
              <w:rPr>
                <w:rStyle w:val="iBAAGStandardTextChar"/>
              </w:rPr>
              <w:t>co-insurance, after you pay the deductible.</w:t>
            </w:r>
          </w:p>
          <w:p w14:paraId="7B6B9B7A" w14:textId="77777777" w:rsidR="00A757C1" w:rsidRPr="00DE556B" w:rsidRDefault="00A757C1" w:rsidP="00A757C1">
            <w:pPr>
              <w:pStyle w:val="iBAAGStandardText"/>
            </w:pPr>
          </w:p>
          <w:p w14:paraId="55729750" w14:textId="77777777" w:rsidR="00A757C1" w:rsidRPr="00DE556B" w:rsidRDefault="00A757C1" w:rsidP="00A757C1">
            <w:pPr>
              <w:pStyle w:val="iBAAGStandardTextBold"/>
            </w:pPr>
            <w:r w:rsidRPr="00DE556B">
              <w:t>Is prior authorization needed?</w:t>
            </w:r>
          </w:p>
          <w:p w14:paraId="628CED02" w14:textId="77777777" w:rsidR="00CC7FB7" w:rsidRPr="00DE556B" w:rsidRDefault="00A757C1" w:rsidP="00D02F56">
            <w:pPr>
              <w:pStyle w:val="iBAAGStandardText"/>
            </w:pPr>
            <w:r w:rsidRPr="00DE556B">
              <w:t>No</w:t>
            </w:r>
          </w:p>
          <w:p w14:paraId="6C79D3A8" w14:textId="514F195D" w:rsidR="00D02F56" w:rsidRPr="00DE556B" w:rsidRDefault="00D02F56" w:rsidP="00D02F56">
            <w:pPr>
              <w:pStyle w:val="iBAAGStandardText"/>
              <w:rPr>
                <w:rStyle w:val="InstructionalTextChar"/>
              </w:rPr>
            </w:pPr>
          </w:p>
        </w:tc>
        <w:tc>
          <w:tcPr>
            <w:tcW w:w="2491" w:type="dxa"/>
            <w:shd w:val="clear" w:color="auto" w:fill="FFFFFF" w:themeFill="background1"/>
          </w:tcPr>
          <w:p w14:paraId="4C7A8A13" w14:textId="4104D04E" w:rsidR="00885F59" w:rsidRDefault="00885F59" w:rsidP="00885F59">
            <w:r>
              <w:rPr>
                <w:rStyle w:val="iBAAGStandardTextBoldChar"/>
              </w:rPr>
              <w:t>20%</w:t>
            </w:r>
            <w:r w:rsidRPr="00DE556B">
              <w:t xml:space="preserve"> </w:t>
            </w:r>
            <w:r w:rsidRPr="00DE556B">
              <w:rPr>
                <w:rStyle w:val="iBAAGStandardTextChar"/>
              </w:rPr>
              <w:t>co-insurance, after you pay the deductible.</w:t>
            </w:r>
          </w:p>
          <w:p w14:paraId="587181EF" w14:textId="77777777" w:rsidR="00CC7FB7" w:rsidRPr="00DE556B" w:rsidRDefault="00CC7FB7" w:rsidP="006A6DDF">
            <w:pPr>
              <w:pStyle w:val="iBAAGStandardText"/>
            </w:pPr>
          </w:p>
          <w:p w14:paraId="587181F0" w14:textId="77777777" w:rsidR="00CC7FB7" w:rsidRPr="00DE556B" w:rsidRDefault="00CC7FB7" w:rsidP="006A6DDF">
            <w:pPr>
              <w:pStyle w:val="iBAAGStandardTextBold"/>
            </w:pPr>
            <w:r w:rsidRPr="00DE556B">
              <w:t>Is prior authorization needed?</w:t>
            </w:r>
          </w:p>
          <w:p w14:paraId="587181F1" w14:textId="77777777" w:rsidR="00CC7FB7" w:rsidRPr="00DE556B" w:rsidRDefault="00CC7FB7" w:rsidP="006A6DDF">
            <w:pPr>
              <w:pStyle w:val="iBAAGStandardText"/>
            </w:pPr>
            <w:r w:rsidRPr="00DE556B">
              <w:t xml:space="preserve">Yes, your doctor must get authorization for: </w:t>
            </w:r>
          </w:p>
          <w:p w14:paraId="24F7F34A" w14:textId="77777777" w:rsidR="002969D9" w:rsidRPr="00DE556B" w:rsidRDefault="002969D9" w:rsidP="002969D9">
            <w:pPr>
              <w:pStyle w:val="iBAAGLevel1Bullets"/>
            </w:pPr>
            <w:r w:rsidRPr="00DE556B">
              <w:t>Before a scheduled admission</w:t>
            </w:r>
          </w:p>
          <w:p w14:paraId="573D33D3" w14:textId="77777777" w:rsidR="002969D9" w:rsidRPr="00DE556B" w:rsidRDefault="002969D9" w:rsidP="002969D9">
            <w:pPr>
              <w:pStyle w:val="iBAAGLevel1Bullets"/>
            </w:pPr>
            <w:r w:rsidRPr="00DE556B">
              <w:t>As soon as possible for non-scheduled admission (including emergency)</w:t>
            </w:r>
          </w:p>
          <w:p w14:paraId="587181F5" w14:textId="77777777" w:rsidR="00CC7FB7" w:rsidRPr="00DE556B" w:rsidRDefault="00CC7FB7" w:rsidP="006A6DDF">
            <w:pPr>
              <w:pStyle w:val="iBAAGStandardText"/>
            </w:pPr>
          </w:p>
          <w:p w14:paraId="587181F6" w14:textId="77777777" w:rsidR="00CC7FB7" w:rsidRPr="00DE556B" w:rsidRDefault="00CC7FB7" w:rsidP="006A6DDF">
            <w:pPr>
              <w:pStyle w:val="iBAAGStandardText"/>
            </w:pPr>
          </w:p>
          <w:p w14:paraId="587181F7" w14:textId="77777777" w:rsidR="00CC7FB7" w:rsidRPr="00DE556B" w:rsidRDefault="00CC7FB7" w:rsidP="006A6DDF">
            <w:pPr>
              <w:pStyle w:val="iBAAGStandardText"/>
            </w:pPr>
          </w:p>
          <w:p w14:paraId="587181F8" w14:textId="77777777" w:rsidR="00CC7FB7" w:rsidRPr="00DE556B" w:rsidRDefault="00CC7FB7" w:rsidP="006A6DDF">
            <w:pPr>
              <w:pStyle w:val="iBAAGStandardText"/>
            </w:pPr>
          </w:p>
        </w:tc>
        <w:tc>
          <w:tcPr>
            <w:tcW w:w="2491" w:type="dxa"/>
            <w:shd w:val="clear" w:color="auto" w:fill="FFFFFF" w:themeFill="background1"/>
          </w:tcPr>
          <w:p w14:paraId="587181F9" w14:textId="4E0A73E8" w:rsidR="00CC7FB7" w:rsidRPr="00DE556B" w:rsidRDefault="00BB34DE" w:rsidP="006A6DDF">
            <w:pPr>
              <w:pStyle w:val="iBAAGStandardText"/>
            </w:pPr>
            <w:r>
              <w:rPr>
                <w:rStyle w:val="iBAAGStandardTextBoldChar"/>
              </w:rPr>
              <w:lastRenderedPageBreak/>
              <w:t>50%</w:t>
            </w:r>
            <w:r w:rsidR="00CC7FB7" w:rsidRPr="00DE556B">
              <w:t xml:space="preserve"> co-insurance, after you pay the deductible </w:t>
            </w:r>
          </w:p>
          <w:p w14:paraId="587181FA" w14:textId="77777777" w:rsidR="00CC7FB7" w:rsidRPr="00DE556B" w:rsidRDefault="00CC7FB7" w:rsidP="006A6DDF">
            <w:pPr>
              <w:pStyle w:val="iBAAGStandardText"/>
            </w:pPr>
          </w:p>
          <w:p w14:paraId="587181FB" w14:textId="77777777" w:rsidR="00CC7FB7" w:rsidRPr="00DE556B" w:rsidRDefault="00CC7FB7" w:rsidP="006A6DDF">
            <w:pPr>
              <w:pStyle w:val="iBAAGStandardTextBold"/>
            </w:pPr>
            <w:r w:rsidRPr="00DE556B">
              <w:t>Is prior authorization needed?</w:t>
            </w:r>
          </w:p>
          <w:p w14:paraId="587181FC" w14:textId="77777777" w:rsidR="00CC7FB7" w:rsidRPr="00DE556B" w:rsidRDefault="00CC7FB7" w:rsidP="006A6DDF">
            <w:pPr>
              <w:pStyle w:val="iBAAGStandardText"/>
            </w:pPr>
            <w:r w:rsidRPr="00DE556B">
              <w:t>Yes</w:t>
            </w:r>
          </w:p>
          <w:p w14:paraId="587181FD" w14:textId="77777777" w:rsidR="00CC7FB7" w:rsidRPr="00DE556B" w:rsidRDefault="00CC7FB7" w:rsidP="006A6DDF">
            <w:pPr>
              <w:pStyle w:val="iBAAGStandardText"/>
            </w:pPr>
            <w:r w:rsidRPr="00DE556B">
              <w:tab/>
            </w:r>
          </w:p>
          <w:p w14:paraId="587181FE" w14:textId="77777777" w:rsidR="00CC7FB7" w:rsidRPr="00DE556B" w:rsidRDefault="00CC7FB7" w:rsidP="006A6DDF">
            <w:pPr>
              <w:pStyle w:val="iBAAGStandardTextBold"/>
            </w:pPr>
            <w:r w:rsidRPr="00DE556B">
              <w:t>Prior authorization is:</w:t>
            </w:r>
          </w:p>
          <w:p w14:paraId="587181FF"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200" w14:textId="77777777" w:rsidR="00CC7FB7" w:rsidRPr="00DE556B" w:rsidRDefault="00CC7FB7" w:rsidP="006A6DDF">
            <w:pPr>
              <w:pStyle w:val="iBAAGStandardText"/>
            </w:pPr>
          </w:p>
          <w:p w14:paraId="58718201" w14:textId="77777777" w:rsidR="00CC7FB7" w:rsidRPr="00DE556B" w:rsidRDefault="00CC7FB7" w:rsidP="006A6DDF">
            <w:pPr>
              <w:pStyle w:val="iBAAGStandardTextBold"/>
            </w:pPr>
            <w:r w:rsidRPr="00DE556B">
              <w:lastRenderedPageBreak/>
              <w:t xml:space="preserve">When do I need to call? </w:t>
            </w:r>
          </w:p>
          <w:p w14:paraId="58718202" w14:textId="77777777" w:rsidR="00CC7FB7" w:rsidRPr="00DE556B" w:rsidRDefault="00CC7FB7" w:rsidP="006A6DDF">
            <w:pPr>
              <w:pStyle w:val="iBAAGLevel1Bullets"/>
            </w:pPr>
            <w:r w:rsidRPr="00DE556B">
              <w:t>Before a scheduled admission</w:t>
            </w:r>
          </w:p>
          <w:p w14:paraId="58718203" w14:textId="77777777" w:rsidR="00CC7FB7" w:rsidRPr="00DE556B" w:rsidRDefault="00CC7FB7" w:rsidP="006A6DDF">
            <w:pPr>
              <w:pStyle w:val="iBAAGLevel1Bullets"/>
            </w:pPr>
            <w:r w:rsidRPr="00DE556B">
              <w:t>As soon as possible for non-scheduled admission (including emergency)</w:t>
            </w:r>
          </w:p>
          <w:p w14:paraId="58718204" w14:textId="77777777" w:rsidR="00CC7FB7" w:rsidRPr="00DE556B" w:rsidRDefault="00CC7FB7" w:rsidP="006A6DDF">
            <w:pPr>
              <w:pStyle w:val="iBAAGStandardText"/>
            </w:pPr>
          </w:p>
          <w:p w14:paraId="58718205" w14:textId="77777777" w:rsidR="00CC7FB7" w:rsidRPr="00DE556B" w:rsidRDefault="00CC7FB7" w:rsidP="006A6DDF">
            <w:pPr>
              <w:pStyle w:val="iBAAGStandardTextBold"/>
            </w:pPr>
            <w:r w:rsidRPr="00DE556B">
              <w:t xml:space="preserve">If you don’t get prior authorization, you pay: </w:t>
            </w:r>
          </w:p>
          <w:p w14:paraId="58718206" w14:textId="020D6340" w:rsidR="00CC7FB7" w:rsidRPr="00DE556B" w:rsidRDefault="00C6660B" w:rsidP="006A6DDF">
            <w:pPr>
              <w:pStyle w:val="iBAAGStandardText"/>
            </w:pPr>
            <w:r>
              <w:rPr>
                <w:rStyle w:val="iBAAGStandardTextBoldChar"/>
              </w:rPr>
              <w:t>50%</w:t>
            </w:r>
            <w:r w:rsidR="00CC7FB7" w:rsidRPr="00DE556B">
              <w:rPr>
                <w:rStyle w:val="iBAAGStandardTextBoldChar"/>
              </w:rPr>
              <w:t xml:space="preserve"> </w:t>
            </w:r>
            <w:r w:rsidR="00CC7FB7" w:rsidRPr="00DE556B">
              <w:t>co-insurance</w:t>
            </w:r>
          </w:p>
          <w:p w14:paraId="58718207" w14:textId="77777777" w:rsidR="00CC7FB7" w:rsidRPr="00DE556B" w:rsidRDefault="00CC7FB7" w:rsidP="006A6DDF">
            <w:pPr>
              <w:pStyle w:val="iBAAGStandardText"/>
            </w:pPr>
          </w:p>
        </w:tc>
        <w:tc>
          <w:tcPr>
            <w:tcW w:w="2491" w:type="dxa"/>
            <w:shd w:val="clear" w:color="auto" w:fill="FFFFFF" w:themeFill="background1"/>
          </w:tcPr>
          <w:p w14:paraId="58718208" w14:textId="77777777" w:rsidR="00CC7FB7" w:rsidRPr="00DE556B" w:rsidRDefault="00CC7FB7" w:rsidP="006A6DDF">
            <w:pPr>
              <w:pStyle w:val="iBAAGStandardText"/>
            </w:pPr>
            <w:r w:rsidRPr="00DE556B">
              <w:lastRenderedPageBreak/>
              <w:t>No coverage for:</w:t>
            </w:r>
          </w:p>
          <w:p w14:paraId="58718209" w14:textId="77777777" w:rsidR="00CC7FB7" w:rsidRPr="00DE556B" w:rsidRDefault="00CC7FB7" w:rsidP="006A6DDF">
            <w:pPr>
              <w:pStyle w:val="iBAAGLevel1Bullets"/>
            </w:pPr>
            <w:r w:rsidRPr="00DE556B">
              <w:t>Any treatments or other specialized services that are considered Experimental, Investigational or Unproven Services.</w:t>
            </w:r>
          </w:p>
          <w:p w14:paraId="5871820A" w14:textId="77777777" w:rsidR="00CC7FB7" w:rsidRPr="00DE556B" w:rsidRDefault="00CC7FB7" w:rsidP="006A6DDF">
            <w:pPr>
              <w:pStyle w:val="iBAAGLevel1Bullets"/>
            </w:pPr>
            <w:r w:rsidRPr="00DE556B">
              <w:t xml:space="preserve">Tuition for school-based programs </w:t>
            </w:r>
          </w:p>
          <w:p w14:paraId="5871820E" w14:textId="77777777" w:rsidR="00CC7FB7" w:rsidRPr="00DE556B" w:rsidRDefault="00CC7FB7" w:rsidP="00583D07">
            <w:pPr>
              <w:pStyle w:val="iBAAGLevel1Bullets"/>
              <w:numPr>
                <w:ilvl w:val="0"/>
                <w:numId w:val="0"/>
              </w:numPr>
              <w:ind w:left="450"/>
            </w:pPr>
          </w:p>
        </w:tc>
      </w:tr>
      <w:tr w:rsidR="00560EC6" w:rsidRPr="00DE556B" w14:paraId="58718216"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10"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3226773" w14:textId="77777777" w:rsidR="00560EC6" w:rsidRPr="00DE556B" w:rsidRDefault="00560EC6" w:rsidP="00C43036">
            <w:pPr>
              <w:pStyle w:val="iBAAGTableHeader"/>
            </w:pPr>
            <w:r w:rsidRPr="00DE556B">
              <w:t>Your cost if you use</w:t>
            </w:r>
          </w:p>
          <w:p w14:paraId="28AE9A66" w14:textId="19E77E99"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10203E3" w14:textId="77777777" w:rsidR="00560EC6" w:rsidRPr="00DE556B" w:rsidRDefault="00560EC6" w:rsidP="00C43036">
            <w:pPr>
              <w:pStyle w:val="iBAAGTableHeader"/>
            </w:pPr>
            <w:r w:rsidRPr="00DE556B">
              <w:t>Your cost if you use</w:t>
            </w:r>
          </w:p>
          <w:p w14:paraId="58718212" w14:textId="455BB936"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BD0C45" w14:textId="77777777" w:rsidR="00560EC6" w:rsidRPr="00DE556B" w:rsidRDefault="00560EC6" w:rsidP="00C43036">
            <w:pPr>
              <w:pStyle w:val="iBAAGTableHeader"/>
            </w:pPr>
            <w:r w:rsidRPr="00DE556B">
              <w:t>Your cost if you use U.S.</w:t>
            </w:r>
          </w:p>
          <w:p w14:paraId="58718214" w14:textId="0C8C7FB9"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15" w14:textId="77777777" w:rsidR="00560EC6" w:rsidRPr="00DE556B" w:rsidRDefault="00560EC6" w:rsidP="006A6DDF">
            <w:pPr>
              <w:pStyle w:val="iBAAGTableHeader"/>
            </w:pPr>
            <w:r w:rsidRPr="00DE556B">
              <w:t>Limits &amp; Exceptions</w:t>
            </w:r>
          </w:p>
        </w:tc>
      </w:tr>
      <w:tr w:rsidR="00CC7FB7" w:rsidRPr="00DE556B" w14:paraId="5871824D" w14:textId="77777777" w:rsidTr="002309E3">
        <w:tblPrEx>
          <w:shd w:val="clear" w:color="auto" w:fill="auto"/>
        </w:tblPrEx>
        <w:trPr>
          <w:gridAfter w:val="1"/>
          <w:wAfter w:w="26" w:type="dxa"/>
        </w:trPr>
        <w:tc>
          <w:tcPr>
            <w:tcW w:w="3517" w:type="dxa"/>
            <w:shd w:val="clear" w:color="auto" w:fill="FFFFFF" w:themeFill="background1"/>
          </w:tcPr>
          <w:p w14:paraId="58718217" w14:textId="77777777" w:rsidR="00CC7FB7" w:rsidRPr="00DE556B" w:rsidRDefault="00CC7FB7" w:rsidP="00EA5C51">
            <w:pPr>
              <w:pStyle w:val="iBAAGSituationBoxName"/>
            </w:pPr>
            <w:bookmarkStart w:id="151" w:name="Autism_Spectrum_Disorder_Outpatient"/>
            <w:r w:rsidRPr="00DE556B">
              <w:t>Autism Spectrum Disorder Services - Outpatient</w:t>
            </w:r>
            <w:bookmarkEnd w:id="151"/>
          </w:p>
          <w:p w14:paraId="58718218" w14:textId="77777777" w:rsidR="00CC7FB7" w:rsidRPr="00DE556B" w:rsidRDefault="00CC7FB7" w:rsidP="006A6DDF">
            <w:pPr>
              <w:pStyle w:val="iBAAGStandardText"/>
            </w:pPr>
          </w:p>
          <w:p w14:paraId="58718219" w14:textId="77777777" w:rsidR="00CC7FB7" w:rsidRPr="00DE556B" w:rsidRDefault="00CC7FB7" w:rsidP="006A6DDF">
            <w:pPr>
              <w:pStyle w:val="iBAAGStandardText"/>
            </w:pPr>
            <w:r w:rsidRPr="00DE556B">
              <w:rPr>
                <w:rStyle w:val="iBAAGStandardTextBoldChar"/>
              </w:rPr>
              <w:t>What is autism spectrum disorder?</w:t>
            </w:r>
            <w:r w:rsidRPr="00DE556B">
              <w:t xml:space="preserve"> A general term for a group of complex disorders with similar symptoms. It is </w:t>
            </w:r>
            <w:r w:rsidRPr="00DE556B">
              <w:lastRenderedPageBreak/>
              <w:t xml:space="preserve">called a spectrum disorder because there are variations of how it affects an individual’s brain development. </w:t>
            </w:r>
          </w:p>
          <w:p w14:paraId="5871821A" w14:textId="77777777" w:rsidR="00CC7FB7" w:rsidRPr="00DE556B" w:rsidRDefault="00CC7FB7" w:rsidP="006A6DDF">
            <w:pPr>
              <w:pStyle w:val="iBAAGStandardText"/>
            </w:pPr>
          </w:p>
          <w:p w14:paraId="5871821B" w14:textId="77777777" w:rsidR="00CC7FB7" w:rsidRPr="00DE556B" w:rsidRDefault="00CC7FB7" w:rsidP="006A6DDF">
            <w:pPr>
              <w:pStyle w:val="iBAAGStandardText"/>
            </w:pPr>
            <w:r w:rsidRPr="00DE556B">
              <w:t>The spectrum may include:</w:t>
            </w:r>
          </w:p>
          <w:p w14:paraId="5871821C" w14:textId="77777777" w:rsidR="00CC7FB7" w:rsidRPr="00DE556B" w:rsidRDefault="00CC7FB7" w:rsidP="006A6DDF">
            <w:pPr>
              <w:pStyle w:val="iBAAGLevel1Bullets"/>
            </w:pPr>
            <w:r w:rsidRPr="00DE556B">
              <w:t xml:space="preserve">Autistic disorder </w:t>
            </w:r>
          </w:p>
          <w:p w14:paraId="5871821D" w14:textId="77777777" w:rsidR="00CC7FB7" w:rsidRPr="00DE556B" w:rsidRDefault="00CC7FB7" w:rsidP="006A6DDF">
            <w:pPr>
              <w:pStyle w:val="iBAAGLevel1Bullets"/>
            </w:pPr>
            <w:r w:rsidRPr="00DE556B">
              <w:t>Asperger’s disorder</w:t>
            </w:r>
          </w:p>
          <w:p w14:paraId="5871821E" w14:textId="77777777" w:rsidR="00CC7FB7" w:rsidRPr="00DE556B" w:rsidRDefault="00CC7FB7" w:rsidP="006A6DDF">
            <w:pPr>
              <w:pStyle w:val="iBAAGLevel1Bullets"/>
            </w:pPr>
            <w:r w:rsidRPr="00DE556B">
              <w:t xml:space="preserve">Rett’s disorder </w:t>
            </w:r>
          </w:p>
          <w:p w14:paraId="5871821F" w14:textId="77777777" w:rsidR="00CC7FB7" w:rsidRPr="00DE556B" w:rsidRDefault="00CC7FB7" w:rsidP="006A6DDF">
            <w:pPr>
              <w:pStyle w:val="iBAAGLevel1Bullets"/>
            </w:pPr>
            <w:r w:rsidRPr="00DE556B">
              <w:t xml:space="preserve">Childhood disintegrative disorder </w:t>
            </w:r>
          </w:p>
          <w:p w14:paraId="58718220" w14:textId="77777777" w:rsidR="00CC7FB7" w:rsidRPr="00DE556B" w:rsidRDefault="00CC7FB7" w:rsidP="006A6DDF">
            <w:pPr>
              <w:pStyle w:val="iBAAGLevel1Bullets"/>
            </w:pPr>
            <w:r w:rsidRPr="00DE556B">
              <w:t xml:space="preserve">Pervasive developmental disorder not otherwise specified </w:t>
            </w:r>
          </w:p>
          <w:p w14:paraId="58718221" w14:textId="77777777" w:rsidR="00CC7FB7" w:rsidRPr="00DE556B" w:rsidRDefault="00CC7FB7" w:rsidP="006A6DDF">
            <w:pPr>
              <w:pStyle w:val="iBAAGStandardText"/>
            </w:pPr>
          </w:p>
          <w:p w14:paraId="58718222" w14:textId="77777777" w:rsidR="00CC7FB7" w:rsidRPr="00DE556B" w:rsidRDefault="00CC7FB7" w:rsidP="006A6DDF">
            <w:pPr>
              <w:pStyle w:val="iBAAGStandardText"/>
            </w:pPr>
            <w:r w:rsidRPr="00DE556B">
              <w:t>We cover: the screening, diagnosis, and treatment of autism spectrum disorder.</w:t>
            </w:r>
          </w:p>
          <w:p w14:paraId="004EA7AE" w14:textId="77777777" w:rsidR="005266EF" w:rsidRDefault="005266EF" w:rsidP="005266EF">
            <w:pPr>
              <w:pStyle w:val="iBAAGStandardText"/>
            </w:pPr>
          </w:p>
          <w:p w14:paraId="7EDF1F9A" w14:textId="5DA1291E" w:rsidR="00B21DF1" w:rsidRPr="00FA2BB5" w:rsidRDefault="00B21DF1" w:rsidP="00B21DF1">
            <w:pPr>
              <w:pStyle w:val="iBAAGStandardText"/>
            </w:pPr>
            <w:r w:rsidRPr="00FA2BB5">
              <w:t>We cover enhanced autism spectrum disorder services that focus on education and behavior intervention.</w:t>
            </w:r>
          </w:p>
          <w:p w14:paraId="2983D8E1" w14:textId="0AB35737" w:rsidR="005266EF" w:rsidRPr="001169AC" w:rsidRDefault="00B21DF1" w:rsidP="005266EF">
            <w:pPr>
              <w:pStyle w:val="iBAAGStandardText"/>
            </w:pPr>
            <w:r w:rsidRPr="00FA2BB5">
              <w:t>For example: communication and learning skills and social interaction</w:t>
            </w:r>
          </w:p>
          <w:p w14:paraId="58718225" w14:textId="77777777" w:rsidR="00CC7FB7" w:rsidRPr="00DE556B" w:rsidRDefault="00CC7FB7" w:rsidP="006A6DDF">
            <w:pPr>
              <w:pStyle w:val="iBAAGStandardText"/>
            </w:pPr>
          </w:p>
          <w:p w14:paraId="58718226" w14:textId="77777777" w:rsidR="00CC7FB7" w:rsidRPr="00DE556B" w:rsidRDefault="00CC7FB7" w:rsidP="006A6DDF">
            <w:pPr>
              <w:pStyle w:val="iBAAGStandardTextBold"/>
            </w:pPr>
            <w:r w:rsidRPr="00DE556B">
              <w:t xml:space="preserve">Want more information? </w:t>
            </w:r>
          </w:p>
          <w:p w14:paraId="58718227" w14:textId="77777777" w:rsidR="00CC7FB7" w:rsidRPr="00DE556B" w:rsidRDefault="00CC7FB7" w:rsidP="006A6DDF">
            <w:pPr>
              <w:pStyle w:val="iBAAGStandardText"/>
            </w:pPr>
            <w:r w:rsidRPr="00DE556B">
              <w:lastRenderedPageBreak/>
              <w:t xml:space="preserve">View the </w:t>
            </w:r>
            <w:hyperlink r:id="rId111" w:history="1">
              <w:r w:rsidRPr="00DE556B">
                <w:rPr>
                  <w:rStyle w:val="Hyperlinks"/>
                </w:rPr>
                <w:t>glossary</w:t>
              </w:r>
            </w:hyperlink>
            <w:r w:rsidRPr="00DE556B">
              <w:t xml:space="preserve"> for definitions.</w:t>
            </w:r>
          </w:p>
          <w:p w14:paraId="58718228" w14:textId="77777777" w:rsidR="00CC7FB7" w:rsidRPr="00DE556B" w:rsidRDefault="00CC7FB7" w:rsidP="006A6DDF"/>
        </w:tc>
        <w:tc>
          <w:tcPr>
            <w:tcW w:w="2491" w:type="dxa"/>
            <w:shd w:val="clear" w:color="auto" w:fill="FFFFFF" w:themeFill="background1"/>
          </w:tcPr>
          <w:p w14:paraId="7BF12BBC" w14:textId="77777777" w:rsidR="00885F59" w:rsidRDefault="00885F59" w:rsidP="00885F59">
            <w:r>
              <w:rPr>
                <w:rStyle w:val="iBAAGStandardTextBoldChar"/>
              </w:rPr>
              <w:lastRenderedPageBreak/>
              <w:t>30%</w:t>
            </w:r>
            <w:r w:rsidRPr="00DE556B">
              <w:t xml:space="preserve"> </w:t>
            </w:r>
            <w:r w:rsidRPr="00DE556B">
              <w:rPr>
                <w:rStyle w:val="iBAAGStandardTextChar"/>
              </w:rPr>
              <w:t>co-insurance, after you pay the deductible.</w:t>
            </w:r>
          </w:p>
          <w:p w14:paraId="0EC77E79" w14:textId="77777777" w:rsidR="00C0478E" w:rsidRPr="00DE556B" w:rsidRDefault="00C0478E" w:rsidP="00C0478E">
            <w:pPr>
              <w:pStyle w:val="iBAAGStandardText"/>
            </w:pPr>
          </w:p>
          <w:p w14:paraId="37106B67" w14:textId="77777777" w:rsidR="00C0478E" w:rsidRPr="00DE556B" w:rsidRDefault="00C0478E" w:rsidP="00C0478E">
            <w:pPr>
              <w:pStyle w:val="iBAAGStandardTextBold"/>
            </w:pPr>
            <w:r w:rsidRPr="00DE556B">
              <w:t>Is prior authorization needed?</w:t>
            </w:r>
          </w:p>
          <w:p w14:paraId="5C56F3BD" w14:textId="47F6BBA8" w:rsidR="00CC7FB7" w:rsidRPr="00DE556B" w:rsidRDefault="00C0478E" w:rsidP="00D02F56">
            <w:pPr>
              <w:rPr>
                <w:rStyle w:val="iBAAGStandardTextBoldChar"/>
              </w:rPr>
            </w:pPr>
            <w:r w:rsidRPr="00DE556B">
              <w:t>No</w:t>
            </w:r>
          </w:p>
        </w:tc>
        <w:tc>
          <w:tcPr>
            <w:tcW w:w="2491" w:type="dxa"/>
            <w:shd w:val="clear" w:color="auto" w:fill="FFFFFF" w:themeFill="background1"/>
          </w:tcPr>
          <w:p w14:paraId="2D25497E" w14:textId="0B1287AF" w:rsidR="002969D9" w:rsidRPr="002309E3" w:rsidRDefault="002969D9" w:rsidP="002969D9">
            <w:r w:rsidRPr="002309E3">
              <w:rPr>
                <w:rStyle w:val="iBAAGStandardTextBoldChar"/>
              </w:rPr>
              <w:t>$</w:t>
            </w:r>
            <w:r w:rsidR="00885F59" w:rsidRPr="002309E3">
              <w:rPr>
                <w:rStyle w:val="iBAAGStandardTextBoldChar"/>
              </w:rPr>
              <w:t>30</w:t>
            </w:r>
            <w:r w:rsidRPr="002309E3">
              <w:t xml:space="preserve"> co-pay per visit.</w:t>
            </w:r>
            <w:r w:rsidR="00885F59" w:rsidRPr="002309E3">
              <w:t xml:space="preserve"> </w:t>
            </w:r>
            <w:r w:rsidRPr="002309E3">
              <w:t>The annual deductible does not apply.</w:t>
            </w:r>
          </w:p>
          <w:p w14:paraId="5871822B" w14:textId="77777777" w:rsidR="00CC7FB7" w:rsidRPr="002309E3" w:rsidRDefault="00CC7FB7" w:rsidP="006A6DDF"/>
          <w:p w14:paraId="5871822C" w14:textId="77777777" w:rsidR="00CC7FB7" w:rsidRPr="002309E3" w:rsidRDefault="00CC7FB7" w:rsidP="006A6DDF">
            <w:pPr>
              <w:pStyle w:val="iBAAGStandardTextBold"/>
            </w:pPr>
            <w:r w:rsidRPr="002309E3">
              <w:t>Is prior authorization needed?</w:t>
            </w:r>
          </w:p>
          <w:p w14:paraId="5871822D" w14:textId="77777777" w:rsidR="00CC7FB7" w:rsidRPr="002309E3" w:rsidRDefault="00CC7FB7" w:rsidP="006A6DDF">
            <w:r w:rsidRPr="002309E3">
              <w:lastRenderedPageBreak/>
              <w:t>Yes, your doctor must get authorization for:</w:t>
            </w:r>
          </w:p>
          <w:p w14:paraId="7504B90E" w14:textId="77777777" w:rsidR="002969D9" w:rsidRPr="002C07BC" w:rsidRDefault="002969D9" w:rsidP="002969D9">
            <w:pPr>
              <w:pStyle w:val="iBAAGLevel1Bullets"/>
              <w:rPr>
                <w:color w:val="auto"/>
              </w:rPr>
            </w:pPr>
            <w:r w:rsidRPr="002C07BC">
              <w:rPr>
                <w:color w:val="auto"/>
              </w:rPr>
              <w:t>Partial hospitalization/</w:t>
            </w:r>
          </w:p>
          <w:p w14:paraId="513C3ABB" w14:textId="77777777" w:rsidR="002969D9" w:rsidRPr="002C07BC" w:rsidRDefault="002969D9" w:rsidP="002969D9">
            <w:pPr>
              <w:pStyle w:val="iBAAGLevel1Bullets"/>
              <w:numPr>
                <w:ilvl w:val="0"/>
                <w:numId w:val="0"/>
              </w:numPr>
              <w:ind w:left="450"/>
              <w:rPr>
                <w:color w:val="auto"/>
              </w:rPr>
            </w:pPr>
            <w:r w:rsidRPr="002C07BC">
              <w:rPr>
                <w:color w:val="auto"/>
              </w:rPr>
              <w:t xml:space="preserve">day treatment </w:t>
            </w:r>
          </w:p>
          <w:p w14:paraId="5871822E" w14:textId="77777777" w:rsidR="00CC7FB7" w:rsidRPr="002C07BC" w:rsidRDefault="00CC7FB7" w:rsidP="006A6DDF">
            <w:pPr>
              <w:pStyle w:val="iBAAGLevel1Bullets"/>
              <w:rPr>
                <w:color w:val="auto"/>
              </w:rPr>
            </w:pPr>
            <w:r w:rsidRPr="002C07BC">
              <w:rPr>
                <w:color w:val="auto"/>
              </w:rPr>
              <w:t>Intensive Treatment programs</w:t>
            </w:r>
          </w:p>
          <w:p w14:paraId="5871822F" w14:textId="77777777" w:rsidR="00CC7FB7" w:rsidRPr="002C07BC" w:rsidRDefault="00CC7FB7" w:rsidP="006A6DDF">
            <w:pPr>
              <w:pStyle w:val="iBAAGLevel1Bullets"/>
              <w:rPr>
                <w:color w:val="auto"/>
              </w:rPr>
            </w:pPr>
            <w:r w:rsidRPr="002C07BC">
              <w:rPr>
                <w:color w:val="auto"/>
              </w:rPr>
              <w:t>ECT (electro-convulsive treatment);</w:t>
            </w:r>
          </w:p>
          <w:p w14:paraId="58718230" w14:textId="77777777" w:rsidR="00CC7FB7" w:rsidRPr="002C07BC" w:rsidRDefault="00CC7FB7" w:rsidP="006A6DDF">
            <w:pPr>
              <w:pStyle w:val="iBAAGLevel1Bullets"/>
              <w:rPr>
                <w:color w:val="auto"/>
              </w:rPr>
            </w:pPr>
            <w:r w:rsidRPr="002C07BC">
              <w:rPr>
                <w:color w:val="auto"/>
              </w:rPr>
              <w:t xml:space="preserve">psychological testing; </w:t>
            </w:r>
          </w:p>
          <w:p w14:paraId="1E2366E8" w14:textId="77777777" w:rsidR="002309E3" w:rsidRPr="002C07BC" w:rsidRDefault="002309E3" w:rsidP="002309E3">
            <w:pPr>
              <w:pStyle w:val="MandateLevel1Bullets"/>
              <w:rPr>
                <w:color w:val="auto"/>
              </w:rPr>
            </w:pPr>
            <w:r w:rsidRPr="002C07BC">
              <w:rPr>
                <w:color w:val="auto"/>
              </w:rPr>
              <w:t>Intensive behavioral therapy including Applied behavioral analysis (ABA)</w:t>
            </w:r>
          </w:p>
          <w:p w14:paraId="58718232" w14:textId="77777777" w:rsidR="00CC7FB7" w:rsidRPr="002309E3" w:rsidRDefault="00CC7FB7" w:rsidP="006A6DDF"/>
          <w:p w14:paraId="58718233" w14:textId="77777777" w:rsidR="00CC7FB7" w:rsidRPr="002C07BC" w:rsidRDefault="00CC7FB7" w:rsidP="00134965">
            <w:pPr>
              <w:pStyle w:val="iBAAGStandardText"/>
              <w:rPr>
                <w:color w:val="auto"/>
              </w:rPr>
            </w:pPr>
          </w:p>
        </w:tc>
        <w:tc>
          <w:tcPr>
            <w:tcW w:w="2491" w:type="dxa"/>
            <w:shd w:val="clear" w:color="auto" w:fill="FFFFFF" w:themeFill="background1"/>
          </w:tcPr>
          <w:p w14:paraId="6707ADA9" w14:textId="1354D22A" w:rsidR="002969D9" w:rsidRPr="002C07BC" w:rsidRDefault="00BB34DE">
            <w:pPr>
              <w:pStyle w:val="iBAAGStandardText"/>
              <w:rPr>
                <w:color w:val="auto"/>
              </w:rPr>
            </w:pPr>
            <w:r w:rsidRPr="002C07BC">
              <w:rPr>
                <w:rStyle w:val="iBAAGStandardTextBoldChar"/>
                <w:color w:val="auto"/>
              </w:rPr>
              <w:lastRenderedPageBreak/>
              <w:t>50%</w:t>
            </w:r>
            <w:r w:rsidR="002969D9" w:rsidRPr="002C07BC">
              <w:rPr>
                <w:color w:val="auto"/>
              </w:rPr>
              <w:t xml:space="preserve"> co-insurance, after you pay the deductible.</w:t>
            </w:r>
          </w:p>
          <w:p w14:paraId="58718235" w14:textId="77777777" w:rsidR="00CC7FB7" w:rsidRPr="002C07BC" w:rsidRDefault="00CC7FB7" w:rsidP="006A6DDF">
            <w:pPr>
              <w:pStyle w:val="iBAAGStandardText"/>
              <w:rPr>
                <w:color w:val="auto"/>
              </w:rPr>
            </w:pPr>
          </w:p>
          <w:p w14:paraId="58718236" w14:textId="77777777" w:rsidR="00CC7FB7" w:rsidRPr="002309E3" w:rsidRDefault="00CC7FB7" w:rsidP="006A6DDF">
            <w:pPr>
              <w:pStyle w:val="iBAAGStandardTextBold"/>
            </w:pPr>
            <w:r w:rsidRPr="002309E3">
              <w:t>Is prior authorization needed?</w:t>
            </w:r>
          </w:p>
          <w:p w14:paraId="58718237" w14:textId="77777777" w:rsidR="00CC7FB7" w:rsidRPr="002C07BC" w:rsidRDefault="00CC7FB7" w:rsidP="006A6DDF">
            <w:pPr>
              <w:pStyle w:val="iBAAGStandardText"/>
              <w:rPr>
                <w:color w:val="auto"/>
              </w:rPr>
            </w:pPr>
            <w:r w:rsidRPr="002C07BC">
              <w:rPr>
                <w:color w:val="auto"/>
              </w:rPr>
              <w:t>Yes</w:t>
            </w:r>
          </w:p>
          <w:p w14:paraId="58718238" w14:textId="77777777" w:rsidR="00CC7FB7" w:rsidRPr="002C07BC" w:rsidRDefault="00CC7FB7" w:rsidP="006A6DDF">
            <w:pPr>
              <w:pStyle w:val="iBAAGStandardText"/>
              <w:rPr>
                <w:color w:val="auto"/>
              </w:rPr>
            </w:pPr>
          </w:p>
          <w:p w14:paraId="58718239" w14:textId="77777777" w:rsidR="00CC7FB7" w:rsidRPr="002309E3" w:rsidRDefault="00CC7FB7" w:rsidP="006A6DDF">
            <w:pPr>
              <w:pStyle w:val="iBAAGStandardTextBold"/>
            </w:pPr>
            <w:r w:rsidRPr="002309E3">
              <w:t>Prior authorization is:</w:t>
            </w:r>
          </w:p>
          <w:p w14:paraId="5871823A" w14:textId="77777777" w:rsidR="00CC7FB7" w:rsidRPr="002C07BC" w:rsidRDefault="00CC7FB7" w:rsidP="006A6DDF">
            <w:pPr>
              <w:pStyle w:val="iBAAGStandardText"/>
              <w:rPr>
                <w:color w:val="auto"/>
              </w:rPr>
            </w:pPr>
            <w:r w:rsidRPr="002C07BC">
              <w:rPr>
                <w:color w:val="auto"/>
              </w:rPr>
              <w:t xml:space="preserve">Getting </w:t>
            </w:r>
            <w:r w:rsidRPr="002C07BC">
              <w:rPr>
                <w:color w:val="auto"/>
                <w:u w:val="single"/>
              </w:rPr>
              <w:t>approval</w:t>
            </w:r>
            <w:r w:rsidRPr="002C07BC">
              <w:rPr>
                <w:color w:val="auto"/>
              </w:rPr>
              <w:t xml:space="preserve"> by calling the number listed on your health plan ID card before you can get medicine or services.</w:t>
            </w:r>
          </w:p>
          <w:p w14:paraId="5871823B" w14:textId="77777777" w:rsidR="00CC7FB7" w:rsidRPr="002C07BC" w:rsidRDefault="00CC7FB7" w:rsidP="006A6DDF">
            <w:pPr>
              <w:pStyle w:val="iBAAGStandardText"/>
              <w:rPr>
                <w:color w:val="auto"/>
              </w:rPr>
            </w:pPr>
          </w:p>
          <w:p w14:paraId="5871823C" w14:textId="77777777" w:rsidR="00CC7FB7" w:rsidRPr="002309E3" w:rsidRDefault="00CC7FB7" w:rsidP="006A6DDF">
            <w:pPr>
              <w:pStyle w:val="iBAAGStandardTextBold"/>
            </w:pPr>
            <w:r w:rsidRPr="002309E3">
              <w:t xml:space="preserve">When do I need to call? </w:t>
            </w:r>
          </w:p>
          <w:p w14:paraId="5871823D" w14:textId="77777777" w:rsidR="00CC7FB7" w:rsidRPr="002C07BC" w:rsidRDefault="00CC7FB7" w:rsidP="006A6DDF">
            <w:pPr>
              <w:pStyle w:val="iBAAGStandardText"/>
              <w:rPr>
                <w:color w:val="auto"/>
              </w:rPr>
            </w:pPr>
            <w:r w:rsidRPr="002C07BC">
              <w:rPr>
                <w:color w:val="auto"/>
              </w:rPr>
              <w:t>Before the following services are received:</w:t>
            </w:r>
          </w:p>
          <w:p w14:paraId="0EA60050" w14:textId="77777777" w:rsidR="002969D9" w:rsidRPr="002C07BC" w:rsidRDefault="002969D9" w:rsidP="002969D9">
            <w:pPr>
              <w:pStyle w:val="iBAAGLevel1Bullets"/>
              <w:rPr>
                <w:color w:val="auto"/>
              </w:rPr>
            </w:pPr>
            <w:r w:rsidRPr="002C07BC">
              <w:rPr>
                <w:color w:val="auto"/>
              </w:rPr>
              <w:t>Partial hospitalization/</w:t>
            </w:r>
          </w:p>
          <w:p w14:paraId="1166B184" w14:textId="77777777" w:rsidR="002969D9" w:rsidRPr="002C07BC" w:rsidRDefault="002969D9" w:rsidP="002969D9">
            <w:pPr>
              <w:pStyle w:val="iBAAGLevel1Bullets"/>
              <w:numPr>
                <w:ilvl w:val="0"/>
                <w:numId w:val="0"/>
              </w:numPr>
              <w:ind w:left="450"/>
              <w:rPr>
                <w:color w:val="auto"/>
              </w:rPr>
            </w:pPr>
            <w:r w:rsidRPr="002C07BC">
              <w:rPr>
                <w:color w:val="auto"/>
              </w:rPr>
              <w:t xml:space="preserve">day treatment </w:t>
            </w:r>
          </w:p>
          <w:p w14:paraId="480D5792" w14:textId="77777777" w:rsidR="00D619C3" w:rsidRPr="002C07BC" w:rsidRDefault="00D619C3" w:rsidP="00D619C3">
            <w:pPr>
              <w:pStyle w:val="iBAAGLevel1Bullets"/>
              <w:rPr>
                <w:color w:val="auto"/>
              </w:rPr>
            </w:pPr>
            <w:r w:rsidRPr="002C07BC">
              <w:rPr>
                <w:color w:val="auto"/>
              </w:rPr>
              <w:t>Intensive Treatment programs</w:t>
            </w:r>
          </w:p>
          <w:p w14:paraId="42E566BD" w14:textId="77777777" w:rsidR="00D619C3" w:rsidRPr="002C07BC" w:rsidRDefault="00D619C3" w:rsidP="00D619C3">
            <w:pPr>
              <w:pStyle w:val="iBAAGLevel1Bullets"/>
              <w:rPr>
                <w:color w:val="auto"/>
              </w:rPr>
            </w:pPr>
            <w:r w:rsidRPr="002C07BC">
              <w:rPr>
                <w:color w:val="auto"/>
              </w:rPr>
              <w:t>ECT (electro-convulsive treatment);</w:t>
            </w:r>
          </w:p>
          <w:p w14:paraId="75A338C6" w14:textId="77777777" w:rsidR="00D619C3" w:rsidRPr="002C07BC" w:rsidRDefault="00D619C3" w:rsidP="00D619C3">
            <w:pPr>
              <w:pStyle w:val="iBAAGLevel1Bullets"/>
              <w:rPr>
                <w:color w:val="auto"/>
              </w:rPr>
            </w:pPr>
            <w:r w:rsidRPr="002C07BC">
              <w:rPr>
                <w:color w:val="auto"/>
              </w:rPr>
              <w:t xml:space="preserve">psychological testing; </w:t>
            </w:r>
          </w:p>
          <w:p w14:paraId="11C5F526" w14:textId="77777777" w:rsidR="00D619C3" w:rsidRPr="002C07BC" w:rsidRDefault="00D619C3" w:rsidP="00D619C3">
            <w:pPr>
              <w:pStyle w:val="iBAAGLevel1Bullets"/>
              <w:rPr>
                <w:color w:val="auto"/>
              </w:rPr>
            </w:pPr>
            <w:r w:rsidRPr="002C07BC">
              <w:rPr>
                <w:color w:val="auto"/>
              </w:rPr>
              <w:t xml:space="preserve">extended visits beyond 45 - 50 minutes </w:t>
            </w:r>
          </w:p>
          <w:p w14:paraId="1C17F753" w14:textId="77777777" w:rsidR="002309E3" w:rsidRPr="002C07BC" w:rsidRDefault="002309E3" w:rsidP="002309E3">
            <w:pPr>
              <w:pStyle w:val="MandateLevel1Bullets"/>
              <w:rPr>
                <w:color w:val="auto"/>
              </w:rPr>
            </w:pPr>
            <w:r w:rsidRPr="002C07BC">
              <w:rPr>
                <w:color w:val="auto"/>
              </w:rPr>
              <w:lastRenderedPageBreak/>
              <w:t>Intensive behavioral therapy including Applied behavioral analysis (ABA)</w:t>
            </w:r>
          </w:p>
          <w:p w14:paraId="58718243" w14:textId="77777777" w:rsidR="00CC7FB7" w:rsidRPr="002C07BC" w:rsidRDefault="00CC7FB7" w:rsidP="006A6DDF">
            <w:pPr>
              <w:pStyle w:val="iBAAGStandardText"/>
              <w:rPr>
                <w:color w:val="auto"/>
              </w:rPr>
            </w:pPr>
          </w:p>
          <w:p w14:paraId="58718244" w14:textId="77777777" w:rsidR="00CC7FB7" w:rsidRPr="002309E3" w:rsidRDefault="00CC7FB7" w:rsidP="006A6DDF">
            <w:pPr>
              <w:pStyle w:val="iBAAGStandardTextBold"/>
            </w:pPr>
            <w:r w:rsidRPr="002309E3">
              <w:t xml:space="preserve">If you don’t get prior authorization, you pay: </w:t>
            </w:r>
          </w:p>
          <w:p w14:paraId="58718245" w14:textId="3F01337A" w:rsidR="00CC7FB7" w:rsidRPr="002C07BC" w:rsidRDefault="00C6660B" w:rsidP="006A6DDF">
            <w:pPr>
              <w:pStyle w:val="iBAAGStandardText"/>
              <w:rPr>
                <w:color w:val="auto"/>
              </w:rPr>
            </w:pPr>
            <w:r>
              <w:rPr>
                <w:rStyle w:val="iBAAGStandardTextBoldChar"/>
                <w:color w:val="auto"/>
              </w:rPr>
              <w:t>50%</w:t>
            </w:r>
            <w:r w:rsidR="00CC7FB7" w:rsidRPr="002C07BC">
              <w:rPr>
                <w:color w:val="auto"/>
              </w:rPr>
              <w:t xml:space="preserve"> co-insurance</w:t>
            </w:r>
          </w:p>
          <w:p w14:paraId="58718246" w14:textId="77777777" w:rsidR="00CC7FB7" w:rsidRPr="002C07BC" w:rsidRDefault="00CC7FB7" w:rsidP="006A6DDF">
            <w:pPr>
              <w:pStyle w:val="iBAAGStandardText"/>
              <w:rPr>
                <w:color w:val="auto"/>
              </w:rPr>
            </w:pPr>
          </w:p>
        </w:tc>
        <w:tc>
          <w:tcPr>
            <w:tcW w:w="2491" w:type="dxa"/>
            <w:shd w:val="clear" w:color="auto" w:fill="FFFFFF" w:themeFill="background1"/>
          </w:tcPr>
          <w:p w14:paraId="58718247" w14:textId="77777777" w:rsidR="00CC7FB7" w:rsidRPr="00DE556B" w:rsidRDefault="00CC7FB7" w:rsidP="006A6DDF">
            <w:pPr>
              <w:tabs>
                <w:tab w:val="num" w:pos="360"/>
              </w:tabs>
              <w:ind w:left="360" w:hanging="360"/>
              <w:rPr>
                <w:rFonts w:cs="Arial"/>
              </w:rPr>
            </w:pPr>
            <w:r w:rsidRPr="00DE556B">
              <w:rPr>
                <w:rFonts w:cs="Arial"/>
              </w:rPr>
              <w:lastRenderedPageBreak/>
              <w:t>No coverage for:</w:t>
            </w:r>
          </w:p>
          <w:p w14:paraId="58718248" w14:textId="77777777" w:rsidR="00CC7FB7" w:rsidRPr="00DE556B" w:rsidRDefault="00CC7FB7" w:rsidP="006A6DDF">
            <w:pPr>
              <w:pStyle w:val="iBAAGLevel1Bullets"/>
            </w:pPr>
            <w:r w:rsidRPr="00DE556B">
              <w:t xml:space="preserve">Any treatments or other specialized services that are considered Experimental, Investigational </w:t>
            </w:r>
            <w:r w:rsidRPr="00DE556B">
              <w:lastRenderedPageBreak/>
              <w:t>or Unproven Services.</w:t>
            </w:r>
          </w:p>
          <w:p w14:paraId="58718249" w14:textId="5F033AC4" w:rsidR="009C7EC1" w:rsidRPr="00DE556B" w:rsidRDefault="00CC7FB7" w:rsidP="009C7EC1">
            <w:pPr>
              <w:pStyle w:val="iBAAGLevel1Bullets"/>
            </w:pPr>
            <w:r w:rsidRPr="00DE556B">
              <w:t xml:space="preserve">Tuition for school-based programs </w:t>
            </w:r>
          </w:p>
          <w:p w14:paraId="5871824C" w14:textId="01E9C52C" w:rsidR="00CC7FB7" w:rsidRPr="009C7EC1" w:rsidRDefault="00CC7FB7" w:rsidP="009C7EC1"/>
        </w:tc>
      </w:tr>
    </w:tbl>
    <w:p w14:paraId="5871824E" w14:textId="77777777" w:rsidR="0069193E" w:rsidRPr="00DE556B" w:rsidRDefault="0069193E" w:rsidP="0069193E"/>
    <w:p w14:paraId="5871824F"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6115E4">
            <w:pPr>
              <w:pStyle w:val="iBAAGSituationBoxName"/>
            </w:pPr>
            <w:bookmarkStart w:id="152" w:name="IEAP"/>
            <w:r w:rsidRPr="00370409">
              <w:t>International Employee Assistant Program (IEAP)</w:t>
            </w:r>
          </w:p>
          <w:bookmarkEnd w:id="152"/>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546AA1F3"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Chemical_Dependency</w:t>
      </w:r>
      <w:proofErr w:type="spellEnd"/>
      <w:r w:rsidRPr="00DE556B">
        <w:rPr>
          <w:rStyle w:val="iBAAGTags"/>
        </w:rPr>
        <w:t>--&gt;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lastRenderedPageBreak/>
        <w:t xml:space="preserve">Providers, this summary is for members, to review the terms of your participation agreement, please visit </w:t>
      </w:r>
      <w:hyperlink r:id="rId112" w:history="1">
        <w:hyperlink r:id="rId113"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560EC6" w:rsidRPr="00DE556B" w14:paraId="5871825D" w14:textId="77777777" w:rsidTr="00885F59">
        <w:tc>
          <w:tcPr>
            <w:tcW w:w="13507" w:type="dxa"/>
            <w:gridSpan w:val="6"/>
            <w:shd w:val="clear" w:color="auto" w:fill="DAEEF3"/>
          </w:tcPr>
          <w:p w14:paraId="5871825C" w14:textId="1A56C841" w:rsidR="00560EC6" w:rsidRPr="00DE556B" w:rsidRDefault="00560EC6" w:rsidP="006A6DDF">
            <w:pPr>
              <w:pStyle w:val="iBAAGMajorSectionHeader"/>
            </w:pPr>
            <w:bookmarkStart w:id="153" w:name="Substance_Use_Section"/>
            <w:r w:rsidRPr="00DE556B">
              <w:rPr>
                <w:rFonts w:cs="Arial"/>
                <w:color w:val="0000FF"/>
              </w:rPr>
              <w:t>Substance Use</w:t>
            </w:r>
            <w:bookmarkEnd w:id="153"/>
          </w:p>
        </w:tc>
      </w:tr>
      <w:tr w:rsidR="00560EC6" w:rsidRPr="00DE556B" w14:paraId="5871825F" w14:textId="77777777" w:rsidTr="00885F59">
        <w:tblPrEx>
          <w:shd w:val="clear" w:color="auto" w:fill="auto"/>
        </w:tblPrEx>
        <w:tc>
          <w:tcPr>
            <w:tcW w:w="13507" w:type="dxa"/>
            <w:gridSpan w:val="6"/>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885F59">
        <w:tblPrEx>
          <w:shd w:val="clear" w:color="auto" w:fill="auto"/>
        </w:tblPrEx>
        <w:tc>
          <w:tcPr>
            <w:tcW w:w="3517" w:type="dxa"/>
            <w:shd w:val="clear" w:color="auto" w:fill="FFFFFF" w:themeFill="background1"/>
          </w:tcPr>
          <w:p w14:paraId="58718260" w14:textId="77777777" w:rsidR="009F1898" w:rsidRPr="00DE556B" w:rsidRDefault="009F1898" w:rsidP="00EA5C51">
            <w:pPr>
              <w:pStyle w:val="iBAAGSituationBoxName"/>
            </w:pPr>
            <w:bookmarkStart w:id="154" w:name="Substance_Use_Vendor"/>
            <w:r w:rsidRPr="00DE556B">
              <w:t>Substance Use Vendor</w:t>
            </w:r>
            <w:bookmarkEnd w:id="154"/>
          </w:p>
          <w:p w14:paraId="58718263" w14:textId="77777777" w:rsidR="009F1898" w:rsidRPr="00DE556B" w:rsidRDefault="009F1898" w:rsidP="00583D07">
            <w:pPr>
              <w:pStyle w:val="InstructionalText"/>
            </w:pPr>
          </w:p>
        </w:tc>
        <w:tc>
          <w:tcPr>
            <w:tcW w:w="9990" w:type="dxa"/>
            <w:gridSpan w:val="5"/>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5924587" w14:textId="77777777" w:rsidR="00C83CAD" w:rsidRDefault="00C83CAD" w:rsidP="00297822"/>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r w:rsidR="00560EC6" w:rsidRPr="00DE556B" w14:paraId="5871826D" w14:textId="77777777" w:rsidTr="00885F5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67"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1B1F51B" w14:textId="77777777" w:rsidR="00560EC6" w:rsidRPr="00DE556B" w:rsidRDefault="00560EC6" w:rsidP="00C43036">
            <w:pPr>
              <w:pStyle w:val="iBAAGTableHeader"/>
            </w:pPr>
            <w:r w:rsidRPr="00DE556B">
              <w:t>Your cost if you use</w:t>
            </w:r>
          </w:p>
          <w:p w14:paraId="452DBA15" w14:textId="3314F988"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0B06FA8" w14:textId="77777777" w:rsidR="00560EC6" w:rsidRPr="00DE556B" w:rsidRDefault="00560EC6" w:rsidP="00C43036">
            <w:pPr>
              <w:pStyle w:val="iBAAGTableHeader"/>
            </w:pPr>
            <w:r w:rsidRPr="00DE556B">
              <w:t>Your cost if you use</w:t>
            </w:r>
          </w:p>
          <w:p w14:paraId="58718269" w14:textId="4BB85FF0"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095411C" w14:textId="77777777" w:rsidR="00560EC6" w:rsidRPr="00DE556B" w:rsidRDefault="00560EC6" w:rsidP="00C43036">
            <w:pPr>
              <w:pStyle w:val="iBAAGTableHeader"/>
            </w:pPr>
            <w:r w:rsidRPr="00DE556B">
              <w:t>Your cost if you use U.S.</w:t>
            </w:r>
          </w:p>
          <w:p w14:paraId="5871826B" w14:textId="68EF9561"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6C" w14:textId="77777777" w:rsidR="00560EC6" w:rsidRPr="00DE556B" w:rsidRDefault="00560EC6" w:rsidP="006A6DDF">
            <w:pPr>
              <w:pStyle w:val="iBAAGTableHeader"/>
            </w:pPr>
            <w:r w:rsidRPr="00DE556B">
              <w:t>Limits &amp; Exceptions</w:t>
            </w:r>
          </w:p>
        </w:tc>
      </w:tr>
      <w:tr w:rsidR="00560EC6" w:rsidRPr="00DE556B" w14:paraId="58718298" w14:textId="77777777" w:rsidTr="00885F59">
        <w:tblPrEx>
          <w:shd w:val="clear" w:color="auto" w:fill="auto"/>
        </w:tblPrEx>
        <w:trPr>
          <w:gridAfter w:val="1"/>
          <w:wAfter w:w="26" w:type="dxa"/>
        </w:trPr>
        <w:tc>
          <w:tcPr>
            <w:tcW w:w="3517" w:type="dxa"/>
            <w:shd w:val="clear" w:color="auto" w:fill="FFFFFF" w:themeFill="background1"/>
          </w:tcPr>
          <w:p w14:paraId="5871826E" w14:textId="77777777" w:rsidR="00560EC6" w:rsidRPr="00DE556B" w:rsidRDefault="00560EC6" w:rsidP="00EA5C51">
            <w:pPr>
              <w:pStyle w:val="iBAAGSituationBoxName"/>
            </w:pPr>
            <w:bookmarkStart w:id="155" w:name="Substance_Use_Disorder_Inpatient"/>
            <w:r w:rsidRPr="00DE556B">
              <w:t>Substance Use Disorder Services - Inpatient</w:t>
            </w:r>
            <w:bookmarkEnd w:id="155"/>
            <w:r w:rsidRPr="00DE556B">
              <w:t xml:space="preserve"> </w:t>
            </w:r>
          </w:p>
          <w:p w14:paraId="5871826F" w14:textId="77777777" w:rsidR="00560EC6" w:rsidRPr="00DE556B" w:rsidRDefault="00560EC6" w:rsidP="006A6DDF">
            <w:pPr>
              <w:pStyle w:val="iBAAGStandardText"/>
            </w:pPr>
          </w:p>
          <w:p w14:paraId="58718270" w14:textId="77777777" w:rsidR="00560EC6" w:rsidRPr="00DE556B" w:rsidRDefault="00560EC6" w:rsidP="006A6DDF">
            <w:pPr>
              <w:pStyle w:val="iBAAGStandardText"/>
            </w:pPr>
            <w:r w:rsidRPr="00DE556B">
              <w:t>We cover inpatient substance use services related to diagnosis and treatment for:</w:t>
            </w:r>
          </w:p>
          <w:p w14:paraId="58718271" w14:textId="77777777" w:rsidR="00560EC6" w:rsidRPr="00DE556B" w:rsidRDefault="00560EC6" w:rsidP="006A6DDF">
            <w:pPr>
              <w:pStyle w:val="iBAAGLevel1Bullets"/>
            </w:pPr>
            <w:r w:rsidRPr="00DE556B">
              <w:t xml:space="preserve">alcoholism </w:t>
            </w:r>
          </w:p>
          <w:p w14:paraId="58718272" w14:textId="77777777" w:rsidR="00560EC6" w:rsidRPr="00DE556B" w:rsidRDefault="00560EC6" w:rsidP="006A6DDF">
            <w:pPr>
              <w:pStyle w:val="iBAAGLevel1Bullets"/>
            </w:pPr>
            <w:r w:rsidRPr="00DE556B">
              <w:t>substance use</w:t>
            </w:r>
          </w:p>
          <w:p w14:paraId="58718273" w14:textId="77777777" w:rsidR="00560EC6" w:rsidRPr="00DE556B" w:rsidRDefault="00560EC6" w:rsidP="006A6DDF">
            <w:pPr>
              <w:pStyle w:val="iBAAGLevel1Bullets"/>
            </w:pPr>
            <w:r w:rsidRPr="00DE556B">
              <w:t xml:space="preserve">detoxification </w:t>
            </w:r>
          </w:p>
          <w:p w14:paraId="58718274" w14:textId="77777777" w:rsidR="00560EC6" w:rsidRPr="00DE556B" w:rsidRDefault="00560EC6" w:rsidP="006A6DDF">
            <w:pPr>
              <w:pStyle w:val="iBAAGStandardText"/>
            </w:pPr>
          </w:p>
          <w:p w14:paraId="58718275" w14:textId="77777777" w:rsidR="00560EC6" w:rsidRPr="00DE556B" w:rsidRDefault="00560EC6" w:rsidP="006A6DDF">
            <w:pPr>
              <w:pStyle w:val="iBAAGStandardTextBold"/>
            </w:pPr>
            <w:r w:rsidRPr="00DE556B">
              <w:t xml:space="preserve">Want more information? </w:t>
            </w:r>
          </w:p>
          <w:p w14:paraId="58718276" w14:textId="77777777" w:rsidR="00560EC6" w:rsidRPr="00DE556B" w:rsidRDefault="00560EC6" w:rsidP="006A6DDF">
            <w:pPr>
              <w:pStyle w:val="iBAAGStandardText"/>
            </w:pPr>
            <w:r w:rsidRPr="00DE556B">
              <w:lastRenderedPageBreak/>
              <w:t xml:space="preserve">View the </w:t>
            </w:r>
            <w:hyperlink r:id="rId114" w:history="1">
              <w:r w:rsidRPr="00DE556B">
                <w:rPr>
                  <w:rStyle w:val="Hyperlinks"/>
                </w:rPr>
                <w:t>glossary</w:t>
              </w:r>
            </w:hyperlink>
            <w:r w:rsidRPr="00DE556B">
              <w:t xml:space="preserve"> for definitions.</w:t>
            </w:r>
          </w:p>
          <w:p w14:paraId="58718277" w14:textId="77777777" w:rsidR="00560EC6" w:rsidRPr="00DE556B" w:rsidRDefault="00560EC6" w:rsidP="006A6DDF">
            <w:pPr>
              <w:pStyle w:val="iBAAGStandardText"/>
            </w:pPr>
          </w:p>
        </w:tc>
        <w:tc>
          <w:tcPr>
            <w:tcW w:w="2491" w:type="dxa"/>
            <w:shd w:val="clear" w:color="auto" w:fill="FFFFFF" w:themeFill="background1"/>
          </w:tcPr>
          <w:p w14:paraId="1C3D94AF" w14:textId="77777777" w:rsidR="00885F59" w:rsidRDefault="00885F59" w:rsidP="00885F59">
            <w:r>
              <w:rPr>
                <w:rStyle w:val="iBAAGStandardTextBoldChar"/>
              </w:rPr>
              <w:lastRenderedPageBreak/>
              <w:t>30%</w:t>
            </w:r>
            <w:r w:rsidRPr="00DE556B">
              <w:t xml:space="preserve"> </w:t>
            </w:r>
            <w:r w:rsidRPr="00DE556B">
              <w:rPr>
                <w:rStyle w:val="iBAAGStandardTextChar"/>
              </w:rPr>
              <w:t>co-insurance, after you pay the deductible.</w:t>
            </w:r>
          </w:p>
          <w:p w14:paraId="7C0C5182" w14:textId="77777777" w:rsidR="00C0478E" w:rsidRPr="00DE556B" w:rsidRDefault="00C0478E" w:rsidP="00C0478E">
            <w:pPr>
              <w:pStyle w:val="iBAAGStandardText"/>
            </w:pPr>
          </w:p>
          <w:p w14:paraId="7839BD0B" w14:textId="77777777" w:rsidR="00560EC6" w:rsidRPr="00DE556B" w:rsidRDefault="00560EC6" w:rsidP="00560EC6">
            <w:pPr>
              <w:pStyle w:val="iBAAGStandardTextBold"/>
            </w:pPr>
            <w:r w:rsidRPr="00DE556B">
              <w:t>Is prior authorization needed?</w:t>
            </w:r>
          </w:p>
          <w:p w14:paraId="23F381C5" w14:textId="77777777" w:rsidR="00560EC6" w:rsidRPr="00DE556B" w:rsidRDefault="00C0478E" w:rsidP="00D02F56">
            <w:pPr>
              <w:pStyle w:val="iBAAGStandardText"/>
            </w:pPr>
            <w:r w:rsidRPr="00DE556B">
              <w:t>No</w:t>
            </w:r>
          </w:p>
          <w:p w14:paraId="2ADBC4EE" w14:textId="3926E387" w:rsidR="00D02F56" w:rsidRPr="00DE556B" w:rsidRDefault="00D02F56" w:rsidP="00D02F56">
            <w:pPr>
              <w:pStyle w:val="iBAAGStandardText"/>
              <w:rPr>
                <w:rStyle w:val="InstructionalTextChar"/>
              </w:rPr>
            </w:pPr>
          </w:p>
        </w:tc>
        <w:tc>
          <w:tcPr>
            <w:tcW w:w="2491" w:type="dxa"/>
            <w:shd w:val="clear" w:color="auto" w:fill="FFFFFF" w:themeFill="background1"/>
          </w:tcPr>
          <w:p w14:paraId="5EC9AE83" w14:textId="6BB3BDDD" w:rsidR="00885F59" w:rsidRDefault="00885F59" w:rsidP="00885F59">
            <w:r>
              <w:rPr>
                <w:rStyle w:val="iBAAGStandardTextBoldChar"/>
              </w:rPr>
              <w:t>20%</w:t>
            </w:r>
            <w:r w:rsidRPr="00DE556B">
              <w:t xml:space="preserve"> </w:t>
            </w:r>
            <w:r w:rsidRPr="00DE556B">
              <w:rPr>
                <w:rStyle w:val="iBAAGStandardTextChar"/>
              </w:rPr>
              <w:t>co-insurance, after you pay the deductible.</w:t>
            </w:r>
          </w:p>
          <w:p w14:paraId="5871827D" w14:textId="77777777" w:rsidR="00560EC6" w:rsidRPr="00DE556B" w:rsidRDefault="00560EC6" w:rsidP="006A6DDF">
            <w:pPr>
              <w:pStyle w:val="iBAAGStandardText"/>
            </w:pPr>
          </w:p>
          <w:p w14:paraId="5871827E" w14:textId="77777777" w:rsidR="00560EC6" w:rsidRPr="00DE556B" w:rsidRDefault="00560EC6" w:rsidP="006A6DDF">
            <w:pPr>
              <w:pStyle w:val="iBAAGStandardTextBold"/>
            </w:pPr>
            <w:r w:rsidRPr="00DE556B">
              <w:t>Is prior authorization needed?</w:t>
            </w:r>
          </w:p>
          <w:p w14:paraId="5871827F" w14:textId="77777777" w:rsidR="00560EC6" w:rsidRPr="00DE556B" w:rsidRDefault="00560EC6" w:rsidP="006A6DDF">
            <w:pPr>
              <w:pStyle w:val="iBAAGStandardText"/>
            </w:pPr>
            <w:r w:rsidRPr="00DE556B">
              <w:t xml:space="preserve">Yes, your doctor must get authorization for: </w:t>
            </w:r>
          </w:p>
          <w:p w14:paraId="3AC1F75E" w14:textId="77777777" w:rsidR="002969D9" w:rsidRPr="00DE556B" w:rsidRDefault="002969D9" w:rsidP="002969D9">
            <w:pPr>
              <w:pStyle w:val="iBAAGLevel1Bullets"/>
            </w:pPr>
            <w:r w:rsidRPr="00DE556B">
              <w:lastRenderedPageBreak/>
              <w:t>Before a scheduled admission</w:t>
            </w:r>
          </w:p>
          <w:p w14:paraId="3E3BA644" w14:textId="77777777" w:rsidR="002969D9" w:rsidRPr="00DE556B" w:rsidRDefault="002969D9" w:rsidP="002969D9">
            <w:pPr>
              <w:pStyle w:val="iBAAGLevel1Bullets"/>
            </w:pPr>
            <w:r w:rsidRPr="00DE556B">
              <w:t>As soon as possible for non-scheduled admission (including emergency)</w:t>
            </w:r>
          </w:p>
          <w:p w14:paraId="58718283" w14:textId="77777777" w:rsidR="00560EC6" w:rsidRPr="00DE556B" w:rsidRDefault="00560EC6" w:rsidP="006A6DDF">
            <w:pPr>
              <w:pStyle w:val="iBAAGStandardText"/>
            </w:pPr>
          </w:p>
          <w:p w14:paraId="58718284" w14:textId="77777777" w:rsidR="00560EC6" w:rsidRPr="00DE556B" w:rsidRDefault="00560EC6" w:rsidP="006A6DDF">
            <w:pPr>
              <w:pStyle w:val="iBAAGStandardText"/>
            </w:pPr>
          </w:p>
          <w:p w14:paraId="58718285" w14:textId="77777777" w:rsidR="00560EC6" w:rsidRPr="00DE556B" w:rsidRDefault="00560EC6" w:rsidP="006A6DDF">
            <w:pPr>
              <w:pStyle w:val="iBAAGStandardText"/>
            </w:pPr>
          </w:p>
          <w:p w14:paraId="58718286" w14:textId="77777777" w:rsidR="00560EC6" w:rsidRPr="00DE556B" w:rsidRDefault="00560EC6" w:rsidP="006A6DDF">
            <w:pPr>
              <w:pStyle w:val="iBAAGStandardText"/>
            </w:pPr>
          </w:p>
        </w:tc>
        <w:tc>
          <w:tcPr>
            <w:tcW w:w="2491" w:type="dxa"/>
            <w:shd w:val="clear" w:color="auto" w:fill="FFFFFF" w:themeFill="background1"/>
          </w:tcPr>
          <w:p w14:paraId="58718287" w14:textId="50965DC2" w:rsidR="00560EC6" w:rsidRPr="00DE556B" w:rsidRDefault="00BB34DE" w:rsidP="006A6DDF">
            <w:pPr>
              <w:pStyle w:val="iBAAGStandardText"/>
            </w:pPr>
            <w:r>
              <w:rPr>
                <w:rStyle w:val="iBAAGStandardTextBoldChar"/>
              </w:rPr>
              <w:lastRenderedPageBreak/>
              <w:t>50%</w:t>
            </w:r>
            <w:r w:rsidR="00560EC6" w:rsidRPr="00DE556B">
              <w:t xml:space="preserve"> co-insurance, after you pay the deductible</w:t>
            </w:r>
            <w:r w:rsidR="006E1AAD" w:rsidRPr="00DE556B">
              <w:t>.</w:t>
            </w:r>
          </w:p>
          <w:p w14:paraId="58718288" w14:textId="77777777" w:rsidR="00560EC6" w:rsidRPr="00DE556B" w:rsidRDefault="00560EC6" w:rsidP="006A6DDF">
            <w:pPr>
              <w:pStyle w:val="iBAAGStandardText"/>
            </w:pPr>
          </w:p>
          <w:p w14:paraId="58718289" w14:textId="77777777" w:rsidR="00560EC6" w:rsidRPr="00DE556B" w:rsidRDefault="00560EC6" w:rsidP="006A6DDF">
            <w:pPr>
              <w:pStyle w:val="iBAAGStandardTextBold"/>
            </w:pPr>
            <w:r w:rsidRPr="00DE556B">
              <w:t>Is prior authorization needed?</w:t>
            </w:r>
          </w:p>
          <w:p w14:paraId="5871828A" w14:textId="77777777" w:rsidR="00560EC6" w:rsidRPr="00DE556B" w:rsidRDefault="00560EC6" w:rsidP="006A6DDF">
            <w:pPr>
              <w:pStyle w:val="iBAAGStandardText"/>
            </w:pPr>
            <w:r w:rsidRPr="00DE556B">
              <w:t>Yes</w:t>
            </w:r>
          </w:p>
          <w:p w14:paraId="5871828B" w14:textId="77777777" w:rsidR="00560EC6" w:rsidRPr="00DE556B" w:rsidRDefault="00560EC6" w:rsidP="006A6DDF">
            <w:pPr>
              <w:pStyle w:val="iBAAGStandardText"/>
            </w:pPr>
            <w:r w:rsidRPr="00DE556B">
              <w:tab/>
            </w:r>
          </w:p>
          <w:p w14:paraId="5871828C" w14:textId="77777777" w:rsidR="00560EC6" w:rsidRPr="00DE556B" w:rsidRDefault="00560EC6" w:rsidP="006A6DDF">
            <w:pPr>
              <w:pStyle w:val="iBAAGStandardTextBold"/>
            </w:pPr>
            <w:r w:rsidRPr="00DE556B">
              <w:t>Prior authorization is:</w:t>
            </w:r>
          </w:p>
          <w:p w14:paraId="5871828D" w14:textId="77777777" w:rsidR="00560EC6" w:rsidRPr="00DE556B" w:rsidRDefault="00560EC6" w:rsidP="006A6DDF">
            <w:pPr>
              <w:pStyle w:val="iBAAGStandardText"/>
            </w:pPr>
            <w:r w:rsidRPr="00DE556B">
              <w:lastRenderedPageBreak/>
              <w:t>Getting approval by calling the number listed on your health plan ID card before you can get medicine or services.</w:t>
            </w:r>
          </w:p>
          <w:p w14:paraId="5871828E" w14:textId="77777777" w:rsidR="00560EC6" w:rsidRPr="00DE556B" w:rsidRDefault="00560EC6" w:rsidP="006A6DDF">
            <w:pPr>
              <w:pStyle w:val="iBAAGStandardText"/>
            </w:pPr>
          </w:p>
          <w:p w14:paraId="5871828F" w14:textId="77777777" w:rsidR="00560EC6" w:rsidRPr="00DE556B" w:rsidRDefault="00560EC6" w:rsidP="006A6DDF">
            <w:pPr>
              <w:pStyle w:val="iBAAGStandardTextBold"/>
            </w:pPr>
            <w:r w:rsidRPr="00DE556B">
              <w:t xml:space="preserve">When do I need to call? </w:t>
            </w:r>
          </w:p>
          <w:p w14:paraId="58718290" w14:textId="77777777" w:rsidR="00560EC6" w:rsidRPr="00DE556B" w:rsidRDefault="00560EC6" w:rsidP="006A6DDF">
            <w:pPr>
              <w:pStyle w:val="iBAAGLevel1Bullets"/>
            </w:pPr>
            <w:r w:rsidRPr="00DE556B">
              <w:t>Before a scheduled admission</w:t>
            </w:r>
          </w:p>
          <w:p w14:paraId="58718291" w14:textId="77777777" w:rsidR="00560EC6" w:rsidRPr="00DE556B" w:rsidRDefault="00560EC6" w:rsidP="006A6DDF">
            <w:pPr>
              <w:pStyle w:val="iBAAGLevel1Bullets"/>
            </w:pPr>
            <w:r w:rsidRPr="00DE556B">
              <w:t>As soon as possible for non-scheduled admission (including emergency)</w:t>
            </w:r>
          </w:p>
          <w:p w14:paraId="58718292" w14:textId="77777777" w:rsidR="00560EC6" w:rsidRPr="00DE556B" w:rsidRDefault="00560EC6" w:rsidP="006A6DDF">
            <w:pPr>
              <w:pStyle w:val="iBAAGStandardText"/>
            </w:pPr>
          </w:p>
          <w:p w14:paraId="58718293" w14:textId="77777777" w:rsidR="00560EC6" w:rsidRPr="00DE556B" w:rsidRDefault="00560EC6" w:rsidP="006A6DDF">
            <w:pPr>
              <w:pStyle w:val="iBAAGStandardTextBold"/>
            </w:pPr>
            <w:r w:rsidRPr="00DE556B">
              <w:t xml:space="preserve">If you don’t get prior authorization, you pay: </w:t>
            </w:r>
          </w:p>
          <w:p w14:paraId="58718294" w14:textId="3397B4DE" w:rsidR="00560EC6" w:rsidRPr="00DE556B" w:rsidRDefault="00C6660B" w:rsidP="006A6DDF">
            <w:pPr>
              <w:pStyle w:val="iBAAGStandardText"/>
            </w:pPr>
            <w:r>
              <w:rPr>
                <w:rStyle w:val="iBAAGStandardTextBoldChar"/>
              </w:rPr>
              <w:t>50%</w:t>
            </w:r>
            <w:r w:rsidR="00560EC6" w:rsidRPr="00DE556B">
              <w:t xml:space="preserve"> co-insurance</w:t>
            </w:r>
          </w:p>
          <w:p w14:paraId="58718295" w14:textId="77777777" w:rsidR="00560EC6" w:rsidRPr="00DE556B" w:rsidRDefault="00560EC6" w:rsidP="006A6DDF">
            <w:pPr>
              <w:pStyle w:val="iBAAGStandardText"/>
            </w:pPr>
          </w:p>
        </w:tc>
        <w:tc>
          <w:tcPr>
            <w:tcW w:w="2491" w:type="dxa"/>
            <w:shd w:val="clear" w:color="auto" w:fill="FFFFFF" w:themeFill="background1"/>
          </w:tcPr>
          <w:p w14:paraId="58718296" w14:textId="77777777" w:rsidR="00560EC6" w:rsidRPr="00DE556B" w:rsidRDefault="00560EC6" w:rsidP="006A6DDF">
            <w:pPr>
              <w:pStyle w:val="iBAAGStandardText"/>
            </w:pPr>
            <w:r w:rsidRPr="00DE556B">
              <w:lastRenderedPageBreak/>
              <w:t>No coverage for:</w:t>
            </w:r>
          </w:p>
          <w:p w14:paraId="58718297" w14:textId="77777777" w:rsidR="00560EC6" w:rsidRPr="00DE556B" w:rsidRDefault="00560EC6" w:rsidP="005C1B75">
            <w:pPr>
              <w:pStyle w:val="iBAAGLevel1Bullets"/>
            </w:pPr>
            <w:r w:rsidRPr="00DE556B">
              <w:t xml:space="preserve">Methadone or </w:t>
            </w:r>
            <w:proofErr w:type="spellStart"/>
            <w:r w:rsidRPr="00DE556B">
              <w:t>cyclazocine</w:t>
            </w:r>
            <w:proofErr w:type="spellEnd"/>
            <w:r w:rsidRPr="00DE556B">
              <w:t xml:space="preserve"> as maintenance treatment</w:t>
            </w:r>
          </w:p>
        </w:tc>
      </w:tr>
      <w:tr w:rsidR="00560EC6" w:rsidRPr="00DE556B" w14:paraId="5871829F" w14:textId="77777777" w:rsidTr="00885F5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99"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2EE687" w14:textId="77777777" w:rsidR="00560EC6" w:rsidRPr="00DE556B" w:rsidRDefault="00560EC6" w:rsidP="00C43036">
            <w:pPr>
              <w:pStyle w:val="iBAAGTableHeader"/>
            </w:pPr>
            <w:r w:rsidRPr="00DE556B">
              <w:t>Your cost if you use</w:t>
            </w:r>
          </w:p>
          <w:p w14:paraId="4D558466" w14:textId="084E84EA"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C6BD60F" w14:textId="77777777" w:rsidR="00560EC6" w:rsidRPr="00DE556B" w:rsidRDefault="00560EC6" w:rsidP="00C43036">
            <w:pPr>
              <w:pStyle w:val="iBAAGTableHeader"/>
            </w:pPr>
            <w:r w:rsidRPr="00DE556B">
              <w:t>Your cost if you use</w:t>
            </w:r>
          </w:p>
          <w:p w14:paraId="5871829B" w14:textId="1FFFA8E9"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59A2DA8" w14:textId="77777777" w:rsidR="00560EC6" w:rsidRPr="00DE556B" w:rsidRDefault="00560EC6" w:rsidP="00C43036">
            <w:pPr>
              <w:pStyle w:val="iBAAGTableHeader"/>
            </w:pPr>
            <w:r w:rsidRPr="00DE556B">
              <w:t>Your cost if you use U.S.</w:t>
            </w:r>
          </w:p>
          <w:p w14:paraId="5871829D" w14:textId="46D65288"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9E" w14:textId="77777777" w:rsidR="00560EC6" w:rsidRPr="00DE556B" w:rsidRDefault="00560EC6" w:rsidP="006A6DDF">
            <w:pPr>
              <w:pStyle w:val="iBAAGTableHeader"/>
            </w:pPr>
            <w:r w:rsidRPr="00DE556B">
              <w:t>Limits &amp; Exceptions</w:t>
            </w:r>
          </w:p>
        </w:tc>
      </w:tr>
      <w:tr w:rsidR="00560EC6" w:rsidRPr="00DE556B" w14:paraId="587182CC" w14:textId="77777777" w:rsidTr="00885F59">
        <w:tblPrEx>
          <w:shd w:val="clear" w:color="auto" w:fill="auto"/>
        </w:tblPrEx>
        <w:trPr>
          <w:gridAfter w:val="1"/>
          <w:wAfter w:w="26" w:type="dxa"/>
        </w:trPr>
        <w:tc>
          <w:tcPr>
            <w:tcW w:w="3517" w:type="dxa"/>
            <w:shd w:val="clear" w:color="auto" w:fill="FFFFFF" w:themeFill="background1"/>
          </w:tcPr>
          <w:p w14:paraId="587182A0" w14:textId="77777777" w:rsidR="00560EC6" w:rsidRPr="00DE556B" w:rsidRDefault="00560EC6" w:rsidP="00EA5C51">
            <w:pPr>
              <w:pStyle w:val="iBAAGSituationBoxName"/>
            </w:pPr>
            <w:bookmarkStart w:id="156" w:name="Substance_Use_Disorder_Outpatient"/>
            <w:r w:rsidRPr="00DE556B">
              <w:lastRenderedPageBreak/>
              <w:t>Substance Use Disorder Services - Outpatient</w:t>
            </w:r>
            <w:bookmarkEnd w:id="156"/>
          </w:p>
          <w:p w14:paraId="587182A1" w14:textId="77777777" w:rsidR="00560EC6" w:rsidRPr="00DE556B" w:rsidRDefault="00560EC6" w:rsidP="006A6DDF">
            <w:pPr>
              <w:pStyle w:val="iBAAGStandardText"/>
            </w:pPr>
          </w:p>
          <w:p w14:paraId="587182A2" w14:textId="77777777" w:rsidR="00560EC6" w:rsidRPr="00DE556B" w:rsidRDefault="00560EC6" w:rsidP="006A6DDF">
            <w:pPr>
              <w:pStyle w:val="iBAAGStandardText"/>
            </w:pPr>
            <w:r w:rsidRPr="00DE556B">
              <w:t xml:space="preserve">We cover outpatient substance use services related to the diagnosis and treatment of alcoholism, substance use and dependency, including:  </w:t>
            </w:r>
          </w:p>
          <w:p w14:paraId="5B7224C2" w14:textId="77777777" w:rsidR="002969D9" w:rsidRPr="00D07993" w:rsidRDefault="002969D9" w:rsidP="002969D9">
            <w:pPr>
              <w:pStyle w:val="iBAAGLevel1Bullets"/>
            </w:pPr>
            <w:r w:rsidRPr="00D07993">
              <w:t xml:space="preserve">Partial hospitalization/ day treatment </w:t>
            </w:r>
          </w:p>
          <w:p w14:paraId="587182A3" w14:textId="77777777" w:rsidR="00560EC6" w:rsidRPr="00DE556B" w:rsidRDefault="00560EC6" w:rsidP="006A6DDF">
            <w:pPr>
              <w:pStyle w:val="iBAAGLevel1Bullets"/>
            </w:pPr>
            <w:r w:rsidRPr="00DE556B">
              <w:t>Individual, family, therapeutic group and doctor-based case management services</w:t>
            </w:r>
          </w:p>
          <w:p w14:paraId="587182A4" w14:textId="77777777" w:rsidR="00560EC6" w:rsidRPr="00DE556B" w:rsidRDefault="00560EC6" w:rsidP="006A6DDF">
            <w:pPr>
              <w:pStyle w:val="iBAAGLevel1Bullets"/>
            </w:pPr>
            <w:r w:rsidRPr="00DE556B">
              <w:t>Medication management.</w:t>
            </w:r>
          </w:p>
          <w:p w14:paraId="587182A5" w14:textId="77777777" w:rsidR="00560EC6" w:rsidRPr="00DE556B" w:rsidRDefault="00560EC6" w:rsidP="006A6DDF">
            <w:pPr>
              <w:pStyle w:val="iBAAGLevel1Bullets"/>
            </w:pPr>
            <w:r w:rsidRPr="00DE556B">
              <w:t>Crisis intervention.</w:t>
            </w:r>
          </w:p>
          <w:p w14:paraId="587182A6" w14:textId="77777777" w:rsidR="00560EC6" w:rsidRPr="00DE556B" w:rsidRDefault="00560EC6" w:rsidP="006A6DDF">
            <w:pPr>
              <w:pStyle w:val="iBAAGLevel1Bullets"/>
            </w:pPr>
            <w:r w:rsidRPr="00DE556B">
              <w:t>Intensive outpatient services related to diagnosis and treatment</w:t>
            </w:r>
          </w:p>
          <w:p w14:paraId="587182A7" w14:textId="77777777" w:rsidR="00560EC6" w:rsidRPr="00DE556B" w:rsidRDefault="00560EC6" w:rsidP="006A6DDF">
            <w:pPr>
              <w:pStyle w:val="iBAAGStandardText"/>
            </w:pPr>
          </w:p>
          <w:p w14:paraId="587182A8" w14:textId="77777777" w:rsidR="00560EC6" w:rsidRPr="00DE556B" w:rsidRDefault="00560EC6" w:rsidP="006A6DDF">
            <w:pPr>
              <w:pStyle w:val="iBAAGStandardTextBold"/>
            </w:pPr>
            <w:r w:rsidRPr="00DE556B">
              <w:t xml:space="preserve">Want more information? </w:t>
            </w:r>
          </w:p>
          <w:p w14:paraId="587182A9" w14:textId="77777777" w:rsidR="00560EC6" w:rsidRPr="00DE556B" w:rsidRDefault="00560EC6" w:rsidP="006A6DDF">
            <w:pPr>
              <w:pStyle w:val="iBAAGStandardText"/>
            </w:pPr>
            <w:r w:rsidRPr="00DE556B">
              <w:t xml:space="preserve">View the </w:t>
            </w:r>
            <w:hyperlink r:id="rId115" w:history="1">
              <w:r w:rsidRPr="00DE556B">
                <w:rPr>
                  <w:rStyle w:val="Hyperlinks"/>
                </w:rPr>
                <w:t>glossary</w:t>
              </w:r>
            </w:hyperlink>
            <w:r w:rsidRPr="00DE556B">
              <w:t xml:space="preserve"> for definitions.</w:t>
            </w:r>
          </w:p>
          <w:p w14:paraId="587182AA" w14:textId="77777777" w:rsidR="00560EC6" w:rsidRPr="00DE556B" w:rsidRDefault="00560EC6" w:rsidP="006A6DDF"/>
        </w:tc>
        <w:tc>
          <w:tcPr>
            <w:tcW w:w="2491" w:type="dxa"/>
            <w:shd w:val="clear" w:color="auto" w:fill="FFFFFF" w:themeFill="background1"/>
          </w:tcPr>
          <w:p w14:paraId="79FDF380"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0EF02EF9" w14:textId="77777777" w:rsidR="00C0478E" w:rsidRPr="00DE556B" w:rsidRDefault="00C0478E" w:rsidP="00C0478E">
            <w:pPr>
              <w:pStyle w:val="iBAAGStandardText"/>
            </w:pPr>
          </w:p>
          <w:p w14:paraId="55FDB20F" w14:textId="77777777" w:rsidR="00A757C1" w:rsidRPr="00DE556B" w:rsidRDefault="00A757C1" w:rsidP="00A757C1">
            <w:pPr>
              <w:pStyle w:val="iBAAGStandardTextBold"/>
            </w:pPr>
            <w:r w:rsidRPr="00DE556B">
              <w:t>Is prior authorization needed?</w:t>
            </w:r>
          </w:p>
          <w:p w14:paraId="7AD7E0A8" w14:textId="753F3BA3" w:rsidR="00560EC6" w:rsidRPr="00DE556B" w:rsidRDefault="00A757C1" w:rsidP="00D02F56">
            <w:pPr>
              <w:pStyle w:val="iBAAGStandardText"/>
              <w:rPr>
                <w:rStyle w:val="iBAAGStandardTextBoldChar"/>
              </w:rPr>
            </w:pPr>
            <w:r w:rsidRPr="00DE556B">
              <w:t>No</w:t>
            </w:r>
          </w:p>
        </w:tc>
        <w:tc>
          <w:tcPr>
            <w:tcW w:w="2491" w:type="dxa"/>
            <w:shd w:val="clear" w:color="auto" w:fill="FFFFFF" w:themeFill="background1"/>
          </w:tcPr>
          <w:p w14:paraId="5892E492" w14:textId="04102D81" w:rsidR="002969D9" w:rsidRPr="00FA2BB5" w:rsidRDefault="002969D9" w:rsidP="002969D9">
            <w:r w:rsidRPr="00FA2BB5">
              <w:rPr>
                <w:rStyle w:val="iBAAGStandardTextBoldChar"/>
              </w:rPr>
              <w:t>$</w:t>
            </w:r>
            <w:r w:rsidR="00885F59">
              <w:rPr>
                <w:rStyle w:val="iBAAGStandardTextBoldChar"/>
              </w:rPr>
              <w:t>30</w:t>
            </w:r>
            <w:r w:rsidRPr="00FA2BB5">
              <w:t xml:space="preserve"> co-pay per visit.</w:t>
            </w:r>
            <w:r w:rsidR="00885F59">
              <w:t xml:space="preserve"> </w:t>
            </w:r>
            <w:r w:rsidRPr="00FA2BB5">
              <w:t>The annual deductible does not apply.</w:t>
            </w:r>
          </w:p>
          <w:p w14:paraId="587182AD" w14:textId="77777777" w:rsidR="00560EC6" w:rsidRPr="00DE556B" w:rsidRDefault="00560EC6" w:rsidP="006A6DDF"/>
          <w:p w14:paraId="587182AE" w14:textId="77777777" w:rsidR="00560EC6" w:rsidRPr="00DE556B" w:rsidRDefault="00560EC6" w:rsidP="006A6DDF">
            <w:pPr>
              <w:pStyle w:val="iBAAGStandardTextBold"/>
            </w:pPr>
            <w:r w:rsidRPr="00DE556B">
              <w:t>Is prior authorization needed?</w:t>
            </w:r>
          </w:p>
          <w:p w14:paraId="587182AF" w14:textId="77777777" w:rsidR="00560EC6" w:rsidRPr="00DE556B" w:rsidRDefault="00560EC6" w:rsidP="006A6DDF">
            <w:r w:rsidRPr="00DE556B">
              <w:t>Yes, your doctor must get authorization for:</w:t>
            </w:r>
          </w:p>
          <w:p w14:paraId="2BB4CE20" w14:textId="77777777" w:rsidR="002969D9" w:rsidRPr="00FA2BB5" w:rsidRDefault="002969D9" w:rsidP="002969D9">
            <w:pPr>
              <w:pStyle w:val="iBAAGLevel1Bullets"/>
            </w:pPr>
            <w:r w:rsidRPr="00FA2BB5">
              <w:t>Partial hospitalization/</w:t>
            </w:r>
          </w:p>
          <w:p w14:paraId="52546BCE" w14:textId="77777777" w:rsidR="002969D9" w:rsidRPr="00FA2BB5" w:rsidRDefault="002969D9" w:rsidP="002969D9">
            <w:pPr>
              <w:pStyle w:val="iBAAGLevel1Bullets"/>
              <w:numPr>
                <w:ilvl w:val="0"/>
                <w:numId w:val="0"/>
              </w:numPr>
              <w:ind w:left="450"/>
            </w:pPr>
            <w:r w:rsidRPr="00FA2BB5">
              <w:t xml:space="preserve">day treatment </w:t>
            </w:r>
          </w:p>
          <w:p w14:paraId="587182B0" w14:textId="77777777" w:rsidR="00560EC6" w:rsidRPr="00DE556B" w:rsidRDefault="00560EC6" w:rsidP="006A6DDF">
            <w:pPr>
              <w:pStyle w:val="iBAAGLevel1Bullets"/>
            </w:pPr>
            <w:r w:rsidRPr="00DE556B">
              <w:t>Intensive Treatment programs</w:t>
            </w:r>
          </w:p>
          <w:p w14:paraId="587182B1" w14:textId="77777777" w:rsidR="00560EC6" w:rsidRPr="00DE556B" w:rsidRDefault="00560EC6" w:rsidP="006A6DDF">
            <w:pPr>
              <w:pStyle w:val="iBAAGLevel1Bullets"/>
            </w:pPr>
            <w:r w:rsidRPr="00DE556B">
              <w:t>ECT (electro-convulsive treatment);</w:t>
            </w:r>
          </w:p>
          <w:p w14:paraId="587182B2" w14:textId="77777777" w:rsidR="00560EC6" w:rsidRPr="00DE556B" w:rsidRDefault="00560EC6" w:rsidP="006A6DDF">
            <w:pPr>
              <w:pStyle w:val="iBAAGLevel1Bullets"/>
            </w:pPr>
            <w:r w:rsidRPr="00DE556B">
              <w:t xml:space="preserve">psychological testing; </w:t>
            </w:r>
          </w:p>
          <w:p w14:paraId="587182B4" w14:textId="77777777" w:rsidR="00560EC6" w:rsidRPr="00DE556B" w:rsidRDefault="00560EC6" w:rsidP="006A6DDF"/>
          <w:p w14:paraId="587182B5" w14:textId="77777777" w:rsidR="00560EC6" w:rsidRPr="00DE556B" w:rsidRDefault="00560EC6" w:rsidP="00134965">
            <w:pPr>
              <w:pStyle w:val="iBAAGStandardText"/>
            </w:pPr>
          </w:p>
        </w:tc>
        <w:tc>
          <w:tcPr>
            <w:tcW w:w="2491" w:type="dxa"/>
            <w:shd w:val="clear" w:color="auto" w:fill="FFFFFF" w:themeFill="background1"/>
          </w:tcPr>
          <w:p w14:paraId="5973FE78" w14:textId="09BB09F0" w:rsidR="002969D9" w:rsidRPr="00FA2BB5" w:rsidRDefault="00BB34DE" w:rsidP="002969D9">
            <w:pPr>
              <w:pStyle w:val="iBAAGStandardText"/>
            </w:pPr>
            <w:r>
              <w:rPr>
                <w:rStyle w:val="iBAAGStandardTextBoldChar"/>
              </w:rPr>
              <w:t>50%</w:t>
            </w:r>
            <w:r w:rsidR="002969D9" w:rsidRPr="00FA2BB5">
              <w:t xml:space="preserve"> co-insurance, after you pay the deductible.</w:t>
            </w:r>
          </w:p>
          <w:p w14:paraId="587182B7" w14:textId="77777777" w:rsidR="00560EC6" w:rsidRPr="00DE556B" w:rsidRDefault="00560EC6" w:rsidP="006A6DDF">
            <w:pPr>
              <w:pStyle w:val="iBAAGStandardText"/>
            </w:pPr>
          </w:p>
          <w:p w14:paraId="587182B8" w14:textId="77777777" w:rsidR="00560EC6" w:rsidRPr="00DE556B" w:rsidRDefault="00560EC6" w:rsidP="006A6DDF">
            <w:pPr>
              <w:pStyle w:val="iBAAGStandardTextBold"/>
            </w:pPr>
            <w:r w:rsidRPr="00DE556B">
              <w:t>Is prior authorization needed?</w:t>
            </w:r>
          </w:p>
          <w:p w14:paraId="587182B9" w14:textId="77777777" w:rsidR="00560EC6" w:rsidRPr="00DE556B" w:rsidRDefault="00560EC6" w:rsidP="006A6DDF">
            <w:pPr>
              <w:pStyle w:val="iBAAGStandardText"/>
            </w:pPr>
            <w:r w:rsidRPr="00DE556B">
              <w:t>Yes</w:t>
            </w:r>
          </w:p>
          <w:p w14:paraId="587182BA" w14:textId="77777777" w:rsidR="00560EC6" w:rsidRPr="00DE556B" w:rsidRDefault="00560EC6" w:rsidP="006A6DDF">
            <w:pPr>
              <w:pStyle w:val="iBAAGStandardText"/>
            </w:pPr>
          </w:p>
          <w:p w14:paraId="587182BB" w14:textId="77777777" w:rsidR="00560EC6" w:rsidRPr="00DE556B" w:rsidRDefault="00560EC6" w:rsidP="006A6DDF">
            <w:pPr>
              <w:pStyle w:val="iBAAGStandardTextBold"/>
            </w:pPr>
            <w:r w:rsidRPr="00DE556B">
              <w:t>Prior authorization is:</w:t>
            </w:r>
          </w:p>
          <w:p w14:paraId="587182BC" w14:textId="77777777" w:rsidR="00560EC6" w:rsidRPr="00DE556B" w:rsidRDefault="00560EC6" w:rsidP="006A6DDF">
            <w:pPr>
              <w:pStyle w:val="iBAAGStandardText"/>
            </w:pPr>
            <w:r w:rsidRPr="00DE556B">
              <w:t>Getting approval by calling the number listed on your health plan ID card before you can get medicine or services.</w:t>
            </w:r>
          </w:p>
          <w:p w14:paraId="587182BD" w14:textId="77777777" w:rsidR="00560EC6" w:rsidRPr="00DE556B" w:rsidRDefault="00560EC6" w:rsidP="006A6DDF">
            <w:pPr>
              <w:pStyle w:val="iBAAGStandardText"/>
            </w:pPr>
          </w:p>
          <w:p w14:paraId="587182BE" w14:textId="77777777" w:rsidR="00560EC6" w:rsidRPr="00DE556B" w:rsidRDefault="00560EC6" w:rsidP="006A6DDF">
            <w:pPr>
              <w:pStyle w:val="iBAAGStandardTextBold"/>
            </w:pPr>
            <w:r w:rsidRPr="00DE556B">
              <w:t xml:space="preserve">When do I need to call? </w:t>
            </w:r>
          </w:p>
          <w:p w14:paraId="587182BF" w14:textId="77777777" w:rsidR="00560EC6" w:rsidRPr="00DE556B" w:rsidRDefault="00560EC6" w:rsidP="006A6DDF">
            <w:pPr>
              <w:pStyle w:val="iBAAGStandardText"/>
            </w:pPr>
            <w:r w:rsidRPr="00DE556B">
              <w:t>Before the following services are received:</w:t>
            </w:r>
          </w:p>
          <w:p w14:paraId="0BB890EF" w14:textId="77777777" w:rsidR="002969D9" w:rsidRPr="00FA2BB5" w:rsidRDefault="002969D9" w:rsidP="002969D9">
            <w:pPr>
              <w:pStyle w:val="iBAAGLevel1Bullets"/>
            </w:pPr>
            <w:r w:rsidRPr="00FA2BB5">
              <w:t>Partial hospitalization/</w:t>
            </w:r>
          </w:p>
          <w:p w14:paraId="429CE529" w14:textId="77777777" w:rsidR="002969D9" w:rsidRPr="00FA2BB5" w:rsidRDefault="002969D9" w:rsidP="002969D9">
            <w:pPr>
              <w:pStyle w:val="iBAAGLevel1Bullets"/>
              <w:numPr>
                <w:ilvl w:val="0"/>
                <w:numId w:val="0"/>
              </w:numPr>
              <w:ind w:left="450"/>
            </w:pPr>
            <w:r w:rsidRPr="00FA2BB5">
              <w:t xml:space="preserve">day treatment </w:t>
            </w:r>
          </w:p>
          <w:p w14:paraId="65A5E9B3" w14:textId="77777777" w:rsidR="00D619C3" w:rsidRPr="00DE556B" w:rsidRDefault="00D619C3" w:rsidP="00D619C3">
            <w:pPr>
              <w:pStyle w:val="iBAAGLevel1Bullets"/>
            </w:pPr>
            <w:r w:rsidRPr="00DE556B">
              <w:t>Intensive Treatment programs</w:t>
            </w:r>
          </w:p>
          <w:p w14:paraId="290352D8" w14:textId="77777777" w:rsidR="00D619C3" w:rsidRPr="00DE556B" w:rsidRDefault="00D619C3" w:rsidP="00D619C3">
            <w:pPr>
              <w:pStyle w:val="iBAAGLevel1Bullets"/>
            </w:pPr>
            <w:r w:rsidRPr="00DE556B">
              <w:lastRenderedPageBreak/>
              <w:t>ECT (electro-convulsive treatment);</w:t>
            </w:r>
          </w:p>
          <w:p w14:paraId="7F8DE1A3" w14:textId="77777777" w:rsidR="00D619C3" w:rsidRPr="00DE556B" w:rsidRDefault="00D619C3" w:rsidP="00D619C3">
            <w:pPr>
              <w:pStyle w:val="iBAAGLevel1Bullets"/>
            </w:pPr>
            <w:r w:rsidRPr="00DE556B">
              <w:t xml:space="preserve">psychological testing; </w:t>
            </w:r>
          </w:p>
          <w:p w14:paraId="01161AC3" w14:textId="77777777" w:rsidR="00D619C3" w:rsidRPr="00DE556B" w:rsidRDefault="00D619C3" w:rsidP="00D619C3">
            <w:pPr>
              <w:pStyle w:val="iBAAGLevel1Bullets"/>
            </w:pPr>
            <w:r w:rsidRPr="00DE556B">
              <w:t xml:space="preserve">extended visits beyond 45 - 50 minutes </w:t>
            </w:r>
          </w:p>
          <w:p w14:paraId="587182C4" w14:textId="77777777" w:rsidR="00560EC6" w:rsidRPr="00DE556B" w:rsidRDefault="00560EC6" w:rsidP="006A6DDF">
            <w:pPr>
              <w:pStyle w:val="iBAAGStandardText"/>
            </w:pPr>
          </w:p>
          <w:p w14:paraId="587182C5" w14:textId="77777777" w:rsidR="00560EC6" w:rsidRPr="00DE556B" w:rsidRDefault="00560EC6" w:rsidP="006A6DDF">
            <w:pPr>
              <w:pStyle w:val="iBAAGStandardTextBold"/>
            </w:pPr>
            <w:r w:rsidRPr="00DE556B">
              <w:t xml:space="preserve">If you don’t get prior authorization, you pay: </w:t>
            </w:r>
          </w:p>
          <w:p w14:paraId="587182C6" w14:textId="543EADA7" w:rsidR="00560EC6" w:rsidRPr="00DE556B" w:rsidRDefault="00C6660B" w:rsidP="006A6DDF">
            <w:pPr>
              <w:pStyle w:val="iBAAGStandardText"/>
            </w:pPr>
            <w:r>
              <w:rPr>
                <w:rStyle w:val="iBAAGStandardTextBoldChar"/>
              </w:rPr>
              <w:t>50%</w:t>
            </w:r>
            <w:r w:rsidR="00560EC6" w:rsidRPr="00DE556B">
              <w:t xml:space="preserve"> co-insurance</w:t>
            </w:r>
          </w:p>
          <w:p w14:paraId="587182C7" w14:textId="77777777" w:rsidR="00560EC6" w:rsidRPr="00DE556B" w:rsidRDefault="00560EC6" w:rsidP="006A6DDF">
            <w:pPr>
              <w:pStyle w:val="iBAAGStandardText"/>
            </w:pPr>
          </w:p>
        </w:tc>
        <w:tc>
          <w:tcPr>
            <w:tcW w:w="2491" w:type="dxa"/>
            <w:shd w:val="clear" w:color="auto" w:fill="FFFFFF" w:themeFill="background1"/>
          </w:tcPr>
          <w:p w14:paraId="587182C8" w14:textId="77777777" w:rsidR="00560EC6" w:rsidRPr="00DE556B" w:rsidRDefault="00560EC6" w:rsidP="006A6DDF">
            <w:pPr>
              <w:pStyle w:val="iBAAGStandardText"/>
              <w:rPr>
                <w:rFonts w:cs="Arial"/>
              </w:rPr>
            </w:pPr>
            <w:r w:rsidRPr="00DE556B">
              <w:lastRenderedPageBreak/>
              <w:t>For special mental health programs and services c</w:t>
            </w:r>
            <w:r w:rsidRPr="00DE556B">
              <w:rPr>
                <w:bCs/>
                <w:iCs/>
              </w:rPr>
              <w:t>ontact your mental health vendor.</w:t>
            </w:r>
          </w:p>
          <w:p w14:paraId="587182C9" w14:textId="77777777" w:rsidR="00560EC6" w:rsidRPr="00DE556B" w:rsidRDefault="00560EC6" w:rsidP="006A6DDF">
            <w:pPr>
              <w:pStyle w:val="iBAAGStandardText"/>
            </w:pPr>
          </w:p>
          <w:p w14:paraId="587182CA" w14:textId="77777777" w:rsidR="00560EC6" w:rsidRPr="00DE556B" w:rsidRDefault="00560EC6" w:rsidP="006A6DDF">
            <w:pPr>
              <w:rPr>
                <w:rFonts w:cs="Arial"/>
              </w:rPr>
            </w:pPr>
            <w:r w:rsidRPr="00DE556B">
              <w:rPr>
                <w:rFonts w:cs="Arial"/>
              </w:rPr>
              <w:t>No coverage for:</w:t>
            </w:r>
          </w:p>
          <w:p w14:paraId="587182CB" w14:textId="77777777" w:rsidR="00560EC6" w:rsidRPr="00DE556B" w:rsidRDefault="00560EC6" w:rsidP="006A6DDF">
            <w:pPr>
              <w:pStyle w:val="iBAAGLevel1Bullets"/>
            </w:pPr>
            <w:r w:rsidRPr="00DE556B">
              <w:t xml:space="preserve">Methadone or </w:t>
            </w:r>
            <w:proofErr w:type="spellStart"/>
            <w:proofErr w:type="gramStart"/>
            <w:r w:rsidRPr="00DE556B">
              <w:t>cyclazocine</w:t>
            </w:r>
            <w:proofErr w:type="spellEnd"/>
            <w:r w:rsidRPr="00DE556B">
              <w:t xml:space="preserve">  as</w:t>
            </w:r>
            <w:proofErr w:type="gramEnd"/>
            <w:r w:rsidRPr="00DE556B">
              <w:t xml:space="preserve"> maintenance treatment</w:t>
            </w:r>
          </w:p>
        </w:tc>
      </w:tr>
    </w:tbl>
    <w:p w14:paraId="587182CD" w14:textId="77777777" w:rsidR="00924EC5" w:rsidRPr="00DE556B" w:rsidRDefault="00924EC5" w:rsidP="00924EC5"/>
    <w:p w14:paraId="587182CE" w14:textId="77777777" w:rsidR="00924EC5" w:rsidRPr="00DE556B" w:rsidRDefault="00924EC5" w:rsidP="00924EC5">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6115E4">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5F70657B"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1447CDEB" w:rsidR="00A712D1" w:rsidRPr="006E2BEA" w:rsidRDefault="00A712D1"/>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36EF8D" w14:textId="77777777" w:rsidR="00685FA7" w:rsidRDefault="00685FA7" w:rsidP="00924EC5">
      <w:r>
        <w:separator/>
      </w:r>
    </w:p>
  </w:endnote>
  <w:endnote w:type="continuationSeparator" w:id="0">
    <w:p w14:paraId="35830A62" w14:textId="77777777" w:rsidR="00685FA7" w:rsidRDefault="00685FA7"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5A10E8" w14:textId="77777777" w:rsidR="00685FA7" w:rsidRDefault="00685FA7" w:rsidP="00924EC5">
      <w:r>
        <w:separator/>
      </w:r>
    </w:p>
  </w:footnote>
  <w:footnote w:type="continuationSeparator" w:id="0">
    <w:p w14:paraId="22A60972" w14:textId="77777777" w:rsidR="00685FA7" w:rsidRDefault="00685FA7"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9"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1"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5"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3"/>
  </w:num>
  <w:num w:numId="4">
    <w:abstractNumId w:val="5"/>
  </w:num>
  <w:num w:numId="5">
    <w:abstractNumId w:val="22"/>
  </w:num>
  <w:num w:numId="6">
    <w:abstractNumId w:val="14"/>
  </w:num>
  <w:num w:numId="7">
    <w:abstractNumId w:val="10"/>
  </w:num>
  <w:num w:numId="8">
    <w:abstractNumId w:val="8"/>
  </w:num>
  <w:num w:numId="9">
    <w:abstractNumId w:val="16"/>
  </w:num>
  <w:num w:numId="10">
    <w:abstractNumId w:val="19"/>
  </w:num>
  <w:num w:numId="11">
    <w:abstractNumId w:val="7"/>
  </w:num>
  <w:num w:numId="12">
    <w:abstractNumId w:val="31"/>
  </w:num>
  <w:num w:numId="13">
    <w:abstractNumId w:val="20"/>
  </w:num>
  <w:num w:numId="14">
    <w:abstractNumId w:val="2"/>
  </w:num>
  <w:num w:numId="15">
    <w:abstractNumId w:val="1"/>
  </w:num>
  <w:num w:numId="16">
    <w:abstractNumId w:val="26"/>
  </w:num>
  <w:num w:numId="17">
    <w:abstractNumId w:val="28"/>
  </w:num>
  <w:num w:numId="18">
    <w:abstractNumId w:val="25"/>
  </w:num>
  <w:num w:numId="19">
    <w:abstractNumId w:val="11"/>
  </w:num>
  <w:num w:numId="20">
    <w:abstractNumId w:val="9"/>
  </w:num>
  <w:num w:numId="21">
    <w:abstractNumId w:val="27"/>
  </w:num>
  <w:num w:numId="22">
    <w:abstractNumId w:val="24"/>
  </w:num>
  <w:num w:numId="23">
    <w:abstractNumId w:val="15"/>
  </w:num>
  <w:num w:numId="24">
    <w:abstractNumId w:val="29"/>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23"/>
  </w:num>
  <w:num w:numId="30">
    <w:abstractNumId w:val="17"/>
  </w:num>
  <w:num w:numId="31">
    <w:abstractNumId w:val="18"/>
  </w:num>
  <w:num w:numId="32">
    <w:abstractNumId w:val="30"/>
  </w:num>
  <w:num w:numId="33">
    <w:abstractNumId w:val="12"/>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hideSpellingErrors/>
  <w:hideGrammaticalErrors/>
  <w:proofState w:spelling="clean" w:grammar="clean"/>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70CB"/>
    <w:rsid w:val="00023F47"/>
    <w:rsid w:val="0003297F"/>
    <w:rsid w:val="00034352"/>
    <w:rsid w:val="00035FB9"/>
    <w:rsid w:val="000360C4"/>
    <w:rsid w:val="000425DD"/>
    <w:rsid w:val="00044D40"/>
    <w:rsid w:val="000502D2"/>
    <w:rsid w:val="00056C7A"/>
    <w:rsid w:val="00056E8C"/>
    <w:rsid w:val="00066E68"/>
    <w:rsid w:val="00085914"/>
    <w:rsid w:val="00091433"/>
    <w:rsid w:val="0009667B"/>
    <w:rsid w:val="00096FAB"/>
    <w:rsid w:val="00097FD3"/>
    <w:rsid w:val="000A2C00"/>
    <w:rsid w:val="000A4C54"/>
    <w:rsid w:val="000A5E96"/>
    <w:rsid w:val="000A6E4E"/>
    <w:rsid w:val="000B67AD"/>
    <w:rsid w:val="000C144B"/>
    <w:rsid w:val="000C5427"/>
    <w:rsid w:val="000D520F"/>
    <w:rsid w:val="000E510E"/>
    <w:rsid w:val="000F5121"/>
    <w:rsid w:val="000F62AC"/>
    <w:rsid w:val="0010449A"/>
    <w:rsid w:val="0011191A"/>
    <w:rsid w:val="00116F43"/>
    <w:rsid w:val="0012560D"/>
    <w:rsid w:val="00134965"/>
    <w:rsid w:val="00135DA1"/>
    <w:rsid w:val="00140127"/>
    <w:rsid w:val="0014694F"/>
    <w:rsid w:val="00147C7D"/>
    <w:rsid w:val="001572DB"/>
    <w:rsid w:val="00160936"/>
    <w:rsid w:val="00162805"/>
    <w:rsid w:val="00163F8A"/>
    <w:rsid w:val="00166E24"/>
    <w:rsid w:val="00180388"/>
    <w:rsid w:val="00181F57"/>
    <w:rsid w:val="00183262"/>
    <w:rsid w:val="00185CD5"/>
    <w:rsid w:val="001865BE"/>
    <w:rsid w:val="00196D2D"/>
    <w:rsid w:val="00197F44"/>
    <w:rsid w:val="001A0544"/>
    <w:rsid w:val="001A5108"/>
    <w:rsid w:val="001A5490"/>
    <w:rsid w:val="001A693C"/>
    <w:rsid w:val="001B183E"/>
    <w:rsid w:val="001B6B27"/>
    <w:rsid w:val="001C1B93"/>
    <w:rsid w:val="001C4F42"/>
    <w:rsid w:val="001D1E42"/>
    <w:rsid w:val="001D6D48"/>
    <w:rsid w:val="001D783B"/>
    <w:rsid w:val="001E3527"/>
    <w:rsid w:val="001E68A4"/>
    <w:rsid w:val="001E7791"/>
    <w:rsid w:val="001F2CF8"/>
    <w:rsid w:val="001F4BE6"/>
    <w:rsid w:val="002000E3"/>
    <w:rsid w:val="00203C45"/>
    <w:rsid w:val="002047C6"/>
    <w:rsid w:val="002130E5"/>
    <w:rsid w:val="00214BEC"/>
    <w:rsid w:val="00214D5A"/>
    <w:rsid w:val="0022375E"/>
    <w:rsid w:val="002309E3"/>
    <w:rsid w:val="002404F0"/>
    <w:rsid w:val="002406C7"/>
    <w:rsid w:val="00246E89"/>
    <w:rsid w:val="00255586"/>
    <w:rsid w:val="002555D3"/>
    <w:rsid w:val="00260900"/>
    <w:rsid w:val="00264EA1"/>
    <w:rsid w:val="0026628C"/>
    <w:rsid w:val="00272E9C"/>
    <w:rsid w:val="00275C43"/>
    <w:rsid w:val="00276AC2"/>
    <w:rsid w:val="00280D4E"/>
    <w:rsid w:val="0028468B"/>
    <w:rsid w:val="00287507"/>
    <w:rsid w:val="00292AB1"/>
    <w:rsid w:val="002969D9"/>
    <w:rsid w:val="00297822"/>
    <w:rsid w:val="002A6DD0"/>
    <w:rsid w:val="002A7098"/>
    <w:rsid w:val="002C07BC"/>
    <w:rsid w:val="002C5CF9"/>
    <w:rsid w:val="002C6989"/>
    <w:rsid w:val="002D0442"/>
    <w:rsid w:val="002D1263"/>
    <w:rsid w:val="002D5CBB"/>
    <w:rsid w:val="002E2691"/>
    <w:rsid w:val="002E2788"/>
    <w:rsid w:val="002E65AA"/>
    <w:rsid w:val="002E6DB7"/>
    <w:rsid w:val="002E718A"/>
    <w:rsid w:val="002F00DE"/>
    <w:rsid w:val="003041BB"/>
    <w:rsid w:val="0031436D"/>
    <w:rsid w:val="00325713"/>
    <w:rsid w:val="00342A76"/>
    <w:rsid w:val="00344208"/>
    <w:rsid w:val="003548CB"/>
    <w:rsid w:val="00354EC2"/>
    <w:rsid w:val="003615E3"/>
    <w:rsid w:val="00363575"/>
    <w:rsid w:val="0036626B"/>
    <w:rsid w:val="003756D4"/>
    <w:rsid w:val="00375730"/>
    <w:rsid w:val="00376F54"/>
    <w:rsid w:val="003827E1"/>
    <w:rsid w:val="00382FE5"/>
    <w:rsid w:val="0038527A"/>
    <w:rsid w:val="00396837"/>
    <w:rsid w:val="003976CE"/>
    <w:rsid w:val="003A06C3"/>
    <w:rsid w:val="003A24AF"/>
    <w:rsid w:val="003A4337"/>
    <w:rsid w:val="003B14B6"/>
    <w:rsid w:val="003B3520"/>
    <w:rsid w:val="003B43E6"/>
    <w:rsid w:val="003B65FA"/>
    <w:rsid w:val="003C0B46"/>
    <w:rsid w:val="003C360D"/>
    <w:rsid w:val="003C504D"/>
    <w:rsid w:val="003D5F51"/>
    <w:rsid w:val="003E2625"/>
    <w:rsid w:val="003E4C9A"/>
    <w:rsid w:val="003E72A3"/>
    <w:rsid w:val="003F5ED7"/>
    <w:rsid w:val="00400BF5"/>
    <w:rsid w:val="00407361"/>
    <w:rsid w:val="004115E4"/>
    <w:rsid w:val="00417ACC"/>
    <w:rsid w:val="00423C7D"/>
    <w:rsid w:val="00425CEA"/>
    <w:rsid w:val="00430ED5"/>
    <w:rsid w:val="00431E3C"/>
    <w:rsid w:val="00432FC8"/>
    <w:rsid w:val="00435638"/>
    <w:rsid w:val="004421F5"/>
    <w:rsid w:val="0044297B"/>
    <w:rsid w:val="00442B69"/>
    <w:rsid w:val="00450E6F"/>
    <w:rsid w:val="004722F9"/>
    <w:rsid w:val="004737C1"/>
    <w:rsid w:val="00476C56"/>
    <w:rsid w:val="00476FF4"/>
    <w:rsid w:val="004833A8"/>
    <w:rsid w:val="00486919"/>
    <w:rsid w:val="00487AD1"/>
    <w:rsid w:val="004962BA"/>
    <w:rsid w:val="004A0D63"/>
    <w:rsid w:val="004A5395"/>
    <w:rsid w:val="004B02D7"/>
    <w:rsid w:val="004B043D"/>
    <w:rsid w:val="004B0F5B"/>
    <w:rsid w:val="004B6DB6"/>
    <w:rsid w:val="004B7094"/>
    <w:rsid w:val="004B75FF"/>
    <w:rsid w:val="004B78F1"/>
    <w:rsid w:val="004C0D8B"/>
    <w:rsid w:val="004C5A30"/>
    <w:rsid w:val="004D3D00"/>
    <w:rsid w:val="004D7FF6"/>
    <w:rsid w:val="004E161A"/>
    <w:rsid w:val="004E29F6"/>
    <w:rsid w:val="004F19B6"/>
    <w:rsid w:val="004F5D93"/>
    <w:rsid w:val="005008C8"/>
    <w:rsid w:val="00501244"/>
    <w:rsid w:val="005054FA"/>
    <w:rsid w:val="00507A3A"/>
    <w:rsid w:val="005119C2"/>
    <w:rsid w:val="00512CAA"/>
    <w:rsid w:val="0051723E"/>
    <w:rsid w:val="00524FB9"/>
    <w:rsid w:val="005266EF"/>
    <w:rsid w:val="0052694B"/>
    <w:rsid w:val="005303EE"/>
    <w:rsid w:val="005365CD"/>
    <w:rsid w:val="00543338"/>
    <w:rsid w:val="00543D3D"/>
    <w:rsid w:val="005476D7"/>
    <w:rsid w:val="00560EC6"/>
    <w:rsid w:val="0056638B"/>
    <w:rsid w:val="00571713"/>
    <w:rsid w:val="00572D14"/>
    <w:rsid w:val="00574CDF"/>
    <w:rsid w:val="005752EF"/>
    <w:rsid w:val="00583D07"/>
    <w:rsid w:val="00586112"/>
    <w:rsid w:val="005904FA"/>
    <w:rsid w:val="0059657E"/>
    <w:rsid w:val="005A236A"/>
    <w:rsid w:val="005A3487"/>
    <w:rsid w:val="005A50C6"/>
    <w:rsid w:val="005A5295"/>
    <w:rsid w:val="005B320D"/>
    <w:rsid w:val="005B7C7F"/>
    <w:rsid w:val="005C1B75"/>
    <w:rsid w:val="005C226C"/>
    <w:rsid w:val="005C3FD6"/>
    <w:rsid w:val="005C7B7A"/>
    <w:rsid w:val="005D60A0"/>
    <w:rsid w:val="005E0606"/>
    <w:rsid w:val="005E7508"/>
    <w:rsid w:val="005F1CE9"/>
    <w:rsid w:val="005F3EB0"/>
    <w:rsid w:val="006041ED"/>
    <w:rsid w:val="00605C33"/>
    <w:rsid w:val="006066FF"/>
    <w:rsid w:val="006115E4"/>
    <w:rsid w:val="00613781"/>
    <w:rsid w:val="006141D1"/>
    <w:rsid w:val="0061495D"/>
    <w:rsid w:val="006152E6"/>
    <w:rsid w:val="006173B7"/>
    <w:rsid w:val="00620A11"/>
    <w:rsid w:val="00624331"/>
    <w:rsid w:val="00624473"/>
    <w:rsid w:val="006244E7"/>
    <w:rsid w:val="00625DFF"/>
    <w:rsid w:val="00627F12"/>
    <w:rsid w:val="0063612B"/>
    <w:rsid w:val="00636C7A"/>
    <w:rsid w:val="006414A5"/>
    <w:rsid w:val="0066036A"/>
    <w:rsid w:val="006605E2"/>
    <w:rsid w:val="0066360F"/>
    <w:rsid w:val="00665045"/>
    <w:rsid w:val="00666BC8"/>
    <w:rsid w:val="00676437"/>
    <w:rsid w:val="0068198D"/>
    <w:rsid w:val="006819BB"/>
    <w:rsid w:val="00681FAA"/>
    <w:rsid w:val="00685FA7"/>
    <w:rsid w:val="006870AB"/>
    <w:rsid w:val="006875A7"/>
    <w:rsid w:val="0069193E"/>
    <w:rsid w:val="00692162"/>
    <w:rsid w:val="0069250D"/>
    <w:rsid w:val="0069478D"/>
    <w:rsid w:val="00696BCF"/>
    <w:rsid w:val="006A1CF4"/>
    <w:rsid w:val="006A35C3"/>
    <w:rsid w:val="006A3A59"/>
    <w:rsid w:val="006A5A32"/>
    <w:rsid w:val="006A6BEE"/>
    <w:rsid w:val="006A6DDF"/>
    <w:rsid w:val="006B1DA2"/>
    <w:rsid w:val="006C66CD"/>
    <w:rsid w:val="006E1AAD"/>
    <w:rsid w:val="006E5D56"/>
    <w:rsid w:val="006F4C94"/>
    <w:rsid w:val="006F52D1"/>
    <w:rsid w:val="00703865"/>
    <w:rsid w:val="007038CF"/>
    <w:rsid w:val="00706207"/>
    <w:rsid w:val="007121FD"/>
    <w:rsid w:val="007146AE"/>
    <w:rsid w:val="00716C7B"/>
    <w:rsid w:val="00723A12"/>
    <w:rsid w:val="00730056"/>
    <w:rsid w:val="007319C6"/>
    <w:rsid w:val="00733F71"/>
    <w:rsid w:val="00734E64"/>
    <w:rsid w:val="00743896"/>
    <w:rsid w:val="00752FE3"/>
    <w:rsid w:val="00753EE3"/>
    <w:rsid w:val="00757964"/>
    <w:rsid w:val="00757FE2"/>
    <w:rsid w:val="00760CC3"/>
    <w:rsid w:val="00762FDB"/>
    <w:rsid w:val="00765E08"/>
    <w:rsid w:val="00767B44"/>
    <w:rsid w:val="00772CF2"/>
    <w:rsid w:val="00775E07"/>
    <w:rsid w:val="0078020D"/>
    <w:rsid w:val="00781B76"/>
    <w:rsid w:val="007833AA"/>
    <w:rsid w:val="00784CFB"/>
    <w:rsid w:val="00786680"/>
    <w:rsid w:val="00793388"/>
    <w:rsid w:val="007961E8"/>
    <w:rsid w:val="007A79A3"/>
    <w:rsid w:val="007B2204"/>
    <w:rsid w:val="007B76A8"/>
    <w:rsid w:val="007C4B26"/>
    <w:rsid w:val="007D433C"/>
    <w:rsid w:val="007E1552"/>
    <w:rsid w:val="007F06C1"/>
    <w:rsid w:val="007F6781"/>
    <w:rsid w:val="007F6A6D"/>
    <w:rsid w:val="007F7DD0"/>
    <w:rsid w:val="00806824"/>
    <w:rsid w:val="008303EB"/>
    <w:rsid w:val="00840181"/>
    <w:rsid w:val="00845511"/>
    <w:rsid w:val="008605DF"/>
    <w:rsid w:val="008619E5"/>
    <w:rsid w:val="00867D9F"/>
    <w:rsid w:val="008702EC"/>
    <w:rsid w:val="00872D82"/>
    <w:rsid w:val="008744CE"/>
    <w:rsid w:val="0088013D"/>
    <w:rsid w:val="00880F73"/>
    <w:rsid w:val="00885F59"/>
    <w:rsid w:val="00891877"/>
    <w:rsid w:val="00891BFA"/>
    <w:rsid w:val="00891D26"/>
    <w:rsid w:val="008A31D2"/>
    <w:rsid w:val="008B01E0"/>
    <w:rsid w:val="008B3F01"/>
    <w:rsid w:val="008B5629"/>
    <w:rsid w:val="008B5D1C"/>
    <w:rsid w:val="008C5A66"/>
    <w:rsid w:val="008D1BA6"/>
    <w:rsid w:val="008D58F9"/>
    <w:rsid w:val="008E0EF7"/>
    <w:rsid w:val="008F30C1"/>
    <w:rsid w:val="00901BE9"/>
    <w:rsid w:val="00905528"/>
    <w:rsid w:val="00905578"/>
    <w:rsid w:val="009130A5"/>
    <w:rsid w:val="009201D9"/>
    <w:rsid w:val="00924BF6"/>
    <w:rsid w:val="00924EC5"/>
    <w:rsid w:val="00932AFA"/>
    <w:rsid w:val="009342AD"/>
    <w:rsid w:val="00937385"/>
    <w:rsid w:val="00954560"/>
    <w:rsid w:val="009546A7"/>
    <w:rsid w:val="00962D8A"/>
    <w:rsid w:val="0097332A"/>
    <w:rsid w:val="0097604B"/>
    <w:rsid w:val="00984E4A"/>
    <w:rsid w:val="00987560"/>
    <w:rsid w:val="009A1258"/>
    <w:rsid w:val="009A3567"/>
    <w:rsid w:val="009B48D2"/>
    <w:rsid w:val="009B63D6"/>
    <w:rsid w:val="009C55D1"/>
    <w:rsid w:val="009C7EC1"/>
    <w:rsid w:val="009D162D"/>
    <w:rsid w:val="009E0136"/>
    <w:rsid w:val="009E03AA"/>
    <w:rsid w:val="009E0E9B"/>
    <w:rsid w:val="009E27DF"/>
    <w:rsid w:val="009E4626"/>
    <w:rsid w:val="009E6A77"/>
    <w:rsid w:val="009F1898"/>
    <w:rsid w:val="009F6573"/>
    <w:rsid w:val="00A01803"/>
    <w:rsid w:val="00A0590F"/>
    <w:rsid w:val="00A102A1"/>
    <w:rsid w:val="00A119DB"/>
    <w:rsid w:val="00A15E34"/>
    <w:rsid w:val="00A206E5"/>
    <w:rsid w:val="00A23889"/>
    <w:rsid w:val="00A23E46"/>
    <w:rsid w:val="00A41B54"/>
    <w:rsid w:val="00A42216"/>
    <w:rsid w:val="00A42D5A"/>
    <w:rsid w:val="00A53583"/>
    <w:rsid w:val="00A602A5"/>
    <w:rsid w:val="00A62C3A"/>
    <w:rsid w:val="00A673A1"/>
    <w:rsid w:val="00A712D1"/>
    <w:rsid w:val="00A757C1"/>
    <w:rsid w:val="00A76B34"/>
    <w:rsid w:val="00A80C3A"/>
    <w:rsid w:val="00AA035A"/>
    <w:rsid w:val="00AA3E65"/>
    <w:rsid w:val="00AA4F00"/>
    <w:rsid w:val="00AA5F8D"/>
    <w:rsid w:val="00AB2CF3"/>
    <w:rsid w:val="00AB5453"/>
    <w:rsid w:val="00AB5726"/>
    <w:rsid w:val="00AB5E05"/>
    <w:rsid w:val="00AD4413"/>
    <w:rsid w:val="00AD54E4"/>
    <w:rsid w:val="00AD6114"/>
    <w:rsid w:val="00AE0A0E"/>
    <w:rsid w:val="00AF3309"/>
    <w:rsid w:val="00B029D9"/>
    <w:rsid w:val="00B036E5"/>
    <w:rsid w:val="00B05A08"/>
    <w:rsid w:val="00B06E13"/>
    <w:rsid w:val="00B11F9E"/>
    <w:rsid w:val="00B12DA9"/>
    <w:rsid w:val="00B1396B"/>
    <w:rsid w:val="00B166FA"/>
    <w:rsid w:val="00B17378"/>
    <w:rsid w:val="00B21DF1"/>
    <w:rsid w:val="00B2253D"/>
    <w:rsid w:val="00B239B2"/>
    <w:rsid w:val="00B31FAC"/>
    <w:rsid w:val="00B5582C"/>
    <w:rsid w:val="00B577EB"/>
    <w:rsid w:val="00B61C37"/>
    <w:rsid w:val="00B7266C"/>
    <w:rsid w:val="00B75C77"/>
    <w:rsid w:val="00B828DE"/>
    <w:rsid w:val="00B86AA9"/>
    <w:rsid w:val="00B90B44"/>
    <w:rsid w:val="00B93A3B"/>
    <w:rsid w:val="00B94B04"/>
    <w:rsid w:val="00B97E12"/>
    <w:rsid w:val="00BA107B"/>
    <w:rsid w:val="00BB07F0"/>
    <w:rsid w:val="00BB2E40"/>
    <w:rsid w:val="00BB34DE"/>
    <w:rsid w:val="00BB55E4"/>
    <w:rsid w:val="00BB75DA"/>
    <w:rsid w:val="00BC03FB"/>
    <w:rsid w:val="00BC1A73"/>
    <w:rsid w:val="00BD16DC"/>
    <w:rsid w:val="00BD19A8"/>
    <w:rsid w:val="00BD1B8E"/>
    <w:rsid w:val="00BD7601"/>
    <w:rsid w:val="00BF17E4"/>
    <w:rsid w:val="00BF21D6"/>
    <w:rsid w:val="00BF3844"/>
    <w:rsid w:val="00C02BC9"/>
    <w:rsid w:val="00C0478E"/>
    <w:rsid w:val="00C058D1"/>
    <w:rsid w:val="00C063E5"/>
    <w:rsid w:val="00C12A43"/>
    <w:rsid w:val="00C12A68"/>
    <w:rsid w:val="00C13154"/>
    <w:rsid w:val="00C13806"/>
    <w:rsid w:val="00C1538B"/>
    <w:rsid w:val="00C20221"/>
    <w:rsid w:val="00C26FDF"/>
    <w:rsid w:val="00C331BD"/>
    <w:rsid w:val="00C36070"/>
    <w:rsid w:val="00C36CAD"/>
    <w:rsid w:val="00C43036"/>
    <w:rsid w:val="00C43C30"/>
    <w:rsid w:val="00C555E0"/>
    <w:rsid w:val="00C56FFA"/>
    <w:rsid w:val="00C6660B"/>
    <w:rsid w:val="00C67002"/>
    <w:rsid w:val="00C83CAD"/>
    <w:rsid w:val="00C84DAD"/>
    <w:rsid w:val="00C91D9A"/>
    <w:rsid w:val="00CA488D"/>
    <w:rsid w:val="00CB0071"/>
    <w:rsid w:val="00CB1FF9"/>
    <w:rsid w:val="00CB2340"/>
    <w:rsid w:val="00CC3ABA"/>
    <w:rsid w:val="00CC7FB7"/>
    <w:rsid w:val="00CD3FC5"/>
    <w:rsid w:val="00CD4CB6"/>
    <w:rsid w:val="00CE071B"/>
    <w:rsid w:val="00CE6EEA"/>
    <w:rsid w:val="00D02F56"/>
    <w:rsid w:val="00D0617E"/>
    <w:rsid w:val="00D07F37"/>
    <w:rsid w:val="00D11A3F"/>
    <w:rsid w:val="00D140D7"/>
    <w:rsid w:val="00D16433"/>
    <w:rsid w:val="00D216FF"/>
    <w:rsid w:val="00D22459"/>
    <w:rsid w:val="00D23C32"/>
    <w:rsid w:val="00D262AA"/>
    <w:rsid w:val="00D273AE"/>
    <w:rsid w:val="00D36319"/>
    <w:rsid w:val="00D45742"/>
    <w:rsid w:val="00D46B91"/>
    <w:rsid w:val="00D479DC"/>
    <w:rsid w:val="00D47BAC"/>
    <w:rsid w:val="00D500FE"/>
    <w:rsid w:val="00D524C4"/>
    <w:rsid w:val="00D57982"/>
    <w:rsid w:val="00D619C3"/>
    <w:rsid w:val="00D63C0C"/>
    <w:rsid w:val="00D6457C"/>
    <w:rsid w:val="00D65FEC"/>
    <w:rsid w:val="00D6662C"/>
    <w:rsid w:val="00D672E3"/>
    <w:rsid w:val="00D72A3E"/>
    <w:rsid w:val="00D74368"/>
    <w:rsid w:val="00D81086"/>
    <w:rsid w:val="00D83BC3"/>
    <w:rsid w:val="00D83C48"/>
    <w:rsid w:val="00D87E86"/>
    <w:rsid w:val="00D95052"/>
    <w:rsid w:val="00D95242"/>
    <w:rsid w:val="00DA55DD"/>
    <w:rsid w:val="00DA5620"/>
    <w:rsid w:val="00DB174B"/>
    <w:rsid w:val="00DC1902"/>
    <w:rsid w:val="00DE3AA9"/>
    <w:rsid w:val="00DE43CB"/>
    <w:rsid w:val="00DE4952"/>
    <w:rsid w:val="00DE556B"/>
    <w:rsid w:val="00DE6251"/>
    <w:rsid w:val="00DE7D5E"/>
    <w:rsid w:val="00DF1394"/>
    <w:rsid w:val="00DF15C7"/>
    <w:rsid w:val="00DF6736"/>
    <w:rsid w:val="00DF75D4"/>
    <w:rsid w:val="00E02C19"/>
    <w:rsid w:val="00E0799F"/>
    <w:rsid w:val="00E2140F"/>
    <w:rsid w:val="00E22857"/>
    <w:rsid w:val="00E2378E"/>
    <w:rsid w:val="00E24CF0"/>
    <w:rsid w:val="00E322A8"/>
    <w:rsid w:val="00E3262F"/>
    <w:rsid w:val="00E37202"/>
    <w:rsid w:val="00E37663"/>
    <w:rsid w:val="00E4533C"/>
    <w:rsid w:val="00E64FAE"/>
    <w:rsid w:val="00E65803"/>
    <w:rsid w:val="00E65E09"/>
    <w:rsid w:val="00E730C0"/>
    <w:rsid w:val="00E741B0"/>
    <w:rsid w:val="00E771D6"/>
    <w:rsid w:val="00E854E4"/>
    <w:rsid w:val="00E91DD7"/>
    <w:rsid w:val="00E9376F"/>
    <w:rsid w:val="00E95A8C"/>
    <w:rsid w:val="00EA32BC"/>
    <w:rsid w:val="00EA4826"/>
    <w:rsid w:val="00EA574A"/>
    <w:rsid w:val="00EA5C51"/>
    <w:rsid w:val="00EB225E"/>
    <w:rsid w:val="00EC0A57"/>
    <w:rsid w:val="00EC5DBB"/>
    <w:rsid w:val="00EC63DC"/>
    <w:rsid w:val="00ED2E28"/>
    <w:rsid w:val="00ED462F"/>
    <w:rsid w:val="00ED69B9"/>
    <w:rsid w:val="00EE1F2C"/>
    <w:rsid w:val="00EE781A"/>
    <w:rsid w:val="00EF27E2"/>
    <w:rsid w:val="00EF4203"/>
    <w:rsid w:val="00EF59FD"/>
    <w:rsid w:val="00EF63C0"/>
    <w:rsid w:val="00F041F2"/>
    <w:rsid w:val="00F05E50"/>
    <w:rsid w:val="00F07A5C"/>
    <w:rsid w:val="00F12981"/>
    <w:rsid w:val="00F24AA6"/>
    <w:rsid w:val="00F35704"/>
    <w:rsid w:val="00F405D4"/>
    <w:rsid w:val="00F413C2"/>
    <w:rsid w:val="00F50560"/>
    <w:rsid w:val="00F61319"/>
    <w:rsid w:val="00F67F1D"/>
    <w:rsid w:val="00F70217"/>
    <w:rsid w:val="00F70CFC"/>
    <w:rsid w:val="00F7760B"/>
    <w:rsid w:val="00F80539"/>
    <w:rsid w:val="00F82925"/>
    <w:rsid w:val="00F90E19"/>
    <w:rsid w:val="00F927B1"/>
    <w:rsid w:val="00F965D6"/>
    <w:rsid w:val="00FB1295"/>
    <w:rsid w:val="00FB72EB"/>
    <w:rsid w:val="00FC2B9A"/>
    <w:rsid w:val="00FD2F6B"/>
    <w:rsid w:val="00FD3BCD"/>
    <w:rsid w:val="00FD4517"/>
    <w:rsid w:val="00FE053D"/>
    <w:rsid w:val="00FE767E"/>
    <w:rsid w:val="00FF2F68"/>
    <w:rsid w:val="00FF43C4"/>
    <w:rsid w:val="00FF4AE8"/>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71735E"/>
  <w15:docId w15:val="{222DAD8C-685D-4FFB-B5FB-D078D5F3F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EA5C51"/>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5A236A"/>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550773835">
      <w:bodyDiv w:val="1"/>
      <w:marLeft w:val="0"/>
      <w:marRight w:val="0"/>
      <w:marTop w:val="0"/>
      <w:marBottom w:val="0"/>
      <w:divBdr>
        <w:top w:val="none" w:sz="0" w:space="0" w:color="auto"/>
        <w:left w:val="none" w:sz="0" w:space="0" w:color="auto"/>
        <w:bottom w:val="none" w:sz="0" w:space="0" w:color="auto"/>
        <w:right w:val="none" w:sz="0" w:space="0" w:color="auto"/>
      </w:divBdr>
      <w:divsChild>
        <w:div w:id="937448545">
          <w:marLeft w:val="0"/>
          <w:marRight w:val="0"/>
          <w:marTop w:val="0"/>
          <w:marBottom w:val="0"/>
          <w:divBdr>
            <w:top w:val="none" w:sz="0" w:space="0" w:color="auto"/>
            <w:left w:val="none" w:sz="0" w:space="0" w:color="auto"/>
            <w:bottom w:val="none" w:sz="0" w:space="0" w:color="auto"/>
            <w:right w:val="none" w:sz="0" w:space="0" w:color="auto"/>
          </w:divBdr>
          <w:divsChild>
            <w:div w:id="129597053">
              <w:marLeft w:val="0"/>
              <w:marRight w:val="0"/>
              <w:marTop w:val="0"/>
              <w:marBottom w:val="0"/>
              <w:divBdr>
                <w:top w:val="none" w:sz="0" w:space="0" w:color="auto"/>
                <w:left w:val="none" w:sz="0" w:space="0" w:color="auto"/>
                <w:bottom w:val="none" w:sz="0" w:space="0" w:color="auto"/>
                <w:right w:val="none" w:sz="0" w:space="0" w:color="auto"/>
              </w:divBdr>
              <w:divsChild>
                <w:div w:id="1732845974">
                  <w:marLeft w:val="0"/>
                  <w:marRight w:val="0"/>
                  <w:marTop w:val="0"/>
                  <w:marBottom w:val="0"/>
                  <w:divBdr>
                    <w:top w:val="none" w:sz="0" w:space="0" w:color="auto"/>
                    <w:left w:val="none" w:sz="0" w:space="0" w:color="auto"/>
                    <w:bottom w:val="none" w:sz="0" w:space="0" w:color="auto"/>
                    <w:right w:val="none" w:sz="0" w:space="0" w:color="auto"/>
                  </w:divBdr>
                  <w:divsChild>
                    <w:div w:id="734745051">
                      <w:marLeft w:val="0"/>
                      <w:marRight w:val="0"/>
                      <w:marTop w:val="0"/>
                      <w:marBottom w:val="0"/>
                      <w:divBdr>
                        <w:top w:val="none" w:sz="0" w:space="0" w:color="auto"/>
                        <w:left w:val="none" w:sz="0" w:space="0" w:color="auto"/>
                        <w:bottom w:val="none" w:sz="0" w:space="0" w:color="auto"/>
                        <w:right w:val="none" w:sz="0" w:space="0" w:color="auto"/>
                      </w:divBdr>
                      <w:divsChild>
                        <w:div w:id="2042583321">
                          <w:marLeft w:val="150"/>
                          <w:marRight w:val="150"/>
                          <w:marTop w:val="0"/>
                          <w:marBottom w:val="0"/>
                          <w:divBdr>
                            <w:top w:val="none" w:sz="0" w:space="0" w:color="auto"/>
                            <w:left w:val="none" w:sz="0" w:space="0" w:color="auto"/>
                            <w:bottom w:val="none" w:sz="0" w:space="0" w:color="auto"/>
                            <w:right w:val="none" w:sz="0" w:space="0" w:color="auto"/>
                          </w:divBdr>
                          <w:divsChild>
                            <w:div w:id="1932809348">
                              <w:marLeft w:val="150"/>
                              <w:marRight w:val="150"/>
                              <w:marTop w:val="0"/>
                              <w:marBottom w:val="0"/>
                              <w:divBdr>
                                <w:top w:val="none" w:sz="0" w:space="0" w:color="auto"/>
                                <w:left w:val="none" w:sz="0" w:space="0" w:color="auto"/>
                                <w:bottom w:val="none" w:sz="0" w:space="0" w:color="auto"/>
                                <w:right w:val="none" w:sz="0" w:space="0" w:color="auto"/>
                              </w:divBdr>
                              <w:divsChild>
                                <w:div w:id="1816335334">
                                  <w:marLeft w:val="0"/>
                                  <w:marRight w:val="0"/>
                                  <w:marTop w:val="0"/>
                                  <w:marBottom w:val="0"/>
                                  <w:divBdr>
                                    <w:top w:val="none" w:sz="0" w:space="0" w:color="auto"/>
                                    <w:left w:val="none" w:sz="0" w:space="0" w:color="auto"/>
                                    <w:bottom w:val="none" w:sz="0" w:space="0" w:color="auto"/>
                                    <w:right w:val="none" w:sz="0" w:space="0" w:color="auto"/>
                                  </w:divBdr>
                                  <w:divsChild>
                                    <w:div w:id="1462965275">
                                      <w:marLeft w:val="0"/>
                                      <w:marRight w:val="0"/>
                                      <w:marTop w:val="0"/>
                                      <w:marBottom w:val="0"/>
                                      <w:divBdr>
                                        <w:top w:val="none" w:sz="0" w:space="0" w:color="auto"/>
                                        <w:left w:val="none" w:sz="0" w:space="0" w:color="auto"/>
                                        <w:bottom w:val="none" w:sz="0" w:space="0" w:color="auto"/>
                                        <w:right w:val="none" w:sz="0" w:space="0" w:color="auto"/>
                                      </w:divBdr>
                                      <w:divsChild>
                                        <w:div w:id="7374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882643199">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33643655">
      <w:bodyDiv w:val="1"/>
      <w:marLeft w:val="0"/>
      <w:marRight w:val="0"/>
      <w:marTop w:val="0"/>
      <w:marBottom w:val="0"/>
      <w:divBdr>
        <w:top w:val="none" w:sz="0" w:space="0" w:color="auto"/>
        <w:left w:val="none" w:sz="0" w:space="0" w:color="auto"/>
        <w:bottom w:val="none" w:sz="0" w:space="0" w:color="auto"/>
        <w:right w:val="none" w:sz="0" w:space="0" w:color="auto"/>
      </w:divBdr>
      <w:divsChild>
        <w:div w:id="101193311">
          <w:marLeft w:val="0"/>
          <w:marRight w:val="0"/>
          <w:marTop w:val="0"/>
          <w:marBottom w:val="0"/>
          <w:divBdr>
            <w:top w:val="none" w:sz="0" w:space="0" w:color="auto"/>
            <w:left w:val="none" w:sz="0" w:space="0" w:color="auto"/>
            <w:bottom w:val="none" w:sz="0" w:space="0" w:color="auto"/>
            <w:right w:val="none" w:sz="0" w:space="0" w:color="auto"/>
          </w:divBdr>
          <w:divsChild>
            <w:div w:id="1192954697">
              <w:marLeft w:val="0"/>
              <w:marRight w:val="0"/>
              <w:marTop w:val="0"/>
              <w:marBottom w:val="0"/>
              <w:divBdr>
                <w:top w:val="none" w:sz="0" w:space="0" w:color="auto"/>
                <w:left w:val="none" w:sz="0" w:space="0" w:color="auto"/>
                <w:bottom w:val="none" w:sz="0" w:space="0" w:color="auto"/>
                <w:right w:val="none" w:sz="0" w:space="0" w:color="auto"/>
              </w:divBdr>
              <w:divsChild>
                <w:div w:id="493840086">
                  <w:marLeft w:val="0"/>
                  <w:marRight w:val="0"/>
                  <w:marTop w:val="0"/>
                  <w:marBottom w:val="0"/>
                  <w:divBdr>
                    <w:top w:val="none" w:sz="0" w:space="0" w:color="auto"/>
                    <w:left w:val="none" w:sz="0" w:space="0" w:color="auto"/>
                    <w:bottom w:val="none" w:sz="0" w:space="0" w:color="auto"/>
                    <w:right w:val="none" w:sz="0" w:space="0" w:color="auto"/>
                  </w:divBdr>
                  <w:divsChild>
                    <w:div w:id="541669327">
                      <w:marLeft w:val="0"/>
                      <w:marRight w:val="0"/>
                      <w:marTop w:val="0"/>
                      <w:marBottom w:val="0"/>
                      <w:divBdr>
                        <w:top w:val="none" w:sz="0" w:space="0" w:color="auto"/>
                        <w:left w:val="none" w:sz="0" w:space="0" w:color="auto"/>
                        <w:bottom w:val="none" w:sz="0" w:space="0" w:color="auto"/>
                        <w:right w:val="none" w:sz="0" w:space="0" w:color="auto"/>
                      </w:divBdr>
                      <w:divsChild>
                        <w:div w:id="1245144619">
                          <w:marLeft w:val="150"/>
                          <w:marRight w:val="150"/>
                          <w:marTop w:val="0"/>
                          <w:marBottom w:val="0"/>
                          <w:divBdr>
                            <w:top w:val="none" w:sz="0" w:space="0" w:color="auto"/>
                            <w:left w:val="none" w:sz="0" w:space="0" w:color="auto"/>
                            <w:bottom w:val="none" w:sz="0" w:space="0" w:color="auto"/>
                            <w:right w:val="none" w:sz="0" w:space="0" w:color="auto"/>
                          </w:divBdr>
                          <w:divsChild>
                            <w:div w:id="589775782">
                              <w:marLeft w:val="150"/>
                              <w:marRight w:val="150"/>
                              <w:marTop w:val="0"/>
                              <w:marBottom w:val="0"/>
                              <w:divBdr>
                                <w:top w:val="none" w:sz="0" w:space="0" w:color="auto"/>
                                <w:left w:val="none" w:sz="0" w:space="0" w:color="auto"/>
                                <w:bottom w:val="none" w:sz="0" w:space="0" w:color="auto"/>
                                <w:right w:val="none" w:sz="0" w:space="0" w:color="auto"/>
                              </w:divBdr>
                              <w:divsChild>
                                <w:div w:id="588389772">
                                  <w:marLeft w:val="150"/>
                                  <w:marRight w:val="150"/>
                                  <w:marTop w:val="0"/>
                                  <w:marBottom w:val="0"/>
                                  <w:divBdr>
                                    <w:top w:val="none" w:sz="0" w:space="0" w:color="auto"/>
                                    <w:left w:val="none" w:sz="0" w:space="0" w:color="auto"/>
                                    <w:bottom w:val="none" w:sz="0" w:space="0" w:color="auto"/>
                                    <w:right w:val="none" w:sz="0" w:space="0" w:color="auto"/>
                                  </w:divBdr>
                                  <w:divsChild>
                                    <w:div w:id="1986008393">
                                      <w:marLeft w:val="0"/>
                                      <w:marRight w:val="0"/>
                                      <w:marTop w:val="0"/>
                                      <w:marBottom w:val="0"/>
                                      <w:divBdr>
                                        <w:top w:val="none" w:sz="0" w:space="0" w:color="auto"/>
                                        <w:left w:val="none" w:sz="0" w:space="0" w:color="auto"/>
                                        <w:bottom w:val="none" w:sz="0" w:space="0" w:color="auto"/>
                                        <w:right w:val="none" w:sz="0" w:space="0" w:color="auto"/>
                                      </w:divBdr>
                                      <w:divsChild>
                                        <w:div w:id="1192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295603022">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474330122">
      <w:bodyDiv w:val="1"/>
      <w:marLeft w:val="0"/>
      <w:marRight w:val="0"/>
      <w:marTop w:val="0"/>
      <w:marBottom w:val="0"/>
      <w:divBdr>
        <w:top w:val="none" w:sz="0" w:space="0" w:color="auto"/>
        <w:left w:val="none" w:sz="0" w:space="0" w:color="auto"/>
        <w:bottom w:val="none" w:sz="0" w:space="0" w:color="auto"/>
        <w:right w:val="none" w:sz="0" w:space="0" w:color="auto"/>
      </w:divBdr>
      <w:divsChild>
        <w:div w:id="219362967">
          <w:marLeft w:val="0"/>
          <w:marRight w:val="0"/>
          <w:marTop w:val="0"/>
          <w:marBottom w:val="0"/>
          <w:divBdr>
            <w:top w:val="none" w:sz="0" w:space="0" w:color="auto"/>
            <w:left w:val="none" w:sz="0" w:space="0" w:color="auto"/>
            <w:bottom w:val="none" w:sz="0" w:space="0" w:color="auto"/>
            <w:right w:val="none" w:sz="0" w:space="0" w:color="auto"/>
          </w:divBdr>
          <w:divsChild>
            <w:div w:id="716515628">
              <w:marLeft w:val="0"/>
              <w:marRight w:val="0"/>
              <w:marTop w:val="0"/>
              <w:marBottom w:val="0"/>
              <w:divBdr>
                <w:top w:val="none" w:sz="0" w:space="0" w:color="auto"/>
                <w:left w:val="none" w:sz="0" w:space="0" w:color="auto"/>
                <w:bottom w:val="none" w:sz="0" w:space="0" w:color="auto"/>
                <w:right w:val="none" w:sz="0" w:space="0" w:color="auto"/>
              </w:divBdr>
              <w:divsChild>
                <w:div w:id="431822033">
                  <w:marLeft w:val="0"/>
                  <w:marRight w:val="0"/>
                  <w:marTop w:val="0"/>
                  <w:marBottom w:val="0"/>
                  <w:divBdr>
                    <w:top w:val="none" w:sz="0" w:space="0" w:color="auto"/>
                    <w:left w:val="none" w:sz="0" w:space="0" w:color="auto"/>
                    <w:bottom w:val="none" w:sz="0" w:space="0" w:color="auto"/>
                    <w:right w:val="none" w:sz="0" w:space="0" w:color="auto"/>
                  </w:divBdr>
                  <w:divsChild>
                    <w:div w:id="1409499945">
                      <w:marLeft w:val="0"/>
                      <w:marRight w:val="0"/>
                      <w:marTop w:val="0"/>
                      <w:marBottom w:val="0"/>
                      <w:divBdr>
                        <w:top w:val="none" w:sz="0" w:space="0" w:color="auto"/>
                        <w:left w:val="none" w:sz="0" w:space="0" w:color="auto"/>
                        <w:bottom w:val="none" w:sz="0" w:space="0" w:color="auto"/>
                        <w:right w:val="none" w:sz="0" w:space="0" w:color="auto"/>
                      </w:divBdr>
                      <w:divsChild>
                        <w:div w:id="1277711882">
                          <w:marLeft w:val="150"/>
                          <w:marRight w:val="150"/>
                          <w:marTop w:val="0"/>
                          <w:marBottom w:val="0"/>
                          <w:divBdr>
                            <w:top w:val="none" w:sz="0" w:space="0" w:color="auto"/>
                            <w:left w:val="none" w:sz="0" w:space="0" w:color="auto"/>
                            <w:bottom w:val="none" w:sz="0" w:space="0" w:color="auto"/>
                            <w:right w:val="none" w:sz="0" w:space="0" w:color="auto"/>
                          </w:divBdr>
                          <w:divsChild>
                            <w:div w:id="1902474794">
                              <w:marLeft w:val="150"/>
                              <w:marRight w:val="150"/>
                              <w:marTop w:val="0"/>
                              <w:marBottom w:val="0"/>
                              <w:divBdr>
                                <w:top w:val="none" w:sz="0" w:space="0" w:color="auto"/>
                                <w:left w:val="none" w:sz="0" w:space="0" w:color="auto"/>
                                <w:bottom w:val="none" w:sz="0" w:space="0" w:color="auto"/>
                                <w:right w:val="none" w:sz="0" w:space="0" w:color="auto"/>
                              </w:divBdr>
                              <w:divsChild>
                                <w:div w:id="1139882007">
                                  <w:marLeft w:val="0"/>
                                  <w:marRight w:val="0"/>
                                  <w:marTop w:val="0"/>
                                  <w:marBottom w:val="0"/>
                                  <w:divBdr>
                                    <w:top w:val="none" w:sz="0" w:space="0" w:color="auto"/>
                                    <w:left w:val="none" w:sz="0" w:space="0" w:color="auto"/>
                                    <w:bottom w:val="none" w:sz="0" w:space="0" w:color="auto"/>
                                    <w:right w:val="none" w:sz="0" w:space="0" w:color="auto"/>
                                  </w:divBdr>
                                  <w:divsChild>
                                    <w:div w:id="1211502044">
                                      <w:marLeft w:val="0"/>
                                      <w:marRight w:val="0"/>
                                      <w:marTop w:val="0"/>
                                      <w:marBottom w:val="0"/>
                                      <w:divBdr>
                                        <w:top w:val="none" w:sz="0" w:space="0" w:color="auto"/>
                                        <w:left w:val="none" w:sz="0" w:space="0" w:color="auto"/>
                                        <w:bottom w:val="none" w:sz="0" w:space="0" w:color="auto"/>
                                        <w:right w:val="none" w:sz="0" w:space="0" w:color="auto"/>
                                      </w:divBdr>
                                      <w:divsChild>
                                        <w:div w:id="14821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567574147">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117" Type="http://schemas.openxmlformats.org/officeDocument/2006/relationships/theme" Target="theme/theme1.xm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www.unitedhealthcareonline.com/" TargetMode="External"/><Relationship Id="rId16" Type="http://schemas.openxmlformats.org/officeDocument/2006/relationships/hyperlink" Target="http://glossary.justplainclear.com/" TargetMode="External"/><Relationship Id="rId107" Type="http://schemas.openxmlformats.org/officeDocument/2006/relationships/hyperlink" Target="https://www.uhcprovide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www.unitedhealthcareonline.com/" TargetMode="External"/><Relationship Id="rId58" Type="http://schemas.openxmlformats.org/officeDocument/2006/relationships/hyperlink" Target="http://glossary.justplainclear.com/" TargetMode="External"/><Relationship Id="rId66" Type="http://schemas.openxmlformats.org/officeDocument/2006/relationships/hyperlink" Target="http://www.unitedhealthcareonline.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hyperlink" Target="http://glossary.justplainclear.com/" TargetMode="External"/><Relationship Id="rId115" Type="http://schemas.openxmlformats.org/officeDocument/2006/relationships/hyperlink" Target="http://glossary.justplainclear.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www.unitedhealthcareonline.com/" TargetMode="External"/><Relationship Id="rId105" Type="http://schemas.openxmlformats.org/officeDocument/2006/relationships/hyperlink" Target="http://www.mywellbeingsolution.com" TargetMode="External"/><Relationship Id="rId113" Type="http://schemas.openxmlformats.org/officeDocument/2006/relationships/hyperlink" Target="https://www.uhcprovider.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s://www.uhcprovider.com/" TargetMode="External"/><Relationship Id="rId103" Type="http://schemas.openxmlformats.org/officeDocument/2006/relationships/hyperlink" Target="http://glossary.justplainclear.com/" TargetMode="External"/><Relationship Id="rId108" Type="http://schemas.openxmlformats.org/officeDocument/2006/relationships/hyperlink" Target="http://glossary.justplainclear.com/" TargetMode="External"/><Relationship Id="rId116" Type="http://schemas.openxmlformats.org/officeDocument/2006/relationships/fontTable" Target="fontTable.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unitedhealthcareonline.com/" TargetMode="External"/><Relationship Id="rId114" Type="http://schemas.openxmlformats.org/officeDocument/2006/relationships/hyperlink" Target="http://glossary.justplainclear.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www.uhchearing.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www.unitedhealthcareonline.com/" TargetMode="External"/><Relationship Id="rId104" Type="http://schemas.openxmlformats.org/officeDocument/2006/relationships/hyperlink" Target="http://www.uhchearing.com" TargetMode="External"/><Relationship Id="rId7" Type="http://schemas.openxmlformats.org/officeDocument/2006/relationships/numbering" Target="numbering.xml"/><Relationship Id="rId71" Type="http://schemas.openxmlformats.org/officeDocument/2006/relationships/hyperlink" Target="http://www.myoptumhealthcomplexmedical.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4.xml><?xml version="1.0" encoding="utf-8"?>
<?mso-contentType ?>
<spe:Receivers xmlns:spe="http://schemas.microsoft.com/sharepoint/events"/>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2.xml><?xml version="1.0" encoding="utf-8"?>
<ds:datastoreItem xmlns:ds="http://schemas.openxmlformats.org/officeDocument/2006/customXml" ds:itemID="{A7D53DDB-FF54-4AAF-B508-379E61D8F5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4.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5.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6.xml><?xml version="1.0" encoding="utf-8"?>
<ds:datastoreItem xmlns:ds="http://schemas.openxmlformats.org/officeDocument/2006/customXml" ds:itemID="{841BD177-E934-40AA-8AF7-112C9E82E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3</TotalTime>
  <Pages>111</Pages>
  <Words>18044</Words>
  <Characters>102857</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Davis, Alicia D</cp:lastModifiedBy>
  <cp:revision>3</cp:revision>
  <dcterms:created xsi:type="dcterms:W3CDTF">2020-10-05T20:42:00Z</dcterms:created>
  <dcterms:modified xsi:type="dcterms:W3CDTF">2020-10-05T20:45:00Z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