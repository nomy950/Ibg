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A" w14:textId="77777777" w:rsidR="00154B9C" w:rsidRPr="00725AF5" w:rsidRDefault="00154B9C" w:rsidP="00A8344D">
      <w:r w:rsidRPr="00725AF5">
        <w:t>&lt;!--ID=CSR--&gt;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165EBF82"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860194">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0" w:name="Policy_Data"/>
      <w:r w:rsidRPr="00725AF5">
        <w:rPr>
          <w:b/>
          <w:bCs/>
          <w:color w:val="0000FF"/>
          <w:sz w:val="28"/>
        </w:rPr>
        <w:t>POLICY DATA</w:t>
      </w:r>
    </w:p>
    <w:bookmarkEnd w:id="0"/>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rsidTr="00CE3F71">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1B51CC6A" w:rsidR="00154B9C" w:rsidRPr="00725AF5" w:rsidRDefault="00D0297B">
            <w:pPr>
              <w:pStyle w:val="TableTextCharCharChar1"/>
              <w:rPr>
                <w:color w:val="000000"/>
              </w:rPr>
            </w:pPr>
            <w:r w:rsidRPr="00D0297B">
              <w:rPr>
                <w:color w:val="000000"/>
              </w:rPr>
              <w:t>The Curators Of The University Of Missouri</w:t>
            </w:r>
          </w:p>
        </w:tc>
        <w:bookmarkStart w:id="1" w:name="_GoBack"/>
        <w:bookmarkEnd w:id="1"/>
      </w:tr>
      <w:tr w:rsidR="00154B9C" w:rsidRPr="00725AF5" w14:paraId="427EEFC2" w14:textId="77777777" w:rsidTr="00CE3F71">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7AC2F104" w:rsidR="00154B9C" w:rsidRPr="00725AF5" w:rsidRDefault="00D0297B">
            <w:pPr>
              <w:rPr>
                <w:sz w:val="24"/>
              </w:rPr>
            </w:pPr>
            <w:r w:rsidRPr="00D0297B">
              <w:rPr>
                <w:sz w:val="24"/>
              </w:rPr>
              <w:t>905610</w:t>
            </w:r>
          </w:p>
        </w:tc>
      </w:tr>
      <w:tr w:rsidR="00154B9C" w:rsidRPr="00725AF5" w14:paraId="427EEFC5" w14:textId="77777777" w:rsidTr="00CE3F71">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78CB2E8A" w:rsidR="00154B9C" w:rsidRPr="00725AF5" w:rsidRDefault="000C4EB8">
            <w:pPr>
              <w:rPr>
                <w:sz w:val="24"/>
              </w:rPr>
            </w:pPr>
            <w:r w:rsidRPr="00FA477C">
              <w:rPr>
                <w:b/>
                <w:sz w:val="24"/>
                <w:szCs w:val="24"/>
              </w:rPr>
              <w:t>00</w:t>
            </w:r>
            <w:r w:rsidR="00F00743">
              <w:rPr>
                <w:b/>
                <w:sz w:val="24"/>
                <w:szCs w:val="24"/>
              </w:rPr>
              <w:t>7</w:t>
            </w:r>
            <w:r w:rsidR="00FD72B1" w:rsidRPr="00B54113">
              <w:rPr>
                <w:b/>
                <w:sz w:val="24"/>
                <w:szCs w:val="24"/>
              </w:rPr>
              <w:t>ACIS</w:t>
            </w:r>
          </w:p>
        </w:tc>
      </w:tr>
      <w:tr w:rsidR="00154B9C" w:rsidRPr="00725AF5" w14:paraId="427EEFC8" w14:textId="77777777" w:rsidTr="00CE3F71">
        <w:tc>
          <w:tcPr>
            <w:tcW w:w="2952" w:type="dxa"/>
            <w:shd w:val="clear" w:color="auto" w:fill="808080"/>
          </w:tcPr>
          <w:p w14:paraId="427EEFC6" w14:textId="77777777"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4DF04C7F" w:rsidR="00154B9C" w:rsidRPr="00725AF5" w:rsidRDefault="00D0297B">
            <w:pPr>
              <w:rPr>
                <w:sz w:val="24"/>
              </w:rPr>
            </w:pPr>
            <w:r>
              <w:rPr>
                <w:sz w:val="24"/>
              </w:rPr>
              <w:t>0</w:t>
            </w:r>
            <w:r w:rsidR="0086564B">
              <w:rPr>
                <w:sz w:val="24"/>
              </w:rPr>
              <w:t>1</w:t>
            </w:r>
            <w:r>
              <w:rPr>
                <w:sz w:val="24"/>
              </w:rPr>
              <w:t>/01/20</w:t>
            </w:r>
            <w:r w:rsidR="00D11E8A">
              <w:rPr>
                <w:sz w:val="24"/>
              </w:rPr>
              <w:t>20</w:t>
            </w:r>
          </w:p>
        </w:tc>
      </w:tr>
      <w:tr w:rsidR="00154B9C" w:rsidRPr="00725AF5" w14:paraId="427EEFCB" w14:textId="77777777" w:rsidTr="00CE3F71">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7777777" w:rsidR="00154B9C" w:rsidRPr="00725AF5" w:rsidRDefault="00285FC2">
            <w:pPr>
              <w:pStyle w:val="TableTextCharCharChar1"/>
            </w:pPr>
            <w:r w:rsidRPr="00725AF5">
              <w:t>99/99/9999</w:t>
            </w:r>
          </w:p>
        </w:tc>
      </w:tr>
      <w:tr w:rsidR="00233FCC" w:rsidRPr="00725AF5" w14:paraId="427EEFCE" w14:textId="77777777" w:rsidTr="00CE3F71">
        <w:tc>
          <w:tcPr>
            <w:tcW w:w="2952" w:type="dxa"/>
            <w:shd w:val="clear" w:color="auto" w:fill="808080"/>
          </w:tcPr>
          <w:p w14:paraId="427EEFCC" w14:textId="77777777" w:rsidR="00233FCC" w:rsidRPr="00725AF5" w:rsidRDefault="00233FCC">
            <w:pPr>
              <w:pStyle w:val="TableTextCharCharChar1"/>
              <w:rPr>
                <w:b/>
                <w:bCs/>
                <w:color w:val="000000"/>
              </w:rPr>
            </w:pPr>
            <w:r w:rsidRPr="00725AF5">
              <w:rPr>
                <w:b/>
                <w:bCs/>
                <w:color w:val="000000"/>
              </w:rPr>
              <w:t>iBAAG Document Author</w:t>
            </w:r>
          </w:p>
        </w:tc>
        <w:tc>
          <w:tcPr>
            <w:tcW w:w="5904" w:type="dxa"/>
            <w:shd w:val="pct5" w:color="auto" w:fill="FFFFFF"/>
          </w:tcPr>
          <w:p w14:paraId="427EEFCD" w14:textId="392382D4" w:rsidR="00233FCC" w:rsidRPr="00725AF5" w:rsidRDefault="00B43282">
            <w:pPr>
              <w:rPr>
                <w:sz w:val="24"/>
              </w:rPr>
            </w:pPr>
            <w:r>
              <w:rPr>
                <w:sz w:val="24"/>
              </w:rPr>
              <w:t>Manisha M K</w:t>
            </w:r>
          </w:p>
        </w:tc>
      </w:tr>
      <w:tr w:rsidR="00C92243" w:rsidRPr="00725AF5" w14:paraId="427EEFD1" w14:textId="77777777" w:rsidTr="00CE3F71">
        <w:trPr>
          <w:trHeight w:val="65"/>
        </w:trPr>
        <w:tc>
          <w:tcPr>
            <w:tcW w:w="2952" w:type="dxa"/>
            <w:shd w:val="clear" w:color="auto" w:fill="808080"/>
          </w:tcPr>
          <w:p w14:paraId="427EEFCF" w14:textId="77777777" w:rsidR="00C92243" w:rsidRPr="00725AF5" w:rsidRDefault="00C92243">
            <w:pPr>
              <w:pStyle w:val="TableTextCharCharChar1"/>
              <w:rPr>
                <w:b/>
                <w:bCs/>
                <w:color w:val="000000"/>
              </w:rPr>
            </w:pPr>
            <w:r w:rsidRPr="00725AF5">
              <w:rPr>
                <w:b/>
                <w:bCs/>
                <w:color w:val="000000"/>
              </w:rPr>
              <w:t>Revision Reason</w:t>
            </w:r>
          </w:p>
        </w:tc>
        <w:tc>
          <w:tcPr>
            <w:tcW w:w="5904" w:type="dxa"/>
            <w:shd w:val="pct5" w:color="auto" w:fill="FFFFFF"/>
          </w:tcPr>
          <w:p w14:paraId="427EEFD0" w14:textId="38F2F8CB" w:rsidR="00C92243" w:rsidRPr="00377B4E" w:rsidRDefault="00CE3F71" w:rsidP="005C334B">
            <w:pPr>
              <w:rPr>
                <w:sz w:val="24"/>
                <w:szCs w:val="24"/>
              </w:rPr>
            </w:pPr>
            <w:r>
              <w:rPr>
                <w:sz w:val="24"/>
              </w:rPr>
              <w:t>Maintenance</w:t>
            </w:r>
          </w:p>
        </w:tc>
      </w:tr>
    </w:tbl>
    <w:p w14:paraId="427EEFD2" w14:textId="77777777" w:rsidR="00154B9C" w:rsidRPr="00725AF5" w:rsidRDefault="00154B9C" w:rsidP="0087127C">
      <w:pPr>
        <w:jc w:val="center"/>
        <w:rPr>
          <w:b/>
          <w:color w:val="FF0000"/>
          <w:sz w:val="24"/>
        </w:rPr>
      </w:pPr>
    </w:p>
    <w:p w14:paraId="427EEFD3"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205E5B7A" w:rsidR="00154B9C" w:rsidRPr="00725AF5" w:rsidRDefault="007015BC">
            <w:pPr>
              <w:pStyle w:val="TableTextCharCharChar1"/>
              <w:jc w:val="center"/>
              <w:rPr>
                <w:b/>
                <w:bCs/>
                <w:color w:val="FF0000"/>
              </w:rPr>
            </w:pPr>
            <w:r w:rsidRPr="007015BC">
              <w:rPr>
                <w:b/>
                <w:bCs/>
                <w:color w:val="FF0000"/>
              </w:rPr>
              <w:t xml:space="preserve">CHOICE PLUS </w:t>
            </w:r>
            <w:r w:rsidR="00F00743">
              <w:rPr>
                <w:b/>
                <w:bCs/>
                <w:color w:val="FF0000"/>
              </w:rPr>
              <w:t>RETIREE HEALTH PLAN-</w:t>
            </w:r>
            <w:r w:rsidRPr="007015BC">
              <w:rPr>
                <w:b/>
                <w:bCs/>
                <w:color w:val="FF0000"/>
              </w:rPr>
              <w:t>PPO</w:t>
            </w:r>
            <w:r w:rsidRPr="007015BC" w:rsidDel="007015BC">
              <w:rPr>
                <w:b/>
                <w:bCs/>
                <w:color w:val="FF0000"/>
              </w:rPr>
              <w:t xml:space="preserve"> </w:t>
            </w:r>
          </w:p>
          <w:p w14:paraId="427EEFD6" w14:textId="77777777" w:rsidR="00154B9C" w:rsidRPr="00725AF5" w:rsidRDefault="00154B9C">
            <w:pPr>
              <w:pStyle w:val="TableHeaderText"/>
              <w:rPr>
                <w:color w:val="FF0000"/>
              </w:rPr>
            </w:pPr>
          </w:p>
        </w:tc>
      </w:tr>
      <w:tr w:rsidR="0095203E" w:rsidRPr="00725AF5" w14:paraId="682E05F7" w14:textId="77777777" w:rsidTr="0095203E">
        <w:tc>
          <w:tcPr>
            <w:tcW w:w="2952" w:type="dxa"/>
            <w:tcBorders>
              <w:top w:val="single" w:sz="6" w:space="0" w:color="auto"/>
              <w:left w:val="single" w:sz="6" w:space="0" w:color="auto"/>
              <w:bottom w:val="single" w:sz="4" w:space="0" w:color="auto"/>
              <w:right w:val="single" w:sz="6" w:space="0" w:color="auto"/>
            </w:tcBorders>
            <w:shd w:val="pct5" w:color="auto" w:fill="FFFFFF"/>
          </w:tcPr>
          <w:p w14:paraId="6940CBA1" w14:textId="77777777" w:rsidR="0095203E" w:rsidRPr="00725AF5" w:rsidRDefault="0095203E" w:rsidP="00C040A3">
            <w:pPr>
              <w:pStyle w:val="TableText"/>
              <w:rPr>
                <w:b/>
                <w:bCs/>
                <w:color w:val="FF0000"/>
              </w:rPr>
            </w:pPr>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75D0D952" w14:textId="21F75A2C" w:rsidR="0095203E" w:rsidRPr="008C56D9" w:rsidRDefault="0095203E" w:rsidP="00D755C7">
            <w:pPr>
              <w:pStyle w:val="TableText"/>
              <w:rPr>
                <w:b/>
                <w:bCs/>
                <w:color w:val="FF0000"/>
              </w:rPr>
            </w:pPr>
            <w:r w:rsidRPr="008C56D9">
              <w:rPr>
                <w:b/>
                <w:bCs/>
                <w:color w:val="FF0000"/>
              </w:rPr>
              <w:t xml:space="preserve">This plan uses the normal UHC Choice Plus Provider Network. </w:t>
            </w:r>
          </w:p>
        </w:tc>
      </w:tr>
      <w:tr w:rsidR="00853FB5" w:rsidRPr="00725AF5" w14:paraId="427EF006" w14:textId="77777777" w:rsidTr="0095203E">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04216943" w:rsidR="00084815" w:rsidRPr="00725AF5" w:rsidRDefault="00084815" w:rsidP="00084815">
            <w:pPr>
              <w:pStyle w:val="TableText"/>
              <w:rPr>
                <w:b/>
                <w:bCs/>
                <w:color w:val="FF0000"/>
                <w:u w:val="single"/>
              </w:rPr>
            </w:pPr>
            <w:r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E" w14:textId="3EB4810A" w:rsidR="00084815" w:rsidRPr="00725AF5" w:rsidRDefault="00084815" w:rsidP="00084815">
            <w:pPr>
              <w:pStyle w:val="TableText"/>
              <w:rPr>
                <w:b/>
                <w:bCs/>
                <w:color w:val="FF0000"/>
              </w:rPr>
            </w:pPr>
            <w:r w:rsidRPr="00725AF5">
              <w:rPr>
                <w:bCs/>
                <w:color w:val="FF0000"/>
              </w:rPr>
              <w:t>Responsible Party:  Customer</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5880B31E" w:rsidR="00084815" w:rsidRPr="00725AF5" w:rsidRDefault="00084815" w:rsidP="00084815">
            <w:pPr>
              <w:pStyle w:val="TableText"/>
              <w:rPr>
                <w:color w:val="FF0000"/>
              </w:rPr>
            </w:pPr>
            <w:r w:rsidRPr="00725AF5">
              <w:rPr>
                <w:color w:val="FF0000"/>
              </w:rPr>
              <w:t>Pharmacy benefits - No</w:t>
            </w:r>
          </w:p>
          <w:p w14:paraId="427EEFEA" w14:textId="3F51FA3B"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56558424" w:rsidR="00853FB5" w:rsidRPr="00725AF5" w:rsidRDefault="00853FB5" w:rsidP="00853FB5">
            <w:pPr>
              <w:pStyle w:val="TableText"/>
              <w:rPr>
                <w:color w:val="FF0000"/>
              </w:rPr>
            </w:pPr>
            <w:r w:rsidRPr="00725AF5">
              <w:rPr>
                <w:color w:val="FF0000"/>
              </w:rPr>
              <w:t>Yes</w:t>
            </w:r>
            <w:r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3E9D8DAF" w:rsidR="004123EB" w:rsidRPr="00725AF5" w:rsidRDefault="004123EB" w:rsidP="004123EB">
            <w:pPr>
              <w:pStyle w:val="TableText"/>
              <w:rPr>
                <w:bCs/>
                <w:color w:val="FF0000"/>
              </w:rPr>
            </w:pPr>
            <w:r w:rsidRPr="00725AF5">
              <w:rPr>
                <w:bCs/>
                <w:color w:val="FF0000"/>
              </w:rPr>
              <w:t>Coverage guidelines for Expanded Women’s Preventive Care include:</w:t>
            </w:r>
          </w:p>
          <w:p w14:paraId="427EEFFA" w14:textId="2031F53E" w:rsidR="004123EB" w:rsidRPr="00725AF5" w:rsidRDefault="004123EB" w:rsidP="00F41A66">
            <w:pPr>
              <w:pStyle w:val="TableText"/>
              <w:numPr>
                <w:ilvl w:val="0"/>
                <w:numId w:val="7"/>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7EED7AAC" w:rsidR="004123EB" w:rsidRPr="00725AF5" w:rsidRDefault="004123EB" w:rsidP="00F41A66">
            <w:pPr>
              <w:pStyle w:val="TableText"/>
              <w:numPr>
                <w:ilvl w:val="0"/>
                <w:numId w:val="7"/>
              </w:numPr>
              <w:rPr>
                <w:bCs/>
                <w:color w:val="FF0000"/>
                <w:lang w:val="en"/>
              </w:rPr>
            </w:pPr>
            <w:r w:rsidRPr="00725AF5">
              <w:rPr>
                <w:bCs/>
                <w:color w:val="FF0000"/>
                <w:lang w:val="en"/>
              </w:rPr>
              <w:t xml:space="preserve">Contraception methods and counseling </w:t>
            </w:r>
          </w:p>
          <w:p w14:paraId="427EEFFD" w14:textId="77777777" w:rsidR="004123EB" w:rsidRPr="00725AF5" w:rsidRDefault="004123EB" w:rsidP="00F41A66">
            <w:pPr>
              <w:pStyle w:val="TableText"/>
              <w:numPr>
                <w:ilvl w:val="0"/>
                <w:numId w:val="7"/>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F41A66">
            <w:pPr>
              <w:pStyle w:val="TableText"/>
              <w:numPr>
                <w:ilvl w:val="0"/>
                <w:numId w:val="7"/>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F41A66">
            <w:pPr>
              <w:pStyle w:val="TableText"/>
              <w:numPr>
                <w:ilvl w:val="0"/>
                <w:numId w:val="7"/>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F41A66">
            <w:pPr>
              <w:pStyle w:val="TableText"/>
              <w:numPr>
                <w:ilvl w:val="0"/>
                <w:numId w:val="7"/>
              </w:numPr>
              <w:rPr>
                <w:bCs/>
                <w:color w:val="FF0000"/>
                <w:lang w:val="en"/>
              </w:rPr>
            </w:pPr>
            <w:bookmarkStart w:id="7" w:name="HPV"/>
            <w:r w:rsidRPr="00725AF5">
              <w:rPr>
                <w:bCs/>
                <w:color w:val="FF0000"/>
                <w:lang w:val="en"/>
              </w:rPr>
              <w:t>Human papillomavirus testing  (beginning at age 30, and for every 3 years thereafter)</w:t>
            </w:r>
            <w:bookmarkEnd w:id="7"/>
            <w:r w:rsidRPr="00725AF5">
              <w:rPr>
                <w:bCs/>
                <w:color w:val="FF0000"/>
                <w:lang w:val="en"/>
              </w:rPr>
              <w:t xml:space="preserve"> </w:t>
            </w:r>
          </w:p>
          <w:p w14:paraId="427EF001" w14:textId="77777777" w:rsidR="004123EB" w:rsidRPr="00725AF5" w:rsidRDefault="004123EB" w:rsidP="00F41A66">
            <w:pPr>
              <w:pStyle w:val="TableText"/>
              <w:numPr>
                <w:ilvl w:val="0"/>
                <w:numId w:val="7"/>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F41A66">
            <w:pPr>
              <w:pStyle w:val="TableText"/>
              <w:numPr>
                <w:ilvl w:val="0"/>
                <w:numId w:val="7"/>
              </w:numPr>
              <w:rPr>
                <w:bCs/>
                <w:color w:val="FF0000"/>
                <w:lang w:val="en"/>
              </w:rPr>
            </w:pPr>
            <w:r w:rsidRPr="00725AF5">
              <w:rPr>
                <w:bCs/>
                <w:color w:val="FF0000"/>
                <w:lang w:val="en"/>
              </w:rPr>
              <w:t xml:space="preserve">Well-woman visits </w:t>
            </w:r>
          </w:p>
          <w:p w14:paraId="427EF003" w14:textId="77777777" w:rsidR="004123EB" w:rsidRPr="00725AF5" w:rsidRDefault="004123EB" w:rsidP="004123EB">
            <w:pPr>
              <w:pStyle w:val="TableText"/>
              <w:rPr>
                <w:bCs/>
                <w:color w:val="FF0000"/>
              </w:rPr>
            </w:pPr>
          </w:p>
          <w:p w14:paraId="427EF004" w14:textId="77880FFE" w:rsidR="004123EB" w:rsidRPr="00725AF5" w:rsidRDefault="004123EB" w:rsidP="004123EB">
            <w:pPr>
              <w:pStyle w:val="TableText"/>
              <w:rPr>
                <w:b/>
                <w:bCs/>
                <w:color w:val="FF0000"/>
              </w:rPr>
            </w:pPr>
            <w:r w:rsidRPr="00725AF5">
              <w:rPr>
                <w:b/>
                <w:bCs/>
                <w:color w:val="FF0000"/>
              </w:rPr>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725AF5" w:rsidRDefault="00154B9C">
            <w:pPr>
              <w:pStyle w:val="TableTextCharCharChar1"/>
              <w:rPr>
                <w:b/>
                <w:bCs/>
                <w:color w:val="FF0000"/>
              </w:rPr>
            </w:pPr>
            <w:bookmarkStart w:id="9" w:name="Business_Segment"/>
            <w:r w:rsidRPr="00725AF5">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77777777"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045BB876"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6" w14:textId="4DC02B5B"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8" w14:textId="3A821C19" w:rsidR="00154B9C" w:rsidRPr="00725AF5" w:rsidRDefault="006733A8">
            <w:pPr>
              <w:pStyle w:val="TableTextCharCharChar1"/>
              <w:rPr>
                <w:b/>
                <w:bCs/>
                <w:color w:val="FF00FF"/>
              </w:rPr>
            </w:pPr>
            <w:r>
              <w:rPr>
                <w:bCs/>
                <w:color w:val="FF0000"/>
              </w:rPr>
              <w:t>Missouri</w:t>
            </w:r>
          </w:p>
          <w:p w14:paraId="427EF039" w14:textId="77777777" w:rsidR="00154B9C" w:rsidRPr="00725AF5" w:rsidRDefault="00154B9C">
            <w:pPr>
              <w:pStyle w:val="TableTextCharCharChar1"/>
              <w:rPr>
                <w:b/>
                <w:bCs/>
                <w:color w:val="FF00FF"/>
              </w:rPr>
            </w:pPr>
          </w:p>
          <w:p w14:paraId="427EF03E" w14:textId="77777777" w:rsidR="00154B9C" w:rsidRPr="00725AF5" w:rsidRDefault="00154B9C">
            <w:pPr>
              <w:pStyle w:val="TableTextCharCharChar1"/>
              <w:rPr>
                <w:b/>
                <w:bCs/>
                <w:color w:val="FF00FF"/>
              </w:rPr>
            </w:pPr>
          </w:p>
        </w:tc>
      </w:tr>
      <w:tr w:rsidR="00154B9C" w:rsidRPr="00725AF5" w14:paraId="427EF043"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39EFA15D" w:rsidR="00154B9C" w:rsidRPr="00725AF5" w:rsidRDefault="00154B9C">
            <w:pPr>
              <w:pStyle w:val="TableTextCharCharChar1"/>
              <w:rPr>
                <w:b/>
                <w:color w:val="FF0000"/>
              </w:rPr>
            </w:pPr>
            <w:r w:rsidRPr="00725AF5">
              <w:rPr>
                <w:b/>
                <w:color w:val="FF0000"/>
              </w:rPr>
              <w:t>No</w:t>
            </w:r>
          </w:p>
          <w:p w14:paraId="427EF042" w14:textId="77777777" w:rsidR="00154B9C" w:rsidRPr="00725AF5" w:rsidRDefault="00154B9C">
            <w:pPr>
              <w:pStyle w:val="TableTextCharCharChar1"/>
              <w:rPr>
                <w:b/>
                <w:color w:val="FF0000"/>
              </w:rPr>
            </w:pPr>
          </w:p>
        </w:tc>
      </w:tr>
      <w:tr w:rsidR="0059487F" w:rsidRPr="00725AF5" w14:paraId="427EF06B"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71586897" w14:textId="77777777" w:rsidR="006733A8" w:rsidRDefault="006733A8" w:rsidP="006A6F12">
            <w:pPr>
              <w:pStyle w:val="TableText"/>
              <w:rPr>
                <w:b/>
                <w:color w:val="FF0000"/>
              </w:rPr>
            </w:pPr>
          </w:p>
          <w:p w14:paraId="427EF04B" w14:textId="77777777" w:rsidR="0059487F" w:rsidRPr="00725AF5" w:rsidRDefault="002103FB" w:rsidP="006A6F12">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749AA220"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Pre-Service: UHC</w:t>
            </w:r>
            <w:r w:rsidR="006E2D77" w:rsidRPr="00725AF5">
              <w:rPr>
                <w:b/>
                <w:color w:val="FF0000"/>
              </w:rPr>
              <w:t xml:space="preserve"> </w:t>
            </w:r>
          </w:p>
          <w:p w14:paraId="427EF04F" w14:textId="2C7AB04B"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Pre-Service: </w:t>
            </w:r>
            <w:r w:rsidR="006E2D77" w:rsidRPr="00725AF5">
              <w:rPr>
                <w:b/>
                <w:color w:val="FF0000"/>
              </w:rPr>
              <w:t>CUSTOMER</w:t>
            </w:r>
          </w:p>
          <w:p w14:paraId="427EF050" w14:textId="526E177B"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st Level Post-Service: UHC</w:t>
            </w:r>
            <w:r w:rsidR="006E2D77" w:rsidRPr="00725AF5">
              <w:rPr>
                <w:b/>
                <w:color w:val="FF0000"/>
              </w:rPr>
              <w:t xml:space="preserve"> </w:t>
            </w:r>
          </w:p>
          <w:p w14:paraId="427EF051" w14:textId="00F2103F"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Post-Service: </w:t>
            </w:r>
            <w:r w:rsidR="006E2D77" w:rsidRPr="00725AF5">
              <w:rPr>
                <w:b/>
                <w:color w:val="FF0000"/>
              </w:rPr>
              <w:t>CUSTOMER</w:t>
            </w:r>
          </w:p>
          <w:p w14:paraId="427EF052" w14:textId="77777777" w:rsidR="0059487F" w:rsidRPr="00725AF5" w:rsidRDefault="0059487F" w:rsidP="006A6F12">
            <w:pPr>
              <w:spacing w:line="240" w:lineRule="atLeast"/>
              <w:rPr>
                <w:b/>
                <w:color w:val="FF0000"/>
                <w:sz w:val="24"/>
              </w:rPr>
            </w:pPr>
          </w:p>
          <w:p w14:paraId="427EF055" w14:textId="77777777" w:rsidR="0059487F" w:rsidRPr="00725AF5" w:rsidRDefault="0059487F" w:rsidP="006A6F12">
            <w:pPr>
              <w:spacing w:line="240" w:lineRule="atLeast"/>
              <w:rPr>
                <w:color w:val="FF00FF"/>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D"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7777777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4832A608" w:rsidR="0059487F" w:rsidRPr="00725AF5" w:rsidRDefault="0059487F" w:rsidP="006A6F12">
            <w:pPr>
              <w:pStyle w:val="TableText"/>
              <w:ind w:left="317" w:hanging="317"/>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2E770546" w14:textId="71C3158D" w:rsidR="006733A8" w:rsidRDefault="006733A8" w:rsidP="006A6F12">
            <w:pPr>
              <w:pStyle w:val="TableText"/>
              <w:rPr>
                <w:b/>
                <w:color w:val="FF00FF"/>
              </w:rPr>
            </w:pPr>
          </w:p>
          <w:p w14:paraId="427EF061" w14:textId="27122AAB" w:rsidR="0059487F" w:rsidRPr="00725AF5" w:rsidRDefault="0059487F" w:rsidP="006A6F12">
            <w:pPr>
              <w:pStyle w:val="TableText"/>
              <w:rPr>
                <w:b/>
                <w:color w:val="FF0000"/>
              </w:rPr>
            </w:pPr>
            <w:r w:rsidRPr="00725AF5">
              <w:rPr>
                <w:b/>
                <w:color w:val="FF0000"/>
              </w:rPr>
              <w:t>If customer or third party designee conducts the final appeals, indicate exact name and address of entity performing appeals:</w:t>
            </w:r>
          </w:p>
          <w:p w14:paraId="427EF062" w14:textId="4A431A8E" w:rsidR="0059487F" w:rsidRPr="00725AF5" w:rsidRDefault="0059487F" w:rsidP="006A6F12">
            <w:pPr>
              <w:pStyle w:val="TableText"/>
              <w:rPr>
                <w:b/>
                <w:color w:val="FF0000"/>
              </w:rPr>
            </w:pPr>
            <w:r w:rsidRPr="00725AF5">
              <w:rPr>
                <w:b/>
                <w:color w:val="FF0000"/>
              </w:rPr>
              <w:t>Name-</w:t>
            </w:r>
            <w:r w:rsidR="006733A8">
              <w:rPr>
                <w:b/>
                <w:color w:val="FF0000"/>
              </w:rPr>
              <w:t xml:space="preserve"> </w:t>
            </w:r>
            <w:r w:rsidR="006733A8" w:rsidRPr="006733A8">
              <w:rPr>
                <w:b/>
                <w:color w:val="FF0000"/>
              </w:rPr>
              <w:t>Carol Wilson   Manager, Health &amp; Benefits University of Missouri</w:t>
            </w:r>
          </w:p>
          <w:p w14:paraId="427EF063" w14:textId="6294AD6C" w:rsidR="0059487F" w:rsidRPr="00725AF5" w:rsidRDefault="0059487F" w:rsidP="006A6F12">
            <w:pPr>
              <w:pStyle w:val="TableText"/>
              <w:rPr>
                <w:color w:val="FF00FF"/>
              </w:rPr>
            </w:pPr>
            <w:r w:rsidRPr="00725AF5">
              <w:rPr>
                <w:b/>
                <w:color w:val="FF0000"/>
              </w:rPr>
              <w:t>Address-</w:t>
            </w:r>
            <w:r w:rsidR="006733A8">
              <w:rPr>
                <w:b/>
                <w:color w:val="FF0000"/>
              </w:rPr>
              <w:t xml:space="preserve"> </w:t>
            </w:r>
            <w:r w:rsidR="006733A8" w:rsidRPr="00B54113">
              <w:rPr>
                <w:b/>
                <w:color w:val="0000FF"/>
              </w:rPr>
              <w:t>1000</w:t>
            </w:r>
            <w:r w:rsidR="006733A8" w:rsidRPr="006733A8">
              <w:rPr>
                <w:b/>
                <w:color w:val="FF0000"/>
              </w:rPr>
              <w:t xml:space="preserve"> </w:t>
            </w:r>
            <w:r w:rsidR="005E3231">
              <w:rPr>
                <w:b/>
                <w:color w:val="FF0000"/>
              </w:rPr>
              <w:t>W</w:t>
            </w:r>
            <w:r w:rsidR="006733A8" w:rsidRPr="006733A8">
              <w:rPr>
                <w:b/>
                <w:color w:val="FF0000"/>
              </w:rPr>
              <w:t xml:space="preserve"> Nifong, Bldg </w:t>
            </w:r>
            <w:r w:rsidR="006733A8" w:rsidRPr="00B54113">
              <w:rPr>
                <w:b/>
                <w:color w:val="0000FF"/>
              </w:rPr>
              <w:t>7</w:t>
            </w:r>
            <w:r w:rsidR="006733A8" w:rsidRPr="006733A8">
              <w:rPr>
                <w:b/>
                <w:color w:val="FF0000"/>
              </w:rPr>
              <w:t xml:space="preserve">, Ste </w:t>
            </w:r>
            <w:r w:rsidR="006733A8" w:rsidRPr="00B54113">
              <w:rPr>
                <w:b/>
                <w:color w:val="0000FF"/>
              </w:rPr>
              <w:t>210</w:t>
            </w:r>
            <w:r w:rsidR="006733A8" w:rsidRPr="006733A8">
              <w:rPr>
                <w:b/>
                <w:color w:val="FF0000"/>
              </w:rPr>
              <w:t xml:space="preserve">, Columbia MO </w:t>
            </w:r>
            <w:r w:rsidR="006733A8" w:rsidRPr="00B54113">
              <w:rPr>
                <w:b/>
                <w:color w:val="0000FF"/>
              </w:rPr>
              <w:t>65211</w:t>
            </w:r>
          </w:p>
          <w:p w14:paraId="427EF064" w14:textId="093F2385" w:rsidR="0059487F" w:rsidRPr="00725AF5" w:rsidRDefault="006733A8" w:rsidP="00B54113">
            <w:pPr>
              <w:tabs>
                <w:tab w:val="left" w:pos="1780"/>
              </w:tabs>
              <w:spacing w:line="240" w:lineRule="atLeast"/>
              <w:rPr>
                <w:b/>
                <w:color w:val="FF00FF"/>
                <w:sz w:val="24"/>
              </w:rPr>
            </w:pPr>
            <w:r>
              <w:rPr>
                <w:b/>
                <w:color w:val="FF00FF"/>
                <w:sz w:val="24"/>
              </w:rPr>
              <w:tab/>
            </w: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5D70CCC7" w:rsidR="00FC32ED" w:rsidRPr="00725AF5" w:rsidRDefault="00FC32ED" w:rsidP="00FC32ED">
            <w:pPr>
              <w:pStyle w:val="TableTextCharCharChar1"/>
              <w:rPr>
                <w:color w:val="FF0000"/>
              </w:rPr>
            </w:pPr>
            <w:r w:rsidRPr="00725AF5">
              <w:rPr>
                <w:color w:val="FF0000"/>
              </w:rPr>
              <w:t xml:space="preserve">Administrator:  </w:t>
            </w:r>
            <w:r w:rsidR="000F1391" w:rsidRPr="000F1391">
              <w:rPr>
                <w:color w:val="FF0000"/>
              </w:rPr>
              <w:t>ASI</w:t>
            </w:r>
          </w:p>
          <w:p w14:paraId="427EF070" w14:textId="577702C7" w:rsidR="00FC32ED" w:rsidRPr="00725AF5" w:rsidRDefault="00FC32ED" w:rsidP="00FC32ED">
            <w:pPr>
              <w:pStyle w:val="TableTextCharCharChar1"/>
              <w:rPr>
                <w:color w:val="FF0000"/>
              </w:rPr>
            </w:pPr>
            <w:r w:rsidRPr="00725AF5">
              <w:rPr>
                <w:color w:val="FF0000"/>
              </w:rPr>
              <w:t xml:space="preserve">Phone Number: </w:t>
            </w:r>
            <w:r w:rsidR="000F1391" w:rsidRPr="00B54113">
              <w:rPr>
                <w:b/>
                <w:color w:val="0000FF"/>
              </w:rPr>
              <w:t>1-877-388-8331</w:t>
            </w:r>
          </w:p>
          <w:p w14:paraId="427EF071" w14:textId="77777777" w:rsidR="00FC32ED" w:rsidRPr="00725AF5" w:rsidRDefault="00FC32ED" w:rsidP="00FC32ED">
            <w:pPr>
              <w:pStyle w:val="TableTextCharCharChar1"/>
              <w:rPr>
                <w:color w:val="FF0000"/>
              </w:rPr>
            </w:pPr>
          </w:p>
          <w:p w14:paraId="427EF072" w14:textId="5C0FC1F3"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725AF5"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7659BBDF" w:rsidR="00A43698" w:rsidRPr="00725AF5" w:rsidRDefault="00A43698" w:rsidP="00A43698">
            <w:pPr>
              <w:pStyle w:val="TableTextCharCharChar1"/>
              <w:rPr>
                <w:color w:val="FF0000"/>
              </w:rPr>
            </w:pPr>
            <w:r w:rsidRPr="00725AF5">
              <w:rPr>
                <w:color w:val="FF0000"/>
              </w:rPr>
              <w:t>Other Insurance:  Come-Out-Whole</w:t>
            </w:r>
            <w:r w:rsidR="000F1391">
              <w:rPr>
                <w:color w:val="FF0000"/>
              </w:rPr>
              <w:t xml:space="preserve"> </w:t>
            </w:r>
            <w:r w:rsidR="000F1391" w:rsidRPr="000F1391">
              <w:rPr>
                <w:color w:val="FF0000"/>
              </w:rPr>
              <w:t>Approach w/o Bank</w:t>
            </w:r>
          </w:p>
          <w:p w14:paraId="13F822FA" w14:textId="4B153345" w:rsidR="008B52C0" w:rsidRPr="008B52C0" w:rsidRDefault="008B52C0" w:rsidP="008B52C0">
            <w:pPr>
              <w:rPr>
                <w:color w:val="FF0000"/>
                <w:sz w:val="24"/>
              </w:rPr>
            </w:pPr>
            <w:r w:rsidRPr="00F41A66">
              <w:rPr>
                <w:color w:val="FF0000"/>
                <w:sz w:val="24"/>
              </w:rPr>
              <w:t>Pay and Pursue with $10,000 threshold</w:t>
            </w:r>
          </w:p>
          <w:p w14:paraId="427EF07B" w14:textId="77777777" w:rsidR="00A43698" w:rsidRPr="00725AF5" w:rsidRDefault="00A43698" w:rsidP="00A43698">
            <w:pPr>
              <w:pStyle w:val="TableTextCharCharChar1"/>
              <w:rPr>
                <w:color w:val="FF0000"/>
              </w:rPr>
            </w:pPr>
          </w:p>
          <w:p w14:paraId="427EF07C" w14:textId="4806D418" w:rsidR="009573B3" w:rsidRPr="00725AF5" w:rsidRDefault="009573B3" w:rsidP="009573B3">
            <w:pPr>
              <w:pStyle w:val="TableTextCharCharChar1"/>
              <w:rPr>
                <w:color w:val="FF0000"/>
              </w:rPr>
            </w:pPr>
            <w:r w:rsidRPr="00725AF5">
              <w:rPr>
                <w:color w:val="FF0000"/>
              </w:rPr>
              <w:t>For secondary COB situations, does this customer follow the NAIC guideline to cover all non-covered benefits allowed by the primary carrier? No</w:t>
            </w:r>
          </w:p>
          <w:p w14:paraId="427EF07D" w14:textId="77777777" w:rsidR="009573B3" w:rsidRDefault="009573B3" w:rsidP="00A43698">
            <w:pPr>
              <w:pStyle w:val="TableTextCharCharChar1"/>
              <w:rPr>
                <w:color w:val="FF0000"/>
              </w:rPr>
            </w:pPr>
          </w:p>
          <w:p w14:paraId="0B3C86FA" w14:textId="77777777" w:rsidR="004D729F" w:rsidRPr="004D729F" w:rsidRDefault="004D729F" w:rsidP="004D729F">
            <w:pPr>
              <w:pStyle w:val="TableTextCharCharChar1"/>
              <w:rPr>
                <w:color w:val="FF0000"/>
              </w:rPr>
            </w:pPr>
            <w:r w:rsidRPr="004D729F">
              <w:rPr>
                <w:color w:val="FF0000"/>
              </w:rPr>
              <w:t>NAIC COB PROVISIONS:</w:t>
            </w:r>
          </w:p>
          <w:p w14:paraId="2C12EDE0" w14:textId="77777777" w:rsidR="004D729F" w:rsidRPr="004D729F" w:rsidRDefault="004D729F" w:rsidP="004D729F">
            <w:pPr>
              <w:pStyle w:val="TableTextCharCharChar1"/>
              <w:rPr>
                <w:color w:val="FF0000"/>
              </w:rPr>
            </w:pPr>
            <w:r w:rsidRPr="004D729F">
              <w:rPr>
                <w:color w:val="FF0000"/>
              </w:rPr>
              <w:t>Plan follows all NAIC COB Provisions except the NAIC Definition Of Allowable Expense. When in the</w:t>
            </w:r>
          </w:p>
          <w:p w14:paraId="26FE0411" w14:textId="29AA2B10" w:rsidR="004D729F" w:rsidRDefault="004D729F" w:rsidP="004D729F">
            <w:pPr>
              <w:pStyle w:val="TableTextCharCharChar1"/>
              <w:rPr>
                <w:color w:val="FF0000"/>
              </w:rPr>
            </w:pPr>
            <w:r w:rsidRPr="004D729F">
              <w:rPr>
                <w:color w:val="FF0000"/>
              </w:rPr>
              <w:t>secondary position, this plan will only consider an Allowable Expense to be a se</w:t>
            </w:r>
            <w:r>
              <w:rPr>
                <w:color w:val="FF0000"/>
              </w:rPr>
              <w:t xml:space="preserve">rvice or supply that is covered </w:t>
            </w:r>
            <w:r w:rsidRPr="004D729F">
              <w:rPr>
                <w:color w:val="FF0000"/>
              </w:rPr>
              <w:t>under this plan in the absence of any other coverage.</w:t>
            </w:r>
          </w:p>
          <w:p w14:paraId="79EEC82E" w14:textId="77777777" w:rsidR="004D729F" w:rsidRPr="00725AF5" w:rsidRDefault="004D729F" w:rsidP="00A43698">
            <w:pPr>
              <w:pStyle w:val="TableTextCharCharChar1"/>
              <w:rPr>
                <w:color w:val="FF0000"/>
              </w:rPr>
            </w:pPr>
          </w:p>
          <w:p w14:paraId="0E3EB145" w14:textId="3FE8C339" w:rsidR="00154B9C" w:rsidRDefault="00A43698">
            <w:pPr>
              <w:pStyle w:val="TableTextCharCharChar1"/>
              <w:rPr>
                <w:color w:val="FF0000"/>
                <w:szCs w:val="24"/>
              </w:rPr>
            </w:pPr>
            <w:r w:rsidRPr="00725AF5">
              <w:rPr>
                <w:color w:val="FF0000"/>
              </w:rPr>
              <w:t xml:space="preserve">Medicare:  </w:t>
            </w:r>
            <w:r w:rsidRPr="00725AF5">
              <w:rPr>
                <w:color w:val="FF0000"/>
                <w:szCs w:val="24"/>
              </w:rPr>
              <w:t xml:space="preserve">Come-Out-Whole without Bank (Med </w:t>
            </w:r>
            <w:r w:rsidRPr="00725AF5">
              <w:rPr>
                <w:b/>
                <w:bCs/>
                <w:color w:val="0000FF"/>
                <w:szCs w:val="24"/>
              </w:rPr>
              <w:t>6</w:t>
            </w:r>
            <w:r w:rsidRPr="00725AF5">
              <w:rPr>
                <w:color w:val="FF0000"/>
                <w:szCs w:val="24"/>
              </w:rPr>
              <w:t>)</w:t>
            </w:r>
          </w:p>
          <w:p w14:paraId="427EF09C" w14:textId="77777777" w:rsidR="000F1391" w:rsidRPr="00725AF5" w:rsidRDefault="000F1391">
            <w:pPr>
              <w:pStyle w:val="TableTextCharCharChar1"/>
              <w:rPr>
                <w:color w:val="FF0000"/>
              </w:rPr>
            </w:pPr>
          </w:p>
        </w:tc>
      </w:tr>
      <w:tr w:rsidR="00154B9C" w:rsidRPr="00725AF5" w14:paraId="427EF0A3"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t>Claim Filing Limit</w:t>
            </w:r>
            <w:bookmarkEnd w:id="17"/>
          </w:p>
          <w:p w14:paraId="427EF09F" w14:textId="77777777" w:rsidR="00F76831" w:rsidRPr="00725AF5" w:rsidRDefault="00F76831" w:rsidP="003745DE">
            <w:pPr>
              <w:pStyle w:val="TableTextCharCharChar1"/>
              <w:rPr>
                <w:b/>
                <w:bCs/>
                <w:color w:val="FF0000"/>
              </w:rPr>
            </w:pPr>
          </w:p>
          <w:p w14:paraId="427EF0A0" w14:textId="23BEC148"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1D6AF3A0"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427EF0AF" w14:textId="679D2A9F" w:rsidR="00FC32ED" w:rsidRPr="00725AF5" w:rsidRDefault="00777A9F">
            <w:pPr>
              <w:pStyle w:val="TableTextCharCharChar1"/>
              <w:rPr>
                <w:b/>
                <w:bCs/>
                <w:color w:val="FF00FF"/>
              </w:rPr>
            </w:pPr>
            <w:r w:rsidRPr="00777A9F">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725AF5" w:rsidRDefault="006456C1" w:rsidP="006456C1">
            <w:pPr>
              <w:pStyle w:val="TableTextCharCharChar1"/>
              <w:rPr>
                <w:color w:val="FF0000"/>
              </w:rPr>
            </w:pPr>
            <w:r w:rsidRPr="00725AF5">
              <w:rPr>
                <w:color w:val="FF0000"/>
              </w:rPr>
              <w:t>An eligible Dependent includes:</w:t>
            </w:r>
          </w:p>
          <w:p w14:paraId="427EF0B6" w14:textId="77777777" w:rsidR="00C6725E" w:rsidRPr="00725AF5" w:rsidRDefault="00C6725E" w:rsidP="00C6725E">
            <w:pPr>
              <w:pStyle w:val="TableTextCharCharChar1"/>
              <w:rPr>
                <w:b/>
                <w:bCs/>
                <w:color w:val="FF0000"/>
              </w:rPr>
            </w:pPr>
          </w:p>
          <w:p w14:paraId="427EF0B7" w14:textId="42038C55" w:rsidR="00C6725E" w:rsidRPr="00725AF5" w:rsidRDefault="00C6725E" w:rsidP="00C6725E">
            <w:pPr>
              <w:pStyle w:val="TableTextCharCharChar1"/>
              <w:rPr>
                <w:color w:val="FF0000"/>
              </w:rPr>
            </w:pPr>
            <w:r w:rsidRPr="00725AF5">
              <w:rPr>
                <w:b/>
                <w:color w:val="FF0000"/>
              </w:rPr>
              <w:t xml:space="preserve">●   </w:t>
            </w:r>
            <w:r w:rsidRPr="00725AF5">
              <w:rPr>
                <w:color w:val="FF0000"/>
              </w:rPr>
              <w:t>The Participant’s Spouse and</w:t>
            </w:r>
            <w:r w:rsidRPr="00725AF5">
              <w:rPr>
                <w:b/>
                <w:bCs/>
                <w:color w:val="FF00FF"/>
              </w:rPr>
              <w:t xml:space="preserve"> </w:t>
            </w:r>
            <w:r w:rsidRPr="00725AF5">
              <w:rPr>
                <w:color w:val="FF0000"/>
              </w:rPr>
              <w:t>or a same-sex or</w:t>
            </w:r>
          </w:p>
          <w:p w14:paraId="427EF0B8" w14:textId="2794C63E" w:rsidR="00C6725E" w:rsidRPr="00725AF5" w:rsidRDefault="00C6725E" w:rsidP="00C6725E">
            <w:pPr>
              <w:pStyle w:val="TableTextCharCharChar1"/>
              <w:ind w:left="288"/>
              <w:rPr>
                <w:color w:val="FF0000"/>
              </w:rPr>
            </w:pPr>
            <w:r w:rsidRPr="00725AF5">
              <w:rPr>
                <w:color w:val="FF0000"/>
              </w:rPr>
              <w:t>opposite-sex Domestic Partner.</w:t>
            </w:r>
          </w:p>
          <w:p w14:paraId="427EF0B9" w14:textId="03DCB19A" w:rsidR="00C6725E" w:rsidRPr="00725AF5" w:rsidRDefault="00C6725E" w:rsidP="00C6725E">
            <w:pPr>
              <w:pStyle w:val="TableTextCharCharChar1"/>
              <w:rPr>
                <w:color w:val="FF0000"/>
              </w:rPr>
            </w:pPr>
            <w:r w:rsidRPr="00725AF5">
              <w:rPr>
                <w:b/>
                <w:color w:val="FF0000"/>
              </w:rPr>
              <w:t xml:space="preserve">●   </w:t>
            </w:r>
            <w:r w:rsidRPr="00725AF5">
              <w:rPr>
                <w:color w:val="FF0000"/>
              </w:rPr>
              <w:t xml:space="preserve">Any Dependent child under </w:t>
            </w:r>
            <w:r w:rsidRPr="00725AF5">
              <w:rPr>
                <w:b/>
                <w:bCs/>
                <w:color w:val="0000FF"/>
              </w:rPr>
              <w:t>26</w:t>
            </w:r>
            <w:r w:rsidRPr="00725AF5">
              <w:rPr>
                <w:color w:val="FF0000"/>
              </w:rPr>
              <w:t xml:space="preserve"> years of age</w:t>
            </w:r>
            <w:r w:rsidR="000F1391">
              <w:rPr>
                <w:color w:val="FF0000"/>
              </w:rPr>
              <w:t>,</w:t>
            </w:r>
            <w:r w:rsidRPr="00725AF5">
              <w:rPr>
                <w:color w:val="FF0000"/>
              </w:rPr>
              <w:t xml:space="preserve"> </w:t>
            </w:r>
          </w:p>
          <w:p w14:paraId="427EF0BA" w14:textId="510EC619" w:rsidR="00C6725E" w:rsidRPr="00725AF5" w:rsidRDefault="00C6725E" w:rsidP="00C6725E">
            <w:pPr>
              <w:pStyle w:val="TableTextCharCharChar1"/>
              <w:ind w:left="288"/>
              <w:rPr>
                <w:color w:val="FF0000"/>
              </w:rPr>
            </w:pPr>
            <w:r w:rsidRPr="00725AF5">
              <w:rPr>
                <w:color w:val="FF0000"/>
              </w:rPr>
              <w:t>including a natural child, a stepchild, a legally adopted child and a child for whom you or your Spouse are the legal guardian.</w:t>
            </w:r>
          </w:p>
          <w:p w14:paraId="427EF0BE" w14:textId="69A0CC69" w:rsidR="00C6725E" w:rsidRPr="00725AF5" w:rsidRDefault="00C6725E" w:rsidP="00B54113">
            <w:pPr>
              <w:pStyle w:val="TableText"/>
              <w:rPr>
                <w:color w:val="FF0000"/>
              </w:rPr>
            </w:pPr>
            <w:r w:rsidRPr="00725AF5">
              <w:rPr>
                <w:color w:val="FF0000"/>
              </w:rPr>
              <w:t>●   Coverage for Dependents terminates at the end of the month in which the child attains the maximum age.</w:t>
            </w:r>
          </w:p>
          <w:p w14:paraId="427EF0C3" w14:textId="77777777" w:rsidR="00C6725E" w:rsidRPr="00725AF5" w:rsidRDefault="00C6725E" w:rsidP="00C6725E">
            <w:pPr>
              <w:pStyle w:val="TableText"/>
              <w:rPr>
                <w:color w:val="FF0000"/>
              </w:rPr>
            </w:pPr>
          </w:p>
          <w:p w14:paraId="427EF0DB" w14:textId="663F713C" w:rsidR="00C6725E" w:rsidRPr="00725AF5" w:rsidRDefault="00C6725E" w:rsidP="00C6725E">
            <w:pPr>
              <w:pStyle w:val="TableText"/>
              <w:rPr>
                <w:b/>
                <w:color w:val="FF00FF"/>
              </w:rPr>
            </w:pPr>
            <w:r w:rsidRPr="00725AF5">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725AF5" w:rsidRDefault="00C6725E" w:rsidP="00C6725E">
            <w:pPr>
              <w:pStyle w:val="TableText"/>
              <w:rPr>
                <w:color w:val="FF0000"/>
              </w:rPr>
            </w:pPr>
          </w:p>
          <w:p w14:paraId="427EF0DD" w14:textId="77777777" w:rsidR="00C6725E" w:rsidRPr="00725AF5" w:rsidRDefault="00C6725E" w:rsidP="00C6725E">
            <w:pPr>
              <w:pStyle w:val="TableTextCharCharChar1"/>
              <w:rPr>
                <w:color w:val="FF0000"/>
              </w:rPr>
            </w:pPr>
            <w:r w:rsidRPr="00725AF5">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725AF5" w:rsidRDefault="00C6725E" w:rsidP="00C6725E">
            <w:pPr>
              <w:pStyle w:val="TableTextCharCharChar1"/>
              <w:rPr>
                <w:color w:val="FF0000"/>
              </w:rPr>
            </w:pPr>
          </w:p>
          <w:p w14:paraId="427EF0E0" w14:textId="39FC7629" w:rsidR="00C6725E" w:rsidRPr="00725AF5" w:rsidRDefault="00C6725E" w:rsidP="00C6725E">
            <w:pPr>
              <w:pStyle w:val="TableTextCharCharChar1"/>
              <w:rPr>
                <w:color w:val="FF0000"/>
              </w:rPr>
            </w:pPr>
            <w:r w:rsidRPr="00725AF5">
              <w:rPr>
                <w:color w:val="FF0000"/>
              </w:rPr>
              <w:t>To be eligible for coverage under the Policy, a Dependent must reside within the United States.</w:t>
            </w:r>
          </w:p>
          <w:p w14:paraId="427EF0E1" w14:textId="77777777" w:rsidR="00C6725E" w:rsidRDefault="00C6725E" w:rsidP="00C6725E">
            <w:pPr>
              <w:pStyle w:val="TableTextCharCharChar1"/>
              <w:rPr>
                <w:color w:val="FF0000"/>
              </w:rPr>
            </w:pPr>
          </w:p>
          <w:p w14:paraId="4A7E79D7" w14:textId="77777777" w:rsidR="00496278" w:rsidRPr="00496278" w:rsidRDefault="00496278" w:rsidP="00496278">
            <w:pPr>
              <w:pStyle w:val="TableTextCharCharChar1"/>
              <w:rPr>
                <w:color w:val="FF0000"/>
              </w:rPr>
            </w:pPr>
            <w:r w:rsidRPr="00496278">
              <w:rPr>
                <w:color w:val="FF0000"/>
              </w:rPr>
              <w:t>Eligible Dependents include your Spouse, Sponsored Adult Dependent, and each of your natural Children,</w:t>
            </w:r>
          </w:p>
          <w:p w14:paraId="711517F3" w14:textId="77777777" w:rsidR="00496278" w:rsidRPr="00496278" w:rsidRDefault="00496278" w:rsidP="00496278">
            <w:pPr>
              <w:pStyle w:val="TableTextCharCharChar1"/>
              <w:rPr>
                <w:color w:val="FF0000"/>
              </w:rPr>
            </w:pPr>
            <w:r w:rsidRPr="00496278">
              <w:rPr>
                <w:color w:val="FF0000"/>
              </w:rPr>
              <w:t>Step Children, foster Children, adopted Children or Child placed in your home for adoption younger than age</w:t>
            </w:r>
          </w:p>
          <w:p w14:paraId="5144C63A" w14:textId="77777777" w:rsidR="00496278" w:rsidRPr="00496278" w:rsidRDefault="00496278" w:rsidP="00496278">
            <w:pPr>
              <w:pStyle w:val="TableTextCharCharChar1"/>
              <w:rPr>
                <w:color w:val="FF0000"/>
              </w:rPr>
            </w:pPr>
            <w:r w:rsidRPr="00B54113">
              <w:rPr>
                <w:b/>
                <w:color w:val="0000FF"/>
              </w:rPr>
              <w:t>26</w:t>
            </w:r>
            <w:r w:rsidRPr="00496278">
              <w:rPr>
                <w:color w:val="FF0000"/>
              </w:rPr>
              <w:t>.</w:t>
            </w:r>
          </w:p>
          <w:p w14:paraId="56759023" w14:textId="77777777" w:rsidR="00496278" w:rsidRPr="00496278" w:rsidRDefault="00496278" w:rsidP="00496278">
            <w:pPr>
              <w:pStyle w:val="TableTextCharCharChar1"/>
              <w:rPr>
                <w:color w:val="FF0000"/>
              </w:rPr>
            </w:pPr>
            <w:r w:rsidRPr="00496278">
              <w:rPr>
                <w:color w:val="FF0000"/>
              </w:rPr>
              <w:t>(note the term “stepchild” does not include the children of your sponsored adult dependent).</w:t>
            </w:r>
          </w:p>
          <w:p w14:paraId="56BD0855" w14:textId="77777777" w:rsidR="00496278" w:rsidRDefault="00496278" w:rsidP="00496278">
            <w:pPr>
              <w:pStyle w:val="TableTextCharCharChar1"/>
              <w:rPr>
                <w:color w:val="FF0000"/>
              </w:rPr>
            </w:pPr>
          </w:p>
          <w:p w14:paraId="77276C39" w14:textId="77777777" w:rsidR="00496278" w:rsidRPr="00496278" w:rsidRDefault="00496278" w:rsidP="00496278">
            <w:pPr>
              <w:pStyle w:val="TableTextCharCharChar1"/>
              <w:rPr>
                <w:color w:val="FF0000"/>
              </w:rPr>
            </w:pPr>
            <w:r w:rsidRPr="00496278">
              <w:rPr>
                <w:color w:val="FF0000"/>
              </w:rPr>
              <w:t>If you and your Spouse or Sponsored Adult Dependent work for or retired from the University and you have</w:t>
            </w:r>
          </w:p>
          <w:p w14:paraId="3E6FBAEC" w14:textId="77777777" w:rsidR="00496278" w:rsidRPr="00496278" w:rsidRDefault="00496278" w:rsidP="00496278">
            <w:pPr>
              <w:pStyle w:val="TableTextCharCharChar1"/>
              <w:rPr>
                <w:color w:val="FF0000"/>
              </w:rPr>
            </w:pPr>
            <w:r w:rsidRPr="00496278">
              <w:rPr>
                <w:color w:val="FF0000"/>
              </w:rPr>
              <w:t>Children, only one of you may claim the Children as Covered Dependents.</w:t>
            </w:r>
          </w:p>
          <w:p w14:paraId="2CF58BFB" w14:textId="77777777" w:rsidR="00496278" w:rsidRDefault="00496278" w:rsidP="00496278">
            <w:pPr>
              <w:pStyle w:val="TableTextCharCharChar1"/>
              <w:rPr>
                <w:color w:val="FF0000"/>
              </w:rPr>
            </w:pPr>
          </w:p>
          <w:p w14:paraId="5F62BF15" w14:textId="77777777" w:rsidR="00496278" w:rsidRPr="00B54113" w:rsidRDefault="00496278" w:rsidP="00496278">
            <w:pPr>
              <w:pStyle w:val="TableTextCharCharChar1"/>
              <w:rPr>
                <w:b/>
                <w:color w:val="FF0000"/>
              </w:rPr>
            </w:pPr>
            <w:r w:rsidRPr="00B54113">
              <w:rPr>
                <w:b/>
                <w:color w:val="FF0000"/>
              </w:rPr>
              <w:t>Sponsored Adult Dependent:</w:t>
            </w:r>
          </w:p>
          <w:p w14:paraId="6A49702D" w14:textId="77777777" w:rsidR="00496278" w:rsidRPr="00496278" w:rsidRDefault="00496278" w:rsidP="00496278">
            <w:pPr>
              <w:pStyle w:val="TableTextCharCharChar1"/>
              <w:rPr>
                <w:color w:val="FF0000"/>
              </w:rPr>
            </w:pPr>
            <w:r w:rsidRPr="00496278">
              <w:rPr>
                <w:color w:val="FF0000"/>
              </w:rPr>
              <w:t>An adult person who meets all of the following criteria:</w:t>
            </w:r>
          </w:p>
          <w:p w14:paraId="1E616F9A" w14:textId="77777777" w:rsidR="00496278" w:rsidRPr="00496278" w:rsidRDefault="00496278" w:rsidP="00496278">
            <w:pPr>
              <w:pStyle w:val="TableTextCharCharChar1"/>
              <w:rPr>
                <w:color w:val="FF0000"/>
              </w:rPr>
            </w:pPr>
            <w:r w:rsidRPr="00496278">
              <w:rPr>
                <w:color w:val="FF0000"/>
              </w:rPr>
              <w:t xml:space="preserve">(1) has had the same principal residence as the Employee for at least </w:t>
            </w:r>
            <w:r w:rsidRPr="00B54113">
              <w:rPr>
                <w:b/>
                <w:color w:val="0000FF"/>
              </w:rPr>
              <w:t xml:space="preserve">12 </w:t>
            </w:r>
            <w:r w:rsidRPr="00496278">
              <w:rPr>
                <w:color w:val="FF0000"/>
              </w:rPr>
              <w:t>months, and continues to have the</w:t>
            </w:r>
          </w:p>
          <w:p w14:paraId="1B032716" w14:textId="77777777" w:rsidR="00496278" w:rsidRPr="00496278" w:rsidRDefault="00496278" w:rsidP="00496278">
            <w:pPr>
              <w:pStyle w:val="TableTextCharCharChar1"/>
              <w:rPr>
                <w:color w:val="FF0000"/>
              </w:rPr>
            </w:pPr>
            <w:r w:rsidRPr="00496278">
              <w:rPr>
                <w:color w:val="FF0000"/>
              </w:rPr>
              <w:t>same principal residence as the Employee disregarding temporary absences due to circumstances including</w:t>
            </w:r>
          </w:p>
          <w:p w14:paraId="62FF3D0C" w14:textId="77777777" w:rsidR="00496278" w:rsidRPr="00496278" w:rsidRDefault="00496278" w:rsidP="00496278">
            <w:pPr>
              <w:pStyle w:val="TableTextCharCharChar1"/>
              <w:rPr>
                <w:color w:val="FF0000"/>
              </w:rPr>
            </w:pPr>
            <w:r w:rsidRPr="00496278">
              <w:rPr>
                <w:color w:val="FF0000"/>
              </w:rPr>
              <w:t>illness, education, business, vacation or military service;</w:t>
            </w:r>
          </w:p>
          <w:p w14:paraId="74D5EF31" w14:textId="77777777" w:rsidR="00496278" w:rsidRPr="00496278" w:rsidRDefault="00496278" w:rsidP="00496278">
            <w:pPr>
              <w:pStyle w:val="TableTextCharCharChar1"/>
              <w:rPr>
                <w:color w:val="FF0000"/>
              </w:rPr>
            </w:pPr>
            <w:r w:rsidRPr="00496278">
              <w:rPr>
                <w:color w:val="FF0000"/>
              </w:rPr>
              <w:t xml:space="preserve">(2) is </w:t>
            </w:r>
            <w:r w:rsidRPr="00B54113">
              <w:rPr>
                <w:b/>
                <w:color w:val="0000FF"/>
              </w:rPr>
              <w:t>18</w:t>
            </w:r>
            <w:r w:rsidRPr="00496278">
              <w:rPr>
                <w:color w:val="FF0000"/>
              </w:rPr>
              <w:t xml:space="preserve"> years of age or older;</w:t>
            </w:r>
          </w:p>
          <w:p w14:paraId="4E4611FA" w14:textId="77777777" w:rsidR="00496278" w:rsidRPr="00496278" w:rsidRDefault="00496278" w:rsidP="00496278">
            <w:pPr>
              <w:pStyle w:val="TableTextCharCharChar1"/>
              <w:rPr>
                <w:color w:val="FF0000"/>
              </w:rPr>
            </w:pPr>
            <w:r w:rsidRPr="00496278">
              <w:rPr>
                <w:color w:val="FF0000"/>
              </w:rPr>
              <w:t>(3) is not currently married to another person either statutory or common law;</w:t>
            </w:r>
          </w:p>
          <w:p w14:paraId="712C824D" w14:textId="77777777" w:rsidR="00496278" w:rsidRPr="00496278" w:rsidRDefault="00496278" w:rsidP="00496278">
            <w:pPr>
              <w:pStyle w:val="TableTextCharCharChar1"/>
              <w:rPr>
                <w:color w:val="FF0000"/>
              </w:rPr>
            </w:pPr>
            <w:r w:rsidRPr="00496278">
              <w:rPr>
                <w:color w:val="FF0000"/>
              </w:rPr>
              <w:t>(4) is not related to the Employee by blood or degree of closeness that would prohibit marriage in the law of</w:t>
            </w:r>
          </w:p>
          <w:p w14:paraId="538FC60C" w14:textId="77777777" w:rsidR="00496278" w:rsidRPr="00496278" w:rsidRDefault="00496278" w:rsidP="00496278">
            <w:pPr>
              <w:pStyle w:val="TableTextCharCharChar1"/>
              <w:rPr>
                <w:color w:val="FF0000"/>
              </w:rPr>
            </w:pPr>
            <w:r w:rsidRPr="00496278">
              <w:rPr>
                <w:color w:val="FF0000"/>
              </w:rPr>
              <w:t>the state in which the Employee resides;</w:t>
            </w:r>
          </w:p>
          <w:p w14:paraId="058D985D" w14:textId="77777777" w:rsidR="00496278" w:rsidRDefault="00496278" w:rsidP="00496278">
            <w:pPr>
              <w:pStyle w:val="TableTextCharCharChar1"/>
              <w:rPr>
                <w:color w:val="FF0000"/>
              </w:rPr>
            </w:pPr>
          </w:p>
          <w:p w14:paraId="2A769AAA" w14:textId="3FFD4A11" w:rsidR="00496278" w:rsidRPr="00496278" w:rsidRDefault="00496278" w:rsidP="00496278">
            <w:pPr>
              <w:pStyle w:val="TableTextCharCharChar1"/>
              <w:rPr>
                <w:color w:val="FF0000"/>
              </w:rPr>
            </w:pPr>
            <w:r w:rsidRPr="00496278">
              <w:rPr>
                <w:color w:val="FF0000"/>
              </w:rPr>
              <w:t xml:space="preserve">NOTE: SOME U OF MO RETIREES WHO ARE UNDER AGE </w:t>
            </w:r>
            <w:r w:rsidRPr="00B54113">
              <w:rPr>
                <w:b/>
                <w:color w:val="0000FF"/>
              </w:rPr>
              <w:t>65</w:t>
            </w:r>
            <w:r w:rsidRPr="00496278">
              <w:rPr>
                <w:color w:val="FF0000"/>
              </w:rPr>
              <w:t xml:space="preserve"> OR NOT ELIGIBLE FOR MEDICARE CAN</w:t>
            </w:r>
            <w:r>
              <w:rPr>
                <w:color w:val="FF0000"/>
              </w:rPr>
              <w:t xml:space="preserve"> </w:t>
            </w:r>
            <w:r w:rsidRPr="00496278">
              <w:rPr>
                <w:color w:val="FF0000"/>
              </w:rPr>
              <w:t>ELECT ONE OF THE ACTIVE PLANS. PLEASE LOOK THEM UP IN THE SYSTEM BEFORE ASSUMING</w:t>
            </w:r>
            <w:r>
              <w:rPr>
                <w:color w:val="FF0000"/>
              </w:rPr>
              <w:t xml:space="preserve"> </w:t>
            </w:r>
            <w:r w:rsidRPr="00496278">
              <w:rPr>
                <w:color w:val="FF0000"/>
              </w:rPr>
              <w:t>THEY ARE NOT ON THE PLAN.</w:t>
            </w:r>
          </w:p>
          <w:p w14:paraId="324D0B2D" w14:textId="11028ED0" w:rsidR="00496278" w:rsidRPr="00496278" w:rsidRDefault="00496278" w:rsidP="00496278">
            <w:pPr>
              <w:pStyle w:val="TableTextCharCharChar1"/>
              <w:rPr>
                <w:color w:val="FF0000"/>
              </w:rPr>
            </w:pPr>
            <w:r w:rsidRPr="00496278">
              <w:rPr>
                <w:color w:val="FF0000"/>
              </w:rPr>
              <w:t xml:space="preserve">AGE </w:t>
            </w:r>
            <w:r w:rsidRPr="00B54113">
              <w:rPr>
                <w:b/>
                <w:color w:val="0000FF"/>
              </w:rPr>
              <w:t xml:space="preserve">65 </w:t>
            </w:r>
            <w:r w:rsidRPr="00496278">
              <w:rPr>
                <w:color w:val="FF0000"/>
              </w:rPr>
              <w:t>AND OVER RETIREES WHO STATE THEY ARE ON THE UHC RETIREE MEDICARE ADVANTAGE</w:t>
            </w:r>
            <w:r>
              <w:rPr>
                <w:color w:val="FF0000"/>
              </w:rPr>
              <w:t xml:space="preserve"> </w:t>
            </w:r>
            <w:r w:rsidRPr="00496278">
              <w:rPr>
                <w:color w:val="FF0000"/>
              </w:rPr>
              <w:t>PLAN(S) SHOULD BE TRANSFERRED TO THE UHC RETIREE SOLUTIONS MEDICARE ADVANTAGE</w:t>
            </w:r>
            <w:r>
              <w:rPr>
                <w:color w:val="FF0000"/>
              </w:rPr>
              <w:t xml:space="preserve"> </w:t>
            </w:r>
            <w:r w:rsidRPr="00496278">
              <w:rPr>
                <w:color w:val="FF0000"/>
              </w:rPr>
              <w:t xml:space="preserve">CUSTOMER SERVICE </w:t>
            </w:r>
            <w:r w:rsidRPr="00B54113">
              <w:rPr>
                <w:b/>
                <w:color w:val="0000FF"/>
              </w:rPr>
              <w:t># 866-899-5903</w:t>
            </w:r>
            <w:r w:rsidRPr="00496278">
              <w:rPr>
                <w:color w:val="FF0000"/>
              </w:rPr>
              <w:t>.</w:t>
            </w:r>
          </w:p>
          <w:p w14:paraId="2A2D8C45" w14:textId="77777777" w:rsidR="00496278" w:rsidRDefault="00496278" w:rsidP="00496278">
            <w:pPr>
              <w:pStyle w:val="TableTextCharCharChar1"/>
              <w:rPr>
                <w:color w:val="FF0000"/>
              </w:rPr>
            </w:pPr>
          </w:p>
          <w:p w14:paraId="558B2CF3" w14:textId="7C1ABFCB" w:rsidR="000F00FB" w:rsidRDefault="00496278" w:rsidP="00496278">
            <w:pPr>
              <w:pStyle w:val="TableTextCharCharChar1"/>
              <w:rPr>
                <w:color w:val="FF0000"/>
              </w:rPr>
            </w:pPr>
            <w:r w:rsidRPr="00B54113">
              <w:rPr>
                <w:b/>
                <w:color w:val="FF0000"/>
              </w:rPr>
              <w:t>Coverage Termination</w:t>
            </w:r>
            <w:r w:rsidRPr="00496278">
              <w:rPr>
                <w:color w:val="FF0000"/>
              </w:rPr>
              <w:t xml:space="preserve"> - </w:t>
            </w:r>
            <w:r w:rsidRPr="00B54113">
              <w:rPr>
                <w:b/>
                <w:color w:val="0000FF"/>
              </w:rPr>
              <w:t>First</w:t>
            </w:r>
            <w:r w:rsidRPr="00496278">
              <w:rPr>
                <w:color w:val="FF0000"/>
              </w:rPr>
              <w:t xml:space="preserve"> day of the month following the receipt of a completed Retiree Benefits Change</w:t>
            </w:r>
            <w:r w:rsidR="00777A9F">
              <w:rPr>
                <w:color w:val="FF0000"/>
              </w:rPr>
              <w:t xml:space="preserve"> </w:t>
            </w:r>
            <w:r w:rsidRPr="00496278">
              <w:rPr>
                <w:color w:val="FF0000"/>
              </w:rPr>
              <w:t>Form</w:t>
            </w:r>
          </w:p>
          <w:p w14:paraId="574851E0" w14:textId="77777777" w:rsidR="000F00FB" w:rsidRDefault="000F00FB" w:rsidP="00C6725E">
            <w:pPr>
              <w:pStyle w:val="TableTextCharCharChar1"/>
              <w:rPr>
                <w:color w:val="FF0000"/>
              </w:rPr>
            </w:pPr>
          </w:p>
          <w:p w14:paraId="262EADEA" w14:textId="77777777" w:rsidR="00777A9F" w:rsidRPr="00725AF5" w:rsidRDefault="00777A9F" w:rsidP="00C6725E">
            <w:pPr>
              <w:pStyle w:val="TableTextCharCharChar1"/>
              <w:rPr>
                <w:color w:val="FF0000"/>
              </w:rPr>
            </w:pPr>
          </w:p>
          <w:p w14:paraId="427EF0E4" w14:textId="4914CE50" w:rsidR="00C6725E" w:rsidRPr="00725AF5" w:rsidRDefault="00C6725E" w:rsidP="00C6725E">
            <w:pPr>
              <w:pStyle w:val="TableText"/>
              <w:rPr>
                <w:color w:val="FF0000"/>
              </w:rPr>
            </w:pPr>
            <w:r w:rsidRPr="00725AF5">
              <w:rPr>
                <w:color w:val="FF0000"/>
              </w:rPr>
              <w:t>Domestic Partner – an individual of the same or opposite sex with whom you have established a domestic partnership as described below.</w:t>
            </w:r>
          </w:p>
          <w:p w14:paraId="427EF0E5" w14:textId="747345A3" w:rsidR="00C6725E" w:rsidRPr="00725AF5" w:rsidRDefault="00C6725E" w:rsidP="00C6725E">
            <w:pPr>
              <w:pStyle w:val="TableText"/>
              <w:rPr>
                <w:color w:val="FF0000"/>
              </w:rPr>
            </w:pPr>
            <w:r w:rsidRPr="00725AF5">
              <w:rPr>
                <w:color w:val="FF0000"/>
              </w:rPr>
              <w:t>A domestic partnership is a relationship between an Employee and one other person of the same</w:t>
            </w:r>
            <w:r w:rsidR="00D32C04">
              <w:rPr>
                <w:b/>
                <w:color w:val="FF00FF"/>
              </w:rPr>
              <w:t xml:space="preserve"> </w:t>
            </w:r>
            <w:r w:rsidRPr="00725AF5">
              <w:rPr>
                <w:color w:val="FF0000"/>
              </w:rPr>
              <w:t>or</w:t>
            </w:r>
            <w:r w:rsidR="00D32C04">
              <w:rPr>
                <w:b/>
                <w:color w:val="FF00FF"/>
              </w:rPr>
              <w:t xml:space="preserve"> </w:t>
            </w:r>
            <w:r w:rsidRPr="00725AF5">
              <w:rPr>
                <w:color w:val="FF0000"/>
              </w:rPr>
              <w:t>opposite sex. Both persons must:</w:t>
            </w:r>
          </w:p>
          <w:p w14:paraId="427EF0E6" w14:textId="77777777" w:rsidR="00C6725E" w:rsidRPr="00725AF5" w:rsidRDefault="00C6725E" w:rsidP="00C6725E">
            <w:pPr>
              <w:pStyle w:val="TableText"/>
              <w:rPr>
                <w:color w:val="FF0000"/>
              </w:rPr>
            </w:pPr>
            <w:r w:rsidRPr="00725AF5">
              <w:rPr>
                <w:color w:val="FF0000"/>
              </w:rPr>
              <w:t xml:space="preserve">●   not be so closely related that marriage would otherwise </w:t>
            </w:r>
          </w:p>
          <w:p w14:paraId="427EF0E7" w14:textId="77777777" w:rsidR="00C6725E" w:rsidRPr="00725AF5" w:rsidRDefault="00C6725E" w:rsidP="00C6725E">
            <w:pPr>
              <w:pStyle w:val="TableText"/>
              <w:ind w:left="288"/>
              <w:rPr>
                <w:color w:val="FF0000"/>
              </w:rPr>
            </w:pPr>
            <w:r w:rsidRPr="00725AF5">
              <w:rPr>
                <w:color w:val="FF0000"/>
              </w:rPr>
              <w:t>be prohibited;</w:t>
            </w:r>
          </w:p>
          <w:p w14:paraId="427EF0E8" w14:textId="77777777" w:rsidR="00C6725E" w:rsidRPr="00725AF5" w:rsidRDefault="00C6725E" w:rsidP="00C6725E">
            <w:pPr>
              <w:pStyle w:val="TableText"/>
              <w:rPr>
                <w:color w:val="FF0000"/>
              </w:rPr>
            </w:pPr>
            <w:r w:rsidRPr="00725AF5">
              <w:rPr>
                <w:color w:val="FF0000"/>
              </w:rPr>
              <w:t xml:space="preserve">●   not be legally married to, or the Domestic Partner of, </w:t>
            </w:r>
          </w:p>
          <w:p w14:paraId="427EF0E9" w14:textId="77777777" w:rsidR="00C6725E" w:rsidRPr="00725AF5" w:rsidRDefault="00C6725E" w:rsidP="00C6725E">
            <w:pPr>
              <w:pStyle w:val="TableText"/>
              <w:ind w:left="288"/>
              <w:rPr>
                <w:color w:val="FF0000"/>
              </w:rPr>
            </w:pPr>
            <w:r w:rsidRPr="00725AF5">
              <w:rPr>
                <w:color w:val="FF0000"/>
              </w:rPr>
              <w:t xml:space="preserve">another person under either statutory or common law; </w:t>
            </w:r>
          </w:p>
          <w:p w14:paraId="427EF0EA" w14:textId="77777777" w:rsidR="00C6725E" w:rsidRPr="00725AF5" w:rsidRDefault="00C6725E" w:rsidP="00C6725E">
            <w:pPr>
              <w:pStyle w:val="TableText"/>
              <w:rPr>
                <w:color w:val="FF0000"/>
              </w:rPr>
            </w:pPr>
            <w:r w:rsidRPr="00725AF5">
              <w:rPr>
                <w:color w:val="FF0000"/>
              </w:rPr>
              <w:t xml:space="preserve">●   be at least </w:t>
            </w:r>
            <w:r w:rsidRPr="00725AF5">
              <w:rPr>
                <w:b/>
                <w:color w:val="0000FF"/>
              </w:rPr>
              <w:t xml:space="preserve">18 </w:t>
            </w:r>
            <w:r w:rsidRPr="00725AF5">
              <w:rPr>
                <w:color w:val="FF0000"/>
              </w:rPr>
              <w:t>years old;</w:t>
            </w:r>
          </w:p>
          <w:p w14:paraId="427EF0EB" w14:textId="77777777" w:rsidR="00C6725E" w:rsidRPr="00725AF5" w:rsidRDefault="00C6725E" w:rsidP="00C6725E">
            <w:pPr>
              <w:pStyle w:val="TableText"/>
              <w:rPr>
                <w:color w:val="FF0000"/>
              </w:rPr>
            </w:pPr>
            <w:r w:rsidRPr="00725AF5">
              <w:rPr>
                <w:color w:val="FF0000"/>
              </w:rPr>
              <w:t>●   live together and share the common necessities of life ;</w:t>
            </w:r>
          </w:p>
          <w:p w14:paraId="427EF0EC" w14:textId="77777777" w:rsidR="00C6725E" w:rsidRPr="00725AF5" w:rsidRDefault="00C6725E" w:rsidP="00C6725E">
            <w:pPr>
              <w:pStyle w:val="TableText"/>
              <w:rPr>
                <w:color w:val="FF0000"/>
              </w:rPr>
            </w:pPr>
            <w:r w:rsidRPr="00725AF5">
              <w:rPr>
                <w:color w:val="FF0000"/>
              </w:rPr>
              <w:t>●   be mentally competent to enter into a contract; and</w:t>
            </w:r>
          </w:p>
          <w:p w14:paraId="427EF0F9" w14:textId="40C9224C" w:rsidR="00C6725E" w:rsidRPr="00725AF5" w:rsidRDefault="00C6725E" w:rsidP="00B54113">
            <w:pPr>
              <w:pStyle w:val="TableText"/>
              <w:rPr>
                <w:color w:val="FF0000"/>
              </w:rPr>
            </w:pPr>
            <w:r w:rsidRPr="00725AF5">
              <w:rPr>
                <w:color w:val="FF0000"/>
              </w:rPr>
              <w:t>●   be financially interdependent.</w:t>
            </w:r>
          </w:p>
          <w:p w14:paraId="26199329" w14:textId="3EAC3F75" w:rsidR="00D32C04" w:rsidRDefault="00D32C04" w:rsidP="00C6725E">
            <w:pPr>
              <w:pStyle w:val="TableText"/>
              <w:rPr>
                <w:b/>
                <w:color w:val="FF00FF"/>
              </w:rPr>
            </w:pPr>
          </w:p>
          <w:p w14:paraId="427EF0FB" w14:textId="710B341B" w:rsidR="00C6725E" w:rsidRPr="00725AF5" w:rsidRDefault="00C6725E" w:rsidP="00C6725E">
            <w:pPr>
              <w:pStyle w:val="TableText"/>
              <w:rPr>
                <w:rStyle w:val="CDBlack"/>
                <w:bCs w:val="0"/>
                <w:color w:val="FF0000"/>
              </w:rPr>
            </w:pPr>
            <w:r w:rsidRPr="00725AF5">
              <w:rPr>
                <w:color w:val="FF0000"/>
              </w:rPr>
              <w:t>The Employee and Domestic Partner must jointly sign an affidavit of domestic partnership provided by Human Resources upon your request.</w:t>
            </w:r>
          </w:p>
          <w:p w14:paraId="427EF0FD" w14:textId="77777777" w:rsidR="00FC32ED" w:rsidRPr="00725AF5" w:rsidRDefault="00FC32ED" w:rsidP="00CB2D12">
            <w:pPr>
              <w:pStyle w:val="TableTextCharCharChar1"/>
              <w:rPr>
                <w:color w:val="FF0000"/>
              </w:rPr>
            </w:pPr>
          </w:p>
        </w:tc>
      </w:tr>
      <w:tr w:rsidR="00154B9C" w:rsidRPr="00725AF5" w14:paraId="427EF10F"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278F9022" w:rsidR="00154B9C" w:rsidRPr="00CA4FD9" w:rsidRDefault="00CA4FD9">
            <w:pPr>
              <w:pStyle w:val="TableTextCharCharChar1"/>
              <w:rPr>
                <w:b/>
                <w:color w:val="FF0000"/>
              </w:rPr>
            </w:pPr>
            <w:r w:rsidRPr="00CA4FD9">
              <w:rPr>
                <w:b/>
                <w:color w:val="FF0000"/>
              </w:rPr>
              <w:t xml:space="preserve">Yes </w:t>
            </w:r>
          </w:p>
        </w:tc>
      </w:tr>
      <w:tr w:rsidR="005805CD" w:rsidRPr="00725AF5" w14:paraId="427EF11E"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t>Extended Coverage for Total Disability</w:t>
            </w:r>
            <w:bookmarkEnd w:id="22"/>
          </w:p>
          <w:p w14:paraId="427EF123" w14:textId="77777777" w:rsidR="005805CD" w:rsidRPr="00725AF5" w:rsidRDefault="005805CD" w:rsidP="00B54113">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725AF5" w:rsidRDefault="005805CD" w:rsidP="00470952">
            <w:pPr>
              <w:pStyle w:val="TableText"/>
              <w:rPr>
                <w:b/>
                <w:color w:val="FF0000"/>
              </w:rPr>
            </w:pPr>
            <w:r w:rsidRPr="00725AF5">
              <w:rPr>
                <w:b/>
                <w:color w:val="FF0000"/>
              </w:rPr>
              <w:t>Total Disability Coverage is excluded.</w:t>
            </w:r>
          </w:p>
        </w:tc>
      </w:tr>
      <w:tr w:rsidR="005805CD" w:rsidRPr="00725AF5" w14:paraId="427EF137"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t>Eligibility Contact</w:t>
            </w:r>
            <w:bookmarkEnd w:id="23"/>
          </w:p>
          <w:p w14:paraId="427EF130" w14:textId="77777777" w:rsidR="002A6369" w:rsidRPr="00725AF5" w:rsidRDefault="002A6369" w:rsidP="00101C86">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47C811A2" w:rsidR="005805CD" w:rsidRPr="00725AF5" w:rsidRDefault="005805CD">
            <w:pPr>
              <w:spacing w:line="240" w:lineRule="atLeast"/>
              <w:rPr>
                <w:color w:val="FF0000"/>
                <w:sz w:val="24"/>
              </w:rPr>
            </w:pPr>
            <w:r w:rsidRPr="00725AF5">
              <w:rPr>
                <w:color w:val="FF0000"/>
                <w:sz w:val="24"/>
              </w:rPr>
              <w:t>Vendor:</w:t>
            </w:r>
            <w:r w:rsidR="0003599C">
              <w:rPr>
                <w:color w:val="FF0000"/>
                <w:sz w:val="24"/>
              </w:rPr>
              <w:t xml:space="preserve"> </w:t>
            </w:r>
            <w:r w:rsidR="0003599C" w:rsidRPr="0003599C">
              <w:rPr>
                <w:color w:val="FF0000"/>
                <w:sz w:val="24"/>
              </w:rPr>
              <w:t>University HR Service Center</w:t>
            </w:r>
          </w:p>
          <w:p w14:paraId="427EF135" w14:textId="55CB552D" w:rsidR="005805CD" w:rsidRPr="00725AF5" w:rsidRDefault="005805CD">
            <w:pPr>
              <w:pStyle w:val="TableTextCharCharChar1"/>
              <w:rPr>
                <w:color w:val="FF0000"/>
              </w:rPr>
            </w:pPr>
            <w:r w:rsidRPr="00725AF5">
              <w:rPr>
                <w:color w:val="FF0000"/>
              </w:rPr>
              <w:t>Phone Number:</w:t>
            </w:r>
            <w:r w:rsidR="0003599C">
              <w:rPr>
                <w:color w:val="FF0000"/>
              </w:rPr>
              <w:t xml:space="preserve"> </w:t>
            </w:r>
            <w:r w:rsidR="008B0093" w:rsidRPr="000D61F1">
              <w:rPr>
                <w:b/>
                <w:color w:val="0000FF"/>
              </w:rPr>
              <w:t>1-573-</w:t>
            </w:r>
            <w:r w:rsidR="008B0093">
              <w:rPr>
                <w:b/>
                <w:color w:val="0000FF"/>
              </w:rPr>
              <w:t>8</w:t>
            </w:r>
            <w:r w:rsidR="0003599C" w:rsidRPr="00B54113">
              <w:rPr>
                <w:b/>
                <w:color w:val="0000FF"/>
              </w:rPr>
              <w:t>82-2146</w:t>
            </w:r>
          </w:p>
          <w:p w14:paraId="427EF136" w14:textId="77777777" w:rsidR="005805CD" w:rsidRPr="00725AF5" w:rsidRDefault="005805CD">
            <w:pPr>
              <w:pStyle w:val="TableTextCharCharChar1"/>
              <w:rPr>
                <w:b/>
                <w:bCs/>
                <w:color w:val="0000FF"/>
              </w:rPr>
            </w:pPr>
          </w:p>
        </w:tc>
      </w:tr>
      <w:tr w:rsidR="00A83EB0" w:rsidRPr="00725AF5" w14:paraId="427EF161"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A93FC29" w14:textId="43D1D21B" w:rsidR="008570E7" w:rsidRPr="008570E7" w:rsidRDefault="008570E7" w:rsidP="008570E7">
            <w:pPr>
              <w:pStyle w:val="TableTextCharCharChar1"/>
              <w:rPr>
                <w:color w:val="FF0000"/>
              </w:rPr>
            </w:pPr>
            <w:r w:rsidRPr="008570E7">
              <w:rPr>
                <w:color w:val="FF0000"/>
              </w:rPr>
              <w:t>Emergency Services - paid at the In Network benefit level</w:t>
            </w:r>
          </w:p>
          <w:p w14:paraId="65538A25" w14:textId="77777777" w:rsidR="008570E7" w:rsidRDefault="008570E7" w:rsidP="008570E7">
            <w:pPr>
              <w:pStyle w:val="TableTextCharCharChar1"/>
              <w:rPr>
                <w:color w:val="FF0000"/>
              </w:rPr>
            </w:pPr>
          </w:p>
          <w:p w14:paraId="25BBD79C" w14:textId="458DC1D1" w:rsidR="00A83EB0" w:rsidRPr="00725AF5" w:rsidRDefault="008570E7" w:rsidP="008570E7">
            <w:pPr>
              <w:pStyle w:val="TableTextCharCharChar1"/>
              <w:rPr>
                <w:color w:val="FF0000"/>
              </w:rPr>
            </w:pPr>
            <w:r w:rsidRPr="008570E7">
              <w:rPr>
                <w:color w:val="FF0000"/>
              </w:rPr>
              <w:t>Non-Emergency Services - paid at Out of Network benefit level</w:t>
            </w:r>
          </w:p>
          <w:p w14:paraId="427EF160" w14:textId="77777777" w:rsidR="00A83EB0" w:rsidRPr="00725AF5" w:rsidRDefault="00A83EB0">
            <w:pPr>
              <w:pStyle w:val="TableTextCharCharChar1"/>
              <w:rPr>
                <w:b/>
                <w:bCs/>
                <w:color w:val="FF00FF"/>
              </w:rPr>
            </w:pPr>
          </w:p>
        </w:tc>
      </w:tr>
      <w:tr w:rsidR="005805CD" w:rsidRPr="00725AF5" w14:paraId="427EF165"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71" w14:textId="77777777" w:rsidR="00D84F53" w:rsidRPr="00725AF5" w:rsidRDefault="00D84F53" w:rsidP="00101C86">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6786A73" w:rsidR="005805CD" w:rsidRPr="00725AF5" w:rsidRDefault="00594049" w:rsidP="00DD1A10">
            <w:pPr>
              <w:pStyle w:val="TableText"/>
              <w:rPr>
                <w:color w:val="FF0000"/>
              </w:rPr>
            </w:pPr>
            <w:r w:rsidRPr="00725AF5">
              <w:rPr>
                <w:color w:val="FF0000"/>
              </w:rPr>
              <w:t>Contact</w:t>
            </w:r>
            <w:r w:rsidR="005805CD" w:rsidRPr="00725AF5">
              <w:rPr>
                <w:color w:val="FF0000"/>
              </w:rPr>
              <w:t>:</w:t>
            </w:r>
            <w:r w:rsidR="00DD2754">
              <w:rPr>
                <w:color w:val="FF0000"/>
              </w:rPr>
              <w:t xml:space="preserve"> </w:t>
            </w:r>
            <w:r w:rsidR="00DD2754" w:rsidRPr="00DD2754">
              <w:rPr>
                <w:color w:val="FF0000"/>
              </w:rPr>
              <w:t>University HR Service Center</w:t>
            </w:r>
          </w:p>
          <w:p w14:paraId="427EF173" w14:textId="380D7DB2" w:rsidR="005805CD" w:rsidRPr="00725AF5" w:rsidRDefault="005805CD" w:rsidP="00DD1A10">
            <w:pPr>
              <w:pStyle w:val="TableText"/>
              <w:rPr>
                <w:color w:val="FF0000"/>
              </w:rPr>
            </w:pPr>
            <w:r w:rsidRPr="00725AF5">
              <w:rPr>
                <w:color w:val="FF0000"/>
              </w:rPr>
              <w:t>Phone Number:</w:t>
            </w:r>
            <w:r w:rsidR="00DD2754">
              <w:rPr>
                <w:color w:val="FF0000"/>
              </w:rPr>
              <w:t xml:space="preserve"> </w:t>
            </w:r>
            <w:r w:rsidR="00DD2754" w:rsidRPr="00B54113">
              <w:rPr>
                <w:b/>
                <w:color w:val="0000FF"/>
              </w:rPr>
              <w:t>1-573-882-2146</w:t>
            </w:r>
          </w:p>
          <w:p w14:paraId="427EF174" w14:textId="77777777" w:rsidR="005805CD" w:rsidRPr="00725AF5" w:rsidRDefault="005805CD" w:rsidP="00594049">
            <w:pPr>
              <w:pStyle w:val="TableText"/>
              <w:rPr>
                <w:color w:val="FF0000"/>
              </w:rPr>
            </w:pPr>
          </w:p>
        </w:tc>
      </w:tr>
      <w:tr w:rsidR="00F4603F" w:rsidRPr="00725AF5" w14:paraId="427EF181"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725AF5" w:rsidRDefault="007C4842" w:rsidP="007C4842">
            <w:pPr>
              <w:pStyle w:val="TableText"/>
              <w:numPr>
                <w:ilvl w:val="12"/>
                <w:numId w:val="0"/>
              </w:numPr>
              <w:rPr>
                <w:rStyle w:val="Style13"/>
              </w:rPr>
            </w:pPr>
            <w:r w:rsidRPr="00725AF5">
              <w:rPr>
                <w:rStyle w:val="Style13"/>
              </w:rPr>
              <w:t>Not Applicable</w:t>
            </w:r>
          </w:p>
          <w:p w14:paraId="427EF1A6" w14:textId="77777777" w:rsidR="00F4603F" w:rsidRPr="00725AF5" w:rsidRDefault="00F4603F" w:rsidP="00101C86">
            <w:pPr>
              <w:pStyle w:val="TableText"/>
              <w:numPr>
                <w:ilvl w:val="12"/>
                <w:numId w:val="0"/>
              </w:numPr>
              <w:rPr>
                <w:rStyle w:val="Style13"/>
              </w:rPr>
            </w:pPr>
          </w:p>
        </w:tc>
      </w:tr>
      <w:tr w:rsidR="00211B01" w:rsidRPr="00725AF5" w14:paraId="427EF1BF"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725AF5" w:rsidRDefault="00211B01" w:rsidP="0062640C">
            <w:pPr>
              <w:pStyle w:val="TableText"/>
              <w:rPr>
                <w:szCs w:val="24"/>
              </w:rPr>
            </w:pPr>
            <w:bookmarkStart w:id="29" w:name="UnitedHealthcare_Personal_Health_Support"/>
            <w:r w:rsidRPr="00725AF5">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7F7EAACB" w14:textId="52F51AB2" w:rsidR="008A3F0B" w:rsidRPr="00E47F40" w:rsidRDefault="008A3F0B" w:rsidP="008A3F0B">
            <w:pPr>
              <w:pStyle w:val="TableTextChar"/>
              <w:rPr>
                <w:b/>
                <w:bCs/>
                <w:color w:val="FF0000"/>
                <w:szCs w:val="24"/>
              </w:rPr>
            </w:pPr>
            <w:r w:rsidRPr="00E47F40">
              <w:rPr>
                <w:b/>
                <w:bCs/>
                <w:color w:val="FF0000"/>
                <w:szCs w:val="24"/>
              </w:rPr>
              <w:t>Personal Health Support (PHS):</w:t>
            </w:r>
          </w:p>
          <w:p w14:paraId="396B2BED" w14:textId="77777777" w:rsidR="008A3F0B" w:rsidRPr="00E47F40" w:rsidRDefault="008A3F0B" w:rsidP="008A3F0B">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5F80F870" w14:textId="77777777" w:rsidR="008A3F0B" w:rsidRPr="00E47F40" w:rsidRDefault="008A3F0B" w:rsidP="008A3F0B">
            <w:pPr>
              <w:pStyle w:val="TableTextChar"/>
              <w:rPr>
                <w:b/>
                <w:bCs/>
                <w:i/>
                <w:color w:val="FF0000"/>
                <w:szCs w:val="24"/>
              </w:rPr>
            </w:pPr>
          </w:p>
          <w:p w14:paraId="71C7DC9E" w14:textId="77777777" w:rsidR="008A3F0B" w:rsidRPr="00E47F40" w:rsidRDefault="008A3F0B" w:rsidP="008A3F0B">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1B6783E0" w14:textId="77777777" w:rsidR="008A3F0B" w:rsidRPr="00E47F40" w:rsidRDefault="008A3F0B" w:rsidP="008A3F0B">
            <w:pPr>
              <w:pStyle w:val="TableTextChar"/>
              <w:numPr>
                <w:ilvl w:val="0"/>
                <w:numId w:val="45"/>
              </w:numPr>
              <w:rPr>
                <w:b/>
                <w:bCs/>
                <w:color w:val="FF0000"/>
                <w:szCs w:val="24"/>
              </w:rPr>
            </w:pPr>
            <w:r w:rsidRPr="00E47F40">
              <w:rPr>
                <w:b/>
                <w:bCs/>
                <w:color w:val="FF0000"/>
                <w:szCs w:val="24"/>
              </w:rPr>
              <w:t xml:space="preserve">Message their nurse in a secure website or mobile device.  </w:t>
            </w:r>
          </w:p>
          <w:p w14:paraId="6D3AE032" w14:textId="77777777" w:rsidR="008A3F0B" w:rsidRPr="00B4524A" w:rsidRDefault="008A3F0B" w:rsidP="008A3F0B">
            <w:pPr>
              <w:pStyle w:val="TableTextChar"/>
              <w:numPr>
                <w:ilvl w:val="0"/>
                <w:numId w:val="45"/>
              </w:numPr>
              <w:spacing w:line="240" w:lineRule="atLeast"/>
              <w:rPr>
                <w:b/>
                <w:bCs/>
                <w:color w:val="FF00FF"/>
                <w:szCs w:val="24"/>
              </w:rPr>
            </w:pPr>
            <w:r w:rsidRPr="006E399A">
              <w:rPr>
                <w:b/>
                <w:bCs/>
                <w:color w:val="FF0000"/>
                <w:szCs w:val="24"/>
              </w:rPr>
              <w:t xml:space="preserve">Schedule appointments with their nurse to create a health action plan. </w:t>
            </w:r>
          </w:p>
          <w:p w14:paraId="06B7C45F" w14:textId="200E029F" w:rsidR="008A3F0B" w:rsidRPr="007F532F" w:rsidRDefault="008A3F0B" w:rsidP="008A3F0B">
            <w:pPr>
              <w:pStyle w:val="TableTextChar"/>
              <w:numPr>
                <w:ilvl w:val="0"/>
                <w:numId w:val="45"/>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725AF5" w:rsidRDefault="00211B01" w:rsidP="00CB2D12">
            <w:pPr>
              <w:spacing w:line="240" w:lineRule="atLeast"/>
              <w:rPr>
                <w:sz w:val="24"/>
                <w:szCs w:val="24"/>
              </w:rPr>
            </w:pPr>
          </w:p>
        </w:tc>
      </w:tr>
      <w:tr w:rsidR="00F4603F" w:rsidRPr="00725AF5" w14:paraId="427EF1C6"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2" w14:textId="0B769D6C"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5" w14:textId="79FF9364" w:rsidR="00F4603F" w:rsidRPr="00725AF5" w:rsidRDefault="001C7313">
            <w:pPr>
              <w:pStyle w:val="NoteText"/>
              <w:rPr>
                <w:color w:val="FF0000"/>
              </w:rPr>
            </w:pPr>
            <w:r w:rsidRPr="00725AF5">
              <w:rPr>
                <w:color w:val="FF0000"/>
              </w:rPr>
              <w:t xml:space="preserve">Group is eligible for Medicare Crossover: Yes </w:t>
            </w:r>
          </w:p>
        </w:tc>
      </w:tr>
      <w:tr w:rsidR="00212874" w:rsidRPr="00B77DA8" w14:paraId="37ECA860" w14:textId="77777777" w:rsidTr="00750FB0">
        <w:tc>
          <w:tcPr>
            <w:tcW w:w="2952" w:type="dxa"/>
            <w:tcBorders>
              <w:top w:val="single" w:sz="6" w:space="0" w:color="auto"/>
              <w:left w:val="single" w:sz="6" w:space="0" w:color="auto"/>
              <w:bottom w:val="single" w:sz="6" w:space="0" w:color="auto"/>
              <w:right w:val="single" w:sz="6" w:space="0" w:color="auto"/>
            </w:tcBorders>
            <w:shd w:val="pct5" w:color="auto" w:fill="FFFFFF"/>
          </w:tcPr>
          <w:p w14:paraId="154E0C0B" w14:textId="77777777" w:rsidR="00212874" w:rsidRPr="00B77DA8" w:rsidRDefault="00212874" w:rsidP="00750FB0">
            <w:pPr>
              <w:pStyle w:val="TableText"/>
              <w:numPr>
                <w:ilvl w:val="12"/>
                <w:numId w:val="0"/>
              </w:numPr>
              <w:rPr>
                <w:b/>
                <w:color w:val="FF0000"/>
              </w:rPr>
            </w:pPr>
            <w:bookmarkStart w:id="31" w:name="Outlier_Cost_Management"/>
            <w:bookmarkStart w:id="32" w:name="Pre_Existing_Conditions"/>
            <w:r w:rsidRPr="00B77DA8">
              <w:rPr>
                <w:b/>
                <w:color w:val="FF0000"/>
              </w:rPr>
              <w:t>Outlier Cost Management (OCM)</w:t>
            </w:r>
            <w:bookmarkEnd w:id="31"/>
          </w:p>
          <w:p w14:paraId="6E30AE47" w14:textId="77777777" w:rsidR="00212874" w:rsidRPr="00B77DA8" w:rsidRDefault="00212874" w:rsidP="00750FB0">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5C9AC10B" w14:textId="77777777" w:rsidR="00212874" w:rsidRPr="00B77DA8" w:rsidRDefault="00212874" w:rsidP="00750FB0">
            <w:pPr>
              <w:pStyle w:val="NoteText"/>
              <w:rPr>
                <w:color w:val="FF0000"/>
              </w:rPr>
            </w:pPr>
            <w:r w:rsidRPr="00B77DA8">
              <w:rPr>
                <w:b/>
                <w:color w:val="FF0000"/>
              </w:rPr>
              <w:t xml:space="preserve">Yes </w:t>
            </w:r>
          </w:p>
        </w:tc>
      </w:tr>
      <w:tr w:rsidR="00BF7825" w:rsidRPr="00725AF5" w14:paraId="427EF1CB"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725AF5" w:rsidRDefault="00BF7825" w:rsidP="005F09B5">
            <w:pPr>
              <w:pStyle w:val="TableTextCharCharChar1"/>
              <w:rPr>
                <w:b/>
                <w:color w:val="FF0000"/>
              </w:rPr>
            </w:pPr>
            <w:r w:rsidRPr="00725AF5">
              <w:rPr>
                <w:b/>
                <w:color w:val="FF0000"/>
              </w:rPr>
              <w:t>Are Pre-existing Conditions covered?</w:t>
            </w:r>
            <w:bookmarkEnd w:id="32"/>
          </w:p>
          <w:p w14:paraId="427EF1C9" w14:textId="77777777" w:rsidR="00BF7825" w:rsidRPr="00725AF5"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725AF5" w:rsidRDefault="00BF7825" w:rsidP="001C7313">
            <w:pPr>
              <w:pStyle w:val="NoteText"/>
              <w:rPr>
                <w:color w:val="FF0000"/>
              </w:rPr>
            </w:pPr>
            <w:r w:rsidRPr="00725AF5">
              <w:rPr>
                <w:b/>
                <w:snapToGrid w:val="0"/>
                <w:color w:val="FF0000"/>
              </w:rPr>
              <w:t>Yes</w:t>
            </w:r>
          </w:p>
        </w:tc>
      </w:tr>
      <w:tr w:rsidR="00F4603F" w:rsidRPr="00725AF5" w14:paraId="427EF1D8"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725AF5" w:rsidRDefault="00F4603F">
            <w:pPr>
              <w:pStyle w:val="TableTextCharCharChar1"/>
              <w:rPr>
                <w:b/>
                <w:color w:val="FF0000"/>
              </w:rPr>
            </w:pPr>
            <w:bookmarkStart w:id="33" w:name="RC_Tolerance_Level"/>
            <w:r w:rsidRPr="00725AF5">
              <w:rPr>
                <w:b/>
                <w:color w:val="FF0000"/>
              </w:rPr>
              <w:t>R&amp;C Tolerance Level</w:t>
            </w:r>
          </w:p>
          <w:bookmarkEnd w:id="33"/>
          <w:p w14:paraId="427EF1CE"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39DD1B9E" w:rsidR="00FB3F10" w:rsidRPr="00725AF5" w:rsidRDefault="00F4603F" w:rsidP="00B54113">
            <w:pPr>
              <w:pStyle w:val="TableTextCharChar"/>
              <w:rPr>
                <w:b/>
                <w:color w:val="FF0000"/>
              </w:rPr>
            </w:pPr>
            <w:r w:rsidRPr="00725AF5">
              <w:rPr>
                <w:b/>
                <w:bCs/>
                <w:color w:val="0000FF"/>
              </w:rPr>
              <w:t>$5</w:t>
            </w:r>
            <w:r w:rsidRPr="00725AF5">
              <w:t xml:space="preserve"> </w:t>
            </w:r>
            <w:r w:rsidRPr="00725AF5">
              <w:rPr>
                <w:color w:val="FF0000"/>
              </w:rPr>
              <w:t>Medical</w:t>
            </w:r>
            <w:r w:rsidRPr="00725AF5">
              <w:rPr>
                <w:b/>
                <w:bCs/>
                <w:color w:val="0000FF"/>
              </w:rPr>
              <w:t>/$25</w:t>
            </w:r>
            <w:r w:rsidRPr="00725AF5">
              <w:t xml:space="preserve"> </w:t>
            </w:r>
            <w:r w:rsidRPr="00725AF5">
              <w:rPr>
                <w:color w:val="FF0000"/>
              </w:rPr>
              <w:t>Surgical</w:t>
            </w:r>
          </w:p>
        </w:tc>
      </w:tr>
      <w:tr w:rsidR="00F4603F" w:rsidRPr="00725AF5" w14:paraId="427EF1E2"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725AF5" w:rsidRDefault="00F4603F">
            <w:pPr>
              <w:pStyle w:val="TableTextCharCharChar1"/>
              <w:rPr>
                <w:b/>
                <w:color w:val="FF0000"/>
              </w:rPr>
            </w:pPr>
            <w:bookmarkStart w:id="34" w:name="Run_In"/>
            <w:r w:rsidRPr="00725AF5">
              <w:rPr>
                <w:b/>
                <w:color w:val="FF0000"/>
              </w:rPr>
              <w:t>Run In</w:t>
            </w:r>
          </w:p>
          <w:bookmarkEnd w:id="34"/>
          <w:p w14:paraId="427EF1DB" w14:textId="7777777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67F95B00" w:rsidR="00F4603F" w:rsidRPr="00725AF5" w:rsidRDefault="00F4603F">
            <w:pPr>
              <w:pStyle w:val="TableTextCharCharChar1"/>
              <w:rPr>
                <w:color w:val="FF0000"/>
              </w:rPr>
            </w:pPr>
            <w:r w:rsidRPr="00725AF5">
              <w:rPr>
                <w:color w:val="FF0000"/>
              </w:rPr>
              <w:t>Not Applicable</w:t>
            </w:r>
            <w:r w:rsidR="00430861" w:rsidRPr="00725AF5">
              <w:rPr>
                <w:color w:val="FF0000"/>
              </w:rPr>
              <w:t xml:space="preserve"> </w:t>
            </w:r>
          </w:p>
        </w:tc>
      </w:tr>
      <w:tr w:rsidR="00F4603F" w:rsidRPr="00725AF5" w14:paraId="427EF1FE"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725AF5" w:rsidRDefault="00F4603F" w:rsidP="007A04BE">
            <w:pPr>
              <w:pStyle w:val="TableText"/>
              <w:rPr>
                <w:b/>
                <w:color w:val="FF0000"/>
              </w:rPr>
            </w:pPr>
            <w:bookmarkStart w:id="35" w:name="Simply_Affordable"/>
            <w:r w:rsidRPr="00725AF5">
              <w:rPr>
                <w:b/>
                <w:color w:val="FF0000"/>
              </w:rPr>
              <w:t>Simply Affordable</w:t>
            </w:r>
          </w:p>
          <w:bookmarkEnd w:id="35"/>
          <w:p w14:paraId="427EF1EE" w14:textId="7CC756FB" w:rsidR="00F4603F" w:rsidRPr="00725AF5"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725AF5" w:rsidRDefault="00F4603F" w:rsidP="007A04BE">
            <w:pPr>
              <w:pStyle w:val="TableText"/>
              <w:rPr>
                <w:color w:val="FF0000"/>
              </w:rPr>
            </w:pPr>
            <w:r w:rsidRPr="00725AF5">
              <w:rPr>
                <w:color w:val="FF0000"/>
              </w:rPr>
              <w:t>Not Applicable</w:t>
            </w:r>
          </w:p>
          <w:p w14:paraId="427EF1FD" w14:textId="77777777" w:rsidR="00F4603F" w:rsidRPr="00725AF5" w:rsidRDefault="00F4603F" w:rsidP="003B79F5">
            <w:pPr>
              <w:pStyle w:val="TableTextCharCharChar1"/>
              <w:numPr>
                <w:ilvl w:val="12"/>
                <w:numId w:val="0"/>
              </w:numPr>
              <w:rPr>
                <w:color w:val="FF00FF"/>
                <w:szCs w:val="24"/>
              </w:rPr>
            </w:pPr>
          </w:p>
        </w:tc>
      </w:tr>
      <w:tr w:rsidR="00F4603F" w:rsidRPr="00725AF5" w14:paraId="427EF207" w14:textId="77777777" w:rsidTr="0095203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725AF5" w:rsidRDefault="00F4603F">
            <w:pPr>
              <w:pStyle w:val="TableTextCharCharChar1"/>
              <w:rPr>
                <w:b/>
                <w:color w:val="FF0000"/>
              </w:rPr>
            </w:pPr>
            <w:bookmarkStart w:id="36" w:name="Transition_of_Care_Pregnancy"/>
            <w:r w:rsidRPr="00725AF5">
              <w:rPr>
                <w:b/>
                <w:color w:val="FF0000"/>
              </w:rPr>
              <w:t>Transition of Care – Pregnancy</w:t>
            </w:r>
            <w:bookmarkEnd w:id="36"/>
          </w:p>
          <w:p w14:paraId="427EF200"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A4F21C2" w14:textId="77777777" w:rsidR="00533C85" w:rsidRPr="00B54113" w:rsidRDefault="00533C85" w:rsidP="00F41A66">
            <w:pPr>
              <w:pStyle w:val="TableTextCharCharChar1"/>
              <w:numPr>
                <w:ilvl w:val="0"/>
                <w:numId w:val="30"/>
              </w:numPr>
              <w:rPr>
                <w:bCs/>
                <w:color w:val="FF0000"/>
              </w:rPr>
            </w:pPr>
            <w:r w:rsidRPr="00B54113">
              <w:rPr>
                <w:b/>
                <w:bCs/>
                <w:color w:val="FF0000"/>
              </w:rPr>
              <w:t>Pregnancy, low risk</w:t>
            </w:r>
            <w:r w:rsidRPr="00B54113">
              <w:rPr>
                <w:bCs/>
                <w:color w:val="FF0000"/>
              </w:rPr>
              <w:t xml:space="preserve"> </w:t>
            </w:r>
            <w:r w:rsidRPr="00B54113">
              <w:rPr>
                <w:b/>
                <w:bCs/>
                <w:color w:val="FF0000"/>
              </w:rPr>
              <w:t>–</w:t>
            </w:r>
            <w:r w:rsidRPr="00B54113">
              <w:rPr>
                <w:bCs/>
                <w:color w:val="FF0000"/>
              </w:rPr>
              <w:t xml:space="preserve"> </w:t>
            </w:r>
            <w:r w:rsidRPr="00101C86">
              <w:rPr>
                <w:b/>
                <w:bCs/>
                <w:color w:val="0000FF"/>
              </w:rPr>
              <w:t>Third</w:t>
            </w:r>
            <w:r w:rsidRPr="00B54113">
              <w:rPr>
                <w:bCs/>
                <w:color w:val="FF0000"/>
              </w:rPr>
              <w:t xml:space="preserve"> trimester through the postpartum follow-up visit.</w:t>
            </w:r>
          </w:p>
          <w:p w14:paraId="78CEF42D" w14:textId="4FD9DDDE" w:rsidR="00533C85" w:rsidRPr="00B54113" w:rsidRDefault="00533C85" w:rsidP="00F41A66">
            <w:pPr>
              <w:pStyle w:val="TableTextCharCharChar1"/>
              <w:numPr>
                <w:ilvl w:val="0"/>
                <w:numId w:val="30"/>
              </w:numPr>
              <w:rPr>
                <w:bCs/>
                <w:color w:val="FF0000"/>
              </w:rPr>
            </w:pPr>
            <w:r w:rsidRPr="00B54113">
              <w:rPr>
                <w:b/>
                <w:bCs/>
                <w:color w:val="FF0000"/>
              </w:rPr>
              <w:t>Pregnancy, moderate risk and high risk –</w:t>
            </w:r>
            <w:r w:rsidRPr="00B54113">
              <w:rPr>
                <w:bCs/>
                <w:color w:val="FF0000"/>
              </w:rPr>
              <w:t xml:space="preserve"> </w:t>
            </w:r>
            <w:r w:rsidRPr="00101C86">
              <w:rPr>
                <w:b/>
                <w:bCs/>
                <w:color w:val="0000FF"/>
              </w:rPr>
              <w:t>First</w:t>
            </w:r>
            <w:r w:rsidRPr="00B54113">
              <w:rPr>
                <w:bCs/>
                <w:color w:val="FF0000"/>
              </w:rPr>
              <w:t xml:space="preserve">, </w:t>
            </w:r>
            <w:r w:rsidRPr="00101C86">
              <w:rPr>
                <w:b/>
                <w:bCs/>
                <w:color w:val="0000FF"/>
              </w:rPr>
              <w:t>second</w:t>
            </w:r>
            <w:r w:rsidRPr="00B54113">
              <w:rPr>
                <w:bCs/>
                <w:color w:val="FF0000"/>
              </w:rPr>
              <w:t xml:space="preserve"> or </w:t>
            </w:r>
            <w:r w:rsidRPr="00101C86">
              <w:rPr>
                <w:b/>
                <w:bCs/>
                <w:color w:val="0000FF"/>
              </w:rPr>
              <w:t>third</w:t>
            </w:r>
            <w:r w:rsidRPr="00B54113">
              <w:rPr>
                <w:bCs/>
                <w:color w:val="FF0000"/>
              </w:rPr>
              <w:t xml:space="preserve"> trimester through the postpartum follow-up</w:t>
            </w:r>
            <w:r w:rsidR="00803DB2">
              <w:rPr>
                <w:bCs/>
                <w:color w:val="FF0000"/>
              </w:rPr>
              <w:t xml:space="preserve"> visits.</w:t>
            </w:r>
          </w:p>
          <w:p w14:paraId="427EF206" w14:textId="2E272A09" w:rsidR="00F4603F" w:rsidRPr="00725AF5" w:rsidRDefault="00533C85">
            <w:pPr>
              <w:pStyle w:val="TableTextCharCharChar1"/>
              <w:rPr>
                <w:b/>
                <w:color w:val="0000FF"/>
              </w:rPr>
            </w:pPr>
            <w:r w:rsidRPr="00B54113">
              <w:rPr>
                <w:bCs/>
                <w:color w:val="FF0000"/>
              </w:rPr>
              <w:t xml:space="preserve">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r w:rsidRPr="00725AF5">
        <w:t>&lt;!--section=Deductibles--&gt;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50FFC48F"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860194">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7" w:name="Deductibles"/>
      <w:r w:rsidRPr="00725AF5">
        <w:rPr>
          <w:b/>
          <w:bCs/>
          <w:color w:val="0000FF"/>
          <w:sz w:val="28"/>
        </w:rPr>
        <w:t>DEDUCTIBLES</w:t>
      </w:r>
    </w:p>
    <w:bookmarkEnd w:id="37"/>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2236E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7F3FE68C" w:rsidR="00154B9C" w:rsidRPr="00B54113" w:rsidRDefault="002236E4" w:rsidP="008E483F">
            <w:pPr>
              <w:pStyle w:val="TableTextCharCharChar1"/>
              <w:jc w:val="center"/>
              <w:rPr>
                <w:b/>
                <w:bCs/>
              </w:rPr>
            </w:pPr>
            <w:r w:rsidRPr="002236E4">
              <w:rPr>
                <w:b/>
                <w:bCs/>
                <w:szCs w:val="24"/>
              </w:rPr>
              <w:t>CHOICE PLUS RETIREE HEALTH PLAN-PPO</w:t>
            </w:r>
            <w:r w:rsidR="007015BC" w:rsidRPr="00FA477C" w:rsidDel="007015BC">
              <w:rPr>
                <w:b/>
                <w:bCs/>
              </w:rPr>
              <w:t xml:space="preserve"> </w:t>
            </w:r>
          </w:p>
          <w:p w14:paraId="427EF20F" w14:textId="77777777" w:rsidR="00154B9C" w:rsidRPr="00B54113" w:rsidRDefault="00154B9C">
            <w:pPr>
              <w:pStyle w:val="TableHeaderText"/>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307D86F3" w:rsidR="00154B9C" w:rsidRPr="00B54113" w:rsidRDefault="002236E4" w:rsidP="008E483F">
            <w:pPr>
              <w:pStyle w:val="TableTextCharCharChar1"/>
              <w:jc w:val="center"/>
              <w:rPr>
                <w:b/>
                <w:bCs/>
              </w:rPr>
            </w:pPr>
            <w:r w:rsidRPr="002236E4">
              <w:rPr>
                <w:b/>
                <w:bCs/>
                <w:szCs w:val="24"/>
              </w:rPr>
              <w:t>CHOICE PLUS RETIREE HEALTH PLAN-PPO</w:t>
            </w:r>
            <w:r w:rsidRPr="000D61F1" w:rsidDel="007015BC">
              <w:rPr>
                <w:b/>
                <w:bCs/>
                <w:szCs w:val="24"/>
              </w:rPr>
              <w:t xml:space="preserve"> </w:t>
            </w:r>
          </w:p>
          <w:p w14:paraId="427EF211" w14:textId="77777777" w:rsidR="00154B9C" w:rsidRPr="00B54113" w:rsidRDefault="00154B9C">
            <w:pPr>
              <w:pStyle w:val="TableHeaderText"/>
            </w:pPr>
            <w:r w:rsidRPr="00B54113">
              <w:t xml:space="preserve">NON-NETWORK </w:t>
            </w:r>
          </w:p>
        </w:tc>
      </w:tr>
      <w:tr w:rsidR="00154B9C" w:rsidRPr="00725AF5" w14:paraId="427EF239"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8" w:name="Annual_Deductible"/>
            <w:r w:rsidRPr="00725AF5">
              <w:rPr>
                <w:b/>
              </w:rPr>
              <w:t>Annual Deductible</w:t>
            </w:r>
            <w:bookmarkEnd w:id="38"/>
          </w:p>
          <w:p w14:paraId="427EF214" w14:textId="77777777" w:rsidR="00E918E6" w:rsidRPr="00725AF5" w:rsidRDefault="00E918E6">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376B05CE"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C12EF8">
              <w:rPr>
                <w:sz w:val="24"/>
              </w:rPr>
              <w:t>calendar</w:t>
            </w:r>
            <w:r w:rsidRPr="00725AF5">
              <w:rPr>
                <w:bCs/>
                <w:sz w:val="24"/>
              </w:rPr>
              <w:t xml:space="preserve"> year for Covered Health Services before the Plan begins paying for Eligible Expenses. </w:t>
            </w:r>
          </w:p>
          <w:p w14:paraId="3590A37E" w14:textId="77777777" w:rsidR="00C12EF8" w:rsidRDefault="00C12EF8" w:rsidP="003745DE">
            <w:pPr>
              <w:pStyle w:val="TableText"/>
              <w:numPr>
                <w:ilvl w:val="12"/>
                <w:numId w:val="0"/>
              </w:numPr>
            </w:pPr>
          </w:p>
          <w:p w14:paraId="427EF21C" w14:textId="77777777" w:rsidR="003745DE" w:rsidRPr="00725AF5" w:rsidRDefault="003745DE" w:rsidP="003745DE">
            <w:pPr>
              <w:pStyle w:val="TableText"/>
              <w:numPr>
                <w:ilvl w:val="12"/>
                <w:numId w:val="0"/>
              </w:numPr>
            </w:pPr>
            <w:r w:rsidRPr="00725AF5">
              <w:t>The deductible applies to the service(s) where it is specifically identified in the sections below.</w:t>
            </w:r>
          </w:p>
          <w:p w14:paraId="427EF21D" w14:textId="77777777" w:rsidR="00154B9C" w:rsidRPr="00725AF5" w:rsidRDefault="00154B9C">
            <w:pPr>
              <w:pStyle w:val="BodyText"/>
              <w:rPr>
                <w:sz w:val="24"/>
              </w:rPr>
            </w:pPr>
          </w:p>
          <w:p w14:paraId="427EF220" w14:textId="77777777" w:rsidR="00026A8B" w:rsidRPr="00725AF5" w:rsidRDefault="00026A8B" w:rsidP="00B54113">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388A99C3" w:rsidR="00D53F73" w:rsidRPr="00725AF5" w:rsidRDefault="004608C7" w:rsidP="00D53F73">
            <w:pPr>
              <w:pStyle w:val="TableText"/>
            </w:pPr>
            <w:r>
              <w:rPr>
                <w:b/>
                <w:bCs/>
                <w:color w:val="0000FF"/>
              </w:rPr>
              <w:t>$350</w:t>
            </w:r>
            <w:r w:rsidR="00D53F73" w:rsidRPr="00725AF5">
              <w:t xml:space="preserve"> per Covered Person per </w:t>
            </w:r>
            <w:r w:rsidR="00254A9A">
              <w:rPr>
                <w:snapToGrid w:val="0"/>
              </w:rPr>
              <w:t>calendar</w:t>
            </w:r>
            <w:r w:rsidR="00D53F73" w:rsidRPr="00725AF5">
              <w:rPr>
                <w:b/>
                <w:bCs/>
                <w:color w:val="FF00FF"/>
              </w:rPr>
              <w:t xml:space="preserve"> </w:t>
            </w:r>
            <w:r w:rsidR="00D53F73" w:rsidRPr="00725AF5">
              <w:t xml:space="preserve">year, not to exceed </w:t>
            </w:r>
            <w:r w:rsidR="00D53F73" w:rsidRPr="00725AF5">
              <w:rPr>
                <w:b/>
                <w:bCs/>
                <w:color w:val="0000FF"/>
              </w:rPr>
              <w:t>$</w:t>
            </w:r>
            <w:r>
              <w:rPr>
                <w:b/>
                <w:bCs/>
                <w:color w:val="0000FF"/>
              </w:rPr>
              <w:t>85</w:t>
            </w:r>
            <w:r w:rsidRPr="00725AF5">
              <w:rPr>
                <w:b/>
                <w:bCs/>
                <w:color w:val="0000FF"/>
              </w:rPr>
              <w:t>0</w:t>
            </w:r>
            <w:r w:rsidRPr="00725AF5">
              <w:t xml:space="preserve"> </w:t>
            </w:r>
            <w:r w:rsidR="00D53F73" w:rsidRPr="00725AF5">
              <w:t xml:space="preserve">for all Covered Persons in a family. </w:t>
            </w:r>
          </w:p>
          <w:p w14:paraId="427EF22B" w14:textId="4AE8F95E" w:rsidR="00D53F73" w:rsidRPr="00725AF5" w:rsidRDefault="00D53F73" w:rsidP="00D53F73">
            <w:pPr>
              <w:pStyle w:val="TableText"/>
              <w:rPr>
                <w:b/>
                <w:bCs/>
                <w:color w:val="FF00FF"/>
              </w:rPr>
            </w:pPr>
          </w:p>
          <w:p w14:paraId="427EF22C" w14:textId="77777777" w:rsidR="00154B9C" w:rsidRPr="00725AF5" w:rsidRDefault="00154B9C">
            <w:pPr>
              <w:pStyle w:val="TableTextCharCharChar1"/>
              <w:numPr>
                <w:ilvl w:val="12"/>
                <w:numId w:val="0"/>
              </w:numPr>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23EE3CEF" w:rsidR="00D53F73" w:rsidRPr="00725AF5" w:rsidRDefault="00D53F73" w:rsidP="00D53F73">
            <w:pPr>
              <w:pStyle w:val="TableText"/>
            </w:pPr>
            <w:r w:rsidRPr="00725AF5">
              <w:rPr>
                <w:b/>
                <w:bCs/>
                <w:color w:val="0000FF"/>
              </w:rPr>
              <w:t>$</w:t>
            </w:r>
            <w:r w:rsidR="00AA7118">
              <w:rPr>
                <w:b/>
                <w:bCs/>
                <w:color w:val="0000FF"/>
              </w:rPr>
              <w:t>1,</w:t>
            </w:r>
            <w:r w:rsidR="004608C7">
              <w:rPr>
                <w:b/>
                <w:bCs/>
                <w:color w:val="0000FF"/>
              </w:rPr>
              <w:t>05</w:t>
            </w:r>
            <w:r w:rsidR="004608C7" w:rsidRPr="00725AF5">
              <w:rPr>
                <w:b/>
                <w:bCs/>
                <w:color w:val="0000FF"/>
              </w:rPr>
              <w:t>0</w:t>
            </w:r>
            <w:r w:rsidR="004608C7" w:rsidRPr="00725AF5">
              <w:t xml:space="preserve"> </w:t>
            </w:r>
            <w:r w:rsidRPr="00725AF5">
              <w:t xml:space="preserve">per Covered Person per </w:t>
            </w:r>
            <w:r w:rsidR="00C12EF8">
              <w:rPr>
                <w:snapToGrid w:val="0"/>
              </w:rPr>
              <w:t>calendar</w:t>
            </w:r>
            <w:r w:rsidRPr="00725AF5">
              <w:rPr>
                <w:b/>
                <w:bCs/>
                <w:color w:val="FF00FF"/>
              </w:rPr>
              <w:t xml:space="preserve"> </w:t>
            </w:r>
            <w:r w:rsidRPr="00725AF5">
              <w:t xml:space="preserve">year, not to exceed </w:t>
            </w:r>
            <w:r w:rsidRPr="00725AF5">
              <w:rPr>
                <w:b/>
                <w:bCs/>
                <w:color w:val="0000FF"/>
              </w:rPr>
              <w:t>$</w:t>
            </w:r>
            <w:r w:rsidR="00AA7118">
              <w:rPr>
                <w:b/>
                <w:bCs/>
                <w:color w:val="0000FF"/>
              </w:rPr>
              <w:t>3</w:t>
            </w:r>
            <w:r w:rsidR="00FA477C">
              <w:rPr>
                <w:b/>
                <w:bCs/>
                <w:color w:val="0000FF"/>
              </w:rPr>
              <w:t>,</w:t>
            </w:r>
            <w:r w:rsidR="004608C7">
              <w:rPr>
                <w:b/>
                <w:bCs/>
                <w:color w:val="0000FF"/>
              </w:rPr>
              <w:t>15</w:t>
            </w:r>
            <w:r w:rsidR="004608C7" w:rsidRPr="00725AF5">
              <w:rPr>
                <w:b/>
                <w:bCs/>
                <w:color w:val="0000FF"/>
              </w:rPr>
              <w:t>0</w:t>
            </w:r>
            <w:r w:rsidR="004608C7" w:rsidRPr="00725AF5">
              <w:t xml:space="preserve"> </w:t>
            </w:r>
            <w:r w:rsidRPr="00725AF5">
              <w:t xml:space="preserve">for all Covered Persons in a family. </w:t>
            </w:r>
          </w:p>
          <w:p w14:paraId="041B25FA" w14:textId="0E2EB161" w:rsidR="003360D7" w:rsidRPr="00725AF5" w:rsidRDefault="003360D7" w:rsidP="00D53F73">
            <w:pPr>
              <w:pStyle w:val="TableText"/>
              <w:rPr>
                <w:rStyle w:val="wdColorPinkBoldNotItalic"/>
              </w:rPr>
            </w:pPr>
          </w:p>
          <w:p w14:paraId="427EF238" w14:textId="77777777" w:rsidR="00154B9C" w:rsidRPr="00725AF5" w:rsidRDefault="00154B9C" w:rsidP="00B54113">
            <w:pPr>
              <w:pStyle w:val="TableText"/>
              <w:rPr>
                <w:b/>
                <w:bCs/>
                <w:color w:val="FF00FF"/>
              </w:rPr>
            </w:pPr>
          </w:p>
        </w:tc>
      </w:tr>
      <w:tr w:rsidR="0072579E" w:rsidRPr="00725AF5" w14:paraId="427EF279"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9" w:name="Per_Occurrence_Deductible"/>
            <w:r w:rsidRPr="00725AF5">
              <w:rPr>
                <w:rStyle w:val="CDVarBold"/>
                <w:rFonts w:ascii="Times New Roman" w:hAnsi="Times New Roman"/>
                <w:color w:val="000000"/>
              </w:rPr>
              <w:t>Per Occurrence Deductible</w:t>
            </w:r>
            <w:bookmarkEnd w:id="39"/>
          </w:p>
          <w:p w14:paraId="427EF23B" w14:textId="77777777" w:rsidR="0072579E" w:rsidRPr="00725AF5" w:rsidRDefault="0072579E" w:rsidP="0072579E">
            <w:pPr>
              <w:pStyle w:val="TableText"/>
              <w:rPr>
                <w:color w:val="FF0000"/>
                <w:szCs w:val="24"/>
              </w:rPr>
            </w:pPr>
          </w:p>
          <w:p w14:paraId="427EF242" w14:textId="2156F320" w:rsidR="0072579E" w:rsidRPr="00725AF5" w:rsidRDefault="0072579E" w:rsidP="00B54113">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232393A8"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08348E1B"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4A" w14:textId="77777777" w:rsidR="00016276" w:rsidRPr="00725AF5" w:rsidRDefault="00016276" w:rsidP="00016276">
            <w:pPr>
              <w:pStyle w:val="TableText"/>
              <w:rPr>
                <w:rStyle w:val="Style9"/>
              </w:rPr>
            </w:pPr>
          </w:p>
          <w:p w14:paraId="427EF25F" w14:textId="77777777" w:rsidR="00A31EC0" w:rsidRPr="00725AF5" w:rsidRDefault="00A31EC0" w:rsidP="00101C86">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1ACE294C"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B54113">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r w:rsidRPr="00725AF5">
        <w:t>&lt;!--ID=CSR--&gt;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rsidTr="00A7441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05FDDAD" w14:textId="7F8DC3A3" w:rsidR="008E483F" w:rsidRDefault="002236E4" w:rsidP="00B54113">
            <w:pPr>
              <w:pStyle w:val="TableTextCharCharChar1"/>
              <w:jc w:val="center"/>
              <w:rPr>
                <w:bCs/>
                <w:color w:val="FF0000"/>
              </w:rPr>
            </w:pPr>
            <w:r w:rsidRPr="002236E4">
              <w:rPr>
                <w:b/>
                <w:bCs/>
                <w:color w:val="FF0000"/>
              </w:rPr>
              <w:t>CHOICE PLUS RETIREE HEALTH PLAN-PPO</w:t>
            </w:r>
            <w:r w:rsidR="007015BC" w:rsidRPr="00725AF5" w:rsidDel="008E483F">
              <w:rPr>
                <w:rStyle w:val="InstructionalTextChar"/>
              </w:rPr>
              <w:t xml:space="preserve"> </w:t>
            </w:r>
            <w:r w:rsidR="00A11BB6" w:rsidRPr="00725AF5">
              <w:rPr>
                <w:b/>
                <w:bCs/>
                <w:color w:val="FF0000"/>
              </w:rPr>
              <w:t xml:space="preserve"> </w:t>
            </w:r>
          </w:p>
          <w:p w14:paraId="427EF280" w14:textId="77777777" w:rsidR="00154B9C" w:rsidRPr="00725AF5" w:rsidRDefault="00154B9C" w:rsidP="00B54113">
            <w:pPr>
              <w:pStyle w:val="TableTextCharCharChar1"/>
              <w:jc w:val="center"/>
              <w:rPr>
                <w:color w:val="FF0000"/>
              </w:rPr>
            </w:pPr>
            <w:r w:rsidRPr="008E483F">
              <w:rPr>
                <w:b/>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48AADAF4"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p>
          <w:p w14:paraId="427EF282" w14:textId="77777777" w:rsidR="00154B9C" w:rsidRPr="00725AF5" w:rsidRDefault="00154B9C">
            <w:pPr>
              <w:pStyle w:val="TableHeaderText"/>
              <w:rPr>
                <w:color w:val="FF0000"/>
              </w:rPr>
            </w:pPr>
            <w:r w:rsidRPr="00725AF5">
              <w:rPr>
                <w:color w:val="FF0000"/>
              </w:rPr>
              <w:t xml:space="preserve">NON-NETWORK </w:t>
            </w:r>
          </w:p>
        </w:tc>
      </w:tr>
    </w:tbl>
    <w:p w14:paraId="39768DB4" w14:textId="77777777" w:rsidR="000B15E3" w:rsidRDefault="00A74417">
      <w:r>
        <w:t xml:space="preserve">  </w:t>
      </w:r>
    </w:p>
    <w:tbl>
      <w:tblPr>
        <w:tblStyle w:val="TableGrid"/>
        <w:tblW w:w="0" w:type="auto"/>
        <w:tblInd w:w="84" w:type="dxa"/>
        <w:tblLook w:val="04A0" w:firstRow="1" w:lastRow="0" w:firstColumn="1" w:lastColumn="0" w:noHBand="0" w:noVBand="1"/>
      </w:tblPr>
      <w:tblGrid>
        <w:gridCol w:w="8910"/>
      </w:tblGrid>
      <w:tr w:rsidR="000B15E3" w14:paraId="1FD84FC5" w14:textId="77777777" w:rsidTr="008C56D9">
        <w:tc>
          <w:tcPr>
            <w:tcW w:w="8910" w:type="dxa"/>
          </w:tcPr>
          <w:p w14:paraId="3A887409" w14:textId="294B0627" w:rsidR="000B15E3" w:rsidRPr="008C56D9" w:rsidRDefault="000B15E3" w:rsidP="00D755C7">
            <w:pPr>
              <w:rPr>
                <w:b/>
                <w:sz w:val="24"/>
                <w:szCs w:val="24"/>
              </w:rPr>
            </w:pPr>
            <w:r w:rsidRPr="008C56D9">
              <w:rPr>
                <w:b/>
                <w:color w:val="FF0000"/>
                <w:sz w:val="24"/>
                <w:szCs w:val="24"/>
              </w:rPr>
              <w:t xml:space="preserve">This plan uses the normal UHC Choice Plus Provider Network. </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9" w14:textId="77777777" w:rsidTr="000B15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40" w:name="Deductible_Cross_Apply"/>
            <w:r w:rsidRPr="00725AF5">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BFC60BE" w14:textId="5F8B5347" w:rsidR="00516FD2" w:rsidRPr="00725AF5" w:rsidRDefault="00A70E9D" w:rsidP="00516FD2">
            <w:pPr>
              <w:pStyle w:val="Heading5"/>
              <w:rPr>
                <w:color w:val="FF0000"/>
              </w:rPr>
            </w:pPr>
            <w:r>
              <w:rPr>
                <w:color w:val="FF0000"/>
              </w:rPr>
              <w:t>No</w:t>
            </w:r>
          </w:p>
          <w:p w14:paraId="427EF285" w14:textId="66976233" w:rsidR="00154B9C" w:rsidRPr="00725AF5" w:rsidRDefault="00154B9C">
            <w:pPr>
              <w:pStyle w:val="Heading5"/>
              <w:rPr>
                <w:color w:val="FF0000"/>
              </w:rPr>
            </w:pPr>
            <w:r w:rsidRPr="00725AF5">
              <w:rPr>
                <w:color w:val="FF0000"/>
              </w:rPr>
              <w:t xml:space="preserve"> </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7" w14:textId="0BAA5702" w:rsidR="00154B9C" w:rsidRPr="00725AF5" w:rsidRDefault="00154B9C">
            <w:pPr>
              <w:pStyle w:val="Heading5"/>
              <w:rPr>
                <w:color w:val="FF0000"/>
              </w:rPr>
            </w:pPr>
            <w:r w:rsidRPr="00725AF5">
              <w:rPr>
                <w:color w:val="FF0000"/>
              </w:rPr>
              <w:t xml:space="preserve">No </w:t>
            </w:r>
          </w:p>
          <w:p w14:paraId="427EF288" w14:textId="77777777" w:rsidR="00154B9C" w:rsidRPr="00725AF5" w:rsidRDefault="00154B9C">
            <w:pPr>
              <w:pStyle w:val="--"/>
              <w:rPr>
                <w:sz w:val="24"/>
              </w:rPr>
            </w:pPr>
          </w:p>
        </w:tc>
      </w:tr>
      <w:tr w:rsidR="00A31EC0" w:rsidRPr="00725AF5" w14:paraId="427EF28F" w14:textId="77777777" w:rsidTr="000B15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1" w:name="Last_Quarter_Carry_Over"/>
            <w:r w:rsidRPr="00725AF5">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4320B5C6" w:rsidR="00A31EC0" w:rsidRPr="00725AF5" w:rsidRDefault="00A31EC0">
            <w:pPr>
              <w:pStyle w:val="Heading5"/>
              <w:rPr>
                <w:color w:val="FF0000"/>
              </w:rPr>
            </w:pPr>
            <w:r w:rsidRPr="00725AF5">
              <w:rPr>
                <w:color w:val="FF0000"/>
              </w:rPr>
              <w:t>No</w:t>
            </w:r>
          </w:p>
          <w:p w14:paraId="427EF28C" w14:textId="77777777" w:rsidR="00A31EC0" w:rsidRPr="00725AF5"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6A8DB2B3"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rsidTr="000B15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2" w:name="Limited_Services_Counting_Method"/>
            <w:r w:rsidRPr="00725AF5">
              <w:rPr>
                <w:b/>
                <w:bCs/>
                <w:color w:val="FF0000"/>
              </w:rPr>
              <w:t>Limited Services Counting Method</w:t>
            </w:r>
            <w:bookmarkEnd w:id="42"/>
          </w:p>
          <w:p w14:paraId="427EF291" w14:textId="77777777" w:rsidR="00A31EC0" w:rsidRPr="00725AF5" w:rsidRDefault="00A31EC0" w:rsidP="00CB2D12">
            <w:pPr>
              <w:pStyle w:val="TableText"/>
              <w:numPr>
                <w:ilvl w:val="12"/>
                <w:numId w:val="0"/>
              </w:numPr>
              <w:rPr>
                <w:b/>
                <w:bCs/>
                <w:color w:val="FF0000"/>
              </w:rPr>
            </w:pPr>
          </w:p>
          <w:p w14:paraId="427EF293" w14:textId="78AA9EA3" w:rsidR="00A31EC0" w:rsidRPr="00725AF5" w:rsidRDefault="00A31EC0" w:rsidP="00F34F97">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B54113">
            <w:pPr>
              <w:pStyle w:val="TableText"/>
              <w:rPr>
                <w:color w:val="000000"/>
              </w:rPr>
            </w:pPr>
          </w:p>
        </w:tc>
      </w:tr>
      <w:tr w:rsidR="00A31EC0" w:rsidRPr="00725AF5" w14:paraId="427EF2C4" w14:textId="77777777" w:rsidTr="000B15E3">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3" w:name="Prorated_Deductible_and_OutofPocket"/>
            <w:r w:rsidRPr="00725AF5">
              <w:rPr>
                <w:b/>
                <w:bCs/>
                <w:color w:val="FF0000"/>
              </w:rPr>
              <w:t>Prorated Deductible and Out-of-Pocket</w:t>
            </w:r>
            <w:bookmarkEnd w:id="43"/>
          </w:p>
          <w:p w14:paraId="427EF2A8" w14:textId="0660C8E2" w:rsidR="00A31EC0" w:rsidRPr="00725AF5" w:rsidRDefault="00A31EC0" w:rsidP="00101C86">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BA" w14:textId="73641966" w:rsidR="00A31EC0" w:rsidRPr="00725AF5" w:rsidRDefault="00A31EC0" w:rsidP="00B54113">
            <w:pPr>
              <w:overflowPunct/>
              <w:spacing w:line="240" w:lineRule="atLeast"/>
              <w:textAlignment w:val="auto"/>
              <w:rPr>
                <w:b/>
                <w:bCs/>
                <w:color w:val="FF0000"/>
              </w:rPr>
            </w:pPr>
            <w:r w:rsidRPr="00725AF5">
              <w:rPr>
                <w:rStyle w:val="TableTextChar2"/>
                <w:b/>
                <w:bCs/>
                <w:color w:val="FF0000"/>
              </w:rPr>
              <w:t>Does Proration apply? No</w:t>
            </w:r>
            <w:r w:rsidRPr="00725AF5">
              <w:rPr>
                <w:b/>
                <w:bCs/>
                <w:color w:val="FF0000"/>
                <w:sz w:val="24"/>
                <w:szCs w:val="24"/>
              </w:rPr>
              <w:t xml:space="preserve"> </w:t>
            </w:r>
          </w:p>
          <w:p w14:paraId="427EF2C3" w14:textId="77777777" w:rsidR="00A31EC0" w:rsidRPr="00725AF5" w:rsidRDefault="00A31EC0" w:rsidP="00B54113">
            <w:pPr>
              <w:pStyle w:val="TableText"/>
              <w:rPr>
                <w:b/>
                <w:bCs/>
                <w:color w:val="FF0000"/>
                <w:szCs w:val="24"/>
              </w:rPr>
            </w:pP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r w:rsidRPr="00725AF5">
        <w:t>&lt;!--section=Out_of_Pocket--&gt;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7F24793D" w:rsidR="00FD1B50" w:rsidRPr="00725AF5" w:rsidRDefault="00FD1B50" w:rsidP="00FD1B50">
      <w:r w:rsidRPr="00725AF5">
        <w:rPr>
          <w:i/>
          <w:iCs/>
          <w:sz w:val="24"/>
          <w:szCs w:val="24"/>
        </w:rPr>
        <w:t xml:space="preserve">Providers, this summary is for members, to review the terms of your participation agreement, please visit </w:t>
      </w:r>
      <w:hyperlink r:id="rId17" w:history="1">
        <w:r w:rsidR="00860194">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4" w:name="Out_of_Pocket"/>
      <w:r w:rsidRPr="00725AF5">
        <w:rPr>
          <w:b/>
          <w:bCs/>
          <w:color w:val="0000FF"/>
          <w:sz w:val="28"/>
        </w:rPr>
        <w:t>OUT OF POCKET</w:t>
      </w:r>
    </w:p>
    <w:bookmarkEnd w:id="44"/>
    <w:p w14:paraId="427EF2C9" w14:textId="77777777" w:rsidR="00154B9C" w:rsidRPr="00725AF5" w:rsidRDefault="00154B9C" w:rsidP="00E918E6">
      <w:pPr>
        <w:rPr>
          <w:sz w:val="24"/>
          <w:szCs w:val="24"/>
        </w:rPr>
      </w:pPr>
    </w:p>
    <w:tbl>
      <w:tblPr>
        <w:tblStyle w:val="TableGrid"/>
        <w:tblW w:w="0" w:type="auto"/>
        <w:tblLook w:val="04A0" w:firstRow="1" w:lastRow="0" w:firstColumn="1" w:lastColumn="0" w:noHBand="0" w:noVBand="1"/>
      </w:tblPr>
      <w:tblGrid>
        <w:gridCol w:w="2957"/>
        <w:gridCol w:w="2952"/>
        <w:gridCol w:w="2952"/>
      </w:tblGrid>
      <w:tr w:rsidR="00154B9C" w:rsidRPr="00725AF5" w14:paraId="427EF2CF" w14:textId="77777777" w:rsidTr="00B54113">
        <w:tc>
          <w:tcPr>
            <w:tcW w:w="2957" w:type="dxa"/>
          </w:tcPr>
          <w:p w14:paraId="427EF2CA" w14:textId="77777777" w:rsidR="00154B9C" w:rsidRPr="00725AF5" w:rsidRDefault="00154B9C">
            <w:pPr>
              <w:pStyle w:val="TableHeaderText"/>
              <w:rPr>
                <w:color w:val="000000"/>
              </w:rPr>
            </w:pPr>
            <w:r w:rsidRPr="00725AF5">
              <w:rPr>
                <w:color w:val="000000"/>
              </w:rPr>
              <w:t>Situation</w:t>
            </w:r>
          </w:p>
        </w:tc>
        <w:tc>
          <w:tcPr>
            <w:tcW w:w="2952" w:type="dxa"/>
          </w:tcPr>
          <w:p w14:paraId="427EF2CB" w14:textId="2A315883" w:rsidR="00154B9C" w:rsidRPr="00B54113" w:rsidRDefault="002236E4" w:rsidP="008E483F">
            <w:pPr>
              <w:pStyle w:val="TableTextCharCharChar1"/>
              <w:jc w:val="center"/>
              <w:rPr>
                <w:b/>
                <w:bCs/>
              </w:rPr>
            </w:pPr>
            <w:r w:rsidRPr="002236E4">
              <w:rPr>
                <w:b/>
                <w:bCs/>
              </w:rPr>
              <w:t>CHOICE PLUS RETIREE HEALTH PLAN-PPO</w:t>
            </w:r>
            <w:r w:rsidR="007015BC" w:rsidRPr="00FA477C" w:rsidDel="008E483F">
              <w:rPr>
                <w:rStyle w:val="InstructionalTextChar"/>
                <w:color w:val="auto"/>
              </w:rPr>
              <w:t xml:space="preserve"> </w:t>
            </w:r>
            <w:r w:rsidR="00A11BB6" w:rsidRPr="00B54113">
              <w:rPr>
                <w:b/>
                <w:bCs/>
              </w:rPr>
              <w:t xml:space="preserve"> </w:t>
            </w:r>
          </w:p>
          <w:p w14:paraId="427EF2CC" w14:textId="77777777" w:rsidR="00154B9C" w:rsidRPr="00B54113" w:rsidRDefault="00154B9C">
            <w:pPr>
              <w:pStyle w:val="TableHeaderText"/>
            </w:pPr>
            <w:r w:rsidRPr="00B54113">
              <w:t xml:space="preserve">NETWORK </w:t>
            </w:r>
          </w:p>
        </w:tc>
        <w:tc>
          <w:tcPr>
            <w:tcW w:w="2952" w:type="dxa"/>
          </w:tcPr>
          <w:p w14:paraId="427EF2CD" w14:textId="27E850EA" w:rsidR="00154B9C" w:rsidRPr="00B54113" w:rsidRDefault="002236E4" w:rsidP="008E483F">
            <w:pPr>
              <w:pStyle w:val="TableTextCharCharChar1"/>
              <w:jc w:val="center"/>
              <w:rPr>
                <w:b/>
                <w:bCs/>
              </w:rPr>
            </w:pPr>
            <w:r w:rsidRPr="002236E4">
              <w:rPr>
                <w:b/>
                <w:bCs/>
              </w:rPr>
              <w:t>CHOICE PLUS RETIREE HEALTH PLAN-PPO</w:t>
            </w:r>
            <w:r w:rsidR="007015BC" w:rsidRPr="00FA477C" w:rsidDel="008E483F">
              <w:rPr>
                <w:rStyle w:val="InstructionalTextChar"/>
                <w:color w:val="auto"/>
              </w:rPr>
              <w:t xml:space="preserve"> </w:t>
            </w:r>
            <w:r w:rsidR="00A11BB6" w:rsidRPr="00B54113">
              <w:rPr>
                <w:b/>
                <w:bCs/>
              </w:rPr>
              <w:t xml:space="preserve"> </w:t>
            </w:r>
          </w:p>
          <w:p w14:paraId="427EF2CE" w14:textId="77777777" w:rsidR="00154B9C" w:rsidRPr="00B54113" w:rsidRDefault="00154B9C">
            <w:pPr>
              <w:pStyle w:val="TableHeaderText"/>
            </w:pPr>
            <w:r w:rsidRPr="00B54113">
              <w:t xml:space="preserve">NON-NETWORK </w:t>
            </w:r>
          </w:p>
        </w:tc>
      </w:tr>
      <w:tr w:rsidR="00366D9C" w:rsidRPr="00725AF5" w14:paraId="427EF317" w14:textId="77777777" w:rsidTr="00B54113">
        <w:tc>
          <w:tcPr>
            <w:tcW w:w="2957" w:type="dxa"/>
          </w:tcPr>
          <w:p w14:paraId="427EF2D0" w14:textId="77777777" w:rsidR="00366D9C" w:rsidRPr="00725AF5" w:rsidRDefault="00366D9C">
            <w:pPr>
              <w:pStyle w:val="TableText"/>
              <w:numPr>
                <w:ilvl w:val="12"/>
                <w:numId w:val="0"/>
              </w:numPr>
              <w:rPr>
                <w:b/>
              </w:rPr>
            </w:pPr>
            <w:bookmarkStart w:id="45" w:name="OutofPocket_Maximum_OOPM"/>
            <w:r w:rsidRPr="00725AF5">
              <w:rPr>
                <w:b/>
              </w:rPr>
              <w:t>Out-of-Pocket Maximum</w:t>
            </w:r>
            <w:r w:rsidR="00E918E6" w:rsidRPr="00725AF5">
              <w:rPr>
                <w:b/>
              </w:rPr>
              <w:t xml:space="preserve"> </w:t>
            </w:r>
            <w:r w:rsidRPr="00725AF5">
              <w:rPr>
                <w:b/>
              </w:rPr>
              <w:t>(OOPM)</w:t>
            </w:r>
            <w:bookmarkEnd w:id="45"/>
          </w:p>
          <w:p w14:paraId="427EF2D1" w14:textId="77777777" w:rsidR="00E918E6" w:rsidRPr="00725AF5" w:rsidRDefault="00E918E6">
            <w:pPr>
              <w:pStyle w:val="TableText"/>
              <w:numPr>
                <w:ilvl w:val="12"/>
                <w:numId w:val="0"/>
              </w:numPr>
              <w:rPr>
                <w:color w:val="000000"/>
              </w:rPr>
            </w:pPr>
          </w:p>
          <w:p w14:paraId="427EF2D2" w14:textId="1674DE87" w:rsidR="00366D9C" w:rsidRPr="00725AF5" w:rsidRDefault="00366D9C">
            <w:pPr>
              <w:pStyle w:val="TableText"/>
            </w:pPr>
            <w:r w:rsidRPr="00725AF5">
              <w:t xml:space="preserve">The Out-of-Pocket Maximum is the most you pay each </w:t>
            </w:r>
            <w:r w:rsidR="00C12EF8">
              <w:rPr>
                <w:bCs/>
              </w:rPr>
              <w:t>calendar</w:t>
            </w:r>
            <w:r w:rsidRPr="00725AF5">
              <w:t xml:space="preserve"> year for Covered Health Services. </w:t>
            </w:r>
          </w:p>
          <w:p w14:paraId="427EF2D3" w14:textId="77777777" w:rsidR="00366D9C" w:rsidRPr="00725AF5" w:rsidRDefault="00366D9C">
            <w:pPr>
              <w:pStyle w:val="TableText"/>
            </w:pPr>
          </w:p>
          <w:p w14:paraId="427EF2D4" w14:textId="65CE5B95" w:rsidR="00366D9C" w:rsidRPr="00725AF5" w:rsidRDefault="00366D9C">
            <w:pPr>
              <w:pStyle w:val="TableText"/>
            </w:pPr>
            <w:r w:rsidRPr="00725AF5">
              <w:t xml:space="preserve">If your eligible out-of-pocket expenses in a </w:t>
            </w:r>
            <w:r w:rsidR="00C12EF8">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C12EF8">
              <w:rPr>
                <w:bCs/>
              </w:rPr>
              <w:t>calendar</w:t>
            </w:r>
            <w:r w:rsidRPr="00725AF5">
              <w:t xml:space="preserve"> year.</w:t>
            </w:r>
          </w:p>
          <w:p w14:paraId="427EF2D5" w14:textId="77777777" w:rsidR="00366D9C" w:rsidRPr="00725AF5" w:rsidRDefault="00366D9C">
            <w:pPr>
              <w:pStyle w:val="TableText"/>
            </w:pP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Pr>
          <w:p w14:paraId="427EF2E0" w14:textId="585C320C" w:rsidR="00366D9C" w:rsidRPr="00725AF5" w:rsidRDefault="00366D9C" w:rsidP="00DB10FB">
            <w:pPr>
              <w:pStyle w:val="TableText"/>
              <w:rPr>
                <w:b/>
                <w:color w:val="000000"/>
              </w:rPr>
            </w:pPr>
            <w:r w:rsidRPr="00725AF5">
              <w:rPr>
                <w:b/>
                <w:bCs/>
                <w:color w:val="0000FF"/>
              </w:rPr>
              <w:t>$</w:t>
            </w:r>
            <w:r w:rsidR="0003531E">
              <w:rPr>
                <w:b/>
                <w:bCs/>
                <w:color w:val="0000FF"/>
              </w:rPr>
              <w:t>2</w:t>
            </w:r>
            <w:r w:rsidRPr="00725AF5">
              <w:rPr>
                <w:b/>
                <w:bCs/>
                <w:color w:val="0000FF"/>
              </w:rPr>
              <w:t>,</w:t>
            </w:r>
            <w:r w:rsidR="004608C7">
              <w:rPr>
                <w:b/>
                <w:bCs/>
                <w:color w:val="0000FF"/>
              </w:rPr>
              <w:t>4</w:t>
            </w:r>
            <w:r w:rsidR="004608C7" w:rsidRPr="00725AF5">
              <w:rPr>
                <w:b/>
                <w:bCs/>
                <w:color w:val="0000FF"/>
              </w:rPr>
              <w:t>00</w:t>
            </w:r>
            <w:r w:rsidR="004608C7" w:rsidRPr="00725AF5">
              <w:rPr>
                <w:color w:val="000000"/>
              </w:rPr>
              <w:t xml:space="preserve"> </w:t>
            </w:r>
            <w:r w:rsidRPr="00725AF5">
              <w:rPr>
                <w:color w:val="000000"/>
              </w:rPr>
              <w:t xml:space="preserve">per Covered Person per </w:t>
            </w:r>
            <w:r w:rsidR="00C12EF8">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03531E">
              <w:rPr>
                <w:b/>
                <w:bCs/>
                <w:snapToGrid w:val="0"/>
                <w:color w:val="0000FF"/>
              </w:rPr>
              <w:t>4</w:t>
            </w:r>
            <w:r w:rsidRPr="00725AF5">
              <w:rPr>
                <w:b/>
                <w:bCs/>
                <w:color w:val="0000FF"/>
              </w:rPr>
              <w:t>,</w:t>
            </w:r>
            <w:r w:rsidR="004608C7">
              <w:rPr>
                <w:b/>
                <w:bCs/>
                <w:color w:val="0000FF"/>
              </w:rPr>
              <w:t>8</w:t>
            </w:r>
            <w:r w:rsidR="004608C7" w:rsidRPr="00725AF5">
              <w:rPr>
                <w:b/>
                <w:bCs/>
                <w:color w:val="0000FF"/>
              </w:rPr>
              <w:t>00</w:t>
            </w:r>
            <w:r w:rsidR="004608C7" w:rsidRPr="00725AF5">
              <w:rPr>
                <w:color w:val="000000"/>
              </w:rPr>
              <w:t xml:space="preserve"> </w:t>
            </w:r>
            <w:r w:rsidRPr="00725AF5">
              <w:rPr>
                <w:color w:val="000000"/>
              </w:rPr>
              <w:t>for all Covered Persons in a family.</w:t>
            </w:r>
          </w:p>
          <w:p w14:paraId="682014CC" w14:textId="77777777" w:rsidR="00A63F40" w:rsidRPr="00725AF5" w:rsidRDefault="00A63F40" w:rsidP="00A63F40">
            <w:pPr>
              <w:pStyle w:val="TableTextCharCharChar1"/>
              <w:rPr>
                <w:b/>
                <w:color w:val="FF00FF"/>
              </w:rPr>
            </w:pPr>
          </w:p>
          <w:p w14:paraId="24AD61A0" w14:textId="216D7A6B" w:rsidR="00A63F40" w:rsidRPr="00725AF5" w:rsidRDefault="00A63F40" w:rsidP="00A63F40">
            <w:pPr>
              <w:pStyle w:val="TableText"/>
              <w:rPr>
                <w:b/>
                <w:color w:val="FF00FF"/>
              </w:rPr>
            </w:pPr>
            <w:r w:rsidRPr="00725AF5">
              <w:rPr>
                <w:color w:val="000000"/>
              </w:rPr>
              <w:t>The Out-of-Pocket Maximum does include the Annual Deductible.</w:t>
            </w:r>
          </w:p>
          <w:p w14:paraId="427EF2E8" w14:textId="77777777" w:rsidR="00366D9C" w:rsidRPr="00725AF5" w:rsidRDefault="00366D9C" w:rsidP="00DB10FB">
            <w:pPr>
              <w:pStyle w:val="TableText"/>
              <w:rPr>
                <w:b/>
                <w:bCs/>
                <w:color w:val="000000"/>
              </w:rPr>
            </w:pPr>
          </w:p>
          <w:p w14:paraId="31CABFE9" w14:textId="77777777" w:rsidR="00A63F40" w:rsidRPr="00725AF5" w:rsidRDefault="00A63F40"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Pr>
          <w:p w14:paraId="427EF300" w14:textId="09D5A136" w:rsidR="00366D9C" w:rsidRPr="00725AF5" w:rsidRDefault="00366D9C" w:rsidP="00DB10FB">
            <w:pPr>
              <w:pStyle w:val="TableTextCharCharChar1"/>
              <w:rPr>
                <w:b/>
                <w:color w:val="000000"/>
              </w:rPr>
            </w:pPr>
            <w:r w:rsidRPr="00725AF5">
              <w:rPr>
                <w:b/>
                <w:bCs/>
                <w:color w:val="0000FF"/>
              </w:rPr>
              <w:t>$</w:t>
            </w:r>
            <w:r w:rsidR="0003531E">
              <w:rPr>
                <w:b/>
                <w:bCs/>
                <w:color w:val="0000FF"/>
              </w:rPr>
              <w:t>3,</w:t>
            </w:r>
            <w:r w:rsidR="004608C7">
              <w:rPr>
                <w:b/>
                <w:bCs/>
                <w:color w:val="0000FF"/>
              </w:rPr>
              <w:t>4</w:t>
            </w:r>
            <w:r w:rsidR="004608C7" w:rsidRPr="00725AF5">
              <w:rPr>
                <w:b/>
                <w:bCs/>
                <w:color w:val="0000FF"/>
              </w:rPr>
              <w:t>00</w:t>
            </w:r>
            <w:r w:rsidR="004608C7" w:rsidRPr="00725AF5">
              <w:rPr>
                <w:color w:val="000000"/>
              </w:rPr>
              <w:t xml:space="preserve"> </w:t>
            </w:r>
            <w:r w:rsidRPr="00725AF5">
              <w:rPr>
                <w:color w:val="000000"/>
              </w:rPr>
              <w:t xml:space="preserve">per Covered Person per </w:t>
            </w:r>
            <w:r w:rsidR="00C12EF8">
              <w:rPr>
                <w:bCs/>
              </w:rPr>
              <w:t>calendar</w:t>
            </w:r>
            <w:r w:rsidRPr="00725AF5">
              <w:rPr>
                <w:b/>
                <w:bCs/>
                <w:color w:val="FF00FF"/>
              </w:rPr>
              <w:t xml:space="preserve"> </w:t>
            </w:r>
            <w:r w:rsidRPr="00725AF5">
              <w:rPr>
                <w:color w:val="000000"/>
              </w:rPr>
              <w:t xml:space="preserve">year, not to exceed </w:t>
            </w:r>
            <w:r w:rsidRPr="00725AF5">
              <w:rPr>
                <w:b/>
                <w:bCs/>
                <w:color w:val="0000FF"/>
              </w:rPr>
              <w:t>$</w:t>
            </w:r>
            <w:r w:rsidR="0003531E">
              <w:rPr>
                <w:b/>
                <w:bCs/>
                <w:color w:val="0000FF"/>
              </w:rPr>
              <w:t>6</w:t>
            </w:r>
            <w:r w:rsidRPr="00725AF5">
              <w:rPr>
                <w:b/>
                <w:bCs/>
                <w:color w:val="0000FF"/>
              </w:rPr>
              <w:t>,</w:t>
            </w:r>
            <w:r w:rsidR="004608C7">
              <w:rPr>
                <w:b/>
                <w:bCs/>
                <w:color w:val="0000FF"/>
              </w:rPr>
              <w:t>8</w:t>
            </w:r>
            <w:r w:rsidR="004608C7" w:rsidRPr="00725AF5">
              <w:rPr>
                <w:b/>
                <w:bCs/>
                <w:color w:val="0000FF"/>
              </w:rPr>
              <w:t>00</w:t>
            </w:r>
            <w:r w:rsidR="004608C7" w:rsidRPr="00725AF5">
              <w:rPr>
                <w:color w:val="000000"/>
              </w:rPr>
              <w:t xml:space="preserve"> </w:t>
            </w:r>
            <w:r w:rsidRPr="00725AF5">
              <w:rPr>
                <w:color w:val="000000"/>
              </w:rPr>
              <w:t>for all Covered Persons in a family.</w:t>
            </w:r>
          </w:p>
          <w:p w14:paraId="725BBDF2" w14:textId="77777777" w:rsidR="00A63F40" w:rsidRPr="00725AF5" w:rsidRDefault="00A63F40" w:rsidP="00DB10FB">
            <w:pPr>
              <w:pStyle w:val="TableTextCharCharChar1"/>
              <w:rPr>
                <w:b/>
                <w:color w:val="FF00FF"/>
              </w:rPr>
            </w:pPr>
          </w:p>
          <w:p w14:paraId="427EF304" w14:textId="70C3790F" w:rsidR="00366D9C" w:rsidRPr="00725AF5" w:rsidRDefault="00366D9C" w:rsidP="00DB10FB">
            <w:pPr>
              <w:pStyle w:val="TableTextCharCharChar1"/>
              <w:rPr>
                <w:b/>
                <w:color w:val="FF00FF"/>
              </w:rPr>
            </w:pPr>
            <w:r w:rsidRPr="00725AF5">
              <w:rPr>
                <w:color w:val="000000"/>
              </w:rPr>
              <w:t>The Out-of-Pocket Maximum does include the Annual Deductible.</w:t>
            </w:r>
          </w:p>
          <w:p w14:paraId="427EF305" w14:textId="77777777" w:rsidR="00366D9C" w:rsidRPr="00725AF5" w:rsidRDefault="00366D9C" w:rsidP="00DB10FB">
            <w:pPr>
              <w:pStyle w:val="TableTextCharCharChar1"/>
              <w:rPr>
                <w:b/>
                <w:color w:val="FF00FF"/>
              </w:rPr>
            </w:pPr>
          </w:p>
          <w:p w14:paraId="427EF308" w14:textId="77777777" w:rsidR="00366D9C" w:rsidRPr="00725AF5" w:rsidRDefault="00366D9C" w:rsidP="00DB10FB">
            <w:pPr>
              <w:pStyle w:val="TableTextCharCharChar1"/>
              <w:rPr>
                <w:b/>
                <w:bCs/>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77777777" w:rsidTr="00B54113">
        <w:tc>
          <w:tcPr>
            <w:tcW w:w="2957" w:type="dxa"/>
          </w:tcPr>
          <w:p w14:paraId="63B4A1B7" w14:textId="77777777" w:rsidR="004D2C07" w:rsidRPr="00725AF5" w:rsidRDefault="004D2C07" w:rsidP="00516FD2">
            <w:pPr>
              <w:numPr>
                <w:ilvl w:val="12"/>
                <w:numId w:val="0"/>
              </w:numPr>
              <w:rPr>
                <w:b/>
                <w:sz w:val="24"/>
                <w:szCs w:val="24"/>
              </w:rPr>
            </w:pPr>
            <w:bookmarkStart w:id="46" w:name="OOPM_2"/>
            <w:r w:rsidRPr="00725AF5">
              <w:rPr>
                <w:b/>
                <w:sz w:val="24"/>
                <w:szCs w:val="24"/>
              </w:rPr>
              <w:t>Out-of-Pocket Maximum 2 (OOPM 2)</w:t>
            </w:r>
          </w:p>
          <w:bookmarkEnd w:id="46"/>
          <w:p w14:paraId="577E99A9" w14:textId="77777777" w:rsidR="004D2C07" w:rsidRPr="00725AF5" w:rsidRDefault="004D2C07" w:rsidP="00B54113">
            <w:pPr>
              <w:rPr>
                <w:b/>
                <w:szCs w:val="24"/>
              </w:rPr>
            </w:pPr>
          </w:p>
        </w:tc>
        <w:tc>
          <w:tcPr>
            <w:tcW w:w="2952" w:type="dxa"/>
          </w:tcPr>
          <w:p w14:paraId="7398D51F"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ED9C0E3" w14:textId="7896E307" w:rsidR="004D2C07" w:rsidRPr="00725AF5" w:rsidRDefault="004D2C07" w:rsidP="00DB10FB">
            <w:pPr>
              <w:pStyle w:val="TableText"/>
              <w:numPr>
                <w:ilvl w:val="12"/>
                <w:numId w:val="0"/>
              </w:numPr>
              <w:rPr>
                <w:rStyle w:val="wdColorPinkBoldNotItalic"/>
                <w:szCs w:val="24"/>
                <w:u w:val="none"/>
              </w:rPr>
            </w:pPr>
          </w:p>
        </w:tc>
        <w:tc>
          <w:tcPr>
            <w:tcW w:w="2952" w:type="dxa"/>
          </w:tcPr>
          <w:p w14:paraId="4A2F2A88" w14:textId="77777777" w:rsidR="004D2C07" w:rsidRPr="00725AF5" w:rsidRDefault="004D2C07" w:rsidP="00516FD2">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77777777" w:rsidR="004D2C07" w:rsidRPr="00725AF5" w:rsidRDefault="004D2C07" w:rsidP="00516FD2">
            <w:pPr>
              <w:pStyle w:val="TableText"/>
              <w:rPr>
                <w:rStyle w:val="CDVar"/>
                <w:rFonts w:ascii="Times New Roman" w:hAnsi="Times New Roman"/>
                <w:b/>
                <w:color w:val="FF00FF"/>
                <w:szCs w:val="24"/>
              </w:rPr>
            </w:pPr>
          </w:p>
          <w:p w14:paraId="72C98BCB" w14:textId="77777777" w:rsidR="004D2C07" w:rsidRPr="00725AF5" w:rsidRDefault="004D2C07" w:rsidP="00B54113">
            <w:pPr>
              <w:ind w:left="288"/>
              <w:rPr>
                <w:rStyle w:val="wdColorPinkBoldNotItalic"/>
                <w:szCs w:val="24"/>
                <w:u w:val="none"/>
              </w:rPr>
            </w:pPr>
          </w:p>
        </w:tc>
      </w:tr>
      <w:tr w:rsidR="004D2C07" w:rsidRPr="00725AF5" w14:paraId="30FA2B92" w14:textId="77777777" w:rsidTr="00B54113">
        <w:tc>
          <w:tcPr>
            <w:tcW w:w="2957" w:type="dxa"/>
          </w:tcPr>
          <w:p w14:paraId="6931EF1B" w14:textId="77777777" w:rsidR="004D2C07" w:rsidRPr="00725AF5" w:rsidRDefault="004D2C07" w:rsidP="00516FD2">
            <w:pPr>
              <w:pStyle w:val="TableText"/>
              <w:numPr>
                <w:ilvl w:val="12"/>
                <w:numId w:val="0"/>
              </w:numPr>
              <w:rPr>
                <w:b/>
                <w:szCs w:val="24"/>
              </w:rPr>
            </w:pPr>
            <w:bookmarkStart w:id="47" w:name="Annual_Copayment_Maximum"/>
            <w:r w:rsidRPr="00725AF5">
              <w:rPr>
                <w:b/>
                <w:szCs w:val="24"/>
              </w:rPr>
              <w:t xml:space="preserve">Copayment Maximum </w:t>
            </w:r>
          </w:p>
          <w:bookmarkEnd w:id="47"/>
          <w:p w14:paraId="41EA8D87" w14:textId="77777777" w:rsidR="004D2C07" w:rsidRPr="00725AF5" w:rsidRDefault="004D2C07" w:rsidP="00B54113">
            <w:pPr>
              <w:pStyle w:val="TableText"/>
              <w:rPr>
                <w:b/>
                <w:szCs w:val="24"/>
              </w:rPr>
            </w:pPr>
          </w:p>
        </w:tc>
        <w:tc>
          <w:tcPr>
            <w:tcW w:w="2952" w:type="dxa"/>
          </w:tcPr>
          <w:p w14:paraId="29AE55AA"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5E444F14" w14:textId="5A11A14F" w:rsidR="004D2C07" w:rsidRPr="00725AF5" w:rsidRDefault="004D2C07" w:rsidP="00DB10FB">
            <w:pPr>
              <w:pStyle w:val="TableText"/>
              <w:numPr>
                <w:ilvl w:val="12"/>
                <w:numId w:val="0"/>
              </w:numPr>
              <w:rPr>
                <w:rStyle w:val="wdColorPinkBoldNotItalic"/>
                <w:szCs w:val="24"/>
                <w:u w:val="none"/>
              </w:rPr>
            </w:pPr>
          </w:p>
        </w:tc>
        <w:tc>
          <w:tcPr>
            <w:tcW w:w="2952" w:type="dxa"/>
          </w:tcPr>
          <w:p w14:paraId="0D186250" w14:textId="77777777" w:rsidR="004D2C07" w:rsidRPr="00725AF5" w:rsidRDefault="004D2C07" w:rsidP="00516FD2">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516FD2">
            <w:pPr>
              <w:pStyle w:val="TableText"/>
              <w:rPr>
                <w:rStyle w:val="CDVar"/>
                <w:rFonts w:ascii="Times New Roman" w:hAnsi="Times New Roman"/>
                <w:b/>
                <w:color w:val="FF00FF"/>
                <w:szCs w:val="24"/>
              </w:rPr>
            </w:pPr>
          </w:p>
          <w:p w14:paraId="7D9AA6B3" w14:textId="77777777" w:rsidR="004D2C07" w:rsidRPr="00725AF5" w:rsidRDefault="004D2C07" w:rsidP="00B54113">
            <w:pPr>
              <w:pStyle w:val="TableText"/>
              <w:rPr>
                <w:rStyle w:val="wdColorPinkBoldNotItalic"/>
                <w:szCs w:val="24"/>
                <w:u w:val="none"/>
              </w:rPr>
            </w:pPr>
          </w:p>
        </w:tc>
      </w:tr>
      <w:tr w:rsidR="00154B9C" w:rsidRPr="00725AF5" w14:paraId="427EF340" w14:textId="77777777" w:rsidTr="00B54113">
        <w:tc>
          <w:tcPr>
            <w:tcW w:w="2957" w:type="dxa"/>
          </w:tcPr>
          <w:p w14:paraId="427EF337" w14:textId="77777777" w:rsidR="00154B9C" w:rsidRPr="00725AF5" w:rsidRDefault="00154B9C">
            <w:pPr>
              <w:pStyle w:val="TableTextCharCharChar1"/>
              <w:rPr>
                <w:b/>
              </w:rPr>
            </w:pPr>
            <w:bookmarkStart w:id="48" w:name="Maximum_Plan_Benefit"/>
            <w:r w:rsidRPr="00725AF5">
              <w:rPr>
                <w:b/>
              </w:rPr>
              <w:t>Maximum Plan Benefit</w:t>
            </w:r>
            <w:bookmarkEnd w:id="48"/>
          </w:p>
          <w:p w14:paraId="427EF338" w14:textId="77777777" w:rsidR="00814D5C" w:rsidRPr="00725AF5" w:rsidRDefault="00814D5C">
            <w:pPr>
              <w:pStyle w:val="TableTextCharCharChar1"/>
              <w:rPr>
                <w:b/>
              </w:rPr>
            </w:pPr>
          </w:p>
          <w:p w14:paraId="427EF339" w14:textId="77777777" w:rsidR="00C6725E" w:rsidRPr="00725AF5" w:rsidRDefault="00C6725E" w:rsidP="00C6725E">
            <w:pPr>
              <w:pStyle w:val="TableTextCharCharChar1"/>
            </w:pPr>
            <w:r w:rsidRPr="00725AF5">
              <w:t>There is no dollar limit to the amount the Plan will pay for essential Benefits during the entire period you are enrolled in this plan.</w:t>
            </w:r>
          </w:p>
          <w:p w14:paraId="427EF33A" w14:textId="77777777" w:rsidR="008C5D4B" w:rsidRPr="00725AF5" w:rsidRDefault="008C5D4B" w:rsidP="00C6725E">
            <w:pPr>
              <w:pStyle w:val="TableTextCharCharChar1"/>
            </w:pPr>
          </w:p>
          <w:p w14:paraId="427EF33B" w14:textId="77777777" w:rsidR="00B70457" w:rsidRPr="00725AF5" w:rsidRDefault="008C5D4B">
            <w:pPr>
              <w:pStyle w:val="TableTextCharCharChar1"/>
              <w:rPr>
                <w:b/>
              </w:rPr>
            </w:pPr>
            <w:r w:rsidRPr="00725AF5">
              <w:rPr>
                <w:color w:val="000000"/>
              </w:rPr>
              <w:t>Generally the following are considered to be essential benefits under the Patient Protection and Affordable Care Act:</w:t>
            </w:r>
            <w:r w:rsidRPr="00725AF5">
              <w:rPr>
                <w:color w:val="000000"/>
                <w:szCs w:val="24"/>
              </w:rPr>
              <w:br/>
            </w:r>
            <w:r w:rsidRPr="00725AF5">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Pr>
          <w:p w14:paraId="427EF33D" w14:textId="228DA0CA" w:rsidR="00237F68" w:rsidRPr="00725AF5" w:rsidRDefault="00C6725E" w:rsidP="00B54113">
            <w:pPr>
              <w:pStyle w:val="TableText"/>
              <w:rPr>
                <w:color w:val="000000"/>
              </w:rPr>
            </w:pPr>
            <w:r w:rsidRPr="00725AF5">
              <w:rPr>
                <w:b/>
                <w:color w:val="000000"/>
              </w:rPr>
              <w:t xml:space="preserve">No Maximum Plan Benefit </w:t>
            </w:r>
          </w:p>
        </w:tc>
        <w:tc>
          <w:tcPr>
            <w:tcW w:w="2952" w:type="dxa"/>
          </w:tcPr>
          <w:p w14:paraId="427EF33F" w14:textId="37EB2DB7" w:rsidR="00237F68" w:rsidRPr="00725AF5" w:rsidRDefault="00C6725E" w:rsidP="00B54113">
            <w:pPr>
              <w:pStyle w:val="TableText"/>
              <w:rPr>
                <w:color w:val="000000"/>
              </w:rPr>
            </w:pPr>
            <w:r w:rsidRPr="00725AF5">
              <w:rPr>
                <w:b/>
                <w:color w:val="000000"/>
              </w:rPr>
              <w:t xml:space="preserve">No Maximum Plan Benefit </w:t>
            </w:r>
          </w:p>
        </w:tc>
      </w:tr>
      <w:tr w:rsidR="005C24F6" w:rsidRPr="00725AF5" w14:paraId="427EF345" w14:textId="77777777" w:rsidTr="00B54113">
        <w:tc>
          <w:tcPr>
            <w:tcW w:w="2957" w:type="dxa"/>
          </w:tcPr>
          <w:p w14:paraId="427EF341" w14:textId="77777777" w:rsidR="005C24F6" w:rsidRPr="00725AF5" w:rsidRDefault="005C24F6" w:rsidP="00CB2D12">
            <w:pPr>
              <w:pStyle w:val="TableText"/>
              <w:rPr>
                <w:rStyle w:val="CDVarBold"/>
                <w:rFonts w:ascii="Times New Roman" w:hAnsi="Times New Roman"/>
                <w:color w:val="000000"/>
              </w:rPr>
            </w:pPr>
            <w:bookmarkStart w:id="49" w:name="Annual_Maximum_Benefit"/>
            <w:r w:rsidRPr="00725AF5">
              <w:rPr>
                <w:rStyle w:val="CDVarBold"/>
                <w:rFonts w:ascii="Times New Roman" w:hAnsi="Times New Roman"/>
                <w:color w:val="000000"/>
              </w:rPr>
              <w:t>Annual Maximum Benefit</w:t>
            </w:r>
            <w:bookmarkEnd w:id="49"/>
          </w:p>
          <w:p w14:paraId="427EF342" w14:textId="77777777" w:rsidR="00814D5C" w:rsidRPr="00725AF5" w:rsidRDefault="00814D5C" w:rsidP="00CB2D12">
            <w:pPr>
              <w:pStyle w:val="TableText"/>
              <w:rPr>
                <w:rStyle w:val="CDVar"/>
                <w:rFonts w:ascii="Times New Roman" w:hAnsi="Times New Roman"/>
                <w:b/>
                <w:color w:val="FF00FF"/>
              </w:rPr>
            </w:pPr>
          </w:p>
          <w:p w14:paraId="0C67DB0F" w14:textId="074B92DD" w:rsidR="00237F68" w:rsidRPr="00725AF5" w:rsidRDefault="00237F68" w:rsidP="00CB2D12">
            <w:pPr>
              <w:pStyle w:val="TableText"/>
              <w:rPr>
                <w:rStyle w:val="CDVar"/>
                <w:rFonts w:ascii="Times New Roman" w:hAnsi="Times New Roman"/>
                <w:b/>
                <w:color w:val="FF00FF"/>
              </w:rPr>
            </w:pPr>
            <w:r w:rsidRPr="00725AF5">
              <w:rPr>
                <w:rStyle w:val="CDVar"/>
                <w:rFonts w:ascii="Times New Roman" w:hAnsi="Times New Roman"/>
                <w:color w:val="000000"/>
              </w:rPr>
              <w:t>The maximum amount we will pay for Benefits during the year.</w:t>
            </w:r>
          </w:p>
          <w:p w14:paraId="43823B80" w14:textId="77777777" w:rsidR="005C24F6" w:rsidRPr="00725AF5" w:rsidRDefault="005C24F6" w:rsidP="00C6725E">
            <w:pPr>
              <w:pStyle w:val="TableTextCharCharChar1"/>
              <w:rPr>
                <w:b/>
              </w:rPr>
            </w:pPr>
          </w:p>
          <w:p w14:paraId="427EF343" w14:textId="2619787E" w:rsidR="00237F68" w:rsidRPr="00725AF5" w:rsidRDefault="00237F68" w:rsidP="00237F68">
            <w:pPr>
              <w:pStyle w:val="TableTextCharCharChar1"/>
              <w:rPr>
                <w:b/>
              </w:rPr>
            </w:pPr>
          </w:p>
        </w:tc>
        <w:tc>
          <w:tcPr>
            <w:tcW w:w="5904" w:type="dxa"/>
            <w:gridSpan w:val="2"/>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427EF344" w14:textId="1956CE07" w:rsidR="00237F68" w:rsidRPr="00725AF5" w:rsidRDefault="00237F68" w:rsidP="00237F68">
            <w:pPr>
              <w:pStyle w:val="TableText"/>
              <w:rPr>
                <w:rStyle w:val="CDVar"/>
                <w:rFonts w:ascii="Times New Roman" w:hAnsi="Times New Roman"/>
                <w:b/>
              </w:rPr>
            </w:pPr>
          </w:p>
        </w:tc>
      </w:tr>
      <w:tr w:rsidR="001B2916" w14:paraId="56E2D0D2" w14:textId="77777777" w:rsidTr="00B54113">
        <w:tc>
          <w:tcPr>
            <w:tcW w:w="2957" w:type="dxa"/>
          </w:tcPr>
          <w:p w14:paraId="6A2D3F79" w14:textId="6CCF8FD3" w:rsidR="001B2916" w:rsidRPr="00B54113" w:rsidRDefault="001B2916">
            <w:pPr>
              <w:rPr>
                <w:b/>
                <w:sz w:val="24"/>
              </w:rPr>
            </w:pPr>
            <w:r w:rsidRPr="00B54113">
              <w:rPr>
                <w:b/>
                <w:sz w:val="24"/>
              </w:rPr>
              <w:t>W</w:t>
            </w:r>
            <w:r w:rsidR="005D60D7">
              <w:rPr>
                <w:b/>
                <w:sz w:val="24"/>
              </w:rPr>
              <w:t>hen</w:t>
            </w:r>
            <w:r w:rsidRPr="00B54113">
              <w:rPr>
                <w:b/>
                <w:sz w:val="24"/>
              </w:rPr>
              <w:t xml:space="preserve"> C</w:t>
            </w:r>
            <w:r w:rsidR="005D60D7">
              <w:rPr>
                <w:b/>
                <w:sz w:val="24"/>
              </w:rPr>
              <w:t>overage</w:t>
            </w:r>
            <w:r w:rsidRPr="00B54113">
              <w:rPr>
                <w:b/>
                <w:sz w:val="24"/>
              </w:rPr>
              <w:t xml:space="preserve"> B</w:t>
            </w:r>
            <w:r w:rsidR="005D60D7">
              <w:rPr>
                <w:b/>
                <w:sz w:val="24"/>
              </w:rPr>
              <w:t>egins</w:t>
            </w:r>
          </w:p>
        </w:tc>
        <w:tc>
          <w:tcPr>
            <w:tcW w:w="5904" w:type="dxa"/>
            <w:gridSpan w:val="2"/>
          </w:tcPr>
          <w:p w14:paraId="382563FF" w14:textId="77777777" w:rsidR="0003531E" w:rsidRPr="0003531E" w:rsidRDefault="0003531E" w:rsidP="0003531E">
            <w:pPr>
              <w:rPr>
                <w:sz w:val="24"/>
              </w:rPr>
            </w:pPr>
            <w:r w:rsidRPr="0003531E">
              <w:rPr>
                <w:sz w:val="24"/>
              </w:rPr>
              <w:t>Retirees</w:t>
            </w:r>
          </w:p>
          <w:p w14:paraId="0D79F1C0" w14:textId="77777777" w:rsidR="0003531E" w:rsidRPr="0003531E" w:rsidRDefault="0003531E" w:rsidP="0003531E">
            <w:pPr>
              <w:rPr>
                <w:sz w:val="24"/>
              </w:rPr>
            </w:pPr>
            <w:r w:rsidRPr="0003531E">
              <w:rPr>
                <w:sz w:val="24"/>
              </w:rPr>
              <w:t>If employee retires on the first of the month, retiree coverage eligibility begins on that day. If employee retires</w:t>
            </w:r>
          </w:p>
          <w:p w14:paraId="1A3C0A80" w14:textId="77777777" w:rsidR="0003531E" w:rsidRPr="0003531E" w:rsidRDefault="0003531E" w:rsidP="0003531E">
            <w:pPr>
              <w:rPr>
                <w:sz w:val="24"/>
              </w:rPr>
            </w:pPr>
            <w:r w:rsidRPr="0003531E">
              <w:rPr>
                <w:sz w:val="24"/>
              </w:rPr>
              <w:t>beyond the first of the month, retiree coverage eligibility will begin the first of the month following the Retired</w:t>
            </w:r>
          </w:p>
          <w:p w14:paraId="0C6B8960" w14:textId="77777777" w:rsidR="0003531E" w:rsidRPr="0003531E" w:rsidRDefault="0003531E" w:rsidP="0003531E">
            <w:pPr>
              <w:rPr>
                <w:sz w:val="24"/>
              </w:rPr>
            </w:pPr>
            <w:r w:rsidRPr="0003531E">
              <w:rPr>
                <w:sz w:val="24"/>
              </w:rPr>
              <w:t>Employee’s retirement date. The retired employee must make written application to participate as a Retired</w:t>
            </w:r>
          </w:p>
          <w:p w14:paraId="1481D62F" w14:textId="77777777" w:rsidR="0003531E" w:rsidRPr="0003531E" w:rsidRDefault="0003531E" w:rsidP="0003531E">
            <w:pPr>
              <w:rPr>
                <w:sz w:val="24"/>
              </w:rPr>
            </w:pPr>
            <w:r w:rsidRPr="0003531E">
              <w:rPr>
                <w:sz w:val="24"/>
              </w:rPr>
              <w:t xml:space="preserve">Employee within </w:t>
            </w:r>
            <w:r w:rsidRPr="00B54113">
              <w:rPr>
                <w:b/>
                <w:color w:val="0000FF"/>
                <w:sz w:val="24"/>
              </w:rPr>
              <w:t>31</w:t>
            </w:r>
            <w:r w:rsidRPr="0003531E">
              <w:rPr>
                <w:sz w:val="24"/>
              </w:rPr>
              <w:t xml:space="preserve"> days of retirement.</w:t>
            </w:r>
          </w:p>
          <w:p w14:paraId="3FC88F8A" w14:textId="77777777" w:rsidR="0003531E" w:rsidRDefault="0003531E" w:rsidP="0003531E">
            <w:pPr>
              <w:rPr>
                <w:sz w:val="24"/>
              </w:rPr>
            </w:pPr>
          </w:p>
          <w:p w14:paraId="5402864A" w14:textId="77777777" w:rsidR="0003531E" w:rsidRPr="0003531E" w:rsidRDefault="0003531E" w:rsidP="0003531E">
            <w:pPr>
              <w:rPr>
                <w:sz w:val="24"/>
              </w:rPr>
            </w:pPr>
            <w:r w:rsidRPr="0003531E">
              <w:rPr>
                <w:sz w:val="24"/>
              </w:rPr>
              <w:t>Dependents</w:t>
            </w:r>
          </w:p>
          <w:p w14:paraId="7FE6AE14" w14:textId="77777777" w:rsidR="0003531E" w:rsidRPr="0003531E" w:rsidRDefault="0003531E" w:rsidP="0003531E">
            <w:pPr>
              <w:rPr>
                <w:sz w:val="24"/>
              </w:rPr>
            </w:pPr>
            <w:r w:rsidRPr="0003531E">
              <w:rPr>
                <w:sz w:val="24"/>
              </w:rPr>
              <w:t>If dependents are Covered prior to retirement, retiree may elect to continue dependent coverage. Dependent</w:t>
            </w:r>
          </w:p>
          <w:p w14:paraId="4FB1365E" w14:textId="77777777" w:rsidR="0003531E" w:rsidRPr="0003531E" w:rsidRDefault="0003531E" w:rsidP="0003531E">
            <w:pPr>
              <w:rPr>
                <w:sz w:val="24"/>
              </w:rPr>
            </w:pPr>
            <w:r w:rsidRPr="0003531E">
              <w:rPr>
                <w:sz w:val="24"/>
              </w:rPr>
              <w:t>Coverage becomes effective on the date the retiree’s Coverage becomes effective, if they have completed</w:t>
            </w:r>
          </w:p>
          <w:p w14:paraId="2448F6A7" w14:textId="7867C39E" w:rsidR="0003531E" w:rsidRPr="0003531E" w:rsidRDefault="0003531E" w:rsidP="0003531E">
            <w:pPr>
              <w:rPr>
                <w:sz w:val="24"/>
              </w:rPr>
            </w:pPr>
            <w:r w:rsidRPr="0003531E">
              <w:rPr>
                <w:sz w:val="24"/>
              </w:rPr>
              <w:t>and returned the Plan Enrollment Form with each Dependent’s name and Social Security number listed within</w:t>
            </w:r>
            <w:r>
              <w:rPr>
                <w:sz w:val="24"/>
              </w:rPr>
              <w:t xml:space="preserve"> </w:t>
            </w:r>
            <w:r w:rsidRPr="00B54113">
              <w:rPr>
                <w:b/>
                <w:color w:val="0000FF"/>
                <w:sz w:val="24"/>
              </w:rPr>
              <w:t>31</w:t>
            </w:r>
            <w:r w:rsidRPr="0003531E">
              <w:rPr>
                <w:sz w:val="24"/>
              </w:rPr>
              <w:t xml:space="preserve"> days of their Retirement.</w:t>
            </w:r>
          </w:p>
          <w:p w14:paraId="4380484C" w14:textId="77777777" w:rsidR="0003531E" w:rsidRDefault="0003531E" w:rsidP="0003531E">
            <w:pPr>
              <w:rPr>
                <w:sz w:val="24"/>
              </w:rPr>
            </w:pPr>
          </w:p>
          <w:p w14:paraId="1E2B3345" w14:textId="77777777" w:rsidR="0003531E" w:rsidRPr="0003531E" w:rsidRDefault="0003531E" w:rsidP="0003531E">
            <w:pPr>
              <w:rPr>
                <w:sz w:val="24"/>
              </w:rPr>
            </w:pPr>
            <w:r w:rsidRPr="0003531E">
              <w:rPr>
                <w:sz w:val="24"/>
              </w:rPr>
              <w:t>Retirees are not eligible to add Dependents to their medical plan coverage after the date of retirement, unless</w:t>
            </w:r>
          </w:p>
          <w:p w14:paraId="7A5AA64B" w14:textId="77777777" w:rsidR="0003531E" w:rsidRPr="0003531E" w:rsidRDefault="0003531E" w:rsidP="0003531E">
            <w:pPr>
              <w:rPr>
                <w:sz w:val="24"/>
              </w:rPr>
            </w:pPr>
            <w:r w:rsidRPr="0003531E">
              <w:rPr>
                <w:sz w:val="24"/>
              </w:rPr>
              <w:t>the dependent is a child that experiences a qualifying family status change, then the dependent child can be</w:t>
            </w:r>
          </w:p>
          <w:p w14:paraId="02AA8F59" w14:textId="77777777" w:rsidR="0003531E" w:rsidRPr="0003531E" w:rsidRDefault="0003531E" w:rsidP="0003531E">
            <w:pPr>
              <w:rPr>
                <w:sz w:val="24"/>
              </w:rPr>
            </w:pPr>
            <w:r w:rsidRPr="0003531E">
              <w:rPr>
                <w:sz w:val="24"/>
              </w:rPr>
              <w:t>added back during Annual Enrollment.</w:t>
            </w:r>
          </w:p>
          <w:p w14:paraId="5AF6A762" w14:textId="77777777" w:rsidR="0003531E" w:rsidRDefault="0003531E" w:rsidP="0003531E">
            <w:pPr>
              <w:rPr>
                <w:sz w:val="24"/>
              </w:rPr>
            </w:pPr>
          </w:p>
          <w:p w14:paraId="644A05CC" w14:textId="77777777" w:rsidR="0003531E" w:rsidRPr="0003531E" w:rsidRDefault="0003531E" w:rsidP="0003531E">
            <w:pPr>
              <w:rPr>
                <w:sz w:val="24"/>
              </w:rPr>
            </w:pPr>
            <w:r w:rsidRPr="0003531E">
              <w:rPr>
                <w:sz w:val="24"/>
              </w:rPr>
              <w:t>Child or Children means:</w:t>
            </w:r>
          </w:p>
          <w:p w14:paraId="06CD535C" w14:textId="77777777" w:rsidR="0003531E" w:rsidRPr="0003531E" w:rsidRDefault="0003531E" w:rsidP="0003531E">
            <w:pPr>
              <w:rPr>
                <w:sz w:val="24"/>
              </w:rPr>
            </w:pPr>
            <w:r w:rsidRPr="0003531E">
              <w:rPr>
                <w:sz w:val="24"/>
              </w:rPr>
              <w:t>1. natural Children;</w:t>
            </w:r>
          </w:p>
          <w:p w14:paraId="0E039849" w14:textId="77777777" w:rsidR="0003531E" w:rsidRPr="0003531E" w:rsidRDefault="0003531E" w:rsidP="0003531E">
            <w:pPr>
              <w:rPr>
                <w:sz w:val="24"/>
              </w:rPr>
            </w:pPr>
            <w:r w:rsidRPr="0003531E">
              <w:rPr>
                <w:sz w:val="24"/>
              </w:rPr>
              <w:t>2. stepchildren (note that the child of a Retired Employee's Sponsored Adult Dependent is not a stepchild);</w:t>
            </w:r>
          </w:p>
          <w:p w14:paraId="3AF5F446" w14:textId="77777777" w:rsidR="0003531E" w:rsidRPr="0003531E" w:rsidRDefault="0003531E" w:rsidP="0003531E">
            <w:pPr>
              <w:rPr>
                <w:sz w:val="24"/>
              </w:rPr>
            </w:pPr>
            <w:r w:rsidRPr="0003531E">
              <w:rPr>
                <w:sz w:val="24"/>
              </w:rPr>
              <w:t>3. foster Children (subject to court order or placement by an authorized agency);</w:t>
            </w:r>
          </w:p>
          <w:p w14:paraId="08A8ED69" w14:textId="77777777" w:rsidR="0003531E" w:rsidRPr="0003531E" w:rsidRDefault="0003531E" w:rsidP="0003531E">
            <w:pPr>
              <w:rPr>
                <w:sz w:val="24"/>
              </w:rPr>
            </w:pPr>
            <w:r w:rsidRPr="0003531E">
              <w:rPr>
                <w:sz w:val="24"/>
              </w:rPr>
              <w:t>4. legally adopted Children or Children placed in the Retired Employee's home for adoption (subject to</w:t>
            </w:r>
          </w:p>
          <w:p w14:paraId="53A88FAA" w14:textId="77777777" w:rsidR="0003531E" w:rsidRPr="0003531E" w:rsidRDefault="0003531E" w:rsidP="0003531E">
            <w:pPr>
              <w:rPr>
                <w:sz w:val="24"/>
              </w:rPr>
            </w:pPr>
            <w:r w:rsidRPr="0003531E">
              <w:rPr>
                <w:sz w:val="24"/>
              </w:rPr>
              <w:t>court order);or</w:t>
            </w:r>
          </w:p>
          <w:p w14:paraId="049C4148" w14:textId="77777777" w:rsidR="0003531E" w:rsidRPr="0003531E" w:rsidRDefault="0003531E" w:rsidP="0003531E">
            <w:pPr>
              <w:rPr>
                <w:sz w:val="24"/>
              </w:rPr>
            </w:pPr>
            <w:r w:rsidRPr="0003531E">
              <w:rPr>
                <w:sz w:val="24"/>
              </w:rPr>
              <w:t>5. each Child, who otherwise meets the definition of "Child" under the Plan, of a Retired Employee for</w:t>
            </w:r>
          </w:p>
          <w:p w14:paraId="7981166F" w14:textId="77777777" w:rsidR="0003531E" w:rsidRPr="0003531E" w:rsidRDefault="0003531E" w:rsidP="0003531E">
            <w:pPr>
              <w:rPr>
                <w:sz w:val="24"/>
              </w:rPr>
            </w:pPr>
            <w:r w:rsidRPr="0003531E">
              <w:rPr>
                <w:sz w:val="24"/>
              </w:rPr>
              <w:t>whom the University has received a valid Notice of Order to Enroll and for which the University is obligated to</w:t>
            </w:r>
          </w:p>
          <w:p w14:paraId="684691C3" w14:textId="77777777" w:rsidR="0003531E" w:rsidRPr="0003531E" w:rsidRDefault="0003531E" w:rsidP="0003531E">
            <w:pPr>
              <w:rPr>
                <w:sz w:val="24"/>
              </w:rPr>
            </w:pPr>
            <w:r w:rsidRPr="0003531E">
              <w:rPr>
                <w:sz w:val="24"/>
              </w:rPr>
              <w:t>comply under Senate Bill No. 253 which repeals various Sections of RSMO 1986 and RSMO Supp. 1992.</w:t>
            </w:r>
          </w:p>
          <w:p w14:paraId="18A3B22A" w14:textId="77777777" w:rsidR="0003531E" w:rsidRDefault="0003531E" w:rsidP="0003531E">
            <w:pPr>
              <w:rPr>
                <w:sz w:val="24"/>
              </w:rPr>
            </w:pPr>
          </w:p>
          <w:p w14:paraId="7652E657" w14:textId="77777777" w:rsidR="0003531E" w:rsidRPr="0003531E" w:rsidRDefault="0003531E" w:rsidP="0003531E">
            <w:pPr>
              <w:rPr>
                <w:sz w:val="24"/>
              </w:rPr>
            </w:pPr>
            <w:r w:rsidRPr="0003531E">
              <w:rPr>
                <w:sz w:val="24"/>
              </w:rPr>
              <w:t xml:space="preserve">Newborn coverage will be provided during the first </w:t>
            </w:r>
            <w:r w:rsidRPr="00B54113">
              <w:rPr>
                <w:b/>
                <w:color w:val="0000FF"/>
                <w:sz w:val="24"/>
              </w:rPr>
              <w:t xml:space="preserve">31 </w:t>
            </w:r>
            <w:r w:rsidRPr="0003531E">
              <w:rPr>
                <w:sz w:val="24"/>
              </w:rPr>
              <w:t xml:space="preserve">days and will cease as of the </w:t>
            </w:r>
            <w:r w:rsidRPr="00B54113">
              <w:rPr>
                <w:b/>
                <w:color w:val="0000FF"/>
                <w:sz w:val="24"/>
              </w:rPr>
              <w:t>32nd</w:t>
            </w:r>
            <w:r w:rsidRPr="0003531E">
              <w:rPr>
                <w:sz w:val="24"/>
              </w:rPr>
              <w:t xml:space="preserve"> day and will</w:t>
            </w:r>
          </w:p>
          <w:p w14:paraId="64E8ED41" w14:textId="655B8526" w:rsidR="001B2916" w:rsidRDefault="0003531E" w:rsidP="0003531E">
            <w:pPr>
              <w:rPr>
                <w:sz w:val="24"/>
              </w:rPr>
            </w:pPr>
            <w:r w:rsidRPr="0003531E">
              <w:rPr>
                <w:sz w:val="24"/>
              </w:rPr>
              <w:t xml:space="preserve">subsequently resume as of the date the Employee’s request was received within the </w:t>
            </w:r>
            <w:r w:rsidRPr="00B54113">
              <w:rPr>
                <w:b/>
                <w:color w:val="0000FF"/>
                <w:sz w:val="24"/>
              </w:rPr>
              <w:t>180</w:t>
            </w:r>
            <w:r w:rsidRPr="0003531E">
              <w:rPr>
                <w:sz w:val="24"/>
              </w:rPr>
              <w:t xml:space="preserve"> day period.</w:t>
            </w: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r w:rsidRPr="00725AF5">
        <w:t>&lt;!--ID=CSR--&gt;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5BE97553"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r w:rsidR="00364F71" w:rsidRPr="00725AF5">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60616297"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r w:rsidR="00364F71" w:rsidRPr="00725AF5">
              <w:rPr>
                <w:b/>
                <w:bCs/>
                <w:color w:val="FF0000"/>
              </w:rPr>
              <w:t xml:space="preserve"> </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bl>
    <w:p w14:paraId="0B01FD5D" w14:textId="77777777" w:rsidR="00401129" w:rsidRDefault="00401129">
      <w:r>
        <w:t xml:space="preserve">  </w:t>
      </w:r>
    </w:p>
    <w:tbl>
      <w:tblPr>
        <w:tblStyle w:val="TableGrid"/>
        <w:tblW w:w="0" w:type="auto"/>
        <w:tblInd w:w="84" w:type="dxa"/>
        <w:tblLook w:val="04A0" w:firstRow="1" w:lastRow="0" w:firstColumn="1" w:lastColumn="0" w:noHBand="0" w:noVBand="1"/>
      </w:tblPr>
      <w:tblGrid>
        <w:gridCol w:w="8910"/>
      </w:tblGrid>
      <w:tr w:rsidR="00401129" w14:paraId="4876CAB1" w14:textId="77777777" w:rsidTr="00401129">
        <w:tc>
          <w:tcPr>
            <w:tcW w:w="8910" w:type="dxa"/>
          </w:tcPr>
          <w:p w14:paraId="666193FA" w14:textId="3E37DA8A" w:rsidR="00401129" w:rsidRPr="005948A6" w:rsidRDefault="00401129" w:rsidP="00D755C7">
            <w:pPr>
              <w:rPr>
                <w:b/>
                <w:sz w:val="24"/>
                <w:szCs w:val="24"/>
              </w:rPr>
            </w:pPr>
            <w:r w:rsidRPr="005948A6">
              <w:rPr>
                <w:b/>
                <w:color w:val="FF0000"/>
                <w:sz w:val="24"/>
                <w:szCs w:val="24"/>
              </w:rPr>
              <w:t xml:space="preserve">This plan uses the normal UHC Choice Plus Provider Network. </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5734B7" w:rsidRPr="00725AF5" w14:paraId="427EF35B"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50" w:name="Do_deductibles_apply_to_outofpocket"/>
            <w:r w:rsidRPr="00725AF5">
              <w:rPr>
                <w:b/>
                <w:bCs/>
                <w:color w:val="FF0000"/>
              </w:rPr>
              <w:t>Do deductibles apply to out-of-pocket?</w:t>
            </w:r>
            <w:bookmarkEnd w:id="50"/>
            <w:r w:rsidRPr="00725AF5">
              <w:rPr>
                <w:b/>
                <w:bCs/>
                <w:color w:val="FF0000"/>
              </w:rPr>
              <w:t xml:space="preserve"> </w:t>
            </w:r>
          </w:p>
          <w:p w14:paraId="427EF355" w14:textId="1310228F"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7" w14:textId="2A472A9C" w:rsidR="005734B7" w:rsidRPr="00725AF5" w:rsidRDefault="00DD480B">
            <w:pPr>
              <w:pStyle w:val="Heading5"/>
              <w:rPr>
                <w:bCs/>
                <w:color w:val="FF0000"/>
              </w:rPr>
            </w:pPr>
            <w:r w:rsidRPr="00725AF5">
              <w:rPr>
                <w:color w:val="FF0000"/>
              </w:rPr>
              <w:t>Yes</w:t>
            </w:r>
          </w:p>
          <w:p w14:paraId="427EF358" w14:textId="77777777" w:rsidR="005734B7" w:rsidRPr="00725AF5" w:rsidRDefault="005734B7">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0DA7B65F" w:rsidR="005734B7" w:rsidRPr="00725AF5" w:rsidRDefault="005734B7" w:rsidP="00B54113">
            <w:pPr>
              <w:pStyle w:val="TableHeaderText"/>
              <w:rPr>
                <w:bCs/>
                <w:color w:val="FF0000"/>
              </w:rPr>
            </w:pPr>
            <w:r w:rsidRPr="00725AF5">
              <w:rPr>
                <w:b w:val="0"/>
                <w:color w:val="FF0000"/>
              </w:rPr>
              <w:t xml:space="preserve">Yes </w:t>
            </w:r>
          </w:p>
        </w:tc>
      </w:tr>
      <w:tr w:rsidR="00FF32A9" w:rsidRPr="00725AF5" w14:paraId="427EF364"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760C1182"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1" w:name="Outofpocket_Cross_Apply"/>
            <w:r w:rsidRPr="00725AF5">
              <w:rPr>
                <w:b/>
                <w:bCs/>
                <w:color w:val="FF0000"/>
              </w:rPr>
              <w:t>Out-of-pocket Cross Apply</w:t>
            </w:r>
            <w:bookmarkEnd w:id="51"/>
            <w:r w:rsidRPr="00725AF5">
              <w:rPr>
                <w:b/>
                <w:bCs/>
                <w:color w:val="FF0000"/>
              </w:rPr>
              <w:t xml:space="preserve"> </w:t>
            </w:r>
          </w:p>
          <w:p w14:paraId="427EF366" w14:textId="4DF6F8A0"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8" w14:textId="1FAAA86D" w:rsidR="00FF32A9" w:rsidRPr="00725AF5" w:rsidRDefault="00FF32A9">
            <w:pPr>
              <w:pStyle w:val="Heading5"/>
              <w:rPr>
                <w:bCs/>
                <w:color w:val="FF0000"/>
              </w:rPr>
            </w:pPr>
            <w:r w:rsidRPr="00725AF5">
              <w:rPr>
                <w:bCs/>
                <w:color w:val="FF0000"/>
              </w:rPr>
              <w:t>No</w:t>
            </w:r>
          </w:p>
          <w:p w14:paraId="427EF369" w14:textId="77777777" w:rsidR="00FF32A9" w:rsidRPr="00725AF5"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1FF9700C" w:rsidR="00FF32A9" w:rsidRPr="00725AF5" w:rsidRDefault="00FF32A9" w:rsidP="00B54113">
            <w:pPr>
              <w:pStyle w:val="TableHeaderText"/>
              <w:rPr>
                <w:bCs/>
                <w:color w:val="FF0000"/>
              </w:rPr>
            </w:pPr>
            <w:r w:rsidRPr="00725AF5">
              <w:rPr>
                <w:b w:val="0"/>
                <w:color w:val="FF0000"/>
              </w:rPr>
              <w:t xml:space="preserve">No </w:t>
            </w:r>
          </w:p>
        </w:tc>
      </w:tr>
      <w:tr w:rsidR="00FF32A9" w:rsidRPr="00725AF5" w14:paraId="427EF374"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2" w:name="Inpatient_confinement_deductible_applies"/>
            <w:r w:rsidRPr="00725AF5">
              <w:rPr>
                <w:b/>
                <w:bCs/>
                <w:color w:val="FF0000"/>
              </w:rPr>
              <w:t xml:space="preserve">Inpatient confinement deductible applies to out-of-pocket  </w:t>
            </w:r>
          </w:p>
          <w:bookmarkEnd w:id="52"/>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725AF5" w:rsidRDefault="00FF32A9">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7D"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3" w:name="Copay_Emergency_Apply_OOP"/>
            <w:r w:rsidRPr="00725AF5">
              <w:rPr>
                <w:b/>
                <w:bCs/>
                <w:color w:val="FF0000"/>
              </w:rPr>
              <w:t xml:space="preserve">Copay emergency room apply to out-of-pocket </w:t>
            </w:r>
          </w:p>
          <w:bookmarkEnd w:id="53"/>
          <w:p w14:paraId="427EF376" w14:textId="7E2A322A"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8" w14:textId="5A02557E" w:rsidR="00FF32A9" w:rsidRPr="00725AF5" w:rsidRDefault="00F0700D">
            <w:pPr>
              <w:pStyle w:val="TableHeaderText"/>
              <w:rPr>
                <w:b w:val="0"/>
                <w:color w:val="FF0000"/>
              </w:rPr>
            </w:pPr>
            <w:r w:rsidRPr="00725AF5">
              <w:rPr>
                <w:b w:val="0"/>
                <w:color w:val="FF0000"/>
              </w:rPr>
              <w:t>Not Applicable</w:t>
            </w:r>
            <w:r w:rsidR="00FF32A9" w:rsidRPr="00725AF5">
              <w:rPr>
                <w:b w:val="0"/>
                <w:color w:val="FF0000"/>
              </w:rPr>
              <w:t xml:space="preserve"> </w:t>
            </w:r>
          </w:p>
          <w:p w14:paraId="427EF379"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3E7E2468" w:rsidR="00FF32A9" w:rsidRPr="00725AF5" w:rsidRDefault="00F0700D">
            <w:pPr>
              <w:pStyle w:val="TableHeaderText"/>
              <w:rPr>
                <w:b w:val="0"/>
                <w:color w:val="FF0000"/>
              </w:rPr>
            </w:pPr>
            <w:r w:rsidRPr="00725AF5">
              <w:rPr>
                <w:b w:val="0"/>
                <w:color w:val="FF0000"/>
              </w:rPr>
              <w:t>Not Applicable</w:t>
            </w:r>
            <w:r w:rsidR="00FF32A9" w:rsidRPr="00725AF5">
              <w:rPr>
                <w:b w:val="0"/>
                <w:color w:val="FF0000"/>
              </w:rPr>
              <w:t xml:space="preserve"> </w:t>
            </w:r>
          </w:p>
        </w:tc>
      </w:tr>
      <w:tr w:rsidR="00FF32A9" w:rsidRPr="00725AF5" w14:paraId="427EF385"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4" w:name="Copay_office_apply_to_outofpocket"/>
            <w:r w:rsidRPr="00725AF5">
              <w:rPr>
                <w:b/>
                <w:bCs/>
                <w:color w:val="FF0000"/>
              </w:rPr>
              <w:t>Copay office apply to out-of-pocket</w:t>
            </w:r>
            <w:bookmarkEnd w:id="54"/>
            <w:r w:rsidRPr="00725AF5">
              <w:rPr>
                <w:b/>
                <w:bCs/>
                <w:color w:val="FF0000"/>
              </w:rPr>
              <w:t xml:space="preserve"> </w:t>
            </w:r>
          </w:p>
          <w:p w14:paraId="427EF37F" w14:textId="08477C22"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27AEED8F" w:rsidR="00FF32A9" w:rsidRPr="00725AF5" w:rsidRDefault="00F0700D">
            <w:pPr>
              <w:pStyle w:val="TableHeaderText"/>
              <w:rPr>
                <w:b w:val="0"/>
                <w:color w:val="FF0000"/>
              </w:rPr>
            </w:pPr>
            <w:r w:rsidRPr="00725AF5">
              <w:rPr>
                <w:b w:val="0"/>
                <w:color w:val="FF0000"/>
              </w:rPr>
              <w:t>Not Applicable</w:t>
            </w:r>
            <w:r w:rsidR="00FF32A9" w:rsidRPr="00725AF5">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5" w:name="Copay_Office_Premium_Apply_OOP"/>
            <w:r w:rsidRPr="00725AF5">
              <w:rPr>
                <w:b/>
                <w:bCs/>
                <w:color w:val="FF0000"/>
              </w:rPr>
              <w:t>Copay Premium Designated office apply to out-of-pocket</w:t>
            </w:r>
            <w:bookmarkEnd w:id="55"/>
          </w:p>
          <w:p w14:paraId="427EF387" w14:textId="74CFA10C"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6" w:name="Copay_hospital_apply_to_outofpocket"/>
            <w:r w:rsidRPr="00725AF5">
              <w:rPr>
                <w:b/>
                <w:bCs/>
                <w:color w:val="FF0000"/>
              </w:rPr>
              <w:t>Copay hospital apply to out-of-pocket</w:t>
            </w:r>
            <w:bookmarkEnd w:id="56"/>
            <w:r w:rsidRPr="00725AF5">
              <w:rPr>
                <w:b/>
                <w:bCs/>
                <w:color w:val="FF0000"/>
              </w:rPr>
              <w:t xml:space="preserve"> </w:t>
            </w:r>
          </w:p>
          <w:p w14:paraId="427EF390" w14:textId="085A3595"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3" w14:textId="36C7A06A" w:rsidR="00FF32A9" w:rsidRPr="00725AF5" w:rsidRDefault="00FF32A9">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7" w:name="Copay_Hospital_Premium_Apply_OOP"/>
            <w:r w:rsidRPr="00725AF5">
              <w:rPr>
                <w:b/>
                <w:bCs/>
                <w:color w:val="FF0000"/>
              </w:rPr>
              <w:t>Copay Premium Designated hospital apply to out-of-pocket</w:t>
            </w:r>
            <w:bookmarkEnd w:id="57"/>
          </w:p>
          <w:p w14:paraId="427EF398" w14:textId="2852DE3A"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3745DE">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8" w:name="Copay_Outpatient_Surgery_Apply_OOP"/>
            <w:r w:rsidRPr="00725AF5">
              <w:rPr>
                <w:b/>
                <w:bCs/>
                <w:color w:val="FF0000"/>
              </w:rPr>
              <w:t>Copay outpatient surgical facility apply to out-of-pocket</w:t>
            </w:r>
            <w:bookmarkEnd w:id="58"/>
          </w:p>
          <w:p w14:paraId="427EF3A1" w14:textId="14E4C4D3"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4" w14:textId="1A46BF0B" w:rsidR="00FF32A9" w:rsidRPr="00725AF5" w:rsidRDefault="00F0700D">
            <w:pPr>
              <w:pStyle w:val="TableHeaderText"/>
              <w:rPr>
                <w:b w:val="0"/>
                <w:color w:val="FF0000"/>
              </w:rPr>
            </w:pPr>
            <w:r w:rsidRPr="00725AF5">
              <w:rPr>
                <w:b w:val="0"/>
                <w:color w:val="FF0000"/>
              </w:rPr>
              <w:t>Not Applicable</w:t>
            </w:r>
            <w:r w:rsidR="00FF32A9" w:rsidRPr="00725AF5">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725AF5" w:rsidRDefault="00FF32A9" w:rsidP="003745DE">
            <w:pPr>
              <w:pStyle w:val="TableHeaderText"/>
              <w:rPr>
                <w:b w:val="0"/>
                <w:color w:val="FF0000"/>
              </w:rPr>
            </w:pPr>
            <w:r w:rsidRPr="00725AF5">
              <w:rPr>
                <w:b w:val="0"/>
                <w:color w:val="FF0000"/>
              </w:rPr>
              <w:t>Not Applicable</w:t>
            </w:r>
          </w:p>
          <w:p w14:paraId="427EF3A7" w14:textId="77777777" w:rsidR="00FF32A9" w:rsidRPr="00725AF5" w:rsidRDefault="00FF32A9">
            <w:pPr>
              <w:pStyle w:val="TableHeaderText"/>
              <w:rPr>
                <w:b w:val="0"/>
                <w:color w:val="FF0000"/>
              </w:rPr>
            </w:pPr>
          </w:p>
        </w:tc>
      </w:tr>
      <w:tr w:rsidR="00FF32A9" w:rsidRPr="00725AF5" w14:paraId="427EF3AF"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9" w:name="Copay_urgent_care_center_services_apply"/>
            <w:r w:rsidRPr="00725AF5">
              <w:rPr>
                <w:b/>
                <w:bCs/>
                <w:color w:val="FF0000"/>
              </w:rPr>
              <w:t>Copay urgent care center services apply to out-of-pocket</w:t>
            </w:r>
            <w:bookmarkEnd w:id="59"/>
          </w:p>
          <w:p w14:paraId="427EF3AA" w14:textId="48B15B11"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0F3E1C4C" w:rsidR="00FF32A9" w:rsidRPr="00725AF5" w:rsidRDefault="00F0700D">
            <w:pPr>
              <w:pStyle w:val="TableHeaderText"/>
              <w:rPr>
                <w:b w:val="0"/>
                <w:color w:val="FF0000"/>
              </w:rPr>
            </w:pPr>
            <w:r w:rsidRPr="00725AF5">
              <w:rPr>
                <w:b w:val="0"/>
                <w:color w:val="FF0000"/>
              </w:rPr>
              <w:t>Not Applicable</w:t>
            </w:r>
            <w:r w:rsidR="00FF32A9" w:rsidRPr="00725AF5">
              <w:rPr>
                <w:b w:val="0"/>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472509A3" w:rsidR="00FF32A9" w:rsidRPr="00725AF5" w:rsidRDefault="00F0700D">
            <w:pPr>
              <w:pStyle w:val="TableHeaderText"/>
              <w:rPr>
                <w:b w:val="0"/>
                <w:color w:val="FF0000"/>
              </w:rPr>
            </w:pPr>
            <w:r w:rsidRPr="00725AF5">
              <w:rPr>
                <w:b w:val="0"/>
                <w:color w:val="FF0000"/>
              </w:rPr>
              <w:t>Not Applicable</w:t>
            </w:r>
            <w:r w:rsidR="00FF32A9" w:rsidRPr="00725AF5">
              <w:rPr>
                <w:b w:val="0"/>
                <w:color w:val="FF0000"/>
              </w:rPr>
              <w:t xml:space="preserve"> </w:t>
            </w:r>
          </w:p>
        </w:tc>
      </w:tr>
      <w:tr w:rsidR="00FF32A9" w:rsidRPr="00725AF5" w14:paraId="427EF3B7"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60" w:name="Coinsurance_apply_to_out_of_pocket"/>
            <w:r w:rsidRPr="00725AF5">
              <w:rPr>
                <w:b/>
                <w:bCs/>
                <w:color w:val="FF0000"/>
              </w:rPr>
              <w:t>Coinsurance apply to out of pocket</w:t>
            </w:r>
            <w:bookmarkEnd w:id="60"/>
          </w:p>
          <w:p w14:paraId="427EF3B1" w14:textId="72EF8083"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3" w14:textId="61FAA65F" w:rsidR="00FF32A9" w:rsidRPr="00725AF5" w:rsidRDefault="00FF32A9">
            <w:pPr>
              <w:pStyle w:val="TableHeaderText"/>
              <w:rPr>
                <w:b w:val="0"/>
                <w:color w:val="FF0000"/>
              </w:rPr>
            </w:pPr>
            <w:r w:rsidRPr="00725AF5">
              <w:rPr>
                <w:b w:val="0"/>
                <w:color w:val="FF0000"/>
              </w:rPr>
              <w:t xml:space="preserve">Yes </w:t>
            </w:r>
          </w:p>
          <w:p w14:paraId="427EF3B4"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78417BA1" w:rsidR="00FF32A9" w:rsidRPr="00725AF5" w:rsidRDefault="00FF32A9">
            <w:pPr>
              <w:pStyle w:val="TableHeaderText"/>
              <w:rPr>
                <w:b w:val="0"/>
                <w:color w:val="FF0000"/>
              </w:rPr>
            </w:pPr>
            <w:r w:rsidRPr="00725AF5">
              <w:rPr>
                <w:b w:val="0"/>
                <w:color w:val="FF0000"/>
              </w:rPr>
              <w:t xml:space="preserve">Yes </w:t>
            </w:r>
          </w:p>
        </w:tc>
      </w:tr>
      <w:tr w:rsidR="001C76B2" w:rsidRPr="00725AF5" w14:paraId="427EF3C0"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01C308FD" w:rsidR="001C76B2" w:rsidRPr="00725AF5" w:rsidRDefault="0095504B" w:rsidP="00D228C6">
            <w:pPr>
              <w:pStyle w:val="TableTextCharCharChar1"/>
              <w:rPr>
                <w:b/>
                <w:bCs/>
                <w:color w:val="FF0000"/>
                <w:szCs w:val="24"/>
              </w:rPr>
            </w:pPr>
            <w:bookmarkStart w:id="61" w:name="Out_of_Network_Reimbursement_Programs"/>
            <w:bookmarkStart w:id="62" w:name="OON_Reimbursement"/>
            <w:r w:rsidRPr="0095504B">
              <w:rPr>
                <w:b/>
                <w:bCs/>
                <w:color w:val="FF0000"/>
                <w:szCs w:val="24"/>
              </w:rPr>
              <w:t>Out-of-Network Reimbursement Programs</w:t>
            </w:r>
            <w:bookmarkEnd w:id="61"/>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725AF5" w:rsidRDefault="001C76B2">
            <w:pPr>
              <w:spacing w:line="276" w:lineRule="auto"/>
              <w:rPr>
                <w:b/>
                <w:bCs/>
                <w:color w:val="FF0000"/>
                <w:sz w:val="24"/>
                <w:szCs w:val="24"/>
              </w:rPr>
            </w:pPr>
            <w:r w:rsidRPr="00725AF5">
              <w:rPr>
                <w:b/>
                <w:bCs/>
                <w:color w:val="FF0000"/>
                <w:sz w:val="24"/>
                <w:szCs w:val="24"/>
              </w:rPr>
              <w:t>What type of Reimbursement Policy does the plan have?</w:t>
            </w:r>
          </w:p>
          <w:p w14:paraId="541CA3A8" w14:textId="390BC234" w:rsidR="001C76B2" w:rsidRPr="00725AF5" w:rsidRDefault="001C76B2">
            <w:pPr>
              <w:spacing w:line="276" w:lineRule="auto"/>
              <w:rPr>
                <w:sz w:val="24"/>
                <w:szCs w:val="24"/>
              </w:rPr>
            </w:pPr>
            <w:r w:rsidRPr="00725AF5">
              <w:rPr>
                <w:color w:val="FF0000"/>
                <w:sz w:val="24"/>
                <w:szCs w:val="24"/>
              </w:rPr>
              <w:t xml:space="preserve">Maximum Non-Network Reimbursement </w:t>
            </w:r>
            <w:r w:rsidRPr="00725AF5">
              <w:rPr>
                <w:rStyle w:val="CSRViewStandardChar"/>
              </w:rPr>
              <w:t>Program (</w:t>
            </w:r>
            <w:r w:rsidRPr="00725AF5">
              <w:rPr>
                <w:color w:val="FF0000"/>
                <w:sz w:val="24"/>
                <w:szCs w:val="24"/>
              </w:rPr>
              <w:t>MNRP)</w:t>
            </w:r>
            <w:r w:rsidRPr="00725AF5">
              <w:rPr>
                <w:sz w:val="24"/>
                <w:szCs w:val="24"/>
              </w:rPr>
              <w:t xml:space="preserve"> </w:t>
            </w:r>
          </w:p>
          <w:p w14:paraId="69BF35ED" w14:textId="77777777" w:rsidR="001C76B2" w:rsidRPr="00725AF5" w:rsidRDefault="001C76B2">
            <w:pPr>
              <w:spacing w:line="276" w:lineRule="auto"/>
              <w:rPr>
                <w:b/>
                <w:bCs/>
                <w:color w:val="FF0000"/>
                <w:sz w:val="24"/>
                <w:szCs w:val="24"/>
              </w:rPr>
            </w:pPr>
          </w:p>
          <w:p w14:paraId="6784B364" w14:textId="77777777" w:rsidR="001C76B2" w:rsidRPr="00725AF5" w:rsidRDefault="001C76B2">
            <w:pPr>
              <w:spacing w:line="276" w:lineRule="auto"/>
              <w:rPr>
                <w:b/>
                <w:bCs/>
                <w:color w:val="FF0000"/>
                <w:sz w:val="24"/>
                <w:szCs w:val="24"/>
              </w:rPr>
            </w:pPr>
            <w:r w:rsidRPr="00725AF5">
              <w:rPr>
                <w:b/>
                <w:bCs/>
                <w:color w:val="FF0000"/>
                <w:sz w:val="24"/>
                <w:szCs w:val="24"/>
              </w:rPr>
              <w:t>How is the allowed amount determined?</w:t>
            </w:r>
          </w:p>
          <w:p w14:paraId="64737376" w14:textId="77777777" w:rsidR="001C76B2" w:rsidRPr="00725AF5" w:rsidRDefault="001C76B2">
            <w:pPr>
              <w:spacing w:line="276" w:lineRule="auto"/>
              <w:rPr>
                <w:color w:val="FF0000"/>
                <w:sz w:val="24"/>
                <w:szCs w:val="24"/>
              </w:rPr>
            </w:pPr>
            <w:r w:rsidRPr="00725AF5">
              <w:rPr>
                <w:b/>
                <w:color w:val="FF0000"/>
                <w:sz w:val="24"/>
                <w:szCs w:val="24"/>
              </w:rPr>
              <w:t>MNRP</w:t>
            </w:r>
            <w:r w:rsidRPr="00725AF5">
              <w:rPr>
                <w:color w:val="FF0000"/>
                <w:sz w:val="24"/>
                <w:szCs w:val="24"/>
              </w:rPr>
              <w:t xml:space="preserve"> </w:t>
            </w:r>
            <w:r w:rsidRPr="00725AF5">
              <w:rPr>
                <w:b/>
                <w:bCs/>
                <w:color w:val="FF00FF"/>
                <w:sz w:val="24"/>
                <w:szCs w:val="24"/>
              </w:rPr>
              <w:t xml:space="preserve"> </w:t>
            </w:r>
          </w:p>
          <w:p w14:paraId="3C215DA5" w14:textId="23E065F9" w:rsidR="001C76B2" w:rsidRPr="00725AF5" w:rsidRDefault="001C76B2" w:rsidP="00F41A66">
            <w:pPr>
              <w:pStyle w:val="ListParagraph"/>
              <w:numPr>
                <w:ilvl w:val="0"/>
                <w:numId w:val="27"/>
              </w:numPr>
              <w:overflowPunct w:val="0"/>
              <w:autoSpaceDE w:val="0"/>
              <w:autoSpaceDN w:val="0"/>
              <w:adjustRightInd w:val="0"/>
              <w:spacing w:after="0"/>
              <w:textAlignment w:val="baseline"/>
              <w:rPr>
                <w:rFonts w:ascii="Times New Roman" w:hAnsi="Times New Roman" w:cs="Times New Roman"/>
                <w:color w:val="FF0000"/>
                <w:sz w:val="24"/>
                <w:szCs w:val="24"/>
              </w:rPr>
            </w:pPr>
            <w:r w:rsidRPr="00725AF5">
              <w:rPr>
                <w:rFonts w:ascii="Times New Roman" w:hAnsi="Times New Roman" w:cs="Times New Roman"/>
                <w:b/>
                <w:bCs/>
                <w:color w:val="FF0000"/>
                <w:sz w:val="24"/>
                <w:szCs w:val="24"/>
              </w:rPr>
              <w:t>110%</w:t>
            </w:r>
            <w:r w:rsidRPr="00725AF5">
              <w:rPr>
                <w:rFonts w:ascii="Times New Roman" w:hAnsi="Times New Roman" w:cs="Times New Roman"/>
                <w:color w:val="FF0000"/>
                <w:sz w:val="24"/>
                <w:szCs w:val="24"/>
              </w:rPr>
              <w:t xml:space="preserve"> of the published rates allowed by the </w:t>
            </w:r>
            <w:r w:rsidRPr="00725AF5">
              <w:rPr>
                <w:rFonts w:ascii="Times New Roman" w:hAnsi="Times New Roman" w:cs="Times New Roman"/>
                <w:i/>
                <w:iCs/>
                <w:color w:val="FF0000"/>
                <w:sz w:val="24"/>
                <w:szCs w:val="24"/>
              </w:rPr>
              <w:t>Centers for Medicare and Medicaid Services (CMS)</w:t>
            </w:r>
            <w:r w:rsidRPr="00725AF5">
              <w:rPr>
                <w:rFonts w:ascii="Times New Roman" w:hAnsi="Times New Roman" w:cs="Times New Roman"/>
                <w:color w:val="FF0000"/>
                <w:sz w:val="24"/>
                <w:szCs w:val="24"/>
              </w:rPr>
              <w:t xml:space="preserve"> for the same or similar service within the geographic market with the exception of: </w:t>
            </w:r>
          </w:p>
          <w:p w14:paraId="7D79CB4C" w14:textId="77777777" w:rsidR="008A3F0B" w:rsidRPr="008A3F0B" w:rsidRDefault="008A3F0B" w:rsidP="008A3F0B">
            <w:pPr>
              <w:numPr>
                <w:ilvl w:val="0"/>
                <w:numId w:val="43"/>
              </w:numPr>
              <w:overflowPunct/>
              <w:autoSpaceDE/>
              <w:autoSpaceDN/>
              <w:adjustRightInd/>
              <w:ind w:left="360"/>
              <w:contextualSpacing/>
              <w:textAlignment w:val="auto"/>
              <w:rPr>
                <w:rFonts w:eastAsia="Calibri"/>
                <w:color w:val="FF0000"/>
                <w:sz w:val="24"/>
                <w:szCs w:val="24"/>
              </w:rPr>
            </w:pPr>
            <w:r w:rsidRPr="008A3F0B">
              <w:rPr>
                <w:rFonts w:eastAsia="Calibri"/>
                <w:color w:val="FF0000"/>
                <w:sz w:val="24"/>
                <w:szCs w:val="24"/>
              </w:rPr>
              <w:t xml:space="preserve">The allowed amount will default to </w:t>
            </w:r>
            <w:r w:rsidRPr="008A3F0B">
              <w:rPr>
                <w:rFonts w:eastAsia="Calibri"/>
                <w:b/>
                <w:color w:val="FF0000"/>
                <w:sz w:val="24"/>
                <w:szCs w:val="24"/>
              </w:rPr>
              <w:t>50%</w:t>
            </w:r>
            <w:r w:rsidRPr="008A3F0B">
              <w:rPr>
                <w:rFonts w:ascii="Verdana" w:eastAsia="Calibri" w:hAnsi="Verdana"/>
                <w:color w:val="000000"/>
                <w:sz w:val="24"/>
                <w:szCs w:val="24"/>
              </w:rPr>
              <w:t xml:space="preserve"> </w:t>
            </w:r>
            <w:r w:rsidRPr="008A3F0B">
              <w:rPr>
                <w:rFonts w:eastAsia="Calibri"/>
                <w:color w:val="FF0000"/>
                <w:sz w:val="24"/>
                <w:szCs w:val="24"/>
              </w:rPr>
              <w:t>of the provider's billed charges :</w:t>
            </w:r>
          </w:p>
          <w:p w14:paraId="44792C8D" w14:textId="77777777" w:rsidR="008A3F0B" w:rsidRPr="008A3F0B" w:rsidRDefault="008A3F0B" w:rsidP="008A3F0B">
            <w:pPr>
              <w:numPr>
                <w:ilvl w:val="0"/>
                <w:numId w:val="44"/>
              </w:numPr>
              <w:overflowPunct/>
              <w:autoSpaceDE/>
              <w:autoSpaceDN/>
              <w:adjustRightInd/>
              <w:spacing w:after="200" w:line="276" w:lineRule="auto"/>
              <w:contextualSpacing/>
              <w:textAlignment w:val="auto"/>
              <w:rPr>
                <w:rFonts w:ascii="Verdana" w:eastAsia="Calibri" w:hAnsi="Verdana"/>
                <w:color w:val="FF0000"/>
                <w:sz w:val="24"/>
                <w:szCs w:val="24"/>
              </w:rPr>
            </w:pPr>
            <w:r w:rsidRPr="008A3F0B">
              <w:rPr>
                <w:rFonts w:eastAsia="Calibri"/>
                <w:color w:val="FF0000"/>
                <w:sz w:val="24"/>
                <w:szCs w:val="24"/>
              </w:rPr>
              <w:t xml:space="preserve">when a published rate is not available from CMS; and </w:t>
            </w:r>
          </w:p>
          <w:p w14:paraId="77AF067E" w14:textId="77777777" w:rsidR="008A3F0B" w:rsidRPr="008A3F0B" w:rsidRDefault="008A3F0B" w:rsidP="008A3F0B">
            <w:pPr>
              <w:numPr>
                <w:ilvl w:val="0"/>
                <w:numId w:val="44"/>
              </w:numPr>
              <w:overflowPunct/>
              <w:autoSpaceDE/>
              <w:autoSpaceDN/>
              <w:adjustRightInd/>
              <w:spacing w:after="200" w:line="276" w:lineRule="auto"/>
              <w:contextualSpacing/>
              <w:textAlignment w:val="auto"/>
              <w:rPr>
                <w:rFonts w:ascii="Verdana" w:eastAsia="Calibri" w:hAnsi="Verdana"/>
                <w:color w:val="FF0000"/>
                <w:sz w:val="24"/>
                <w:szCs w:val="24"/>
              </w:rPr>
            </w:pPr>
            <w:r w:rsidRPr="008A3F0B">
              <w:rPr>
                <w:rFonts w:eastAsia="Calibri"/>
                <w:color w:val="FF0000"/>
                <w:sz w:val="24"/>
                <w:szCs w:val="24"/>
              </w:rPr>
              <w:t>gap methodology does not apply</w:t>
            </w:r>
          </w:p>
          <w:p w14:paraId="2DF37DA7" w14:textId="77777777" w:rsidR="001C76B2" w:rsidRPr="00725AF5" w:rsidRDefault="001C76B2">
            <w:pPr>
              <w:pStyle w:val="CSRView-Bullet1"/>
              <w:spacing w:line="276" w:lineRule="auto"/>
            </w:pPr>
            <w:r w:rsidRPr="00725AF5">
              <w:t xml:space="preserve">For Mental Health Services and Substance Use Disorder Services the Eligible Expense will be reduced by: </w:t>
            </w:r>
          </w:p>
          <w:p w14:paraId="712835F3" w14:textId="77777777" w:rsidR="001C76B2" w:rsidRPr="00725AF5" w:rsidRDefault="001C76B2" w:rsidP="00F41A66">
            <w:pPr>
              <w:numPr>
                <w:ilvl w:val="0"/>
                <w:numId w:val="28"/>
              </w:numPr>
              <w:spacing w:after="200" w:line="276" w:lineRule="auto"/>
              <w:contextualSpacing/>
              <w:rPr>
                <w:color w:val="FF0000"/>
                <w:sz w:val="24"/>
                <w:szCs w:val="24"/>
              </w:rPr>
            </w:pPr>
            <w:r w:rsidRPr="00725AF5">
              <w:rPr>
                <w:b/>
                <w:bCs/>
                <w:color w:val="FF0000"/>
                <w:sz w:val="24"/>
                <w:szCs w:val="24"/>
              </w:rPr>
              <w:t>25%</w:t>
            </w:r>
            <w:r w:rsidRPr="00725AF5">
              <w:rPr>
                <w:color w:val="FF0000"/>
                <w:sz w:val="24"/>
                <w:szCs w:val="24"/>
              </w:rPr>
              <w:t xml:space="preserve"> for Covered Health Services provided by a psychologist </w:t>
            </w:r>
          </w:p>
          <w:p w14:paraId="2EAA93A7" w14:textId="77777777" w:rsidR="001C76B2" w:rsidRPr="00F41A66" w:rsidRDefault="001C76B2" w:rsidP="00F41A66">
            <w:pPr>
              <w:numPr>
                <w:ilvl w:val="0"/>
                <w:numId w:val="28"/>
              </w:numPr>
              <w:spacing w:after="200" w:line="276" w:lineRule="auto"/>
              <w:contextualSpacing/>
              <w:rPr>
                <w:strike/>
                <w:color w:val="FF0000"/>
                <w:sz w:val="24"/>
                <w:szCs w:val="24"/>
              </w:rPr>
            </w:pPr>
            <w:r w:rsidRPr="00725AF5">
              <w:rPr>
                <w:b/>
                <w:bCs/>
                <w:color w:val="FF0000"/>
                <w:sz w:val="24"/>
                <w:szCs w:val="24"/>
              </w:rPr>
              <w:t>35%</w:t>
            </w:r>
            <w:r w:rsidRPr="00725AF5">
              <w:rPr>
                <w:color w:val="FF0000"/>
                <w:sz w:val="24"/>
                <w:szCs w:val="24"/>
              </w:rPr>
              <w:t xml:space="preserve"> for Covered Health Services provided by a masters level counselor.</w:t>
            </w:r>
          </w:p>
          <w:p w14:paraId="567B2FED" w14:textId="77777777" w:rsidR="0095504B" w:rsidRDefault="0095504B" w:rsidP="0095504B">
            <w:pPr>
              <w:spacing w:line="276" w:lineRule="auto"/>
              <w:rPr>
                <w:b/>
                <w:color w:val="FF0000"/>
                <w:highlight w:val="green"/>
              </w:rPr>
            </w:pPr>
          </w:p>
          <w:p w14:paraId="4EEA80F9" w14:textId="77777777" w:rsidR="0095504B" w:rsidRDefault="0095504B" w:rsidP="0095504B">
            <w:pPr>
              <w:spacing w:line="276" w:lineRule="auto"/>
              <w:rPr>
                <w:b/>
                <w:color w:val="FF0000"/>
                <w:highlight w:val="green"/>
              </w:rPr>
            </w:pPr>
          </w:p>
          <w:p w14:paraId="6ED40CB8" w14:textId="77777777" w:rsidR="0095504B" w:rsidRPr="00F41A66" w:rsidRDefault="0095504B" w:rsidP="0095504B">
            <w:pPr>
              <w:spacing w:line="276" w:lineRule="auto"/>
              <w:rPr>
                <w:b/>
                <w:color w:val="0000FF"/>
                <w:sz w:val="24"/>
                <w:szCs w:val="24"/>
              </w:rPr>
            </w:pPr>
            <w:r w:rsidRPr="00F41A66">
              <w:rPr>
                <w:b/>
                <w:color w:val="FF0000"/>
                <w:sz w:val="24"/>
                <w:szCs w:val="24"/>
              </w:rPr>
              <w:t>Shared Savings:</w:t>
            </w:r>
          </w:p>
          <w:p w14:paraId="38D3C1FF" w14:textId="77777777" w:rsidR="0095504B" w:rsidRPr="00F41A66" w:rsidRDefault="0095504B" w:rsidP="0095504B">
            <w:pPr>
              <w:pStyle w:val="TableText"/>
              <w:rPr>
                <w:b/>
                <w:color w:val="FF0000"/>
                <w:szCs w:val="24"/>
              </w:rPr>
            </w:pPr>
            <w:r w:rsidRPr="00F41A66">
              <w:rPr>
                <w:b/>
                <w:color w:val="FF0000"/>
                <w:szCs w:val="24"/>
              </w:rPr>
              <w:t>SSP Discounts, Fee Negotiations and OCM</w:t>
            </w:r>
          </w:p>
          <w:p w14:paraId="347BD5AF" w14:textId="77777777" w:rsidR="0095504B" w:rsidRPr="00F41A66" w:rsidRDefault="0095504B" w:rsidP="0095504B">
            <w:pPr>
              <w:spacing w:line="276" w:lineRule="auto"/>
              <w:rPr>
                <w:b/>
                <w:bCs/>
                <w:color w:val="FF00FF"/>
                <w:sz w:val="24"/>
                <w:szCs w:val="24"/>
              </w:rPr>
            </w:pPr>
          </w:p>
          <w:p w14:paraId="0DC16462" w14:textId="77777777" w:rsidR="0095504B" w:rsidRPr="00F41A66" w:rsidRDefault="0095504B" w:rsidP="0095504B">
            <w:pPr>
              <w:spacing w:line="276" w:lineRule="auto"/>
              <w:rPr>
                <w:b/>
                <w:bCs/>
                <w:color w:val="FF0000"/>
                <w:sz w:val="24"/>
                <w:szCs w:val="24"/>
              </w:rPr>
            </w:pPr>
            <w:r w:rsidRPr="00F41A66">
              <w:rPr>
                <w:b/>
                <w:bCs/>
                <w:color w:val="FF0000"/>
                <w:sz w:val="24"/>
                <w:szCs w:val="24"/>
              </w:rPr>
              <w:t>Facility R&amp;C:</w:t>
            </w:r>
          </w:p>
          <w:p w14:paraId="4F34B3DB" w14:textId="72DA520E" w:rsidR="0095504B" w:rsidRPr="00F41A66" w:rsidRDefault="0095504B" w:rsidP="0095504B">
            <w:pPr>
              <w:pStyle w:val="TableTextCharCharChar1"/>
              <w:rPr>
                <w:color w:val="FF0000"/>
                <w:szCs w:val="24"/>
              </w:rPr>
            </w:pPr>
            <w:r w:rsidRPr="00F41A66">
              <w:rPr>
                <w:color w:val="FF0000"/>
                <w:szCs w:val="24"/>
              </w:rPr>
              <w:t>No</w:t>
            </w:r>
          </w:p>
          <w:p w14:paraId="4271FE51" w14:textId="77777777" w:rsidR="0095504B" w:rsidRPr="00725AF5" w:rsidRDefault="0095504B" w:rsidP="00F41A66">
            <w:pPr>
              <w:spacing w:after="200" w:line="276" w:lineRule="auto"/>
              <w:contextualSpacing/>
              <w:rPr>
                <w:strike/>
                <w:color w:val="FF0000"/>
                <w:sz w:val="24"/>
                <w:szCs w:val="24"/>
              </w:rPr>
            </w:pPr>
          </w:p>
          <w:p w14:paraId="60EF488E" w14:textId="77777777" w:rsidR="001C76B2" w:rsidRPr="00725AF5" w:rsidRDefault="001C76B2">
            <w:pPr>
              <w:spacing w:line="276" w:lineRule="auto"/>
              <w:rPr>
                <w:b/>
                <w:bCs/>
                <w:sz w:val="24"/>
                <w:szCs w:val="24"/>
              </w:rPr>
            </w:pPr>
          </w:p>
          <w:p w14:paraId="427EF3BF" w14:textId="77777777" w:rsidR="001C76B2" w:rsidRPr="00725AF5" w:rsidRDefault="001C76B2" w:rsidP="00B54113">
            <w:pPr>
              <w:spacing w:line="276" w:lineRule="auto"/>
              <w:rPr>
                <w:b/>
                <w:color w:val="0000FF"/>
                <w:szCs w:val="24"/>
              </w:rPr>
            </w:pPr>
          </w:p>
        </w:tc>
      </w:tr>
      <w:tr w:rsidR="00FF32A9" w:rsidRPr="00725AF5" w14:paraId="427EF3C9" w14:textId="77777777" w:rsidTr="00401129">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3" w:name="Extended_NonNetwork_Reimbursement_Progr"/>
            <w:r w:rsidRPr="00725AF5">
              <w:rPr>
                <w:b/>
                <w:bCs/>
                <w:color w:val="FF0000"/>
                <w:sz w:val="24"/>
                <w:szCs w:val="24"/>
              </w:rPr>
              <w:t>Extended Non-Network Reimbursement Program (ENRP)</w:t>
            </w:r>
          </w:p>
          <w:bookmarkEnd w:id="63"/>
          <w:p w14:paraId="427EF3C5" w14:textId="20A958AF"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68DD2556" w:rsidR="00FF32A9" w:rsidRPr="00725AF5" w:rsidRDefault="00FF32A9" w:rsidP="003610FD">
            <w:pPr>
              <w:jc w:val="cente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r w:rsidRPr="00725AF5">
        <w:t>&lt;!--section=Coinsurance--&gt;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354C0A74"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860194">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4" w:name="Coinsurance"/>
      <w:r w:rsidRPr="00725AF5">
        <w:rPr>
          <w:b/>
          <w:bCs/>
          <w:color w:val="0000FF"/>
          <w:sz w:val="28"/>
        </w:rPr>
        <w:t>COINSURANCE</w:t>
      </w:r>
    </w:p>
    <w:bookmarkEnd w:id="64"/>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2236E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1AF1F3F2" w:rsidR="00154B9C" w:rsidRPr="00B54113" w:rsidRDefault="002236E4" w:rsidP="008E483F">
            <w:pPr>
              <w:pStyle w:val="TableTextCharCharChar1"/>
              <w:jc w:val="center"/>
              <w:rPr>
                <w:b/>
                <w:bCs/>
              </w:rPr>
            </w:pPr>
            <w:r w:rsidRPr="002236E4">
              <w:rPr>
                <w:b/>
                <w:bCs/>
              </w:rPr>
              <w:t>CHOICE PLUS RETIREE HEALTH PLAN-PPO</w:t>
            </w:r>
            <w:r w:rsidR="007015BC" w:rsidRPr="00FA477C" w:rsidDel="008E483F">
              <w:rPr>
                <w:rStyle w:val="InstructionalTextChar"/>
                <w:color w:val="auto"/>
              </w:rPr>
              <w:t xml:space="preserve"> </w:t>
            </w:r>
            <w:r w:rsidR="004949B3" w:rsidRPr="00B54113">
              <w:rPr>
                <w:b/>
                <w:bCs/>
              </w:rPr>
              <w:t xml:space="preserve"> </w:t>
            </w:r>
          </w:p>
          <w:p w14:paraId="427EF3D1" w14:textId="77777777" w:rsidR="00154B9C" w:rsidRPr="00B54113" w:rsidRDefault="00154B9C">
            <w:pPr>
              <w:pStyle w:val="TableHeaderText"/>
            </w:pPr>
            <w:r w:rsidRPr="00B54113">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6433B6A6" w:rsidR="00154B9C" w:rsidRPr="00B54113" w:rsidRDefault="002236E4" w:rsidP="008E483F">
            <w:pPr>
              <w:pStyle w:val="TableTextCharCharChar1"/>
              <w:jc w:val="center"/>
              <w:rPr>
                <w:b/>
                <w:bCs/>
              </w:rPr>
            </w:pPr>
            <w:r w:rsidRPr="002236E4">
              <w:rPr>
                <w:b/>
                <w:bCs/>
              </w:rPr>
              <w:t>CHOICE PLUS RETIREE HEALTH PLAN-PPO</w:t>
            </w:r>
            <w:r w:rsidR="007015BC" w:rsidRPr="00FA477C" w:rsidDel="008E483F">
              <w:rPr>
                <w:rStyle w:val="InstructionalTextChar"/>
                <w:color w:val="auto"/>
              </w:rPr>
              <w:t xml:space="preserve"> </w:t>
            </w:r>
            <w:r w:rsidR="00D0176A" w:rsidRPr="00B54113">
              <w:rPr>
                <w:b/>
                <w:bCs/>
              </w:rPr>
              <w:t xml:space="preserve"> </w:t>
            </w:r>
          </w:p>
          <w:p w14:paraId="427EF3D3" w14:textId="77777777" w:rsidR="00154B9C" w:rsidRPr="00B54113" w:rsidRDefault="00154B9C">
            <w:pPr>
              <w:pStyle w:val="TableHeaderText"/>
            </w:pPr>
            <w:r w:rsidRPr="00B54113">
              <w:t xml:space="preserve">NON-NETWORK </w:t>
            </w:r>
          </w:p>
        </w:tc>
      </w:tr>
      <w:tr w:rsidR="00C6725E" w:rsidRPr="00725AF5" w14:paraId="427EF3F3"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5" w:name="Patient_Protection_and_Affordable_Care_A"/>
            <w:r w:rsidRPr="00725AF5">
              <w:rPr>
                <w:b/>
              </w:rPr>
              <w:t>Patient Protection and Affordable Care Act (PPACA)</w:t>
            </w:r>
            <w:bookmarkEnd w:id="65"/>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rsidP="00101C86">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178779EF" w:rsidR="00C6725E" w:rsidRPr="00725AF5" w:rsidRDefault="00C6725E" w:rsidP="00C6725E">
            <w:pPr>
              <w:pStyle w:val="TableText"/>
              <w:rPr>
                <w:color w:val="000000"/>
              </w:rPr>
            </w:pPr>
            <w:r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435D8F1B" w:rsidR="00C6725E" w:rsidRPr="00725AF5" w:rsidRDefault="00C6725E" w:rsidP="00C6725E">
            <w:pPr>
              <w:pStyle w:val="TableTextCharCharChar1"/>
              <w:numPr>
                <w:ilvl w:val="12"/>
                <w:numId w:val="0"/>
              </w:numPr>
              <w:rPr>
                <w:b/>
                <w:color w:val="FF00FF"/>
              </w:rPr>
            </w:pPr>
            <w:r w:rsidRPr="00725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725AF5" w:rsidRDefault="000B6DA6" w:rsidP="00C6725E">
            <w:pPr>
              <w:pStyle w:val="TableTextCharCharChar1"/>
              <w:numPr>
                <w:ilvl w:val="12"/>
                <w:numId w:val="0"/>
              </w:numPr>
              <w:rPr>
                <w:b/>
                <w:color w:val="FF00FF"/>
              </w:rPr>
            </w:pPr>
          </w:p>
          <w:p w14:paraId="427EF3F2" w14:textId="77777777" w:rsidR="000B6DA6" w:rsidRPr="00725AF5" w:rsidRDefault="000B6DA6" w:rsidP="00B54113">
            <w:pPr>
              <w:pStyle w:val="TableText"/>
            </w:pPr>
          </w:p>
        </w:tc>
      </w:tr>
      <w:tr w:rsidR="00D228C6" w:rsidRPr="00725AF5" w14:paraId="0D11173E"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6" w:name="Allowed_Amount_aka_Eligible_Expenses"/>
            <w:r w:rsidRPr="00725AF5">
              <w:rPr>
                <w:sz w:val="24"/>
              </w:rPr>
              <w:t xml:space="preserve">Allowed Amount  </w:t>
            </w:r>
            <w:bookmarkEnd w:id="66"/>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4908B2A1"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0" w14:textId="0B3642FA" w:rsidR="00154B9C" w:rsidRPr="00725AF5" w:rsidRDefault="002B58A2">
            <w:pPr>
              <w:pStyle w:val="TableTextCharCharChar1"/>
              <w:numPr>
                <w:ilvl w:val="12"/>
                <w:numId w:val="0"/>
              </w:numPr>
              <w:rPr>
                <w:b/>
                <w:color w:val="000000"/>
              </w:rPr>
            </w:pPr>
            <w:r>
              <w:rPr>
                <w:b/>
                <w:color w:val="0000FF"/>
              </w:rPr>
              <w:t>8</w:t>
            </w:r>
            <w:r w:rsidR="009B6289">
              <w:rPr>
                <w:b/>
                <w:color w:val="0000FF"/>
              </w:rPr>
              <w:t>0%</w:t>
            </w:r>
            <w:r w:rsidR="009B6289"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07" w14:textId="77777777" w:rsidR="00154B9C" w:rsidRPr="00725AF5" w:rsidRDefault="00154B9C">
            <w:pPr>
              <w:pStyle w:val="TableTextCharCharChar1"/>
              <w:numPr>
                <w:ilvl w:val="12"/>
                <w:numId w:val="0"/>
              </w:numPr>
              <w:rPr>
                <w:color w:val="000000"/>
              </w:rPr>
            </w:pPr>
          </w:p>
          <w:p w14:paraId="427EF40B" w14:textId="77777777" w:rsidR="00154B9C" w:rsidRPr="00725AF5" w:rsidRDefault="00154B9C" w:rsidP="00101C86">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6B3C631A" w:rsidR="00154B9C" w:rsidRPr="00725AF5" w:rsidRDefault="006079A7">
            <w:pPr>
              <w:pStyle w:val="TableTextCharCharChar1"/>
              <w:numPr>
                <w:ilvl w:val="12"/>
                <w:numId w:val="0"/>
              </w:numPr>
              <w:rPr>
                <w:b/>
                <w:color w:val="000000"/>
              </w:rPr>
            </w:pPr>
            <w:r>
              <w:rPr>
                <w:b/>
                <w:color w:val="0000FF"/>
              </w:rPr>
              <w:t>70%</w:t>
            </w:r>
            <w:r w:rsidR="00154B9C"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rPr>
                <w:color w:val="000000"/>
              </w:rPr>
              <w:t xml:space="preserve"> until Out-of-Pocket is reached</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A" w14:textId="77777777" w:rsidR="00154B9C" w:rsidRPr="00725AF5" w:rsidRDefault="00154B9C" w:rsidP="00101C86">
            <w:pPr>
              <w:pStyle w:val="TableTextCharCharChar1"/>
              <w:numPr>
                <w:ilvl w:val="12"/>
                <w:numId w:val="0"/>
              </w:numPr>
              <w:rPr>
                <w:b/>
                <w:color w:val="000000"/>
              </w:rPr>
            </w:pPr>
          </w:p>
        </w:tc>
      </w:tr>
      <w:tr w:rsidR="00550CA7" w:rsidRPr="00725AF5" w14:paraId="427EF428"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7" w:name="Copayment"/>
            <w:r w:rsidRPr="00725AF5">
              <w:rPr>
                <w:b/>
              </w:rPr>
              <w:t>Copayment</w:t>
            </w:r>
            <w:bookmarkEnd w:id="67"/>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r w:rsidRPr="00725AF5">
        <w:t>&lt;!--ID=CSR--&gt;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2DFAF6E7"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r w:rsidR="00ED5980" w:rsidRPr="00725AF5">
              <w:rPr>
                <w:b/>
                <w:bCs/>
                <w:color w:val="FF0000"/>
              </w:rPr>
              <w:t xml:space="preserve"> </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2AB595FE"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r w:rsidR="00ED5980" w:rsidRPr="00725AF5">
              <w:rPr>
                <w:b/>
                <w:bCs/>
                <w:color w:val="FF0000"/>
              </w:rPr>
              <w:t xml:space="preserve"> </w:t>
            </w:r>
          </w:p>
          <w:p w14:paraId="427EF464" w14:textId="77777777" w:rsidR="00154B9C" w:rsidRPr="00725AF5" w:rsidRDefault="00154B9C">
            <w:pPr>
              <w:pStyle w:val="TableHeaderText"/>
              <w:rPr>
                <w:color w:val="FF0000"/>
              </w:rPr>
            </w:pPr>
            <w:r w:rsidRPr="00725AF5">
              <w:rPr>
                <w:color w:val="FF0000"/>
              </w:rPr>
              <w:t xml:space="preserve">NON-NETWORK </w:t>
            </w:r>
          </w:p>
        </w:tc>
      </w:tr>
    </w:tbl>
    <w:p w14:paraId="5C103571"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2E54216E" w14:textId="77777777" w:rsidTr="00212D7E">
        <w:tc>
          <w:tcPr>
            <w:tcW w:w="8910" w:type="dxa"/>
          </w:tcPr>
          <w:p w14:paraId="297EB66D"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74DF1C78" w14:textId="7FC7A7D6"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9"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r w:rsidRPr="00725AF5">
        <w:t>&lt;!--section=Flexible_Spending_Account--&gt;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4139D031"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860194">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8" w:name="Flexible_Spending_Account"/>
      <w:r w:rsidRPr="00725AF5">
        <w:rPr>
          <w:b/>
          <w:bCs/>
          <w:color w:val="0000FF"/>
          <w:sz w:val="28"/>
        </w:rPr>
        <w:t>FLEXIBLE SPENDING ACCOUNT</w:t>
      </w:r>
    </w:p>
    <w:bookmarkEnd w:id="68"/>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rsidTr="002236E4">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683961D9" w:rsidR="00154B9C" w:rsidRPr="00725AF5" w:rsidRDefault="002236E4" w:rsidP="008E483F">
            <w:pPr>
              <w:pStyle w:val="TableTextCharCharChar1"/>
              <w:jc w:val="center"/>
              <w:rPr>
                <w:b/>
                <w:bCs/>
                <w:color w:val="000000"/>
              </w:rPr>
            </w:pPr>
            <w:r w:rsidRPr="002236E4">
              <w:rPr>
                <w:b/>
                <w:bCs/>
                <w:color w:val="000000"/>
              </w:rPr>
              <w:t>CHOICE PLUS RETIREE HEALTH PLAN-PPO</w:t>
            </w:r>
            <w:r w:rsidRPr="002236E4" w:rsidDel="007015BC">
              <w:rPr>
                <w:b/>
                <w:bCs/>
                <w:color w:val="000000"/>
              </w:rPr>
              <w:t xml:space="preserve"> </w:t>
            </w:r>
          </w:p>
          <w:p w14:paraId="427EF475" w14:textId="77777777" w:rsidR="00154B9C" w:rsidRPr="00725AF5" w:rsidRDefault="00154B9C">
            <w:pPr>
              <w:pStyle w:val="TableHeaderText"/>
              <w:rPr>
                <w:color w:val="000000"/>
              </w:rPr>
            </w:pPr>
          </w:p>
        </w:tc>
      </w:tr>
      <w:tr w:rsidR="00ED6136" w:rsidRPr="00725AF5" w14:paraId="427EF47E"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9" w:name="FSA_Vendor"/>
            <w:r w:rsidRPr="00725AF5">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3EA5B2D0" w:rsidR="00782615" w:rsidRPr="00725AF5" w:rsidRDefault="00782615" w:rsidP="00782615">
            <w:pPr>
              <w:rPr>
                <w:sz w:val="24"/>
                <w:szCs w:val="24"/>
              </w:rPr>
            </w:pPr>
            <w:r w:rsidRPr="00725AF5">
              <w:rPr>
                <w:rStyle w:val="MemberViewStandardChar"/>
              </w:rPr>
              <w:t>Administered by:</w:t>
            </w:r>
            <w:r w:rsidRPr="00725AF5">
              <w:rPr>
                <w:sz w:val="24"/>
                <w:szCs w:val="24"/>
              </w:rPr>
              <w:t xml:space="preserve"> </w:t>
            </w:r>
            <w:r w:rsidR="00093B0E" w:rsidRPr="00093B0E">
              <w:rPr>
                <w:rStyle w:val="MemberViewBoldChar"/>
              </w:rPr>
              <w:t>ASI</w:t>
            </w:r>
          </w:p>
          <w:p w14:paraId="2B336C66" w14:textId="12D5282C" w:rsidR="00782615" w:rsidRPr="00725AF5" w:rsidRDefault="00782615" w:rsidP="00782615">
            <w:pPr>
              <w:pStyle w:val="InstructionalText"/>
            </w:pPr>
            <w:r w:rsidRPr="00725AF5">
              <w:rPr>
                <w:rStyle w:val="NumbersCostShareChar"/>
                <w:b/>
              </w:rPr>
              <w:t>1-</w:t>
            </w:r>
            <w:r w:rsidR="00093B0E">
              <w:rPr>
                <w:rStyle w:val="NumbersCostShareChar"/>
                <w:b/>
              </w:rPr>
              <w:t>800-</w:t>
            </w:r>
            <w:r w:rsidR="00093B0E" w:rsidRPr="00093B0E">
              <w:rPr>
                <w:rStyle w:val="NumbersCostShareChar"/>
                <w:b/>
              </w:rPr>
              <w:t>659-3035</w:t>
            </w:r>
          </w:p>
          <w:p w14:paraId="6ED2427E" w14:textId="77777777" w:rsidR="00782615" w:rsidRPr="00725AF5" w:rsidRDefault="00782615" w:rsidP="00782615">
            <w:pPr>
              <w:pStyle w:val="InstructionalText"/>
            </w:pPr>
          </w:p>
          <w:p w14:paraId="427EF47D" w14:textId="7AB1015A" w:rsidR="00ED6136" w:rsidRPr="00725AF5" w:rsidRDefault="00ED6136" w:rsidP="00BD0118">
            <w:pPr>
              <w:rPr>
                <w:szCs w:val="24"/>
              </w:rPr>
            </w:pPr>
          </w:p>
        </w:tc>
      </w:tr>
      <w:tr w:rsidR="005176AF" w:rsidRPr="00725AF5" w14:paraId="427EF498"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70" w:name="Retiree_Reimbursement_Account"/>
            <w:r w:rsidRPr="00725AF5">
              <w:rPr>
                <w:b/>
                <w:bCs/>
                <w:color w:val="000000"/>
                <w:szCs w:val="24"/>
              </w:rPr>
              <w:t>Retiree Reimbursement Account (RRA)</w:t>
            </w:r>
          </w:p>
          <w:bookmarkEnd w:id="70"/>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B54113">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97" w14:textId="77777777" w:rsidR="005176AF" w:rsidRPr="00725AF5" w:rsidRDefault="005176AF" w:rsidP="00101C86">
            <w:pPr>
              <w:pStyle w:val="TableTextCharChar"/>
              <w:rPr>
                <w:color w:val="000000"/>
                <w:szCs w:val="24"/>
              </w:rPr>
            </w:pPr>
          </w:p>
        </w:tc>
      </w:tr>
      <w:tr w:rsidR="005176AF" w:rsidRPr="00725AF5" w14:paraId="427EF49F"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1" w:name="UnitedHealthcare_Consumer_Accounts_Card"/>
            <w:r w:rsidRPr="00725AF5">
              <w:rPr>
                <w:b/>
                <w:bCs/>
                <w:szCs w:val="24"/>
              </w:rPr>
              <w:t>UnitedHealthcare Consumer Accounts Card</w:t>
            </w:r>
            <w:bookmarkEnd w:id="71"/>
          </w:p>
          <w:p w14:paraId="427EF49B" w14:textId="43DC0053"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2E746A34" w:rsidR="005176AF" w:rsidRPr="00725AF5" w:rsidRDefault="005176AF" w:rsidP="00FD35E8">
            <w:pPr>
              <w:pStyle w:val="TableTextCharChar"/>
              <w:rPr>
                <w:b/>
                <w:bCs/>
              </w:rPr>
            </w:pPr>
            <w:r w:rsidRPr="00725AF5">
              <w:rPr>
                <w:b/>
                <w:bCs/>
              </w:rPr>
              <w:t>No</w:t>
            </w:r>
          </w:p>
          <w:p w14:paraId="427EF49E" w14:textId="33833682" w:rsidR="005176AF" w:rsidRPr="00725AF5" w:rsidRDefault="005176AF" w:rsidP="00FD35E8">
            <w:pPr>
              <w:pStyle w:val="TableTextCharCharChar1"/>
              <w:numPr>
                <w:ilvl w:val="12"/>
                <w:numId w:val="0"/>
              </w:numPr>
              <w:rPr>
                <w:b/>
                <w:color w:val="FF00FF"/>
              </w:rPr>
            </w:pPr>
            <w:r w:rsidRPr="00725AF5">
              <w:t xml:space="preserve"> </w:t>
            </w:r>
          </w:p>
        </w:tc>
      </w:tr>
      <w:tr w:rsidR="00524F7F" w:rsidRPr="00725AF5" w14:paraId="235A82B2" w14:textId="77777777" w:rsidTr="002236E4">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2" w:name="Health_Reimbursement_Account_HRA"/>
            <w:r w:rsidRPr="00725AF5">
              <w:rPr>
                <w:b/>
                <w:bCs/>
                <w:szCs w:val="24"/>
              </w:rPr>
              <w:t>Health Reimbursement Account- HRA</w:t>
            </w:r>
            <w:bookmarkEnd w:id="72"/>
          </w:p>
          <w:p w14:paraId="25A707A5" w14:textId="77777777" w:rsidR="00524F7F" w:rsidRPr="00725AF5" w:rsidRDefault="00524F7F" w:rsidP="00B54113">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r w:rsidRPr="00725AF5">
        <w:t>&lt;!--ID=CSR--&gt;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29E4F447"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r w:rsidR="00ED5980" w:rsidRPr="00725AF5">
              <w:rPr>
                <w:b/>
                <w:bCs/>
                <w:color w:val="FF0000"/>
              </w:rPr>
              <w:t xml:space="preserve"> </w:t>
            </w:r>
            <w:r w:rsidR="00136C85" w:rsidRPr="00725AF5">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331E4E29" w:rsidR="00154B9C" w:rsidRPr="00725AF5" w:rsidRDefault="002236E4" w:rsidP="008E483F">
            <w:pPr>
              <w:pStyle w:val="TableTextCharCharChar1"/>
              <w:jc w:val="center"/>
              <w:rPr>
                <w:b/>
                <w:bCs/>
                <w:color w:val="FF0000"/>
              </w:rPr>
            </w:pPr>
            <w:r w:rsidRPr="002236E4">
              <w:rPr>
                <w:b/>
                <w:bCs/>
                <w:color w:val="FF0000"/>
              </w:rPr>
              <w:t>CHOICE PLUS RETIREE HEALTH PLAN-PPO</w:t>
            </w:r>
            <w:r w:rsidR="007015BC" w:rsidRPr="00725AF5" w:rsidDel="008E483F">
              <w:rPr>
                <w:rStyle w:val="InstructionalTextChar"/>
              </w:rPr>
              <w:t xml:space="preserve"> </w:t>
            </w:r>
            <w:r w:rsidR="00ED5980" w:rsidRPr="00725AF5">
              <w:rPr>
                <w:b/>
                <w:bCs/>
                <w:color w:val="FF0000"/>
              </w:rPr>
              <w:t xml:space="preserve"> </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08DE0443"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2C8B7E91" w14:textId="77777777" w:rsidTr="00212D7E">
        <w:tc>
          <w:tcPr>
            <w:tcW w:w="8910" w:type="dxa"/>
          </w:tcPr>
          <w:p w14:paraId="34759465"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485629B9" w14:textId="7D294CD5"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D"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r w:rsidRPr="00725AF5">
        <w:t>&lt;!--section=Hospital_Services--&gt;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61F4CFA6"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860194">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3" w:name="Hospital_Services"/>
      <w:r w:rsidRPr="00725AF5">
        <w:rPr>
          <w:b/>
          <w:bCs/>
          <w:color w:val="0000FF"/>
          <w:sz w:val="28"/>
        </w:rPr>
        <w:t>HOSPITAL SERVICES</w:t>
      </w:r>
    </w:p>
    <w:bookmarkEnd w:id="73"/>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3A3DA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5B02F3B8" w:rsidR="00154B9C" w:rsidRPr="00B54113" w:rsidRDefault="002236E4" w:rsidP="000940EF">
            <w:pPr>
              <w:pStyle w:val="TableTextCharCharChar1"/>
              <w:jc w:val="center"/>
              <w:rPr>
                <w:b/>
                <w:bCs/>
              </w:rPr>
            </w:pPr>
            <w:r w:rsidRPr="002236E4">
              <w:rPr>
                <w:b/>
                <w:bCs/>
              </w:rPr>
              <w:t>CHOICE PLUS RETIREE HEALTH PLAN-PPO</w:t>
            </w:r>
            <w:r w:rsidR="007015BC" w:rsidRPr="00FA477C" w:rsidDel="000940EF">
              <w:rPr>
                <w:rStyle w:val="InstructionalTextChar"/>
                <w:color w:val="auto"/>
              </w:rPr>
              <w:t xml:space="preserve"> </w:t>
            </w:r>
            <w:r w:rsidR="00ED5980" w:rsidRPr="00B54113">
              <w:rPr>
                <w:b/>
                <w:bCs/>
              </w:rPr>
              <w:t xml:space="preserve"> </w:t>
            </w:r>
          </w:p>
          <w:p w14:paraId="427EF4B9" w14:textId="77777777" w:rsidR="00154B9C" w:rsidRPr="00B54113" w:rsidRDefault="00154B9C">
            <w:pPr>
              <w:pStyle w:val="TableHeaderText"/>
              <w:numPr>
                <w:ilvl w:val="12"/>
                <w:numId w:val="0"/>
              </w:numPr>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70A738FD" w:rsidR="00154B9C" w:rsidRPr="00B54113" w:rsidRDefault="002236E4" w:rsidP="000940EF">
            <w:pPr>
              <w:pStyle w:val="TableTextCharCharChar1"/>
              <w:jc w:val="center"/>
              <w:rPr>
                <w:b/>
                <w:bCs/>
              </w:rPr>
            </w:pPr>
            <w:r w:rsidRPr="002236E4">
              <w:rPr>
                <w:b/>
                <w:bCs/>
              </w:rPr>
              <w:t>CHOICE PLUS RETIREE HEALTH PLAN-PPO</w:t>
            </w:r>
            <w:r w:rsidR="007015BC" w:rsidRPr="00FA477C" w:rsidDel="000940EF">
              <w:rPr>
                <w:rStyle w:val="InstructionalTextChar"/>
                <w:color w:val="auto"/>
              </w:rPr>
              <w:t xml:space="preserve"> </w:t>
            </w:r>
            <w:r w:rsidR="00ED5980" w:rsidRPr="00B54113">
              <w:rPr>
                <w:b/>
                <w:bCs/>
              </w:rPr>
              <w:t xml:space="preserve"> </w:t>
            </w:r>
          </w:p>
          <w:p w14:paraId="427EF4BB" w14:textId="77777777" w:rsidR="00154B9C" w:rsidRPr="00B54113" w:rsidRDefault="00154B9C">
            <w:pPr>
              <w:pStyle w:val="TableHeaderText"/>
              <w:numPr>
                <w:ilvl w:val="12"/>
                <w:numId w:val="0"/>
              </w:numPr>
            </w:pPr>
            <w:r w:rsidRPr="00B54113">
              <w:t xml:space="preserve">NON-NETWORK </w:t>
            </w:r>
          </w:p>
        </w:tc>
      </w:tr>
      <w:tr w:rsidR="00E51152" w:rsidRPr="00725AF5" w14:paraId="427EF4DB"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4" w:name="Accessing_Benefits"/>
            <w:r w:rsidRPr="00725AF5">
              <w:rPr>
                <w:b/>
                <w:color w:val="000000"/>
              </w:rPr>
              <w:t>Accessing Benefits</w:t>
            </w:r>
            <w:bookmarkEnd w:id="74"/>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06806A90" w:rsidR="00E51152" w:rsidRPr="00725AF5" w:rsidRDefault="00E51152" w:rsidP="00C040A3">
            <w:pPr>
              <w:pStyle w:val="TableText"/>
            </w:pPr>
            <w:r w:rsidRPr="00725AF5">
              <w:t>You can choose to receive Network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E" w14:textId="671C773F" w:rsidR="00E51152" w:rsidRPr="00725AF5" w:rsidRDefault="00E51152" w:rsidP="00C040A3">
            <w:pPr>
              <w:pStyle w:val="TableText"/>
              <w:rPr>
                <w:rStyle w:val="CDVar"/>
                <w:rFonts w:ascii="Times New Roman" w:hAnsi="Times New Roman"/>
              </w:rPr>
            </w:pPr>
            <w:r w:rsidRPr="00725AF5">
              <w:rPr>
                <w:rStyle w:val="Style9"/>
              </w:rPr>
              <w:t>Network Benefits</w:t>
            </w:r>
            <w:r w:rsidRPr="00725AF5">
              <w:rPr>
                <w:rStyle w:val="Style4"/>
                <w:i w:val="0"/>
                <w:u w:val="none"/>
              </w:rPr>
              <w:t xml:space="preserve"> </w:t>
            </w:r>
            <w:r w:rsidRPr="00725AF5">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w:t>
            </w:r>
            <w:r w:rsidRPr="00B54113">
              <w:rPr>
                <w:rStyle w:val="CDVar"/>
                <w:rFonts w:ascii="Times New Roman" w:hAnsi="Times New Roman"/>
                <w:color w:val="auto"/>
              </w:rPr>
              <w:t>Benefits</w:t>
            </w:r>
            <w:r w:rsidRPr="00101C86">
              <w:rPr>
                <w:rStyle w:val="CDVar"/>
                <w:rFonts w:ascii="Times New Roman" w:hAnsi="Times New Roman"/>
                <w:color w:val="auto"/>
              </w:rPr>
              <w:t>.</w:t>
            </w:r>
          </w:p>
          <w:p w14:paraId="006C8ED2" w14:textId="77777777" w:rsidR="00397857" w:rsidRPr="00725AF5" w:rsidRDefault="00397857" w:rsidP="00397857">
            <w:pPr>
              <w:pStyle w:val="TableText"/>
              <w:rPr>
                <w:rStyle w:val="CDVarSuperscript"/>
                <w:rFonts w:ascii="Times New Roman" w:hAnsi="Times New Roman"/>
                <w:b/>
                <w:color w:val="FF00FF"/>
              </w:rPr>
            </w:pP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637B99AF"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6" w14:textId="77777777" w:rsidR="00E51152" w:rsidRPr="00725AF5" w:rsidRDefault="00E51152" w:rsidP="00C040A3">
            <w:pPr>
              <w:pStyle w:val="TableText"/>
              <w:rPr>
                <w:rStyle w:val="CDVarSuperscript"/>
                <w:rFonts w:ascii="Times New Roman" w:hAnsi="Times New Roman"/>
              </w:rPr>
            </w:pP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5" w:name="Prior_Authorization_Requirements"/>
            <w:r w:rsidRPr="00725AF5">
              <w:rPr>
                <w:b/>
                <w:bCs/>
              </w:rPr>
              <w:t>Prior Authorization Requirements</w:t>
            </w:r>
            <w:bookmarkEnd w:id="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6"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6"/>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Air transportation is covered if ground transportation is impossible or would put your life or health in serious jeopardy.</w:t>
            </w:r>
          </w:p>
          <w:p w14:paraId="427EF594" w14:textId="77777777" w:rsidR="00161073" w:rsidRPr="00725AF5" w:rsidRDefault="00161073">
            <w:pPr>
              <w:pStyle w:val="TableTextCharCharChar1"/>
              <w:numPr>
                <w:ilvl w:val="12"/>
                <w:numId w:val="0"/>
              </w:numPr>
            </w:pPr>
          </w:p>
          <w:p w14:paraId="427EF595" w14:textId="77777777" w:rsidR="00161073" w:rsidRPr="00725AF5" w:rsidRDefault="00161073">
            <w:pPr>
              <w:pStyle w:val="TableTextCharCharChar1"/>
              <w:numPr>
                <w:ilvl w:val="12"/>
                <w:numId w:val="0"/>
              </w:numPr>
            </w:pPr>
          </w:p>
          <w:p w14:paraId="427EF596" w14:textId="77777777" w:rsidR="00B623D8" w:rsidRPr="00725AF5" w:rsidRDefault="00B623D8">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323C7C3F"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0EA3CA4B" w14:textId="77777777" w:rsidR="00CB1594" w:rsidRDefault="00CB1594" w:rsidP="006A2B71">
            <w:pPr>
              <w:pStyle w:val="TableText"/>
              <w:rPr>
                <w:b/>
                <w:color w:val="000000"/>
              </w:rPr>
            </w:pPr>
          </w:p>
          <w:p w14:paraId="427EF59D" w14:textId="2391F9B9" w:rsidR="00455C5C" w:rsidRPr="00725AF5" w:rsidRDefault="00455C5C" w:rsidP="006A2B71">
            <w:pPr>
              <w:pStyle w:val="TableText"/>
              <w:rPr>
                <w:b/>
                <w:color w:val="000000"/>
              </w:rPr>
            </w:pPr>
            <w:r w:rsidRPr="00455C5C">
              <w:rPr>
                <w:b/>
                <w:color w:val="000000"/>
              </w:rPr>
              <w:t xml:space="preserve">Non-Emergency transportation over </w:t>
            </w:r>
            <w:r w:rsidRPr="00B54113">
              <w:rPr>
                <w:b/>
                <w:color w:val="0000FF"/>
              </w:rPr>
              <w:t>150</w:t>
            </w:r>
            <w:r w:rsidRPr="00455C5C">
              <w:rPr>
                <w:b/>
                <w:color w:val="000000"/>
              </w:rPr>
              <w:t xml:space="preserve"> miles is excluded.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A2" w14:textId="7FB35BF2" w:rsidR="00154B9C" w:rsidRPr="00725AF5" w:rsidRDefault="002B58A2">
            <w:pPr>
              <w:pStyle w:val="TableTextCharCharChar1"/>
              <w:numPr>
                <w:ilvl w:val="12"/>
                <w:numId w:val="0"/>
              </w:numPr>
              <w:rPr>
                <w:b/>
                <w:i/>
                <w:color w:val="FF0000"/>
                <w:u w:val="single"/>
              </w:rPr>
            </w:pPr>
            <w:r>
              <w:rPr>
                <w:b/>
                <w:color w:val="0000FF"/>
              </w:rPr>
              <w:t>8</w:t>
            </w:r>
            <w:r w:rsidR="003C3DFE">
              <w:rPr>
                <w:b/>
                <w:color w:val="0000FF"/>
              </w:rPr>
              <w:t>0%</w:t>
            </w:r>
            <w:r w:rsidR="00154B9C" w:rsidRPr="00725AF5">
              <w:rPr>
                <w:b/>
              </w:rPr>
              <w:t xml:space="preserve"> </w:t>
            </w:r>
            <w:r w:rsidR="00154B9C" w:rsidRPr="00725AF5">
              <w:t>of eligible expenses</w:t>
            </w:r>
            <w:r w:rsidR="00DE1C62">
              <w:t xml:space="preserve"> </w:t>
            </w:r>
            <w:r w:rsidR="00154B9C" w:rsidRPr="00725AF5">
              <w:t xml:space="preserve">after satisfying </w:t>
            </w:r>
            <w:r w:rsidR="00397857" w:rsidRPr="00725AF5">
              <w:t xml:space="preserve">the </w:t>
            </w:r>
            <w:r w:rsidR="00154B9C" w:rsidRPr="00725AF5">
              <w:t>deductible</w:t>
            </w:r>
            <w:r w:rsidR="00154B9C" w:rsidRPr="00725AF5">
              <w:rPr>
                <w:b/>
              </w:rPr>
              <w:t>.</w:t>
            </w:r>
          </w:p>
          <w:p w14:paraId="427EF5A3" w14:textId="77777777" w:rsidR="003D3874" w:rsidRPr="00725AF5" w:rsidRDefault="003D3874" w:rsidP="003D3874">
            <w:pPr>
              <w:pStyle w:val="TableTextCharCharChar1"/>
              <w:numPr>
                <w:ilvl w:val="12"/>
                <w:numId w:val="0"/>
              </w:numPr>
              <w:rPr>
                <w:b/>
                <w:color w:val="FF0000"/>
              </w:rPr>
            </w:pPr>
          </w:p>
          <w:p w14:paraId="427EF5AC" w14:textId="77777777" w:rsidR="00154B9C" w:rsidRPr="00725AF5" w:rsidRDefault="00154B9C">
            <w:pPr>
              <w:pStyle w:val="TableTextCharCharChar1"/>
              <w:numPr>
                <w:ilvl w:val="12"/>
                <w:numId w:val="0"/>
              </w:numPr>
            </w:pPr>
          </w:p>
          <w:p w14:paraId="427EF5AD" w14:textId="77777777" w:rsidR="00154B9C" w:rsidRPr="00725AF5" w:rsidRDefault="00154B9C">
            <w:pPr>
              <w:pStyle w:val="TableTextCharCharChar1"/>
              <w:numPr>
                <w:ilvl w:val="12"/>
                <w:numId w:val="0"/>
              </w:numPr>
              <w:rPr>
                <w:b/>
                <w:iCs/>
              </w:rPr>
            </w:pPr>
            <w:r w:rsidRPr="00725AF5">
              <w:rPr>
                <w:b/>
                <w:iCs/>
              </w:rPr>
              <w:t>Air Transportation:</w:t>
            </w:r>
          </w:p>
          <w:p w14:paraId="427EF5B1" w14:textId="6FFEFF07" w:rsidR="00154B9C" w:rsidRPr="00725AF5" w:rsidRDefault="002B58A2">
            <w:pPr>
              <w:pStyle w:val="TableTextCharCharChar1"/>
              <w:numPr>
                <w:ilvl w:val="12"/>
                <w:numId w:val="0"/>
              </w:numPr>
              <w:rPr>
                <w:b/>
                <w:i/>
                <w:color w:val="FF0000"/>
                <w:u w:val="single"/>
              </w:rPr>
            </w:pPr>
            <w:r>
              <w:rPr>
                <w:b/>
                <w:color w:val="0000FF"/>
              </w:rPr>
              <w:t>8</w:t>
            </w:r>
            <w:r w:rsidR="003C3DFE">
              <w:rPr>
                <w:b/>
                <w:color w:val="0000FF"/>
              </w:rPr>
              <w:t>0%</w:t>
            </w:r>
            <w:r w:rsidR="00154B9C" w:rsidRPr="00725AF5">
              <w:rPr>
                <w:b/>
              </w:rPr>
              <w:t xml:space="preserve"> </w:t>
            </w:r>
            <w:r w:rsidR="00154B9C" w:rsidRPr="00725AF5">
              <w:t>of eligible expenses</w:t>
            </w:r>
            <w:r w:rsidR="00DE1C62" w:rsidRPr="00DE1C62">
              <w:rPr>
                <w:sz w:val="20"/>
              </w:rPr>
              <w:t xml:space="preserve"> </w:t>
            </w:r>
            <w:r w:rsidR="00DE1C62" w:rsidRPr="00DE1C62">
              <w:t>after satisfying the deductible</w:t>
            </w:r>
            <w:r w:rsidR="00154B9C" w:rsidRPr="00725AF5">
              <w:rPr>
                <w:b/>
              </w:rPr>
              <w:t>.</w:t>
            </w:r>
          </w:p>
          <w:p w14:paraId="427EF5B2" w14:textId="77777777" w:rsidR="003D3874" w:rsidRPr="00725AF5" w:rsidRDefault="003D3874" w:rsidP="003D3874">
            <w:pPr>
              <w:pStyle w:val="TableTextCharCharChar1"/>
              <w:numPr>
                <w:ilvl w:val="12"/>
                <w:numId w:val="0"/>
              </w:numPr>
              <w:rPr>
                <w:b/>
                <w:color w:val="FF0000"/>
              </w:rPr>
            </w:pPr>
          </w:p>
          <w:p w14:paraId="460AF9BC" w14:textId="77777777" w:rsidR="00397857" w:rsidRPr="00725AF5" w:rsidRDefault="00397857" w:rsidP="003D3874">
            <w:pPr>
              <w:pStyle w:val="TableTextCharCharChar1"/>
              <w:numPr>
                <w:ilvl w:val="12"/>
                <w:numId w:val="0"/>
              </w:numPr>
              <w:rPr>
                <w:b/>
                <w:color w:val="FF0000"/>
              </w:r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39918C79"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0" w14:textId="013D9679" w:rsidR="0046031D" w:rsidRPr="00725AF5" w:rsidRDefault="002B58A2" w:rsidP="0046031D">
            <w:pPr>
              <w:pStyle w:val="TableTextCharCharChar1"/>
              <w:numPr>
                <w:ilvl w:val="12"/>
                <w:numId w:val="0"/>
              </w:numPr>
              <w:rPr>
                <w:b/>
                <w:i/>
                <w:color w:val="FF0000"/>
                <w:u w:val="single"/>
              </w:rPr>
            </w:pPr>
            <w:r>
              <w:rPr>
                <w:b/>
                <w:color w:val="0000FF"/>
              </w:rPr>
              <w:t>8</w:t>
            </w:r>
            <w:r w:rsidR="003C3DFE">
              <w:rPr>
                <w:b/>
                <w:color w:val="0000FF"/>
              </w:rPr>
              <w:t>0%</w:t>
            </w:r>
            <w:r w:rsidR="0046031D" w:rsidRPr="00725AF5">
              <w:rPr>
                <w:b/>
              </w:rPr>
              <w:t xml:space="preserve"> </w:t>
            </w:r>
            <w:r w:rsidR="0046031D" w:rsidRPr="00725AF5">
              <w:t>of eligible expenses</w:t>
            </w:r>
            <w:r w:rsidR="00DE1C62" w:rsidRPr="00DE1C62">
              <w:rPr>
                <w:sz w:val="20"/>
              </w:rPr>
              <w:t xml:space="preserve"> </w:t>
            </w:r>
            <w:r w:rsidR="00DE1C62" w:rsidRPr="00DE1C62">
              <w:t>after satisfying the deductible</w:t>
            </w:r>
            <w:r w:rsidR="0046031D" w:rsidRPr="00725AF5">
              <w:rPr>
                <w:b/>
              </w:rPr>
              <w:t>.</w:t>
            </w:r>
          </w:p>
          <w:p w14:paraId="427EF5C1" w14:textId="77777777" w:rsidR="0046031D" w:rsidRPr="00725AF5" w:rsidRDefault="0046031D" w:rsidP="0046031D">
            <w:pPr>
              <w:pStyle w:val="TableTextCharCharChar1"/>
              <w:numPr>
                <w:ilvl w:val="12"/>
                <w:numId w:val="0"/>
              </w:numPr>
              <w:rPr>
                <w:b/>
                <w:color w:val="FF0000"/>
              </w:rPr>
            </w:pPr>
          </w:p>
          <w:p w14:paraId="265A3A9A"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CE" w14:textId="6377DB37" w:rsidR="0046031D" w:rsidRPr="00725AF5" w:rsidRDefault="002B58A2" w:rsidP="0046031D">
            <w:pPr>
              <w:pStyle w:val="TableTextCharCharChar1"/>
              <w:numPr>
                <w:ilvl w:val="12"/>
                <w:numId w:val="0"/>
              </w:numPr>
              <w:rPr>
                <w:b/>
                <w:i/>
                <w:color w:val="FF0000"/>
                <w:u w:val="single"/>
              </w:rPr>
            </w:pPr>
            <w:r>
              <w:rPr>
                <w:b/>
                <w:color w:val="0000FF"/>
              </w:rPr>
              <w:t>8</w:t>
            </w:r>
            <w:r w:rsidR="003C3DFE">
              <w:rPr>
                <w:b/>
                <w:color w:val="0000FF"/>
              </w:rPr>
              <w:t>0%</w:t>
            </w:r>
            <w:r w:rsidR="0046031D" w:rsidRPr="00725AF5">
              <w:rPr>
                <w:b/>
              </w:rPr>
              <w:t xml:space="preserve"> </w:t>
            </w:r>
            <w:r w:rsidR="0046031D" w:rsidRPr="00725AF5">
              <w:t>of eligible expenses</w:t>
            </w:r>
            <w:r w:rsidR="00DE1C62" w:rsidRPr="00DE1C62">
              <w:rPr>
                <w:sz w:val="20"/>
              </w:rPr>
              <w:t xml:space="preserve"> </w:t>
            </w:r>
            <w:r w:rsidR="00DE1C62" w:rsidRPr="00DE1C62">
              <w:t>after satisfying the deductible</w:t>
            </w:r>
            <w:r w:rsidR="0046031D" w:rsidRPr="00725AF5">
              <w:rPr>
                <w:b/>
              </w:rPr>
              <w:t>.</w:t>
            </w:r>
          </w:p>
          <w:p w14:paraId="427EF5CF" w14:textId="77777777" w:rsidR="0046031D" w:rsidRPr="00725AF5" w:rsidRDefault="0046031D" w:rsidP="0046031D">
            <w:pPr>
              <w:pStyle w:val="TableTextCharCharChar1"/>
              <w:numPr>
                <w:ilvl w:val="12"/>
                <w:numId w:val="0"/>
              </w:numPr>
              <w:rPr>
                <w:b/>
                <w:color w:val="FF0000"/>
              </w:rPr>
            </w:pPr>
          </w:p>
          <w:p w14:paraId="427EF5DC" w14:textId="77777777" w:rsidR="00CF42B9" w:rsidRPr="00725AF5" w:rsidRDefault="00CF42B9" w:rsidP="00870816">
            <w:pPr>
              <w:pStyle w:val="TableTextCharCharChar1"/>
              <w:numPr>
                <w:ilvl w:val="12"/>
                <w:numId w:val="0"/>
              </w:numPr>
              <w:rPr>
                <w:rStyle w:val="wdColorPinkBoldItalic"/>
                <w:b w:val="0"/>
                <w:bCs/>
                <w:i w:val="0"/>
                <w:iCs w:val="0"/>
                <w:color w:val="000000"/>
                <w:u w:val="none"/>
              </w:rPr>
            </w:pPr>
          </w:p>
          <w:p w14:paraId="427EF5DE" w14:textId="2BC0D027"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5DF" w14:textId="1EFE2B15"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27EF5E0" w14:textId="77777777" w:rsidR="00ED5461" w:rsidRPr="00725AF5" w:rsidRDefault="00ED5461" w:rsidP="00870816">
            <w:pPr>
              <w:pStyle w:val="TableTextCharCharChar1"/>
              <w:numPr>
                <w:ilvl w:val="12"/>
                <w:numId w:val="0"/>
              </w:numPr>
              <w:rPr>
                <w:rStyle w:val="wdColorPinkBoldItalic"/>
                <w:b w:val="0"/>
                <w:bCs/>
                <w:i w:val="0"/>
                <w:iCs w:val="0"/>
                <w:color w:val="000000"/>
                <w:u w:val="none"/>
              </w:rPr>
            </w:pPr>
          </w:p>
          <w:p w14:paraId="616F59AC"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427EF5E5" w14:textId="23243798"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725AF5" w:rsidRDefault="00154B9C">
            <w:pPr>
              <w:pStyle w:val="TableTextCharCharChar1"/>
              <w:numPr>
                <w:ilvl w:val="12"/>
                <w:numId w:val="0"/>
              </w:numPr>
              <w:rPr>
                <w:b/>
                <w:iCs/>
              </w:rPr>
            </w:pPr>
            <w:r w:rsidRPr="00725AF5">
              <w:rPr>
                <w:b/>
                <w:iCs/>
              </w:rPr>
              <w:t>Ground Transportation:</w:t>
            </w:r>
            <w:r w:rsidRPr="00725AF5">
              <w:rPr>
                <w:b/>
                <w:iCs/>
                <w:color w:val="FF0000"/>
              </w:rPr>
              <w:t xml:space="preserve"> </w:t>
            </w:r>
          </w:p>
          <w:p w14:paraId="427EF5EA" w14:textId="72D56E05" w:rsidR="00154B9C" w:rsidRPr="00725AF5" w:rsidRDefault="002B58A2">
            <w:pPr>
              <w:pStyle w:val="TableTextCharCharChar1"/>
              <w:numPr>
                <w:ilvl w:val="12"/>
                <w:numId w:val="0"/>
              </w:numPr>
              <w:rPr>
                <w:b/>
                <w:i/>
                <w:color w:val="FF0000"/>
                <w:u w:val="single"/>
              </w:rPr>
            </w:pPr>
            <w:r>
              <w:rPr>
                <w:b/>
                <w:color w:val="0000FF"/>
              </w:rPr>
              <w:t>8</w:t>
            </w:r>
            <w:r w:rsidR="003C3DFE">
              <w:rPr>
                <w:b/>
                <w:color w:val="0000FF"/>
              </w:rPr>
              <w:t>0%</w:t>
            </w:r>
            <w:r w:rsidR="00154B9C" w:rsidRPr="00725AF5">
              <w:rPr>
                <w:b/>
              </w:rPr>
              <w:t xml:space="preserve"> </w:t>
            </w:r>
            <w:r w:rsidR="00154B9C" w:rsidRPr="00725AF5">
              <w:t>of eligible expenses</w:t>
            </w:r>
            <w:r w:rsidR="00DE1C62">
              <w:t xml:space="preserve"> after </w:t>
            </w:r>
            <w:r w:rsidR="00154B9C" w:rsidRPr="00725AF5">
              <w:t>satisfying</w:t>
            </w:r>
            <w:r w:rsidR="00397857" w:rsidRPr="00725AF5">
              <w:t xml:space="preserve"> the</w:t>
            </w:r>
            <w:r w:rsidR="00154B9C" w:rsidRPr="00725AF5">
              <w:t xml:space="preserve"> </w:t>
            </w:r>
            <w:r w:rsidR="0010663F" w:rsidRPr="00725AF5">
              <w:t xml:space="preserve">Network </w:t>
            </w:r>
            <w:r w:rsidR="00154B9C" w:rsidRPr="00725AF5">
              <w:t>deductible</w:t>
            </w:r>
            <w:r w:rsidR="00154B9C" w:rsidRPr="00725AF5">
              <w:rPr>
                <w:b/>
              </w:rPr>
              <w:t>.</w:t>
            </w:r>
          </w:p>
          <w:p w14:paraId="427EF5EB" w14:textId="77777777" w:rsidR="003D3874" w:rsidRPr="00725AF5" w:rsidRDefault="003D3874" w:rsidP="003D3874">
            <w:pPr>
              <w:pStyle w:val="TableTextCharCharChar1"/>
              <w:numPr>
                <w:ilvl w:val="12"/>
                <w:numId w:val="0"/>
              </w:numPr>
              <w:rPr>
                <w:b/>
                <w:color w:val="FF0000"/>
              </w:r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2" w14:textId="49FA10A2" w:rsidR="00154B9C" w:rsidRPr="00725AF5" w:rsidRDefault="002B58A2">
            <w:pPr>
              <w:pStyle w:val="TableTextCharCharChar1"/>
              <w:numPr>
                <w:ilvl w:val="12"/>
                <w:numId w:val="0"/>
              </w:numPr>
              <w:rPr>
                <w:b/>
                <w:i/>
                <w:color w:val="FF0000"/>
                <w:u w:val="single"/>
              </w:rPr>
            </w:pPr>
            <w:r>
              <w:rPr>
                <w:b/>
                <w:color w:val="0000FF"/>
              </w:rPr>
              <w:t>8</w:t>
            </w:r>
            <w:r w:rsidR="003C3DFE">
              <w:rPr>
                <w:b/>
                <w:color w:val="0000FF"/>
              </w:rPr>
              <w:t>0%</w:t>
            </w:r>
            <w:r w:rsidR="00154B9C" w:rsidRPr="00725AF5">
              <w:rPr>
                <w:b/>
              </w:rPr>
              <w:t xml:space="preserve"> </w:t>
            </w:r>
            <w:r w:rsidR="00154B9C" w:rsidRPr="00725AF5">
              <w:t>of eligible expenses</w:t>
            </w:r>
            <w:r w:rsidR="00DE1C62" w:rsidRPr="00DE1C62">
              <w:rPr>
                <w:sz w:val="20"/>
              </w:rPr>
              <w:t xml:space="preserve"> </w:t>
            </w:r>
            <w:r w:rsidR="00DE1C62" w:rsidRPr="00DE1C62">
              <w:t>after satisfying the Network deductible</w:t>
            </w:r>
            <w:r w:rsidR="00154B9C" w:rsidRPr="00725AF5">
              <w:rPr>
                <w:b/>
              </w:rPr>
              <w:t>.</w:t>
            </w:r>
          </w:p>
          <w:p w14:paraId="427EF603" w14:textId="77777777" w:rsidR="003D3874" w:rsidRPr="00725AF5" w:rsidRDefault="003D3874" w:rsidP="003D3874">
            <w:pPr>
              <w:pStyle w:val="TableTextCharCharChar1"/>
              <w:numPr>
                <w:ilvl w:val="12"/>
                <w:numId w:val="0"/>
              </w:numPr>
              <w:rPr>
                <w:b/>
                <w:color w:val="FF0000"/>
              </w:rPr>
            </w:pPr>
          </w:p>
          <w:p w14:paraId="427EF60B" w14:textId="77777777" w:rsidR="00161073" w:rsidRDefault="00161073" w:rsidP="00161073">
            <w:pPr>
              <w:pStyle w:val="TableTextCharCharChar1"/>
              <w:numPr>
                <w:ilvl w:val="12"/>
                <w:numId w:val="0"/>
              </w:numPr>
              <w:rPr>
                <w:b/>
                <w:color w:val="0000FF"/>
              </w:rPr>
            </w:pPr>
          </w:p>
          <w:p w14:paraId="4039C229" w14:textId="77777777" w:rsidR="00093B0E" w:rsidRDefault="00093B0E" w:rsidP="00161073">
            <w:pPr>
              <w:pStyle w:val="TableTextCharCharChar1"/>
              <w:numPr>
                <w:ilvl w:val="12"/>
                <w:numId w:val="0"/>
              </w:numPr>
              <w:rPr>
                <w:b/>
                <w:color w:val="0000FF"/>
              </w:rPr>
            </w:pPr>
          </w:p>
          <w:p w14:paraId="02DA74FE" w14:textId="77777777" w:rsidR="00093B0E" w:rsidRPr="00725AF5" w:rsidRDefault="00093B0E" w:rsidP="00161073">
            <w:pPr>
              <w:pStyle w:val="TableTextCharCharChar1"/>
              <w:numPr>
                <w:ilvl w:val="12"/>
                <w:numId w:val="0"/>
              </w:numPr>
              <w:rPr>
                <w:b/>
                <w:color w:val="0000FF"/>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A" w14:textId="5D8F1C95" w:rsidR="0046031D" w:rsidRPr="00725AF5" w:rsidRDefault="002B58A2" w:rsidP="0046031D">
            <w:pPr>
              <w:pStyle w:val="TableTextCharCharChar1"/>
              <w:numPr>
                <w:ilvl w:val="12"/>
                <w:numId w:val="0"/>
              </w:numPr>
              <w:rPr>
                <w:b/>
                <w:color w:val="0000FF"/>
              </w:rPr>
            </w:pPr>
            <w:r>
              <w:rPr>
                <w:b/>
                <w:color w:val="0000FF"/>
              </w:rPr>
              <w:t>8</w:t>
            </w:r>
            <w:r w:rsidR="00093B0E">
              <w:rPr>
                <w:b/>
                <w:color w:val="0000FF"/>
              </w:rPr>
              <w:t>0%</w:t>
            </w:r>
            <w:r w:rsidR="00093B0E" w:rsidRPr="00725AF5">
              <w:rPr>
                <w:b/>
              </w:rPr>
              <w:t xml:space="preserve"> </w:t>
            </w:r>
            <w:r w:rsidR="00093B0E" w:rsidRPr="00725AF5">
              <w:t>of eligible expenses</w:t>
            </w:r>
            <w:r w:rsidR="00DE1C62" w:rsidRPr="00DE1C62">
              <w:rPr>
                <w:sz w:val="20"/>
              </w:rPr>
              <w:t xml:space="preserve"> </w:t>
            </w:r>
            <w:r w:rsidR="00DE1C62" w:rsidRPr="00DE1C62">
              <w:t>after satisfying the Network deductible</w:t>
            </w:r>
            <w:r w:rsidR="00093B0E" w:rsidRPr="00725AF5">
              <w:rPr>
                <w:b/>
              </w:rPr>
              <w:t>.</w:t>
            </w:r>
          </w:p>
          <w:p w14:paraId="6E86F9CA" w14:textId="77777777" w:rsidR="00F420E2" w:rsidRPr="00725AF5" w:rsidRDefault="00F420E2" w:rsidP="0046031D">
            <w:pPr>
              <w:pStyle w:val="TableTextCharCharChar1"/>
              <w:numPr>
                <w:ilvl w:val="12"/>
                <w:numId w:val="0"/>
              </w:numPr>
              <w:rPr>
                <w:b/>
                <w:color w:val="0000FF"/>
              </w:rPr>
            </w:pPr>
          </w:p>
          <w:p w14:paraId="427EF61B" w14:textId="77777777" w:rsidR="0046031D" w:rsidRPr="00725AF5" w:rsidRDefault="0046031D" w:rsidP="0046031D">
            <w:pPr>
              <w:pStyle w:val="TableTextCharCharChar1"/>
              <w:numPr>
                <w:ilvl w:val="12"/>
                <w:numId w:val="0"/>
              </w:numPr>
              <w:rPr>
                <w:b/>
                <w:i/>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427EF61E" w14:textId="363EB294" w:rsidR="0046031D" w:rsidRPr="00725AF5" w:rsidRDefault="002B58A2">
            <w:pPr>
              <w:pStyle w:val="TableTextCharCharChar1"/>
              <w:numPr>
                <w:ilvl w:val="12"/>
                <w:numId w:val="0"/>
              </w:numPr>
            </w:pPr>
            <w:r>
              <w:rPr>
                <w:b/>
                <w:color w:val="0000FF"/>
              </w:rPr>
              <w:t>8</w:t>
            </w:r>
            <w:r w:rsidR="00093B0E">
              <w:rPr>
                <w:b/>
                <w:color w:val="0000FF"/>
              </w:rPr>
              <w:t>0%</w:t>
            </w:r>
            <w:r w:rsidR="00093B0E" w:rsidRPr="00725AF5">
              <w:rPr>
                <w:b/>
              </w:rPr>
              <w:t xml:space="preserve"> </w:t>
            </w:r>
            <w:r w:rsidR="00093B0E" w:rsidRPr="00725AF5">
              <w:t>of eligible expenses</w:t>
            </w:r>
            <w:r w:rsidR="00DE1C62" w:rsidRPr="00DE1C62">
              <w:rPr>
                <w:sz w:val="20"/>
              </w:rPr>
              <w:t xml:space="preserve"> </w:t>
            </w:r>
            <w:r w:rsidR="00DE1C62" w:rsidRPr="00DE1C62">
              <w:t>after satisfying the Network deductible</w:t>
            </w:r>
            <w:r w:rsidR="00093B0E" w:rsidRPr="00725AF5">
              <w:rPr>
                <w:b/>
              </w:rPr>
              <w:t>.</w:t>
            </w: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7" w14:textId="77777777" w:rsidR="00ED5461" w:rsidRPr="00725AF5" w:rsidRDefault="00ED5461" w:rsidP="00ED5461">
            <w:pPr>
              <w:pStyle w:val="TableTextCharCharChar1"/>
              <w:numPr>
                <w:ilvl w:val="12"/>
                <w:numId w:val="0"/>
              </w:numPr>
              <w:rPr>
                <w:rStyle w:val="CDBlack"/>
                <w:rFonts w:ascii="Times New Roman" w:hAnsi="Times New Roman"/>
              </w:rPr>
            </w:pPr>
          </w:p>
          <w:p w14:paraId="427EF628" w14:textId="77777777" w:rsidR="00ED5461" w:rsidRPr="00725AF5" w:rsidRDefault="00ED5461" w:rsidP="00ED5461">
            <w:pPr>
              <w:pStyle w:val="TableTextCharCharChar1"/>
              <w:numPr>
                <w:ilvl w:val="12"/>
                <w:numId w:val="0"/>
              </w:numPr>
              <w:rPr>
                <w:rStyle w:val="wdColorPinkBoldItalic"/>
                <w:b w:val="0"/>
                <w:bCs/>
                <w:i w:val="0"/>
                <w:iCs w:val="0"/>
                <w:color w:val="000000"/>
                <w:u w:val="none"/>
              </w:rPr>
            </w:pPr>
          </w:p>
          <w:p w14:paraId="427EF62A" w14:textId="42304119"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35F2C35E" w14:textId="3D3DCABC" w:rsidR="00093B0E" w:rsidRDefault="00093B0E" w:rsidP="00ED5461">
            <w:pPr>
              <w:pStyle w:val="TableTextCharCharChar1"/>
              <w:numPr>
                <w:ilvl w:val="12"/>
                <w:numId w:val="0"/>
              </w:numPr>
            </w:pPr>
            <w:r w:rsidRPr="00093B0E">
              <w:t>Non-Emergency transportation services rendered by an Out of Network provider require prior authorization.</w:t>
            </w:r>
          </w:p>
          <w:p w14:paraId="427EF62B" w14:textId="77777777" w:rsidR="00ED5461" w:rsidRPr="00725AF5"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58FDCA4" w14:textId="77777777" w:rsidR="0040696A" w:rsidRPr="00725AF5" w:rsidRDefault="0040696A" w:rsidP="003D005E">
            <w:pPr>
              <w:pStyle w:val="TableTextCharCharChar1"/>
              <w:numPr>
                <w:ilvl w:val="12"/>
                <w:numId w:val="0"/>
              </w:numPr>
              <w:rPr>
                <w:b/>
                <w:color w:val="FF00FF"/>
              </w:rPr>
            </w:pPr>
          </w:p>
          <w:p w14:paraId="427EF62C" w14:textId="7DADB469"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xml:space="preserve">, Benefits will </w:t>
            </w:r>
            <w:r w:rsidRPr="00725AF5">
              <w:rPr>
                <w:bCs/>
              </w:rPr>
              <w:t xml:space="preserve">be </w:t>
            </w:r>
            <w:r w:rsidRPr="00725AF5">
              <w:t xml:space="preserve">subject to a </w:t>
            </w:r>
            <w:r w:rsidR="00093B0E">
              <w:rPr>
                <w:b/>
                <w:color w:val="0000FF"/>
              </w:rPr>
              <w:t>$500</w:t>
            </w:r>
            <w:r w:rsidRPr="00725AF5">
              <w:rPr>
                <w:b/>
                <w:color w:val="0000FF"/>
              </w:rPr>
              <w:t xml:space="preserve"> </w:t>
            </w:r>
            <w:r w:rsidRPr="00725AF5">
              <w:t>penalty</w:t>
            </w:r>
            <w:r w:rsidR="00ED5461" w:rsidRPr="00725AF5">
              <w:t>.</w:t>
            </w:r>
          </w:p>
          <w:p w14:paraId="427EF632" w14:textId="77777777" w:rsidR="003745DE" w:rsidRPr="00725AF5" w:rsidRDefault="003745DE" w:rsidP="00B54113">
            <w:pPr>
              <w:pStyle w:val="TableTextCharCharChar1"/>
              <w:numPr>
                <w:ilvl w:val="12"/>
                <w:numId w:val="0"/>
              </w:numPr>
            </w:pPr>
          </w:p>
        </w:tc>
      </w:tr>
      <w:tr w:rsidR="00A179FC" w:rsidRPr="00725AF5" w14:paraId="427EF63B"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7" w:name="Ambulatory_Surgical_Center"/>
            <w:r w:rsidRPr="00725AF5">
              <w:rPr>
                <w:b/>
                <w:bCs/>
              </w:rPr>
              <w:t>Ambulatory Surgical</w:t>
            </w:r>
            <w:r w:rsidR="00BD3A58" w:rsidRPr="00725AF5">
              <w:rPr>
                <w:b/>
                <w:bCs/>
              </w:rPr>
              <w:t xml:space="preserve"> </w:t>
            </w:r>
            <w:r w:rsidRPr="00725AF5">
              <w:rPr>
                <w:b/>
                <w:bCs/>
              </w:rPr>
              <w:t>Center</w:t>
            </w:r>
            <w:bookmarkEnd w:id="77"/>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8" w:name="Emergency_Health_ServicesOutpatient"/>
            <w:r w:rsidRPr="00725AF5">
              <w:rPr>
                <w:b/>
              </w:rPr>
              <w:t>Emergency Health</w:t>
            </w:r>
            <w:r w:rsidR="00BD3A58" w:rsidRPr="00725AF5">
              <w:rPr>
                <w:b/>
              </w:rPr>
              <w:t xml:space="preserve"> </w:t>
            </w:r>
            <w:r w:rsidRPr="00725AF5">
              <w:rPr>
                <w:b/>
              </w:rPr>
              <w:t>Services</w:t>
            </w:r>
            <w:r w:rsidR="00CE2AFD" w:rsidRPr="00725AF5">
              <w:rPr>
                <w:b/>
              </w:rPr>
              <w:t>-Outpatient</w:t>
            </w:r>
            <w:bookmarkEnd w:id="78"/>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7BD73B5D" w14:textId="77777777" w:rsidR="003078A6" w:rsidRPr="003078A6" w:rsidRDefault="003078A6" w:rsidP="003078A6">
            <w:pPr>
              <w:pStyle w:val="TableTextCharCharChar1"/>
              <w:numPr>
                <w:ilvl w:val="12"/>
                <w:numId w:val="0"/>
              </w:numPr>
            </w:pPr>
            <w:r w:rsidRPr="003078A6">
              <w:t>An Emergency is defined as a serious medical condition or symptom resulting from injury, sickness, or mental illness which arises suddenly and, in the</w:t>
            </w:r>
          </w:p>
          <w:p w14:paraId="0B0D5C25" w14:textId="77777777" w:rsidR="003078A6" w:rsidRPr="003078A6" w:rsidRDefault="003078A6" w:rsidP="003078A6">
            <w:pPr>
              <w:pStyle w:val="TableTextCharCharChar1"/>
              <w:numPr>
                <w:ilvl w:val="12"/>
                <w:numId w:val="0"/>
              </w:numPr>
            </w:pPr>
            <w:r w:rsidRPr="003078A6">
              <w:t xml:space="preserve">judgment of a reasonable person, requires immediate care and treatment, generally received within </w:t>
            </w:r>
            <w:r w:rsidRPr="00B54113">
              <w:rPr>
                <w:b/>
                <w:color w:val="0000FF"/>
              </w:rPr>
              <w:t>24</w:t>
            </w:r>
            <w:r w:rsidRPr="003078A6">
              <w:t xml:space="preserve"> hours of onset, to avoid jeopardy to the life or</w:t>
            </w:r>
          </w:p>
          <w:p w14:paraId="427EF640" w14:textId="1A94A693" w:rsidR="00154B9C" w:rsidRPr="00725AF5" w:rsidRDefault="003078A6" w:rsidP="003078A6">
            <w:pPr>
              <w:pStyle w:val="TableTextCharCharChar1"/>
              <w:numPr>
                <w:ilvl w:val="12"/>
                <w:numId w:val="0"/>
              </w:numPr>
            </w:pPr>
            <w:r w:rsidRPr="003078A6">
              <w:t>health of a covered person.</w:t>
            </w:r>
          </w:p>
          <w:p w14:paraId="427EF643" w14:textId="77777777" w:rsidR="00154B9C" w:rsidRPr="00725AF5" w:rsidRDefault="00154B9C">
            <w:pPr>
              <w:pStyle w:val="TableTextCharCharChar1"/>
              <w:numPr>
                <w:ilvl w:val="12"/>
                <w:numId w:val="0"/>
              </w:numPr>
            </w:pPr>
          </w:p>
          <w:p w14:paraId="427EF644"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64" w14:textId="702AE0BE" w:rsidR="00154B9C" w:rsidRPr="00725AF5" w:rsidRDefault="000D61F1">
            <w:pPr>
              <w:pStyle w:val="TableTextCharCharChar1"/>
              <w:numPr>
                <w:ilvl w:val="12"/>
                <w:numId w:val="0"/>
              </w:numPr>
            </w:pPr>
            <w:r>
              <w:rPr>
                <w:b/>
                <w:color w:val="0000FF"/>
              </w:rPr>
              <w:t>80%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69" w14:textId="05011328" w:rsidR="00154B9C" w:rsidRPr="00725AF5" w:rsidRDefault="000D61F1">
            <w:pPr>
              <w:pStyle w:val="TableTextCharCharChar1"/>
              <w:numPr>
                <w:ilvl w:val="12"/>
                <w:numId w:val="0"/>
              </w:numPr>
            </w:pPr>
            <w:r>
              <w:rPr>
                <w:b/>
                <w:color w:val="0000FF"/>
              </w:rPr>
              <w:t>80%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Pr="00B54113">
              <w:t>Network</w:t>
            </w:r>
            <w:r>
              <w:rPr>
                <w:b/>
              </w:rPr>
              <w:t xml:space="preserve"> </w:t>
            </w:r>
            <w:r w:rsidR="00154B9C" w:rsidRPr="00725AF5">
              <w:t>deductible.</w:t>
            </w:r>
          </w:p>
          <w:p w14:paraId="427EF671" w14:textId="77777777" w:rsidR="00B554EF" w:rsidRPr="00725AF5" w:rsidRDefault="00B554EF" w:rsidP="00B554EF">
            <w:pPr>
              <w:pStyle w:val="TableTextCharCharChar1"/>
              <w:numPr>
                <w:ilvl w:val="12"/>
                <w:numId w:val="0"/>
              </w:numPr>
              <w:rPr>
                <w:b/>
              </w:rPr>
            </w:pPr>
          </w:p>
          <w:p w14:paraId="427EF689" w14:textId="49D7DF4A" w:rsidR="00326CB5" w:rsidRPr="00725AF5" w:rsidRDefault="000D61F1" w:rsidP="00A42960">
            <w:pPr>
              <w:pStyle w:val="TableTextCharCharChar1"/>
              <w:numPr>
                <w:ilvl w:val="12"/>
                <w:numId w:val="0"/>
              </w:numPr>
              <w:rPr>
                <w:b/>
                <w:color w:val="FF00FF"/>
              </w:rPr>
            </w:pPr>
            <w:r w:rsidRPr="00725AF5" w:rsidDel="003078A6">
              <w:rPr>
                <w:b/>
                <w:color w:val="FF00FF"/>
              </w:rPr>
              <w:t xml:space="preserve"> </w:t>
            </w:r>
          </w:p>
          <w:p w14:paraId="427EF694" w14:textId="4426AA35" w:rsidR="00C767A9" w:rsidRPr="00725AF5" w:rsidRDefault="00C767A9" w:rsidP="00C767A9">
            <w:pPr>
              <w:pStyle w:val="TableTextCharCharChar1"/>
              <w:numPr>
                <w:ilvl w:val="12"/>
                <w:numId w:val="0"/>
              </w:numPr>
              <w:rPr>
                <w:b/>
              </w:rPr>
            </w:pPr>
            <w:r w:rsidRPr="00725AF5">
              <w:rPr>
                <w:b/>
              </w:rPr>
              <w:t>Prior Authorization Required</w:t>
            </w:r>
          </w:p>
          <w:p w14:paraId="427EF695" w14:textId="51FDF339" w:rsidR="00C767A9" w:rsidRPr="00725AF5"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003078A6">
              <w:rPr>
                <w:b/>
                <w:bCs/>
                <w:color w:val="0000FF"/>
              </w:rPr>
              <w:t>1</w:t>
            </w:r>
            <w:r w:rsidRPr="00725AF5">
              <w:rPr>
                <w:b/>
                <w:bCs/>
              </w:rPr>
              <w:t xml:space="preserve"> </w:t>
            </w:r>
            <w:r w:rsidRPr="00725AF5">
              <w:t>business day</w:t>
            </w:r>
            <w:r w:rsidRPr="00725AF5">
              <w:rPr>
                <w:b/>
                <w:color w:val="FF00FF"/>
              </w:rPr>
              <w:t xml:space="preserve"> </w:t>
            </w:r>
            <w:r w:rsidRPr="00725AF5">
              <w:t>of the admission or on the same day of admission if reasonably possible after you are admitted to a non-Network Hospital or Alternate Facility</w:t>
            </w:r>
            <w:r w:rsidR="00DA5334" w:rsidRPr="00725AF5">
              <w:t>.</w:t>
            </w:r>
          </w:p>
          <w:p w14:paraId="427EF696" w14:textId="77777777" w:rsidR="00C767A9" w:rsidRPr="00725AF5" w:rsidRDefault="00C767A9" w:rsidP="00C767A9">
            <w:pPr>
              <w:pStyle w:val="TableTextCharCharChar1"/>
              <w:numPr>
                <w:ilvl w:val="12"/>
                <w:numId w:val="0"/>
              </w:numPr>
            </w:pPr>
          </w:p>
          <w:p w14:paraId="427EF697" w14:textId="476A9814" w:rsidR="00C767A9" w:rsidRPr="00725AF5" w:rsidRDefault="00C767A9" w:rsidP="00101C86">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xml:space="preserve">, Benefits for the Hospital Inpatient Stay will be subject to a </w:t>
            </w:r>
            <w:r w:rsidR="00093B0E">
              <w:rPr>
                <w:b/>
                <w:color w:val="0000FF"/>
              </w:rPr>
              <w:t>$500</w:t>
            </w:r>
            <w:r w:rsidRPr="00725AF5">
              <w:rPr>
                <w:b/>
                <w:color w:val="0000FF"/>
              </w:rPr>
              <w:t xml:space="preserve"> </w:t>
            </w:r>
            <w:r w:rsidRPr="00725AF5">
              <w:t>penalty.</w:t>
            </w:r>
            <w:r w:rsidRPr="00725AF5">
              <w:rPr>
                <w:b/>
              </w:rPr>
              <w:t xml:space="preserve"> </w:t>
            </w:r>
            <w:r w:rsidRPr="00725AF5">
              <w:t>Benefits will not be reduced for the outpatient Emergency Health Services.</w:t>
            </w:r>
          </w:p>
        </w:tc>
      </w:tr>
      <w:tr w:rsidR="00154B9C" w:rsidRPr="00725AF5" w14:paraId="427EF6FE"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9" w:name="Hospital_Inpatient_Stay"/>
            <w:r w:rsidRPr="00725AF5">
              <w:rPr>
                <w:b/>
              </w:rPr>
              <w:t>Hospital Inpatient Stay</w:t>
            </w:r>
            <w:bookmarkEnd w:id="79"/>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0AB9F80A"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0943B301" w:rsidR="00180F4D" w:rsidRPr="00725AF5" w:rsidRDefault="00180F4D" w:rsidP="00180F4D">
            <w:pPr>
              <w:pStyle w:val="TableTextChar1CharChar"/>
              <w:ind w:left="288" w:hanging="288"/>
              <w:rPr>
                <w:b/>
                <w:color w:val="FF00FF"/>
              </w:rPr>
            </w:pPr>
            <w:r w:rsidRPr="00725AF5">
              <w:rPr>
                <w:b/>
                <w:color w:val="000000"/>
              </w:rPr>
              <w:t xml:space="preserve">●  </w:t>
            </w:r>
            <w:r w:rsidRPr="00725AF5">
              <w:t>Physician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r w:rsidRPr="00725AF5">
              <w:rPr>
                <w:rStyle w:val="wdColorBlackBoldItalic"/>
                <w:u w:val="none"/>
              </w:rPr>
              <w:t>Scopic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AF" w14:textId="05074D4E" w:rsidR="00154B9C" w:rsidRPr="00725AF5" w:rsidRDefault="007C2245">
            <w:pPr>
              <w:pStyle w:val="TableTextCharCharChar1"/>
              <w:numPr>
                <w:ilvl w:val="12"/>
                <w:numId w:val="0"/>
              </w:numPr>
              <w:rPr>
                <w:b/>
              </w:rPr>
            </w:pPr>
            <w:r>
              <w:rPr>
                <w:b/>
                <w:color w:val="0000FF"/>
              </w:rPr>
              <w:t>8</w:t>
            </w:r>
            <w:r w:rsidR="00DD12B8">
              <w:rPr>
                <w:b/>
                <w:color w:val="0000FF"/>
              </w:rPr>
              <w:t>0%</w:t>
            </w:r>
            <w:r w:rsidR="00DD12B8" w:rsidRPr="00725AF5">
              <w:rPr>
                <w:b/>
              </w:rPr>
              <w:t xml:space="preserve"> </w:t>
            </w:r>
            <w:r w:rsidR="00154B9C" w:rsidRPr="00725AF5">
              <w:t xml:space="preserve">of eligible expenses after </w:t>
            </w:r>
            <w:r w:rsidR="00DD12B8">
              <w:rPr>
                <w:b/>
                <w:color w:val="0000FF"/>
              </w:rPr>
              <w:t>$3</w:t>
            </w:r>
            <w:r>
              <w:rPr>
                <w:b/>
                <w:color w:val="0000FF"/>
              </w:rPr>
              <w:t>25</w:t>
            </w:r>
            <w:r w:rsidR="00DD12B8" w:rsidRPr="00725AF5">
              <w:rPr>
                <w:b/>
                <w:color w:val="0000FF"/>
              </w:rPr>
              <w:t xml:space="preserve"> </w:t>
            </w:r>
            <w:r w:rsidR="00154B9C" w:rsidRPr="00725AF5">
              <w:rPr>
                <w:bCs/>
                <w:color w:val="000000"/>
              </w:rPr>
              <w:t>copay per admission</w:t>
            </w:r>
            <w:r w:rsidR="00154B9C" w:rsidRPr="00725AF5">
              <w:rPr>
                <w:bCs/>
                <w:color w:val="0000FF"/>
              </w:rPr>
              <w:t xml:space="preserve"> </w:t>
            </w:r>
            <w:r w:rsidR="00154B9C" w:rsidRPr="00725AF5">
              <w:rPr>
                <w:bCs/>
              </w:rPr>
              <w:t>and</w:t>
            </w:r>
            <w:r w:rsidR="00154B9C" w:rsidRPr="00725AF5">
              <w:t xml:space="preserve"> satisfying</w:t>
            </w:r>
            <w:r w:rsidR="000E0D79" w:rsidRPr="00725AF5">
              <w:t xml:space="preserve"> the</w:t>
            </w:r>
            <w:r w:rsidR="00154B9C" w:rsidRPr="00725AF5">
              <w:rPr>
                <w:b/>
              </w:rPr>
              <w:t xml:space="preserve"> </w:t>
            </w:r>
            <w:r w:rsidR="00154B9C" w:rsidRPr="00725AF5">
              <w:t>deductible.</w:t>
            </w:r>
          </w:p>
          <w:p w14:paraId="427EF6C3" w14:textId="77777777" w:rsidR="00154B9C" w:rsidRPr="00725AF5" w:rsidRDefault="00154B9C">
            <w:pPr>
              <w:pStyle w:val="TableTextCharCharChar1"/>
              <w:numPr>
                <w:ilvl w:val="12"/>
                <w:numId w:val="0"/>
              </w:numPr>
              <w:rPr>
                <w:b/>
                <w:color w:val="000000"/>
              </w:rPr>
            </w:pPr>
          </w:p>
          <w:p w14:paraId="427EF6DE" w14:textId="69D19304" w:rsidR="00154B9C" w:rsidRPr="00725AF5" w:rsidRDefault="00EB6B9B" w:rsidP="00634871">
            <w:pPr>
              <w:pStyle w:val="TableTextCharCharChar1"/>
              <w:tabs>
                <w:tab w:val="left" w:pos="360"/>
              </w:tabs>
            </w:pPr>
            <w:r w:rsidRPr="00B54113">
              <w:rPr>
                <w:szCs w:val="24"/>
              </w:rPr>
              <w:t>If a participant is re-admitted to a hospital for the same condition within</w:t>
            </w:r>
            <w:r w:rsidRPr="00B54113">
              <w:rPr>
                <w:b/>
                <w:szCs w:val="24"/>
              </w:rPr>
              <w:t xml:space="preserve"> </w:t>
            </w:r>
            <w:r w:rsidRPr="00B54113">
              <w:rPr>
                <w:b/>
                <w:color w:val="0000FF"/>
                <w:szCs w:val="24"/>
              </w:rPr>
              <w:t>60</w:t>
            </w:r>
            <w:r w:rsidRPr="00EB6B9B">
              <w:rPr>
                <w:b/>
                <w:color w:val="FF00FF"/>
                <w:szCs w:val="24"/>
              </w:rPr>
              <w:t xml:space="preserve"> </w:t>
            </w:r>
            <w:r w:rsidRPr="00B54113">
              <w:rPr>
                <w:szCs w:val="24"/>
              </w:rPr>
              <w:t>days, the hospital copay is waived after the initial admission.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2801FBDD" w:rsidR="00154B9C" w:rsidRPr="00725AF5" w:rsidRDefault="006079A7">
            <w:pPr>
              <w:pStyle w:val="TableTextCharCharChar1"/>
              <w:numPr>
                <w:ilvl w:val="12"/>
                <w:numId w:val="0"/>
              </w:numPr>
              <w:rPr>
                <w:b/>
                <w:color w:val="000000"/>
              </w:rPr>
            </w:pPr>
            <w:r>
              <w:rPr>
                <w:b/>
                <w:color w:val="0000FF"/>
              </w:rPr>
              <w:t>70%</w:t>
            </w:r>
            <w:r w:rsidR="00154B9C"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F7" w14:textId="013D4EF3"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obtain 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745EA1B8" w:rsidR="003A4965" w:rsidRPr="00725AF5" w:rsidRDefault="003A4965" w:rsidP="003A4965">
            <w:pPr>
              <w:pStyle w:val="TableTextCharCharChar1"/>
              <w:ind w:left="288" w:hanging="288"/>
            </w:pPr>
            <w:r w:rsidRPr="00725AF5">
              <w:rPr>
                <w:color w:val="000000"/>
              </w:rPr>
              <w:t xml:space="preserve">●   </w:t>
            </w:r>
            <w:r w:rsidRPr="00725AF5">
              <w:t xml:space="preserve">For Emergency admissions (also termed non-elective admissions): within </w:t>
            </w:r>
            <w:r w:rsidR="00EB6B9B">
              <w:rPr>
                <w:b/>
                <w:bCs/>
                <w:color w:val="0000FF"/>
              </w:rPr>
              <w:t>1</w:t>
            </w:r>
            <w:r w:rsidRPr="00725AF5">
              <w:rPr>
                <w:b/>
                <w:bCs/>
              </w:rPr>
              <w:t xml:space="preserve"> </w:t>
            </w:r>
            <w:r w:rsidRPr="00725AF5">
              <w:t>business day, or as soon as is reasonably possible.</w:t>
            </w:r>
          </w:p>
          <w:p w14:paraId="427EF6FB" w14:textId="77777777" w:rsidR="003A4965" w:rsidRPr="00725AF5" w:rsidRDefault="003A4965" w:rsidP="003A4965">
            <w:pPr>
              <w:pStyle w:val="TableTextCharCharChar1"/>
              <w:numPr>
                <w:ilvl w:val="12"/>
                <w:numId w:val="0"/>
              </w:numPr>
            </w:pPr>
          </w:p>
          <w:p w14:paraId="427EF6FC" w14:textId="6491FE7D"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r w:rsidRPr="00725AF5">
              <w:rPr>
                <w:bCs/>
              </w:rPr>
              <w:t>.</w:t>
            </w:r>
          </w:p>
          <w:p w14:paraId="427EF6FD" w14:textId="77777777" w:rsidR="00A31EC0" w:rsidRPr="00725AF5" w:rsidRDefault="00A31EC0" w:rsidP="00F657C2"/>
        </w:tc>
      </w:tr>
      <w:tr w:rsidR="00B75B9F" w:rsidRPr="00725AF5" w14:paraId="427EF749"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80" w:name="Lab_XRay_and_Diagnostics_Outpatient"/>
            <w:r w:rsidRPr="00725AF5">
              <w:rPr>
                <w:color w:val="000000"/>
              </w:rPr>
              <w:t>Lab, X-Ray and Diagnostics – Outpatient</w:t>
            </w:r>
            <w:bookmarkEnd w:id="80"/>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sym w:font="Symbol" w:char="F0B7"/>
            </w:r>
            <w:r w:rsidRPr="00725AF5">
              <w:rPr>
                <w:b w:val="0"/>
              </w:rPr>
              <w:t xml:space="preserve">   the facility charge and the charge for supplies and equipment; and</w:t>
            </w:r>
          </w:p>
          <w:p w14:paraId="54E9D306" w14:textId="77777777" w:rsidR="00C54882" w:rsidRPr="00725AF5"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3CDBA6A4" w14:textId="77777777" w:rsidR="004759B4" w:rsidRPr="00377B4E" w:rsidRDefault="004759B4" w:rsidP="004759B4">
            <w:pPr>
              <w:overflowPunct/>
              <w:autoSpaceDE/>
              <w:autoSpaceDN/>
              <w:adjustRightInd/>
              <w:ind w:left="288" w:hanging="288"/>
              <w:textAlignment w:val="auto"/>
              <w:rPr>
                <w:color w:val="000000" w:themeColor="text1"/>
                <w:sz w:val="24"/>
                <w:szCs w:val="24"/>
              </w:rPr>
            </w:pPr>
            <w:r w:rsidRPr="004759B4">
              <w:rPr>
                <w:color w:val="000000" w:themeColor="text1"/>
                <w:sz w:val="24"/>
                <w:szCs w:val="24"/>
              </w:rPr>
              <w:sym w:font="Symbol" w:char="F0B7"/>
            </w:r>
            <w:r w:rsidRPr="004759B4">
              <w:rPr>
                <w:color w:val="000000" w:themeColor="text1"/>
                <w:sz w:val="24"/>
                <w:szCs w:val="24"/>
              </w:rPr>
              <w:t xml:space="preserve">   </w:t>
            </w:r>
            <w:r w:rsidRPr="0019244B">
              <w:rPr>
                <w:color w:val="000000" w:themeColor="text1"/>
                <w:sz w:val="24"/>
                <w:szCs w:val="24"/>
              </w:rPr>
              <w:t>Drug tests, both presumptive and definitive</w:t>
            </w:r>
          </w:p>
          <w:p w14:paraId="5194A550" w14:textId="77777777" w:rsidR="004759B4" w:rsidRPr="00377B4E" w:rsidRDefault="004759B4" w:rsidP="004759B4">
            <w:pPr>
              <w:overflowPunct/>
              <w:autoSpaceDE/>
              <w:autoSpaceDN/>
              <w:adjustRightInd/>
              <w:ind w:left="576" w:hanging="288"/>
              <w:textAlignment w:val="auto"/>
              <w:rPr>
                <w:color w:val="000000" w:themeColor="text1"/>
                <w:sz w:val="24"/>
                <w:szCs w:val="24"/>
              </w:rPr>
            </w:pPr>
            <w:r w:rsidRPr="00377B4E">
              <w:rPr>
                <w:color w:val="000000" w:themeColor="text1"/>
                <w:sz w:val="24"/>
                <w:szCs w:val="24"/>
              </w:rPr>
              <w:sym w:font="Symbol" w:char="F0B7"/>
            </w:r>
            <w:r w:rsidRPr="00377B4E">
              <w:rPr>
                <w:color w:val="000000" w:themeColor="text1"/>
                <w:sz w:val="24"/>
                <w:szCs w:val="24"/>
              </w:rPr>
              <w:t xml:space="preserve">   </w:t>
            </w:r>
            <w:r w:rsidRPr="0019244B">
              <w:rPr>
                <w:color w:val="000000" w:themeColor="text1"/>
                <w:sz w:val="24"/>
                <w:szCs w:val="24"/>
              </w:rPr>
              <w:t>Drug tests are limited each year to:</w:t>
            </w:r>
          </w:p>
          <w:p w14:paraId="4E96CFB2" w14:textId="19B13034" w:rsidR="004759B4" w:rsidRPr="0019244B" w:rsidRDefault="004759B4" w:rsidP="004759B4">
            <w:pPr>
              <w:ind w:left="576"/>
              <w:rPr>
                <w:color w:val="000000" w:themeColor="text1"/>
                <w:sz w:val="24"/>
                <w:szCs w:val="24"/>
              </w:rPr>
            </w:pPr>
            <w:r w:rsidRPr="00377B4E">
              <w:rPr>
                <w:sz w:val="24"/>
                <w:szCs w:val="24"/>
              </w:rPr>
              <w:sym w:font="Symbol" w:char="F0B7"/>
            </w:r>
            <w:r w:rsidRPr="00377B4E">
              <w:rPr>
                <w:sz w:val="24"/>
                <w:szCs w:val="24"/>
              </w:rPr>
              <w:t xml:space="preserve">  </w:t>
            </w:r>
            <w:r w:rsidRPr="0019244B">
              <w:rPr>
                <w:b/>
                <w:color w:val="0000FF"/>
                <w:sz w:val="24"/>
                <w:szCs w:val="24"/>
              </w:rPr>
              <w:t>18</w:t>
            </w:r>
            <w:r w:rsidRPr="0019244B">
              <w:rPr>
                <w:color w:val="0000FF"/>
                <w:sz w:val="24"/>
                <w:szCs w:val="24"/>
              </w:rPr>
              <w:t xml:space="preserve"> </w:t>
            </w:r>
            <w:r w:rsidRPr="0019244B">
              <w:rPr>
                <w:sz w:val="24"/>
                <w:szCs w:val="24"/>
              </w:rPr>
              <w:t xml:space="preserve">presumptive </w:t>
            </w:r>
          </w:p>
          <w:p w14:paraId="0AAAAD25" w14:textId="494DD821" w:rsidR="004759B4" w:rsidRPr="004759B4" w:rsidRDefault="004759B4" w:rsidP="004759B4">
            <w:pPr>
              <w:overflowPunct/>
              <w:autoSpaceDE/>
              <w:autoSpaceDN/>
              <w:adjustRightInd/>
              <w:ind w:left="864" w:hanging="288"/>
              <w:textAlignment w:val="auto"/>
              <w:rPr>
                <w:color w:val="000000" w:themeColor="text1"/>
                <w:sz w:val="24"/>
                <w:szCs w:val="24"/>
              </w:rPr>
            </w:pPr>
            <w:r w:rsidRPr="00377B4E">
              <w:rPr>
                <w:color w:val="000000" w:themeColor="text1"/>
                <w:sz w:val="24"/>
                <w:szCs w:val="24"/>
              </w:rPr>
              <w:sym w:font="Symbol" w:char="F0B7"/>
            </w:r>
            <w:r w:rsidRPr="00377B4E">
              <w:rPr>
                <w:color w:val="000000" w:themeColor="text1"/>
                <w:sz w:val="24"/>
                <w:szCs w:val="24"/>
              </w:rPr>
              <w:t xml:space="preserve">  </w:t>
            </w:r>
            <w:r w:rsidRPr="0019244B">
              <w:rPr>
                <w:b/>
                <w:color w:val="0000FF"/>
                <w:sz w:val="24"/>
                <w:szCs w:val="24"/>
              </w:rPr>
              <w:t xml:space="preserve">18 </w:t>
            </w:r>
            <w:r w:rsidRPr="0019244B">
              <w:rPr>
                <w:color w:val="000000" w:themeColor="text1"/>
                <w:sz w:val="24"/>
                <w:szCs w:val="24"/>
              </w:rPr>
              <w:t>definitive</w:t>
            </w: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6E839BF9"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t>Lab Testing</w:t>
            </w:r>
          </w:p>
          <w:p w14:paraId="4344B4F8" w14:textId="311A454E" w:rsidR="00054146" w:rsidRPr="00725AF5" w:rsidRDefault="009675E1" w:rsidP="00054146">
            <w:pPr>
              <w:rPr>
                <w:color w:val="000000"/>
                <w:sz w:val="24"/>
                <w:szCs w:val="24"/>
              </w:rPr>
            </w:pPr>
            <w:r>
              <w:rPr>
                <w:b/>
                <w:color w:val="0000FF"/>
                <w:sz w:val="24"/>
                <w:szCs w:val="24"/>
              </w:rPr>
              <w:t>8</w:t>
            </w:r>
            <w:r w:rsidR="003C3DFE">
              <w:rPr>
                <w:b/>
                <w:color w:val="0000FF"/>
                <w:sz w:val="24"/>
                <w:szCs w:val="24"/>
              </w:rPr>
              <w:t>0%</w:t>
            </w:r>
            <w:r w:rsidR="00054146" w:rsidRPr="00725AF5">
              <w:rPr>
                <w:color w:val="000000"/>
                <w:sz w:val="24"/>
                <w:szCs w:val="24"/>
              </w:rPr>
              <w:t xml:space="preserve"> of eligible expenses</w:t>
            </w:r>
            <w:r w:rsidR="005625FC" w:rsidRPr="005625FC">
              <w:rPr>
                <w:color w:val="000000"/>
                <w:sz w:val="24"/>
                <w:szCs w:val="24"/>
              </w:rPr>
              <w:t xml:space="preserve"> after satisfying the</w:t>
            </w:r>
            <w:r w:rsidR="005625FC" w:rsidRPr="005625FC">
              <w:rPr>
                <w:b/>
                <w:color w:val="000000"/>
                <w:sz w:val="24"/>
                <w:szCs w:val="24"/>
              </w:rPr>
              <w:t xml:space="preserve"> </w:t>
            </w:r>
            <w:r w:rsidR="005625FC" w:rsidRPr="005625FC">
              <w:rPr>
                <w:color w:val="000000"/>
                <w:sz w:val="24"/>
                <w:szCs w:val="24"/>
              </w:rPr>
              <w:t>deductible</w:t>
            </w:r>
            <w:r w:rsidR="00054146" w:rsidRPr="00725AF5">
              <w:rPr>
                <w:color w:val="000000"/>
                <w:sz w:val="24"/>
                <w:szCs w:val="24"/>
              </w:rPr>
              <w:t>.</w:t>
            </w:r>
          </w:p>
          <w:p w14:paraId="3949BC3E" w14:textId="77777777" w:rsidR="0019566B" w:rsidRPr="00725AF5" w:rsidRDefault="0019566B" w:rsidP="00054146">
            <w:pPr>
              <w:rPr>
                <w:color w:val="000000"/>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19764FF1" w:rsidR="00054146" w:rsidRPr="00725AF5" w:rsidRDefault="009675E1" w:rsidP="00054146">
            <w:pPr>
              <w:rPr>
                <w:color w:val="000000"/>
                <w:sz w:val="24"/>
                <w:szCs w:val="24"/>
              </w:rPr>
            </w:pPr>
            <w:r>
              <w:rPr>
                <w:b/>
                <w:color w:val="0000FF"/>
                <w:sz w:val="24"/>
                <w:szCs w:val="24"/>
              </w:rPr>
              <w:t>8</w:t>
            </w:r>
            <w:r w:rsidR="003C3DFE">
              <w:rPr>
                <w:b/>
                <w:color w:val="0000FF"/>
                <w:sz w:val="24"/>
                <w:szCs w:val="24"/>
              </w:rPr>
              <w:t>0%</w:t>
            </w:r>
            <w:r w:rsidR="00054146" w:rsidRPr="00725AF5">
              <w:rPr>
                <w:color w:val="000000"/>
                <w:sz w:val="24"/>
                <w:szCs w:val="24"/>
              </w:rPr>
              <w:t xml:space="preserve"> of eligible expenses</w:t>
            </w:r>
            <w:r w:rsidR="005625FC" w:rsidRPr="005625FC">
              <w:rPr>
                <w:color w:val="000000"/>
                <w:sz w:val="24"/>
                <w:szCs w:val="24"/>
              </w:rPr>
              <w:t xml:space="preserve"> after satisfying the</w:t>
            </w:r>
            <w:r w:rsidR="005625FC" w:rsidRPr="005625FC">
              <w:rPr>
                <w:b/>
                <w:color w:val="000000"/>
                <w:sz w:val="24"/>
                <w:szCs w:val="24"/>
              </w:rPr>
              <w:t xml:space="preserve"> </w:t>
            </w:r>
            <w:r w:rsidR="005625FC" w:rsidRPr="005625FC">
              <w:rPr>
                <w:color w:val="000000"/>
                <w:sz w:val="24"/>
                <w:szCs w:val="24"/>
              </w:rPr>
              <w:t>deductible</w:t>
            </w:r>
            <w:r w:rsidR="00054146" w:rsidRPr="00725AF5">
              <w:rPr>
                <w:color w:val="000000"/>
                <w:sz w:val="24"/>
                <w:szCs w:val="24"/>
              </w:rPr>
              <w:t>.</w:t>
            </w:r>
          </w:p>
          <w:p w14:paraId="694DB706" w14:textId="77777777" w:rsidR="00054146" w:rsidRPr="00725AF5" w:rsidRDefault="00054146" w:rsidP="00054146">
            <w:pPr>
              <w:rPr>
                <w:color w:val="000000"/>
                <w:sz w:val="24"/>
                <w:szCs w:val="24"/>
              </w:rPr>
            </w:pPr>
          </w:p>
          <w:p w14:paraId="107A886D" w14:textId="77777777" w:rsidR="008509CB" w:rsidRDefault="008509CB" w:rsidP="00C0569D">
            <w:pPr>
              <w:pStyle w:val="TableTextCharCharChar1"/>
              <w:numPr>
                <w:ilvl w:val="12"/>
                <w:numId w:val="0"/>
              </w:numPr>
              <w:rPr>
                <w:b/>
                <w:bCs/>
                <w:szCs w:val="24"/>
              </w:rPr>
            </w:pPr>
            <w:r w:rsidRPr="00B54113">
              <w:rPr>
                <w:b/>
                <w:bCs/>
                <w:szCs w:val="24"/>
              </w:rPr>
              <w:t>Mammography Diagnostic</w:t>
            </w:r>
          </w:p>
          <w:p w14:paraId="4D0F3256" w14:textId="7E2C0821" w:rsidR="008509CB" w:rsidRPr="00725AF5" w:rsidRDefault="008509CB" w:rsidP="008509CB">
            <w:pPr>
              <w:rPr>
                <w:color w:val="000000"/>
                <w:sz w:val="24"/>
                <w:szCs w:val="24"/>
              </w:rPr>
            </w:pPr>
            <w:r>
              <w:rPr>
                <w:b/>
                <w:color w:val="0000FF"/>
                <w:sz w:val="24"/>
                <w:szCs w:val="24"/>
              </w:rPr>
              <w:t>80%</w:t>
            </w:r>
            <w:r w:rsidRPr="00725AF5">
              <w:rPr>
                <w:color w:val="000000"/>
                <w:sz w:val="24"/>
                <w:szCs w:val="24"/>
              </w:rPr>
              <w:t xml:space="preserve"> of eligible expenses</w:t>
            </w:r>
            <w:r w:rsidRPr="005625FC">
              <w:rPr>
                <w:color w:val="000000"/>
                <w:sz w:val="24"/>
                <w:szCs w:val="24"/>
              </w:rPr>
              <w:t xml:space="preserve"> after satisfying the</w:t>
            </w:r>
            <w:r w:rsidRPr="005625FC">
              <w:rPr>
                <w:b/>
                <w:color w:val="000000"/>
                <w:sz w:val="24"/>
                <w:szCs w:val="24"/>
              </w:rPr>
              <w:t xml:space="preserve"> </w:t>
            </w:r>
            <w:r w:rsidRPr="005625FC">
              <w:rPr>
                <w:color w:val="000000"/>
                <w:sz w:val="24"/>
                <w:szCs w:val="24"/>
              </w:rPr>
              <w:t>deductible</w:t>
            </w:r>
            <w:r w:rsidRPr="00725AF5">
              <w:rPr>
                <w:color w:val="000000"/>
                <w:sz w:val="24"/>
                <w:szCs w:val="24"/>
              </w:rPr>
              <w:t>.</w:t>
            </w:r>
          </w:p>
          <w:p w14:paraId="427EF73D" w14:textId="1A01BEFD"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t>Lab Testing</w:t>
            </w:r>
          </w:p>
          <w:p w14:paraId="3DC32F1C" w14:textId="5008B3F2" w:rsidR="00054146" w:rsidRPr="00725AF5" w:rsidRDefault="006079A7"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6B0B7450" w:rsidR="00054146" w:rsidRPr="00725AF5" w:rsidRDefault="006079A7"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242401DE" w14:textId="20557F56"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44DD1C5C"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 xml:space="preserve">for </w:t>
            </w:r>
            <w:r w:rsidR="004759B4" w:rsidRPr="004759B4">
              <w:rPr>
                <w:color w:val="000000"/>
                <w:sz w:val="24"/>
                <w:szCs w:val="24"/>
              </w:rPr>
              <w:t xml:space="preserve">genetic testing,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30E957CE" w:rsidR="00AE2C3B" w:rsidRPr="00725AF5" w:rsidRDefault="00D77E93" w:rsidP="00101C86">
            <w:pPr>
              <w:pStyle w:val="TableTextCharCharChar1"/>
              <w:numPr>
                <w:ilvl w:val="12"/>
                <w:numId w:val="0"/>
              </w:numPr>
              <w:rPr>
                <w:b/>
                <w:color w:val="000000"/>
                <w:szCs w:val="24"/>
              </w:rPr>
            </w:pPr>
            <w:r w:rsidRPr="00725AF5">
              <w:rPr>
                <w:szCs w:val="24"/>
              </w:rPr>
              <w:t>If you don't obtain prior authorization,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C54882" w:rsidRPr="00725AF5" w14:paraId="5AEAF689"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1" w:name="Lab_X_Ray_and_Major_Diagnostics"/>
            <w:r w:rsidRPr="00725AF5">
              <w:rPr>
                <w:b/>
                <w:color w:val="000000"/>
                <w:szCs w:val="24"/>
              </w:rPr>
              <w:t>Lab, X-Ray and Major Diagnostics - CT, PET Scans, MRI, MRA and Nuclear Medicine – Outpatient</w:t>
            </w:r>
            <w:bookmarkEnd w:id="81"/>
          </w:p>
          <w:p w14:paraId="167B2D81" w14:textId="77777777" w:rsidR="00C54882" w:rsidRPr="00725AF5" w:rsidRDefault="00C54882" w:rsidP="00BD57FE">
            <w:pPr>
              <w:pStyle w:val="TableTextCharCharChar1"/>
              <w:numPr>
                <w:ilvl w:val="12"/>
                <w:numId w:val="0"/>
              </w:numPr>
              <w:rPr>
                <w:b/>
                <w:szCs w:val="24"/>
              </w:rPr>
            </w:pPr>
          </w:p>
          <w:p w14:paraId="0E8D781F" w14:textId="5577486A"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35C3826E" w14:textId="776FD0F2"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5E9D5D7F" w:rsidR="00054146" w:rsidRPr="00725AF5" w:rsidRDefault="008509CB" w:rsidP="00054146">
            <w:pPr>
              <w:rPr>
                <w:color w:val="000000"/>
                <w:sz w:val="24"/>
                <w:szCs w:val="24"/>
              </w:rPr>
            </w:pPr>
            <w:r>
              <w:rPr>
                <w:b/>
                <w:color w:val="0000FF"/>
                <w:sz w:val="24"/>
                <w:szCs w:val="24"/>
              </w:rPr>
              <w:t>8</w:t>
            </w:r>
            <w:r w:rsidR="003C3DFE">
              <w:rPr>
                <w:b/>
                <w:color w:val="0000FF"/>
                <w:sz w:val="24"/>
                <w:szCs w:val="24"/>
              </w:rPr>
              <w:t>0%</w:t>
            </w:r>
            <w:r w:rsidR="00054146" w:rsidRPr="00725AF5">
              <w:rPr>
                <w:color w:val="000000"/>
                <w:sz w:val="24"/>
                <w:szCs w:val="24"/>
              </w:rPr>
              <w:t xml:space="preserve"> of eligible expenses</w:t>
            </w:r>
            <w:r w:rsidR="005625FC" w:rsidRPr="005625FC">
              <w:rPr>
                <w:color w:val="000000"/>
                <w:sz w:val="24"/>
                <w:szCs w:val="24"/>
              </w:rPr>
              <w:t xml:space="preserve"> after satisfying the</w:t>
            </w:r>
            <w:r w:rsidR="005625FC" w:rsidRPr="005625FC">
              <w:rPr>
                <w:b/>
                <w:color w:val="000000"/>
                <w:sz w:val="24"/>
                <w:szCs w:val="24"/>
              </w:rPr>
              <w:t xml:space="preserve"> </w:t>
            </w:r>
            <w:r w:rsidR="005625FC" w:rsidRPr="005625FC">
              <w:rPr>
                <w:color w:val="000000"/>
                <w:sz w:val="24"/>
                <w:szCs w:val="24"/>
              </w:rPr>
              <w:t>deductible</w:t>
            </w:r>
            <w:r w:rsidR="00054146" w:rsidRPr="00725AF5">
              <w:rPr>
                <w:color w:val="000000"/>
                <w:sz w:val="24"/>
                <w:szCs w:val="24"/>
              </w:rPr>
              <w:t>.</w:t>
            </w:r>
          </w:p>
          <w:p w14:paraId="2B93BE1C" w14:textId="77777777" w:rsidR="00054146" w:rsidRPr="00725AF5" w:rsidRDefault="00054146" w:rsidP="00054146">
            <w:pPr>
              <w:rPr>
                <w:color w:val="000000"/>
                <w:sz w:val="24"/>
                <w:szCs w:val="24"/>
              </w:rPr>
            </w:pPr>
          </w:p>
          <w:p w14:paraId="286F962C" w14:textId="4F0D61F1"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4F733B6F" w:rsidR="00054146" w:rsidRPr="00725AF5" w:rsidRDefault="006079A7" w:rsidP="00054146">
            <w:pPr>
              <w:rPr>
                <w:color w:val="000000"/>
                <w:sz w:val="24"/>
                <w:szCs w:val="24"/>
              </w:rPr>
            </w:pPr>
            <w:r>
              <w:rPr>
                <w:b/>
                <w:color w:val="0000FF"/>
                <w:sz w:val="24"/>
                <w:szCs w:val="24"/>
              </w:rPr>
              <w:t>70%</w:t>
            </w:r>
            <w:r w:rsidR="00054146" w:rsidRPr="00725AF5">
              <w:rPr>
                <w:color w:val="000000"/>
                <w:sz w:val="24"/>
                <w:szCs w:val="24"/>
              </w:rPr>
              <w:t xml:space="preserve"> 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0E4ED87A" w14:textId="77777777" w:rsidR="00C54882" w:rsidRPr="00725AF5" w:rsidRDefault="00C54882" w:rsidP="00BD57FE">
            <w:pPr>
              <w:pStyle w:val="TableTextCharCharChar1"/>
              <w:numPr>
                <w:ilvl w:val="12"/>
                <w:numId w:val="0"/>
              </w:numPr>
              <w:rPr>
                <w:b/>
                <w:color w:val="000000"/>
                <w:szCs w:val="24"/>
              </w:rPr>
            </w:pPr>
          </w:p>
          <w:p w14:paraId="5BE0D227" w14:textId="73057146" w:rsidR="00C54882" w:rsidRPr="00725AF5" w:rsidRDefault="00C54882" w:rsidP="00BD57FE">
            <w:pPr>
              <w:rPr>
                <w:b/>
                <w:sz w:val="24"/>
                <w:szCs w:val="24"/>
              </w:rPr>
            </w:pPr>
          </w:p>
        </w:tc>
      </w:tr>
      <w:tr w:rsidR="00A31EC0" w:rsidRPr="00725AF5" w14:paraId="427EF951"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2" w:name="Scopic_Procedures_Outpatient_Diagnostic"/>
            <w:r w:rsidRPr="00725AF5">
              <w:rPr>
                <w:b/>
                <w:szCs w:val="24"/>
              </w:rPr>
              <w:t>Scopic Procedures – Outpatient Diagnostic and Therapeutic</w:t>
            </w:r>
            <w:bookmarkEnd w:id="82"/>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The Plan pays for diagnostic and therapeutic scopic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Diagnostic scopic procedures are those for visualization, biopsy and polyp removal. Examples of diagnostic scopic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12F3CEE8" w:rsidR="00A31EC0" w:rsidRPr="00725AF5" w:rsidRDefault="00A31EC0" w:rsidP="00D16DE4">
            <w:pPr>
              <w:pStyle w:val="TableTextChar1CharChar"/>
              <w:rPr>
                <w:szCs w:val="24"/>
              </w:rPr>
            </w:pPr>
            <w:r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The facility charge and the charge for supplies and equipment; and</w:t>
            </w:r>
          </w:p>
          <w:p w14:paraId="427EF90D" w14:textId="2E5563DD"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0E" w14:textId="77777777" w:rsidR="00A31EC0" w:rsidRPr="00725AF5" w:rsidRDefault="00A31EC0" w:rsidP="00D16DE4">
            <w:pPr>
              <w:pStyle w:val="TableTextChar1CharChar"/>
              <w:rPr>
                <w:color w:val="000000"/>
                <w:szCs w:val="24"/>
              </w:rPr>
            </w:pPr>
          </w:p>
          <w:p w14:paraId="427EF913" w14:textId="77777777" w:rsidR="00A31EC0" w:rsidRPr="00725AF5" w:rsidRDefault="00A31EC0" w:rsidP="00D16DE4">
            <w:pPr>
              <w:pStyle w:val="TableTextCharCharChar1"/>
              <w:numPr>
                <w:ilvl w:val="12"/>
                <w:numId w:val="0"/>
              </w:numPr>
              <w:rPr>
                <w:szCs w:val="24"/>
              </w:rPr>
            </w:pPr>
          </w:p>
          <w:p w14:paraId="427EF914" w14:textId="210F1CCD"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scopic procedures, which are for the purpose of performing surgery. Benefits for surgical scopic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scopic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17869B39"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7" w14:textId="61C49C95" w:rsidR="00A31EC0" w:rsidRPr="00725AF5" w:rsidRDefault="008509CB" w:rsidP="00DD2FB3">
            <w:pPr>
              <w:pStyle w:val="TableTextCharCharChar1"/>
              <w:numPr>
                <w:ilvl w:val="12"/>
                <w:numId w:val="0"/>
              </w:numPr>
              <w:rPr>
                <w:b/>
                <w:szCs w:val="24"/>
              </w:rPr>
            </w:pPr>
            <w:r>
              <w:rPr>
                <w:b/>
                <w:color w:val="0000FF"/>
                <w:szCs w:val="24"/>
              </w:rPr>
              <w:t>8</w:t>
            </w:r>
            <w:r w:rsidR="003C3DFE">
              <w:rPr>
                <w:b/>
                <w:color w:val="0000FF"/>
                <w:szCs w:val="24"/>
              </w:rPr>
              <w:t>0%</w:t>
            </w:r>
            <w:r w:rsidR="00A31EC0" w:rsidRPr="00725AF5">
              <w:rPr>
                <w:b/>
                <w:szCs w:val="24"/>
              </w:rPr>
              <w:t xml:space="preserve"> </w:t>
            </w:r>
            <w:r w:rsidR="00A31EC0" w:rsidRPr="00725AF5">
              <w:rPr>
                <w:szCs w:val="24"/>
              </w:rPr>
              <w:t>of eligible expenses</w:t>
            </w:r>
            <w:r w:rsidR="005625FC" w:rsidRPr="005625FC">
              <w:rPr>
                <w:color w:val="000000"/>
                <w:szCs w:val="24"/>
              </w:rPr>
              <w:t xml:space="preserve"> </w:t>
            </w:r>
            <w:r w:rsidR="005625FC" w:rsidRPr="005625FC">
              <w:rPr>
                <w:szCs w:val="24"/>
              </w:rPr>
              <w:t>after satisfying the</w:t>
            </w:r>
            <w:r w:rsidR="005625FC" w:rsidRPr="005625FC">
              <w:rPr>
                <w:b/>
                <w:szCs w:val="24"/>
              </w:rPr>
              <w:t xml:space="preserve"> </w:t>
            </w:r>
            <w:r w:rsidR="005625FC" w:rsidRPr="005625FC">
              <w:rPr>
                <w:szCs w:val="24"/>
              </w:rPr>
              <w:t>deductible</w:t>
            </w:r>
            <w:r w:rsidR="00A31EC0" w:rsidRPr="00725AF5">
              <w:rPr>
                <w:szCs w:val="24"/>
              </w:rPr>
              <w:t>.</w:t>
            </w:r>
          </w:p>
          <w:p w14:paraId="427EF918" w14:textId="77777777" w:rsidR="00A31EC0" w:rsidRPr="00725AF5" w:rsidRDefault="00A31EC0" w:rsidP="00DD2FB3">
            <w:pPr>
              <w:pStyle w:val="TableTextCharCharChar1"/>
              <w:numPr>
                <w:ilvl w:val="12"/>
                <w:numId w:val="0"/>
              </w:numPr>
              <w:rPr>
                <w:b/>
                <w:szCs w:val="24"/>
              </w:rPr>
            </w:pPr>
          </w:p>
          <w:p w14:paraId="427EF938" w14:textId="77777777" w:rsidR="00A31EC0" w:rsidRPr="00725AF5" w:rsidRDefault="00A31EC0" w:rsidP="00101C86">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5EFBE60D" w:rsidR="00A31EC0" w:rsidRPr="00725AF5" w:rsidRDefault="006079A7" w:rsidP="00DD2FB3">
            <w:pPr>
              <w:pStyle w:val="TableTextCharCharChar1"/>
              <w:numPr>
                <w:ilvl w:val="12"/>
                <w:numId w:val="0"/>
              </w:numPr>
              <w:rPr>
                <w:szCs w:val="24"/>
              </w:rPr>
            </w:pPr>
            <w:r>
              <w:rPr>
                <w:b/>
                <w:color w:val="0000FF"/>
                <w:szCs w:val="24"/>
              </w:rPr>
              <w:t>70%</w:t>
            </w:r>
            <w:r w:rsidR="00A31EC0"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3" w:name="SurgeryOutpatient"/>
            <w:r w:rsidRPr="00725AF5">
              <w:rPr>
                <w:b/>
                <w:bCs/>
                <w:szCs w:val="24"/>
              </w:rPr>
              <w:t>Surgery-Outpatient</w:t>
            </w:r>
            <w:bookmarkEnd w:id="83"/>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scopic procedures (examples of surgical scopic procedures include arthroscopy, laparoscopy, bronchoscopy, hysteroscopy)</w:t>
            </w:r>
          </w:p>
          <w:p w14:paraId="427EF959" w14:textId="67950BEA"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w:t>
            </w:r>
            <w:r w:rsidRPr="00725AF5">
              <w:rPr>
                <w:b/>
                <w:color w:val="FF00FF"/>
                <w:szCs w:val="24"/>
              </w:rPr>
              <w:t xml:space="preserve"> </w:t>
            </w:r>
            <w:r w:rsidRPr="00725AF5">
              <w:rPr>
                <w:szCs w:val="24"/>
              </w:rPr>
              <w:t>Physician services for 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3CC89920"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46C597D0" w14:textId="5BCA141B"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rsidP="00101C86">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76" w14:textId="75A4D11B" w:rsidR="00A31EC0" w:rsidRPr="00725AF5" w:rsidRDefault="008509CB" w:rsidP="00C06625">
            <w:pPr>
              <w:pStyle w:val="TableTextCharCharChar1"/>
              <w:numPr>
                <w:ilvl w:val="12"/>
                <w:numId w:val="0"/>
              </w:numPr>
              <w:rPr>
                <w:color w:val="0000FF"/>
                <w:szCs w:val="24"/>
              </w:rPr>
            </w:pPr>
            <w:r>
              <w:rPr>
                <w:b/>
                <w:color w:val="0000FF"/>
                <w:szCs w:val="24"/>
              </w:rPr>
              <w:t>8</w:t>
            </w:r>
            <w:r w:rsidR="003C3DFE">
              <w:rPr>
                <w:b/>
                <w:color w:val="0000FF"/>
                <w:szCs w:val="24"/>
              </w:rPr>
              <w:t>0%</w:t>
            </w:r>
            <w:r w:rsidR="00A31EC0" w:rsidRPr="00725AF5">
              <w:rPr>
                <w:bCs/>
                <w:szCs w:val="24"/>
              </w:rPr>
              <w:t xml:space="preserve"> of eligible expenses</w:t>
            </w:r>
            <w:r w:rsidR="005625FC" w:rsidRPr="005625FC">
              <w:rPr>
                <w:color w:val="000000"/>
                <w:szCs w:val="24"/>
              </w:rPr>
              <w:t xml:space="preserve"> </w:t>
            </w:r>
            <w:r w:rsidR="005625FC" w:rsidRPr="005625FC">
              <w:rPr>
                <w:bCs/>
                <w:szCs w:val="24"/>
              </w:rPr>
              <w:t>after satisfying the</w:t>
            </w:r>
            <w:r w:rsidR="005625FC" w:rsidRPr="005625FC">
              <w:rPr>
                <w:b/>
                <w:bCs/>
                <w:szCs w:val="24"/>
              </w:rPr>
              <w:t xml:space="preserve"> </w:t>
            </w:r>
            <w:r w:rsidR="005625FC" w:rsidRPr="005625FC">
              <w:rPr>
                <w:bCs/>
                <w:szCs w:val="24"/>
              </w:rPr>
              <w:t>deductible</w:t>
            </w:r>
            <w:r w:rsidR="00A31EC0" w:rsidRPr="00725AF5">
              <w:rPr>
                <w:bCs/>
                <w:szCs w:val="24"/>
              </w:rPr>
              <w:t>.</w:t>
            </w:r>
          </w:p>
          <w:p w14:paraId="427EF977" w14:textId="77777777" w:rsidR="00A31EC0" w:rsidRPr="00725AF5" w:rsidRDefault="00A31EC0" w:rsidP="00C06625">
            <w:pPr>
              <w:pStyle w:val="TableTextCharCharChar1"/>
              <w:numPr>
                <w:ilvl w:val="12"/>
                <w:numId w:val="0"/>
              </w:numPr>
              <w:rPr>
                <w:color w:val="0000FF"/>
                <w:szCs w:val="24"/>
              </w:rPr>
            </w:pPr>
          </w:p>
          <w:p w14:paraId="427EF9A2" w14:textId="77777777" w:rsidR="000358EF" w:rsidRPr="00725AF5" w:rsidRDefault="000358EF" w:rsidP="00101C86">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644D7B54" w:rsidR="00A31EC0" w:rsidRPr="00725AF5" w:rsidRDefault="006079A7" w:rsidP="00E232AE">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6F984881" w14:textId="77777777" w:rsidR="00EC06CB" w:rsidRPr="00725AF5" w:rsidRDefault="00EC06CB" w:rsidP="00EC06CB">
            <w:pPr>
              <w:pStyle w:val="TableTextCharCharChar1"/>
              <w:numPr>
                <w:ilvl w:val="12"/>
                <w:numId w:val="0"/>
              </w:numPr>
              <w:rPr>
                <w:b/>
                <w:color w:val="000000"/>
                <w:szCs w:val="24"/>
              </w:rPr>
            </w:pPr>
          </w:p>
          <w:p w14:paraId="40226CCE" w14:textId="77777777" w:rsidR="00EC06CB" w:rsidRPr="00725AF5" w:rsidRDefault="00EC06CB" w:rsidP="00EC06CB">
            <w:pPr>
              <w:pStyle w:val="TableTextCharCharChar1"/>
              <w:numPr>
                <w:ilvl w:val="12"/>
                <w:numId w:val="0"/>
              </w:numPr>
              <w:rPr>
                <w:b/>
                <w:color w:val="000000"/>
                <w:szCs w:val="24"/>
              </w:rPr>
            </w:pPr>
          </w:p>
          <w:p w14:paraId="19AF01A5" w14:textId="7C2634BD" w:rsidR="003A3DAE" w:rsidRPr="003A3DAE" w:rsidRDefault="003A3DAE" w:rsidP="003A3DAE">
            <w:pPr>
              <w:numPr>
                <w:ilvl w:val="12"/>
                <w:numId w:val="0"/>
              </w:numPr>
              <w:overflowPunct/>
              <w:autoSpaceDE/>
              <w:autoSpaceDN/>
              <w:adjustRightInd/>
              <w:textAlignment w:val="auto"/>
              <w:rPr>
                <w:b/>
                <w:sz w:val="24"/>
                <w:szCs w:val="24"/>
              </w:rPr>
            </w:pPr>
            <w:r w:rsidRPr="003A3DAE">
              <w:rPr>
                <w:b/>
                <w:sz w:val="24"/>
                <w:szCs w:val="24"/>
              </w:rPr>
              <w:t>Prior Authorization Required</w:t>
            </w:r>
          </w:p>
          <w:p w14:paraId="69DED461" w14:textId="77777777" w:rsidR="003A3DAE" w:rsidRPr="003A3DAE" w:rsidRDefault="003A3DAE" w:rsidP="003A3DAE">
            <w:pPr>
              <w:rPr>
                <w:color w:val="000000"/>
                <w:sz w:val="24"/>
                <w:szCs w:val="24"/>
              </w:rPr>
            </w:pPr>
            <w:r w:rsidRPr="003A3DAE">
              <w:rPr>
                <w:color w:val="000000"/>
                <w:sz w:val="24"/>
                <w:szCs w:val="24"/>
              </w:rPr>
              <w:t xml:space="preserve">Please remember for Benefits you must obtain prior authorization for </w:t>
            </w:r>
          </w:p>
          <w:p w14:paraId="5A1EB09E" w14:textId="5CC6EBF6" w:rsidR="003A3DAE" w:rsidRPr="003A3DAE" w:rsidRDefault="003A3DAE" w:rsidP="003A3DAE">
            <w:pPr>
              <w:rPr>
                <w:color w:val="000000"/>
                <w:sz w:val="24"/>
                <w:szCs w:val="24"/>
              </w:rPr>
            </w:pPr>
            <w:r w:rsidRPr="003A3DAE">
              <w:rPr>
                <w:color w:val="000000"/>
                <w:sz w:val="24"/>
                <w:szCs w:val="24"/>
              </w:rPr>
              <w:t xml:space="preserve">sleep apnea surgeries </w:t>
            </w:r>
            <w:r w:rsidRPr="003A3DAE">
              <w:rPr>
                <w:b/>
                <w:color w:val="0000FF"/>
                <w:sz w:val="24"/>
                <w:szCs w:val="24"/>
              </w:rPr>
              <w:t>5</w:t>
            </w:r>
            <w:r w:rsidRPr="003A3DAE">
              <w:rPr>
                <w:color w:val="000000"/>
                <w:sz w:val="24"/>
                <w:szCs w:val="24"/>
              </w:rPr>
              <w:t xml:space="preserve"> business days before scheduled services are received or, for non-scheduled services, within </w:t>
            </w:r>
            <w:r w:rsidRPr="003A3DAE">
              <w:rPr>
                <w:b/>
                <w:color w:val="0000FF"/>
                <w:sz w:val="24"/>
                <w:szCs w:val="24"/>
              </w:rPr>
              <w:t>1</w:t>
            </w:r>
            <w:r w:rsidRPr="003A3DAE">
              <w:rPr>
                <w:color w:val="000000"/>
                <w:sz w:val="24"/>
                <w:szCs w:val="24"/>
              </w:rPr>
              <w:t xml:space="preserve"> business day or as soon as is reasonably possible.</w:t>
            </w:r>
          </w:p>
          <w:p w14:paraId="666A913C" w14:textId="77777777" w:rsidR="003A3DAE" w:rsidRPr="003A3DAE" w:rsidRDefault="003A3DAE" w:rsidP="003A3DAE">
            <w:pPr>
              <w:numPr>
                <w:ilvl w:val="12"/>
                <w:numId w:val="0"/>
              </w:numPr>
              <w:overflowPunct/>
              <w:autoSpaceDE/>
              <w:autoSpaceDN/>
              <w:adjustRightInd/>
              <w:textAlignment w:val="auto"/>
              <w:rPr>
                <w:sz w:val="24"/>
                <w:szCs w:val="24"/>
              </w:rPr>
            </w:pPr>
          </w:p>
          <w:p w14:paraId="427EF9C1" w14:textId="37484D21" w:rsidR="00702BB1" w:rsidRPr="00725AF5" w:rsidRDefault="003A3DAE" w:rsidP="00101C86">
            <w:pPr>
              <w:pStyle w:val="TableTextCharCharChar1"/>
              <w:numPr>
                <w:ilvl w:val="12"/>
                <w:numId w:val="0"/>
              </w:numPr>
              <w:rPr>
                <w:b/>
                <w:color w:val="000000"/>
                <w:szCs w:val="24"/>
              </w:rPr>
            </w:pPr>
            <w:r w:rsidRPr="003A3DAE">
              <w:rPr>
                <w:szCs w:val="24"/>
              </w:rPr>
              <w:t>If you don't obtain prior authorization, Benefits will be subject to a</w:t>
            </w:r>
            <w:r w:rsidRPr="003A3DAE">
              <w:rPr>
                <w:b/>
                <w:szCs w:val="24"/>
              </w:rPr>
              <w:t xml:space="preserve"> </w:t>
            </w:r>
            <w:r w:rsidRPr="003A3DAE">
              <w:rPr>
                <w:b/>
                <w:color w:val="0000FF"/>
                <w:szCs w:val="24"/>
              </w:rPr>
              <w:t>$</w:t>
            </w:r>
            <w:r>
              <w:rPr>
                <w:b/>
                <w:color w:val="0000FF"/>
                <w:szCs w:val="24"/>
              </w:rPr>
              <w:t>500</w:t>
            </w:r>
            <w:r w:rsidRPr="003A3DAE">
              <w:rPr>
                <w:b/>
                <w:color w:val="0000FF"/>
                <w:szCs w:val="24"/>
              </w:rPr>
              <w:t xml:space="preserve"> </w:t>
            </w:r>
            <w:r w:rsidRPr="003A3DAE">
              <w:rPr>
                <w:szCs w:val="24"/>
              </w:rPr>
              <w:t>penalty</w:t>
            </w:r>
            <w:r w:rsidRPr="003A3DAE">
              <w:rPr>
                <w:b/>
                <w:szCs w:val="24"/>
              </w:rPr>
              <w:t>.</w:t>
            </w:r>
          </w:p>
        </w:tc>
      </w:tr>
      <w:tr w:rsidR="00A31EC0" w:rsidRPr="00725AF5" w14:paraId="427EF9FB"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4" w:name="Therapeutic_Treatments_Outpatient"/>
            <w:r w:rsidRPr="00725AF5">
              <w:rPr>
                <w:b/>
                <w:bCs/>
              </w:rPr>
              <w:t>Therapeutic Treatments – Outpatient</w:t>
            </w:r>
            <w:bookmarkEnd w:id="84"/>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there exists a knowledge deficit regarding the 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5EC9A735" w:rsidR="009035F6" w:rsidRPr="00725AF5" w:rsidRDefault="009035F6" w:rsidP="009035F6">
            <w:pPr>
              <w:pStyle w:val="TableTextCharCharChar1"/>
              <w:rPr>
                <w:b/>
                <w:bCs/>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019D1074" w:rsidR="00A31EC0" w:rsidRPr="00725AF5" w:rsidRDefault="00172F96" w:rsidP="00B662EC">
            <w:pPr>
              <w:pStyle w:val="TableTextCharCharChar1"/>
              <w:numPr>
                <w:ilvl w:val="12"/>
                <w:numId w:val="0"/>
              </w:numPr>
              <w:rPr>
                <w:b/>
                <w:color w:val="FF0000"/>
                <w:szCs w:val="24"/>
              </w:rPr>
            </w:pPr>
            <w:r>
              <w:rPr>
                <w:b/>
                <w:color w:val="0000FF"/>
                <w:szCs w:val="24"/>
              </w:rPr>
              <w:t>8</w:t>
            </w:r>
            <w:r w:rsidR="003C3DFE">
              <w:rPr>
                <w:b/>
                <w:color w:val="0000FF"/>
                <w:szCs w:val="24"/>
              </w:rPr>
              <w:t>0%</w:t>
            </w:r>
            <w:r w:rsidR="00A31EC0" w:rsidRPr="00725AF5">
              <w:rPr>
                <w:b/>
                <w:szCs w:val="24"/>
              </w:rPr>
              <w:t xml:space="preserve"> </w:t>
            </w:r>
            <w:r w:rsidR="00A31EC0" w:rsidRPr="00725AF5">
              <w:rPr>
                <w:szCs w:val="24"/>
              </w:rPr>
              <w:t>of eligible expenses</w:t>
            </w:r>
            <w:r w:rsidR="00BF3B13" w:rsidRPr="00BF3B13">
              <w:rPr>
                <w:color w:val="000000"/>
                <w:szCs w:val="24"/>
              </w:rPr>
              <w:t xml:space="preserve"> </w:t>
            </w:r>
            <w:r w:rsidR="00BF3B13" w:rsidRPr="00BF3B13">
              <w:rPr>
                <w:szCs w:val="24"/>
              </w:rPr>
              <w:t>after satisfying the</w:t>
            </w:r>
            <w:r w:rsidR="00BF3B13" w:rsidRPr="00BF3B13">
              <w:rPr>
                <w:b/>
                <w:szCs w:val="24"/>
              </w:rPr>
              <w:t xml:space="preserve"> </w:t>
            </w:r>
            <w:r w:rsidR="00BF3B13" w:rsidRPr="00BF3B13">
              <w:rPr>
                <w:szCs w:val="24"/>
              </w:rPr>
              <w:t>deductible</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E9" w14:textId="77777777" w:rsidR="00FF32A9" w:rsidRPr="00725AF5" w:rsidRDefault="00FF32A9" w:rsidP="00B54113">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1E39B16A" w:rsidR="00A31EC0" w:rsidRPr="00725AF5" w:rsidRDefault="006079A7" w:rsidP="00B662EC">
            <w:pPr>
              <w:pStyle w:val="TableTextCharCharChar1"/>
              <w:numPr>
                <w:ilvl w:val="12"/>
                <w:numId w:val="0"/>
              </w:numPr>
              <w:rPr>
                <w:b/>
                <w:color w:val="FF0000"/>
                <w:szCs w:val="24"/>
              </w:rPr>
            </w:pPr>
            <w:r>
              <w:rPr>
                <w:b/>
                <w:color w:val="0000FF"/>
                <w:szCs w:val="24"/>
              </w:rPr>
              <w:t>70%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Pr="00725AF5" w:rsidRDefault="00A02C9A" w:rsidP="00A02C9A">
            <w:pPr>
              <w:rPr>
                <w:sz w:val="24"/>
                <w:szCs w:val="24"/>
              </w:rPr>
            </w:pPr>
          </w:p>
          <w:p w14:paraId="427EF9FA" w14:textId="4FF7735E" w:rsidR="00AC792B" w:rsidRPr="00725AF5" w:rsidRDefault="00AC792B" w:rsidP="00101C86">
            <w:pPr>
              <w:pStyle w:val="TableTextCharCharChar1"/>
              <w:numPr>
                <w:ilvl w:val="12"/>
                <w:numId w:val="0"/>
              </w:numPr>
              <w:rPr>
                <w:b/>
                <w:color w:val="000000"/>
              </w:rPr>
            </w:pPr>
          </w:p>
        </w:tc>
      </w:tr>
      <w:tr w:rsidR="00A31EC0" w:rsidRPr="00725AF5" w14:paraId="427EFA25" w14:textId="77777777" w:rsidTr="003A3DA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5" w:name="Urgent_Care_Center_Services"/>
            <w:r w:rsidRPr="00725AF5">
              <w:rPr>
                <w:b/>
              </w:rPr>
              <w:t>Urgent Care Center Services</w:t>
            </w:r>
            <w:bookmarkEnd w:id="85"/>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5975871E" w:rsidR="00A31EC0" w:rsidRPr="00725AF5" w:rsidRDefault="009035F6">
            <w:pPr>
              <w:pStyle w:val="TableText"/>
              <w:rPr>
                <w:color w:val="000000"/>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A" w14:textId="7BC6D3F2" w:rsidR="00A31EC0" w:rsidRPr="00725AF5" w:rsidRDefault="006802ED">
            <w:pPr>
              <w:pStyle w:val="TableTextCharCharChar1"/>
              <w:numPr>
                <w:ilvl w:val="12"/>
                <w:numId w:val="0"/>
              </w:numPr>
              <w:rPr>
                <w:bCs/>
              </w:rPr>
            </w:pPr>
            <w:r>
              <w:rPr>
                <w:b/>
                <w:color w:val="0000FF"/>
                <w:szCs w:val="24"/>
              </w:rPr>
              <w:t>80%</w:t>
            </w:r>
            <w:r w:rsidRPr="00725AF5">
              <w:rPr>
                <w:b/>
                <w:szCs w:val="24"/>
              </w:rPr>
              <w:t xml:space="preserve"> </w:t>
            </w:r>
            <w:r w:rsidRPr="00725AF5">
              <w:rPr>
                <w:szCs w:val="24"/>
              </w:rPr>
              <w:t xml:space="preserve">of eligible expenses after satisfying </w:t>
            </w:r>
            <w:r w:rsidRPr="00725AF5">
              <w:rPr>
                <w:color w:val="000000"/>
                <w:szCs w:val="24"/>
              </w:rPr>
              <w:t>the</w:t>
            </w:r>
            <w:r w:rsidRPr="00725AF5">
              <w:rPr>
                <w:szCs w:val="24"/>
              </w:rPr>
              <w:t xml:space="preserve"> deductible</w:t>
            </w:r>
            <w:r w:rsidRPr="00725AF5">
              <w:rPr>
                <w:b/>
                <w:szCs w:val="24"/>
              </w:rPr>
              <w:t>.</w:t>
            </w:r>
          </w:p>
          <w:p w14:paraId="427EFA16" w14:textId="77777777" w:rsidR="00A31EC0" w:rsidRPr="00725AF5" w:rsidRDefault="00A31EC0" w:rsidP="00101C86">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7" w14:textId="3280800C" w:rsidR="00A31EC0" w:rsidRPr="00725AF5" w:rsidRDefault="006079A7" w:rsidP="003370C3">
            <w:pPr>
              <w:pStyle w:val="TableTextCharCharChar1"/>
              <w:numPr>
                <w:ilvl w:val="12"/>
                <w:numId w:val="0"/>
              </w:numPr>
              <w:rPr>
                <w:b/>
              </w:rPr>
            </w:pPr>
            <w:r>
              <w:rPr>
                <w:b/>
                <w:color w:val="0000FF"/>
                <w:szCs w:val="24"/>
              </w:rPr>
              <w:t>70%</w:t>
            </w:r>
            <w:r w:rsidR="00BF3B13" w:rsidRPr="00725AF5">
              <w:rPr>
                <w:b/>
                <w:szCs w:val="24"/>
              </w:rPr>
              <w:t xml:space="preserve"> </w:t>
            </w:r>
            <w:r w:rsidR="00BF3B13" w:rsidRPr="00725AF5">
              <w:rPr>
                <w:szCs w:val="24"/>
              </w:rPr>
              <w:t xml:space="preserve">of eligible expenses after satisfying </w:t>
            </w:r>
            <w:r w:rsidR="00BF3B13" w:rsidRPr="00725AF5">
              <w:rPr>
                <w:color w:val="000000"/>
                <w:szCs w:val="24"/>
              </w:rPr>
              <w:t>the</w:t>
            </w:r>
            <w:r w:rsidR="00BF3B13" w:rsidRPr="00725AF5">
              <w:rPr>
                <w:szCs w:val="24"/>
              </w:rPr>
              <w:t xml:space="preserve"> deductible</w:t>
            </w:r>
            <w:r w:rsidR="00BF3B13" w:rsidRPr="00725AF5">
              <w:rPr>
                <w:b/>
                <w:szCs w:val="24"/>
              </w:rPr>
              <w:t>.</w:t>
            </w:r>
          </w:p>
          <w:p w14:paraId="427EFA18" w14:textId="77777777" w:rsidR="00A31EC0" w:rsidRPr="00725AF5" w:rsidRDefault="00A31EC0">
            <w:pPr>
              <w:pStyle w:val="TableTextCharCharChar1"/>
              <w:numPr>
                <w:ilvl w:val="12"/>
                <w:numId w:val="0"/>
              </w:numPr>
              <w:rPr>
                <w:b/>
                <w:color w:val="0000FF"/>
              </w:rPr>
            </w:pPr>
          </w:p>
          <w:p w14:paraId="427EFA24" w14:textId="77777777" w:rsidR="00A31EC0" w:rsidRPr="00725AF5" w:rsidRDefault="00A31EC0" w:rsidP="00101C86">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r w:rsidRPr="00725AF5">
        <w:t>&lt;!--ID=CSR--&gt;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1EE063E8" w:rsidR="00154B9C" w:rsidRPr="00725AF5" w:rsidRDefault="00B94DCB" w:rsidP="000940EF">
            <w:pPr>
              <w:pStyle w:val="TableTextCharCharChar1"/>
              <w:jc w:val="center"/>
              <w:rPr>
                <w:b/>
                <w:bCs/>
                <w:color w:val="FF0000"/>
              </w:rPr>
            </w:pPr>
            <w:r w:rsidRPr="00B94DCB">
              <w:rPr>
                <w:b/>
                <w:bCs/>
                <w:color w:val="FF0000"/>
              </w:rPr>
              <w:t>CHOICE PLUS RETIREE HEALTH PLAN-PPO</w:t>
            </w:r>
            <w:r w:rsidR="007015BC" w:rsidRPr="00725AF5" w:rsidDel="000940EF">
              <w:rPr>
                <w:rStyle w:val="InstructionalTextChar"/>
              </w:rPr>
              <w:t xml:space="preserve"> </w:t>
            </w:r>
            <w:r w:rsidR="00ED5980" w:rsidRPr="00725AF5">
              <w:rPr>
                <w:b/>
                <w:bCs/>
                <w:color w:val="FF0000"/>
              </w:rPr>
              <w:t xml:space="preserve"> </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34833586" w:rsidR="00154B9C" w:rsidRPr="00725AF5" w:rsidRDefault="00B94DCB" w:rsidP="000940EF">
            <w:pPr>
              <w:pStyle w:val="TableTextCharCharChar1"/>
              <w:jc w:val="center"/>
              <w:rPr>
                <w:b/>
                <w:bCs/>
                <w:color w:val="FF0000"/>
              </w:rPr>
            </w:pPr>
            <w:r w:rsidRPr="00B94DCB">
              <w:rPr>
                <w:b/>
                <w:bCs/>
                <w:color w:val="FF0000"/>
              </w:rPr>
              <w:t>CHOICE PLUS RETIREE HEALTH PLAN-PPO</w:t>
            </w:r>
            <w:r w:rsidR="007015BC" w:rsidRPr="00725AF5" w:rsidDel="000940EF">
              <w:rPr>
                <w:rStyle w:val="InstructionalTextChar"/>
              </w:rPr>
              <w:t xml:space="preserve"> </w:t>
            </w:r>
            <w:r w:rsidR="00ED5980" w:rsidRPr="00725AF5">
              <w:rPr>
                <w:b/>
                <w:bCs/>
                <w:color w:val="FF0000"/>
              </w:rPr>
              <w:t xml:space="preserve"> </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1944CEDC"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16C97C63" w14:textId="77777777" w:rsidTr="00212D7E">
        <w:tc>
          <w:tcPr>
            <w:tcW w:w="8910" w:type="dxa"/>
          </w:tcPr>
          <w:p w14:paraId="056E7CE9"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7FC07EB2" w14:textId="1DCABAD7"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66"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6" w:name="Intensive_Care_Unit"/>
            <w:r w:rsidRPr="00725AF5">
              <w:rPr>
                <w:b/>
                <w:bCs/>
                <w:color w:val="FF0000"/>
              </w:rPr>
              <w:t>Intensive Care Unit</w:t>
            </w:r>
          </w:p>
          <w:bookmarkEnd w:id="86"/>
          <w:p w14:paraId="427EFA31" w14:textId="77777777" w:rsidR="00715EF8" w:rsidRPr="00725AF5" w:rsidRDefault="00715EF8">
            <w:pPr>
              <w:pStyle w:val="TableTextCharCharChar1"/>
              <w:rPr>
                <w:b/>
                <w:bCs/>
                <w:color w:val="FF0000"/>
              </w:rPr>
            </w:pPr>
          </w:p>
          <w:p w14:paraId="6837AF7B" w14:textId="77777777" w:rsidR="00154B9C" w:rsidRDefault="00154B9C" w:rsidP="00B90A49">
            <w:pPr>
              <w:pStyle w:val="TableTextCharCharChar1"/>
              <w:rPr>
                <w:b/>
                <w:bCs/>
                <w:color w:val="FF0000"/>
              </w:rPr>
            </w:pPr>
          </w:p>
          <w:p w14:paraId="427EFA37" w14:textId="1E948D43" w:rsidR="00355343" w:rsidRPr="00B54113" w:rsidRDefault="00355343" w:rsidP="00B90A49">
            <w:pPr>
              <w:pStyle w:val="TableTextCharCharChar1"/>
              <w:rPr>
                <w:bCs/>
                <w:color w:val="FF0000"/>
              </w:rPr>
            </w:pPr>
            <w:r w:rsidRPr="00B54113">
              <w:rPr>
                <w:bCs/>
                <w:color w:val="FF0000"/>
              </w:rPr>
              <w:t>The diagnosis code doesn’t have to be an exact match, as long as the condition being treated is the same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43" w14:textId="6D30DFAC" w:rsidR="00345C8C" w:rsidRPr="00725AF5" w:rsidRDefault="007C2245" w:rsidP="00345C8C">
            <w:pPr>
              <w:pStyle w:val="TableTextCharCharChar1"/>
              <w:numPr>
                <w:ilvl w:val="12"/>
                <w:numId w:val="0"/>
              </w:numPr>
              <w:rPr>
                <w:szCs w:val="24"/>
              </w:rPr>
            </w:pPr>
            <w:r>
              <w:rPr>
                <w:b/>
                <w:color w:val="0000FF"/>
              </w:rPr>
              <w:t>8</w:t>
            </w:r>
            <w:r w:rsidR="00DD12B8">
              <w:rPr>
                <w:b/>
                <w:color w:val="0000FF"/>
              </w:rPr>
              <w:t>0%</w:t>
            </w:r>
            <w:r w:rsidR="00DD12B8" w:rsidRPr="00725AF5">
              <w:rPr>
                <w:b/>
              </w:rPr>
              <w:t xml:space="preserve"> </w:t>
            </w:r>
            <w:r w:rsidR="00154B9C" w:rsidRPr="00725AF5">
              <w:rPr>
                <w:color w:val="FF0000"/>
              </w:rPr>
              <w:t>of eligible expenses after</w:t>
            </w:r>
            <w:r w:rsidR="00154B9C" w:rsidRPr="00725AF5">
              <w:t xml:space="preserve"> </w:t>
            </w:r>
            <w:r w:rsidR="00DD12B8">
              <w:rPr>
                <w:b/>
                <w:color w:val="0000FF"/>
              </w:rPr>
              <w:t>$3</w:t>
            </w:r>
            <w:r>
              <w:rPr>
                <w:b/>
                <w:color w:val="0000FF"/>
              </w:rPr>
              <w:t>25</w:t>
            </w:r>
            <w:r w:rsidR="00DD12B8" w:rsidRPr="00725AF5">
              <w:rPr>
                <w:b/>
                <w:color w:val="0000FF"/>
              </w:rPr>
              <w:t xml:space="preserve"> </w:t>
            </w:r>
            <w:r w:rsidR="00154B9C" w:rsidRPr="00725AF5">
              <w:rPr>
                <w:bCs/>
                <w:color w:val="FF0000"/>
              </w:rPr>
              <w:t>copay per admission and</w:t>
            </w:r>
            <w:r w:rsidR="00154B9C" w:rsidRPr="00725AF5">
              <w:rPr>
                <w:color w:val="FF0000"/>
              </w:rPr>
              <w:t xml:space="preserve"> satisfying</w:t>
            </w:r>
            <w:r w:rsidR="00154B9C" w:rsidRPr="00725AF5">
              <w:rPr>
                <w:b/>
              </w:rPr>
              <w:t xml:space="preserve"> </w:t>
            </w:r>
            <w:r w:rsidR="00256946" w:rsidRPr="00725AF5">
              <w:rPr>
                <w:bCs/>
                <w:color w:val="FF0000"/>
              </w:rPr>
              <w:t>the d</w:t>
            </w:r>
            <w:r w:rsidR="00154B9C" w:rsidRPr="00725AF5">
              <w:rPr>
                <w:bCs/>
                <w:color w:val="FF0000"/>
              </w:rPr>
              <w:t>eductible</w:t>
            </w:r>
            <w:r w:rsidR="00154B9C" w:rsidRPr="00725AF5">
              <w:rPr>
                <w:color w:val="FF0000"/>
              </w:rPr>
              <w:t>.</w:t>
            </w:r>
          </w:p>
          <w:p w14:paraId="427EFA44" w14:textId="77777777" w:rsidR="00345C8C" w:rsidRPr="00725AF5" w:rsidRDefault="00345C8C">
            <w:pPr>
              <w:pStyle w:val="TableTextCharCharChar1"/>
              <w:numPr>
                <w:ilvl w:val="12"/>
                <w:numId w:val="0"/>
              </w:numPr>
            </w:pPr>
          </w:p>
          <w:p w14:paraId="427EFA4C" w14:textId="77777777" w:rsidR="00154B9C" w:rsidRPr="00725AF5" w:rsidRDefault="00154B9C">
            <w:pPr>
              <w:pStyle w:val="TableTextCharCharChar1"/>
              <w:numPr>
                <w:ilvl w:val="12"/>
                <w:numId w:val="0"/>
              </w:numPr>
              <w:rPr>
                <w:b/>
                <w:color w:val="000000"/>
              </w:rPr>
            </w:pPr>
          </w:p>
          <w:p w14:paraId="427EFA4F" w14:textId="2891A2FC" w:rsidR="00154B9C" w:rsidRPr="00725AF5" w:rsidRDefault="00B90A49" w:rsidP="00B90A49">
            <w:pPr>
              <w:pStyle w:val="TableTextCharCharChar1"/>
              <w:rPr>
                <w:color w:val="FF0000"/>
              </w:rPr>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3BF4A109" w:rsidR="00345C8C" w:rsidRPr="00725AF5" w:rsidRDefault="006079A7" w:rsidP="00345C8C">
            <w:pPr>
              <w:pStyle w:val="TableTextCharCharChar1"/>
              <w:numPr>
                <w:ilvl w:val="12"/>
                <w:numId w:val="0"/>
              </w:numPr>
              <w:rPr>
                <w:b/>
                <w:color w:val="FF0000"/>
                <w:szCs w:val="24"/>
              </w:rPr>
            </w:pPr>
            <w:r>
              <w:rPr>
                <w:b/>
                <w:color w:val="0000FF"/>
                <w:szCs w:val="24"/>
              </w:rPr>
              <w:t>70%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0F52AB25"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0E3A99F3"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00ED21DC">
              <w:rPr>
                <w:b/>
                <w:bCs/>
                <w:color w:val="0000FF"/>
              </w:rPr>
              <w:t>1</w:t>
            </w:r>
            <w:r w:rsidRPr="00725AF5">
              <w:rPr>
                <w:b/>
                <w:bCs/>
              </w:rPr>
              <w:t xml:space="preserve"> </w:t>
            </w:r>
            <w:r w:rsidRPr="00725AF5">
              <w:rPr>
                <w:color w:val="FF0000"/>
              </w:rPr>
              <w:t>business</w:t>
            </w:r>
            <w:r w:rsidRPr="00725AF5">
              <w:t xml:space="preserve"> </w:t>
            </w:r>
            <w:r w:rsidRPr="00725AF5">
              <w:rPr>
                <w:color w:val="FF0000"/>
              </w:rPr>
              <w:t>day, or as soon as is reasonably possible.</w:t>
            </w:r>
          </w:p>
          <w:p w14:paraId="427EFA63" w14:textId="77777777" w:rsidR="00B82441" w:rsidRPr="00725AF5" w:rsidRDefault="00B82441" w:rsidP="00B82441">
            <w:pPr>
              <w:pStyle w:val="TableTextCharCharChar1"/>
              <w:numPr>
                <w:ilvl w:val="12"/>
                <w:numId w:val="0"/>
              </w:numPr>
            </w:pPr>
          </w:p>
          <w:p w14:paraId="427EFA64" w14:textId="166F2B9C"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subject to a</w:t>
            </w:r>
            <w:r w:rsidRPr="00725AF5">
              <w:rPr>
                <w:b/>
              </w:rPr>
              <w:t xml:space="preserve"> </w:t>
            </w:r>
            <w:r w:rsidR="00093B0E">
              <w:rPr>
                <w:b/>
                <w:color w:val="0000FF"/>
              </w:rPr>
              <w:t>$500</w:t>
            </w:r>
            <w:r w:rsidRPr="00725AF5">
              <w:rPr>
                <w:b/>
                <w:color w:val="0000FF"/>
              </w:rPr>
              <w:t xml:space="preserve"> </w:t>
            </w:r>
            <w:r w:rsidRPr="00725AF5">
              <w:rPr>
                <w:color w:val="FF0000"/>
              </w:rPr>
              <w:t>penalty</w:t>
            </w:r>
            <w:r w:rsidRPr="00725AF5">
              <w:rPr>
                <w:b/>
                <w:color w:val="FF0000"/>
              </w:rPr>
              <w:t>.</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7" w:name="PreAdmission_Testing"/>
            <w:r w:rsidRPr="00725AF5">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r w:rsidRPr="00725AF5">
        <w:t>&lt;!--section=Maternity_Care--&gt;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07CF0A12"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860194">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8" w:name="Maternity_Care"/>
      <w:r w:rsidRPr="00725AF5">
        <w:rPr>
          <w:b/>
          <w:bCs/>
          <w:color w:val="0000FF"/>
          <w:sz w:val="28"/>
        </w:rPr>
        <w:t>MATERNITY CARE</w:t>
      </w:r>
    </w:p>
    <w:bookmarkEnd w:id="88"/>
    <w:p w14:paraId="427EFA78"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0778F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4A48A24D" w:rsidR="00154B9C" w:rsidRPr="00B54113" w:rsidRDefault="00B94DCB" w:rsidP="000940EF">
            <w:pPr>
              <w:pStyle w:val="TableTextCharCharChar1"/>
              <w:jc w:val="center"/>
              <w:rPr>
                <w:b/>
                <w:bCs/>
              </w:rPr>
            </w:pPr>
            <w:r w:rsidRPr="00B94DCB">
              <w:rPr>
                <w:b/>
                <w:bCs/>
              </w:rPr>
              <w:t>CHOICE PLUS RETIREE HEALTH PLAN-PPO</w:t>
            </w:r>
            <w:r w:rsidR="007015BC" w:rsidRPr="00FA477C" w:rsidDel="000940EF">
              <w:rPr>
                <w:rStyle w:val="InstructionalTextChar"/>
                <w:color w:val="auto"/>
              </w:rPr>
              <w:t xml:space="preserve"> </w:t>
            </w:r>
            <w:r w:rsidR="00ED5980" w:rsidRPr="00B54113">
              <w:rPr>
                <w:b/>
                <w:bCs/>
              </w:rPr>
              <w:t xml:space="preserve"> </w:t>
            </w:r>
          </w:p>
          <w:p w14:paraId="427EFA7B" w14:textId="77777777" w:rsidR="00154B9C" w:rsidRPr="00B54113" w:rsidRDefault="00154B9C">
            <w:pPr>
              <w:pStyle w:val="TableHeaderText"/>
              <w:numPr>
                <w:ilvl w:val="12"/>
                <w:numId w:val="0"/>
              </w:numPr>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308F5206" w:rsidR="00154B9C" w:rsidRPr="00B54113" w:rsidRDefault="00B94DCB" w:rsidP="000940EF">
            <w:pPr>
              <w:pStyle w:val="TableTextCharCharChar1"/>
              <w:jc w:val="center"/>
              <w:rPr>
                <w:b/>
                <w:bCs/>
              </w:rPr>
            </w:pPr>
            <w:r w:rsidRPr="00B94DCB">
              <w:rPr>
                <w:b/>
                <w:bCs/>
              </w:rPr>
              <w:t>CHOICE PLUS RETIREE HEALTH PLAN-PPO</w:t>
            </w:r>
            <w:r w:rsidR="007015BC" w:rsidRPr="00FA477C" w:rsidDel="000940EF">
              <w:rPr>
                <w:rStyle w:val="InstructionalTextChar"/>
                <w:color w:val="auto"/>
              </w:rPr>
              <w:t xml:space="preserve"> </w:t>
            </w:r>
            <w:r w:rsidR="00ED5980" w:rsidRPr="00B54113">
              <w:rPr>
                <w:b/>
                <w:bCs/>
              </w:rPr>
              <w:t xml:space="preserve"> </w:t>
            </w:r>
          </w:p>
          <w:p w14:paraId="427EFA7D" w14:textId="77777777" w:rsidR="00154B9C" w:rsidRPr="00B54113" w:rsidRDefault="00154B9C">
            <w:pPr>
              <w:pStyle w:val="TableHeaderText"/>
              <w:numPr>
                <w:ilvl w:val="12"/>
                <w:numId w:val="0"/>
              </w:numPr>
            </w:pPr>
            <w:r w:rsidRPr="00B54113">
              <w:t xml:space="preserve">NON-NETWORK </w:t>
            </w:r>
          </w:p>
        </w:tc>
      </w:tr>
      <w:tr w:rsidR="00154B9C" w:rsidRPr="00725AF5" w14:paraId="427EFAC1" w14:textId="77777777" w:rsidTr="000778F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9" w:name="Maternity_Services_Mother_Newborn"/>
            <w:r w:rsidRPr="00725AF5">
              <w:rPr>
                <w:b/>
                <w:szCs w:val="24"/>
              </w:rPr>
              <w:t>Maternity Services- Mother and Newborn</w:t>
            </w:r>
            <w:bookmarkEnd w:id="89"/>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Default="00154B9C">
            <w:pPr>
              <w:pStyle w:val="TableTextCharCharChar1"/>
              <w:numPr>
                <w:ilvl w:val="12"/>
                <w:numId w:val="0"/>
              </w:numPr>
              <w:rPr>
                <w:bCs/>
                <w:szCs w:val="24"/>
              </w:rPr>
            </w:pPr>
          </w:p>
          <w:p w14:paraId="4833F2B1" w14:textId="47DBCCA7" w:rsidR="00C22A43" w:rsidRDefault="00C22A43">
            <w:pPr>
              <w:pStyle w:val="TableTextCharCharChar1"/>
              <w:numPr>
                <w:ilvl w:val="12"/>
                <w:numId w:val="0"/>
              </w:numPr>
              <w:rPr>
                <w:bCs/>
                <w:szCs w:val="24"/>
              </w:rPr>
            </w:pPr>
            <w:r w:rsidRPr="00C22A43">
              <w:rPr>
                <w:bCs/>
                <w:szCs w:val="24"/>
              </w:rPr>
              <w:t>Midwives are covered.</w:t>
            </w:r>
          </w:p>
          <w:p w14:paraId="6E5EDC3D" w14:textId="77777777" w:rsidR="00C22A43" w:rsidRPr="00725AF5" w:rsidRDefault="00C22A43">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427EFA87" w14:textId="77777777" w:rsidR="00154B9C" w:rsidRPr="00725AF5" w:rsidRDefault="00154B9C">
            <w:pPr>
              <w:pStyle w:val="TableTextCharCharChar1"/>
              <w:tabs>
                <w:tab w:val="left" w:pos="360"/>
              </w:tabs>
              <w:ind w:left="288"/>
              <w:rPr>
                <w:szCs w:val="24"/>
              </w:rPr>
            </w:pPr>
            <w:r w:rsidRPr="00725AF5">
              <w:rPr>
                <w:szCs w:val="24"/>
              </w:rPr>
              <w:t>and newborn child following a cesarean section delivery.</w:t>
            </w:r>
          </w:p>
          <w:p w14:paraId="427EFA88" w14:textId="77777777" w:rsidR="00154B9C" w:rsidRPr="00725AF5" w:rsidRDefault="00154B9C">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166E6707" w14:textId="77777777" w:rsidR="00972FE1" w:rsidRDefault="00972FE1" w:rsidP="001327EF">
            <w:pPr>
              <w:pStyle w:val="TableTextCharCharChar1"/>
              <w:ind w:left="288" w:hanging="288"/>
              <w:rPr>
                <w:bCs/>
                <w:szCs w:val="24"/>
              </w:rPr>
            </w:pPr>
          </w:p>
          <w:p w14:paraId="11A70A7E" w14:textId="77777777" w:rsidR="00286315" w:rsidRDefault="00286315" w:rsidP="00286315">
            <w:pPr>
              <w:rPr>
                <w:color w:val="FF0000"/>
                <w:sz w:val="24"/>
                <w:szCs w:val="24"/>
              </w:rPr>
            </w:pPr>
            <w:r>
              <w:rPr>
                <w:sz w:val="24"/>
                <w:szCs w:val="24"/>
              </w:rPr>
              <w:t>Newborns of a dependent child are not covered - as that child is a grandchild and not an eligible dependent.</w:t>
            </w:r>
            <w:r>
              <w:t xml:space="preserve"> </w:t>
            </w:r>
            <w:r>
              <w:rPr>
                <w:sz w:val="24"/>
                <w:szCs w:val="24"/>
              </w:rPr>
              <w:t>However they are covered for the first</w:t>
            </w:r>
            <w:r>
              <w:rPr>
                <w:color w:val="FF0000"/>
                <w:sz w:val="24"/>
                <w:szCs w:val="24"/>
              </w:rPr>
              <w:t xml:space="preserve"> </w:t>
            </w:r>
            <w:r>
              <w:rPr>
                <w:b/>
                <w:color w:val="0000FF"/>
                <w:sz w:val="24"/>
                <w:szCs w:val="24"/>
              </w:rPr>
              <w:t>48/96</w:t>
            </w:r>
            <w:r>
              <w:rPr>
                <w:color w:val="FF0000"/>
                <w:sz w:val="24"/>
                <w:szCs w:val="24"/>
              </w:rPr>
              <w:t xml:space="preserve"> </w:t>
            </w:r>
            <w:r>
              <w:rPr>
                <w:sz w:val="24"/>
                <w:szCs w:val="24"/>
              </w:rPr>
              <w:t>hours after birth. The dependents newborn will NOT be eligible for enrollment beyond</w:t>
            </w:r>
            <w:r>
              <w:rPr>
                <w:color w:val="FF0000"/>
                <w:sz w:val="24"/>
                <w:szCs w:val="24"/>
              </w:rPr>
              <w:t xml:space="preserve"> </w:t>
            </w:r>
            <w:r>
              <w:rPr>
                <w:sz w:val="24"/>
                <w:szCs w:val="24"/>
              </w:rPr>
              <w:t xml:space="preserve">the </w:t>
            </w:r>
            <w:r>
              <w:rPr>
                <w:b/>
                <w:color w:val="0000FF"/>
                <w:sz w:val="24"/>
                <w:szCs w:val="24"/>
              </w:rPr>
              <w:t>48-96</w:t>
            </w:r>
            <w:r>
              <w:rPr>
                <w:color w:val="FF0000"/>
                <w:sz w:val="24"/>
                <w:szCs w:val="24"/>
              </w:rPr>
              <w:t xml:space="preserve"> </w:t>
            </w:r>
            <w:r>
              <w:rPr>
                <w:sz w:val="24"/>
                <w:szCs w:val="24"/>
              </w:rPr>
              <w:t>hour coverage.</w:t>
            </w:r>
          </w:p>
          <w:p w14:paraId="427EFA96" w14:textId="77777777" w:rsidR="001F7AED" w:rsidRPr="00725AF5" w:rsidRDefault="001F7AED" w:rsidP="001327EF">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t>Same as:</w:t>
            </w:r>
          </w:p>
          <w:p w14:paraId="427EFA98" w14:textId="77777777" w:rsidR="006E70CA" w:rsidRPr="00725AF5" w:rsidRDefault="006E70CA" w:rsidP="006E70CA">
            <w:pPr>
              <w:pStyle w:val="TableTextChar"/>
              <w:rPr>
                <w:rStyle w:val="Style16"/>
                <w:szCs w:val="24"/>
              </w:rPr>
            </w:pPr>
            <w:r w:rsidRPr="00725AF5">
              <w:rPr>
                <w:b/>
                <w:color w:val="000000"/>
                <w:szCs w:val="24"/>
              </w:rPr>
              <w:t xml:space="preserve">●  </w:t>
            </w:r>
            <w:r w:rsidRPr="00725AF5">
              <w:rPr>
                <w:rStyle w:val="Style16"/>
                <w:szCs w:val="24"/>
              </w:rPr>
              <w:t>Physician's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r w:rsidRPr="00725AF5">
              <w:rPr>
                <w:b/>
                <w:color w:val="000000"/>
                <w:szCs w:val="24"/>
              </w:rPr>
              <w:t xml:space="preserve">●  </w:t>
            </w:r>
            <w:r w:rsidR="006E70CA" w:rsidRPr="00725AF5">
              <w:rPr>
                <w:rStyle w:val="Style16"/>
                <w:szCs w:val="24"/>
              </w:rPr>
              <w:t>Physician Fees</w:t>
            </w:r>
          </w:p>
          <w:p w14:paraId="7C377F94" w14:textId="78265995" w:rsidR="004647DC" w:rsidRPr="00725AF5" w:rsidRDefault="004647DC" w:rsidP="006E70CA">
            <w:pPr>
              <w:pStyle w:val="TableTextChar"/>
              <w:rPr>
                <w:b/>
                <w:i/>
                <w:iCs/>
                <w:color w:val="000000"/>
                <w:szCs w:val="24"/>
              </w:rPr>
            </w:pPr>
            <w:r w:rsidRPr="00725AF5">
              <w:rPr>
                <w:b/>
                <w:color w:val="000000"/>
                <w:szCs w:val="24"/>
              </w:rPr>
              <w:t xml:space="preserve">●  </w:t>
            </w:r>
            <w:r w:rsidRPr="00725AF5">
              <w:rPr>
                <w:b/>
                <w:bCs/>
                <w:i/>
              </w:rPr>
              <w:t>Preventive Care</w:t>
            </w:r>
          </w:p>
          <w:p w14:paraId="427EFA9B" w14:textId="77777777" w:rsidR="006E70CA" w:rsidRPr="00725AF5" w:rsidRDefault="00D87231" w:rsidP="006E70CA">
            <w:pPr>
              <w:pStyle w:val="TableTextChar"/>
              <w:rPr>
                <w:b/>
                <w:i/>
                <w:iCs/>
                <w:color w:val="000000"/>
                <w:szCs w:val="24"/>
              </w:rPr>
            </w:pPr>
            <w:r w:rsidRPr="00725AF5">
              <w:rPr>
                <w:b/>
                <w:color w:val="000000"/>
                <w:szCs w:val="24"/>
              </w:rPr>
              <w:t xml:space="preserve">●  </w:t>
            </w:r>
            <w:r w:rsidR="006E70CA" w:rsidRPr="00725AF5">
              <w:rPr>
                <w:b/>
                <w:i/>
                <w:iCs/>
                <w:color w:val="000000"/>
                <w:szCs w:val="24"/>
              </w:rPr>
              <w:t>Hospital-Inpatient Stay</w:t>
            </w:r>
          </w:p>
          <w:p w14:paraId="427EFA9C"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rStyle w:val="Style16"/>
                <w:szCs w:val="24"/>
              </w:rPr>
              <w:t>Lab, X-ray and Diagnostics – Outpatient</w:t>
            </w:r>
          </w:p>
          <w:p w14:paraId="427EFA9D" w14:textId="77777777" w:rsidR="006E70CA" w:rsidRPr="00725AF5" w:rsidRDefault="00D87231" w:rsidP="006E70CA">
            <w:pPr>
              <w:pStyle w:val="TableTextChar"/>
              <w:ind w:left="288" w:hanging="288"/>
              <w:rPr>
                <w:b/>
                <w:i/>
                <w:iCs/>
                <w:color w:val="000000"/>
                <w:szCs w:val="24"/>
              </w:rPr>
            </w:pPr>
            <w:r w:rsidRPr="00725AF5">
              <w:rPr>
                <w:b/>
                <w:color w:val="000000"/>
                <w:szCs w:val="24"/>
              </w:rPr>
              <w:t xml:space="preserve">●  </w:t>
            </w:r>
            <w:r w:rsidR="006E70CA" w:rsidRPr="00725AF5">
              <w:rPr>
                <w:b/>
                <w:i/>
                <w:iCs/>
                <w:color w:val="000000"/>
                <w:szCs w:val="24"/>
              </w:rPr>
              <w:t>Therapeutic Treatments - Outpatient</w:t>
            </w:r>
          </w:p>
          <w:p w14:paraId="6211EF0B" w14:textId="77777777" w:rsidR="00C22A43" w:rsidRPr="00725AF5" w:rsidRDefault="00C22A43">
            <w:pPr>
              <w:pStyle w:val="TableTextCharCharChar1"/>
              <w:numPr>
                <w:ilvl w:val="12"/>
                <w:numId w:val="0"/>
              </w:numPr>
              <w:rPr>
                <w:b/>
                <w:color w:val="0000FF"/>
                <w:szCs w:val="24"/>
              </w:rPr>
            </w:pPr>
          </w:p>
          <w:p w14:paraId="427EFAAA" w14:textId="77777777" w:rsidR="00972FE1" w:rsidRPr="00725AF5" w:rsidRDefault="00972FE1">
            <w:pPr>
              <w:pStyle w:val="TableTextCharCharChar1"/>
              <w:numPr>
                <w:ilvl w:val="12"/>
                <w:numId w:val="0"/>
              </w:numPr>
              <w:rPr>
                <w:szCs w:val="24"/>
              </w:rPr>
            </w:pPr>
          </w:p>
          <w:p w14:paraId="7EFD072D" w14:textId="77777777" w:rsidR="00CF44DA" w:rsidRPr="00ED1A80" w:rsidRDefault="00CF44DA" w:rsidP="00CF44DA">
            <w:pPr>
              <w:pStyle w:val="TableTextCharCharChar1"/>
              <w:numPr>
                <w:ilvl w:val="12"/>
                <w:numId w:val="0"/>
              </w:numPr>
              <w:rPr>
                <w:b/>
                <w:bCs/>
                <w:szCs w:val="24"/>
                <w:u w:val="single"/>
              </w:rPr>
            </w:pPr>
            <w:r w:rsidRPr="00ED1A80">
              <w:rPr>
                <w:b/>
                <w:bCs/>
                <w:szCs w:val="24"/>
                <w:u w:val="single"/>
              </w:rPr>
              <w:t>Newborn Care-Well Baby</w:t>
            </w:r>
          </w:p>
          <w:p w14:paraId="4C0934F2" w14:textId="6A9CB51A" w:rsidR="00CF44DA" w:rsidRDefault="000778F7" w:rsidP="00CF44DA">
            <w:pPr>
              <w:pStyle w:val="TableTextCharCharChar1"/>
              <w:numPr>
                <w:ilvl w:val="12"/>
                <w:numId w:val="0"/>
              </w:numPr>
              <w:rPr>
                <w:b/>
                <w:bCs/>
                <w:szCs w:val="24"/>
              </w:rPr>
            </w:pPr>
            <w:r>
              <w:rPr>
                <w:b/>
                <w:color w:val="0000FF"/>
              </w:rPr>
              <w:t xml:space="preserve">80% </w:t>
            </w:r>
            <w:r>
              <w:t>of</w:t>
            </w:r>
            <w:r>
              <w:rPr>
                <w:b/>
              </w:rPr>
              <w:t xml:space="preserve"> </w:t>
            </w:r>
            <w:r>
              <w:t>eligible expenses after</w:t>
            </w:r>
          </w:p>
          <w:p w14:paraId="01B4156B" w14:textId="31E3314E" w:rsidR="00EF43FA" w:rsidRDefault="00EF43FA" w:rsidP="00CF44DA">
            <w:pPr>
              <w:pStyle w:val="TableTextCharCharChar1"/>
              <w:numPr>
                <w:ilvl w:val="12"/>
                <w:numId w:val="0"/>
              </w:numPr>
            </w:pPr>
          </w:p>
          <w:p w14:paraId="64E55894" w14:textId="77777777" w:rsidR="00EF43FA" w:rsidRDefault="00EF43FA" w:rsidP="00EF43FA">
            <w:pPr>
              <w:pStyle w:val="TableTextCharCharChar1"/>
              <w:numPr>
                <w:ilvl w:val="12"/>
                <w:numId w:val="0"/>
              </w:numPr>
              <w:rPr>
                <w:b/>
              </w:rPr>
            </w:pPr>
            <w:r>
              <w:rPr>
                <w:b/>
              </w:rPr>
              <w:t xml:space="preserve">Sick Newborn - </w:t>
            </w:r>
            <w:r>
              <w:rPr>
                <w:b/>
                <w:color w:val="0000FF"/>
              </w:rPr>
              <w:t xml:space="preserve">80% </w:t>
            </w:r>
            <w:r>
              <w:t>of</w:t>
            </w:r>
            <w:r>
              <w:rPr>
                <w:b/>
              </w:rPr>
              <w:t xml:space="preserve"> </w:t>
            </w:r>
            <w:r>
              <w:t>eligible expenses after</w:t>
            </w:r>
            <w:r>
              <w:rPr>
                <w:b/>
              </w:rPr>
              <w:t xml:space="preserve"> </w:t>
            </w:r>
            <w:r>
              <w:rPr>
                <w:b/>
                <w:color w:val="0000FF"/>
              </w:rPr>
              <w:t>$325</w:t>
            </w:r>
            <w:r>
              <w:rPr>
                <w:b/>
              </w:rPr>
              <w:t xml:space="preserve"> </w:t>
            </w:r>
            <w:r>
              <w:t>copay per admission and satisfying the deductible.</w:t>
            </w:r>
          </w:p>
          <w:p w14:paraId="74A66656" w14:textId="77777777" w:rsidR="00EF43FA" w:rsidRPr="00725AF5" w:rsidRDefault="00EF43FA" w:rsidP="00CF44DA">
            <w:pPr>
              <w:pStyle w:val="TableTextCharCharChar1"/>
              <w:numPr>
                <w:ilvl w:val="12"/>
                <w:numId w:val="0"/>
              </w:numPr>
              <w:rPr>
                <w:b/>
              </w:rPr>
            </w:pPr>
          </w:p>
          <w:p w14:paraId="427EFAAB" w14:textId="69BE4D82" w:rsidR="00EF1AEE" w:rsidRPr="00725AF5" w:rsidRDefault="00EF1AEE">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t>Same as:</w:t>
            </w:r>
          </w:p>
          <w:p w14:paraId="427EFAAD"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Physician's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r w:rsidRPr="00725AF5">
              <w:rPr>
                <w:b/>
                <w:color w:val="000000"/>
                <w:szCs w:val="24"/>
              </w:rPr>
              <w:t xml:space="preserve">●  </w:t>
            </w:r>
            <w:r w:rsidRPr="00725AF5">
              <w:rPr>
                <w:rStyle w:val="Style16"/>
                <w:szCs w:val="24"/>
              </w:rPr>
              <w:t>Physician Fees</w:t>
            </w:r>
          </w:p>
          <w:p w14:paraId="72479D0A" w14:textId="406088D6" w:rsidR="004647DC" w:rsidRPr="00725AF5" w:rsidRDefault="004647DC" w:rsidP="00715EF8">
            <w:pPr>
              <w:pStyle w:val="TableTextChar"/>
              <w:rPr>
                <w:b/>
                <w:i/>
                <w:iCs/>
                <w:color w:val="000000"/>
                <w:szCs w:val="24"/>
              </w:rPr>
            </w:pPr>
            <w:r w:rsidRPr="00725AF5">
              <w:rPr>
                <w:b/>
                <w:color w:val="000000"/>
                <w:szCs w:val="24"/>
              </w:rPr>
              <w:t xml:space="preserve">●  </w:t>
            </w:r>
            <w:r w:rsidRPr="00725AF5">
              <w:rPr>
                <w:b/>
                <w:bCs/>
                <w:i/>
              </w:rPr>
              <w:t>Preventive Care</w:t>
            </w:r>
          </w:p>
          <w:p w14:paraId="427EFAB0" w14:textId="77777777" w:rsidR="00715EF8" w:rsidRPr="00725AF5" w:rsidRDefault="00715EF8" w:rsidP="00715EF8">
            <w:pPr>
              <w:pStyle w:val="TableTextChar"/>
              <w:rPr>
                <w:b/>
                <w:i/>
                <w:iCs/>
                <w:color w:val="000000"/>
                <w:szCs w:val="24"/>
              </w:rPr>
            </w:pPr>
            <w:r w:rsidRPr="00725AF5">
              <w:rPr>
                <w:b/>
                <w:color w:val="000000"/>
                <w:szCs w:val="24"/>
              </w:rPr>
              <w:t xml:space="preserve">●  </w:t>
            </w:r>
            <w:r w:rsidRPr="00725AF5">
              <w:rPr>
                <w:b/>
                <w:i/>
                <w:iCs/>
                <w:color w:val="000000"/>
                <w:szCs w:val="24"/>
              </w:rPr>
              <w:t>Hospital-Inpatient Stay</w:t>
            </w:r>
          </w:p>
          <w:p w14:paraId="427EFAB1" w14:textId="77777777" w:rsidR="00715EF8"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rStyle w:val="Style16"/>
                <w:szCs w:val="24"/>
              </w:rPr>
              <w:t>Lab, X-ray and Diagnostics – Outpatient</w:t>
            </w:r>
          </w:p>
          <w:p w14:paraId="427EFAB2" w14:textId="77777777" w:rsidR="00D87231" w:rsidRPr="00725AF5" w:rsidRDefault="00715EF8" w:rsidP="00715EF8">
            <w:pPr>
              <w:pStyle w:val="TableTextChar"/>
              <w:ind w:left="288" w:hanging="288"/>
              <w:rPr>
                <w:b/>
                <w:i/>
                <w:iCs/>
                <w:color w:val="000000"/>
                <w:szCs w:val="24"/>
              </w:rPr>
            </w:pPr>
            <w:r w:rsidRPr="00725AF5">
              <w:rPr>
                <w:b/>
                <w:color w:val="000000"/>
                <w:szCs w:val="24"/>
              </w:rPr>
              <w:t xml:space="preserve">●  </w:t>
            </w:r>
            <w:r w:rsidRPr="00725AF5">
              <w:rPr>
                <w:b/>
                <w:i/>
                <w:iCs/>
                <w:color w:val="000000"/>
                <w:szCs w:val="24"/>
              </w:rPr>
              <w:t>Therapeutic Treatments - Outpatient</w:t>
            </w:r>
          </w:p>
          <w:p w14:paraId="427EFAB5" w14:textId="77777777" w:rsidR="00154B9C" w:rsidRPr="00725AF5" w:rsidRDefault="00154B9C">
            <w:pPr>
              <w:pStyle w:val="TableTextCharCharChar1"/>
              <w:numPr>
                <w:ilvl w:val="12"/>
                <w:numId w:val="0"/>
              </w:numPr>
              <w:rPr>
                <w:szCs w:val="24"/>
              </w:rPr>
            </w:pPr>
          </w:p>
          <w:p w14:paraId="105103A0" w14:textId="77777777" w:rsidR="00EF1AEE" w:rsidRPr="00B54113" w:rsidRDefault="00EF1AEE" w:rsidP="00EF1AEE">
            <w:pPr>
              <w:pStyle w:val="TableTextCharCharChar1"/>
              <w:numPr>
                <w:ilvl w:val="12"/>
                <w:numId w:val="0"/>
              </w:numPr>
              <w:rPr>
                <w:b/>
                <w:bCs/>
                <w:szCs w:val="24"/>
                <w:u w:val="single"/>
              </w:rPr>
            </w:pPr>
            <w:r w:rsidRPr="00B54113">
              <w:rPr>
                <w:b/>
                <w:bCs/>
                <w:szCs w:val="24"/>
                <w:u w:val="single"/>
              </w:rPr>
              <w:t>Newborn Care-Well Baby</w:t>
            </w:r>
          </w:p>
          <w:p w14:paraId="7237FD89" w14:textId="4378A9E5" w:rsidR="00EF1AEE" w:rsidRPr="00725AF5" w:rsidRDefault="00EF1AEE" w:rsidP="00EF1AEE">
            <w:pPr>
              <w:pStyle w:val="TableTextCharCharChar1"/>
              <w:numPr>
                <w:ilvl w:val="12"/>
                <w:numId w:val="0"/>
              </w:numPr>
              <w:rPr>
                <w:b/>
              </w:rPr>
            </w:pPr>
            <w:r w:rsidRPr="00725AF5">
              <w:t>.</w:t>
            </w:r>
            <w:r w:rsidR="000778F7">
              <w:rPr>
                <w:b/>
                <w:color w:val="0000FF"/>
              </w:rPr>
              <w:t xml:space="preserve">70% </w:t>
            </w:r>
            <w:r w:rsidR="000778F7">
              <w:t>of</w:t>
            </w:r>
            <w:r w:rsidR="000778F7">
              <w:rPr>
                <w:b/>
              </w:rPr>
              <w:t xml:space="preserve"> </w:t>
            </w:r>
            <w:r w:rsidR="000778F7">
              <w:t>eligible expenses after</w:t>
            </w:r>
          </w:p>
          <w:p w14:paraId="109A513E" w14:textId="77777777" w:rsidR="007E00FC" w:rsidRDefault="007E00FC">
            <w:pPr>
              <w:pStyle w:val="TableTextCharCharChar1"/>
              <w:numPr>
                <w:ilvl w:val="12"/>
                <w:numId w:val="0"/>
              </w:numPr>
              <w:rPr>
                <w:szCs w:val="24"/>
              </w:rPr>
            </w:pPr>
          </w:p>
          <w:p w14:paraId="4B055A2D" w14:textId="64F34CEF" w:rsidR="00AB128E" w:rsidRDefault="00AB128E" w:rsidP="00AB128E">
            <w:pPr>
              <w:pStyle w:val="TableTextCharCharChar1"/>
              <w:numPr>
                <w:ilvl w:val="12"/>
                <w:numId w:val="0"/>
              </w:numPr>
              <w:rPr>
                <w:b/>
              </w:rPr>
            </w:pPr>
            <w:r>
              <w:rPr>
                <w:b/>
              </w:rPr>
              <w:t xml:space="preserve">Sick Newborn - </w:t>
            </w:r>
            <w:r w:rsidR="00117BBD">
              <w:rPr>
                <w:b/>
                <w:color w:val="0000FF"/>
              </w:rPr>
              <w:t>7</w:t>
            </w:r>
            <w:r>
              <w:rPr>
                <w:b/>
                <w:color w:val="0000FF"/>
              </w:rPr>
              <w:t xml:space="preserve">0% </w:t>
            </w:r>
            <w:r>
              <w:t>of</w:t>
            </w:r>
            <w:r>
              <w:rPr>
                <w:b/>
              </w:rPr>
              <w:t xml:space="preserve"> </w:t>
            </w:r>
            <w:r>
              <w:t>eligible expenses after</w:t>
            </w:r>
            <w:r>
              <w:rPr>
                <w:b/>
              </w:rPr>
              <w:t xml:space="preserve"> </w:t>
            </w:r>
            <w:r>
              <w:t>satisfying the deductible.</w:t>
            </w:r>
          </w:p>
          <w:p w14:paraId="69065F5D" w14:textId="77777777" w:rsidR="00EF1AEE" w:rsidRDefault="00EF1AEE">
            <w:pPr>
              <w:pStyle w:val="TableTextCharCharChar1"/>
              <w:numPr>
                <w:ilvl w:val="12"/>
                <w:numId w:val="0"/>
              </w:numPr>
              <w:rPr>
                <w:szCs w:val="24"/>
              </w:rPr>
            </w:pPr>
          </w:p>
          <w:p w14:paraId="34855085" w14:textId="77777777" w:rsidR="00EF1AEE" w:rsidRPr="00725AF5" w:rsidRDefault="00EF1AEE">
            <w:pPr>
              <w:pStyle w:val="TableTextCharCharChar1"/>
              <w:numPr>
                <w:ilvl w:val="12"/>
                <w:numId w:val="0"/>
              </w:numPr>
              <w:rPr>
                <w:szCs w:val="24"/>
              </w:rPr>
            </w:pPr>
          </w:p>
          <w:p w14:paraId="427EFABD" w14:textId="12213C8E"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Default="00B82441" w:rsidP="00B82441">
            <w:pPr>
              <w:pStyle w:val="TableTextCharCharChar1"/>
              <w:numPr>
                <w:ilvl w:val="12"/>
                <w:numId w:val="0"/>
              </w:numPr>
              <w:rPr>
                <w:szCs w:val="24"/>
              </w:rPr>
            </w:pPr>
          </w:p>
          <w:p w14:paraId="572C01D4" w14:textId="77777777" w:rsidR="00C22A43" w:rsidRPr="00C22A43" w:rsidRDefault="00C22A43" w:rsidP="00C22A43">
            <w:pPr>
              <w:pStyle w:val="TableTextCharCharChar1"/>
              <w:numPr>
                <w:ilvl w:val="12"/>
                <w:numId w:val="0"/>
              </w:numPr>
              <w:rPr>
                <w:szCs w:val="24"/>
              </w:rPr>
            </w:pPr>
            <w:r w:rsidRPr="00C22A43">
              <w:rPr>
                <w:szCs w:val="24"/>
              </w:rPr>
              <w:t>Authoirization is only required if care in an Out of Network hospital exceeds the limits listed below:</w:t>
            </w:r>
          </w:p>
          <w:p w14:paraId="4E4F1674" w14:textId="77777777" w:rsidR="00C22A43" w:rsidRPr="00C22A43" w:rsidRDefault="00C22A43" w:rsidP="00C22A43">
            <w:pPr>
              <w:pStyle w:val="TableTextCharCharChar1"/>
              <w:numPr>
                <w:ilvl w:val="12"/>
                <w:numId w:val="0"/>
              </w:numPr>
              <w:rPr>
                <w:szCs w:val="24"/>
              </w:rPr>
            </w:pPr>
            <w:r w:rsidRPr="00C22A43">
              <w:rPr>
                <w:szCs w:val="24"/>
              </w:rPr>
              <w:t xml:space="preserve">- </w:t>
            </w:r>
            <w:r w:rsidRPr="00B54113">
              <w:rPr>
                <w:b/>
                <w:color w:val="0000FF"/>
                <w:szCs w:val="24"/>
              </w:rPr>
              <w:t>48</w:t>
            </w:r>
            <w:r w:rsidRPr="00C22A43">
              <w:rPr>
                <w:szCs w:val="24"/>
              </w:rPr>
              <w:t xml:space="preserve"> hours for the mother and newborn child following a normal delivery</w:t>
            </w:r>
          </w:p>
          <w:p w14:paraId="4B1D4452" w14:textId="77777777" w:rsidR="00C22A43" w:rsidRPr="00C22A43" w:rsidRDefault="00C22A43" w:rsidP="00C22A43">
            <w:pPr>
              <w:pStyle w:val="TableTextCharCharChar1"/>
              <w:numPr>
                <w:ilvl w:val="12"/>
                <w:numId w:val="0"/>
              </w:numPr>
              <w:rPr>
                <w:szCs w:val="24"/>
              </w:rPr>
            </w:pPr>
            <w:r w:rsidRPr="00C22A43">
              <w:rPr>
                <w:szCs w:val="24"/>
              </w:rPr>
              <w:t xml:space="preserve">- </w:t>
            </w:r>
            <w:r w:rsidRPr="00B54113">
              <w:rPr>
                <w:b/>
                <w:color w:val="0000FF"/>
                <w:szCs w:val="24"/>
              </w:rPr>
              <w:t xml:space="preserve">96 </w:t>
            </w:r>
            <w:r w:rsidRPr="00C22A43">
              <w:rPr>
                <w:szCs w:val="24"/>
              </w:rPr>
              <w:t>hours for the mother and newborn child following a caesarian delivery.</w:t>
            </w:r>
          </w:p>
          <w:p w14:paraId="3A07CDB4" w14:textId="3CD2D202" w:rsidR="00C22A43" w:rsidRDefault="00C22A43" w:rsidP="00C22A43">
            <w:pPr>
              <w:pStyle w:val="TableTextCharCharChar1"/>
              <w:numPr>
                <w:ilvl w:val="12"/>
                <w:numId w:val="0"/>
              </w:numPr>
              <w:rPr>
                <w:szCs w:val="24"/>
              </w:rPr>
            </w:pPr>
            <w:r w:rsidRPr="00C22A43">
              <w:rPr>
                <w:szCs w:val="24"/>
              </w:rPr>
              <w:t>- Extended stay requires authorization as soon as is reasonably possible if the mother or newborn is required to stay additional days.</w:t>
            </w:r>
          </w:p>
          <w:p w14:paraId="586B39F2" w14:textId="77777777" w:rsidR="00C22A43" w:rsidRPr="00725AF5" w:rsidRDefault="00C22A43" w:rsidP="00B82441">
            <w:pPr>
              <w:pStyle w:val="TableTextCharCharChar1"/>
              <w:numPr>
                <w:ilvl w:val="12"/>
                <w:numId w:val="0"/>
              </w:numPr>
              <w:rPr>
                <w:szCs w:val="24"/>
              </w:rPr>
            </w:pPr>
          </w:p>
          <w:p w14:paraId="427EFAC0" w14:textId="31F93A87" w:rsidR="00B82441" w:rsidRPr="00725AF5" w:rsidRDefault="00B82441" w:rsidP="00101C86">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577B82" w:rsidRPr="00725AF5" w14:paraId="427EFAD4" w14:textId="77777777" w:rsidTr="000778F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14B76AF8" w:rsidR="00577B82" w:rsidRPr="00725AF5" w:rsidRDefault="00577B82" w:rsidP="001539B1">
            <w:pPr>
              <w:pStyle w:val="TableTextCharCharChar1"/>
              <w:numPr>
                <w:ilvl w:val="12"/>
                <w:numId w:val="0"/>
              </w:numPr>
              <w:rPr>
                <w:b/>
              </w:rPr>
            </w:pPr>
            <w:bookmarkStart w:id="90" w:name="Neonatal_Resource_Services_NRS"/>
            <w:r w:rsidRPr="00725AF5">
              <w:rPr>
                <w:b/>
              </w:rPr>
              <w:t>Neonatal Resource</w:t>
            </w:r>
            <w:r w:rsidR="00715EF8" w:rsidRPr="00725AF5">
              <w:rPr>
                <w:b/>
              </w:rPr>
              <w:t xml:space="preserve"> </w:t>
            </w:r>
            <w:r w:rsidRPr="00725AF5">
              <w:rPr>
                <w:b/>
              </w:rPr>
              <w:t>Services (NRS)</w:t>
            </w:r>
            <w:bookmarkEnd w:id="90"/>
          </w:p>
          <w:p w14:paraId="427EFAC3" w14:textId="77777777" w:rsidR="00715EF8" w:rsidRPr="00725AF5" w:rsidRDefault="00715EF8" w:rsidP="001539B1">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A" w14:textId="77777777" w:rsidR="00577B82" w:rsidRPr="00725AF5" w:rsidRDefault="00577B82" w:rsidP="00BF41A0">
            <w:pPr>
              <w:pStyle w:val="TableText"/>
              <w:rPr>
                <w:color w:val="000000"/>
              </w:rPr>
            </w:pPr>
            <w:r w:rsidRPr="00725AF5">
              <w:rPr>
                <w:color w:val="000000"/>
              </w:rPr>
              <w:t>Not Applicable</w:t>
            </w:r>
          </w:p>
          <w:p w14:paraId="427EFACB" w14:textId="77777777" w:rsidR="00577B82" w:rsidRPr="00725AF5" w:rsidRDefault="00577B82" w:rsidP="00BF41A0">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2" w14:textId="77777777" w:rsidR="00577B82" w:rsidRPr="00725AF5" w:rsidRDefault="00577B82" w:rsidP="00037ECA">
            <w:pPr>
              <w:pStyle w:val="TableText"/>
              <w:rPr>
                <w:color w:val="000000"/>
              </w:rPr>
            </w:pPr>
            <w:r w:rsidRPr="00725AF5">
              <w:rPr>
                <w:color w:val="000000"/>
              </w:rPr>
              <w:t>Not Applicable</w:t>
            </w:r>
          </w:p>
          <w:p w14:paraId="427EFAD3" w14:textId="77777777" w:rsidR="00577B82" w:rsidRPr="00725AF5" w:rsidRDefault="00577B82" w:rsidP="00037ECA">
            <w:pPr>
              <w:pStyle w:val="TableText"/>
              <w:rPr>
                <w:color w:val="000000"/>
              </w:rPr>
            </w:pPr>
          </w:p>
        </w:tc>
      </w:tr>
      <w:tr w:rsidR="00E75157" w:rsidRPr="00725AF5" w14:paraId="427EFAE2" w14:textId="77777777" w:rsidTr="000778F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1" w:name="Midwife"/>
            <w:r w:rsidRPr="00725AF5">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0778F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2" w:name="Birthing_Center"/>
            <w:r w:rsidRPr="00725AF5">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4759B4" w:rsidRPr="00725AF5" w14:paraId="427EFB3B" w14:textId="77777777" w:rsidTr="000778F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189D63C8" w:rsidR="004759B4" w:rsidRPr="00377B4E" w:rsidRDefault="004759B4" w:rsidP="00870816">
            <w:pPr>
              <w:pStyle w:val="TableTextCharCharChar1"/>
              <w:numPr>
                <w:ilvl w:val="12"/>
                <w:numId w:val="0"/>
              </w:numPr>
              <w:rPr>
                <w:b/>
                <w:szCs w:val="24"/>
              </w:rPr>
            </w:pPr>
            <w:bookmarkStart w:id="93" w:name="Maternity_Support_Program"/>
            <w:bookmarkStart w:id="94" w:name="The_Healthy_Pregnancy_Program"/>
            <w:r w:rsidRPr="00377B4E">
              <w:rPr>
                <w:b/>
                <w:szCs w:val="24"/>
              </w:rPr>
              <w:t>Maternity Support Program</w:t>
            </w:r>
            <w:bookmarkEnd w:id="93"/>
            <w:bookmarkEnd w:id="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B424932" w14:textId="77777777" w:rsidR="004759B4" w:rsidRPr="00377B4E" w:rsidRDefault="004759B4" w:rsidP="004759B4">
            <w:pPr>
              <w:pStyle w:val="TableText"/>
              <w:rPr>
                <w:szCs w:val="24"/>
              </w:rPr>
            </w:pPr>
            <w:r w:rsidRPr="00377B4E">
              <w:rPr>
                <w:szCs w:val="24"/>
              </w:rPr>
              <w:t xml:space="preserve">If you are pregnant or thinking about becoming pregnant, and you are enrolled in the medical Plan, you can get valuable educational information, advice and comprehensive case management. </w:t>
            </w:r>
          </w:p>
          <w:p w14:paraId="18FEFB47" w14:textId="77777777" w:rsidR="004759B4" w:rsidRPr="00377B4E" w:rsidRDefault="004759B4" w:rsidP="004759B4">
            <w:pPr>
              <w:pStyle w:val="TableText"/>
              <w:rPr>
                <w:szCs w:val="24"/>
              </w:rPr>
            </w:pPr>
            <w:r w:rsidRPr="00377B4E">
              <w:rPr>
                <w:szCs w:val="24"/>
              </w:rPr>
              <w:t>This program offers:</w:t>
            </w:r>
          </w:p>
          <w:p w14:paraId="08FA8CCB" w14:textId="77777777" w:rsidR="004759B4" w:rsidRPr="00377B4E" w:rsidRDefault="004759B4" w:rsidP="004759B4">
            <w:pPr>
              <w:pStyle w:val="TableText"/>
              <w:numPr>
                <w:ilvl w:val="0"/>
                <w:numId w:val="42"/>
              </w:numPr>
              <w:textAlignment w:val="auto"/>
              <w:rPr>
                <w:szCs w:val="24"/>
              </w:rPr>
            </w:pPr>
            <w:r w:rsidRPr="00377B4E">
              <w:rPr>
                <w:szCs w:val="24"/>
              </w:rPr>
              <w:t xml:space="preserve">Help to enroll in the program </w:t>
            </w:r>
          </w:p>
          <w:p w14:paraId="0EF7EB7D" w14:textId="77777777" w:rsidR="004759B4" w:rsidRPr="00377B4E" w:rsidRDefault="004759B4" w:rsidP="004759B4">
            <w:pPr>
              <w:pStyle w:val="TableText"/>
              <w:numPr>
                <w:ilvl w:val="0"/>
                <w:numId w:val="42"/>
              </w:numPr>
              <w:textAlignment w:val="auto"/>
              <w:rPr>
                <w:szCs w:val="24"/>
              </w:rPr>
            </w:pPr>
            <w:r w:rsidRPr="00377B4E">
              <w:rPr>
                <w:szCs w:val="24"/>
              </w:rPr>
              <w:t>pre-conception health coaching;</w:t>
            </w:r>
          </w:p>
          <w:p w14:paraId="5811E689" w14:textId="77777777" w:rsidR="004759B4" w:rsidRPr="00377B4E" w:rsidRDefault="004759B4" w:rsidP="004759B4">
            <w:pPr>
              <w:pStyle w:val="TableText"/>
              <w:numPr>
                <w:ilvl w:val="0"/>
                <w:numId w:val="42"/>
              </w:numPr>
              <w:textAlignment w:val="auto"/>
              <w:rPr>
                <w:szCs w:val="24"/>
              </w:rPr>
            </w:pPr>
            <w:r w:rsidRPr="00377B4E">
              <w:rPr>
                <w:szCs w:val="24"/>
              </w:rPr>
              <w:t xml:space="preserve">written and online educational resources covering a wide range of topics; </w:t>
            </w:r>
          </w:p>
          <w:p w14:paraId="41C60497" w14:textId="77777777" w:rsidR="004759B4" w:rsidRPr="00377B4E" w:rsidRDefault="004759B4" w:rsidP="004759B4">
            <w:pPr>
              <w:pStyle w:val="TableText"/>
              <w:numPr>
                <w:ilvl w:val="0"/>
                <w:numId w:val="42"/>
              </w:numPr>
              <w:textAlignment w:val="auto"/>
              <w:rPr>
                <w:szCs w:val="24"/>
              </w:rPr>
            </w:pPr>
            <w:r w:rsidRPr="00377B4E">
              <w:rPr>
                <w:szCs w:val="24"/>
              </w:rPr>
              <w:t>Continued risk assessments during and after your pregnancy to offer you the right support and guidance</w:t>
            </w:r>
          </w:p>
          <w:p w14:paraId="64AAE121" w14:textId="77777777" w:rsidR="004759B4" w:rsidRPr="00377B4E" w:rsidRDefault="004759B4" w:rsidP="004759B4">
            <w:pPr>
              <w:pStyle w:val="TableText"/>
              <w:numPr>
                <w:ilvl w:val="0"/>
                <w:numId w:val="42"/>
              </w:numPr>
              <w:textAlignment w:val="auto"/>
              <w:rPr>
                <w:szCs w:val="24"/>
              </w:rPr>
            </w:pPr>
            <w:r w:rsidRPr="00377B4E">
              <w:rPr>
                <w:szCs w:val="24"/>
              </w:rPr>
              <w:t>pre-delivery consultation;</w:t>
            </w:r>
          </w:p>
          <w:p w14:paraId="0A8BABBF" w14:textId="77777777" w:rsidR="004759B4" w:rsidRPr="00377B4E" w:rsidRDefault="004759B4" w:rsidP="004759B4">
            <w:pPr>
              <w:pStyle w:val="TableText"/>
              <w:numPr>
                <w:ilvl w:val="0"/>
                <w:numId w:val="42"/>
              </w:numPr>
              <w:textAlignment w:val="auto"/>
              <w:rPr>
                <w:szCs w:val="24"/>
              </w:rPr>
            </w:pPr>
            <w:r w:rsidRPr="00377B4E">
              <w:rPr>
                <w:szCs w:val="24"/>
              </w:rPr>
              <w:t>coordination with and referrals to other benefits and programs available under the medical plan;</w:t>
            </w:r>
          </w:p>
          <w:p w14:paraId="2B48826C" w14:textId="77777777" w:rsidR="004759B4" w:rsidRPr="00377B4E" w:rsidRDefault="004759B4" w:rsidP="004759B4">
            <w:pPr>
              <w:pStyle w:val="TableText"/>
              <w:numPr>
                <w:ilvl w:val="0"/>
                <w:numId w:val="42"/>
              </w:numPr>
              <w:textAlignment w:val="auto"/>
              <w:rPr>
                <w:szCs w:val="24"/>
              </w:rPr>
            </w:pPr>
            <w:r w:rsidRPr="00377B4E">
              <w:rPr>
                <w:szCs w:val="24"/>
              </w:rPr>
              <w:t xml:space="preserve">a phone call from a nurse approximately two weeks postpartum to provide information on postpartum and newborn care, feeding, nutrition, immunizations and more; </w:t>
            </w:r>
          </w:p>
          <w:p w14:paraId="17C04061" w14:textId="77777777" w:rsidR="004759B4" w:rsidRPr="00377B4E" w:rsidRDefault="004759B4" w:rsidP="004759B4">
            <w:pPr>
              <w:pStyle w:val="TableText"/>
              <w:numPr>
                <w:ilvl w:val="0"/>
                <w:numId w:val="42"/>
              </w:numPr>
              <w:textAlignment w:val="auto"/>
              <w:rPr>
                <w:szCs w:val="24"/>
              </w:rPr>
            </w:pPr>
            <w:r w:rsidRPr="00377B4E">
              <w:rPr>
                <w:szCs w:val="24"/>
              </w:rPr>
              <w:t>post-partum depression screening</w:t>
            </w:r>
          </w:p>
          <w:p w14:paraId="4572863B" w14:textId="77777777" w:rsidR="004759B4" w:rsidRPr="00377B4E" w:rsidRDefault="004759B4" w:rsidP="004759B4">
            <w:pPr>
              <w:pStyle w:val="TableText"/>
              <w:rPr>
                <w:szCs w:val="24"/>
              </w:rPr>
            </w:pPr>
          </w:p>
          <w:p w14:paraId="559459BA" w14:textId="77777777" w:rsidR="004759B4" w:rsidRPr="00377B4E" w:rsidRDefault="004759B4" w:rsidP="004759B4">
            <w:pPr>
              <w:pStyle w:val="TableText"/>
              <w:numPr>
                <w:ilvl w:val="12"/>
                <w:numId w:val="0"/>
              </w:numPr>
              <w:rPr>
                <w:szCs w:val="24"/>
              </w:rPr>
            </w:pPr>
            <w:r w:rsidRPr="00377B4E">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37431BAC" w14:textId="77777777" w:rsidR="004759B4" w:rsidRPr="00377B4E" w:rsidRDefault="004759B4" w:rsidP="004759B4">
            <w:pPr>
              <w:pStyle w:val="TableText"/>
              <w:numPr>
                <w:ilvl w:val="12"/>
                <w:numId w:val="0"/>
              </w:numPr>
              <w:rPr>
                <w:szCs w:val="24"/>
              </w:rPr>
            </w:pPr>
          </w:p>
          <w:p w14:paraId="24896CED" w14:textId="77777777" w:rsidR="004759B4" w:rsidRPr="00377B4E" w:rsidRDefault="004759B4" w:rsidP="004759B4">
            <w:pPr>
              <w:pStyle w:val="TableText"/>
              <w:numPr>
                <w:ilvl w:val="12"/>
                <w:numId w:val="0"/>
              </w:numPr>
              <w:rPr>
                <w:szCs w:val="24"/>
              </w:rPr>
            </w:pPr>
            <w:r w:rsidRPr="00377B4E">
              <w:rPr>
                <w:szCs w:val="24"/>
              </w:rPr>
              <w:t>As a program participant, you can always call your nurse with any questions or concerns you might have.</w:t>
            </w:r>
          </w:p>
          <w:p w14:paraId="472498F6" w14:textId="77777777" w:rsidR="004759B4" w:rsidRPr="00377B4E" w:rsidRDefault="004759B4" w:rsidP="004759B4">
            <w:pPr>
              <w:pStyle w:val="TableText"/>
              <w:numPr>
                <w:ilvl w:val="12"/>
                <w:numId w:val="0"/>
              </w:numPr>
              <w:rPr>
                <w:szCs w:val="24"/>
              </w:rPr>
            </w:pPr>
          </w:p>
          <w:p w14:paraId="620CFF8A" w14:textId="77777777" w:rsidR="004759B4" w:rsidRPr="0019244B" w:rsidRDefault="004759B4" w:rsidP="004759B4">
            <w:pPr>
              <w:numPr>
                <w:ilvl w:val="12"/>
                <w:numId w:val="0"/>
              </w:numPr>
              <w:rPr>
                <w:sz w:val="24"/>
                <w:szCs w:val="24"/>
              </w:rPr>
            </w:pPr>
            <w:r w:rsidRPr="0019244B">
              <w:rPr>
                <w:sz w:val="24"/>
                <w:szCs w:val="24"/>
              </w:rPr>
              <w:t>For more information and to enroll, call us toll-free at the number on your health plan ID card.</w:t>
            </w:r>
          </w:p>
          <w:p w14:paraId="427EFB3A" w14:textId="6D0292C4" w:rsidR="004759B4" w:rsidRPr="0019244B" w:rsidRDefault="004759B4" w:rsidP="00B54113">
            <w:pPr>
              <w:numPr>
                <w:ilvl w:val="12"/>
                <w:numId w:val="0"/>
              </w:numPr>
              <w:rPr>
                <w:sz w:val="24"/>
                <w:szCs w:val="24"/>
              </w:r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r w:rsidRPr="00725AF5">
        <w:t>&lt;!--ID=CSR--&gt;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47612024" w:rsidR="00154B9C" w:rsidRPr="00725AF5" w:rsidRDefault="00B94DCB" w:rsidP="00645C76">
            <w:pPr>
              <w:pStyle w:val="TableTextCharCharChar1"/>
              <w:jc w:val="center"/>
              <w:rPr>
                <w:b/>
                <w:bCs/>
                <w:color w:val="FF0000"/>
              </w:rPr>
            </w:pPr>
            <w:r w:rsidRPr="00B94DCB">
              <w:rPr>
                <w:b/>
                <w:bCs/>
                <w:color w:val="FF0000"/>
              </w:rPr>
              <w:t>CHOICE PLUS RETIREE HEALTH PLAN-PPO</w:t>
            </w:r>
            <w:r w:rsidR="007015BC" w:rsidRPr="00725AF5" w:rsidDel="00645C76">
              <w:rPr>
                <w:rStyle w:val="InstructionalTextChar"/>
              </w:rPr>
              <w:t xml:space="preserve"> </w:t>
            </w:r>
            <w:r w:rsidR="00ED5980" w:rsidRPr="00725AF5">
              <w:rPr>
                <w:b/>
                <w:bCs/>
                <w:color w:val="FF0000"/>
              </w:rPr>
              <w:t xml:space="preserve"> </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4A42A59" w:rsidR="00154B9C" w:rsidRPr="00725AF5" w:rsidRDefault="00B94DCB" w:rsidP="00645C76">
            <w:pPr>
              <w:pStyle w:val="TableTextCharCharChar1"/>
              <w:jc w:val="center"/>
              <w:rPr>
                <w:b/>
                <w:bCs/>
                <w:color w:val="FF0000"/>
              </w:rPr>
            </w:pPr>
            <w:r w:rsidRPr="00B94DCB">
              <w:rPr>
                <w:b/>
                <w:bCs/>
                <w:color w:val="FF0000"/>
              </w:rPr>
              <w:t>CHOICE PLUS RETIREE HEALTH PLAN-PPO</w:t>
            </w:r>
            <w:r w:rsidR="007015BC" w:rsidRPr="00725AF5" w:rsidDel="00645C76">
              <w:rPr>
                <w:rStyle w:val="InstructionalTextChar"/>
              </w:rPr>
              <w:t xml:space="preserve"> </w:t>
            </w:r>
            <w:r w:rsidR="00ED5980" w:rsidRPr="00725AF5">
              <w:rPr>
                <w:b/>
                <w:bCs/>
                <w:color w:val="FF0000"/>
              </w:rPr>
              <w:t xml:space="preserve"> </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12D7E" w:rsidRPr="00725AF5" w14:paraId="4F173462" w14:textId="77777777" w:rsidTr="00212D7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3E3C8778" w14:textId="77777777" w:rsidR="00212D7E" w:rsidRPr="00725AF5" w:rsidRDefault="00212D7E">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6FD6ED8"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3325E036" w14:textId="7ABAAFF6" w:rsidR="00D755C7" w:rsidRPr="00725AF5" w:rsidRDefault="00D755C7" w:rsidP="00D755C7">
            <w:pPr>
              <w:rPr>
                <w:color w:val="FF0000"/>
                <w:sz w:val="24"/>
                <w:szCs w:val="24"/>
              </w:rPr>
            </w:pPr>
          </w:p>
        </w:tc>
      </w:tr>
      <w:tr w:rsidR="00E75157" w:rsidRPr="00725AF5" w14:paraId="427EFB4F" w14:textId="77777777" w:rsidTr="00212D7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5" w:name="Newborn_Process"/>
            <w:r w:rsidRPr="00725AF5">
              <w:rPr>
                <w:b/>
                <w:bCs/>
                <w:color w:val="FF0000"/>
              </w:rPr>
              <w:t>Newborn Process</w:t>
            </w:r>
            <w:bookmarkEnd w:id="95"/>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A79C07F" w14:textId="77777777" w:rsidR="00714BFD" w:rsidRDefault="00006291" w:rsidP="00006291">
            <w:pPr>
              <w:rPr>
                <w:color w:val="FF0000"/>
                <w:sz w:val="24"/>
                <w:szCs w:val="24"/>
              </w:rPr>
            </w:pPr>
            <w:r w:rsidRPr="00725AF5">
              <w:rPr>
                <w:color w:val="FF0000"/>
                <w:sz w:val="24"/>
                <w:szCs w:val="24"/>
              </w:rPr>
              <w:t xml:space="preserve">The child is automatically covered for a </w:t>
            </w:r>
            <w:r w:rsidRPr="00725AF5">
              <w:rPr>
                <w:b/>
                <w:color w:val="0000FF"/>
                <w:sz w:val="24"/>
                <w:szCs w:val="24"/>
              </w:rPr>
              <w:t>31</w:t>
            </w:r>
            <w:r w:rsidRPr="00725AF5">
              <w:rPr>
                <w:color w:val="FF0000"/>
                <w:sz w:val="24"/>
                <w:szCs w:val="24"/>
              </w:rPr>
              <w:t xml:space="preserve">-day period under the employees SSN as "Baby Boy or Baby Girl." Claims incurred/submitted during this period of time will be paid. Any claims received after the </w:t>
            </w:r>
            <w:r w:rsidRPr="00725AF5">
              <w:rPr>
                <w:b/>
                <w:color w:val="0000FF"/>
                <w:sz w:val="24"/>
                <w:szCs w:val="24"/>
              </w:rPr>
              <w:t>31</w:t>
            </w:r>
            <w:r w:rsidRPr="00725AF5">
              <w:rPr>
                <w:color w:val="FF0000"/>
                <w:sz w:val="24"/>
                <w:szCs w:val="24"/>
              </w:rPr>
              <w:t xml:space="preserve">-day period, (for DOS after the </w:t>
            </w:r>
            <w:r w:rsidRPr="00725AF5">
              <w:rPr>
                <w:b/>
                <w:color w:val="0000FF"/>
                <w:sz w:val="24"/>
                <w:szCs w:val="24"/>
              </w:rPr>
              <w:t>31</w:t>
            </w:r>
            <w:r w:rsidRPr="00725AF5">
              <w:rPr>
                <w:color w:val="FF0000"/>
                <w:sz w:val="24"/>
                <w:szCs w:val="24"/>
              </w:rPr>
              <w:t xml:space="preserve"> days post-birth), will be denied unless child has already been added as a dependent. </w:t>
            </w:r>
          </w:p>
          <w:p w14:paraId="098293AA" w14:textId="77777777" w:rsidR="00714BFD" w:rsidRDefault="00714BFD" w:rsidP="00006291">
            <w:pPr>
              <w:rPr>
                <w:color w:val="FF0000"/>
                <w:sz w:val="24"/>
                <w:szCs w:val="24"/>
              </w:rPr>
            </w:pPr>
          </w:p>
          <w:p w14:paraId="427EFB4A" w14:textId="7BDA8739" w:rsidR="00006291" w:rsidRPr="00725AF5" w:rsidRDefault="00714BFD" w:rsidP="00006291">
            <w:pPr>
              <w:rPr>
                <w:color w:val="FF0000"/>
                <w:sz w:val="24"/>
                <w:szCs w:val="24"/>
              </w:rPr>
            </w:pPr>
            <w:r w:rsidRPr="00714BFD">
              <w:rPr>
                <w:color w:val="FF0000"/>
                <w:sz w:val="24"/>
                <w:szCs w:val="24"/>
              </w:rPr>
              <w:t>Newborns of a dependent child are not covered - as that child is a grandchild and not an eligible dependent.</w:t>
            </w:r>
          </w:p>
          <w:p w14:paraId="4C0C5002" w14:textId="77777777" w:rsidR="00454A2F" w:rsidRPr="00766A59" w:rsidRDefault="00454A2F" w:rsidP="00454A2F">
            <w:pPr>
              <w:rPr>
                <w:color w:val="FF0000"/>
                <w:sz w:val="24"/>
                <w:szCs w:val="24"/>
              </w:rPr>
            </w:pPr>
            <w:r w:rsidRPr="00766A59">
              <w:rPr>
                <w:color w:val="FF0000"/>
                <w:sz w:val="24"/>
                <w:szCs w:val="24"/>
              </w:rPr>
              <w:t xml:space="preserve">However they are covered for the first </w:t>
            </w:r>
            <w:r w:rsidRPr="00766A59">
              <w:rPr>
                <w:b/>
                <w:color w:val="0000FF"/>
                <w:sz w:val="24"/>
                <w:szCs w:val="24"/>
              </w:rPr>
              <w:t>48</w:t>
            </w:r>
            <w:r w:rsidRPr="00766A59">
              <w:rPr>
                <w:color w:val="FF0000"/>
                <w:sz w:val="24"/>
                <w:szCs w:val="24"/>
              </w:rPr>
              <w:t>/</w:t>
            </w:r>
            <w:r w:rsidRPr="00766A59">
              <w:rPr>
                <w:b/>
                <w:color w:val="0000FF"/>
                <w:sz w:val="24"/>
                <w:szCs w:val="24"/>
              </w:rPr>
              <w:t>96</w:t>
            </w:r>
            <w:r w:rsidRPr="00766A59">
              <w:rPr>
                <w:color w:val="FF0000"/>
                <w:sz w:val="24"/>
                <w:szCs w:val="24"/>
              </w:rPr>
              <w:t xml:space="preserve"> hours after birth. The dependents newborn will NOT be eligible for enrollment beyond the </w:t>
            </w:r>
            <w:r w:rsidRPr="00766A59">
              <w:rPr>
                <w:b/>
                <w:color w:val="0000FF"/>
                <w:sz w:val="24"/>
                <w:szCs w:val="24"/>
              </w:rPr>
              <w:t>48</w:t>
            </w:r>
            <w:r w:rsidRPr="00766A59">
              <w:rPr>
                <w:color w:val="FF0000"/>
                <w:sz w:val="24"/>
                <w:szCs w:val="24"/>
              </w:rPr>
              <w:t>-</w:t>
            </w:r>
            <w:r w:rsidRPr="00766A59">
              <w:rPr>
                <w:b/>
                <w:color w:val="0000FF"/>
                <w:sz w:val="24"/>
                <w:szCs w:val="24"/>
              </w:rPr>
              <w:t>96</w:t>
            </w:r>
            <w:r w:rsidRPr="00766A59">
              <w:rPr>
                <w:color w:val="FF0000"/>
                <w:sz w:val="24"/>
                <w:szCs w:val="24"/>
              </w:rPr>
              <w:t xml:space="preserve"> hour coverage</w:t>
            </w:r>
          </w:p>
          <w:p w14:paraId="427EFB4E" w14:textId="77777777" w:rsidR="00E75157" w:rsidRPr="00725AF5" w:rsidRDefault="00E75157" w:rsidP="00B54113">
            <w:pPr>
              <w:rPr>
                <w:color w:val="FF0000"/>
              </w:rPr>
            </w:pP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r w:rsidRPr="00725AF5">
        <w:t>&lt;!--section=Physician_Services--&gt;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4C6B8E25"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860194">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6" w:name="Physician_Services"/>
      <w:r w:rsidRPr="00725AF5">
        <w:rPr>
          <w:b/>
          <w:bCs/>
          <w:color w:val="0000FF"/>
          <w:sz w:val="28"/>
        </w:rPr>
        <w:t>PHYSICIAN SERVICES</w:t>
      </w:r>
    </w:p>
    <w:bookmarkEnd w:id="96"/>
    <w:p w14:paraId="427EFB54"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1F3E12">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106C240A" w:rsidR="00154B9C" w:rsidRPr="00B54113" w:rsidRDefault="00B94DCB" w:rsidP="00645C76">
            <w:pPr>
              <w:pStyle w:val="TableTextCharCharChar1"/>
              <w:jc w:val="center"/>
              <w:rPr>
                <w:b/>
                <w:bCs/>
              </w:rPr>
            </w:pPr>
            <w:r w:rsidRPr="00B94DCB">
              <w:rPr>
                <w:b/>
                <w:bCs/>
              </w:rPr>
              <w:t>CHOICE PLUS RETIREE HEALTH PLAN-PPO</w:t>
            </w:r>
            <w:r w:rsidR="007015BC" w:rsidRPr="00FA477C" w:rsidDel="00645C76">
              <w:rPr>
                <w:rStyle w:val="InstructionalTextChar"/>
                <w:color w:val="auto"/>
              </w:rPr>
              <w:t xml:space="preserve"> </w:t>
            </w:r>
            <w:r w:rsidR="00ED5980" w:rsidRPr="00B54113">
              <w:rPr>
                <w:b/>
                <w:bCs/>
              </w:rPr>
              <w:t xml:space="preserve"> </w:t>
            </w:r>
          </w:p>
          <w:p w14:paraId="427EFB57" w14:textId="77777777" w:rsidR="00154B9C" w:rsidRPr="00B54113" w:rsidRDefault="00154B9C">
            <w:pPr>
              <w:pStyle w:val="TableHeaderText"/>
              <w:numPr>
                <w:ilvl w:val="12"/>
                <w:numId w:val="0"/>
              </w:numPr>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5E1CEC3A" w:rsidR="00154B9C" w:rsidRPr="00B54113" w:rsidRDefault="00B94DCB" w:rsidP="00645C76">
            <w:pPr>
              <w:pStyle w:val="TableTextCharCharChar1"/>
              <w:ind w:right="-18"/>
              <w:jc w:val="center"/>
              <w:rPr>
                <w:b/>
                <w:bCs/>
              </w:rPr>
            </w:pPr>
            <w:r w:rsidRPr="00B94DCB">
              <w:rPr>
                <w:b/>
                <w:bCs/>
                <w:szCs w:val="24"/>
              </w:rPr>
              <w:t>CHOICE PLUS RETIREE HEALTH PLAN-PPO</w:t>
            </w:r>
            <w:r w:rsidR="00F277AC" w:rsidRPr="00B54113" w:rsidDel="00F277AC">
              <w:rPr>
                <w:b/>
                <w:bCs/>
              </w:rPr>
              <w:t xml:space="preserve"> </w:t>
            </w:r>
            <w:r w:rsidR="00ED5980" w:rsidRPr="00B54113">
              <w:rPr>
                <w:b/>
                <w:bCs/>
              </w:rPr>
              <w:t xml:space="preserve"> </w:t>
            </w:r>
          </w:p>
          <w:p w14:paraId="427EFB59" w14:textId="77777777" w:rsidR="00154B9C" w:rsidRPr="00B54113" w:rsidRDefault="00154B9C">
            <w:pPr>
              <w:pStyle w:val="TableHeaderText"/>
              <w:numPr>
                <w:ilvl w:val="12"/>
                <w:numId w:val="0"/>
              </w:numPr>
            </w:pPr>
            <w:r w:rsidRPr="00B54113">
              <w:t xml:space="preserve">NON-NETWORK </w:t>
            </w:r>
          </w:p>
        </w:tc>
      </w:tr>
      <w:tr w:rsidR="000F3C21" w:rsidRPr="00725AF5" w14:paraId="427EFB67"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7" w:name="Anesthesia"/>
            <w:r w:rsidRPr="00725AF5">
              <w:rPr>
                <w:b/>
              </w:rPr>
              <w:t>Anesthesia</w:t>
            </w:r>
            <w:bookmarkEnd w:id="97"/>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rsidP="00101C86">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t xml:space="preserve">Services provided by facility based RAPLEs (i.e., radiologists, anesthesiologists, 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rsidP="00101C86">
            <w:pPr>
              <w:pStyle w:val="TableTextChar"/>
              <w:rPr>
                <w:color w:val="FF00FF"/>
              </w:rPr>
            </w:pPr>
          </w:p>
        </w:tc>
      </w:tr>
      <w:tr w:rsidR="00EC69F2" w:rsidRPr="00725AF5" w14:paraId="427EFB99"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8" w:name="Hemophilia_Program"/>
            <w:r w:rsidRPr="00725AF5">
              <w:rPr>
                <w:b/>
                <w:color w:val="000000"/>
                <w:szCs w:val="24"/>
              </w:rPr>
              <w:t>Hemophilia Program</w:t>
            </w:r>
          </w:p>
          <w:bookmarkEnd w:id="98"/>
          <w:p w14:paraId="427EFB69" w14:textId="77777777" w:rsidR="00EC69F2" w:rsidRPr="00725AF5" w:rsidRDefault="00EC69F2" w:rsidP="005F09B5">
            <w:pPr>
              <w:pStyle w:val="TableText"/>
              <w:rPr>
                <w:color w:val="000000"/>
                <w:szCs w:val="24"/>
              </w:rPr>
            </w:pPr>
          </w:p>
          <w:p w14:paraId="427EFB6A" w14:textId="77777777" w:rsidR="00EC69F2" w:rsidRPr="00725AF5" w:rsidRDefault="00EC69F2" w:rsidP="005F09B5">
            <w:pPr>
              <w:pStyle w:val="TableText"/>
              <w:rPr>
                <w:color w:val="000000"/>
                <w:szCs w:val="24"/>
              </w:rPr>
            </w:pPr>
          </w:p>
          <w:p w14:paraId="427EFB73" w14:textId="28EF3059" w:rsidR="00EC69F2" w:rsidRPr="00725AF5"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581FB8D7" w14:textId="73493A73" w:rsidR="00152524" w:rsidRPr="00725AF5" w:rsidRDefault="00152524" w:rsidP="00152524">
            <w:pPr>
              <w:pStyle w:val="TableText"/>
              <w:rPr>
                <w:color w:val="000000"/>
                <w:szCs w:val="24"/>
              </w:rPr>
            </w:pPr>
            <w:r w:rsidRPr="00725AF5">
              <w:rPr>
                <w:b/>
                <w:color w:val="000000"/>
                <w:szCs w:val="24"/>
              </w:rPr>
              <w:t xml:space="preserve">Pharmacy benefit administration is through: </w:t>
            </w:r>
            <w:r w:rsidR="00120A10" w:rsidRPr="00120A10">
              <w:rPr>
                <w:b/>
                <w:color w:val="0000FF"/>
                <w:szCs w:val="24"/>
              </w:rPr>
              <w:t>Express Scripts</w:t>
            </w:r>
            <w:r w:rsidRPr="00725AF5">
              <w:rPr>
                <w:b/>
                <w:color w:val="000000"/>
                <w:szCs w:val="24"/>
              </w:rPr>
              <w:t xml:space="preserve">, Call </w:t>
            </w:r>
            <w:r w:rsidRPr="00725AF5">
              <w:rPr>
                <w:b/>
                <w:color w:val="0000FF"/>
                <w:szCs w:val="24"/>
              </w:rPr>
              <w:t>1-</w:t>
            </w:r>
            <w:r w:rsidR="00120A10">
              <w:rPr>
                <w:b/>
                <w:color w:val="0000FF"/>
                <w:szCs w:val="24"/>
              </w:rPr>
              <w:t>800-</w:t>
            </w:r>
            <w:r w:rsidR="00120A10" w:rsidRPr="00120A10">
              <w:rPr>
                <w:b/>
                <w:color w:val="0000FF"/>
                <w:szCs w:val="24"/>
              </w:rPr>
              <w:t>955-1201</w:t>
            </w:r>
          </w:p>
          <w:p w14:paraId="5402F974" w14:textId="77777777" w:rsidR="00152524" w:rsidRPr="00725AF5" w:rsidRDefault="00152524" w:rsidP="00152524">
            <w:pPr>
              <w:pStyle w:val="TableText"/>
              <w:rPr>
                <w:color w:val="000000"/>
                <w:szCs w:val="24"/>
              </w:rPr>
            </w:pPr>
          </w:p>
          <w:p w14:paraId="1128BFD2" w14:textId="5B544297" w:rsidR="00152524" w:rsidRPr="00725AF5" w:rsidRDefault="00152524" w:rsidP="00152524">
            <w:pPr>
              <w:pStyle w:val="TableText"/>
              <w:rPr>
                <w:color w:val="000000"/>
                <w:szCs w:val="24"/>
              </w:rPr>
            </w:pPr>
            <w:r w:rsidRPr="00725AF5">
              <w:rPr>
                <w:color w:val="000000"/>
                <w:szCs w:val="24"/>
              </w:rPr>
              <w:t>Please contact your Pharmacy Benefit Manager (PBM) to confirm benefit coverage and sourcing of Hemophilia Factor medications.</w:t>
            </w:r>
          </w:p>
          <w:p w14:paraId="427EFB80" w14:textId="77777777" w:rsidR="00EC69F2" w:rsidRPr="00725AF5" w:rsidRDefault="00EC69F2" w:rsidP="005F09B5">
            <w:pPr>
              <w:pStyle w:val="TableText"/>
              <w:rPr>
                <w:b/>
                <w:color w:val="FF00FF"/>
                <w:szCs w:val="24"/>
              </w:rPr>
            </w:pPr>
          </w:p>
          <w:p w14:paraId="427EFB81" w14:textId="77777777" w:rsidR="00EC69F2" w:rsidRPr="00725AF5" w:rsidRDefault="00EC69F2" w:rsidP="005F09B5">
            <w:pPr>
              <w:pStyle w:val="TableText"/>
              <w:rPr>
                <w:b/>
                <w:color w:val="FF00FF"/>
                <w:szCs w:val="24"/>
              </w:rPr>
            </w:pPr>
          </w:p>
          <w:p w14:paraId="427EFB98" w14:textId="0BB36DBA" w:rsidR="00EC69F2" w:rsidRPr="00725AF5" w:rsidRDefault="00EC69F2" w:rsidP="005F09B5">
            <w:pPr>
              <w:rPr>
                <w:sz w:val="24"/>
                <w:szCs w:val="24"/>
              </w:rPr>
            </w:pPr>
          </w:p>
        </w:tc>
      </w:tr>
      <w:tr w:rsidR="00154B9C" w:rsidRPr="00725AF5" w14:paraId="427EFBE1"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9" w:name="Nutritional_Counseling"/>
            <w:r w:rsidRPr="00725AF5">
              <w:rPr>
                <w:b/>
              </w:rPr>
              <w:t>Nutritional Counseling</w:t>
            </w:r>
            <w:bookmarkEnd w:id="99"/>
          </w:p>
          <w:p w14:paraId="427EFB9B" w14:textId="77777777" w:rsidR="00715EF8" w:rsidRPr="00725AF5" w:rsidRDefault="00715EF8">
            <w:pPr>
              <w:pStyle w:val="TableTextCharCharChar1"/>
              <w:numPr>
                <w:ilvl w:val="12"/>
                <w:numId w:val="0"/>
              </w:numPr>
              <w:rPr>
                <w:b/>
              </w:rPr>
            </w:pPr>
          </w:p>
          <w:p w14:paraId="427EFB9D" w14:textId="77777777" w:rsidR="008D0A95" w:rsidRPr="00725AF5" w:rsidRDefault="002575C5">
            <w:pPr>
              <w:pStyle w:val="TableTextCharCharChar1"/>
            </w:pPr>
            <w:r w:rsidRPr="00725AF5">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725AF5">
              <w:t>.</w:t>
            </w:r>
          </w:p>
          <w:p w14:paraId="427EFB9E" w14:textId="77777777" w:rsidR="008D0A95" w:rsidRPr="00725AF5" w:rsidRDefault="008D0A95">
            <w:pPr>
              <w:pStyle w:val="TableTextCharCharChar1"/>
            </w:pPr>
          </w:p>
          <w:p w14:paraId="427EFB9F" w14:textId="0952ADE9" w:rsidR="00154B9C" w:rsidRDefault="00154B9C" w:rsidP="003610EF">
            <w:pPr>
              <w:pStyle w:val="TableTextCharCharChar1"/>
            </w:pPr>
            <w:r w:rsidRPr="00725AF5">
              <w:t>Some examples of such medical conditions include:</w:t>
            </w:r>
          </w:p>
          <w:p w14:paraId="43E66969" w14:textId="2C075666" w:rsidR="00101C86" w:rsidRPr="00725AF5" w:rsidRDefault="00101C86" w:rsidP="00F41A66">
            <w:pPr>
              <w:pStyle w:val="TableTextCharCharChar1"/>
              <w:numPr>
                <w:ilvl w:val="0"/>
                <w:numId w:val="31"/>
              </w:numPr>
            </w:pPr>
            <w:r>
              <w:t>D</w:t>
            </w:r>
            <w:r w:rsidRPr="00101C86">
              <w:t>iabetes mellitus</w:t>
            </w:r>
          </w:p>
          <w:p w14:paraId="427EFBA0" w14:textId="2E8BCA4F"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Coronary artery disease;</w:t>
            </w:r>
          </w:p>
          <w:p w14:paraId="427EFBA1" w14:textId="642601E8"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Congestive heart failure;</w:t>
            </w:r>
          </w:p>
          <w:p w14:paraId="427EFBA2" w14:textId="3FC4E5F5"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Severe obstructive airway disease;</w:t>
            </w:r>
          </w:p>
          <w:p w14:paraId="427EFBA3" w14:textId="48804B64"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Gout;</w:t>
            </w:r>
          </w:p>
          <w:p w14:paraId="427EFBA4" w14:textId="36F700CB"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Renal failure;</w:t>
            </w:r>
          </w:p>
          <w:p w14:paraId="427EFBA5" w14:textId="02F0EED2"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Phenylketonuria; and</w:t>
            </w:r>
          </w:p>
          <w:p w14:paraId="427EFBA6" w14:textId="15759DB5"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Hyperlipidemias.</w:t>
            </w:r>
          </w:p>
          <w:p w14:paraId="427EFBA7" w14:textId="77777777" w:rsidR="00154B9C" w:rsidRPr="00725AF5" w:rsidRDefault="00154B9C">
            <w:pPr>
              <w:pStyle w:val="TableTextCharCharChar1"/>
            </w:pPr>
          </w:p>
          <w:p w14:paraId="427EFBAA" w14:textId="77777777" w:rsidR="00154B9C" w:rsidRPr="00725AF5" w:rsidRDefault="00154B9C">
            <w:pPr>
              <w:pStyle w:val="TableTextCharCharChar1"/>
              <w:numPr>
                <w:ilvl w:val="12"/>
                <w:numId w:val="0"/>
              </w:numPr>
            </w:pPr>
            <w:r w:rsidRPr="00725AF5">
              <w:t>The following services are not covered:</w:t>
            </w:r>
          </w:p>
          <w:p w14:paraId="427EFBAB"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Nutritional counseling for either individuals or groups, except as </w:t>
            </w:r>
            <w:r w:rsidR="005E6494" w:rsidRPr="00725AF5">
              <w:t>identified under Diabetes Services and except as defined in this category</w:t>
            </w:r>
            <w:r w:rsidRPr="00725AF5">
              <w:t>;</w:t>
            </w:r>
          </w:p>
          <w:p w14:paraId="427EFBAC"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00B77A01" w:rsidRPr="00725AF5">
              <w:t>Nutritional or cosmetic therapy using high dose or mega quantities of vitamins, minerals or elements, and other nutrition based therapy,</w:t>
            </w:r>
          </w:p>
          <w:p w14:paraId="427EFBAD" w14:textId="77777777" w:rsidR="00154B9C" w:rsidRPr="00725AF5" w:rsidRDefault="00154B9C" w:rsidP="002575C5">
            <w:pPr>
              <w:pStyle w:val="TableTextCharCharChar1"/>
              <w:ind w:left="576" w:hanging="288"/>
            </w:pPr>
            <w:r w:rsidRPr="00725AF5">
              <w:rPr>
                <w:color w:val="000000"/>
              </w:rPr>
              <w:t xml:space="preserve">●  </w:t>
            </w:r>
            <w:r w:rsidR="00BC0906" w:rsidRPr="00725AF5">
              <w:rPr>
                <w:color w:val="000000"/>
              </w:rPr>
              <w:t xml:space="preserve"> </w:t>
            </w:r>
            <w:r w:rsidRPr="00725AF5">
              <w:t>Food of any kind.  Foods that are not covered include:</w:t>
            </w:r>
          </w:p>
          <w:p w14:paraId="427EFBAE" w14:textId="535C36B9" w:rsidR="00154B9C" w:rsidRPr="00725AF5" w:rsidRDefault="00154B9C" w:rsidP="002575C5">
            <w:pPr>
              <w:pStyle w:val="TableTextCharCharChar1"/>
              <w:ind w:left="648" w:hanging="288"/>
            </w:pPr>
            <w:r w:rsidRPr="00725AF5">
              <w:rPr>
                <w:color w:val="000000"/>
              </w:rPr>
              <w:t xml:space="preserve">●  </w:t>
            </w:r>
            <w:r w:rsidR="00BC0906" w:rsidRPr="00725AF5">
              <w:rPr>
                <w:color w:val="000000"/>
              </w:rPr>
              <w:t xml:space="preserve"> </w:t>
            </w:r>
            <w:r w:rsidR="003610EF" w:rsidRPr="003610EF">
              <w:t>SEE ENTERAL NUTRITION COVERAGE BOX</w:t>
            </w:r>
            <w:r w:rsidR="003610EF">
              <w:t>.</w:t>
            </w:r>
          </w:p>
          <w:p w14:paraId="427EFBAF" w14:textId="77777777" w:rsidR="00154B9C" w:rsidRPr="00725AF5" w:rsidRDefault="00154B9C">
            <w:pPr>
              <w:pStyle w:val="TableTextCharCharChar1"/>
              <w:ind w:left="648" w:hanging="288"/>
            </w:pPr>
            <w:r w:rsidRPr="00725AF5">
              <w:rPr>
                <w:color w:val="000000"/>
              </w:rPr>
              <w:t xml:space="preserve">●  </w:t>
            </w:r>
            <w:r w:rsidR="00BC0906" w:rsidRPr="00725AF5">
              <w:rPr>
                <w:color w:val="000000"/>
              </w:rPr>
              <w:t xml:space="preserve"> </w:t>
            </w:r>
            <w:r w:rsidRPr="00725AF5">
              <w:t>Foods to control weight, treat obesity (including liquid diets), lower cholesterol or control diabetes;</w:t>
            </w:r>
          </w:p>
          <w:p w14:paraId="427EFBB0"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Oral vitamins and </w:t>
            </w:r>
          </w:p>
          <w:p w14:paraId="427EFBB1" w14:textId="77777777" w:rsidR="00154B9C" w:rsidRPr="00725AF5" w:rsidRDefault="00154B9C">
            <w:pPr>
              <w:pStyle w:val="TableTextCharCharChar1"/>
              <w:ind w:left="648"/>
            </w:pPr>
            <w:r w:rsidRPr="00725AF5">
              <w:t>minerals;</w:t>
            </w:r>
          </w:p>
          <w:p w14:paraId="427EFBB2"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Meals you can order </w:t>
            </w:r>
          </w:p>
          <w:p w14:paraId="427EFBB3" w14:textId="77777777" w:rsidR="00154B9C" w:rsidRPr="00725AF5" w:rsidRDefault="00154B9C">
            <w:pPr>
              <w:pStyle w:val="TableTextCharCharChar1"/>
              <w:ind w:left="648"/>
            </w:pPr>
            <w:r w:rsidRPr="00725AF5">
              <w:t>from a menu, for an additional charge, during an Inpatient Stay; and</w:t>
            </w:r>
          </w:p>
          <w:p w14:paraId="427EFBB4"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Other dietary and </w:t>
            </w:r>
          </w:p>
          <w:p w14:paraId="427EFBB5" w14:textId="77777777" w:rsidR="00154B9C" w:rsidRPr="00725AF5" w:rsidRDefault="00154B9C">
            <w:pPr>
              <w:pStyle w:val="TableTextCharCharChar1"/>
              <w:ind w:left="648"/>
            </w:pPr>
            <w:r w:rsidRPr="00725AF5">
              <w:rPr>
                <w:bCs/>
                <w:color w:val="000000"/>
              </w:rPr>
              <w:t>e</w:t>
            </w:r>
            <w:r w:rsidRPr="00725AF5">
              <w:t>lectrolyte supplements; and</w:t>
            </w:r>
          </w:p>
          <w:p w14:paraId="427EFBB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 xml:space="preserve">Health education classes </w:t>
            </w:r>
          </w:p>
          <w:p w14:paraId="427EFBB7" w14:textId="77777777" w:rsidR="00154B9C" w:rsidRPr="00725AF5" w:rsidRDefault="00154B9C">
            <w:pPr>
              <w:pStyle w:val="TableTextCharCharChar1"/>
              <w:ind w:left="288"/>
            </w:pPr>
            <w:r w:rsidRPr="00725AF5">
              <w:t>unless offered by UnitedHealthcare or its affiliates, including but not limited to asthma, smoking cessation, and weight control classes.</w:t>
            </w:r>
          </w:p>
          <w:p w14:paraId="427EFBB8" w14:textId="77777777" w:rsidR="00154B9C" w:rsidRPr="00725AF5"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B9" w14:textId="4082C4BF" w:rsidR="0091315E" w:rsidRPr="00B54113" w:rsidRDefault="00813D5B" w:rsidP="0091315E">
            <w:pPr>
              <w:pStyle w:val="TableTextCharCharChar1"/>
              <w:numPr>
                <w:ilvl w:val="12"/>
                <w:numId w:val="0"/>
              </w:numPr>
              <w:rPr>
                <w:b/>
                <w:szCs w:val="24"/>
              </w:rPr>
            </w:pPr>
            <w:r>
              <w:rPr>
                <w:b/>
                <w:color w:val="0000FF"/>
                <w:szCs w:val="24"/>
              </w:rPr>
              <w:t>80%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r w:rsidR="0091315E" w:rsidRPr="00B54113">
              <w:rPr>
                <w:bCs/>
                <w:szCs w:val="24"/>
              </w:rPr>
              <w:t xml:space="preserve"> </w:t>
            </w:r>
          </w:p>
          <w:p w14:paraId="427EFBBA" w14:textId="77777777" w:rsidR="0091315E" w:rsidRPr="00725AF5" w:rsidRDefault="0091315E" w:rsidP="0091315E">
            <w:pPr>
              <w:pStyle w:val="TableTextCharCharChar1"/>
              <w:numPr>
                <w:ilvl w:val="12"/>
                <w:numId w:val="0"/>
              </w:numPr>
              <w:rPr>
                <w:szCs w:val="24"/>
              </w:rPr>
            </w:pPr>
          </w:p>
          <w:p w14:paraId="427EFBCA" w14:textId="77777777" w:rsidR="00154B9C" w:rsidRPr="00725AF5" w:rsidRDefault="00154B9C">
            <w:pPr>
              <w:pStyle w:val="TableTextCharCharChar1"/>
              <w:numPr>
                <w:ilvl w:val="12"/>
                <w:numId w:val="0"/>
              </w:numPr>
              <w:rPr>
                <w:bCs/>
              </w:rPr>
            </w:pPr>
          </w:p>
          <w:p w14:paraId="427EFBCF" w14:textId="7D8A41D5" w:rsidR="008C5D4B" w:rsidRPr="00725AF5" w:rsidRDefault="008C5D4B" w:rsidP="008C5D4B">
            <w:pPr>
              <w:pStyle w:val="TableTextCharCharChar1"/>
              <w:numPr>
                <w:ilvl w:val="12"/>
                <w:numId w:val="0"/>
              </w:numPr>
              <w:rPr>
                <w:b/>
                <w:color w:val="FF00FF"/>
              </w:rPr>
            </w:pPr>
            <w:r w:rsidRPr="00725AF5">
              <w:t xml:space="preserve">When nutritional counseling services are billed as a preventive care service, these services will be paid as described under </w:t>
            </w:r>
            <w:r w:rsidRPr="00725AF5">
              <w:rPr>
                <w:b/>
                <w:i/>
              </w:rPr>
              <w:t>Preventive Care Services</w:t>
            </w:r>
            <w:r w:rsidRPr="00725AF5">
              <w:t>.</w:t>
            </w:r>
          </w:p>
          <w:p w14:paraId="427EFBD0" w14:textId="77777777" w:rsidR="00037ECA" w:rsidRPr="00725AF5" w:rsidRDefault="00037ECA" w:rsidP="008C5D4B">
            <w:pPr>
              <w:pStyle w:val="TableTextCharCharChar1"/>
              <w:numPr>
                <w:ilvl w:val="12"/>
                <w:numId w:val="0"/>
              </w:numPr>
              <w:rPr>
                <w:b/>
                <w:color w:val="FF00FF"/>
              </w:rPr>
            </w:pPr>
          </w:p>
          <w:p w14:paraId="427EFBD4" w14:textId="77777777" w:rsidR="008C5D4B" w:rsidRPr="00725AF5" w:rsidRDefault="008C5D4B" w:rsidP="00101C86">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78B1D93C" w:rsidR="0091315E" w:rsidRPr="00725AF5" w:rsidRDefault="006079A7" w:rsidP="0091315E">
            <w:pPr>
              <w:pStyle w:val="TableTextCharCharChar1"/>
              <w:numPr>
                <w:ilvl w:val="12"/>
                <w:numId w:val="0"/>
              </w:numPr>
              <w:rPr>
                <w:b/>
                <w:color w:val="FF0000"/>
                <w:szCs w:val="24"/>
              </w:rPr>
            </w:pPr>
            <w:r>
              <w:rPr>
                <w:b/>
                <w:color w:val="0000FF"/>
                <w:szCs w:val="24"/>
              </w:rPr>
              <w:t>70%</w:t>
            </w:r>
            <w:r w:rsidR="0091315E"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DA" w14:textId="77777777" w:rsidR="0091315E" w:rsidRPr="00725AF5" w:rsidRDefault="0091315E">
            <w:pPr>
              <w:rPr>
                <w:sz w:val="24"/>
              </w:rPr>
            </w:pPr>
          </w:p>
          <w:p w14:paraId="427EFBE0" w14:textId="51615E93" w:rsidR="00154B9C" w:rsidRPr="00725AF5" w:rsidRDefault="00154B9C" w:rsidP="00B54113">
            <w:pPr>
              <w:pStyle w:val="TableTextChar1"/>
              <w:numPr>
                <w:ilvl w:val="12"/>
                <w:numId w:val="0"/>
              </w:numPr>
              <w:rPr>
                <w:b/>
                <w:color w:val="FF00FF"/>
              </w:rPr>
            </w:pPr>
          </w:p>
        </w:tc>
      </w:tr>
      <w:tr w:rsidR="00B90A49" w:rsidRPr="00725AF5" w14:paraId="427EFC76"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100" w:name="Physicians_Office_Services_Sickness_and"/>
            <w:r w:rsidRPr="00725AF5">
              <w:rPr>
                <w:rStyle w:val="CDBlack"/>
                <w:rFonts w:ascii="Times New Roman" w:hAnsi="Times New Roman"/>
                <w:b/>
                <w:szCs w:val="24"/>
              </w:rPr>
              <w:t>Physician's Office Services – Sickness and Injury</w:t>
            </w:r>
            <w:bookmarkEnd w:id="100"/>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23187C39"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13D00DCF" w:rsidR="00B90A49" w:rsidRPr="00725AF5" w:rsidRDefault="00C42116" w:rsidP="00373C48">
            <w:pPr>
              <w:pStyle w:val="TableTextChar1"/>
              <w:rPr>
                <w:rStyle w:val="CDBlack"/>
                <w:rFonts w:ascii="Times New Roman" w:hAnsi="Times New Roman"/>
                <w:bCs w:val="0"/>
                <w:szCs w:val="24"/>
              </w:rPr>
            </w:pPr>
            <w:r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725AF5" w:rsidRDefault="00797DB6" w:rsidP="00054146">
            <w:pPr>
              <w:pStyle w:val="TableTextCharCharChar1"/>
              <w:numPr>
                <w:ilvl w:val="12"/>
                <w:numId w:val="0"/>
              </w:numPr>
              <w:rPr>
                <w:b/>
                <w:color w:val="0000FF"/>
                <w:szCs w:val="24"/>
              </w:rPr>
            </w:pPr>
            <w:r w:rsidRPr="00725AF5">
              <w:rPr>
                <w:b/>
                <w:szCs w:val="24"/>
              </w:rPr>
              <w:t>Office Visit</w:t>
            </w:r>
          </w:p>
          <w:p w14:paraId="427EFC31" w14:textId="6349B264" w:rsidR="00797DB6" w:rsidRPr="00725AF5" w:rsidRDefault="00A809CE">
            <w:pPr>
              <w:pStyle w:val="TableTextCharCharChar1"/>
              <w:rPr>
                <w:b/>
                <w:bCs/>
                <w:szCs w:val="24"/>
              </w:rPr>
            </w:pPr>
            <w:r>
              <w:rPr>
                <w:b/>
                <w:color w:val="0000FF"/>
                <w:szCs w:val="24"/>
              </w:rPr>
              <w:t>80%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73C5EE1F" w14:textId="77777777" w:rsidR="00780482" w:rsidRDefault="00780482" w:rsidP="00797DB6">
            <w:pPr>
              <w:pStyle w:val="TableTextCharCharChar1"/>
              <w:numPr>
                <w:ilvl w:val="12"/>
                <w:numId w:val="0"/>
              </w:numPr>
              <w:rPr>
                <w:b/>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D" w14:textId="7CEC7B0E" w:rsidR="00797DB6" w:rsidRPr="00725AF5" w:rsidRDefault="00A809CE" w:rsidP="00797DB6">
            <w:pPr>
              <w:pStyle w:val="TableTextCharCharChar1"/>
              <w:numPr>
                <w:ilvl w:val="12"/>
                <w:numId w:val="0"/>
              </w:numPr>
              <w:rPr>
                <w:b/>
                <w:color w:val="0000FF"/>
                <w:szCs w:val="24"/>
              </w:rPr>
            </w:pPr>
            <w:r>
              <w:rPr>
                <w:b/>
                <w:color w:val="0000FF"/>
                <w:szCs w:val="24"/>
              </w:rPr>
              <w:t>8</w:t>
            </w:r>
            <w:r w:rsidR="003C3DFE">
              <w:rPr>
                <w:b/>
                <w:color w:val="0000FF"/>
                <w:szCs w:val="24"/>
              </w:rPr>
              <w:t>0%</w:t>
            </w:r>
            <w:r w:rsidR="00797DB6" w:rsidRPr="00725AF5">
              <w:rPr>
                <w:b/>
                <w:color w:val="0000FF"/>
                <w:szCs w:val="24"/>
              </w:rPr>
              <w:t xml:space="preserve"> </w:t>
            </w:r>
            <w:r w:rsidR="00797DB6" w:rsidRPr="00725AF5">
              <w:rPr>
                <w:bCs/>
                <w:szCs w:val="24"/>
              </w:rPr>
              <w:t>of eligible expenses</w:t>
            </w:r>
            <w:r w:rsidR="00780482" w:rsidRPr="00780482">
              <w:rPr>
                <w:bCs/>
                <w:sz w:val="20"/>
              </w:rPr>
              <w:t xml:space="preserve"> </w:t>
            </w:r>
            <w:r w:rsidR="00780482" w:rsidRPr="00780482">
              <w:rPr>
                <w:bCs/>
                <w:szCs w:val="24"/>
              </w:rPr>
              <w:t>after satisfying the deductible</w:t>
            </w:r>
            <w:r w:rsidR="00797DB6" w:rsidRPr="00725AF5">
              <w:rPr>
                <w:szCs w:val="24"/>
              </w:rPr>
              <w:t>.</w:t>
            </w:r>
          </w:p>
          <w:p w14:paraId="427EFC4E" w14:textId="77777777" w:rsidR="00797DB6" w:rsidRPr="00725AF5" w:rsidRDefault="00797DB6" w:rsidP="00797DB6">
            <w:pPr>
              <w:pStyle w:val="TableTextCharCharChar1"/>
              <w:numPr>
                <w:ilvl w:val="12"/>
                <w:numId w:val="0"/>
              </w:numPr>
              <w:rPr>
                <w:b/>
                <w:color w:val="0000FF"/>
                <w:szCs w:val="24"/>
              </w:rPr>
            </w:pPr>
          </w:p>
          <w:p w14:paraId="427EFC60" w14:textId="77777777" w:rsidR="00B90A49" w:rsidRPr="00725AF5" w:rsidRDefault="00B90A49">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725AF5" w:rsidRDefault="00797DB6">
            <w:pPr>
              <w:pStyle w:val="TableTextCharCharChar1"/>
              <w:numPr>
                <w:ilvl w:val="12"/>
                <w:numId w:val="0"/>
              </w:numPr>
              <w:rPr>
                <w:b/>
                <w:color w:val="0000FF"/>
              </w:rPr>
            </w:pPr>
            <w:r w:rsidRPr="00725AF5">
              <w:rPr>
                <w:b/>
                <w:szCs w:val="24"/>
              </w:rPr>
              <w:t>Office Visit</w:t>
            </w:r>
          </w:p>
          <w:p w14:paraId="427EFC66" w14:textId="23CD618A" w:rsidR="00797DB6" w:rsidRPr="00725AF5" w:rsidRDefault="006079A7">
            <w:pPr>
              <w:pStyle w:val="TableTextCharCharChar1"/>
              <w:numPr>
                <w:ilvl w:val="12"/>
                <w:numId w:val="0"/>
              </w:numPr>
              <w:rPr>
                <w:b/>
                <w:color w:val="0000FF"/>
              </w:rPr>
            </w:pPr>
            <w:r>
              <w:rPr>
                <w:b/>
                <w:color w:val="0000FF"/>
              </w:rPr>
              <w:t>70%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427EFC68" w14:textId="77777777" w:rsidR="00797DB6" w:rsidRPr="00725AF5" w:rsidRDefault="00797DB6">
            <w:pPr>
              <w:pStyle w:val="TableTextCharCharChar1"/>
              <w:numPr>
                <w:ilvl w:val="12"/>
                <w:numId w:val="0"/>
              </w:numPr>
              <w:rPr>
                <w:b/>
                <w:color w:val="0000FF"/>
              </w:rPr>
            </w:pPr>
            <w:r w:rsidRPr="00725AF5">
              <w:rPr>
                <w:b/>
                <w:szCs w:val="24"/>
              </w:rPr>
              <w:t>Home Visit</w:t>
            </w:r>
          </w:p>
          <w:p w14:paraId="427EFC6D" w14:textId="1923BC48" w:rsidR="00797DB6" w:rsidRPr="00725AF5" w:rsidRDefault="006079A7">
            <w:pPr>
              <w:pStyle w:val="TableTextCharCharChar1"/>
              <w:numPr>
                <w:ilvl w:val="12"/>
                <w:numId w:val="0"/>
              </w:numPr>
              <w:rPr>
                <w:b/>
                <w:color w:val="0000FF"/>
              </w:rPr>
            </w:pPr>
            <w:r>
              <w:rPr>
                <w:b/>
                <w:color w:val="0000FF"/>
              </w:rPr>
              <w:t>70%</w:t>
            </w:r>
            <w:r w:rsidR="00797DB6"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427EFC75" w14:textId="77777777" w:rsidR="00B90A49" w:rsidRPr="00725AF5" w:rsidRDefault="00B90A49" w:rsidP="00377B4E">
            <w:pPr>
              <w:pStyle w:val="TableTextCharCharChar1"/>
              <w:numPr>
                <w:ilvl w:val="12"/>
                <w:numId w:val="0"/>
              </w:numPr>
              <w:rPr>
                <w:color w:val="000000"/>
              </w:rPr>
            </w:pPr>
          </w:p>
        </w:tc>
      </w:tr>
      <w:tr w:rsidR="0011557F" w:rsidRPr="00725AF5" w14:paraId="427EFCD6"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254809AA" w:rsidR="0011557F" w:rsidRPr="00725AF5" w:rsidRDefault="0011557F" w:rsidP="00AF3278">
            <w:pPr>
              <w:pStyle w:val="TableTextCharChar"/>
              <w:rPr>
                <w:b/>
                <w:bCs/>
              </w:rPr>
            </w:pPr>
            <w:bookmarkStart w:id="101" w:name="Preventive_Care"/>
            <w:r w:rsidRPr="00725AF5">
              <w:rPr>
                <w:b/>
                <w:bCs/>
              </w:rPr>
              <w:t>Preventive Care</w:t>
            </w:r>
            <w:bookmarkEnd w:id="101"/>
          </w:p>
          <w:p w14:paraId="427EFC78" w14:textId="77777777" w:rsidR="0011557F" w:rsidRPr="00725AF5" w:rsidRDefault="0011557F" w:rsidP="0062640C"/>
          <w:p w14:paraId="427EFC7A" w14:textId="3791420D" w:rsidR="00C6725E" w:rsidRPr="00725AF5" w:rsidRDefault="00C6725E" w:rsidP="008C5D4B">
            <w:pPr>
              <w:pStyle w:val="TableText"/>
              <w:rPr>
                <w:color w:val="000000"/>
              </w:rPr>
            </w:pPr>
            <w:r w:rsidRPr="00725AF5">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2" w14:textId="5A9FCCDB" w:rsidR="00C6725E" w:rsidRPr="00725AF5" w:rsidRDefault="00C6725E" w:rsidP="00C6725E">
            <w:pPr>
              <w:pStyle w:val="TableText"/>
              <w:ind w:left="288"/>
              <w:rPr>
                <w:color w:val="000000"/>
              </w:rPr>
            </w:pPr>
            <w:r w:rsidRPr="00725AF5">
              <w:rPr>
                <w:color w:val="000000"/>
              </w:rPr>
              <w:t>such additional preventive care and screenings as provided for in comprehensive guidelines supported by the Health Resources and Services Administration.</w:t>
            </w:r>
          </w:p>
          <w:p w14:paraId="427EFC83" w14:textId="77777777" w:rsidR="00C6725E" w:rsidRPr="00725AF5" w:rsidRDefault="00C6725E" w:rsidP="00C6725E">
            <w:pPr>
              <w:pStyle w:val="TableTextCharChar"/>
              <w:rPr>
                <w:b/>
                <w:bCs/>
              </w:rPr>
            </w:pPr>
          </w:p>
          <w:p w14:paraId="6F1F95CB" w14:textId="77777777" w:rsidR="00C202FC" w:rsidRPr="00B54113" w:rsidRDefault="00C202FC" w:rsidP="00C202FC">
            <w:pPr>
              <w:pStyle w:val="TableTextCharChar"/>
              <w:rPr>
                <w:bCs/>
              </w:rPr>
            </w:pPr>
            <w:r w:rsidRPr="00B54113">
              <w:rPr>
                <w:bCs/>
              </w:rPr>
              <w:t>A baseline mammogram will be Covered for women:</w:t>
            </w:r>
          </w:p>
          <w:p w14:paraId="29C27C64" w14:textId="56618C23" w:rsidR="00C202FC" w:rsidRPr="00B54113" w:rsidRDefault="00C202FC" w:rsidP="00F41A66">
            <w:pPr>
              <w:pStyle w:val="TableTextCharChar"/>
              <w:numPr>
                <w:ilvl w:val="0"/>
                <w:numId w:val="31"/>
              </w:numPr>
              <w:rPr>
                <w:bCs/>
              </w:rPr>
            </w:pPr>
            <w:r w:rsidRPr="00B54113">
              <w:rPr>
                <w:bCs/>
              </w:rPr>
              <w:t xml:space="preserve">between </w:t>
            </w:r>
            <w:r w:rsidRPr="00B54113">
              <w:rPr>
                <w:b/>
                <w:bCs/>
                <w:color w:val="0000FF"/>
              </w:rPr>
              <w:t xml:space="preserve">thirty-five </w:t>
            </w:r>
            <w:r w:rsidRPr="00B54113">
              <w:rPr>
                <w:bCs/>
              </w:rPr>
              <w:t>(</w:t>
            </w:r>
            <w:r w:rsidRPr="00B54113">
              <w:rPr>
                <w:b/>
                <w:bCs/>
                <w:color w:val="0000FF"/>
              </w:rPr>
              <w:t>35</w:t>
            </w:r>
            <w:r w:rsidRPr="00B54113">
              <w:rPr>
                <w:bCs/>
              </w:rPr>
              <w:t xml:space="preserve">) and </w:t>
            </w:r>
            <w:r w:rsidRPr="00B54113">
              <w:rPr>
                <w:b/>
                <w:bCs/>
                <w:color w:val="0000FF"/>
              </w:rPr>
              <w:t xml:space="preserve">thirty-nine </w:t>
            </w:r>
            <w:r w:rsidRPr="00B54113">
              <w:rPr>
                <w:bCs/>
              </w:rPr>
              <w:t>(</w:t>
            </w:r>
            <w:r w:rsidRPr="00B54113">
              <w:rPr>
                <w:b/>
                <w:bCs/>
                <w:color w:val="0000FF"/>
              </w:rPr>
              <w:t>39</w:t>
            </w:r>
            <w:r w:rsidRPr="00B54113">
              <w:rPr>
                <w:bCs/>
              </w:rPr>
              <w:t>)</w:t>
            </w:r>
          </w:p>
          <w:p w14:paraId="252AD4AF" w14:textId="2F0FE103" w:rsidR="00C202FC" w:rsidRPr="00B54113" w:rsidRDefault="00C202FC" w:rsidP="00F41A66">
            <w:pPr>
              <w:pStyle w:val="TableTextCharChar"/>
              <w:numPr>
                <w:ilvl w:val="0"/>
                <w:numId w:val="31"/>
              </w:numPr>
              <w:rPr>
                <w:bCs/>
              </w:rPr>
            </w:pPr>
            <w:r w:rsidRPr="00B54113">
              <w:rPr>
                <w:bCs/>
              </w:rPr>
              <w:t xml:space="preserve">then every </w:t>
            </w:r>
            <w:r w:rsidRPr="00B54113">
              <w:rPr>
                <w:b/>
                <w:bCs/>
                <w:color w:val="0000FF"/>
              </w:rPr>
              <w:t>two</w:t>
            </w:r>
            <w:r w:rsidRPr="00B54113">
              <w:rPr>
                <w:bCs/>
              </w:rPr>
              <w:t xml:space="preserve"> (</w:t>
            </w:r>
            <w:r w:rsidRPr="00B54113">
              <w:rPr>
                <w:b/>
                <w:bCs/>
                <w:color w:val="0000FF"/>
              </w:rPr>
              <w:t>2</w:t>
            </w:r>
            <w:r w:rsidRPr="00B54113">
              <w:rPr>
                <w:bCs/>
              </w:rPr>
              <w:t xml:space="preserve">) years for women between </w:t>
            </w:r>
            <w:r w:rsidRPr="00B54113">
              <w:rPr>
                <w:b/>
                <w:bCs/>
                <w:color w:val="0000FF"/>
              </w:rPr>
              <w:t>forty</w:t>
            </w:r>
            <w:r w:rsidRPr="00B54113">
              <w:rPr>
                <w:bCs/>
              </w:rPr>
              <w:t xml:space="preserve"> (</w:t>
            </w:r>
            <w:r w:rsidRPr="00B54113">
              <w:rPr>
                <w:b/>
                <w:bCs/>
                <w:color w:val="0000FF"/>
              </w:rPr>
              <w:t>40</w:t>
            </w:r>
            <w:r w:rsidRPr="00B54113">
              <w:rPr>
                <w:bCs/>
              </w:rPr>
              <w:t xml:space="preserve">) and </w:t>
            </w:r>
            <w:r w:rsidRPr="00B54113">
              <w:rPr>
                <w:b/>
                <w:bCs/>
                <w:color w:val="0000FF"/>
              </w:rPr>
              <w:t xml:space="preserve">forty-nine </w:t>
            </w:r>
            <w:r w:rsidRPr="00B54113">
              <w:rPr>
                <w:bCs/>
              </w:rPr>
              <w:t>(</w:t>
            </w:r>
            <w:r w:rsidRPr="00B54113">
              <w:rPr>
                <w:b/>
                <w:bCs/>
                <w:color w:val="0000FF"/>
              </w:rPr>
              <w:t>49</w:t>
            </w:r>
            <w:r w:rsidRPr="00B54113">
              <w:rPr>
                <w:bCs/>
              </w:rPr>
              <w:t>)</w:t>
            </w:r>
          </w:p>
          <w:p w14:paraId="772DF492" w14:textId="57A77F1F" w:rsidR="00C202FC" w:rsidRPr="00B54113" w:rsidRDefault="00C202FC" w:rsidP="00F41A66">
            <w:pPr>
              <w:pStyle w:val="TableTextCharChar"/>
              <w:numPr>
                <w:ilvl w:val="0"/>
                <w:numId w:val="31"/>
              </w:numPr>
              <w:rPr>
                <w:bCs/>
              </w:rPr>
            </w:pPr>
            <w:r w:rsidRPr="00B54113">
              <w:rPr>
                <w:bCs/>
              </w:rPr>
              <w:t xml:space="preserve">yearly after age </w:t>
            </w:r>
            <w:r w:rsidRPr="00B54113">
              <w:rPr>
                <w:b/>
                <w:bCs/>
                <w:color w:val="0000FF"/>
              </w:rPr>
              <w:t>fifty</w:t>
            </w:r>
            <w:r w:rsidRPr="00B54113">
              <w:rPr>
                <w:bCs/>
              </w:rPr>
              <w:t xml:space="preserve"> (</w:t>
            </w:r>
            <w:r w:rsidRPr="00B54113">
              <w:rPr>
                <w:b/>
                <w:bCs/>
                <w:color w:val="0000FF"/>
              </w:rPr>
              <w:t>50</w:t>
            </w:r>
            <w:r w:rsidRPr="00B54113">
              <w:rPr>
                <w:bCs/>
              </w:rPr>
              <w:t>)</w:t>
            </w:r>
          </w:p>
          <w:p w14:paraId="765E935B" w14:textId="4FC4A339" w:rsidR="00C202FC" w:rsidRPr="00B54113" w:rsidRDefault="00C202FC" w:rsidP="00F41A66">
            <w:pPr>
              <w:pStyle w:val="TableTextCharChar"/>
              <w:numPr>
                <w:ilvl w:val="0"/>
                <w:numId w:val="31"/>
              </w:numPr>
              <w:rPr>
                <w:bCs/>
              </w:rPr>
            </w:pPr>
            <w:r w:rsidRPr="00B54113">
              <w:rPr>
                <w:bCs/>
              </w:rPr>
              <w:t>and, upon the recommendation of a Physician, a woman whose sister or mother has a prior history of breast cancer.</w:t>
            </w:r>
          </w:p>
          <w:p w14:paraId="0E7BAD22" w14:textId="77777777" w:rsidR="00D477EF" w:rsidRDefault="00D477EF" w:rsidP="00D74B28">
            <w:pPr>
              <w:pStyle w:val="TableText"/>
              <w:rPr>
                <w:b/>
                <w:bCs/>
              </w:rPr>
            </w:pPr>
          </w:p>
          <w:p w14:paraId="427EFC8E" w14:textId="2BB44E13" w:rsidR="00D74B28" w:rsidRPr="00C202FC" w:rsidRDefault="00D477EF" w:rsidP="00D74B28">
            <w:pPr>
              <w:pStyle w:val="TableText"/>
              <w:rPr>
                <w:b/>
                <w:bCs/>
              </w:rPr>
            </w:pPr>
            <w:r w:rsidRPr="00D477EF">
              <w:rPr>
                <w:bCs/>
              </w:rPr>
              <w:t>Shingles Vaccine covered age</w:t>
            </w:r>
            <w:r w:rsidRPr="00D477EF">
              <w:rPr>
                <w:b/>
                <w:bCs/>
              </w:rPr>
              <w:t xml:space="preserve"> </w:t>
            </w:r>
            <w:r w:rsidRPr="00D477EF">
              <w:rPr>
                <w:b/>
                <w:bCs/>
                <w:color w:val="0000FF"/>
              </w:rPr>
              <w:t>50</w:t>
            </w:r>
            <w:r w:rsidRPr="00D477EF">
              <w:rPr>
                <w:b/>
                <w:bCs/>
              </w:rPr>
              <w:t xml:space="preserve"> </w:t>
            </w:r>
            <w:r w:rsidRPr="00D477EF">
              <w:rPr>
                <w:bCs/>
              </w:rPr>
              <w:t>and over</w:t>
            </w:r>
          </w:p>
          <w:p w14:paraId="427EFCA1" w14:textId="77777777" w:rsidR="0011557F" w:rsidRPr="00725AF5" w:rsidRDefault="0011557F" w:rsidP="00B54113">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111FDEA5" w14:textId="77777777" w:rsidR="00511B98" w:rsidRPr="00511B98" w:rsidRDefault="00511B98" w:rsidP="00511B98">
            <w:pPr>
              <w:pStyle w:val="TableTextCharChar"/>
              <w:numPr>
                <w:ilvl w:val="12"/>
                <w:numId w:val="0"/>
              </w:numPr>
              <w:rPr>
                <w:b/>
                <w:bCs/>
              </w:rPr>
            </w:pPr>
            <w:r w:rsidRPr="00511B98">
              <w:rPr>
                <w:b/>
                <w:bCs/>
              </w:rPr>
              <w:t>Minor Lab/X-Ray, Routine Mammography, Routine Scopic-Outpatient</w:t>
            </w:r>
          </w:p>
          <w:p w14:paraId="4FFEAB66" w14:textId="7EF9D8F4" w:rsidR="00511B98" w:rsidRPr="00511B98" w:rsidRDefault="00511B98" w:rsidP="00511B98">
            <w:pPr>
              <w:pStyle w:val="TableTextCharChar"/>
              <w:numPr>
                <w:ilvl w:val="12"/>
                <w:numId w:val="0"/>
              </w:numPr>
              <w:rPr>
                <w:b/>
              </w:rPr>
            </w:pPr>
            <w:r w:rsidRPr="00511B98">
              <w:rPr>
                <w:b/>
                <w:bCs/>
              </w:rPr>
              <w:t>Diagnostic Therapeutic</w:t>
            </w:r>
            <w:r>
              <w:rPr>
                <w:b/>
                <w:bCs/>
              </w:rPr>
              <w:t>:</w:t>
            </w:r>
          </w:p>
          <w:p w14:paraId="427EFCA4" w14:textId="77777777" w:rsidR="00C6725E" w:rsidRPr="00EA7E28" w:rsidRDefault="00C6725E" w:rsidP="00C6725E">
            <w:pPr>
              <w:pStyle w:val="TableTextCharChar"/>
              <w:numPr>
                <w:ilvl w:val="12"/>
                <w:numId w:val="0"/>
              </w:numPr>
              <w:rPr>
                <w:bCs/>
                <w:color w:val="0000FF"/>
              </w:rPr>
            </w:pPr>
            <w:r w:rsidRPr="00EA7E28">
              <w:rPr>
                <w:b/>
                <w:color w:val="0000FF"/>
              </w:rPr>
              <w:t xml:space="preserve">100% </w:t>
            </w:r>
            <w:r w:rsidRPr="00EA7E28">
              <w:rPr>
                <w:bCs/>
              </w:rPr>
              <w:t>of eligible expenses.</w:t>
            </w:r>
          </w:p>
          <w:p w14:paraId="427EFCA5" w14:textId="77777777" w:rsidR="00C6725E" w:rsidRPr="00B54113" w:rsidRDefault="00C6725E" w:rsidP="00C6725E">
            <w:pPr>
              <w:pStyle w:val="TableTextCharChar"/>
              <w:numPr>
                <w:ilvl w:val="12"/>
                <w:numId w:val="0"/>
              </w:numPr>
              <w:rPr>
                <w:b/>
                <w:color w:val="0000FF"/>
                <w:highlight w:val="yellow"/>
              </w:rPr>
            </w:pPr>
          </w:p>
          <w:p w14:paraId="21C49F83" w14:textId="77777777" w:rsidR="008251B0" w:rsidRPr="00B54113" w:rsidRDefault="008251B0" w:rsidP="00B54113">
            <w:pPr>
              <w:pStyle w:val="TableTextCharCharChar1"/>
              <w:numPr>
                <w:ilvl w:val="12"/>
                <w:numId w:val="0"/>
              </w:numPr>
              <w:rPr>
                <w:b/>
                <w:color w:val="0000FF"/>
                <w:highlight w:val="yellow"/>
              </w:rPr>
            </w:pPr>
          </w:p>
          <w:p w14:paraId="5A5ADB23" w14:textId="4E4BD008" w:rsidR="00E218C0" w:rsidRPr="00EA7E28" w:rsidRDefault="00E218C0" w:rsidP="00E218C0">
            <w:pPr>
              <w:pStyle w:val="TableTextCharCharChar1"/>
              <w:numPr>
                <w:ilvl w:val="12"/>
                <w:numId w:val="0"/>
              </w:numPr>
              <w:rPr>
                <w:b/>
              </w:rPr>
            </w:pPr>
            <w:r w:rsidRPr="00EA7E28">
              <w:rPr>
                <w:b/>
              </w:rPr>
              <w:t>Well Child/Well Adult:</w:t>
            </w:r>
          </w:p>
          <w:p w14:paraId="4F8E1CE1" w14:textId="69BCFF6E" w:rsidR="00EA7E28" w:rsidRPr="00EA7E28" w:rsidRDefault="002B6EBB" w:rsidP="00EA7E28">
            <w:pPr>
              <w:pStyle w:val="TableTextCharChar"/>
              <w:numPr>
                <w:ilvl w:val="12"/>
                <w:numId w:val="0"/>
              </w:numPr>
              <w:rPr>
                <w:bCs/>
                <w:color w:val="0000FF"/>
              </w:rPr>
            </w:pPr>
            <w:r>
              <w:rPr>
                <w:b/>
                <w:color w:val="0000FF"/>
              </w:rPr>
              <w:t>10</w:t>
            </w:r>
            <w:r w:rsidR="00EA7E28" w:rsidRPr="00EA7E28">
              <w:rPr>
                <w:b/>
                <w:color w:val="0000FF"/>
              </w:rPr>
              <w:t xml:space="preserve">0% </w:t>
            </w:r>
            <w:r w:rsidR="00EA7E28" w:rsidRPr="00EA7E28">
              <w:rPr>
                <w:bCs/>
              </w:rPr>
              <w:t>of eligible expenses.</w:t>
            </w:r>
          </w:p>
          <w:p w14:paraId="2741BBA3" w14:textId="77777777" w:rsidR="00E218C0" w:rsidRPr="00EA7E28" w:rsidRDefault="00E218C0" w:rsidP="00E218C0">
            <w:pPr>
              <w:pStyle w:val="TableTextCharCharChar1"/>
              <w:numPr>
                <w:ilvl w:val="12"/>
                <w:numId w:val="0"/>
              </w:numPr>
              <w:rPr>
                <w:b/>
              </w:rPr>
            </w:pPr>
          </w:p>
          <w:p w14:paraId="19F6C4C6" w14:textId="77777777" w:rsidR="00E218C0" w:rsidRDefault="00E218C0" w:rsidP="00E218C0">
            <w:pPr>
              <w:pStyle w:val="TableTextCharCharChar1"/>
              <w:numPr>
                <w:ilvl w:val="12"/>
                <w:numId w:val="0"/>
              </w:numPr>
              <w:rPr>
                <w:b/>
              </w:rPr>
            </w:pPr>
            <w:r w:rsidRPr="00EA7E28">
              <w:rPr>
                <w:b/>
              </w:rPr>
              <w:t>Immunization:</w:t>
            </w:r>
          </w:p>
          <w:p w14:paraId="2AE79C06" w14:textId="1F57B3CB" w:rsidR="00EA7E28" w:rsidRPr="00EA7E28" w:rsidRDefault="002B6EBB" w:rsidP="00EA7E28">
            <w:pPr>
              <w:pStyle w:val="TableTextCharChar"/>
              <w:numPr>
                <w:ilvl w:val="12"/>
                <w:numId w:val="0"/>
              </w:numPr>
              <w:rPr>
                <w:bCs/>
                <w:color w:val="0000FF"/>
              </w:rPr>
            </w:pPr>
            <w:r>
              <w:rPr>
                <w:b/>
                <w:color w:val="0000FF"/>
              </w:rPr>
              <w:t>10</w:t>
            </w:r>
            <w:r w:rsidR="00EA7E28" w:rsidRPr="00EA7E28">
              <w:rPr>
                <w:b/>
                <w:color w:val="0000FF"/>
              </w:rPr>
              <w:t xml:space="preserve">0% </w:t>
            </w:r>
            <w:r w:rsidR="00EA7E28" w:rsidRPr="00EA7E28">
              <w:rPr>
                <w:bCs/>
              </w:rPr>
              <w:t>of eligible expenses.</w:t>
            </w:r>
          </w:p>
          <w:p w14:paraId="427EFCCA" w14:textId="1DC7169E" w:rsidR="00EA7E28" w:rsidRPr="00725AF5" w:rsidRDefault="00EA7E28" w:rsidP="00E218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024ACC9A" w:rsidR="00761F32" w:rsidRPr="00725AF5" w:rsidRDefault="006079A7" w:rsidP="00761F32">
            <w:pPr>
              <w:pStyle w:val="TableTextCharChar"/>
              <w:numPr>
                <w:ilvl w:val="12"/>
                <w:numId w:val="0"/>
              </w:numPr>
              <w:rPr>
                <w:b/>
                <w:bCs/>
              </w:rPr>
            </w:pPr>
            <w:r>
              <w:rPr>
                <w:b/>
                <w:color w:val="0000FF"/>
              </w:rPr>
              <w:t>70%</w:t>
            </w:r>
            <w:r w:rsidR="00761F32" w:rsidRPr="00725AF5">
              <w:rPr>
                <w:b/>
                <w:color w:val="0000FF"/>
              </w:rPr>
              <w:t xml:space="preserve"> </w:t>
            </w:r>
            <w:r w:rsidR="00761F32" w:rsidRPr="00725AF5">
              <w:rPr>
                <w:bCs/>
              </w:rPr>
              <w:t>of eligible expenses</w:t>
            </w:r>
            <w:r w:rsidR="00761F32" w:rsidRPr="00725AF5">
              <w:rPr>
                <w:bCs/>
                <w:color w:val="0000FF"/>
              </w:rPr>
              <w:t xml:space="preserve"> </w:t>
            </w:r>
            <w:r w:rsidR="00761F32" w:rsidRPr="00725AF5">
              <w:rPr>
                <w:bCs/>
              </w:rPr>
              <w:t>after satisfying</w:t>
            </w:r>
            <w:r w:rsidR="008C60AD" w:rsidRPr="00725AF5">
              <w:rPr>
                <w:bCs/>
              </w:rPr>
              <w:t xml:space="preserve"> the</w:t>
            </w:r>
            <w:r w:rsidR="00761F32" w:rsidRPr="00725AF5">
              <w:rPr>
                <w:b/>
                <w:color w:val="0000FF"/>
              </w:rPr>
              <w:t xml:space="preserve"> </w:t>
            </w:r>
            <w:r w:rsidR="00761F32" w:rsidRPr="00725AF5">
              <w:t>deductible.</w:t>
            </w:r>
          </w:p>
          <w:p w14:paraId="788B75F4" w14:textId="77777777" w:rsidR="00761F32" w:rsidRPr="00725AF5" w:rsidRDefault="00761F32" w:rsidP="00761F32">
            <w:pPr>
              <w:pStyle w:val="TableTextCharChar"/>
              <w:rPr>
                <w:b/>
                <w:bCs/>
              </w:rPr>
            </w:pPr>
          </w:p>
          <w:p w14:paraId="193907F5" w14:textId="77777777" w:rsidR="00761F32" w:rsidRPr="00725AF5" w:rsidRDefault="00761F32" w:rsidP="00761F32">
            <w:pPr>
              <w:pStyle w:val="TableTextCharChar"/>
              <w:rPr>
                <w:b/>
                <w:bCs/>
                <w:color w:val="FF00FF"/>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6A95A3F4" w:rsidR="00B90A49" w:rsidRPr="00725AF5" w:rsidRDefault="00B90A49" w:rsidP="00373C48">
            <w:pPr>
              <w:pStyle w:val="TableTextCharCharChar1"/>
              <w:numPr>
                <w:ilvl w:val="12"/>
                <w:numId w:val="0"/>
              </w:numPr>
              <w:rPr>
                <w:b/>
              </w:rPr>
            </w:pPr>
            <w:bookmarkStart w:id="102" w:name="Physician_Fees_for_Surgical_and_Medical"/>
            <w:r w:rsidRPr="00725AF5">
              <w:rPr>
                <w:b/>
              </w:rPr>
              <w:t>Physician Fees for Surgical and Medical Services</w:t>
            </w:r>
            <w:bookmarkEnd w:id="102"/>
          </w:p>
          <w:p w14:paraId="427EFCD8" w14:textId="77777777" w:rsidR="00B90A49" w:rsidRPr="00725AF5" w:rsidRDefault="00B90A49" w:rsidP="00373C48">
            <w:pPr>
              <w:pStyle w:val="TableTextCharCharChar1"/>
              <w:numPr>
                <w:ilvl w:val="12"/>
                <w:numId w:val="0"/>
              </w:numPr>
              <w:rPr>
                <w:b/>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4F11F2C0" w:rsidR="00DD582E" w:rsidRPr="00725AF5" w:rsidRDefault="00A809CE" w:rsidP="00DD582E">
            <w:pPr>
              <w:pStyle w:val="TableTextCharCharChar1"/>
              <w:numPr>
                <w:ilvl w:val="12"/>
                <w:numId w:val="0"/>
              </w:numPr>
              <w:rPr>
                <w:b/>
                <w:bCs/>
                <w:snapToGrid w:val="0"/>
                <w:color w:val="FF00FF"/>
                <w:szCs w:val="24"/>
              </w:rPr>
            </w:pPr>
            <w:r>
              <w:rPr>
                <w:b/>
                <w:color w:val="0000FF"/>
                <w:szCs w:val="24"/>
              </w:rPr>
              <w:t>80%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7E9A9832" w:rsidR="00DD582E" w:rsidRPr="00725AF5" w:rsidRDefault="006079A7" w:rsidP="00DD582E">
            <w:pPr>
              <w:pStyle w:val="TableTextCharCharChar1"/>
              <w:numPr>
                <w:ilvl w:val="12"/>
                <w:numId w:val="0"/>
              </w:numPr>
              <w:rPr>
                <w:b/>
                <w:bCs/>
                <w:snapToGrid w:val="0"/>
                <w:color w:val="FF00FF"/>
                <w:szCs w:val="24"/>
              </w:rPr>
            </w:pPr>
            <w:r>
              <w:rPr>
                <w:b/>
                <w:color w:val="0000FF"/>
                <w:szCs w:val="24"/>
              </w:rPr>
              <w:t>70%</w:t>
            </w:r>
            <w:r w:rsidR="00DD582E"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A" w14:textId="77777777" w:rsidR="00B90A49" w:rsidRPr="00725AF5" w:rsidRDefault="00B90A49">
            <w:pPr>
              <w:pStyle w:val="TableTextCharCharChar1"/>
              <w:numPr>
                <w:ilvl w:val="12"/>
                <w:numId w:val="0"/>
              </w:numPr>
              <w:rPr>
                <w:color w:val="FF0000"/>
              </w:rPr>
            </w:pPr>
          </w:p>
        </w:tc>
      </w:tr>
      <w:tr w:rsidR="005D077E" w:rsidRPr="00725AF5" w14:paraId="52542459"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3" w:name="Virtual_Visit"/>
            <w:r w:rsidRPr="00725AF5">
              <w:rPr>
                <w:b/>
                <w:szCs w:val="24"/>
              </w:rPr>
              <w:t>Virtual Visit</w:t>
            </w:r>
            <w:bookmarkEnd w:id="103"/>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76915651"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by virtual provider clinics 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w:t>
            </w:r>
            <w:r w:rsidRPr="00B54113">
              <w:rPr>
                <w:b/>
                <w:color w:val="0000FF"/>
                <w:sz w:val="24"/>
                <w:szCs w:val="24"/>
              </w:rPr>
              <w:t xml:space="preserve">24 </w:t>
            </w:r>
            <w:r w:rsidRPr="00725AF5">
              <w:rPr>
                <w:sz w:val="24"/>
                <w:szCs w:val="24"/>
              </w:rPr>
              <w:t xml:space="preserve">hours a day, </w:t>
            </w:r>
            <w:r w:rsidRPr="00B54113">
              <w:rPr>
                <w:b/>
                <w:color w:val="0000FF"/>
                <w:sz w:val="24"/>
                <w:szCs w:val="24"/>
              </w:rPr>
              <w:t>7</w:t>
            </w:r>
            <w:r w:rsidRPr="00725AF5">
              <w:rPr>
                <w:sz w:val="24"/>
                <w:szCs w:val="24"/>
              </w:rPr>
              <w:t xml:space="preserve"> days a week. </w:t>
            </w:r>
          </w:p>
          <w:p w14:paraId="4A267D17" w14:textId="77777777" w:rsidR="00B024A4" w:rsidRPr="00725AF5" w:rsidRDefault="00B024A4" w:rsidP="00B024A4">
            <w:pPr>
              <w:rPr>
                <w:sz w:val="24"/>
                <w:szCs w:val="24"/>
              </w:rPr>
            </w:pPr>
          </w:p>
          <w:p w14:paraId="5C7ED374" w14:textId="4A22D115" w:rsidR="005D077E" w:rsidRPr="00725AF5"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19EC2268" w:rsidR="005D077E" w:rsidRPr="001B3BD4" w:rsidRDefault="00A809CE">
            <w:pPr>
              <w:pStyle w:val="TableTextCharCharChar1"/>
              <w:numPr>
                <w:ilvl w:val="12"/>
                <w:numId w:val="0"/>
              </w:numPr>
              <w:spacing w:line="276" w:lineRule="auto"/>
              <w:rPr>
                <w:szCs w:val="24"/>
              </w:rPr>
            </w:pPr>
            <w:r>
              <w:rPr>
                <w:b/>
                <w:color w:val="0000FF"/>
                <w:szCs w:val="24"/>
              </w:rPr>
              <w:t>8</w:t>
            </w:r>
            <w:r w:rsidR="005D077E" w:rsidRPr="00725AF5">
              <w:rPr>
                <w:b/>
                <w:color w:val="0000FF"/>
                <w:szCs w:val="24"/>
              </w:rPr>
              <w:t xml:space="preserve">0% </w:t>
            </w:r>
            <w:r w:rsidR="005D077E" w:rsidRPr="00725AF5">
              <w:rPr>
                <w:bCs/>
                <w:szCs w:val="24"/>
              </w:rPr>
              <w:t xml:space="preserve">of eligible </w:t>
            </w:r>
            <w:r w:rsidR="005D077E" w:rsidRPr="001B3BD4">
              <w:rPr>
                <w:bCs/>
                <w:szCs w:val="24"/>
              </w:rPr>
              <w:t>expenses</w:t>
            </w:r>
            <w:r w:rsidRPr="00A809CE">
              <w:rPr>
                <w:bCs/>
                <w:sz w:val="20"/>
              </w:rPr>
              <w:t xml:space="preserve"> </w:t>
            </w:r>
            <w:r w:rsidRPr="00A809CE">
              <w:rPr>
                <w:bCs/>
                <w:szCs w:val="24"/>
              </w:rPr>
              <w:t>after satisfying the deductible</w:t>
            </w:r>
            <w:r w:rsidR="005D077E" w:rsidRPr="001B3BD4">
              <w:rPr>
                <w:bCs/>
                <w:szCs w:val="24"/>
              </w:rPr>
              <w:t>.</w:t>
            </w:r>
          </w:p>
          <w:p w14:paraId="0148985C" w14:textId="77777777" w:rsidR="005D077E" w:rsidRPr="00725AF5" w:rsidRDefault="005D077E">
            <w:pPr>
              <w:pStyle w:val="TableTextCharCharChar1"/>
              <w:numPr>
                <w:ilvl w:val="12"/>
                <w:numId w:val="0"/>
              </w:numPr>
              <w:spacing w:line="276" w:lineRule="auto"/>
              <w:jc w:val="center"/>
              <w:rPr>
                <w:rStyle w:val="wdColorPinkBoldItalic"/>
                <w:szCs w:val="24"/>
              </w:rPr>
            </w:pPr>
          </w:p>
          <w:p w14:paraId="0882F3D8" w14:textId="77777777" w:rsidR="005D077E" w:rsidRPr="00725AF5" w:rsidRDefault="005D077E" w:rsidP="00B54113">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D5FE3FA" w14:textId="0DDC61B2" w:rsidR="005D077E" w:rsidRPr="00725AF5" w:rsidRDefault="005D077E" w:rsidP="00B54113">
            <w:pPr>
              <w:pStyle w:val="TableTextCharChar"/>
              <w:numPr>
                <w:ilvl w:val="12"/>
                <w:numId w:val="0"/>
              </w:numPr>
              <w:spacing w:line="276" w:lineRule="auto"/>
              <w:rPr>
                <w:color w:val="0000FF"/>
                <w:szCs w:val="24"/>
              </w:rPr>
            </w:pPr>
            <w:r w:rsidRPr="00725AF5">
              <w:rPr>
                <w:bCs/>
                <w:szCs w:val="24"/>
              </w:rPr>
              <w:t xml:space="preserve">Not Covered </w:t>
            </w: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1F3E12" w:rsidRPr="00725AF5" w14:paraId="427EFD67" w14:textId="77777777" w:rsidTr="001F3E12">
        <w:tc>
          <w:tcPr>
            <w:tcW w:w="3060" w:type="dxa"/>
            <w:tcBorders>
              <w:top w:val="single" w:sz="6" w:space="0" w:color="auto"/>
              <w:left w:val="single" w:sz="6" w:space="0" w:color="auto"/>
              <w:bottom w:val="single" w:sz="6" w:space="0" w:color="auto"/>
              <w:right w:val="single" w:sz="6" w:space="0" w:color="auto"/>
            </w:tcBorders>
            <w:shd w:val="pct5" w:color="auto" w:fill="FFFFFF"/>
          </w:tcPr>
          <w:p w14:paraId="71BF620F" w14:textId="77777777" w:rsidR="001F3E12" w:rsidRPr="004739AE" w:rsidRDefault="001F3E12" w:rsidP="004759B4">
            <w:pPr>
              <w:rPr>
                <w:b/>
                <w:sz w:val="24"/>
                <w:szCs w:val="24"/>
              </w:rPr>
            </w:pPr>
            <w:bookmarkStart w:id="104" w:name="Vision_Care"/>
            <w:r>
              <w:rPr>
                <w:b/>
                <w:sz w:val="24"/>
                <w:szCs w:val="24"/>
              </w:rPr>
              <w:t xml:space="preserve">Routine </w:t>
            </w:r>
            <w:r w:rsidRPr="004739AE">
              <w:rPr>
                <w:b/>
                <w:sz w:val="24"/>
                <w:szCs w:val="24"/>
              </w:rPr>
              <w:t>Vision Care</w:t>
            </w:r>
          </w:p>
          <w:p w14:paraId="5621DBF9" w14:textId="77777777" w:rsidR="001F3E12" w:rsidRPr="004739AE" w:rsidRDefault="001F3E12" w:rsidP="004759B4">
            <w:pPr>
              <w:rPr>
                <w:sz w:val="24"/>
                <w:szCs w:val="24"/>
              </w:rPr>
            </w:pPr>
          </w:p>
          <w:p w14:paraId="6C00C954" w14:textId="77777777" w:rsidR="001F3E12" w:rsidRPr="004739AE" w:rsidRDefault="001F3E12" w:rsidP="004759B4">
            <w:pPr>
              <w:pStyle w:val="TableTextCharCharChar1"/>
              <w:numPr>
                <w:ilvl w:val="12"/>
                <w:numId w:val="0"/>
              </w:numPr>
              <w:rPr>
                <w:color w:val="FF00FF"/>
                <w:szCs w:val="24"/>
              </w:rPr>
            </w:pPr>
          </w:p>
          <w:p w14:paraId="75388E9A" w14:textId="77777777" w:rsidR="001F3E12" w:rsidRPr="00E81068" w:rsidRDefault="001F3E12" w:rsidP="004759B4">
            <w:pPr>
              <w:numPr>
                <w:ilvl w:val="12"/>
                <w:numId w:val="0"/>
              </w:numPr>
              <w:rPr>
                <w:color w:val="000000"/>
                <w:sz w:val="24"/>
                <w:szCs w:val="24"/>
              </w:rPr>
            </w:pPr>
            <w:r w:rsidRPr="00E81068">
              <w:rPr>
                <w:color w:val="000000"/>
                <w:sz w:val="24"/>
                <w:szCs w:val="24"/>
              </w:rPr>
              <w:t>The Plan pays Benefits for:</w:t>
            </w:r>
          </w:p>
          <w:p w14:paraId="15C3AA27" w14:textId="77777777" w:rsidR="001F3E12" w:rsidRPr="00E81068" w:rsidRDefault="001F3E12" w:rsidP="004759B4">
            <w:pPr>
              <w:numPr>
                <w:ilvl w:val="12"/>
                <w:numId w:val="0"/>
              </w:numPr>
              <w:ind w:left="288" w:hanging="288"/>
              <w:rPr>
                <w:color w:val="000000"/>
                <w:sz w:val="24"/>
                <w:szCs w:val="24"/>
              </w:rPr>
            </w:pPr>
            <w:r w:rsidRPr="00E81068">
              <w:rPr>
                <w:sz w:val="24"/>
              </w:rPr>
              <w:sym w:font="Symbol" w:char="F0B7"/>
            </w:r>
            <w:r w:rsidRPr="00E81068">
              <w:rPr>
                <w:sz w:val="24"/>
              </w:rPr>
              <w:t xml:space="preserve">   </w:t>
            </w:r>
            <w:r w:rsidRPr="00E81068">
              <w:rPr>
                <w:color w:val="000000"/>
                <w:sz w:val="24"/>
                <w:szCs w:val="24"/>
              </w:rPr>
              <w:t xml:space="preserve">vision screenings, which could be performed as part of an annual physical examination in a provider's office (vision screenings do not include refractive examinations to detect vision impairment) </w:t>
            </w:r>
          </w:p>
          <w:bookmarkEnd w:id="104"/>
          <w:p w14:paraId="427EFD4B" w14:textId="4A367DA4" w:rsidR="001F3E12" w:rsidRPr="00725AF5" w:rsidRDefault="001F3E12">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DA7036F" w14:textId="0C690BE1" w:rsidR="001F3E12" w:rsidRPr="004739AE" w:rsidRDefault="001F3E12" w:rsidP="001F3E12">
            <w:pPr>
              <w:pStyle w:val="TableTextCharCharChar1"/>
              <w:numPr>
                <w:ilvl w:val="12"/>
                <w:numId w:val="0"/>
              </w:numPr>
              <w:rPr>
                <w:bCs/>
              </w:rPr>
            </w:pPr>
            <w:r>
              <w:rPr>
                <w:b/>
                <w:color w:val="0000FF"/>
              </w:rPr>
              <w:t>80%</w:t>
            </w:r>
            <w:r w:rsidRPr="004739AE">
              <w:rPr>
                <w:b/>
                <w:color w:val="0000FF"/>
              </w:rPr>
              <w:t xml:space="preserve"> </w:t>
            </w:r>
            <w:r w:rsidRPr="004739AE">
              <w:rPr>
                <w:bCs/>
              </w:rPr>
              <w:t xml:space="preserve">of eligible expenses after satisfying the </w:t>
            </w:r>
            <w:r w:rsidRPr="004739AE">
              <w:t>deductible.</w:t>
            </w:r>
          </w:p>
          <w:p w14:paraId="762DDF06" w14:textId="77777777" w:rsidR="001F3E12" w:rsidRDefault="001F3E12" w:rsidP="004759B4">
            <w:pPr>
              <w:pStyle w:val="TableTextCharCharChar1"/>
              <w:numPr>
                <w:ilvl w:val="12"/>
                <w:numId w:val="0"/>
              </w:numPr>
              <w:rPr>
                <w:b/>
              </w:rPr>
            </w:pPr>
          </w:p>
          <w:p w14:paraId="58D1F2E6" w14:textId="77777777" w:rsidR="001F3E12" w:rsidRDefault="001F3E12" w:rsidP="004759B4">
            <w:pPr>
              <w:pStyle w:val="TableTextCharCharChar1"/>
              <w:numPr>
                <w:ilvl w:val="12"/>
                <w:numId w:val="0"/>
              </w:numPr>
              <w:rPr>
                <w:b/>
              </w:rPr>
            </w:pPr>
          </w:p>
          <w:p w14:paraId="427EFD5D" w14:textId="72B0AF00" w:rsidR="001F3E12" w:rsidRPr="00725AF5" w:rsidRDefault="001F3E12" w:rsidP="00C0569D">
            <w:pPr>
              <w:pStyle w:val="TableTextCharCharChar1"/>
              <w:numPr>
                <w:ilvl w:val="12"/>
                <w:numId w:val="0"/>
              </w:numPr>
              <w:rPr>
                <w:b/>
                <w:color w:val="000000"/>
              </w:rPr>
            </w:pPr>
            <w:r w:rsidRPr="004739AE">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73D2444" w14:textId="77777777" w:rsidR="001F3E12" w:rsidRPr="004739AE" w:rsidRDefault="001F3E12" w:rsidP="004759B4">
            <w:pPr>
              <w:pStyle w:val="TableTextCharCharChar1"/>
              <w:numPr>
                <w:ilvl w:val="12"/>
                <w:numId w:val="0"/>
              </w:numPr>
              <w:rPr>
                <w:bCs/>
              </w:rPr>
            </w:pPr>
            <w:r>
              <w:rPr>
                <w:b/>
                <w:color w:val="0000FF"/>
              </w:rPr>
              <w:t>70%</w:t>
            </w:r>
            <w:r w:rsidRPr="004739AE">
              <w:rPr>
                <w:b/>
                <w:color w:val="0000FF"/>
              </w:rPr>
              <w:t xml:space="preserve"> </w:t>
            </w:r>
            <w:r w:rsidRPr="004739AE">
              <w:rPr>
                <w:bCs/>
              </w:rPr>
              <w:t xml:space="preserve">of eligible expenses after satisfying the </w:t>
            </w:r>
            <w:r w:rsidRPr="004739AE">
              <w:t>deductible.</w:t>
            </w:r>
          </w:p>
          <w:p w14:paraId="6FA51D91" w14:textId="77777777" w:rsidR="001F3E12" w:rsidRDefault="001F3E12" w:rsidP="004759B4">
            <w:pPr>
              <w:pStyle w:val="TableTextCharCharChar1"/>
              <w:numPr>
                <w:ilvl w:val="12"/>
                <w:numId w:val="0"/>
              </w:numPr>
              <w:rPr>
                <w:b/>
              </w:rPr>
            </w:pPr>
          </w:p>
          <w:p w14:paraId="2C6C2DDA" w14:textId="77777777" w:rsidR="001F3E12" w:rsidRDefault="001F3E12" w:rsidP="004759B4">
            <w:pPr>
              <w:pStyle w:val="TableTextCharCharChar1"/>
              <w:numPr>
                <w:ilvl w:val="12"/>
                <w:numId w:val="0"/>
              </w:numPr>
              <w:rPr>
                <w:b/>
              </w:rPr>
            </w:pPr>
          </w:p>
          <w:p w14:paraId="427EFD66" w14:textId="7F368FE7" w:rsidR="001F3E12" w:rsidRPr="00725AF5" w:rsidRDefault="001F3E12">
            <w:pPr>
              <w:pStyle w:val="TableTextCharCharChar1"/>
              <w:numPr>
                <w:ilvl w:val="12"/>
                <w:numId w:val="0"/>
              </w:numPr>
            </w:pPr>
            <w:r w:rsidRPr="004739AE">
              <w:t xml:space="preserve"> </w:t>
            </w: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r w:rsidRPr="00725AF5">
        <w:t>&lt;!--ID=CSR--&gt;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77521CAE" w:rsidR="00154B9C" w:rsidRPr="00725AF5" w:rsidRDefault="00B94DCB" w:rsidP="009652ED">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8C743B" w:rsidRPr="00725AF5">
              <w:rPr>
                <w:b/>
                <w:bCs/>
                <w:color w:val="FF0000"/>
              </w:rPr>
              <w:t xml:space="preserve"> </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415E476A" w:rsidR="00154B9C" w:rsidRPr="00725AF5" w:rsidRDefault="00B94DCB" w:rsidP="009652ED">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8C743B" w:rsidRPr="00725AF5">
              <w:rPr>
                <w:b/>
                <w:bCs/>
                <w:color w:val="FF0000"/>
              </w:rPr>
              <w:t xml:space="preserve"> </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65A78FB4"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199F847C" w14:textId="77777777" w:rsidTr="00212D7E">
        <w:tc>
          <w:tcPr>
            <w:tcW w:w="8910" w:type="dxa"/>
          </w:tcPr>
          <w:p w14:paraId="3D883606"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6840D104" w14:textId="239245B0"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C4"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5" w:name="Assistant_Surgeon"/>
            <w:r w:rsidRPr="00725AF5">
              <w:rPr>
                <w:b/>
                <w:color w:val="FF0000"/>
              </w:rPr>
              <w:t>Assistant Surgeon</w:t>
            </w:r>
            <w:bookmarkEnd w:id="10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70B83150" w:rsidR="00154B9C" w:rsidRPr="00725AF5" w:rsidRDefault="00C13A2F">
            <w:pPr>
              <w:pStyle w:val="TableTextCharCharChar1"/>
              <w:rPr>
                <w:color w:val="FF0000"/>
              </w:rPr>
            </w:pPr>
            <w:r>
              <w:rPr>
                <w:b/>
                <w:color w:val="0000FF"/>
              </w:rPr>
              <w:t>80%</w:t>
            </w:r>
            <w:r w:rsidRPr="00725AF5">
              <w:rPr>
                <w:color w:val="FF0000"/>
              </w:rPr>
              <w:t xml:space="preserve"> of eligible expenses after satisfying the</w:t>
            </w:r>
            <w:r w:rsidRPr="00725AF5">
              <w:rPr>
                <w:b/>
                <w:color w:val="FF0000"/>
              </w:rPr>
              <w:t xml:space="preserve"> </w:t>
            </w:r>
            <w:r w:rsidRPr="00725AF5">
              <w:rPr>
                <w:color w:val="FF0000"/>
              </w:rPr>
              <w:t>deductible.</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6548CDB6" w:rsidR="00154B9C" w:rsidRPr="00725AF5" w:rsidRDefault="006079A7">
            <w:pPr>
              <w:pStyle w:val="TableTextCharCharChar1"/>
              <w:numPr>
                <w:ilvl w:val="12"/>
                <w:numId w:val="0"/>
              </w:numPr>
              <w:rPr>
                <w:b/>
                <w:bCs/>
                <w:color w:val="0000FF"/>
              </w:rPr>
            </w:pPr>
            <w:r>
              <w:rPr>
                <w:b/>
                <w:color w:val="0000FF"/>
              </w:rPr>
              <w:t>70%</w:t>
            </w:r>
            <w:r w:rsidR="00154B9C" w:rsidRPr="00725AF5">
              <w:rPr>
                <w:color w:val="FF0000"/>
              </w:rPr>
              <w:t xml:space="preserve"> 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tc>
      </w:tr>
      <w:tr w:rsidR="00154B9C" w:rsidRPr="00725AF5" w14:paraId="427EFDDE"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6" w:name="Cochlear_Implants"/>
            <w:r w:rsidRPr="00725AF5">
              <w:rPr>
                <w:b/>
                <w:color w:val="FF0000"/>
              </w:rPr>
              <w:t>Cochlear Implants</w:t>
            </w:r>
            <w:bookmarkEnd w:id="106"/>
          </w:p>
          <w:p w14:paraId="427EFDC6" w14:textId="77777777" w:rsidR="00B9011A" w:rsidRPr="00725AF5" w:rsidRDefault="00B9011A">
            <w:pPr>
              <w:pStyle w:val="TableTextCharCharChar1"/>
              <w:numPr>
                <w:ilvl w:val="12"/>
                <w:numId w:val="0"/>
              </w:numPr>
              <w:rPr>
                <w:b/>
                <w:color w:val="FF0000"/>
              </w:rPr>
            </w:pPr>
          </w:p>
          <w:p w14:paraId="427EFDC7" w14:textId="26B5771C" w:rsidR="00B9011A" w:rsidRPr="00725AF5"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CA"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CB"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CC"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CD"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27EFDD2" w14:textId="1D39939B" w:rsidR="00154B9C" w:rsidRPr="00725AF5" w:rsidRDefault="00B9011A" w:rsidP="00B9011A">
            <w:pPr>
              <w:pStyle w:val="TableTextCharCharChar1"/>
              <w:rPr>
                <w:b/>
                <w:bCs/>
                <w:color w:val="0000FF"/>
              </w:rPr>
            </w:pPr>
            <w:r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r w:rsidRPr="00725AF5">
              <w:rPr>
                <w:b/>
                <w:bCs/>
                <w:i/>
                <w:iCs/>
                <w:color w:val="FF0000"/>
              </w:rPr>
              <w:t>●  Physician's Office Services</w:t>
            </w:r>
          </w:p>
          <w:p w14:paraId="427EFDD5"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Physician Fees for Surgical and Medical</w:t>
            </w:r>
          </w:p>
          <w:p w14:paraId="427EFDD6" w14:textId="77777777" w:rsidR="00B9011A" w:rsidRPr="00725AF5" w:rsidRDefault="00B9011A" w:rsidP="00B9011A">
            <w:pPr>
              <w:pStyle w:val="TableText"/>
              <w:rPr>
                <w:bCs/>
                <w:iCs/>
                <w:color w:val="FF0000"/>
              </w:rPr>
            </w:pPr>
            <w:r w:rsidRPr="00725AF5">
              <w:rPr>
                <w:bCs/>
                <w:iCs/>
                <w:color w:val="FF0000"/>
              </w:rPr>
              <w:t xml:space="preserve">●  </w:t>
            </w:r>
            <w:r w:rsidRPr="00725AF5">
              <w:rPr>
                <w:rStyle w:val="Style2Char"/>
                <w:bCs/>
                <w:iCs/>
              </w:rPr>
              <w:t>Hospital-Inpatient Stay</w:t>
            </w:r>
          </w:p>
          <w:p w14:paraId="427EFDD7" w14:textId="77777777" w:rsidR="00B9011A" w:rsidRPr="00725AF5" w:rsidRDefault="00B9011A" w:rsidP="00B9011A">
            <w:pPr>
              <w:pStyle w:val="TableText"/>
              <w:rPr>
                <w:rStyle w:val="Style2Char"/>
              </w:rPr>
            </w:pPr>
            <w:r w:rsidRPr="00725AF5">
              <w:rPr>
                <w:bCs/>
                <w:iCs/>
                <w:color w:val="FF0000"/>
              </w:rPr>
              <w:t xml:space="preserve">●  </w:t>
            </w:r>
            <w:r w:rsidRPr="00725AF5">
              <w:rPr>
                <w:rStyle w:val="Style2Char"/>
                <w:bCs/>
                <w:iCs/>
              </w:rPr>
              <w:t>Surgery-Outpatient</w:t>
            </w:r>
          </w:p>
          <w:p w14:paraId="427EFDD8" w14:textId="77777777" w:rsidR="00B9011A" w:rsidRPr="00725AF5" w:rsidRDefault="00B9011A" w:rsidP="00B9011A">
            <w:pPr>
              <w:pStyle w:val="TableText"/>
              <w:rPr>
                <w:rStyle w:val="Style2Char"/>
                <w:bCs/>
                <w:iCs/>
              </w:rPr>
            </w:pPr>
            <w:r w:rsidRPr="00725AF5">
              <w:rPr>
                <w:bCs/>
                <w:iCs/>
                <w:color w:val="FF0000"/>
              </w:rPr>
              <w:t xml:space="preserve">●  </w:t>
            </w:r>
            <w:r w:rsidRPr="00725AF5">
              <w:rPr>
                <w:rStyle w:val="Style2Char"/>
                <w:bCs/>
                <w:iCs/>
              </w:rPr>
              <w:t>Durable Medical Equipment</w:t>
            </w:r>
          </w:p>
          <w:p w14:paraId="48D6706F" w14:textId="13E9CF3E" w:rsidR="00154B9C" w:rsidRDefault="00154B9C" w:rsidP="00B9011A">
            <w:pPr>
              <w:pStyle w:val="TableTextCharCharChar1"/>
              <w:numPr>
                <w:ilvl w:val="12"/>
                <w:numId w:val="0"/>
              </w:numPr>
              <w:rPr>
                <w:b/>
                <w:bCs/>
                <w:color w:val="FF0000"/>
              </w:rPr>
            </w:pPr>
          </w:p>
          <w:p w14:paraId="65A42C9C" w14:textId="77777777" w:rsidR="00DE0237" w:rsidRDefault="00DE0237" w:rsidP="00B9011A">
            <w:pPr>
              <w:pStyle w:val="TableTextCharCharChar1"/>
              <w:numPr>
                <w:ilvl w:val="12"/>
                <w:numId w:val="0"/>
              </w:numPr>
              <w:rPr>
                <w:b/>
                <w:bCs/>
                <w:color w:val="FF0000"/>
              </w:rPr>
            </w:pPr>
          </w:p>
          <w:p w14:paraId="7FF5A01C" w14:textId="77777777" w:rsidR="00DE0237" w:rsidRPr="00DE0237" w:rsidRDefault="00DE0237" w:rsidP="00DE0237">
            <w:pPr>
              <w:pStyle w:val="TableTextCharCharChar1"/>
              <w:rPr>
                <w:b/>
                <w:bCs/>
                <w:color w:val="FF0000"/>
              </w:rPr>
            </w:pPr>
            <w:r w:rsidRPr="00DE0237">
              <w:rPr>
                <w:b/>
                <w:bCs/>
                <w:color w:val="FF0000"/>
              </w:rPr>
              <w:t>Prior Authorization Required</w:t>
            </w:r>
          </w:p>
          <w:p w14:paraId="0D0C3BF9" w14:textId="663004AC" w:rsidR="00DE0237" w:rsidRPr="00B54113" w:rsidRDefault="00DE0237" w:rsidP="00DE0237">
            <w:pPr>
              <w:pStyle w:val="TableTextCharCharChar1"/>
              <w:rPr>
                <w:bCs/>
                <w:color w:val="FF0000"/>
              </w:rPr>
            </w:pPr>
            <w:r w:rsidRPr="00B54113">
              <w:rPr>
                <w:bCs/>
                <w:color w:val="FF0000"/>
              </w:rPr>
              <w:t>Please remember that you must obtain prior authorization</w:t>
            </w:r>
            <w:r>
              <w:rPr>
                <w:bCs/>
                <w:color w:val="FF0000"/>
              </w:rPr>
              <w:t>.</w:t>
            </w:r>
            <w:r w:rsidRPr="00B54113">
              <w:rPr>
                <w:bCs/>
                <w:color w:val="FF0000"/>
              </w:rPr>
              <w:t xml:space="preserve"> </w:t>
            </w:r>
          </w:p>
          <w:p w14:paraId="29658538" w14:textId="77777777" w:rsidR="00DE0237" w:rsidRPr="00B54113" w:rsidRDefault="00DE0237" w:rsidP="00DE0237">
            <w:pPr>
              <w:pStyle w:val="TableTextCharCharChar1"/>
              <w:rPr>
                <w:bCs/>
                <w:color w:val="FF0000"/>
              </w:rPr>
            </w:pPr>
          </w:p>
          <w:p w14:paraId="36B46CF1" w14:textId="2A135A86" w:rsidR="00DE0237" w:rsidRPr="00B54113" w:rsidRDefault="00DE0237" w:rsidP="00DE0237">
            <w:pPr>
              <w:pStyle w:val="TableTextCharCharChar1"/>
              <w:rPr>
                <w:bCs/>
                <w:color w:val="FF0000"/>
              </w:rPr>
            </w:pPr>
            <w:r w:rsidRPr="00B54113">
              <w:rPr>
                <w:bCs/>
                <w:color w:val="FF0000"/>
              </w:rPr>
              <w:t xml:space="preserve">If you don't obtain prior authorization, Benefits will be subject to a </w:t>
            </w:r>
            <w:r w:rsidRPr="00B54113">
              <w:rPr>
                <w:b/>
                <w:bCs/>
                <w:color w:val="0000FF"/>
              </w:rPr>
              <w:t>$500</w:t>
            </w:r>
            <w:r>
              <w:rPr>
                <w:bCs/>
                <w:color w:val="0000FF"/>
              </w:rPr>
              <w:t xml:space="preserve"> </w:t>
            </w:r>
            <w:r w:rsidRPr="00B54113">
              <w:rPr>
                <w:bCs/>
                <w:color w:val="FF0000"/>
              </w:rPr>
              <w:t>penalty.</w:t>
            </w:r>
          </w:p>
          <w:p w14:paraId="42C42AD9" w14:textId="77777777" w:rsidR="00DE0237" w:rsidRPr="00DE0237" w:rsidRDefault="00DE0237" w:rsidP="00DE0237">
            <w:pPr>
              <w:pStyle w:val="TableTextCharCharChar1"/>
              <w:rPr>
                <w:b/>
                <w:bCs/>
                <w:color w:val="FF0000"/>
              </w:rPr>
            </w:pPr>
          </w:p>
          <w:p w14:paraId="66505827" w14:textId="77777777" w:rsidR="00DE0237" w:rsidRDefault="00DE0237" w:rsidP="00B9011A">
            <w:pPr>
              <w:pStyle w:val="TableTextCharCharChar1"/>
              <w:numPr>
                <w:ilvl w:val="12"/>
                <w:numId w:val="0"/>
              </w:numPr>
              <w:rPr>
                <w:b/>
                <w:bCs/>
                <w:color w:val="FF0000"/>
              </w:rPr>
            </w:pPr>
          </w:p>
          <w:p w14:paraId="427EFDDD" w14:textId="485D92D2" w:rsidR="00DE0237" w:rsidRPr="00725AF5" w:rsidRDefault="00DE0237" w:rsidP="00B9011A">
            <w:pPr>
              <w:pStyle w:val="TableTextCharCharChar1"/>
              <w:numPr>
                <w:ilvl w:val="12"/>
                <w:numId w:val="0"/>
              </w:numPr>
              <w:rPr>
                <w:b/>
                <w:bCs/>
                <w:color w:val="0000FF"/>
              </w:rPr>
            </w:pPr>
          </w:p>
        </w:tc>
      </w:tr>
      <w:tr w:rsidR="003E4ABB" w:rsidRPr="00725AF5" w14:paraId="427EFDF4"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7" w:name="Hemophilia_Quick_Tip"/>
            <w:r w:rsidRPr="00725AF5">
              <w:rPr>
                <w:b/>
                <w:color w:val="FF0000"/>
              </w:rPr>
              <w:t>Hemophilia Quick Tip</w:t>
            </w:r>
            <w:bookmarkEnd w:id="107"/>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F41A66">
            <w:pPr>
              <w:pStyle w:val="TableTextChar"/>
              <w:numPr>
                <w:ilvl w:val="0"/>
                <w:numId w:val="10"/>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6" w14:textId="77777777" w:rsidR="003E4ABB" w:rsidRPr="00725AF5" w:rsidRDefault="003E4ABB" w:rsidP="00F41A66">
            <w:pPr>
              <w:pStyle w:val="TableTextChar"/>
              <w:numPr>
                <w:ilvl w:val="0"/>
                <w:numId w:val="10"/>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F41A66">
            <w:pPr>
              <w:pStyle w:val="TableTextChar"/>
              <w:numPr>
                <w:ilvl w:val="0"/>
                <w:numId w:val="10"/>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F41A66">
            <w:pPr>
              <w:pStyle w:val="TableTextChar"/>
              <w:numPr>
                <w:ilvl w:val="0"/>
                <w:numId w:val="10"/>
              </w:numPr>
              <w:rPr>
                <w:color w:val="FF0000"/>
              </w:rPr>
            </w:pPr>
            <w:r w:rsidRPr="00725AF5">
              <w:rPr>
                <w:color w:val="FF0000"/>
              </w:rPr>
              <w:t xml:space="preserve">If self-administered (self-injected, self-infused, etc),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EC" w14:textId="77777777" w:rsidR="003E4ABB" w:rsidRPr="00725AF5" w:rsidRDefault="003E4ABB" w:rsidP="007A5F99">
            <w:pPr>
              <w:pStyle w:val="TableTextChar"/>
              <w:rPr>
                <w:color w:val="FF0000"/>
              </w:rPr>
            </w:pPr>
          </w:p>
          <w:p w14:paraId="427EFDF3" w14:textId="5DB19AE8" w:rsidR="003E4ABB" w:rsidRPr="00725AF5" w:rsidRDefault="003E4ABB" w:rsidP="00206A85">
            <w:pPr>
              <w:pStyle w:val="TableTextChar"/>
              <w:ind w:left="360"/>
              <w:rPr>
                <w:color w:val="FF0000"/>
                <w:u w:val="double"/>
              </w:rPr>
            </w:pPr>
          </w:p>
        </w:tc>
      </w:tr>
      <w:tr w:rsidR="00154B9C" w:rsidRPr="00725AF5" w14:paraId="427EFDFC"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8" w:name="Multiple_Surgical_Procedures"/>
            <w:r w:rsidRPr="00725AF5">
              <w:rPr>
                <w:b/>
                <w:color w:val="FF0000"/>
              </w:rPr>
              <w:t>Multiple Surgical Procedures</w:t>
            </w:r>
            <w:bookmarkEnd w:id="10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486C3BD1" w:rsidR="00154B9C" w:rsidRPr="00725AF5" w:rsidRDefault="00154B9C">
            <w:pPr>
              <w:pStyle w:val="TableTextCharCharChar1"/>
              <w:numPr>
                <w:ilvl w:val="12"/>
                <w:numId w:val="0"/>
              </w:numPr>
              <w:rPr>
                <w:b/>
                <w:color w:val="0000FF"/>
              </w:rPr>
            </w:pPr>
            <w:r w:rsidRPr="00725AF5">
              <w:rPr>
                <w:b/>
                <w:bCs/>
                <w:color w:val="0000FF"/>
              </w:rPr>
              <w:t>100/50/50</w:t>
            </w:r>
            <w:r w:rsidR="009B2483" w:rsidRPr="00725AF5">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3BE037AB" w:rsidR="00154B9C" w:rsidRPr="00725AF5" w:rsidRDefault="00154B9C">
            <w:pPr>
              <w:pStyle w:val="TableTextCharCharChar1"/>
              <w:numPr>
                <w:ilvl w:val="12"/>
                <w:numId w:val="0"/>
              </w:numPr>
              <w:rPr>
                <w:color w:val="0000FF"/>
              </w:rPr>
            </w:pPr>
            <w:r w:rsidRPr="00725AF5">
              <w:rPr>
                <w:b/>
                <w:bCs/>
                <w:color w:val="0000FF"/>
              </w:rPr>
              <w:t>100/50/50</w:t>
            </w:r>
            <w:r w:rsidR="009B2483" w:rsidRPr="00725AF5">
              <w:rPr>
                <w:b/>
                <w:bCs/>
                <w:color w:val="0000FF"/>
              </w:rPr>
              <w:t xml:space="preserve"> </w:t>
            </w:r>
          </w:p>
        </w:tc>
      </w:tr>
      <w:tr w:rsidR="00452E15" w:rsidRPr="00725AF5" w14:paraId="427EFE00" w14:textId="77777777" w:rsidTr="00212D7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25C2FA51" w:rsidR="00452E15" w:rsidRPr="00725AF5" w:rsidRDefault="00452E15">
            <w:pPr>
              <w:rPr>
                <w:b/>
                <w:color w:val="FF0000"/>
                <w:sz w:val="24"/>
                <w:szCs w:val="24"/>
              </w:rPr>
            </w:pPr>
            <w:bookmarkStart w:id="109" w:name="Network_Gap_Exception_No_PhysicianSpecia"/>
            <w:r w:rsidRPr="00725AF5">
              <w:rPr>
                <w:b/>
                <w:color w:val="FF0000"/>
                <w:sz w:val="24"/>
                <w:szCs w:val="24"/>
              </w:rPr>
              <w:t xml:space="preserve">Network Gap Exception – No Physician/Specialist within </w:t>
            </w:r>
            <w:r w:rsidR="004D729F">
              <w:rPr>
                <w:b/>
                <w:color w:val="0000FF"/>
                <w:sz w:val="24"/>
                <w:szCs w:val="24"/>
              </w:rPr>
              <w:t>5</w:t>
            </w:r>
            <w:r w:rsidRPr="00725AF5">
              <w:rPr>
                <w:b/>
                <w:color w:val="0000FF"/>
                <w:sz w:val="24"/>
                <w:szCs w:val="24"/>
              </w:rPr>
              <w:t>0</w:t>
            </w:r>
            <w:r w:rsidRPr="00725AF5">
              <w:rPr>
                <w:b/>
                <w:color w:val="FF00FF"/>
                <w:sz w:val="24"/>
                <w:szCs w:val="24"/>
              </w:rPr>
              <w:t xml:space="preserve"> </w:t>
            </w:r>
            <w:r w:rsidRPr="00725AF5">
              <w:rPr>
                <w:b/>
                <w:color w:val="FF0000"/>
                <w:sz w:val="24"/>
                <w:szCs w:val="24"/>
              </w:rPr>
              <w:t xml:space="preserve">miles of their home zip code. </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427EFDFF" w14:textId="474196CC" w:rsidR="00452E15" w:rsidRPr="00725AF5" w:rsidRDefault="00452E15" w:rsidP="00CD22B0">
            <w:pPr>
              <w:pStyle w:val="TableText"/>
              <w:rPr>
                <w:color w:val="FF0000"/>
                <w:szCs w:val="24"/>
              </w:rPr>
            </w:pPr>
          </w:p>
        </w:tc>
      </w:tr>
      <w:tr w:rsidR="00CC79D6" w:rsidRPr="00725AF5" w14:paraId="427EFE1E"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10" w:name="NonNetwork_Office_Based_Lab_and_Diagn"/>
            <w:r w:rsidRPr="00725AF5">
              <w:rPr>
                <w:b/>
                <w:color w:val="FF0000"/>
              </w:rPr>
              <w:t>Non-Network Office Based Lab and Diagnostic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725AF5" w:rsidRDefault="00F918A7" w:rsidP="00F918A7">
            <w:pPr>
              <w:pStyle w:val="TableText"/>
              <w:rPr>
                <w:color w:val="FF0000"/>
              </w:rPr>
            </w:pPr>
            <w:r w:rsidRPr="00725AF5">
              <w:rPr>
                <w:color w:val="FF0000"/>
              </w:rPr>
              <w:t xml:space="preserve">New Processing applies to Lab and Diagnostic services. </w:t>
            </w:r>
          </w:p>
          <w:p w14:paraId="427EFE03" w14:textId="77777777" w:rsidR="00F918A7" w:rsidRPr="00725AF5" w:rsidRDefault="00F918A7" w:rsidP="00F918A7">
            <w:pPr>
              <w:pStyle w:val="TableText"/>
              <w:rPr>
                <w:color w:val="FF0000"/>
              </w:rPr>
            </w:pPr>
            <w:r w:rsidRPr="00725AF5">
              <w:rPr>
                <w:color w:val="FF0000"/>
              </w:rPr>
              <w:t xml:space="preserve">Explanation:  </w:t>
            </w:r>
          </w:p>
          <w:p w14:paraId="427EFE04" w14:textId="77777777" w:rsidR="00F918A7" w:rsidRPr="00725AF5" w:rsidRDefault="00F918A7" w:rsidP="00F918A7">
            <w:pPr>
              <w:pStyle w:val="TableText"/>
              <w:rPr>
                <w:color w:val="FF0000"/>
              </w:rPr>
            </w:pPr>
            <w:r w:rsidRPr="00725AF5">
              <w:rPr>
                <w:color w:val="FF0000"/>
              </w:rPr>
              <w:t>Benefits for lab/diagnostics services will be based solely on the network status of the lab/diagnostic provider, regardless of the network status of the ordering physician.</w:t>
            </w:r>
          </w:p>
          <w:p w14:paraId="427EFE05" w14:textId="77777777" w:rsidR="00F918A7" w:rsidRPr="00725AF5" w:rsidRDefault="00F918A7" w:rsidP="00F918A7">
            <w:pPr>
              <w:pStyle w:val="TableText"/>
              <w:rPr>
                <w:rStyle w:val="UnderlineItalized1"/>
                <w:i w:val="0"/>
              </w:rPr>
            </w:pPr>
          </w:p>
          <w:p w14:paraId="427EFE0D" w14:textId="77777777" w:rsidR="00F918A7" w:rsidRPr="00725AF5" w:rsidRDefault="00F918A7" w:rsidP="00F918A7">
            <w:pPr>
              <w:pStyle w:val="TableText"/>
              <w:rPr>
                <w:rStyle w:val="UnderlineItalized1"/>
                <w:i w:val="0"/>
                <w:iCs w:val="0"/>
              </w:rPr>
            </w:pPr>
          </w:p>
          <w:p w14:paraId="427EFE1D" w14:textId="77777777" w:rsidR="00CC79D6" w:rsidRPr="00725AF5" w:rsidRDefault="00CC79D6" w:rsidP="00B54113">
            <w:pPr>
              <w:pStyle w:val="TableText"/>
              <w:rPr>
                <w:color w:val="FF0000"/>
              </w:rPr>
            </w:pPr>
          </w:p>
        </w:tc>
      </w:tr>
      <w:tr w:rsidR="00AB44C6" w:rsidRPr="00725AF5" w14:paraId="427EFE48"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1" w:name="RAPS_Processing"/>
            <w:r w:rsidRPr="00725AF5">
              <w:rPr>
                <w:b/>
                <w:color w:val="FF0000"/>
              </w:rPr>
              <w:t>RAPS Processing</w:t>
            </w:r>
            <w:bookmarkEnd w:id="11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725AF5" w:rsidRDefault="00AB44C6" w:rsidP="003203FF">
            <w:pPr>
              <w:pStyle w:val="TableText"/>
              <w:rPr>
                <w:color w:val="FF0000"/>
                <w:szCs w:val="24"/>
              </w:rPr>
            </w:pPr>
          </w:p>
          <w:p w14:paraId="427EFE47" w14:textId="3AD38215"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r w:rsidRPr="00725AF5">
        <w:t>&lt;!--section=Family_Planning--&gt;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25821E12" w:rsidR="00FD1B50" w:rsidRPr="00725AF5" w:rsidRDefault="00FD1B50" w:rsidP="00FD1B50">
      <w:r w:rsidRPr="00725AF5">
        <w:rPr>
          <w:i/>
          <w:iCs/>
          <w:sz w:val="24"/>
          <w:szCs w:val="24"/>
        </w:rPr>
        <w:t xml:space="preserve">Providers, this summary is for members, to review the terms of your participation agreement, please visit </w:t>
      </w:r>
      <w:hyperlink r:id="rId24" w:history="1">
        <w:r w:rsidR="00860194">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2" w:name="Family_Planning"/>
      <w:r w:rsidRPr="00725AF5">
        <w:rPr>
          <w:b/>
          <w:bCs/>
          <w:color w:val="0000FF"/>
          <w:sz w:val="28"/>
        </w:rPr>
        <w:t>FAMILY PLANNING</w:t>
      </w:r>
    </w:p>
    <w:bookmarkEnd w:id="112"/>
    <w:p w14:paraId="427EFE4D"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5B34E7">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17DA6958" w:rsidR="00154B9C" w:rsidRPr="00B54113" w:rsidRDefault="00B94DCB" w:rsidP="009652ED">
            <w:pPr>
              <w:pStyle w:val="TableTextCharCharChar1"/>
              <w:jc w:val="center"/>
              <w:rPr>
                <w:b/>
                <w:bCs/>
              </w:rPr>
            </w:pPr>
            <w:r w:rsidRPr="00B94DCB">
              <w:rPr>
                <w:b/>
                <w:bCs/>
                <w:szCs w:val="24"/>
              </w:rPr>
              <w:t>CHOICE PLUS RETIREE HEALTH PLAN-PPO</w:t>
            </w:r>
            <w:r w:rsidR="00F277AC" w:rsidRPr="00B54113" w:rsidDel="00F277AC">
              <w:rPr>
                <w:b/>
                <w:bCs/>
              </w:rPr>
              <w:t xml:space="preserve"> </w:t>
            </w:r>
            <w:r w:rsidR="000A7CC5" w:rsidRPr="00B54113">
              <w:rPr>
                <w:b/>
                <w:bCs/>
              </w:rPr>
              <w:t xml:space="preserve"> </w:t>
            </w:r>
            <w:r w:rsidR="00136C85" w:rsidRPr="00B54113">
              <w:rPr>
                <w:b/>
                <w:bCs/>
              </w:rPr>
              <w:t xml:space="preserve"> </w:t>
            </w:r>
          </w:p>
          <w:p w14:paraId="427EFE50" w14:textId="77777777" w:rsidR="00154B9C" w:rsidRPr="00B54113" w:rsidRDefault="00154B9C">
            <w:pPr>
              <w:pStyle w:val="TableHeaderText"/>
              <w:numPr>
                <w:ilvl w:val="12"/>
                <w:numId w:val="0"/>
              </w:numPr>
            </w:pPr>
            <w:r w:rsidRPr="00B54113">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7BDB7C24" w:rsidR="00154B9C" w:rsidRPr="00B54113" w:rsidRDefault="00B94DCB" w:rsidP="009652ED">
            <w:pPr>
              <w:pStyle w:val="TableTextCharCharChar1"/>
              <w:jc w:val="center"/>
              <w:rPr>
                <w:b/>
                <w:bCs/>
              </w:rPr>
            </w:pPr>
            <w:r w:rsidRPr="00B94DCB">
              <w:rPr>
                <w:b/>
                <w:bCs/>
                <w:szCs w:val="24"/>
              </w:rPr>
              <w:t>CHOICE PLUS RETIREE HEALTH PLAN-PPO</w:t>
            </w:r>
            <w:r w:rsidR="00F277AC" w:rsidRPr="00B54113" w:rsidDel="00F277AC">
              <w:rPr>
                <w:b/>
                <w:bCs/>
              </w:rPr>
              <w:t xml:space="preserve"> </w:t>
            </w:r>
            <w:r w:rsidR="000A7CC5" w:rsidRPr="00B54113">
              <w:rPr>
                <w:b/>
                <w:bCs/>
              </w:rPr>
              <w:t xml:space="preserve"> </w:t>
            </w:r>
          </w:p>
          <w:p w14:paraId="427EFE52" w14:textId="77777777" w:rsidR="00154B9C" w:rsidRPr="00B54113" w:rsidRDefault="00154B9C">
            <w:pPr>
              <w:pStyle w:val="TableHeaderText"/>
              <w:numPr>
                <w:ilvl w:val="12"/>
                <w:numId w:val="0"/>
              </w:numPr>
            </w:pPr>
            <w:r w:rsidRPr="00B54113">
              <w:t xml:space="preserve">NON-NETWORK </w:t>
            </w:r>
          </w:p>
        </w:tc>
      </w:tr>
      <w:tr w:rsidR="00154B9C" w:rsidRPr="00725AF5" w14:paraId="427EFE5B"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3" w:name="Birth_Control_Pills"/>
            <w:r w:rsidRPr="00725AF5">
              <w:rPr>
                <w:b/>
              </w:rPr>
              <w:t>Birth Control Pills</w:t>
            </w:r>
            <w:bookmarkEnd w:id="113"/>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6" w14:textId="6BC3CF2A" w:rsidR="00110881" w:rsidRPr="00725AF5" w:rsidRDefault="005B34E7" w:rsidP="00AE021E">
            <w:pPr>
              <w:pStyle w:val="TableText"/>
              <w:rPr>
                <w:b/>
                <w:color w:val="000000"/>
              </w:rPr>
            </w:pPr>
            <w:bookmarkStart w:id="114" w:name="Fertility_Solutions"/>
            <w:bookmarkStart w:id="115" w:name="Reproductive_Resource_Services_Program_R"/>
            <w:r w:rsidRPr="005B34E7">
              <w:rPr>
                <w:b/>
                <w:color w:val="000000"/>
              </w:rPr>
              <w:t>Fertility Solutions</w:t>
            </w:r>
            <w:bookmarkEnd w:id="114"/>
            <w:bookmarkEnd w:id="115"/>
          </w:p>
          <w:p w14:paraId="427EFE68" w14:textId="77777777" w:rsidR="00110881" w:rsidRPr="00725AF5"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6" w:name="Infertility_Services"/>
            <w:r w:rsidRPr="00725AF5">
              <w:rPr>
                <w:b/>
                <w:sz w:val="24"/>
                <w:szCs w:val="24"/>
              </w:rPr>
              <w:t>Infertility Services</w:t>
            </w:r>
            <w:bookmarkEnd w:id="116"/>
          </w:p>
          <w:p w14:paraId="427EFEAA" w14:textId="77777777" w:rsidR="007E1070" w:rsidRPr="00725AF5" w:rsidRDefault="007E1070" w:rsidP="00B54113">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725AF5" w:rsidRDefault="003D6C48">
            <w:pPr>
              <w:pStyle w:val="TableText"/>
              <w:numPr>
                <w:ilvl w:val="12"/>
                <w:numId w:val="0"/>
              </w:numPr>
              <w:rPr>
                <w:b/>
                <w:szCs w:val="24"/>
              </w:rPr>
            </w:pPr>
            <w:r w:rsidRPr="00725AF5">
              <w:rPr>
                <w:b/>
                <w:szCs w:val="24"/>
              </w:rPr>
              <w:t>Not Covered</w:t>
            </w:r>
          </w:p>
          <w:p w14:paraId="427EFED5" w14:textId="77777777" w:rsidR="00E90C29" w:rsidRPr="00725AF5" w:rsidRDefault="00E90C29" w:rsidP="00B54113">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725AF5" w:rsidRDefault="003D6C48" w:rsidP="003D6C48">
            <w:pPr>
              <w:pStyle w:val="TableText"/>
              <w:numPr>
                <w:ilvl w:val="12"/>
                <w:numId w:val="0"/>
              </w:numPr>
              <w:rPr>
                <w:b/>
                <w:szCs w:val="24"/>
              </w:rPr>
            </w:pPr>
            <w:r w:rsidRPr="00725AF5">
              <w:rPr>
                <w:b/>
                <w:szCs w:val="24"/>
              </w:rPr>
              <w:t>Not Covered</w:t>
            </w:r>
          </w:p>
          <w:p w14:paraId="427EFEFD" w14:textId="77777777" w:rsidR="007E1070" w:rsidRPr="00725AF5" w:rsidRDefault="007E1070">
            <w:pPr>
              <w:pStyle w:val="TableText"/>
              <w:rPr>
                <w:b/>
                <w:color w:val="000000"/>
                <w:szCs w:val="24"/>
              </w:rPr>
            </w:pPr>
          </w:p>
        </w:tc>
      </w:tr>
      <w:tr w:rsidR="00241C70" w:rsidRPr="00725AF5" w14:paraId="427EFF7F"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7" w:name="Reproduction"/>
            <w:r w:rsidRPr="00725AF5">
              <w:rPr>
                <w:b/>
              </w:rPr>
              <w:t>Reproduction</w:t>
            </w:r>
            <w:bookmarkEnd w:id="117"/>
          </w:p>
          <w:p w14:paraId="427EFF51" w14:textId="77777777" w:rsidR="009D6CE0" w:rsidRPr="00725AF5" w:rsidRDefault="009D6CE0" w:rsidP="0023498A">
            <w:pPr>
              <w:pStyle w:val="TableTextCharCharChar1"/>
              <w:numPr>
                <w:ilvl w:val="12"/>
                <w:numId w:val="0"/>
              </w:numPr>
            </w:pPr>
          </w:p>
          <w:p w14:paraId="427EFF53" w14:textId="40D6A3A1"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contraceptive services, supplies and voluntary sterilization are covered the same as Preventive Care Benefits as defined under the Health Resources and Services Administration (HRSA) requirement.</w:t>
            </w:r>
            <w:r w:rsidR="00E00FAB" w:rsidRPr="00725AF5">
              <w:rPr>
                <w:color w:val="000000"/>
              </w:rPr>
              <w:t xml:space="preserve"> </w:t>
            </w:r>
          </w:p>
          <w:p w14:paraId="457660CB" w14:textId="77777777" w:rsidR="002A541E" w:rsidRDefault="002A541E" w:rsidP="0023498A">
            <w:pPr>
              <w:pStyle w:val="TableTextCharCharChar1"/>
              <w:numPr>
                <w:ilvl w:val="12"/>
                <w:numId w:val="0"/>
              </w:numPr>
            </w:pPr>
          </w:p>
          <w:p w14:paraId="427EFF54" w14:textId="775A8119" w:rsidR="00E00F70" w:rsidRPr="00725AF5" w:rsidRDefault="002A541E" w:rsidP="0023498A">
            <w:pPr>
              <w:pStyle w:val="TableTextCharCharChar1"/>
              <w:numPr>
                <w:ilvl w:val="12"/>
                <w:numId w:val="0"/>
              </w:numPr>
            </w:pPr>
            <w:r>
              <w:t>S</w:t>
            </w:r>
            <w:r w:rsidRPr="002A541E">
              <w:t>ervices billed in conjunction with a elective abortion should be not covered.</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t>Same as:</w:t>
            </w:r>
          </w:p>
          <w:p w14:paraId="427EFF56" w14:textId="77777777" w:rsidR="008254C8" w:rsidRPr="00725AF5" w:rsidRDefault="008254C8" w:rsidP="008254C8">
            <w:pPr>
              <w:pStyle w:val="TableTextChar"/>
              <w:rPr>
                <w:rStyle w:val="Style16"/>
              </w:rPr>
            </w:pPr>
            <w:r w:rsidRPr="00725AF5">
              <w:rPr>
                <w:b/>
                <w:color w:val="000000"/>
              </w:rPr>
              <w:t xml:space="preserve">●  </w:t>
            </w:r>
            <w:r w:rsidRPr="00725AF5">
              <w:rPr>
                <w:rStyle w:val="Style16"/>
              </w:rPr>
              <w:t>Physician's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r w:rsidRPr="00725AF5">
              <w:rPr>
                <w:b/>
                <w:color w:val="000000"/>
              </w:rPr>
              <w:t xml:space="preserve">●  </w:t>
            </w:r>
            <w:r w:rsidRPr="00725AF5">
              <w:rPr>
                <w:rStyle w:val="Style16"/>
              </w:rPr>
              <w:t>Physician Fees</w:t>
            </w:r>
          </w:p>
          <w:p w14:paraId="427EFF59" w14:textId="77777777" w:rsidR="008254C8" w:rsidRPr="00725AF5" w:rsidRDefault="008254C8" w:rsidP="008254C8">
            <w:pPr>
              <w:pStyle w:val="TableTextChar"/>
              <w:rPr>
                <w:b/>
                <w:i/>
                <w:iCs/>
                <w:color w:val="000000"/>
              </w:rPr>
            </w:pPr>
            <w:r w:rsidRPr="00725AF5">
              <w:rPr>
                <w:b/>
                <w:color w:val="000000"/>
              </w:rPr>
              <w:t xml:space="preserve">●  </w:t>
            </w:r>
            <w:r w:rsidRPr="00725AF5">
              <w:rPr>
                <w:b/>
                <w:i/>
                <w:iCs/>
                <w:color w:val="000000"/>
              </w:rPr>
              <w:t>Hospital-Inpatient Stay</w:t>
            </w:r>
          </w:p>
          <w:p w14:paraId="427EFF5A"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5B" w14:textId="77777777" w:rsidR="008254C8" w:rsidRPr="00725AF5" w:rsidRDefault="008254C8" w:rsidP="008254C8">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222D9FA3" w:rsidR="00FA44FF" w:rsidRPr="00725AF5" w:rsidRDefault="00FA44FF" w:rsidP="00FA44FF">
            <w:pPr>
              <w:pStyle w:val="TableTextCharChar"/>
              <w:rPr>
                <w:color w:val="000000"/>
              </w:rPr>
            </w:pPr>
            <w:r w:rsidRPr="00725AF5">
              <w:rPr>
                <w:color w:val="000000"/>
              </w:rPr>
              <w:t>●  Voluntary sterilization.</w:t>
            </w:r>
          </w:p>
          <w:p w14:paraId="427EFF65" w14:textId="5CD504F7" w:rsidR="00FA44FF" w:rsidRPr="00725AF5" w:rsidRDefault="00FA44FF" w:rsidP="00FA44FF">
            <w:pPr>
              <w:pStyle w:val="TableTextCharChar"/>
              <w:rPr>
                <w:color w:val="000000"/>
              </w:rPr>
            </w:pPr>
            <w:r w:rsidRPr="00725AF5">
              <w:rPr>
                <w:color w:val="000000"/>
              </w:rPr>
              <w:t>●  Fetal reduction surgery</w:t>
            </w:r>
            <w:r w:rsidR="008F6912" w:rsidRPr="00725AF5">
              <w:rPr>
                <w:color w:val="000000"/>
              </w:rPr>
              <w:t xml:space="preserve"> </w:t>
            </w:r>
          </w:p>
          <w:p w14:paraId="34C84FBF" w14:textId="59B7498F" w:rsidR="00E0623B" w:rsidRDefault="00FA44FF" w:rsidP="00FA44FF">
            <w:pPr>
              <w:pStyle w:val="TableTextCharChar"/>
              <w:ind w:left="288" w:hanging="288"/>
              <w:rPr>
                <w:b/>
                <w:color w:val="FF00FF"/>
              </w:rPr>
            </w:pPr>
            <w:r w:rsidRPr="00725AF5">
              <w:rPr>
                <w:color w:val="000000"/>
              </w:rPr>
              <w:t>●  Contraceptive supplies and services.</w:t>
            </w:r>
          </w:p>
          <w:p w14:paraId="427EFF67" w14:textId="77777777" w:rsidR="00241C70" w:rsidRPr="00725AF5" w:rsidRDefault="00241C70" w:rsidP="00B54113">
            <w:pPr>
              <w:pStyle w:val="TableTextCharChar"/>
              <w:ind w:left="288" w:hanging="288"/>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t>Same as:</w:t>
            </w:r>
          </w:p>
          <w:p w14:paraId="427EFF6B" w14:textId="77777777" w:rsidR="009D6CE0" w:rsidRPr="00725AF5" w:rsidRDefault="009D6CE0" w:rsidP="009D6CE0">
            <w:pPr>
              <w:pStyle w:val="TableTextChar"/>
              <w:rPr>
                <w:rStyle w:val="Style16"/>
              </w:rPr>
            </w:pPr>
            <w:r w:rsidRPr="00725AF5">
              <w:rPr>
                <w:b/>
                <w:color w:val="000000"/>
              </w:rPr>
              <w:t xml:space="preserve">●  </w:t>
            </w:r>
            <w:r w:rsidRPr="00725AF5">
              <w:rPr>
                <w:rStyle w:val="Style16"/>
              </w:rPr>
              <w:t>Physician's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r w:rsidRPr="00725AF5">
              <w:rPr>
                <w:b/>
                <w:color w:val="000000"/>
              </w:rPr>
              <w:t xml:space="preserve">●  </w:t>
            </w:r>
            <w:r w:rsidRPr="00725AF5">
              <w:rPr>
                <w:rStyle w:val="Style16"/>
              </w:rPr>
              <w:t>Physician Fees</w:t>
            </w:r>
          </w:p>
          <w:p w14:paraId="427EFF6E" w14:textId="77777777" w:rsidR="009D6CE0" w:rsidRPr="00725AF5" w:rsidRDefault="009D6CE0" w:rsidP="009D6CE0">
            <w:pPr>
              <w:pStyle w:val="TableTextChar"/>
              <w:rPr>
                <w:b/>
                <w:i/>
                <w:iCs/>
                <w:color w:val="000000"/>
              </w:rPr>
            </w:pPr>
            <w:r w:rsidRPr="00725AF5">
              <w:rPr>
                <w:b/>
                <w:color w:val="000000"/>
              </w:rPr>
              <w:t xml:space="preserve">●  </w:t>
            </w:r>
            <w:r w:rsidRPr="00725AF5">
              <w:rPr>
                <w:b/>
                <w:i/>
                <w:iCs/>
                <w:color w:val="000000"/>
              </w:rPr>
              <w:t>Hospital-Inpatient Stay</w:t>
            </w:r>
          </w:p>
          <w:p w14:paraId="427EFF6F" w14:textId="77777777" w:rsidR="009D6CE0" w:rsidRPr="00725AF5" w:rsidRDefault="009D6CE0" w:rsidP="009D6CE0">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EFF70" w14:textId="77777777" w:rsidR="008254C8" w:rsidRPr="00725AF5" w:rsidRDefault="009D6CE0" w:rsidP="009D6CE0">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17904D43" w:rsidR="00FA44FF" w:rsidRPr="00725AF5" w:rsidRDefault="00FA44FF" w:rsidP="00FA44FF">
            <w:pPr>
              <w:pStyle w:val="TableTextCharChar"/>
              <w:rPr>
                <w:color w:val="000000"/>
              </w:rPr>
            </w:pPr>
            <w:r w:rsidRPr="00725AF5">
              <w:rPr>
                <w:color w:val="000000"/>
              </w:rPr>
              <w:t>●  Voluntary sterilization.</w:t>
            </w:r>
          </w:p>
          <w:p w14:paraId="427EFF7A" w14:textId="4FF2EEEB" w:rsidR="00FA44FF" w:rsidRPr="00725AF5" w:rsidRDefault="00FA44FF" w:rsidP="00FA44FF">
            <w:pPr>
              <w:pStyle w:val="TableTextCharChar"/>
              <w:rPr>
                <w:color w:val="000000"/>
              </w:rPr>
            </w:pPr>
            <w:r w:rsidRPr="00725AF5">
              <w:rPr>
                <w:color w:val="000000"/>
              </w:rPr>
              <w:t>●  Fetal reduction surgery</w:t>
            </w:r>
          </w:p>
          <w:p w14:paraId="427EFF7B" w14:textId="19F8333E" w:rsidR="00FA44FF" w:rsidRPr="00725AF5" w:rsidRDefault="00FA44FF" w:rsidP="00FA44FF">
            <w:pPr>
              <w:pStyle w:val="TableTextCharChar"/>
              <w:ind w:left="288" w:hanging="288"/>
              <w:rPr>
                <w:color w:val="000000"/>
              </w:rPr>
            </w:pPr>
            <w:r w:rsidRPr="00725AF5">
              <w:rPr>
                <w:color w:val="000000"/>
              </w:rPr>
              <w:t>●  Contraceptive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8" w:name="Reproduction_Exclusions"/>
            <w:r w:rsidRPr="00725AF5">
              <w:rPr>
                <w:b/>
              </w:rPr>
              <w:t>Reproduction-Exclusions</w:t>
            </w:r>
            <w:bookmarkEnd w:id="118"/>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427EFF83" w14:textId="421BCCEC" w:rsidR="00543525" w:rsidRPr="00725AF5" w:rsidRDefault="00543525" w:rsidP="0022558F">
            <w:pPr>
              <w:pStyle w:val="Instruction-Issuer"/>
              <w:shd w:val="pct5" w:color="auto" w:fill="FFFFFF"/>
              <w:rPr>
                <w:rFonts w:ascii="Times New Roman" w:hAnsi="Times New Roman"/>
                <w:color w:val="auto"/>
                <w:szCs w:val="24"/>
              </w:rPr>
            </w:pPr>
            <w:r w:rsidRPr="00725AF5">
              <w:rPr>
                <w:rFonts w:ascii="Times New Roman" w:hAnsi="Times New Roman"/>
                <w:color w:val="auto"/>
                <w:szCs w:val="24"/>
              </w:rPr>
              <w:t xml:space="preserve">●  Health services and associated expenses for infertility </w:t>
            </w:r>
          </w:p>
          <w:p w14:paraId="427EFF84" w14:textId="77777777" w:rsidR="00543525" w:rsidRPr="00725AF5" w:rsidRDefault="00543525" w:rsidP="0022558F">
            <w:pPr>
              <w:pStyle w:val="Instruction-Issuer"/>
              <w:shd w:val="pct5" w:color="auto" w:fill="FFFFFF"/>
              <w:ind w:left="288"/>
              <w:rPr>
                <w:rFonts w:ascii="Times New Roman" w:hAnsi="Times New Roman"/>
                <w:b/>
                <w:color w:val="auto"/>
                <w:szCs w:val="24"/>
              </w:rPr>
            </w:pPr>
            <w:r w:rsidRPr="00725AF5">
              <w:rPr>
                <w:rFonts w:ascii="Times New Roman" w:hAnsi="Times New Roman"/>
                <w:color w:val="auto"/>
                <w:szCs w:val="24"/>
              </w:rPr>
              <w:t>treatments, including assisted reproductive technology, regardless of the reason for the treatment</w:t>
            </w:r>
          </w:p>
          <w:p w14:paraId="427EFF85" w14:textId="3F9142A4" w:rsidR="00543525" w:rsidRPr="00725AF5" w:rsidRDefault="00543525" w:rsidP="00B53DB8">
            <w:pPr>
              <w:ind w:left="288"/>
              <w:rPr>
                <w:sz w:val="24"/>
                <w:szCs w:val="24"/>
              </w:rPr>
            </w:pPr>
            <w:r w:rsidRPr="00725AF5">
              <w:rPr>
                <w:sz w:val="24"/>
                <w:szCs w:val="24"/>
              </w:rPr>
              <w:t>This exclusion does not apply to services required to treat or correct underlying causes of infertility.</w:t>
            </w:r>
          </w:p>
          <w:p w14:paraId="5C415162" w14:textId="632AF8AB" w:rsidR="00712F69" w:rsidRPr="00725AF5" w:rsidRDefault="00712F69" w:rsidP="00F41A66">
            <w:pPr>
              <w:pStyle w:val="TableTextChar1"/>
              <w:numPr>
                <w:ilvl w:val="0"/>
                <w:numId w:val="17"/>
              </w:numPr>
              <w:textAlignment w:val="auto"/>
              <w:rPr>
                <w:szCs w:val="24"/>
              </w:rPr>
            </w:pPr>
            <w:r w:rsidRPr="00725AF5">
              <w:rPr>
                <w:szCs w:val="24"/>
              </w:rPr>
              <w:t>Surrogate parenting, donor eggs, donor sperm and host uterus;</w:t>
            </w:r>
          </w:p>
          <w:p w14:paraId="2375A89C" w14:textId="1455D121" w:rsidR="00712F69" w:rsidRPr="00417561" w:rsidRDefault="00E0623B" w:rsidP="00F41A66">
            <w:pPr>
              <w:pStyle w:val="TableTextChar1"/>
              <w:numPr>
                <w:ilvl w:val="0"/>
                <w:numId w:val="17"/>
              </w:numPr>
              <w:textAlignment w:val="auto"/>
              <w:rPr>
                <w:b/>
                <w:szCs w:val="24"/>
              </w:rPr>
            </w:pPr>
            <w:r w:rsidRPr="00725AF5" w:rsidDel="00E0623B">
              <w:rPr>
                <w:b/>
                <w:color w:val="FF00FF"/>
                <w:szCs w:val="24"/>
              </w:rPr>
              <w:t xml:space="preserve"> </w:t>
            </w:r>
            <w:r w:rsidR="00712F69" w:rsidRPr="00725AF5">
              <w:rPr>
                <w:szCs w:val="24"/>
              </w:rPr>
              <w:t xml:space="preserve">Storage and retrieval of all reproductive materials (examples include eggs, sperm, testicular tissue and </w:t>
            </w:r>
            <w:r w:rsidR="00712F69" w:rsidRPr="00417561">
              <w:rPr>
                <w:szCs w:val="24"/>
              </w:rPr>
              <w:t>ovarian tissue);</w:t>
            </w:r>
            <w:r w:rsidR="00712F69" w:rsidRPr="00B54113">
              <w:rPr>
                <w:b/>
                <w:szCs w:val="24"/>
              </w:rPr>
              <w:t xml:space="preserve"> </w:t>
            </w:r>
          </w:p>
          <w:p w14:paraId="0361AD96" w14:textId="49CD8B4F" w:rsidR="00712F69" w:rsidRPr="001F4495" w:rsidRDefault="00E0623B" w:rsidP="00F41A66">
            <w:pPr>
              <w:pStyle w:val="TableTextChar1"/>
              <w:numPr>
                <w:ilvl w:val="0"/>
                <w:numId w:val="17"/>
              </w:numPr>
              <w:textAlignment w:val="auto"/>
              <w:rPr>
                <w:szCs w:val="24"/>
              </w:rPr>
            </w:pPr>
            <w:r w:rsidRPr="00B54113" w:rsidDel="00E0623B">
              <w:rPr>
                <w:b/>
                <w:szCs w:val="24"/>
              </w:rPr>
              <w:t xml:space="preserve"> </w:t>
            </w:r>
            <w:r w:rsidR="00712F69" w:rsidRPr="001F4495">
              <w:rPr>
                <w:szCs w:val="24"/>
              </w:rPr>
              <w:t>the reversal of voluntary sterilization</w:t>
            </w:r>
          </w:p>
          <w:p w14:paraId="0947704B" w14:textId="07206542" w:rsidR="00712F69" w:rsidRPr="00417561" w:rsidRDefault="00712F69" w:rsidP="00F41A66">
            <w:pPr>
              <w:pStyle w:val="TableTextChar1"/>
              <w:numPr>
                <w:ilvl w:val="0"/>
                <w:numId w:val="17"/>
              </w:numPr>
              <w:textAlignment w:val="auto"/>
              <w:rPr>
                <w:b/>
                <w:szCs w:val="24"/>
              </w:rPr>
            </w:pPr>
            <w:r w:rsidRPr="00417561">
              <w:rPr>
                <w:szCs w:val="24"/>
              </w:rPr>
              <w:t xml:space="preserve">Surgical, non-surgical </w:t>
            </w:r>
            <w:r w:rsidRPr="001F4495">
              <w:rPr>
                <w:szCs w:val="24"/>
              </w:rPr>
              <w:t>or drug induced Pregnancy termination.  This exclusion does not apply to treatment of a molar Pregnancy, ectopic Pregnancy, or missed abortion (commonly known as a miscarriage)</w:t>
            </w:r>
            <w:r w:rsidR="00E0623B" w:rsidRPr="00B54113">
              <w:rPr>
                <w:b/>
                <w:szCs w:val="24"/>
              </w:rPr>
              <w:t xml:space="preserve"> NOTE:</w:t>
            </w:r>
            <w:r w:rsidR="00E0623B" w:rsidRPr="00417561">
              <w:rPr>
                <w:rFonts w:ascii="Arial" w:hAnsi="Arial" w:cs="Arial"/>
                <w:sz w:val="16"/>
                <w:szCs w:val="16"/>
              </w:rPr>
              <w:t xml:space="preserve"> </w:t>
            </w:r>
            <w:r w:rsidR="00E0623B" w:rsidRPr="001F4495">
              <w:rPr>
                <w:b/>
                <w:szCs w:val="24"/>
              </w:rPr>
              <w:t>Elective abortions are not covered unless the life of the mother is endangered.</w:t>
            </w:r>
          </w:p>
          <w:p w14:paraId="427EFFA3" w14:textId="77777777" w:rsidR="00543525" w:rsidRPr="00725AF5" w:rsidRDefault="00543525" w:rsidP="00B54113">
            <w:pPr>
              <w:pStyle w:val="TableTextChar1"/>
              <w:ind w:left="360"/>
              <w:textAlignment w:val="auto"/>
              <w:rPr>
                <w:b/>
                <w:szCs w:val="24"/>
              </w:rPr>
            </w:pPr>
          </w:p>
        </w:tc>
      </w:tr>
      <w:tr w:rsidR="00241C70" w:rsidRPr="00725AF5" w14:paraId="427EFFBB"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19" w:name="Tubal_Ligation"/>
            <w:r w:rsidRPr="00725AF5">
              <w:rPr>
                <w:b/>
              </w:rPr>
              <w:t>Tubal Ligation</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48BA96AA" w:rsidR="002C2DDA" w:rsidRPr="00725AF5" w:rsidRDefault="002C2DDA" w:rsidP="002C2DDA">
            <w:pPr>
              <w:pStyle w:val="TableTextCharCharChar1"/>
              <w:numPr>
                <w:ilvl w:val="12"/>
                <w:numId w:val="0"/>
              </w:numPr>
              <w:rPr>
                <w:b/>
              </w:rPr>
            </w:pPr>
            <w:r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7BE10A72" w:rsidR="002C2DDA" w:rsidRPr="00725AF5" w:rsidRDefault="002C2DDA" w:rsidP="002C2DDA">
            <w:pPr>
              <w:pStyle w:val="TableTextCharCharChar1"/>
              <w:numPr>
                <w:ilvl w:val="12"/>
                <w:numId w:val="0"/>
              </w:numPr>
              <w:rPr>
                <w:color w:val="000000"/>
              </w:rPr>
            </w:pPr>
            <w:r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5B34E7">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20" w:name="Vasectomy"/>
            <w:r w:rsidRPr="00725AF5">
              <w:rPr>
                <w:b/>
              </w:rPr>
              <w:t>Vasectomy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r w:rsidRPr="00725AF5">
        <w:t>&lt;!--ID=CSR--&gt;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0E417348"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042CB9" w:rsidRPr="00725AF5">
              <w:rPr>
                <w:b/>
                <w:bCs/>
                <w:color w:val="FF0000"/>
              </w:rPr>
              <w:t xml:space="preserve"> </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355DA73E"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042CB9" w:rsidRPr="00725AF5">
              <w:rPr>
                <w:b/>
                <w:bCs/>
                <w:color w:val="FF0000"/>
              </w:rPr>
              <w:t xml:space="preserve"> </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7ACB3DCB"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63DF86BF" w14:textId="77777777" w:rsidTr="00212D7E">
        <w:tc>
          <w:tcPr>
            <w:tcW w:w="8910" w:type="dxa"/>
          </w:tcPr>
          <w:p w14:paraId="20549A69"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620E910D" w14:textId="2D8D49CA"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F0"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21" w:name="Diaphragm"/>
            <w:r w:rsidRPr="00725AF5">
              <w:rPr>
                <w:b/>
                <w:bCs/>
                <w:color w:val="FF0000"/>
              </w:rPr>
              <w:t>Diaphragm</w:t>
            </w:r>
            <w:bookmarkEnd w:id="121"/>
          </w:p>
          <w:p w14:paraId="427EFFD5" w14:textId="77777777" w:rsidR="00A25AA5" w:rsidRPr="00725AF5" w:rsidRDefault="00A25AA5">
            <w:pPr>
              <w:pStyle w:val="TableTextCharCharChar1"/>
              <w:rPr>
                <w:b/>
                <w:bCs/>
                <w:color w:val="FF0000"/>
              </w:rPr>
            </w:pPr>
          </w:p>
          <w:p w14:paraId="427EFFD6" w14:textId="3AB2B40B"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76AA8865"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7" w14:textId="1E028CC3" w:rsidR="00293591" w:rsidRPr="00725AF5" w:rsidRDefault="00573C7E">
            <w:pPr>
              <w:pStyle w:val="TableTextCharCharChar1"/>
              <w:numPr>
                <w:ilvl w:val="12"/>
                <w:numId w:val="0"/>
              </w:numPr>
              <w:rPr>
                <w:color w:val="FF0000"/>
              </w:rPr>
            </w:pPr>
            <w:r w:rsidRPr="00F12922">
              <w:rPr>
                <w:b/>
                <w:color w:val="0000FF"/>
              </w:rPr>
              <w:t xml:space="preserve">100% </w:t>
            </w:r>
            <w:r w:rsidRPr="00F12922">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51EA0B5A" w:rsidR="00154B9C" w:rsidRPr="00725AF5" w:rsidRDefault="006079A7">
            <w:pPr>
              <w:pStyle w:val="TableTextCharCharChar1"/>
              <w:rPr>
                <w:color w:val="FF0000"/>
              </w:rPr>
            </w:pPr>
            <w:r>
              <w:rPr>
                <w:b/>
                <w:color w:val="0000FF"/>
              </w:rPr>
              <w:t>70%</w:t>
            </w:r>
            <w:r w:rsidR="00154B9C" w:rsidRPr="00725AF5">
              <w:rPr>
                <w:color w:val="FF0000"/>
              </w:rPr>
              <w:t xml:space="preserve"> of eligible expenses after satisfying</w:t>
            </w:r>
            <w:r w:rsidR="00B53DB8" w:rsidRPr="00725AF5">
              <w:rPr>
                <w:color w:val="FF0000"/>
              </w:rPr>
              <w:t xml:space="preserve"> the</w:t>
            </w:r>
            <w:r w:rsidR="00154B9C" w:rsidRPr="00725AF5">
              <w:rPr>
                <w:color w:val="FF0000"/>
              </w:rPr>
              <w:t xml:space="preserve"> deductible.</w:t>
            </w:r>
          </w:p>
          <w:p w14:paraId="427EFFEF" w14:textId="1E783EBA" w:rsidR="005200FC" w:rsidRPr="00725AF5" w:rsidRDefault="005200FC" w:rsidP="005200FC">
            <w:pPr>
              <w:pStyle w:val="TableTextCharCharChar1"/>
              <w:rPr>
                <w:color w:val="FF0000"/>
              </w:rPr>
            </w:pPr>
          </w:p>
        </w:tc>
      </w:tr>
      <w:tr w:rsidR="00154B9C" w:rsidRPr="00725AF5" w14:paraId="427F000B"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2" w:name="Depo_Provera"/>
            <w:r w:rsidRPr="00725AF5">
              <w:rPr>
                <w:b/>
                <w:bCs/>
                <w:color w:val="FF0000"/>
              </w:rPr>
              <w:t>Depo Provera</w:t>
            </w:r>
            <w:bookmarkEnd w:id="122"/>
          </w:p>
          <w:p w14:paraId="427EFFF2" w14:textId="77777777" w:rsidR="0074269F" w:rsidRPr="00725AF5" w:rsidRDefault="0074269F">
            <w:pPr>
              <w:pStyle w:val="TableTextCharCharChar1"/>
              <w:rPr>
                <w:b/>
                <w:bCs/>
                <w:color w:val="FF0000"/>
              </w:rPr>
            </w:pPr>
          </w:p>
          <w:p w14:paraId="427EFFF4" w14:textId="1CFB76C4"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2" w14:textId="5AA4B856" w:rsidR="00293591" w:rsidRPr="00725AF5" w:rsidRDefault="00573C7E">
            <w:pPr>
              <w:pStyle w:val="TableTextCharCharChar1"/>
              <w:numPr>
                <w:ilvl w:val="12"/>
                <w:numId w:val="0"/>
              </w:numPr>
              <w:rPr>
                <w:color w:val="FF0000"/>
              </w:rPr>
            </w:pPr>
            <w:r w:rsidRPr="00F12922">
              <w:rPr>
                <w:b/>
                <w:color w:val="0000FF"/>
              </w:rPr>
              <w:t xml:space="preserve">100% </w:t>
            </w:r>
            <w:r w:rsidRPr="00F12922">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53208811" w:rsidR="00154B9C" w:rsidRPr="00725AF5" w:rsidRDefault="006079A7">
            <w:pPr>
              <w:pStyle w:val="TableTextCharCharChar1"/>
              <w:rPr>
                <w:color w:val="FF0000"/>
              </w:rPr>
            </w:pPr>
            <w:r>
              <w:rPr>
                <w:b/>
                <w:color w:val="0000FF"/>
              </w:rPr>
              <w:t>70%</w:t>
            </w:r>
            <w:r w:rsidR="00154B9C" w:rsidRPr="00725AF5">
              <w:rPr>
                <w:color w:val="FF0000"/>
              </w:rPr>
              <w:t xml:space="preserve"> of eligible expenses after satisfying</w:t>
            </w:r>
            <w:r w:rsidR="001C4525" w:rsidRPr="00725AF5">
              <w:rPr>
                <w:color w:val="FF0000"/>
              </w:rPr>
              <w:t xml:space="preserve"> the</w:t>
            </w:r>
            <w:r w:rsidR="00154B9C" w:rsidRPr="00725AF5">
              <w:rPr>
                <w:b/>
                <w:color w:val="FF0000"/>
              </w:rPr>
              <w:t xml:space="preserve"> </w:t>
            </w:r>
            <w:r w:rsidR="00154B9C" w:rsidRPr="00725AF5">
              <w:rPr>
                <w:color w:val="FF0000"/>
              </w:rPr>
              <w:t>deductible.</w:t>
            </w:r>
          </w:p>
          <w:p w14:paraId="427F000A" w14:textId="09B610B9" w:rsidR="005200FC" w:rsidRPr="00725AF5" w:rsidRDefault="005200FC" w:rsidP="005200FC">
            <w:pPr>
              <w:pStyle w:val="TableTextCharCharChar1"/>
              <w:rPr>
                <w:color w:val="FF0000"/>
              </w:rPr>
            </w:pPr>
          </w:p>
        </w:tc>
      </w:tr>
      <w:tr w:rsidR="008E6031" w:rsidRPr="00725AF5" w14:paraId="427F0027"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3" w:name="IUD"/>
            <w:r w:rsidRPr="00725AF5">
              <w:rPr>
                <w:b/>
                <w:bCs/>
                <w:color w:val="FF0000"/>
              </w:rPr>
              <w:t>IUD</w:t>
            </w:r>
            <w:bookmarkEnd w:id="123"/>
          </w:p>
          <w:p w14:paraId="427F000D" w14:textId="77777777" w:rsidR="00A25AA5" w:rsidRPr="00725AF5" w:rsidRDefault="00A25AA5">
            <w:pPr>
              <w:pStyle w:val="TableTextCharCharChar1"/>
              <w:rPr>
                <w:b/>
                <w:bCs/>
                <w:color w:val="FF0000"/>
              </w:rPr>
            </w:pPr>
          </w:p>
          <w:p w14:paraId="427F000E" w14:textId="039B636E"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61ADC08F"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062BE8FC" w:rsidR="00573C7E" w:rsidRPr="00725AF5" w:rsidRDefault="00573C7E" w:rsidP="00417561">
            <w:pPr>
              <w:pStyle w:val="TableTextCharCharChar1"/>
              <w:numPr>
                <w:ilvl w:val="12"/>
                <w:numId w:val="0"/>
              </w:numPr>
              <w:rPr>
                <w:color w:val="FF0000"/>
              </w:rPr>
            </w:pPr>
            <w:r w:rsidRPr="00F12922">
              <w:rPr>
                <w:b/>
                <w:color w:val="0000FF"/>
              </w:rPr>
              <w:t xml:space="preserve">100% </w:t>
            </w:r>
            <w:r w:rsidRPr="00F12922">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17318326" w:rsidR="008E6031" w:rsidRPr="00725AF5" w:rsidRDefault="006079A7">
            <w:pPr>
              <w:pStyle w:val="TableTextCharCharChar1"/>
              <w:rPr>
                <w:color w:val="FF0000"/>
              </w:rPr>
            </w:pPr>
            <w:r>
              <w:rPr>
                <w:b/>
                <w:color w:val="0000FF"/>
              </w:rPr>
              <w:t>70%</w:t>
            </w:r>
            <w:r w:rsidR="008E6031" w:rsidRPr="00725AF5">
              <w:rPr>
                <w:b/>
                <w:color w:val="FF0000"/>
              </w:rPr>
              <w:t xml:space="preserve"> </w:t>
            </w:r>
            <w:r w:rsidR="008E6031" w:rsidRPr="00725AF5">
              <w:rPr>
                <w:color w:val="FF0000"/>
              </w:rPr>
              <w:t>of eligible expenses after satisfying</w:t>
            </w:r>
            <w:r w:rsidR="007801A0" w:rsidRPr="00725AF5">
              <w:rPr>
                <w:color w:val="FF0000"/>
              </w:rPr>
              <w:t xml:space="preserve"> the</w:t>
            </w:r>
            <w:r w:rsidR="008E6031" w:rsidRPr="00725AF5">
              <w:rPr>
                <w:b/>
                <w:color w:val="FF0000"/>
              </w:rPr>
              <w:t xml:space="preserve"> </w:t>
            </w:r>
            <w:r w:rsidR="008E6031" w:rsidRPr="00725AF5">
              <w:rPr>
                <w:color w:val="FF0000"/>
              </w:rPr>
              <w:t>deductible.</w:t>
            </w:r>
          </w:p>
          <w:p w14:paraId="427F0026" w14:textId="1C1CF5F3" w:rsidR="005200FC" w:rsidRPr="00725AF5" w:rsidRDefault="005200FC" w:rsidP="005200FC">
            <w:pPr>
              <w:pStyle w:val="TableTextCharCharChar1"/>
              <w:rPr>
                <w:color w:val="FF0000"/>
              </w:rPr>
            </w:pP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r w:rsidRPr="00725AF5">
        <w:t>&lt;!--section=Special_Services--&gt;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0BC84DAB" w:rsidR="00FD1B50" w:rsidRPr="00725AF5" w:rsidRDefault="00FD1B50" w:rsidP="00FD1B50">
      <w:r w:rsidRPr="00725AF5">
        <w:rPr>
          <w:i/>
          <w:iCs/>
          <w:sz w:val="24"/>
          <w:szCs w:val="24"/>
        </w:rPr>
        <w:t xml:space="preserve">Providers, this summary is for members, to review the terms of your participation agreement, please visit </w:t>
      </w:r>
      <w:hyperlink r:id="rId25" w:history="1">
        <w:r w:rsidR="00860194">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4" w:name="Special_Services"/>
      <w:r w:rsidRPr="00725AF5">
        <w:rPr>
          <w:b/>
          <w:bCs/>
          <w:color w:val="0000FF"/>
          <w:sz w:val="28"/>
        </w:rPr>
        <w:t>SPECIAL SERVICES</w:t>
      </w:r>
    </w:p>
    <w:bookmarkEnd w:id="124"/>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
        <w:gridCol w:w="3039"/>
        <w:gridCol w:w="16"/>
        <w:gridCol w:w="2864"/>
        <w:gridCol w:w="53"/>
        <w:gridCol w:w="37"/>
        <w:gridCol w:w="2880"/>
      </w:tblGrid>
      <w:tr w:rsidR="00CE309F" w:rsidRPr="00725AF5" w14:paraId="427F0032" w14:textId="77777777" w:rsidTr="000256D0">
        <w:tc>
          <w:tcPr>
            <w:tcW w:w="3076" w:type="dxa"/>
            <w:gridSpan w:val="3"/>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917" w:type="dxa"/>
            <w:gridSpan w:val="2"/>
            <w:tcBorders>
              <w:top w:val="single" w:sz="6" w:space="0" w:color="auto"/>
              <w:left w:val="single" w:sz="6" w:space="0" w:color="auto"/>
              <w:bottom w:val="single" w:sz="6" w:space="0" w:color="auto"/>
              <w:right w:val="single" w:sz="6" w:space="0" w:color="auto"/>
            </w:tcBorders>
            <w:shd w:val="clear" w:color="auto" w:fill="808080"/>
          </w:tcPr>
          <w:p w14:paraId="427F002E" w14:textId="27E86DCB"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AD413C" w:rsidRPr="00B54113">
              <w:rPr>
                <w:b/>
                <w:bCs/>
              </w:rPr>
              <w:t xml:space="preserve"> </w:t>
            </w:r>
          </w:p>
          <w:p w14:paraId="427F002F" w14:textId="77777777" w:rsidR="00154B9C" w:rsidRPr="00B54113" w:rsidRDefault="00154B9C">
            <w:pPr>
              <w:pStyle w:val="TableHeaderText"/>
              <w:numPr>
                <w:ilvl w:val="12"/>
                <w:numId w:val="0"/>
              </w:numPr>
            </w:pPr>
            <w:r w:rsidRPr="00B54113">
              <w:t xml:space="preserve">NETWORK </w:t>
            </w:r>
          </w:p>
        </w:tc>
        <w:tc>
          <w:tcPr>
            <w:tcW w:w="2917" w:type="dxa"/>
            <w:gridSpan w:val="2"/>
            <w:tcBorders>
              <w:top w:val="single" w:sz="6" w:space="0" w:color="auto"/>
              <w:left w:val="single" w:sz="6" w:space="0" w:color="auto"/>
              <w:bottom w:val="single" w:sz="6" w:space="0" w:color="auto"/>
              <w:right w:val="single" w:sz="6" w:space="0" w:color="auto"/>
            </w:tcBorders>
            <w:shd w:val="clear" w:color="auto" w:fill="808080"/>
          </w:tcPr>
          <w:p w14:paraId="427F0030" w14:textId="288DDAE8"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AD413C" w:rsidRPr="00B54113">
              <w:rPr>
                <w:b/>
                <w:bCs/>
              </w:rPr>
              <w:t xml:space="preserve"> </w:t>
            </w:r>
          </w:p>
          <w:p w14:paraId="427F0031" w14:textId="77777777" w:rsidR="00154B9C" w:rsidRPr="00B54113" w:rsidRDefault="00154B9C">
            <w:pPr>
              <w:pStyle w:val="TableHeaderText"/>
              <w:numPr>
                <w:ilvl w:val="12"/>
                <w:numId w:val="0"/>
              </w:numPr>
            </w:pPr>
            <w:r w:rsidRPr="00B54113">
              <w:t xml:space="preserve">NON-NETWORK </w:t>
            </w:r>
          </w:p>
        </w:tc>
      </w:tr>
      <w:tr w:rsidR="00916680" w:rsidRPr="00725AF5" w14:paraId="427F006C"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725AF5" w:rsidRDefault="00916680" w:rsidP="00EB177D">
            <w:pPr>
              <w:pStyle w:val="TableTextChar"/>
              <w:numPr>
                <w:ilvl w:val="12"/>
                <w:numId w:val="0"/>
              </w:numPr>
              <w:rPr>
                <w:b/>
              </w:rPr>
            </w:pPr>
            <w:bookmarkStart w:id="125" w:name="Acupuncture_Services"/>
            <w:r w:rsidRPr="00725AF5">
              <w:rPr>
                <w:b/>
              </w:rPr>
              <w:t>Acupuncture Services</w:t>
            </w:r>
          </w:p>
          <w:bookmarkEnd w:id="125"/>
          <w:p w14:paraId="427F0043" w14:textId="77777777" w:rsidR="00916680" w:rsidRPr="00725AF5" w:rsidRDefault="00916680" w:rsidP="00EB177D">
            <w:pPr>
              <w:pStyle w:val="TableTextChar"/>
              <w:rPr>
                <w:b/>
              </w:rPr>
            </w:pPr>
          </w:p>
          <w:p w14:paraId="427F0044" w14:textId="77777777" w:rsidR="00916680" w:rsidRPr="00725AF5" w:rsidRDefault="00916680" w:rsidP="00EB177D">
            <w:pPr>
              <w:pStyle w:val="TableTextChar"/>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045"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5D" w14:textId="77777777" w:rsidR="00916680" w:rsidRPr="00725AF5" w:rsidRDefault="00916680" w:rsidP="00B54113">
            <w:pPr>
              <w:pStyle w:val="TableTextCharCharChar1"/>
              <w:numPr>
                <w:ilvl w:val="12"/>
                <w:numId w:val="0"/>
              </w:num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05E" w14:textId="77777777" w:rsidR="00454F26" w:rsidRPr="00725AF5" w:rsidRDefault="00454F26" w:rsidP="00454F26">
            <w:pPr>
              <w:pStyle w:val="BodyText3"/>
              <w:numPr>
                <w:ilvl w:val="12"/>
                <w:numId w:val="0"/>
              </w:numPr>
              <w:rPr>
                <w:b w:val="0"/>
                <w:bCs/>
                <w:color w:val="auto"/>
              </w:rPr>
            </w:pPr>
            <w:r w:rsidRPr="00725AF5">
              <w:rPr>
                <w:b w:val="0"/>
                <w:bCs/>
                <w:color w:val="auto"/>
              </w:rPr>
              <w:t>Not Covered.</w:t>
            </w:r>
          </w:p>
          <w:p w14:paraId="427F006B" w14:textId="77777777" w:rsidR="00916680" w:rsidRPr="00725AF5" w:rsidRDefault="00916680" w:rsidP="00417561">
            <w:pPr>
              <w:pStyle w:val="TableTextCharCharChar1"/>
              <w:numPr>
                <w:ilvl w:val="12"/>
                <w:numId w:val="0"/>
              </w:numPr>
              <w:rPr>
                <w:b/>
                <w:color w:val="000000"/>
              </w:rPr>
            </w:pPr>
          </w:p>
        </w:tc>
      </w:tr>
      <w:tr w:rsidR="00CE309F" w:rsidRPr="00725AF5" w14:paraId="427F008A"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6" w:name="Allergy_Care"/>
            <w:r w:rsidRPr="00725AF5">
              <w:rPr>
                <w:b/>
              </w:rPr>
              <w:t>Allergy Care</w:t>
            </w:r>
            <w:bookmarkEnd w:id="126"/>
          </w:p>
          <w:p w14:paraId="427F006E" w14:textId="77777777" w:rsidR="00D96454" w:rsidRPr="00725AF5" w:rsidRDefault="00D96454">
            <w:pPr>
              <w:pStyle w:val="TableTextCharCharChar1"/>
              <w:numPr>
                <w:ilvl w:val="12"/>
                <w:numId w:val="0"/>
              </w:numPr>
              <w:rPr>
                <w:b/>
              </w:rPr>
            </w:pPr>
          </w:p>
          <w:p w14:paraId="62B5BF98" w14:textId="77777777" w:rsidR="00377B4E" w:rsidRPr="0019244B" w:rsidRDefault="00377B4E" w:rsidP="00377B4E">
            <w:pPr>
              <w:pStyle w:val="TableTextCharCharChar1"/>
              <w:rPr>
                <w:color w:val="000000"/>
                <w:szCs w:val="24"/>
              </w:rPr>
            </w:pPr>
            <w:r w:rsidRPr="0019244B">
              <w:rPr>
                <w:color w:val="000000"/>
                <w:szCs w:val="24"/>
              </w:rPr>
              <w:t xml:space="preserve">Benefits for testing are described under </w:t>
            </w:r>
            <w:r w:rsidRPr="0019244B">
              <w:rPr>
                <w:i/>
                <w:color w:val="000000"/>
                <w:szCs w:val="24"/>
              </w:rPr>
              <w:t>Lab, X-Ray and Diagnostics - Outpatient</w:t>
            </w:r>
            <w:r w:rsidRPr="0019244B">
              <w:rPr>
                <w:color w:val="000000"/>
                <w:szCs w:val="24"/>
              </w:rPr>
              <w:t>.</w:t>
            </w:r>
          </w:p>
          <w:p w14:paraId="05B7AA5C" w14:textId="77777777" w:rsidR="00EA0BD7" w:rsidRDefault="00EA0BD7" w:rsidP="00EA0BD7">
            <w:pPr>
              <w:pStyle w:val="TableTextCharCharChar1"/>
              <w:numPr>
                <w:ilvl w:val="12"/>
                <w:numId w:val="0"/>
              </w:numPr>
              <w:rPr>
                <w:b/>
                <w:color w:val="000000"/>
                <w:szCs w:val="24"/>
              </w:rPr>
            </w:pPr>
          </w:p>
          <w:p w14:paraId="4F84FCDD" w14:textId="77777777" w:rsidR="00EA0BD7" w:rsidRDefault="00EA0BD7" w:rsidP="00EA0BD7">
            <w:pPr>
              <w:pStyle w:val="TableTextCharCharChar1"/>
              <w:numPr>
                <w:ilvl w:val="12"/>
                <w:numId w:val="0"/>
              </w:numPr>
              <w:rPr>
                <w:b/>
                <w:color w:val="000000"/>
                <w:szCs w:val="24"/>
              </w:rPr>
            </w:pPr>
          </w:p>
          <w:p w14:paraId="3BE579EF" w14:textId="77777777" w:rsidR="00EA0BD7" w:rsidRDefault="00EA0BD7" w:rsidP="00EA0BD7">
            <w:pPr>
              <w:pStyle w:val="TableTextCharCharChar1"/>
              <w:numPr>
                <w:ilvl w:val="12"/>
                <w:numId w:val="0"/>
              </w:numPr>
              <w:rPr>
                <w:b/>
                <w:color w:val="000000"/>
                <w:szCs w:val="24"/>
              </w:rPr>
            </w:pPr>
          </w:p>
          <w:p w14:paraId="501FE3D9" w14:textId="77777777" w:rsidR="00EA0BD7" w:rsidRPr="006902C3" w:rsidRDefault="00EA0BD7" w:rsidP="00EA0BD7">
            <w:pPr>
              <w:pStyle w:val="TableTextCharCharChar1"/>
              <w:numPr>
                <w:ilvl w:val="12"/>
                <w:numId w:val="0"/>
              </w:numPr>
              <w:rPr>
                <w:b/>
                <w:color w:val="000000"/>
                <w:szCs w:val="24"/>
              </w:rPr>
            </w:pPr>
            <w:r w:rsidRPr="006902C3">
              <w:rPr>
                <w:b/>
                <w:color w:val="000000"/>
                <w:szCs w:val="24"/>
              </w:rPr>
              <w:t>Sublingual Allergy Drops:</w:t>
            </w:r>
          </w:p>
          <w:p w14:paraId="7274CBB4" w14:textId="77777777" w:rsidR="00EA0BD7" w:rsidRPr="009D3842" w:rsidRDefault="00EA0BD7" w:rsidP="00EA0BD7">
            <w:pPr>
              <w:pStyle w:val="TableTextCharCharChar1"/>
              <w:numPr>
                <w:ilvl w:val="12"/>
                <w:numId w:val="0"/>
              </w:numPr>
              <w:rPr>
                <w:b/>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595BF818" w14:textId="77777777" w:rsidR="00854954" w:rsidRPr="00854954" w:rsidRDefault="00854954" w:rsidP="00854954">
            <w:pPr>
              <w:numPr>
                <w:ilvl w:val="12"/>
                <w:numId w:val="0"/>
              </w:numPr>
              <w:rPr>
                <w:b/>
                <w:sz w:val="24"/>
                <w:szCs w:val="24"/>
              </w:rPr>
            </w:pPr>
          </w:p>
          <w:p w14:paraId="427F006F" w14:textId="41067BAA" w:rsidR="00154B9C" w:rsidRPr="00B54113" w:rsidRDefault="00154B9C">
            <w:pPr>
              <w:pStyle w:val="TableTextCharCharChar1"/>
              <w:numPr>
                <w:ilvl w:val="12"/>
                <w:numId w:val="0"/>
              </w:num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509EAB91" w14:textId="3206729E" w:rsidR="00121F91" w:rsidRPr="00725AF5" w:rsidRDefault="00121F91" w:rsidP="00121F91">
            <w:pPr>
              <w:pStyle w:val="TableTextCharCharChar1"/>
              <w:numPr>
                <w:ilvl w:val="12"/>
                <w:numId w:val="0"/>
              </w:numPr>
              <w:rPr>
                <w:b/>
                <w:bCs/>
                <w:color w:val="800080"/>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r w:rsidRPr="00725AF5">
              <w:rPr>
                <w:b/>
                <w:bCs/>
                <w:color w:val="800080"/>
                <w:szCs w:val="24"/>
              </w:rPr>
              <w:t xml:space="preserve"> </w:t>
            </w:r>
          </w:p>
          <w:p w14:paraId="76B734B9" w14:textId="77777777" w:rsidR="00EA0BD7" w:rsidRDefault="00EA0BD7" w:rsidP="00B54113">
            <w:pPr>
              <w:pStyle w:val="TableTextCharCharChar1"/>
              <w:rPr>
                <w:color w:val="0000FF"/>
              </w:rPr>
            </w:pPr>
          </w:p>
          <w:p w14:paraId="6D6E8295" w14:textId="77777777" w:rsidR="00EA0BD7" w:rsidRDefault="00EA0BD7" w:rsidP="00B54113">
            <w:pPr>
              <w:pStyle w:val="TableTextCharCharChar1"/>
              <w:rPr>
                <w:color w:val="0000FF"/>
              </w:rPr>
            </w:pPr>
          </w:p>
          <w:p w14:paraId="427F0083" w14:textId="77496849" w:rsidR="00EA0BD7" w:rsidRPr="00725AF5" w:rsidRDefault="00EA0BD7" w:rsidP="00B54113">
            <w:pPr>
              <w:pStyle w:val="TableTextCharCharChar1"/>
              <w:rPr>
                <w:color w:val="0000FF"/>
              </w:rPr>
            </w:pPr>
            <w:r w:rsidRPr="009D3842">
              <w:rPr>
                <w:color w:val="000000"/>
                <w:szCs w:val="24"/>
              </w:rPr>
              <w:t xml:space="preserve">Sublingual Allergy Drops billed using CPT Code </w:t>
            </w:r>
            <w:r w:rsidR="000A5136" w:rsidRPr="006902C3">
              <w:rPr>
                <w:b/>
                <w:color w:val="0000FF"/>
                <w:szCs w:val="24"/>
              </w:rPr>
              <w:t>95199</w:t>
            </w:r>
            <w:r w:rsidR="000A5136" w:rsidRPr="006902C3">
              <w:rPr>
                <w:bCs/>
                <w:szCs w:val="24"/>
              </w:rPr>
              <w:t xml:space="preserve"> are paid at </w:t>
            </w:r>
            <w:r w:rsidR="000A5136" w:rsidRPr="006902C3">
              <w:rPr>
                <w:b/>
                <w:color w:val="0000FF"/>
                <w:szCs w:val="24"/>
              </w:rPr>
              <w:t>75%</w:t>
            </w:r>
            <w:r w:rsidR="000A5136" w:rsidRPr="006902C3">
              <w:rPr>
                <w:bCs/>
                <w:szCs w:val="24"/>
              </w:rPr>
              <w:t xml:space="preserve"> coinsurance, after deductible.</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088" w14:textId="3894E08E" w:rsidR="00D96454" w:rsidRPr="00725AF5" w:rsidRDefault="006079A7" w:rsidP="00D96454">
            <w:pPr>
              <w:pStyle w:val="TableTextCharCharChar1"/>
              <w:numPr>
                <w:ilvl w:val="12"/>
                <w:numId w:val="0"/>
              </w:numPr>
              <w:rPr>
                <w:b/>
                <w:bCs/>
                <w:color w:val="800080"/>
                <w:szCs w:val="24"/>
              </w:rPr>
            </w:pPr>
            <w:r>
              <w:rPr>
                <w:b/>
                <w:color w:val="0000FF"/>
                <w:szCs w:val="24"/>
              </w:rPr>
              <w:t>70%</w:t>
            </w:r>
            <w:r w:rsidR="00D96454"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5F3D9C69" w14:textId="77777777" w:rsidR="00EA0BD7" w:rsidRDefault="00EA0BD7">
            <w:pPr>
              <w:pStyle w:val="TableTextCharCharChar1"/>
              <w:numPr>
                <w:ilvl w:val="12"/>
                <w:numId w:val="0"/>
              </w:numPr>
              <w:rPr>
                <w:color w:val="000000"/>
              </w:rPr>
            </w:pPr>
          </w:p>
          <w:p w14:paraId="59A66247" w14:textId="77777777" w:rsidR="00EA0BD7" w:rsidRDefault="00EA0BD7">
            <w:pPr>
              <w:pStyle w:val="TableTextCharCharChar1"/>
              <w:numPr>
                <w:ilvl w:val="12"/>
                <w:numId w:val="0"/>
              </w:numPr>
              <w:rPr>
                <w:color w:val="000000"/>
              </w:rPr>
            </w:pPr>
          </w:p>
          <w:p w14:paraId="427F0089" w14:textId="5F151A7A" w:rsidR="00EA0BD7" w:rsidRPr="00725AF5" w:rsidRDefault="00EA0BD7">
            <w:pPr>
              <w:pStyle w:val="TableTextCharCharChar1"/>
              <w:numPr>
                <w:ilvl w:val="12"/>
                <w:numId w:val="0"/>
              </w:numPr>
              <w:rPr>
                <w:color w:val="000000"/>
              </w:rPr>
            </w:pPr>
            <w:r w:rsidRPr="006902C3">
              <w:rPr>
                <w:bCs/>
                <w:szCs w:val="24"/>
              </w:rPr>
              <w:t xml:space="preserve">Sublingual Allergy Drops billed using CPT Code </w:t>
            </w:r>
            <w:r w:rsidRPr="006902C3">
              <w:rPr>
                <w:b/>
                <w:color w:val="0000FF"/>
                <w:szCs w:val="24"/>
              </w:rPr>
              <w:t>95199</w:t>
            </w:r>
            <w:r w:rsidRPr="006902C3">
              <w:rPr>
                <w:bCs/>
                <w:szCs w:val="24"/>
              </w:rPr>
              <w:t xml:space="preserve"> are paid at </w:t>
            </w:r>
            <w:r w:rsidRPr="006902C3">
              <w:rPr>
                <w:b/>
                <w:color w:val="0000FF"/>
                <w:szCs w:val="24"/>
              </w:rPr>
              <w:t>75%</w:t>
            </w:r>
            <w:r w:rsidRPr="006902C3">
              <w:rPr>
                <w:bCs/>
                <w:szCs w:val="24"/>
              </w:rPr>
              <w:t xml:space="preserve"> coinsurance, after deductible.</w:t>
            </w:r>
          </w:p>
        </w:tc>
      </w:tr>
      <w:tr w:rsidR="00C64659" w:rsidRPr="00725AF5" w14:paraId="427F0097"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725AF5" w:rsidRDefault="00800792" w:rsidP="0020478D">
            <w:pPr>
              <w:pStyle w:val="TableText"/>
              <w:rPr>
                <w:b/>
                <w:color w:val="000000"/>
              </w:rPr>
            </w:pPr>
            <w:bookmarkStart w:id="127" w:name="Bariatric_Resource_Services"/>
            <w:r w:rsidRPr="00725AF5">
              <w:rPr>
                <w:b/>
                <w:color w:val="000000"/>
              </w:rPr>
              <w:t>Bariatric Resource Services</w:t>
            </w:r>
            <w:bookmarkEnd w:id="127"/>
            <w:r w:rsidR="0020478D" w:rsidRPr="00725AF5">
              <w:rPr>
                <w:b/>
                <w:color w:val="000000"/>
              </w:rPr>
              <w:t xml:space="preserve"> </w:t>
            </w:r>
            <w:r w:rsidRPr="00725AF5">
              <w:rPr>
                <w:b/>
                <w:color w:val="000000"/>
              </w:rPr>
              <w:t>(BRS)</w:t>
            </w:r>
          </w:p>
          <w:p w14:paraId="427F008C" w14:textId="77777777" w:rsidR="00B8787A" w:rsidRPr="00725AF5" w:rsidRDefault="00B8787A" w:rsidP="00505374">
            <w:pPr>
              <w:pStyle w:val="TableText"/>
              <w:rPr>
                <w:b/>
                <w:color w:val="FF00FF"/>
              </w:rPr>
            </w:pPr>
          </w:p>
        </w:tc>
        <w:tc>
          <w:tcPr>
            <w:tcW w:w="5834" w:type="dxa"/>
            <w:gridSpan w:val="4"/>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725AF5" w:rsidRDefault="00C64659" w:rsidP="0020478D">
            <w:pPr>
              <w:pStyle w:val="TableText"/>
              <w:rPr>
                <w:color w:val="000000"/>
              </w:rPr>
            </w:pPr>
            <w:r w:rsidRPr="00725AF5">
              <w:rPr>
                <w:color w:val="000000"/>
              </w:rPr>
              <w:t>Not Applicable.</w:t>
            </w:r>
          </w:p>
        </w:tc>
      </w:tr>
      <w:tr w:rsidR="004200A5" w:rsidRPr="00725AF5" w14:paraId="427F00C3"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8" w:name="Breast_Pumps"/>
            <w:r w:rsidRPr="00725AF5">
              <w:rPr>
                <w:b/>
                <w:color w:val="000000"/>
              </w:rPr>
              <w:t>Breast Pumps</w:t>
            </w:r>
            <w:bookmarkEnd w:id="128"/>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54113" w:rsidRDefault="001E15AF" w:rsidP="001E15AF">
            <w:pPr>
              <w:pStyle w:val="TableTextCharChar"/>
              <w:numPr>
                <w:ilvl w:val="12"/>
                <w:numId w:val="0"/>
              </w:numPr>
              <w:rPr>
                <w:bCs/>
              </w:rPr>
            </w:pPr>
            <w:r w:rsidRPr="00725AF5">
              <w:rPr>
                <w:b/>
                <w:color w:val="0000FF"/>
              </w:rPr>
              <w:t xml:space="preserve">100% </w:t>
            </w:r>
            <w:r w:rsidRPr="00725AF5">
              <w:rPr>
                <w:bCs/>
              </w:rPr>
              <w:t xml:space="preserve">of eligible </w:t>
            </w:r>
            <w:r w:rsidRPr="00417561">
              <w:rPr>
                <w:bCs/>
              </w:rPr>
              <w:t>expenses</w:t>
            </w:r>
            <w:r w:rsidRPr="00B54113">
              <w:rPr>
                <w:bCs/>
              </w:rPr>
              <w:t>.</w:t>
            </w:r>
          </w:p>
          <w:p w14:paraId="427F00A2" w14:textId="77777777" w:rsidR="001E15AF" w:rsidRPr="00725AF5" w:rsidRDefault="001E15AF" w:rsidP="001E15AF">
            <w:pPr>
              <w:pStyle w:val="TableTextCharChar"/>
              <w:numPr>
                <w:ilvl w:val="12"/>
                <w:numId w:val="0"/>
              </w:numPr>
              <w:rPr>
                <w:b/>
                <w:color w:val="0000FF"/>
              </w:rPr>
            </w:pPr>
          </w:p>
          <w:p w14:paraId="427F00BA" w14:textId="77777777" w:rsidR="00821AED" w:rsidRPr="00725AF5" w:rsidRDefault="00821AED" w:rsidP="00B54113">
            <w:pPr>
              <w:pStyle w:val="TableTextCharChar"/>
              <w:numPr>
                <w:ilvl w:val="12"/>
                <w:numId w:val="0"/>
              </w:numPr>
              <w:rPr>
                <w:color w:val="000000"/>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0BD" w14:textId="7562CE61" w:rsidR="00033855" w:rsidRPr="00725AF5" w:rsidRDefault="006079A7" w:rsidP="00033855">
            <w:pPr>
              <w:pStyle w:val="TableTextCharChar"/>
              <w:numPr>
                <w:ilvl w:val="12"/>
                <w:numId w:val="0"/>
              </w:numPr>
              <w:rPr>
                <w:b/>
                <w:bCs/>
              </w:rPr>
            </w:pPr>
            <w:r>
              <w:rPr>
                <w:b/>
                <w:color w:val="0000FF"/>
              </w:rPr>
              <w:t>70%</w:t>
            </w:r>
            <w:r w:rsidR="00033855" w:rsidRPr="00725AF5">
              <w:rPr>
                <w:b/>
                <w:color w:val="0000FF"/>
              </w:rPr>
              <w:t xml:space="preserve"> </w:t>
            </w:r>
            <w:r w:rsidR="00033855" w:rsidRPr="00725AF5">
              <w:rPr>
                <w:bCs/>
              </w:rPr>
              <w:t>of eligible expenses</w:t>
            </w:r>
            <w:r w:rsidR="00033855" w:rsidRPr="00725AF5">
              <w:rPr>
                <w:bCs/>
                <w:color w:val="0000FF"/>
              </w:rPr>
              <w:t xml:space="preserve"> </w:t>
            </w:r>
            <w:r w:rsidR="00033855" w:rsidRPr="00725AF5">
              <w:rPr>
                <w:bCs/>
              </w:rPr>
              <w:t>after satisfying</w:t>
            </w:r>
            <w:r w:rsidR="00ED3613" w:rsidRPr="00725AF5">
              <w:rPr>
                <w:bCs/>
              </w:rPr>
              <w:t xml:space="preserve"> the</w:t>
            </w:r>
            <w:r w:rsidR="00033855" w:rsidRPr="00725AF5">
              <w:rPr>
                <w:b/>
                <w:color w:val="0000FF"/>
              </w:rPr>
              <w:t xml:space="preserve"> </w:t>
            </w:r>
            <w:r w:rsidR="00033855" w:rsidRPr="00725AF5">
              <w:t>deductible.</w:t>
            </w:r>
          </w:p>
          <w:p w14:paraId="427F00BE" w14:textId="77777777" w:rsidR="00033855" w:rsidRPr="00725AF5" w:rsidRDefault="00033855" w:rsidP="00033855">
            <w:pPr>
              <w:pStyle w:val="TableTextCharChar"/>
              <w:rPr>
                <w:b/>
                <w:bCs/>
              </w:rPr>
            </w:pPr>
          </w:p>
          <w:p w14:paraId="427F00C2" w14:textId="77777777" w:rsidR="004200A5" w:rsidRPr="00725AF5" w:rsidRDefault="004200A5" w:rsidP="00B54113">
            <w:pPr>
              <w:pStyle w:val="TableTextCharChar"/>
              <w:numPr>
                <w:ilvl w:val="12"/>
                <w:numId w:val="0"/>
              </w:numPr>
              <w:rPr>
                <w:color w:val="000000"/>
              </w:rPr>
            </w:pPr>
          </w:p>
        </w:tc>
      </w:tr>
      <w:tr w:rsidR="00E11D8B" w:rsidRPr="00725AF5" w14:paraId="427F00ED" w14:textId="77777777" w:rsidTr="000256D0">
        <w:trPr>
          <w:cantSplit/>
        </w:trPr>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9" w:name="Cancer_Resource_Services_CRS"/>
            <w:r w:rsidRPr="00725AF5">
              <w:rPr>
                <w:b/>
                <w:bCs/>
                <w:szCs w:val="24"/>
              </w:rPr>
              <w:t>Cancer Resource Services (CRS)</w:t>
            </w:r>
            <w:bookmarkEnd w:id="129"/>
          </w:p>
          <w:p w14:paraId="427F00DD" w14:textId="77777777" w:rsidR="00E11D8B" w:rsidRPr="00725AF5" w:rsidRDefault="00E11D8B" w:rsidP="00417561">
            <w:pPr>
              <w:pStyle w:val="TableTextChar"/>
              <w:numPr>
                <w:ilvl w:val="12"/>
                <w:numId w:val="0"/>
              </w:numPr>
              <w:rPr>
                <w:b/>
              </w:rPr>
            </w:pPr>
          </w:p>
        </w:tc>
        <w:tc>
          <w:tcPr>
            <w:tcW w:w="5834" w:type="dxa"/>
            <w:gridSpan w:val="4"/>
            <w:tcBorders>
              <w:top w:val="single" w:sz="6" w:space="0" w:color="auto"/>
              <w:left w:val="single" w:sz="6" w:space="0" w:color="auto"/>
              <w:bottom w:val="single" w:sz="6" w:space="0" w:color="auto"/>
              <w:right w:val="single" w:sz="6" w:space="0" w:color="auto"/>
            </w:tcBorders>
            <w:shd w:val="pct5" w:color="auto" w:fill="FFFFFF"/>
          </w:tcPr>
          <w:p w14:paraId="694573AC" w14:textId="77777777" w:rsidR="00E220BC" w:rsidRPr="00725AF5" w:rsidRDefault="00E220BC" w:rsidP="00E220BC">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28738991" w14:textId="77777777" w:rsidR="00E220BC" w:rsidRPr="00725AF5" w:rsidRDefault="00E220BC" w:rsidP="00E220BC">
            <w:pPr>
              <w:pStyle w:val="TableTextChar"/>
              <w:rPr>
                <w:szCs w:val="24"/>
              </w:rPr>
            </w:pPr>
          </w:p>
          <w:p w14:paraId="737151B8" w14:textId="77777777" w:rsidR="00E220BC" w:rsidRPr="00725AF5" w:rsidRDefault="00E220BC" w:rsidP="00E220BC">
            <w:pPr>
              <w:pStyle w:val="TableTextChar"/>
              <w:rPr>
                <w:szCs w:val="24"/>
              </w:rPr>
            </w:pPr>
            <w:r w:rsidRPr="00725AF5">
              <w:rPr>
                <w:szCs w:val="24"/>
              </w:rPr>
              <w:t>Network benefits are available for patients who receive care at a designated Cancer Resource Services Network facility.</w:t>
            </w:r>
          </w:p>
          <w:p w14:paraId="5D58FC13" w14:textId="77777777" w:rsidR="00E220BC" w:rsidRPr="00725AF5" w:rsidRDefault="00E220BC" w:rsidP="00E220BC">
            <w:pPr>
              <w:pStyle w:val="TableTextChar"/>
              <w:rPr>
                <w:szCs w:val="24"/>
              </w:rPr>
            </w:pPr>
          </w:p>
          <w:p w14:paraId="39CB4509" w14:textId="77777777" w:rsidR="00E220BC" w:rsidRPr="00725AF5" w:rsidRDefault="00E220BC" w:rsidP="00E220BC">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6" w:history="1"/>
          </w:p>
          <w:p w14:paraId="462445D5" w14:textId="77777777" w:rsidR="00E220BC" w:rsidRPr="00725AF5" w:rsidRDefault="00E220BC" w:rsidP="00E220BC">
            <w:pPr>
              <w:pStyle w:val="TableTextChar"/>
              <w:rPr>
                <w:szCs w:val="24"/>
              </w:rPr>
            </w:pPr>
          </w:p>
          <w:p w14:paraId="7897D4DE" w14:textId="77777777" w:rsidR="00E220BC" w:rsidRPr="00725AF5" w:rsidRDefault="00E220BC" w:rsidP="00E220BC">
            <w:pPr>
              <w:pStyle w:val="TableTextChar1"/>
              <w:rPr>
                <w:szCs w:val="24"/>
              </w:rPr>
            </w:pPr>
            <w:r w:rsidRPr="00725AF5">
              <w:rPr>
                <w:szCs w:val="24"/>
              </w:rPr>
              <w:t xml:space="preserve">For more information and to participate, visit </w:t>
            </w:r>
            <w:hyperlink r:id="rId27"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73CE3657" w14:textId="77777777" w:rsidR="00E220BC" w:rsidRPr="00725AF5" w:rsidRDefault="00E220BC" w:rsidP="00E220BC">
            <w:pPr>
              <w:pStyle w:val="TableTextChar"/>
              <w:rPr>
                <w:szCs w:val="24"/>
              </w:rPr>
            </w:pPr>
          </w:p>
          <w:p w14:paraId="4907A4CF" w14:textId="77777777" w:rsidR="00E220BC" w:rsidRPr="00725AF5" w:rsidRDefault="00E220BC" w:rsidP="00E220BC">
            <w:pPr>
              <w:pStyle w:val="TableTextChar"/>
              <w:rPr>
                <w:szCs w:val="24"/>
              </w:rPr>
            </w:pPr>
          </w:p>
          <w:p w14:paraId="427F00EC" w14:textId="17A34124" w:rsidR="00E11D8B" w:rsidRPr="00725AF5" w:rsidRDefault="00E220BC" w:rsidP="00E220BC">
            <w:pPr>
              <w:pStyle w:val="TableTextChar"/>
              <w:rPr>
                <w:b/>
                <w:color w:val="0000FF"/>
              </w:rPr>
            </w:pPr>
            <w:r w:rsidRPr="00725AF5">
              <w:rPr>
                <w:szCs w:val="24"/>
              </w:rPr>
              <w:t>Travel and Lodging Assistance is not</w:t>
            </w:r>
            <w:r w:rsidRPr="00725AF5">
              <w:rPr>
                <w:color w:val="FF0000"/>
                <w:szCs w:val="24"/>
              </w:rPr>
              <w:t xml:space="preserve"> </w:t>
            </w:r>
            <w:r w:rsidRPr="00725AF5">
              <w:rPr>
                <w:szCs w:val="24"/>
              </w:rPr>
              <w:t>available as part of the Cancer Resource Services program.</w:t>
            </w:r>
            <w:r w:rsidRPr="00725AF5">
              <w:rPr>
                <w:color w:val="FF0000"/>
                <w:szCs w:val="24"/>
              </w:rPr>
              <w:t xml:space="preserve"> </w:t>
            </w:r>
          </w:p>
        </w:tc>
      </w:tr>
      <w:tr w:rsidR="000B09ED" w:rsidRPr="008F7CFC" w14:paraId="05211F14" w14:textId="77777777" w:rsidTr="000256D0">
        <w:tc>
          <w:tcPr>
            <w:tcW w:w="3060" w:type="dxa"/>
            <w:gridSpan w:val="2"/>
            <w:tcBorders>
              <w:top w:val="single" w:sz="6" w:space="0" w:color="auto"/>
              <w:left w:val="single" w:sz="6" w:space="0" w:color="auto"/>
              <w:bottom w:val="single" w:sz="6" w:space="0" w:color="auto"/>
              <w:right w:val="single" w:sz="6" w:space="0" w:color="auto"/>
            </w:tcBorders>
            <w:shd w:val="clear" w:color="auto" w:fill="auto"/>
          </w:tcPr>
          <w:p w14:paraId="1A2F67E3" w14:textId="77777777" w:rsidR="000B09ED" w:rsidRPr="0019244B" w:rsidRDefault="000B09ED" w:rsidP="004759B4">
            <w:pPr>
              <w:rPr>
                <w:b/>
                <w:sz w:val="24"/>
                <w:szCs w:val="24"/>
              </w:rPr>
            </w:pPr>
            <w:bookmarkStart w:id="130" w:name="Cellular_and_Gene_Therapy"/>
            <w:r w:rsidRPr="0019244B">
              <w:rPr>
                <w:b/>
                <w:sz w:val="24"/>
                <w:szCs w:val="24"/>
              </w:rPr>
              <w:t>Cellular and Gene Therapy</w:t>
            </w:r>
            <w:bookmarkEnd w:id="130"/>
          </w:p>
          <w:p w14:paraId="27B13EE4" w14:textId="77777777" w:rsidR="000B09ED" w:rsidRPr="0019244B" w:rsidRDefault="000B09ED" w:rsidP="004759B4">
            <w:pPr>
              <w:rPr>
                <w:sz w:val="24"/>
                <w:szCs w:val="24"/>
              </w:rPr>
            </w:pPr>
          </w:p>
          <w:p w14:paraId="55C678FC" w14:textId="77777777" w:rsidR="000B09ED" w:rsidRPr="0019244B" w:rsidRDefault="000B09ED" w:rsidP="004759B4">
            <w:pPr>
              <w:rPr>
                <w:sz w:val="24"/>
                <w:szCs w:val="24"/>
              </w:rPr>
            </w:pPr>
            <w:r w:rsidRPr="0019244B">
              <w:rPr>
                <w:sz w:val="24"/>
                <w:szCs w:val="24"/>
              </w:rPr>
              <w:t>Cellular Therapy and Gene Therapy received on an inpatient or outpatient basis at a Hospital or on an outpatient basis at an Alternate Facility or in a Physician's office.</w:t>
            </w:r>
          </w:p>
          <w:p w14:paraId="3A1C3251" w14:textId="77777777" w:rsidR="000B09ED" w:rsidRPr="0019244B" w:rsidRDefault="000B09ED" w:rsidP="004759B4">
            <w:pPr>
              <w:rPr>
                <w:sz w:val="24"/>
                <w:szCs w:val="24"/>
              </w:rPr>
            </w:pPr>
          </w:p>
          <w:p w14:paraId="66C30DF0" w14:textId="77777777" w:rsidR="000B09ED" w:rsidRPr="0019244B" w:rsidRDefault="000B09ED" w:rsidP="004759B4">
            <w:pPr>
              <w:rPr>
                <w:sz w:val="24"/>
                <w:szCs w:val="24"/>
              </w:rPr>
            </w:pPr>
            <w:r w:rsidRPr="0019244B">
              <w:rPr>
                <w:sz w:val="24"/>
                <w:szCs w:val="24"/>
              </w:rPr>
              <w:t xml:space="preserve">Benefits for CAR-T therapy for malignancies are provided under </w:t>
            </w:r>
            <w:r w:rsidRPr="0019244B">
              <w:rPr>
                <w:i/>
                <w:sz w:val="24"/>
                <w:szCs w:val="24"/>
              </w:rPr>
              <w:t>Transplantation Services</w:t>
            </w:r>
            <w:r w:rsidRPr="0019244B">
              <w:rPr>
                <w:sz w:val="24"/>
                <w:szCs w:val="24"/>
              </w:rPr>
              <w:t>.</w:t>
            </w:r>
          </w:p>
        </w:tc>
        <w:tc>
          <w:tcPr>
            <w:tcW w:w="2970" w:type="dxa"/>
            <w:gridSpan w:val="4"/>
            <w:tcBorders>
              <w:top w:val="single" w:sz="6" w:space="0" w:color="auto"/>
              <w:left w:val="single" w:sz="6" w:space="0" w:color="auto"/>
              <w:bottom w:val="single" w:sz="6" w:space="0" w:color="auto"/>
              <w:right w:val="single" w:sz="6" w:space="0" w:color="auto"/>
            </w:tcBorders>
            <w:shd w:val="clear" w:color="auto" w:fill="auto"/>
          </w:tcPr>
          <w:p w14:paraId="63FA9916" w14:textId="77777777" w:rsidR="000B09ED" w:rsidRPr="0019244B" w:rsidRDefault="000B09ED" w:rsidP="004759B4">
            <w:pPr>
              <w:rPr>
                <w:sz w:val="24"/>
                <w:szCs w:val="24"/>
              </w:rPr>
            </w:pPr>
            <w:r w:rsidRPr="0019244B">
              <w:rPr>
                <w:sz w:val="24"/>
                <w:szCs w:val="24"/>
              </w:rPr>
              <w:t>Depending upon where the Covered Health Service is provided, Benefits will be the same as those stated under each Covered Health Service category.</w:t>
            </w:r>
          </w:p>
          <w:p w14:paraId="1FCFC639" w14:textId="77777777" w:rsidR="000B09ED" w:rsidRPr="0019244B" w:rsidRDefault="000B09ED" w:rsidP="004759B4">
            <w:pPr>
              <w:rPr>
                <w:sz w:val="24"/>
                <w:szCs w:val="24"/>
              </w:rPr>
            </w:pPr>
          </w:p>
          <w:p w14:paraId="6E174E1F" w14:textId="09A71722" w:rsidR="000B09ED" w:rsidRPr="0019244B" w:rsidRDefault="000B09ED" w:rsidP="004759B4">
            <w:pPr>
              <w:rPr>
                <w:b/>
                <w:color w:val="000000"/>
                <w:sz w:val="24"/>
                <w:szCs w:val="24"/>
              </w:rPr>
            </w:pPr>
            <w:r w:rsidRPr="0019244B">
              <w:rPr>
                <w:b/>
                <w:color w:val="000000"/>
                <w:sz w:val="24"/>
                <w:szCs w:val="24"/>
              </w:rPr>
              <w:t xml:space="preserve">Pre-service </w:t>
            </w:r>
            <w:r w:rsidRPr="0019244B">
              <w:rPr>
                <w:b/>
                <w:bCs/>
                <w:sz w:val="24"/>
                <w:szCs w:val="24"/>
              </w:rPr>
              <w:t>Authorization</w:t>
            </w:r>
            <w:r w:rsidRPr="0019244B">
              <w:rPr>
                <w:b/>
                <w:color w:val="000000"/>
                <w:sz w:val="24"/>
                <w:szCs w:val="24"/>
              </w:rPr>
              <w:t xml:space="preserve"> Requirement</w:t>
            </w:r>
          </w:p>
          <w:p w14:paraId="0F1CECC8" w14:textId="2C171A07" w:rsidR="000B09ED" w:rsidRPr="0019244B" w:rsidRDefault="000B09ED" w:rsidP="004759B4">
            <w:pPr>
              <w:rPr>
                <w:color w:val="000000"/>
                <w:sz w:val="24"/>
                <w:szCs w:val="24"/>
              </w:rPr>
            </w:pPr>
            <w:r w:rsidRPr="0019244B">
              <w:rPr>
                <w:color w:val="000000"/>
                <w:sz w:val="24"/>
                <w:szCs w:val="24"/>
              </w:rPr>
              <w:t xml:space="preserve">You must </w:t>
            </w:r>
            <w:r w:rsidRPr="0019244B">
              <w:rPr>
                <w:bCs/>
                <w:color w:val="000000"/>
                <w:sz w:val="24"/>
                <w:szCs w:val="24"/>
              </w:rPr>
              <w:t>obtain prior authorization</w:t>
            </w:r>
            <w:r w:rsidRPr="0019244B">
              <w:rPr>
                <w:color w:val="000000"/>
                <w:sz w:val="24"/>
                <w:szCs w:val="24"/>
              </w:rPr>
              <w:t xml:space="preserve"> as soon as the possibility </w:t>
            </w:r>
            <w:r w:rsidRPr="0019244B">
              <w:rPr>
                <w:bCs/>
                <w:sz w:val="24"/>
                <w:szCs w:val="24"/>
              </w:rPr>
              <w:t>of a Cellular or Gene Therapy arises</w:t>
            </w:r>
            <w:r w:rsidRPr="0019244B">
              <w:rPr>
                <w:color w:val="000000"/>
                <w:sz w:val="24"/>
                <w:szCs w:val="24"/>
              </w:rPr>
              <w:t xml:space="preserve">.  </w:t>
            </w:r>
            <w:r w:rsidRPr="0019244B">
              <w:rPr>
                <w:bCs/>
                <w:sz w:val="24"/>
                <w:szCs w:val="24"/>
              </w:rPr>
              <w:t>If you do not obtain prior authorization, Benefits will not be paid.</w:t>
            </w:r>
          </w:p>
        </w:tc>
        <w:tc>
          <w:tcPr>
            <w:tcW w:w="2880" w:type="dxa"/>
            <w:tcBorders>
              <w:top w:val="single" w:sz="6" w:space="0" w:color="auto"/>
              <w:left w:val="single" w:sz="6" w:space="0" w:color="auto"/>
              <w:bottom w:val="single" w:sz="6" w:space="0" w:color="auto"/>
              <w:right w:val="single" w:sz="6" w:space="0" w:color="auto"/>
            </w:tcBorders>
            <w:shd w:val="clear" w:color="auto" w:fill="auto"/>
          </w:tcPr>
          <w:p w14:paraId="63B46F53" w14:textId="77777777" w:rsidR="000B09ED" w:rsidRPr="0019244B" w:rsidRDefault="000B09ED" w:rsidP="004759B4">
            <w:pPr>
              <w:rPr>
                <w:sz w:val="24"/>
                <w:szCs w:val="24"/>
              </w:rPr>
            </w:pPr>
            <w:r w:rsidRPr="0019244B">
              <w:rPr>
                <w:sz w:val="24"/>
                <w:szCs w:val="24"/>
              </w:rPr>
              <w:t>Not Covered</w:t>
            </w:r>
          </w:p>
          <w:p w14:paraId="1C1FA59C" w14:textId="77777777" w:rsidR="000B09ED" w:rsidRPr="0019244B" w:rsidRDefault="000B09ED" w:rsidP="004759B4">
            <w:pPr>
              <w:rPr>
                <w:sz w:val="24"/>
                <w:szCs w:val="24"/>
              </w:rPr>
            </w:pPr>
          </w:p>
        </w:tc>
      </w:tr>
      <w:tr w:rsidR="00BC7EBE" w:rsidRPr="00725AF5" w14:paraId="31831A36"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551D5E66" w14:textId="77777777" w:rsidR="00BC7EBE" w:rsidRPr="00BC7EBE" w:rsidRDefault="00BC7EBE" w:rsidP="00BC7EBE">
            <w:pPr>
              <w:pStyle w:val="TableTextChar1CharChar"/>
              <w:rPr>
                <w:b/>
                <w:bCs/>
                <w:color w:val="000000"/>
                <w:szCs w:val="24"/>
              </w:rPr>
            </w:pPr>
            <w:r w:rsidRPr="00BC7EBE">
              <w:rPr>
                <w:b/>
                <w:bCs/>
                <w:color w:val="000000"/>
                <w:szCs w:val="24"/>
              </w:rPr>
              <w:t>Christian Scie</w:t>
            </w:r>
            <w:bookmarkStart w:id="131" w:name="Christian_Science_Practitioner_Nurse"/>
            <w:bookmarkEnd w:id="131"/>
            <w:r w:rsidRPr="00BC7EBE">
              <w:rPr>
                <w:b/>
                <w:bCs/>
                <w:color w:val="000000"/>
                <w:szCs w:val="24"/>
              </w:rPr>
              <w:t>nce</w:t>
            </w:r>
          </w:p>
          <w:p w14:paraId="641BE798" w14:textId="77777777" w:rsidR="00BC7EBE" w:rsidRDefault="00BC7EBE" w:rsidP="00BC7EBE">
            <w:pPr>
              <w:pStyle w:val="TableTextChar1CharChar"/>
              <w:rPr>
                <w:b/>
                <w:bCs/>
                <w:color w:val="000000"/>
                <w:szCs w:val="24"/>
              </w:rPr>
            </w:pPr>
            <w:r w:rsidRPr="00BC7EBE">
              <w:rPr>
                <w:b/>
                <w:bCs/>
                <w:color w:val="000000"/>
                <w:szCs w:val="24"/>
              </w:rPr>
              <w:t>Practitioner &amp; Nurse</w:t>
            </w:r>
          </w:p>
          <w:p w14:paraId="1D908B76" w14:textId="77777777" w:rsidR="00BC7EBE" w:rsidRDefault="00BC7EBE" w:rsidP="00BC7EBE">
            <w:pPr>
              <w:pStyle w:val="TableTextChar1CharChar"/>
              <w:rPr>
                <w:b/>
                <w:bCs/>
                <w:color w:val="000000"/>
                <w:szCs w:val="24"/>
              </w:rPr>
            </w:pPr>
          </w:p>
          <w:p w14:paraId="14057867" w14:textId="77777777" w:rsidR="00BC7EBE" w:rsidRPr="00B54113" w:rsidRDefault="00BC7EBE" w:rsidP="00BC7EBE">
            <w:pPr>
              <w:pStyle w:val="TableTextChar1CharChar"/>
              <w:rPr>
                <w:color w:val="000000"/>
                <w:szCs w:val="24"/>
              </w:rPr>
            </w:pPr>
            <w:r w:rsidRPr="00B54113">
              <w:rPr>
                <w:color w:val="000000"/>
                <w:szCs w:val="24"/>
              </w:rPr>
              <w:t>Services by a Christian Science Practitioner who is listed in the Christian Science Journal current at the time services are received:</w:t>
            </w:r>
          </w:p>
          <w:p w14:paraId="30E8C84F" w14:textId="77777777" w:rsidR="00BC7EBE" w:rsidRPr="00B54113" w:rsidRDefault="00BC7EBE" w:rsidP="00BC7EBE">
            <w:pPr>
              <w:pStyle w:val="TableTextChar1CharChar"/>
              <w:rPr>
                <w:color w:val="000000"/>
                <w:szCs w:val="24"/>
              </w:rPr>
            </w:pPr>
            <w:r w:rsidRPr="00B54113">
              <w:rPr>
                <w:color w:val="000000"/>
                <w:szCs w:val="24"/>
              </w:rPr>
              <w:t>1) as having completed nurse’s training at Christian Science Benevolent Associate Sanatorium, or</w:t>
            </w:r>
          </w:p>
          <w:p w14:paraId="6D593DB6" w14:textId="77777777" w:rsidR="00BC7EBE" w:rsidRPr="00B54113" w:rsidRDefault="00BC7EBE" w:rsidP="00BC7EBE">
            <w:pPr>
              <w:pStyle w:val="TableTextChar1CharChar"/>
              <w:rPr>
                <w:color w:val="000000"/>
                <w:szCs w:val="24"/>
              </w:rPr>
            </w:pPr>
            <w:r w:rsidRPr="00B54113">
              <w:rPr>
                <w:color w:val="000000"/>
                <w:szCs w:val="24"/>
              </w:rPr>
              <w:t>2) as a graduate of another nurse’s training course, or</w:t>
            </w:r>
          </w:p>
          <w:p w14:paraId="13A1661B" w14:textId="77777777" w:rsidR="00BC7EBE" w:rsidRPr="00B54113" w:rsidRDefault="00BC7EBE" w:rsidP="00BC7EBE">
            <w:pPr>
              <w:pStyle w:val="TableTextChar1CharChar"/>
              <w:rPr>
                <w:color w:val="000000"/>
                <w:szCs w:val="24"/>
              </w:rPr>
            </w:pPr>
            <w:r w:rsidRPr="00B54113">
              <w:rPr>
                <w:color w:val="000000"/>
                <w:szCs w:val="24"/>
              </w:rPr>
              <w:t xml:space="preserve">3) as having had </w:t>
            </w:r>
            <w:r w:rsidRPr="00B54113">
              <w:rPr>
                <w:b/>
                <w:color w:val="0000FF"/>
                <w:szCs w:val="24"/>
              </w:rPr>
              <w:t>three</w:t>
            </w:r>
            <w:r w:rsidRPr="00B54113">
              <w:rPr>
                <w:color w:val="000000"/>
                <w:szCs w:val="24"/>
              </w:rPr>
              <w:t xml:space="preserve"> consecutive years of Christian science nursing including </w:t>
            </w:r>
            <w:r w:rsidRPr="00B54113">
              <w:rPr>
                <w:b/>
                <w:color w:val="0000FF"/>
                <w:szCs w:val="24"/>
              </w:rPr>
              <w:t>two</w:t>
            </w:r>
            <w:r w:rsidRPr="00B54113">
              <w:rPr>
                <w:color w:val="000000"/>
                <w:szCs w:val="24"/>
              </w:rPr>
              <w:t xml:space="preserve"> years of training provided</w:t>
            </w:r>
          </w:p>
          <w:p w14:paraId="4596F8F9" w14:textId="77777777" w:rsidR="00BC7EBE" w:rsidRDefault="00BC7EBE" w:rsidP="00BC7EBE">
            <w:pPr>
              <w:pStyle w:val="TableTextChar1CharChar"/>
              <w:rPr>
                <w:color w:val="000000"/>
                <w:szCs w:val="24"/>
              </w:rPr>
            </w:pPr>
          </w:p>
          <w:p w14:paraId="31D6DE5F" w14:textId="77777777" w:rsidR="00BC7EBE" w:rsidRPr="00BC7EBE" w:rsidRDefault="00BC7EBE" w:rsidP="00BC7EBE">
            <w:pPr>
              <w:pStyle w:val="TableTextChar1CharChar"/>
              <w:rPr>
                <w:b/>
                <w:color w:val="000000"/>
                <w:szCs w:val="24"/>
              </w:rPr>
            </w:pPr>
            <w:r w:rsidRPr="00BC7EBE">
              <w:rPr>
                <w:b/>
                <w:color w:val="000000"/>
                <w:szCs w:val="24"/>
              </w:rPr>
              <w:t>Limitations:</w:t>
            </w:r>
          </w:p>
          <w:p w14:paraId="2EE2B442" w14:textId="566C1671" w:rsidR="00BC7EBE" w:rsidRPr="00B54113" w:rsidRDefault="00BC7EBE" w:rsidP="00BC7EBE">
            <w:pPr>
              <w:pStyle w:val="TableTextChar1CharChar"/>
              <w:rPr>
                <w:color w:val="000000"/>
                <w:szCs w:val="24"/>
              </w:rPr>
            </w:pPr>
            <w:r w:rsidRPr="00B54113">
              <w:rPr>
                <w:color w:val="000000"/>
                <w:szCs w:val="24"/>
              </w:rPr>
              <w:t>Services must be provided by a Christian Science Practitioner who is listed as a practitioner in the Christian Science J</w:t>
            </w:r>
            <w:r>
              <w:rPr>
                <w:color w:val="000000"/>
                <w:szCs w:val="24"/>
              </w:rPr>
              <w:t xml:space="preserve">ournal current at the time such </w:t>
            </w:r>
            <w:r w:rsidRPr="00B54113">
              <w:rPr>
                <w:color w:val="000000"/>
                <w:szCs w:val="24"/>
              </w:rPr>
              <w:t>services are received, if such services are elected by the Participant in lieu of the services of a Physician.</w:t>
            </w:r>
            <w:r>
              <w:rPr>
                <w:color w:val="000000"/>
                <w:szCs w:val="24"/>
              </w:rPr>
              <w:t xml:space="preserve"> </w:t>
            </w:r>
            <w:r w:rsidRPr="00B54113">
              <w:rPr>
                <w:color w:val="000000"/>
                <w:szCs w:val="24"/>
              </w:rPr>
              <w:t>Such election must be made at the time the Participant files their first claim in each Calendar Year.</w:t>
            </w:r>
          </w:p>
          <w:p w14:paraId="2C49FDB3" w14:textId="77777777" w:rsidR="00BC7EBE" w:rsidRDefault="00BC7EBE" w:rsidP="00BC7EBE">
            <w:pPr>
              <w:pStyle w:val="TableTextChar1CharChar"/>
              <w:rPr>
                <w:color w:val="000000"/>
                <w:szCs w:val="24"/>
              </w:rPr>
            </w:pPr>
            <w:r w:rsidRPr="00B54113">
              <w:rPr>
                <w:color w:val="000000"/>
                <w:szCs w:val="24"/>
              </w:rPr>
              <w:t>Charges made by a Physician with respect to a Pregnancy shall not be subject to the terms of such election.</w:t>
            </w:r>
          </w:p>
          <w:p w14:paraId="65F4CBF9" w14:textId="4A2A166D" w:rsidR="00BC7EBE" w:rsidRPr="00725AF5" w:rsidRDefault="00BC7EBE" w:rsidP="00BC7EBE">
            <w:pPr>
              <w:pStyle w:val="TableTextChar1CharChar"/>
              <w:rPr>
                <w:rStyle w:val="CDBold"/>
                <w:rFonts w:ascii="Times New Roman" w:hAnsi="Times New Roman"/>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7B41FD73" w14:textId="4E663888" w:rsidR="00BC7EBE" w:rsidRPr="00725AF5" w:rsidRDefault="0010324D" w:rsidP="00BC4F31">
            <w:pPr>
              <w:pStyle w:val="TableTextChar1CharChar"/>
              <w:rPr>
                <w:rStyle w:val="CDBlack"/>
                <w:rFonts w:ascii="Times New Roman" w:hAnsi="Times New Roman"/>
                <w:szCs w:val="24"/>
              </w:rPr>
            </w:pPr>
            <w:r>
              <w:rPr>
                <w:b/>
                <w:color w:val="0000FF"/>
              </w:rPr>
              <w:t>8</w:t>
            </w:r>
            <w:r w:rsidR="00BC7EBE">
              <w:rPr>
                <w:b/>
                <w:color w:val="0000FF"/>
              </w:rPr>
              <w:t>0%</w:t>
            </w:r>
            <w:r w:rsidR="00BC7EBE" w:rsidRPr="00725AF5">
              <w:rPr>
                <w:b/>
                <w:color w:val="0000FF"/>
              </w:rPr>
              <w:t xml:space="preserve"> </w:t>
            </w:r>
            <w:r w:rsidR="00BC7EBE" w:rsidRPr="00725AF5">
              <w:rPr>
                <w:bCs/>
                <w:color w:val="000000"/>
              </w:rPr>
              <w:t>of eligible expenses</w:t>
            </w:r>
            <w:r w:rsidR="00984C4A" w:rsidRPr="00984C4A">
              <w:rPr>
                <w:bCs/>
                <w:sz w:val="20"/>
              </w:rPr>
              <w:t xml:space="preserve"> </w:t>
            </w:r>
            <w:r w:rsidR="00984C4A" w:rsidRPr="00984C4A">
              <w:rPr>
                <w:bCs/>
                <w:color w:val="000000"/>
              </w:rPr>
              <w:t>after satisfying the deductible</w:t>
            </w:r>
            <w:r w:rsidR="00BC7EBE">
              <w:rPr>
                <w:bCs/>
                <w:color w:val="000000"/>
              </w:rPr>
              <w:t>.</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3B6F537A" w14:textId="33030200" w:rsidR="00BC7EBE" w:rsidRPr="00B54113" w:rsidRDefault="006079A7" w:rsidP="00BC7EBE">
            <w:pPr>
              <w:pStyle w:val="TableTextCharCharChar1"/>
              <w:numPr>
                <w:ilvl w:val="12"/>
                <w:numId w:val="0"/>
              </w:numPr>
              <w:rPr>
                <w:bCs/>
              </w:rPr>
            </w:pPr>
            <w:r>
              <w:rPr>
                <w:b/>
                <w:color w:val="0000FF"/>
              </w:rPr>
              <w:t>70%</w:t>
            </w:r>
            <w:r w:rsidR="00BC7EBE" w:rsidRPr="00725AF5">
              <w:rPr>
                <w:b/>
                <w:color w:val="0000FF"/>
              </w:rPr>
              <w:t xml:space="preserve"> </w:t>
            </w:r>
            <w:r w:rsidR="00BC7EBE" w:rsidRPr="00725AF5">
              <w:rPr>
                <w:bCs/>
                <w:color w:val="000000"/>
              </w:rPr>
              <w:t>of eligible expenses</w:t>
            </w:r>
            <w:r w:rsidR="00BC7EBE" w:rsidRPr="00725AF5">
              <w:rPr>
                <w:bCs/>
                <w:color w:val="0000FF"/>
              </w:rPr>
              <w:t xml:space="preserve"> </w:t>
            </w:r>
            <w:r w:rsidR="00BC7EBE" w:rsidRPr="00725AF5">
              <w:rPr>
                <w:bCs/>
              </w:rPr>
              <w:t xml:space="preserve">after satisfying the </w:t>
            </w:r>
            <w:r w:rsidR="00BC7EBE" w:rsidRPr="00BC7EBE">
              <w:t>deductible</w:t>
            </w:r>
            <w:r w:rsidR="00BC7EBE" w:rsidRPr="00B54113">
              <w:rPr>
                <w:bCs/>
              </w:rPr>
              <w:t>.</w:t>
            </w:r>
          </w:p>
          <w:p w14:paraId="2DA5177E" w14:textId="77777777" w:rsidR="00BC7EBE" w:rsidRPr="00725AF5" w:rsidRDefault="00BC7EBE" w:rsidP="00BC4F31">
            <w:pPr>
              <w:pStyle w:val="TableTextChar1CharChar"/>
              <w:rPr>
                <w:rStyle w:val="CDBlack"/>
                <w:rFonts w:ascii="Times New Roman" w:hAnsi="Times New Roman"/>
                <w:szCs w:val="24"/>
              </w:rPr>
            </w:pPr>
          </w:p>
        </w:tc>
      </w:tr>
      <w:tr w:rsidR="00A719B8" w:rsidRPr="00725AF5" w14:paraId="427F0130"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bookmarkStart w:id="132" w:name="Clinical_Trials"/>
            <w:r w:rsidRPr="00725AF5">
              <w:rPr>
                <w:rStyle w:val="CDBold"/>
                <w:rFonts w:ascii="Times New Roman" w:hAnsi="Times New Roman"/>
                <w:szCs w:val="24"/>
              </w:rPr>
              <w:t>Clinical Trials</w:t>
            </w:r>
            <w:bookmarkEnd w:id="132"/>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F41A66">
            <w:pPr>
              <w:pStyle w:val="ListParagraph"/>
              <w:numPr>
                <w:ilvl w:val="0"/>
                <w:numId w:val="1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F41A66">
            <w:pPr>
              <w:pStyle w:val="ListParagraph"/>
              <w:numPr>
                <w:ilvl w:val="0"/>
                <w:numId w:val="1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186B5779" w:rsidR="00F946F2" w:rsidRPr="00725AF5" w:rsidRDefault="000F0EFA" w:rsidP="00F41A66">
            <w:pPr>
              <w:pStyle w:val="ListParagraph"/>
              <w:numPr>
                <w:ilvl w:val="0"/>
                <w:numId w:val="18"/>
              </w:numPr>
              <w:spacing w:after="0" w:line="240" w:lineRule="auto"/>
              <w:rPr>
                <w:rFonts w:ascii="Times New Roman" w:hAnsi="Times New Roman" w:cs="Times New Roman"/>
                <w:sz w:val="24"/>
                <w:szCs w:val="24"/>
              </w:rPr>
            </w:pPr>
            <w:r w:rsidRPr="00725AF5" w:rsidDel="000F0EFA">
              <w:rPr>
                <w:b/>
                <w:bCs/>
                <w:snapToGrid w:val="0"/>
                <w:color w:val="FF00FF"/>
                <w:sz w:val="24"/>
                <w:szCs w:val="24"/>
              </w:rPr>
              <w:t xml:space="preserve"> </w:t>
            </w:r>
            <w:r w:rsidR="00F946F2"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F41A66">
            <w:pPr>
              <w:pStyle w:val="ListParagraph"/>
              <w:numPr>
                <w:ilvl w:val="0"/>
                <w:numId w:val="1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F41A66">
            <w:pPr>
              <w:pStyle w:val="ListParagraph"/>
              <w:numPr>
                <w:ilvl w:val="0"/>
                <w:numId w:val="1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F41A66">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F41A66">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F41A66">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F41A66">
            <w:pPr>
              <w:pStyle w:val="ListParagraph"/>
              <w:numPr>
                <w:ilvl w:val="0"/>
                <w:numId w:val="2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28"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E" w14:textId="3B0F4727"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1F" w14:textId="54297045"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2AEB0D22" w14:textId="77777777" w:rsidR="00A719B8" w:rsidRPr="00725AF5" w:rsidRDefault="00A719B8" w:rsidP="00BC4F31">
            <w:pPr>
              <w:pStyle w:val="TableTextChar1CharChar"/>
              <w:rPr>
                <w:szCs w:val="24"/>
              </w:rPr>
            </w:pPr>
          </w:p>
          <w:p w14:paraId="427F0120" w14:textId="2F1F2EEE" w:rsidR="003E5747" w:rsidRPr="00725AF5" w:rsidRDefault="003E5747" w:rsidP="00417561">
            <w:pPr>
              <w:pStyle w:val="TableTextChar1CharChar"/>
              <w:rPr>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B" w14:textId="7EC24F7D"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26262455"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19B360B1" w14:textId="77777777" w:rsidR="00A719B8" w:rsidRPr="00725AF5" w:rsidRDefault="00A719B8" w:rsidP="00BC4F31">
            <w:pPr>
              <w:pStyle w:val="TableTextChar1CharChar"/>
              <w:rPr>
                <w:bCs/>
                <w:color w:val="000000"/>
                <w:szCs w:val="24"/>
              </w:rPr>
            </w:pPr>
          </w:p>
          <w:p w14:paraId="427F012F" w14:textId="75B0CEB2" w:rsidR="006C3900" w:rsidRPr="00725AF5" w:rsidRDefault="006C3900" w:rsidP="00417561">
            <w:pPr>
              <w:pStyle w:val="TableTextChar1CharChar"/>
              <w:rPr>
                <w:bCs/>
                <w:color w:val="000000"/>
                <w:szCs w:val="24"/>
              </w:rPr>
            </w:pPr>
          </w:p>
        </w:tc>
      </w:tr>
      <w:tr w:rsidR="00A719B8" w:rsidRPr="00725AF5" w14:paraId="427F01BF"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3" w:name="Congenital_Heart_Disease_Resource_Servic"/>
            <w:r w:rsidRPr="00725AF5">
              <w:rPr>
                <w:b/>
              </w:rPr>
              <w:t>Congenital Heart Disease Resource Services (CHDRS)</w:t>
            </w:r>
            <w:bookmarkEnd w:id="133"/>
          </w:p>
          <w:p w14:paraId="427F0185" w14:textId="77777777" w:rsidR="00A719B8" w:rsidRPr="00725AF5" w:rsidRDefault="00A719B8" w:rsidP="00417561">
            <w:pPr>
              <w:overflowPunct/>
              <w:spacing w:line="240" w:lineRule="atLeast"/>
              <w:textAlignment w:val="auto"/>
              <w:rPr>
                <w:rStyle w:val="Style9"/>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186" w14:textId="1A5E5A4F" w:rsidR="00A719B8" w:rsidRPr="00725AF5" w:rsidRDefault="007C2245">
            <w:pPr>
              <w:pStyle w:val="TableTextCharCharChar1"/>
              <w:numPr>
                <w:ilvl w:val="12"/>
                <w:numId w:val="0"/>
              </w:numPr>
              <w:rPr>
                <w:b/>
              </w:rPr>
            </w:pPr>
            <w:r>
              <w:rPr>
                <w:b/>
                <w:color w:val="0000FF"/>
              </w:rPr>
              <w:t>8</w:t>
            </w:r>
            <w:r w:rsidR="00DE1490">
              <w:rPr>
                <w:b/>
                <w:color w:val="0000FF"/>
              </w:rPr>
              <w:t>0%</w:t>
            </w:r>
            <w:r w:rsidR="00A719B8" w:rsidRPr="00725AF5">
              <w:rPr>
                <w:b/>
              </w:rPr>
              <w:t xml:space="preserve"> </w:t>
            </w:r>
            <w:r w:rsidR="00A719B8" w:rsidRPr="00725AF5">
              <w:t xml:space="preserve">of eligible expenses after </w:t>
            </w:r>
            <w:r w:rsidR="00DE1490">
              <w:rPr>
                <w:b/>
                <w:color w:val="0000FF"/>
              </w:rPr>
              <w:t>$3</w:t>
            </w:r>
            <w:r>
              <w:rPr>
                <w:b/>
                <w:color w:val="0000FF"/>
              </w:rPr>
              <w:t>25</w:t>
            </w:r>
            <w:r w:rsidR="00A719B8" w:rsidRPr="00725AF5">
              <w:rPr>
                <w:b/>
                <w:color w:val="0000FF"/>
              </w:rPr>
              <w:t xml:space="preserve"> </w:t>
            </w:r>
            <w:r w:rsidR="00A719B8" w:rsidRPr="00725AF5">
              <w:rPr>
                <w:bCs/>
                <w:color w:val="000000"/>
              </w:rPr>
              <w:t>copay per admission</w:t>
            </w:r>
            <w:r w:rsidR="00A719B8" w:rsidRPr="00725AF5">
              <w:rPr>
                <w:bCs/>
                <w:color w:val="0000FF"/>
              </w:rPr>
              <w:t xml:space="preserve"> </w:t>
            </w:r>
            <w:r w:rsidR="00A719B8" w:rsidRPr="00725AF5">
              <w:rPr>
                <w:bCs/>
              </w:rPr>
              <w:t>and</w:t>
            </w:r>
            <w:r w:rsidR="00A719B8" w:rsidRPr="00725AF5">
              <w:t xml:space="preserve"> satisfying</w:t>
            </w:r>
            <w:r w:rsidR="008F6113" w:rsidRPr="00725AF5">
              <w:t xml:space="preserve"> the</w:t>
            </w:r>
            <w:r w:rsidR="00A719B8" w:rsidRPr="00725AF5">
              <w:rPr>
                <w:b/>
              </w:rPr>
              <w:t xml:space="preserve"> </w:t>
            </w:r>
            <w:r w:rsidR="00A719B8" w:rsidRPr="00725AF5">
              <w:t>deductible.</w:t>
            </w:r>
          </w:p>
          <w:p w14:paraId="427F019A" w14:textId="22A1ABF6" w:rsidR="00A719B8" w:rsidRPr="00725AF5" w:rsidRDefault="00A719B8">
            <w:pPr>
              <w:pStyle w:val="TableTextCharCharChar1"/>
              <w:numPr>
                <w:ilvl w:val="12"/>
                <w:numId w:val="0"/>
              </w:numPr>
            </w:pPr>
          </w:p>
          <w:p w14:paraId="427F019B" w14:textId="7D65AD78" w:rsidR="00A719B8" w:rsidRPr="00725AF5" w:rsidRDefault="00A719B8">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0E3166D2" w:rsidR="00A719B8" w:rsidRPr="00725AF5" w:rsidRDefault="00A719B8">
            <w:pPr>
              <w:pStyle w:val="TableTextCharCharChar1"/>
              <w:numPr>
                <w:ilvl w:val="12"/>
                <w:numId w:val="0"/>
              </w:numPr>
            </w:pPr>
          </w:p>
          <w:p w14:paraId="427F019D" w14:textId="3E83F353" w:rsidR="00A719B8" w:rsidRPr="00725AF5" w:rsidRDefault="00A719B8" w:rsidP="00B54113">
            <w:pPr>
              <w:pStyle w:val="TableTextCharCharChar1"/>
              <w:numPr>
                <w:ilvl w:val="12"/>
                <w:numId w:val="0"/>
              </w:numPr>
            </w:pPr>
            <w:r w:rsidRPr="00725AF5">
              <w:t>Network benefits are available for patients who receive care at a designated CHD Centers of Excellence Network facility.</w:t>
            </w:r>
          </w:p>
          <w:p w14:paraId="427F019E" w14:textId="671A9722" w:rsidR="00A719B8" w:rsidRPr="00725AF5" w:rsidRDefault="00A719B8" w:rsidP="00417561">
            <w:pPr>
              <w:pStyle w:val="TableTextCharCharChar1"/>
              <w:numPr>
                <w:ilvl w:val="12"/>
                <w:numId w:val="0"/>
              </w:numPr>
            </w:pPr>
          </w:p>
          <w:p w14:paraId="427F019F" w14:textId="5CCBD556" w:rsidR="00A719B8" w:rsidRPr="00725AF5" w:rsidRDefault="00A719B8" w:rsidP="00B54113">
            <w:pPr>
              <w:pStyle w:val="TableTextCharCharChar1"/>
              <w:numPr>
                <w:ilvl w:val="12"/>
                <w:numId w:val="0"/>
              </w:numPr>
              <w:rPr>
                <w:szCs w:val="24"/>
              </w:rPr>
            </w:pPr>
            <w:r w:rsidRPr="00725AF5">
              <w:rPr>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Cs w:val="24"/>
              </w:rPr>
              <w:t xml:space="preserve">at </w:t>
            </w:r>
            <w:r w:rsidRPr="00725AF5">
              <w:rPr>
                <w:b/>
                <w:color w:val="0000FF"/>
                <w:szCs w:val="24"/>
              </w:rPr>
              <w:t>1-888-936-7246</w:t>
            </w:r>
            <w:r w:rsidRPr="00725AF5">
              <w:rPr>
                <w:b/>
                <w:color w:val="000000"/>
                <w:szCs w:val="24"/>
              </w:rPr>
              <w:t xml:space="preserve"> </w:t>
            </w:r>
            <w:r w:rsidRPr="00725AF5">
              <w:rPr>
                <w:color w:val="000000"/>
                <w:szCs w:val="24"/>
              </w:rPr>
              <w:t xml:space="preserve">before receiving care.  More information is also available </w:t>
            </w:r>
            <w:hyperlink r:id="rId29" w:history="1">
              <w:r w:rsidRPr="00725AF5">
                <w:rPr>
                  <w:rStyle w:val="Hyperlink"/>
                  <w:szCs w:val="24"/>
                </w:rPr>
                <w:t>online</w:t>
              </w:r>
            </w:hyperlink>
            <w:r w:rsidRPr="00725AF5">
              <w:rPr>
                <w:color w:val="000000"/>
                <w:szCs w:val="24"/>
              </w:rPr>
              <w:t>.</w:t>
            </w:r>
            <w:r w:rsidRPr="00725AF5">
              <w:rPr>
                <w:b/>
                <w:color w:val="000000"/>
                <w:szCs w:val="24"/>
              </w:rPr>
              <w:t xml:space="preserve"> </w:t>
            </w:r>
            <w:hyperlink r:id="rId30" w:history="1"/>
            <w:r w:rsidRPr="00725AF5">
              <w:rPr>
                <w:szCs w:val="24"/>
              </w:rPr>
              <w:t xml:space="preserve"> </w:t>
            </w:r>
          </w:p>
          <w:p w14:paraId="427F01A0" w14:textId="12C43131" w:rsidR="00A719B8" w:rsidRPr="00725AF5" w:rsidRDefault="00A719B8" w:rsidP="00B54113">
            <w:pPr>
              <w:pStyle w:val="TableTextCharCharChar1"/>
              <w:numPr>
                <w:ilvl w:val="12"/>
                <w:numId w:val="0"/>
              </w:numPr>
              <w:rPr>
                <w:szCs w:val="24"/>
              </w:rPr>
            </w:pPr>
          </w:p>
          <w:p w14:paraId="427F01A1" w14:textId="17E55CDA" w:rsidR="00A719B8" w:rsidRPr="00725AF5" w:rsidRDefault="00A719B8" w:rsidP="00B54113">
            <w:pPr>
              <w:pStyle w:val="TableTextCharCharChar1"/>
              <w:numPr>
                <w:ilvl w:val="12"/>
                <w:numId w:val="0"/>
              </w:numPr>
              <w:rPr>
                <w:szCs w:val="24"/>
              </w:rPr>
            </w:pPr>
          </w:p>
          <w:p w14:paraId="427F01A2" w14:textId="43980113" w:rsidR="00A719B8" w:rsidRPr="00725AF5" w:rsidRDefault="00A719B8" w:rsidP="00B54113">
            <w:pPr>
              <w:pStyle w:val="TableTextCharCharChar1"/>
              <w:numPr>
                <w:ilvl w:val="12"/>
                <w:numId w:val="0"/>
              </w:numPr>
              <w:rPr>
                <w:szCs w:val="24"/>
              </w:rPr>
            </w:pPr>
            <w:r w:rsidRPr="00725AF5">
              <w:rPr>
                <w:szCs w:val="24"/>
              </w:rPr>
              <w:t>Travel and Lodging Assistance</w:t>
            </w:r>
            <w:r w:rsidRPr="00725AF5">
              <w:rPr>
                <w:color w:val="FF0000"/>
                <w:szCs w:val="24"/>
              </w:rPr>
              <w:t xml:space="preserve"> </w:t>
            </w:r>
            <w:r w:rsidRPr="00725AF5">
              <w:rPr>
                <w:szCs w:val="24"/>
              </w:rPr>
              <w:t>is not</w:t>
            </w:r>
            <w:r w:rsidRPr="00725AF5">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p>
          <w:p w14:paraId="427F01A3" w14:textId="359E7671" w:rsidR="00A719B8" w:rsidRPr="00725AF5" w:rsidRDefault="00A719B8" w:rsidP="00B54113">
            <w:pPr>
              <w:pStyle w:val="TableTextCharCharChar1"/>
              <w:numPr>
                <w:ilvl w:val="12"/>
                <w:numId w:val="0"/>
              </w:numPr>
              <w:rPr>
                <w:szCs w:val="24"/>
              </w:rPr>
            </w:pPr>
          </w:p>
          <w:p w14:paraId="3B9C89F7" w14:textId="01745877" w:rsidR="008C4528" w:rsidRPr="00725AF5" w:rsidRDefault="008C4528" w:rsidP="00B54113">
            <w:pPr>
              <w:pStyle w:val="TableTextCharCharChar1"/>
              <w:numPr>
                <w:ilvl w:val="12"/>
                <w:numId w:val="0"/>
              </w:numPr>
              <w:rPr>
                <w:b/>
                <w:color w:val="000000"/>
              </w:rPr>
            </w:pPr>
            <w:r w:rsidRPr="00725AF5">
              <w:rPr>
                <w:b/>
                <w:bCs/>
              </w:rPr>
              <w:t>Prior Authorization</w:t>
            </w:r>
            <w:r w:rsidRPr="00725AF5">
              <w:rPr>
                <w:b/>
                <w:color w:val="000000"/>
              </w:rPr>
              <w:t xml:space="preserve"> Requirement</w:t>
            </w:r>
          </w:p>
          <w:p w14:paraId="7F659873" w14:textId="4998AEBD" w:rsidR="008C4528" w:rsidRPr="00725AF5" w:rsidRDefault="008C4528" w:rsidP="00B54113">
            <w:pPr>
              <w:pStyle w:val="TableTextCharCharChar1"/>
              <w:numPr>
                <w:ilvl w:val="12"/>
                <w:numId w:val="0"/>
              </w:numPr>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color w:val="000000"/>
                <w:szCs w:val="24"/>
              </w:rPr>
              <w:t xml:space="preserve"> before receiving services.</w:t>
            </w:r>
          </w:p>
          <w:p w14:paraId="427F01A6" w14:textId="1D6754D6" w:rsidR="00A719B8" w:rsidRPr="00725AF5" w:rsidRDefault="00A719B8">
            <w:pPr>
              <w:pStyle w:val="TableTextCharCharChar1"/>
              <w:numPr>
                <w:ilvl w:val="12"/>
                <w:numId w:val="0"/>
              </w:num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1AB" w14:textId="202E5A14" w:rsidR="00A719B8" w:rsidRPr="00725AF5" w:rsidRDefault="006079A7">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221E5E39" w:rsidR="00A719B8" w:rsidRPr="00725AF5" w:rsidRDefault="00A719B8">
            <w:pPr>
              <w:pStyle w:val="TableTextCharCharChar1"/>
              <w:numPr>
                <w:ilvl w:val="12"/>
                <w:numId w:val="0"/>
              </w:numPr>
            </w:pPr>
          </w:p>
          <w:p w14:paraId="427F01AD" w14:textId="02118874" w:rsidR="00A719B8" w:rsidRPr="00725AF5" w:rsidRDefault="00A719B8">
            <w:pPr>
              <w:pStyle w:val="TableTextCharCharChar1"/>
              <w:numPr>
                <w:ilvl w:val="12"/>
                <w:numId w:val="0"/>
              </w:numPr>
            </w:pPr>
          </w:p>
          <w:p w14:paraId="427F01AE" w14:textId="79CDA1A8" w:rsidR="00A719B8" w:rsidRPr="00725AF5" w:rsidRDefault="00A719B8">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60BFA908" w:rsidR="00A719B8" w:rsidRPr="00725AF5" w:rsidRDefault="00A719B8">
            <w:pPr>
              <w:pStyle w:val="TableTextCharCharChar1"/>
              <w:numPr>
                <w:ilvl w:val="12"/>
                <w:numId w:val="0"/>
              </w:numPr>
            </w:pPr>
          </w:p>
          <w:p w14:paraId="427F01B0" w14:textId="20D5476B" w:rsidR="00A719B8" w:rsidRPr="00725AF5" w:rsidRDefault="00A719B8" w:rsidP="00B54113">
            <w:pPr>
              <w:pStyle w:val="TableTextCharCharChar1"/>
              <w:numPr>
                <w:ilvl w:val="12"/>
                <w:numId w:val="0"/>
              </w:numPr>
            </w:pPr>
            <w:r w:rsidRPr="00725AF5">
              <w:t>Network benefits are available for patients who receive care at a designated CHD Centers of Excellence Network facility.</w:t>
            </w:r>
          </w:p>
          <w:p w14:paraId="427F01B1" w14:textId="3121A88B" w:rsidR="00A719B8" w:rsidRPr="00725AF5" w:rsidRDefault="00A719B8" w:rsidP="001539B1">
            <w:pPr>
              <w:pStyle w:val="TableTextCharCharChar1"/>
              <w:numPr>
                <w:ilvl w:val="12"/>
                <w:numId w:val="0"/>
              </w:numPr>
            </w:pPr>
          </w:p>
          <w:p w14:paraId="427F01B2" w14:textId="51B6189D"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1"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2" w:history="1"/>
            <w:r w:rsidRPr="00725AF5">
              <w:rPr>
                <w:sz w:val="24"/>
                <w:szCs w:val="24"/>
              </w:rPr>
              <w:t xml:space="preserve"> </w:t>
            </w:r>
          </w:p>
          <w:p w14:paraId="427F01B3" w14:textId="51DB2AC8" w:rsidR="00A719B8" w:rsidRPr="00725AF5" w:rsidRDefault="00A719B8" w:rsidP="005C71F8">
            <w:pPr>
              <w:pStyle w:val="TableTextCharCharChar1"/>
            </w:pPr>
          </w:p>
          <w:p w14:paraId="427F01B4" w14:textId="60051C23" w:rsidR="00A719B8" w:rsidRPr="00725AF5" w:rsidRDefault="00A719B8" w:rsidP="001539B1">
            <w:pPr>
              <w:pStyle w:val="TableTextCharCharChar1"/>
            </w:pPr>
          </w:p>
          <w:p w14:paraId="427F01BA" w14:textId="724134DA" w:rsidR="00A719B8" w:rsidRPr="00725AF5" w:rsidRDefault="00A719B8" w:rsidP="00B54113">
            <w:pPr>
              <w:pStyle w:val="TableTextCharCharChar1"/>
              <w:rPr>
                <w:rStyle w:val="CDBold"/>
                <w:rFonts w:ascii="Times New Roman" w:hAnsi="Times New Roman"/>
                <w:sz w:val="20"/>
              </w:rPr>
            </w:pPr>
            <w:r w:rsidRPr="00725AF5">
              <w:rPr>
                <w:b/>
                <w:bCs/>
              </w:rPr>
              <w:t>Prior Authorization</w:t>
            </w:r>
            <w:r w:rsidRPr="00725AF5">
              <w:rPr>
                <w:rStyle w:val="CDBold"/>
                <w:rFonts w:ascii="Times New Roman" w:hAnsi="Times New Roman"/>
              </w:rPr>
              <w:t xml:space="preserve"> Requirement</w:t>
            </w:r>
          </w:p>
          <w:p w14:paraId="427F01BB" w14:textId="3D8149F7" w:rsidR="00A719B8" w:rsidRPr="00725AF5" w:rsidRDefault="00A719B8">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obtain prior authorization</w:t>
            </w:r>
            <w:r w:rsidRPr="00725AF5">
              <w:rPr>
                <w:color w:val="000000"/>
                <w:szCs w:val="24"/>
              </w:rPr>
              <w:t xml:space="preserve">, Benefits will be subject to a </w:t>
            </w:r>
            <w:r w:rsidR="00297522">
              <w:rPr>
                <w:b/>
                <w:bCs/>
                <w:color w:val="0000FF"/>
                <w:szCs w:val="24"/>
              </w:rPr>
              <w:t>$500</w:t>
            </w:r>
            <w:r w:rsidRPr="00725AF5">
              <w:rPr>
                <w:color w:val="0000FF"/>
                <w:szCs w:val="24"/>
              </w:rPr>
              <w:t xml:space="preserve"> </w:t>
            </w:r>
            <w:r w:rsidRPr="00725AF5">
              <w:rPr>
                <w:color w:val="000000"/>
                <w:szCs w:val="24"/>
              </w:rPr>
              <w:t>penalty.</w:t>
            </w:r>
          </w:p>
          <w:p w14:paraId="427F01BC" w14:textId="706E2CCB" w:rsidR="00A719B8" w:rsidRPr="00725AF5" w:rsidRDefault="00A719B8">
            <w:pPr>
              <w:pStyle w:val="TableTextCharCharChar1"/>
              <w:rPr>
                <w:szCs w:val="24"/>
              </w:rPr>
            </w:pPr>
          </w:p>
          <w:p w14:paraId="427F01BE" w14:textId="0325B35E" w:rsidR="00A719B8" w:rsidRPr="00725AF5" w:rsidRDefault="00A719B8" w:rsidP="001539B1">
            <w:pPr>
              <w:pStyle w:val="TableTextCharCharChar1"/>
              <w:numPr>
                <w:ilvl w:val="12"/>
                <w:numId w:val="0"/>
              </w:numPr>
            </w:pPr>
          </w:p>
        </w:tc>
      </w:tr>
      <w:tr w:rsidR="00C60979" w:rsidRPr="00725AF5" w14:paraId="0D5FEBA4"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3F980B8B" w14:textId="0BD5FD90" w:rsidR="00C60979" w:rsidRDefault="00C60979" w:rsidP="00C60979">
            <w:pPr>
              <w:pStyle w:val="TableTextCharCharChar1"/>
              <w:rPr>
                <w:b/>
                <w:bCs/>
              </w:rPr>
            </w:pPr>
            <w:r>
              <w:rPr>
                <w:b/>
                <w:bCs/>
              </w:rPr>
              <w:t>Dental H</w:t>
            </w:r>
            <w:bookmarkStart w:id="134" w:name="Dental_Hospital_and_Anesthesia_Services"/>
            <w:bookmarkEnd w:id="134"/>
            <w:r>
              <w:rPr>
                <w:b/>
                <w:bCs/>
              </w:rPr>
              <w:t>ospital &amp;</w:t>
            </w:r>
          </w:p>
          <w:p w14:paraId="5C42EBD0" w14:textId="1D092397" w:rsidR="00C60979" w:rsidRDefault="00C60979" w:rsidP="00C60979">
            <w:pPr>
              <w:pStyle w:val="TableTextCharCharChar1"/>
              <w:rPr>
                <w:b/>
                <w:bCs/>
              </w:rPr>
            </w:pPr>
            <w:r w:rsidRPr="00C60979">
              <w:rPr>
                <w:b/>
                <w:bCs/>
              </w:rPr>
              <w:t>Anesthesia</w:t>
            </w:r>
            <w:r>
              <w:rPr>
                <w:b/>
                <w:bCs/>
              </w:rPr>
              <w:t xml:space="preserve"> </w:t>
            </w:r>
            <w:r w:rsidRPr="00C60979">
              <w:rPr>
                <w:b/>
                <w:bCs/>
              </w:rPr>
              <w:t>Services</w:t>
            </w:r>
          </w:p>
          <w:p w14:paraId="0E5D7B7C" w14:textId="77777777" w:rsidR="00C60979" w:rsidRDefault="00C60979" w:rsidP="00C60979">
            <w:pPr>
              <w:pStyle w:val="TableTextCharCharChar1"/>
              <w:rPr>
                <w:b/>
                <w:bCs/>
              </w:rPr>
            </w:pPr>
          </w:p>
          <w:p w14:paraId="02A7147A" w14:textId="77777777" w:rsidR="00357626" w:rsidRDefault="00357626" w:rsidP="00C60979">
            <w:pPr>
              <w:pStyle w:val="TableTextCharCharChar1"/>
              <w:rPr>
                <w:b/>
                <w:bCs/>
              </w:rPr>
            </w:pPr>
          </w:p>
          <w:p w14:paraId="2AAAF0FC" w14:textId="4928F4EC" w:rsidR="00042FED" w:rsidRPr="00B54113" w:rsidRDefault="00042FED" w:rsidP="00042FED">
            <w:pPr>
              <w:pStyle w:val="TableTextCharCharChar1"/>
              <w:rPr>
                <w:bCs/>
              </w:rPr>
            </w:pPr>
            <w:r w:rsidRPr="00B54113">
              <w:rPr>
                <w:bCs/>
              </w:rPr>
              <w:t xml:space="preserve">Coverage for the administration of general anesthesia and Hospital charges for dental care provided to the following </w:t>
            </w:r>
            <w:r>
              <w:rPr>
                <w:bCs/>
              </w:rPr>
              <w:t xml:space="preserve">Participants when Authorized in </w:t>
            </w:r>
            <w:r w:rsidRPr="00B54113">
              <w:rPr>
                <w:bCs/>
              </w:rPr>
              <w:t>advance:</w:t>
            </w:r>
          </w:p>
          <w:p w14:paraId="7AEBBFF8" w14:textId="77777777" w:rsidR="00042FED" w:rsidRPr="00B54113" w:rsidRDefault="00042FED" w:rsidP="00042FED">
            <w:pPr>
              <w:pStyle w:val="TableTextCharCharChar1"/>
              <w:rPr>
                <w:bCs/>
              </w:rPr>
            </w:pPr>
            <w:r w:rsidRPr="00B54113">
              <w:rPr>
                <w:bCs/>
              </w:rPr>
              <w:t xml:space="preserve">1) A Child under the age of </w:t>
            </w:r>
            <w:r w:rsidRPr="00B54113">
              <w:rPr>
                <w:b/>
                <w:bCs/>
                <w:color w:val="0000FF"/>
              </w:rPr>
              <w:t>five</w:t>
            </w:r>
            <w:r w:rsidRPr="00B54113">
              <w:rPr>
                <w:bCs/>
              </w:rPr>
              <w:t xml:space="preserve"> (</w:t>
            </w:r>
            <w:r w:rsidRPr="00B54113">
              <w:rPr>
                <w:b/>
                <w:bCs/>
                <w:color w:val="0000FF"/>
              </w:rPr>
              <w:t>5</w:t>
            </w:r>
            <w:r w:rsidRPr="00B54113">
              <w:rPr>
                <w:bCs/>
              </w:rPr>
              <w:t>);</w:t>
            </w:r>
          </w:p>
          <w:p w14:paraId="413097C9" w14:textId="77777777" w:rsidR="00042FED" w:rsidRPr="00B54113" w:rsidRDefault="00042FED" w:rsidP="00042FED">
            <w:pPr>
              <w:pStyle w:val="TableTextCharCharChar1"/>
              <w:rPr>
                <w:bCs/>
              </w:rPr>
            </w:pPr>
            <w:r w:rsidRPr="00B54113">
              <w:rPr>
                <w:bCs/>
              </w:rPr>
              <w:t>2) A person who is severely disabled; or</w:t>
            </w:r>
          </w:p>
          <w:p w14:paraId="003BDC41" w14:textId="77777777" w:rsidR="00042FED" w:rsidRPr="00B54113" w:rsidRDefault="00042FED" w:rsidP="00042FED">
            <w:pPr>
              <w:pStyle w:val="TableTextCharCharChar1"/>
              <w:rPr>
                <w:bCs/>
              </w:rPr>
            </w:pPr>
            <w:r w:rsidRPr="00B54113">
              <w:rPr>
                <w:bCs/>
              </w:rPr>
              <w:t>3) A person who has a medical or behavioral condition which requires hospitalization or general anesthesia when dental treatment is required.</w:t>
            </w:r>
          </w:p>
          <w:p w14:paraId="4348EDC8" w14:textId="77777777" w:rsidR="00042FED" w:rsidRDefault="00042FED" w:rsidP="00042FED">
            <w:pPr>
              <w:pStyle w:val="TableTextCharCharChar1"/>
              <w:rPr>
                <w:bCs/>
              </w:rPr>
            </w:pPr>
          </w:p>
          <w:p w14:paraId="3ECDFE5E" w14:textId="77777777" w:rsidR="00C60979" w:rsidRDefault="00042FED" w:rsidP="00042FED">
            <w:pPr>
              <w:pStyle w:val="TableTextCharCharChar1"/>
              <w:rPr>
                <w:bCs/>
              </w:rPr>
            </w:pPr>
            <w:r w:rsidRPr="00B54113">
              <w:rPr>
                <w:bCs/>
              </w:rPr>
              <w:t>This Coverage is provided regardless of whether the dental services are provided in a Hospital, Surgical Center or office.</w:t>
            </w:r>
          </w:p>
          <w:p w14:paraId="48032756" w14:textId="137D621D" w:rsidR="00042FED" w:rsidRPr="00725AF5" w:rsidRDefault="00042FED" w:rsidP="00042FED">
            <w:pPr>
              <w:pStyle w:val="TableTextCharCharChar1"/>
              <w:rPr>
                <w:b/>
                <w:bCs/>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36DC220A" w14:textId="2A31A2F7" w:rsidR="002E61C0" w:rsidRPr="00F41A66" w:rsidRDefault="008561BC" w:rsidP="002E61C0">
            <w:pPr>
              <w:pStyle w:val="TableTextCharCharChar1"/>
              <w:numPr>
                <w:ilvl w:val="12"/>
                <w:numId w:val="0"/>
              </w:numPr>
            </w:pPr>
            <w:r w:rsidRPr="00357626">
              <w:rPr>
                <w:b/>
                <w:color w:val="0000FF"/>
              </w:rPr>
              <w:t>8</w:t>
            </w:r>
            <w:r w:rsidR="002E61C0" w:rsidRPr="00357626">
              <w:rPr>
                <w:b/>
                <w:color w:val="0000FF"/>
              </w:rPr>
              <w:t xml:space="preserve">0% </w:t>
            </w:r>
            <w:r w:rsidR="002E61C0" w:rsidRPr="00F41A66">
              <w:t>of eligible expenses</w:t>
            </w:r>
            <w:r w:rsidR="005662B4" w:rsidRPr="0050563D">
              <w:t xml:space="preserve"> after satisfying the deductible</w:t>
            </w:r>
            <w:r w:rsidR="002E61C0" w:rsidRPr="0050563D">
              <w:t>.</w:t>
            </w:r>
          </w:p>
          <w:p w14:paraId="3C08DC3E" w14:textId="77777777" w:rsidR="00C60979" w:rsidRPr="00725AF5" w:rsidDel="003C3DFE" w:rsidRDefault="00C60979">
            <w:pPr>
              <w:pStyle w:val="TableTextCharCharChar1"/>
              <w:numPr>
                <w:ilvl w:val="12"/>
                <w:numId w:val="0"/>
              </w:numPr>
              <w:rPr>
                <w:b/>
                <w:color w:val="0000FF"/>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66EE5AC5" w14:textId="79A10652" w:rsidR="002E61C0" w:rsidRPr="00725AF5" w:rsidRDefault="006079A7" w:rsidP="002E61C0">
            <w:pPr>
              <w:pStyle w:val="TableTextCharCharChar1"/>
              <w:numPr>
                <w:ilvl w:val="12"/>
                <w:numId w:val="0"/>
              </w:numPr>
              <w:rPr>
                <w:szCs w:val="24"/>
              </w:rPr>
            </w:pPr>
            <w:r>
              <w:rPr>
                <w:b/>
                <w:color w:val="0000FF"/>
                <w:szCs w:val="24"/>
              </w:rPr>
              <w:t>70%</w:t>
            </w:r>
            <w:r w:rsidR="002E61C0" w:rsidRPr="00725AF5">
              <w:rPr>
                <w:b/>
                <w:color w:val="0000FF"/>
                <w:szCs w:val="24"/>
              </w:rPr>
              <w:t xml:space="preserve"> </w:t>
            </w:r>
            <w:r w:rsidR="002E61C0" w:rsidRPr="00725AF5">
              <w:rPr>
                <w:bCs/>
                <w:szCs w:val="24"/>
              </w:rPr>
              <w:t>of eligible expenses</w:t>
            </w:r>
            <w:r w:rsidR="002E61C0" w:rsidRPr="00725AF5">
              <w:rPr>
                <w:bCs/>
                <w:color w:val="0000FF"/>
                <w:szCs w:val="24"/>
              </w:rPr>
              <w:t xml:space="preserve"> </w:t>
            </w:r>
            <w:r w:rsidR="002E61C0" w:rsidRPr="00725AF5">
              <w:rPr>
                <w:bCs/>
                <w:szCs w:val="24"/>
              </w:rPr>
              <w:t xml:space="preserve">after satisfying </w:t>
            </w:r>
            <w:r w:rsidR="002E61C0" w:rsidRPr="00725AF5">
              <w:rPr>
                <w:color w:val="000000"/>
                <w:szCs w:val="24"/>
              </w:rPr>
              <w:t>the</w:t>
            </w:r>
            <w:r w:rsidR="002E61C0" w:rsidRPr="00725AF5">
              <w:rPr>
                <w:b/>
                <w:color w:val="0000FF"/>
                <w:szCs w:val="24"/>
              </w:rPr>
              <w:t xml:space="preserve"> </w:t>
            </w:r>
            <w:r w:rsidR="002E61C0" w:rsidRPr="00725AF5">
              <w:rPr>
                <w:szCs w:val="24"/>
              </w:rPr>
              <w:t>deductible</w:t>
            </w:r>
            <w:r w:rsidR="002E61C0">
              <w:rPr>
                <w:szCs w:val="24"/>
              </w:rPr>
              <w:t>.</w:t>
            </w:r>
          </w:p>
          <w:p w14:paraId="00D748FF" w14:textId="1498CA5C" w:rsidR="00C60979" w:rsidRDefault="00C60979" w:rsidP="00A950DC">
            <w:pPr>
              <w:pStyle w:val="TableTextCharCharChar1"/>
              <w:numPr>
                <w:ilvl w:val="12"/>
                <w:numId w:val="0"/>
              </w:numPr>
              <w:rPr>
                <w:b/>
                <w:color w:val="0000FF"/>
                <w:szCs w:val="24"/>
              </w:rPr>
            </w:pPr>
          </w:p>
          <w:p w14:paraId="5E180E11" w14:textId="4497D65B" w:rsidR="002E61C0" w:rsidRDefault="002E61C0" w:rsidP="00A950DC">
            <w:pPr>
              <w:pStyle w:val="TableTextCharCharChar1"/>
              <w:numPr>
                <w:ilvl w:val="12"/>
                <w:numId w:val="0"/>
              </w:numPr>
              <w:rPr>
                <w:b/>
                <w:color w:val="0000FF"/>
                <w:szCs w:val="24"/>
              </w:rPr>
            </w:pPr>
          </w:p>
          <w:p w14:paraId="2D8C9EB9" w14:textId="00E135EE" w:rsidR="002E61C0" w:rsidRPr="00725AF5" w:rsidRDefault="002E61C0" w:rsidP="002E61C0">
            <w:pPr>
              <w:pStyle w:val="TableTextCharCharChar1"/>
              <w:numPr>
                <w:ilvl w:val="12"/>
                <w:numId w:val="0"/>
              </w:numPr>
              <w:rPr>
                <w:b/>
              </w:rPr>
            </w:pPr>
            <w:r w:rsidRPr="00725AF5">
              <w:rPr>
                <w:b/>
              </w:rPr>
              <w:t>Prior Authorization Required</w:t>
            </w:r>
          </w:p>
          <w:p w14:paraId="06B1D7EE" w14:textId="1C48B850" w:rsidR="002E61C0" w:rsidRPr="00725AF5" w:rsidRDefault="002E61C0" w:rsidP="002E61C0">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Pr>
                <w:bCs/>
                <w:color w:val="000000"/>
              </w:rPr>
              <w:t>.</w:t>
            </w:r>
            <w:r w:rsidRPr="00725AF5">
              <w:rPr>
                <w:b/>
                <w:bCs/>
                <w:color w:val="FF00FF"/>
              </w:rPr>
              <w:t xml:space="preserve"> </w:t>
            </w:r>
          </w:p>
          <w:p w14:paraId="6FB58C31" w14:textId="2CD39D25" w:rsidR="002E61C0" w:rsidRPr="00725AF5" w:rsidRDefault="002E61C0" w:rsidP="002E61C0">
            <w:pPr>
              <w:pStyle w:val="TableTextChar"/>
              <w:numPr>
                <w:ilvl w:val="12"/>
                <w:numId w:val="0"/>
              </w:numPr>
              <w:rPr>
                <w:b/>
                <w:color w:val="000000"/>
              </w:rPr>
            </w:pPr>
          </w:p>
          <w:p w14:paraId="22D01FA0" w14:textId="5E19E633" w:rsidR="002E61C0" w:rsidRPr="00725AF5" w:rsidRDefault="002E61C0" w:rsidP="002E61C0">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5BE07B31" w14:textId="77777777" w:rsidR="002E61C0" w:rsidRDefault="002E61C0" w:rsidP="00A950DC">
            <w:pPr>
              <w:pStyle w:val="TableTextCharCharChar1"/>
              <w:numPr>
                <w:ilvl w:val="12"/>
                <w:numId w:val="0"/>
              </w:numPr>
              <w:rPr>
                <w:b/>
                <w:color w:val="0000FF"/>
                <w:szCs w:val="24"/>
              </w:rPr>
            </w:pPr>
          </w:p>
          <w:p w14:paraId="4DE2E403" w14:textId="77777777" w:rsidR="002E61C0" w:rsidRDefault="002E61C0" w:rsidP="00A950DC">
            <w:pPr>
              <w:pStyle w:val="TableTextCharCharChar1"/>
              <w:numPr>
                <w:ilvl w:val="12"/>
                <w:numId w:val="0"/>
              </w:numPr>
              <w:rPr>
                <w:b/>
                <w:color w:val="0000FF"/>
                <w:szCs w:val="24"/>
              </w:rPr>
            </w:pPr>
          </w:p>
          <w:p w14:paraId="14521F6F" w14:textId="77777777" w:rsidR="002E61C0" w:rsidRDefault="002E61C0" w:rsidP="00A950DC">
            <w:pPr>
              <w:pStyle w:val="TableTextCharCharChar1"/>
              <w:numPr>
                <w:ilvl w:val="12"/>
                <w:numId w:val="0"/>
              </w:numPr>
              <w:rPr>
                <w:b/>
                <w:color w:val="0000FF"/>
                <w:szCs w:val="24"/>
              </w:rPr>
            </w:pPr>
          </w:p>
          <w:p w14:paraId="3AF613BC" w14:textId="77777777" w:rsidR="002E61C0" w:rsidRPr="00725AF5" w:rsidDel="003C3DFE" w:rsidRDefault="002E61C0" w:rsidP="00A950DC">
            <w:pPr>
              <w:pStyle w:val="TableTextCharCharChar1"/>
              <w:numPr>
                <w:ilvl w:val="12"/>
                <w:numId w:val="0"/>
              </w:numPr>
              <w:rPr>
                <w:b/>
                <w:color w:val="0000FF"/>
                <w:szCs w:val="24"/>
              </w:rPr>
            </w:pPr>
          </w:p>
        </w:tc>
      </w:tr>
      <w:tr w:rsidR="00A719B8" w:rsidRPr="00725AF5" w14:paraId="427F0212"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5" w:name="Dental_Services_Accident_Only"/>
            <w:r w:rsidRPr="00725AF5">
              <w:rPr>
                <w:b/>
                <w:bCs/>
              </w:rPr>
              <w:t xml:space="preserve">Dental Services – </w:t>
            </w:r>
            <w:r w:rsidRPr="00725AF5">
              <w:rPr>
                <w:b/>
              </w:rPr>
              <w:t>Accident Only</w:t>
            </w:r>
            <w:bookmarkEnd w:id="135"/>
          </w:p>
          <w:p w14:paraId="427F01C1" w14:textId="77777777" w:rsidR="00A719B8" w:rsidRDefault="00A719B8" w:rsidP="000B6FBE">
            <w:pPr>
              <w:pStyle w:val="TableTextCharCharChar1"/>
            </w:pPr>
          </w:p>
          <w:p w14:paraId="33505C6D" w14:textId="2EDCFD10" w:rsidR="001A7991" w:rsidRPr="001A7991" w:rsidRDefault="001A7991" w:rsidP="001A7991">
            <w:pPr>
              <w:pStyle w:val="TableTextCharCharChar1"/>
            </w:pPr>
            <w:r w:rsidRPr="001A7991">
              <w:t>Coverage is limited to the functional restoration of structures and treatment as a result of trauma resulting in fracture of jaw or laceration of mouth,</w:t>
            </w:r>
            <w:r>
              <w:t xml:space="preserve"> </w:t>
            </w:r>
            <w:r w:rsidRPr="001A7991">
              <w:t xml:space="preserve">tongue, or gums when services are provided within </w:t>
            </w:r>
            <w:r w:rsidRPr="00B54113">
              <w:rPr>
                <w:b/>
                <w:color w:val="0000FF"/>
              </w:rPr>
              <w:t>3</w:t>
            </w:r>
            <w:r w:rsidRPr="001A7991">
              <w:t xml:space="preserve"> months of injury and finished within </w:t>
            </w:r>
            <w:r w:rsidRPr="00B54113">
              <w:rPr>
                <w:b/>
                <w:color w:val="0000FF"/>
              </w:rPr>
              <w:t>12</w:t>
            </w:r>
            <w:r w:rsidRPr="001A7991">
              <w:t xml:space="preserve"> months.</w:t>
            </w:r>
          </w:p>
          <w:p w14:paraId="6EE50C7A" w14:textId="77777777" w:rsidR="001A7991" w:rsidRDefault="001A7991" w:rsidP="001A7991">
            <w:pPr>
              <w:pStyle w:val="TableTextCharCharChar1"/>
            </w:pPr>
          </w:p>
          <w:p w14:paraId="0965C401" w14:textId="0358279F" w:rsidR="001A7991" w:rsidRPr="001A7991" w:rsidRDefault="001A7991" w:rsidP="001A7991">
            <w:pPr>
              <w:pStyle w:val="TableTextCharCharChar1"/>
            </w:pPr>
            <w:r w:rsidRPr="001A7991">
              <w:t>Coverage is provided for services by a licensed dentist for the care, repair, removal, replacement or treatment of the teeth, or surrounding tissues</w:t>
            </w:r>
            <w:r>
              <w:t xml:space="preserve"> </w:t>
            </w:r>
            <w:r w:rsidRPr="001A7991">
              <w:t>when necessitated by damage to teeth or surrounding tissues as a result of an Injury.</w:t>
            </w:r>
          </w:p>
          <w:p w14:paraId="6327828C" w14:textId="77777777" w:rsidR="001A7991" w:rsidRDefault="001A7991" w:rsidP="001A7991">
            <w:pPr>
              <w:pStyle w:val="TableTextCharCharChar1"/>
            </w:pPr>
          </w:p>
          <w:p w14:paraId="201D1256" w14:textId="77777777" w:rsidR="001A7991" w:rsidRPr="001A7991" w:rsidRDefault="001A7991" w:rsidP="001A7991">
            <w:pPr>
              <w:pStyle w:val="TableTextCharCharChar1"/>
            </w:pPr>
            <w:r w:rsidRPr="001A7991">
              <w:t>Dental implants are Covered if Medically Necessary as a result of Injury or Illness.</w:t>
            </w:r>
          </w:p>
          <w:p w14:paraId="35CF0CB6" w14:textId="77777777" w:rsidR="001A7991" w:rsidRDefault="001A7991" w:rsidP="001A7991">
            <w:pPr>
              <w:pStyle w:val="TableTextCharCharChar1"/>
            </w:pPr>
          </w:p>
          <w:p w14:paraId="0FF819C8" w14:textId="16553B05" w:rsidR="001A7991" w:rsidRDefault="001A7991" w:rsidP="001A7991">
            <w:pPr>
              <w:pStyle w:val="TableTextCharCharChar1"/>
            </w:pPr>
            <w:r w:rsidRPr="001A7991">
              <w:t>Teeth do not need to be sound and natural.</w:t>
            </w:r>
          </w:p>
          <w:p w14:paraId="3C01BD03" w14:textId="77777777" w:rsidR="001A7991" w:rsidRPr="00725AF5" w:rsidRDefault="001A7991" w:rsidP="000B6FBE">
            <w:pPr>
              <w:pStyle w:val="TableTextCharCharChar1"/>
            </w:pPr>
          </w:p>
          <w:p w14:paraId="427F01C2" w14:textId="77777777" w:rsidR="00A719B8" w:rsidRPr="00725AF5" w:rsidRDefault="00A719B8" w:rsidP="008B4504">
            <w:pPr>
              <w:rPr>
                <w:sz w:val="24"/>
                <w:szCs w:val="24"/>
              </w:rPr>
            </w:pPr>
            <w:r w:rsidRPr="00725AF5">
              <w:rPr>
                <w:sz w:val="24"/>
                <w:szCs w:val="24"/>
              </w:rPr>
              <w:t>Dental services are covered by the Plan when all of the following are true:</w:t>
            </w:r>
          </w:p>
          <w:p w14:paraId="427F01C3" w14:textId="77777777" w:rsidR="00A719B8" w:rsidRPr="00725AF5" w:rsidRDefault="00A719B8" w:rsidP="00F41A66">
            <w:pPr>
              <w:numPr>
                <w:ilvl w:val="0"/>
                <w:numId w:val="6"/>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F41A66">
            <w:pPr>
              <w:numPr>
                <w:ilvl w:val="0"/>
                <w:numId w:val="6"/>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F41A66">
            <w:pPr>
              <w:numPr>
                <w:ilvl w:val="0"/>
                <w:numId w:val="6"/>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F41A66">
            <w:pPr>
              <w:numPr>
                <w:ilvl w:val="0"/>
                <w:numId w:val="6"/>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provided that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r w:rsidRPr="00725AF5">
              <w:rPr>
                <w:color w:val="000000"/>
              </w:rPr>
              <w:t xml:space="preserve">●  </w:t>
            </w:r>
            <w:r w:rsidRPr="00725AF5">
              <w:t>dental services related to medical transplant procedures;</w:t>
            </w:r>
          </w:p>
          <w:p w14:paraId="427F01CA" w14:textId="77777777" w:rsidR="00A719B8" w:rsidRPr="00725AF5" w:rsidRDefault="00A719B8" w:rsidP="000B6FBE">
            <w:pPr>
              <w:pStyle w:val="TableTextChar1CharChar"/>
              <w:ind w:left="288" w:hanging="288"/>
            </w:pPr>
            <w:r w:rsidRPr="00725AF5">
              <w:rPr>
                <w:color w:val="000000"/>
              </w:rPr>
              <w:t xml:space="preserve">●  </w:t>
            </w:r>
            <w:r w:rsidRPr="00725AF5">
              <w:t>initiation of immunosuppressives (medication used to reduce inflammation and suppress the immune system); and</w:t>
            </w:r>
          </w:p>
          <w:p w14:paraId="427F01CB" w14:textId="77777777" w:rsidR="00A719B8" w:rsidRPr="00725AF5" w:rsidRDefault="00A719B8" w:rsidP="000B6FBE">
            <w:pPr>
              <w:pStyle w:val="TableTextChar1CharChar"/>
              <w:ind w:left="288" w:hanging="288"/>
            </w:pPr>
            <w:r w:rsidRPr="00725AF5">
              <w:rPr>
                <w:color w:val="000000"/>
              </w:rPr>
              <w:t xml:space="preserve">●  </w:t>
            </w:r>
            <w:r w:rsidRPr="00725AF5">
              <w:t>direct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3E6AC564" w:rsidR="00A719B8" w:rsidRPr="00725AF5" w:rsidRDefault="00A719B8" w:rsidP="000B6FBE">
            <w:pPr>
              <w:pStyle w:val="TableTextChar1CharChar"/>
            </w:pPr>
            <w:r w:rsidRPr="00725AF5">
              <w:t xml:space="preserve">Dental services for final treatment to repair the damage caused by accidental Injury must be started within </w:t>
            </w:r>
            <w:r w:rsidRPr="00725AF5">
              <w:rPr>
                <w:b/>
                <w:color w:val="0000FF"/>
              </w:rPr>
              <w:t>3</w:t>
            </w:r>
            <w:r w:rsidRPr="00725AF5">
              <w:rPr>
                <w:color w:val="FF0000"/>
              </w:rPr>
              <w:t xml:space="preserve"> </w:t>
            </w:r>
            <w:r w:rsidRPr="00725AF5">
              <w:rPr>
                <w:color w:val="000000"/>
              </w:rPr>
              <w:t>months</w:t>
            </w:r>
            <w:r w:rsidRPr="00725AF5">
              <w:rPr>
                <w:color w:val="FF0000"/>
              </w:rPr>
              <w:t xml:space="preserve"> </w:t>
            </w:r>
            <w:r w:rsidRPr="00725AF5">
              <w:t xml:space="preserve">of the </w:t>
            </w:r>
            <w:r w:rsidRPr="007635B7">
              <w:t>accident</w:t>
            </w:r>
            <w:r w:rsidR="007635B7" w:rsidRPr="00F41A66">
              <w:rPr>
                <w:szCs w:val="24"/>
              </w:rPr>
              <w:t xml:space="preserve"> </w:t>
            </w:r>
            <w:r w:rsidR="007635B7" w:rsidRPr="007635B7">
              <w:t>or from the time you are covered on the plan,</w:t>
            </w:r>
            <w:r w:rsidRPr="00725AF5">
              <w:t xml:space="preserve"> unless extenuating circumstances exist (such as prolonged hospitalization or the presence of fixation wires from fracture care) and completed within </w:t>
            </w:r>
            <w:r w:rsidRPr="00725AF5">
              <w:rPr>
                <w:b/>
                <w:color w:val="0000FF"/>
              </w:rPr>
              <w:t>12</w:t>
            </w:r>
            <w:r w:rsidRPr="00725AF5">
              <w:t xml:space="preserve"> months of the </w:t>
            </w:r>
            <w:r w:rsidRPr="007635B7">
              <w:t>accident</w:t>
            </w:r>
            <w:r w:rsidR="007635B7" w:rsidRPr="00F41A66">
              <w:rPr>
                <w:szCs w:val="24"/>
              </w:rPr>
              <w:t xml:space="preserve"> </w:t>
            </w:r>
            <w:r w:rsidR="007635B7" w:rsidRPr="007635B7">
              <w:t>or from the time you are covered on the plan</w:t>
            </w:r>
            <w:r w:rsidRPr="00725AF5">
              <w:t>.</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r w:rsidRPr="00725AF5">
              <w:rPr>
                <w:color w:val="000000"/>
              </w:rPr>
              <w:t xml:space="preserve">●  </w:t>
            </w:r>
            <w:r w:rsidRPr="00725AF5">
              <w:t>emergency examination</w:t>
            </w:r>
          </w:p>
          <w:p w14:paraId="427F01D1" w14:textId="77777777" w:rsidR="00A719B8" w:rsidRPr="00725AF5" w:rsidRDefault="00A719B8" w:rsidP="000B6FBE">
            <w:pPr>
              <w:pStyle w:val="TableTextChar1CharChar"/>
              <w:ind w:left="288" w:hanging="288"/>
            </w:pPr>
            <w:r w:rsidRPr="00725AF5">
              <w:rPr>
                <w:color w:val="000000"/>
              </w:rPr>
              <w:t xml:space="preserve">●  </w:t>
            </w:r>
            <w:r w:rsidRPr="00725AF5">
              <w:t>necessary diagnostic x-rays;</w:t>
            </w:r>
          </w:p>
          <w:p w14:paraId="427F01D2" w14:textId="77777777" w:rsidR="00A719B8" w:rsidRPr="00725AF5" w:rsidRDefault="00A719B8" w:rsidP="000B6FBE">
            <w:pPr>
              <w:pStyle w:val="TableTextChar1CharChar"/>
              <w:ind w:left="288" w:hanging="288"/>
            </w:pPr>
            <w:r w:rsidRPr="00725AF5">
              <w:rPr>
                <w:color w:val="000000"/>
              </w:rPr>
              <w:t xml:space="preserve">●  </w:t>
            </w:r>
            <w:r w:rsidRPr="00725AF5">
              <w:t>endodontic (root canal) treatment;</w:t>
            </w:r>
          </w:p>
          <w:p w14:paraId="427F01D3" w14:textId="77777777" w:rsidR="00A719B8" w:rsidRPr="00725AF5" w:rsidRDefault="00A719B8" w:rsidP="000B6FBE">
            <w:pPr>
              <w:pStyle w:val="TableTextChar1CharChar"/>
              <w:ind w:left="288" w:hanging="288"/>
            </w:pPr>
            <w:r w:rsidRPr="00725AF5">
              <w:rPr>
                <w:color w:val="000000"/>
              </w:rPr>
              <w:t xml:space="preserve">●  </w:t>
            </w:r>
            <w:r w:rsidRPr="00725AF5">
              <w:t>temporary splinting of teeth;</w:t>
            </w:r>
          </w:p>
          <w:p w14:paraId="427F01D4" w14:textId="77777777" w:rsidR="00A719B8" w:rsidRPr="00725AF5" w:rsidRDefault="00A719B8" w:rsidP="000B6FBE">
            <w:pPr>
              <w:pStyle w:val="TableTextChar1CharChar"/>
              <w:ind w:left="288" w:hanging="288"/>
            </w:pPr>
            <w:r w:rsidRPr="00725AF5">
              <w:rPr>
                <w:color w:val="000000"/>
              </w:rPr>
              <w:t xml:space="preserve">●  </w:t>
            </w:r>
            <w:r w:rsidRPr="00725AF5">
              <w:t>prefabricated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simple minimal restorative procedures (fillings);</w:t>
            </w:r>
          </w:p>
          <w:p w14:paraId="427F01D6" w14:textId="77777777" w:rsidR="00A719B8" w:rsidRPr="00725AF5" w:rsidRDefault="00A719B8" w:rsidP="000B6FBE">
            <w:pPr>
              <w:pStyle w:val="TableTextChar1CharChar"/>
              <w:ind w:left="288" w:hanging="288"/>
            </w:pPr>
            <w:r w:rsidRPr="00725AF5">
              <w:rPr>
                <w:color w:val="000000"/>
              </w:rPr>
              <w:t xml:space="preserve">●  </w:t>
            </w:r>
            <w:r w:rsidRPr="00725AF5">
              <w:t>extractions;</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post-traumatic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r w:rsidRPr="00725AF5">
              <w:rPr>
                <w:rFonts w:ascii="Times New Roman" w:hAnsi="Times New Roman"/>
                <w:color w:val="000000"/>
              </w:rPr>
              <w:t xml:space="preserve">●  </w:t>
            </w:r>
            <w:r w:rsidRPr="00725AF5">
              <w:rPr>
                <w:rStyle w:val="TableTextChar1CharCharChar"/>
                <w:rFonts w:ascii="Times New Roman" w:hAnsi="Times New Roman"/>
              </w:rPr>
              <w:t>replacement of lost teeth due to the Injury by implant, dentures or bridges.</w:t>
            </w:r>
          </w:p>
          <w:p w14:paraId="427F01DA" w14:textId="77777777" w:rsidR="00A719B8" w:rsidRPr="00725AF5" w:rsidRDefault="00A719B8"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The following services are not covered:</w:t>
            </w:r>
          </w:p>
          <w:p w14:paraId="427F01E2" w14:textId="77777777" w:rsidR="00A719B8" w:rsidRPr="00725AF5" w:rsidRDefault="00A719B8" w:rsidP="00CE309F">
            <w:pPr>
              <w:pStyle w:val="TableTextChar1CharChar"/>
              <w:ind w:left="288" w:hanging="288"/>
              <w:rPr>
                <w:color w:val="000000"/>
              </w:rPr>
            </w:pPr>
            <w:r w:rsidRPr="00725AF5">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r w:rsidRPr="00725AF5">
              <w:rPr>
                <w:color w:val="000000"/>
              </w:rPr>
              <w:t xml:space="preserve">●  </w:t>
            </w:r>
            <w:r w:rsidRPr="00725AF5">
              <w:t>Endodontics,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extractions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restoration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r w:rsidRPr="00725AF5">
              <w:rPr>
                <w:rFonts w:ascii="Times New Roman" w:hAnsi="Times New Roman"/>
                <w:b w:val="0"/>
                <w:color w:val="000000"/>
              </w:rPr>
              <w:t>●  medical or surgical treatments of dental conditions; and</w:t>
            </w:r>
          </w:p>
          <w:p w14:paraId="427F01E8" w14:textId="77777777" w:rsidR="00A719B8" w:rsidRPr="00725AF5" w:rsidRDefault="00A719B8" w:rsidP="00CE309F">
            <w:pPr>
              <w:pStyle w:val="TableTextChar1CharChar"/>
              <w:ind w:left="576" w:hanging="288"/>
              <w:rPr>
                <w:color w:val="000000"/>
              </w:rPr>
            </w:pPr>
            <w:r w:rsidRPr="00725AF5">
              <w:rPr>
                <w:color w:val="000000"/>
              </w:rPr>
              <w:t>●  services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color w:val="000000"/>
              </w:rPr>
            </w:pPr>
            <w:r w:rsidRPr="00725AF5">
              <w:rPr>
                <w:rFonts w:ascii="Times New Roman" w:hAnsi="Times New Roman"/>
                <w:color w:val="000000"/>
              </w:rPr>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725AF5" w:rsidRDefault="00A719B8" w:rsidP="000B6FBE">
            <w:pPr>
              <w:pStyle w:val="TableTextCharCharChar1"/>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1EE" w14:textId="6AE5733D" w:rsidR="00A719B8" w:rsidRPr="00725AF5" w:rsidRDefault="008561BC">
            <w:pPr>
              <w:pStyle w:val="TableTextCharCharChar1"/>
              <w:numPr>
                <w:ilvl w:val="12"/>
                <w:numId w:val="0"/>
              </w:numPr>
              <w:rPr>
                <w:bCs/>
                <w:color w:val="0000FF"/>
              </w:rPr>
            </w:pPr>
            <w:r>
              <w:rPr>
                <w:b/>
                <w:color w:val="0000FF"/>
              </w:rPr>
              <w:t>8</w:t>
            </w:r>
            <w:r w:rsidR="003C3DFE">
              <w:rPr>
                <w:b/>
                <w:color w:val="0000FF"/>
              </w:rPr>
              <w:t>0%</w:t>
            </w:r>
            <w:r w:rsidR="00A719B8" w:rsidRPr="00725AF5">
              <w:rPr>
                <w:bCs/>
                <w:color w:val="0000FF"/>
              </w:rPr>
              <w:t xml:space="preserve"> </w:t>
            </w:r>
            <w:r w:rsidR="00A719B8" w:rsidRPr="00725AF5">
              <w:rPr>
                <w:bCs/>
              </w:rPr>
              <w:t>of eligible expenses</w:t>
            </w:r>
            <w:r w:rsidR="00812DFA" w:rsidRPr="00812DFA">
              <w:rPr>
                <w:bCs/>
                <w:sz w:val="20"/>
                <w:szCs w:val="24"/>
              </w:rPr>
              <w:t xml:space="preserve"> </w:t>
            </w:r>
            <w:r w:rsidR="00812DFA" w:rsidRPr="00812DFA">
              <w:rPr>
                <w:bCs/>
              </w:rPr>
              <w:t>after satisfying the</w:t>
            </w:r>
            <w:r w:rsidR="00812DFA" w:rsidRPr="00812DFA">
              <w:rPr>
                <w:b/>
                <w:bCs/>
              </w:rPr>
              <w:t xml:space="preserve"> </w:t>
            </w:r>
            <w:r w:rsidR="00812DFA" w:rsidRPr="00812DFA">
              <w:rPr>
                <w:bCs/>
              </w:rPr>
              <w:t>deductible</w:t>
            </w:r>
            <w:r w:rsidR="00A719B8" w:rsidRPr="00725AF5">
              <w:rPr>
                <w:bCs/>
              </w:rPr>
              <w:t>.</w:t>
            </w:r>
          </w:p>
          <w:p w14:paraId="427F01FA" w14:textId="77777777" w:rsidR="00A719B8" w:rsidRPr="00725AF5" w:rsidRDefault="00A719B8">
            <w:pPr>
              <w:pStyle w:val="TableTextCharCharChar1"/>
              <w:numPr>
                <w:ilvl w:val="12"/>
                <w:numId w:val="0"/>
              </w:numPr>
              <w:rPr>
                <w:b/>
              </w:rPr>
            </w:pPr>
          </w:p>
          <w:p w14:paraId="427F01FF" w14:textId="77777777" w:rsidR="00A719B8" w:rsidRPr="00725AF5" w:rsidRDefault="00A719B8" w:rsidP="00B54113">
            <w:pPr>
              <w:pStyle w:val="TableText"/>
              <w:rPr>
                <w:b/>
                <w:color w:val="000000"/>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20B" w14:textId="6C7B7937" w:rsidR="00A719B8" w:rsidRPr="00725AF5" w:rsidRDefault="006079A7" w:rsidP="00351A24">
            <w:pPr>
              <w:pStyle w:val="TableTextCharCharChar1"/>
              <w:numPr>
                <w:ilvl w:val="12"/>
                <w:numId w:val="0"/>
              </w:numPr>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20C" w14:textId="77777777" w:rsidR="00A719B8" w:rsidRDefault="00A719B8">
            <w:pPr>
              <w:pStyle w:val="TableTextCharCharChar1"/>
              <w:numPr>
                <w:ilvl w:val="12"/>
                <w:numId w:val="0"/>
              </w:numPr>
              <w:rPr>
                <w:bCs/>
                <w:color w:val="0000FF"/>
              </w:rPr>
            </w:pPr>
          </w:p>
          <w:p w14:paraId="58620649" w14:textId="77777777" w:rsidR="001A7991" w:rsidRPr="00725AF5" w:rsidRDefault="001A7991">
            <w:pPr>
              <w:pStyle w:val="TableTextCharCharChar1"/>
              <w:numPr>
                <w:ilvl w:val="12"/>
                <w:numId w:val="0"/>
              </w:numPr>
              <w:rPr>
                <w:bCs/>
                <w:color w:val="0000FF"/>
              </w:rPr>
            </w:pPr>
          </w:p>
          <w:p w14:paraId="427F0211" w14:textId="77777777" w:rsidR="00A719B8" w:rsidRPr="00725AF5" w:rsidRDefault="00A719B8" w:rsidP="00206A85">
            <w:pPr>
              <w:pStyle w:val="TableTextChar"/>
              <w:numPr>
                <w:ilvl w:val="12"/>
                <w:numId w:val="0"/>
              </w:numPr>
              <w:rPr>
                <w:b/>
              </w:rPr>
            </w:pPr>
          </w:p>
        </w:tc>
      </w:tr>
      <w:tr w:rsidR="001B6C47" w:rsidRPr="00725AF5" w14:paraId="2EB9ACD0"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65871BC1" w14:textId="77777777" w:rsidR="001B6C47" w:rsidRDefault="001B6C47" w:rsidP="00EB177D">
            <w:pPr>
              <w:pStyle w:val="TableTextChar"/>
              <w:numPr>
                <w:ilvl w:val="12"/>
                <w:numId w:val="0"/>
              </w:numPr>
              <w:rPr>
                <w:b/>
                <w:bCs/>
              </w:rPr>
            </w:pPr>
            <w:r w:rsidRPr="001B6C47">
              <w:rPr>
                <w:b/>
                <w:bCs/>
              </w:rPr>
              <w:t>Diabetes Self Mana</w:t>
            </w:r>
            <w:bookmarkStart w:id="136" w:name="Diabetes_Self_Management"/>
            <w:bookmarkEnd w:id="136"/>
            <w:r w:rsidRPr="001B6C47">
              <w:rPr>
                <w:b/>
                <w:bCs/>
              </w:rPr>
              <w:t>gement</w:t>
            </w:r>
          </w:p>
          <w:p w14:paraId="0B409867" w14:textId="77777777" w:rsidR="001B6C47" w:rsidRDefault="001B6C47" w:rsidP="00EB177D">
            <w:pPr>
              <w:pStyle w:val="TableTextChar"/>
              <w:numPr>
                <w:ilvl w:val="12"/>
                <w:numId w:val="0"/>
              </w:numPr>
              <w:rPr>
                <w:b/>
              </w:rPr>
            </w:pPr>
          </w:p>
          <w:p w14:paraId="1034AB6D" w14:textId="77777777" w:rsidR="001B6C47" w:rsidRPr="00B54113" w:rsidRDefault="001B6C47" w:rsidP="00EB177D">
            <w:pPr>
              <w:pStyle w:val="TableTextChar"/>
              <w:numPr>
                <w:ilvl w:val="12"/>
                <w:numId w:val="0"/>
              </w:numPr>
            </w:pPr>
          </w:p>
          <w:p w14:paraId="14703377" w14:textId="1721062F" w:rsidR="001B6C47" w:rsidRPr="00725AF5" w:rsidRDefault="001B6C47" w:rsidP="00EB177D">
            <w:pPr>
              <w:pStyle w:val="TableTextChar"/>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7402C482" w14:textId="77777777" w:rsidR="00F92589" w:rsidRPr="00716B74" w:rsidRDefault="00F92589" w:rsidP="00F92589">
            <w:pPr>
              <w:pStyle w:val="TableTextChar"/>
              <w:numPr>
                <w:ilvl w:val="12"/>
                <w:numId w:val="0"/>
              </w:numPr>
            </w:pPr>
            <w:r w:rsidRPr="00716B74">
              <w:t>Coverage includes</w:t>
            </w:r>
          </w:p>
          <w:p w14:paraId="2939A2B1" w14:textId="77777777" w:rsidR="00F92589" w:rsidRPr="00716B74" w:rsidRDefault="00F92589" w:rsidP="00F41A66">
            <w:pPr>
              <w:pStyle w:val="TableTextChar"/>
              <w:numPr>
                <w:ilvl w:val="0"/>
                <w:numId w:val="32"/>
              </w:numPr>
            </w:pPr>
            <w:r w:rsidRPr="00716B74">
              <w:t>Self-Management Training for the treatment of diabetes. Benefits are paid the same as Physician's Office Services</w:t>
            </w:r>
          </w:p>
          <w:p w14:paraId="232336B2" w14:textId="77777777" w:rsidR="00F92589" w:rsidRPr="00716B74" w:rsidRDefault="00F92589" w:rsidP="00F41A66">
            <w:pPr>
              <w:pStyle w:val="TableTextChar"/>
              <w:numPr>
                <w:ilvl w:val="0"/>
                <w:numId w:val="32"/>
              </w:numPr>
            </w:pPr>
            <w:r w:rsidRPr="00716B74">
              <w:rPr>
                <w:b/>
                <w:color w:val="0000FF"/>
              </w:rPr>
              <w:t>One</w:t>
            </w:r>
            <w:r w:rsidRPr="00716B74">
              <w:t xml:space="preserve"> pair of therapeutic shoes, including fitting, per calendar year. Benefits are paid the same as Orthotic Appliances</w:t>
            </w:r>
          </w:p>
          <w:p w14:paraId="18F60EB4" w14:textId="77777777" w:rsidR="00F92589" w:rsidRPr="00716B74" w:rsidRDefault="00F92589" w:rsidP="00F41A66">
            <w:pPr>
              <w:pStyle w:val="TableTextChar"/>
              <w:numPr>
                <w:ilvl w:val="0"/>
                <w:numId w:val="32"/>
              </w:numPr>
            </w:pPr>
            <w:r w:rsidRPr="00716B74">
              <w:rPr>
                <w:b/>
                <w:color w:val="0000FF"/>
              </w:rPr>
              <w:t>One</w:t>
            </w:r>
            <w:r w:rsidRPr="00716B74">
              <w:rPr>
                <w:color w:val="0000FF"/>
              </w:rPr>
              <w:t xml:space="preserve"> </w:t>
            </w:r>
            <w:r w:rsidRPr="00716B74">
              <w:t>pair of custom molded shoe orthotics per calendar year.</w:t>
            </w:r>
            <w:r>
              <w:t xml:space="preserve"> </w:t>
            </w:r>
            <w:r w:rsidRPr="00716B74">
              <w:t>Benefits are paid the same as Orthotic Appliances</w:t>
            </w:r>
          </w:p>
          <w:p w14:paraId="329EC02C" w14:textId="77777777" w:rsidR="00F92589" w:rsidRPr="00716B74" w:rsidRDefault="00F92589" w:rsidP="00F41A66">
            <w:pPr>
              <w:pStyle w:val="TableTextChar"/>
              <w:numPr>
                <w:ilvl w:val="0"/>
                <w:numId w:val="32"/>
              </w:numPr>
            </w:pPr>
            <w:r w:rsidRPr="00716B74">
              <w:t>Foot care in connection with clipping nails or treating corns and calluses related to diabetic foot disease or peripheral</w:t>
            </w:r>
            <w:r>
              <w:t xml:space="preserve"> </w:t>
            </w:r>
            <w:r w:rsidRPr="00716B74">
              <w:t>neuropathy.</w:t>
            </w:r>
          </w:p>
          <w:p w14:paraId="2F732463" w14:textId="131DA9AB" w:rsidR="001B6C47" w:rsidRPr="00725AF5" w:rsidDel="003C3DFE" w:rsidRDefault="001B6C47" w:rsidP="00EB177D">
            <w:pPr>
              <w:pStyle w:val="TableTextChar"/>
              <w:numPr>
                <w:ilvl w:val="12"/>
                <w:numId w:val="0"/>
              </w:numPr>
              <w:rPr>
                <w:b/>
                <w:color w:val="0000FF"/>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69C332A2" w14:textId="77777777" w:rsidR="00F92589" w:rsidRPr="00716B74" w:rsidRDefault="00F92589" w:rsidP="00F92589">
            <w:pPr>
              <w:pStyle w:val="TableTextChar"/>
              <w:numPr>
                <w:ilvl w:val="12"/>
                <w:numId w:val="0"/>
              </w:numPr>
            </w:pPr>
            <w:r w:rsidRPr="00716B74">
              <w:t>Coverage includes</w:t>
            </w:r>
          </w:p>
          <w:p w14:paraId="007A6EAA" w14:textId="77777777" w:rsidR="00F92589" w:rsidRPr="00716B74" w:rsidRDefault="00F92589" w:rsidP="00F41A66">
            <w:pPr>
              <w:pStyle w:val="TableTextChar"/>
              <w:numPr>
                <w:ilvl w:val="0"/>
                <w:numId w:val="32"/>
              </w:numPr>
            </w:pPr>
            <w:r w:rsidRPr="00716B74">
              <w:t>Self-Management Training for the treatment of diabetes. Benefits are paid the same as Physician's Office Services</w:t>
            </w:r>
          </w:p>
          <w:p w14:paraId="73F412E5" w14:textId="77777777" w:rsidR="00F92589" w:rsidRPr="00716B74" w:rsidRDefault="00F92589" w:rsidP="00F41A66">
            <w:pPr>
              <w:pStyle w:val="TableTextChar"/>
              <w:numPr>
                <w:ilvl w:val="0"/>
                <w:numId w:val="32"/>
              </w:numPr>
            </w:pPr>
            <w:r w:rsidRPr="00716B74">
              <w:rPr>
                <w:b/>
                <w:color w:val="0000FF"/>
              </w:rPr>
              <w:t>One</w:t>
            </w:r>
            <w:r w:rsidRPr="00716B74">
              <w:t xml:space="preserve"> pair of therapeutic shoes, including fitting, per calendar year. Benefits are paid the same as Orthotic Appliances</w:t>
            </w:r>
          </w:p>
          <w:p w14:paraId="7585E2A9" w14:textId="77777777" w:rsidR="00F92589" w:rsidRPr="00716B74" w:rsidRDefault="00F92589" w:rsidP="00F41A66">
            <w:pPr>
              <w:pStyle w:val="TableTextChar"/>
              <w:numPr>
                <w:ilvl w:val="0"/>
                <w:numId w:val="32"/>
              </w:numPr>
            </w:pPr>
            <w:r w:rsidRPr="00716B74">
              <w:rPr>
                <w:b/>
                <w:color w:val="0000FF"/>
              </w:rPr>
              <w:t>One</w:t>
            </w:r>
            <w:r w:rsidRPr="00716B74">
              <w:rPr>
                <w:color w:val="0000FF"/>
              </w:rPr>
              <w:t xml:space="preserve"> </w:t>
            </w:r>
            <w:r w:rsidRPr="00716B74">
              <w:t>pair of custom molded shoe orthotics per calendar year.</w:t>
            </w:r>
            <w:r>
              <w:t xml:space="preserve"> </w:t>
            </w:r>
            <w:r w:rsidRPr="00716B74">
              <w:t>Benefits are paid the same as Orthotic Appliances</w:t>
            </w:r>
          </w:p>
          <w:p w14:paraId="2C55625C" w14:textId="77777777" w:rsidR="00F92589" w:rsidRPr="00716B74" w:rsidRDefault="00F92589" w:rsidP="00F41A66">
            <w:pPr>
              <w:pStyle w:val="TableTextChar"/>
              <w:numPr>
                <w:ilvl w:val="0"/>
                <w:numId w:val="32"/>
              </w:numPr>
            </w:pPr>
            <w:r w:rsidRPr="00716B74">
              <w:t>Foot care in connection with clipping nails or treating corns and calluses related to diabetic foot disease or peripheral</w:t>
            </w:r>
            <w:r>
              <w:t xml:space="preserve"> </w:t>
            </w:r>
            <w:r w:rsidRPr="00716B74">
              <w:t>neuropathy.</w:t>
            </w:r>
          </w:p>
          <w:p w14:paraId="03B7AF94" w14:textId="77777777" w:rsidR="00F4152B" w:rsidRDefault="00F4152B" w:rsidP="009E271C">
            <w:pPr>
              <w:pStyle w:val="TableTextChar"/>
              <w:numPr>
                <w:ilvl w:val="12"/>
                <w:numId w:val="0"/>
              </w:numPr>
            </w:pPr>
          </w:p>
          <w:p w14:paraId="38D7748B" w14:textId="77777777" w:rsidR="00F4152B" w:rsidRDefault="00F4152B" w:rsidP="009E271C">
            <w:pPr>
              <w:pStyle w:val="TableTextChar"/>
              <w:numPr>
                <w:ilvl w:val="12"/>
                <w:numId w:val="0"/>
              </w:numPr>
            </w:pPr>
          </w:p>
          <w:p w14:paraId="097E31A0" w14:textId="77777777" w:rsidR="00F4152B" w:rsidRDefault="00F4152B" w:rsidP="009E271C">
            <w:pPr>
              <w:pStyle w:val="TableTextChar"/>
              <w:numPr>
                <w:ilvl w:val="12"/>
                <w:numId w:val="0"/>
              </w:numPr>
              <w:rPr>
                <w:b/>
              </w:rPr>
            </w:pPr>
            <w:r w:rsidRPr="00725AF5">
              <w:rPr>
                <w:b/>
              </w:rPr>
              <w:t>Prior Authorization Required</w:t>
            </w:r>
          </w:p>
          <w:p w14:paraId="0542D6E3" w14:textId="77777777" w:rsidR="00F4152B" w:rsidRDefault="00F4152B" w:rsidP="009E271C">
            <w:pPr>
              <w:pStyle w:val="TableTextChar"/>
              <w:numPr>
                <w:ilvl w:val="12"/>
                <w:numId w:val="0"/>
              </w:numPr>
              <w:rPr>
                <w:szCs w:val="24"/>
              </w:rPr>
            </w:pPr>
            <w:r w:rsidRPr="00B54113">
              <w:rPr>
                <w:szCs w:val="24"/>
              </w:rPr>
              <w:t>Authorization is required for therapuetic shoes and custom molded shoe orthotics</w:t>
            </w:r>
          </w:p>
          <w:p w14:paraId="703A6A40" w14:textId="77777777" w:rsidR="00F4152B" w:rsidRDefault="00F4152B" w:rsidP="009E271C">
            <w:pPr>
              <w:pStyle w:val="TableTextChar"/>
              <w:numPr>
                <w:ilvl w:val="12"/>
                <w:numId w:val="0"/>
              </w:numPr>
              <w:rPr>
                <w:szCs w:val="24"/>
              </w:rPr>
            </w:pPr>
          </w:p>
          <w:p w14:paraId="0C0B0467" w14:textId="5B050004" w:rsidR="00F4152B" w:rsidRPr="00725AF5" w:rsidRDefault="00F4152B" w:rsidP="00F4152B">
            <w:pPr>
              <w:pStyle w:val="TableTextChar"/>
              <w:numPr>
                <w:ilvl w:val="12"/>
                <w:numId w:val="0"/>
              </w:numPr>
              <w:rPr>
                <w:b/>
                <w:color w:val="0000FF"/>
              </w:rPr>
            </w:pPr>
            <w:r w:rsidRPr="00725AF5">
              <w:t xml:space="preserve">If you don't </w:t>
            </w:r>
            <w:r w:rsidRPr="00725AF5">
              <w:rPr>
                <w:bCs/>
                <w:color w:val="000000"/>
              </w:rPr>
              <w:t>notify us</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6F47C0BB" w14:textId="4F2FE3C8" w:rsidR="00F4152B" w:rsidRPr="00B54113" w:rsidDel="009D6420" w:rsidRDefault="00F4152B" w:rsidP="009E271C">
            <w:pPr>
              <w:pStyle w:val="TableTextChar"/>
              <w:numPr>
                <w:ilvl w:val="12"/>
                <w:numId w:val="0"/>
              </w:numPr>
              <w:rPr>
                <w:color w:val="0000FF"/>
                <w:szCs w:val="24"/>
              </w:rPr>
            </w:pPr>
          </w:p>
        </w:tc>
      </w:tr>
      <w:tr w:rsidR="00A82B09" w:rsidRPr="00507B50" w14:paraId="25296101" w14:textId="77777777" w:rsidTr="000256D0">
        <w:trPr>
          <w:gridBefore w:val="1"/>
          <w:wBefore w:w="21" w:type="dxa"/>
        </w:trPr>
        <w:tc>
          <w:tcPr>
            <w:tcW w:w="3055" w:type="dxa"/>
            <w:gridSpan w:val="2"/>
            <w:tcBorders>
              <w:top w:val="single" w:sz="6" w:space="0" w:color="auto"/>
              <w:left w:val="single" w:sz="6" w:space="0" w:color="auto"/>
              <w:bottom w:val="single" w:sz="6" w:space="0" w:color="auto"/>
              <w:right w:val="single" w:sz="6" w:space="0" w:color="auto"/>
            </w:tcBorders>
            <w:shd w:val="pct5" w:color="auto" w:fill="FFFFFF"/>
          </w:tcPr>
          <w:p w14:paraId="552C2A64" w14:textId="77777777" w:rsidR="00A82B09" w:rsidRPr="00507B50" w:rsidRDefault="00A82B09" w:rsidP="00CA1FDF">
            <w:pPr>
              <w:pStyle w:val="TableTextCharCharChar1"/>
              <w:rPr>
                <w:b/>
                <w:bCs/>
                <w:szCs w:val="24"/>
              </w:rPr>
            </w:pPr>
            <w:bookmarkStart w:id="137" w:name="Diabetic_Supplies"/>
            <w:r w:rsidRPr="00507B50">
              <w:rPr>
                <w:b/>
                <w:bCs/>
                <w:szCs w:val="24"/>
              </w:rPr>
              <w:t>Diabetic Supplies</w:t>
            </w:r>
          </w:p>
          <w:bookmarkEnd w:id="137"/>
          <w:p w14:paraId="1A63244F" w14:textId="77777777" w:rsidR="00A82B09" w:rsidRPr="00507B50" w:rsidRDefault="00A82B09" w:rsidP="00CA1FDF">
            <w:pPr>
              <w:pStyle w:val="TableTextCharCharChar1"/>
              <w:rPr>
                <w:b/>
                <w:bCs/>
                <w:szCs w:val="24"/>
              </w:rPr>
            </w:pPr>
          </w:p>
          <w:p w14:paraId="6874A657" w14:textId="77777777" w:rsidR="00A82B09" w:rsidRPr="00507B50" w:rsidRDefault="00A82B09" w:rsidP="00CA1FDF">
            <w:pPr>
              <w:adjustRightInd/>
              <w:textAlignment w:val="auto"/>
              <w:rPr>
                <w:rFonts w:eastAsia="Calibri"/>
                <w:sz w:val="24"/>
                <w:szCs w:val="24"/>
              </w:rPr>
            </w:pPr>
            <w:r w:rsidRPr="00507B50">
              <w:rPr>
                <w:rFonts w:eastAsia="Calibri"/>
                <w:b/>
                <w:bCs/>
                <w:sz w:val="24"/>
                <w:szCs w:val="24"/>
              </w:rPr>
              <w:t>Services are covered under both medical and pharmacy for the following: </w:t>
            </w:r>
          </w:p>
          <w:p w14:paraId="5E1E47EC"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Syringes</w:t>
            </w:r>
          </w:p>
          <w:p w14:paraId="4ABA0D4A"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Needles</w:t>
            </w:r>
          </w:p>
          <w:p w14:paraId="5E9CA094"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blood glucose and urine test strips</w:t>
            </w:r>
          </w:p>
          <w:p w14:paraId="39C93FA8"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ketone test strips and tablets</w:t>
            </w:r>
          </w:p>
          <w:p w14:paraId="789BED77"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lancets and lancet devices</w:t>
            </w:r>
          </w:p>
          <w:p w14:paraId="10F1DB7B"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 xml:space="preserve">alcohol wipes are covered under the medical benefit if obtained from a medical supplier.  </w:t>
            </w:r>
          </w:p>
          <w:p w14:paraId="297DAADE"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Insulin pump supplies</w:t>
            </w:r>
          </w:p>
          <w:p w14:paraId="5510CE6E"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Infusion sets</w:t>
            </w:r>
          </w:p>
          <w:p w14:paraId="00CC2C41" w14:textId="77777777" w:rsidR="00A82B09" w:rsidRPr="00507B50" w:rsidRDefault="00A82B09" w:rsidP="00F41A66">
            <w:pPr>
              <w:pStyle w:val="ListParagraph"/>
              <w:numPr>
                <w:ilvl w:val="0"/>
                <w:numId w:val="37"/>
              </w:numPr>
              <w:overflowPunct w:val="0"/>
              <w:autoSpaceDE w:val="0"/>
              <w:autoSpaceDN w:val="0"/>
              <w:spacing w:after="0" w:line="240" w:lineRule="auto"/>
              <w:rPr>
                <w:rFonts w:ascii="Times New Roman" w:hAnsi="Times New Roman" w:cs="Times New Roman"/>
              </w:rPr>
            </w:pPr>
            <w:r w:rsidRPr="00507B50">
              <w:rPr>
                <w:rFonts w:ascii="Times New Roman" w:hAnsi="Times New Roman" w:cs="Times New Roman"/>
                <w:sz w:val="24"/>
                <w:szCs w:val="24"/>
              </w:rPr>
              <w:t>Reservoirs</w:t>
            </w:r>
          </w:p>
          <w:p w14:paraId="33CA685F" w14:textId="77777777" w:rsidR="00A82B09" w:rsidRPr="00507B50" w:rsidRDefault="00A82B09" w:rsidP="00CA1FDF">
            <w:pPr>
              <w:adjustRightInd/>
              <w:ind w:left="360"/>
              <w:textAlignment w:val="auto"/>
              <w:rPr>
                <w:rFonts w:eastAsia="Calibri"/>
                <w:sz w:val="24"/>
                <w:szCs w:val="24"/>
              </w:rPr>
            </w:pPr>
          </w:p>
          <w:p w14:paraId="7712C52C" w14:textId="77777777" w:rsidR="00A82B09" w:rsidRPr="00507B50" w:rsidRDefault="00A82B09" w:rsidP="00CA1FDF">
            <w:pPr>
              <w:pStyle w:val="TableTextCharCharChar1"/>
              <w:rPr>
                <w:b/>
                <w:bCs/>
                <w:szCs w:val="24"/>
              </w:rPr>
            </w:pPr>
            <w:r w:rsidRPr="00507B50">
              <w:rPr>
                <w:rFonts w:eastAsia="Calibri"/>
                <w:szCs w:val="24"/>
              </w:rPr>
              <w:t>Insulin is covered under the pharmacy benefit.</w:t>
            </w:r>
            <w:r w:rsidRPr="00507B50">
              <w:rPr>
                <w:rFonts w:eastAsia="Calibri"/>
                <w:b/>
                <w:bCs/>
                <w:color w:val="FF0000"/>
                <w:szCs w:val="24"/>
              </w:rPr>
              <w:t> </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26232B53" w14:textId="77777777" w:rsidR="00A82B09" w:rsidRPr="00507B50" w:rsidRDefault="00A82B09" w:rsidP="00CA1FDF">
            <w:pPr>
              <w:adjustRightInd/>
              <w:textAlignment w:val="auto"/>
              <w:rPr>
                <w:sz w:val="24"/>
                <w:szCs w:val="24"/>
              </w:rPr>
            </w:pPr>
            <w:r w:rsidRPr="00507B50">
              <w:rPr>
                <w:sz w:val="24"/>
                <w:szCs w:val="24"/>
              </w:rPr>
              <w:t xml:space="preserve">In Network benefits for both Diabetic Supplies &amp; Diabetic DME are paid at </w:t>
            </w:r>
            <w:r w:rsidRPr="00507B50">
              <w:rPr>
                <w:b/>
                <w:bCs/>
                <w:color w:val="0000FF"/>
                <w:sz w:val="24"/>
                <w:szCs w:val="24"/>
              </w:rPr>
              <w:t>100%</w:t>
            </w:r>
            <w:r w:rsidRPr="00507B50">
              <w:rPr>
                <w:sz w:val="24"/>
                <w:szCs w:val="24"/>
              </w:rPr>
              <w:t xml:space="preserve"> with the deductible waived.</w:t>
            </w:r>
          </w:p>
          <w:p w14:paraId="2E41D476" w14:textId="77777777" w:rsidR="00A82B09" w:rsidRPr="00507B50" w:rsidRDefault="00A82B09" w:rsidP="00CA1FDF">
            <w:pPr>
              <w:overflowPunct/>
              <w:textAlignment w:val="auto"/>
              <w:rPr>
                <w:b/>
                <w:sz w:val="24"/>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2E808D62" w14:textId="52779763" w:rsidR="00A82B09" w:rsidRPr="00507B50" w:rsidRDefault="00A82B09" w:rsidP="00CA1FDF">
            <w:pPr>
              <w:pStyle w:val="TableTextChar"/>
              <w:numPr>
                <w:ilvl w:val="12"/>
                <w:numId w:val="0"/>
              </w:numPr>
              <w:rPr>
                <w:color w:val="000000"/>
                <w:szCs w:val="24"/>
              </w:rPr>
            </w:pPr>
            <w:r>
              <w:rPr>
                <w:b/>
                <w:color w:val="0000FF"/>
                <w:szCs w:val="24"/>
              </w:rPr>
              <w:t>7</w:t>
            </w:r>
            <w:r w:rsidRPr="00507B50">
              <w:rPr>
                <w:b/>
                <w:color w:val="0000FF"/>
                <w:szCs w:val="24"/>
              </w:rPr>
              <w:t>0%</w:t>
            </w:r>
            <w:r w:rsidRPr="00507B50">
              <w:rPr>
                <w:b/>
                <w:szCs w:val="24"/>
              </w:rPr>
              <w:t xml:space="preserve"> </w:t>
            </w:r>
            <w:r w:rsidRPr="00507B50">
              <w:rPr>
                <w:szCs w:val="24"/>
              </w:rPr>
              <w:t xml:space="preserve">of eligible expenses after satisfying </w:t>
            </w:r>
            <w:r w:rsidRPr="00507B50">
              <w:rPr>
                <w:color w:val="000000"/>
                <w:szCs w:val="24"/>
              </w:rPr>
              <w:t>the</w:t>
            </w:r>
            <w:r w:rsidRPr="00507B50">
              <w:rPr>
                <w:szCs w:val="24"/>
              </w:rPr>
              <w:t xml:space="preserve"> deductible</w:t>
            </w:r>
            <w:r w:rsidRPr="00507B50">
              <w:rPr>
                <w:b/>
                <w:szCs w:val="24"/>
              </w:rPr>
              <w:t>.</w:t>
            </w:r>
          </w:p>
          <w:p w14:paraId="14BCAC44" w14:textId="77777777" w:rsidR="00A82B09" w:rsidRPr="00507B50" w:rsidRDefault="00A82B09" w:rsidP="00CA1FDF">
            <w:pPr>
              <w:overflowPunct/>
              <w:textAlignment w:val="auto"/>
              <w:rPr>
                <w:b/>
                <w:sz w:val="24"/>
                <w:szCs w:val="24"/>
              </w:rPr>
            </w:pPr>
          </w:p>
        </w:tc>
      </w:tr>
      <w:tr w:rsidR="00A719B8" w:rsidRPr="00725AF5" w14:paraId="427F031C"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8" w:name="Durable_Medical_Equipment"/>
            <w:r w:rsidRPr="00725AF5">
              <w:rPr>
                <w:b/>
              </w:rPr>
              <w:t>Durable Medical Equipment</w:t>
            </w:r>
          </w:p>
          <w:bookmarkEnd w:id="138"/>
          <w:p w14:paraId="427F02AD" w14:textId="77777777" w:rsidR="00A719B8" w:rsidRDefault="00A719B8" w:rsidP="00EB177D">
            <w:pPr>
              <w:pStyle w:val="TableTextChar"/>
              <w:numPr>
                <w:ilvl w:val="12"/>
                <w:numId w:val="0"/>
              </w:numPr>
              <w:rPr>
                <w:b/>
              </w:rPr>
            </w:pPr>
          </w:p>
          <w:p w14:paraId="1351DE92" w14:textId="77777777" w:rsidR="008057DF" w:rsidRPr="00725AF5" w:rsidRDefault="008057DF"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0E659C2A"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 xml:space="preserve">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w:t>
            </w:r>
            <w:r w:rsidR="00A86817" w:rsidRPr="00B54113">
              <w:rPr>
                <w:rStyle w:val="TableTextChar2"/>
                <w:b/>
                <w:i/>
                <w:color w:val="000000"/>
              </w:rPr>
              <w:t>(This exclusion doe not apply to foot orthotics.)</w:t>
            </w:r>
            <w:r w:rsidR="00A86817">
              <w:rPr>
                <w:rStyle w:val="TableTextChar2"/>
                <w:color w:val="000000"/>
              </w:rPr>
              <w:t xml:space="preserve"> </w:t>
            </w:r>
            <w:r w:rsidRPr="00725AF5">
              <w:rPr>
                <w:rStyle w:val="TableTextChar2"/>
                <w:color w:val="000000"/>
              </w:rPr>
              <w:t>Dental braces are also excluded 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tubings, nasal cannulas, connectors and masks used in connection with Durable Medical Equipment.</w:t>
            </w:r>
          </w:p>
          <w:p w14:paraId="427F02C7" w14:textId="77777777" w:rsidR="00A719B8" w:rsidRPr="00725AF5" w:rsidRDefault="00A719B8" w:rsidP="00EB177D">
            <w:pPr>
              <w:pStyle w:val="TableTextChar1"/>
            </w:pPr>
          </w:p>
          <w:p w14:paraId="427F02C9" w14:textId="60563B70" w:rsidR="00A719B8" w:rsidRPr="00725AF5" w:rsidRDefault="00A719B8" w:rsidP="00417561">
            <w:pPr>
              <w:pStyle w:val="TableTextChar1"/>
            </w:pPr>
            <w:r w:rsidRPr="00725AF5">
              <w:t xml:space="preserve">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w:t>
            </w:r>
            <w:r w:rsidRPr="00B54113">
              <w:rPr>
                <w:b/>
                <w:color w:val="0000FF"/>
              </w:rPr>
              <w:t>three</w:t>
            </w:r>
            <w:r w:rsidRPr="00725AF5">
              <w:t>-month rental period.</w:t>
            </w:r>
            <w:r w:rsidRPr="00725AF5">
              <w:rPr>
                <w:b/>
                <w:bCs/>
                <w:color w:val="FF00FF"/>
              </w:rPr>
              <w:t xml:space="preserve"> </w:t>
            </w:r>
          </w:p>
          <w:p w14:paraId="427F02CA" w14:textId="77777777" w:rsidR="00A719B8" w:rsidRPr="00725AF5" w:rsidRDefault="00A719B8" w:rsidP="00EB177D">
            <w:pPr>
              <w:pStyle w:val="TableTextChar1"/>
            </w:pPr>
          </w:p>
          <w:p w14:paraId="35E94B4D" w14:textId="2F2E946F" w:rsidR="00840ACD" w:rsidRDefault="0050573D" w:rsidP="00840ACD">
            <w:pPr>
              <w:pStyle w:val="TableTextChar1"/>
            </w:pPr>
            <w:r w:rsidRPr="00507B50">
              <w:rPr>
                <w:b/>
                <w:szCs w:val="24"/>
              </w:rPr>
              <w:t>Please see Diabetic Supplies.</w:t>
            </w:r>
          </w:p>
          <w:p w14:paraId="74ED5827" w14:textId="77777777" w:rsidR="0050573D" w:rsidRDefault="0050573D" w:rsidP="00840ACD">
            <w:pPr>
              <w:pStyle w:val="TableTextChar1"/>
            </w:pPr>
          </w:p>
          <w:p w14:paraId="10C6B320" w14:textId="138A822C" w:rsidR="00840ACD" w:rsidRPr="00B54113" w:rsidRDefault="00840ACD" w:rsidP="00B54113">
            <w:pPr>
              <w:pStyle w:val="TableTextChar1"/>
            </w:pPr>
            <w:r w:rsidRPr="00B54113">
              <w:t>Diabetic Durable Equipment covered under the Medical Plan includes glucose meters, platforms for glucose meters, and external insulin pumps and</w:t>
            </w:r>
            <w:r>
              <w:t xml:space="preserve"> </w:t>
            </w:r>
            <w:r w:rsidRPr="00B54113">
              <w:t>associated supplies</w:t>
            </w:r>
          </w:p>
          <w:p w14:paraId="7B1659DD" w14:textId="77777777" w:rsidR="00840ACD" w:rsidRPr="00B54113" w:rsidRDefault="00840ACD" w:rsidP="00B54113">
            <w:pPr>
              <w:pStyle w:val="TableTextChar1"/>
              <w:ind w:left="288" w:hanging="288"/>
            </w:pPr>
            <w:r w:rsidRPr="00B54113">
              <w:t>including calibrator</w:t>
            </w:r>
          </w:p>
          <w:p w14:paraId="716D86DB" w14:textId="77777777" w:rsidR="00840ACD" w:rsidRPr="00B54113" w:rsidRDefault="00840ACD" w:rsidP="00B54113">
            <w:pPr>
              <w:pStyle w:val="TableTextChar1"/>
              <w:ind w:left="288" w:hanging="288"/>
            </w:pPr>
            <w:r w:rsidRPr="00B54113">
              <w:t>solution/chips and infusion</w:t>
            </w:r>
          </w:p>
          <w:p w14:paraId="1AB8B70D" w14:textId="512BB629" w:rsidR="00A719B8" w:rsidRPr="00812DFA" w:rsidRDefault="00840ACD" w:rsidP="0050573D">
            <w:pPr>
              <w:pStyle w:val="TableTextChar1"/>
              <w:ind w:left="288" w:hanging="288"/>
              <w:rPr>
                <w:bCs/>
              </w:rPr>
            </w:pPr>
            <w:r w:rsidRPr="00B54113">
              <w:t xml:space="preserve">sets. </w:t>
            </w:r>
          </w:p>
          <w:p w14:paraId="3B5336B4" w14:textId="77777777" w:rsidR="00840ACD" w:rsidRDefault="00840ACD" w:rsidP="00C735F5">
            <w:pPr>
              <w:pStyle w:val="TableTextChar1"/>
              <w:ind w:left="288" w:hanging="288"/>
              <w:rPr>
                <w:bCs/>
              </w:rPr>
            </w:pPr>
          </w:p>
          <w:p w14:paraId="72309468" w14:textId="77777777" w:rsidR="00C735F5" w:rsidRDefault="00C735F5" w:rsidP="00C735F5">
            <w:pPr>
              <w:pStyle w:val="TableTextChar1"/>
              <w:ind w:left="288" w:hanging="288"/>
              <w:rPr>
                <w:bCs/>
              </w:rPr>
            </w:pPr>
            <w:r>
              <w:rPr>
                <w:bCs/>
              </w:rPr>
              <w:t>In Network benefits for both</w:t>
            </w:r>
          </w:p>
          <w:p w14:paraId="5FCD1350" w14:textId="77777777" w:rsidR="00C735F5" w:rsidRDefault="00C735F5" w:rsidP="00C735F5">
            <w:pPr>
              <w:pStyle w:val="TableTextChar1"/>
              <w:ind w:left="288" w:hanging="288"/>
              <w:rPr>
                <w:bCs/>
              </w:rPr>
            </w:pPr>
            <w:r>
              <w:rPr>
                <w:bCs/>
              </w:rPr>
              <w:t>Diabetic Supplies &amp; Diabetic</w:t>
            </w:r>
          </w:p>
          <w:p w14:paraId="3F3A87F8" w14:textId="77777777" w:rsidR="00C735F5" w:rsidRDefault="00C735F5" w:rsidP="00C735F5">
            <w:pPr>
              <w:pStyle w:val="TableTextChar1"/>
              <w:ind w:left="288" w:hanging="288"/>
              <w:rPr>
                <w:bCs/>
              </w:rPr>
            </w:pPr>
            <w:r>
              <w:rPr>
                <w:bCs/>
              </w:rPr>
              <w:t xml:space="preserve">DME are paid at </w:t>
            </w:r>
            <w:r w:rsidRPr="00C735F5">
              <w:rPr>
                <w:b/>
                <w:bCs/>
                <w:color w:val="0000FF"/>
              </w:rPr>
              <w:t>100%</w:t>
            </w:r>
            <w:r>
              <w:rPr>
                <w:bCs/>
              </w:rPr>
              <w:t xml:space="preserve"> with</w:t>
            </w:r>
          </w:p>
          <w:p w14:paraId="1E5CF778" w14:textId="437F1D05" w:rsidR="00C735F5" w:rsidRDefault="00C735F5" w:rsidP="00C735F5">
            <w:pPr>
              <w:pStyle w:val="TableTextChar1"/>
              <w:ind w:left="288" w:hanging="288"/>
              <w:rPr>
                <w:bCs/>
              </w:rPr>
            </w:pPr>
            <w:r w:rsidRPr="00C735F5">
              <w:rPr>
                <w:bCs/>
              </w:rPr>
              <w:t>the deductible waived.</w:t>
            </w:r>
          </w:p>
          <w:p w14:paraId="38E75963" w14:textId="77777777" w:rsidR="00C735F5" w:rsidRDefault="00C735F5" w:rsidP="00B54113">
            <w:pPr>
              <w:pStyle w:val="TableTextChar1"/>
              <w:ind w:left="288" w:hanging="288"/>
              <w:rPr>
                <w:bCs/>
              </w:rPr>
            </w:pPr>
          </w:p>
          <w:p w14:paraId="4B6975FF" w14:textId="77777777" w:rsidR="00840ACD" w:rsidRDefault="00840ACD" w:rsidP="00B54113">
            <w:pPr>
              <w:pStyle w:val="TableTextChar1"/>
              <w:ind w:left="288" w:hanging="288"/>
              <w:rPr>
                <w:bCs/>
              </w:rPr>
            </w:pPr>
            <w:r>
              <w:rPr>
                <w:bCs/>
              </w:rPr>
              <w:t>Batteries and battery chargers</w:t>
            </w:r>
          </w:p>
          <w:p w14:paraId="6DE45627" w14:textId="77777777" w:rsidR="00840ACD" w:rsidRDefault="00840ACD" w:rsidP="00B54113">
            <w:pPr>
              <w:pStyle w:val="TableTextChar1"/>
              <w:ind w:left="288" w:hanging="288"/>
              <w:rPr>
                <w:bCs/>
              </w:rPr>
            </w:pPr>
            <w:r>
              <w:rPr>
                <w:bCs/>
              </w:rPr>
              <w:t>for wheelchairs and portable</w:t>
            </w:r>
          </w:p>
          <w:p w14:paraId="02666E16" w14:textId="6BCA0A28" w:rsidR="00840ACD" w:rsidRDefault="00840ACD" w:rsidP="00B54113">
            <w:pPr>
              <w:pStyle w:val="TableTextChar1"/>
              <w:ind w:left="288" w:hanging="288"/>
              <w:rPr>
                <w:bCs/>
              </w:rPr>
            </w:pPr>
            <w:r w:rsidRPr="00840ACD">
              <w:rPr>
                <w:bCs/>
              </w:rPr>
              <w:t>oxygen systems are covered</w:t>
            </w:r>
          </w:p>
          <w:p w14:paraId="427F02E1" w14:textId="77777777" w:rsidR="00840ACD" w:rsidRPr="00725AF5" w:rsidRDefault="00840ACD" w:rsidP="00B54113">
            <w:pPr>
              <w:pStyle w:val="TableTextChar1"/>
              <w:ind w:left="288" w:hanging="288"/>
              <w:rPr>
                <w:bCs/>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2E2" w14:textId="4F38828C" w:rsidR="00A719B8" w:rsidRPr="00725AF5" w:rsidRDefault="008561BC" w:rsidP="00EB177D">
            <w:pPr>
              <w:pStyle w:val="TableTextChar"/>
              <w:numPr>
                <w:ilvl w:val="12"/>
                <w:numId w:val="0"/>
              </w:numPr>
              <w:rPr>
                <w:bCs/>
                <w:color w:val="0000FF"/>
              </w:rPr>
            </w:pPr>
            <w:r>
              <w:rPr>
                <w:b/>
                <w:color w:val="0000FF"/>
              </w:rPr>
              <w:t>8</w:t>
            </w:r>
            <w:r w:rsidR="003C3DFE">
              <w:rPr>
                <w:b/>
                <w:color w:val="0000FF"/>
              </w:rPr>
              <w:t>0%</w:t>
            </w:r>
            <w:r w:rsidR="00A719B8" w:rsidRPr="00725AF5">
              <w:rPr>
                <w:bCs/>
                <w:color w:val="0000FF"/>
              </w:rPr>
              <w:t xml:space="preserve"> </w:t>
            </w:r>
            <w:r w:rsidR="00A719B8" w:rsidRPr="00725AF5">
              <w:rPr>
                <w:bCs/>
              </w:rPr>
              <w:t>of eligible expenses</w:t>
            </w:r>
            <w:r w:rsidR="00812DFA" w:rsidRPr="00812DFA">
              <w:rPr>
                <w:bCs/>
                <w:sz w:val="20"/>
                <w:szCs w:val="24"/>
              </w:rPr>
              <w:t xml:space="preserve"> </w:t>
            </w:r>
            <w:r w:rsidR="00812DFA" w:rsidRPr="00812DFA">
              <w:rPr>
                <w:bCs/>
              </w:rPr>
              <w:t>after satisfying the</w:t>
            </w:r>
            <w:r w:rsidR="00812DFA" w:rsidRPr="00812DFA">
              <w:rPr>
                <w:b/>
                <w:bCs/>
              </w:rPr>
              <w:t xml:space="preserve"> </w:t>
            </w:r>
            <w:r w:rsidR="00812DFA" w:rsidRPr="00812DFA">
              <w:rPr>
                <w:bCs/>
              </w:rPr>
              <w:t>deductible</w:t>
            </w:r>
            <w:r w:rsidR="00A719B8" w:rsidRPr="00725AF5">
              <w:rPr>
                <w:bCs/>
              </w:rPr>
              <w:t>.</w:t>
            </w:r>
          </w:p>
          <w:p w14:paraId="427F02EE" w14:textId="77777777" w:rsidR="00A719B8" w:rsidRPr="00725AF5" w:rsidRDefault="00A719B8" w:rsidP="00EB177D">
            <w:pPr>
              <w:pStyle w:val="TableTextChar"/>
              <w:numPr>
                <w:ilvl w:val="12"/>
                <w:numId w:val="0"/>
              </w:numPr>
              <w:rPr>
                <w:bCs/>
                <w:color w:val="000000"/>
              </w:rPr>
            </w:pPr>
          </w:p>
          <w:p w14:paraId="3D2A989B" w14:textId="77777777" w:rsidR="004F79B1" w:rsidRDefault="00A719B8" w:rsidP="00E218C0">
            <w:pPr>
              <w:pStyle w:val="TableTextChar"/>
              <w:numPr>
                <w:ilvl w:val="12"/>
                <w:numId w:val="0"/>
              </w:numPr>
              <w:rPr>
                <w:color w:val="000000"/>
              </w:rPr>
            </w:pPr>
            <w:r w:rsidRPr="00725AF5">
              <w:t xml:space="preserve">Benefits are provided for the repair/replacement of a type of Durable Medical Equipment once every </w:t>
            </w:r>
            <w:r w:rsidR="00E218C0">
              <w:rPr>
                <w:b/>
                <w:color w:val="0000FF"/>
              </w:rPr>
              <w:t>3</w:t>
            </w:r>
            <w:r w:rsidRPr="00725AF5">
              <w:t xml:space="preserve"> </w:t>
            </w:r>
            <w:r w:rsidR="00E218C0">
              <w:rPr>
                <w:bCs/>
              </w:rPr>
              <w:t>calendar</w:t>
            </w:r>
            <w:r w:rsidRPr="00725AF5">
              <w:rPr>
                <w:color w:val="000000"/>
              </w:rPr>
              <w:t xml:space="preserve"> years.</w:t>
            </w:r>
            <w:r w:rsidR="00E218C0">
              <w:rPr>
                <w:color w:val="000000"/>
              </w:rPr>
              <w:t xml:space="preserve"> </w:t>
            </w:r>
          </w:p>
          <w:p w14:paraId="6BA147E2" w14:textId="262D385E" w:rsidR="00E218C0" w:rsidRDefault="00E218C0" w:rsidP="00E218C0">
            <w:pPr>
              <w:pStyle w:val="TableTextChar"/>
              <w:numPr>
                <w:ilvl w:val="12"/>
                <w:numId w:val="0"/>
              </w:numPr>
              <w:rPr>
                <w:color w:val="000000"/>
              </w:rPr>
            </w:pPr>
            <w:r w:rsidRPr="00840ACD">
              <w:rPr>
                <w:color w:val="000000"/>
              </w:rPr>
              <w:t>Repla</w:t>
            </w:r>
            <w:r>
              <w:rPr>
                <w:color w:val="000000"/>
              </w:rPr>
              <w:t>cement is covered when prescrib</w:t>
            </w:r>
            <w:r w:rsidRPr="00840ACD">
              <w:rPr>
                <w:color w:val="000000"/>
              </w:rPr>
              <w:t>ed by a physician due to normal routine wear and tear.</w:t>
            </w:r>
          </w:p>
          <w:p w14:paraId="427F02F1" w14:textId="1BD321B2" w:rsidR="00A719B8" w:rsidRPr="00725AF5" w:rsidRDefault="00A719B8" w:rsidP="00EB177D">
            <w:pPr>
              <w:pStyle w:val="TableTextChar"/>
              <w:numPr>
                <w:ilvl w:val="12"/>
                <w:numId w:val="0"/>
              </w:numPr>
              <w:rPr>
                <w:color w:val="000000"/>
              </w:rPr>
            </w:pPr>
          </w:p>
          <w:p w14:paraId="427F02F2" w14:textId="6A2E8CB5" w:rsidR="00A719B8" w:rsidRPr="00725AF5" w:rsidRDefault="00A719B8" w:rsidP="00EB177D">
            <w:pPr>
              <w:pStyle w:val="TableTextChar"/>
              <w:numPr>
                <w:ilvl w:val="12"/>
                <w:numId w:val="0"/>
              </w:numPr>
            </w:pPr>
          </w:p>
          <w:p w14:paraId="427F02F5" w14:textId="1883EE83" w:rsidR="00A719B8" w:rsidRPr="00725AF5" w:rsidRDefault="005E7F8F" w:rsidP="00FB29D0">
            <w:pPr>
              <w:pStyle w:val="TableText"/>
              <w:rPr>
                <w:b/>
              </w:rPr>
            </w:pPr>
            <w:r w:rsidRPr="00725AF5">
              <w:rPr>
                <w:color w:val="000000"/>
                <w:szCs w:val="24"/>
              </w:rPr>
              <w:t>Benefits for speech aid devices and tracheo-esophageal voice devices are limited to the purchase of one device during the entire period of time a Covered Person is enrolled under the Plan.</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2FA" w14:textId="22F89B89" w:rsidR="00A719B8" w:rsidRPr="00725AF5" w:rsidRDefault="006079A7" w:rsidP="009E271C">
            <w:pPr>
              <w:pStyle w:val="TableTextChar"/>
              <w:numPr>
                <w:ilvl w:val="12"/>
                <w:numId w:val="0"/>
              </w:numPr>
              <w:rPr>
                <w:color w:val="000000"/>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427F02FC" w14:textId="4A2746F3" w:rsidR="00A719B8" w:rsidRDefault="00840ACD" w:rsidP="00EB177D">
            <w:pPr>
              <w:pStyle w:val="TableTextChar"/>
              <w:numPr>
                <w:ilvl w:val="12"/>
                <w:numId w:val="0"/>
              </w:numPr>
              <w:rPr>
                <w:color w:val="000000"/>
              </w:rPr>
            </w:pPr>
            <w:r w:rsidRPr="00840ACD">
              <w:rPr>
                <w:color w:val="000000"/>
              </w:rPr>
              <w:t>Repla</w:t>
            </w:r>
            <w:r>
              <w:rPr>
                <w:color w:val="000000"/>
              </w:rPr>
              <w:t>cement is covered when prescrib</w:t>
            </w:r>
            <w:r w:rsidRPr="00840ACD">
              <w:rPr>
                <w:color w:val="000000"/>
              </w:rPr>
              <w:t>ed by a physician due to normal routine wear and tear.</w:t>
            </w:r>
          </w:p>
          <w:p w14:paraId="3BE78154" w14:textId="77777777" w:rsidR="00840ACD" w:rsidRPr="00725AF5" w:rsidRDefault="00840ACD" w:rsidP="00EB177D">
            <w:pPr>
              <w:pStyle w:val="TableTextChar"/>
              <w:numPr>
                <w:ilvl w:val="12"/>
                <w:numId w:val="0"/>
              </w:numPr>
              <w:rPr>
                <w:color w:val="000000"/>
              </w:rPr>
            </w:pPr>
          </w:p>
          <w:p w14:paraId="427F02FD" w14:textId="77777777" w:rsidR="00A719B8" w:rsidRPr="00725AF5" w:rsidRDefault="00A719B8" w:rsidP="00EB177D">
            <w:pPr>
              <w:pStyle w:val="TableTextChar"/>
              <w:numPr>
                <w:ilvl w:val="12"/>
                <w:numId w:val="0"/>
              </w:numPr>
              <w:rPr>
                <w:color w:val="000000"/>
              </w:rPr>
            </w:pPr>
          </w:p>
          <w:p w14:paraId="427F0317" w14:textId="0E580442"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46F9D4D7"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31B" w14:textId="77777777" w:rsidR="00A719B8" w:rsidRPr="00725AF5" w:rsidRDefault="00A719B8" w:rsidP="00EB177D">
            <w:pPr>
              <w:pStyle w:val="TableTextChar"/>
              <w:numPr>
                <w:ilvl w:val="12"/>
                <w:numId w:val="0"/>
              </w:numPr>
              <w:rPr>
                <w:b/>
              </w:rPr>
            </w:pPr>
          </w:p>
        </w:tc>
      </w:tr>
      <w:tr w:rsidR="005915E6" w:rsidRPr="00725AF5" w14:paraId="4DA2071C"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9" w:name="Gender_Identity_Disorder_Dysphoria"/>
            <w:r w:rsidRPr="00725AF5">
              <w:rPr>
                <w:b/>
              </w:rPr>
              <w:t>Gender Identity Disorder/Dysphoria</w:t>
            </w:r>
            <w:bookmarkEnd w:id="139"/>
          </w:p>
          <w:p w14:paraId="2787DB56" w14:textId="77777777" w:rsidR="005915E6" w:rsidRPr="00725AF5" w:rsidRDefault="005915E6" w:rsidP="005915E6">
            <w:pPr>
              <w:pStyle w:val="TableTextChar"/>
              <w:numPr>
                <w:ilvl w:val="12"/>
                <w:numId w:val="0"/>
              </w:numPr>
              <w:rPr>
                <w:b/>
              </w:rPr>
            </w:pPr>
          </w:p>
          <w:p w14:paraId="21F6287E" w14:textId="77777777" w:rsidR="005915E6" w:rsidRPr="00725AF5" w:rsidRDefault="005915E6" w:rsidP="005915E6">
            <w:pPr>
              <w:pStyle w:val="TableTextChar"/>
              <w:rPr>
                <w:bCs/>
              </w:rPr>
            </w:pPr>
            <w:r w:rsidRPr="00725AF5">
              <w:rPr>
                <w:bCs/>
              </w:rPr>
              <w:t>Benefits include:</w:t>
            </w:r>
          </w:p>
          <w:p w14:paraId="7B7C30BA" w14:textId="73EEF54E" w:rsidR="005915E6" w:rsidRPr="00725AF5" w:rsidRDefault="005915E6" w:rsidP="00F41A66">
            <w:pPr>
              <w:pStyle w:val="TableTextChar"/>
              <w:numPr>
                <w:ilvl w:val="0"/>
                <w:numId w:val="22"/>
              </w:numPr>
              <w:rPr>
                <w:bCs/>
              </w:rPr>
            </w:pPr>
            <w:r w:rsidRPr="00725AF5">
              <w:rPr>
                <w:bCs/>
              </w:rPr>
              <w:t>Psychotherapy</w:t>
            </w:r>
          </w:p>
          <w:p w14:paraId="6666504C" w14:textId="77777777" w:rsidR="005915E6" w:rsidRPr="00725AF5" w:rsidRDefault="005915E6" w:rsidP="00F41A66">
            <w:pPr>
              <w:pStyle w:val="TableTextChar"/>
              <w:numPr>
                <w:ilvl w:val="0"/>
                <w:numId w:val="22"/>
              </w:numPr>
              <w:rPr>
                <w:bCs/>
              </w:rPr>
            </w:pPr>
            <w:r w:rsidRPr="00725AF5">
              <w:rPr>
                <w:bCs/>
              </w:rPr>
              <w:t>Continuous hormone replacement</w:t>
            </w:r>
          </w:p>
          <w:p w14:paraId="7E234FD8" w14:textId="77777777" w:rsidR="005915E6" w:rsidRPr="00725AF5" w:rsidRDefault="005915E6" w:rsidP="00F41A66">
            <w:pPr>
              <w:pStyle w:val="TableTextChar"/>
              <w:numPr>
                <w:ilvl w:val="0"/>
                <w:numId w:val="22"/>
              </w:numPr>
              <w:rPr>
                <w:bCs/>
              </w:rPr>
            </w:pPr>
            <w:r w:rsidRPr="00725AF5">
              <w:rPr>
                <w:bCs/>
              </w:rPr>
              <w:t>Genital surgery and surgery to change secondary sex characteristics</w:t>
            </w:r>
          </w:p>
          <w:p w14:paraId="2BBB0250" w14:textId="77777777" w:rsidR="005915E6" w:rsidRPr="00725AF5" w:rsidRDefault="005915E6" w:rsidP="00F41A66">
            <w:pPr>
              <w:pStyle w:val="TableTextChar"/>
              <w:numPr>
                <w:ilvl w:val="0"/>
                <w:numId w:val="22"/>
              </w:numPr>
              <w:rPr>
                <w:bCs/>
              </w:rPr>
            </w:pPr>
            <w:r w:rsidRPr="00725AF5">
              <w:rPr>
                <w:bCs/>
              </w:rPr>
              <w:t xml:space="preserve">Laboratory testing to monitor the safety of continuous hormone therapy </w:t>
            </w:r>
          </w:p>
          <w:p w14:paraId="330EA0C8" w14:textId="77777777" w:rsidR="005915E6" w:rsidRPr="00725AF5" w:rsidRDefault="005915E6" w:rsidP="00EB177D">
            <w:pPr>
              <w:pStyle w:val="TableTextChar"/>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B77553"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131CBFE8" w14:textId="77777777" w:rsidR="005915E6" w:rsidRPr="00725AF5" w:rsidRDefault="005915E6" w:rsidP="00F41A66">
            <w:pPr>
              <w:pStyle w:val="TableTextChar"/>
              <w:numPr>
                <w:ilvl w:val="0"/>
                <w:numId w:val="23"/>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50FAD716" w14:textId="77777777" w:rsidR="005915E6" w:rsidRPr="00725AF5" w:rsidRDefault="005915E6" w:rsidP="00F41A66">
            <w:pPr>
              <w:pStyle w:val="TableTextChar"/>
              <w:numPr>
                <w:ilvl w:val="0"/>
                <w:numId w:val="23"/>
              </w:numPr>
              <w:rPr>
                <w:b/>
                <w:i/>
                <w:iCs/>
                <w:color w:val="000000"/>
              </w:rPr>
            </w:pPr>
            <w:r w:rsidRPr="00725AF5">
              <w:rPr>
                <w:rStyle w:val="Style16"/>
              </w:rPr>
              <w:t>Physician Fees</w:t>
            </w:r>
          </w:p>
          <w:p w14:paraId="421A3C7C" w14:textId="77777777" w:rsidR="005915E6" w:rsidRPr="00725AF5" w:rsidRDefault="005915E6" w:rsidP="00F41A66">
            <w:pPr>
              <w:pStyle w:val="TableTextChar"/>
              <w:numPr>
                <w:ilvl w:val="0"/>
                <w:numId w:val="23"/>
              </w:numPr>
              <w:rPr>
                <w:b/>
                <w:i/>
                <w:iCs/>
                <w:color w:val="000000"/>
              </w:rPr>
            </w:pPr>
            <w:r w:rsidRPr="00725AF5">
              <w:rPr>
                <w:b/>
                <w:i/>
                <w:iCs/>
                <w:color w:val="000000"/>
              </w:rPr>
              <w:t>Hospital-Inpatient Stay</w:t>
            </w:r>
          </w:p>
          <w:p w14:paraId="038F448E" w14:textId="77777777" w:rsidR="005915E6" w:rsidRPr="00725AF5" w:rsidRDefault="005915E6" w:rsidP="00F41A66">
            <w:pPr>
              <w:pStyle w:val="TableTextChar"/>
              <w:numPr>
                <w:ilvl w:val="0"/>
                <w:numId w:val="23"/>
              </w:numPr>
              <w:rPr>
                <w:b/>
                <w:i/>
                <w:iCs/>
                <w:color w:val="000000"/>
              </w:rPr>
            </w:pPr>
            <w:r w:rsidRPr="00725AF5">
              <w:rPr>
                <w:b/>
                <w:i/>
                <w:iCs/>
                <w:color w:val="000000"/>
              </w:rPr>
              <w:t>Surgery - Outpatient</w:t>
            </w:r>
          </w:p>
          <w:p w14:paraId="2A45B775" w14:textId="77777777" w:rsidR="005915E6" w:rsidRPr="00725AF5" w:rsidRDefault="005915E6" w:rsidP="00F41A66">
            <w:pPr>
              <w:pStyle w:val="TableTextChar"/>
              <w:numPr>
                <w:ilvl w:val="0"/>
                <w:numId w:val="23"/>
              </w:numPr>
              <w:rPr>
                <w:b/>
                <w:i/>
                <w:iCs/>
                <w:color w:val="000000"/>
              </w:rPr>
            </w:pPr>
            <w:r w:rsidRPr="00725AF5">
              <w:rPr>
                <w:rStyle w:val="Style16"/>
              </w:rPr>
              <w:t>Lab, X-ray and Diagnostics – Outpatient</w:t>
            </w: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672A5F02"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5F8BC583" w14:textId="77777777" w:rsidR="005915E6" w:rsidRPr="00725AF5" w:rsidRDefault="005915E6" w:rsidP="00F41A66">
            <w:pPr>
              <w:pStyle w:val="TableTextChar"/>
              <w:numPr>
                <w:ilvl w:val="0"/>
                <w:numId w:val="23"/>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1025211D" w14:textId="77777777" w:rsidR="005915E6" w:rsidRPr="00725AF5" w:rsidRDefault="005915E6" w:rsidP="00F41A66">
            <w:pPr>
              <w:pStyle w:val="TableTextChar"/>
              <w:numPr>
                <w:ilvl w:val="0"/>
                <w:numId w:val="23"/>
              </w:numPr>
              <w:rPr>
                <w:b/>
                <w:i/>
                <w:iCs/>
                <w:color w:val="000000"/>
              </w:rPr>
            </w:pPr>
            <w:r w:rsidRPr="00725AF5">
              <w:rPr>
                <w:rStyle w:val="Style16"/>
              </w:rPr>
              <w:t>Physician Fees</w:t>
            </w:r>
          </w:p>
          <w:p w14:paraId="7B7405EF" w14:textId="77777777" w:rsidR="005915E6" w:rsidRPr="00725AF5" w:rsidRDefault="005915E6" w:rsidP="00F41A66">
            <w:pPr>
              <w:pStyle w:val="TableTextChar"/>
              <w:numPr>
                <w:ilvl w:val="0"/>
                <w:numId w:val="23"/>
              </w:numPr>
              <w:rPr>
                <w:b/>
                <w:i/>
                <w:iCs/>
                <w:color w:val="000000"/>
              </w:rPr>
            </w:pPr>
            <w:r w:rsidRPr="00725AF5">
              <w:rPr>
                <w:b/>
                <w:i/>
                <w:iCs/>
                <w:color w:val="000000"/>
              </w:rPr>
              <w:t>Hospital-Inpatient Stay</w:t>
            </w:r>
          </w:p>
          <w:p w14:paraId="2D14AF11" w14:textId="77777777" w:rsidR="005915E6" w:rsidRPr="00725AF5" w:rsidRDefault="005915E6" w:rsidP="00F41A66">
            <w:pPr>
              <w:pStyle w:val="TableTextChar"/>
              <w:numPr>
                <w:ilvl w:val="0"/>
                <w:numId w:val="23"/>
              </w:numPr>
              <w:rPr>
                <w:b/>
                <w:i/>
                <w:iCs/>
                <w:color w:val="000000"/>
              </w:rPr>
            </w:pPr>
            <w:r w:rsidRPr="00725AF5">
              <w:rPr>
                <w:b/>
                <w:i/>
                <w:iCs/>
                <w:color w:val="000000"/>
              </w:rPr>
              <w:t>Surgery - Outpatient</w:t>
            </w:r>
          </w:p>
          <w:p w14:paraId="0D8CE1CA" w14:textId="77777777" w:rsidR="005915E6" w:rsidRPr="00725AF5" w:rsidRDefault="005915E6" w:rsidP="00F41A66">
            <w:pPr>
              <w:pStyle w:val="TableTextChar"/>
              <w:numPr>
                <w:ilvl w:val="0"/>
                <w:numId w:val="23"/>
              </w:numPr>
              <w:rPr>
                <w:b/>
                <w:i/>
                <w:iCs/>
                <w:color w:val="000000"/>
              </w:rPr>
            </w:pPr>
            <w:r w:rsidRPr="00725AF5">
              <w:rPr>
                <w:rStyle w:val="Style16"/>
              </w:rPr>
              <w:t>Lab, X-ray and Diagnostics – Outpatient</w:t>
            </w:r>
          </w:p>
          <w:p w14:paraId="70BEC837" w14:textId="77777777" w:rsidR="005915E6" w:rsidRPr="00725AF5" w:rsidRDefault="005915E6" w:rsidP="005915E6">
            <w:pPr>
              <w:pStyle w:val="TableTextChar"/>
              <w:numPr>
                <w:ilvl w:val="12"/>
                <w:numId w:val="0"/>
              </w:numPr>
            </w:pPr>
          </w:p>
          <w:p w14:paraId="45161E7F" w14:textId="3916E1FB" w:rsidR="005915E6" w:rsidRPr="00725AF5" w:rsidRDefault="005915E6" w:rsidP="00B54113">
            <w:pPr>
              <w:pStyle w:val="TableTextCharChar"/>
              <w:rPr>
                <w:b/>
                <w:szCs w:val="24"/>
              </w:rPr>
            </w:pPr>
            <w:r w:rsidRPr="00725AF5">
              <w:rPr>
                <w:b/>
                <w:szCs w:val="24"/>
              </w:rPr>
              <w:t>Prior Authorization Required</w:t>
            </w:r>
          </w:p>
          <w:p w14:paraId="7C9CCA5F" w14:textId="77777777" w:rsidR="005915E6" w:rsidRPr="00725AF5" w:rsidRDefault="005915E6" w:rsidP="005915E6">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60C8F5B" w14:textId="77777777" w:rsidR="005915E6" w:rsidRPr="00725AF5" w:rsidRDefault="005915E6" w:rsidP="005915E6">
            <w:pPr>
              <w:pStyle w:val="TableTextChar"/>
              <w:numPr>
                <w:ilvl w:val="12"/>
                <w:numId w:val="0"/>
              </w:numPr>
              <w:rPr>
                <w:szCs w:val="24"/>
              </w:rPr>
            </w:pPr>
          </w:p>
          <w:p w14:paraId="146DA6BB" w14:textId="0F1D728F" w:rsidR="005915E6" w:rsidRPr="00725AF5" w:rsidRDefault="005915E6">
            <w:pPr>
              <w:pStyle w:val="TableTextChar"/>
              <w:numPr>
                <w:ilvl w:val="12"/>
                <w:numId w:val="0"/>
              </w:numPr>
              <w:rPr>
                <w:b/>
                <w:color w:val="0000FF"/>
                <w:szCs w:val="24"/>
              </w:rPr>
            </w:pPr>
            <w:r w:rsidRPr="00725AF5">
              <w:rPr>
                <w:szCs w:val="24"/>
              </w:rPr>
              <w:t>If you don't obtain prior authorization,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A719B8" w:rsidRPr="00725AF5" w14:paraId="427F0372"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40" w:name="Hearing_Aids"/>
            <w:r w:rsidRPr="00725AF5">
              <w:rPr>
                <w:b/>
              </w:rPr>
              <w:t>Hearing Aids</w:t>
            </w:r>
            <w:bookmarkEnd w:id="140"/>
          </w:p>
          <w:p w14:paraId="427F0341" w14:textId="77777777" w:rsidR="00A719B8" w:rsidRPr="00725AF5" w:rsidRDefault="00A719B8" w:rsidP="002C775B">
            <w:pPr>
              <w:pStyle w:val="TableTextCharCharChar1"/>
              <w:rPr>
                <w:b/>
              </w:rPr>
            </w:pPr>
          </w:p>
          <w:p w14:paraId="427F0344" w14:textId="2FD4037C"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The Plan pays Benefits for</w:t>
            </w:r>
            <w:r w:rsidRPr="00725AF5">
              <w:rPr>
                <w:rStyle w:val="CDVar"/>
                <w:rFonts w:ascii="Times New Roman" w:hAnsi="Times New Roman"/>
                <w:b/>
                <w:color w:val="FF00FF"/>
              </w:rPr>
              <w:t xml:space="preserve"> </w:t>
            </w:r>
            <w:r w:rsidRPr="00725AF5">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14:paraId="427F0345" w14:textId="77777777" w:rsidR="00A719B8" w:rsidRPr="00725AF5" w:rsidRDefault="00A719B8" w:rsidP="002C775B">
            <w:pPr>
              <w:pStyle w:val="TableTextChar1CharChar"/>
              <w:rPr>
                <w:rStyle w:val="CDVar"/>
                <w:rFonts w:ascii="Times New Roman" w:hAnsi="Times New Roman"/>
                <w:color w:val="auto"/>
              </w:rPr>
            </w:pPr>
          </w:p>
          <w:p w14:paraId="427F0346" w14:textId="77777777" w:rsidR="00A719B8" w:rsidRPr="00725AF5" w:rsidRDefault="00A719B8" w:rsidP="002C775B">
            <w:pPr>
              <w:pStyle w:val="TableTextChar1CharChar"/>
              <w:rPr>
                <w:rStyle w:val="CDVar"/>
                <w:rFonts w:ascii="Times New Roman" w:hAnsi="Times New Roman"/>
                <w:color w:val="auto"/>
              </w:rPr>
            </w:pPr>
            <w:r w:rsidRPr="00725AF5">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14:paraId="427F0347" w14:textId="77777777" w:rsidR="00A719B8" w:rsidRPr="00725AF5" w:rsidRDefault="00A719B8" w:rsidP="002C775B">
            <w:pPr>
              <w:pStyle w:val="TableTextChar1CharChar"/>
              <w:rPr>
                <w:rStyle w:val="CDVar"/>
                <w:rFonts w:ascii="Times New Roman" w:hAnsi="Times New Roman"/>
                <w:color w:val="auto"/>
              </w:rPr>
            </w:pPr>
          </w:p>
          <w:p w14:paraId="427F0348" w14:textId="77777777" w:rsidR="00A719B8" w:rsidRPr="00725AF5" w:rsidRDefault="00A719B8" w:rsidP="00DB4371">
            <w:pPr>
              <w:pStyle w:val="TableText"/>
              <w:rPr>
                <w:rStyle w:val="CDVar"/>
                <w:rFonts w:ascii="Times New Roman" w:hAnsi="Times New Roman"/>
                <w:color w:val="000000"/>
              </w:rPr>
            </w:pPr>
            <w:r w:rsidRPr="00725AF5">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14:paraId="427F0349"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craniofacial anomalies </w:t>
            </w:r>
          </w:p>
          <w:p w14:paraId="427F034A" w14:textId="77777777"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whose abnormal or absent ear canals preclude the use of a wearable hearing aid; or</w:t>
            </w:r>
          </w:p>
          <w:p w14:paraId="427F034B" w14:textId="77777777" w:rsidR="00A719B8" w:rsidRPr="00725AF5" w:rsidRDefault="00A719B8" w:rsidP="00DB4371">
            <w:pPr>
              <w:pStyle w:val="TableText"/>
              <w:rPr>
                <w:rStyle w:val="CDVar"/>
                <w:rFonts w:ascii="Times New Roman" w:hAnsi="Times New Roman"/>
                <w:color w:val="000000"/>
              </w:rPr>
            </w:pPr>
            <w:r w:rsidRPr="00725AF5">
              <w:rPr>
                <w:color w:val="000000"/>
              </w:rPr>
              <w:t xml:space="preserve">●   </w:t>
            </w:r>
            <w:r w:rsidRPr="00725AF5">
              <w:rPr>
                <w:rStyle w:val="CDVar"/>
                <w:rFonts w:ascii="Times New Roman" w:hAnsi="Times New Roman"/>
                <w:color w:val="000000"/>
              </w:rPr>
              <w:t xml:space="preserve">hearing loss of sufficient </w:t>
            </w:r>
          </w:p>
          <w:p w14:paraId="427F034C" w14:textId="73966B49" w:rsidR="00A719B8" w:rsidRPr="00725AF5" w:rsidRDefault="00A719B8" w:rsidP="00DB4371">
            <w:pPr>
              <w:pStyle w:val="TableText"/>
              <w:ind w:left="288"/>
              <w:rPr>
                <w:rStyle w:val="CDVar"/>
                <w:rFonts w:ascii="Times New Roman" w:hAnsi="Times New Roman"/>
                <w:color w:val="000000"/>
              </w:rPr>
            </w:pPr>
            <w:r w:rsidRPr="00725AF5">
              <w:rPr>
                <w:rStyle w:val="CDVar"/>
                <w:rFonts w:ascii="Times New Roman" w:hAnsi="Times New Roman"/>
                <w:color w:val="000000"/>
              </w:rPr>
              <w:t>severity that it would not be adequately remedied by a wearable hearing aid.</w:t>
            </w:r>
          </w:p>
          <w:p w14:paraId="427F034D" w14:textId="77777777" w:rsidR="00A719B8" w:rsidRPr="00725AF5" w:rsidRDefault="00A719B8" w:rsidP="002C775B">
            <w:pPr>
              <w:pStyle w:val="TableTextChar1CharChar"/>
              <w:rPr>
                <w:rStyle w:val="CDVar"/>
                <w:rFonts w:ascii="Times New Roman" w:hAnsi="Times New Roman"/>
                <w:b/>
                <w:color w:val="FF00FF"/>
              </w:rPr>
            </w:pPr>
          </w:p>
          <w:p w14:paraId="427F034E" w14:textId="77777777" w:rsidR="00A719B8" w:rsidRPr="00725AF5" w:rsidRDefault="00A719B8" w:rsidP="002C775B">
            <w:pPr>
              <w:pStyle w:val="TableTextChar1CharChar"/>
            </w:pPr>
          </w:p>
          <w:p w14:paraId="499116A4" w14:textId="77777777" w:rsidR="003F5BAC" w:rsidRPr="00B54113" w:rsidRDefault="003F5BAC" w:rsidP="003F5BAC">
            <w:pPr>
              <w:pStyle w:val="TableTextChar1CharChar"/>
            </w:pPr>
            <w:r w:rsidRPr="00B54113">
              <w:t>For all covered members: There is coverage for ear examinations, the fitting of hearing aids and the cost of the appliances if due to Illness or Injury to</w:t>
            </w:r>
          </w:p>
          <w:p w14:paraId="527E5D59" w14:textId="16DE1C4C" w:rsidR="003F5BAC" w:rsidRPr="00B54113" w:rsidRDefault="003F5BAC" w:rsidP="003F5BAC">
            <w:pPr>
              <w:pStyle w:val="TableTextChar1CharChar"/>
            </w:pPr>
            <w:r w:rsidRPr="00B54113">
              <w:t>physical organs or parts or dependent children with developmental disabilities. This includes, but is not limited t</w:t>
            </w:r>
            <w:r w:rsidRPr="00417561">
              <w:t>o: diabetes, stroke, high blood</w:t>
            </w:r>
            <w:r>
              <w:t xml:space="preserve"> </w:t>
            </w:r>
            <w:r w:rsidRPr="00B54113">
              <w:t>pressure, heart disease,</w:t>
            </w:r>
            <w:r w:rsidRPr="00B54113">
              <w:rPr>
                <w:b/>
              </w:rPr>
              <w:t xml:space="preserve"> </w:t>
            </w:r>
            <w:r w:rsidRPr="00B54113">
              <w:t>Menier’s disease, and tumors that cause hearing loss.</w:t>
            </w:r>
          </w:p>
          <w:p w14:paraId="61F05896" w14:textId="77777777" w:rsidR="003F5BAC" w:rsidRDefault="003F5BAC" w:rsidP="003F5BAC">
            <w:pPr>
              <w:pStyle w:val="TableTextChar1CharChar"/>
            </w:pPr>
          </w:p>
          <w:p w14:paraId="54D00F0D" w14:textId="77777777" w:rsidR="003F5BAC" w:rsidRPr="00B54113" w:rsidRDefault="003F5BAC" w:rsidP="003F5BAC">
            <w:pPr>
              <w:pStyle w:val="TableTextChar1CharChar"/>
            </w:pPr>
            <w:r w:rsidRPr="00B54113">
              <w:t>Coverage is as follows:</w:t>
            </w:r>
          </w:p>
          <w:p w14:paraId="4CDE38E5" w14:textId="77777777" w:rsidR="003F5BAC" w:rsidRPr="00B54113" w:rsidRDefault="003F5BAC" w:rsidP="003F5BAC">
            <w:pPr>
              <w:pStyle w:val="TableTextChar1CharChar"/>
            </w:pPr>
            <w:r w:rsidRPr="00B54113">
              <w:t xml:space="preserve">• </w:t>
            </w:r>
            <w:r w:rsidRPr="00B54113">
              <w:rPr>
                <w:b/>
                <w:color w:val="0000FF"/>
              </w:rPr>
              <w:t>One</w:t>
            </w:r>
            <w:r w:rsidRPr="00B54113">
              <w:t xml:space="preserve"> hearing screening, including audiogram, is limited to </w:t>
            </w:r>
            <w:r w:rsidRPr="00B54113">
              <w:rPr>
                <w:b/>
                <w:color w:val="0000FF"/>
              </w:rPr>
              <w:t>one</w:t>
            </w:r>
            <w:r w:rsidRPr="00B54113">
              <w:t xml:space="preserve"> screening per calendar year;</w:t>
            </w:r>
          </w:p>
          <w:p w14:paraId="04397480" w14:textId="77777777" w:rsidR="003F5BAC" w:rsidRPr="00B54113" w:rsidRDefault="003F5BAC" w:rsidP="003F5BAC">
            <w:pPr>
              <w:pStyle w:val="TableTextChar1CharChar"/>
            </w:pPr>
            <w:r w:rsidRPr="00B54113">
              <w:t xml:space="preserve">• For appliances, coverage is limited to </w:t>
            </w:r>
            <w:r w:rsidRPr="00B54113">
              <w:rPr>
                <w:b/>
                <w:color w:val="0000FF"/>
              </w:rPr>
              <w:t>one</w:t>
            </w:r>
            <w:r w:rsidRPr="00B54113">
              <w:t xml:space="preserve"> appliance per ear every </w:t>
            </w:r>
            <w:r w:rsidRPr="00B54113">
              <w:rPr>
                <w:b/>
                <w:color w:val="0000FF"/>
              </w:rPr>
              <w:t>two</w:t>
            </w:r>
            <w:r w:rsidRPr="00B54113">
              <w:t xml:space="preserve"> calendar years;</w:t>
            </w:r>
          </w:p>
          <w:p w14:paraId="2B36F4AB" w14:textId="77777777" w:rsidR="003F5BAC" w:rsidRPr="00B54113" w:rsidRDefault="003F5BAC" w:rsidP="003F5BAC">
            <w:pPr>
              <w:pStyle w:val="TableTextChar1CharChar"/>
            </w:pPr>
            <w:r w:rsidRPr="00B54113">
              <w:t>• Network Care only;</w:t>
            </w:r>
          </w:p>
          <w:p w14:paraId="7655175D" w14:textId="77777777" w:rsidR="003F5BAC" w:rsidRPr="00B54113" w:rsidRDefault="003F5BAC" w:rsidP="003F5BAC">
            <w:pPr>
              <w:pStyle w:val="TableTextChar1CharChar"/>
            </w:pPr>
            <w:r w:rsidRPr="00B54113">
              <w:t>• Cochlear implants are covered for any member who meets the plan guidelines, regardless of age.</w:t>
            </w:r>
          </w:p>
          <w:p w14:paraId="53A73A85" w14:textId="77777777" w:rsidR="003F5BAC" w:rsidRDefault="003F5BAC" w:rsidP="002C775B">
            <w:pPr>
              <w:pStyle w:val="TableTextChar1CharChar"/>
            </w:pPr>
            <w:r w:rsidRPr="00B54113">
              <w:t xml:space="preserve">• Cochlear implant therapy is limited to </w:t>
            </w:r>
            <w:r w:rsidRPr="00B54113">
              <w:rPr>
                <w:b/>
                <w:color w:val="0000FF"/>
              </w:rPr>
              <w:t>30</w:t>
            </w:r>
            <w:r w:rsidRPr="00B54113">
              <w:t xml:space="preserve"> visits per calendar year.</w:t>
            </w:r>
          </w:p>
          <w:p w14:paraId="20C26E5E" w14:textId="77777777" w:rsidR="00BF4CC1" w:rsidRDefault="00BF4CC1" w:rsidP="002C775B">
            <w:pPr>
              <w:pStyle w:val="TableTextChar1CharChar"/>
            </w:pPr>
          </w:p>
          <w:p w14:paraId="5E10C59E" w14:textId="53EA17E0" w:rsidR="00BF4CC1" w:rsidRDefault="00BF4CC1" w:rsidP="002C775B">
            <w:pPr>
              <w:pStyle w:val="TableTextChar1CharChar"/>
            </w:pPr>
            <w:r w:rsidRPr="00BF4CC1">
              <w:t>Bone Anchored Hearing Aids (BAHA) are covered</w:t>
            </w:r>
          </w:p>
          <w:p w14:paraId="427F0354" w14:textId="77777777" w:rsidR="00A719B8" w:rsidRPr="00725AF5" w:rsidRDefault="00A719B8" w:rsidP="002C775B">
            <w:pPr>
              <w:pStyle w:val="TableTextChar1CharChar"/>
              <w:rPr>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355" w14:textId="41B70AB0" w:rsidR="00A719B8" w:rsidRPr="00725AF5" w:rsidRDefault="008561BC" w:rsidP="001B15C3">
            <w:pPr>
              <w:pStyle w:val="TableTextChar"/>
              <w:numPr>
                <w:ilvl w:val="12"/>
                <w:numId w:val="0"/>
              </w:numPr>
              <w:rPr>
                <w:bCs/>
                <w:color w:val="0000FF"/>
              </w:rPr>
            </w:pPr>
            <w:r>
              <w:rPr>
                <w:b/>
                <w:color w:val="0000FF"/>
              </w:rPr>
              <w:t>8</w:t>
            </w:r>
            <w:r w:rsidR="003C3DFE">
              <w:rPr>
                <w:b/>
                <w:color w:val="0000FF"/>
              </w:rPr>
              <w:t>0%</w:t>
            </w:r>
            <w:r w:rsidR="00A719B8" w:rsidRPr="00725AF5">
              <w:rPr>
                <w:bCs/>
                <w:color w:val="0000FF"/>
              </w:rPr>
              <w:t xml:space="preserve"> </w:t>
            </w:r>
            <w:r w:rsidR="00A719B8" w:rsidRPr="00725AF5">
              <w:rPr>
                <w:bCs/>
              </w:rPr>
              <w:t>of eligible expenses</w:t>
            </w:r>
            <w:r w:rsidR="007C0A2F" w:rsidRPr="007C0A2F">
              <w:rPr>
                <w:sz w:val="20"/>
                <w:szCs w:val="24"/>
              </w:rPr>
              <w:t xml:space="preserve"> </w:t>
            </w:r>
            <w:r w:rsidR="007C0A2F" w:rsidRPr="007C0A2F">
              <w:rPr>
                <w:bCs/>
              </w:rPr>
              <w:t>after satisfying the deductible</w:t>
            </w:r>
            <w:r w:rsidR="00A719B8" w:rsidRPr="00725AF5">
              <w:rPr>
                <w:bCs/>
              </w:rPr>
              <w:t>.</w:t>
            </w:r>
          </w:p>
          <w:p w14:paraId="427F0366" w14:textId="77777777" w:rsidR="00A719B8" w:rsidRPr="00725AF5" w:rsidRDefault="00A719B8" w:rsidP="00B54113">
            <w:pPr>
              <w:pStyle w:val="TableTextChar"/>
              <w:numPr>
                <w:ilvl w:val="12"/>
                <w:numId w:val="0"/>
              </w:numPr>
              <w:rPr>
                <w:rStyle w:val="CDBoldItalic"/>
                <w:rFonts w:ascii="Times New Roman" w:hAnsi="Times New Roman"/>
                <w:b w:val="0"/>
                <w:i w:val="0"/>
                <w:sz w:val="20"/>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725AF5" w:rsidRDefault="00A719B8" w:rsidP="00F652C8">
            <w:pPr>
              <w:pStyle w:val="TableTextChar"/>
              <w:numPr>
                <w:ilvl w:val="12"/>
                <w:numId w:val="0"/>
              </w:numPr>
              <w:rPr>
                <w:bCs/>
              </w:rPr>
            </w:pPr>
            <w:r w:rsidRPr="00725AF5">
              <w:t>Not Covered.</w:t>
            </w:r>
          </w:p>
          <w:p w14:paraId="427F0371" w14:textId="77777777" w:rsidR="00A719B8" w:rsidRPr="00725AF5" w:rsidRDefault="00A719B8" w:rsidP="001B15C3">
            <w:pPr>
              <w:pStyle w:val="TableTextChar1CharChar"/>
              <w:rPr>
                <w:rStyle w:val="CDBoldItalic"/>
                <w:rFonts w:ascii="Times New Roman" w:hAnsi="Times New Roman"/>
                <w:b w:val="0"/>
                <w:i w:val="0"/>
                <w:szCs w:val="24"/>
              </w:rPr>
            </w:pPr>
          </w:p>
        </w:tc>
      </w:tr>
      <w:tr w:rsidR="00F41BD1" w:rsidRPr="00725AF5" w14:paraId="4C714622"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10403787" w14:textId="77777777" w:rsidR="00F41BD1" w:rsidRPr="00F41A66" w:rsidRDefault="00F41BD1" w:rsidP="00CA1FDF">
            <w:pPr>
              <w:rPr>
                <w:rFonts w:eastAsia="MS PGothic"/>
                <w:b/>
                <w:bCs/>
                <w:sz w:val="24"/>
                <w:szCs w:val="24"/>
              </w:rPr>
            </w:pPr>
            <w:bookmarkStart w:id="141" w:name="Heart_Care_Solution_Program_HCS"/>
            <w:bookmarkStart w:id="142" w:name="Home_Health_Care"/>
            <w:r w:rsidRPr="00F41A66">
              <w:rPr>
                <w:rFonts w:eastAsia="MS PGothic"/>
                <w:b/>
                <w:bCs/>
                <w:sz w:val="24"/>
                <w:szCs w:val="24"/>
              </w:rPr>
              <w:t>Heart Care Solution Program (HCS)</w:t>
            </w:r>
            <w:bookmarkEnd w:id="141"/>
          </w:p>
          <w:p w14:paraId="382835AD" w14:textId="77777777" w:rsidR="00F41BD1" w:rsidRPr="00725AF5" w:rsidRDefault="00F41BD1">
            <w:pPr>
              <w:pStyle w:val="TableTextCharCharChar1"/>
              <w:ind w:left="288"/>
              <w:rPr>
                <w:b/>
              </w:rPr>
            </w:pPr>
          </w:p>
        </w:tc>
        <w:tc>
          <w:tcPr>
            <w:tcW w:w="5834" w:type="dxa"/>
            <w:gridSpan w:val="4"/>
            <w:tcBorders>
              <w:top w:val="single" w:sz="6" w:space="0" w:color="auto"/>
              <w:left w:val="single" w:sz="6" w:space="0" w:color="auto"/>
              <w:bottom w:val="single" w:sz="6" w:space="0" w:color="auto"/>
              <w:right w:val="single" w:sz="6" w:space="0" w:color="auto"/>
            </w:tcBorders>
            <w:shd w:val="pct5" w:color="auto" w:fill="FFFFFF"/>
          </w:tcPr>
          <w:p w14:paraId="0E6C3DBF" w14:textId="77777777" w:rsidR="00F41BD1" w:rsidRPr="0084040F" w:rsidRDefault="00F41BD1" w:rsidP="00CA1FDF">
            <w:pPr>
              <w:pStyle w:val="TableText"/>
              <w:rPr>
                <w:color w:val="000000"/>
              </w:rPr>
            </w:pPr>
            <w:r w:rsidRPr="0084040F">
              <w:rPr>
                <w:color w:val="000000"/>
              </w:rPr>
              <w:t>Not Applicable</w:t>
            </w:r>
          </w:p>
          <w:p w14:paraId="239CABA3" w14:textId="77777777" w:rsidR="00F41BD1" w:rsidRPr="00725AF5" w:rsidRDefault="00F41BD1" w:rsidP="00F41A66"/>
        </w:tc>
      </w:tr>
      <w:tr w:rsidR="00A719B8" w:rsidRPr="00725AF5" w14:paraId="427F03CD"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725AF5" w:rsidRDefault="00A719B8">
            <w:pPr>
              <w:pStyle w:val="TableTextCharCharChar1"/>
              <w:numPr>
                <w:ilvl w:val="12"/>
                <w:numId w:val="0"/>
              </w:numPr>
              <w:rPr>
                <w:b/>
              </w:rPr>
            </w:pPr>
            <w:r w:rsidRPr="00725AF5">
              <w:rPr>
                <w:b/>
              </w:rPr>
              <w:t>Home Health Care</w:t>
            </w:r>
            <w:bookmarkEnd w:id="142"/>
          </w:p>
          <w:p w14:paraId="427F0374" w14:textId="77777777" w:rsidR="00A719B8" w:rsidRDefault="00A719B8">
            <w:pPr>
              <w:pStyle w:val="TableTextCharCharChar1"/>
              <w:numPr>
                <w:ilvl w:val="12"/>
                <w:numId w:val="0"/>
              </w:numPr>
              <w:rPr>
                <w:b/>
              </w:rPr>
            </w:pPr>
          </w:p>
          <w:p w14:paraId="3D23C3A9" w14:textId="77777777" w:rsidR="007A5E3B" w:rsidRPr="00B54113" w:rsidRDefault="007A5E3B" w:rsidP="007A5E3B">
            <w:pPr>
              <w:pStyle w:val="TableTextCharCharChar1"/>
              <w:numPr>
                <w:ilvl w:val="12"/>
                <w:numId w:val="0"/>
              </w:numPr>
            </w:pPr>
            <w:r w:rsidRPr="00B54113">
              <w:t>Covered Service when all of the following requirements are met:</w:t>
            </w:r>
          </w:p>
          <w:p w14:paraId="2015F939" w14:textId="77777777" w:rsidR="007A5E3B" w:rsidRPr="00B54113" w:rsidRDefault="007A5E3B" w:rsidP="007A5E3B">
            <w:pPr>
              <w:pStyle w:val="TableTextCharCharChar1"/>
              <w:numPr>
                <w:ilvl w:val="12"/>
                <w:numId w:val="0"/>
              </w:numPr>
            </w:pPr>
            <w:r w:rsidRPr="00B54113">
              <w:t>1) the service is ordered by a Physician;</w:t>
            </w:r>
          </w:p>
          <w:p w14:paraId="0606B67C" w14:textId="77777777" w:rsidR="007A5E3B" w:rsidRPr="00B54113" w:rsidRDefault="007A5E3B" w:rsidP="007A5E3B">
            <w:pPr>
              <w:pStyle w:val="TableTextCharCharChar1"/>
              <w:numPr>
                <w:ilvl w:val="12"/>
                <w:numId w:val="0"/>
              </w:numPr>
            </w:pPr>
            <w:r w:rsidRPr="00B54113">
              <w:t>2) services required are of a type which can only be performed by a licensed nurse, physical therapist, speech therapist, or occupational therapist;</w:t>
            </w:r>
          </w:p>
          <w:p w14:paraId="4A935E0E" w14:textId="77777777" w:rsidR="007A5E3B" w:rsidRPr="00B54113" w:rsidRDefault="007A5E3B" w:rsidP="007A5E3B">
            <w:pPr>
              <w:pStyle w:val="TableTextCharCharChar1"/>
              <w:numPr>
                <w:ilvl w:val="12"/>
                <w:numId w:val="0"/>
              </w:numPr>
            </w:pPr>
            <w:r w:rsidRPr="00B54113">
              <w:t>3) the services are a substitute or alternative to hospitalization;</w:t>
            </w:r>
          </w:p>
          <w:p w14:paraId="128C22F8" w14:textId="77777777" w:rsidR="007A5E3B" w:rsidRPr="00B54113" w:rsidRDefault="007A5E3B" w:rsidP="007A5E3B">
            <w:pPr>
              <w:pStyle w:val="TableTextCharCharChar1"/>
              <w:numPr>
                <w:ilvl w:val="12"/>
                <w:numId w:val="0"/>
              </w:numPr>
            </w:pPr>
            <w:r w:rsidRPr="00B54113">
              <w:t>4) part-time intermittent services are required;</w:t>
            </w:r>
          </w:p>
          <w:p w14:paraId="25263C71" w14:textId="77777777" w:rsidR="007A5E3B" w:rsidRPr="00B54113" w:rsidRDefault="007A5E3B" w:rsidP="007A5E3B">
            <w:pPr>
              <w:pStyle w:val="TableTextCharCharChar1"/>
              <w:numPr>
                <w:ilvl w:val="12"/>
                <w:numId w:val="0"/>
              </w:numPr>
            </w:pPr>
            <w:r w:rsidRPr="00B54113">
              <w:t>5) a treatment plan has been established and periodically reviewed by the ordering Physician; and</w:t>
            </w:r>
          </w:p>
          <w:p w14:paraId="185EB2DF" w14:textId="46E9854E" w:rsidR="007A5E3B" w:rsidRPr="00B54113" w:rsidRDefault="007A5E3B" w:rsidP="007A5E3B">
            <w:pPr>
              <w:pStyle w:val="TableTextCharCharChar1"/>
              <w:numPr>
                <w:ilvl w:val="12"/>
                <w:numId w:val="0"/>
              </w:numPr>
            </w:pPr>
            <w:r w:rsidRPr="00B54113">
              <w:t>6) the agency rendering services is Medicare certified and licensed by the state of location.</w:t>
            </w:r>
          </w:p>
          <w:p w14:paraId="0400C0D9" w14:textId="77777777" w:rsidR="007A5E3B" w:rsidRPr="00725AF5" w:rsidRDefault="007A5E3B">
            <w:pPr>
              <w:pStyle w:val="TableTextCharCharChar1"/>
              <w:numPr>
                <w:ilvl w:val="12"/>
                <w:numId w:val="0"/>
              </w:numPr>
              <w:rPr>
                <w:b/>
              </w:rPr>
            </w:pPr>
          </w:p>
          <w:p w14:paraId="427F0375" w14:textId="77777777" w:rsidR="00A719B8" w:rsidRPr="00725AF5" w:rsidRDefault="00A719B8"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A719B8" w:rsidRPr="00725AF5" w:rsidRDefault="00A719B8" w:rsidP="00744D54">
            <w:pPr>
              <w:pStyle w:val="TableTextCharCharChar1"/>
              <w:numPr>
                <w:ilvl w:val="12"/>
                <w:numId w:val="0"/>
              </w:numPr>
              <w:ind w:left="288" w:hanging="288"/>
              <w:rPr>
                <w:bCs/>
              </w:rPr>
            </w:pPr>
            <w:r w:rsidRPr="00725AF5">
              <w:rPr>
                <w:color w:val="000000"/>
              </w:rPr>
              <w:t xml:space="preserve">●   </w:t>
            </w:r>
            <w:r w:rsidRPr="00725AF5">
              <w:rPr>
                <w:bCs/>
              </w:rPr>
              <w:t>provided on a part-time, intermittent schedule when Skilled Care is required. Refer to Glossary for the definition of Skilled Care.</w:t>
            </w:r>
          </w:p>
          <w:p w14:paraId="427F037A" w14:textId="77777777" w:rsidR="00A719B8" w:rsidRPr="00725AF5" w:rsidRDefault="00A719B8" w:rsidP="00744D54">
            <w:pPr>
              <w:pStyle w:val="TableTextCharCharChar1"/>
              <w:numPr>
                <w:ilvl w:val="12"/>
                <w:numId w:val="0"/>
              </w:numPr>
              <w:rPr>
                <w:bCs/>
              </w:rPr>
            </w:pPr>
          </w:p>
          <w:p w14:paraId="427F037B" w14:textId="77777777" w:rsidR="00A719B8" w:rsidRPr="00725AF5" w:rsidRDefault="00A719B8"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725AF5" w:rsidRDefault="00A719B8" w:rsidP="00744D54">
            <w:pPr>
              <w:pStyle w:val="TableTextCharCharChar1"/>
              <w:numPr>
                <w:ilvl w:val="12"/>
                <w:numId w:val="0"/>
              </w:numPr>
              <w:rPr>
                <w:bCs/>
              </w:rPr>
            </w:pPr>
          </w:p>
          <w:p w14:paraId="427F037D" w14:textId="77777777" w:rsidR="00A719B8" w:rsidRPr="00725AF5" w:rsidRDefault="00A719B8">
            <w:pPr>
              <w:pStyle w:val="TableTextCharCharChar1"/>
              <w:rPr>
                <w:bCs/>
              </w:rPr>
            </w:pPr>
          </w:p>
          <w:p w14:paraId="427F037E" w14:textId="77777777" w:rsidR="00A719B8" w:rsidRPr="00725AF5" w:rsidRDefault="00A719B8">
            <w:pPr>
              <w:pStyle w:val="TableTextCharCharChar1"/>
              <w:rPr>
                <w:bCs/>
              </w:rPr>
            </w:pPr>
            <w:r w:rsidRPr="00725AF5">
              <w:rPr>
                <w:bCs/>
              </w:rPr>
              <w:t>Skilled care is skilled nursing, teaching, and rehabilitation services when:</w:t>
            </w:r>
          </w:p>
          <w:p w14:paraId="427F037F" w14:textId="77777777" w:rsidR="00A719B8" w:rsidRPr="00725AF5" w:rsidRDefault="00A719B8">
            <w:pPr>
              <w:pStyle w:val="TableTextCharCharChar1"/>
              <w:rPr>
                <w:bCs/>
              </w:rPr>
            </w:pPr>
            <w:r w:rsidRPr="00725AF5">
              <w:rPr>
                <w:color w:val="000000"/>
              </w:rPr>
              <w:t xml:space="preserve">●   </w:t>
            </w:r>
            <w:r w:rsidRPr="00725AF5">
              <w:rPr>
                <w:bCs/>
              </w:rPr>
              <w:t xml:space="preserve">They are delivered or </w:t>
            </w:r>
          </w:p>
          <w:p w14:paraId="427F0380" w14:textId="77777777" w:rsidR="00A719B8" w:rsidRPr="00725AF5" w:rsidRDefault="00A719B8">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A719B8" w:rsidRPr="00725AF5" w:rsidRDefault="00A719B8" w:rsidP="00DE55D7">
            <w:pPr>
              <w:pStyle w:val="TableTextCharCharChar1"/>
              <w:ind w:left="288" w:hanging="288"/>
              <w:rPr>
                <w:bCs/>
              </w:rPr>
            </w:pPr>
            <w:r w:rsidRPr="00725AF5">
              <w:rPr>
                <w:color w:val="000000"/>
              </w:rPr>
              <w:t xml:space="preserve">●   </w:t>
            </w:r>
            <w:r w:rsidRPr="00725AF5">
              <w:rPr>
                <w:bCs/>
              </w:rPr>
              <w:t>A physician orders them;</w:t>
            </w:r>
          </w:p>
          <w:p w14:paraId="427F0382" w14:textId="77777777" w:rsidR="00A719B8" w:rsidRPr="00725AF5" w:rsidRDefault="00A719B8"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A719B8" w:rsidRPr="00725AF5" w:rsidRDefault="00A719B8">
            <w:pPr>
              <w:pStyle w:val="TableTextCharCharChar1"/>
              <w:rPr>
                <w:bCs/>
              </w:rPr>
            </w:pPr>
            <w:r w:rsidRPr="00725AF5">
              <w:rPr>
                <w:color w:val="000000"/>
              </w:rPr>
              <w:t xml:space="preserve">●   </w:t>
            </w:r>
            <w:r w:rsidRPr="00725AF5">
              <w:rPr>
                <w:bCs/>
              </w:rPr>
              <w:t xml:space="preserve">They require clinical </w:t>
            </w:r>
          </w:p>
          <w:p w14:paraId="427F0384" w14:textId="77777777" w:rsidR="00A719B8" w:rsidRPr="00725AF5" w:rsidRDefault="00A719B8">
            <w:pPr>
              <w:pStyle w:val="TableTextCharCharChar1"/>
              <w:ind w:left="288"/>
              <w:rPr>
                <w:bCs/>
              </w:rPr>
            </w:pPr>
            <w:r w:rsidRPr="00725AF5">
              <w:rPr>
                <w:bCs/>
              </w:rPr>
              <w:t>training in order to be delivered safely and effectively; and</w:t>
            </w:r>
          </w:p>
          <w:p w14:paraId="427F0385" w14:textId="77777777" w:rsidR="00A719B8" w:rsidRPr="00725AF5" w:rsidRDefault="00A719B8">
            <w:pPr>
              <w:pStyle w:val="TableTextCharCharChar1"/>
              <w:rPr>
                <w:bCs/>
              </w:rPr>
            </w:pPr>
            <w:r w:rsidRPr="00725AF5">
              <w:rPr>
                <w:color w:val="000000"/>
              </w:rPr>
              <w:t xml:space="preserve">●   </w:t>
            </w:r>
            <w:r w:rsidRPr="00725AF5">
              <w:rPr>
                <w:bCs/>
              </w:rPr>
              <w:t xml:space="preserve">They are not Custodial </w:t>
            </w:r>
          </w:p>
          <w:p w14:paraId="427F0386" w14:textId="77777777" w:rsidR="00A719B8" w:rsidRPr="00725AF5" w:rsidRDefault="00A719B8">
            <w:pPr>
              <w:pStyle w:val="TableTextCharCharChar1"/>
              <w:ind w:left="288"/>
              <w:rPr>
                <w:b/>
              </w:rPr>
            </w:pPr>
            <w:r w:rsidRPr="00725AF5">
              <w:rPr>
                <w:bCs/>
              </w:rPr>
              <w:t>Care.</w:t>
            </w:r>
          </w:p>
          <w:p w14:paraId="427F0387" w14:textId="77777777" w:rsidR="00A719B8" w:rsidRPr="00725AF5" w:rsidRDefault="00A719B8">
            <w:pPr>
              <w:pStyle w:val="TableTextCharCharChar1"/>
              <w:rPr>
                <w:bCs/>
              </w:rPr>
            </w:pPr>
          </w:p>
          <w:p w14:paraId="427F0388" w14:textId="77777777" w:rsidR="00A719B8" w:rsidRPr="00725AF5" w:rsidRDefault="00A719B8">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A719B8" w:rsidRPr="00725AF5" w:rsidRDefault="00A719B8">
            <w:pPr>
              <w:pStyle w:val="TableTextCharCharChar1"/>
              <w:rPr>
                <w:bCs/>
              </w:rPr>
            </w:pPr>
            <w:r w:rsidRPr="00725AF5">
              <w:rPr>
                <w:color w:val="000000"/>
              </w:rPr>
              <w:t xml:space="preserve">●   </w:t>
            </w:r>
            <w:r w:rsidRPr="00725AF5">
              <w:rPr>
                <w:bCs/>
              </w:rPr>
              <w:t xml:space="preserve">Provide assistance in </w:t>
            </w:r>
          </w:p>
          <w:p w14:paraId="427F038A" w14:textId="77777777" w:rsidR="00A719B8" w:rsidRPr="00725AF5" w:rsidRDefault="00A719B8">
            <w:pPr>
              <w:pStyle w:val="TableTextCharCharChar1"/>
              <w:ind w:left="288"/>
              <w:rPr>
                <w:bCs/>
              </w:rPr>
            </w:pPr>
            <w:r w:rsidRPr="00725AF5">
              <w:rPr>
                <w:bCs/>
              </w:rPr>
              <w:t>activities of daily living (including but not limited to feeding, dressing, bathing, ostomy care, incontinence care, checking of routine vital signs, transferring and ambulating);</w:t>
            </w:r>
          </w:p>
          <w:p w14:paraId="427F038B" w14:textId="77777777" w:rsidR="00A719B8" w:rsidRPr="00725AF5" w:rsidRDefault="00A719B8">
            <w:pPr>
              <w:pStyle w:val="TableTextCharCharChar1"/>
              <w:rPr>
                <w:bCs/>
              </w:rPr>
            </w:pPr>
            <w:r w:rsidRPr="00725AF5">
              <w:rPr>
                <w:color w:val="000000"/>
              </w:rPr>
              <w:t xml:space="preserve">●   </w:t>
            </w:r>
            <w:r w:rsidRPr="00725AF5">
              <w:rPr>
                <w:bCs/>
              </w:rPr>
              <w:t xml:space="preserve">Do not seek to cure, or </w:t>
            </w:r>
          </w:p>
          <w:p w14:paraId="427F038C" w14:textId="77777777" w:rsidR="00A719B8" w:rsidRPr="00725AF5" w:rsidRDefault="00A719B8">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A719B8" w:rsidRPr="00725AF5" w:rsidRDefault="00A719B8">
            <w:pPr>
              <w:pStyle w:val="TableTextCharCharChar1"/>
              <w:rPr>
                <w:bCs/>
              </w:rPr>
            </w:pPr>
            <w:r w:rsidRPr="00725AF5">
              <w:rPr>
                <w:color w:val="000000"/>
              </w:rPr>
              <w:t xml:space="preserve">●   </w:t>
            </w:r>
            <w:r w:rsidRPr="00725AF5">
              <w:rPr>
                <w:bCs/>
              </w:rPr>
              <w:t xml:space="preserve">Do not require continued </w:t>
            </w:r>
          </w:p>
          <w:p w14:paraId="427F038E" w14:textId="77777777" w:rsidR="00A719B8" w:rsidRPr="00725AF5" w:rsidRDefault="00A719B8">
            <w:pPr>
              <w:pStyle w:val="TableTextCharCharChar1"/>
              <w:ind w:left="288"/>
              <w:rPr>
                <w:bCs/>
              </w:rPr>
            </w:pPr>
            <w:r w:rsidRPr="00725AF5">
              <w:rPr>
                <w:bCs/>
              </w:rPr>
              <w:t>administration by trained medical personnel in order to be delivered safely and effectively.</w:t>
            </w:r>
          </w:p>
          <w:p w14:paraId="427F038F" w14:textId="77777777" w:rsidR="00A719B8" w:rsidRPr="00725AF5" w:rsidRDefault="00A719B8">
            <w:pPr>
              <w:pStyle w:val="TableTextCharCharChar1"/>
              <w:ind w:left="288"/>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390" w14:textId="180D0A38" w:rsidR="00A719B8" w:rsidRPr="00725AF5" w:rsidRDefault="008561BC">
            <w:pPr>
              <w:pStyle w:val="TableTextCharCharChar1"/>
              <w:numPr>
                <w:ilvl w:val="12"/>
                <w:numId w:val="0"/>
              </w:numPr>
              <w:rPr>
                <w:bCs/>
                <w:color w:val="0000FF"/>
              </w:rPr>
            </w:pPr>
            <w:r>
              <w:rPr>
                <w:b/>
                <w:color w:val="0000FF"/>
              </w:rPr>
              <w:t>8</w:t>
            </w:r>
            <w:r w:rsidR="003C3DFE">
              <w:rPr>
                <w:b/>
                <w:color w:val="0000FF"/>
              </w:rPr>
              <w:t>0%</w:t>
            </w:r>
            <w:r w:rsidR="00A719B8" w:rsidRPr="00725AF5">
              <w:rPr>
                <w:bCs/>
                <w:color w:val="0000FF"/>
              </w:rPr>
              <w:t xml:space="preserve"> </w:t>
            </w:r>
            <w:r w:rsidR="00A719B8" w:rsidRPr="00725AF5">
              <w:rPr>
                <w:bCs/>
              </w:rPr>
              <w:t>of eligible expenses</w:t>
            </w:r>
            <w:r w:rsidR="007C0A2F" w:rsidRPr="007C0A2F">
              <w:rPr>
                <w:sz w:val="20"/>
                <w:szCs w:val="24"/>
              </w:rPr>
              <w:t xml:space="preserve"> </w:t>
            </w:r>
            <w:r w:rsidR="007C0A2F" w:rsidRPr="007C0A2F">
              <w:rPr>
                <w:bCs/>
              </w:rPr>
              <w:t>after satisfying the deductible</w:t>
            </w:r>
            <w:r w:rsidR="00A719B8" w:rsidRPr="00725AF5">
              <w:rPr>
                <w:bCs/>
              </w:rPr>
              <w:t>.</w:t>
            </w:r>
          </w:p>
          <w:p w14:paraId="427F039E" w14:textId="77777777" w:rsidR="00A719B8" w:rsidRPr="00725AF5" w:rsidRDefault="00A719B8">
            <w:pPr>
              <w:pStyle w:val="TableTextCharCharChar1"/>
              <w:numPr>
                <w:ilvl w:val="12"/>
                <w:numId w:val="0"/>
              </w:numPr>
              <w:rPr>
                <w:i/>
              </w:rPr>
            </w:pPr>
          </w:p>
          <w:p w14:paraId="427F039F" w14:textId="77777777" w:rsidR="00A719B8" w:rsidRPr="00725AF5" w:rsidRDefault="00A719B8">
            <w:pPr>
              <w:pStyle w:val="TableTextCharCharChar1"/>
              <w:numPr>
                <w:ilvl w:val="12"/>
                <w:numId w:val="0"/>
              </w:numPr>
              <w:rPr>
                <w:b/>
              </w:rPr>
            </w:pPr>
            <w:r w:rsidRPr="00725AF5">
              <w:rPr>
                <w:b/>
              </w:rPr>
              <w:t>The following services are not covered:</w:t>
            </w:r>
          </w:p>
          <w:p w14:paraId="427F03A0" w14:textId="77777777" w:rsidR="00A719B8" w:rsidRPr="00725AF5" w:rsidRDefault="00A719B8">
            <w:pPr>
              <w:pStyle w:val="TableTextCharCharChar1"/>
              <w:rPr>
                <w:color w:val="000000"/>
              </w:rPr>
            </w:pPr>
            <w:r w:rsidRPr="00725AF5">
              <w:rPr>
                <w:color w:val="000000"/>
              </w:rPr>
              <w:t>●   Custodial Care.</w:t>
            </w:r>
          </w:p>
          <w:p w14:paraId="427F03A1" w14:textId="77777777" w:rsidR="00A719B8" w:rsidRPr="00725AF5" w:rsidRDefault="00A719B8">
            <w:pPr>
              <w:pStyle w:val="TableTextCharCharChar1"/>
              <w:rPr>
                <w:color w:val="000000"/>
              </w:rPr>
            </w:pPr>
            <w:r w:rsidRPr="00725AF5">
              <w:rPr>
                <w:color w:val="000000"/>
              </w:rPr>
              <w:t>●   Domiciliary care.</w:t>
            </w:r>
          </w:p>
          <w:p w14:paraId="427F03A2" w14:textId="77777777" w:rsidR="00A719B8" w:rsidRPr="00725AF5" w:rsidRDefault="00A719B8">
            <w:pPr>
              <w:pStyle w:val="TableTextCharCharChar1"/>
              <w:rPr>
                <w:color w:val="000000"/>
              </w:rPr>
            </w:pPr>
            <w:r w:rsidRPr="00725AF5">
              <w:rPr>
                <w:color w:val="000000"/>
              </w:rPr>
              <w:t>●   Respite care.</w:t>
            </w:r>
          </w:p>
          <w:p w14:paraId="427F03A3" w14:textId="77777777" w:rsidR="00A719B8" w:rsidRPr="00725AF5" w:rsidRDefault="00A719B8">
            <w:pPr>
              <w:pStyle w:val="TableTextCharCharChar1"/>
            </w:pPr>
            <w:r w:rsidRPr="00725AF5">
              <w:rPr>
                <w:color w:val="000000"/>
              </w:rPr>
              <w:t>●   Rest cures.</w:t>
            </w:r>
          </w:p>
          <w:p w14:paraId="427F03A4" w14:textId="77777777" w:rsidR="00A719B8" w:rsidRPr="00725AF5" w:rsidRDefault="00A719B8" w:rsidP="00AF167C">
            <w:pPr>
              <w:pStyle w:val="TableTextCharCharChar1"/>
              <w:rPr>
                <w:color w:val="000000"/>
              </w:rPr>
            </w:pPr>
          </w:p>
          <w:p w14:paraId="427F03AA" w14:textId="658626DF" w:rsidR="00A719B8" w:rsidRPr="00725AF5" w:rsidRDefault="00A719B8">
            <w:pPr>
              <w:pStyle w:val="TableTextCharCharChar1"/>
              <w:rPr>
                <w:b/>
                <w:color w:val="FF00FF"/>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3AF" w14:textId="668E2EF2" w:rsidR="00A719B8" w:rsidRPr="00725AF5" w:rsidRDefault="006079A7" w:rsidP="009D00A7">
            <w:pPr>
              <w:pStyle w:val="TableTextCharCharChar1"/>
              <w:numPr>
                <w:ilvl w:val="12"/>
                <w:numId w:val="0"/>
              </w:numPr>
              <w:rPr>
                <w:b/>
                <w:szCs w:val="24"/>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 xml:space="preserve">the </w:t>
            </w:r>
            <w:r w:rsidR="00A719B8" w:rsidRPr="00725AF5">
              <w:rPr>
                <w:szCs w:val="24"/>
              </w:rPr>
              <w:t>deductible</w:t>
            </w:r>
            <w:r w:rsidR="00A719B8" w:rsidRPr="00725AF5">
              <w:rPr>
                <w:b/>
                <w:szCs w:val="24"/>
              </w:rPr>
              <w:t>.</w:t>
            </w:r>
          </w:p>
          <w:p w14:paraId="427F03B1" w14:textId="77777777" w:rsidR="00A719B8" w:rsidRPr="00725AF5" w:rsidRDefault="00A719B8">
            <w:pPr>
              <w:pStyle w:val="TableTextCharCharChar1"/>
              <w:numPr>
                <w:ilvl w:val="12"/>
                <w:numId w:val="0"/>
              </w:numPr>
              <w:rPr>
                <w:b/>
              </w:rPr>
            </w:pPr>
          </w:p>
          <w:p w14:paraId="427F03B2" w14:textId="77777777" w:rsidR="00A719B8" w:rsidRPr="00725AF5" w:rsidRDefault="00A719B8">
            <w:pPr>
              <w:pStyle w:val="TableTextCharCharChar1"/>
              <w:numPr>
                <w:ilvl w:val="12"/>
                <w:numId w:val="0"/>
              </w:numPr>
              <w:rPr>
                <w:b/>
              </w:rPr>
            </w:pPr>
            <w:r w:rsidRPr="00725AF5">
              <w:rPr>
                <w:b/>
              </w:rPr>
              <w:t>The following services are not covered:</w:t>
            </w:r>
          </w:p>
          <w:p w14:paraId="427F03B3" w14:textId="77777777" w:rsidR="00A719B8" w:rsidRPr="00725AF5" w:rsidRDefault="00A719B8">
            <w:pPr>
              <w:pStyle w:val="TableTextCharCharChar1"/>
              <w:rPr>
                <w:color w:val="000000"/>
              </w:rPr>
            </w:pPr>
            <w:r w:rsidRPr="00725AF5">
              <w:rPr>
                <w:color w:val="000000"/>
              </w:rPr>
              <w:t>●   Custodial Care.</w:t>
            </w:r>
          </w:p>
          <w:p w14:paraId="427F03B4" w14:textId="77777777" w:rsidR="00A719B8" w:rsidRPr="00725AF5" w:rsidRDefault="00A719B8">
            <w:pPr>
              <w:pStyle w:val="TableTextCharCharChar1"/>
              <w:rPr>
                <w:color w:val="000000"/>
              </w:rPr>
            </w:pPr>
            <w:r w:rsidRPr="00725AF5">
              <w:rPr>
                <w:color w:val="000000"/>
              </w:rPr>
              <w:t>●   Domiciliary care.</w:t>
            </w:r>
          </w:p>
          <w:p w14:paraId="427F03B5" w14:textId="77777777" w:rsidR="00A719B8" w:rsidRPr="00725AF5" w:rsidRDefault="00A719B8">
            <w:pPr>
              <w:pStyle w:val="TableTextCharCharChar1"/>
              <w:rPr>
                <w:color w:val="000000"/>
              </w:rPr>
            </w:pPr>
            <w:r w:rsidRPr="00725AF5">
              <w:rPr>
                <w:color w:val="000000"/>
              </w:rPr>
              <w:t>●   Respite care.</w:t>
            </w:r>
          </w:p>
          <w:p w14:paraId="427F03B6" w14:textId="77777777" w:rsidR="00A719B8" w:rsidRPr="00725AF5" w:rsidRDefault="00A719B8">
            <w:pPr>
              <w:pStyle w:val="TableTextCharCharChar1"/>
            </w:pPr>
            <w:r w:rsidRPr="00725AF5">
              <w:rPr>
                <w:color w:val="000000"/>
              </w:rPr>
              <w:t>●   Rest cures.</w:t>
            </w:r>
          </w:p>
          <w:p w14:paraId="427F03B7" w14:textId="77777777" w:rsidR="00A719B8" w:rsidRPr="00725AF5" w:rsidRDefault="00A719B8">
            <w:pPr>
              <w:pStyle w:val="TableTextCharCharChar1"/>
              <w:rPr>
                <w:color w:val="000000"/>
              </w:rPr>
            </w:pPr>
          </w:p>
          <w:p w14:paraId="427F03BE" w14:textId="77777777" w:rsidR="00A719B8" w:rsidRPr="00725AF5" w:rsidRDefault="00A719B8" w:rsidP="00E87B91">
            <w:pPr>
              <w:pStyle w:val="TableTextCharCharChar1"/>
              <w:rPr>
                <w:b/>
                <w:color w:val="FF00FF"/>
              </w:rPr>
            </w:pPr>
          </w:p>
          <w:p w14:paraId="427F03C8" w14:textId="19B52DB6" w:rsidR="00A719B8" w:rsidRPr="00725AF5" w:rsidRDefault="00A719B8" w:rsidP="009C721E">
            <w:pPr>
              <w:pStyle w:val="TableTextCharCharChar1"/>
              <w:numPr>
                <w:ilvl w:val="12"/>
                <w:numId w:val="0"/>
              </w:numPr>
              <w:rPr>
                <w:b/>
              </w:rPr>
            </w:pPr>
            <w:r w:rsidRPr="00725AF5">
              <w:rPr>
                <w:b/>
              </w:rPr>
              <w:t>Prior Authorization Required</w:t>
            </w:r>
          </w:p>
          <w:p w14:paraId="427F03C9" w14:textId="77777777" w:rsidR="00A719B8" w:rsidRPr="00725AF5" w:rsidRDefault="00A719B8"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A719B8" w:rsidRPr="00725AF5" w:rsidRDefault="00A719B8" w:rsidP="009C721E">
            <w:pPr>
              <w:pStyle w:val="TableTextCharCharChar1"/>
              <w:numPr>
                <w:ilvl w:val="12"/>
                <w:numId w:val="0"/>
              </w:numPr>
              <w:rPr>
                <w:b/>
                <w:color w:val="0000FF"/>
              </w:rPr>
            </w:pPr>
          </w:p>
          <w:p w14:paraId="427F03CB" w14:textId="4201EA5C" w:rsidR="00A719B8" w:rsidRPr="00725AF5" w:rsidRDefault="00A719B8" w:rsidP="009C721E">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3CC" w14:textId="77777777" w:rsidR="00A719B8" w:rsidRPr="00725AF5" w:rsidRDefault="00A719B8" w:rsidP="009C721E">
            <w:pPr>
              <w:jc w:val="center"/>
            </w:pPr>
          </w:p>
        </w:tc>
      </w:tr>
      <w:tr w:rsidR="00A719B8" w:rsidRPr="00725AF5" w14:paraId="427F0406"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725AF5" w:rsidRDefault="00A719B8">
            <w:pPr>
              <w:pStyle w:val="TableTextCharCharChar1"/>
              <w:numPr>
                <w:ilvl w:val="12"/>
                <w:numId w:val="0"/>
              </w:numPr>
              <w:rPr>
                <w:b/>
              </w:rPr>
            </w:pPr>
            <w:bookmarkStart w:id="143" w:name="Hospice_Care"/>
            <w:r w:rsidRPr="00725AF5">
              <w:rPr>
                <w:b/>
              </w:rPr>
              <w:t>Hospice Care</w:t>
            </w:r>
            <w:bookmarkEnd w:id="143"/>
          </w:p>
          <w:p w14:paraId="427F03CF" w14:textId="77777777" w:rsidR="00A719B8" w:rsidRPr="00725AF5" w:rsidRDefault="00A719B8">
            <w:pPr>
              <w:pStyle w:val="TableTextCharCharChar1"/>
              <w:numPr>
                <w:ilvl w:val="12"/>
                <w:numId w:val="0"/>
              </w:numPr>
              <w:rPr>
                <w:b/>
              </w:rPr>
            </w:pPr>
          </w:p>
          <w:p w14:paraId="427F03D0" w14:textId="77777777" w:rsidR="00A719B8" w:rsidRPr="00725AF5" w:rsidRDefault="00A719B8">
            <w:pPr>
              <w:pStyle w:val="TableTextCharCharChar1"/>
              <w:numPr>
                <w:ilvl w:val="12"/>
                <w:numId w:val="0"/>
              </w:numPr>
            </w:pPr>
          </w:p>
          <w:p w14:paraId="427F03D1" w14:textId="77777777" w:rsidR="00A719B8" w:rsidRPr="00725AF5" w:rsidRDefault="00A719B8"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725AF5" w:rsidRDefault="00A719B8">
            <w:pPr>
              <w:pStyle w:val="TableTextCharCharChar1"/>
              <w:numPr>
                <w:ilvl w:val="12"/>
                <w:numId w:val="0"/>
              </w:numPr>
              <w:rPr>
                <w:bCs/>
              </w:rPr>
            </w:pPr>
          </w:p>
          <w:p w14:paraId="427F03D3" w14:textId="77777777" w:rsidR="00A719B8" w:rsidRPr="00725AF5" w:rsidRDefault="00A719B8">
            <w:pPr>
              <w:pStyle w:val="TableTextCharCharChar1"/>
              <w:numPr>
                <w:ilvl w:val="12"/>
                <w:numId w:val="0"/>
              </w:numPr>
              <w:rPr>
                <w:b/>
                <w:color w:val="FF00FF"/>
              </w:rPr>
            </w:pPr>
          </w:p>
          <w:p w14:paraId="427F03D4" w14:textId="77777777" w:rsidR="00A719B8" w:rsidRPr="00725AF5" w:rsidRDefault="00A719B8">
            <w:pPr>
              <w:pStyle w:val="TableTextCharCharChar1"/>
              <w:numPr>
                <w:ilvl w:val="12"/>
                <w:numId w:val="0"/>
              </w:numPr>
              <w:rPr>
                <w:bCs/>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3D5" w14:textId="5E88B1C6" w:rsidR="00A719B8" w:rsidRPr="00725AF5" w:rsidRDefault="008561BC">
            <w:pPr>
              <w:pStyle w:val="TableTextCharCharChar1"/>
              <w:numPr>
                <w:ilvl w:val="12"/>
                <w:numId w:val="0"/>
              </w:numPr>
              <w:rPr>
                <w:bCs/>
                <w:color w:val="0000FF"/>
              </w:rPr>
            </w:pPr>
            <w:r>
              <w:rPr>
                <w:b/>
                <w:color w:val="0000FF"/>
              </w:rPr>
              <w:t>8</w:t>
            </w:r>
            <w:r w:rsidR="003C3DFE">
              <w:rPr>
                <w:b/>
                <w:color w:val="0000FF"/>
              </w:rPr>
              <w:t>0%</w:t>
            </w:r>
            <w:r w:rsidR="00A719B8" w:rsidRPr="00725AF5">
              <w:rPr>
                <w:bCs/>
                <w:color w:val="0000FF"/>
              </w:rPr>
              <w:t xml:space="preserve"> </w:t>
            </w:r>
            <w:r w:rsidR="00A719B8" w:rsidRPr="00725AF5">
              <w:rPr>
                <w:bCs/>
              </w:rPr>
              <w:t>of eligible expenses</w:t>
            </w:r>
            <w:r w:rsidR="007C0A2F" w:rsidRPr="007C0A2F">
              <w:rPr>
                <w:sz w:val="20"/>
                <w:szCs w:val="24"/>
              </w:rPr>
              <w:t xml:space="preserve"> </w:t>
            </w:r>
            <w:r w:rsidR="007C0A2F" w:rsidRPr="007C0A2F">
              <w:rPr>
                <w:bCs/>
              </w:rPr>
              <w:t>after satisfying the deductible</w:t>
            </w:r>
            <w:r w:rsidR="00A719B8" w:rsidRPr="00725AF5">
              <w:rPr>
                <w:bCs/>
              </w:rPr>
              <w:t>.</w:t>
            </w:r>
          </w:p>
          <w:p w14:paraId="427F03E1" w14:textId="77777777" w:rsidR="00A719B8" w:rsidRPr="00725AF5" w:rsidRDefault="00A719B8">
            <w:pPr>
              <w:pStyle w:val="TableTextCharCharChar1"/>
              <w:numPr>
                <w:ilvl w:val="12"/>
                <w:numId w:val="0"/>
              </w:numPr>
              <w:rPr>
                <w:bCs/>
                <w:color w:val="000000"/>
              </w:rPr>
            </w:pPr>
          </w:p>
          <w:p w14:paraId="427F03E6" w14:textId="77777777" w:rsidR="00A719B8" w:rsidRPr="00725AF5" w:rsidRDefault="00A719B8" w:rsidP="00417561">
            <w:pPr>
              <w:pStyle w:val="TableTextCharCharChar1"/>
              <w:numPr>
                <w:ilvl w:val="12"/>
                <w:numId w:val="0"/>
              </w:num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3EB" w14:textId="2B87587F" w:rsidR="00A719B8" w:rsidRPr="00725AF5" w:rsidRDefault="006079A7" w:rsidP="00CE5B87">
            <w:pPr>
              <w:pStyle w:val="TableTextCharCharChar1"/>
              <w:numPr>
                <w:ilvl w:val="12"/>
                <w:numId w:val="0"/>
              </w:numPr>
              <w:rPr>
                <w:b/>
                <w:color w:val="FF00FF"/>
              </w:rPr>
            </w:pPr>
            <w:r>
              <w:rPr>
                <w:b/>
                <w:color w:val="0000FF"/>
                <w:szCs w:val="24"/>
              </w:rPr>
              <w:t>70%</w:t>
            </w:r>
            <w:r w:rsidR="00A719B8"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3EC" w14:textId="77777777" w:rsidR="00A719B8" w:rsidRPr="00725AF5" w:rsidRDefault="00A719B8">
            <w:pPr>
              <w:pStyle w:val="TableTextCharCharChar1"/>
              <w:numPr>
                <w:ilvl w:val="12"/>
                <w:numId w:val="0"/>
              </w:numPr>
              <w:rPr>
                <w:b/>
                <w:color w:val="FF00FF"/>
              </w:rPr>
            </w:pPr>
          </w:p>
          <w:p w14:paraId="427F03ED" w14:textId="77777777" w:rsidR="00A719B8" w:rsidRPr="00725AF5" w:rsidRDefault="00A719B8">
            <w:pPr>
              <w:pStyle w:val="TableTextCharCharChar1"/>
              <w:numPr>
                <w:ilvl w:val="12"/>
                <w:numId w:val="0"/>
              </w:numPr>
              <w:rPr>
                <w:b/>
                <w:color w:val="FF00FF"/>
              </w:rPr>
            </w:pPr>
          </w:p>
          <w:p w14:paraId="427F03EE" w14:textId="77777777" w:rsidR="00A719B8" w:rsidRPr="00725AF5" w:rsidRDefault="00A719B8">
            <w:pPr>
              <w:pStyle w:val="TableTextCharCharChar1"/>
              <w:numPr>
                <w:ilvl w:val="12"/>
                <w:numId w:val="0"/>
              </w:numPr>
              <w:rPr>
                <w:b/>
                <w:color w:val="FF00FF"/>
              </w:rPr>
            </w:pPr>
          </w:p>
          <w:p w14:paraId="427F0401" w14:textId="4F95209B" w:rsidR="00A719B8" w:rsidRPr="00725AF5" w:rsidRDefault="00A719B8" w:rsidP="00EE5DEF">
            <w:pPr>
              <w:pStyle w:val="TableTextCharCharChar1"/>
              <w:numPr>
                <w:ilvl w:val="12"/>
                <w:numId w:val="0"/>
              </w:numPr>
              <w:rPr>
                <w:b/>
              </w:rPr>
            </w:pPr>
            <w:r w:rsidRPr="00725AF5">
              <w:rPr>
                <w:b/>
              </w:rPr>
              <w:t>Prior Authorization Required</w:t>
            </w:r>
          </w:p>
          <w:p w14:paraId="427F0402" w14:textId="6741E427" w:rsidR="00A719B8" w:rsidRPr="00725AF5" w:rsidRDefault="007A5E3B" w:rsidP="00EE5DEF">
            <w:pPr>
              <w:pStyle w:val="TableTextCharCharChar1"/>
              <w:numPr>
                <w:ilvl w:val="12"/>
                <w:numId w:val="0"/>
              </w:numPr>
            </w:pPr>
            <w:r w:rsidRPr="007A5E3B">
              <w:t>Authorization is only required for inpatient care in an Out of Network facility.</w:t>
            </w:r>
            <w:r>
              <w:t xml:space="preserve"> </w:t>
            </w:r>
            <w:r w:rsidR="00A719B8" w:rsidRPr="00725AF5">
              <w:t xml:space="preserve">Please remember that for Benefits you should </w:t>
            </w:r>
            <w:r w:rsidR="00A719B8" w:rsidRPr="00725AF5">
              <w:rPr>
                <w:bCs/>
                <w:color w:val="000000"/>
              </w:rPr>
              <w:t>obtain prior authorization</w:t>
            </w:r>
            <w:r w:rsidR="00A719B8" w:rsidRPr="00725AF5">
              <w:t xml:space="preserve"> </w:t>
            </w:r>
            <w:r w:rsidR="00A719B8" w:rsidRPr="00725AF5">
              <w:rPr>
                <w:b/>
                <w:bCs/>
                <w:color w:val="0000FF"/>
              </w:rPr>
              <w:t>5</w:t>
            </w:r>
            <w:r w:rsidR="00A719B8" w:rsidRPr="00725AF5">
              <w:t xml:space="preserve"> business days before receiving services.</w:t>
            </w:r>
          </w:p>
          <w:p w14:paraId="427F0403" w14:textId="77777777" w:rsidR="00A719B8" w:rsidRPr="00725AF5" w:rsidRDefault="00A719B8" w:rsidP="00EE5DEF">
            <w:pPr>
              <w:pStyle w:val="TableTextCharCharChar1"/>
              <w:numPr>
                <w:ilvl w:val="12"/>
                <w:numId w:val="0"/>
              </w:numPr>
              <w:rPr>
                <w:b/>
                <w:color w:val="0000FF"/>
              </w:rPr>
            </w:pPr>
          </w:p>
          <w:p w14:paraId="427F0404" w14:textId="7253F3DC" w:rsidR="00A719B8" w:rsidRPr="00725AF5" w:rsidRDefault="00A719B8" w:rsidP="00EE5DEF">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405" w14:textId="77777777" w:rsidR="00A719B8" w:rsidRPr="00725AF5" w:rsidRDefault="00A719B8">
            <w:pPr>
              <w:pStyle w:val="TableTextCharCharChar1"/>
              <w:numPr>
                <w:ilvl w:val="12"/>
                <w:numId w:val="0"/>
              </w:numPr>
              <w:rPr>
                <w:b/>
              </w:rPr>
            </w:pPr>
          </w:p>
        </w:tc>
      </w:tr>
      <w:tr w:rsidR="005D7D33" w:rsidRPr="00725AF5" w14:paraId="67921B5B"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3A887DF0" w14:textId="77777777" w:rsidR="005D7D33" w:rsidRPr="005D7D33" w:rsidRDefault="005D7D33" w:rsidP="005D7D33">
            <w:pPr>
              <w:pStyle w:val="TableTextCharCharChar1"/>
              <w:numPr>
                <w:ilvl w:val="12"/>
                <w:numId w:val="0"/>
              </w:numPr>
              <w:rPr>
                <w:b/>
                <w:bCs/>
              </w:rPr>
            </w:pPr>
            <w:r w:rsidRPr="005D7D33">
              <w:rPr>
                <w:b/>
                <w:bCs/>
              </w:rPr>
              <w:t>Implants</w:t>
            </w:r>
            <w:bookmarkStart w:id="144" w:name="Implants_and_Related_Medical_Services"/>
            <w:bookmarkEnd w:id="144"/>
            <w:r w:rsidRPr="005D7D33">
              <w:rPr>
                <w:b/>
                <w:bCs/>
              </w:rPr>
              <w:t xml:space="preserve"> and Related</w:t>
            </w:r>
          </w:p>
          <w:p w14:paraId="0B0EE78C" w14:textId="77777777" w:rsidR="005D7D33" w:rsidRDefault="005D7D33" w:rsidP="005D7D33">
            <w:pPr>
              <w:pStyle w:val="TableTextCharCharChar1"/>
              <w:numPr>
                <w:ilvl w:val="12"/>
                <w:numId w:val="0"/>
              </w:numPr>
              <w:rPr>
                <w:b/>
                <w:bCs/>
              </w:rPr>
            </w:pPr>
            <w:r w:rsidRPr="005D7D33">
              <w:rPr>
                <w:b/>
                <w:bCs/>
              </w:rPr>
              <w:t>Medical Services</w:t>
            </w:r>
          </w:p>
          <w:p w14:paraId="55D59BBB" w14:textId="77777777" w:rsidR="005D7D33" w:rsidRDefault="005D7D33" w:rsidP="005D7D33">
            <w:pPr>
              <w:pStyle w:val="TableTextCharCharChar1"/>
              <w:numPr>
                <w:ilvl w:val="12"/>
                <w:numId w:val="0"/>
              </w:numPr>
              <w:rPr>
                <w:b/>
                <w:bCs/>
              </w:rPr>
            </w:pPr>
          </w:p>
          <w:p w14:paraId="67749CF4" w14:textId="0C94ACAD" w:rsidR="005D7D33" w:rsidRPr="00725AF5" w:rsidRDefault="005D7D33">
            <w:pPr>
              <w:pStyle w:val="TableTextCharCharChar1"/>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58F2577D" w14:textId="77777777" w:rsidR="00F92589" w:rsidRDefault="00F92589" w:rsidP="00F92589">
            <w:pPr>
              <w:pStyle w:val="TableTextCharCharChar1"/>
              <w:numPr>
                <w:ilvl w:val="12"/>
                <w:numId w:val="0"/>
              </w:numPr>
            </w:pPr>
            <w:r w:rsidRPr="00716B74">
              <w:t>Implant devices and related implantation Medical Services including, but not limited to, implants for the purpose of contraception and implants for the</w:t>
            </w:r>
            <w:r>
              <w:t xml:space="preserve"> </w:t>
            </w:r>
            <w:r w:rsidRPr="00716B74">
              <w:t>delivery of medication when provided by or under the direction of a Physician, in accordance with the Claims Administrator’s guidelines and approved</w:t>
            </w:r>
            <w:r>
              <w:t xml:space="preserve"> </w:t>
            </w:r>
            <w:r w:rsidRPr="00716B74">
              <w:t>in advance by the Claims Administrator, are Covered.</w:t>
            </w:r>
          </w:p>
          <w:p w14:paraId="641331BF" w14:textId="77777777" w:rsidR="00F92589" w:rsidRPr="00716B74" w:rsidRDefault="00F92589" w:rsidP="00F92589">
            <w:pPr>
              <w:pStyle w:val="TableTextCharCharChar1"/>
              <w:numPr>
                <w:ilvl w:val="12"/>
                <w:numId w:val="0"/>
              </w:numPr>
            </w:pPr>
          </w:p>
          <w:p w14:paraId="4F685656" w14:textId="77777777" w:rsidR="00F92589" w:rsidRPr="00716B74" w:rsidRDefault="00F92589" w:rsidP="00F92589">
            <w:pPr>
              <w:pStyle w:val="TableTextCharCharChar1"/>
              <w:numPr>
                <w:ilvl w:val="12"/>
                <w:numId w:val="0"/>
              </w:numPr>
            </w:pPr>
            <w:r w:rsidRPr="00716B74">
              <w:t>Dental implants are Covered if Medically Necessary as a result of Injury or Illness.</w:t>
            </w:r>
          </w:p>
          <w:p w14:paraId="70C4F4EF" w14:textId="77777777" w:rsidR="00F92589" w:rsidRDefault="00F92589" w:rsidP="00F92589">
            <w:pPr>
              <w:pStyle w:val="TableTextCharCharChar1"/>
              <w:numPr>
                <w:ilvl w:val="12"/>
                <w:numId w:val="0"/>
              </w:numPr>
            </w:pPr>
          </w:p>
          <w:p w14:paraId="38F94654" w14:textId="77777777" w:rsidR="00F92589" w:rsidRDefault="00F92589" w:rsidP="00F92589">
            <w:pPr>
              <w:pStyle w:val="TableTextCharCharChar1"/>
              <w:numPr>
                <w:ilvl w:val="12"/>
                <w:numId w:val="0"/>
              </w:numPr>
            </w:pPr>
          </w:p>
          <w:p w14:paraId="4E0BDA62" w14:textId="77777777" w:rsidR="00F92589" w:rsidRPr="00716B74" w:rsidRDefault="00F92589" w:rsidP="00F92589">
            <w:pPr>
              <w:pStyle w:val="TableTextCharCharChar1"/>
              <w:numPr>
                <w:ilvl w:val="12"/>
                <w:numId w:val="0"/>
              </w:numPr>
              <w:rPr>
                <w:b/>
              </w:rPr>
            </w:pPr>
            <w:r w:rsidRPr="00716B74">
              <w:rPr>
                <w:b/>
              </w:rPr>
              <w:t>Exclusions:</w:t>
            </w:r>
          </w:p>
          <w:p w14:paraId="37C5C196" w14:textId="77777777" w:rsidR="00F92589" w:rsidRPr="00716B74" w:rsidRDefault="00F92589" w:rsidP="00F92589">
            <w:pPr>
              <w:pStyle w:val="TableTextCharCharChar1"/>
              <w:numPr>
                <w:ilvl w:val="12"/>
                <w:numId w:val="0"/>
              </w:numPr>
            </w:pPr>
            <w:r w:rsidRPr="00716B74">
              <w:t>There is no Coverage for either penile or Nanometric implants except as described under Gender Identify Disorder/Dysphoria.</w:t>
            </w:r>
          </w:p>
          <w:p w14:paraId="38A0651E" w14:textId="77777777" w:rsidR="00F92589" w:rsidRPr="00716B74" w:rsidRDefault="00F92589" w:rsidP="00F92589">
            <w:pPr>
              <w:pStyle w:val="TableTextCharCharChar1"/>
              <w:numPr>
                <w:ilvl w:val="12"/>
                <w:numId w:val="0"/>
              </w:numPr>
            </w:pPr>
            <w:r w:rsidRPr="00716B74">
              <w:t>Implants for the treatment of sexual dysfunction or gender identity except as described under Gender Identify Disorder/Dysphoria.</w:t>
            </w:r>
          </w:p>
          <w:p w14:paraId="7C5410A1" w14:textId="77777777" w:rsidR="00F92589" w:rsidRDefault="00F92589" w:rsidP="00F92589">
            <w:pPr>
              <w:pStyle w:val="TableTextCharCharChar1"/>
              <w:numPr>
                <w:ilvl w:val="12"/>
                <w:numId w:val="0"/>
              </w:numPr>
            </w:pPr>
          </w:p>
          <w:p w14:paraId="400EDD6F" w14:textId="77777777" w:rsidR="00F92589" w:rsidRPr="00716B74" w:rsidRDefault="00F92589" w:rsidP="00F92589">
            <w:pPr>
              <w:pStyle w:val="TableTextCharCharChar1"/>
              <w:numPr>
                <w:ilvl w:val="12"/>
                <w:numId w:val="0"/>
              </w:numPr>
            </w:pPr>
            <w:r w:rsidRPr="00716B74">
              <w:t>No coverage is provided for repair, replacement or duplicates nor is Coverage provided for Medical Services related to the repair or replacement of</w:t>
            </w:r>
          </w:p>
          <w:p w14:paraId="1551C95D" w14:textId="77777777" w:rsidR="00F92589" w:rsidRDefault="00F92589" w:rsidP="00F92589">
            <w:pPr>
              <w:pStyle w:val="TableTextCharCharChar1"/>
              <w:numPr>
                <w:ilvl w:val="12"/>
                <w:numId w:val="0"/>
              </w:numPr>
            </w:pPr>
            <w:r w:rsidRPr="00716B74">
              <w:t>Covered implants, except when necessitated due to a change in the Participant’s medical condition</w:t>
            </w:r>
          </w:p>
          <w:p w14:paraId="7FB623D1" w14:textId="77777777" w:rsidR="005D7D33" w:rsidRPr="00725AF5" w:rsidDel="003C3DFE" w:rsidRDefault="005D7D33">
            <w:pPr>
              <w:pStyle w:val="TableTextCharCharChar1"/>
              <w:numPr>
                <w:ilvl w:val="12"/>
                <w:numId w:val="0"/>
              </w:numPr>
              <w:rPr>
                <w:b/>
                <w:color w:val="0000FF"/>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7DA6A6AF" w14:textId="77777777" w:rsidR="00F92589" w:rsidRDefault="00F92589" w:rsidP="00F92589">
            <w:pPr>
              <w:pStyle w:val="TableTextCharCharChar1"/>
              <w:numPr>
                <w:ilvl w:val="12"/>
                <w:numId w:val="0"/>
              </w:numPr>
            </w:pPr>
            <w:r w:rsidRPr="00716B74">
              <w:t>Implant devices and related implantation Medical Services including, but not limited to, implants for the purpose of contraception and implants for the</w:t>
            </w:r>
            <w:r>
              <w:t xml:space="preserve"> </w:t>
            </w:r>
            <w:r w:rsidRPr="00716B74">
              <w:t>delivery of medication when provided by or under the direction of a Physician, in accordance with the Claims Administrator’s guidelines and approved</w:t>
            </w:r>
            <w:r>
              <w:t xml:space="preserve"> </w:t>
            </w:r>
            <w:r w:rsidRPr="00716B74">
              <w:t>in advance by the Claims Administrator, are Covered.</w:t>
            </w:r>
          </w:p>
          <w:p w14:paraId="7D5586B9" w14:textId="77777777" w:rsidR="00F92589" w:rsidRPr="00716B74" w:rsidRDefault="00F92589" w:rsidP="00F92589">
            <w:pPr>
              <w:pStyle w:val="TableTextCharCharChar1"/>
              <w:numPr>
                <w:ilvl w:val="12"/>
                <w:numId w:val="0"/>
              </w:numPr>
            </w:pPr>
          </w:p>
          <w:p w14:paraId="551E70D9" w14:textId="77777777" w:rsidR="00F92589" w:rsidRPr="00716B74" w:rsidRDefault="00F92589" w:rsidP="00F92589">
            <w:pPr>
              <w:pStyle w:val="TableTextCharCharChar1"/>
              <w:numPr>
                <w:ilvl w:val="12"/>
                <w:numId w:val="0"/>
              </w:numPr>
            </w:pPr>
            <w:r w:rsidRPr="00716B74">
              <w:t>Dental implants are Covered if Medically Necessary as a result of Injury or Illness.</w:t>
            </w:r>
          </w:p>
          <w:p w14:paraId="0BDC289A" w14:textId="77777777" w:rsidR="00F92589" w:rsidRDefault="00F92589" w:rsidP="00F92589">
            <w:pPr>
              <w:pStyle w:val="TableTextCharCharChar1"/>
              <w:numPr>
                <w:ilvl w:val="12"/>
                <w:numId w:val="0"/>
              </w:numPr>
            </w:pPr>
          </w:p>
          <w:p w14:paraId="75F02C16" w14:textId="77777777" w:rsidR="00F92589" w:rsidRDefault="00F92589" w:rsidP="00F92589">
            <w:pPr>
              <w:pStyle w:val="TableTextCharCharChar1"/>
              <w:numPr>
                <w:ilvl w:val="12"/>
                <w:numId w:val="0"/>
              </w:numPr>
            </w:pPr>
          </w:p>
          <w:p w14:paraId="19D84B1F" w14:textId="77777777" w:rsidR="00F92589" w:rsidRPr="00716B74" w:rsidRDefault="00F92589" w:rsidP="00F92589">
            <w:pPr>
              <w:pStyle w:val="TableTextCharCharChar1"/>
              <w:numPr>
                <w:ilvl w:val="12"/>
                <w:numId w:val="0"/>
              </w:numPr>
              <w:rPr>
                <w:b/>
              </w:rPr>
            </w:pPr>
            <w:r w:rsidRPr="00716B74">
              <w:rPr>
                <w:b/>
              </w:rPr>
              <w:t>Exclusions:</w:t>
            </w:r>
          </w:p>
          <w:p w14:paraId="19C692F2" w14:textId="77777777" w:rsidR="00F92589" w:rsidRPr="00716B74" w:rsidRDefault="00F92589" w:rsidP="00F92589">
            <w:pPr>
              <w:pStyle w:val="TableTextCharCharChar1"/>
              <w:numPr>
                <w:ilvl w:val="12"/>
                <w:numId w:val="0"/>
              </w:numPr>
            </w:pPr>
            <w:r w:rsidRPr="00716B74">
              <w:t>There is no Coverage for either penile or Nanometric implants except as described under Gender Identify Disorder/Dysphoria.</w:t>
            </w:r>
          </w:p>
          <w:p w14:paraId="7200079B" w14:textId="77777777" w:rsidR="00F92589" w:rsidRPr="00716B74" w:rsidRDefault="00F92589" w:rsidP="00F92589">
            <w:pPr>
              <w:pStyle w:val="TableTextCharCharChar1"/>
              <w:numPr>
                <w:ilvl w:val="12"/>
                <w:numId w:val="0"/>
              </w:numPr>
            </w:pPr>
            <w:r w:rsidRPr="00716B74">
              <w:t>Implants for the treatment of sexual dysfunction or gender identity except as described under Gender Identify Disorder/Dysphoria.</w:t>
            </w:r>
          </w:p>
          <w:p w14:paraId="0630C045" w14:textId="77777777" w:rsidR="00F92589" w:rsidRDefault="00F92589" w:rsidP="00F92589">
            <w:pPr>
              <w:pStyle w:val="TableTextCharCharChar1"/>
              <w:numPr>
                <w:ilvl w:val="12"/>
                <w:numId w:val="0"/>
              </w:numPr>
            </w:pPr>
          </w:p>
          <w:p w14:paraId="174CCD64" w14:textId="77777777" w:rsidR="00F92589" w:rsidRPr="00716B74" w:rsidRDefault="00F92589" w:rsidP="00F92589">
            <w:pPr>
              <w:pStyle w:val="TableTextCharCharChar1"/>
              <w:numPr>
                <w:ilvl w:val="12"/>
                <w:numId w:val="0"/>
              </w:numPr>
            </w:pPr>
            <w:r w:rsidRPr="00716B74">
              <w:t>No coverage is provided for repair, replacement or duplicates nor is Coverage provided for Medical Services related to the repair or replacement of</w:t>
            </w:r>
          </w:p>
          <w:p w14:paraId="78704340" w14:textId="77777777" w:rsidR="00F92589" w:rsidRDefault="00F92589" w:rsidP="00F92589">
            <w:pPr>
              <w:pStyle w:val="TableTextCharCharChar1"/>
              <w:numPr>
                <w:ilvl w:val="12"/>
                <w:numId w:val="0"/>
              </w:numPr>
            </w:pPr>
            <w:r w:rsidRPr="00716B74">
              <w:t>Covered implants, except when necessitated due to a change in the Participant’s medical condition</w:t>
            </w:r>
          </w:p>
          <w:p w14:paraId="0988FE58" w14:textId="77777777" w:rsidR="005D7D33" w:rsidRPr="00725AF5" w:rsidDel="009D6420" w:rsidRDefault="005D7D33" w:rsidP="00CE5B87">
            <w:pPr>
              <w:pStyle w:val="TableTextCharCharChar1"/>
              <w:numPr>
                <w:ilvl w:val="12"/>
                <w:numId w:val="0"/>
              </w:numPr>
              <w:rPr>
                <w:b/>
                <w:color w:val="0000FF"/>
                <w:szCs w:val="24"/>
              </w:rPr>
            </w:pPr>
          </w:p>
        </w:tc>
      </w:tr>
      <w:tr w:rsidR="00FD5734" w:rsidRPr="00725AF5" w14:paraId="427F0415"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51682D" w:rsidRDefault="00FD5734" w:rsidP="006C3900">
            <w:pPr>
              <w:rPr>
                <w:b/>
                <w:bCs/>
                <w:sz w:val="24"/>
                <w:szCs w:val="24"/>
              </w:rPr>
            </w:pPr>
            <w:bookmarkStart w:id="145" w:name="Kidney_Resource_Services_KRS_CKS"/>
            <w:r w:rsidRPr="0051682D">
              <w:rPr>
                <w:b/>
                <w:bCs/>
                <w:sz w:val="24"/>
                <w:szCs w:val="24"/>
              </w:rPr>
              <w:t>Kidney Disease Programs</w:t>
            </w:r>
            <w:bookmarkEnd w:id="145"/>
          </w:p>
          <w:p w14:paraId="427F0409" w14:textId="5E07DC2D" w:rsidR="00FD5734" w:rsidRPr="0051682D" w:rsidRDefault="00FD5734">
            <w:pPr>
              <w:pStyle w:val="TableText"/>
              <w:rPr>
                <w:b/>
                <w:color w:val="FF00FF"/>
              </w:rPr>
            </w:pPr>
          </w:p>
        </w:tc>
        <w:tc>
          <w:tcPr>
            <w:tcW w:w="5834" w:type="dxa"/>
            <w:gridSpan w:val="4"/>
            <w:tcBorders>
              <w:top w:val="single" w:sz="6" w:space="0" w:color="auto"/>
              <w:left w:val="single" w:sz="6" w:space="0" w:color="auto"/>
              <w:bottom w:val="single" w:sz="6" w:space="0" w:color="auto"/>
              <w:right w:val="single" w:sz="6" w:space="0" w:color="auto"/>
            </w:tcBorders>
            <w:shd w:val="pct5" w:color="auto" w:fill="FFFFFF"/>
          </w:tcPr>
          <w:p w14:paraId="440B2328" w14:textId="77777777" w:rsidR="00FD5734" w:rsidRPr="0051682D" w:rsidRDefault="00FD5734" w:rsidP="006C3900">
            <w:pPr>
              <w:rPr>
                <w:color w:val="000000"/>
                <w:sz w:val="24"/>
                <w:szCs w:val="24"/>
              </w:rPr>
            </w:pPr>
            <w:r w:rsidRPr="0051682D">
              <w:rPr>
                <w:color w:val="000000"/>
                <w:sz w:val="24"/>
                <w:szCs w:val="24"/>
              </w:rPr>
              <w:t>Not Applicable</w:t>
            </w:r>
          </w:p>
          <w:p w14:paraId="427F0414" w14:textId="73B21E93" w:rsidR="00FD5734" w:rsidRPr="0051682D" w:rsidRDefault="00FD5734" w:rsidP="00BD0118">
            <w:pPr>
              <w:rPr>
                <w:szCs w:val="24"/>
              </w:rPr>
            </w:pPr>
          </w:p>
        </w:tc>
      </w:tr>
      <w:tr w:rsidR="004C6B54" w:rsidRPr="00725AF5" w14:paraId="5A911510" w14:textId="141D378D"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3A5FE9D4" w14:textId="3CB4EB33" w:rsidR="004C6B54" w:rsidRDefault="004C6B54" w:rsidP="004C6B54">
            <w:pPr>
              <w:pStyle w:val="TableText"/>
              <w:numPr>
                <w:ilvl w:val="12"/>
                <w:numId w:val="0"/>
              </w:numPr>
              <w:rPr>
                <w:b/>
                <w:bCs/>
              </w:rPr>
            </w:pPr>
            <w:r w:rsidRPr="004C6B54">
              <w:rPr>
                <w:b/>
                <w:bCs/>
              </w:rPr>
              <w:t xml:space="preserve">Lenses and </w:t>
            </w:r>
            <w:bookmarkStart w:id="146" w:name="Lenses_and_Eye_Exams_for_Cataract_Patien"/>
            <w:bookmarkEnd w:id="146"/>
            <w:r w:rsidRPr="004C6B54">
              <w:rPr>
                <w:b/>
                <w:bCs/>
              </w:rPr>
              <w:t>Eye Exams for</w:t>
            </w:r>
          </w:p>
          <w:p w14:paraId="7943B4D3" w14:textId="0A98CA2C" w:rsidR="004C6B54" w:rsidRDefault="004C6B54" w:rsidP="004C6B54">
            <w:pPr>
              <w:pStyle w:val="TableText"/>
              <w:numPr>
                <w:ilvl w:val="12"/>
                <w:numId w:val="0"/>
              </w:numPr>
              <w:rPr>
                <w:b/>
                <w:bCs/>
              </w:rPr>
            </w:pPr>
            <w:r w:rsidRPr="004C6B54">
              <w:rPr>
                <w:b/>
                <w:bCs/>
              </w:rPr>
              <w:t>Cataract Patients</w:t>
            </w:r>
          </w:p>
          <w:p w14:paraId="357CF7FE" w14:textId="2290AF1C" w:rsidR="004C6B54" w:rsidRDefault="004C6B54" w:rsidP="004C6B54">
            <w:pPr>
              <w:pStyle w:val="TableText"/>
              <w:numPr>
                <w:ilvl w:val="12"/>
                <w:numId w:val="0"/>
              </w:numPr>
              <w:rPr>
                <w:b/>
                <w:bCs/>
              </w:rPr>
            </w:pPr>
          </w:p>
          <w:p w14:paraId="427B75D9" w14:textId="7C93F61D" w:rsidR="004C6B54" w:rsidRPr="00B54113" w:rsidRDefault="004C6B54" w:rsidP="004C6B54">
            <w:pPr>
              <w:pStyle w:val="TableText"/>
              <w:numPr>
                <w:ilvl w:val="12"/>
                <w:numId w:val="0"/>
              </w:numPr>
              <w:rPr>
                <w:bCs/>
              </w:rPr>
            </w:pPr>
            <w:r w:rsidRPr="00B54113">
              <w:rPr>
                <w:bCs/>
              </w:rPr>
              <w:t>Coverage is available for the first pair of eyeglasses or corrective lenses following cataract Surgery performed while the participant is enrolled with the</w:t>
            </w:r>
          </w:p>
          <w:p w14:paraId="1564E345" w14:textId="7AA6D9EC" w:rsidR="004C6B54" w:rsidRPr="00B54113" w:rsidRDefault="004C6B54" w:rsidP="004C6B54">
            <w:pPr>
              <w:pStyle w:val="TableText"/>
              <w:numPr>
                <w:ilvl w:val="12"/>
                <w:numId w:val="0"/>
              </w:numPr>
              <w:rPr>
                <w:bCs/>
              </w:rPr>
            </w:pPr>
            <w:r w:rsidRPr="00B54113">
              <w:rPr>
                <w:bCs/>
              </w:rPr>
              <w:t xml:space="preserve">Plan. Coverage is provided for </w:t>
            </w:r>
            <w:r w:rsidRPr="00B54113">
              <w:rPr>
                <w:b/>
                <w:bCs/>
                <w:color w:val="0000FF"/>
              </w:rPr>
              <w:t>one</w:t>
            </w:r>
            <w:r w:rsidRPr="00B54113">
              <w:rPr>
                <w:bCs/>
              </w:rPr>
              <w:t xml:space="preserve"> (</w:t>
            </w:r>
            <w:r w:rsidRPr="00B54113">
              <w:rPr>
                <w:b/>
                <w:bCs/>
                <w:color w:val="0000FF"/>
              </w:rPr>
              <w:t>1</w:t>
            </w:r>
            <w:r w:rsidRPr="00B54113">
              <w:rPr>
                <w:bCs/>
              </w:rPr>
              <w:t>) eye examination per Participant for the purpose of determining vision loss or disease (including refraction) for</w:t>
            </w:r>
          </w:p>
          <w:p w14:paraId="16429023" w14:textId="4FEB6811" w:rsidR="004C6B54" w:rsidRPr="00B54113" w:rsidRDefault="004C6B54" w:rsidP="004C6B54">
            <w:pPr>
              <w:pStyle w:val="TableText"/>
              <w:numPr>
                <w:ilvl w:val="12"/>
                <w:numId w:val="0"/>
              </w:numPr>
              <w:rPr>
                <w:bCs/>
              </w:rPr>
            </w:pPr>
            <w:r w:rsidRPr="00B54113">
              <w:rPr>
                <w:bCs/>
              </w:rPr>
              <w:t>Cataract patients only. The Specialist Copay will be applied to the Office Visit charge for this examination</w:t>
            </w:r>
          </w:p>
          <w:p w14:paraId="690FBAA9" w14:textId="15043B21" w:rsidR="004C6B54" w:rsidRPr="00725AF5" w:rsidRDefault="004C6B54" w:rsidP="004C6B54">
            <w:pPr>
              <w:pStyle w:val="TableText"/>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1B78C767" w14:textId="50E7F3D3" w:rsidR="004C6B54" w:rsidRPr="00725AF5" w:rsidRDefault="008561BC" w:rsidP="00DD6826">
            <w:pPr>
              <w:pStyle w:val="TableText"/>
              <w:rPr>
                <w:b/>
                <w:color w:val="0000FF"/>
                <w:szCs w:val="24"/>
              </w:rPr>
            </w:pPr>
            <w:r>
              <w:rPr>
                <w:b/>
                <w:color w:val="0000FF"/>
                <w:szCs w:val="24"/>
              </w:rPr>
              <w:t>8</w:t>
            </w:r>
            <w:r w:rsidR="004C6B54">
              <w:rPr>
                <w:b/>
                <w:color w:val="0000FF"/>
                <w:szCs w:val="24"/>
              </w:rPr>
              <w:t>0%</w:t>
            </w:r>
            <w:r w:rsidR="004C6B54" w:rsidRPr="00725AF5">
              <w:rPr>
                <w:b/>
                <w:color w:val="0000FF"/>
                <w:szCs w:val="24"/>
              </w:rPr>
              <w:t xml:space="preserve"> </w:t>
            </w:r>
            <w:r w:rsidR="004C6B54" w:rsidRPr="00725AF5">
              <w:rPr>
                <w:bCs/>
                <w:szCs w:val="24"/>
              </w:rPr>
              <w:t>of eligible expenses</w:t>
            </w:r>
            <w:r w:rsidR="007C0A2F" w:rsidRPr="007C0A2F">
              <w:rPr>
                <w:bCs/>
                <w:sz w:val="20"/>
                <w:szCs w:val="24"/>
              </w:rPr>
              <w:t xml:space="preserve"> </w:t>
            </w:r>
            <w:r w:rsidR="007C0A2F" w:rsidRPr="007C0A2F">
              <w:rPr>
                <w:bCs/>
                <w:szCs w:val="24"/>
              </w:rPr>
              <w:t>after satisfying the</w:t>
            </w:r>
            <w:r w:rsidR="007C0A2F" w:rsidRPr="007C0A2F">
              <w:rPr>
                <w:b/>
                <w:bCs/>
                <w:szCs w:val="24"/>
              </w:rPr>
              <w:t xml:space="preserve"> </w:t>
            </w:r>
            <w:r w:rsidR="007C0A2F" w:rsidRPr="007C0A2F">
              <w:rPr>
                <w:bCs/>
                <w:szCs w:val="24"/>
              </w:rPr>
              <w:t>deductible</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24C2312A" w14:textId="3709B02F" w:rsidR="004C6B54" w:rsidRPr="00725AF5" w:rsidRDefault="006079A7" w:rsidP="004C6B54">
            <w:pPr>
              <w:pStyle w:val="TableText"/>
              <w:rPr>
                <w:szCs w:val="24"/>
              </w:rPr>
            </w:pPr>
            <w:r>
              <w:rPr>
                <w:b/>
                <w:color w:val="0000FF"/>
                <w:szCs w:val="24"/>
              </w:rPr>
              <w:t>70%</w:t>
            </w:r>
            <w:r w:rsidR="004C6B54" w:rsidRPr="00725AF5">
              <w:rPr>
                <w:b/>
                <w:color w:val="0000FF"/>
                <w:szCs w:val="24"/>
              </w:rPr>
              <w:t xml:space="preserve"> </w:t>
            </w:r>
            <w:r w:rsidR="004C6B54" w:rsidRPr="00725AF5">
              <w:rPr>
                <w:bCs/>
                <w:szCs w:val="24"/>
              </w:rPr>
              <w:t>of eligible expenses</w:t>
            </w:r>
            <w:r w:rsidR="004C6B54" w:rsidRPr="00725AF5">
              <w:rPr>
                <w:bCs/>
                <w:color w:val="0000FF"/>
                <w:szCs w:val="24"/>
              </w:rPr>
              <w:t xml:space="preserve"> </w:t>
            </w:r>
            <w:r w:rsidR="004C6B54" w:rsidRPr="00725AF5">
              <w:rPr>
                <w:bCs/>
                <w:szCs w:val="24"/>
              </w:rPr>
              <w:t xml:space="preserve">after satisfying </w:t>
            </w:r>
            <w:r w:rsidR="004C6B54" w:rsidRPr="00725AF5">
              <w:rPr>
                <w:color w:val="000000"/>
                <w:szCs w:val="24"/>
              </w:rPr>
              <w:t>the</w:t>
            </w:r>
            <w:r w:rsidR="004C6B54" w:rsidRPr="00725AF5">
              <w:rPr>
                <w:b/>
                <w:color w:val="0000FF"/>
                <w:szCs w:val="24"/>
              </w:rPr>
              <w:t xml:space="preserve"> </w:t>
            </w:r>
            <w:r w:rsidR="004C6B54" w:rsidRPr="00725AF5">
              <w:rPr>
                <w:szCs w:val="24"/>
              </w:rPr>
              <w:t>deductible</w:t>
            </w:r>
          </w:p>
          <w:p w14:paraId="03868460" w14:textId="09B8DDAF" w:rsidR="004C6B54" w:rsidRPr="00725AF5" w:rsidRDefault="004C6B54" w:rsidP="00DD6826">
            <w:pPr>
              <w:pStyle w:val="TableText"/>
              <w:rPr>
                <w:b/>
                <w:color w:val="0000FF"/>
                <w:szCs w:val="24"/>
              </w:rPr>
            </w:pPr>
          </w:p>
        </w:tc>
      </w:tr>
      <w:tr w:rsidR="00C91928" w:rsidRPr="00725AF5" w14:paraId="5AF380A1"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054DB3E4" w14:textId="77777777" w:rsidR="00C91928" w:rsidRDefault="00C91928" w:rsidP="0095064D">
            <w:pPr>
              <w:pStyle w:val="TableText"/>
              <w:numPr>
                <w:ilvl w:val="12"/>
                <w:numId w:val="0"/>
              </w:numPr>
              <w:rPr>
                <w:b/>
                <w:bCs/>
              </w:rPr>
            </w:pPr>
            <w:r w:rsidRPr="00C91928">
              <w:rPr>
                <w:b/>
                <w:bCs/>
              </w:rPr>
              <w:t>Oral Ap</w:t>
            </w:r>
            <w:bookmarkStart w:id="147" w:name="Oral_Appliances_for_Snoring"/>
            <w:bookmarkEnd w:id="147"/>
            <w:r w:rsidRPr="00C91928">
              <w:rPr>
                <w:b/>
                <w:bCs/>
              </w:rPr>
              <w:t>pliance For Snoring</w:t>
            </w:r>
          </w:p>
          <w:p w14:paraId="10FADC9E" w14:textId="77777777" w:rsidR="00C91928" w:rsidRDefault="00C91928" w:rsidP="0095064D">
            <w:pPr>
              <w:pStyle w:val="TableText"/>
              <w:numPr>
                <w:ilvl w:val="12"/>
                <w:numId w:val="0"/>
              </w:numPr>
              <w:rPr>
                <w:b/>
                <w:bCs/>
              </w:rPr>
            </w:pPr>
          </w:p>
          <w:p w14:paraId="4D61A2E9" w14:textId="40A19A40" w:rsidR="00C91928" w:rsidRPr="00B54113" w:rsidRDefault="00C91928" w:rsidP="00C91928">
            <w:pPr>
              <w:pStyle w:val="TableText"/>
              <w:numPr>
                <w:ilvl w:val="12"/>
                <w:numId w:val="0"/>
              </w:numPr>
            </w:pPr>
            <w:r w:rsidRPr="00B54113">
              <w:t>Non-surgical oral appliances, worn during sleep, are intended to treat Obstructive Sleep Apnea (OSA) by keeping the airway open in one of three</w:t>
            </w:r>
            <w:r>
              <w:t xml:space="preserve"> </w:t>
            </w:r>
            <w:r w:rsidRPr="00B54113">
              <w:t>ways:</w:t>
            </w:r>
          </w:p>
          <w:p w14:paraId="35B3AD05" w14:textId="6F08C830" w:rsidR="00C91928" w:rsidRPr="00B54113" w:rsidRDefault="00C91928" w:rsidP="00F41A66">
            <w:pPr>
              <w:pStyle w:val="TableText"/>
              <w:numPr>
                <w:ilvl w:val="0"/>
                <w:numId w:val="33"/>
              </w:numPr>
            </w:pPr>
            <w:r w:rsidRPr="00B54113">
              <w:t>by pushing the lower jaw forward (a mandibular advancement device or MAD),</w:t>
            </w:r>
          </w:p>
          <w:p w14:paraId="490173A1" w14:textId="3A4389E2" w:rsidR="00C91928" w:rsidRPr="00B54113" w:rsidRDefault="00C91928" w:rsidP="00F41A66">
            <w:pPr>
              <w:pStyle w:val="TableText"/>
              <w:numPr>
                <w:ilvl w:val="0"/>
                <w:numId w:val="33"/>
              </w:numPr>
            </w:pPr>
            <w:r w:rsidRPr="00B54113">
              <w:t>by preventing the tongue from falling back over the airway (a tongue-retaining device)</w:t>
            </w:r>
          </w:p>
          <w:p w14:paraId="57BDC705" w14:textId="562DE13E" w:rsidR="00C91928" w:rsidRPr="00B54113" w:rsidRDefault="00C91928" w:rsidP="00F41A66">
            <w:pPr>
              <w:pStyle w:val="TableText"/>
              <w:numPr>
                <w:ilvl w:val="0"/>
                <w:numId w:val="33"/>
              </w:numPr>
            </w:pPr>
            <w:r w:rsidRPr="00B54113">
              <w:t>by combining both mechanisms.</w:t>
            </w:r>
          </w:p>
          <w:p w14:paraId="4171D346" w14:textId="77777777" w:rsidR="00C91928" w:rsidRDefault="00C91928" w:rsidP="00C91928">
            <w:pPr>
              <w:pStyle w:val="TableText"/>
              <w:numPr>
                <w:ilvl w:val="12"/>
                <w:numId w:val="0"/>
              </w:numPr>
            </w:pPr>
          </w:p>
          <w:p w14:paraId="2688FB5C" w14:textId="77777777" w:rsidR="00C91928" w:rsidRPr="00B54113" w:rsidRDefault="00C91928" w:rsidP="00C91928">
            <w:pPr>
              <w:pStyle w:val="TableText"/>
              <w:numPr>
                <w:ilvl w:val="12"/>
                <w:numId w:val="0"/>
              </w:numPr>
            </w:pPr>
            <w:r w:rsidRPr="00B54113">
              <w:t>Coverage is available for the MAD device and the device that combines both mechanisms described above.</w:t>
            </w:r>
          </w:p>
          <w:p w14:paraId="60CD5CE6" w14:textId="77777777" w:rsidR="00C91928" w:rsidRDefault="00C91928" w:rsidP="00C91928">
            <w:pPr>
              <w:pStyle w:val="TableText"/>
              <w:numPr>
                <w:ilvl w:val="12"/>
                <w:numId w:val="0"/>
              </w:numPr>
            </w:pPr>
            <w:r w:rsidRPr="00B54113">
              <w:t>Coverage is NOT available for a tongue retaining device.</w:t>
            </w:r>
          </w:p>
          <w:p w14:paraId="7604A668" w14:textId="701FCB84" w:rsidR="00C91928" w:rsidRPr="00725AF5" w:rsidRDefault="00C91928" w:rsidP="00C91928">
            <w:pPr>
              <w:pStyle w:val="TableText"/>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2B70D6F3" w14:textId="0018C94E" w:rsidR="00C91928" w:rsidRPr="00725AF5" w:rsidDel="003C3DFE" w:rsidRDefault="00F81AEE" w:rsidP="00DD6826">
            <w:pPr>
              <w:pStyle w:val="TableText"/>
              <w:rPr>
                <w:b/>
                <w:color w:val="0000FF"/>
                <w:szCs w:val="24"/>
              </w:rPr>
            </w:pPr>
            <w:r>
              <w:rPr>
                <w:b/>
                <w:color w:val="0000FF"/>
                <w:szCs w:val="24"/>
              </w:rPr>
              <w:t>8</w:t>
            </w:r>
            <w:r w:rsidR="00C91928">
              <w:rPr>
                <w:b/>
                <w:color w:val="0000FF"/>
                <w:szCs w:val="24"/>
              </w:rPr>
              <w:t>0%</w:t>
            </w:r>
            <w:r w:rsidR="00C91928" w:rsidRPr="00725AF5">
              <w:rPr>
                <w:b/>
                <w:color w:val="0000FF"/>
                <w:szCs w:val="24"/>
              </w:rPr>
              <w:t xml:space="preserve"> </w:t>
            </w:r>
            <w:r w:rsidR="00C91928" w:rsidRPr="00725AF5">
              <w:rPr>
                <w:bCs/>
                <w:szCs w:val="24"/>
              </w:rPr>
              <w:t>of eligible expenses</w:t>
            </w:r>
            <w:r w:rsidR="007C0A2F" w:rsidRPr="007C0A2F">
              <w:rPr>
                <w:bCs/>
                <w:sz w:val="20"/>
                <w:szCs w:val="24"/>
              </w:rPr>
              <w:t xml:space="preserve"> </w:t>
            </w:r>
            <w:r w:rsidR="007C0A2F" w:rsidRPr="007C0A2F">
              <w:rPr>
                <w:bCs/>
                <w:szCs w:val="24"/>
              </w:rPr>
              <w:t>after satisfying the</w:t>
            </w:r>
            <w:r w:rsidR="007C0A2F" w:rsidRPr="007C0A2F">
              <w:rPr>
                <w:b/>
                <w:bCs/>
                <w:szCs w:val="24"/>
              </w:rPr>
              <w:t xml:space="preserve"> </w:t>
            </w:r>
            <w:r w:rsidR="007C0A2F" w:rsidRPr="007C0A2F">
              <w:rPr>
                <w:bCs/>
                <w:szCs w:val="24"/>
              </w:rPr>
              <w:t>deductible</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7EDF03D" w14:textId="178C7229" w:rsidR="00C91928" w:rsidRPr="00725AF5" w:rsidRDefault="006079A7" w:rsidP="00C91928">
            <w:pPr>
              <w:pStyle w:val="TableText"/>
              <w:rPr>
                <w:szCs w:val="24"/>
              </w:rPr>
            </w:pPr>
            <w:r>
              <w:rPr>
                <w:b/>
                <w:color w:val="0000FF"/>
                <w:szCs w:val="24"/>
              </w:rPr>
              <w:t>70%</w:t>
            </w:r>
            <w:r w:rsidR="00C91928" w:rsidRPr="00725AF5">
              <w:rPr>
                <w:b/>
                <w:color w:val="0000FF"/>
                <w:szCs w:val="24"/>
              </w:rPr>
              <w:t xml:space="preserve"> </w:t>
            </w:r>
            <w:r w:rsidR="00C91928" w:rsidRPr="00725AF5">
              <w:rPr>
                <w:bCs/>
                <w:szCs w:val="24"/>
              </w:rPr>
              <w:t>of eligible expenses</w:t>
            </w:r>
            <w:r w:rsidR="00C91928" w:rsidRPr="00725AF5">
              <w:rPr>
                <w:bCs/>
                <w:color w:val="0000FF"/>
                <w:szCs w:val="24"/>
              </w:rPr>
              <w:t xml:space="preserve"> </w:t>
            </w:r>
            <w:r w:rsidR="00C91928" w:rsidRPr="00725AF5">
              <w:rPr>
                <w:bCs/>
                <w:szCs w:val="24"/>
              </w:rPr>
              <w:t xml:space="preserve">after satisfying </w:t>
            </w:r>
            <w:r w:rsidR="00C91928" w:rsidRPr="00725AF5">
              <w:rPr>
                <w:color w:val="000000"/>
                <w:szCs w:val="24"/>
              </w:rPr>
              <w:t>the</w:t>
            </w:r>
            <w:r w:rsidR="00C91928" w:rsidRPr="00725AF5">
              <w:rPr>
                <w:b/>
                <w:color w:val="0000FF"/>
                <w:szCs w:val="24"/>
              </w:rPr>
              <w:t xml:space="preserve"> </w:t>
            </w:r>
            <w:r w:rsidR="00C91928" w:rsidRPr="00725AF5">
              <w:rPr>
                <w:szCs w:val="24"/>
              </w:rPr>
              <w:t>deductible</w:t>
            </w:r>
          </w:p>
          <w:p w14:paraId="22F2E2CC" w14:textId="77777777" w:rsidR="00C91928" w:rsidRPr="00725AF5" w:rsidDel="009D6420" w:rsidRDefault="00C91928" w:rsidP="00DD6826">
            <w:pPr>
              <w:pStyle w:val="TableText"/>
              <w:rPr>
                <w:b/>
                <w:color w:val="0000FF"/>
                <w:szCs w:val="24"/>
              </w:rPr>
            </w:pPr>
          </w:p>
        </w:tc>
      </w:tr>
      <w:tr w:rsidR="00203408" w:rsidRPr="00725AF5" w14:paraId="12932405"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2F18E8DB" w14:textId="77777777" w:rsidR="00203408" w:rsidRPr="00203408" w:rsidRDefault="00203408" w:rsidP="00203408">
            <w:pPr>
              <w:pStyle w:val="TableText"/>
              <w:numPr>
                <w:ilvl w:val="12"/>
                <w:numId w:val="0"/>
              </w:numPr>
              <w:rPr>
                <w:b/>
                <w:bCs/>
              </w:rPr>
            </w:pPr>
            <w:r w:rsidRPr="00203408">
              <w:rPr>
                <w:b/>
                <w:bCs/>
              </w:rPr>
              <w:t>Oral Surgery &amp;</w:t>
            </w:r>
            <w:bookmarkStart w:id="148" w:name="Oral_Surgery_and_Diseases_of_The_Mouth"/>
            <w:bookmarkEnd w:id="148"/>
            <w:r w:rsidRPr="00203408">
              <w:rPr>
                <w:b/>
                <w:bCs/>
              </w:rPr>
              <w:t xml:space="preserve"> Diseases Of</w:t>
            </w:r>
          </w:p>
          <w:p w14:paraId="7E5AF14C" w14:textId="77777777" w:rsidR="00203408" w:rsidRDefault="00203408" w:rsidP="00203408">
            <w:pPr>
              <w:pStyle w:val="TableText"/>
              <w:numPr>
                <w:ilvl w:val="12"/>
                <w:numId w:val="0"/>
              </w:numPr>
              <w:rPr>
                <w:b/>
                <w:bCs/>
              </w:rPr>
            </w:pPr>
            <w:r w:rsidRPr="00203408">
              <w:rPr>
                <w:b/>
                <w:bCs/>
              </w:rPr>
              <w:t>The Mouth</w:t>
            </w:r>
          </w:p>
          <w:p w14:paraId="3672751C" w14:textId="69A9D5EA" w:rsidR="00203408" w:rsidRPr="00725AF5" w:rsidRDefault="00203408" w:rsidP="00203408">
            <w:pPr>
              <w:pStyle w:val="TableText"/>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79BCD1FB" w14:textId="77777777" w:rsidR="00203408" w:rsidRPr="00B54113" w:rsidRDefault="00203408" w:rsidP="00203408">
            <w:pPr>
              <w:pStyle w:val="TableText"/>
              <w:rPr>
                <w:szCs w:val="24"/>
              </w:rPr>
            </w:pPr>
            <w:r w:rsidRPr="00B54113">
              <w:rPr>
                <w:szCs w:val="24"/>
              </w:rPr>
              <w:t>Coverage includes only Authorized oral surgical services limited to the reduction or manipulation of fractures of facial bones; excision of lesions of the</w:t>
            </w:r>
          </w:p>
          <w:p w14:paraId="5BD072E5" w14:textId="77777777" w:rsidR="00203408" w:rsidRPr="00B54113" w:rsidRDefault="00203408" w:rsidP="00203408">
            <w:pPr>
              <w:pStyle w:val="TableText"/>
              <w:rPr>
                <w:szCs w:val="24"/>
              </w:rPr>
            </w:pPr>
            <w:r w:rsidRPr="00B54113">
              <w:rPr>
                <w:szCs w:val="24"/>
              </w:rPr>
              <w:t>mandible, mouth, lip, or tongue; incision of accessory sinuses, mouth, salivary glands, or ducts; reconstruction or repair of the mouth or lip necessary</w:t>
            </w:r>
          </w:p>
          <w:p w14:paraId="66D4A237" w14:textId="77777777" w:rsidR="00203408" w:rsidRPr="00B54113" w:rsidRDefault="00203408" w:rsidP="00203408">
            <w:pPr>
              <w:pStyle w:val="TableText"/>
              <w:rPr>
                <w:szCs w:val="24"/>
              </w:rPr>
            </w:pPr>
            <w:r w:rsidRPr="00B54113">
              <w:rPr>
                <w:szCs w:val="24"/>
              </w:rPr>
              <w:t>to correct anatomical functional impairment caused by congenital defect.</w:t>
            </w:r>
          </w:p>
          <w:p w14:paraId="00C34164" w14:textId="77777777" w:rsidR="00203408" w:rsidRPr="00B54113" w:rsidRDefault="00203408" w:rsidP="00203408">
            <w:pPr>
              <w:pStyle w:val="TableText"/>
              <w:rPr>
                <w:szCs w:val="24"/>
              </w:rPr>
            </w:pPr>
          </w:p>
          <w:p w14:paraId="06600ED2" w14:textId="77777777" w:rsidR="00203408" w:rsidRPr="00B54113" w:rsidRDefault="00203408" w:rsidP="00203408">
            <w:pPr>
              <w:pStyle w:val="TableText"/>
              <w:rPr>
                <w:szCs w:val="24"/>
              </w:rPr>
            </w:pPr>
            <w:r w:rsidRPr="00B54113">
              <w:rPr>
                <w:szCs w:val="24"/>
              </w:rPr>
              <w:t>In addition, services are Covered for the removal of tumors and cysts of the jaws, lips, cheeks, tongue, roof and floor of the mouth, and removal of</w:t>
            </w:r>
          </w:p>
          <w:p w14:paraId="2E2544EA" w14:textId="77777777" w:rsidR="00203408" w:rsidRPr="00B54113" w:rsidRDefault="00203408" w:rsidP="00203408">
            <w:pPr>
              <w:pStyle w:val="TableText"/>
              <w:rPr>
                <w:szCs w:val="24"/>
              </w:rPr>
            </w:pPr>
            <w:r w:rsidRPr="00B54113">
              <w:rPr>
                <w:szCs w:val="24"/>
              </w:rPr>
              <w:t>bony growths of the jaw, soft and hard palate.</w:t>
            </w:r>
          </w:p>
          <w:p w14:paraId="66D18871" w14:textId="77777777" w:rsidR="00203408" w:rsidRDefault="00203408" w:rsidP="00203408">
            <w:pPr>
              <w:pStyle w:val="TableText"/>
              <w:rPr>
                <w:szCs w:val="24"/>
              </w:rPr>
            </w:pPr>
            <w:r w:rsidRPr="00B54113">
              <w:rPr>
                <w:szCs w:val="24"/>
              </w:rPr>
              <w:t>Coverage is provided for diseases of the mouth, unless the condition is due to dental disease or of dental origin.</w:t>
            </w:r>
          </w:p>
          <w:p w14:paraId="5DB04E73" w14:textId="77777777" w:rsidR="00203408" w:rsidRPr="00B54113" w:rsidRDefault="00203408" w:rsidP="00203408">
            <w:pPr>
              <w:pStyle w:val="TableText"/>
              <w:rPr>
                <w:szCs w:val="24"/>
              </w:rPr>
            </w:pPr>
          </w:p>
          <w:p w14:paraId="0F6C432D" w14:textId="77777777" w:rsidR="00203408" w:rsidRPr="00B54113" w:rsidRDefault="00203408" w:rsidP="00203408">
            <w:pPr>
              <w:pStyle w:val="TableText"/>
              <w:rPr>
                <w:szCs w:val="24"/>
              </w:rPr>
            </w:pPr>
            <w:r w:rsidRPr="00B54113">
              <w:rPr>
                <w:szCs w:val="24"/>
              </w:rPr>
              <w:t>Benefits are paid the same as:</w:t>
            </w:r>
          </w:p>
          <w:p w14:paraId="4759CCF2" w14:textId="26B05C4D" w:rsidR="00203408" w:rsidRPr="00B54113" w:rsidRDefault="00203408" w:rsidP="00F41A66">
            <w:pPr>
              <w:pStyle w:val="TableText"/>
              <w:numPr>
                <w:ilvl w:val="0"/>
                <w:numId w:val="34"/>
              </w:numPr>
              <w:rPr>
                <w:szCs w:val="24"/>
              </w:rPr>
            </w:pPr>
            <w:r w:rsidRPr="00B54113">
              <w:rPr>
                <w:szCs w:val="24"/>
              </w:rPr>
              <w:t>Surgery Outpatient Facility</w:t>
            </w:r>
          </w:p>
          <w:p w14:paraId="5B183136" w14:textId="6D195287" w:rsidR="00203408" w:rsidRPr="00B54113" w:rsidRDefault="00203408" w:rsidP="00F41A66">
            <w:pPr>
              <w:pStyle w:val="TableText"/>
              <w:numPr>
                <w:ilvl w:val="0"/>
                <w:numId w:val="34"/>
              </w:numPr>
              <w:rPr>
                <w:szCs w:val="24"/>
              </w:rPr>
            </w:pPr>
            <w:r w:rsidRPr="00B54113">
              <w:rPr>
                <w:szCs w:val="24"/>
              </w:rPr>
              <w:t>Professional Fees for Surgical and Medical</w:t>
            </w:r>
          </w:p>
          <w:p w14:paraId="0822C358" w14:textId="77777777" w:rsidR="00203408" w:rsidRDefault="00203408" w:rsidP="00F41A66">
            <w:pPr>
              <w:pStyle w:val="TableText"/>
              <w:numPr>
                <w:ilvl w:val="0"/>
                <w:numId w:val="34"/>
              </w:numPr>
              <w:rPr>
                <w:szCs w:val="24"/>
              </w:rPr>
            </w:pPr>
            <w:r w:rsidRPr="00B54113">
              <w:rPr>
                <w:szCs w:val="24"/>
              </w:rPr>
              <w:t>Hospital Confinements including Intensive Care Unit</w:t>
            </w:r>
          </w:p>
          <w:p w14:paraId="5431C7D4" w14:textId="77777777" w:rsidR="00203408" w:rsidRDefault="00203408" w:rsidP="00F41A66">
            <w:pPr>
              <w:pStyle w:val="TableText"/>
              <w:numPr>
                <w:ilvl w:val="0"/>
                <w:numId w:val="34"/>
              </w:numPr>
              <w:rPr>
                <w:szCs w:val="24"/>
              </w:rPr>
            </w:pPr>
            <w:r w:rsidRPr="00B54113">
              <w:rPr>
                <w:szCs w:val="24"/>
              </w:rPr>
              <w:t>Physician Office Services</w:t>
            </w:r>
          </w:p>
          <w:p w14:paraId="60037AA7" w14:textId="38ACB1E7" w:rsidR="00203408" w:rsidRPr="00B54113" w:rsidDel="003C3DFE" w:rsidRDefault="00203408" w:rsidP="00B54113">
            <w:pPr>
              <w:pStyle w:val="TableText"/>
              <w:ind w:left="360"/>
              <w:rPr>
                <w:szCs w:val="24"/>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2E41C5BD" w14:textId="77777777" w:rsidR="00203408" w:rsidRPr="00716B74" w:rsidRDefault="00203408" w:rsidP="00203408">
            <w:pPr>
              <w:pStyle w:val="TableText"/>
              <w:rPr>
                <w:szCs w:val="24"/>
              </w:rPr>
            </w:pPr>
            <w:r w:rsidRPr="00716B74">
              <w:rPr>
                <w:szCs w:val="24"/>
              </w:rPr>
              <w:t>Coverage includes only Authorized oral surgical services limited to the reduction or manipulation of fractures of facial bones; excision of lesions of the</w:t>
            </w:r>
          </w:p>
          <w:p w14:paraId="2C4BA872" w14:textId="77777777" w:rsidR="00203408" w:rsidRPr="00716B74" w:rsidRDefault="00203408" w:rsidP="00203408">
            <w:pPr>
              <w:pStyle w:val="TableText"/>
              <w:rPr>
                <w:szCs w:val="24"/>
              </w:rPr>
            </w:pPr>
            <w:r w:rsidRPr="00716B74">
              <w:rPr>
                <w:szCs w:val="24"/>
              </w:rPr>
              <w:t>mandible, mouth, lip, or tongue; incision of accessory sinuses, mouth, salivary glands, or ducts; reconstruction or repair of the mouth or lip necessary</w:t>
            </w:r>
          </w:p>
          <w:p w14:paraId="6D89ED83" w14:textId="77777777" w:rsidR="00203408" w:rsidRPr="00716B74" w:rsidRDefault="00203408" w:rsidP="00203408">
            <w:pPr>
              <w:pStyle w:val="TableText"/>
              <w:rPr>
                <w:szCs w:val="24"/>
              </w:rPr>
            </w:pPr>
            <w:r w:rsidRPr="00716B74">
              <w:rPr>
                <w:szCs w:val="24"/>
              </w:rPr>
              <w:t>to correct anatomical functional impairment caused by congenital defect.</w:t>
            </w:r>
          </w:p>
          <w:p w14:paraId="5F699B19" w14:textId="77777777" w:rsidR="00203408" w:rsidRPr="00716B74" w:rsidRDefault="00203408" w:rsidP="00203408">
            <w:pPr>
              <w:pStyle w:val="TableText"/>
              <w:rPr>
                <w:szCs w:val="24"/>
              </w:rPr>
            </w:pPr>
          </w:p>
          <w:p w14:paraId="716FE61F" w14:textId="77777777" w:rsidR="00203408" w:rsidRPr="00716B74" w:rsidRDefault="00203408" w:rsidP="00203408">
            <w:pPr>
              <w:pStyle w:val="TableText"/>
              <w:rPr>
                <w:szCs w:val="24"/>
              </w:rPr>
            </w:pPr>
            <w:r w:rsidRPr="00716B74">
              <w:rPr>
                <w:szCs w:val="24"/>
              </w:rPr>
              <w:t>In addition, services are Covered for the removal of tumors and cysts of the jaws, lips, cheeks, tongue, roof and floor of the mouth, and removal of</w:t>
            </w:r>
          </w:p>
          <w:p w14:paraId="6CDC1D82" w14:textId="77777777" w:rsidR="00203408" w:rsidRPr="00716B74" w:rsidRDefault="00203408" w:rsidP="00203408">
            <w:pPr>
              <w:pStyle w:val="TableText"/>
              <w:rPr>
                <w:szCs w:val="24"/>
              </w:rPr>
            </w:pPr>
            <w:r w:rsidRPr="00716B74">
              <w:rPr>
                <w:szCs w:val="24"/>
              </w:rPr>
              <w:t>bony growths of the jaw, soft and hard palate.</w:t>
            </w:r>
          </w:p>
          <w:p w14:paraId="5364F3F2" w14:textId="77777777" w:rsidR="00203408" w:rsidRDefault="00203408" w:rsidP="00203408">
            <w:pPr>
              <w:pStyle w:val="TableText"/>
              <w:rPr>
                <w:szCs w:val="24"/>
              </w:rPr>
            </w:pPr>
            <w:r w:rsidRPr="00716B74">
              <w:rPr>
                <w:szCs w:val="24"/>
              </w:rPr>
              <w:t>Coverage is provided for diseases of the mouth, unless the condition is due to dental disease or of dental origin.</w:t>
            </w:r>
          </w:p>
          <w:p w14:paraId="62EF5E28" w14:textId="77777777" w:rsidR="00203408" w:rsidRPr="00716B74" w:rsidRDefault="00203408" w:rsidP="00203408">
            <w:pPr>
              <w:pStyle w:val="TableText"/>
              <w:rPr>
                <w:szCs w:val="24"/>
              </w:rPr>
            </w:pPr>
          </w:p>
          <w:p w14:paraId="13FC1D2B" w14:textId="77777777" w:rsidR="00203408" w:rsidRPr="00716B74" w:rsidRDefault="00203408" w:rsidP="00203408">
            <w:pPr>
              <w:pStyle w:val="TableText"/>
              <w:rPr>
                <w:szCs w:val="24"/>
              </w:rPr>
            </w:pPr>
            <w:r w:rsidRPr="00716B74">
              <w:rPr>
                <w:szCs w:val="24"/>
              </w:rPr>
              <w:t>Benefits are paid the same as:</w:t>
            </w:r>
          </w:p>
          <w:p w14:paraId="49F7BF08" w14:textId="77777777" w:rsidR="00203408" w:rsidRPr="00716B74" w:rsidRDefault="00203408" w:rsidP="00F41A66">
            <w:pPr>
              <w:pStyle w:val="TableText"/>
              <w:numPr>
                <w:ilvl w:val="0"/>
                <w:numId w:val="34"/>
              </w:numPr>
              <w:rPr>
                <w:szCs w:val="24"/>
              </w:rPr>
            </w:pPr>
            <w:r w:rsidRPr="00716B74">
              <w:rPr>
                <w:szCs w:val="24"/>
              </w:rPr>
              <w:t>Surgery Outpatient Facility</w:t>
            </w:r>
          </w:p>
          <w:p w14:paraId="40686987" w14:textId="77777777" w:rsidR="00203408" w:rsidRPr="00716B74" w:rsidRDefault="00203408" w:rsidP="00F41A66">
            <w:pPr>
              <w:pStyle w:val="TableText"/>
              <w:numPr>
                <w:ilvl w:val="0"/>
                <w:numId w:val="34"/>
              </w:numPr>
              <w:rPr>
                <w:szCs w:val="24"/>
              </w:rPr>
            </w:pPr>
            <w:r w:rsidRPr="00716B74">
              <w:rPr>
                <w:szCs w:val="24"/>
              </w:rPr>
              <w:t>Professional Fees for Surgical and Medical</w:t>
            </w:r>
          </w:p>
          <w:p w14:paraId="6BC5FE3D" w14:textId="77777777" w:rsidR="00203408" w:rsidRDefault="00203408" w:rsidP="00F41A66">
            <w:pPr>
              <w:pStyle w:val="TableText"/>
              <w:numPr>
                <w:ilvl w:val="0"/>
                <w:numId w:val="34"/>
              </w:numPr>
              <w:rPr>
                <w:szCs w:val="24"/>
              </w:rPr>
            </w:pPr>
            <w:r w:rsidRPr="00716B74">
              <w:rPr>
                <w:szCs w:val="24"/>
              </w:rPr>
              <w:t>Hospital Confinements including Intensive Care Unit</w:t>
            </w:r>
          </w:p>
          <w:p w14:paraId="037EDCC1" w14:textId="77777777" w:rsidR="00203408" w:rsidRDefault="00203408" w:rsidP="00F41A66">
            <w:pPr>
              <w:pStyle w:val="TableText"/>
              <w:numPr>
                <w:ilvl w:val="0"/>
                <w:numId w:val="34"/>
              </w:numPr>
              <w:rPr>
                <w:szCs w:val="24"/>
              </w:rPr>
            </w:pPr>
            <w:r w:rsidRPr="00203408">
              <w:rPr>
                <w:szCs w:val="24"/>
              </w:rPr>
              <w:t>Physician Office Services</w:t>
            </w:r>
          </w:p>
          <w:p w14:paraId="34E77B55" w14:textId="77777777" w:rsidR="00203408" w:rsidRDefault="00203408">
            <w:pPr>
              <w:pStyle w:val="TableText"/>
              <w:rPr>
                <w:szCs w:val="24"/>
              </w:rPr>
            </w:pPr>
          </w:p>
          <w:p w14:paraId="2F732D98" w14:textId="77777777" w:rsidR="00203408" w:rsidRDefault="00203408">
            <w:pPr>
              <w:pStyle w:val="TableText"/>
              <w:rPr>
                <w:szCs w:val="24"/>
              </w:rPr>
            </w:pPr>
          </w:p>
          <w:p w14:paraId="2B44BC8D" w14:textId="77777777" w:rsidR="00203408" w:rsidRPr="00725AF5" w:rsidRDefault="00203408" w:rsidP="00203408">
            <w:pPr>
              <w:numPr>
                <w:ilvl w:val="12"/>
                <w:numId w:val="0"/>
              </w:numPr>
              <w:rPr>
                <w:color w:val="000000"/>
                <w:sz w:val="24"/>
              </w:rPr>
            </w:pPr>
            <w:r w:rsidRPr="00725AF5">
              <w:rPr>
                <w:b/>
                <w:sz w:val="24"/>
              </w:rPr>
              <w:t>Prior Authorization</w:t>
            </w:r>
            <w:r w:rsidRPr="00725AF5">
              <w:rPr>
                <w:b/>
                <w:color w:val="000000"/>
                <w:sz w:val="24"/>
              </w:rPr>
              <w:t xml:space="preserve"> Required</w:t>
            </w:r>
          </w:p>
          <w:p w14:paraId="07022918" w14:textId="4505C8B2" w:rsidR="00203408" w:rsidRDefault="00203408" w:rsidP="00203408">
            <w:pPr>
              <w:numPr>
                <w:ilvl w:val="12"/>
                <w:numId w:val="0"/>
              </w:numPr>
              <w:rPr>
                <w:color w:val="000000"/>
                <w:sz w:val="24"/>
              </w:rPr>
            </w:pPr>
            <w:r w:rsidRPr="00203408">
              <w:rPr>
                <w:color w:val="000000"/>
                <w:sz w:val="24"/>
              </w:rPr>
              <w:t>Prior Authorization is required for:</w:t>
            </w:r>
            <w:r w:rsidRPr="00725AF5">
              <w:rPr>
                <w:color w:val="000000"/>
                <w:sz w:val="24"/>
              </w:rPr>
              <w:t xml:space="preserve"> </w:t>
            </w:r>
          </w:p>
          <w:p w14:paraId="09F1278A" w14:textId="2D5ABE0D" w:rsidR="00203408" w:rsidRDefault="00203408" w:rsidP="00F41A66">
            <w:pPr>
              <w:pStyle w:val="ListParagraph"/>
              <w:numPr>
                <w:ilvl w:val="0"/>
                <w:numId w:val="35"/>
              </w:numPr>
              <w:rPr>
                <w:color w:val="000000"/>
                <w:sz w:val="24"/>
              </w:rPr>
            </w:pPr>
            <w:r w:rsidRPr="00780720">
              <w:rPr>
                <w:rFonts w:ascii="Times New Roman" w:hAnsi="Times New Roman" w:cs="Times New Roman"/>
                <w:color w:val="000000"/>
                <w:sz w:val="24"/>
              </w:rPr>
              <w:t>Surgery Outpatient Facility</w:t>
            </w:r>
          </w:p>
          <w:p w14:paraId="52D9DE94" w14:textId="0B3CA96A" w:rsidR="00203408" w:rsidRPr="00B54113" w:rsidRDefault="00203408" w:rsidP="00F41A66">
            <w:pPr>
              <w:pStyle w:val="ListParagraph"/>
              <w:numPr>
                <w:ilvl w:val="0"/>
                <w:numId w:val="35"/>
              </w:numPr>
              <w:rPr>
                <w:color w:val="000000"/>
                <w:sz w:val="24"/>
              </w:rPr>
            </w:pPr>
            <w:r>
              <w:rPr>
                <w:rFonts w:ascii="Times New Roman" w:hAnsi="Times New Roman" w:cs="Times New Roman"/>
                <w:color w:val="000000"/>
                <w:sz w:val="24"/>
              </w:rPr>
              <w:t>Hospital Confinements including Intensive Care Unit</w:t>
            </w:r>
          </w:p>
          <w:p w14:paraId="0BFFB42D" w14:textId="06A766BE" w:rsidR="00203408" w:rsidRPr="00725AF5" w:rsidRDefault="00203408" w:rsidP="00203408">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70A8DF28" w14:textId="77777777" w:rsidR="00203408" w:rsidRDefault="00203408">
            <w:pPr>
              <w:pStyle w:val="TableText"/>
              <w:rPr>
                <w:szCs w:val="24"/>
              </w:rPr>
            </w:pPr>
          </w:p>
          <w:p w14:paraId="1985F18D" w14:textId="77777777" w:rsidR="00203408" w:rsidRDefault="00203408">
            <w:pPr>
              <w:pStyle w:val="TableText"/>
              <w:rPr>
                <w:szCs w:val="24"/>
              </w:rPr>
            </w:pPr>
          </w:p>
          <w:p w14:paraId="429076FA" w14:textId="77777777" w:rsidR="00203408" w:rsidRDefault="00203408">
            <w:pPr>
              <w:pStyle w:val="TableText"/>
              <w:rPr>
                <w:szCs w:val="24"/>
              </w:rPr>
            </w:pPr>
          </w:p>
          <w:p w14:paraId="00853D73" w14:textId="25B7492C" w:rsidR="00203408" w:rsidRPr="00B54113" w:rsidDel="009D6420" w:rsidRDefault="00203408">
            <w:pPr>
              <w:pStyle w:val="TableText"/>
              <w:rPr>
                <w:szCs w:val="24"/>
              </w:rPr>
            </w:pPr>
          </w:p>
        </w:tc>
      </w:tr>
      <w:tr w:rsidR="00CE761E" w:rsidRPr="00725AF5" w14:paraId="570D880E"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65716174" w14:textId="77777777" w:rsidR="00CE761E" w:rsidRDefault="00CE761E" w:rsidP="0095064D">
            <w:pPr>
              <w:pStyle w:val="TableText"/>
              <w:numPr>
                <w:ilvl w:val="12"/>
                <w:numId w:val="0"/>
              </w:numPr>
              <w:rPr>
                <w:b/>
                <w:bCs/>
              </w:rPr>
            </w:pPr>
            <w:r w:rsidRPr="00CE761E">
              <w:rPr>
                <w:b/>
                <w:bCs/>
              </w:rPr>
              <w:t>Orthotic App</w:t>
            </w:r>
            <w:bookmarkStart w:id="149" w:name="Orthotic_Appliances"/>
            <w:bookmarkEnd w:id="149"/>
            <w:r w:rsidRPr="00CE761E">
              <w:rPr>
                <w:b/>
                <w:bCs/>
              </w:rPr>
              <w:t>liances</w:t>
            </w:r>
          </w:p>
          <w:p w14:paraId="49B4996C" w14:textId="77777777" w:rsidR="00CE761E" w:rsidRDefault="00CE761E" w:rsidP="0095064D">
            <w:pPr>
              <w:pStyle w:val="TableText"/>
              <w:numPr>
                <w:ilvl w:val="12"/>
                <w:numId w:val="0"/>
              </w:numPr>
              <w:rPr>
                <w:b/>
                <w:bCs/>
              </w:rPr>
            </w:pPr>
          </w:p>
          <w:p w14:paraId="7B52F5EC" w14:textId="77777777" w:rsidR="00905236" w:rsidRPr="00B54113" w:rsidRDefault="00905236" w:rsidP="00905236">
            <w:pPr>
              <w:pStyle w:val="TableText"/>
              <w:numPr>
                <w:ilvl w:val="12"/>
                <w:numId w:val="0"/>
              </w:numPr>
            </w:pPr>
            <w:r w:rsidRPr="00B54113">
              <w:t>The following orthotic appliances are covered when prescribed by a physician:</w:t>
            </w:r>
          </w:p>
          <w:p w14:paraId="38B156FF" w14:textId="0B02283E" w:rsidR="00905236" w:rsidRPr="00B54113" w:rsidRDefault="00905236" w:rsidP="00F41A66">
            <w:pPr>
              <w:pStyle w:val="TableText"/>
              <w:numPr>
                <w:ilvl w:val="0"/>
                <w:numId w:val="36"/>
              </w:numPr>
            </w:pPr>
            <w:r w:rsidRPr="00B54113">
              <w:t>cranial helmets</w:t>
            </w:r>
          </w:p>
          <w:p w14:paraId="06633CA6" w14:textId="6769849B" w:rsidR="00905236" w:rsidRPr="00B54113" w:rsidRDefault="00905236" w:rsidP="00F41A66">
            <w:pPr>
              <w:pStyle w:val="TableText"/>
              <w:numPr>
                <w:ilvl w:val="0"/>
                <w:numId w:val="36"/>
              </w:numPr>
            </w:pPr>
            <w:r w:rsidRPr="00B54113">
              <w:rPr>
                <w:b/>
                <w:color w:val="0000FF"/>
              </w:rPr>
              <w:t>1</w:t>
            </w:r>
            <w:r w:rsidRPr="00B54113">
              <w:t xml:space="preserve"> pair of foot orthotics per calendar year</w:t>
            </w:r>
          </w:p>
          <w:p w14:paraId="281A4EC6" w14:textId="0F5AAE25" w:rsidR="00905236" w:rsidRPr="00B54113" w:rsidRDefault="00905236" w:rsidP="00F41A66">
            <w:pPr>
              <w:pStyle w:val="TableText"/>
              <w:numPr>
                <w:ilvl w:val="0"/>
                <w:numId w:val="36"/>
              </w:numPr>
            </w:pPr>
            <w:r w:rsidRPr="00B54113">
              <w:rPr>
                <w:b/>
                <w:color w:val="0000FF"/>
              </w:rPr>
              <w:t>1</w:t>
            </w:r>
            <w:r w:rsidRPr="00B54113">
              <w:t xml:space="preserve"> pair of therapeutic shoes per calendar year for diabetic foot disease or peripheral neuropathy</w:t>
            </w:r>
          </w:p>
          <w:p w14:paraId="24C26B45" w14:textId="77777777" w:rsidR="00905236" w:rsidRPr="00B54113" w:rsidRDefault="00905236" w:rsidP="00905236">
            <w:pPr>
              <w:pStyle w:val="TableText"/>
              <w:numPr>
                <w:ilvl w:val="12"/>
                <w:numId w:val="0"/>
              </w:numPr>
            </w:pPr>
          </w:p>
          <w:p w14:paraId="5199FD19" w14:textId="77777777" w:rsidR="00CE761E" w:rsidRDefault="00905236" w:rsidP="00905236">
            <w:pPr>
              <w:pStyle w:val="TableText"/>
              <w:numPr>
                <w:ilvl w:val="12"/>
                <w:numId w:val="0"/>
              </w:numPr>
            </w:pPr>
            <w:r w:rsidRPr="00B54113">
              <w:t>Coverage includes orthotics that are prescribed for the diagnosis of a congenital anomaly including Down Syndrome</w:t>
            </w:r>
          </w:p>
          <w:p w14:paraId="4F7D1FB4" w14:textId="144CCAB0" w:rsidR="00905236" w:rsidRPr="00725AF5" w:rsidRDefault="00905236" w:rsidP="00905236">
            <w:pPr>
              <w:pStyle w:val="TableText"/>
              <w:numPr>
                <w:ilvl w:val="12"/>
                <w:numId w:val="0"/>
              </w:numPr>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0E3614F6" w14:textId="46C3BE3D" w:rsidR="006611D1" w:rsidRDefault="005B71BD" w:rsidP="00DD6826">
            <w:pPr>
              <w:pStyle w:val="TableText"/>
              <w:rPr>
                <w:b/>
                <w:color w:val="0000FF"/>
                <w:szCs w:val="24"/>
              </w:rPr>
            </w:pPr>
            <w:r>
              <w:rPr>
                <w:b/>
                <w:color w:val="0000FF"/>
                <w:szCs w:val="24"/>
              </w:rPr>
              <w:t>8</w:t>
            </w:r>
            <w:r w:rsidR="00905236">
              <w:rPr>
                <w:b/>
                <w:color w:val="0000FF"/>
                <w:szCs w:val="24"/>
              </w:rPr>
              <w:t>0%</w:t>
            </w:r>
            <w:r w:rsidR="00905236" w:rsidRPr="00725AF5">
              <w:rPr>
                <w:b/>
                <w:color w:val="0000FF"/>
                <w:szCs w:val="24"/>
              </w:rPr>
              <w:t xml:space="preserve"> </w:t>
            </w:r>
            <w:r w:rsidR="00905236"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p>
          <w:p w14:paraId="2B1C186D" w14:textId="77777777" w:rsidR="006611D1" w:rsidRPr="006611D1" w:rsidRDefault="006611D1" w:rsidP="006611D1"/>
          <w:p w14:paraId="444B3578" w14:textId="77777777" w:rsidR="006611D1" w:rsidRPr="006611D1" w:rsidRDefault="006611D1" w:rsidP="006611D1"/>
          <w:p w14:paraId="5E66086B" w14:textId="144F14A3" w:rsidR="006611D1" w:rsidRDefault="006611D1" w:rsidP="006611D1"/>
          <w:p w14:paraId="38D7751A" w14:textId="32780577" w:rsidR="00CE761E" w:rsidRPr="006611D1" w:rsidDel="003C3DFE" w:rsidRDefault="006611D1" w:rsidP="006611D1">
            <w:pPr>
              <w:rPr>
                <w:b/>
              </w:rPr>
            </w:pPr>
            <w:r w:rsidRPr="006611D1">
              <w:rPr>
                <w:b/>
                <w:sz w:val="24"/>
              </w:rPr>
              <w:t>Prior Authorization is required</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605E9EC2" w14:textId="7C1EFDE4" w:rsidR="00905236" w:rsidRPr="00725AF5" w:rsidRDefault="006079A7" w:rsidP="00905236">
            <w:pPr>
              <w:pStyle w:val="TableText"/>
              <w:rPr>
                <w:szCs w:val="24"/>
              </w:rPr>
            </w:pPr>
            <w:r>
              <w:rPr>
                <w:b/>
                <w:color w:val="0000FF"/>
                <w:szCs w:val="24"/>
              </w:rPr>
              <w:t>70%</w:t>
            </w:r>
            <w:r w:rsidR="00905236" w:rsidRPr="00725AF5">
              <w:rPr>
                <w:b/>
                <w:color w:val="0000FF"/>
                <w:szCs w:val="24"/>
              </w:rPr>
              <w:t xml:space="preserve"> </w:t>
            </w:r>
            <w:r w:rsidR="00905236" w:rsidRPr="00725AF5">
              <w:rPr>
                <w:bCs/>
                <w:szCs w:val="24"/>
              </w:rPr>
              <w:t>of eligible expenses</w:t>
            </w:r>
            <w:r w:rsidR="00905236" w:rsidRPr="00725AF5">
              <w:rPr>
                <w:bCs/>
                <w:color w:val="0000FF"/>
                <w:szCs w:val="24"/>
              </w:rPr>
              <w:t xml:space="preserve"> </w:t>
            </w:r>
            <w:r w:rsidR="00905236" w:rsidRPr="00725AF5">
              <w:rPr>
                <w:bCs/>
                <w:szCs w:val="24"/>
              </w:rPr>
              <w:t xml:space="preserve">after satisfying </w:t>
            </w:r>
            <w:r w:rsidR="00905236" w:rsidRPr="00725AF5">
              <w:rPr>
                <w:color w:val="000000"/>
                <w:szCs w:val="24"/>
              </w:rPr>
              <w:t>the</w:t>
            </w:r>
            <w:r w:rsidR="00905236" w:rsidRPr="00725AF5">
              <w:rPr>
                <w:b/>
                <w:color w:val="0000FF"/>
                <w:szCs w:val="24"/>
              </w:rPr>
              <w:t xml:space="preserve"> </w:t>
            </w:r>
            <w:r w:rsidR="00905236" w:rsidRPr="00725AF5">
              <w:rPr>
                <w:szCs w:val="24"/>
              </w:rPr>
              <w:t>deductible</w:t>
            </w:r>
          </w:p>
          <w:p w14:paraId="0DC0F775" w14:textId="77777777" w:rsidR="00CE761E" w:rsidRDefault="00CE761E" w:rsidP="00DD6826">
            <w:pPr>
              <w:pStyle w:val="TableText"/>
              <w:rPr>
                <w:b/>
                <w:color w:val="0000FF"/>
                <w:szCs w:val="24"/>
              </w:rPr>
            </w:pPr>
          </w:p>
          <w:p w14:paraId="3EE1F7CE" w14:textId="77777777" w:rsidR="00873133" w:rsidRDefault="00873133" w:rsidP="00DD6826">
            <w:pPr>
              <w:pStyle w:val="TableText"/>
              <w:rPr>
                <w:b/>
                <w:color w:val="0000FF"/>
                <w:szCs w:val="24"/>
              </w:rPr>
            </w:pPr>
          </w:p>
          <w:p w14:paraId="12B398BC" w14:textId="77777777" w:rsidR="00873133" w:rsidRPr="00725AF5" w:rsidRDefault="00873133" w:rsidP="00873133">
            <w:pPr>
              <w:numPr>
                <w:ilvl w:val="12"/>
                <w:numId w:val="0"/>
              </w:numPr>
              <w:rPr>
                <w:color w:val="000000"/>
                <w:sz w:val="24"/>
              </w:rPr>
            </w:pPr>
            <w:r w:rsidRPr="00725AF5">
              <w:rPr>
                <w:b/>
                <w:sz w:val="24"/>
              </w:rPr>
              <w:t>Prior Authorization</w:t>
            </w:r>
            <w:r w:rsidRPr="00725AF5">
              <w:rPr>
                <w:b/>
                <w:color w:val="000000"/>
                <w:sz w:val="24"/>
              </w:rPr>
              <w:t xml:space="preserve"> Required</w:t>
            </w:r>
          </w:p>
          <w:p w14:paraId="0EF72FC1" w14:textId="412921C8" w:rsidR="00873133" w:rsidRPr="00725AF5" w:rsidRDefault="00873133" w:rsidP="00873133">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3BEFAF38" w14:textId="77777777" w:rsidR="00873133" w:rsidRPr="00725AF5" w:rsidRDefault="00873133" w:rsidP="00873133">
            <w:pPr>
              <w:pStyle w:val="TableTextCharChar"/>
              <w:numPr>
                <w:ilvl w:val="12"/>
                <w:numId w:val="0"/>
              </w:numPr>
              <w:rPr>
                <w:color w:val="000000"/>
              </w:rPr>
            </w:pPr>
          </w:p>
          <w:p w14:paraId="7521C258" w14:textId="7AF754F4" w:rsidR="00873133" w:rsidRPr="00725AF5" w:rsidRDefault="00873133" w:rsidP="00873133">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BCEC94E" w14:textId="77777777" w:rsidR="00873133" w:rsidRPr="00725AF5" w:rsidDel="009D6420" w:rsidRDefault="00873133" w:rsidP="00DD6826">
            <w:pPr>
              <w:pStyle w:val="TableText"/>
              <w:rPr>
                <w:b/>
                <w:color w:val="0000FF"/>
                <w:szCs w:val="24"/>
              </w:rPr>
            </w:pPr>
          </w:p>
        </w:tc>
      </w:tr>
      <w:tr w:rsidR="00A719B8" w:rsidRPr="00725AF5" w14:paraId="427F043C"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725AF5" w:rsidRDefault="00A719B8" w:rsidP="0095064D">
            <w:pPr>
              <w:pStyle w:val="TableText"/>
              <w:numPr>
                <w:ilvl w:val="12"/>
                <w:numId w:val="0"/>
              </w:numPr>
              <w:rPr>
                <w:b/>
              </w:rPr>
            </w:pPr>
            <w:bookmarkStart w:id="150" w:name="Ostomy_Supplies"/>
            <w:r w:rsidRPr="00725AF5">
              <w:rPr>
                <w:b/>
              </w:rPr>
              <w:t>Ostomy Supplies</w:t>
            </w:r>
            <w:bookmarkEnd w:id="150"/>
          </w:p>
          <w:p w14:paraId="427F0417" w14:textId="77777777" w:rsidR="00A719B8" w:rsidRPr="00725AF5" w:rsidRDefault="00A719B8" w:rsidP="0095064D">
            <w:pPr>
              <w:pStyle w:val="TableText"/>
              <w:numPr>
                <w:ilvl w:val="12"/>
                <w:numId w:val="0"/>
              </w:numPr>
              <w:rPr>
                <w:b/>
              </w:rPr>
            </w:pPr>
          </w:p>
          <w:p w14:paraId="427F0419" w14:textId="77777777" w:rsidR="00A719B8" w:rsidRPr="00725AF5" w:rsidRDefault="00A719B8" w:rsidP="0095064D">
            <w:pPr>
              <w:pStyle w:val="TableText"/>
              <w:numPr>
                <w:ilvl w:val="12"/>
                <w:numId w:val="0"/>
              </w:numPr>
            </w:pPr>
            <w:r w:rsidRPr="00725AF5">
              <w:t>Benefits for ostomy supplies are limited to:</w:t>
            </w:r>
          </w:p>
          <w:p w14:paraId="427F041A" w14:textId="77777777" w:rsidR="00A719B8" w:rsidRPr="00725AF5" w:rsidRDefault="00A719B8" w:rsidP="0095064D">
            <w:pPr>
              <w:pStyle w:val="TableText"/>
              <w:ind w:left="288" w:hanging="288"/>
            </w:pPr>
            <w:r w:rsidRPr="00725AF5">
              <w:t>●   Pouches, face plates and belts.</w:t>
            </w:r>
          </w:p>
          <w:p w14:paraId="427F041B" w14:textId="77777777" w:rsidR="00A719B8" w:rsidRPr="00725AF5" w:rsidRDefault="00A719B8" w:rsidP="0095064D">
            <w:pPr>
              <w:pStyle w:val="TableText"/>
              <w:ind w:left="288" w:hanging="288"/>
            </w:pPr>
            <w:r w:rsidRPr="00725AF5">
              <w:t>●   Irrigation sleeves, bags and ostomy irrigation catheters.</w:t>
            </w:r>
          </w:p>
          <w:p w14:paraId="427F041C" w14:textId="77777777" w:rsidR="00A719B8" w:rsidRPr="00725AF5" w:rsidRDefault="00A719B8" w:rsidP="0095064D">
            <w:pPr>
              <w:pStyle w:val="TableText"/>
              <w:ind w:left="288" w:hanging="288"/>
            </w:pPr>
            <w:r w:rsidRPr="00725AF5">
              <w:t>●   Skin barriers.</w:t>
            </w:r>
          </w:p>
          <w:p w14:paraId="427F041D" w14:textId="77777777" w:rsidR="00A719B8" w:rsidRPr="00725AF5" w:rsidRDefault="00A719B8" w:rsidP="0095064D">
            <w:pPr>
              <w:pStyle w:val="TableText"/>
              <w:numPr>
                <w:ilvl w:val="12"/>
                <w:numId w:val="0"/>
              </w:numPr>
              <w:rPr>
                <w:b/>
              </w:rPr>
            </w:pPr>
          </w:p>
          <w:p w14:paraId="427F041E" w14:textId="2659F957" w:rsidR="00A719B8" w:rsidRPr="00725AF5" w:rsidRDefault="00A719B8" w:rsidP="0095064D">
            <w:pPr>
              <w:pStyle w:val="TableText"/>
            </w:pPr>
            <w:r w:rsidRPr="00725AF5">
              <w:t xml:space="preserve">Benefits are </w:t>
            </w:r>
            <w:r w:rsidR="007A5E3B">
              <w:t>ALSO</w:t>
            </w:r>
            <w:r w:rsidR="007A5E3B" w:rsidRPr="00725AF5">
              <w:t xml:space="preserve"> </w:t>
            </w:r>
            <w:r w:rsidRPr="00725AF5">
              <w:t>available for deodorants, filters, lubricants, tape, appliance cleaners, adhesive, adhesive remover.</w:t>
            </w:r>
          </w:p>
          <w:p w14:paraId="427F041F" w14:textId="77777777" w:rsidR="00A719B8" w:rsidRPr="00725AF5" w:rsidRDefault="00A719B8" w:rsidP="00564A49"/>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24" w14:textId="6FEF3768" w:rsidR="00A719B8" w:rsidRPr="00725AF5" w:rsidRDefault="005B71BD" w:rsidP="00DD6826">
            <w:pPr>
              <w:pStyle w:val="TableText"/>
              <w:rPr>
                <w:szCs w:val="24"/>
              </w:rPr>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r w:rsidR="00A719B8" w:rsidRPr="00725AF5">
              <w:rPr>
                <w:bCs/>
                <w:color w:val="0000FF"/>
                <w:szCs w:val="24"/>
              </w:rPr>
              <w:t xml:space="preserve"> </w:t>
            </w:r>
          </w:p>
          <w:p w14:paraId="427F0425" w14:textId="77777777" w:rsidR="00A719B8" w:rsidRPr="00725AF5" w:rsidRDefault="00A719B8" w:rsidP="00716AF1">
            <w:pPr>
              <w:pStyle w:val="TableText"/>
            </w:pPr>
          </w:p>
          <w:p w14:paraId="427F042D" w14:textId="39ED7621" w:rsidR="00A719B8" w:rsidRPr="00725AF5" w:rsidRDefault="00A719B8" w:rsidP="00716AF1">
            <w:pPr>
              <w:pStyle w:val="TableText"/>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32" w14:textId="65D9AD59" w:rsidR="00A719B8" w:rsidRPr="00725AF5" w:rsidRDefault="006079A7" w:rsidP="00DD6826">
            <w:pPr>
              <w:pStyle w:val="TableText"/>
              <w:rPr>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433" w14:textId="77777777" w:rsidR="00A719B8" w:rsidRPr="00725AF5" w:rsidRDefault="00A719B8" w:rsidP="00716AF1">
            <w:pPr>
              <w:pStyle w:val="TableText"/>
            </w:pPr>
          </w:p>
          <w:p w14:paraId="6901CF56" w14:textId="77777777" w:rsidR="007A5E3B" w:rsidRDefault="007A5E3B" w:rsidP="00716AF1">
            <w:pPr>
              <w:pStyle w:val="TableText"/>
              <w:rPr>
                <w:b/>
                <w:color w:val="FF00FF"/>
              </w:rPr>
            </w:pPr>
          </w:p>
          <w:p w14:paraId="057BFBB3" w14:textId="77777777" w:rsidR="007A5E3B" w:rsidRPr="00725AF5" w:rsidRDefault="007A5E3B" w:rsidP="007A5E3B">
            <w:pPr>
              <w:numPr>
                <w:ilvl w:val="12"/>
                <w:numId w:val="0"/>
              </w:numPr>
              <w:rPr>
                <w:color w:val="000000"/>
                <w:sz w:val="24"/>
              </w:rPr>
            </w:pPr>
            <w:r w:rsidRPr="00725AF5">
              <w:rPr>
                <w:b/>
                <w:sz w:val="24"/>
              </w:rPr>
              <w:t>Prior Authorization</w:t>
            </w:r>
            <w:r w:rsidRPr="00725AF5">
              <w:rPr>
                <w:b/>
                <w:color w:val="000000"/>
                <w:sz w:val="24"/>
              </w:rPr>
              <w:t xml:space="preserve"> Required</w:t>
            </w:r>
          </w:p>
          <w:p w14:paraId="009E3481" w14:textId="25A7E561" w:rsidR="007A5E3B" w:rsidRDefault="007A5E3B">
            <w:pPr>
              <w:pStyle w:val="TableText"/>
              <w:rPr>
                <w:b/>
                <w:color w:val="0000FF"/>
              </w:rPr>
            </w:pPr>
            <w:r w:rsidRPr="007A5E3B">
              <w:t xml:space="preserve">Prior Authorization is only required for any Out of Network purchases over </w:t>
            </w:r>
            <w:r w:rsidRPr="00B54113">
              <w:rPr>
                <w:b/>
                <w:color w:val="0000FF"/>
              </w:rPr>
              <w:t>$1,000</w:t>
            </w:r>
          </w:p>
          <w:p w14:paraId="5050F328" w14:textId="77777777" w:rsidR="007A5E3B" w:rsidRDefault="007A5E3B">
            <w:pPr>
              <w:pStyle w:val="TableText"/>
              <w:rPr>
                <w:b/>
                <w:color w:val="0000FF"/>
              </w:rPr>
            </w:pPr>
          </w:p>
          <w:p w14:paraId="4C8D2B82" w14:textId="219BAA05" w:rsidR="007A5E3B" w:rsidRPr="00725AF5" w:rsidRDefault="007A5E3B" w:rsidP="007A5E3B">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3B" w14:textId="0073B342" w:rsidR="007A5E3B" w:rsidRPr="00725AF5" w:rsidRDefault="007A5E3B" w:rsidP="00417561">
            <w:pPr>
              <w:pStyle w:val="TableText"/>
            </w:pPr>
          </w:p>
        </w:tc>
      </w:tr>
      <w:tr w:rsidR="00A719B8" w:rsidRPr="00725AF5" w14:paraId="427F0454"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725AF5" w:rsidRDefault="00A719B8" w:rsidP="00564A49">
            <w:pPr>
              <w:pStyle w:val="TableTextChar1CharChar"/>
              <w:rPr>
                <w:rStyle w:val="Style9"/>
              </w:rPr>
            </w:pPr>
            <w:bookmarkStart w:id="151" w:name="Pharmaceutical_Products_Outpatient"/>
            <w:r w:rsidRPr="00725AF5">
              <w:rPr>
                <w:rStyle w:val="Style9"/>
              </w:rPr>
              <w:t>Pharmaceutical Products – Outpatient</w:t>
            </w:r>
            <w:bookmarkEnd w:id="151"/>
          </w:p>
          <w:p w14:paraId="427F043E" w14:textId="77777777" w:rsidR="00A719B8" w:rsidRPr="00725AF5" w:rsidRDefault="00A719B8" w:rsidP="00564A49">
            <w:pPr>
              <w:pStyle w:val="TableTextChar1CharChar"/>
            </w:pPr>
          </w:p>
          <w:p w14:paraId="427F043F" w14:textId="77777777" w:rsidR="00A719B8" w:rsidRPr="00725AF5" w:rsidRDefault="00A719B8" w:rsidP="00734700">
            <w:pPr>
              <w:pStyle w:val="TableTextChar1CharChar"/>
            </w:pPr>
            <w:r w:rsidRPr="00725AF5">
              <w:t xml:space="preserve">The Plan pays for Pharmaceutical Products that are administered on an outpatient basis in a Hospital, Alternate Facility, Physician's office, or in a Covered Person's home. </w:t>
            </w:r>
          </w:p>
          <w:p w14:paraId="427F0440" w14:textId="77777777" w:rsidR="00A719B8" w:rsidRPr="00725AF5" w:rsidRDefault="00A719B8" w:rsidP="00734700">
            <w:pPr>
              <w:pStyle w:val="TableTextChar1CharChar"/>
            </w:pPr>
          </w:p>
          <w:p w14:paraId="427F0441" w14:textId="77777777" w:rsidR="00A719B8" w:rsidRPr="00725AF5" w:rsidRDefault="00A719B8" w:rsidP="00734700">
            <w:pPr>
              <w:pStyle w:val="TableTextChar1CharChar"/>
            </w:pPr>
            <w:r w:rsidRPr="00725AF5">
              <w:t>Examples of what would be included under this category include:</w:t>
            </w:r>
          </w:p>
          <w:p w14:paraId="427F0442" w14:textId="77777777" w:rsidR="00A719B8" w:rsidRPr="00725AF5" w:rsidRDefault="00A719B8"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A719B8" w:rsidRPr="00725AF5" w:rsidRDefault="00A719B8"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A719B8" w:rsidRDefault="00A719B8" w:rsidP="00734700">
            <w:pPr>
              <w:pStyle w:val="TableTextCharCharChar1"/>
              <w:numPr>
                <w:ilvl w:val="12"/>
                <w:numId w:val="0"/>
              </w:numPr>
              <w:rPr>
                <w:b/>
              </w:rPr>
            </w:pPr>
          </w:p>
          <w:p w14:paraId="64D78710" w14:textId="4FE542E6" w:rsidR="002E1A14" w:rsidRDefault="002E1A14" w:rsidP="00734700">
            <w:pPr>
              <w:pStyle w:val="TableTextCharCharChar1"/>
              <w:numPr>
                <w:ilvl w:val="12"/>
                <w:numId w:val="0"/>
              </w:numPr>
              <w:rPr>
                <w:b/>
              </w:rPr>
            </w:pPr>
            <w:r w:rsidRPr="008A5140">
              <w:t xml:space="preserve">Coverage includes Sublingual Allergy Drops (SLIT). </w:t>
            </w:r>
          </w:p>
          <w:p w14:paraId="3B65676D" w14:textId="77777777" w:rsidR="002E1A14" w:rsidRDefault="002E1A14" w:rsidP="00734700">
            <w:pPr>
              <w:pStyle w:val="TableTextCharCharChar1"/>
              <w:numPr>
                <w:ilvl w:val="12"/>
                <w:numId w:val="0"/>
              </w:numPr>
              <w:rPr>
                <w:b/>
              </w:rPr>
            </w:pPr>
          </w:p>
          <w:p w14:paraId="1C839692" w14:textId="77777777" w:rsidR="00F76A51" w:rsidRPr="006902C3" w:rsidRDefault="00F76A51" w:rsidP="00F76A51">
            <w:pPr>
              <w:pStyle w:val="TableTextCharCharChar1"/>
              <w:numPr>
                <w:ilvl w:val="12"/>
                <w:numId w:val="0"/>
              </w:numPr>
              <w:rPr>
                <w:color w:val="000000"/>
                <w:szCs w:val="24"/>
              </w:rPr>
            </w:pPr>
            <w:r w:rsidRPr="006902C3">
              <w:rPr>
                <w:color w:val="000000"/>
                <w:szCs w:val="24"/>
              </w:rPr>
              <w:t>Sublingual Allergy Drops:</w:t>
            </w:r>
          </w:p>
          <w:p w14:paraId="7F3425C5" w14:textId="77777777" w:rsidR="00F76A51" w:rsidRDefault="00F76A51" w:rsidP="00F76A51">
            <w:pPr>
              <w:pStyle w:val="TableTextChar1CharChar"/>
              <w:rPr>
                <w:color w:val="000000"/>
                <w:szCs w:val="24"/>
              </w:rPr>
            </w:pPr>
            <w:r w:rsidRPr="005422E7">
              <w:rPr>
                <w:color w:val="000000"/>
                <w:szCs w:val="24"/>
              </w:rPr>
              <w:t xml:space="preserve">Manual processing required </w:t>
            </w:r>
            <w:r w:rsidRPr="009D3842">
              <w:rPr>
                <w:color w:val="000000"/>
                <w:szCs w:val="24"/>
              </w:rPr>
              <w:t xml:space="preserve">(Specific processing instructions are included in SPI attachment </w:t>
            </w:r>
            <w:r w:rsidRPr="009D3842">
              <w:rPr>
                <w:b/>
                <w:color w:val="0000FF"/>
                <w:szCs w:val="24"/>
              </w:rPr>
              <w:t>04-31803</w:t>
            </w:r>
            <w:r w:rsidRPr="009D3842">
              <w:rPr>
                <w:color w:val="000000"/>
                <w:szCs w:val="24"/>
              </w:rPr>
              <w:t xml:space="preserve"> in IBAAG).</w:t>
            </w:r>
          </w:p>
          <w:p w14:paraId="5AFFA5AC" w14:textId="77777777" w:rsidR="00F76A51" w:rsidRPr="00725AF5" w:rsidRDefault="00F76A51" w:rsidP="00734700">
            <w:pPr>
              <w:pStyle w:val="TableTextCharCharChar1"/>
              <w:numPr>
                <w:ilvl w:val="12"/>
                <w:numId w:val="0"/>
              </w:numPr>
              <w:rPr>
                <w:b/>
              </w:rPr>
            </w:pPr>
          </w:p>
          <w:p w14:paraId="427F0445" w14:textId="77777777" w:rsidR="00A719B8" w:rsidRPr="00725AF5" w:rsidRDefault="00A719B8" w:rsidP="00734700">
            <w:pPr>
              <w:pStyle w:val="TableTextCharCharChar1"/>
              <w:numPr>
                <w:ilvl w:val="12"/>
                <w:numId w:val="0"/>
              </w:numPr>
            </w:pPr>
            <w:r w:rsidRPr="00725AF5">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725AF5" w:rsidRDefault="00A719B8" w:rsidP="00734700">
            <w:pPr>
              <w:pStyle w:val="TableTextCharCharChar1"/>
              <w:numPr>
                <w:ilvl w:val="12"/>
                <w:numId w:val="0"/>
              </w:numPr>
            </w:pPr>
          </w:p>
          <w:p w14:paraId="427F0449" w14:textId="22651893" w:rsidR="000302A5" w:rsidRPr="00725AF5" w:rsidRDefault="000302A5" w:rsidP="000302A5">
            <w:pPr>
              <w:pStyle w:val="TableTextCharCharChar1"/>
              <w:numPr>
                <w:ilvl w:val="12"/>
                <w:numId w:val="0"/>
              </w:numPr>
              <w:rPr>
                <w:b/>
              </w:rPr>
            </w:pPr>
            <w:r w:rsidRPr="00725AF5">
              <w:t>If the service is provided in a doctor’s office, additional co-pays, deductible or co-insurance may apply.</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32319992" w14:textId="4E0494FA" w:rsidR="00A719B8" w:rsidRDefault="00F07978">
            <w:pPr>
              <w:pStyle w:val="TableTextChar1CharChar"/>
              <w:rPr>
                <w:bCs/>
                <w:color w:val="000000"/>
                <w:szCs w:val="24"/>
              </w:rPr>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r w:rsidR="00A719B8" w:rsidRPr="00725AF5">
              <w:rPr>
                <w:bCs/>
                <w:color w:val="000000"/>
                <w:szCs w:val="24"/>
              </w:rPr>
              <w:t>.</w:t>
            </w:r>
          </w:p>
          <w:p w14:paraId="4AEE5252" w14:textId="77777777" w:rsidR="000F744B" w:rsidRDefault="000F744B">
            <w:pPr>
              <w:pStyle w:val="TableTextChar1CharChar"/>
              <w:rPr>
                <w:bCs/>
                <w:color w:val="000000"/>
                <w:szCs w:val="24"/>
              </w:rPr>
            </w:pPr>
          </w:p>
          <w:p w14:paraId="33D8F9D8" w14:textId="77777777" w:rsidR="000F744B" w:rsidRDefault="000F744B">
            <w:pPr>
              <w:pStyle w:val="TableTextChar1CharChar"/>
              <w:rPr>
                <w:bCs/>
                <w:color w:val="000000"/>
                <w:szCs w:val="24"/>
              </w:rPr>
            </w:pPr>
          </w:p>
          <w:p w14:paraId="25F59615" w14:textId="77777777" w:rsidR="000F744B" w:rsidRDefault="000F744B">
            <w:pPr>
              <w:pStyle w:val="TableTextChar1CharChar"/>
              <w:rPr>
                <w:bCs/>
                <w:color w:val="000000"/>
                <w:szCs w:val="24"/>
              </w:rPr>
            </w:pPr>
          </w:p>
          <w:p w14:paraId="598B6976" w14:textId="77777777" w:rsidR="000F744B" w:rsidRDefault="000F744B">
            <w:pPr>
              <w:pStyle w:val="TableTextChar1CharChar"/>
              <w:rPr>
                <w:bCs/>
                <w:color w:val="000000"/>
                <w:szCs w:val="24"/>
              </w:rPr>
            </w:pPr>
          </w:p>
          <w:p w14:paraId="5459B8CB" w14:textId="77777777" w:rsidR="000F744B" w:rsidRDefault="000F744B">
            <w:pPr>
              <w:pStyle w:val="TableTextChar1CharChar"/>
              <w:rPr>
                <w:bCs/>
                <w:color w:val="000000"/>
                <w:szCs w:val="24"/>
              </w:rPr>
            </w:pPr>
          </w:p>
          <w:p w14:paraId="1113374A" w14:textId="77777777" w:rsidR="000F744B" w:rsidRDefault="000F744B">
            <w:pPr>
              <w:pStyle w:val="TableTextChar1CharChar"/>
              <w:rPr>
                <w:bCs/>
                <w:color w:val="000000"/>
                <w:szCs w:val="24"/>
              </w:rPr>
            </w:pPr>
          </w:p>
          <w:p w14:paraId="293CC8CF" w14:textId="77777777" w:rsidR="000F744B" w:rsidRDefault="000F744B">
            <w:pPr>
              <w:pStyle w:val="TableTextChar1CharChar"/>
              <w:rPr>
                <w:bCs/>
                <w:color w:val="000000"/>
                <w:szCs w:val="24"/>
              </w:rPr>
            </w:pPr>
          </w:p>
          <w:p w14:paraId="1BF06626" w14:textId="77777777" w:rsidR="000F744B" w:rsidRDefault="000F744B">
            <w:pPr>
              <w:pStyle w:val="TableTextChar1CharChar"/>
              <w:rPr>
                <w:bCs/>
                <w:color w:val="000000"/>
                <w:szCs w:val="24"/>
              </w:rPr>
            </w:pPr>
          </w:p>
          <w:p w14:paraId="708B7513" w14:textId="77777777" w:rsidR="000F744B" w:rsidRDefault="000F744B">
            <w:pPr>
              <w:pStyle w:val="TableTextChar1CharChar"/>
              <w:rPr>
                <w:bCs/>
                <w:color w:val="000000"/>
                <w:szCs w:val="24"/>
              </w:rPr>
            </w:pPr>
          </w:p>
          <w:p w14:paraId="31175FBA" w14:textId="77777777" w:rsidR="000F744B" w:rsidRDefault="000F744B">
            <w:pPr>
              <w:pStyle w:val="TableTextChar1CharChar"/>
              <w:rPr>
                <w:bCs/>
                <w:color w:val="000000"/>
                <w:szCs w:val="24"/>
              </w:rPr>
            </w:pPr>
          </w:p>
          <w:p w14:paraId="68C025C7" w14:textId="77777777" w:rsidR="000F744B" w:rsidRDefault="000F744B">
            <w:pPr>
              <w:pStyle w:val="TableTextChar1CharChar"/>
              <w:rPr>
                <w:bCs/>
                <w:color w:val="000000"/>
                <w:szCs w:val="24"/>
              </w:rPr>
            </w:pPr>
          </w:p>
          <w:p w14:paraId="2E7640E0" w14:textId="77777777" w:rsidR="000F744B" w:rsidRDefault="000F744B">
            <w:pPr>
              <w:pStyle w:val="TableTextChar1CharChar"/>
              <w:rPr>
                <w:bCs/>
                <w:color w:val="000000"/>
                <w:szCs w:val="24"/>
              </w:rPr>
            </w:pPr>
          </w:p>
          <w:p w14:paraId="09A39557" w14:textId="77777777" w:rsidR="000F744B" w:rsidRDefault="000F744B">
            <w:pPr>
              <w:pStyle w:val="TableTextChar1CharChar"/>
              <w:rPr>
                <w:bCs/>
                <w:color w:val="000000"/>
                <w:szCs w:val="24"/>
              </w:rPr>
            </w:pPr>
          </w:p>
          <w:p w14:paraId="63A4D46A" w14:textId="77777777" w:rsidR="000F744B" w:rsidRDefault="000F744B">
            <w:pPr>
              <w:pStyle w:val="TableTextChar1CharChar"/>
              <w:rPr>
                <w:bCs/>
                <w:color w:val="000000"/>
                <w:szCs w:val="24"/>
              </w:rPr>
            </w:pPr>
          </w:p>
          <w:p w14:paraId="4575CDFC" w14:textId="77777777" w:rsidR="000F744B" w:rsidRDefault="000F744B">
            <w:pPr>
              <w:pStyle w:val="TableTextChar1CharChar"/>
              <w:rPr>
                <w:bCs/>
                <w:color w:val="000000"/>
                <w:szCs w:val="24"/>
              </w:rPr>
            </w:pPr>
          </w:p>
          <w:p w14:paraId="536C1077" w14:textId="77777777" w:rsidR="000F744B" w:rsidRDefault="000F744B">
            <w:pPr>
              <w:pStyle w:val="TableTextChar1CharChar"/>
              <w:rPr>
                <w:bCs/>
                <w:color w:val="000000"/>
                <w:szCs w:val="24"/>
              </w:rPr>
            </w:pPr>
          </w:p>
          <w:p w14:paraId="73C08FDA" w14:textId="77777777" w:rsidR="000F744B" w:rsidRDefault="000F744B">
            <w:pPr>
              <w:pStyle w:val="TableTextChar1CharChar"/>
              <w:rPr>
                <w:bCs/>
                <w:color w:val="000000"/>
                <w:szCs w:val="24"/>
              </w:rPr>
            </w:pPr>
          </w:p>
          <w:p w14:paraId="3D5B8A3E" w14:textId="77777777" w:rsidR="000F744B" w:rsidRDefault="000F744B">
            <w:pPr>
              <w:pStyle w:val="TableTextChar1CharChar"/>
              <w:rPr>
                <w:bCs/>
                <w:color w:val="000000"/>
                <w:szCs w:val="24"/>
              </w:rPr>
            </w:pPr>
          </w:p>
          <w:p w14:paraId="72D1F45E" w14:textId="77777777" w:rsidR="000F744B" w:rsidRDefault="000F744B" w:rsidP="000F744B">
            <w:pPr>
              <w:pStyle w:val="TableTextCharCharChar1"/>
              <w:rPr>
                <w:b/>
                <w:szCs w:val="24"/>
              </w:rPr>
            </w:pPr>
            <w:r w:rsidRPr="00BC377E">
              <w:rPr>
                <w:b/>
                <w:szCs w:val="24"/>
              </w:rPr>
              <w:t>Sublingual Allergy Drops (SLIT)</w:t>
            </w:r>
          </w:p>
          <w:p w14:paraId="390B6850" w14:textId="20A3FB40" w:rsidR="008A5140" w:rsidRDefault="00F76A51">
            <w:pPr>
              <w:pStyle w:val="TableTextChar1CharChar"/>
              <w:rPr>
                <w:bCs/>
                <w:color w:val="000000"/>
                <w:szCs w:val="24"/>
              </w:rPr>
            </w:pPr>
            <w:r w:rsidRPr="009D3842">
              <w:rPr>
                <w:color w:val="000000"/>
                <w:szCs w:val="24"/>
              </w:rPr>
              <w:t xml:space="preserve">Sublingual Allergy Drops billed using CPT Code </w:t>
            </w:r>
            <w:r w:rsidR="000A5136" w:rsidRPr="006902C3">
              <w:rPr>
                <w:b/>
                <w:color w:val="0000FF"/>
                <w:szCs w:val="24"/>
              </w:rPr>
              <w:t>95199</w:t>
            </w:r>
            <w:r w:rsidR="000A5136" w:rsidRPr="006902C3">
              <w:rPr>
                <w:bCs/>
                <w:szCs w:val="24"/>
              </w:rPr>
              <w:t xml:space="preserve"> are paid at </w:t>
            </w:r>
            <w:r w:rsidR="000A5136" w:rsidRPr="006902C3">
              <w:rPr>
                <w:b/>
                <w:color w:val="0000FF"/>
                <w:szCs w:val="24"/>
              </w:rPr>
              <w:t>75%</w:t>
            </w:r>
            <w:r w:rsidR="000A5136" w:rsidRPr="006902C3">
              <w:rPr>
                <w:bCs/>
                <w:szCs w:val="24"/>
              </w:rPr>
              <w:t xml:space="preserve"> coinsurance, after deductible.</w:t>
            </w:r>
          </w:p>
          <w:p w14:paraId="427F044E" w14:textId="085FF8C6" w:rsidR="008A5140" w:rsidRPr="00725AF5" w:rsidRDefault="008A5140" w:rsidP="00417561">
            <w:pPr>
              <w:pStyle w:val="TableTextChar1CharCha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554020D4" w14:textId="20D41B8E" w:rsidR="00A719B8" w:rsidRDefault="006079A7" w:rsidP="00734700">
            <w:pPr>
              <w:pStyle w:val="TableTextChar1CharChar"/>
              <w:rPr>
                <w:bCs/>
                <w:color w:val="000000"/>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2E152288" w14:textId="77777777" w:rsidR="000F744B" w:rsidRDefault="000F744B" w:rsidP="00734700">
            <w:pPr>
              <w:pStyle w:val="TableTextChar1CharChar"/>
              <w:rPr>
                <w:bCs/>
                <w:color w:val="000000"/>
                <w:szCs w:val="24"/>
              </w:rPr>
            </w:pPr>
          </w:p>
          <w:p w14:paraId="7BDA7ADE" w14:textId="77777777" w:rsidR="000F744B" w:rsidRDefault="000F744B" w:rsidP="00734700">
            <w:pPr>
              <w:pStyle w:val="TableTextChar1CharChar"/>
              <w:rPr>
                <w:bCs/>
                <w:color w:val="000000"/>
                <w:szCs w:val="24"/>
              </w:rPr>
            </w:pPr>
          </w:p>
          <w:p w14:paraId="07A89116" w14:textId="77777777" w:rsidR="000F744B" w:rsidRDefault="000F744B" w:rsidP="00734700">
            <w:pPr>
              <w:pStyle w:val="TableTextChar1CharChar"/>
              <w:rPr>
                <w:bCs/>
                <w:color w:val="000000"/>
                <w:szCs w:val="24"/>
              </w:rPr>
            </w:pPr>
          </w:p>
          <w:p w14:paraId="68D2A4D3" w14:textId="77777777" w:rsidR="000F744B" w:rsidRDefault="000F744B" w:rsidP="00734700">
            <w:pPr>
              <w:pStyle w:val="TableTextChar1CharChar"/>
              <w:rPr>
                <w:bCs/>
                <w:color w:val="000000"/>
                <w:szCs w:val="24"/>
              </w:rPr>
            </w:pPr>
          </w:p>
          <w:p w14:paraId="740A1674" w14:textId="77777777" w:rsidR="000F744B" w:rsidRDefault="000F744B" w:rsidP="00734700">
            <w:pPr>
              <w:pStyle w:val="TableTextChar1CharChar"/>
              <w:rPr>
                <w:bCs/>
                <w:color w:val="000000"/>
                <w:szCs w:val="24"/>
              </w:rPr>
            </w:pPr>
          </w:p>
          <w:p w14:paraId="420C5E3F" w14:textId="77777777" w:rsidR="000F744B" w:rsidRDefault="000F744B" w:rsidP="00734700">
            <w:pPr>
              <w:pStyle w:val="TableTextChar1CharChar"/>
              <w:rPr>
                <w:bCs/>
                <w:color w:val="000000"/>
                <w:szCs w:val="24"/>
              </w:rPr>
            </w:pPr>
          </w:p>
          <w:p w14:paraId="6F886556" w14:textId="77777777" w:rsidR="000F744B" w:rsidRDefault="000F744B" w:rsidP="00734700">
            <w:pPr>
              <w:pStyle w:val="TableTextChar1CharChar"/>
              <w:rPr>
                <w:bCs/>
                <w:color w:val="000000"/>
                <w:szCs w:val="24"/>
              </w:rPr>
            </w:pPr>
          </w:p>
          <w:p w14:paraId="5EA474E6" w14:textId="77777777" w:rsidR="000F744B" w:rsidRDefault="000F744B" w:rsidP="00734700">
            <w:pPr>
              <w:pStyle w:val="TableTextChar1CharChar"/>
              <w:rPr>
                <w:bCs/>
                <w:color w:val="000000"/>
                <w:szCs w:val="24"/>
              </w:rPr>
            </w:pPr>
          </w:p>
          <w:p w14:paraId="66258188" w14:textId="77777777" w:rsidR="000F744B" w:rsidRDefault="000F744B" w:rsidP="00734700">
            <w:pPr>
              <w:pStyle w:val="TableTextChar1CharChar"/>
              <w:rPr>
                <w:bCs/>
                <w:color w:val="000000"/>
                <w:szCs w:val="24"/>
              </w:rPr>
            </w:pPr>
          </w:p>
          <w:p w14:paraId="47E7206A" w14:textId="77777777" w:rsidR="000F744B" w:rsidRDefault="000F744B" w:rsidP="00734700">
            <w:pPr>
              <w:pStyle w:val="TableTextChar1CharChar"/>
              <w:rPr>
                <w:bCs/>
                <w:color w:val="000000"/>
                <w:szCs w:val="24"/>
              </w:rPr>
            </w:pPr>
          </w:p>
          <w:p w14:paraId="08D34C77" w14:textId="77777777" w:rsidR="000F744B" w:rsidRDefault="000F744B" w:rsidP="00734700">
            <w:pPr>
              <w:pStyle w:val="TableTextChar1CharChar"/>
              <w:rPr>
                <w:bCs/>
                <w:color w:val="000000"/>
                <w:szCs w:val="24"/>
              </w:rPr>
            </w:pPr>
          </w:p>
          <w:p w14:paraId="2D292F6C" w14:textId="77777777" w:rsidR="000F744B" w:rsidRDefault="000F744B" w:rsidP="00734700">
            <w:pPr>
              <w:pStyle w:val="TableTextChar1CharChar"/>
              <w:rPr>
                <w:bCs/>
                <w:color w:val="000000"/>
                <w:szCs w:val="24"/>
              </w:rPr>
            </w:pPr>
          </w:p>
          <w:p w14:paraId="200D12EF" w14:textId="77777777" w:rsidR="000F744B" w:rsidRDefault="000F744B" w:rsidP="00734700">
            <w:pPr>
              <w:pStyle w:val="TableTextChar1CharChar"/>
              <w:rPr>
                <w:bCs/>
                <w:color w:val="000000"/>
                <w:szCs w:val="24"/>
              </w:rPr>
            </w:pPr>
          </w:p>
          <w:p w14:paraId="309C265A" w14:textId="77777777" w:rsidR="000F744B" w:rsidRDefault="000F744B" w:rsidP="00734700">
            <w:pPr>
              <w:pStyle w:val="TableTextChar1CharChar"/>
              <w:rPr>
                <w:bCs/>
                <w:color w:val="000000"/>
                <w:szCs w:val="24"/>
              </w:rPr>
            </w:pPr>
          </w:p>
          <w:p w14:paraId="71782821" w14:textId="77777777" w:rsidR="000F744B" w:rsidRDefault="000F744B" w:rsidP="00734700">
            <w:pPr>
              <w:pStyle w:val="TableTextChar1CharChar"/>
              <w:rPr>
                <w:bCs/>
                <w:color w:val="000000"/>
                <w:szCs w:val="24"/>
              </w:rPr>
            </w:pPr>
          </w:p>
          <w:p w14:paraId="29A8673C" w14:textId="77777777" w:rsidR="000F744B" w:rsidRDefault="000F744B" w:rsidP="00734700">
            <w:pPr>
              <w:pStyle w:val="TableTextChar1CharChar"/>
              <w:rPr>
                <w:bCs/>
                <w:color w:val="000000"/>
                <w:szCs w:val="24"/>
              </w:rPr>
            </w:pPr>
          </w:p>
          <w:p w14:paraId="3C8D3C31" w14:textId="77777777" w:rsidR="000F744B" w:rsidRDefault="000F744B" w:rsidP="00734700">
            <w:pPr>
              <w:pStyle w:val="TableTextChar1CharChar"/>
              <w:rPr>
                <w:bCs/>
                <w:color w:val="000000"/>
                <w:szCs w:val="24"/>
              </w:rPr>
            </w:pPr>
          </w:p>
          <w:p w14:paraId="114B0403" w14:textId="77777777" w:rsidR="000F744B" w:rsidRDefault="000F744B" w:rsidP="00734700">
            <w:pPr>
              <w:pStyle w:val="TableTextChar1CharChar"/>
              <w:rPr>
                <w:bCs/>
                <w:color w:val="000000"/>
                <w:szCs w:val="24"/>
              </w:rPr>
            </w:pPr>
          </w:p>
          <w:p w14:paraId="55B4EF58" w14:textId="77777777" w:rsidR="000F744B" w:rsidRDefault="000F744B" w:rsidP="000F744B">
            <w:pPr>
              <w:pStyle w:val="TableTextCharCharChar1"/>
              <w:numPr>
                <w:ilvl w:val="12"/>
                <w:numId w:val="0"/>
              </w:numPr>
              <w:rPr>
                <w:b/>
                <w:szCs w:val="24"/>
              </w:rPr>
            </w:pPr>
            <w:r w:rsidRPr="00BC377E">
              <w:rPr>
                <w:b/>
                <w:szCs w:val="24"/>
              </w:rPr>
              <w:t>Sublingual Allergy Drops (SLIT)</w:t>
            </w:r>
          </w:p>
          <w:p w14:paraId="18383E68" w14:textId="4DEA9BBE" w:rsidR="008A5140" w:rsidRDefault="00F76A51" w:rsidP="00734700">
            <w:pPr>
              <w:pStyle w:val="TableTextChar1CharChar"/>
              <w:rPr>
                <w:bCs/>
                <w:color w:val="000000"/>
                <w:szCs w:val="24"/>
              </w:rPr>
            </w:pPr>
            <w:r w:rsidRPr="002E5F32">
              <w:rPr>
                <w:bCs/>
                <w:szCs w:val="24"/>
              </w:rPr>
              <w:t xml:space="preserve">Sublingual Allergy Drops billed using CPT Code </w:t>
            </w:r>
            <w:r w:rsidRPr="002E5F32">
              <w:rPr>
                <w:b/>
                <w:color w:val="0000FF"/>
                <w:szCs w:val="24"/>
              </w:rPr>
              <w:t>95199</w:t>
            </w:r>
            <w:r w:rsidRPr="002E5F32">
              <w:rPr>
                <w:bCs/>
                <w:szCs w:val="24"/>
              </w:rPr>
              <w:t xml:space="preserve"> are paid at </w:t>
            </w:r>
            <w:r w:rsidRPr="002E5F32">
              <w:rPr>
                <w:b/>
                <w:color w:val="0000FF"/>
                <w:szCs w:val="24"/>
              </w:rPr>
              <w:t>75%</w:t>
            </w:r>
            <w:r w:rsidRPr="002E5F32">
              <w:rPr>
                <w:bCs/>
                <w:szCs w:val="24"/>
              </w:rPr>
              <w:t xml:space="preserve"> coinsurance, after deductible.</w:t>
            </w:r>
          </w:p>
          <w:p w14:paraId="427F0453" w14:textId="41451DBD" w:rsidR="008A5140" w:rsidRPr="00725AF5" w:rsidRDefault="008A5140" w:rsidP="00734700">
            <w:pPr>
              <w:pStyle w:val="TableTextChar1CharChar"/>
              <w:rPr>
                <w:color w:val="000000"/>
              </w:rPr>
            </w:pPr>
          </w:p>
        </w:tc>
      </w:tr>
      <w:tr w:rsidR="00A719B8" w:rsidRPr="00725AF5" w14:paraId="427F0484"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725AF5" w:rsidRDefault="00A719B8">
            <w:pPr>
              <w:pStyle w:val="TableTextCharCharChar1"/>
              <w:numPr>
                <w:ilvl w:val="12"/>
                <w:numId w:val="0"/>
              </w:numPr>
              <w:rPr>
                <w:b/>
              </w:rPr>
            </w:pPr>
            <w:bookmarkStart w:id="152" w:name="Private_Duty_Nursing_Outpatient"/>
            <w:r w:rsidRPr="00725AF5">
              <w:rPr>
                <w:b/>
              </w:rPr>
              <w:t>Private Duty Nursing – Outpatient</w:t>
            </w:r>
            <w:bookmarkEnd w:id="152"/>
          </w:p>
          <w:p w14:paraId="427F0456" w14:textId="77777777" w:rsidR="00A719B8" w:rsidRPr="00725AF5" w:rsidRDefault="00A719B8">
            <w:pPr>
              <w:pStyle w:val="TableTextCharCharChar1"/>
              <w:numPr>
                <w:ilvl w:val="12"/>
                <w:numId w:val="0"/>
              </w:numPr>
              <w:rPr>
                <w:b/>
              </w:rPr>
            </w:pPr>
          </w:p>
          <w:p w14:paraId="427F0457" w14:textId="77777777" w:rsidR="00A719B8" w:rsidRPr="00725AF5" w:rsidRDefault="00A719B8">
            <w:pPr>
              <w:pStyle w:val="TableTextCharCharChar1"/>
              <w:numPr>
                <w:ilvl w:val="12"/>
                <w:numId w:val="0"/>
              </w:numPr>
              <w:rPr>
                <w:b/>
              </w:rPr>
            </w:pPr>
          </w:p>
          <w:p w14:paraId="427F0459" w14:textId="77777777" w:rsidR="00A719B8" w:rsidRPr="00725AF5" w:rsidRDefault="00A719B8">
            <w:pPr>
              <w:pStyle w:val="TableTextCharCharChar1"/>
              <w:rPr>
                <w:color w:val="000000"/>
              </w:rPr>
            </w:pPr>
            <w:r w:rsidRPr="00725AF5">
              <w:rPr>
                <w:color w:val="000000"/>
              </w:rPr>
              <w:t>The Plan covers private duty nursing care given on an outpatient basis by a licensed nurse such as a Registered Nurse (R.N.), Licensed Practical Nurse (L.P.N.), or Licensed Vocational Nurse (L.V.N.).</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61" w14:textId="2C409AA3" w:rsidR="00A719B8" w:rsidRPr="00725AF5" w:rsidRDefault="00F07978" w:rsidP="00743299">
            <w:pPr>
              <w:pStyle w:val="TableTextCharCharChar1"/>
              <w:numPr>
                <w:ilvl w:val="12"/>
                <w:numId w:val="0"/>
              </w:numPr>
              <w:rPr>
                <w:bCs/>
              </w:rPr>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E73DBB" w:rsidRPr="00E73DBB">
              <w:rPr>
                <w:bCs/>
                <w:sz w:val="20"/>
                <w:szCs w:val="24"/>
              </w:rPr>
              <w:t xml:space="preserve"> </w:t>
            </w:r>
            <w:r w:rsidR="00E73DBB" w:rsidRPr="00E73DBB">
              <w:rPr>
                <w:bCs/>
                <w:szCs w:val="24"/>
              </w:rPr>
              <w:t>after satisfying the</w:t>
            </w:r>
            <w:r w:rsidR="00E73DBB" w:rsidRPr="00E73DBB">
              <w:rPr>
                <w:b/>
                <w:bCs/>
                <w:szCs w:val="24"/>
              </w:rPr>
              <w:t xml:space="preserve"> </w:t>
            </w:r>
            <w:r w:rsidR="00E73DBB" w:rsidRPr="00E73DBB">
              <w:rPr>
                <w:bCs/>
                <w:szCs w:val="24"/>
              </w:rPr>
              <w:t>deductible</w:t>
            </w:r>
            <w:r w:rsidR="00A719B8" w:rsidRPr="00725AF5">
              <w:rPr>
                <w:bCs/>
                <w:color w:val="000000"/>
                <w:szCs w:val="24"/>
              </w:rPr>
              <w:t>.</w:t>
            </w:r>
          </w:p>
          <w:p w14:paraId="427F046A" w14:textId="77777777" w:rsidR="00A719B8" w:rsidRPr="00725AF5" w:rsidRDefault="00A719B8">
            <w:pPr>
              <w:pStyle w:val="TableTextCharCharChar1"/>
              <w:numPr>
                <w:ilvl w:val="12"/>
                <w:numId w:val="0"/>
              </w:numPr>
              <w:rPr>
                <w:color w:val="000000"/>
              </w:rPr>
            </w:pPr>
          </w:p>
          <w:p w14:paraId="427F046B" w14:textId="77777777" w:rsidR="00A719B8" w:rsidRPr="00725AF5" w:rsidRDefault="00A719B8">
            <w:pPr>
              <w:pStyle w:val="TableTextCharCharChar1"/>
              <w:numPr>
                <w:ilvl w:val="12"/>
                <w:numId w:val="0"/>
              </w:numPr>
              <w:rPr>
                <w:b/>
                <w:bCs/>
                <w:color w:val="000000"/>
              </w:rPr>
            </w:pPr>
            <w:r w:rsidRPr="00725AF5">
              <w:rPr>
                <w:b/>
                <w:bCs/>
                <w:color w:val="000000"/>
              </w:rPr>
              <w:t>The following service is not covered:</w:t>
            </w:r>
          </w:p>
          <w:p w14:paraId="427F046C" w14:textId="77777777" w:rsidR="00A719B8" w:rsidRPr="00725AF5" w:rsidRDefault="00A719B8">
            <w:pPr>
              <w:pStyle w:val="TableTextCharCharChar1"/>
            </w:pPr>
            <w:r w:rsidRPr="00725AF5">
              <w:rPr>
                <w:color w:val="000000"/>
              </w:rPr>
              <w:t xml:space="preserve">●   </w:t>
            </w:r>
            <w:r w:rsidRPr="00725AF5">
              <w:t xml:space="preserve">Private duty nursing </w:t>
            </w:r>
          </w:p>
          <w:p w14:paraId="427F046D" w14:textId="22AB4D8C" w:rsidR="00A719B8" w:rsidRPr="00725AF5" w:rsidRDefault="00A719B8">
            <w:pPr>
              <w:pStyle w:val="TableTextCharCharChar1"/>
              <w:ind w:left="288"/>
              <w:rPr>
                <w:color w:val="000000"/>
              </w:rPr>
            </w:pPr>
            <w:r w:rsidRPr="00725AF5">
              <w:t>received on an inpatient basis.</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72" w14:textId="20CAAF94" w:rsidR="00A719B8" w:rsidRPr="00725AF5" w:rsidRDefault="006079A7" w:rsidP="00743299">
            <w:pPr>
              <w:pStyle w:val="TableTextCharCharChar1"/>
              <w:numPr>
                <w:ilvl w:val="12"/>
                <w:numId w:val="0"/>
              </w:numPr>
              <w:rPr>
                <w:bCs/>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73" w14:textId="77777777" w:rsidR="00A719B8" w:rsidRPr="00725AF5" w:rsidRDefault="00A719B8">
            <w:pPr>
              <w:pStyle w:val="TableTextCharCharChar1"/>
              <w:numPr>
                <w:ilvl w:val="12"/>
                <w:numId w:val="0"/>
              </w:numPr>
              <w:rPr>
                <w:bCs/>
              </w:rPr>
            </w:pPr>
          </w:p>
          <w:p w14:paraId="427F0480" w14:textId="77777777" w:rsidR="00A719B8" w:rsidRPr="00725AF5" w:rsidRDefault="00A719B8">
            <w:pPr>
              <w:pStyle w:val="TableTextCharCharChar1"/>
              <w:numPr>
                <w:ilvl w:val="12"/>
                <w:numId w:val="0"/>
              </w:numPr>
              <w:rPr>
                <w:b/>
                <w:bCs/>
                <w:color w:val="000000"/>
              </w:rPr>
            </w:pPr>
            <w:r w:rsidRPr="00725AF5">
              <w:rPr>
                <w:b/>
                <w:bCs/>
                <w:color w:val="000000"/>
              </w:rPr>
              <w:t>The following service is not covered:</w:t>
            </w:r>
          </w:p>
          <w:p w14:paraId="427F0481" w14:textId="77777777" w:rsidR="00A719B8" w:rsidRPr="00725AF5" w:rsidRDefault="00A719B8">
            <w:pPr>
              <w:pStyle w:val="TableTextCharCharChar1"/>
            </w:pPr>
            <w:r w:rsidRPr="00725AF5">
              <w:rPr>
                <w:color w:val="000000"/>
              </w:rPr>
              <w:t xml:space="preserve">●   </w:t>
            </w:r>
            <w:r w:rsidRPr="00725AF5">
              <w:t xml:space="preserve">Private duty nursing </w:t>
            </w:r>
          </w:p>
          <w:p w14:paraId="427F0482" w14:textId="4410F5F7" w:rsidR="00A719B8" w:rsidRPr="00725AF5" w:rsidRDefault="00A719B8">
            <w:pPr>
              <w:pStyle w:val="TableTextCharCharChar1"/>
              <w:ind w:left="288"/>
            </w:pPr>
            <w:r w:rsidRPr="00725AF5">
              <w:t>received on an inpatient basis.</w:t>
            </w:r>
          </w:p>
          <w:p w14:paraId="04F054CB" w14:textId="77777777" w:rsidR="00A719B8" w:rsidRDefault="00A719B8">
            <w:pPr>
              <w:pStyle w:val="TableTextCharCharChar1"/>
              <w:numPr>
                <w:ilvl w:val="12"/>
                <w:numId w:val="0"/>
              </w:numPr>
              <w:rPr>
                <w:color w:val="FF0000"/>
              </w:rPr>
            </w:pPr>
          </w:p>
          <w:p w14:paraId="12F19D28" w14:textId="77777777" w:rsidR="002529C8" w:rsidRDefault="002529C8">
            <w:pPr>
              <w:pStyle w:val="TableTextCharCharChar1"/>
              <w:numPr>
                <w:ilvl w:val="12"/>
                <w:numId w:val="0"/>
              </w:numPr>
              <w:rPr>
                <w:color w:val="FF0000"/>
              </w:rPr>
            </w:pPr>
          </w:p>
          <w:p w14:paraId="5A26BDDA" w14:textId="77777777" w:rsidR="002529C8" w:rsidRPr="00725AF5" w:rsidRDefault="002529C8" w:rsidP="002529C8">
            <w:pPr>
              <w:numPr>
                <w:ilvl w:val="12"/>
                <w:numId w:val="0"/>
              </w:numPr>
              <w:rPr>
                <w:color w:val="000000"/>
                <w:sz w:val="24"/>
              </w:rPr>
            </w:pPr>
            <w:r w:rsidRPr="00725AF5">
              <w:rPr>
                <w:b/>
                <w:sz w:val="24"/>
              </w:rPr>
              <w:t>Prior Authorization</w:t>
            </w:r>
            <w:r w:rsidRPr="00725AF5">
              <w:rPr>
                <w:b/>
                <w:color w:val="000000"/>
                <w:sz w:val="24"/>
              </w:rPr>
              <w:t xml:space="preserve"> Required</w:t>
            </w:r>
          </w:p>
          <w:p w14:paraId="1B4E487D" w14:textId="2DAC2D00" w:rsidR="002529C8" w:rsidRPr="00725AF5" w:rsidRDefault="002529C8" w:rsidP="002529C8">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color w:val="000000"/>
                <w:sz w:val="24"/>
              </w:rPr>
              <w:t xml:space="preserve">. </w:t>
            </w:r>
          </w:p>
          <w:p w14:paraId="253F934B" w14:textId="77777777" w:rsidR="002529C8" w:rsidRPr="00725AF5" w:rsidRDefault="002529C8" w:rsidP="002529C8">
            <w:pPr>
              <w:pStyle w:val="TableTextCharChar"/>
              <w:numPr>
                <w:ilvl w:val="12"/>
                <w:numId w:val="0"/>
              </w:numPr>
              <w:rPr>
                <w:color w:val="000000"/>
              </w:rPr>
            </w:pPr>
          </w:p>
          <w:p w14:paraId="13025A59" w14:textId="46F1C331" w:rsidR="002529C8" w:rsidRPr="00725AF5" w:rsidRDefault="002529C8" w:rsidP="002529C8">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Pr>
                <w:b/>
                <w:color w:val="0000FF"/>
              </w:rPr>
              <w:t>$500</w:t>
            </w:r>
            <w:r w:rsidRPr="00725AF5">
              <w:rPr>
                <w:b/>
                <w:color w:val="0000FF"/>
              </w:rPr>
              <w:t xml:space="preserve"> </w:t>
            </w:r>
            <w:r w:rsidRPr="00725AF5">
              <w:t>penalty.</w:t>
            </w:r>
          </w:p>
          <w:p w14:paraId="427F0483" w14:textId="77777777" w:rsidR="002529C8" w:rsidRPr="00725AF5" w:rsidRDefault="002529C8">
            <w:pPr>
              <w:pStyle w:val="TableTextCharCharChar1"/>
              <w:numPr>
                <w:ilvl w:val="12"/>
                <w:numId w:val="0"/>
              </w:numPr>
              <w:rPr>
                <w:color w:val="FF0000"/>
              </w:rPr>
            </w:pPr>
          </w:p>
        </w:tc>
      </w:tr>
      <w:tr w:rsidR="00A719B8" w:rsidRPr="00725AF5" w14:paraId="427F04BC"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725AF5" w:rsidRDefault="00A719B8">
            <w:pPr>
              <w:pStyle w:val="TableTextCharCharChar1"/>
              <w:numPr>
                <w:ilvl w:val="12"/>
                <w:numId w:val="0"/>
              </w:numPr>
              <w:rPr>
                <w:b/>
              </w:rPr>
            </w:pPr>
            <w:bookmarkStart w:id="153" w:name="Prosthetic_Devices"/>
            <w:r w:rsidRPr="00725AF5">
              <w:rPr>
                <w:b/>
              </w:rPr>
              <w:t>Prosthetic Devices</w:t>
            </w:r>
            <w:bookmarkEnd w:id="153"/>
          </w:p>
          <w:p w14:paraId="427F0486" w14:textId="77777777" w:rsidR="00A719B8" w:rsidRPr="00725AF5" w:rsidRDefault="00A719B8">
            <w:pPr>
              <w:pStyle w:val="TableTextCharCharChar1"/>
              <w:numPr>
                <w:ilvl w:val="12"/>
                <w:numId w:val="0"/>
              </w:numPr>
              <w:rPr>
                <w:b/>
              </w:rPr>
            </w:pPr>
          </w:p>
          <w:p w14:paraId="427F0487" w14:textId="77777777" w:rsidR="00A719B8" w:rsidRPr="00725AF5" w:rsidRDefault="00A719B8" w:rsidP="00034ACE">
            <w:pPr>
              <w:rPr>
                <w:sz w:val="24"/>
                <w:szCs w:val="24"/>
              </w:rPr>
            </w:pPr>
            <w:r w:rsidRPr="00725AF5">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725AF5" w:rsidRDefault="00A719B8" w:rsidP="00034ACE">
            <w:pPr>
              <w:pStyle w:val="TableTextChar1CharChar"/>
              <w:ind w:left="288" w:hanging="288"/>
            </w:pPr>
            <w:r w:rsidRPr="00725AF5">
              <w:rPr>
                <w:color w:val="000000"/>
              </w:rPr>
              <w:t xml:space="preserve">●   </w:t>
            </w:r>
            <w:r w:rsidRPr="00725AF5">
              <w:t>artificial arms, legs, feet and hands;</w:t>
            </w:r>
          </w:p>
          <w:p w14:paraId="427F0489" w14:textId="77777777" w:rsidR="00A719B8" w:rsidRPr="00725AF5" w:rsidRDefault="00A719B8"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A719B8" w:rsidRPr="00725AF5" w:rsidRDefault="00A719B8"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A719B8" w:rsidRPr="00725AF5" w:rsidRDefault="00A719B8" w:rsidP="00034ACE">
            <w:pPr>
              <w:pStyle w:val="TableTextChar1CharChar"/>
              <w:ind w:left="288" w:hanging="288"/>
            </w:pPr>
          </w:p>
          <w:p w14:paraId="427F048C" w14:textId="77777777" w:rsidR="00A719B8" w:rsidRPr="00725AF5" w:rsidRDefault="00A719B8"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A719B8" w:rsidRPr="00725AF5" w:rsidRDefault="00A719B8" w:rsidP="00034ACE">
            <w:pPr>
              <w:pStyle w:val="TableTextChar1CharChar"/>
              <w:rPr>
                <w:color w:val="000000"/>
              </w:rPr>
            </w:pPr>
          </w:p>
          <w:p w14:paraId="427F048E" w14:textId="77777777" w:rsidR="00A719B8" w:rsidRPr="00725AF5" w:rsidRDefault="00A719B8"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725AF5" w:rsidRDefault="00A719B8" w:rsidP="00034ACE">
            <w:pPr>
              <w:pStyle w:val="TableTextCharCharChar1"/>
              <w:rPr>
                <w:b/>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98" w14:textId="36B4539F" w:rsidR="00A719B8" w:rsidRPr="00725AF5" w:rsidRDefault="00DF05DD" w:rsidP="009F74B5">
            <w:pPr>
              <w:pStyle w:val="TableTextCharCharChar1"/>
              <w:numPr>
                <w:ilvl w:val="12"/>
                <w:numId w:val="0"/>
              </w:numPr>
              <w:rPr>
                <w:bCs/>
              </w:rPr>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003371" w:rsidRPr="00003371">
              <w:rPr>
                <w:bCs/>
                <w:sz w:val="20"/>
                <w:szCs w:val="24"/>
              </w:rPr>
              <w:t xml:space="preserve"> </w:t>
            </w:r>
            <w:r w:rsidR="00003371" w:rsidRPr="00003371">
              <w:rPr>
                <w:bCs/>
                <w:szCs w:val="24"/>
              </w:rPr>
              <w:t>after satisfying the</w:t>
            </w:r>
            <w:r w:rsidR="00003371" w:rsidRPr="00003371">
              <w:rPr>
                <w:b/>
                <w:bCs/>
                <w:szCs w:val="24"/>
              </w:rPr>
              <w:t xml:space="preserve"> </w:t>
            </w:r>
            <w:r w:rsidR="00003371" w:rsidRPr="00003371">
              <w:rPr>
                <w:bCs/>
                <w:szCs w:val="24"/>
              </w:rPr>
              <w:t>deductible</w:t>
            </w:r>
            <w:r w:rsidR="00A719B8" w:rsidRPr="00725AF5">
              <w:rPr>
                <w:bCs/>
                <w:color w:val="000000"/>
                <w:szCs w:val="24"/>
              </w:rPr>
              <w:t>.</w:t>
            </w:r>
          </w:p>
          <w:p w14:paraId="427F0499" w14:textId="77777777" w:rsidR="00A719B8" w:rsidRDefault="00A719B8">
            <w:pPr>
              <w:pStyle w:val="TableTextCharCharChar1"/>
              <w:numPr>
                <w:ilvl w:val="12"/>
                <w:numId w:val="0"/>
              </w:numPr>
              <w:rPr>
                <w:bCs/>
              </w:rPr>
            </w:pPr>
          </w:p>
          <w:p w14:paraId="349AEFB0" w14:textId="77777777" w:rsidR="003D374C" w:rsidRPr="00725AF5" w:rsidRDefault="003D374C">
            <w:pPr>
              <w:pStyle w:val="TableTextCharCharChar1"/>
              <w:numPr>
                <w:ilvl w:val="12"/>
                <w:numId w:val="0"/>
              </w:numPr>
              <w:rPr>
                <w:bCs/>
              </w:rPr>
            </w:pPr>
          </w:p>
          <w:p w14:paraId="6A3DF54F" w14:textId="77777777" w:rsidR="003D374C" w:rsidRPr="00B54113" w:rsidRDefault="003D374C" w:rsidP="003D374C">
            <w:pPr>
              <w:pStyle w:val="TableTextCharCharChar1"/>
              <w:numPr>
                <w:ilvl w:val="12"/>
                <w:numId w:val="0"/>
              </w:numPr>
            </w:pPr>
            <w:r w:rsidRPr="00B54113">
              <w:t>Coverage will be provided for replacement of Prosthetic Devices, which become non-functional and non-repairable due to normal, routine wear and</w:t>
            </w:r>
          </w:p>
          <w:p w14:paraId="65F8C6F7" w14:textId="77777777" w:rsidR="003D374C" w:rsidRPr="00B54113" w:rsidRDefault="003D374C" w:rsidP="003D374C">
            <w:pPr>
              <w:pStyle w:val="TableTextCharCharChar1"/>
              <w:numPr>
                <w:ilvl w:val="12"/>
                <w:numId w:val="0"/>
              </w:numPr>
            </w:pPr>
            <w:r w:rsidRPr="00B54113">
              <w:t>tear when prescribed by a physician.</w:t>
            </w:r>
          </w:p>
          <w:p w14:paraId="36E9F8FF" w14:textId="77777777" w:rsidR="003D374C" w:rsidRDefault="003D374C" w:rsidP="003D374C">
            <w:pPr>
              <w:pStyle w:val="TableTextCharCharChar1"/>
              <w:numPr>
                <w:ilvl w:val="12"/>
                <w:numId w:val="0"/>
              </w:numPr>
            </w:pPr>
          </w:p>
          <w:p w14:paraId="13F5E7D2" w14:textId="77777777" w:rsidR="003D374C" w:rsidRPr="00B54113" w:rsidRDefault="003D374C" w:rsidP="003D374C">
            <w:pPr>
              <w:pStyle w:val="TableTextCharCharChar1"/>
              <w:numPr>
                <w:ilvl w:val="12"/>
                <w:numId w:val="0"/>
              </w:numPr>
            </w:pPr>
            <w:r w:rsidRPr="00B54113">
              <w:t>Prosthetics will be replaced yearly for documented growth in a Child requiring replacement.</w:t>
            </w:r>
          </w:p>
          <w:p w14:paraId="4902221B" w14:textId="77777777" w:rsidR="003D374C" w:rsidRDefault="003D374C">
            <w:pPr>
              <w:pStyle w:val="TableTextCharCharChar1"/>
              <w:numPr>
                <w:ilvl w:val="12"/>
                <w:numId w:val="0"/>
              </w:numPr>
            </w:pPr>
          </w:p>
          <w:p w14:paraId="427F04A1" w14:textId="19ED76F5" w:rsidR="00A719B8" w:rsidRPr="00725AF5" w:rsidRDefault="003D374C">
            <w:pPr>
              <w:pStyle w:val="TableTextCharCharChar1"/>
              <w:numPr>
                <w:ilvl w:val="12"/>
                <w:numId w:val="0"/>
              </w:numPr>
              <w:rPr>
                <w:color w:val="FF0000"/>
              </w:rPr>
            </w:pPr>
            <w:r w:rsidRPr="00B54113">
              <w:t xml:space="preserve">Coverage for mastectomy bras is limited to </w:t>
            </w:r>
            <w:r w:rsidRPr="00B54113">
              <w:rPr>
                <w:b/>
                <w:color w:val="0000FF"/>
              </w:rPr>
              <w:t>2</w:t>
            </w:r>
            <w:r w:rsidRPr="00B54113">
              <w:t xml:space="preserve"> per calendar year.</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A6" w14:textId="45F95358" w:rsidR="00A719B8" w:rsidRPr="00725AF5" w:rsidRDefault="006079A7" w:rsidP="009F74B5">
            <w:pPr>
              <w:pStyle w:val="TableTextCharCharChar1"/>
              <w:numPr>
                <w:ilvl w:val="12"/>
                <w:numId w:val="0"/>
              </w:numPr>
              <w:rPr>
                <w:bCs/>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 xml:space="preserve">the </w:t>
            </w:r>
            <w:r w:rsidR="00A719B8" w:rsidRPr="00725AF5">
              <w:rPr>
                <w:szCs w:val="24"/>
              </w:rPr>
              <w:t>deductible</w:t>
            </w:r>
            <w:r w:rsidR="00A719B8" w:rsidRPr="00725AF5">
              <w:rPr>
                <w:bCs/>
                <w:color w:val="000000"/>
                <w:szCs w:val="24"/>
              </w:rPr>
              <w:t>.</w:t>
            </w:r>
          </w:p>
          <w:p w14:paraId="427F04A7" w14:textId="77777777" w:rsidR="00A719B8" w:rsidRPr="00725AF5" w:rsidRDefault="00A719B8">
            <w:pPr>
              <w:pStyle w:val="TableTextCharCharChar1"/>
              <w:numPr>
                <w:ilvl w:val="12"/>
                <w:numId w:val="0"/>
              </w:numPr>
            </w:pPr>
          </w:p>
          <w:p w14:paraId="427F04A8" w14:textId="77777777" w:rsidR="00A719B8" w:rsidRPr="00725AF5" w:rsidRDefault="00A719B8">
            <w:pPr>
              <w:pStyle w:val="TableTextCharCharChar1"/>
              <w:numPr>
                <w:ilvl w:val="12"/>
                <w:numId w:val="0"/>
              </w:numPr>
            </w:pPr>
          </w:p>
          <w:p w14:paraId="6C1EDC68" w14:textId="77777777" w:rsidR="003D374C" w:rsidRPr="000C49CC" w:rsidRDefault="003D374C" w:rsidP="003D374C">
            <w:pPr>
              <w:pStyle w:val="TableTextCharCharChar1"/>
              <w:numPr>
                <w:ilvl w:val="12"/>
                <w:numId w:val="0"/>
              </w:numPr>
            </w:pPr>
            <w:r w:rsidRPr="000C49CC">
              <w:t>Coverage will be provided for replacement of Prosthetic Devices, which become non-functional and non-repairable due to normal, routine wear and</w:t>
            </w:r>
          </w:p>
          <w:p w14:paraId="76FA83B4" w14:textId="77777777" w:rsidR="003D374C" w:rsidRPr="000C49CC" w:rsidRDefault="003D374C" w:rsidP="003D374C">
            <w:pPr>
              <w:pStyle w:val="TableTextCharCharChar1"/>
              <w:numPr>
                <w:ilvl w:val="12"/>
                <w:numId w:val="0"/>
              </w:numPr>
            </w:pPr>
            <w:r w:rsidRPr="000C49CC">
              <w:t>tear when prescribed by a physician.</w:t>
            </w:r>
          </w:p>
          <w:p w14:paraId="039B8F40" w14:textId="77777777" w:rsidR="003D374C" w:rsidRDefault="003D374C" w:rsidP="003D374C">
            <w:pPr>
              <w:pStyle w:val="TableTextCharCharChar1"/>
              <w:numPr>
                <w:ilvl w:val="12"/>
                <w:numId w:val="0"/>
              </w:numPr>
            </w:pPr>
          </w:p>
          <w:p w14:paraId="01D32B4C" w14:textId="77777777" w:rsidR="003D374C" w:rsidRPr="000C49CC" w:rsidRDefault="003D374C" w:rsidP="003D374C">
            <w:pPr>
              <w:pStyle w:val="TableTextCharCharChar1"/>
              <w:numPr>
                <w:ilvl w:val="12"/>
                <w:numId w:val="0"/>
              </w:numPr>
            </w:pPr>
            <w:r w:rsidRPr="000C49CC">
              <w:t>Prosthetics will be replaced yearly for documented growth in a Child requiring replacement.</w:t>
            </w:r>
          </w:p>
          <w:p w14:paraId="1D30BA0F" w14:textId="77777777" w:rsidR="003D374C" w:rsidRDefault="003D374C" w:rsidP="003D374C">
            <w:pPr>
              <w:pStyle w:val="TableTextCharCharChar1"/>
              <w:numPr>
                <w:ilvl w:val="12"/>
                <w:numId w:val="0"/>
              </w:numPr>
            </w:pPr>
          </w:p>
          <w:p w14:paraId="427F04A9" w14:textId="715E94CF" w:rsidR="00A719B8" w:rsidRPr="00725AF5" w:rsidRDefault="003D374C" w:rsidP="003D374C">
            <w:pPr>
              <w:pStyle w:val="TableTextCharCharChar1"/>
              <w:numPr>
                <w:ilvl w:val="12"/>
                <w:numId w:val="0"/>
              </w:numPr>
            </w:pPr>
            <w:r w:rsidRPr="000C49CC">
              <w:t xml:space="preserve">Coverage for mastectomy bras is limited to </w:t>
            </w:r>
            <w:r w:rsidRPr="000C49CC">
              <w:rPr>
                <w:b/>
                <w:color w:val="0000FF"/>
              </w:rPr>
              <w:t>2</w:t>
            </w:r>
            <w:r w:rsidRPr="000C49CC">
              <w:t xml:space="preserve"> per calendar year.</w:t>
            </w:r>
          </w:p>
          <w:p w14:paraId="427F04AA" w14:textId="77777777" w:rsidR="00A719B8" w:rsidRPr="00725AF5" w:rsidRDefault="00A719B8">
            <w:pPr>
              <w:pStyle w:val="TableTextCharCharChar1"/>
              <w:numPr>
                <w:ilvl w:val="12"/>
                <w:numId w:val="0"/>
              </w:numPr>
            </w:pPr>
          </w:p>
          <w:p w14:paraId="4AB3109B" w14:textId="77777777" w:rsidR="003D374C" w:rsidRPr="00725AF5" w:rsidRDefault="003D374C">
            <w:pPr>
              <w:pStyle w:val="TableTextCharCharChar1"/>
              <w:numPr>
                <w:ilvl w:val="12"/>
                <w:numId w:val="0"/>
              </w:numPr>
            </w:pPr>
          </w:p>
          <w:p w14:paraId="427F04B7" w14:textId="77777777" w:rsidR="00287044" w:rsidRPr="00725AF5" w:rsidRDefault="00287044" w:rsidP="00287044">
            <w:pPr>
              <w:numPr>
                <w:ilvl w:val="12"/>
                <w:numId w:val="0"/>
              </w:numPr>
              <w:rPr>
                <w:color w:val="000000"/>
                <w:sz w:val="24"/>
              </w:rPr>
            </w:pPr>
            <w:r w:rsidRPr="00725AF5">
              <w:rPr>
                <w:b/>
                <w:sz w:val="24"/>
              </w:rPr>
              <w:t>Prior Authorization</w:t>
            </w:r>
            <w:r w:rsidRPr="00725AF5">
              <w:rPr>
                <w:b/>
                <w:color w:val="000000"/>
                <w:sz w:val="24"/>
              </w:rPr>
              <w:t xml:space="preserve"> Required</w:t>
            </w:r>
          </w:p>
          <w:p w14:paraId="427F04B8" w14:textId="1A683B95" w:rsidR="00287044" w:rsidRPr="00725AF5" w:rsidRDefault="00287044"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3732E6" w:rsidRPr="00725AF5" w:rsidRDefault="003732E6" w:rsidP="003732E6">
            <w:pPr>
              <w:pStyle w:val="TableTextCharChar"/>
              <w:numPr>
                <w:ilvl w:val="12"/>
                <w:numId w:val="0"/>
              </w:numPr>
              <w:rPr>
                <w:color w:val="000000"/>
              </w:rPr>
            </w:pPr>
          </w:p>
          <w:p w14:paraId="427F04BA" w14:textId="1DC6FF5D" w:rsidR="003732E6" w:rsidRPr="00725AF5" w:rsidRDefault="003732E6"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00093B0E">
              <w:rPr>
                <w:b/>
                <w:color w:val="0000FF"/>
              </w:rPr>
              <w:t>$500</w:t>
            </w:r>
            <w:r w:rsidRPr="00725AF5">
              <w:rPr>
                <w:b/>
                <w:color w:val="0000FF"/>
              </w:rPr>
              <w:t xml:space="preserve"> </w:t>
            </w:r>
            <w:r w:rsidRPr="00725AF5">
              <w:t>penalty.</w:t>
            </w:r>
          </w:p>
          <w:p w14:paraId="427F04BB" w14:textId="77777777" w:rsidR="003732E6" w:rsidRPr="00725AF5" w:rsidRDefault="003732E6" w:rsidP="0029087B">
            <w:pPr>
              <w:pStyle w:val="TableTextCharCharChar1"/>
              <w:numPr>
                <w:ilvl w:val="12"/>
                <w:numId w:val="0"/>
              </w:numPr>
              <w:rPr>
                <w:color w:val="FF0000"/>
              </w:rPr>
            </w:pPr>
          </w:p>
        </w:tc>
      </w:tr>
      <w:tr w:rsidR="00A719B8" w:rsidRPr="00725AF5" w14:paraId="427F04F1"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725AF5" w:rsidRDefault="00A719B8" w:rsidP="00EB177D">
            <w:pPr>
              <w:pStyle w:val="TableTextChar"/>
              <w:numPr>
                <w:ilvl w:val="12"/>
                <w:numId w:val="0"/>
              </w:numPr>
              <w:rPr>
                <w:b/>
              </w:rPr>
            </w:pPr>
            <w:bookmarkStart w:id="154" w:name="Reconstructive_Procedures"/>
            <w:r w:rsidRPr="00725AF5">
              <w:rPr>
                <w:b/>
              </w:rPr>
              <w:t>Reconstructive Procedures</w:t>
            </w:r>
            <w:bookmarkEnd w:id="154"/>
          </w:p>
          <w:p w14:paraId="427F04BE" w14:textId="77777777" w:rsidR="00A719B8" w:rsidRPr="00725AF5" w:rsidRDefault="00A719B8" w:rsidP="00EB177D">
            <w:pPr>
              <w:pStyle w:val="TableTextChar"/>
              <w:numPr>
                <w:ilvl w:val="12"/>
                <w:numId w:val="0"/>
              </w:numPr>
              <w:rPr>
                <w:b/>
              </w:rPr>
            </w:pPr>
          </w:p>
          <w:p w14:paraId="427F04BF" w14:textId="77777777" w:rsidR="00A719B8" w:rsidRPr="00725AF5" w:rsidRDefault="00A719B8" w:rsidP="00EB177D">
            <w:pPr>
              <w:pStyle w:val="TableTextChar"/>
              <w:tabs>
                <w:tab w:val="left" w:pos="360"/>
              </w:tabs>
              <w:rPr>
                <w:bCs/>
              </w:rPr>
            </w:pPr>
            <w:r w:rsidRPr="00725AF5">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725AF5" w:rsidRDefault="00A719B8" w:rsidP="00EB177D">
            <w:pPr>
              <w:pStyle w:val="TableTextChar"/>
              <w:tabs>
                <w:tab w:val="left" w:pos="360"/>
              </w:tabs>
              <w:rPr>
                <w:bCs/>
              </w:rPr>
            </w:pPr>
          </w:p>
          <w:p w14:paraId="427F04C1" w14:textId="77777777" w:rsidR="00A719B8" w:rsidRPr="00725AF5" w:rsidRDefault="00A719B8"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725AF5" w:rsidRDefault="00A719B8" w:rsidP="00EB177D">
            <w:pPr>
              <w:pStyle w:val="TableTextChar"/>
              <w:tabs>
                <w:tab w:val="left" w:pos="360"/>
              </w:tabs>
              <w:rPr>
                <w:bCs/>
              </w:rPr>
            </w:pPr>
          </w:p>
          <w:p w14:paraId="427F04C3" w14:textId="77777777" w:rsidR="00A719B8" w:rsidRPr="00725AF5" w:rsidRDefault="00A719B8"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725AF5" w:rsidRDefault="00A719B8" w:rsidP="00EB177D">
            <w:pPr>
              <w:pStyle w:val="TableTextChar"/>
              <w:tabs>
                <w:tab w:val="left" w:pos="360"/>
              </w:tabs>
              <w:rPr>
                <w:bCs/>
              </w:rPr>
            </w:pPr>
          </w:p>
          <w:p w14:paraId="427F04C5" w14:textId="77777777" w:rsidR="00A719B8" w:rsidRPr="00725AF5" w:rsidRDefault="00A719B8" w:rsidP="00EB177D">
            <w:pPr>
              <w:pStyle w:val="TableTextChar"/>
              <w:tabs>
                <w:tab w:val="left" w:pos="360"/>
              </w:tabs>
              <w:rPr>
                <w:bCs/>
              </w:rPr>
            </w:pPr>
            <w:r w:rsidRPr="00725AF5">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725AF5" w:rsidRDefault="00A719B8" w:rsidP="00EB177D">
            <w:pPr>
              <w:pStyle w:val="TableTextChar"/>
              <w:tabs>
                <w:tab w:val="left" w:pos="360"/>
              </w:tabs>
              <w:rPr>
                <w:bCs/>
              </w:rPr>
            </w:pPr>
          </w:p>
          <w:p w14:paraId="427F04D7" w14:textId="77777777" w:rsidR="00A719B8" w:rsidRPr="00725AF5" w:rsidRDefault="00A719B8"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A719B8" w:rsidRPr="00725AF5" w:rsidRDefault="00A719B8" w:rsidP="00EB177D">
            <w:pPr>
              <w:pStyle w:val="TableTextChar"/>
              <w:tabs>
                <w:tab w:val="left" w:pos="360"/>
              </w:tabs>
              <w:rPr>
                <w:bCs/>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DA" w14:textId="77777777" w:rsidR="00A719B8" w:rsidRPr="00725AF5" w:rsidRDefault="00A719B8" w:rsidP="003C2A8D">
            <w:pPr>
              <w:pStyle w:val="TableTextChar"/>
              <w:rPr>
                <w:rStyle w:val="Style16"/>
              </w:rPr>
            </w:pPr>
            <w:r w:rsidRPr="00725AF5">
              <w:rPr>
                <w:b/>
                <w:color w:val="000000"/>
              </w:rPr>
              <w:t xml:space="preserve">●  </w:t>
            </w:r>
            <w:r w:rsidRPr="00725AF5">
              <w:rPr>
                <w:rStyle w:val="Style16"/>
              </w:rPr>
              <w:t>Physician's Office</w:t>
            </w:r>
          </w:p>
          <w:p w14:paraId="427F04DB" w14:textId="77777777" w:rsidR="00A719B8" w:rsidRPr="00725AF5" w:rsidRDefault="00A719B8" w:rsidP="003C2A8D">
            <w:pPr>
              <w:pStyle w:val="TableTextChar"/>
              <w:ind w:left="288"/>
              <w:rPr>
                <w:b/>
                <w:i/>
                <w:iCs/>
                <w:color w:val="0000FF"/>
                <w:u w:val="single"/>
              </w:rPr>
            </w:pPr>
            <w:r w:rsidRPr="00725AF5">
              <w:rPr>
                <w:rStyle w:val="Style16"/>
              </w:rPr>
              <w:t>Services – Sickness and Injury</w:t>
            </w:r>
          </w:p>
          <w:p w14:paraId="427F04DC" w14:textId="77777777" w:rsidR="00A719B8" w:rsidRPr="00725AF5" w:rsidRDefault="00A719B8" w:rsidP="003C2A8D">
            <w:pPr>
              <w:pStyle w:val="TableTextChar"/>
              <w:rPr>
                <w:b/>
                <w:i/>
                <w:iCs/>
                <w:color w:val="000000"/>
              </w:rPr>
            </w:pPr>
            <w:r w:rsidRPr="00725AF5">
              <w:rPr>
                <w:b/>
                <w:color w:val="000000"/>
              </w:rPr>
              <w:t xml:space="preserve">●  </w:t>
            </w:r>
            <w:r w:rsidRPr="00725AF5">
              <w:rPr>
                <w:rStyle w:val="Style16"/>
              </w:rPr>
              <w:t>Physician Fees</w:t>
            </w:r>
          </w:p>
          <w:p w14:paraId="427F04DD"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Hospital-Inpatient Stay</w:t>
            </w:r>
          </w:p>
          <w:p w14:paraId="427F04DE" w14:textId="77777777" w:rsidR="00A719B8" w:rsidRPr="00725AF5" w:rsidRDefault="00A719B8" w:rsidP="003C2A8D">
            <w:pPr>
              <w:pStyle w:val="TableTextChar"/>
              <w:rPr>
                <w:b/>
                <w:i/>
                <w:iCs/>
                <w:color w:val="000000"/>
              </w:rPr>
            </w:pPr>
            <w:r w:rsidRPr="00725AF5">
              <w:rPr>
                <w:b/>
                <w:color w:val="000000"/>
              </w:rPr>
              <w:t xml:space="preserve">●  </w:t>
            </w:r>
            <w:r w:rsidRPr="00725AF5">
              <w:rPr>
                <w:b/>
                <w:i/>
                <w:iCs/>
                <w:color w:val="000000"/>
              </w:rPr>
              <w:t>Surgery - Outpatient</w:t>
            </w:r>
          </w:p>
          <w:p w14:paraId="427F04DF"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0" w14:textId="77777777" w:rsidR="00A719B8" w:rsidRPr="00725AF5" w:rsidRDefault="00A719B8" w:rsidP="003C2A8D">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1" w14:textId="77777777" w:rsidR="00A719B8" w:rsidRPr="00725AF5" w:rsidRDefault="00A719B8" w:rsidP="00EB177D">
            <w:pPr>
              <w:pStyle w:val="TableTextChar"/>
              <w:numPr>
                <w:ilvl w:val="12"/>
                <w:numId w:val="0"/>
              </w:numPr>
            </w:pPr>
          </w:p>
          <w:p w14:paraId="427F04E2"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A719B8" w:rsidRPr="00725AF5" w:rsidRDefault="00A719B8" w:rsidP="00EB177D">
            <w:pPr>
              <w:pStyle w:val="TableTextChar"/>
              <w:numPr>
                <w:ilvl w:val="12"/>
                <w:numId w:val="0"/>
              </w:numPr>
            </w:pPr>
          </w:p>
          <w:p w14:paraId="427F04E4" w14:textId="77777777" w:rsidR="00A719B8" w:rsidRPr="00725AF5" w:rsidRDefault="00A719B8" w:rsidP="00EB177D">
            <w:pPr>
              <w:pStyle w:val="TableTextChar"/>
              <w:numPr>
                <w:ilvl w:val="12"/>
                <w:numId w:val="0"/>
              </w:numPr>
              <w:rPr>
                <w:color w:val="000000"/>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725AF5" w:rsidRDefault="00A719B8" w:rsidP="00EB177D">
            <w:pPr>
              <w:pStyle w:val="TableTextChar"/>
              <w:numPr>
                <w:ilvl w:val="12"/>
                <w:numId w:val="0"/>
              </w:numPr>
              <w:rPr>
                <w:b/>
                <w:color w:val="000000"/>
              </w:rPr>
            </w:pPr>
            <w:r w:rsidRPr="00725AF5">
              <w:rPr>
                <w:b/>
                <w:color w:val="000000"/>
              </w:rPr>
              <w:t xml:space="preserve">Same as </w:t>
            </w:r>
          </w:p>
          <w:p w14:paraId="427F04E6" w14:textId="77777777" w:rsidR="00A719B8" w:rsidRPr="00725AF5" w:rsidRDefault="00A719B8" w:rsidP="006238F5">
            <w:pPr>
              <w:pStyle w:val="TableTextChar"/>
              <w:rPr>
                <w:rStyle w:val="Style16"/>
              </w:rPr>
            </w:pPr>
            <w:r w:rsidRPr="00725AF5">
              <w:rPr>
                <w:b/>
                <w:color w:val="000000"/>
              </w:rPr>
              <w:t xml:space="preserve">●  </w:t>
            </w:r>
            <w:r w:rsidRPr="00725AF5">
              <w:rPr>
                <w:rStyle w:val="Style16"/>
              </w:rPr>
              <w:t>Physician's Office</w:t>
            </w:r>
          </w:p>
          <w:p w14:paraId="427F04E7" w14:textId="77777777" w:rsidR="00A719B8" w:rsidRPr="00725AF5" w:rsidRDefault="00A719B8" w:rsidP="006238F5">
            <w:pPr>
              <w:pStyle w:val="TableTextChar"/>
              <w:ind w:left="288"/>
              <w:rPr>
                <w:b/>
                <w:i/>
                <w:iCs/>
                <w:color w:val="0000FF"/>
                <w:u w:val="single"/>
              </w:rPr>
            </w:pPr>
            <w:r w:rsidRPr="00725AF5">
              <w:rPr>
                <w:rStyle w:val="Style16"/>
              </w:rPr>
              <w:t>Services – Sickness and Injury</w:t>
            </w:r>
          </w:p>
          <w:p w14:paraId="427F04E8" w14:textId="77777777" w:rsidR="00A719B8" w:rsidRPr="00725AF5" w:rsidRDefault="00A719B8" w:rsidP="006238F5">
            <w:pPr>
              <w:pStyle w:val="TableTextChar"/>
              <w:rPr>
                <w:b/>
                <w:i/>
                <w:iCs/>
                <w:color w:val="000000"/>
              </w:rPr>
            </w:pPr>
            <w:r w:rsidRPr="00725AF5">
              <w:rPr>
                <w:b/>
                <w:color w:val="000000"/>
              </w:rPr>
              <w:t xml:space="preserve">●  </w:t>
            </w:r>
            <w:r w:rsidRPr="00725AF5">
              <w:rPr>
                <w:rStyle w:val="Style16"/>
              </w:rPr>
              <w:t>Physician Fees</w:t>
            </w:r>
          </w:p>
          <w:p w14:paraId="427F04E9"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Hospital-Inpatient Stay</w:t>
            </w:r>
          </w:p>
          <w:p w14:paraId="427F04EA" w14:textId="77777777" w:rsidR="00A719B8" w:rsidRPr="00725AF5" w:rsidRDefault="00A719B8" w:rsidP="006238F5">
            <w:pPr>
              <w:pStyle w:val="TableTextChar"/>
              <w:rPr>
                <w:b/>
                <w:i/>
                <w:iCs/>
                <w:color w:val="000000"/>
              </w:rPr>
            </w:pPr>
            <w:r w:rsidRPr="00725AF5">
              <w:rPr>
                <w:b/>
                <w:color w:val="000000"/>
              </w:rPr>
              <w:t xml:space="preserve">●  </w:t>
            </w:r>
            <w:r w:rsidRPr="00725AF5">
              <w:rPr>
                <w:b/>
                <w:i/>
                <w:iCs/>
                <w:color w:val="000000"/>
              </w:rPr>
              <w:t>Surgery - Outpatient</w:t>
            </w:r>
          </w:p>
          <w:p w14:paraId="427F04EB"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rStyle w:val="Style16"/>
              </w:rPr>
              <w:t>Lab, X-ray and Diagnostics – Outpatient</w:t>
            </w:r>
          </w:p>
          <w:p w14:paraId="427F04EC" w14:textId="77777777" w:rsidR="00A719B8" w:rsidRPr="00725AF5" w:rsidRDefault="00A719B8" w:rsidP="006238F5">
            <w:pPr>
              <w:pStyle w:val="TableTextChar"/>
              <w:ind w:left="288" w:hanging="288"/>
              <w:rPr>
                <w:b/>
                <w:i/>
                <w:iCs/>
                <w:color w:val="000000"/>
              </w:rPr>
            </w:pPr>
            <w:r w:rsidRPr="00725AF5">
              <w:rPr>
                <w:b/>
                <w:color w:val="000000"/>
              </w:rPr>
              <w:t xml:space="preserve">●  </w:t>
            </w:r>
            <w:r w:rsidRPr="00725AF5">
              <w:rPr>
                <w:b/>
                <w:i/>
                <w:iCs/>
                <w:color w:val="000000"/>
              </w:rPr>
              <w:t>Therapeutic Treatments - Outpatient</w:t>
            </w:r>
          </w:p>
          <w:p w14:paraId="427F04ED" w14:textId="77777777" w:rsidR="00A719B8" w:rsidRPr="00725AF5" w:rsidRDefault="00A719B8" w:rsidP="00EB177D">
            <w:pPr>
              <w:pStyle w:val="TableTextChar"/>
              <w:numPr>
                <w:ilvl w:val="12"/>
                <w:numId w:val="0"/>
              </w:numPr>
              <w:rPr>
                <w:b/>
              </w:rPr>
            </w:pPr>
          </w:p>
          <w:p w14:paraId="427F04EE" w14:textId="77777777" w:rsidR="00A719B8" w:rsidRPr="00725AF5" w:rsidRDefault="00A719B8"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A719B8" w:rsidRPr="00725AF5" w:rsidRDefault="00A719B8" w:rsidP="00EB177D">
            <w:pPr>
              <w:pStyle w:val="TableTextChar"/>
              <w:numPr>
                <w:ilvl w:val="12"/>
                <w:numId w:val="0"/>
              </w:numPr>
              <w:rPr>
                <w:b/>
              </w:rPr>
            </w:pPr>
          </w:p>
          <w:p w14:paraId="1FDEF345" w14:textId="7C7DDB1E" w:rsidR="000E5ACD" w:rsidRPr="00725AF5" w:rsidRDefault="000E5ACD" w:rsidP="000E5ACD">
            <w:pPr>
              <w:rPr>
                <w:bCs/>
                <w:color w:val="000000"/>
                <w:sz w:val="24"/>
              </w:rPr>
            </w:pP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0E5ACD" w:rsidRPr="00725AF5" w:rsidRDefault="000E5ACD"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0E5ACD" w:rsidRPr="00725AF5" w:rsidRDefault="000E5ACD" w:rsidP="000E5ACD">
            <w:pPr>
              <w:rPr>
                <w:bCs/>
                <w:color w:val="000000"/>
                <w:sz w:val="24"/>
              </w:rPr>
            </w:pPr>
          </w:p>
          <w:p w14:paraId="2ECA9738" w14:textId="4083839D" w:rsidR="000E5ACD" w:rsidRPr="00725AF5" w:rsidRDefault="000E5ACD"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subject to a</w:t>
            </w:r>
            <w:r w:rsidRPr="00725AF5">
              <w:rPr>
                <w:b/>
                <w:sz w:val="24"/>
              </w:rPr>
              <w:t xml:space="preserve"> </w:t>
            </w:r>
            <w:r w:rsidR="00093B0E">
              <w:rPr>
                <w:b/>
                <w:color w:val="0000FF"/>
                <w:sz w:val="24"/>
              </w:rPr>
              <w:t>$500</w:t>
            </w:r>
            <w:r w:rsidRPr="00725AF5">
              <w:rPr>
                <w:b/>
                <w:color w:val="0000FF"/>
                <w:sz w:val="24"/>
              </w:rPr>
              <w:t xml:space="preserve"> </w:t>
            </w:r>
            <w:r w:rsidRPr="00725AF5">
              <w:rPr>
                <w:sz w:val="24"/>
              </w:rPr>
              <w:t>penalty.</w:t>
            </w:r>
          </w:p>
          <w:p w14:paraId="427F04F0" w14:textId="77777777" w:rsidR="00A719B8" w:rsidRPr="00725AF5" w:rsidRDefault="00A719B8" w:rsidP="00EB177D">
            <w:pPr>
              <w:pStyle w:val="TableTextChar1"/>
              <w:rPr>
                <w:color w:val="FF0000"/>
              </w:rPr>
            </w:pPr>
          </w:p>
        </w:tc>
      </w:tr>
      <w:tr w:rsidR="00A719B8" w:rsidRPr="00725AF5" w14:paraId="427F0559"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725AF5" w:rsidRDefault="00A719B8">
            <w:pPr>
              <w:pStyle w:val="TableTextCharCharChar1"/>
              <w:numPr>
                <w:ilvl w:val="12"/>
                <w:numId w:val="0"/>
              </w:numPr>
              <w:rPr>
                <w:b/>
              </w:rPr>
            </w:pPr>
            <w:bookmarkStart w:id="155" w:name="Rehabilitation_Services_Outpatient_Thera"/>
            <w:r w:rsidRPr="00725AF5">
              <w:rPr>
                <w:b/>
              </w:rPr>
              <w:t>Rehabilitation and Habilitative Services Outpatient Therapy and Manipulative Treatment</w:t>
            </w:r>
          </w:p>
          <w:bookmarkEnd w:id="155"/>
          <w:p w14:paraId="427F04F7" w14:textId="77777777" w:rsidR="00A719B8" w:rsidRPr="00725AF5" w:rsidRDefault="00A719B8">
            <w:pPr>
              <w:pStyle w:val="TableTextCharCharChar1"/>
              <w:numPr>
                <w:ilvl w:val="12"/>
                <w:numId w:val="0"/>
              </w:numPr>
              <w:rPr>
                <w:b/>
              </w:rPr>
            </w:pPr>
          </w:p>
          <w:p w14:paraId="427F04F8" w14:textId="77777777" w:rsidR="00A719B8" w:rsidRPr="00725AF5" w:rsidRDefault="00A719B8">
            <w:pPr>
              <w:pStyle w:val="TableTextCharCharChar1"/>
            </w:pPr>
            <w:r w:rsidRPr="00725AF5">
              <w:t>Short</w:t>
            </w:r>
            <w:r w:rsidRPr="00725AF5">
              <w:noBreakHyphen/>
              <w:t xml:space="preserve">term outpatient rehabilitation services for: </w:t>
            </w:r>
          </w:p>
          <w:p w14:paraId="427F04F9" w14:textId="77777777" w:rsidR="00A719B8" w:rsidRPr="00725AF5" w:rsidRDefault="00A719B8">
            <w:pPr>
              <w:pStyle w:val="TableTextCharCharChar1"/>
            </w:pPr>
            <w:r w:rsidRPr="00725AF5">
              <w:rPr>
                <w:color w:val="000000"/>
              </w:rPr>
              <w:t xml:space="preserve">●   </w:t>
            </w:r>
            <w:r w:rsidRPr="00725AF5">
              <w:t>Physical therapy;</w:t>
            </w:r>
          </w:p>
          <w:p w14:paraId="427F04FA" w14:textId="77777777" w:rsidR="00A719B8" w:rsidRPr="00725AF5" w:rsidRDefault="00A719B8">
            <w:pPr>
              <w:pStyle w:val="TableTextCharCharChar1"/>
            </w:pPr>
            <w:r w:rsidRPr="00725AF5">
              <w:rPr>
                <w:color w:val="000000"/>
              </w:rPr>
              <w:t xml:space="preserve">●   </w:t>
            </w:r>
            <w:r w:rsidRPr="00725AF5">
              <w:t>Occupational therapy;</w:t>
            </w:r>
          </w:p>
          <w:p w14:paraId="427F04FB" w14:textId="77777777" w:rsidR="00A719B8" w:rsidRPr="00725AF5" w:rsidRDefault="00A719B8" w:rsidP="00903AE7">
            <w:pPr>
              <w:pStyle w:val="TableTextCharCharChar1"/>
            </w:pPr>
            <w:r w:rsidRPr="00725AF5">
              <w:rPr>
                <w:color w:val="000000"/>
              </w:rPr>
              <w:t xml:space="preserve">●   </w:t>
            </w:r>
            <w:r w:rsidRPr="00725AF5">
              <w:t>Manipulative treatment</w:t>
            </w:r>
          </w:p>
          <w:p w14:paraId="427F04FC" w14:textId="77777777" w:rsidR="00A719B8" w:rsidRPr="00725AF5" w:rsidRDefault="00A719B8">
            <w:pPr>
              <w:pStyle w:val="TableTextCharCharChar1"/>
            </w:pPr>
            <w:r w:rsidRPr="00725AF5">
              <w:rPr>
                <w:color w:val="000000"/>
              </w:rPr>
              <w:t xml:space="preserve">●   </w:t>
            </w:r>
            <w:r w:rsidRPr="00725AF5">
              <w:t>Speech therapy;</w:t>
            </w:r>
          </w:p>
          <w:p w14:paraId="427F04FD" w14:textId="77777777" w:rsidR="00A719B8" w:rsidRPr="00725AF5" w:rsidRDefault="00A719B8" w:rsidP="00903AE7">
            <w:pPr>
              <w:pStyle w:val="TableTextCharCharChar1"/>
              <w:ind w:left="288" w:hanging="288"/>
            </w:pPr>
            <w:r w:rsidRPr="00725AF5">
              <w:rPr>
                <w:color w:val="000000"/>
              </w:rPr>
              <w:t>●   P</w:t>
            </w:r>
            <w:r w:rsidRPr="00725AF5">
              <w:t>ost-cochlear implant aural therapy;</w:t>
            </w:r>
          </w:p>
          <w:p w14:paraId="427F0501" w14:textId="77777777" w:rsidR="00A719B8" w:rsidRPr="00725AF5" w:rsidRDefault="00A719B8">
            <w:pPr>
              <w:pStyle w:val="TableTextCharCharChar1"/>
            </w:pPr>
            <w:r w:rsidRPr="00725AF5">
              <w:rPr>
                <w:color w:val="000000"/>
              </w:rPr>
              <w:t xml:space="preserve">●   </w:t>
            </w:r>
            <w:r w:rsidRPr="00725AF5">
              <w:t xml:space="preserve">Pulmonary rehabilitation </w:t>
            </w:r>
          </w:p>
          <w:p w14:paraId="427F0502" w14:textId="77777777" w:rsidR="00A719B8" w:rsidRPr="00725AF5" w:rsidRDefault="00A719B8">
            <w:pPr>
              <w:pStyle w:val="TableTextCharCharChar1"/>
              <w:ind w:left="288"/>
            </w:pPr>
            <w:r w:rsidRPr="00725AF5">
              <w:t>therapy; and</w:t>
            </w:r>
          </w:p>
          <w:p w14:paraId="427F0503" w14:textId="77777777" w:rsidR="00A719B8" w:rsidRPr="00725AF5" w:rsidRDefault="00A719B8" w:rsidP="00B45C91">
            <w:pPr>
              <w:pStyle w:val="TableTextCharCharChar1"/>
              <w:ind w:left="288" w:hanging="288"/>
            </w:pPr>
            <w:r w:rsidRPr="00725AF5">
              <w:rPr>
                <w:color w:val="000000"/>
              </w:rPr>
              <w:t xml:space="preserve">●   </w:t>
            </w:r>
            <w:r w:rsidRPr="00725AF5">
              <w:t>Cardiac rehabilitation therapy.</w:t>
            </w:r>
          </w:p>
          <w:p w14:paraId="427F0504" w14:textId="77777777" w:rsidR="00A719B8" w:rsidRDefault="00A719B8">
            <w:pPr>
              <w:pStyle w:val="TableTextCharCharChar1"/>
            </w:pPr>
          </w:p>
          <w:p w14:paraId="46FD0F75" w14:textId="3A7EB69D" w:rsidR="00417561" w:rsidRDefault="00417561">
            <w:pPr>
              <w:pStyle w:val="TableTextCharCharChar1"/>
            </w:pPr>
            <w:r w:rsidRPr="00417561">
              <w:t>Coverage for Cognitive Therapy is included in the benefit for Occupational Therapy.</w:t>
            </w:r>
          </w:p>
          <w:p w14:paraId="7546DC4F" w14:textId="77777777" w:rsidR="00417561" w:rsidRPr="00725AF5" w:rsidRDefault="00417561">
            <w:pPr>
              <w:pStyle w:val="TableTextCharCharChar1"/>
            </w:pPr>
          </w:p>
          <w:p w14:paraId="427F0505" w14:textId="77777777" w:rsidR="00A719B8" w:rsidRPr="00725AF5" w:rsidRDefault="00A719B8">
            <w:pPr>
              <w:pStyle w:val="TableTextCharCharChar1"/>
            </w:pPr>
            <w:r w:rsidRPr="00725AF5">
              <w:t xml:space="preserve">For all rehabilitation services, a licensed therapy provider, under the direction of a Physician, must perform the services. </w:t>
            </w:r>
          </w:p>
          <w:p w14:paraId="427F0506" w14:textId="77777777" w:rsidR="00A719B8" w:rsidRPr="00725AF5" w:rsidRDefault="00A719B8" w:rsidP="00C3079F">
            <w:pPr>
              <w:pStyle w:val="TableTextCharCharChar1"/>
            </w:pPr>
            <w:r w:rsidRPr="00725AF5">
              <w:t>Benefits under this section include rehabilitation services provided in a Physician’s office or on an outpatient basis at a Hospital or Alternate Facility.</w:t>
            </w:r>
          </w:p>
          <w:p w14:paraId="427F0507" w14:textId="77777777" w:rsidR="00A719B8" w:rsidRPr="00725AF5" w:rsidRDefault="00A719B8">
            <w:pPr>
              <w:pStyle w:val="TableTextCharCharChar1"/>
            </w:pPr>
          </w:p>
          <w:p w14:paraId="427F0509" w14:textId="51EF78D7" w:rsidR="00A719B8" w:rsidRPr="00725AF5" w:rsidRDefault="00A719B8">
            <w:pPr>
              <w:pStyle w:val="TableTextCharCharChar1"/>
            </w:pPr>
            <w:r w:rsidRPr="00725AF5">
              <w:t>The Plan will pay Benefits for speech therapy only when the speech impediment or dysfunction results from Injury, Sickness, stroke, cancer, Autism Spectrum Disorders or a Congenital Anomaly</w:t>
            </w:r>
            <w:r w:rsidR="003C44D7" w:rsidRPr="00725AF5">
              <w:t>.</w:t>
            </w:r>
          </w:p>
          <w:p w14:paraId="427F050A" w14:textId="77777777" w:rsidR="00A719B8" w:rsidRPr="00725AF5" w:rsidRDefault="00A719B8">
            <w:pPr>
              <w:pStyle w:val="TableTextCharCharChar1"/>
            </w:pPr>
          </w:p>
          <w:p w14:paraId="427F050B" w14:textId="77777777" w:rsidR="00A719B8" w:rsidRPr="00725AF5" w:rsidRDefault="00A719B8"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A719B8" w:rsidRPr="00725AF5" w:rsidRDefault="00A719B8" w:rsidP="00822A60">
            <w:pPr>
              <w:pStyle w:val="TableText"/>
              <w:rPr>
                <w:color w:val="000000"/>
              </w:rPr>
            </w:pPr>
          </w:p>
          <w:p w14:paraId="427F050E" w14:textId="6171FF30" w:rsidR="00A719B8" w:rsidRPr="00725AF5" w:rsidRDefault="00A719B8" w:rsidP="00822A60">
            <w:pPr>
              <w:pStyle w:val="TableText"/>
              <w:rPr>
                <w:color w:val="000000"/>
              </w:rPr>
            </w:pPr>
            <w:r w:rsidRPr="00725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725AF5" w:rsidRDefault="00A719B8" w:rsidP="00822A60">
            <w:pPr>
              <w:pStyle w:val="TableTextCharCharChar1"/>
              <w:rPr>
                <w:b/>
                <w:color w:val="000000"/>
              </w:rPr>
            </w:pPr>
          </w:p>
          <w:p w14:paraId="427F050F" w14:textId="05D1DB53" w:rsidR="000302A5" w:rsidRPr="00725AF5" w:rsidRDefault="000302A5" w:rsidP="000302A5">
            <w:pPr>
              <w:pStyle w:val="TableTextCharCharChar1"/>
              <w:rPr>
                <w:b/>
                <w:color w:val="000000"/>
              </w:rPr>
            </w:pPr>
            <w:r w:rsidRPr="00725AF5">
              <w:t>If the service is provided in a doctor’s office, additional co-pays, deductible or co-insurance may apply.</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518" w14:textId="2619E672" w:rsidR="00A719B8" w:rsidRPr="00725AF5" w:rsidRDefault="006079A7" w:rsidP="00C43D43">
            <w:pPr>
              <w:pStyle w:val="TableTextCharCharChar1"/>
            </w:pPr>
            <w:r>
              <w:rPr>
                <w:b/>
                <w:color w:val="0000FF"/>
                <w:szCs w:val="24"/>
              </w:rPr>
              <w:t>80%</w:t>
            </w:r>
            <w:r w:rsidR="00A719B8" w:rsidRPr="00725AF5">
              <w:rPr>
                <w:b/>
                <w:color w:val="0000FF"/>
                <w:szCs w:val="24"/>
              </w:rPr>
              <w:t xml:space="preserve"> </w:t>
            </w:r>
            <w:r w:rsidR="00A719B8" w:rsidRPr="00725AF5">
              <w:rPr>
                <w:bCs/>
                <w:szCs w:val="24"/>
              </w:rPr>
              <w:t>of eligible expenses</w:t>
            </w:r>
            <w:r w:rsidR="00003371" w:rsidRPr="00003371">
              <w:rPr>
                <w:bCs/>
                <w:sz w:val="20"/>
                <w:szCs w:val="24"/>
              </w:rPr>
              <w:t xml:space="preserve"> </w:t>
            </w:r>
            <w:r w:rsidR="00003371" w:rsidRPr="00003371">
              <w:rPr>
                <w:bCs/>
                <w:szCs w:val="24"/>
              </w:rPr>
              <w:t>after satisfying the</w:t>
            </w:r>
            <w:r w:rsidR="00003371" w:rsidRPr="00003371">
              <w:rPr>
                <w:b/>
                <w:bCs/>
                <w:szCs w:val="24"/>
              </w:rPr>
              <w:t xml:space="preserve"> </w:t>
            </w:r>
            <w:r w:rsidR="00003371" w:rsidRPr="00003371">
              <w:rPr>
                <w:bCs/>
                <w:szCs w:val="24"/>
              </w:rPr>
              <w:t>deductible</w:t>
            </w:r>
            <w:r w:rsidR="00A719B8" w:rsidRPr="00725AF5">
              <w:rPr>
                <w:bCs/>
                <w:color w:val="000000"/>
                <w:szCs w:val="24"/>
              </w:rPr>
              <w:t>.</w:t>
            </w:r>
          </w:p>
          <w:p w14:paraId="427F0519" w14:textId="77777777" w:rsidR="00A719B8" w:rsidRDefault="00A719B8">
            <w:pPr>
              <w:pStyle w:val="TableTextCharCharChar1"/>
              <w:numPr>
                <w:ilvl w:val="12"/>
                <w:numId w:val="0"/>
              </w:numPr>
              <w:rPr>
                <w:b/>
              </w:rPr>
            </w:pPr>
          </w:p>
          <w:p w14:paraId="1A4858BD" w14:textId="77777777" w:rsidR="002C6247" w:rsidRPr="00725AF5" w:rsidRDefault="002C6247">
            <w:pPr>
              <w:pStyle w:val="TableTextCharCharChar1"/>
              <w:numPr>
                <w:ilvl w:val="12"/>
                <w:numId w:val="0"/>
              </w:numPr>
            </w:pPr>
          </w:p>
          <w:p w14:paraId="427F051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20" w14:textId="2FF137A1" w:rsidR="00A719B8" w:rsidRPr="00725AF5" w:rsidRDefault="003D374C" w:rsidP="00F41A66">
            <w:pPr>
              <w:pStyle w:val="TableTextCharCharChar1"/>
              <w:numPr>
                <w:ilvl w:val="0"/>
                <w:numId w:val="8"/>
              </w:numPr>
              <w:rPr>
                <w:bCs/>
                <w:color w:val="000000"/>
              </w:rPr>
            </w:pPr>
            <w:r>
              <w:rPr>
                <w:b/>
                <w:bCs/>
                <w:color w:val="0000FF"/>
              </w:rPr>
              <w:t>26</w:t>
            </w:r>
            <w:r w:rsidR="00A719B8" w:rsidRPr="00725AF5">
              <w:rPr>
                <w:color w:val="000000"/>
              </w:rPr>
              <w:t xml:space="preserve"> visits of manipulative treatment per </w:t>
            </w:r>
            <w:r w:rsidR="00C12EF8">
              <w:rPr>
                <w:bCs/>
              </w:rPr>
              <w:t>calendar</w:t>
            </w:r>
            <w:r w:rsidR="00A719B8" w:rsidRPr="00725AF5">
              <w:rPr>
                <w:bCs/>
                <w:color w:val="000000"/>
              </w:rPr>
              <w:t xml:space="preserve"> year</w:t>
            </w:r>
            <w:r>
              <w:rPr>
                <w:bCs/>
                <w:color w:val="000000"/>
              </w:rPr>
              <w:t xml:space="preserve"> (</w:t>
            </w:r>
            <w:r w:rsidRPr="003D374C">
              <w:rPr>
                <w:bCs/>
                <w:color w:val="000000"/>
              </w:rPr>
              <w:t>No Medical Claim Review Applies</w:t>
            </w:r>
            <w:r>
              <w:rPr>
                <w:bCs/>
                <w:color w:val="000000"/>
              </w:rPr>
              <w:t>)</w:t>
            </w:r>
          </w:p>
          <w:p w14:paraId="427F0522" w14:textId="2EA6788E" w:rsidR="00A719B8" w:rsidRPr="00725AF5" w:rsidRDefault="00417561" w:rsidP="00F41A66">
            <w:pPr>
              <w:pStyle w:val="TableTextCharCharChar1"/>
              <w:numPr>
                <w:ilvl w:val="0"/>
                <w:numId w:val="8"/>
              </w:numPr>
              <w:rPr>
                <w:color w:val="000000"/>
              </w:rPr>
            </w:pPr>
            <w:r>
              <w:rPr>
                <w:b/>
                <w:bCs/>
                <w:color w:val="0000FF"/>
              </w:rPr>
              <w:t>3</w:t>
            </w:r>
            <w:r w:rsidR="00A719B8" w:rsidRPr="00725AF5">
              <w:rPr>
                <w:b/>
                <w:bCs/>
                <w:color w:val="0000FF"/>
              </w:rPr>
              <w:t>0</w:t>
            </w:r>
            <w:r w:rsidR="00A719B8" w:rsidRPr="00725AF5">
              <w:rPr>
                <w:color w:val="000000"/>
              </w:rPr>
              <w:t xml:space="preserve"> visits of post-cochlear implant aural therapy per </w:t>
            </w:r>
            <w:r w:rsidR="00C12EF8">
              <w:rPr>
                <w:bCs/>
              </w:rPr>
              <w:t>calendar</w:t>
            </w:r>
            <w:r w:rsidR="00A719B8" w:rsidRPr="00725AF5">
              <w:rPr>
                <w:bCs/>
                <w:color w:val="000000"/>
              </w:rPr>
              <w:t xml:space="preserve"> year</w:t>
            </w:r>
          </w:p>
          <w:p w14:paraId="427F0525" w14:textId="31988C46" w:rsidR="00A719B8" w:rsidRPr="00725AF5" w:rsidRDefault="00417561" w:rsidP="00F41A66">
            <w:pPr>
              <w:pStyle w:val="TableTextCharCharChar1"/>
              <w:numPr>
                <w:ilvl w:val="0"/>
                <w:numId w:val="8"/>
              </w:numPr>
              <w:rPr>
                <w:color w:val="000000"/>
              </w:rPr>
            </w:pPr>
            <w:r>
              <w:rPr>
                <w:b/>
                <w:bCs/>
                <w:color w:val="0000FF"/>
              </w:rPr>
              <w:t>36</w:t>
            </w:r>
            <w:r w:rsidR="00A719B8" w:rsidRPr="00725AF5">
              <w:rPr>
                <w:color w:val="000000"/>
              </w:rPr>
              <w:t xml:space="preserve"> visits of pulmonary rehabilitation therapy </w:t>
            </w:r>
            <w:r w:rsidRPr="00417561">
              <w:rPr>
                <w:color w:val="000000"/>
              </w:rPr>
              <w:t xml:space="preserve">in a </w:t>
            </w:r>
            <w:r w:rsidRPr="00B54113">
              <w:rPr>
                <w:b/>
                <w:color w:val="0000FF"/>
              </w:rPr>
              <w:t xml:space="preserve">12 </w:t>
            </w:r>
            <w:r w:rsidRPr="00417561">
              <w:rPr>
                <w:color w:val="000000"/>
              </w:rPr>
              <w:t>week period per incident</w:t>
            </w:r>
            <w:r w:rsidR="00A719B8" w:rsidRPr="00725AF5">
              <w:rPr>
                <w:bCs/>
                <w:color w:val="000000"/>
              </w:rPr>
              <w:t>.</w:t>
            </w:r>
          </w:p>
          <w:p w14:paraId="427F0526" w14:textId="0D4E43A4" w:rsidR="00A719B8" w:rsidRPr="00725AF5" w:rsidRDefault="00417561" w:rsidP="00F41A66">
            <w:pPr>
              <w:pStyle w:val="TableTextCharCharChar1"/>
              <w:numPr>
                <w:ilvl w:val="0"/>
                <w:numId w:val="8"/>
              </w:numPr>
              <w:rPr>
                <w:color w:val="000000"/>
              </w:rPr>
            </w:pPr>
            <w:r>
              <w:rPr>
                <w:b/>
                <w:bCs/>
                <w:color w:val="0000FF"/>
              </w:rPr>
              <w:t>36</w:t>
            </w:r>
            <w:r w:rsidR="00A719B8" w:rsidRPr="00725AF5">
              <w:rPr>
                <w:color w:val="000000"/>
              </w:rPr>
              <w:t xml:space="preserve"> visits of cardiac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27" w14:textId="77777777" w:rsidR="00A719B8" w:rsidRPr="00725AF5" w:rsidRDefault="00A719B8">
            <w:pPr>
              <w:pStyle w:val="TableTextCharCharChar1"/>
              <w:rPr>
                <w:color w:val="000000"/>
              </w:rPr>
            </w:pPr>
          </w:p>
          <w:p w14:paraId="427F052A" w14:textId="77777777" w:rsidR="00A719B8" w:rsidRPr="00725AF5" w:rsidRDefault="00A719B8">
            <w:pPr>
              <w:pStyle w:val="TableTextCharCharChar1"/>
              <w:numPr>
                <w:ilvl w:val="12"/>
                <w:numId w:val="0"/>
              </w:numPr>
            </w:pPr>
            <w:r w:rsidRPr="00725AF5">
              <w:t>Any combination of Network and Non-Network Benefits is limited as follows:</w:t>
            </w:r>
          </w:p>
          <w:p w14:paraId="427F052B" w14:textId="5DCC5579" w:rsidR="00A719B8" w:rsidRPr="00725AF5" w:rsidRDefault="00A719B8" w:rsidP="004F657A">
            <w:pPr>
              <w:pStyle w:val="TableTextCharCharChar1"/>
              <w:ind w:left="288" w:hanging="288"/>
              <w:rPr>
                <w:color w:val="000000"/>
              </w:rPr>
            </w:pPr>
            <w:r w:rsidRPr="00725AF5">
              <w:rPr>
                <w:color w:val="000000"/>
              </w:rPr>
              <w:t xml:space="preserve">●   </w:t>
            </w:r>
            <w:r w:rsidR="00417561">
              <w:rPr>
                <w:b/>
                <w:bCs/>
                <w:color w:val="0000FF"/>
              </w:rPr>
              <w:t>6</w:t>
            </w:r>
            <w:r w:rsidRPr="00725AF5">
              <w:rPr>
                <w:b/>
                <w:bCs/>
                <w:color w:val="0000FF"/>
              </w:rPr>
              <w:t>0</w:t>
            </w:r>
            <w:r w:rsidRPr="00725AF5">
              <w:rPr>
                <w:color w:val="000000"/>
              </w:rPr>
              <w:t xml:space="preserve"> visits of physical, occupational and speech therapy combined per </w:t>
            </w:r>
            <w:r w:rsidR="00C12EF8">
              <w:rPr>
                <w:bCs/>
              </w:rPr>
              <w:t>calendar</w:t>
            </w:r>
            <w:r w:rsidRPr="00725AF5">
              <w:rPr>
                <w:bCs/>
                <w:color w:val="000000"/>
              </w:rPr>
              <w:t xml:space="preserve"> year.</w:t>
            </w:r>
          </w:p>
          <w:p w14:paraId="427F052C" w14:textId="77777777" w:rsidR="00A719B8" w:rsidRPr="00725AF5" w:rsidRDefault="00A719B8">
            <w:pPr>
              <w:pStyle w:val="TableTextCharCharChar1"/>
              <w:ind w:left="288" w:hanging="288"/>
              <w:rPr>
                <w:color w:val="000000"/>
              </w:rPr>
            </w:pPr>
          </w:p>
          <w:p w14:paraId="3194317A" w14:textId="77777777" w:rsidR="00A719B8" w:rsidRDefault="00A719B8">
            <w:pPr>
              <w:pStyle w:val="TableTextCharCharChar1"/>
              <w:numPr>
                <w:ilvl w:val="12"/>
                <w:numId w:val="0"/>
              </w:numPr>
              <w:rPr>
                <w:color w:val="000000"/>
              </w:rPr>
            </w:pPr>
          </w:p>
          <w:p w14:paraId="427F052D" w14:textId="2AEAAA2C" w:rsidR="00417561" w:rsidRPr="00725AF5" w:rsidRDefault="00417561">
            <w:pPr>
              <w:pStyle w:val="TableTextCharCharChar1"/>
              <w:numPr>
                <w:ilvl w:val="12"/>
                <w:numId w:val="0"/>
              </w:numPr>
              <w:rPr>
                <w:color w:val="000000"/>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532" w14:textId="02F7EB30" w:rsidR="00A719B8" w:rsidRPr="00725AF5" w:rsidRDefault="006079A7" w:rsidP="00C43D43">
            <w:pPr>
              <w:pStyle w:val="TableTextCharCharChar1"/>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p>
          <w:p w14:paraId="19683062" w14:textId="77777777" w:rsidR="00417561" w:rsidRDefault="00417561">
            <w:pPr>
              <w:pStyle w:val="TableTextCharCharChar1"/>
            </w:pPr>
          </w:p>
          <w:p w14:paraId="44370118" w14:textId="77777777" w:rsidR="00417561" w:rsidRPr="00725AF5" w:rsidRDefault="00417561">
            <w:pPr>
              <w:pStyle w:val="TableTextCharCharChar1"/>
            </w:pPr>
          </w:p>
          <w:p w14:paraId="427F053D" w14:textId="77777777" w:rsidR="00A719B8" w:rsidRPr="00725AF5" w:rsidRDefault="00A719B8">
            <w:pPr>
              <w:pStyle w:val="TableTextCharCharChar1"/>
              <w:numPr>
                <w:ilvl w:val="12"/>
                <w:numId w:val="0"/>
              </w:numPr>
            </w:pPr>
            <w:r w:rsidRPr="00725AF5">
              <w:t>Any combination of Network and Non-Network Benefits is limited as follows:</w:t>
            </w:r>
          </w:p>
          <w:p w14:paraId="427F0540" w14:textId="29531217" w:rsidR="00A719B8" w:rsidRPr="00725AF5" w:rsidRDefault="003D374C" w:rsidP="00F41A66">
            <w:pPr>
              <w:pStyle w:val="TableTextCharCharChar1"/>
              <w:numPr>
                <w:ilvl w:val="0"/>
                <w:numId w:val="8"/>
              </w:numPr>
              <w:rPr>
                <w:bCs/>
                <w:color w:val="000000"/>
              </w:rPr>
            </w:pPr>
            <w:r>
              <w:rPr>
                <w:b/>
                <w:bCs/>
                <w:color w:val="0000FF"/>
              </w:rPr>
              <w:t>26</w:t>
            </w:r>
            <w:r w:rsidR="00A719B8" w:rsidRPr="00725AF5">
              <w:rPr>
                <w:color w:val="000000"/>
              </w:rPr>
              <w:t xml:space="preserve"> visits of manipulative treatment per </w:t>
            </w:r>
            <w:r w:rsidR="00C12EF8">
              <w:rPr>
                <w:bCs/>
              </w:rPr>
              <w:t>calendar</w:t>
            </w:r>
            <w:r w:rsidR="00A719B8" w:rsidRPr="00725AF5">
              <w:rPr>
                <w:bCs/>
                <w:color w:val="000000"/>
              </w:rPr>
              <w:t xml:space="preserve"> year</w:t>
            </w:r>
            <w:r>
              <w:rPr>
                <w:bCs/>
                <w:color w:val="000000"/>
              </w:rPr>
              <w:t xml:space="preserve"> (</w:t>
            </w:r>
            <w:r w:rsidRPr="003D374C">
              <w:rPr>
                <w:bCs/>
                <w:color w:val="000000"/>
              </w:rPr>
              <w:t>No Medical Claim Review Applies</w:t>
            </w:r>
            <w:r>
              <w:rPr>
                <w:bCs/>
                <w:color w:val="000000"/>
              </w:rPr>
              <w:t>)</w:t>
            </w:r>
          </w:p>
          <w:p w14:paraId="427F0542" w14:textId="47E4F7A3" w:rsidR="00A719B8" w:rsidRPr="00725AF5" w:rsidRDefault="00417561" w:rsidP="00F41A66">
            <w:pPr>
              <w:pStyle w:val="TableTextCharCharChar1"/>
              <w:numPr>
                <w:ilvl w:val="0"/>
                <w:numId w:val="8"/>
              </w:numPr>
              <w:rPr>
                <w:color w:val="000000"/>
              </w:rPr>
            </w:pPr>
            <w:r>
              <w:rPr>
                <w:b/>
                <w:bCs/>
                <w:color w:val="0000FF"/>
              </w:rPr>
              <w:t>3</w:t>
            </w:r>
            <w:r w:rsidR="00A719B8" w:rsidRPr="00725AF5">
              <w:rPr>
                <w:b/>
                <w:bCs/>
                <w:color w:val="0000FF"/>
              </w:rPr>
              <w:t>0</w:t>
            </w:r>
            <w:r w:rsidR="00A719B8" w:rsidRPr="00725AF5">
              <w:rPr>
                <w:color w:val="000000"/>
              </w:rPr>
              <w:t xml:space="preserve"> visits of post-cochlear implant aural therapy per </w:t>
            </w:r>
            <w:r w:rsidR="00C12EF8">
              <w:rPr>
                <w:bCs/>
              </w:rPr>
              <w:t>calendar</w:t>
            </w:r>
            <w:r w:rsidR="00A719B8" w:rsidRPr="00725AF5">
              <w:rPr>
                <w:bCs/>
                <w:color w:val="000000"/>
              </w:rPr>
              <w:t xml:space="preserve"> year</w:t>
            </w:r>
          </w:p>
          <w:p w14:paraId="427F0545" w14:textId="0CEDFE6C" w:rsidR="00A719B8" w:rsidRPr="00725AF5" w:rsidRDefault="00417561" w:rsidP="00F41A66">
            <w:pPr>
              <w:pStyle w:val="TableTextCharCharChar1"/>
              <w:numPr>
                <w:ilvl w:val="0"/>
                <w:numId w:val="8"/>
              </w:numPr>
              <w:rPr>
                <w:color w:val="000000"/>
              </w:rPr>
            </w:pPr>
            <w:r>
              <w:rPr>
                <w:b/>
                <w:bCs/>
                <w:color w:val="0000FF"/>
              </w:rPr>
              <w:t>36</w:t>
            </w:r>
            <w:r w:rsidRPr="00725AF5">
              <w:rPr>
                <w:color w:val="000000"/>
              </w:rPr>
              <w:t xml:space="preserve"> visits of pulmonary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46" w14:textId="472E44F6" w:rsidR="00A719B8" w:rsidRPr="00725AF5" w:rsidRDefault="00417561" w:rsidP="00F41A66">
            <w:pPr>
              <w:pStyle w:val="TableTextCharCharChar1"/>
              <w:numPr>
                <w:ilvl w:val="0"/>
                <w:numId w:val="8"/>
              </w:numPr>
              <w:rPr>
                <w:color w:val="000000"/>
              </w:rPr>
            </w:pPr>
            <w:r>
              <w:rPr>
                <w:b/>
                <w:bCs/>
                <w:color w:val="0000FF"/>
              </w:rPr>
              <w:t>36</w:t>
            </w:r>
            <w:r w:rsidRPr="00725AF5">
              <w:rPr>
                <w:color w:val="000000"/>
              </w:rPr>
              <w:t xml:space="preserve"> visits of cardiac rehabilitation therapy </w:t>
            </w:r>
            <w:r w:rsidRPr="00417561">
              <w:rPr>
                <w:color w:val="000000"/>
              </w:rPr>
              <w:t xml:space="preserve">in a </w:t>
            </w:r>
            <w:r w:rsidRPr="000C49CC">
              <w:rPr>
                <w:b/>
                <w:color w:val="0000FF"/>
              </w:rPr>
              <w:t xml:space="preserve">12 </w:t>
            </w:r>
            <w:r w:rsidRPr="00417561">
              <w:rPr>
                <w:color w:val="000000"/>
              </w:rPr>
              <w:t>week period per incident</w:t>
            </w:r>
            <w:r w:rsidR="00A719B8" w:rsidRPr="00725AF5">
              <w:rPr>
                <w:bCs/>
                <w:color w:val="000000"/>
              </w:rPr>
              <w:t>.</w:t>
            </w:r>
          </w:p>
          <w:p w14:paraId="427F0547" w14:textId="77777777" w:rsidR="00A719B8" w:rsidRPr="00725AF5" w:rsidRDefault="00A719B8">
            <w:pPr>
              <w:pStyle w:val="TableTextCharCharChar1"/>
              <w:numPr>
                <w:ilvl w:val="12"/>
                <w:numId w:val="0"/>
              </w:numPr>
            </w:pPr>
          </w:p>
          <w:p w14:paraId="427F054A" w14:textId="77777777" w:rsidR="00A719B8" w:rsidRPr="00725AF5" w:rsidRDefault="00A719B8">
            <w:pPr>
              <w:pStyle w:val="TableTextCharCharChar1"/>
              <w:numPr>
                <w:ilvl w:val="12"/>
                <w:numId w:val="0"/>
              </w:numPr>
            </w:pPr>
            <w:r w:rsidRPr="00725AF5">
              <w:t>Any combination of Network and Non-Network Benefits is limited as follows:</w:t>
            </w:r>
          </w:p>
          <w:p w14:paraId="427F054B" w14:textId="4BABB105" w:rsidR="00A719B8" w:rsidRPr="00725AF5" w:rsidRDefault="00A719B8" w:rsidP="004F657A">
            <w:pPr>
              <w:pStyle w:val="TableTextCharCharChar1"/>
              <w:ind w:left="288" w:hanging="288"/>
              <w:rPr>
                <w:color w:val="000000"/>
              </w:rPr>
            </w:pPr>
            <w:r w:rsidRPr="00725AF5">
              <w:rPr>
                <w:color w:val="000000"/>
              </w:rPr>
              <w:t xml:space="preserve">●   </w:t>
            </w:r>
            <w:r w:rsidR="00417561">
              <w:rPr>
                <w:b/>
                <w:bCs/>
                <w:color w:val="0000FF"/>
              </w:rPr>
              <w:t>6</w:t>
            </w:r>
            <w:r w:rsidRPr="00725AF5">
              <w:rPr>
                <w:b/>
                <w:bCs/>
                <w:color w:val="0000FF"/>
              </w:rPr>
              <w:t>0</w:t>
            </w:r>
            <w:r w:rsidRPr="00725AF5">
              <w:rPr>
                <w:color w:val="000000"/>
              </w:rPr>
              <w:t xml:space="preserve"> visits of physical, occupational and speech therapy combined per </w:t>
            </w:r>
            <w:r w:rsidR="00C12EF8">
              <w:rPr>
                <w:bCs/>
              </w:rPr>
              <w:t>calendar</w:t>
            </w:r>
            <w:r w:rsidRPr="00725AF5">
              <w:rPr>
                <w:bCs/>
                <w:color w:val="000000"/>
              </w:rPr>
              <w:t xml:space="preserve"> year.</w:t>
            </w:r>
          </w:p>
          <w:p w14:paraId="427F054C" w14:textId="77777777" w:rsidR="00A719B8" w:rsidRPr="00725AF5" w:rsidRDefault="00A719B8">
            <w:pPr>
              <w:pStyle w:val="TableTextCharCharChar1"/>
              <w:ind w:left="288" w:hanging="288"/>
              <w:rPr>
                <w:color w:val="000000"/>
              </w:rPr>
            </w:pPr>
          </w:p>
          <w:p w14:paraId="427F0558" w14:textId="5CEB53F9" w:rsidR="00417561" w:rsidRPr="00725AF5" w:rsidRDefault="00417561" w:rsidP="005C3A78">
            <w:pPr>
              <w:pStyle w:val="TableTextCharCharChar1"/>
              <w:rPr>
                <w:b/>
                <w:color w:val="000000"/>
              </w:rPr>
            </w:pPr>
          </w:p>
        </w:tc>
      </w:tr>
      <w:tr w:rsidR="00A0549A" w:rsidRPr="00725AF5" w14:paraId="15E7D541"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0CAC34E3" w14:textId="77777777" w:rsidR="00A0549A" w:rsidRPr="00A0549A" w:rsidRDefault="00A0549A" w:rsidP="00A0549A">
            <w:pPr>
              <w:pStyle w:val="TableTextChar"/>
              <w:rPr>
                <w:b/>
                <w:bCs/>
              </w:rPr>
            </w:pPr>
            <w:r w:rsidRPr="00A0549A">
              <w:rPr>
                <w:b/>
                <w:bCs/>
              </w:rPr>
              <w:t>Services In A L</w:t>
            </w:r>
            <w:bookmarkStart w:id="156" w:name="Services_In_A_Long_Term_Care_Facility"/>
            <w:bookmarkEnd w:id="156"/>
            <w:r w:rsidRPr="00A0549A">
              <w:rPr>
                <w:b/>
                <w:bCs/>
              </w:rPr>
              <w:t>ong Term</w:t>
            </w:r>
          </w:p>
          <w:p w14:paraId="50A5CE75" w14:textId="77777777" w:rsidR="00A0549A" w:rsidRDefault="00A0549A" w:rsidP="00A0549A">
            <w:pPr>
              <w:pStyle w:val="TableTextChar"/>
              <w:rPr>
                <w:b/>
                <w:bCs/>
              </w:rPr>
            </w:pPr>
            <w:r w:rsidRPr="00A0549A">
              <w:rPr>
                <w:b/>
                <w:bCs/>
              </w:rPr>
              <w:t>Care Facility</w:t>
            </w:r>
          </w:p>
          <w:p w14:paraId="03EE4BD4" w14:textId="77777777" w:rsidR="00A0549A" w:rsidRDefault="00A0549A" w:rsidP="00A0549A">
            <w:pPr>
              <w:pStyle w:val="TableTextChar"/>
              <w:rPr>
                <w:b/>
                <w:bCs/>
              </w:rPr>
            </w:pPr>
          </w:p>
          <w:p w14:paraId="49025E65" w14:textId="45758FCD" w:rsidR="00A0549A" w:rsidRPr="00725AF5" w:rsidRDefault="00A0549A" w:rsidP="00A0549A">
            <w:pPr>
              <w:pStyle w:val="TableTextChar"/>
              <w:rPr>
                <w:b/>
                <w:bCs/>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11141A7C" w14:textId="1B319639" w:rsidR="00A0549A" w:rsidRPr="00B54113" w:rsidRDefault="00A0549A" w:rsidP="00A0549A">
            <w:pPr>
              <w:pStyle w:val="TableTextChar"/>
              <w:numPr>
                <w:ilvl w:val="12"/>
                <w:numId w:val="0"/>
              </w:numPr>
            </w:pPr>
            <w:r w:rsidRPr="00B54113">
              <w:t>If the Participant is a resident of a licensed long-term care Facility or a continuing care retirement community, suc</w:t>
            </w:r>
            <w:r>
              <w:t xml:space="preserve">h Participant has the option of </w:t>
            </w:r>
            <w:r w:rsidRPr="00B54113">
              <w:t>receiving Medically Necessary services</w:t>
            </w:r>
            <w:r w:rsidRPr="00B54113">
              <w:rPr>
                <w:b/>
              </w:rPr>
              <w:t xml:space="preserve"> </w:t>
            </w:r>
            <w:r w:rsidRPr="00B54113">
              <w:t>Covered by this provision in the long-term care Facility that serves as the Participant’s primary residence if the</w:t>
            </w:r>
          </w:p>
          <w:p w14:paraId="4B48C131" w14:textId="77777777" w:rsidR="00A0549A" w:rsidRPr="00B54113" w:rsidRDefault="00A0549A" w:rsidP="00A0549A">
            <w:pPr>
              <w:pStyle w:val="TableTextChar"/>
              <w:numPr>
                <w:ilvl w:val="12"/>
                <w:numId w:val="0"/>
              </w:numPr>
            </w:pPr>
            <w:r w:rsidRPr="00B54113">
              <w:t>following conditions apply:</w:t>
            </w:r>
          </w:p>
          <w:p w14:paraId="41284CD7" w14:textId="77777777" w:rsidR="00A0549A" w:rsidRPr="00B54113" w:rsidRDefault="00A0549A" w:rsidP="00A0549A">
            <w:pPr>
              <w:pStyle w:val="TableTextChar"/>
              <w:numPr>
                <w:ilvl w:val="12"/>
                <w:numId w:val="0"/>
              </w:numPr>
            </w:pPr>
            <w:r w:rsidRPr="00B54113">
              <w:t>1) the Facility is willing and able to provide the Covered Service to the Participant;</w:t>
            </w:r>
          </w:p>
          <w:p w14:paraId="4A4B7243" w14:textId="7A0AD8F7" w:rsidR="00A0549A" w:rsidRPr="00B54113" w:rsidRDefault="00A0549A" w:rsidP="00A0549A">
            <w:pPr>
              <w:pStyle w:val="TableTextChar"/>
              <w:numPr>
                <w:ilvl w:val="12"/>
                <w:numId w:val="0"/>
              </w:numPr>
            </w:pPr>
            <w:r w:rsidRPr="00B54113">
              <w:t>2) the Facility and its Providers meet the requisite licensing and training standards required under applicable state law; the Facility is certified through</w:t>
            </w:r>
            <w:r>
              <w:t xml:space="preserve"> </w:t>
            </w:r>
            <w:r w:rsidRPr="00B54113">
              <w:t>Medicare; and</w:t>
            </w:r>
          </w:p>
          <w:p w14:paraId="4B6B5FF0" w14:textId="77777777" w:rsidR="00A0549A" w:rsidRPr="00B54113" w:rsidRDefault="00A0549A" w:rsidP="00A0549A">
            <w:pPr>
              <w:pStyle w:val="TableTextChar"/>
              <w:numPr>
                <w:ilvl w:val="12"/>
                <w:numId w:val="0"/>
              </w:numPr>
            </w:pPr>
            <w:r w:rsidRPr="00B54113">
              <w:t>3) the Facility and its</w:t>
            </w:r>
            <w:r w:rsidRPr="00B54113">
              <w:rPr>
                <w:b/>
              </w:rPr>
              <w:t xml:space="preserve"> </w:t>
            </w:r>
            <w:r w:rsidRPr="00B54113">
              <w:t>Providers agree to abide by the terms and conditions of the Claims Administrator’s contracts with similar Providers, abide by</w:t>
            </w:r>
          </w:p>
          <w:p w14:paraId="714C4DBB" w14:textId="77777777" w:rsidR="00A0549A" w:rsidRPr="00B54113" w:rsidRDefault="00A0549A" w:rsidP="00A0549A">
            <w:pPr>
              <w:pStyle w:val="TableTextChar"/>
              <w:numPr>
                <w:ilvl w:val="12"/>
                <w:numId w:val="0"/>
              </w:numPr>
            </w:pPr>
            <w:r w:rsidRPr="00B54113">
              <w:t>patient protection standards and requirements imposed by state and federal law, and meet the quality standards of the Claims Administrator for similar</w:t>
            </w:r>
          </w:p>
          <w:p w14:paraId="174EED15" w14:textId="77777777" w:rsidR="00A0549A" w:rsidRPr="00B54113" w:rsidRDefault="00A0549A" w:rsidP="00A0549A">
            <w:pPr>
              <w:pStyle w:val="TableTextChar"/>
              <w:numPr>
                <w:ilvl w:val="12"/>
                <w:numId w:val="0"/>
              </w:numPr>
            </w:pPr>
            <w:r w:rsidRPr="00B54113">
              <w:t>Providers.</w:t>
            </w:r>
          </w:p>
          <w:p w14:paraId="49E9F2B4" w14:textId="77777777" w:rsidR="00A0549A" w:rsidRPr="00B54113" w:rsidRDefault="00A0549A" w:rsidP="00A0549A">
            <w:pPr>
              <w:pStyle w:val="TableTextChar"/>
              <w:numPr>
                <w:ilvl w:val="12"/>
                <w:numId w:val="0"/>
              </w:numPr>
            </w:pPr>
            <w:r w:rsidRPr="00B54113">
              <w:t>The services Covered under this provision include, but are not limited to, Skilled Nursing Care, rehabilitative and other therapy services, and post-</w:t>
            </w:r>
          </w:p>
          <w:p w14:paraId="2F10C672" w14:textId="77777777" w:rsidR="00A0549A" w:rsidRPr="00B54113" w:rsidRDefault="00A0549A" w:rsidP="00A0549A">
            <w:pPr>
              <w:pStyle w:val="TableTextChar"/>
              <w:numPr>
                <w:ilvl w:val="12"/>
                <w:numId w:val="0"/>
              </w:numPr>
            </w:pPr>
            <w:r w:rsidRPr="00B54113">
              <w:t>Acute care, as needed.</w:t>
            </w:r>
          </w:p>
          <w:p w14:paraId="7AEC309D" w14:textId="3199E233" w:rsidR="00A0549A" w:rsidRPr="00725AF5" w:rsidRDefault="00A0549A" w:rsidP="00A0549A">
            <w:pPr>
              <w:pStyle w:val="TableTextChar"/>
              <w:numPr>
                <w:ilvl w:val="12"/>
                <w:numId w:val="0"/>
              </w:numPr>
              <w:rPr>
                <w:b/>
                <w:color w:val="0000FF"/>
              </w:rPr>
            </w:pPr>
            <w:r w:rsidRPr="00B54113">
              <w:t>4) The Plan may deliver the services Covered under this provision in the Participant’s resident Facility.</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8B0B3BC" w14:textId="77777777" w:rsidR="00A0549A" w:rsidRPr="00716B74" w:rsidRDefault="00A0549A" w:rsidP="00A0549A">
            <w:pPr>
              <w:pStyle w:val="TableTextChar"/>
              <w:numPr>
                <w:ilvl w:val="12"/>
                <w:numId w:val="0"/>
              </w:numPr>
            </w:pPr>
            <w:r w:rsidRPr="00716B74">
              <w:t>If the Participant is a resident of a licensed long-term care Facility or a continuing care retirement community, such Participant has the option of</w:t>
            </w:r>
            <w:r>
              <w:t xml:space="preserve"> </w:t>
            </w:r>
            <w:r w:rsidRPr="00716B74">
              <w:t>receiving Medically Necessary services</w:t>
            </w:r>
            <w:r w:rsidRPr="00716B74">
              <w:rPr>
                <w:b/>
              </w:rPr>
              <w:t xml:space="preserve"> </w:t>
            </w:r>
            <w:r w:rsidRPr="00716B74">
              <w:t>Covered by this provision in the long-term care Facility that serves as the Participant’s primary residence if the</w:t>
            </w:r>
          </w:p>
          <w:p w14:paraId="3DEC0CFD" w14:textId="77777777" w:rsidR="00A0549A" w:rsidRPr="00716B74" w:rsidRDefault="00A0549A" w:rsidP="00A0549A">
            <w:pPr>
              <w:pStyle w:val="TableTextChar"/>
              <w:numPr>
                <w:ilvl w:val="12"/>
                <w:numId w:val="0"/>
              </w:numPr>
            </w:pPr>
            <w:r w:rsidRPr="00716B74">
              <w:t>following conditions apply:</w:t>
            </w:r>
          </w:p>
          <w:p w14:paraId="23BB09A6" w14:textId="77777777" w:rsidR="00A0549A" w:rsidRPr="00716B74" w:rsidRDefault="00A0549A" w:rsidP="00A0549A">
            <w:pPr>
              <w:pStyle w:val="TableTextChar"/>
              <w:numPr>
                <w:ilvl w:val="12"/>
                <w:numId w:val="0"/>
              </w:numPr>
            </w:pPr>
            <w:r w:rsidRPr="00716B74">
              <w:t>1) the Facility is willing and able to provide the Covered Service to the Participant;</w:t>
            </w:r>
          </w:p>
          <w:p w14:paraId="596DE092" w14:textId="77777777" w:rsidR="00A0549A" w:rsidRPr="00716B74" w:rsidRDefault="00A0549A" w:rsidP="00A0549A">
            <w:pPr>
              <w:pStyle w:val="TableTextChar"/>
              <w:numPr>
                <w:ilvl w:val="12"/>
                <w:numId w:val="0"/>
              </w:numPr>
            </w:pPr>
            <w:r w:rsidRPr="00716B74">
              <w:t>2) the Facility and its Providers meet the requisite licensing and training standards required under applicable state law; the Facility is certified through</w:t>
            </w:r>
            <w:r>
              <w:t xml:space="preserve"> </w:t>
            </w:r>
            <w:r w:rsidRPr="00716B74">
              <w:t>Medicare; and</w:t>
            </w:r>
          </w:p>
          <w:p w14:paraId="674D34E0" w14:textId="77777777" w:rsidR="00A0549A" w:rsidRPr="00716B74" w:rsidRDefault="00A0549A" w:rsidP="00A0549A">
            <w:pPr>
              <w:pStyle w:val="TableTextChar"/>
              <w:numPr>
                <w:ilvl w:val="12"/>
                <w:numId w:val="0"/>
              </w:numPr>
            </w:pPr>
            <w:r w:rsidRPr="00716B74">
              <w:t>3) the Facility and its</w:t>
            </w:r>
            <w:r w:rsidRPr="00716B74">
              <w:rPr>
                <w:b/>
              </w:rPr>
              <w:t xml:space="preserve"> </w:t>
            </w:r>
            <w:r w:rsidRPr="00716B74">
              <w:t>Providers agree to abide by the terms and conditions of the Claims Administrator’s contracts with similar Providers, abide by</w:t>
            </w:r>
          </w:p>
          <w:p w14:paraId="17F26E89" w14:textId="77777777" w:rsidR="00A0549A" w:rsidRPr="00716B74" w:rsidRDefault="00A0549A" w:rsidP="00A0549A">
            <w:pPr>
              <w:pStyle w:val="TableTextChar"/>
              <w:numPr>
                <w:ilvl w:val="12"/>
                <w:numId w:val="0"/>
              </w:numPr>
            </w:pPr>
            <w:r w:rsidRPr="00716B74">
              <w:t>patient protection standards and requirements imposed by state and federal law, and meet the quality standards of the Claims Administrator for similar</w:t>
            </w:r>
          </w:p>
          <w:p w14:paraId="4A874C98" w14:textId="77777777" w:rsidR="00A0549A" w:rsidRPr="00716B74" w:rsidRDefault="00A0549A" w:rsidP="00A0549A">
            <w:pPr>
              <w:pStyle w:val="TableTextChar"/>
              <w:numPr>
                <w:ilvl w:val="12"/>
                <w:numId w:val="0"/>
              </w:numPr>
            </w:pPr>
            <w:r w:rsidRPr="00716B74">
              <w:t>Providers.</w:t>
            </w:r>
          </w:p>
          <w:p w14:paraId="4392405B" w14:textId="77777777" w:rsidR="00A0549A" w:rsidRPr="00716B74" w:rsidRDefault="00A0549A" w:rsidP="00A0549A">
            <w:pPr>
              <w:pStyle w:val="TableTextChar"/>
              <w:numPr>
                <w:ilvl w:val="12"/>
                <w:numId w:val="0"/>
              </w:numPr>
            </w:pPr>
            <w:r w:rsidRPr="00716B74">
              <w:t>The services Covered under this provision include, but are not limited to, Skilled Nursing Care, rehabilitative and other therapy services, and post-</w:t>
            </w:r>
          </w:p>
          <w:p w14:paraId="5CBBB46E" w14:textId="77777777" w:rsidR="00A0549A" w:rsidRPr="00716B74" w:rsidRDefault="00A0549A" w:rsidP="00A0549A">
            <w:pPr>
              <w:pStyle w:val="TableTextChar"/>
              <w:numPr>
                <w:ilvl w:val="12"/>
                <w:numId w:val="0"/>
              </w:numPr>
            </w:pPr>
            <w:r w:rsidRPr="00716B74">
              <w:t>Acute care, as needed.</w:t>
            </w:r>
          </w:p>
          <w:p w14:paraId="5211F4C4" w14:textId="2805C3D8" w:rsidR="00A0549A" w:rsidRPr="00725AF5" w:rsidDel="009D6420" w:rsidRDefault="00A0549A" w:rsidP="00A0549A">
            <w:pPr>
              <w:pStyle w:val="TableTextChar"/>
              <w:numPr>
                <w:ilvl w:val="12"/>
                <w:numId w:val="0"/>
              </w:numPr>
              <w:rPr>
                <w:b/>
                <w:color w:val="0000FF"/>
              </w:rPr>
            </w:pPr>
            <w:r w:rsidRPr="00716B74">
              <w:t>4) The Plan may deliver the services Covered under this provision in the Participant’s resident Facility.</w:t>
            </w:r>
          </w:p>
        </w:tc>
      </w:tr>
      <w:tr w:rsidR="00A719B8" w:rsidRPr="00725AF5" w14:paraId="427F05B9"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725AF5" w:rsidRDefault="00A719B8" w:rsidP="003F1898">
            <w:pPr>
              <w:pStyle w:val="TableTextChar"/>
              <w:rPr>
                <w:b/>
                <w:bCs/>
              </w:rPr>
            </w:pPr>
            <w:bookmarkStart w:id="157" w:name="Skilled_Nursing_Facility_Inpatient_Rehab"/>
            <w:r w:rsidRPr="00725AF5">
              <w:rPr>
                <w:b/>
                <w:bCs/>
              </w:rPr>
              <w:t>Skilled Nursing Facility Inpatient Rehabilitation Facility Services</w:t>
            </w:r>
            <w:bookmarkEnd w:id="157"/>
          </w:p>
          <w:p w14:paraId="427F055B" w14:textId="77777777" w:rsidR="00A719B8" w:rsidRPr="00725AF5" w:rsidRDefault="00A719B8" w:rsidP="003F1898">
            <w:pPr>
              <w:pStyle w:val="TableTextChar"/>
            </w:pPr>
          </w:p>
          <w:p w14:paraId="427F055F" w14:textId="77777777" w:rsidR="00A719B8" w:rsidRPr="00725AF5" w:rsidRDefault="00A719B8" w:rsidP="003F1898">
            <w:pPr>
              <w:pStyle w:val="TableTextChar"/>
              <w:rPr>
                <w:b/>
                <w:color w:val="000000"/>
              </w:rPr>
            </w:pPr>
            <w:r w:rsidRPr="00725AF5">
              <w:rPr>
                <w:b/>
                <w:color w:val="000000"/>
              </w:rPr>
              <w:t>Benefits include:</w:t>
            </w:r>
          </w:p>
          <w:p w14:paraId="427F0560" w14:textId="77777777" w:rsidR="00A719B8" w:rsidRPr="00725AF5" w:rsidRDefault="00A719B8" w:rsidP="003F1898">
            <w:pPr>
              <w:pStyle w:val="TableTextChar"/>
            </w:pPr>
            <w:r w:rsidRPr="00725AF5">
              <w:t>Non-Physician services and supplies received during the Inpatient Stay;</w:t>
            </w:r>
          </w:p>
          <w:p w14:paraId="427F0561" w14:textId="08C5E9CC" w:rsidR="00A719B8" w:rsidRPr="00725AF5" w:rsidRDefault="00A719B8" w:rsidP="003F1898">
            <w:pPr>
              <w:pStyle w:val="TableTextChar"/>
            </w:pPr>
            <w:r w:rsidRPr="00725AF5">
              <w:t>Room and board in a semi-private room (a room with two or more beds); and</w:t>
            </w:r>
          </w:p>
          <w:p w14:paraId="427F0562" w14:textId="2BA6F839" w:rsidR="00A719B8" w:rsidRPr="00725AF5" w:rsidRDefault="00A719B8" w:rsidP="003F1898">
            <w:pPr>
              <w:pStyle w:val="TableTextChar"/>
            </w:pPr>
            <w:r w:rsidRPr="00725AF5">
              <w:rPr>
                <w:rStyle w:val="CDVar"/>
                <w:rFonts w:ascii="Times New Roman" w:hAnsi="Times New Roman"/>
                <w:color w:val="000000"/>
              </w:rPr>
              <w:t xml:space="preserve">Physician services for anesthesiologists, consulting Physicians, pathologists and </w:t>
            </w:r>
            <w:r w:rsidRPr="00B54113">
              <w:rPr>
                <w:rStyle w:val="CDVar"/>
                <w:rFonts w:ascii="Times New Roman" w:hAnsi="Times New Roman"/>
                <w:color w:val="auto"/>
              </w:rPr>
              <w:t>radiologists.</w:t>
            </w:r>
          </w:p>
          <w:p w14:paraId="427F0563" w14:textId="77777777" w:rsidR="00A719B8" w:rsidRPr="00725AF5" w:rsidRDefault="00A719B8" w:rsidP="003F1898">
            <w:pPr>
              <w:pStyle w:val="TableTextChar"/>
            </w:pPr>
          </w:p>
          <w:p w14:paraId="427F0565" w14:textId="77777777" w:rsidR="00A719B8" w:rsidRPr="00725AF5" w:rsidRDefault="00A719B8" w:rsidP="003F1898">
            <w:pPr>
              <w:pStyle w:val="TableTextChar"/>
            </w:pPr>
          </w:p>
          <w:p w14:paraId="427F0566" w14:textId="1F2AA5B8" w:rsidR="00A719B8" w:rsidRPr="00725AF5" w:rsidRDefault="00A719B8">
            <w:pPr>
              <w:pStyle w:val="TableTextChar"/>
              <w:rPr>
                <w:szCs w:val="24"/>
              </w:rPr>
            </w:pPr>
            <w:r w:rsidRPr="00725AF5">
              <w:rPr>
                <w:szCs w:val="24"/>
              </w:rPr>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A719B8" w:rsidRPr="00725AF5" w:rsidRDefault="00A719B8" w:rsidP="003F1898">
            <w:pPr>
              <w:pStyle w:val="TableTextChar"/>
            </w:pPr>
          </w:p>
          <w:p w14:paraId="427F0568" w14:textId="77777777" w:rsidR="00A719B8" w:rsidRPr="00725AF5" w:rsidRDefault="00A719B8"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725AF5" w:rsidRDefault="00A719B8" w:rsidP="003F1898">
            <w:pPr>
              <w:pStyle w:val="TableTextChar"/>
            </w:pPr>
          </w:p>
          <w:p w14:paraId="427F056A" w14:textId="77777777" w:rsidR="00A719B8" w:rsidRPr="00725AF5" w:rsidRDefault="00A719B8"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725AF5" w:rsidRDefault="00A719B8" w:rsidP="003F1898">
            <w:pPr>
              <w:pStyle w:val="TableTextChar"/>
            </w:pPr>
            <w:r w:rsidRPr="00725AF5">
              <w:t>Benefits are available only if:</w:t>
            </w:r>
          </w:p>
          <w:p w14:paraId="427F056C" w14:textId="77777777" w:rsidR="00A719B8" w:rsidRPr="00725AF5" w:rsidRDefault="00A719B8" w:rsidP="003F1898">
            <w:pPr>
              <w:pStyle w:val="TableTextChar"/>
              <w:ind w:left="288" w:hanging="288"/>
            </w:pPr>
            <w:r w:rsidRPr="00725AF5">
              <w:rPr>
                <w:color w:val="000000"/>
              </w:rPr>
              <w:t xml:space="preserve">●   </w:t>
            </w:r>
            <w:r w:rsidRPr="00725AF5">
              <w:t>the initial confinement in a Skilled Nursing Facility or Inpatient Rehabilitation Facility was or will be a Cost Effective alternative to an Inpatient Stay in a Hospital; and</w:t>
            </w:r>
          </w:p>
          <w:p w14:paraId="427F056D" w14:textId="77777777" w:rsidR="00A719B8" w:rsidRPr="00725AF5" w:rsidRDefault="00A719B8"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A719B8" w:rsidRPr="00725AF5" w:rsidRDefault="00A719B8" w:rsidP="003F1898">
            <w:pPr>
              <w:pStyle w:val="TableTextChar"/>
              <w:ind w:left="288" w:hanging="288"/>
              <w:rPr>
                <w:color w:val="000000"/>
              </w:rPr>
            </w:pPr>
          </w:p>
          <w:p w14:paraId="427F056F" w14:textId="77777777" w:rsidR="00A719B8" w:rsidRPr="00725AF5" w:rsidRDefault="00A719B8" w:rsidP="003F1898">
            <w:pPr>
              <w:pStyle w:val="TableTextChar"/>
              <w:rPr>
                <w:color w:val="000000"/>
              </w:rPr>
            </w:pPr>
            <w:r w:rsidRPr="00725AF5">
              <w:rPr>
                <w:color w:val="000000"/>
              </w:rPr>
              <w:t>Skilled care is skilled nursing, skilled teaching, and skilled rehabilitation services when:</w:t>
            </w:r>
          </w:p>
          <w:p w14:paraId="427F0570" w14:textId="77777777" w:rsidR="00A719B8" w:rsidRPr="00725AF5" w:rsidRDefault="00A719B8"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A719B8" w:rsidRPr="00725AF5" w:rsidRDefault="00A719B8" w:rsidP="003F1898">
            <w:pPr>
              <w:pStyle w:val="TableTextChar"/>
              <w:ind w:left="288" w:hanging="288"/>
              <w:rPr>
                <w:color w:val="000000"/>
              </w:rPr>
            </w:pPr>
            <w:r w:rsidRPr="00725AF5">
              <w:rPr>
                <w:color w:val="000000"/>
              </w:rPr>
              <w:t>●   it is ordered by a Physician;</w:t>
            </w:r>
          </w:p>
          <w:p w14:paraId="427F0572" w14:textId="77777777" w:rsidR="00A719B8" w:rsidRPr="00725AF5" w:rsidRDefault="00A719B8" w:rsidP="003F1898">
            <w:pPr>
              <w:pStyle w:val="TableTextChar"/>
              <w:ind w:left="288" w:hanging="288"/>
              <w:rPr>
                <w:color w:val="000000"/>
              </w:rPr>
            </w:pPr>
            <w:r w:rsidRPr="00725AF5">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725AF5" w:rsidRDefault="00A719B8"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A719B8" w:rsidRPr="00725AF5" w:rsidRDefault="00A719B8" w:rsidP="003F1898">
            <w:pPr>
              <w:pStyle w:val="TableTextChar"/>
            </w:pPr>
          </w:p>
          <w:p w14:paraId="427F0575" w14:textId="77777777" w:rsidR="00A719B8" w:rsidRPr="00725AF5" w:rsidRDefault="00A719B8" w:rsidP="003F1898">
            <w:pPr>
              <w:pStyle w:val="TableTextChar"/>
              <w:rPr>
                <w:b/>
              </w:rPr>
            </w:pPr>
            <w:r w:rsidRPr="00725AF5">
              <w:rPr>
                <w:b/>
              </w:rPr>
              <w:t>The following services are not covered:</w:t>
            </w:r>
          </w:p>
          <w:p w14:paraId="427F0576" w14:textId="77777777" w:rsidR="00A719B8" w:rsidRPr="00725AF5" w:rsidRDefault="00A719B8" w:rsidP="003F1898">
            <w:pPr>
              <w:pStyle w:val="TableTextChar"/>
              <w:rPr>
                <w:color w:val="000000"/>
              </w:rPr>
            </w:pPr>
            <w:r w:rsidRPr="00725AF5">
              <w:rPr>
                <w:color w:val="000000"/>
              </w:rPr>
              <w:t>●   Custodial Care.</w:t>
            </w:r>
          </w:p>
          <w:p w14:paraId="427F0577" w14:textId="77777777" w:rsidR="00A719B8" w:rsidRPr="00725AF5" w:rsidRDefault="00A719B8" w:rsidP="003F1898">
            <w:pPr>
              <w:pStyle w:val="TableTextChar"/>
            </w:pPr>
            <w:r w:rsidRPr="00725AF5">
              <w:rPr>
                <w:color w:val="000000"/>
              </w:rPr>
              <w:t xml:space="preserve">●   </w:t>
            </w:r>
            <w:r w:rsidRPr="00725AF5">
              <w:t>Domiciliary care.</w:t>
            </w:r>
          </w:p>
          <w:p w14:paraId="427F0578" w14:textId="77777777" w:rsidR="00A719B8" w:rsidRPr="00725AF5" w:rsidRDefault="00A719B8" w:rsidP="003F1898">
            <w:pPr>
              <w:pStyle w:val="TableTextCha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579" w14:textId="1788B940" w:rsidR="00A719B8" w:rsidRPr="00725AF5" w:rsidRDefault="00781099" w:rsidP="005460F8">
            <w:pPr>
              <w:pStyle w:val="TableTextChar"/>
              <w:numPr>
                <w:ilvl w:val="12"/>
                <w:numId w:val="0"/>
              </w:numPr>
            </w:pPr>
            <w:r>
              <w:rPr>
                <w:b/>
                <w:color w:val="0000FF"/>
              </w:rPr>
              <w:t>$325</w:t>
            </w:r>
            <w:r w:rsidR="00A719B8" w:rsidRPr="00725AF5">
              <w:t xml:space="preserve"> copay per visit then </w:t>
            </w:r>
            <w:r>
              <w:rPr>
                <w:b/>
                <w:color w:val="0000FF"/>
              </w:rPr>
              <w:t>8</w:t>
            </w:r>
            <w:r w:rsidR="00A719B8" w:rsidRPr="00725AF5">
              <w:rPr>
                <w:b/>
                <w:color w:val="0000FF"/>
              </w:rPr>
              <w:t xml:space="preserve">0% </w:t>
            </w:r>
            <w:r w:rsidR="00A719B8" w:rsidRPr="00725AF5">
              <w:rPr>
                <w:bCs/>
              </w:rPr>
              <w:t>of eligible expenses</w:t>
            </w:r>
          </w:p>
          <w:p w14:paraId="427F0585" w14:textId="12E792B8" w:rsidR="00A719B8" w:rsidRPr="00725AF5" w:rsidRDefault="00003371" w:rsidP="003F1898">
            <w:pPr>
              <w:pStyle w:val="TableTextChar"/>
              <w:numPr>
                <w:ilvl w:val="12"/>
                <w:numId w:val="0"/>
              </w:numPr>
              <w:rPr>
                <w:bCs/>
              </w:rPr>
            </w:pPr>
            <w:r w:rsidRPr="00003371">
              <w:rPr>
                <w:bCs/>
              </w:rPr>
              <w:t>after satisfying the</w:t>
            </w:r>
            <w:r w:rsidRPr="00003371">
              <w:rPr>
                <w:b/>
                <w:bCs/>
              </w:rPr>
              <w:t xml:space="preserve"> </w:t>
            </w:r>
            <w:r w:rsidRPr="00003371">
              <w:rPr>
                <w:bCs/>
              </w:rPr>
              <w:t>deductible</w:t>
            </w:r>
            <w:r w:rsidR="00A719B8" w:rsidRPr="00725AF5">
              <w:rPr>
                <w:bCs/>
                <w:color w:val="000000"/>
              </w:rPr>
              <w:t>.</w:t>
            </w:r>
          </w:p>
          <w:p w14:paraId="427F058E" w14:textId="77777777" w:rsidR="00A719B8" w:rsidRPr="00725AF5" w:rsidRDefault="00A719B8" w:rsidP="003F1898">
            <w:pPr>
              <w:pStyle w:val="TableTextChar"/>
              <w:numPr>
                <w:ilvl w:val="12"/>
                <w:numId w:val="0"/>
              </w:numPr>
              <w:rPr>
                <w:color w:val="000000"/>
              </w:rPr>
            </w:pPr>
          </w:p>
          <w:p w14:paraId="427F0593" w14:textId="61D3E583" w:rsidR="00A719B8" w:rsidRPr="00725AF5" w:rsidRDefault="00A719B8" w:rsidP="003F1898">
            <w:pPr>
              <w:pStyle w:val="TableTextChar"/>
              <w:numPr>
                <w:ilvl w:val="12"/>
                <w:numId w:val="0"/>
              </w:numPr>
              <w:rPr>
                <w:color w:val="FF0000"/>
              </w:rPr>
            </w:pPr>
            <w:r w:rsidRPr="00725AF5">
              <w:rPr>
                <w:color w:val="000000"/>
              </w:rPr>
              <w:t xml:space="preserve">Any combination of Network and Non-Network Benefits is limited to </w:t>
            </w:r>
            <w:r w:rsidR="007F176E">
              <w:rPr>
                <w:b/>
                <w:color w:val="0000FF"/>
              </w:rPr>
              <w:t>9</w:t>
            </w:r>
            <w:r w:rsidRPr="00725AF5">
              <w:rPr>
                <w:b/>
                <w:color w:val="0000FF"/>
              </w:rPr>
              <w:t>0</w:t>
            </w:r>
            <w:r w:rsidRPr="00725AF5">
              <w:rPr>
                <w:b/>
                <w:color w:val="000000"/>
              </w:rPr>
              <w:t xml:space="preserve"> </w:t>
            </w:r>
            <w:r w:rsidRPr="00725AF5">
              <w:rPr>
                <w:color w:val="000000"/>
              </w:rPr>
              <w:t xml:space="preserve">days per </w:t>
            </w:r>
            <w:r w:rsidR="00C12EF8">
              <w:rPr>
                <w:bCs/>
              </w:rPr>
              <w:t>calendar</w:t>
            </w:r>
            <w:r w:rsidRPr="00725AF5">
              <w:rPr>
                <w:bCs/>
                <w:color w:val="000000"/>
              </w:rPr>
              <w:t xml:space="preserve"> year.</w:t>
            </w:r>
          </w:p>
          <w:p w14:paraId="427F0594" w14:textId="77777777" w:rsidR="00A719B8" w:rsidRPr="00725AF5" w:rsidRDefault="00A719B8" w:rsidP="003F1898">
            <w:pPr>
              <w:pStyle w:val="TableTextChar"/>
              <w:numPr>
                <w:ilvl w:val="12"/>
                <w:numId w:val="0"/>
              </w:numPr>
              <w:rPr>
                <w:color w:val="FF0000"/>
              </w:rPr>
            </w:pPr>
          </w:p>
          <w:p w14:paraId="427F0595" w14:textId="77777777" w:rsidR="00A719B8" w:rsidRPr="00725AF5" w:rsidRDefault="00A719B8" w:rsidP="003F1898">
            <w:pPr>
              <w:pStyle w:val="TableTextChar"/>
              <w:numPr>
                <w:ilvl w:val="12"/>
                <w:numId w:val="0"/>
              </w:numPr>
              <w:rPr>
                <w:color w:val="FF0000"/>
              </w:rPr>
            </w:pPr>
            <w:r w:rsidRPr="00725AF5">
              <w:rPr>
                <w:color w:val="FF0000"/>
              </w:rPr>
              <w:t xml:space="preserve"> </w:t>
            </w: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59A" w14:textId="1918C0AA" w:rsidR="00A719B8" w:rsidRPr="00725AF5" w:rsidRDefault="006079A7" w:rsidP="005460F8">
            <w:pPr>
              <w:pStyle w:val="TableTextChar"/>
              <w:numPr>
                <w:ilvl w:val="12"/>
                <w:numId w:val="0"/>
              </w:numPr>
              <w:rPr>
                <w:bCs/>
              </w:rPr>
            </w:pPr>
            <w:r>
              <w:rPr>
                <w:b/>
                <w:color w:val="0000FF"/>
              </w:rPr>
              <w:t>70%</w:t>
            </w:r>
            <w:r w:rsidR="00A719B8" w:rsidRPr="00725AF5">
              <w:rPr>
                <w:b/>
                <w:color w:val="0000FF"/>
              </w:rPr>
              <w:t xml:space="preserve"> </w:t>
            </w:r>
            <w:r w:rsidR="00A719B8" w:rsidRPr="00725AF5">
              <w:rPr>
                <w:bCs/>
              </w:rPr>
              <w:t>of eligible expenses</w:t>
            </w:r>
            <w:r w:rsidR="00A719B8" w:rsidRPr="00725AF5">
              <w:rPr>
                <w:bCs/>
                <w:color w:val="0000FF"/>
              </w:rPr>
              <w:t xml:space="preserve"> </w:t>
            </w:r>
            <w:r w:rsidR="00A719B8" w:rsidRPr="00725AF5">
              <w:rPr>
                <w:bCs/>
              </w:rPr>
              <w:t xml:space="preserve">after satisfying the </w:t>
            </w:r>
            <w:r w:rsidR="00A719B8" w:rsidRPr="00725AF5">
              <w:t>deductible</w:t>
            </w:r>
            <w:r w:rsidR="00A719B8" w:rsidRPr="00725AF5">
              <w:rPr>
                <w:bCs/>
                <w:color w:val="000000"/>
              </w:rPr>
              <w:t>.</w:t>
            </w:r>
          </w:p>
          <w:p w14:paraId="427F059B" w14:textId="77777777" w:rsidR="00A719B8" w:rsidRDefault="00A719B8" w:rsidP="003F1898">
            <w:pPr>
              <w:pStyle w:val="TableTextChar"/>
            </w:pPr>
          </w:p>
          <w:p w14:paraId="0388F5A8" w14:textId="77777777" w:rsidR="00DA1597" w:rsidRPr="00725AF5" w:rsidRDefault="00DA1597" w:rsidP="003F1898">
            <w:pPr>
              <w:pStyle w:val="TableTextChar"/>
            </w:pPr>
          </w:p>
          <w:p w14:paraId="427F059F" w14:textId="05B4A5AC" w:rsidR="00A719B8" w:rsidRPr="00725AF5" w:rsidRDefault="00A719B8" w:rsidP="003F1898">
            <w:pPr>
              <w:pStyle w:val="TableTextChar"/>
              <w:numPr>
                <w:ilvl w:val="12"/>
                <w:numId w:val="0"/>
              </w:numPr>
              <w:rPr>
                <w:color w:val="000000"/>
              </w:rPr>
            </w:pPr>
            <w:r w:rsidRPr="00725AF5">
              <w:rPr>
                <w:color w:val="000000"/>
              </w:rPr>
              <w:t xml:space="preserve">Any combination of Network and Non-Network Benefits is limited to </w:t>
            </w:r>
            <w:r w:rsidR="007F176E">
              <w:rPr>
                <w:b/>
                <w:color w:val="0000FF"/>
              </w:rPr>
              <w:t>9</w:t>
            </w:r>
            <w:r w:rsidRPr="00725AF5">
              <w:rPr>
                <w:b/>
                <w:color w:val="0000FF"/>
              </w:rPr>
              <w:t>0</w:t>
            </w:r>
            <w:r w:rsidRPr="00725AF5">
              <w:rPr>
                <w:color w:val="000000"/>
              </w:rPr>
              <w:t xml:space="preserve"> days per </w:t>
            </w:r>
            <w:r w:rsidR="00C12EF8">
              <w:rPr>
                <w:bCs/>
              </w:rPr>
              <w:t>calendar</w:t>
            </w:r>
            <w:r w:rsidRPr="00725AF5">
              <w:rPr>
                <w:bCs/>
                <w:color w:val="000000"/>
              </w:rPr>
              <w:t xml:space="preserve"> year.</w:t>
            </w:r>
          </w:p>
          <w:p w14:paraId="427F05A0" w14:textId="77777777" w:rsidR="00A719B8" w:rsidRPr="00725AF5" w:rsidRDefault="00A719B8" w:rsidP="003F1898">
            <w:pPr>
              <w:pStyle w:val="TableTextChar"/>
              <w:numPr>
                <w:ilvl w:val="12"/>
                <w:numId w:val="0"/>
              </w:numPr>
            </w:pPr>
          </w:p>
          <w:p w14:paraId="427F05A1" w14:textId="77777777" w:rsidR="00A719B8" w:rsidRPr="00725AF5" w:rsidRDefault="00A719B8" w:rsidP="003F1898">
            <w:pPr>
              <w:pStyle w:val="TableTextChar"/>
              <w:numPr>
                <w:ilvl w:val="12"/>
                <w:numId w:val="0"/>
              </w:numPr>
              <w:rPr>
                <w:color w:val="FF0000"/>
              </w:rPr>
            </w:pPr>
          </w:p>
          <w:p w14:paraId="427F05AF" w14:textId="265C6523" w:rsidR="00A719B8" w:rsidRPr="00725AF5" w:rsidRDefault="00A719B8" w:rsidP="00A15E8B">
            <w:pPr>
              <w:pStyle w:val="TableTextCharCharChar1"/>
              <w:numPr>
                <w:ilvl w:val="12"/>
                <w:numId w:val="0"/>
              </w:numPr>
              <w:rPr>
                <w:b/>
              </w:rPr>
            </w:pPr>
            <w:r w:rsidRPr="00725AF5">
              <w:rPr>
                <w:b/>
              </w:rPr>
              <w:t>Prior Authorization Required</w:t>
            </w:r>
          </w:p>
          <w:p w14:paraId="427F05B0" w14:textId="77777777" w:rsidR="00A719B8" w:rsidRPr="00725AF5" w:rsidRDefault="00A719B8"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A719B8" w:rsidRPr="00725AF5" w:rsidRDefault="00A719B8" w:rsidP="00A15E8B">
            <w:pPr>
              <w:pStyle w:val="TableTextChar"/>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business days before admission.</w:t>
            </w:r>
          </w:p>
          <w:p w14:paraId="427F05B2" w14:textId="6AFBB03C" w:rsidR="00A719B8" w:rsidRPr="00725AF5" w:rsidRDefault="00A719B8" w:rsidP="00A15E8B">
            <w:pPr>
              <w:pStyle w:val="TableTextChar"/>
              <w:ind w:left="288" w:hanging="288"/>
            </w:pPr>
            <w:r w:rsidRPr="00725AF5">
              <w:rPr>
                <w:color w:val="000000"/>
              </w:rPr>
              <w:t xml:space="preserve">●   </w:t>
            </w:r>
            <w:r w:rsidRPr="00725AF5">
              <w:t xml:space="preserve">For Emergency admissions (also termed non-elective admission): within </w:t>
            </w:r>
            <w:r w:rsidR="007F176E">
              <w:rPr>
                <w:b/>
                <w:bCs/>
                <w:color w:val="0000FF"/>
              </w:rPr>
              <w:t>1</w:t>
            </w:r>
            <w:r w:rsidRPr="00725AF5">
              <w:rPr>
                <w:b/>
                <w:bCs/>
              </w:rPr>
              <w:t xml:space="preserve"> </w:t>
            </w:r>
            <w:r w:rsidRPr="00725AF5">
              <w:t>business day, or as soon as is reasonably possible.</w:t>
            </w:r>
          </w:p>
          <w:p w14:paraId="427F05B3" w14:textId="77777777" w:rsidR="00A719B8" w:rsidRPr="00725AF5" w:rsidRDefault="00A719B8" w:rsidP="00A15E8B">
            <w:pPr>
              <w:pStyle w:val="TableTextChar"/>
              <w:numPr>
                <w:ilvl w:val="12"/>
                <w:numId w:val="0"/>
              </w:numPr>
            </w:pPr>
          </w:p>
          <w:p w14:paraId="427F05B8" w14:textId="3C64B7AA" w:rsidR="00A719B8" w:rsidRPr="00725AF5" w:rsidRDefault="00A719B8">
            <w:pPr>
              <w:pStyle w:val="TableTextChar"/>
              <w:numPr>
                <w:ilvl w:val="12"/>
                <w:numId w:val="0"/>
              </w:numPr>
            </w:pPr>
            <w:r w:rsidRPr="00725AF5">
              <w:t xml:space="preserve">If you don't </w:t>
            </w:r>
            <w:r w:rsidRPr="00725AF5">
              <w:rPr>
                <w:bCs/>
                <w:color w:val="000000"/>
              </w:rPr>
              <w:t>obtain prior authorization</w:t>
            </w:r>
            <w:r w:rsidRPr="00725AF5">
              <w:t xml:space="preserve">, Benefits will be subject to a </w:t>
            </w:r>
            <w:r w:rsidR="00093B0E">
              <w:rPr>
                <w:b/>
                <w:color w:val="0000FF"/>
              </w:rPr>
              <w:t>$500</w:t>
            </w:r>
            <w:r w:rsidRPr="00725AF5">
              <w:rPr>
                <w:color w:val="0000FF"/>
              </w:rPr>
              <w:t xml:space="preserve"> </w:t>
            </w:r>
            <w:r w:rsidRPr="00725AF5">
              <w:t>penalty.</w:t>
            </w:r>
          </w:p>
        </w:tc>
      </w:tr>
      <w:tr w:rsidR="00991FEB" w:rsidRPr="00725AF5" w14:paraId="6D3984DC"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725AF5" w:rsidRDefault="00991FEB" w:rsidP="00516FD2">
            <w:pPr>
              <w:rPr>
                <w:b/>
                <w:bCs/>
                <w:sz w:val="24"/>
                <w:szCs w:val="24"/>
              </w:rPr>
            </w:pPr>
            <w:bookmarkStart w:id="158" w:name="Spine_and_Joint_Solution_Program_SJS"/>
            <w:r w:rsidRPr="00725AF5">
              <w:rPr>
                <w:b/>
                <w:bCs/>
                <w:sz w:val="24"/>
                <w:szCs w:val="24"/>
              </w:rPr>
              <w:t>Spine and Joint Solution Program (SJS)</w:t>
            </w:r>
            <w:bookmarkEnd w:id="158"/>
          </w:p>
          <w:p w14:paraId="258541FD" w14:textId="77777777" w:rsidR="00991FEB" w:rsidRPr="00725AF5" w:rsidRDefault="00991FEB" w:rsidP="003F1898">
            <w:pPr>
              <w:pStyle w:val="TableTextChar"/>
              <w:rPr>
                <w:b/>
                <w:bCs/>
              </w:rPr>
            </w:pPr>
          </w:p>
        </w:tc>
        <w:tc>
          <w:tcPr>
            <w:tcW w:w="5834" w:type="dxa"/>
            <w:gridSpan w:val="4"/>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725AF5" w:rsidRDefault="00991FEB" w:rsidP="00D25A9F">
            <w:pPr>
              <w:pStyle w:val="TableTextChar"/>
              <w:numPr>
                <w:ilvl w:val="12"/>
                <w:numId w:val="0"/>
              </w:numPr>
              <w:rPr>
                <w:b/>
                <w:color w:val="0000FF"/>
              </w:rPr>
            </w:pPr>
            <w:r w:rsidRPr="00725AF5">
              <w:rPr>
                <w:szCs w:val="24"/>
              </w:rPr>
              <w:t xml:space="preserve">Not Applicable </w:t>
            </w:r>
          </w:p>
        </w:tc>
      </w:tr>
      <w:tr w:rsidR="00925010" w:rsidRPr="00FA00F0" w14:paraId="28A04974" w14:textId="77777777" w:rsidTr="000256D0">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77948E6B" w14:textId="77777777" w:rsidR="00925010" w:rsidRPr="00FA00F0" w:rsidRDefault="00925010" w:rsidP="00750FB0">
            <w:pPr>
              <w:pStyle w:val="TableTextChar"/>
              <w:numPr>
                <w:ilvl w:val="12"/>
                <w:numId w:val="0"/>
              </w:numPr>
              <w:rPr>
                <w:b/>
              </w:rPr>
            </w:pPr>
            <w:bookmarkStart w:id="159" w:name="Transplantation_Services"/>
            <w:r w:rsidRPr="00FA00F0">
              <w:rPr>
                <w:b/>
              </w:rPr>
              <w:t>Transplantation Services</w:t>
            </w:r>
          </w:p>
          <w:p w14:paraId="19288932" w14:textId="77777777" w:rsidR="00925010" w:rsidRPr="00FA00F0" w:rsidRDefault="00925010" w:rsidP="00750FB0">
            <w:pPr>
              <w:pStyle w:val="TableTextChar"/>
              <w:numPr>
                <w:ilvl w:val="12"/>
                <w:numId w:val="0"/>
              </w:numPr>
              <w:rPr>
                <w:b/>
                <w:color w:val="0000FF"/>
              </w:rPr>
            </w:pPr>
          </w:p>
          <w:p w14:paraId="4324136A" w14:textId="77777777" w:rsidR="00925010" w:rsidRPr="00FA00F0" w:rsidRDefault="00925010" w:rsidP="00750FB0">
            <w:pPr>
              <w:pStyle w:val="TableTextChar"/>
            </w:pPr>
            <w:r w:rsidRPr="00FA00F0">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FA00F0">
              <w:rPr>
                <w:color w:val="000000"/>
              </w:rPr>
              <w:t xml:space="preserve">to the donor and the recipient when the recipient is covered under this Plan.  The transplant must meet the </w:t>
            </w:r>
            <w:r w:rsidRPr="00FA00F0">
              <w:t>definition of a Covered Health Service and cannot be Experimental or Investigational, or Unproven.  Examples of transplants for which benefits are available include but are not limited to:</w:t>
            </w:r>
          </w:p>
          <w:p w14:paraId="5A099196" w14:textId="77777777" w:rsidR="00925010" w:rsidRPr="00FA00F0" w:rsidRDefault="00925010" w:rsidP="00750FB0">
            <w:pPr>
              <w:pStyle w:val="TableTextChar"/>
              <w:ind w:left="288" w:hanging="288"/>
            </w:pPr>
            <w:r w:rsidRPr="00FA00F0">
              <w:sym w:font="Symbol" w:char="F0B7"/>
            </w:r>
            <w:r w:rsidRPr="00FA00F0">
              <w:t xml:space="preserve">   Heart;</w:t>
            </w:r>
          </w:p>
          <w:p w14:paraId="3C231DA8" w14:textId="77777777" w:rsidR="00925010" w:rsidRPr="00FA00F0" w:rsidRDefault="00925010" w:rsidP="00750FB0">
            <w:pPr>
              <w:pStyle w:val="TableTextChar"/>
              <w:ind w:left="288" w:hanging="288"/>
            </w:pPr>
            <w:r w:rsidRPr="00FA00F0">
              <w:sym w:font="Symbol" w:char="F0B7"/>
            </w:r>
            <w:r w:rsidRPr="00FA00F0">
              <w:t xml:space="preserve">   Heart/lung;</w:t>
            </w:r>
          </w:p>
          <w:p w14:paraId="2A357AAB" w14:textId="77777777" w:rsidR="00925010" w:rsidRPr="00FA00F0" w:rsidRDefault="00925010" w:rsidP="00750FB0">
            <w:pPr>
              <w:pStyle w:val="TableTextChar"/>
              <w:ind w:left="288" w:hanging="288"/>
            </w:pPr>
            <w:r w:rsidRPr="00FA00F0">
              <w:sym w:font="Symbol" w:char="F0B7"/>
            </w:r>
            <w:r w:rsidRPr="00FA00F0">
              <w:t xml:space="preserve">   Lung;</w:t>
            </w:r>
          </w:p>
          <w:p w14:paraId="60AFB448" w14:textId="77777777" w:rsidR="00925010" w:rsidRPr="00FA00F0" w:rsidRDefault="00925010" w:rsidP="00750FB0">
            <w:pPr>
              <w:pStyle w:val="TableTextChar"/>
              <w:ind w:left="288" w:hanging="288"/>
            </w:pPr>
            <w:r w:rsidRPr="00FA00F0">
              <w:sym w:font="Symbol" w:char="F0B7"/>
            </w:r>
            <w:r w:rsidRPr="00FA00F0">
              <w:t xml:space="preserve">   Kidney;</w:t>
            </w:r>
          </w:p>
          <w:p w14:paraId="4FA416E8" w14:textId="77777777" w:rsidR="00925010" w:rsidRPr="00FA00F0" w:rsidRDefault="00925010" w:rsidP="00750FB0">
            <w:pPr>
              <w:pStyle w:val="TableTextChar"/>
              <w:ind w:left="288" w:hanging="288"/>
            </w:pPr>
            <w:r w:rsidRPr="00FA00F0">
              <w:sym w:font="Symbol" w:char="F0B7"/>
            </w:r>
            <w:r w:rsidRPr="00FA00F0">
              <w:t xml:space="preserve">   Kidney/pancreas;</w:t>
            </w:r>
          </w:p>
          <w:p w14:paraId="650F9992" w14:textId="77777777" w:rsidR="00925010" w:rsidRPr="00FA00F0" w:rsidRDefault="00925010" w:rsidP="00750FB0">
            <w:pPr>
              <w:pStyle w:val="TableTextChar"/>
              <w:ind w:left="288" w:hanging="288"/>
            </w:pPr>
            <w:r w:rsidRPr="00FA00F0">
              <w:sym w:font="Symbol" w:char="F0B7"/>
            </w:r>
            <w:r w:rsidRPr="00FA00F0">
              <w:t xml:space="preserve">   Liver;</w:t>
            </w:r>
          </w:p>
          <w:p w14:paraId="22836755" w14:textId="77777777" w:rsidR="00925010" w:rsidRPr="00FA00F0" w:rsidRDefault="00925010" w:rsidP="00750FB0">
            <w:pPr>
              <w:pStyle w:val="TableTextChar"/>
              <w:ind w:left="288" w:hanging="288"/>
            </w:pPr>
            <w:r w:rsidRPr="00FA00F0">
              <w:sym w:font="Symbol" w:char="F0B7"/>
            </w:r>
            <w:r w:rsidRPr="00FA00F0">
              <w:t xml:space="preserve">   Liver/kidney;</w:t>
            </w:r>
          </w:p>
          <w:p w14:paraId="261FF3EF" w14:textId="77777777" w:rsidR="00925010" w:rsidRPr="00FA00F0" w:rsidRDefault="00925010" w:rsidP="00750FB0">
            <w:pPr>
              <w:pStyle w:val="TableTextChar"/>
              <w:ind w:left="288" w:hanging="288"/>
            </w:pPr>
            <w:r w:rsidRPr="00FA00F0">
              <w:sym w:font="Symbol" w:char="F0B7"/>
            </w:r>
            <w:r w:rsidRPr="00FA00F0">
              <w:t xml:space="preserve">   Liver/intestinal;</w:t>
            </w:r>
          </w:p>
          <w:p w14:paraId="32DDD950" w14:textId="77777777" w:rsidR="00925010" w:rsidRPr="00FA00F0" w:rsidRDefault="00925010" w:rsidP="00750FB0">
            <w:pPr>
              <w:pStyle w:val="TableTextChar"/>
              <w:ind w:left="288" w:hanging="288"/>
            </w:pPr>
            <w:r w:rsidRPr="00FA00F0">
              <w:sym w:font="Symbol" w:char="F0B7"/>
            </w:r>
            <w:r w:rsidRPr="00FA00F0">
              <w:t xml:space="preserve">   Pancreas; </w:t>
            </w:r>
          </w:p>
          <w:p w14:paraId="03E6A277" w14:textId="77777777" w:rsidR="00925010" w:rsidRPr="00FA00F0" w:rsidRDefault="00925010" w:rsidP="00750FB0">
            <w:pPr>
              <w:pStyle w:val="TableTextChar"/>
              <w:ind w:left="288" w:hanging="288"/>
            </w:pPr>
            <w:r w:rsidRPr="00FA00F0">
              <w:sym w:font="Symbol" w:char="F0B7"/>
            </w:r>
            <w:r w:rsidRPr="00FA00F0">
              <w:t xml:space="preserve">   Intestinal; and </w:t>
            </w:r>
          </w:p>
          <w:p w14:paraId="41F35EE3" w14:textId="77777777" w:rsidR="00925010" w:rsidRPr="00FA00F0" w:rsidRDefault="00925010" w:rsidP="00750FB0">
            <w:pPr>
              <w:pStyle w:val="TableTextChar"/>
              <w:numPr>
                <w:ilvl w:val="12"/>
                <w:numId w:val="0"/>
              </w:numPr>
              <w:ind w:left="288" w:hanging="288"/>
            </w:pPr>
            <w:r w:rsidRPr="00FA00F0">
              <w:sym w:font="Symbol" w:char="F0B7"/>
            </w:r>
            <w:r w:rsidRPr="00FA00F0">
              <w:t xml:space="preserve">   Bone marrow (either from you or from a compatible donor) and peripheral stem cell transplants, with or without high dose chemotherapy.</w:t>
            </w:r>
          </w:p>
          <w:p w14:paraId="308BF206" w14:textId="77777777" w:rsidR="00925010" w:rsidRPr="00FA00F0" w:rsidRDefault="00925010" w:rsidP="00750FB0">
            <w:pPr>
              <w:pStyle w:val="TableTextChar"/>
              <w:numPr>
                <w:ilvl w:val="12"/>
                <w:numId w:val="0"/>
              </w:numPr>
              <w:ind w:left="288" w:hanging="288"/>
            </w:pPr>
          </w:p>
          <w:p w14:paraId="03D09591" w14:textId="77777777" w:rsidR="00925010" w:rsidRPr="00FA00F0" w:rsidRDefault="00925010" w:rsidP="00750FB0">
            <w:pPr>
              <w:pStyle w:val="TableTextCharChar"/>
              <w:rPr>
                <w:b/>
                <w:bCs/>
                <w:color w:val="FF00FF"/>
                <w:szCs w:val="24"/>
              </w:rPr>
            </w:pPr>
            <w:r w:rsidRPr="00FA00F0">
              <w:rPr>
                <w:rStyle w:val="Emphasis"/>
                <w:color w:val="000000"/>
                <w:szCs w:val="24"/>
              </w:rPr>
              <w:t>Benefits are also available for cornea transplants.</w:t>
            </w:r>
            <w:r w:rsidRPr="00FA00F0">
              <w:rPr>
                <w:b/>
                <w:color w:val="FF00FF"/>
              </w:rPr>
              <w:t xml:space="preserve"> </w:t>
            </w:r>
            <w:r w:rsidRPr="00FA00F0">
              <w:rPr>
                <w:rStyle w:val="Emphasis"/>
                <w:color w:val="000000"/>
                <w:szCs w:val="24"/>
              </w:rPr>
              <w:t xml:space="preserve">We do not require that cornea transplants be performed at a </w:t>
            </w:r>
            <w:r w:rsidRPr="00FA00F0">
              <w:t>Centers of Excellence</w:t>
            </w:r>
            <w:r w:rsidRPr="00FA00F0">
              <w:rPr>
                <w:rStyle w:val="Emphasis"/>
                <w:color w:val="000000"/>
                <w:szCs w:val="24"/>
              </w:rPr>
              <w:t xml:space="preserve"> Facility in order for you to receive Network Benefits</w:t>
            </w:r>
            <w:r w:rsidRPr="00FA00F0">
              <w:rPr>
                <w:rStyle w:val="Emphasis"/>
                <w:szCs w:val="24"/>
              </w:rPr>
              <w:t>.</w:t>
            </w:r>
          </w:p>
          <w:p w14:paraId="740696CB" w14:textId="77777777" w:rsidR="00925010" w:rsidRDefault="00925010" w:rsidP="00750FB0">
            <w:pPr>
              <w:pStyle w:val="TableTextChar"/>
              <w:numPr>
                <w:ilvl w:val="12"/>
                <w:numId w:val="0"/>
              </w:numPr>
            </w:pPr>
          </w:p>
          <w:p w14:paraId="38D296D3" w14:textId="77777777" w:rsidR="00666B8E" w:rsidRPr="00B32129" w:rsidRDefault="00666B8E" w:rsidP="00666B8E">
            <w:pPr>
              <w:overflowPunct/>
              <w:textAlignment w:val="auto"/>
              <w:rPr>
                <w:sz w:val="24"/>
                <w:szCs w:val="24"/>
              </w:rPr>
            </w:pPr>
            <w:r w:rsidRPr="00B32129">
              <w:rPr>
                <w:sz w:val="24"/>
                <w:szCs w:val="24"/>
              </w:rPr>
              <w:t>Services received at a non-Designated transplant facility will be covered at the Out-of-Network Benefit</w:t>
            </w:r>
            <w:r>
              <w:rPr>
                <w:sz w:val="24"/>
                <w:szCs w:val="24"/>
              </w:rPr>
              <w:t xml:space="preserve"> </w:t>
            </w:r>
            <w:r w:rsidRPr="00B32129">
              <w:rPr>
                <w:sz w:val="24"/>
                <w:szCs w:val="24"/>
              </w:rPr>
              <w:t>level.</w:t>
            </w:r>
          </w:p>
          <w:p w14:paraId="0CE297DC" w14:textId="77777777" w:rsidR="00666B8E" w:rsidRDefault="00666B8E" w:rsidP="00750FB0">
            <w:pPr>
              <w:pStyle w:val="TableTextChar"/>
              <w:numPr>
                <w:ilvl w:val="12"/>
                <w:numId w:val="0"/>
              </w:numPr>
            </w:pPr>
          </w:p>
          <w:p w14:paraId="6001A2C7" w14:textId="77777777" w:rsidR="00666B8E" w:rsidRPr="00FA00F0" w:rsidRDefault="00666B8E" w:rsidP="00750FB0">
            <w:pPr>
              <w:pStyle w:val="TableTextChar"/>
              <w:numPr>
                <w:ilvl w:val="12"/>
                <w:numId w:val="0"/>
              </w:numPr>
            </w:pPr>
          </w:p>
          <w:p w14:paraId="3BD3CFA6" w14:textId="77777777" w:rsidR="00925010" w:rsidRPr="00FA00F0" w:rsidRDefault="00925010" w:rsidP="00750FB0">
            <w:pPr>
              <w:pStyle w:val="TableTextChar"/>
              <w:numPr>
                <w:ilvl w:val="12"/>
                <w:numId w:val="0"/>
              </w:numPr>
            </w:pPr>
            <w:r w:rsidRPr="00FA00F0">
              <w:t>Donor costs that are directly related to organ removal are Covered Health Services for which Benefits are payable through the organ recipient’s coverage under the Plan.</w:t>
            </w:r>
          </w:p>
          <w:p w14:paraId="47D1EE58" w14:textId="77777777" w:rsidR="00925010" w:rsidRPr="00FA00F0" w:rsidRDefault="00925010" w:rsidP="00750FB0">
            <w:pPr>
              <w:pStyle w:val="TableTextChar"/>
              <w:numPr>
                <w:ilvl w:val="12"/>
                <w:numId w:val="0"/>
              </w:numPr>
            </w:pPr>
          </w:p>
          <w:p w14:paraId="765842B8" w14:textId="5859DAD6" w:rsidR="00925010" w:rsidRPr="005A778C" w:rsidRDefault="002D3521" w:rsidP="00925010">
            <w:pPr>
              <w:rPr>
                <w:sz w:val="24"/>
                <w:szCs w:val="24"/>
              </w:rPr>
            </w:pPr>
            <w:r w:rsidRPr="009244C4">
              <w:rPr>
                <w:sz w:val="24"/>
                <w:szCs w:val="24"/>
              </w:rPr>
              <w:t>Kidney and/or Heart Transplants</w:t>
            </w:r>
            <w:r w:rsidRPr="005A778C">
              <w:rPr>
                <w:sz w:val="24"/>
                <w:szCs w:val="24"/>
              </w:rPr>
              <w:t xml:space="preserve"> </w:t>
            </w:r>
            <w:r w:rsidR="00925010" w:rsidRPr="005A778C">
              <w:rPr>
                <w:sz w:val="24"/>
                <w:szCs w:val="24"/>
              </w:rPr>
              <w:t xml:space="preserve">may be performed at a Designated Facility or The University of Missouri Health System in order to receive the IN NETWORK benefit level. </w:t>
            </w:r>
          </w:p>
          <w:p w14:paraId="330483E8" w14:textId="77777777" w:rsidR="00925010" w:rsidRPr="005A778C" w:rsidRDefault="00925010" w:rsidP="00925010">
            <w:pPr>
              <w:numPr>
                <w:ilvl w:val="12"/>
                <w:numId w:val="0"/>
              </w:numPr>
              <w:rPr>
                <w:sz w:val="24"/>
              </w:rPr>
            </w:pPr>
          </w:p>
          <w:p w14:paraId="4F4526E2" w14:textId="77777777" w:rsidR="00925010" w:rsidRPr="005A778C" w:rsidRDefault="00925010" w:rsidP="00925010">
            <w:pPr>
              <w:numPr>
                <w:ilvl w:val="12"/>
                <w:numId w:val="0"/>
              </w:numPr>
              <w:rPr>
                <w:sz w:val="24"/>
              </w:rPr>
            </w:pPr>
            <w:r w:rsidRPr="005A778C">
              <w:rPr>
                <w:sz w:val="24"/>
              </w:rPr>
              <w:t xml:space="preserve">If a participant is re-admitted to a hospital for the same condition within </w:t>
            </w:r>
            <w:r w:rsidRPr="005A778C">
              <w:rPr>
                <w:b/>
                <w:color w:val="0000FF"/>
                <w:sz w:val="24"/>
              </w:rPr>
              <w:t>60</w:t>
            </w:r>
            <w:r w:rsidRPr="005A778C">
              <w:rPr>
                <w:sz w:val="24"/>
              </w:rPr>
              <w:t xml:space="preserve"> days, the hospital copay is waived after the initial admission.</w:t>
            </w:r>
          </w:p>
          <w:p w14:paraId="5BB1740B" w14:textId="77777777" w:rsidR="00925010" w:rsidRPr="00FA00F0" w:rsidRDefault="00925010" w:rsidP="00750FB0">
            <w:pPr>
              <w:pStyle w:val="TableTextChar1"/>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524E42CF" w14:textId="60344DE5" w:rsidR="00925010" w:rsidRPr="00FA00F0" w:rsidRDefault="00925010" w:rsidP="00750FB0">
            <w:pPr>
              <w:pStyle w:val="TableTextCharCharChar1"/>
              <w:numPr>
                <w:ilvl w:val="12"/>
                <w:numId w:val="0"/>
              </w:numPr>
              <w:rPr>
                <w:b/>
                <w:szCs w:val="24"/>
              </w:rPr>
            </w:pPr>
            <w:r w:rsidRPr="00FA00F0">
              <w:rPr>
                <w:b/>
                <w:szCs w:val="24"/>
              </w:rPr>
              <w:t xml:space="preserve">Centers of Excellence (COE) </w:t>
            </w:r>
          </w:p>
          <w:p w14:paraId="36D1DB36" w14:textId="21AAA067" w:rsidR="00925010" w:rsidRPr="00FA00F0" w:rsidRDefault="00925010" w:rsidP="005C3A78">
            <w:pPr>
              <w:pStyle w:val="TableTextCharCharChar1"/>
              <w:numPr>
                <w:ilvl w:val="12"/>
                <w:numId w:val="0"/>
              </w:numPr>
              <w:rPr>
                <w:b/>
                <w:szCs w:val="24"/>
              </w:rPr>
            </w:pPr>
            <w:r w:rsidRPr="00FA00F0">
              <w:rPr>
                <w:b/>
                <w:szCs w:val="24"/>
              </w:rPr>
              <w:t>Transplant Access Program (TAP)</w:t>
            </w:r>
          </w:p>
          <w:p w14:paraId="2BD37D76" w14:textId="77777777" w:rsidR="00925010" w:rsidRPr="00FA00F0" w:rsidRDefault="00925010" w:rsidP="00750FB0">
            <w:pPr>
              <w:pStyle w:val="TableTextCharCharChar1"/>
              <w:numPr>
                <w:ilvl w:val="12"/>
                <w:numId w:val="0"/>
              </w:numPr>
              <w:rPr>
                <w:b/>
                <w:color w:val="FF00FF"/>
                <w:szCs w:val="24"/>
              </w:rPr>
            </w:pPr>
          </w:p>
          <w:p w14:paraId="71A20927" w14:textId="77777777" w:rsidR="00925010" w:rsidRPr="00DB7678" w:rsidRDefault="00925010" w:rsidP="00925010">
            <w:pPr>
              <w:pStyle w:val="TableTextCharCharChar1"/>
              <w:numPr>
                <w:ilvl w:val="12"/>
                <w:numId w:val="0"/>
              </w:numPr>
              <w:rPr>
                <w:b/>
                <w:szCs w:val="24"/>
              </w:rPr>
            </w:pPr>
            <w:r w:rsidRPr="00DB7678">
              <w:rPr>
                <w:b/>
                <w:color w:val="0000FF"/>
                <w:szCs w:val="24"/>
              </w:rPr>
              <w:t xml:space="preserve">$325 </w:t>
            </w:r>
            <w:r w:rsidRPr="00DB7678">
              <w:rPr>
                <w:bCs/>
                <w:szCs w:val="24"/>
              </w:rPr>
              <w:t>copay</w:t>
            </w:r>
            <w:r w:rsidRPr="00DB7678">
              <w:rPr>
                <w:szCs w:val="24"/>
              </w:rPr>
              <w:t xml:space="preserve"> per admission, then </w:t>
            </w:r>
            <w:r w:rsidRPr="00DB7678">
              <w:rPr>
                <w:b/>
                <w:bCs/>
                <w:color w:val="0000FF"/>
                <w:szCs w:val="24"/>
              </w:rPr>
              <w:t>80%</w:t>
            </w:r>
            <w:r w:rsidRPr="00DB7678">
              <w:rPr>
                <w:szCs w:val="24"/>
              </w:rPr>
              <w:t xml:space="preserve"> of eligible expenses after satisfying the deductible.</w:t>
            </w:r>
          </w:p>
          <w:p w14:paraId="5746D63F" w14:textId="77777777" w:rsidR="00925010" w:rsidRPr="00FA00F0" w:rsidRDefault="00925010" w:rsidP="00750FB0">
            <w:pPr>
              <w:pStyle w:val="TableTextCharCharChar1"/>
              <w:rPr>
                <w:szCs w:val="24"/>
              </w:rPr>
            </w:pPr>
          </w:p>
          <w:p w14:paraId="53960281" w14:textId="77777777" w:rsidR="00925010" w:rsidRPr="00FA00F0" w:rsidRDefault="00925010" w:rsidP="00750FB0">
            <w:pPr>
              <w:pStyle w:val="TableTextCharCharChar1"/>
              <w:rPr>
                <w:b/>
                <w:bCs/>
                <w:color w:val="FF00FF"/>
                <w:szCs w:val="24"/>
              </w:rPr>
            </w:pPr>
          </w:p>
          <w:p w14:paraId="3CEB03FA" w14:textId="77777777" w:rsidR="00925010" w:rsidRPr="00FA00F0" w:rsidRDefault="00925010" w:rsidP="00750FB0">
            <w:pPr>
              <w:pStyle w:val="TableTextCharCharChar1"/>
              <w:rPr>
                <w:b/>
                <w:bCs/>
                <w:color w:val="FF00FF"/>
                <w:szCs w:val="24"/>
              </w:rPr>
            </w:pPr>
          </w:p>
          <w:p w14:paraId="067CB668" w14:textId="77777777" w:rsidR="00925010" w:rsidRPr="00FA00F0" w:rsidRDefault="00925010" w:rsidP="00750FB0">
            <w:pPr>
              <w:pStyle w:val="TableTextCharCharChar1"/>
              <w:rPr>
                <w:b/>
                <w:bCs/>
                <w:szCs w:val="24"/>
              </w:rPr>
            </w:pPr>
            <w:r w:rsidRPr="00FA00F0">
              <w:rPr>
                <w:b/>
                <w:bCs/>
                <w:szCs w:val="24"/>
              </w:rPr>
              <w:t>Travel and Lodging</w:t>
            </w:r>
          </w:p>
          <w:p w14:paraId="157D3D58" w14:textId="77777777" w:rsidR="005242B3" w:rsidRDefault="00925010" w:rsidP="00206A85">
            <w:pPr>
              <w:pStyle w:val="TableTextCharCharChar1"/>
              <w:rPr>
                <w:szCs w:val="24"/>
              </w:rPr>
            </w:pPr>
            <w:r w:rsidRPr="00206A85">
              <w:rPr>
                <w:b/>
                <w:szCs w:val="24"/>
              </w:rPr>
              <w:t>Not Covered</w:t>
            </w:r>
            <w:r w:rsidRPr="00FA00F0">
              <w:rPr>
                <w:szCs w:val="24"/>
              </w:rPr>
              <w:t xml:space="preserve"> </w:t>
            </w:r>
          </w:p>
          <w:p w14:paraId="26A8DFA7" w14:textId="77777777" w:rsidR="005242B3" w:rsidRDefault="005242B3" w:rsidP="00206A85">
            <w:pPr>
              <w:pStyle w:val="TableTextCharCharChar1"/>
              <w:rPr>
                <w:szCs w:val="24"/>
              </w:rPr>
            </w:pPr>
          </w:p>
          <w:p w14:paraId="52A06C2B" w14:textId="00A720FB" w:rsidR="00925010" w:rsidRPr="00FA00F0" w:rsidRDefault="00925010" w:rsidP="00206A85">
            <w:pPr>
              <w:pStyle w:val="TableTextCharCharChar1"/>
              <w:rPr>
                <w:b/>
                <w:szCs w:val="24"/>
              </w:rPr>
            </w:pPr>
            <w:r w:rsidRPr="00FA00F0">
              <w:rPr>
                <w:b/>
                <w:szCs w:val="24"/>
              </w:rPr>
              <w:t>Pre-service Authorization  Requirement</w:t>
            </w:r>
          </w:p>
          <w:p w14:paraId="6F6283DC" w14:textId="603661B5" w:rsidR="00925010" w:rsidRPr="00FA00F0" w:rsidRDefault="00925010" w:rsidP="005242B3">
            <w:pPr>
              <w:pStyle w:val="TableTextCharCharChar1"/>
              <w:rPr>
                <w:b/>
                <w:color w:val="FF00FF"/>
                <w:szCs w:val="24"/>
              </w:rPr>
            </w:pPr>
            <w:r w:rsidRPr="00FA00F0">
              <w:rPr>
                <w:szCs w:val="24"/>
              </w:rPr>
              <w:t xml:space="preserve">For Benefits you must </w:t>
            </w:r>
            <w:r w:rsidRPr="00FA00F0">
              <w:rPr>
                <w:bCs/>
                <w:color w:val="000000"/>
                <w:szCs w:val="24"/>
              </w:rPr>
              <w:t>obtain prior authorization</w:t>
            </w:r>
            <w:r w:rsidRPr="00FA00F0">
              <w:rPr>
                <w:b/>
                <w:bCs/>
                <w:color w:val="000000"/>
                <w:szCs w:val="24"/>
              </w:rPr>
              <w:t xml:space="preserve"> </w:t>
            </w:r>
            <w:r w:rsidRPr="00FA00F0">
              <w:rPr>
                <w:szCs w:val="24"/>
              </w:rPr>
              <w:t xml:space="preserve">as soon as the possibility of a transplant arises (and before the time a pre-transplantation evaluation is performed at a transplant center). If you don't </w:t>
            </w:r>
            <w:r w:rsidRPr="00FA00F0">
              <w:rPr>
                <w:bCs/>
                <w:color w:val="000000"/>
                <w:szCs w:val="24"/>
              </w:rPr>
              <w:t>obtain prior authorization</w:t>
            </w:r>
            <w:r w:rsidRPr="00FA00F0">
              <w:rPr>
                <w:szCs w:val="24"/>
              </w:rPr>
              <w:t xml:space="preserve"> and if, as a result, the services are not performed at a </w:t>
            </w:r>
            <w:r w:rsidRPr="00FA00F0">
              <w:rPr>
                <w:bCs/>
                <w:szCs w:val="24"/>
              </w:rPr>
              <w:t>Centers of Excellence</w:t>
            </w:r>
            <w:r w:rsidRPr="00FA00F0">
              <w:rPr>
                <w:szCs w:val="24"/>
              </w:rPr>
              <w:t xml:space="preserve">, Benefits will </w:t>
            </w:r>
            <w:r w:rsidR="00D425B8" w:rsidRPr="00D425B8">
              <w:rPr>
                <w:bCs/>
                <w:szCs w:val="24"/>
              </w:rPr>
              <w:t>not be paid</w:t>
            </w:r>
            <w:r w:rsidR="005242B3" w:rsidRPr="005242B3">
              <w:rPr>
                <w:szCs w:val="24"/>
              </w:rPr>
              <w:t>.</w:t>
            </w:r>
          </w:p>
          <w:p w14:paraId="4C1579BD" w14:textId="77777777" w:rsidR="00925010" w:rsidRPr="00FA00F0" w:rsidRDefault="00925010" w:rsidP="00206A85">
            <w:pPr>
              <w:rPr>
                <w:b/>
                <w:bCs/>
                <w:color w:val="FF00FF"/>
                <w:szCs w:val="24"/>
              </w:rPr>
            </w:pPr>
          </w:p>
        </w:tc>
        <w:tc>
          <w:tcPr>
            <w:tcW w:w="2970" w:type="dxa"/>
            <w:gridSpan w:val="3"/>
            <w:tcBorders>
              <w:top w:val="single" w:sz="6" w:space="0" w:color="auto"/>
              <w:left w:val="single" w:sz="6" w:space="0" w:color="auto"/>
              <w:bottom w:val="single" w:sz="6" w:space="0" w:color="auto"/>
              <w:right w:val="single" w:sz="6" w:space="0" w:color="auto"/>
            </w:tcBorders>
            <w:shd w:val="pct5" w:color="auto" w:fill="FFFFFF"/>
          </w:tcPr>
          <w:p w14:paraId="0904328D" w14:textId="380278CF" w:rsidR="00925010" w:rsidRPr="00FA00F0" w:rsidRDefault="00925010" w:rsidP="00750FB0">
            <w:pPr>
              <w:pStyle w:val="TableTextCharCharChar1"/>
              <w:numPr>
                <w:ilvl w:val="12"/>
                <w:numId w:val="0"/>
              </w:numPr>
              <w:rPr>
                <w:b/>
                <w:szCs w:val="24"/>
              </w:rPr>
            </w:pPr>
            <w:r w:rsidRPr="00FA00F0">
              <w:rPr>
                <w:b/>
                <w:szCs w:val="24"/>
              </w:rPr>
              <w:t>UHC Network</w:t>
            </w:r>
          </w:p>
          <w:p w14:paraId="01140BE4" w14:textId="50029EED" w:rsidR="00925010" w:rsidRPr="00FA00F0" w:rsidRDefault="00925010" w:rsidP="00750FB0">
            <w:pPr>
              <w:pStyle w:val="TableTextCharCharChar1"/>
              <w:numPr>
                <w:ilvl w:val="12"/>
                <w:numId w:val="0"/>
              </w:numPr>
              <w:rPr>
                <w:b/>
                <w:szCs w:val="24"/>
              </w:rPr>
            </w:pPr>
            <w:r w:rsidRPr="00FA00F0">
              <w:rPr>
                <w:b/>
                <w:szCs w:val="24"/>
              </w:rPr>
              <w:t>Non-Network</w:t>
            </w:r>
          </w:p>
          <w:p w14:paraId="48877B2D" w14:textId="77777777" w:rsidR="00925010" w:rsidRPr="00FA00F0" w:rsidRDefault="00925010" w:rsidP="00750FB0">
            <w:pPr>
              <w:pStyle w:val="TableTextCharCharChar1"/>
              <w:numPr>
                <w:ilvl w:val="12"/>
                <w:numId w:val="0"/>
              </w:numPr>
              <w:rPr>
                <w:b/>
                <w:color w:val="0000FF"/>
                <w:szCs w:val="24"/>
              </w:rPr>
            </w:pPr>
          </w:p>
          <w:p w14:paraId="7C86FFBE" w14:textId="77777777" w:rsidR="005242B3" w:rsidRPr="00725AF5" w:rsidRDefault="005242B3" w:rsidP="005242B3">
            <w:pPr>
              <w:pStyle w:val="TableTextCharCharChar1"/>
              <w:numPr>
                <w:ilvl w:val="12"/>
                <w:numId w:val="0"/>
              </w:numPr>
            </w:pPr>
            <w:r>
              <w:rPr>
                <w:b/>
                <w:color w:val="0000FF"/>
                <w:szCs w:val="24"/>
              </w:rPr>
              <w:t>70%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154D20FE" w14:textId="77777777" w:rsidR="00925010" w:rsidRPr="00FA00F0" w:rsidRDefault="00925010" w:rsidP="00750FB0">
            <w:pPr>
              <w:pStyle w:val="TableTextCharCharChar1"/>
              <w:numPr>
                <w:ilvl w:val="12"/>
                <w:numId w:val="0"/>
              </w:numPr>
            </w:pPr>
          </w:p>
          <w:p w14:paraId="16CA0EB4" w14:textId="048EC0A5" w:rsidR="00925010" w:rsidRPr="00FA00F0" w:rsidRDefault="00925010" w:rsidP="00750FB0">
            <w:pPr>
              <w:rPr>
                <w:b/>
                <w:sz w:val="24"/>
              </w:rPr>
            </w:pPr>
            <w:r w:rsidRPr="00FA00F0">
              <w:rPr>
                <w:b/>
                <w:sz w:val="24"/>
              </w:rPr>
              <w:t>Pre-service Authorization  Requirement</w:t>
            </w:r>
          </w:p>
          <w:p w14:paraId="60A2C33D" w14:textId="77777777" w:rsidR="00925010" w:rsidRPr="00FA00F0" w:rsidRDefault="00925010" w:rsidP="00750FB0">
            <w:pPr>
              <w:rPr>
                <w:sz w:val="24"/>
              </w:rPr>
            </w:pPr>
            <w:r w:rsidRPr="00FA00F0">
              <w:rPr>
                <w:sz w:val="24"/>
              </w:rPr>
              <w:t xml:space="preserve">For Benefits you must </w:t>
            </w:r>
            <w:r w:rsidRPr="00FA00F0">
              <w:rPr>
                <w:bCs/>
                <w:color w:val="000000"/>
                <w:sz w:val="24"/>
              </w:rPr>
              <w:t>obtain prior authorization</w:t>
            </w:r>
            <w:r w:rsidRPr="00FA00F0">
              <w:rPr>
                <w:b/>
                <w:bCs/>
                <w:color w:val="000000"/>
                <w:sz w:val="24"/>
              </w:rPr>
              <w:t xml:space="preserve"> </w:t>
            </w:r>
            <w:r w:rsidRPr="00FA00F0">
              <w:rPr>
                <w:sz w:val="24"/>
              </w:rPr>
              <w:t xml:space="preserve">as soon as the possibility of a transplant arises (and before the time a pre-transplantation evaluation is performed at a transplant center). </w:t>
            </w:r>
          </w:p>
          <w:p w14:paraId="3D4DD854" w14:textId="77777777" w:rsidR="005242B3" w:rsidRDefault="005242B3" w:rsidP="00750FB0">
            <w:pPr>
              <w:rPr>
                <w:sz w:val="24"/>
              </w:rPr>
            </w:pPr>
          </w:p>
          <w:p w14:paraId="407F84A2" w14:textId="0752946B" w:rsidR="00925010" w:rsidRPr="00FA00F0" w:rsidRDefault="00925010" w:rsidP="00750FB0">
            <w:pPr>
              <w:rPr>
                <w:b/>
                <w:color w:val="FF00FF"/>
                <w:sz w:val="24"/>
              </w:rPr>
            </w:pPr>
            <w:r w:rsidRPr="00FA00F0">
              <w:rPr>
                <w:sz w:val="24"/>
              </w:rPr>
              <w:t xml:space="preserve">If you fail to </w:t>
            </w:r>
            <w:r w:rsidRPr="00FA00F0">
              <w:rPr>
                <w:bCs/>
                <w:color w:val="000000"/>
                <w:sz w:val="24"/>
              </w:rPr>
              <w:t xml:space="preserve">obtain prior authorization </w:t>
            </w:r>
            <w:r w:rsidRPr="00FA00F0">
              <w:rPr>
                <w:sz w:val="24"/>
              </w:rPr>
              <w:t xml:space="preserve">as required, Benefits will be subject to a </w:t>
            </w:r>
            <w:r w:rsidRPr="00FA00F0">
              <w:rPr>
                <w:b/>
                <w:color w:val="0000FF"/>
                <w:sz w:val="24"/>
              </w:rPr>
              <w:t>$</w:t>
            </w:r>
            <w:r w:rsidR="005242B3">
              <w:rPr>
                <w:b/>
                <w:color w:val="0000FF"/>
                <w:sz w:val="24"/>
              </w:rPr>
              <w:t>500</w:t>
            </w:r>
            <w:r w:rsidRPr="00FA00F0">
              <w:rPr>
                <w:color w:val="0000FF"/>
                <w:sz w:val="24"/>
              </w:rPr>
              <w:t xml:space="preserve"> </w:t>
            </w:r>
            <w:r w:rsidRPr="00FA00F0">
              <w:rPr>
                <w:sz w:val="24"/>
              </w:rPr>
              <w:t>penalty.</w:t>
            </w:r>
          </w:p>
          <w:p w14:paraId="77100AF2" w14:textId="77777777" w:rsidR="00925010" w:rsidRPr="00FA00F0" w:rsidRDefault="00925010" w:rsidP="00750FB0">
            <w:pPr>
              <w:pStyle w:val="TableTextCharCharChar1"/>
            </w:pPr>
          </w:p>
          <w:p w14:paraId="75BB0C3B" w14:textId="77777777" w:rsidR="00925010" w:rsidRPr="00FA00F0" w:rsidRDefault="00925010" w:rsidP="00750FB0">
            <w:pPr>
              <w:pStyle w:val="TableTextCharCharChar1"/>
            </w:pPr>
          </w:p>
          <w:p w14:paraId="23D11F08" w14:textId="77777777" w:rsidR="00925010" w:rsidRPr="00FA00F0" w:rsidRDefault="00925010" w:rsidP="00750FB0">
            <w:pPr>
              <w:pStyle w:val="TableTextCharCharChar1"/>
              <w:rPr>
                <w:b/>
              </w:rPr>
            </w:pPr>
          </w:p>
        </w:tc>
      </w:tr>
      <w:tr w:rsidR="000256D0" w:rsidRPr="00FA00F0" w14:paraId="251C6937" w14:textId="77777777" w:rsidTr="000256D0">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69349AD" w14:textId="77777777" w:rsidR="000256D0" w:rsidRDefault="000256D0" w:rsidP="000256D0">
            <w:pPr>
              <w:pStyle w:val="TableText"/>
              <w:numPr>
                <w:ilvl w:val="12"/>
                <w:numId w:val="0"/>
              </w:numPr>
              <w:rPr>
                <w:b/>
              </w:rPr>
            </w:pPr>
            <w:bookmarkStart w:id="160" w:name="Urinary_Catheters"/>
            <w:r>
              <w:rPr>
                <w:b/>
              </w:rPr>
              <w:t>Urinary Catheters</w:t>
            </w:r>
            <w:bookmarkEnd w:id="160"/>
          </w:p>
          <w:p w14:paraId="1B7E4459" w14:textId="77777777" w:rsidR="000256D0" w:rsidRDefault="000256D0" w:rsidP="000256D0">
            <w:pPr>
              <w:pStyle w:val="TableText"/>
              <w:numPr>
                <w:ilvl w:val="12"/>
                <w:numId w:val="0"/>
              </w:numPr>
              <w:rPr>
                <w:b/>
              </w:rPr>
            </w:pPr>
          </w:p>
          <w:p w14:paraId="5B3A60C6" w14:textId="77777777" w:rsidR="000256D0" w:rsidRDefault="000256D0" w:rsidP="000256D0">
            <w:pPr>
              <w:pStyle w:val="iBAAGStandardText"/>
              <w:rPr>
                <w:rFonts w:ascii="Times New Roman" w:eastAsia="Times New Roman" w:hAnsi="Times New Roman" w:cs="Times New Roman"/>
                <w:color w:val="auto"/>
              </w:rPr>
            </w:pPr>
            <w:r>
              <w:rPr>
                <w:rFonts w:ascii="Times New Roman" w:eastAsia="Times New Roman" w:hAnsi="Times New Roman" w:cs="Times New Roman"/>
                <w:color w:val="auto"/>
              </w:rPr>
              <w:t>Limited to:</w:t>
            </w:r>
          </w:p>
          <w:p w14:paraId="699F822A" w14:textId="77777777" w:rsidR="000256D0" w:rsidRPr="004C6AB8" w:rsidRDefault="000256D0" w:rsidP="000256D0">
            <w:pPr>
              <w:pStyle w:val="iBAAGStandardText"/>
              <w:rPr>
                <w:rFonts w:ascii="Times New Roman" w:hAnsi="Times New Roman"/>
                <w:color w:val="auto"/>
              </w:rPr>
            </w:pPr>
            <w:r w:rsidRPr="004C6AB8">
              <w:rPr>
                <w:rFonts w:ascii="Times New Roman" w:hAnsi="Times New Roman"/>
                <w:color w:val="auto"/>
              </w:rPr>
              <w:t xml:space="preserve">Intermittent catheters: </w:t>
            </w:r>
          </w:p>
          <w:p w14:paraId="2751773A" w14:textId="77777777" w:rsidR="000256D0" w:rsidRPr="004C6AB8" w:rsidRDefault="000256D0" w:rsidP="000256D0">
            <w:pPr>
              <w:pStyle w:val="iBAAGLevel1Bullets"/>
              <w:spacing w:line="276" w:lineRule="auto"/>
              <w:ind w:hanging="450"/>
              <w:rPr>
                <w:rFonts w:ascii="Times New Roman" w:hAnsi="Times New Roman"/>
                <w:color w:val="auto"/>
              </w:rPr>
            </w:pPr>
            <w:r w:rsidRPr="004C6AB8">
              <w:rPr>
                <w:rFonts w:ascii="Times New Roman" w:hAnsi="Times New Roman"/>
                <w:color w:val="auto"/>
              </w:rPr>
              <w:t xml:space="preserve">insertion tray kit    </w:t>
            </w:r>
          </w:p>
          <w:p w14:paraId="7B57AA1C" w14:textId="77777777" w:rsidR="000256D0" w:rsidRPr="004C6AB8" w:rsidRDefault="000256D0" w:rsidP="000256D0">
            <w:pPr>
              <w:pStyle w:val="iBAAGStandardText"/>
              <w:rPr>
                <w:rFonts w:ascii="Times New Roman" w:hAnsi="Times New Roman"/>
                <w:color w:val="auto"/>
              </w:rPr>
            </w:pPr>
          </w:p>
          <w:p w14:paraId="6D25DD4B" w14:textId="77777777" w:rsidR="000256D0" w:rsidRPr="004C6AB8" w:rsidRDefault="000256D0" w:rsidP="000256D0">
            <w:pPr>
              <w:pStyle w:val="iBAAGStandardText"/>
              <w:rPr>
                <w:rFonts w:ascii="Times New Roman" w:hAnsi="Times New Roman"/>
                <w:color w:val="auto"/>
              </w:rPr>
            </w:pPr>
            <w:r w:rsidRPr="004C6AB8">
              <w:rPr>
                <w:rFonts w:ascii="Times New Roman" w:hAnsi="Times New Roman"/>
                <w:color w:val="auto"/>
              </w:rPr>
              <w:t>Indwelling catheters:</w:t>
            </w:r>
          </w:p>
          <w:p w14:paraId="60A78074" w14:textId="77777777" w:rsidR="000256D0" w:rsidRPr="004C6AB8" w:rsidRDefault="000256D0" w:rsidP="000256D0">
            <w:pPr>
              <w:pStyle w:val="iBAAGLevel1Bullets"/>
              <w:ind w:hanging="450"/>
              <w:rPr>
                <w:rFonts w:ascii="Times New Roman" w:hAnsi="Times New Roman"/>
              </w:rPr>
            </w:pPr>
            <w:r w:rsidRPr="004C6AB8">
              <w:rPr>
                <w:rFonts w:ascii="Times New Roman" w:hAnsi="Times New Roman"/>
              </w:rPr>
              <w:t xml:space="preserve">insertion tray kit    </w:t>
            </w:r>
          </w:p>
          <w:p w14:paraId="14F7C5E0" w14:textId="77777777" w:rsidR="000256D0" w:rsidRPr="004C6AB8" w:rsidRDefault="000256D0" w:rsidP="000256D0">
            <w:pPr>
              <w:pStyle w:val="iBAAGLevel1Bullets"/>
              <w:ind w:hanging="450"/>
              <w:rPr>
                <w:rFonts w:ascii="Times New Roman" w:hAnsi="Times New Roman"/>
              </w:rPr>
            </w:pPr>
            <w:r w:rsidRPr="004C6AB8">
              <w:rPr>
                <w:rFonts w:ascii="Times New Roman" w:hAnsi="Times New Roman"/>
              </w:rPr>
              <w:t xml:space="preserve">urinary drainage bag </w:t>
            </w:r>
          </w:p>
          <w:p w14:paraId="006ECCCA" w14:textId="77777777" w:rsidR="000256D0" w:rsidRPr="004C6AB8" w:rsidRDefault="000256D0" w:rsidP="000256D0">
            <w:pPr>
              <w:pStyle w:val="iBAAGLevel1Bullets"/>
              <w:ind w:hanging="450"/>
              <w:rPr>
                <w:rFonts w:ascii="Times New Roman" w:hAnsi="Times New Roman"/>
              </w:rPr>
            </w:pPr>
            <w:r w:rsidRPr="004C6AB8">
              <w:rPr>
                <w:rFonts w:ascii="Times New Roman" w:hAnsi="Times New Roman"/>
              </w:rPr>
              <w:t>anchoring device</w:t>
            </w:r>
          </w:p>
          <w:p w14:paraId="35B30D84" w14:textId="77777777" w:rsidR="000256D0" w:rsidRPr="004C6AB8" w:rsidRDefault="000256D0" w:rsidP="000256D0">
            <w:pPr>
              <w:pStyle w:val="iBAAGLevel1Bullets"/>
              <w:ind w:hanging="450"/>
              <w:rPr>
                <w:rFonts w:ascii="Times New Roman" w:hAnsi="Times New Roman"/>
              </w:rPr>
            </w:pPr>
            <w:r w:rsidRPr="004C6AB8">
              <w:rPr>
                <w:rFonts w:ascii="Times New Roman" w:hAnsi="Times New Roman"/>
              </w:rPr>
              <w:t>irrigation tubing set</w:t>
            </w:r>
          </w:p>
          <w:p w14:paraId="3DCA6A02" w14:textId="77777777" w:rsidR="000256D0" w:rsidRPr="00FA00F0" w:rsidRDefault="000256D0" w:rsidP="000256D0">
            <w:pPr>
              <w:pStyle w:val="TableTextChar"/>
              <w:numPr>
                <w:ilvl w:val="12"/>
                <w:numId w:val="0"/>
              </w:numPr>
              <w:rPr>
                <w:b/>
              </w:rPr>
            </w:pPr>
          </w:p>
        </w:tc>
        <w:tc>
          <w:tcPr>
            <w:tcW w:w="2880" w:type="dxa"/>
            <w:gridSpan w:val="2"/>
            <w:tcBorders>
              <w:top w:val="single" w:sz="6" w:space="0" w:color="auto"/>
              <w:left w:val="single" w:sz="6" w:space="0" w:color="auto"/>
              <w:bottom w:val="single" w:sz="6" w:space="0" w:color="auto"/>
              <w:right w:val="single" w:sz="6" w:space="0" w:color="auto"/>
            </w:tcBorders>
            <w:shd w:val="pct5" w:color="auto" w:fill="FFFFFF"/>
          </w:tcPr>
          <w:p w14:paraId="3B030349" w14:textId="77777777" w:rsidR="000256D0" w:rsidRPr="00725AF5" w:rsidRDefault="000256D0" w:rsidP="000256D0">
            <w:pPr>
              <w:pStyle w:val="TableTextCharCharChar1"/>
              <w:numPr>
                <w:ilvl w:val="12"/>
                <w:numId w:val="0"/>
              </w:numPr>
              <w:rPr>
                <w:b/>
                <w:bCs/>
                <w:color w:val="800080"/>
                <w:szCs w:val="24"/>
              </w:rPr>
            </w:pPr>
            <w:r>
              <w:rPr>
                <w:b/>
                <w:color w:val="0000FF"/>
                <w:szCs w:val="24"/>
              </w:rPr>
              <w:t>80%</w:t>
            </w:r>
            <w:r w:rsidRPr="00725AF5">
              <w:rPr>
                <w:b/>
                <w:color w:val="0000FF"/>
                <w:szCs w:val="24"/>
              </w:rPr>
              <w:t xml:space="preserve"> </w:t>
            </w:r>
            <w:r w:rsidRPr="00725AF5">
              <w:rPr>
                <w:bCs/>
                <w:szCs w:val="24"/>
              </w:rPr>
              <w:t>of eligible expenses</w:t>
            </w:r>
            <w:r w:rsidRPr="000D6CD2">
              <w:rPr>
                <w:bCs/>
                <w:sz w:val="20"/>
                <w:szCs w:val="24"/>
              </w:rPr>
              <w:t xml:space="preserve"> </w:t>
            </w:r>
            <w:r w:rsidRPr="000D6CD2">
              <w:rPr>
                <w:bCs/>
                <w:szCs w:val="24"/>
              </w:rPr>
              <w:t>after satisfying the</w:t>
            </w:r>
            <w:r w:rsidRPr="000D6CD2">
              <w:rPr>
                <w:b/>
                <w:bCs/>
                <w:szCs w:val="24"/>
              </w:rPr>
              <w:t xml:space="preserve"> </w:t>
            </w:r>
            <w:r w:rsidRPr="000D6CD2">
              <w:rPr>
                <w:bCs/>
                <w:szCs w:val="24"/>
              </w:rPr>
              <w:t>deductible</w:t>
            </w:r>
            <w:r w:rsidRPr="00725AF5">
              <w:rPr>
                <w:bCs/>
                <w:color w:val="000000"/>
                <w:szCs w:val="24"/>
              </w:rPr>
              <w:t>.</w:t>
            </w:r>
            <w:r w:rsidRPr="00725AF5">
              <w:rPr>
                <w:b/>
                <w:bCs/>
                <w:color w:val="800080"/>
                <w:szCs w:val="24"/>
              </w:rPr>
              <w:t xml:space="preserve"> </w:t>
            </w:r>
          </w:p>
          <w:p w14:paraId="1951B3E2" w14:textId="79EE0356" w:rsidR="000256D0" w:rsidRPr="00FA00F0" w:rsidRDefault="000256D0" w:rsidP="000256D0">
            <w:pPr>
              <w:pStyle w:val="TableTextCharCharChar1"/>
              <w:numPr>
                <w:ilvl w:val="12"/>
                <w:numId w:val="0"/>
              </w:numPr>
              <w:rPr>
                <w:b/>
                <w:szCs w:val="24"/>
              </w:rPr>
            </w:pPr>
          </w:p>
        </w:tc>
        <w:tc>
          <w:tcPr>
            <w:tcW w:w="2970" w:type="dxa"/>
            <w:gridSpan w:val="3"/>
            <w:tcBorders>
              <w:top w:val="single" w:sz="6" w:space="0" w:color="auto"/>
              <w:left w:val="single" w:sz="6" w:space="0" w:color="auto"/>
              <w:bottom w:val="single" w:sz="6" w:space="0" w:color="auto"/>
              <w:right w:val="single" w:sz="6" w:space="0" w:color="auto"/>
            </w:tcBorders>
            <w:shd w:val="pct5" w:color="auto" w:fill="FFFFFF"/>
          </w:tcPr>
          <w:p w14:paraId="7D45D82E" w14:textId="77777777" w:rsidR="000256D0" w:rsidRPr="00725AF5" w:rsidRDefault="000256D0" w:rsidP="000256D0">
            <w:pPr>
              <w:pStyle w:val="TableTextCharCharChar1"/>
              <w:numPr>
                <w:ilvl w:val="12"/>
                <w:numId w:val="0"/>
              </w:numPr>
              <w:rPr>
                <w:b/>
                <w:bCs/>
                <w:color w:val="800080"/>
                <w:szCs w:val="24"/>
              </w:rPr>
            </w:pPr>
            <w:r>
              <w:rPr>
                <w:b/>
                <w:color w:val="0000FF"/>
                <w:szCs w:val="24"/>
              </w:rPr>
              <w:t>70%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r w:rsidRPr="00725AF5">
              <w:rPr>
                <w:b/>
                <w:bCs/>
                <w:color w:val="800080"/>
                <w:szCs w:val="24"/>
              </w:rPr>
              <w:t xml:space="preserve"> </w:t>
            </w:r>
          </w:p>
          <w:p w14:paraId="6E6EA0D1" w14:textId="1BFABD88" w:rsidR="000256D0" w:rsidRPr="00FA00F0" w:rsidRDefault="000256D0" w:rsidP="000256D0">
            <w:pPr>
              <w:pStyle w:val="TableTextCharCharChar1"/>
              <w:numPr>
                <w:ilvl w:val="12"/>
                <w:numId w:val="0"/>
              </w:numPr>
              <w:rPr>
                <w:b/>
                <w:szCs w:val="24"/>
              </w:rPr>
            </w:pPr>
          </w:p>
        </w:tc>
      </w:tr>
      <w:tr w:rsidR="00A719B8" w:rsidRPr="00725AF5" w14:paraId="427F0647" w14:textId="77777777" w:rsidTr="000256D0">
        <w:tc>
          <w:tcPr>
            <w:tcW w:w="3076" w:type="dxa"/>
            <w:gridSpan w:val="3"/>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725AF5" w:rsidRDefault="00A719B8">
            <w:pPr>
              <w:pStyle w:val="TableTextCharCharChar1"/>
              <w:numPr>
                <w:ilvl w:val="12"/>
                <w:numId w:val="0"/>
              </w:numPr>
              <w:rPr>
                <w:b/>
              </w:rPr>
            </w:pPr>
            <w:bookmarkStart w:id="161" w:name="Wigs"/>
            <w:bookmarkEnd w:id="159"/>
            <w:r w:rsidRPr="00725AF5">
              <w:rPr>
                <w:b/>
              </w:rPr>
              <w:t>Wigs</w:t>
            </w:r>
            <w:bookmarkEnd w:id="161"/>
          </w:p>
          <w:p w14:paraId="427F062E" w14:textId="77777777" w:rsidR="00A719B8" w:rsidRPr="00725AF5" w:rsidRDefault="00A719B8">
            <w:pPr>
              <w:pStyle w:val="TableTextCharCharChar1"/>
              <w:numPr>
                <w:ilvl w:val="12"/>
                <w:numId w:val="0"/>
              </w:numPr>
              <w:rPr>
                <w:b/>
              </w:rPr>
            </w:pPr>
          </w:p>
          <w:p w14:paraId="67E3F176" w14:textId="0DCF72EC" w:rsidR="00A719B8" w:rsidRPr="00515A0C" w:rsidRDefault="00515A0C">
            <w:pPr>
              <w:pStyle w:val="TableTextCharCharChar1"/>
              <w:numPr>
                <w:ilvl w:val="12"/>
                <w:numId w:val="0"/>
              </w:numPr>
            </w:pPr>
            <w:r w:rsidRPr="00B54113">
              <w:t>Wigs are covered when used to replace hair lost as a result of illness or injury.</w:t>
            </w:r>
          </w:p>
          <w:p w14:paraId="2EB3230B" w14:textId="77777777" w:rsidR="00515A0C" w:rsidRDefault="00515A0C">
            <w:pPr>
              <w:pStyle w:val="TableTextCharCharChar1"/>
              <w:numPr>
                <w:ilvl w:val="12"/>
                <w:numId w:val="0"/>
              </w:numPr>
            </w:pPr>
          </w:p>
          <w:p w14:paraId="29543B68" w14:textId="787A59C9" w:rsidR="00515A0C" w:rsidRDefault="00515A0C">
            <w:pPr>
              <w:pStyle w:val="TableTextCharCharChar1"/>
              <w:numPr>
                <w:ilvl w:val="12"/>
                <w:numId w:val="0"/>
              </w:numPr>
            </w:pPr>
            <w:r w:rsidRPr="00515A0C">
              <w:t>No specific dollar or frequency criteria apply to this benefit.</w:t>
            </w:r>
          </w:p>
          <w:p w14:paraId="427F0630" w14:textId="77777777" w:rsidR="00515A0C" w:rsidRPr="00725AF5" w:rsidRDefault="00515A0C">
            <w:pPr>
              <w:pStyle w:val="TableTextCharCharChar1"/>
              <w:numPr>
                <w:ilvl w:val="12"/>
                <w:numId w:val="0"/>
              </w:num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63A" w14:textId="3E5E8CCA" w:rsidR="00A719B8" w:rsidRPr="00725AF5" w:rsidRDefault="00CD1CBA" w:rsidP="00EC2FD0">
            <w:pPr>
              <w:pStyle w:val="TableTextCharCharChar1"/>
              <w:numPr>
                <w:ilvl w:val="12"/>
                <w:numId w:val="0"/>
              </w:numPr>
              <w:rPr>
                <w:b/>
                <w:bCs/>
                <w:color w:val="800080"/>
                <w:szCs w:val="24"/>
              </w:rPr>
            </w:pPr>
            <w:r>
              <w:rPr>
                <w:b/>
                <w:color w:val="0000FF"/>
                <w:szCs w:val="24"/>
              </w:rPr>
              <w:t>8</w:t>
            </w:r>
            <w:r w:rsidR="003C3DFE">
              <w:rPr>
                <w:b/>
                <w:color w:val="0000FF"/>
                <w:szCs w:val="24"/>
              </w:rPr>
              <w:t>0%</w:t>
            </w:r>
            <w:r w:rsidR="00A719B8" w:rsidRPr="00725AF5">
              <w:rPr>
                <w:b/>
                <w:color w:val="0000FF"/>
                <w:szCs w:val="24"/>
              </w:rPr>
              <w:t xml:space="preserve"> </w:t>
            </w:r>
            <w:r w:rsidR="00A719B8" w:rsidRPr="00725AF5">
              <w:rPr>
                <w:bCs/>
                <w:szCs w:val="24"/>
              </w:rPr>
              <w:t>of eligible expenses</w:t>
            </w:r>
            <w:r w:rsidR="000D6CD2" w:rsidRPr="000D6CD2">
              <w:rPr>
                <w:bCs/>
                <w:sz w:val="20"/>
                <w:szCs w:val="24"/>
              </w:rPr>
              <w:t xml:space="preserve"> </w:t>
            </w:r>
            <w:r w:rsidR="000D6CD2" w:rsidRPr="000D6CD2">
              <w:rPr>
                <w:bCs/>
                <w:szCs w:val="24"/>
              </w:rPr>
              <w:t>after satisfying the</w:t>
            </w:r>
            <w:r w:rsidR="000D6CD2" w:rsidRPr="000D6CD2">
              <w:rPr>
                <w:b/>
                <w:bCs/>
                <w:szCs w:val="24"/>
              </w:rPr>
              <w:t xml:space="preserve"> </w:t>
            </w:r>
            <w:r w:rsidR="000D6CD2" w:rsidRPr="000D6CD2">
              <w:rPr>
                <w:bCs/>
                <w:szCs w:val="24"/>
              </w:rPr>
              <w:t>deductible</w:t>
            </w:r>
            <w:r w:rsidR="00A719B8" w:rsidRPr="00725AF5">
              <w:rPr>
                <w:bCs/>
                <w:color w:val="000000"/>
                <w:szCs w:val="24"/>
              </w:rPr>
              <w:t>.</w:t>
            </w:r>
            <w:r w:rsidR="00A719B8" w:rsidRPr="00725AF5">
              <w:rPr>
                <w:b/>
                <w:bCs/>
                <w:color w:val="800080"/>
                <w:szCs w:val="24"/>
              </w:rPr>
              <w:t xml:space="preserve"> </w:t>
            </w:r>
          </w:p>
          <w:p w14:paraId="427F063B" w14:textId="77777777" w:rsidR="00A719B8" w:rsidRPr="00725AF5" w:rsidRDefault="00A719B8" w:rsidP="00EC2FD0">
            <w:pPr>
              <w:pStyle w:val="TableTextCharCharChar1"/>
              <w:numPr>
                <w:ilvl w:val="12"/>
                <w:numId w:val="0"/>
              </w:numPr>
              <w:rPr>
                <w:bCs/>
                <w:szCs w:val="24"/>
              </w:rPr>
            </w:pPr>
          </w:p>
          <w:p w14:paraId="427F063E" w14:textId="181FE055" w:rsidR="00A719B8" w:rsidRPr="00725AF5" w:rsidRDefault="00A719B8" w:rsidP="00EC2FD0">
            <w:pPr>
              <w:pStyle w:val="TableText"/>
              <w:rPr>
                <w:color w:val="000000"/>
              </w:rPr>
            </w:pPr>
          </w:p>
        </w:tc>
        <w:tc>
          <w:tcPr>
            <w:tcW w:w="2917" w:type="dxa"/>
            <w:gridSpan w:val="2"/>
            <w:tcBorders>
              <w:top w:val="single" w:sz="6" w:space="0" w:color="auto"/>
              <w:left w:val="single" w:sz="6" w:space="0" w:color="auto"/>
              <w:bottom w:val="single" w:sz="6" w:space="0" w:color="auto"/>
              <w:right w:val="single" w:sz="6" w:space="0" w:color="auto"/>
            </w:tcBorders>
            <w:shd w:val="pct5" w:color="auto" w:fill="FFFFFF"/>
          </w:tcPr>
          <w:p w14:paraId="427F0642" w14:textId="19EDDF58" w:rsidR="00A719B8" w:rsidRPr="00725AF5" w:rsidRDefault="006079A7" w:rsidP="00EC2FD0">
            <w:pPr>
              <w:pStyle w:val="TableTextCharCharChar1"/>
              <w:numPr>
                <w:ilvl w:val="12"/>
                <w:numId w:val="0"/>
              </w:numPr>
              <w:rPr>
                <w:b/>
                <w:bCs/>
                <w:color w:val="800080"/>
                <w:szCs w:val="24"/>
              </w:rPr>
            </w:pPr>
            <w:r>
              <w:rPr>
                <w:b/>
                <w:color w:val="0000FF"/>
                <w:szCs w:val="24"/>
              </w:rPr>
              <w:t>70%</w:t>
            </w:r>
            <w:r w:rsidR="00A719B8"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r w:rsidR="00A719B8" w:rsidRPr="00725AF5">
              <w:rPr>
                <w:bCs/>
                <w:color w:val="000000"/>
                <w:szCs w:val="24"/>
              </w:rPr>
              <w:t>.</w:t>
            </w:r>
            <w:r w:rsidR="00A719B8" w:rsidRPr="00725AF5">
              <w:rPr>
                <w:b/>
                <w:bCs/>
                <w:color w:val="800080"/>
                <w:szCs w:val="24"/>
              </w:rPr>
              <w:t xml:space="preserve"> </w:t>
            </w:r>
          </w:p>
          <w:p w14:paraId="1E96052E" w14:textId="77777777" w:rsidR="00515A0C" w:rsidRDefault="00515A0C" w:rsidP="00EC2FD0">
            <w:pPr>
              <w:pStyle w:val="TableText"/>
              <w:rPr>
                <w:bCs/>
                <w:szCs w:val="24"/>
              </w:rPr>
            </w:pPr>
          </w:p>
          <w:p w14:paraId="5F237D4E" w14:textId="77777777" w:rsidR="00515A0C" w:rsidRDefault="00515A0C" w:rsidP="00EC2FD0">
            <w:pPr>
              <w:pStyle w:val="TableTextCharCharChar1"/>
              <w:numPr>
                <w:ilvl w:val="12"/>
                <w:numId w:val="0"/>
              </w:numPr>
              <w:rPr>
                <w:bCs/>
                <w:szCs w:val="24"/>
              </w:rPr>
            </w:pPr>
          </w:p>
          <w:p w14:paraId="25CF58FF" w14:textId="77777777" w:rsidR="00515A0C" w:rsidRPr="00725AF5" w:rsidRDefault="00515A0C" w:rsidP="00515A0C">
            <w:pPr>
              <w:pStyle w:val="TableTextCharCharChar1"/>
              <w:numPr>
                <w:ilvl w:val="12"/>
                <w:numId w:val="0"/>
              </w:numPr>
              <w:rPr>
                <w:b/>
              </w:rPr>
            </w:pPr>
            <w:r w:rsidRPr="00725AF5">
              <w:rPr>
                <w:b/>
              </w:rPr>
              <w:t>Prior Authorization Required</w:t>
            </w:r>
          </w:p>
          <w:p w14:paraId="41E78847" w14:textId="13F1DA99" w:rsidR="00515A0C" w:rsidRPr="00725AF5" w:rsidRDefault="00515A0C" w:rsidP="00EC2FD0">
            <w:pPr>
              <w:pStyle w:val="TableTextCharCharChar1"/>
              <w:numPr>
                <w:ilvl w:val="12"/>
                <w:numId w:val="0"/>
              </w:numPr>
              <w:rPr>
                <w:bCs/>
                <w:szCs w:val="24"/>
              </w:rPr>
            </w:pPr>
            <w:r w:rsidRPr="00515A0C">
              <w:rPr>
                <w:bCs/>
                <w:szCs w:val="24"/>
              </w:rPr>
              <w:t xml:space="preserve">Prior Authorization is only required for any Out of Network purchases over </w:t>
            </w:r>
            <w:r w:rsidRPr="00B54113">
              <w:rPr>
                <w:b/>
                <w:bCs/>
                <w:color w:val="0000FF"/>
                <w:szCs w:val="24"/>
              </w:rPr>
              <w:t>$1,000</w:t>
            </w:r>
          </w:p>
          <w:p w14:paraId="287A6E68" w14:textId="77777777" w:rsidR="00515A0C" w:rsidRDefault="00515A0C" w:rsidP="00EC2FD0">
            <w:pPr>
              <w:pStyle w:val="TableText"/>
              <w:rPr>
                <w:rStyle w:val="wdColorPinkBoldItalic"/>
                <w:szCs w:val="24"/>
              </w:rPr>
            </w:pPr>
          </w:p>
          <w:p w14:paraId="7BEA5D3A" w14:textId="77777777" w:rsidR="00515A0C" w:rsidRPr="00725AF5" w:rsidRDefault="00515A0C" w:rsidP="00515A0C">
            <w:pPr>
              <w:rPr>
                <w:b/>
                <w:color w:val="FF00FF"/>
                <w:sz w:val="24"/>
              </w:rPr>
            </w:pPr>
            <w:r w:rsidRPr="00725AF5">
              <w:rPr>
                <w:sz w:val="24"/>
              </w:rPr>
              <w:t xml:space="preserve">If you fail to </w:t>
            </w:r>
            <w:r w:rsidRPr="00725AF5">
              <w:rPr>
                <w:bCs/>
                <w:color w:val="000000"/>
                <w:sz w:val="24"/>
              </w:rPr>
              <w:t xml:space="preserve">obtain prior authorization </w:t>
            </w:r>
            <w:r w:rsidRPr="00725AF5">
              <w:rPr>
                <w:sz w:val="24"/>
              </w:rPr>
              <w:t xml:space="preserve">as required, Benefits will be subject to a </w:t>
            </w:r>
            <w:r>
              <w:rPr>
                <w:b/>
                <w:color w:val="0000FF"/>
                <w:sz w:val="24"/>
              </w:rPr>
              <w:t>$500</w:t>
            </w:r>
            <w:r w:rsidRPr="00725AF5">
              <w:rPr>
                <w:color w:val="0000FF"/>
                <w:sz w:val="24"/>
              </w:rPr>
              <w:t xml:space="preserve"> </w:t>
            </w:r>
            <w:r w:rsidRPr="00725AF5">
              <w:rPr>
                <w:sz w:val="24"/>
              </w:rPr>
              <w:t>penalty.</w:t>
            </w:r>
          </w:p>
          <w:p w14:paraId="427F0646" w14:textId="26480D75" w:rsidR="00A719B8" w:rsidRPr="00725AF5" w:rsidRDefault="00A719B8"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r w:rsidRPr="00725AF5">
        <w:t>&lt;!--ID=CSR--&gt;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09D3D832"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8E7291" w:rsidRPr="00725AF5">
              <w:rPr>
                <w:b/>
                <w:bCs/>
                <w:color w:val="FF0000"/>
              </w:rPr>
              <w:t xml:space="preserve"> </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302D5ACF"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8E7291" w:rsidRPr="00725AF5">
              <w:rPr>
                <w:b/>
                <w:bCs/>
                <w:color w:val="FF0000"/>
              </w:rPr>
              <w:t xml:space="preserve"> </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1C438E35"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057F027F" w14:textId="77777777" w:rsidTr="00212D7E">
        <w:tc>
          <w:tcPr>
            <w:tcW w:w="8910" w:type="dxa"/>
          </w:tcPr>
          <w:p w14:paraId="6B0662F3"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66B33ED9" w14:textId="68B46152"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3E37EA" w:rsidRPr="00725AF5" w14:paraId="427F065F"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62" w:name="Alternative_Treatments"/>
            <w:r w:rsidRPr="00725AF5">
              <w:rPr>
                <w:b/>
                <w:color w:val="FF0000"/>
              </w:rPr>
              <w:t>Alternative Treatments</w:t>
            </w:r>
            <w:bookmarkEnd w:id="162"/>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307E7813"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0297C78D" w14:textId="64550707" w:rsidR="00510956" w:rsidRDefault="003E37EA">
            <w:pPr>
              <w:pStyle w:val="TableTextCharCharChar1"/>
              <w:ind w:left="288" w:hanging="288"/>
              <w:rPr>
                <w:b/>
                <w:color w:val="FF00FF"/>
              </w:rPr>
            </w:pPr>
            <w:r w:rsidRPr="00725AF5">
              <w:rPr>
                <w:color w:val="FF0000"/>
              </w:rPr>
              <w:sym w:font="Symbol" w:char="F0B7"/>
            </w:r>
            <w:r w:rsidRPr="00725AF5">
              <w:rPr>
                <w:color w:val="FF0000"/>
              </w:rPr>
              <w:t xml:space="preserve">   Art therapy, music therapy, dance therapy, horseback therapy and</w:t>
            </w:r>
            <w:r w:rsidRPr="00725AF5">
              <w:t xml:space="preserve"> </w:t>
            </w:r>
            <w:r w:rsidRPr="00725AF5">
              <w:rPr>
                <w:color w:val="FF0000"/>
              </w:rPr>
              <w:t xml:space="preserve">other forms of alternative treatment as defined by the National Center for Complimentary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and</w:t>
            </w:r>
            <w:r w:rsidRPr="00725AF5">
              <w:rPr>
                <w:color w:val="FF0000"/>
              </w:rPr>
              <w:t xml:space="preserve"> and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r w:rsidR="0095064D" w:rsidRPr="00725AF5">
              <w:rPr>
                <w:b/>
                <w:color w:val="FF00FF"/>
              </w:rPr>
              <w:t xml:space="preserve"> </w:t>
            </w:r>
          </w:p>
          <w:p w14:paraId="427F065E" w14:textId="188FD458" w:rsidR="003E37EA" w:rsidRPr="00725AF5" w:rsidRDefault="003E37EA">
            <w:pPr>
              <w:pStyle w:val="TableTextCharCharChar1"/>
              <w:ind w:left="288" w:hanging="288"/>
              <w:rPr>
                <w:color w:val="FF0000"/>
              </w:rPr>
            </w:pPr>
          </w:p>
        </w:tc>
      </w:tr>
      <w:tr w:rsidR="00154B9C" w:rsidRPr="00725AF5" w14:paraId="427F066F"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63" w:name="Bereavement_Counseling"/>
            <w:r w:rsidRPr="00725AF5">
              <w:rPr>
                <w:b/>
                <w:color w:val="FF0000"/>
              </w:rPr>
              <w:t>Bereavement</w:t>
            </w:r>
            <w:r w:rsidR="003E2CED" w:rsidRPr="00725AF5">
              <w:rPr>
                <w:b/>
                <w:color w:val="FF0000"/>
              </w:rPr>
              <w:t xml:space="preserve"> </w:t>
            </w:r>
            <w:r w:rsidRPr="00725AF5">
              <w:rPr>
                <w:b/>
                <w:color w:val="FF0000"/>
              </w:rPr>
              <w:t>Counseling</w:t>
            </w:r>
            <w:bookmarkEnd w:id="163"/>
          </w:p>
          <w:p w14:paraId="427F0662" w14:textId="71A87B10"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D1D94FF" w:rsidR="00B912F4" w:rsidRPr="00725AF5" w:rsidRDefault="00D65352" w:rsidP="00B912F4">
            <w:pPr>
              <w:pStyle w:val="TableTextCharCharChar1"/>
              <w:numPr>
                <w:ilvl w:val="12"/>
                <w:numId w:val="0"/>
              </w:numPr>
              <w:rPr>
                <w:b/>
                <w:color w:val="FF0000"/>
              </w:rPr>
            </w:pPr>
            <w:r>
              <w:rPr>
                <w:b/>
                <w:color w:val="0000FF"/>
                <w:szCs w:val="24"/>
              </w:rPr>
              <w:t>8</w:t>
            </w:r>
            <w:r w:rsidR="003C3DFE">
              <w:rPr>
                <w:b/>
                <w:color w:val="0000FF"/>
                <w:szCs w:val="24"/>
              </w:rPr>
              <w:t>0%</w:t>
            </w:r>
            <w:r w:rsidR="00B912F4" w:rsidRPr="00725AF5">
              <w:rPr>
                <w:color w:val="FF0000"/>
                <w:szCs w:val="24"/>
              </w:rPr>
              <w:t xml:space="preserve"> of eligible expenses</w:t>
            </w:r>
            <w:r w:rsidR="0019798B" w:rsidRPr="0019798B">
              <w:rPr>
                <w:color w:val="FF0000"/>
                <w:sz w:val="20"/>
                <w:szCs w:val="24"/>
              </w:rPr>
              <w:t xml:space="preserve"> </w:t>
            </w:r>
            <w:r w:rsidR="0019798B" w:rsidRPr="0019798B">
              <w:rPr>
                <w:color w:val="FF0000"/>
                <w:szCs w:val="24"/>
              </w:rPr>
              <w:t>after satisfying the deductible</w:t>
            </w:r>
            <w:r w:rsidR="00B912F4" w:rsidRPr="00725AF5">
              <w:rPr>
                <w:color w:val="FF0000"/>
                <w:szCs w:val="24"/>
              </w:rPr>
              <w:t>.</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12E9C053" w:rsidR="00B912F4" w:rsidRPr="00725AF5" w:rsidRDefault="006079A7" w:rsidP="00DD24A2">
            <w:pPr>
              <w:pStyle w:val="TableTextCharCharChar1"/>
              <w:numPr>
                <w:ilvl w:val="12"/>
                <w:numId w:val="0"/>
              </w:numPr>
              <w:rPr>
                <w:b/>
                <w:color w:val="FF0000"/>
              </w:rPr>
            </w:pPr>
            <w:r>
              <w:rPr>
                <w:b/>
                <w:color w:val="0000FF"/>
                <w:szCs w:val="24"/>
              </w:rPr>
              <w:t>70%</w:t>
            </w:r>
            <w:r w:rsidR="00B912F4" w:rsidRPr="00725AF5">
              <w:rPr>
                <w:color w:val="FF0000"/>
                <w:szCs w:val="24"/>
              </w:rPr>
              <w:t xml:space="preserve"> 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64" w:name="Breast_Reconstruction"/>
            <w:r w:rsidRPr="00725AF5">
              <w:rPr>
                <w:b/>
                <w:color w:val="FF0000"/>
              </w:rPr>
              <w:t>Breast Reconstruction</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75" w14:textId="77777777" w:rsidR="001B6486" w:rsidRPr="00725AF5" w:rsidRDefault="001B6486" w:rsidP="005A6D55">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76"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77" w14:textId="77777777" w:rsidR="001B6486" w:rsidRPr="00725AF5" w:rsidRDefault="001B6486" w:rsidP="005A6D55">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78" w14:textId="77777777" w:rsidR="00154B9C" w:rsidRPr="00725AF5" w:rsidRDefault="00154B9C">
            <w:pPr>
              <w:pStyle w:val="TableTextCharCharChar1"/>
              <w:numPr>
                <w:ilvl w:val="12"/>
                <w:numId w:val="0"/>
              </w:numPr>
              <w:rPr>
                <w:b/>
                <w:color w:val="FF0000"/>
              </w:rPr>
            </w:pPr>
          </w:p>
          <w:p w14:paraId="427F067B" w14:textId="6AF58E0A"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0"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1"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2"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3C87F8A4"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157CB24E" w14:textId="77777777" w:rsidR="00A53B8A" w:rsidRDefault="00A53B8A">
            <w:pPr>
              <w:pStyle w:val="TableTextCharCharChar1"/>
              <w:numPr>
                <w:ilvl w:val="12"/>
                <w:numId w:val="0"/>
              </w:numPr>
              <w:rPr>
                <w:b/>
                <w:color w:val="FF0000"/>
              </w:rPr>
            </w:pPr>
            <w:bookmarkStart w:id="165" w:name="Breast_Reduction"/>
            <w:r w:rsidRPr="00725AF5">
              <w:rPr>
                <w:b/>
                <w:color w:val="FF0000"/>
              </w:rPr>
              <w:t>Breast Reduction</w:t>
            </w:r>
            <w:bookmarkEnd w:id="165"/>
          </w:p>
          <w:p w14:paraId="6BD1203E" w14:textId="77777777" w:rsidR="00510956" w:rsidRDefault="00510956">
            <w:pPr>
              <w:pStyle w:val="TableTextCharCharChar1"/>
              <w:numPr>
                <w:ilvl w:val="12"/>
                <w:numId w:val="0"/>
              </w:numPr>
              <w:rPr>
                <w:b/>
                <w:color w:val="FF0000"/>
              </w:rPr>
            </w:pPr>
          </w:p>
          <w:p w14:paraId="50CED66B" w14:textId="77777777" w:rsidR="00510956" w:rsidRDefault="00510956">
            <w:pPr>
              <w:pStyle w:val="TableTextCharCharChar1"/>
              <w:numPr>
                <w:ilvl w:val="12"/>
                <w:numId w:val="0"/>
              </w:numPr>
              <w:rPr>
                <w:b/>
                <w:color w:val="FF0000"/>
              </w:rPr>
            </w:pPr>
          </w:p>
          <w:p w14:paraId="454D4898" w14:textId="77777777" w:rsidR="00510956" w:rsidRDefault="00510956">
            <w:pPr>
              <w:pStyle w:val="TableTextCharCharChar1"/>
              <w:numPr>
                <w:ilvl w:val="12"/>
                <w:numId w:val="0"/>
              </w:numPr>
              <w:rPr>
                <w:color w:val="FF0000"/>
              </w:rPr>
            </w:pPr>
            <w:r w:rsidRPr="00B54113">
              <w:rPr>
                <w:color w:val="FF0000"/>
              </w:rPr>
              <w:t>Coverage is provided for Medically Necessary breast reduction, including for male gynecomastia, when prescribed by a physician.</w:t>
            </w:r>
          </w:p>
          <w:p w14:paraId="40E6D14D" w14:textId="77777777" w:rsidR="004C54DB" w:rsidRDefault="004C54DB">
            <w:pPr>
              <w:pStyle w:val="TableTextCharCharChar1"/>
              <w:numPr>
                <w:ilvl w:val="12"/>
                <w:numId w:val="0"/>
              </w:numPr>
              <w:rPr>
                <w:color w:val="FF0000"/>
              </w:rPr>
            </w:pPr>
          </w:p>
          <w:p w14:paraId="427F0688" w14:textId="35393318" w:rsidR="004C54DB" w:rsidRPr="00B54113" w:rsidRDefault="004C54DB">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t xml:space="preserve">Same as </w:t>
            </w:r>
          </w:p>
          <w:p w14:paraId="427F068A" w14:textId="77777777" w:rsidR="00775D31" w:rsidRPr="00725AF5" w:rsidRDefault="00775D31" w:rsidP="00DD24A2">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8D" w14:textId="77777777" w:rsidR="00775D31" w:rsidRPr="00725AF5" w:rsidRDefault="00775D31" w:rsidP="00DD24A2">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8E" w14:textId="77777777" w:rsidR="00775D31"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8F" w14:textId="77777777" w:rsidR="001B6486" w:rsidRPr="00725AF5" w:rsidRDefault="00775D31" w:rsidP="00DD24A2">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2806A348"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698" w14:textId="77777777" w:rsidR="00775D31" w:rsidRPr="00725AF5" w:rsidRDefault="00775D31" w:rsidP="00775D31">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699" w14:textId="77777777" w:rsidR="00775D31"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69A" w14:textId="77777777" w:rsidR="001B6486" w:rsidRPr="00725AF5" w:rsidRDefault="00775D31" w:rsidP="00775D31">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69B" w14:textId="77777777" w:rsidR="00A53B8A" w:rsidRPr="00725AF5" w:rsidRDefault="00A53B8A" w:rsidP="00DD24A2">
            <w:pPr>
              <w:pStyle w:val="TableTextCharCharChar1"/>
              <w:numPr>
                <w:ilvl w:val="12"/>
                <w:numId w:val="0"/>
              </w:numPr>
              <w:rPr>
                <w:b/>
                <w:color w:val="FF0000"/>
              </w:rPr>
            </w:pPr>
          </w:p>
          <w:p w14:paraId="427F069D" w14:textId="77777777" w:rsidR="000B4E22" w:rsidRPr="00725AF5" w:rsidRDefault="000B4E22" w:rsidP="000B4E22">
            <w:pPr>
              <w:pStyle w:val="TableTextCharCharChar1"/>
              <w:numPr>
                <w:ilvl w:val="12"/>
                <w:numId w:val="0"/>
              </w:numPr>
              <w:rPr>
                <w:b/>
                <w:color w:val="FF0000"/>
              </w:rPr>
            </w:pPr>
          </w:p>
          <w:p w14:paraId="207EBD0D" w14:textId="77777777" w:rsidR="00510956" w:rsidRPr="00510956" w:rsidRDefault="00510956" w:rsidP="00510956">
            <w:pPr>
              <w:pStyle w:val="TableTextCharCharChar1"/>
              <w:rPr>
                <w:b/>
                <w:bCs/>
                <w:color w:val="FF0000"/>
                <w:szCs w:val="24"/>
              </w:rPr>
            </w:pPr>
            <w:r w:rsidRPr="00510956">
              <w:rPr>
                <w:b/>
                <w:bCs/>
                <w:color w:val="FF0000"/>
                <w:szCs w:val="24"/>
              </w:rPr>
              <w:t>Prior Authorization Required</w:t>
            </w:r>
          </w:p>
          <w:p w14:paraId="39276BF9" w14:textId="663DB21C" w:rsidR="00510956" w:rsidRPr="00B54113" w:rsidRDefault="00510956" w:rsidP="00510956">
            <w:pPr>
              <w:pStyle w:val="TableTextCharCharChar1"/>
              <w:rPr>
                <w:bCs/>
                <w:color w:val="FF0000"/>
                <w:szCs w:val="24"/>
              </w:rPr>
            </w:pPr>
            <w:r w:rsidRPr="00B54113">
              <w:rPr>
                <w:bCs/>
                <w:color w:val="FF0000"/>
                <w:szCs w:val="24"/>
              </w:rPr>
              <w:t xml:space="preserve">Please remember that for Benefits you must obtain prior authorization. </w:t>
            </w:r>
          </w:p>
          <w:p w14:paraId="3865F78A" w14:textId="77777777" w:rsidR="00510956" w:rsidRPr="00510956" w:rsidRDefault="00510956" w:rsidP="00510956">
            <w:pPr>
              <w:pStyle w:val="TableTextCharCharChar1"/>
              <w:rPr>
                <w:b/>
                <w:bCs/>
                <w:color w:val="FF0000"/>
                <w:szCs w:val="24"/>
              </w:rPr>
            </w:pPr>
          </w:p>
          <w:p w14:paraId="3AD638EF" w14:textId="77777777" w:rsidR="00510956" w:rsidRPr="00510956" w:rsidRDefault="00510956" w:rsidP="00510956">
            <w:pPr>
              <w:pStyle w:val="TableTextCharCharChar1"/>
              <w:rPr>
                <w:b/>
                <w:bCs/>
                <w:color w:val="FF0000"/>
                <w:szCs w:val="24"/>
              </w:rPr>
            </w:pPr>
            <w:r w:rsidRPr="00B54113">
              <w:rPr>
                <w:bCs/>
                <w:color w:val="FF0000"/>
                <w:szCs w:val="24"/>
              </w:rPr>
              <w:t>If you don't obtain prior authorization, Benefits will be subject to a</w:t>
            </w:r>
            <w:r w:rsidRPr="00510956">
              <w:rPr>
                <w:b/>
                <w:bCs/>
                <w:color w:val="FF0000"/>
                <w:szCs w:val="24"/>
              </w:rPr>
              <w:t xml:space="preserve"> </w:t>
            </w:r>
            <w:r w:rsidRPr="00B54113">
              <w:rPr>
                <w:b/>
                <w:bCs/>
                <w:color w:val="0000FF"/>
                <w:szCs w:val="24"/>
              </w:rPr>
              <w:t xml:space="preserve">$500 </w:t>
            </w:r>
            <w:r w:rsidRPr="00B54113">
              <w:rPr>
                <w:bCs/>
                <w:color w:val="FF0000"/>
                <w:szCs w:val="24"/>
              </w:rPr>
              <w:t>penalty.</w:t>
            </w:r>
          </w:p>
          <w:p w14:paraId="427F069E" w14:textId="131839B8" w:rsidR="000B4E22" w:rsidRPr="00725AF5" w:rsidRDefault="000B4E22" w:rsidP="000B4E22">
            <w:pPr>
              <w:pStyle w:val="TableTextCharCharChar1"/>
              <w:numPr>
                <w:ilvl w:val="12"/>
                <w:numId w:val="0"/>
              </w:numPr>
              <w:rPr>
                <w:b/>
                <w:color w:val="FF0000"/>
              </w:rPr>
            </w:pPr>
          </w:p>
        </w:tc>
      </w:tr>
      <w:tr w:rsidR="00F75076" w:rsidRPr="00725AF5" w14:paraId="427F06BA"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66" w:name="Devices_Appliances_and_Prosthetics"/>
            <w:r w:rsidRPr="00725AF5">
              <w:rPr>
                <w:b/>
                <w:color w:val="FF0000"/>
              </w:rPr>
              <w:t>Devices, Appliances and Prosthetics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2" w14:textId="77777777" w:rsidR="00F75076" w:rsidRPr="00725AF5" w:rsidRDefault="00F75076" w:rsidP="003F1898">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p>
          <w:p w14:paraId="427F06A3" w14:textId="77777777" w:rsidR="00C3079F" w:rsidRPr="00725AF5" w:rsidRDefault="00C3079F" w:rsidP="00C3079F">
            <w:pPr>
              <w:pStyle w:val="TableText"/>
              <w:rPr>
                <w:color w:val="FF0000"/>
              </w:rPr>
            </w:pPr>
            <w:r w:rsidRPr="00725AF5">
              <w:rPr>
                <w:color w:val="FF0000"/>
              </w:rPr>
              <w:sym w:font="Symbol" w:char="00B7"/>
            </w:r>
            <w:r w:rsidRPr="00725AF5">
              <w:rPr>
                <w:color w:val="FF0000"/>
              </w:rPr>
              <w:t xml:space="preserve">   orthotic appliances and devices that straighten or </w:t>
            </w:r>
          </w:p>
          <w:p w14:paraId="427F06A4" w14:textId="77777777" w:rsidR="00C3079F" w:rsidRPr="00725AF5" w:rsidRDefault="00C3079F" w:rsidP="00C3079F">
            <w:pPr>
              <w:pStyle w:val="TableText"/>
              <w:ind w:left="288"/>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58D0FAA0" w:rsidR="00C3079F" w:rsidRPr="00725AF5" w:rsidRDefault="00C3079F" w:rsidP="00C3079F">
            <w:pPr>
              <w:pStyle w:val="TableText"/>
              <w:ind w:left="576"/>
              <w:rPr>
                <w:color w:val="FF0000"/>
              </w:rPr>
            </w:pPr>
            <w:r w:rsidRPr="00725AF5">
              <w:rPr>
                <w:color w:val="FF0000"/>
              </w:rPr>
              <w:t>Examples of excluded orthotic appliances and devices include but are not limited to or any orthotic braces available over the counter. This exclusion does not include diabetic footwear which may be covered for a Covered Person with diabetic foot disease.</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tracheo-esophageal voice</w:t>
            </w:r>
            <w:r w:rsidR="00CF3A80" w:rsidRPr="00725AF5">
              <w:rPr>
                <w:color w:val="FF0000"/>
              </w:rPr>
              <w:t xml:space="preserve"> devices for which Benefits are provided as described under Durable Medical Equipment</w:t>
            </w:r>
            <w:r w:rsidRPr="00725AF5">
              <w:rPr>
                <w:color w:val="FF0000"/>
              </w:rPr>
              <w:t>;</w:t>
            </w:r>
          </w:p>
          <w:p w14:paraId="23F2EF9D" w14:textId="77777777" w:rsidR="00CD45F2" w:rsidRPr="00CD45F2" w:rsidRDefault="00CD45F2" w:rsidP="00CD45F2">
            <w:pPr>
              <w:rPr>
                <w:color w:val="FF0000"/>
                <w:sz w:val="24"/>
              </w:rPr>
            </w:pPr>
            <w:r w:rsidRPr="00377B4E">
              <w:rPr>
                <w:color w:val="FF0000"/>
                <w:sz w:val="24"/>
              </w:rPr>
              <w:sym w:font="Symbol" w:char="F0B7"/>
            </w:r>
            <w:r w:rsidRPr="00377B4E">
              <w:rPr>
                <w:color w:val="FF0000"/>
                <w:sz w:val="24"/>
              </w:rPr>
              <w:t xml:space="preserve">   </w:t>
            </w:r>
            <w:r w:rsidRPr="0019244B">
              <w:rPr>
                <w:color w:val="FF0000"/>
                <w:sz w:val="24"/>
              </w:rPr>
              <w:t>Powered and non-powered exoskeleton devices</w:t>
            </w: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B54113">
            <w:pPr>
              <w:pStyle w:val="TableTextChar1CharChar"/>
              <w:rPr>
                <w:color w:val="FF0000"/>
              </w:rPr>
            </w:pPr>
          </w:p>
        </w:tc>
      </w:tr>
      <w:tr w:rsidR="00043308" w:rsidRPr="00725AF5" w14:paraId="427F072E"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67" w:name="Diabetes_Services"/>
            <w:r w:rsidRPr="00725AF5">
              <w:rPr>
                <w:rStyle w:val="CDBlack"/>
                <w:rFonts w:ascii="Times New Roman" w:hAnsi="Times New Roman"/>
                <w:b/>
                <w:color w:val="FF0000"/>
                <w:szCs w:val="24"/>
              </w:rPr>
              <w:t>Diabetes Services</w:t>
            </w:r>
            <w:bookmarkEnd w:id="167"/>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8" w14:textId="7EC73184" w:rsidR="00554226" w:rsidRPr="00725AF5" w:rsidRDefault="00554226" w:rsidP="00554226">
            <w:pPr>
              <w:pStyle w:val="TableText"/>
              <w:rPr>
                <w:color w:val="FF0000"/>
              </w:rPr>
            </w:pPr>
            <w:r w:rsidRPr="00725AF5">
              <w:rPr>
                <w:color w:val="FF0000"/>
              </w:rPr>
              <w:t>Insulin pumps that are not fully implanted into the body, and supplies for the management and treatment of diabetes, based upon the medical needs of the Covered Person including, but not limited to:</w:t>
            </w:r>
          </w:p>
          <w:p w14:paraId="427F06F9"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blood glucose monitors;</w:t>
            </w:r>
          </w:p>
          <w:p w14:paraId="427F06FA"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insulin syringes with needles;</w:t>
            </w:r>
          </w:p>
          <w:p w14:paraId="427F06FB"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blood glucose and urine test strips;</w:t>
            </w:r>
          </w:p>
          <w:p w14:paraId="427F06FC"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ketone test strips and tablets; and</w:t>
            </w:r>
          </w:p>
          <w:p w14:paraId="427F06FD" w14:textId="77777777" w:rsidR="00554226" w:rsidRPr="00725AF5" w:rsidRDefault="00554226" w:rsidP="00554226">
            <w:pPr>
              <w:pStyle w:val="ListBullet1CharChar"/>
              <w:tabs>
                <w:tab w:val="clear" w:pos="360"/>
              </w:tabs>
              <w:ind w:left="288" w:hanging="288"/>
              <w:rPr>
                <w:rFonts w:ascii="Times New Roman" w:hAnsi="Times New Roman"/>
                <w:color w:val="FF0000"/>
                <w:szCs w:val="24"/>
              </w:rPr>
            </w:pPr>
            <w:r w:rsidRPr="00725AF5">
              <w:rPr>
                <w:rFonts w:ascii="Times New Roman" w:hAnsi="Times New Roman"/>
                <w:color w:val="FF0000"/>
                <w:szCs w:val="24"/>
              </w:rPr>
              <w:t>●   lancets and lancet devices.</w:t>
            </w:r>
          </w:p>
          <w:p w14:paraId="427F06FE" w14:textId="3AC39023" w:rsidR="00554226" w:rsidRPr="00725AF5" w:rsidRDefault="00554226" w:rsidP="00554226">
            <w:pPr>
              <w:pStyle w:val="TableTextChar1"/>
              <w:rPr>
                <w:rStyle w:val="CDVar"/>
                <w:rFonts w:ascii="Times New Roman" w:hAnsi="Times New Roman"/>
                <w:color w:val="FF0000"/>
                <w:szCs w:val="24"/>
              </w:rPr>
            </w:pPr>
            <w:r w:rsidRPr="00725AF5">
              <w:rPr>
                <w:color w:val="FF0000"/>
                <w:szCs w:val="24"/>
              </w:rPr>
              <w:t>Insulin pumps are subject to all the conditions of coverage stated under Durable Medical Equipment in this section.</w:t>
            </w:r>
            <w:r w:rsidR="00EE60C3" w:rsidRPr="00725AF5">
              <w:rPr>
                <w:rStyle w:val="CDSM"/>
                <w:rFonts w:ascii="Times New Roman" w:hAnsi="Times New Roman"/>
                <w:b/>
                <w:color w:val="FF00FF"/>
                <w:szCs w:val="24"/>
              </w:rPr>
              <w:t xml:space="preserve"> </w:t>
            </w:r>
          </w:p>
          <w:p w14:paraId="427F06FF" w14:textId="77777777" w:rsidR="00554226" w:rsidRPr="00725AF5" w:rsidRDefault="00554226" w:rsidP="00554226">
            <w:pPr>
              <w:pStyle w:val="TableTextChar"/>
              <w:rPr>
                <w:rStyle w:val="CDVar"/>
                <w:rFonts w:ascii="Times New Roman" w:hAnsi="Times New Roman"/>
                <w:color w:val="FF00FF"/>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0C5171A4" w14:textId="77777777" w:rsidR="00396B97" w:rsidRPr="00B54113" w:rsidRDefault="00396B97" w:rsidP="00396B97">
            <w:pPr>
              <w:pStyle w:val="TableTextChar"/>
              <w:rPr>
                <w:color w:val="FF0000"/>
                <w:szCs w:val="24"/>
              </w:rPr>
            </w:pPr>
            <w:r w:rsidRPr="00B54113">
              <w:rPr>
                <w:color w:val="FF0000"/>
                <w:szCs w:val="24"/>
              </w:rPr>
              <w:t>Syringes, needles, blood glucose and urine test strips, ketone test strips and tablets, lancets and lancet devices, alcohol wipes are covered under the</w:t>
            </w:r>
          </w:p>
          <w:p w14:paraId="2B8163F1" w14:textId="77777777" w:rsidR="00396B97" w:rsidRDefault="00396B97" w:rsidP="00396B97">
            <w:pPr>
              <w:pStyle w:val="TableTextChar"/>
              <w:rPr>
                <w:color w:val="FF0000"/>
                <w:szCs w:val="24"/>
              </w:rPr>
            </w:pPr>
            <w:r w:rsidRPr="00B54113">
              <w:rPr>
                <w:color w:val="FF0000"/>
                <w:szCs w:val="24"/>
              </w:rPr>
              <w:t>medical benefit if obtained from a medical supplier. Insulin is covered under the pharmacy benefit.</w:t>
            </w:r>
          </w:p>
          <w:p w14:paraId="2406C475" w14:textId="77777777" w:rsidR="00396B97" w:rsidRPr="00B54113" w:rsidRDefault="00396B97" w:rsidP="00396B97">
            <w:pPr>
              <w:pStyle w:val="TableTextChar"/>
              <w:rPr>
                <w:color w:val="FF0000"/>
                <w:szCs w:val="24"/>
              </w:rPr>
            </w:pPr>
          </w:p>
          <w:p w14:paraId="1DE3D358" w14:textId="77777777" w:rsidR="00396B97" w:rsidRPr="00B54113" w:rsidRDefault="00396B97" w:rsidP="00396B97">
            <w:pPr>
              <w:pStyle w:val="TableTextChar"/>
              <w:rPr>
                <w:color w:val="FF0000"/>
                <w:szCs w:val="24"/>
              </w:rPr>
            </w:pPr>
            <w:r w:rsidRPr="00B54113">
              <w:rPr>
                <w:color w:val="FF0000"/>
                <w:szCs w:val="24"/>
              </w:rPr>
              <w:t>Diabetic Durable Equipment covered under the Medical Plan includes glucose meters, platforms for glucose meters, and external insulin pumps and</w:t>
            </w:r>
          </w:p>
          <w:p w14:paraId="20F3C411" w14:textId="77777777" w:rsidR="004D0AE5" w:rsidRDefault="00396B97">
            <w:pPr>
              <w:pStyle w:val="TableTextChar"/>
              <w:rPr>
                <w:color w:val="FF0000"/>
                <w:szCs w:val="24"/>
              </w:rPr>
            </w:pPr>
            <w:r w:rsidRPr="00B54113">
              <w:rPr>
                <w:color w:val="FF0000"/>
                <w:szCs w:val="24"/>
              </w:rPr>
              <w:t>associated supplies including calibrator solution/chips and infusion sets. Benefits are paid same as Durable Medical Equipment.</w:t>
            </w:r>
          </w:p>
          <w:p w14:paraId="46285F15" w14:textId="77777777" w:rsidR="004D0AE5" w:rsidRDefault="004D0AE5">
            <w:pPr>
              <w:pStyle w:val="TableTextChar"/>
              <w:rPr>
                <w:color w:val="FF0000"/>
                <w:szCs w:val="24"/>
              </w:rPr>
            </w:pPr>
          </w:p>
          <w:p w14:paraId="15D479C7" w14:textId="7A228D06" w:rsidR="004D0AE5" w:rsidRDefault="004D0AE5">
            <w:pPr>
              <w:pStyle w:val="TableTextChar"/>
              <w:rPr>
                <w:color w:val="FF0000"/>
                <w:szCs w:val="24"/>
              </w:rPr>
            </w:pPr>
            <w:r w:rsidRPr="004D0AE5">
              <w:rPr>
                <w:color w:val="FF0000"/>
                <w:szCs w:val="24"/>
              </w:rPr>
              <w:t xml:space="preserve">In Network benefits for both Diabetic Supplies &amp; Diabetic DME are paid at </w:t>
            </w:r>
            <w:r w:rsidRPr="004D0AE5">
              <w:rPr>
                <w:b/>
                <w:color w:val="0000FF"/>
                <w:szCs w:val="24"/>
              </w:rPr>
              <w:t>100%</w:t>
            </w:r>
            <w:r w:rsidRPr="004D0AE5">
              <w:rPr>
                <w:color w:val="FF0000"/>
                <w:szCs w:val="24"/>
              </w:rPr>
              <w:t xml:space="preserve"> with the deductible waived.</w:t>
            </w:r>
          </w:p>
          <w:p w14:paraId="427F0706" w14:textId="77777777" w:rsidR="00043308" w:rsidRPr="00725AF5" w:rsidRDefault="00043308">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C" w14:textId="77777777" w:rsidR="00043308" w:rsidRPr="00725AF5" w:rsidRDefault="00043308" w:rsidP="004D553E">
            <w:pPr>
              <w:rPr>
                <w:rStyle w:val="CDVarSuperscript"/>
                <w:rFonts w:ascii="Times New Roman" w:hAnsi="Times New Roman"/>
                <w:b/>
                <w:color w:val="FF00FF"/>
                <w:sz w:val="24"/>
                <w:szCs w:val="24"/>
              </w:rPr>
            </w:pPr>
          </w:p>
          <w:p w14:paraId="427F070E" w14:textId="1B1AAF24" w:rsidR="000D5265" w:rsidRPr="00725AF5" w:rsidRDefault="000D5265" w:rsidP="000D5265">
            <w:pPr>
              <w:rPr>
                <w:rStyle w:val="CDVarBold"/>
                <w:rFonts w:ascii="Times New Roman" w:hAnsi="Times New Roman"/>
                <w:color w:val="000000"/>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Durable Medical Equipment.</w:t>
            </w:r>
          </w:p>
          <w:p w14:paraId="427F070F" w14:textId="77777777" w:rsidR="000D5265" w:rsidRPr="00725AF5" w:rsidRDefault="000D5265" w:rsidP="000D5265">
            <w:pPr>
              <w:rPr>
                <w:rStyle w:val="CDVar"/>
                <w:rFonts w:ascii="Times New Roman" w:hAnsi="Times New Roman"/>
                <w:b/>
                <w:color w:val="FF00FF"/>
                <w:sz w:val="24"/>
                <w:szCs w:val="24"/>
                <w:u w:val="single"/>
              </w:rPr>
            </w:pPr>
          </w:p>
          <w:p w14:paraId="427F0719" w14:textId="77777777" w:rsidR="00043308" w:rsidRPr="00725AF5" w:rsidRDefault="00043308">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1" w14:textId="28070F8E" w:rsidR="00DD24A2" w:rsidRPr="00725AF5" w:rsidRDefault="00DD24A2" w:rsidP="00DD24A2">
            <w:pPr>
              <w:rPr>
                <w:rStyle w:val="CDVarBold"/>
                <w:rFonts w:ascii="Times New Roman" w:hAnsi="Times New Roman"/>
                <w:color w:val="000000"/>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Durable Medical Equipment.</w:t>
            </w:r>
          </w:p>
          <w:p w14:paraId="427F0722" w14:textId="77777777" w:rsidR="00DD24A2" w:rsidRPr="00725AF5" w:rsidRDefault="00DD24A2" w:rsidP="00DD24A2">
            <w:pPr>
              <w:rPr>
                <w:rStyle w:val="CDVar"/>
                <w:rFonts w:ascii="Times New Roman" w:hAnsi="Times New Roman"/>
                <w:b/>
                <w:color w:val="FF00FF"/>
                <w:sz w:val="24"/>
                <w:szCs w:val="24"/>
                <w:u w:val="single"/>
              </w:rPr>
            </w:pPr>
          </w:p>
          <w:p w14:paraId="0B50C7CB" w14:textId="77777777" w:rsidR="00396B97" w:rsidRDefault="00396B97">
            <w:pPr>
              <w:rPr>
                <w:rStyle w:val="CDVar"/>
                <w:rFonts w:ascii="Times New Roman" w:hAnsi="Times New Roman"/>
                <w:b/>
                <w:color w:val="FF00FF"/>
                <w:sz w:val="24"/>
                <w:szCs w:val="24"/>
                <w:u w:val="single"/>
              </w:rPr>
            </w:pPr>
          </w:p>
          <w:p w14:paraId="427F072D" w14:textId="77777777" w:rsidR="00043308" w:rsidRPr="00725AF5" w:rsidRDefault="00043308">
            <w:pPr>
              <w:rPr>
                <w:color w:val="0000FF"/>
                <w:sz w:val="24"/>
                <w:szCs w:val="24"/>
              </w:rPr>
            </w:pPr>
          </w:p>
        </w:tc>
      </w:tr>
      <w:tr w:rsidR="003B1361" w:rsidRPr="00725AF5" w14:paraId="427F076E"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725AF5" w:rsidRDefault="003B1361">
            <w:pPr>
              <w:pStyle w:val="TableTextCharCharChar1"/>
              <w:numPr>
                <w:ilvl w:val="12"/>
                <w:numId w:val="0"/>
              </w:numPr>
              <w:rPr>
                <w:b/>
                <w:color w:val="FF0000"/>
              </w:rPr>
            </w:pPr>
            <w:bookmarkStart w:id="168" w:name="Disposable_Medical_Supplies"/>
            <w:r w:rsidRPr="00725AF5">
              <w:rPr>
                <w:b/>
                <w:color w:val="FF0000"/>
              </w:rPr>
              <w:t>Disposable Medical</w:t>
            </w:r>
            <w:r w:rsidR="003E2CED" w:rsidRPr="00725AF5">
              <w:rPr>
                <w:b/>
                <w:color w:val="FF0000"/>
              </w:rPr>
              <w:t xml:space="preserve"> </w:t>
            </w:r>
            <w:r w:rsidRPr="00725AF5">
              <w:rPr>
                <w:b/>
                <w:color w:val="FF0000"/>
              </w:rPr>
              <w:t>Supplies</w:t>
            </w:r>
            <w:bookmarkEnd w:id="168"/>
          </w:p>
          <w:p w14:paraId="427F075A" w14:textId="77777777" w:rsidR="003E2CED" w:rsidRPr="00725AF5" w:rsidRDefault="003E2CED">
            <w:pPr>
              <w:pStyle w:val="TableTextCharCharChar1"/>
              <w:numPr>
                <w:ilvl w:val="12"/>
                <w:numId w:val="0"/>
              </w:numPr>
              <w:rPr>
                <w:b/>
                <w:color w:val="FF0000"/>
              </w:rPr>
            </w:pPr>
          </w:p>
          <w:p w14:paraId="4D801F30" w14:textId="3E584C46" w:rsidR="00346157" w:rsidRPr="00B54113" w:rsidRDefault="000256D0" w:rsidP="00346157">
            <w:pPr>
              <w:pStyle w:val="TableTextCharCharChar1"/>
              <w:rPr>
                <w:color w:val="FF0000"/>
              </w:rPr>
            </w:pPr>
            <w:r>
              <w:rPr>
                <w:color w:val="FF0000"/>
              </w:rPr>
              <w:t>S</w:t>
            </w:r>
            <w:r w:rsidR="00346157" w:rsidRPr="00B54113">
              <w:rPr>
                <w:color w:val="FF0000"/>
              </w:rPr>
              <w:t>urgical dressings and</w:t>
            </w:r>
          </w:p>
          <w:p w14:paraId="47395146" w14:textId="77777777" w:rsidR="00346157" w:rsidRPr="00B54113" w:rsidRDefault="00346157" w:rsidP="00346157">
            <w:pPr>
              <w:pStyle w:val="TableTextCharCharChar1"/>
              <w:rPr>
                <w:color w:val="FF0000"/>
              </w:rPr>
            </w:pPr>
            <w:r w:rsidRPr="00B54113">
              <w:rPr>
                <w:color w:val="FF0000"/>
              </w:rPr>
              <w:t>surgical/compression</w:t>
            </w:r>
          </w:p>
          <w:p w14:paraId="7CEFC64A" w14:textId="77777777" w:rsidR="00346157" w:rsidRPr="00B54113" w:rsidRDefault="00346157" w:rsidP="00346157">
            <w:pPr>
              <w:pStyle w:val="TableTextCharCharChar1"/>
              <w:rPr>
                <w:color w:val="FF0000"/>
              </w:rPr>
            </w:pPr>
            <w:r w:rsidRPr="00B54113">
              <w:rPr>
                <w:color w:val="FF0000"/>
              </w:rPr>
              <w:t>stockings are covered</w:t>
            </w:r>
          </w:p>
          <w:p w14:paraId="2D72B3A3" w14:textId="77777777" w:rsidR="00B75B9F" w:rsidRDefault="00B75B9F" w:rsidP="009B0628">
            <w:pPr>
              <w:pStyle w:val="TableTextCharCharChar1"/>
              <w:rPr>
                <w:b/>
                <w:color w:val="FF0000"/>
              </w:rPr>
            </w:pPr>
          </w:p>
          <w:p w14:paraId="3063DF54" w14:textId="12270199" w:rsidR="009D7442" w:rsidRPr="00B54113" w:rsidRDefault="009D7442" w:rsidP="009B0628">
            <w:pPr>
              <w:pStyle w:val="TableTextCharCharChar1"/>
              <w:rPr>
                <w:color w:val="FF0000"/>
              </w:rPr>
            </w:pPr>
            <w:r w:rsidRPr="00B54113">
              <w:rPr>
                <w:color w:val="FF0000"/>
              </w:rPr>
              <w:t>Disposable medical supplies for Enteral Feedings are also covered</w:t>
            </w:r>
          </w:p>
          <w:p w14:paraId="027B5DEE" w14:textId="77777777" w:rsidR="009D7442" w:rsidRDefault="009D7442" w:rsidP="009B0628">
            <w:pPr>
              <w:pStyle w:val="TableTextCharCharChar1"/>
              <w:rPr>
                <w:b/>
                <w:color w:val="FF0000"/>
              </w:rPr>
            </w:pPr>
          </w:p>
          <w:p w14:paraId="24623E65" w14:textId="3C824EFD" w:rsidR="00346157" w:rsidRPr="00B54113" w:rsidRDefault="00346157" w:rsidP="00346157">
            <w:pPr>
              <w:pStyle w:val="TableTextCharCharChar1"/>
              <w:rPr>
                <w:color w:val="FF0000"/>
              </w:rPr>
            </w:pPr>
            <w:r>
              <w:rPr>
                <w:color w:val="FF0000"/>
              </w:rPr>
              <w:t>Surgical/Compressio</w:t>
            </w:r>
            <w:r w:rsidRPr="00B54113">
              <w:rPr>
                <w:color w:val="FF0000"/>
              </w:rPr>
              <w:t xml:space="preserve">n Stockings </w:t>
            </w:r>
            <w:r>
              <w:rPr>
                <w:color w:val="FF0000"/>
              </w:rPr>
              <w:t>are l</w:t>
            </w:r>
            <w:r w:rsidRPr="00B54113">
              <w:rPr>
                <w:color w:val="FF0000"/>
              </w:rPr>
              <w:t>imit</w:t>
            </w:r>
            <w:r>
              <w:rPr>
                <w:color w:val="FF0000"/>
              </w:rPr>
              <w:t xml:space="preserve">ed to </w:t>
            </w:r>
            <w:r w:rsidRPr="00B54113">
              <w:rPr>
                <w:b/>
                <w:color w:val="0000FF"/>
              </w:rPr>
              <w:t xml:space="preserve">2 </w:t>
            </w:r>
            <w:r>
              <w:rPr>
                <w:color w:val="FF0000"/>
              </w:rPr>
              <w:t>pair per calendar year.</w:t>
            </w:r>
          </w:p>
          <w:p w14:paraId="68007BC9" w14:textId="77777777" w:rsidR="00346157" w:rsidRDefault="00346157" w:rsidP="009B0628">
            <w:pPr>
              <w:pStyle w:val="TableTextCharCharChar1"/>
              <w:rPr>
                <w:b/>
                <w:color w:val="FF0000"/>
              </w:rPr>
            </w:pPr>
          </w:p>
          <w:p w14:paraId="427F075B" w14:textId="77777777" w:rsidR="00346157" w:rsidRPr="00725AF5" w:rsidRDefault="00346157"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F" w14:textId="32D1D1B5" w:rsidR="007A7AAC" w:rsidRPr="00725AF5" w:rsidRDefault="00AB159D" w:rsidP="007A7AAC">
            <w:pPr>
              <w:pStyle w:val="TableTextCharCharChar1"/>
              <w:rPr>
                <w:color w:val="0000FF"/>
              </w:rPr>
            </w:pPr>
            <w:r>
              <w:rPr>
                <w:b/>
                <w:color w:val="0000FF"/>
              </w:rPr>
              <w:t>8</w:t>
            </w:r>
            <w:r w:rsidR="003C3DFE">
              <w:rPr>
                <w:b/>
                <w:color w:val="0000FF"/>
              </w:rPr>
              <w:t>0%</w:t>
            </w:r>
            <w:r w:rsidR="007A7AAC" w:rsidRPr="00725AF5">
              <w:rPr>
                <w:color w:val="FF0000"/>
              </w:rPr>
              <w:t xml:space="preserve"> of eligible expenses</w:t>
            </w:r>
            <w:r w:rsidR="00B06780" w:rsidRPr="00B06780">
              <w:rPr>
                <w:color w:val="FF0000"/>
                <w:sz w:val="20"/>
              </w:rPr>
              <w:t xml:space="preserve"> </w:t>
            </w:r>
            <w:r w:rsidR="00B06780" w:rsidRPr="00B06780">
              <w:rPr>
                <w:color w:val="FF0000"/>
              </w:rPr>
              <w:t>after satisfying the deductible</w:t>
            </w:r>
            <w:r w:rsidR="007A7AAC" w:rsidRPr="00725AF5">
              <w:rPr>
                <w:color w:val="FF0000"/>
              </w:rPr>
              <w:t>.</w:t>
            </w:r>
          </w:p>
          <w:p w14:paraId="427F0760" w14:textId="77777777" w:rsidR="007A7AAC" w:rsidRPr="00725AF5" w:rsidRDefault="007A7AAC" w:rsidP="00B41FB3">
            <w:pPr>
              <w:pStyle w:val="TableTextCharCharChar1"/>
              <w:rPr>
                <w:color w:val="FF0000"/>
              </w:rPr>
            </w:pPr>
          </w:p>
          <w:p w14:paraId="427F0764" w14:textId="77777777" w:rsidR="003B1361" w:rsidRPr="00725AF5"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8" w14:textId="0864EF54" w:rsidR="007A7AAC" w:rsidRPr="00725AF5" w:rsidRDefault="006079A7" w:rsidP="007A7AAC">
            <w:pPr>
              <w:pStyle w:val="TableTextCharCharChar1"/>
              <w:rPr>
                <w:color w:val="0000FF"/>
              </w:rPr>
            </w:pPr>
            <w:r>
              <w:rPr>
                <w:b/>
                <w:color w:val="0000FF"/>
              </w:rPr>
              <w:t>70%</w:t>
            </w:r>
            <w:r w:rsidR="007A7AAC" w:rsidRPr="00725AF5">
              <w:rPr>
                <w:color w:val="FF0000"/>
              </w:rPr>
              <w:t xml:space="preserve"> of eligible expenses after satisfying the deductible.</w:t>
            </w:r>
          </w:p>
          <w:p w14:paraId="427F0769" w14:textId="77777777" w:rsidR="007A7AAC" w:rsidRPr="00725AF5" w:rsidRDefault="007A7AAC" w:rsidP="007A7AAC">
            <w:pPr>
              <w:pStyle w:val="TableTextCharCharChar1"/>
              <w:rPr>
                <w:color w:val="FF0000"/>
              </w:rPr>
            </w:pPr>
          </w:p>
          <w:p w14:paraId="427F076D" w14:textId="77777777" w:rsidR="003B1361" w:rsidRPr="00725AF5" w:rsidRDefault="003B1361">
            <w:pPr>
              <w:pStyle w:val="TableTextCharCharChar1"/>
              <w:rPr>
                <w:b/>
                <w:color w:val="FF0000"/>
              </w:rPr>
            </w:pPr>
          </w:p>
        </w:tc>
      </w:tr>
      <w:tr w:rsidR="003B1361" w:rsidRPr="00725AF5" w14:paraId="427F0779"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69" w:name="Drugs"/>
            <w:r w:rsidRPr="00725AF5">
              <w:rPr>
                <w:b/>
                <w:color w:val="FF0000"/>
              </w:rPr>
              <w:t>Drugs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99D3F2E" w14:textId="0FB8A8EC" w:rsidR="00D067FC" w:rsidRDefault="00D067FC" w:rsidP="00D067FC">
            <w:pPr>
              <w:pStyle w:val="TableTextCharCharChar1"/>
              <w:rPr>
                <w:b/>
                <w:color w:val="FF0000"/>
              </w:rPr>
            </w:pPr>
            <w:r>
              <w:rPr>
                <w:b/>
                <w:color w:val="FF0000"/>
              </w:rPr>
              <w:t xml:space="preserve">Self-injectables are </w:t>
            </w:r>
            <w:r w:rsidRPr="00D067FC">
              <w:rPr>
                <w:b/>
                <w:color w:val="FF0000"/>
              </w:rPr>
              <w:t xml:space="preserve">covered </w:t>
            </w:r>
            <w:r>
              <w:rPr>
                <w:b/>
                <w:color w:val="FF0000"/>
              </w:rPr>
              <w:t xml:space="preserve">under the pharmacy benefit, the </w:t>
            </w:r>
            <w:r w:rsidRPr="00D067FC">
              <w:rPr>
                <w:b/>
                <w:color w:val="FF0000"/>
              </w:rPr>
              <w:t>pharmacy vendor is Express Scripts.</w:t>
            </w:r>
          </w:p>
          <w:p w14:paraId="208DC0A6" w14:textId="77777777" w:rsidR="00D067FC" w:rsidRDefault="00D067FC">
            <w:pPr>
              <w:pStyle w:val="TableTextCharCharChar1"/>
              <w:rPr>
                <w:b/>
                <w:color w:val="FF0000"/>
              </w:rPr>
            </w:pPr>
          </w:p>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20D5F10C" w14:textId="77777777" w:rsidR="00750FB0" w:rsidRPr="00750FB0" w:rsidRDefault="00750FB0" w:rsidP="00750FB0">
            <w:pPr>
              <w:ind w:left="360" w:hanging="360"/>
              <w:rPr>
                <w:color w:val="FF0000"/>
                <w:sz w:val="24"/>
              </w:rPr>
            </w:pPr>
            <w:r w:rsidRPr="00206A85">
              <w:rPr>
                <w:color w:val="FF0000"/>
                <w:sz w:val="24"/>
              </w:rPr>
              <w:t>●   Certain medications are not covered under the medical plan.</w:t>
            </w:r>
            <w:r w:rsidRPr="00750FB0">
              <w:rPr>
                <w:b/>
                <w:color w:val="FF0000"/>
                <w:sz w:val="24"/>
              </w:rPr>
              <w:t xml:space="preserve"> </w:t>
            </w:r>
            <w:r w:rsidRPr="00750FB0">
              <w:rPr>
                <w:color w:val="FF0000"/>
                <w:sz w:val="24"/>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09467633" w14:textId="77777777" w:rsidR="003B1361" w:rsidRDefault="003B1361">
            <w:pPr>
              <w:pStyle w:val="TableTextCharCharChar1"/>
              <w:numPr>
                <w:ilvl w:val="12"/>
                <w:numId w:val="0"/>
              </w:numPr>
              <w:rPr>
                <w:b/>
                <w:color w:val="FF0000"/>
              </w:rPr>
            </w:pPr>
            <w:bookmarkStart w:id="170" w:name="Enteral_Nutrition"/>
            <w:r w:rsidRPr="00725AF5">
              <w:rPr>
                <w:b/>
                <w:color w:val="FF0000"/>
              </w:rPr>
              <w:t>Enteral Nutrition</w:t>
            </w:r>
            <w:bookmarkEnd w:id="170"/>
          </w:p>
          <w:p w14:paraId="6F312E95" w14:textId="77777777" w:rsidR="000524F8" w:rsidRDefault="000524F8">
            <w:pPr>
              <w:pStyle w:val="TableTextCharCharChar1"/>
              <w:numPr>
                <w:ilvl w:val="12"/>
                <w:numId w:val="0"/>
              </w:numPr>
              <w:rPr>
                <w:b/>
                <w:color w:val="FF0000"/>
              </w:rPr>
            </w:pPr>
          </w:p>
          <w:p w14:paraId="6B022065" w14:textId="77777777" w:rsidR="000524F8" w:rsidRPr="00B54113" w:rsidRDefault="000524F8" w:rsidP="000524F8">
            <w:pPr>
              <w:pStyle w:val="TableTextCharCharChar1"/>
              <w:numPr>
                <w:ilvl w:val="12"/>
                <w:numId w:val="0"/>
              </w:numPr>
              <w:rPr>
                <w:color w:val="FF0000"/>
              </w:rPr>
            </w:pPr>
            <w:r w:rsidRPr="00B54113">
              <w:rPr>
                <w:color w:val="FF0000"/>
              </w:rPr>
              <w:t xml:space="preserve">Enteral Formula for patients of any age who are unable to take nutrition orally and Low Protein Modified Food Products for Children less than </w:t>
            </w:r>
            <w:r w:rsidRPr="00B54113">
              <w:rPr>
                <w:b/>
                <w:color w:val="0000FF"/>
              </w:rPr>
              <w:t>thirteen</w:t>
            </w:r>
          </w:p>
          <w:p w14:paraId="4BA1A66C" w14:textId="77777777" w:rsidR="000524F8" w:rsidRPr="00B54113" w:rsidRDefault="000524F8" w:rsidP="000524F8">
            <w:pPr>
              <w:pStyle w:val="TableTextCharCharChar1"/>
              <w:numPr>
                <w:ilvl w:val="12"/>
                <w:numId w:val="0"/>
              </w:numPr>
              <w:rPr>
                <w:color w:val="FF0000"/>
              </w:rPr>
            </w:pPr>
            <w:r w:rsidRPr="00B54113">
              <w:rPr>
                <w:color w:val="FF0000"/>
              </w:rPr>
              <w:t>(</w:t>
            </w:r>
            <w:r w:rsidRPr="00B54113">
              <w:rPr>
                <w:b/>
                <w:color w:val="0000FF"/>
              </w:rPr>
              <w:t>13</w:t>
            </w:r>
            <w:r w:rsidRPr="00B54113">
              <w:rPr>
                <w:color w:val="FF0000"/>
              </w:rPr>
              <w:t>) years of age when recommended by a Physician for the treatment of eosinophilic esophagities or phenylketonuric or any inherited disease of</w:t>
            </w:r>
          </w:p>
          <w:p w14:paraId="28A9E691" w14:textId="77777777" w:rsidR="000524F8" w:rsidRDefault="000524F8" w:rsidP="000524F8">
            <w:pPr>
              <w:pStyle w:val="TableTextCharCharChar1"/>
              <w:numPr>
                <w:ilvl w:val="12"/>
                <w:numId w:val="0"/>
              </w:numPr>
              <w:rPr>
                <w:color w:val="FF0000"/>
              </w:rPr>
            </w:pPr>
            <w:r w:rsidRPr="00B54113">
              <w:rPr>
                <w:color w:val="FF0000"/>
              </w:rPr>
              <w:t>amino and organic origins.</w:t>
            </w:r>
          </w:p>
          <w:p w14:paraId="18FF2032" w14:textId="77777777" w:rsidR="000524F8" w:rsidRDefault="000524F8" w:rsidP="000524F8">
            <w:pPr>
              <w:pStyle w:val="TableTextCharCharChar1"/>
              <w:numPr>
                <w:ilvl w:val="12"/>
                <w:numId w:val="0"/>
              </w:numPr>
              <w:rPr>
                <w:color w:val="FF0000"/>
              </w:rPr>
            </w:pPr>
          </w:p>
          <w:p w14:paraId="0E82D7A3" w14:textId="6633F7DC" w:rsidR="000524F8" w:rsidRDefault="009D7442" w:rsidP="000524F8">
            <w:pPr>
              <w:pStyle w:val="TableTextCharCharChar1"/>
              <w:numPr>
                <w:ilvl w:val="12"/>
                <w:numId w:val="0"/>
              </w:numPr>
              <w:rPr>
                <w:color w:val="FF0000"/>
              </w:rPr>
            </w:pPr>
            <w:r w:rsidRPr="009D7442">
              <w:rPr>
                <w:color w:val="FF0000"/>
              </w:rPr>
              <w:t>Disposable medical supplies for Enteral Feedings are also covered</w:t>
            </w:r>
          </w:p>
          <w:p w14:paraId="3168D172" w14:textId="77777777" w:rsidR="000524F8" w:rsidRDefault="000524F8" w:rsidP="000524F8">
            <w:pPr>
              <w:pStyle w:val="TableTextCharCharChar1"/>
              <w:numPr>
                <w:ilvl w:val="12"/>
                <w:numId w:val="0"/>
              </w:numPr>
              <w:rPr>
                <w:b/>
                <w:color w:val="FF0000"/>
              </w:rPr>
            </w:pPr>
          </w:p>
          <w:p w14:paraId="7827C81F" w14:textId="77777777" w:rsidR="00D80EF2" w:rsidRPr="00B62B1D" w:rsidRDefault="00D80EF2" w:rsidP="00D80EF2">
            <w:pPr>
              <w:rPr>
                <w:color w:val="FF0000"/>
                <w:sz w:val="24"/>
              </w:rPr>
            </w:pPr>
            <w:r w:rsidRPr="00B62B1D">
              <w:rPr>
                <w:color w:val="FF0000"/>
                <w:sz w:val="24"/>
              </w:rPr>
              <w:t>Any combination of Network and Non-Network Benefits is limited as follows:</w:t>
            </w:r>
          </w:p>
          <w:p w14:paraId="29353C75" w14:textId="77777777" w:rsidR="00D80EF2" w:rsidRPr="00B62B1D" w:rsidRDefault="00D80EF2" w:rsidP="00D80EF2">
            <w:pPr>
              <w:numPr>
                <w:ilvl w:val="12"/>
                <w:numId w:val="0"/>
              </w:numPr>
              <w:rPr>
                <w:b/>
                <w:color w:val="FF0000"/>
                <w:sz w:val="24"/>
              </w:rPr>
            </w:pPr>
            <w:r w:rsidRPr="00B62B1D">
              <w:rPr>
                <w:b/>
                <w:color w:val="0000FF"/>
                <w:sz w:val="24"/>
              </w:rPr>
              <w:t xml:space="preserve">$5,000 </w:t>
            </w:r>
            <w:r w:rsidRPr="00B62B1D">
              <w:rPr>
                <w:color w:val="FF0000"/>
                <w:sz w:val="24"/>
              </w:rPr>
              <w:t>per calendar year maximum benefit.</w:t>
            </w:r>
          </w:p>
          <w:p w14:paraId="427F077A" w14:textId="137A4E16" w:rsidR="009D7442" w:rsidRPr="00725AF5" w:rsidRDefault="009D7442" w:rsidP="000524F8">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43EE430D" w:rsidR="00F50FE2" w:rsidRPr="00725AF5" w:rsidRDefault="00D65352" w:rsidP="00F50FE2">
            <w:pPr>
              <w:pStyle w:val="TableTextCharCharChar1"/>
              <w:rPr>
                <w:color w:val="FF0000"/>
                <w:szCs w:val="24"/>
              </w:rPr>
            </w:pPr>
            <w:r>
              <w:rPr>
                <w:b/>
                <w:color w:val="0000FF"/>
                <w:szCs w:val="24"/>
              </w:rPr>
              <w:t>8</w:t>
            </w:r>
            <w:r w:rsidR="003C3DFE">
              <w:rPr>
                <w:b/>
                <w:color w:val="0000FF"/>
                <w:szCs w:val="24"/>
              </w:rPr>
              <w:t>0%</w:t>
            </w:r>
            <w:r w:rsidR="00F50FE2" w:rsidRPr="00725AF5">
              <w:rPr>
                <w:color w:val="FF0000"/>
                <w:szCs w:val="24"/>
              </w:rPr>
              <w:t xml:space="preserve"> of eligible expenses</w:t>
            </w:r>
            <w:r w:rsidR="00C81F28" w:rsidRPr="00C81F28">
              <w:rPr>
                <w:color w:val="FF0000"/>
                <w:sz w:val="20"/>
              </w:rPr>
              <w:t xml:space="preserve"> </w:t>
            </w:r>
            <w:r w:rsidR="00C81F28" w:rsidRPr="00C81F28">
              <w:rPr>
                <w:color w:val="FF0000"/>
                <w:szCs w:val="24"/>
              </w:rPr>
              <w:t>after satisfying the deductible</w:t>
            </w:r>
            <w:r w:rsidR="00F50FE2" w:rsidRPr="00725AF5">
              <w:rPr>
                <w:color w:val="FF0000"/>
                <w:szCs w:val="24"/>
              </w:rPr>
              <w:t>.</w:t>
            </w:r>
          </w:p>
          <w:p w14:paraId="427F0780" w14:textId="77777777" w:rsidR="00F50FE2" w:rsidRPr="00725AF5" w:rsidRDefault="00F50FE2">
            <w:pPr>
              <w:pStyle w:val="TableTextCharCharChar1"/>
              <w:rPr>
                <w:color w:val="FF0000"/>
              </w:rPr>
            </w:pPr>
          </w:p>
          <w:p w14:paraId="427F0782" w14:textId="77777777" w:rsidR="00626BF3" w:rsidRPr="00725AF5" w:rsidRDefault="00626BF3">
            <w:pPr>
              <w:pStyle w:val="TableTextCharCharChar1"/>
              <w:rPr>
                <w:color w:val="FF0000"/>
              </w:rPr>
            </w:pPr>
          </w:p>
          <w:p w14:paraId="427F0786" w14:textId="77777777" w:rsidR="003B1361" w:rsidRPr="00725AF5" w:rsidRDefault="003B1361" w:rsidP="00780720">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0F494756" w:rsidR="00F50FE2" w:rsidRPr="00725AF5" w:rsidRDefault="006079A7" w:rsidP="00F50FE2">
            <w:pPr>
              <w:pStyle w:val="TableTextCharCharChar1"/>
              <w:rPr>
                <w:color w:val="FF0000"/>
                <w:szCs w:val="24"/>
              </w:rPr>
            </w:pPr>
            <w:r>
              <w:rPr>
                <w:b/>
                <w:color w:val="0000FF"/>
                <w:szCs w:val="24"/>
              </w:rPr>
              <w:t>70%</w:t>
            </w:r>
            <w:r w:rsidR="00F50FE2" w:rsidRPr="00725AF5">
              <w:rPr>
                <w:color w:val="FF0000"/>
                <w:szCs w:val="24"/>
              </w:rPr>
              <w:t xml:space="preserve"> of eligible expenses after satisfying the deductible.</w:t>
            </w:r>
          </w:p>
          <w:p w14:paraId="427F078C" w14:textId="77777777" w:rsidR="00F50FE2" w:rsidRPr="00725AF5" w:rsidRDefault="00F50FE2">
            <w:pPr>
              <w:pStyle w:val="TableTextCharCharChar1"/>
              <w:rPr>
                <w:color w:val="FF0000"/>
              </w:rPr>
            </w:pPr>
          </w:p>
          <w:p w14:paraId="427F078E" w14:textId="77777777" w:rsidR="00626BF3" w:rsidRPr="00725AF5" w:rsidRDefault="00626BF3">
            <w:pPr>
              <w:pStyle w:val="TableTextCharCharChar1"/>
              <w:rPr>
                <w:color w:val="FF0000"/>
              </w:rPr>
            </w:pPr>
          </w:p>
          <w:p w14:paraId="427F0792" w14:textId="77777777" w:rsidR="00E61473" w:rsidRPr="00725AF5" w:rsidRDefault="00E61473" w:rsidP="00780720">
            <w:pPr>
              <w:pStyle w:val="TableTextCharCharChar1"/>
              <w:rPr>
                <w:color w:val="FF0000"/>
              </w:rPr>
            </w:pPr>
          </w:p>
        </w:tc>
      </w:tr>
      <w:tr w:rsidR="00A719B8" w:rsidRPr="00725AF5" w14:paraId="427F079E"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71" w:name="Experimental_or_Investigational_or_Unpro"/>
            <w:r w:rsidRPr="00725AF5">
              <w:rPr>
                <w:b/>
                <w:bCs/>
                <w:color w:val="FF0000"/>
              </w:rPr>
              <w:t>Experimental or Investigational or Unproven Services</w:t>
            </w:r>
            <w:bookmarkEnd w:id="171"/>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72" w:name="Foot_Care"/>
            <w:r w:rsidRPr="00725AF5">
              <w:rPr>
                <w:b/>
                <w:color w:val="FF0000"/>
              </w:rPr>
              <w:t>Foot Care</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765222C7" w:rsidR="003B1361" w:rsidRPr="00725AF5" w:rsidRDefault="003B1361">
            <w:pPr>
              <w:pStyle w:val="ListBullet2"/>
              <w:tabs>
                <w:tab w:val="clear" w:pos="360"/>
              </w:tabs>
              <w:spacing w:before="0"/>
              <w:ind w:left="288" w:hanging="288"/>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480D1E2F"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67EC00C4" w14:textId="6CA16F43" w:rsidR="003B1361" w:rsidRDefault="004829C8" w:rsidP="00B54113">
            <w:pPr>
              <w:pStyle w:val="List"/>
              <w:spacing w:before="0"/>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Treatment of flat feet</w:t>
            </w:r>
          </w:p>
          <w:p w14:paraId="427F07B2" w14:textId="77777777" w:rsidR="00396202" w:rsidRPr="00725AF5" w:rsidRDefault="00396202" w:rsidP="00B54113">
            <w:pPr>
              <w:pStyle w:val="List"/>
              <w:spacing w:before="0"/>
              <w:ind w:left="288" w:hanging="288"/>
              <w:rPr>
                <w:color w:val="FF0000"/>
              </w:rPr>
            </w:pPr>
          </w:p>
        </w:tc>
      </w:tr>
      <w:tr w:rsidR="003B1361" w:rsidRPr="00725AF5" w14:paraId="427F07B8"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73" w:name="Gynecomastia"/>
            <w:r w:rsidRPr="00725AF5">
              <w:rPr>
                <w:b/>
                <w:color w:val="FF0000"/>
              </w:rPr>
              <w:t>Gynecomastia</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0EF9E299" w:rsidR="003B1361" w:rsidRPr="00725AF5" w:rsidRDefault="003B1361">
            <w:pPr>
              <w:pStyle w:val="TableTextCharCharChar1"/>
              <w:numPr>
                <w:ilvl w:val="12"/>
                <w:numId w:val="0"/>
              </w:numPr>
              <w:rPr>
                <w:b/>
                <w:color w:val="FF0000"/>
              </w:rPr>
            </w:pPr>
            <w:r w:rsidRPr="00725AF5">
              <w:rPr>
                <w:b/>
                <w:color w:val="FF0000"/>
              </w:rPr>
              <w:t>The following service is covered</w:t>
            </w:r>
            <w:r w:rsidR="00D13D40">
              <w:rPr>
                <w:b/>
                <w:color w:val="FF0000"/>
              </w:rPr>
              <w:t xml:space="preserve"> </w:t>
            </w:r>
            <w:r w:rsidR="00D13D40" w:rsidRPr="00D13D40">
              <w:rPr>
                <w:b/>
                <w:color w:val="FF0000"/>
              </w:rPr>
              <w:t>when prescribed by a physician</w:t>
            </w:r>
            <w:r w:rsidR="00D13D40">
              <w:rPr>
                <w:b/>
                <w:color w:val="FF0000"/>
              </w:rPr>
              <w:t xml:space="preserve"> </w:t>
            </w:r>
            <w:r w:rsidRPr="00725AF5">
              <w:rPr>
                <w:b/>
                <w:color w:val="FF0000"/>
              </w:rPr>
              <w:t>:</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74"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F41A66">
            <w:pPr>
              <w:pStyle w:val="TableText"/>
              <w:numPr>
                <w:ilvl w:val="0"/>
                <w:numId w:val="21"/>
              </w:numPr>
              <w:rPr>
                <w:color w:val="FF0000"/>
              </w:rPr>
            </w:pPr>
            <w:r w:rsidRPr="00725AF5">
              <w:rPr>
                <w:color w:val="FF0000"/>
              </w:rPr>
              <w:t xml:space="preserve">Inpatient admission for insertion. </w:t>
            </w:r>
          </w:p>
          <w:p w14:paraId="3980EC46" w14:textId="77777777" w:rsidR="00045E5C" w:rsidRPr="00725AF5" w:rsidRDefault="00045E5C" w:rsidP="00F41A66">
            <w:pPr>
              <w:pStyle w:val="TableText"/>
              <w:numPr>
                <w:ilvl w:val="0"/>
                <w:numId w:val="2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1C028CE8" w:rsidR="00043308" w:rsidRPr="00725AF5" w:rsidRDefault="00043308" w:rsidP="00780720">
            <w:pPr>
              <w:pStyle w:val="TableTextChar"/>
              <w:numPr>
                <w:ilvl w:val="12"/>
                <w:numId w:val="0"/>
              </w:numPr>
              <w:rPr>
                <w:b/>
                <w:color w:val="FF0000"/>
              </w:rPr>
            </w:pPr>
            <w:bookmarkStart w:id="175" w:name="Medical_Supplies_and_Equipment"/>
            <w:r w:rsidRPr="00725AF5">
              <w:rPr>
                <w:b/>
                <w:color w:val="FF0000"/>
              </w:rPr>
              <w:t xml:space="preserve">Medical Supplies </w:t>
            </w:r>
            <w:bookmarkEnd w:id="17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C1" w14:textId="36556374" w:rsidR="00043308" w:rsidRPr="00725AF5" w:rsidRDefault="00043308" w:rsidP="00B54113">
            <w:pPr>
              <w:pStyle w:val="ListBullet1"/>
              <w:tabs>
                <w:tab w:val="clear" w:pos="360"/>
              </w:tabs>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supplies. </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0AEDA851"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6" w14:textId="56EF46D9"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427A27F9"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tubings, nasal cannulas, connectors and masks except when used with Durable Medical Equipment;</w:t>
            </w:r>
            <w:r w:rsidRPr="00725AF5">
              <w:rPr>
                <w:color w:val="FF00FF"/>
              </w:rPr>
              <w:t xml:space="preserve"> </w:t>
            </w:r>
            <w:r w:rsidRPr="00725AF5">
              <w:rPr>
                <w:color w:val="FF0000"/>
              </w:rPr>
              <w:t>and</w:t>
            </w:r>
          </w:p>
          <w:p w14:paraId="427F07C9" w14:textId="69B6C577"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74030071"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2B4396BC"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3B1361" w:rsidRPr="00725AF5" w14:paraId="427F0837"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725AF5" w:rsidRDefault="003B1361">
            <w:pPr>
              <w:pStyle w:val="TableTextCharCharChar1"/>
              <w:numPr>
                <w:ilvl w:val="12"/>
                <w:numId w:val="0"/>
              </w:numPr>
              <w:rPr>
                <w:b/>
                <w:color w:val="FF0000"/>
              </w:rPr>
            </w:pPr>
            <w:bookmarkStart w:id="176" w:name="Morbid_Obesity"/>
            <w:r w:rsidRPr="00725AF5">
              <w:rPr>
                <w:b/>
                <w:color w:val="FF0000"/>
              </w:rPr>
              <w:t>Morbid Obesity</w:t>
            </w:r>
            <w:bookmarkEnd w:id="176"/>
          </w:p>
          <w:p w14:paraId="427F07CF" w14:textId="77777777" w:rsidR="0008394F" w:rsidRPr="00725AF5" w:rsidRDefault="0008394F">
            <w:pPr>
              <w:pStyle w:val="TableTextCharCharChar1"/>
              <w:numPr>
                <w:ilvl w:val="12"/>
                <w:numId w:val="0"/>
              </w:numPr>
              <w:rPr>
                <w:b/>
                <w:color w:val="FF0000"/>
              </w:rPr>
            </w:pPr>
          </w:p>
          <w:p w14:paraId="427F07D2" w14:textId="77777777" w:rsidR="007310B0" w:rsidRPr="00725AF5" w:rsidRDefault="007310B0" w:rsidP="0008394F">
            <w:pPr>
              <w:pStyle w:val="TableTextCharCharChar1"/>
              <w:numPr>
                <w:ilvl w:val="12"/>
                <w:numId w:val="0"/>
              </w:numPr>
              <w:rPr>
                <w:b/>
                <w:color w:val="FF0000"/>
                <w:szCs w:val="24"/>
              </w:rPr>
            </w:pPr>
          </w:p>
          <w:p w14:paraId="427F07D5" w14:textId="77777777" w:rsidR="007310B0" w:rsidRPr="00725AF5" w:rsidRDefault="007310B0" w:rsidP="00B54113">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B" w14:textId="77777777" w:rsidR="003B1361" w:rsidRPr="00725AF5" w:rsidRDefault="003B1361" w:rsidP="00D5011E">
            <w:pPr>
              <w:pStyle w:val="TableTextCharCharChar1"/>
              <w:numPr>
                <w:ilvl w:val="12"/>
                <w:numId w:val="0"/>
              </w:numPr>
              <w:rPr>
                <w:b/>
                <w:color w:val="FF0000"/>
              </w:rPr>
            </w:pPr>
            <w:r w:rsidRPr="00725AF5">
              <w:rPr>
                <w:b/>
                <w:color w:val="FF0000"/>
              </w:rPr>
              <w:t xml:space="preserve">Same as </w:t>
            </w:r>
          </w:p>
          <w:p w14:paraId="427F07DC" w14:textId="77777777" w:rsidR="0021745F" w:rsidRPr="00725AF5" w:rsidRDefault="0021745F" w:rsidP="00D5011E">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7DD" w14:textId="77777777" w:rsidR="0021745F" w:rsidRPr="00725AF5" w:rsidRDefault="0021745F" w:rsidP="00D5011E">
            <w:pPr>
              <w:pStyle w:val="TableTextChar"/>
              <w:ind w:left="288"/>
              <w:rPr>
                <w:b/>
                <w:i/>
                <w:iCs/>
                <w:color w:val="0000FF"/>
                <w:u w:val="single"/>
              </w:rPr>
            </w:pPr>
            <w:r w:rsidRPr="00725AF5">
              <w:rPr>
                <w:rStyle w:val="Style17"/>
              </w:rPr>
              <w:t>Services – Sickness and Injury</w:t>
            </w:r>
          </w:p>
          <w:p w14:paraId="427F07DE"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7DF"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7E0" w14:textId="77777777" w:rsidR="0021745F" w:rsidRPr="00725AF5" w:rsidRDefault="0021745F" w:rsidP="00D5011E">
            <w:pPr>
              <w:pStyle w:val="TableTextChar"/>
              <w:rPr>
                <w:b/>
                <w:i/>
                <w:iCs/>
                <w:color w:val="000000"/>
              </w:rPr>
            </w:pPr>
            <w:r w:rsidRPr="00725AF5">
              <w:rPr>
                <w:rStyle w:val="Style12"/>
              </w:rPr>
              <w:t>●</w:t>
            </w:r>
            <w:r w:rsidRPr="00725AF5">
              <w:rPr>
                <w:b/>
                <w:color w:val="000000"/>
              </w:rPr>
              <w:t xml:space="preserve">  </w:t>
            </w:r>
            <w:r w:rsidRPr="00725AF5">
              <w:rPr>
                <w:rStyle w:val="Style17"/>
              </w:rPr>
              <w:t>Surgery - Outpatient</w:t>
            </w:r>
          </w:p>
          <w:p w14:paraId="427F07E1" w14:textId="77777777" w:rsidR="0021745F" w:rsidRPr="00725AF5" w:rsidRDefault="0021745F" w:rsidP="00D5011E">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7E2" w14:textId="77777777" w:rsidR="0021745F" w:rsidRPr="00725AF5" w:rsidRDefault="0021745F" w:rsidP="00D5011E">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7E3" w14:textId="77777777" w:rsidR="003F1898" w:rsidRPr="00725AF5" w:rsidRDefault="003F1898" w:rsidP="003E2CED">
            <w:pPr>
              <w:pStyle w:val="TableTextChar"/>
              <w:ind w:left="288" w:right="158" w:hanging="288"/>
              <w:rPr>
                <w:b/>
                <w:i/>
                <w:iCs/>
                <w:color w:val="000000"/>
              </w:rPr>
            </w:pPr>
          </w:p>
          <w:p w14:paraId="427F07E7" w14:textId="582F8ABA" w:rsidR="00043308" w:rsidRPr="00B54113" w:rsidRDefault="00754E6D" w:rsidP="00B54113">
            <w:pPr>
              <w:rPr>
                <w:color w:val="FF0000"/>
                <w:szCs w:val="24"/>
              </w:rPr>
            </w:pPr>
            <w:r w:rsidRPr="00B54113">
              <w:rPr>
                <w:color w:val="FF0000"/>
                <w:sz w:val="24"/>
                <w:szCs w:val="24"/>
              </w:rPr>
              <w:t xml:space="preserve">The Participant pays a </w:t>
            </w:r>
            <w:r w:rsidRPr="00B54113">
              <w:rPr>
                <w:b/>
                <w:color w:val="0000FF"/>
                <w:sz w:val="24"/>
                <w:szCs w:val="24"/>
              </w:rPr>
              <w:t>$2,500</w:t>
            </w:r>
            <w:r w:rsidRPr="00B54113">
              <w:rPr>
                <w:color w:val="0000FF"/>
                <w:sz w:val="24"/>
                <w:szCs w:val="24"/>
              </w:rPr>
              <w:t xml:space="preserve"> </w:t>
            </w:r>
            <w:r w:rsidRPr="00B54113">
              <w:rPr>
                <w:color w:val="FF0000"/>
                <w:sz w:val="24"/>
                <w:szCs w:val="24"/>
              </w:rPr>
              <w:t>Co-payment toward the cost of the bariatric Surgery in addition to all ot</w:t>
            </w:r>
            <w:r>
              <w:rPr>
                <w:color w:val="FF0000"/>
                <w:sz w:val="24"/>
                <w:szCs w:val="24"/>
              </w:rPr>
              <w:t xml:space="preserve">her deductibles, Copayments, or </w:t>
            </w:r>
            <w:r w:rsidRPr="00B54113">
              <w:rPr>
                <w:color w:val="FF0000"/>
                <w:sz w:val="24"/>
                <w:szCs w:val="24"/>
              </w:rPr>
              <w:t>Coinsurance</w:t>
            </w:r>
            <w:r>
              <w:rPr>
                <w:color w:val="FF0000"/>
                <w:sz w:val="24"/>
                <w:szCs w:val="24"/>
              </w:rPr>
              <w:t xml:space="preserve"> </w:t>
            </w:r>
            <w:r w:rsidRPr="00B54113">
              <w:rPr>
                <w:color w:val="FF0000"/>
                <w:sz w:val="24"/>
                <w:szCs w:val="24"/>
              </w:rPr>
              <w:t>that may apply under the Plan.</w:t>
            </w:r>
          </w:p>
          <w:p w14:paraId="24EE066E" w14:textId="77777777" w:rsidR="00BD3B89" w:rsidRDefault="00BD3B89" w:rsidP="003E2CED">
            <w:pPr>
              <w:pStyle w:val="TableTextChar"/>
              <w:ind w:left="288" w:right="158" w:hanging="288"/>
              <w:rPr>
                <w:bCs/>
                <w:color w:val="FF0000"/>
                <w:szCs w:val="24"/>
              </w:rPr>
            </w:pPr>
          </w:p>
          <w:p w14:paraId="72EFEBFD" w14:textId="77777777" w:rsidR="00754E6D" w:rsidRPr="00B54113" w:rsidRDefault="00754E6D" w:rsidP="00754E6D">
            <w:pPr>
              <w:overflowPunct/>
              <w:textAlignment w:val="auto"/>
              <w:rPr>
                <w:color w:val="FF0000"/>
                <w:sz w:val="24"/>
                <w:szCs w:val="24"/>
              </w:rPr>
            </w:pPr>
            <w:r w:rsidRPr="00B54113">
              <w:rPr>
                <w:color w:val="FF0000"/>
                <w:sz w:val="24"/>
                <w:szCs w:val="24"/>
              </w:rPr>
              <w:t xml:space="preserve">If you have had obesity surgery under the University of Missouri’s medical plan, band manipulations will be covered without an additional </w:t>
            </w:r>
            <w:r w:rsidRPr="00B54113">
              <w:rPr>
                <w:b/>
                <w:color w:val="0000FF"/>
                <w:sz w:val="24"/>
                <w:szCs w:val="24"/>
              </w:rPr>
              <w:t>$2,500</w:t>
            </w:r>
            <w:r w:rsidRPr="00B54113">
              <w:rPr>
                <w:color w:val="0000FF"/>
                <w:sz w:val="24"/>
                <w:szCs w:val="24"/>
              </w:rPr>
              <w:t xml:space="preserve"> </w:t>
            </w:r>
            <w:r w:rsidRPr="00B54113">
              <w:rPr>
                <w:color w:val="FF0000"/>
                <w:sz w:val="24"/>
                <w:szCs w:val="24"/>
              </w:rPr>
              <w:t>copay.</w:t>
            </w:r>
          </w:p>
          <w:p w14:paraId="793D3A59" w14:textId="77777777" w:rsidR="00754E6D" w:rsidRPr="00B54113" w:rsidRDefault="00754E6D" w:rsidP="00754E6D">
            <w:pPr>
              <w:overflowPunct/>
              <w:textAlignment w:val="auto"/>
              <w:rPr>
                <w:color w:val="FF0000"/>
                <w:sz w:val="24"/>
                <w:szCs w:val="24"/>
              </w:rPr>
            </w:pPr>
            <w:r w:rsidRPr="00B54113">
              <w:rPr>
                <w:color w:val="FF0000"/>
                <w:sz w:val="24"/>
                <w:szCs w:val="24"/>
              </w:rPr>
              <w:t xml:space="preserve">If your obesity surgery was performed under a non-university medical plan, the </w:t>
            </w:r>
            <w:r w:rsidRPr="00B54113">
              <w:rPr>
                <w:b/>
                <w:color w:val="0000FF"/>
                <w:sz w:val="24"/>
                <w:szCs w:val="24"/>
              </w:rPr>
              <w:t>$2,500</w:t>
            </w:r>
            <w:r w:rsidRPr="00B54113">
              <w:rPr>
                <w:color w:val="0000FF"/>
                <w:sz w:val="24"/>
                <w:szCs w:val="24"/>
              </w:rPr>
              <w:t xml:space="preserve"> </w:t>
            </w:r>
            <w:r w:rsidRPr="00B54113">
              <w:rPr>
                <w:color w:val="FF0000"/>
                <w:sz w:val="24"/>
                <w:szCs w:val="24"/>
              </w:rPr>
              <w:t>copay will apply for the first band manipulation. Additional band</w:t>
            </w:r>
          </w:p>
          <w:p w14:paraId="1C9AF884" w14:textId="77777777" w:rsidR="00754E6D" w:rsidRDefault="00754E6D" w:rsidP="00754E6D">
            <w:pPr>
              <w:pStyle w:val="TableTextChar"/>
              <w:ind w:left="288" w:right="158" w:hanging="288"/>
              <w:rPr>
                <w:color w:val="FF0000"/>
                <w:szCs w:val="24"/>
              </w:rPr>
            </w:pPr>
            <w:r w:rsidRPr="00B54113">
              <w:rPr>
                <w:color w:val="FF0000"/>
                <w:szCs w:val="24"/>
              </w:rPr>
              <w:t>man</w:t>
            </w:r>
            <w:r w:rsidRPr="00780720">
              <w:rPr>
                <w:color w:val="FF0000"/>
                <w:szCs w:val="24"/>
              </w:rPr>
              <w:t>ipulations will not be</w:t>
            </w:r>
          </w:p>
          <w:p w14:paraId="162ADAF8" w14:textId="5B5044FE" w:rsidR="00754E6D" w:rsidRPr="00F00743" w:rsidRDefault="00754E6D" w:rsidP="00B54113">
            <w:pPr>
              <w:rPr>
                <w:color w:val="FF0000"/>
                <w:szCs w:val="24"/>
              </w:rPr>
            </w:pPr>
            <w:r w:rsidRPr="00B54113">
              <w:rPr>
                <w:color w:val="FF0000"/>
                <w:sz w:val="24"/>
                <w:szCs w:val="24"/>
              </w:rPr>
              <w:t xml:space="preserve">assessed the </w:t>
            </w:r>
            <w:r w:rsidRPr="00B54113">
              <w:rPr>
                <w:b/>
                <w:color w:val="0000FF"/>
                <w:sz w:val="24"/>
                <w:szCs w:val="24"/>
              </w:rPr>
              <w:t>$2,500</w:t>
            </w:r>
            <w:r w:rsidRPr="00B54113">
              <w:rPr>
                <w:color w:val="0000FF"/>
                <w:sz w:val="24"/>
                <w:szCs w:val="24"/>
              </w:rPr>
              <w:t xml:space="preserve"> </w:t>
            </w:r>
            <w:r w:rsidRPr="00B54113">
              <w:rPr>
                <w:color w:val="FF0000"/>
                <w:sz w:val="24"/>
                <w:szCs w:val="24"/>
              </w:rPr>
              <w:t>copay.</w:t>
            </w:r>
          </w:p>
          <w:p w14:paraId="051F0A2E" w14:textId="77777777" w:rsidR="00754E6D" w:rsidRPr="00780720" w:rsidRDefault="00754E6D" w:rsidP="003E2CED">
            <w:pPr>
              <w:pStyle w:val="TableTextChar"/>
              <w:ind w:left="288" w:right="158" w:hanging="288"/>
              <w:rPr>
                <w:bCs/>
                <w:color w:val="FF0000"/>
                <w:szCs w:val="24"/>
              </w:rPr>
            </w:pPr>
          </w:p>
          <w:p w14:paraId="17414DC8" w14:textId="77777777" w:rsidR="00C36411" w:rsidRDefault="00C36411" w:rsidP="00C36411">
            <w:pPr>
              <w:pStyle w:val="MemberViewStandard"/>
              <w:rPr>
                <w:bCs/>
                <w:color w:val="FF0000"/>
              </w:rPr>
            </w:pPr>
            <w:r w:rsidRPr="00B54113">
              <w:rPr>
                <w:bCs/>
                <w:color w:val="FF0000"/>
              </w:rPr>
              <w:t>No dollar limit applies to this benefit.</w:t>
            </w:r>
          </w:p>
          <w:p w14:paraId="2E032197" w14:textId="77777777" w:rsidR="00C36411" w:rsidRPr="00B54113" w:rsidRDefault="00C36411" w:rsidP="00C36411">
            <w:pPr>
              <w:pStyle w:val="MemberViewStandard"/>
              <w:rPr>
                <w:bCs/>
                <w:color w:val="FF0000"/>
              </w:rPr>
            </w:pPr>
          </w:p>
          <w:p w14:paraId="3F51AE20" w14:textId="77777777" w:rsidR="00C36411" w:rsidRPr="00B54113" w:rsidRDefault="00C36411" w:rsidP="00C36411">
            <w:pPr>
              <w:pStyle w:val="MemberViewStandard"/>
              <w:rPr>
                <w:b/>
                <w:bCs/>
                <w:color w:val="FF0000"/>
              </w:rPr>
            </w:pPr>
            <w:r w:rsidRPr="00B54113">
              <w:rPr>
                <w:b/>
                <w:bCs/>
                <w:color w:val="FF0000"/>
              </w:rPr>
              <w:t>Coverage Availability Requirements:</w:t>
            </w:r>
          </w:p>
          <w:p w14:paraId="3B91CB81" w14:textId="77777777" w:rsidR="00C36411" w:rsidRPr="00B54113" w:rsidRDefault="00C36411" w:rsidP="00C36411">
            <w:pPr>
              <w:pStyle w:val="MemberViewStandard"/>
              <w:rPr>
                <w:bCs/>
                <w:color w:val="FF0000"/>
              </w:rPr>
            </w:pPr>
            <w:r w:rsidRPr="00B54113">
              <w:rPr>
                <w:bCs/>
                <w:color w:val="FF0000"/>
              </w:rPr>
              <w:t>Bariatric Surgery procedures for weight reduction unless all of the following requirements have been satisfied:</w:t>
            </w:r>
          </w:p>
          <w:p w14:paraId="6338F172" w14:textId="77777777" w:rsidR="00C36411" w:rsidRPr="00B54113" w:rsidRDefault="00C36411" w:rsidP="00C36411">
            <w:pPr>
              <w:pStyle w:val="MemberViewStandard"/>
              <w:rPr>
                <w:bCs/>
                <w:color w:val="FF0000"/>
              </w:rPr>
            </w:pPr>
            <w:r w:rsidRPr="00B54113">
              <w:rPr>
                <w:bCs/>
                <w:color w:val="FF0000"/>
              </w:rPr>
              <w:t xml:space="preserve">1) the individual has been a Participant under the University of Missouri Medical Benefits Plan for a period of at least </w:t>
            </w:r>
            <w:r w:rsidRPr="00B54113">
              <w:rPr>
                <w:b/>
                <w:bCs/>
                <w:color w:val="0000FF"/>
              </w:rPr>
              <w:t xml:space="preserve">three </w:t>
            </w:r>
            <w:r w:rsidRPr="00B54113">
              <w:rPr>
                <w:bCs/>
                <w:color w:val="FF0000"/>
              </w:rPr>
              <w:t>consecutive years;</w:t>
            </w:r>
          </w:p>
          <w:p w14:paraId="1A939D99" w14:textId="77777777" w:rsidR="00C36411" w:rsidRPr="00B54113" w:rsidRDefault="00C36411" w:rsidP="00C36411">
            <w:pPr>
              <w:pStyle w:val="MemberViewStandard"/>
              <w:rPr>
                <w:bCs/>
                <w:color w:val="FF0000"/>
              </w:rPr>
            </w:pPr>
            <w:r w:rsidRPr="00B54113">
              <w:rPr>
                <w:bCs/>
                <w:color w:val="FF0000"/>
              </w:rPr>
              <w:t xml:space="preserve">2) the Participant is at least </w:t>
            </w:r>
            <w:r w:rsidRPr="00B54113">
              <w:rPr>
                <w:b/>
                <w:bCs/>
                <w:color w:val="0000FF"/>
              </w:rPr>
              <w:t>21</w:t>
            </w:r>
            <w:r w:rsidRPr="00B54113">
              <w:rPr>
                <w:bCs/>
                <w:color w:val="FF0000"/>
              </w:rPr>
              <w:t xml:space="preserve"> years of age;</w:t>
            </w:r>
          </w:p>
          <w:p w14:paraId="2C11C1BD" w14:textId="77777777" w:rsidR="00C36411" w:rsidRPr="00B54113" w:rsidRDefault="00C36411" w:rsidP="00C36411">
            <w:pPr>
              <w:pStyle w:val="MemberViewStandard"/>
              <w:rPr>
                <w:bCs/>
                <w:color w:val="FF0000"/>
              </w:rPr>
            </w:pPr>
            <w:r w:rsidRPr="00B54113">
              <w:rPr>
                <w:bCs/>
                <w:color w:val="FF0000"/>
              </w:rPr>
              <w:t xml:space="preserve">3) the Participant has a Body Mass Index equal to or greater than </w:t>
            </w:r>
            <w:r w:rsidRPr="00B54113">
              <w:rPr>
                <w:b/>
                <w:bCs/>
                <w:color w:val="0000FF"/>
              </w:rPr>
              <w:t>35</w:t>
            </w:r>
            <w:r w:rsidRPr="00B54113">
              <w:rPr>
                <w:bCs/>
                <w:color w:val="FF0000"/>
              </w:rPr>
              <w:t xml:space="preserve"> and said index has been met for the </w:t>
            </w:r>
            <w:r w:rsidRPr="00B54113">
              <w:rPr>
                <w:b/>
                <w:bCs/>
                <w:color w:val="0000FF"/>
              </w:rPr>
              <w:t>three</w:t>
            </w:r>
            <w:r w:rsidRPr="00B54113">
              <w:rPr>
                <w:bCs/>
                <w:color w:val="FF0000"/>
              </w:rPr>
              <w:t xml:space="preserve"> years prior to the date of Surgery;</w:t>
            </w:r>
          </w:p>
          <w:p w14:paraId="40422A41" w14:textId="77777777" w:rsidR="00C36411" w:rsidRPr="00B54113" w:rsidRDefault="00C36411" w:rsidP="00C36411">
            <w:pPr>
              <w:pStyle w:val="MemberViewStandard"/>
              <w:rPr>
                <w:bCs/>
                <w:color w:val="FF0000"/>
              </w:rPr>
            </w:pPr>
            <w:r w:rsidRPr="00B54113">
              <w:rPr>
                <w:bCs/>
                <w:color w:val="FF0000"/>
              </w:rPr>
              <w:t xml:space="preserve">4) the Participant has at least </w:t>
            </w:r>
            <w:r w:rsidRPr="00B54113">
              <w:rPr>
                <w:b/>
                <w:bCs/>
                <w:color w:val="0000FF"/>
              </w:rPr>
              <w:t xml:space="preserve">one </w:t>
            </w:r>
            <w:r w:rsidRPr="00B54113">
              <w:rPr>
                <w:bCs/>
                <w:color w:val="FF0000"/>
              </w:rPr>
              <w:t>co-morbidity that is a direct complication of obesity and that has been previously unsuccessfully treated (this</w:t>
            </w:r>
          </w:p>
          <w:p w14:paraId="455BDB1A" w14:textId="77777777" w:rsidR="00C36411" w:rsidRPr="00B54113" w:rsidRDefault="00C36411" w:rsidP="00C36411">
            <w:pPr>
              <w:pStyle w:val="MemberViewStandard"/>
              <w:rPr>
                <w:bCs/>
                <w:color w:val="FF0000"/>
              </w:rPr>
            </w:pPr>
            <w:r w:rsidRPr="00B54113">
              <w:rPr>
                <w:bCs/>
                <w:color w:val="FF0000"/>
              </w:rPr>
              <w:t xml:space="preserve">requirement is waived for individuals with a Body Mass Index greater than </w:t>
            </w:r>
            <w:r w:rsidRPr="00B54113">
              <w:rPr>
                <w:b/>
                <w:bCs/>
                <w:color w:val="0000FF"/>
              </w:rPr>
              <w:t>40</w:t>
            </w:r>
            <w:r w:rsidRPr="00B54113">
              <w:rPr>
                <w:bCs/>
                <w:color w:val="FF0000"/>
              </w:rPr>
              <w:t>);</w:t>
            </w:r>
          </w:p>
          <w:p w14:paraId="6FF145F7" w14:textId="059055BA" w:rsidR="00C36411" w:rsidRPr="00B54113" w:rsidRDefault="00C36411" w:rsidP="00C36411">
            <w:pPr>
              <w:pStyle w:val="MemberViewStandard"/>
              <w:rPr>
                <w:bCs/>
                <w:color w:val="FF0000"/>
              </w:rPr>
            </w:pPr>
            <w:r w:rsidRPr="00B54113">
              <w:rPr>
                <w:bCs/>
                <w:color w:val="FF0000"/>
              </w:rPr>
              <w:t>5) the Participant has, within</w:t>
            </w:r>
            <w:r>
              <w:rPr>
                <w:bCs/>
                <w:color w:val="FF0000"/>
              </w:rPr>
              <w:t xml:space="preserve"> </w:t>
            </w:r>
            <w:r w:rsidRPr="00B54113">
              <w:rPr>
                <w:bCs/>
                <w:color w:val="FF0000"/>
              </w:rPr>
              <w:t xml:space="preserve">the </w:t>
            </w:r>
            <w:r w:rsidRPr="00B54113">
              <w:rPr>
                <w:b/>
                <w:bCs/>
                <w:color w:val="0000FF"/>
              </w:rPr>
              <w:t>24</w:t>
            </w:r>
            <w:r w:rsidRPr="00B54113">
              <w:rPr>
                <w:bCs/>
                <w:color w:val="FF0000"/>
              </w:rPr>
              <w:t xml:space="preserve"> months prior to Surgery, previously completed </w:t>
            </w:r>
            <w:r w:rsidRPr="00B54113">
              <w:rPr>
                <w:b/>
                <w:bCs/>
                <w:color w:val="0000FF"/>
              </w:rPr>
              <w:t>one</w:t>
            </w:r>
            <w:r w:rsidRPr="00B54113">
              <w:rPr>
                <w:bCs/>
                <w:color w:val="FF0000"/>
              </w:rPr>
              <w:t xml:space="preserve"> Physician supervised weight loss</w:t>
            </w:r>
          </w:p>
          <w:p w14:paraId="1616068D" w14:textId="77777777" w:rsidR="00C36411" w:rsidRPr="00B54113" w:rsidRDefault="00C36411" w:rsidP="00C36411">
            <w:pPr>
              <w:pStyle w:val="MemberViewStandard"/>
              <w:rPr>
                <w:bCs/>
                <w:color w:val="FF0000"/>
              </w:rPr>
            </w:pPr>
            <w:r w:rsidRPr="00B54113">
              <w:rPr>
                <w:bCs/>
                <w:color w:val="FF0000"/>
              </w:rPr>
              <w:t xml:space="preserve">attempt, for a duration no less than </w:t>
            </w:r>
            <w:r w:rsidRPr="00B54113">
              <w:rPr>
                <w:b/>
                <w:bCs/>
                <w:color w:val="0000FF"/>
              </w:rPr>
              <w:t>six</w:t>
            </w:r>
            <w:r w:rsidRPr="00B54113">
              <w:rPr>
                <w:bCs/>
                <w:color w:val="FF0000"/>
              </w:rPr>
              <w:t xml:space="preserve"> months, that included behavioral therapy, diet changes, alteration of physical</w:t>
            </w:r>
          </w:p>
          <w:p w14:paraId="427F07F3" w14:textId="08710819" w:rsidR="00870816" w:rsidRPr="00B54113" w:rsidRDefault="00C36411" w:rsidP="003E2CED">
            <w:pPr>
              <w:pStyle w:val="TableTextChar"/>
              <w:ind w:right="158"/>
              <w:rPr>
                <w:b/>
                <w:bCs/>
                <w:color w:val="FF0000"/>
              </w:rPr>
            </w:pPr>
            <w:r w:rsidRPr="00B54113">
              <w:rPr>
                <w:bCs/>
                <w:color w:val="FF0000"/>
                <w:szCs w:val="24"/>
              </w:rPr>
              <w:t>activity and pharmacotherapy when indicated and has been unsuccessful in this effort</w:t>
            </w:r>
          </w:p>
          <w:p w14:paraId="635E957E" w14:textId="77777777" w:rsidR="00C36411" w:rsidRPr="00B54113" w:rsidRDefault="00C36411" w:rsidP="003E2CED">
            <w:pPr>
              <w:pStyle w:val="TableTextChar"/>
              <w:ind w:right="158"/>
              <w:rPr>
                <w:b/>
                <w:bCs/>
                <w:color w:val="FF0000"/>
              </w:rPr>
            </w:pPr>
          </w:p>
          <w:p w14:paraId="427F07F7" w14:textId="77777777" w:rsidR="00870816" w:rsidRPr="00725AF5" w:rsidRDefault="00870816" w:rsidP="003E2CED">
            <w:pPr>
              <w:pStyle w:val="TableTextChar"/>
              <w:ind w:right="158"/>
              <w:rPr>
                <w:b/>
                <w:bCs/>
                <w:color w:val="FF00FF"/>
              </w:rPr>
            </w:pPr>
          </w:p>
          <w:p w14:paraId="26477706" w14:textId="77777777" w:rsidR="009E7501" w:rsidRPr="00725AF5" w:rsidRDefault="009E7501" w:rsidP="003E2CED">
            <w:pPr>
              <w:pStyle w:val="TableTextChar"/>
              <w:ind w:right="158"/>
              <w:rPr>
                <w:b/>
                <w:bCs/>
                <w:color w:val="FF00FF"/>
              </w:rPr>
            </w:pPr>
          </w:p>
          <w:p w14:paraId="427F07F9" w14:textId="4A5A8BDB" w:rsidR="0087127C" w:rsidRPr="00725AF5" w:rsidRDefault="0087127C" w:rsidP="0087127C">
            <w:pPr>
              <w:pStyle w:val="TableTextCharCharChar1"/>
              <w:numPr>
                <w:ilvl w:val="12"/>
                <w:numId w:val="0"/>
              </w:numPr>
              <w:rPr>
                <w:b/>
                <w:color w:val="FF0000"/>
              </w:rPr>
            </w:pPr>
            <w:r w:rsidRPr="00725AF5">
              <w:rPr>
                <w:b/>
                <w:color w:val="FF0000"/>
              </w:rPr>
              <w:t>Prior Authorization</w:t>
            </w:r>
            <w:r w:rsidR="004404AD" w:rsidRPr="00725AF5">
              <w:rPr>
                <w:b/>
                <w:color w:val="FF0000"/>
              </w:rPr>
              <w:t xml:space="preserve"> </w:t>
            </w:r>
            <w:r w:rsidRPr="00725AF5">
              <w:rPr>
                <w:b/>
                <w:color w:val="FF0000"/>
              </w:rPr>
              <w:t>Required</w:t>
            </w:r>
          </w:p>
          <w:p w14:paraId="427F07FA" w14:textId="6D96CAF3" w:rsidR="0087127C" w:rsidRPr="00725AF5" w:rsidRDefault="0087127C" w:rsidP="0087127C">
            <w:pPr>
              <w:pStyle w:val="TableTextChar"/>
              <w:ind w:right="162"/>
              <w:rPr>
                <w:color w:val="FF0000"/>
                <w:szCs w:val="24"/>
              </w:rPr>
            </w:pPr>
            <w:r w:rsidRPr="00725AF5">
              <w:rPr>
                <w:color w:val="FF0000"/>
                <w:szCs w:val="24"/>
              </w:rPr>
              <w:t xml:space="preserve">Please remember that for Benefits you must </w:t>
            </w:r>
            <w:r w:rsidRPr="00725AF5">
              <w:rPr>
                <w:bCs/>
                <w:color w:val="FF0000"/>
              </w:rPr>
              <w:t>obtain</w:t>
            </w:r>
            <w:r w:rsidRPr="00725AF5">
              <w:rPr>
                <w:bCs/>
                <w:color w:val="000000"/>
              </w:rPr>
              <w:t xml:space="preserve"> </w:t>
            </w:r>
            <w:r w:rsidRPr="00725AF5">
              <w:rPr>
                <w:bCs/>
                <w:color w:val="FF0000"/>
              </w:rPr>
              <w:t>prior authorization</w:t>
            </w:r>
            <w:r w:rsidRPr="00725AF5">
              <w:rPr>
                <w:b/>
                <w:color w:val="FF00FF"/>
                <w:szCs w:val="24"/>
              </w:rPr>
              <w:t xml:space="preserve"> </w:t>
            </w:r>
            <w:r w:rsidRPr="00725AF5">
              <w:rPr>
                <w:bCs/>
                <w:color w:val="FF0000"/>
                <w:szCs w:val="24"/>
              </w:rPr>
              <w:t>as soon as the possibility of surgery arises</w:t>
            </w:r>
            <w:r w:rsidRPr="00725AF5">
              <w:rPr>
                <w:color w:val="FF0000"/>
                <w:szCs w:val="24"/>
              </w:rPr>
              <w:t>.</w:t>
            </w:r>
          </w:p>
          <w:p w14:paraId="427F07FB" w14:textId="77777777" w:rsidR="0087127C" w:rsidRPr="00725AF5" w:rsidRDefault="0087127C" w:rsidP="003E2CED">
            <w:pPr>
              <w:pStyle w:val="TableTextChar"/>
              <w:ind w:right="158"/>
              <w:rPr>
                <w:b/>
                <w:bCs/>
                <w:color w:val="FF00FF"/>
              </w:rPr>
            </w:pPr>
          </w:p>
          <w:p w14:paraId="427F0806" w14:textId="77777777" w:rsidR="003B1361" w:rsidRPr="00725AF5"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D" w14:textId="77777777" w:rsidR="003B1361" w:rsidRPr="00725AF5" w:rsidRDefault="003B1361">
            <w:pPr>
              <w:pStyle w:val="TableTextCharCharChar1"/>
              <w:numPr>
                <w:ilvl w:val="12"/>
                <w:numId w:val="0"/>
              </w:numPr>
              <w:rPr>
                <w:b/>
                <w:color w:val="FF0000"/>
              </w:rPr>
            </w:pPr>
            <w:r w:rsidRPr="00725AF5">
              <w:rPr>
                <w:b/>
                <w:color w:val="FF0000"/>
              </w:rPr>
              <w:t xml:space="preserve">Same as </w:t>
            </w:r>
          </w:p>
          <w:p w14:paraId="427F080E" w14:textId="77777777" w:rsidR="003E2CED" w:rsidRPr="00725AF5" w:rsidRDefault="003E2CED" w:rsidP="003E2CED">
            <w:pPr>
              <w:pStyle w:val="TableTextChar"/>
              <w:rPr>
                <w:rStyle w:val="Style17"/>
              </w:rPr>
            </w:pPr>
            <w:r w:rsidRPr="00725AF5">
              <w:rPr>
                <w:rStyle w:val="Style12"/>
              </w:rPr>
              <w:t>●</w:t>
            </w:r>
            <w:r w:rsidRPr="00725AF5">
              <w:rPr>
                <w:b/>
                <w:color w:val="000000"/>
              </w:rPr>
              <w:t xml:space="preserve">  </w:t>
            </w:r>
            <w:r w:rsidRPr="00725AF5">
              <w:rPr>
                <w:rStyle w:val="Style17"/>
              </w:rPr>
              <w:t>Physician's Office</w:t>
            </w:r>
          </w:p>
          <w:p w14:paraId="427F080F" w14:textId="77777777" w:rsidR="003E2CED" w:rsidRPr="00725AF5" w:rsidRDefault="003E2CED" w:rsidP="003E2CED">
            <w:pPr>
              <w:pStyle w:val="TableTextChar"/>
              <w:ind w:left="288"/>
              <w:rPr>
                <w:b/>
                <w:i/>
                <w:iCs/>
                <w:color w:val="0000FF"/>
                <w:u w:val="single"/>
              </w:rPr>
            </w:pPr>
            <w:r w:rsidRPr="00725AF5">
              <w:rPr>
                <w:rStyle w:val="Style17"/>
              </w:rPr>
              <w:t>Services – Sickness and Injury</w:t>
            </w:r>
          </w:p>
          <w:p w14:paraId="427F0810"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Physician Fees</w:t>
            </w:r>
          </w:p>
          <w:p w14:paraId="427F0811"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Hospital-Inpatient Stay</w:t>
            </w:r>
          </w:p>
          <w:p w14:paraId="427F0812" w14:textId="77777777" w:rsidR="003E2CED" w:rsidRPr="00725AF5" w:rsidRDefault="003E2CED" w:rsidP="003E2CED">
            <w:pPr>
              <w:pStyle w:val="TableTextChar"/>
              <w:rPr>
                <w:b/>
                <w:i/>
                <w:iCs/>
                <w:color w:val="000000"/>
              </w:rPr>
            </w:pPr>
            <w:r w:rsidRPr="00725AF5">
              <w:rPr>
                <w:rStyle w:val="Style12"/>
              </w:rPr>
              <w:t>●</w:t>
            </w:r>
            <w:r w:rsidRPr="00725AF5">
              <w:rPr>
                <w:b/>
                <w:color w:val="000000"/>
              </w:rPr>
              <w:t xml:space="preserve">  </w:t>
            </w:r>
            <w:r w:rsidRPr="00725AF5">
              <w:rPr>
                <w:rStyle w:val="Style17"/>
              </w:rPr>
              <w:t>Surgery - Outpatient</w:t>
            </w:r>
          </w:p>
          <w:p w14:paraId="427F0813" w14:textId="77777777" w:rsidR="003E2CED"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Lab, X-ray and Diagnostics – Outpatient</w:t>
            </w:r>
          </w:p>
          <w:p w14:paraId="427F0814" w14:textId="77777777" w:rsidR="003F1898" w:rsidRPr="00725AF5" w:rsidRDefault="003E2CED" w:rsidP="003E2CED">
            <w:pPr>
              <w:pStyle w:val="TableTextChar"/>
              <w:ind w:left="288" w:hanging="288"/>
              <w:rPr>
                <w:b/>
                <w:i/>
                <w:iCs/>
                <w:color w:val="000000"/>
              </w:rPr>
            </w:pPr>
            <w:r w:rsidRPr="00725AF5">
              <w:rPr>
                <w:rStyle w:val="Style12"/>
              </w:rPr>
              <w:t>●</w:t>
            </w:r>
            <w:r w:rsidRPr="00725AF5">
              <w:rPr>
                <w:b/>
                <w:color w:val="000000"/>
              </w:rPr>
              <w:t xml:space="preserve">  </w:t>
            </w:r>
            <w:r w:rsidRPr="00725AF5">
              <w:rPr>
                <w:rStyle w:val="Style17"/>
              </w:rPr>
              <w:t>Therapeutic Treatments - Outpatient</w:t>
            </w:r>
          </w:p>
          <w:p w14:paraId="427F0815" w14:textId="77777777" w:rsidR="003B1361" w:rsidRPr="00725AF5" w:rsidRDefault="003B1361">
            <w:pPr>
              <w:pStyle w:val="TableTextCharCharChar1"/>
              <w:ind w:left="288"/>
              <w:rPr>
                <w:b/>
                <w:bCs/>
                <w:color w:val="FF0000"/>
              </w:rPr>
            </w:pPr>
          </w:p>
          <w:p w14:paraId="427F0827" w14:textId="16B41F11" w:rsidR="004F5CCC" w:rsidRPr="00725AF5" w:rsidRDefault="00754E6D" w:rsidP="004F5CCC">
            <w:pPr>
              <w:pStyle w:val="MemberViewStandard"/>
              <w:rPr>
                <w:rStyle w:val="InstructionalTextChar"/>
              </w:rPr>
            </w:pPr>
            <w:r w:rsidRPr="00D422DA">
              <w:rPr>
                <w:color w:val="FF0000"/>
              </w:rPr>
              <w:t xml:space="preserve">The Participant pays a </w:t>
            </w:r>
            <w:r w:rsidRPr="00D422DA">
              <w:rPr>
                <w:b/>
                <w:color w:val="0000FF"/>
              </w:rPr>
              <w:t>$2,500</w:t>
            </w:r>
            <w:r w:rsidRPr="00D422DA">
              <w:rPr>
                <w:color w:val="0000FF"/>
              </w:rPr>
              <w:t xml:space="preserve"> </w:t>
            </w:r>
            <w:r>
              <w:rPr>
                <w:color w:val="FF0000"/>
              </w:rPr>
              <w:t>Deductible</w:t>
            </w:r>
            <w:r w:rsidRPr="00D422DA">
              <w:rPr>
                <w:color w:val="FF0000"/>
              </w:rPr>
              <w:t xml:space="preserve"> toward the cost of the bariatric Surgery in addition to all other deductibles, Copayments, or</w:t>
            </w:r>
            <w:r>
              <w:rPr>
                <w:color w:val="FF0000"/>
              </w:rPr>
              <w:t xml:space="preserve"> </w:t>
            </w:r>
            <w:r w:rsidRPr="00D422DA">
              <w:rPr>
                <w:color w:val="FF0000"/>
              </w:rPr>
              <w:t>Coinsurance</w:t>
            </w:r>
            <w:r>
              <w:rPr>
                <w:color w:val="FF0000"/>
              </w:rPr>
              <w:t xml:space="preserve"> </w:t>
            </w:r>
            <w:r w:rsidRPr="00D422DA">
              <w:rPr>
                <w:color w:val="FF0000"/>
              </w:rPr>
              <w:t>that may apply under the Plan.</w:t>
            </w:r>
          </w:p>
          <w:p w14:paraId="427F082B" w14:textId="77777777" w:rsidR="00FF32A9" w:rsidRDefault="00FF32A9" w:rsidP="00F657C2"/>
          <w:p w14:paraId="0ED371B1" w14:textId="77777777" w:rsidR="003E50D8" w:rsidRPr="00D422DA" w:rsidRDefault="003E50D8" w:rsidP="003E50D8">
            <w:pPr>
              <w:overflowPunct/>
              <w:textAlignment w:val="auto"/>
              <w:rPr>
                <w:color w:val="FF0000"/>
                <w:sz w:val="24"/>
                <w:szCs w:val="24"/>
              </w:rPr>
            </w:pPr>
            <w:r w:rsidRPr="00D422DA">
              <w:rPr>
                <w:color w:val="FF0000"/>
                <w:sz w:val="24"/>
                <w:szCs w:val="24"/>
              </w:rPr>
              <w:t xml:space="preserve">If you have had obesity surgery under the University of Missouri’s medical plan, band manipulations will be covered without an additional </w:t>
            </w:r>
            <w:r w:rsidRPr="00D422DA">
              <w:rPr>
                <w:b/>
                <w:color w:val="0000FF"/>
                <w:sz w:val="24"/>
                <w:szCs w:val="24"/>
              </w:rPr>
              <w:t>$2,500</w:t>
            </w:r>
            <w:r w:rsidRPr="00D422DA">
              <w:rPr>
                <w:color w:val="0000FF"/>
                <w:sz w:val="24"/>
                <w:szCs w:val="24"/>
              </w:rPr>
              <w:t xml:space="preserve"> </w:t>
            </w:r>
            <w:r w:rsidRPr="00D422DA">
              <w:rPr>
                <w:color w:val="FF0000"/>
                <w:sz w:val="24"/>
                <w:szCs w:val="24"/>
              </w:rPr>
              <w:t>copay.</w:t>
            </w:r>
          </w:p>
          <w:p w14:paraId="60BD5EFA" w14:textId="77777777" w:rsidR="003E50D8" w:rsidRPr="00D422DA" w:rsidRDefault="003E50D8" w:rsidP="003E50D8">
            <w:pPr>
              <w:overflowPunct/>
              <w:textAlignment w:val="auto"/>
              <w:rPr>
                <w:color w:val="FF0000"/>
                <w:sz w:val="24"/>
                <w:szCs w:val="24"/>
              </w:rPr>
            </w:pPr>
            <w:r w:rsidRPr="00D422DA">
              <w:rPr>
                <w:color w:val="FF0000"/>
                <w:sz w:val="24"/>
                <w:szCs w:val="24"/>
              </w:rPr>
              <w:t xml:space="preserve">If your obesity surgery was performed under a non-university medical plan, the </w:t>
            </w:r>
            <w:r w:rsidRPr="00D422DA">
              <w:rPr>
                <w:b/>
                <w:color w:val="0000FF"/>
                <w:sz w:val="24"/>
                <w:szCs w:val="24"/>
              </w:rPr>
              <w:t>$2,500</w:t>
            </w:r>
            <w:r w:rsidRPr="00D422DA">
              <w:rPr>
                <w:color w:val="0000FF"/>
                <w:sz w:val="24"/>
                <w:szCs w:val="24"/>
              </w:rPr>
              <w:t xml:space="preserve"> </w:t>
            </w:r>
            <w:r w:rsidRPr="00D422DA">
              <w:rPr>
                <w:color w:val="FF0000"/>
                <w:sz w:val="24"/>
                <w:szCs w:val="24"/>
              </w:rPr>
              <w:t>copay will apply for the first band manipulation. Additional band</w:t>
            </w:r>
          </w:p>
          <w:p w14:paraId="5BF18831" w14:textId="77777777" w:rsidR="003E50D8" w:rsidRDefault="003E50D8" w:rsidP="003E50D8">
            <w:pPr>
              <w:pStyle w:val="TableTextChar"/>
              <w:ind w:left="288" w:right="158" w:hanging="288"/>
              <w:rPr>
                <w:color w:val="FF0000"/>
                <w:szCs w:val="24"/>
              </w:rPr>
            </w:pPr>
            <w:r w:rsidRPr="00D422DA">
              <w:rPr>
                <w:color w:val="FF0000"/>
                <w:szCs w:val="24"/>
              </w:rPr>
              <w:t>manipulations will not be</w:t>
            </w:r>
          </w:p>
          <w:p w14:paraId="153DAD32" w14:textId="5C02A4CD" w:rsidR="00754E6D" w:rsidRDefault="003E50D8" w:rsidP="003E50D8">
            <w:r w:rsidRPr="00D422DA">
              <w:rPr>
                <w:color w:val="FF0000"/>
                <w:sz w:val="24"/>
                <w:szCs w:val="24"/>
              </w:rPr>
              <w:t xml:space="preserve">assessed the </w:t>
            </w:r>
            <w:r w:rsidRPr="00D422DA">
              <w:rPr>
                <w:b/>
                <w:color w:val="0000FF"/>
                <w:sz w:val="24"/>
                <w:szCs w:val="24"/>
              </w:rPr>
              <w:t>$2,500</w:t>
            </w:r>
            <w:r w:rsidRPr="00D422DA">
              <w:rPr>
                <w:color w:val="0000FF"/>
                <w:sz w:val="24"/>
                <w:szCs w:val="24"/>
              </w:rPr>
              <w:t xml:space="preserve"> </w:t>
            </w:r>
            <w:r w:rsidRPr="00D422DA">
              <w:rPr>
                <w:color w:val="FF0000"/>
                <w:sz w:val="24"/>
                <w:szCs w:val="24"/>
              </w:rPr>
              <w:t>copay.</w:t>
            </w:r>
          </w:p>
          <w:p w14:paraId="7A2A25C3" w14:textId="77777777" w:rsidR="00754E6D" w:rsidRDefault="00754E6D" w:rsidP="00F657C2"/>
          <w:p w14:paraId="247AC851" w14:textId="77777777" w:rsidR="003E50D8" w:rsidRDefault="003E50D8" w:rsidP="003E50D8">
            <w:pPr>
              <w:pStyle w:val="MemberViewStandard"/>
              <w:rPr>
                <w:bCs/>
                <w:color w:val="FF0000"/>
              </w:rPr>
            </w:pPr>
            <w:r w:rsidRPr="00D422DA">
              <w:rPr>
                <w:bCs/>
                <w:color w:val="FF0000"/>
              </w:rPr>
              <w:t>No dollar limit applies to this benefit.</w:t>
            </w:r>
          </w:p>
          <w:p w14:paraId="15639947" w14:textId="77777777" w:rsidR="003E50D8" w:rsidRPr="00D422DA" w:rsidRDefault="003E50D8" w:rsidP="003E50D8">
            <w:pPr>
              <w:pStyle w:val="MemberViewStandard"/>
              <w:rPr>
                <w:bCs/>
                <w:color w:val="FF0000"/>
              </w:rPr>
            </w:pPr>
          </w:p>
          <w:p w14:paraId="28FC0812" w14:textId="77777777" w:rsidR="003E50D8" w:rsidRPr="00D422DA" w:rsidRDefault="003E50D8" w:rsidP="003E50D8">
            <w:pPr>
              <w:pStyle w:val="MemberViewStandard"/>
              <w:rPr>
                <w:b/>
                <w:bCs/>
                <w:color w:val="FF0000"/>
              </w:rPr>
            </w:pPr>
            <w:r w:rsidRPr="00D422DA">
              <w:rPr>
                <w:b/>
                <w:bCs/>
                <w:color w:val="FF0000"/>
              </w:rPr>
              <w:t>Coverage Availability Requirements:</w:t>
            </w:r>
          </w:p>
          <w:p w14:paraId="67CE54C2" w14:textId="77777777" w:rsidR="003E50D8" w:rsidRPr="00D422DA" w:rsidRDefault="003E50D8" w:rsidP="003E50D8">
            <w:pPr>
              <w:pStyle w:val="MemberViewStandard"/>
              <w:rPr>
                <w:bCs/>
                <w:color w:val="FF0000"/>
              </w:rPr>
            </w:pPr>
            <w:r w:rsidRPr="00D422DA">
              <w:rPr>
                <w:bCs/>
                <w:color w:val="FF0000"/>
              </w:rPr>
              <w:t>Bariatric Surgery procedures for weight reduction unless all of the following requirements have been satisfied:</w:t>
            </w:r>
          </w:p>
          <w:p w14:paraId="7196757C" w14:textId="77777777" w:rsidR="003E50D8" w:rsidRPr="00D422DA" w:rsidRDefault="003E50D8" w:rsidP="003E50D8">
            <w:pPr>
              <w:pStyle w:val="MemberViewStandard"/>
              <w:rPr>
                <w:bCs/>
                <w:color w:val="FF0000"/>
              </w:rPr>
            </w:pPr>
            <w:r w:rsidRPr="00D422DA">
              <w:rPr>
                <w:bCs/>
                <w:color w:val="FF0000"/>
              </w:rPr>
              <w:t xml:space="preserve">1) the individual has been a Participant under the University of Missouri Medical Benefits Plan for a period of at least </w:t>
            </w:r>
            <w:r w:rsidRPr="00D422DA">
              <w:rPr>
                <w:b/>
                <w:bCs/>
                <w:color w:val="0000FF"/>
              </w:rPr>
              <w:t xml:space="preserve">three </w:t>
            </w:r>
            <w:r w:rsidRPr="00D422DA">
              <w:rPr>
                <w:bCs/>
                <w:color w:val="FF0000"/>
              </w:rPr>
              <w:t>consecutive years;</w:t>
            </w:r>
          </w:p>
          <w:p w14:paraId="3425FC2D" w14:textId="77777777" w:rsidR="003E50D8" w:rsidRPr="00D422DA" w:rsidRDefault="003E50D8" w:rsidP="003E50D8">
            <w:pPr>
              <w:pStyle w:val="MemberViewStandard"/>
              <w:rPr>
                <w:bCs/>
                <w:color w:val="FF0000"/>
              </w:rPr>
            </w:pPr>
            <w:r w:rsidRPr="00D422DA">
              <w:rPr>
                <w:bCs/>
                <w:color w:val="FF0000"/>
              </w:rPr>
              <w:t xml:space="preserve">2) the Participant is at least </w:t>
            </w:r>
            <w:r w:rsidRPr="00D422DA">
              <w:rPr>
                <w:b/>
                <w:bCs/>
                <w:color w:val="0000FF"/>
              </w:rPr>
              <w:t>21</w:t>
            </w:r>
            <w:r w:rsidRPr="00D422DA">
              <w:rPr>
                <w:bCs/>
                <w:color w:val="FF0000"/>
              </w:rPr>
              <w:t xml:space="preserve"> years of age;</w:t>
            </w:r>
          </w:p>
          <w:p w14:paraId="30481401" w14:textId="77777777" w:rsidR="003E50D8" w:rsidRPr="00D422DA" w:rsidRDefault="003E50D8" w:rsidP="003E50D8">
            <w:pPr>
              <w:pStyle w:val="MemberViewStandard"/>
              <w:rPr>
                <w:bCs/>
                <w:color w:val="FF0000"/>
              </w:rPr>
            </w:pPr>
            <w:r w:rsidRPr="00D422DA">
              <w:rPr>
                <w:bCs/>
                <w:color w:val="FF0000"/>
              </w:rPr>
              <w:t xml:space="preserve">3) the Participant has a Body Mass Index equal to or greater than </w:t>
            </w:r>
            <w:r w:rsidRPr="00D422DA">
              <w:rPr>
                <w:b/>
                <w:bCs/>
                <w:color w:val="0000FF"/>
              </w:rPr>
              <w:t>35</w:t>
            </w:r>
            <w:r w:rsidRPr="00D422DA">
              <w:rPr>
                <w:bCs/>
                <w:color w:val="FF0000"/>
              </w:rPr>
              <w:t xml:space="preserve"> and said index has been met for the </w:t>
            </w:r>
            <w:r w:rsidRPr="00D422DA">
              <w:rPr>
                <w:b/>
                <w:bCs/>
                <w:color w:val="0000FF"/>
              </w:rPr>
              <w:t>three</w:t>
            </w:r>
            <w:r w:rsidRPr="00D422DA">
              <w:rPr>
                <w:bCs/>
                <w:color w:val="FF0000"/>
              </w:rPr>
              <w:t xml:space="preserve"> years prior to the date of Surgery;</w:t>
            </w:r>
          </w:p>
          <w:p w14:paraId="5834330B" w14:textId="77777777" w:rsidR="003E50D8" w:rsidRPr="00D422DA" w:rsidRDefault="003E50D8" w:rsidP="003E50D8">
            <w:pPr>
              <w:pStyle w:val="MemberViewStandard"/>
              <w:rPr>
                <w:bCs/>
                <w:color w:val="FF0000"/>
              </w:rPr>
            </w:pPr>
            <w:r w:rsidRPr="00D422DA">
              <w:rPr>
                <w:bCs/>
                <w:color w:val="FF0000"/>
              </w:rPr>
              <w:t xml:space="preserve">4) the Participant has at least </w:t>
            </w:r>
            <w:r w:rsidRPr="00D422DA">
              <w:rPr>
                <w:b/>
                <w:bCs/>
                <w:color w:val="0000FF"/>
              </w:rPr>
              <w:t xml:space="preserve">one </w:t>
            </w:r>
            <w:r w:rsidRPr="00D422DA">
              <w:rPr>
                <w:bCs/>
                <w:color w:val="FF0000"/>
              </w:rPr>
              <w:t>co-morbidity that is a direct complication of obesity and that has been previously unsuccessfully treated (this</w:t>
            </w:r>
          </w:p>
          <w:p w14:paraId="65970E2D" w14:textId="77777777" w:rsidR="003E50D8" w:rsidRPr="00D422DA" w:rsidRDefault="003E50D8" w:rsidP="003E50D8">
            <w:pPr>
              <w:pStyle w:val="MemberViewStandard"/>
              <w:rPr>
                <w:bCs/>
                <w:color w:val="FF0000"/>
              </w:rPr>
            </w:pPr>
            <w:r w:rsidRPr="00D422DA">
              <w:rPr>
                <w:bCs/>
                <w:color w:val="FF0000"/>
              </w:rPr>
              <w:t xml:space="preserve">requirement is waived for individuals with a Body Mass Index greater than </w:t>
            </w:r>
            <w:r w:rsidRPr="00D422DA">
              <w:rPr>
                <w:b/>
                <w:bCs/>
                <w:color w:val="0000FF"/>
              </w:rPr>
              <w:t>40</w:t>
            </w:r>
            <w:r w:rsidRPr="00D422DA">
              <w:rPr>
                <w:bCs/>
                <w:color w:val="FF0000"/>
              </w:rPr>
              <w:t>);</w:t>
            </w:r>
          </w:p>
          <w:p w14:paraId="6F07C4BD" w14:textId="77777777" w:rsidR="003E50D8" w:rsidRPr="00D422DA" w:rsidRDefault="003E50D8" w:rsidP="003E50D8">
            <w:pPr>
              <w:pStyle w:val="MemberViewStandard"/>
              <w:rPr>
                <w:bCs/>
                <w:color w:val="FF0000"/>
              </w:rPr>
            </w:pPr>
            <w:r w:rsidRPr="00D422DA">
              <w:rPr>
                <w:bCs/>
                <w:color w:val="FF0000"/>
              </w:rPr>
              <w:t>5) the Participant has, within</w:t>
            </w:r>
            <w:r>
              <w:rPr>
                <w:bCs/>
                <w:color w:val="FF0000"/>
              </w:rPr>
              <w:t xml:space="preserve"> </w:t>
            </w:r>
            <w:r w:rsidRPr="00D422DA">
              <w:rPr>
                <w:bCs/>
                <w:color w:val="FF0000"/>
              </w:rPr>
              <w:t xml:space="preserve">the </w:t>
            </w:r>
            <w:r w:rsidRPr="00D422DA">
              <w:rPr>
                <w:b/>
                <w:bCs/>
                <w:color w:val="0000FF"/>
              </w:rPr>
              <w:t>24</w:t>
            </w:r>
            <w:r w:rsidRPr="00D422DA">
              <w:rPr>
                <w:bCs/>
                <w:color w:val="FF0000"/>
              </w:rPr>
              <w:t xml:space="preserve"> months prior to Surgery, previously completed </w:t>
            </w:r>
            <w:r w:rsidRPr="00D422DA">
              <w:rPr>
                <w:b/>
                <w:bCs/>
                <w:color w:val="0000FF"/>
              </w:rPr>
              <w:t>one</w:t>
            </w:r>
            <w:r w:rsidRPr="00D422DA">
              <w:rPr>
                <w:bCs/>
                <w:color w:val="FF0000"/>
              </w:rPr>
              <w:t xml:space="preserve"> Physician supervised weight loss</w:t>
            </w:r>
          </w:p>
          <w:p w14:paraId="1813722F" w14:textId="77777777" w:rsidR="003E50D8" w:rsidRPr="00D422DA" w:rsidRDefault="003E50D8" w:rsidP="003E50D8">
            <w:pPr>
              <w:pStyle w:val="MemberViewStandard"/>
              <w:rPr>
                <w:bCs/>
                <w:color w:val="FF0000"/>
              </w:rPr>
            </w:pPr>
            <w:r w:rsidRPr="00D422DA">
              <w:rPr>
                <w:bCs/>
                <w:color w:val="FF0000"/>
              </w:rPr>
              <w:t xml:space="preserve">attempt, for a duration no less than </w:t>
            </w:r>
            <w:r w:rsidRPr="00D422DA">
              <w:rPr>
                <w:b/>
                <w:bCs/>
                <w:color w:val="0000FF"/>
              </w:rPr>
              <w:t>six</w:t>
            </w:r>
            <w:r w:rsidRPr="00D422DA">
              <w:rPr>
                <w:bCs/>
                <w:color w:val="FF0000"/>
              </w:rPr>
              <w:t xml:space="preserve"> months, that included behavioral therapy, diet changes, alteration of physical</w:t>
            </w:r>
          </w:p>
          <w:p w14:paraId="3D1041BA" w14:textId="77777777" w:rsidR="003E50D8" w:rsidRPr="00D422DA" w:rsidRDefault="003E50D8" w:rsidP="003E50D8">
            <w:pPr>
              <w:pStyle w:val="TableTextChar"/>
              <w:ind w:right="158"/>
              <w:rPr>
                <w:b/>
                <w:bCs/>
                <w:color w:val="FF0000"/>
              </w:rPr>
            </w:pPr>
            <w:r w:rsidRPr="00D422DA">
              <w:rPr>
                <w:bCs/>
                <w:color w:val="FF0000"/>
                <w:szCs w:val="24"/>
              </w:rPr>
              <w:t>activity and pharmacotherapy when indicated and has been unsuccessful in this effort</w:t>
            </w:r>
          </w:p>
          <w:p w14:paraId="3DF7986F" w14:textId="77777777" w:rsidR="00754E6D" w:rsidRPr="00725AF5" w:rsidRDefault="00754E6D" w:rsidP="00F657C2"/>
          <w:p w14:paraId="427F0831" w14:textId="77777777" w:rsidR="004404AD" w:rsidRPr="00725AF5" w:rsidRDefault="004404AD" w:rsidP="00043308">
            <w:pPr>
              <w:pStyle w:val="TableTextChar"/>
              <w:rPr>
                <w:color w:val="FF0000"/>
              </w:rPr>
            </w:pPr>
          </w:p>
          <w:p w14:paraId="427F0833" w14:textId="7037200C" w:rsidR="004404AD" w:rsidRPr="00725AF5" w:rsidRDefault="004404AD" w:rsidP="004404AD">
            <w:pPr>
              <w:pStyle w:val="TableTextCharCharChar1"/>
              <w:numPr>
                <w:ilvl w:val="12"/>
                <w:numId w:val="0"/>
              </w:numPr>
              <w:rPr>
                <w:b/>
                <w:color w:val="FF0000"/>
              </w:rPr>
            </w:pPr>
            <w:r w:rsidRPr="00725AF5">
              <w:rPr>
                <w:b/>
                <w:color w:val="FF0000"/>
              </w:rPr>
              <w:t>Prior Authorization Required</w:t>
            </w:r>
          </w:p>
          <w:p w14:paraId="427F0834" w14:textId="4DD4599A" w:rsidR="004404AD" w:rsidRPr="00725AF5" w:rsidRDefault="004404AD" w:rsidP="004404AD">
            <w:pPr>
              <w:pStyle w:val="TableTextChar"/>
              <w:rPr>
                <w:b/>
                <w:bCs/>
                <w:color w:val="FF00FF"/>
                <w:szCs w:val="24"/>
              </w:rPr>
            </w:pPr>
            <w:r w:rsidRPr="00725AF5">
              <w:rPr>
                <w:color w:val="FF0000"/>
                <w:szCs w:val="24"/>
              </w:rPr>
              <w:t xml:space="preserve">Please remember that for Benefits you must </w:t>
            </w:r>
            <w:r w:rsidRPr="00725AF5">
              <w:rPr>
                <w:bCs/>
                <w:color w:val="FF0000"/>
              </w:rPr>
              <w:t>obtain</w:t>
            </w:r>
            <w:r w:rsidRPr="00725AF5">
              <w:rPr>
                <w:bCs/>
                <w:color w:val="000000"/>
              </w:rPr>
              <w:t xml:space="preserve"> </w:t>
            </w:r>
            <w:r w:rsidRPr="00725AF5">
              <w:rPr>
                <w:bCs/>
                <w:color w:val="FF0000"/>
              </w:rPr>
              <w:t>prior authorization</w:t>
            </w:r>
            <w:r w:rsidRPr="00725AF5">
              <w:rPr>
                <w:b/>
                <w:color w:val="FF00FF"/>
                <w:szCs w:val="24"/>
              </w:rPr>
              <w:t xml:space="preserve"> </w:t>
            </w:r>
            <w:r w:rsidRPr="00725AF5">
              <w:rPr>
                <w:bCs/>
                <w:color w:val="FF0000"/>
                <w:szCs w:val="24"/>
              </w:rPr>
              <w:t>as soon as the possibility of surgery arises</w:t>
            </w:r>
            <w:r w:rsidRPr="00725AF5">
              <w:rPr>
                <w:color w:val="FF0000"/>
                <w:szCs w:val="24"/>
              </w:rPr>
              <w:t>.</w:t>
            </w:r>
          </w:p>
          <w:p w14:paraId="427F0835" w14:textId="77777777" w:rsidR="004404AD" w:rsidRPr="00725AF5" w:rsidRDefault="004404AD" w:rsidP="004404AD">
            <w:pPr>
              <w:pStyle w:val="TableTextChar"/>
              <w:rPr>
                <w:color w:val="FF0000"/>
              </w:rPr>
            </w:pPr>
          </w:p>
          <w:p w14:paraId="73D690F2" w14:textId="2D072336" w:rsidR="003E50D8" w:rsidRPr="00B54113" w:rsidRDefault="00043308">
            <w:pPr>
              <w:pStyle w:val="TableTextCharCharChar1"/>
              <w:rPr>
                <w:b/>
                <w:bCs/>
                <w:color w:val="FF0000"/>
              </w:rPr>
            </w:pPr>
            <w:r w:rsidRPr="00725AF5">
              <w:rPr>
                <w:color w:val="FF0000"/>
              </w:rPr>
              <w:t xml:space="preserve">If you do not </w:t>
            </w:r>
            <w:r w:rsidR="00654A6A" w:rsidRPr="00725AF5">
              <w:rPr>
                <w:bCs/>
                <w:color w:val="FF0000"/>
              </w:rPr>
              <w:t>obtain</w:t>
            </w:r>
            <w:r w:rsidR="00654A6A" w:rsidRPr="00725AF5">
              <w:rPr>
                <w:bCs/>
                <w:color w:val="000000"/>
              </w:rPr>
              <w:t xml:space="preserve"> </w:t>
            </w:r>
            <w:r w:rsidR="00654A6A" w:rsidRPr="00725AF5">
              <w:rPr>
                <w:bCs/>
                <w:color w:val="FF0000"/>
              </w:rPr>
              <w:t>prior authorization</w:t>
            </w:r>
            <w:r w:rsidRPr="00725AF5">
              <w:rPr>
                <w:color w:val="FF0000"/>
              </w:rPr>
              <w:t>, Benefits will be</w:t>
            </w:r>
            <w:r w:rsidRPr="00725AF5">
              <w:t xml:space="preserve"> </w:t>
            </w:r>
            <w:r w:rsidRPr="00725AF5">
              <w:rPr>
                <w:color w:val="FF0000"/>
              </w:rPr>
              <w:t>subject to a</w:t>
            </w:r>
            <w:r w:rsidRPr="00725AF5">
              <w:t xml:space="preserve"> </w:t>
            </w:r>
            <w:r w:rsidR="00093B0E">
              <w:rPr>
                <w:b/>
                <w:color w:val="0000FF"/>
              </w:rPr>
              <w:t>$500</w:t>
            </w:r>
            <w:r w:rsidRPr="00725AF5">
              <w:rPr>
                <w:color w:val="0000FF"/>
              </w:rPr>
              <w:t xml:space="preserve"> </w:t>
            </w:r>
            <w:r w:rsidRPr="00725AF5">
              <w:rPr>
                <w:color w:val="FF0000"/>
              </w:rPr>
              <w:t>penalty</w:t>
            </w:r>
            <w:r w:rsidRPr="00B54113">
              <w:rPr>
                <w:color w:val="FF0000"/>
              </w:rPr>
              <w:t>.</w:t>
            </w:r>
          </w:p>
          <w:p w14:paraId="427F0836" w14:textId="49E302D2" w:rsidR="003B1361" w:rsidRPr="00725AF5" w:rsidRDefault="003B1361" w:rsidP="00780720">
            <w:pPr>
              <w:pStyle w:val="TableTextCharCharChar1"/>
              <w:rPr>
                <w:b/>
                <w:color w:val="FF0000"/>
              </w:rPr>
            </w:pPr>
          </w:p>
        </w:tc>
      </w:tr>
      <w:tr w:rsidR="00DB20F2" w:rsidRPr="00725AF5" w14:paraId="427F0847"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77"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nutritional or cosmetic therapy using high dose or mega quantities of vitamins, minerals or elements, and other nutrition based therapy;</w:t>
            </w:r>
          </w:p>
          <w:p w14:paraId="427F083C" w14:textId="1ABA86CB" w:rsidR="00DB20F2" w:rsidRPr="00780720" w:rsidRDefault="00DB20F2" w:rsidP="004D553E">
            <w:pPr>
              <w:pStyle w:val="TableTextChar1"/>
              <w:ind w:left="288" w:hanging="288"/>
              <w:rPr>
                <w:i/>
                <w:iCs/>
                <w:color w:val="FF0000"/>
              </w:rPr>
            </w:pPr>
            <w:r w:rsidRPr="00725AF5">
              <w:rPr>
                <w:bCs/>
                <w:color w:val="FF0000"/>
              </w:rPr>
              <w:t xml:space="preserve">●   </w:t>
            </w:r>
            <w:r w:rsidRPr="00725AF5">
              <w:rPr>
                <w:color w:val="FF0000"/>
              </w:rPr>
              <w:t xml:space="preserve">nutritional counseling for either individuals or groups, except as defined under </w:t>
            </w:r>
            <w:r w:rsidRPr="00725AF5">
              <w:rPr>
                <w:rStyle w:val="wdColorRedBoldItalic"/>
              </w:rPr>
              <w:t xml:space="preserve">Nutritional </w:t>
            </w:r>
            <w:r w:rsidRPr="00780720">
              <w:rPr>
                <w:rStyle w:val="wdColorRedBoldItalic"/>
              </w:rPr>
              <w:t>Counseling</w:t>
            </w:r>
            <w:r w:rsidRPr="00B54113">
              <w:rPr>
                <w:rStyle w:val="Style15"/>
                <w:color w:val="FF0000"/>
              </w:rPr>
              <w:t>;</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74AC3B04"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Pr="00725AF5">
              <w:rPr>
                <w:color w:val="FF0000"/>
              </w:rPr>
              <w:t xml:space="preserve"> they are the only source of nutrition or</w:t>
            </w:r>
            <w:r w:rsidRPr="00725AF5">
              <w:rPr>
                <w:b/>
                <w:color w:val="FF00FF"/>
              </w:rPr>
              <w:t xml:space="preserve"> </w:t>
            </w:r>
            <w:r w:rsidR="005A6D55" w:rsidRPr="00725AF5">
              <w:rPr>
                <w:color w:val="FF0000"/>
              </w:rPr>
              <w:t>unless</w:t>
            </w:r>
            <w:r w:rsidRPr="00725AF5">
              <w:rPr>
                <w:color w:val="FF0000"/>
              </w:rPr>
              <w:t xml:space="preserve"> 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78" w:name="Orthognathic_Surgery"/>
            <w:r w:rsidRPr="00725AF5">
              <w:rPr>
                <w:b/>
                <w:color w:val="FF0000"/>
              </w:rPr>
              <w:t>O</w:t>
            </w:r>
            <w:r w:rsidR="003B1361" w:rsidRPr="00725AF5">
              <w:rPr>
                <w:b/>
                <w:color w:val="FF0000"/>
              </w:rPr>
              <w:t>rthognathic Surgery</w:t>
            </w:r>
            <w:bookmarkEnd w:id="178"/>
          </w:p>
          <w:p w14:paraId="427F084A" w14:textId="7D60EE75" w:rsidR="003B1361" w:rsidRPr="00725AF5"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725AF5" w:rsidRDefault="003B1361" w:rsidP="00E8530A">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6E" w14:textId="77777777" w:rsidR="003B1361" w:rsidRPr="00725AF5"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725AF5" w:rsidRDefault="003B1361">
            <w:pPr>
              <w:pStyle w:val="List"/>
              <w:spacing w:before="0"/>
              <w:ind w:left="346" w:hanging="346"/>
              <w:rPr>
                <w:rFonts w:ascii="Times New Roman" w:hAnsi="Times New Roman"/>
                <w:color w:val="FF0000"/>
              </w:rPr>
            </w:pPr>
            <w:r w:rsidRPr="00725AF5">
              <w:rPr>
                <w:rFonts w:ascii="Times New Roman" w:hAnsi="Times New Roman"/>
                <w:color w:val="FF0000"/>
              </w:rPr>
              <w:t>Not Covered.</w:t>
            </w:r>
          </w:p>
          <w:p w14:paraId="427F0892" w14:textId="77777777" w:rsidR="003B1361" w:rsidRPr="00725AF5" w:rsidRDefault="003B1361">
            <w:pPr>
              <w:pStyle w:val="List"/>
              <w:spacing w:before="0"/>
              <w:ind w:left="346" w:hanging="346"/>
              <w:rPr>
                <w:rFonts w:ascii="Times New Roman" w:hAnsi="Times New Roman"/>
                <w:b/>
                <w:bCs/>
                <w:color w:val="FF0000"/>
              </w:rPr>
            </w:pPr>
          </w:p>
        </w:tc>
      </w:tr>
      <w:tr w:rsidR="00DB20F2" w:rsidRPr="00725AF5" w14:paraId="427F08B9"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79" w:name="Personal_Care_Comfort_or_Convenience"/>
            <w:r w:rsidRPr="00725AF5">
              <w:rPr>
                <w:b/>
                <w:color w:val="FF0000"/>
              </w:rPr>
              <w:t>Personal Care, Comfort or Convenience</w:t>
            </w:r>
            <w:bookmarkEnd w:id="179"/>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61A949E6" w:rsidR="00DB20F2" w:rsidRPr="00725AF5" w:rsidRDefault="00DB20F2" w:rsidP="004D553E">
            <w:pPr>
              <w:pStyle w:val="TableTextChar"/>
              <w:rPr>
                <w:color w:val="FF0000"/>
              </w:rPr>
            </w:pPr>
            <w:r w:rsidRPr="00725AF5">
              <w:rPr>
                <w:color w:val="FF0000"/>
              </w:rPr>
              <w:t>●   Batteries and battery chargers</w:t>
            </w:r>
            <w:r w:rsidR="00403A6E">
              <w:rPr>
                <w:color w:val="FF0000"/>
              </w:rPr>
              <w:t xml:space="preserve"> </w:t>
            </w:r>
            <w:r w:rsidR="00403A6E" w:rsidRPr="00B54113">
              <w:rPr>
                <w:b/>
                <w:color w:val="FF0000"/>
              </w:rPr>
              <w:t>(This exclusion does not apply for wheelchairs and portable oxygen systems, see DME)</w:t>
            </w:r>
            <w:r w:rsidRPr="00725AF5">
              <w:rPr>
                <w:color w:val="FF0000"/>
              </w:rPr>
              <w:t>;</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569E9F6C"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80" w:name="Physical_Appearance"/>
            <w:r w:rsidRPr="00725AF5">
              <w:rPr>
                <w:b/>
                <w:bCs/>
                <w:color w:val="FF0000"/>
              </w:rPr>
              <w:t>Physical Appearance</w:t>
            </w:r>
            <w:bookmarkEnd w:id="18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salabrasion,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whether or not they are under </w:t>
            </w:r>
          </w:p>
          <w:p w14:paraId="427F08CB" w14:textId="24579D94"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medical supervision. Weight loss programs for medical reasons are also excluded.</w:t>
            </w:r>
          </w:p>
          <w:p w14:paraId="427F08CD" w14:textId="3453EE9C" w:rsidR="00626BF3" w:rsidRPr="00725AF5" w:rsidRDefault="00626BF3" w:rsidP="0062640C">
            <w:pPr>
              <w:pStyle w:val="TableText"/>
              <w:ind w:left="270" w:hanging="270"/>
              <w:rPr>
                <w:rStyle w:val="CDBlack"/>
                <w:rFonts w:ascii="Times New Roman" w:hAnsi="Times New Roman"/>
                <w:color w:val="FF0000"/>
                <w:sz w:val="2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treatment of obesity.</w:t>
            </w:r>
            <w:r w:rsidRPr="00725AF5">
              <w:rPr>
                <w:rStyle w:val="CDVar"/>
                <w:rFonts w:ascii="Times New Roman" w:hAnsi="Times New Roman"/>
                <w:color w:val="FF0000"/>
              </w:rPr>
              <w:t xml:space="preserve"> </w:t>
            </w:r>
          </w:p>
          <w:p w14:paraId="427F08CE" w14:textId="77777777" w:rsidR="00DB20F2" w:rsidRPr="00725AF5" w:rsidRDefault="00DB20F2" w:rsidP="004D553E">
            <w:pPr>
              <w:pStyle w:val="TableTextChar"/>
              <w:ind w:left="288" w:hanging="288"/>
              <w:rPr>
                <w:color w:val="FF0000"/>
              </w:rPr>
            </w:pPr>
            <w:r w:rsidRPr="00725AF5">
              <w:rPr>
                <w:color w:val="FF0000"/>
              </w:rPr>
              <w:t xml:space="preserve"> </w:t>
            </w:r>
          </w:p>
        </w:tc>
      </w:tr>
      <w:tr w:rsidR="00DB20F2" w:rsidRPr="00725AF5" w14:paraId="427F08FC"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81" w:name="Procedures_and_Treatment"/>
            <w:r w:rsidRPr="00725AF5">
              <w:rPr>
                <w:b/>
                <w:bCs/>
                <w:color w:val="FF0000"/>
              </w:rPr>
              <w:t>Procedures and Treatment</w:t>
            </w:r>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p>
          <w:p w14:paraId="41E1950A" w14:textId="01599DBF" w:rsidR="00CD45F2" w:rsidRPr="0019244B" w:rsidRDefault="00CD45F2" w:rsidP="0019244B">
            <w:pPr>
              <w:rPr>
                <w:color w:val="FF0000"/>
                <w:sz w:val="24"/>
              </w:rPr>
            </w:pPr>
            <w:r w:rsidRPr="0019244B">
              <w:rPr>
                <w:color w:val="FF0000"/>
                <w:sz w:val="24"/>
              </w:rPr>
              <w:sym w:font="Symbol" w:char="F0B7"/>
            </w:r>
            <w:r w:rsidRPr="0019244B">
              <w:rPr>
                <w:color w:val="FF0000"/>
                <w:sz w:val="24"/>
              </w:rPr>
              <w:t xml:space="preserve">   </w:t>
            </w:r>
            <w:r w:rsidRPr="0019244B">
              <w:rPr>
                <w:color w:val="FF0000"/>
                <w:sz w:val="24"/>
                <w:lang w:val="it-IT"/>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28F93218"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132942E4"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or</w:t>
            </w:r>
            <w:r w:rsidR="00914E07" w:rsidRPr="00725AF5">
              <w:rPr>
                <w:color w:val="FF0000"/>
              </w:rPr>
              <w:t xml:space="preserve"> </w:t>
            </w:r>
            <w:r w:rsidR="00B36643" w:rsidRPr="00725AF5">
              <w:rPr>
                <w:color w:val="FF0000"/>
              </w:rPr>
              <w:t>Autism Spectrum Disorders</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thighplasty,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78CC4D67"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w:t>
            </w:r>
          </w:p>
          <w:p w14:paraId="427F08E1" w14:textId="77777777" w:rsidR="007A5558" w:rsidRPr="00725AF5" w:rsidRDefault="00DB20F2" w:rsidP="004D553E">
            <w:pPr>
              <w:pStyle w:val="TableTextChar1"/>
              <w:rPr>
                <w:color w:val="FF0000"/>
              </w:rPr>
            </w:pPr>
            <w:r w:rsidRPr="00725AF5">
              <w:rPr>
                <w:color w:val="FF0000"/>
              </w:rPr>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65A93C5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w:t>
            </w:r>
            <w:r w:rsidR="00943B11" w:rsidRPr="00725AF5">
              <w:rPr>
                <w:color w:val="FF0000"/>
              </w:rPr>
              <w:t>unless</w:t>
            </w:r>
            <w:r w:rsidRPr="00725AF5">
              <w:rPr>
                <w:color w:val="FF0000"/>
              </w:rPr>
              <w:t xml:space="preserve"> there is a diagnosis of morbid obesity as described under </w:t>
            </w:r>
            <w:r w:rsidRPr="00725AF5">
              <w:rPr>
                <w:rStyle w:val="wdColorRedBoldItalic"/>
              </w:rPr>
              <w:t>Morbid Obesity</w:t>
            </w:r>
            <w:r w:rsidRPr="00725AF5">
              <w:rPr>
                <w:color w:val="FF0000"/>
              </w:rPr>
              <w:t>;</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1CA8319F"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284F7771" w:rsidR="00DB20F2" w:rsidRPr="00725AF5" w:rsidRDefault="00DB20F2" w:rsidP="00B54113">
            <w:pPr>
              <w:pStyle w:val="TableTextChar1"/>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 jaw alignment and treatment for the temporomandibular joint, except as treatment of obstructive sleep apnea; and</w:t>
            </w:r>
          </w:p>
          <w:p w14:paraId="427F08F8" w14:textId="51471F2C"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3083B0C7"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82" w:name="Providers"/>
            <w:r w:rsidRPr="00725AF5">
              <w:rPr>
                <w:b/>
                <w:color w:val="FF0000"/>
              </w:rPr>
              <w:t>Providers</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Ordered by a provider affiliated with a diagnostic facility (Hospital or free-standing), when that provider 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83" w:name="Services_Provided_Under_Another_Plan"/>
            <w:r w:rsidRPr="00725AF5">
              <w:rPr>
                <w:b/>
                <w:color w:val="FF0000"/>
              </w:rPr>
              <w:t>Services Provided</w:t>
            </w:r>
            <w:r w:rsidR="005142B1" w:rsidRPr="00725AF5">
              <w:rPr>
                <w:b/>
                <w:color w:val="FF0000"/>
              </w:rPr>
              <w:t xml:space="preserve"> </w:t>
            </w:r>
            <w:r w:rsidRPr="00725AF5">
              <w:rPr>
                <w:b/>
                <w:color w:val="FF0000"/>
              </w:rPr>
              <w:t>Under Another Plan</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84" w:name="Smoking_Cessation"/>
            <w:r w:rsidRPr="00725AF5">
              <w:rPr>
                <w:b/>
                <w:color w:val="FF0000"/>
              </w:rPr>
              <w:t>Smoking Cessation</w:t>
            </w:r>
            <w:bookmarkEnd w:id="184"/>
          </w:p>
          <w:p w14:paraId="427F0928" w14:textId="1F8E6630"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35" w14:textId="7826F327" w:rsidR="004C1014" w:rsidRPr="00725AF5"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43" w14:textId="77777777" w:rsidR="004C1014" w:rsidRPr="00725AF5" w:rsidRDefault="004C1014" w:rsidP="00B54113">
            <w:pPr>
              <w:pStyle w:val="TableTextCharCharChar1"/>
              <w:numPr>
                <w:ilvl w:val="12"/>
                <w:numId w:val="0"/>
              </w:numPr>
              <w:spacing w:line="276" w:lineRule="auto"/>
              <w:rPr>
                <w:color w:val="FF0000"/>
              </w:rPr>
            </w:pPr>
          </w:p>
        </w:tc>
      </w:tr>
      <w:tr w:rsidR="005C5183" w:rsidRPr="00725AF5" w14:paraId="427F0992"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85" w:name="Temporomandibular_Joint_TMJ_Services"/>
            <w:r w:rsidRPr="00725AF5">
              <w:rPr>
                <w:b/>
                <w:color w:val="FF0000"/>
              </w:rPr>
              <w:t>Temporomandibular Joint (TMJ) Services</w:t>
            </w:r>
            <w:bookmarkEnd w:id="185"/>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B54113">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5526E614"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439D185D"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725AF5" w:rsidRDefault="004D553E" w:rsidP="004D553E">
            <w:pPr>
              <w:pStyle w:val="TableTextChar"/>
              <w:numPr>
                <w:ilvl w:val="12"/>
                <w:numId w:val="0"/>
              </w:numPr>
              <w:rPr>
                <w:b/>
                <w:color w:val="FF0000"/>
              </w:rPr>
            </w:pPr>
            <w:bookmarkStart w:id="186" w:name="Travel"/>
            <w:r w:rsidRPr="00725AF5">
              <w:rPr>
                <w:b/>
                <w:color w:val="FF0000"/>
              </w:rPr>
              <w:t>Travel</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Travel and 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87" w:name="Types_of_Care"/>
            <w:r w:rsidRPr="00725AF5">
              <w:rPr>
                <w:b/>
                <w:color w:val="FF0000"/>
              </w:rPr>
              <w:t>Types of Care</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2" w14:textId="41B281A4" w:rsidR="004D553E" w:rsidRPr="00725AF5" w:rsidRDefault="004D553E" w:rsidP="004D553E">
            <w:pPr>
              <w:pStyle w:val="TableTextChar"/>
              <w:numPr>
                <w:ilvl w:val="12"/>
                <w:numId w:val="0"/>
              </w:numPr>
              <w:rPr>
                <w:b/>
                <w:color w:val="FF00FF"/>
              </w:rPr>
            </w:pPr>
            <w:r w:rsidRPr="00725AF5">
              <w:rPr>
                <w:color w:val="FF0000"/>
              </w:rPr>
              <w:t>●   private duty nursing received on an inpatient basis;</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88" w:name="Vision_and_Hearing"/>
            <w:r w:rsidRPr="00725AF5">
              <w:rPr>
                <w:b/>
                <w:color w:val="FF0000"/>
              </w:rPr>
              <w:t>Vision and Hearing</w:t>
            </w:r>
            <w:bookmarkEnd w:id="188"/>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67392385" w14:textId="3D793314" w:rsidR="00237F48" w:rsidRPr="008A60AA" w:rsidRDefault="00237F48" w:rsidP="00237F48">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AD"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6735911A" w14:textId="77777777" w:rsidR="00A173F1" w:rsidRPr="008A60AA" w:rsidRDefault="00A173F1" w:rsidP="00A173F1">
            <w:pPr>
              <w:pStyle w:val="TableText"/>
              <w:rPr>
                <w:color w:val="FF0000"/>
              </w:rPr>
            </w:pPr>
            <w:r w:rsidRPr="008A60AA">
              <w:rPr>
                <w:color w:val="FF0000"/>
              </w:rPr>
              <w:t xml:space="preserve">●   bone anchored hearing </w:t>
            </w:r>
          </w:p>
          <w:p w14:paraId="0D0C713C" w14:textId="77777777" w:rsidR="00A173F1" w:rsidRPr="008A60AA" w:rsidRDefault="00A173F1" w:rsidP="00A173F1">
            <w:pPr>
              <w:pStyle w:val="TableText"/>
              <w:ind w:left="288"/>
              <w:rPr>
                <w:color w:val="FF0000"/>
              </w:rPr>
            </w:pPr>
            <w:r w:rsidRPr="008A60AA">
              <w:rPr>
                <w:color w:val="FF0000"/>
              </w:rPr>
              <w:t>aids except when either of the following applies:</w:t>
            </w:r>
          </w:p>
          <w:p w14:paraId="3160B5A8" w14:textId="77777777" w:rsidR="00A173F1" w:rsidRPr="008A60AA" w:rsidRDefault="00A173F1" w:rsidP="00A173F1">
            <w:pPr>
              <w:pStyle w:val="TableText"/>
              <w:ind w:left="288"/>
              <w:rPr>
                <w:color w:val="FF0000"/>
              </w:rPr>
            </w:pPr>
            <w:r w:rsidRPr="008A60AA">
              <w:rPr>
                <w:color w:val="FF0000"/>
              </w:rPr>
              <w:t>●   for Covered Persons with craniofacial anomalies whose abnormal or absent ear canals preclude the use of a wearable hearing aid; or</w:t>
            </w:r>
          </w:p>
          <w:p w14:paraId="6625C3F9" w14:textId="77777777" w:rsidR="00A173F1" w:rsidRPr="008A60AA" w:rsidRDefault="00A173F1" w:rsidP="00A173F1">
            <w:pPr>
              <w:pStyle w:val="TableText"/>
              <w:ind w:left="288"/>
              <w:rPr>
                <w:color w:val="FF0000"/>
              </w:rPr>
            </w:pPr>
            <w:r w:rsidRPr="008A60AA">
              <w:rPr>
                <w:color w:val="FF0000"/>
              </w:rPr>
              <w:t>●   for Covered Persons with hearing loss of sufficient severity that it would not be adequately remedied by a wearable hearing aid</w:t>
            </w:r>
            <w:r w:rsidRPr="008A60AA">
              <w:rPr>
                <w:b/>
                <w:color w:val="FF00FF"/>
              </w:rPr>
              <w:t xml:space="preserve"> </w:t>
            </w:r>
            <w:r w:rsidRPr="008A60AA">
              <w:rPr>
                <w:color w:val="FF0000"/>
              </w:rPr>
              <w:t>and</w:t>
            </w:r>
          </w:p>
          <w:p w14:paraId="427F09B8" w14:textId="1EFA1D05"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1648D871" w14:textId="331D8737" w:rsidR="00237F48" w:rsidRPr="008A60AA" w:rsidRDefault="00237F48" w:rsidP="00237F48">
            <w:pPr>
              <w:pStyle w:val="List"/>
              <w:spacing w:before="0"/>
              <w:ind w:left="288" w:hanging="288"/>
              <w:rPr>
                <w:rFonts w:ascii="Times New Roman" w:hAnsi="Times New Roman"/>
                <w:color w:val="FF0000"/>
              </w:rPr>
            </w:pPr>
            <w:r w:rsidRPr="008A60AA">
              <w:rPr>
                <w:rFonts w:ascii="Times New Roman" w:hAnsi="Times New Roman"/>
                <w:color w:val="FF0000"/>
              </w:rPr>
              <w:t>●   routine vision exam, including refractive examinations to determine the need for vision correction;</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implantable lenses used only to correct a refractive error (such as Intacs corneal implants);</w:t>
            </w:r>
          </w:p>
          <w:p w14:paraId="427F09C3" w14:textId="54BC03CF" w:rsidR="004D553E" w:rsidRPr="00725AF5" w:rsidRDefault="004D553E" w:rsidP="004D553E">
            <w:pPr>
              <w:pStyle w:val="TableTextChar1"/>
              <w:ind w:left="288" w:hanging="288"/>
              <w:rPr>
                <w:b/>
                <w:color w:val="FF00FF"/>
              </w:rPr>
            </w:pPr>
            <w:r w:rsidRPr="00725AF5">
              <w:rPr>
                <w:color w:val="FF0000"/>
              </w:rPr>
              <w:t>●   purchase cost and associated fitting and testing charges for hearing aids, Bone Anchor Hearing Aids (BAHA) and all other hearing assistive devices;</w:t>
            </w:r>
          </w:p>
          <w:p w14:paraId="427F09CB" w14:textId="1F5305B1"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89" w:name="Wisdom_Teeth"/>
            <w:r w:rsidRPr="00725AF5">
              <w:rPr>
                <w:b/>
                <w:color w:val="FF0000"/>
              </w:rPr>
              <w:t>Wisdom Teeth</w:t>
            </w:r>
            <w:bookmarkEnd w:id="189"/>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B" w14:textId="77777777" w:rsidR="003B1361" w:rsidRPr="00725AF5" w:rsidRDefault="003B1361" w:rsidP="00446169">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E5" w14:textId="77777777" w:rsidR="003B1361" w:rsidRPr="00725AF5" w:rsidRDefault="003B1361" w:rsidP="00446169">
            <w:pPr>
              <w:pStyle w:val="TableTextCharCharChar1"/>
              <w:numPr>
                <w:ilvl w:val="12"/>
                <w:numId w:val="0"/>
              </w:numPr>
              <w:rPr>
                <w:color w:val="FF0000"/>
              </w:rPr>
            </w:pPr>
          </w:p>
        </w:tc>
      </w:tr>
      <w:tr w:rsidR="000A4757" w:rsidRPr="00725AF5" w14:paraId="427F0A05" w14:textId="77777777" w:rsidTr="00237F48">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90" w:name="All_Other_Exclusions"/>
            <w:r w:rsidRPr="00725AF5">
              <w:rPr>
                <w:b/>
                <w:color w:val="FF0000"/>
              </w:rPr>
              <w:t>All Other Exclusions</w:t>
            </w:r>
            <w:bookmarkEnd w:id="19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t xml:space="preserve">●   Required solely for purposes of education, </w:t>
            </w:r>
          </w:p>
          <w:p w14:paraId="427F0A00" w14:textId="0E7FFDBE"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 xml:space="preserve">travel,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r w:rsidRPr="00725AF5">
        <w:t>&lt;!--section=Prescription_Drugs--&gt;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74D671DB" w:rsidR="00FD1B50" w:rsidRPr="00725AF5" w:rsidRDefault="00FD1B50" w:rsidP="00FD1B50">
      <w:r w:rsidRPr="00725AF5">
        <w:rPr>
          <w:i/>
          <w:iCs/>
          <w:sz w:val="24"/>
          <w:szCs w:val="24"/>
        </w:rPr>
        <w:t xml:space="preserve">Providers, this summary is for members, to review the terms of your participation agreement, please visit </w:t>
      </w:r>
      <w:hyperlink r:id="rId33" w:history="1">
        <w:r w:rsidR="00860194">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91" w:name="Prescription_Drugs"/>
      <w:r w:rsidRPr="00725AF5">
        <w:rPr>
          <w:b/>
          <w:bCs/>
          <w:color w:val="0000FF"/>
          <w:sz w:val="28"/>
        </w:rPr>
        <w:t>PRESCRIPTION DRUGS</w:t>
      </w:r>
    </w:p>
    <w:bookmarkEnd w:id="191"/>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927C7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0A7C05F2"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7A7076" w:rsidRPr="00B54113">
              <w:rPr>
                <w:b/>
                <w:bCs/>
              </w:rPr>
              <w:t xml:space="preserve"> </w:t>
            </w:r>
          </w:p>
          <w:p w14:paraId="427F0A0D" w14:textId="77777777" w:rsidR="00154B9C" w:rsidRPr="00B54113" w:rsidRDefault="00154B9C">
            <w:pPr>
              <w:pStyle w:val="TableHeaderText"/>
              <w:numPr>
                <w:ilvl w:val="12"/>
                <w:numId w:val="0"/>
              </w:numPr>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3B3B5FE1"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7A7076" w:rsidRPr="00B54113">
              <w:rPr>
                <w:b/>
                <w:bCs/>
              </w:rPr>
              <w:t xml:space="preserve"> </w:t>
            </w:r>
          </w:p>
          <w:p w14:paraId="427F0A0F" w14:textId="77777777" w:rsidR="00154B9C" w:rsidRPr="00B54113" w:rsidRDefault="00154B9C">
            <w:pPr>
              <w:pStyle w:val="TableHeaderText"/>
              <w:numPr>
                <w:ilvl w:val="12"/>
                <w:numId w:val="0"/>
              </w:numPr>
            </w:pPr>
            <w:r w:rsidRPr="00B54113">
              <w:t xml:space="preserve">NON-NETWORK </w:t>
            </w:r>
          </w:p>
        </w:tc>
      </w:tr>
      <w:tr w:rsidR="00927C76" w:rsidRPr="001C46FD" w14:paraId="6A3ABAF7" w14:textId="77777777" w:rsidTr="004759B4">
        <w:tc>
          <w:tcPr>
            <w:tcW w:w="2952" w:type="dxa"/>
            <w:tcBorders>
              <w:top w:val="single" w:sz="6" w:space="0" w:color="auto"/>
              <w:left w:val="single" w:sz="6" w:space="0" w:color="auto"/>
              <w:bottom w:val="single" w:sz="6" w:space="0" w:color="auto"/>
              <w:right w:val="single" w:sz="6" w:space="0" w:color="auto"/>
            </w:tcBorders>
            <w:shd w:val="clear" w:color="auto" w:fill="auto"/>
          </w:tcPr>
          <w:p w14:paraId="5F9DB265" w14:textId="77777777" w:rsidR="00927C76" w:rsidRPr="00206A85" w:rsidRDefault="00927C76" w:rsidP="004759B4">
            <w:pPr>
              <w:rPr>
                <w:b/>
                <w:sz w:val="24"/>
                <w:szCs w:val="24"/>
              </w:rPr>
            </w:pPr>
            <w:bookmarkStart w:id="192" w:name="Pharmacy_Benefit_Manager_PBM"/>
            <w:r w:rsidRPr="00206A85">
              <w:rPr>
                <w:b/>
                <w:sz w:val="24"/>
                <w:szCs w:val="24"/>
              </w:rPr>
              <w:t>Pharmacy Benefit Manager (PBM)</w:t>
            </w:r>
          </w:p>
          <w:p w14:paraId="3FD1B2D2" w14:textId="77777777" w:rsidR="00927C76" w:rsidRPr="00206A85" w:rsidRDefault="00927C76" w:rsidP="004759B4">
            <w:pPr>
              <w:numPr>
                <w:ilvl w:val="12"/>
                <w:numId w:val="0"/>
              </w:numPr>
              <w:rPr>
                <w:b/>
                <w:sz w:val="24"/>
                <w:szCs w:val="24"/>
              </w:rPr>
            </w:pPr>
          </w:p>
          <w:p w14:paraId="6AC5EBDE" w14:textId="77777777" w:rsidR="00927C76" w:rsidRPr="00206A85" w:rsidRDefault="00927C76" w:rsidP="004759B4">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302C34EE" w14:textId="77777777" w:rsidR="00927C76" w:rsidRPr="00206A85" w:rsidRDefault="00927C76" w:rsidP="004759B4">
            <w:pPr>
              <w:rPr>
                <w:color w:val="000000" w:themeColor="text1"/>
                <w:sz w:val="24"/>
                <w:szCs w:val="24"/>
              </w:rPr>
            </w:pPr>
            <w:r w:rsidRPr="00206A85">
              <w:rPr>
                <w:sz w:val="24"/>
                <w:szCs w:val="24"/>
              </w:rPr>
              <w:t xml:space="preserve">Coverage is through </w:t>
            </w:r>
          </w:p>
          <w:p w14:paraId="2AF76D66" w14:textId="1F5FDEF4" w:rsidR="00927C76" w:rsidRPr="00206A85" w:rsidRDefault="00927C76" w:rsidP="004759B4">
            <w:pPr>
              <w:rPr>
                <w:b/>
                <w:color w:val="FF00FF"/>
                <w:sz w:val="24"/>
                <w:szCs w:val="24"/>
              </w:rPr>
            </w:pPr>
            <w:r w:rsidRPr="00927C76">
              <w:rPr>
                <w:b/>
                <w:color w:val="000000"/>
                <w:sz w:val="24"/>
                <w:szCs w:val="24"/>
              </w:rPr>
              <w:t>Express Scripts</w:t>
            </w:r>
            <w:r w:rsidRPr="00206A85">
              <w:rPr>
                <w:b/>
                <w:color w:val="000000"/>
                <w:sz w:val="24"/>
                <w:szCs w:val="24"/>
              </w:rPr>
              <w:t xml:space="preserve"> </w:t>
            </w:r>
            <w:r w:rsidRPr="00206A85">
              <w:rPr>
                <w:bCs/>
                <w:color w:val="000000"/>
                <w:sz w:val="24"/>
                <w:szCs w:val="24"/>
              </w:rPr>
              <w:t>(Carve Out)</w:t>
            </w:r>
            <w:r w:rsidRPr="00206A85">
              <w:rPr>
                <w:bCs/>
                <w:color w:val="FF00FF"/>
                <w:sz w:val="24"/>
                <w:szCs w:val="24"/>
              </w:rPr>
              <w:t xml:space="preserve"> </w:t>
            </w:r>
          </w:p>
          <w:p w14:paraId="712C9AD9" w14:textId="6788974A" w:rsidR="00927C76" w:rsidRPr="00206A85" w:rsidRDefault="00927C76" w:rsidP="004759B4">
            <w:pPr>
              <w:rPr>
                <w:sz w:val="24"/>
                <w:szCs w:val="24"/>
              </w:rPr>
            </w:pPr>
            <w:r w:rsidRPr="00206A85">
              <w:rPr>
                <w:color w:val="000000"/>
                <w:sz w:val="24"/>
                <w:szCs w:val="24"/>
              </w:rPr>
              <w:t xml:space="preserve">●   </w:t>
            </w:r>
            <w:r w:rsidRPr="00206A85">
              <w:rPr>
                <w:sz w:val="24"/>
                <w:szCs w:val="24"/>
              </w:rPr>
              <w:t xml:space="preserve">Call: </w:t>
            </w:r>
            <w:r w:rsidRPr="00206A85">
              <w:rPr>
                <w:b/>
                <w:bCs/>
                <w:color w:val="0000FF"/>
                <w:sz w:val="24"/>
                <w:szCs w:val="24"/>
              </w:rPr>
              <w:t>1-800-955-1201</w:t>
            </w:r>
          </w:p>
          <w:p w14:paraId="573D6AE5" w14:textId="77777777" w:rsidR="00927C76" w:rsidRPr="00206A85" w:rsidRDefault="00927C76" w:rsidP="004759B4">
            <w:pPr>
              <w:rPr>
                <w:sz w:val="24"/>
                <w:szCs w:val="24"/>
              </w:rPr>
            </w:pPr>
          </w:p>
        </w:tc>
      </w:tr>
      <w:tr w:rsidR="00927C76" w:rsidRPr="008578C2" w14:paraId="120C7873" w14:textId="77777777" w:rsidTr="004759B4">
        <w:tc>
          <w:tcPr>
            <w:tcW w:w="2952" w:type="dxa"/>
            <w:tcBorders>
              <w:top w:val="single" w:sz="6" w:space="0" w:color="auto"/>
              <w:left w:val="single" w:sz="6" w:space="0" w:color="auto"/>
              <w:bottom w:val="single" w:sz="6" w:space="0" w:color="auto"/>
              <w:right w:val="single" w:sz="6" w:space="0" w:color="auto"/>
            </w:tcBorders>
            <w:shd w:val="clear" w:color="auto" w:fill="auto"/>
          </w:tcPr>
          <w:p w14:paraId="6A238585" w14:textId="77777777" w:rsidR="00927C76" w:rsidRPr="00206A85" w:rsidRDefault="00927C76" w:rsidP="004759B4">
            <w:pPr>
              <w:rPr>
                <w:b/>
                <w:color w:val="000000"/>
                <w:sz w:val="24"/>
                <w:szCs w:val="24"/>
              </w:rPr>
            </w:pPr>
            <w:r w:rsidRPr="00206A85">
              <w:rPr>
                <w:b/>
                <w:color w:val="000000"/>
                <w:sz w:val="24"/>
                <w:szCs w:val="24"/>
              </w:rPr>
              <w:t>Specialty Pharmacy Program</w:t>
            </w:r>
          </w:p>
          <w:p w14:paraId="6FC63FD1" w14:textId="77777777" w:rsidR="00927C76" w:rsidRPr="00206A85" w:rsidRDefault="00927C76" w:rsidP="004759B4">
            <w:pPr>
              <w:rPr>
                <w:b/>
                <w:color w:val="000000"/>
                <w:sz w:val="24"/>
                <w:szCs w:val="24"/>
              </w:rPr>
            </w:pPr>
          </w:p>
          <w:p w14:paraId="238B2279" w14:textId="77777777" w:rsidR="00927C76" w:rsidRPr="00206A85" w:rsidRDefault="00927C76" w:rsidP="004759B4">
            <w:pPr>
              <w:rPr>
                <w:b/>
                <w:color w:val="000000"/>
                <w:sz w:val="24"/>
                <w:szCs w:val="24"/>
              </w:rPr>
            </w:pPr>
            <w:r w:rsidRPr="00206A85">
              <w:rPr>
                <w:b/>
                <w:color w:val="000000"/>
                <w:sz w:val="24"/>
                <w:szCs w:val="24"/>
              </w:rPr>
              <w:t>Self- administered Diabetes products DO NOT fall into this category</w:t>
            </w:r>
          </w:p>
          <w:p w14:paraId="2BB644DD" w14:textId="77777777" w:rsidR="00927C76" w:rsidRPr="00206A85" w:rsidRDefault="00927C76" w:rsidP="004759B4">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CD1824B" w14:textId="0EF9F8F7" w:rsidR="00927C76" w:rsidRDefault="00927C76" w:rsidP="004759B4">
            <w:pPr>
              <w:rPr>
                <w:b/>
                <w:color w:val="000000"/>
                <w:sz w:val="24"/>
                <w:szCs w:val="24"/>
              </w:rPr>
            </w:pPr>
            <w:r w:rsidRPr="00206A85">
              <w:rPr>
                <w:b/>
                <w:color w:val="000000"/>
                <w:sz w:val="24"/>
                <w:szCs w:val="24"/>
              </w:rPr>
              <w:t xml:space="preserve">Specialty Pharmacy benefit coverage and administration is through:  </w:t>
            </w:r>
            <w:r w:rsidRPr="00927C76">
              <w:rPr>
                <w:b/>
                <w:color w:val="000000"/>
                <w:sz w:val="24"/>
                <w:szCs w:val="24"/>
              </w:rPr>
              <w:t>Express Scripts</w:t>
            </w:r>
            <w:r w:rsidRPr="00206A85">
              <w:rPr>
                <w:b/>
                <w:color w:val="000000"/>
                <w:sz w:val="24"/>
                <w:szCs w:val="24"/>
              </w:rPr>
              <w:t xml:space="preserve">, Call at </w:t>
            </w:r>
          </w:p>
          <w:p w14:paraId="66547F4D" w14:textId="2C803A9C" w:rsidR="00927C76" w:rsidRPr="00206A85" w:rsidRDefault="00927C76" w:rsidP="004759B4">
            <w:pPr>
              <w:rPr>
                <w:color w:val="000000"/>
                <w:sz w:val="24"/>
                <w:szCs w:val="24"/>
              </w:rPr>
            </w:pPr>
            <w:r w:rsidRPr="00927C76">
              <w:rPr>
                <w:b/>
                <w:bCs/>
                <w:color w:val="0000FF"/>
                <w:sz w:val="24"/>
                <w:szCs w:val="24"/>
              </w:rPr>
              <w:t>1-800-955-1201</w:t>
            </w:r>
          </w:p>
          <w:p w14:paraId="52A4969F" w14:textId="77777777" w:rsidR="00927C76" w:rsidRPr="00206A85" w:rsidRDefault="00927C76" w:rsidP="004759B4">
            <w:pPr>
              <w:rPr>
                <w:color w:val="000000"/>
                <w:sz w:val="24"/>
                <w:szCs w:val="24"/>
              </w:rPr>
            </w:pPr>
          </w:p>
          <w:p w14:paraId="0F332FF3" w14:textId="77777777" w:rsidR="00927C76" w:rsidRPr="00206A85" w:rsidRDefault="00927C76" w:rsidP="004759B4">
            <w:pPr>
              <w:rPr>
                <w:b/>
                <w:color w:val="000000"/>
                <w:sz w:val="24"/>
                <w:szCs w:val="24"/>
              </w:rPr>
            </w:pPr>
            <w:r w:rsidRPr="00206A85">
              <w:rPr>
                <w:b/>
                <w:color w:val="000000"/>
                <w:sz w:val="24"/>
                <w:szCs w:val="24"/>
              </w:rPr>
              <w:t>Please contact your Pharmacy Benefit Manager (PBM) to confirm benefit coverage and sourcing of specialty medications.</w:t>
            </w:r>
          </w:p>
          <w:p w14:paraId="39C33D1E" w14:textId="77777777" w:rsidR="00927C76" w:rsidRPr="00206A85" w:rsidRDefault="00927C76" w:rsidP="004759B4">
            <w:pPr>
              <w:tabs>
                <w:tab w:val="left" w:pos="854"/>
              </w:tabs>
              <w:rPr>
                <w:color w:val="000000"/>
                <w:sz w:val="24"/>
                <w:szCs w:val="24"/>
              </w:rPr>
            </w:pPr>
          </w:p>
        </w:tc>
      </w:tr>
      <w:bookmarkEnd w:id="192"/>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r w:rsidRPr="00725AF5">
        <w:t>&lt;!--ID=CSR--&gt;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2590545A"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1C5EF6" w:rsidRPr="00725AF5">
              <w:rPr>
                <w:b/>
                <w:bCs/>
                <w:color w:val="FF0000"/>
              </w:rPr>
              <w:t xml:space="preserve"> </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248C983F"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1C5EF6" w:rsidRPr="00725AF5">
              <w:rPr>
                <w:b/>
                <w:bCs/>
                <w:color w:val="FF0000"/>
              </w:rPr>
              <w:t xml:space="preserve"> </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09EE2AB9"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70693B09" w14:textId="77777777" w:rsidTr="00212D7E">
        <w:tc>
          <w:tcPr>
            <w:tcW w:w="8910" w:type="dxa"/>
          </w:tcPr>
          <w:p w14:paraId="2AD31AF9" w14:textId="77777777" w:rsidR="00212D7E" w:rsidRDefault="00212D7E" w:rsidP="00D755C7">
            <w:pPr>
              <w:rPr>
                <w:b/>
                <w:color w:val="FF0000"/>
                <w:sz w:val="24"/>
                <w:szCs w:val="24"/>
              </w:rPr>
            </w:pPr>
            <w:r w:rsidRPr="005948A6">
              <w:rPr>
                <w:b/>
                <w:color w:val="FF0000"/>
                <w:sz w:val="24"/>
                <w:szCs w:val="24"/>
              </w:rPr>
              <w:t xml:space="preserve">This plan uses the normal UHC Choice Plus Provider Network. </w:t>
            </w:r>
          </w:p>
          <w:p w14:paraId="10E9B248" w14:textId="6F0EEE26" w:rsidR="00D755C7" w:rsidRPr="005948A6" w:rsidRDefault="00D755C7" w:rsidP="00D755C7">
            <w:pPr>
              <w:rPr>
                <w:b/>
                <w:sz w:val="24"/>
                <w:szCs w:val="24"/>
              </w:rPr>
            </w:pP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3215DB" w:rsidRPr="00725AF5" w14:paraId="0DC9C5C4" w14:textId="77777777" w:rsidTr="009F68CA">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93" w:name="Pharmaceutical_Products_Quick_Tip"/>
            <w:bookmarkStart w:id="194" w:name="Pharmaceutical_Quick_Tip"/>
            <w:r w:rsidRPr="00725AF5">
              <w:rPr>
                <w:b/>
                <w:bCs/>
                <w:color w:val="FF0000"/>
                <w:sz w:val="24"/>
                <w:szCs w:val="24"/>
              </w:rPr>
              <w:t>Pharmaceutical Products – Outpatient Quick Tip</w:t>
            </w:r>
            <w:bookmarkEnd w:id="193"/>
            <w:bookmarkEnd w:id="19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00156915" w14:textId="77777777" w:rsidR="00750FB0" w:rsidRDefault="00750FB0" w:rsidP="003215DB">
            <w:pPr>
              <w:rPr>
                <w:color w:val="FF0000"/>
                <w:sz w:val="24"/>
                <w:szCs w:val="24"/>
              </w:rPr>
            </w:pPr>
          </w:p>
          <w:p w14:paraId="012C1A2D" w14:textId="77777777" w:rsidR="00750FB0" w:rsidRPr="00750FB0" w:rsidRDefault="00750FB0" w:rsidP="00750FB0">
            <w:pPr>
              <w:rPr>
                <w:b/>
                <w:color w:val="FF0000"/>
                <w:sz w:val="24"/>
                <w:szCs w:val="24"/>
              </w:rPr>
            </w:pPr>
            <w:r w:rsidRPr="00750FB0">
              <w:rPr>
                <w:b/>
                <w:bCs/>
                <w:color w:val="FF0000"/>
                <w:sz w:val="24"/>
                <w:szCs w:val="24"/>
                <w:u w:val="single"/>
              </w:rPr>
              <w:t>Review at Launch</w:t>
            </w:r>
          </w:p>
          <w:p w14:paraId="13F4D4D7" w14:textId="77777777" w:rsidR="00750FB0" w:rsidRPr="00750FB0" w:rsidRDefault="00750FB0" w:rsidP="00750FB0">
            <w:pPr>
              <w:rPr>
                <w:color w:val="FF0000"/>
                <w:sz w:val="24"/>
                <w:szCs w:val="24"/>
              </w:rPr>
            </w:pPr>
            <w:r w:rsidRPr="00750FB0">
              <w:rPr>
                <w:color w:val="FF0000"/>
                <w:sz w:val="24"/>
                <w:szCs w:val="24"/>
              </w:rPr>
              <w:t>Provider Services - Refer to the ‘Review at Launch - New to Market Medication Policy’ for drugs excluded under the medical plan.</w:t>
            </w:r>
            <w:r w:rsidRPr="00750FB0">
              <w:rPr>
                <w:b/>
                <w:bCs/>
                <w:color w:val="FF0000"/>
                <w:sz w:val="24"/>
                <w:szCs w:val="24"/>
              </w:rPr>
              <w:t xml:space="preserve"> </w:t>
            </w:r>
          </w:p>
          <w:p w14:paraId="506D0380" w14:textId="77777777" w:rsidR="00750FB0" w:rsidRPr="00725AF5" w:rsidRDefault="00750FB0" w:rsidP="003215DB">
            <w:pPr>
              <w:rPr>
                <w:color w:val="FF0000"/>
                <w:sz w:val="24"/>
                <w:szCs w:val="24"/>
              </w:rPr>
            </w:pPr>
          </w:p>
          <w:p w14:paraId="61D5BA11" w14:textId="77777777" w:rsidR="003215DB" w:rsidRDefault="003215DB" w:rsidP="003215DB">
            <w:pPr>
              <w:rPr>
                <w:color w:val="FF0000"/>
                <w:sz w:val="24"/>
                <w:szCs w:val="24"/>
              </w:rPr>
            </w:pPr>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p w14:paraId="5F500799" w14:textId="77777777" w:rsidR="00F6708F" w:rsidRPr="00F6708F" w:rsidRDefault="00F6708F" w:rsidP="003215DB">
            <w:pPr>
              <w:rPr>
                <w:color w:val="FF0000"/>
                <w:sz w:val="24"/>
                <w:szCs w:val="24"/>
              </w:rPr>
            </w:pPr>
          </w:p>
          <w:p w14:paraId="25B437B4" w14:textId="1EB5293A" w:rsidR="00F6708F" w:rsidRPr="00725AF5" w:rsidRDefault="00F6708F" w:rsidP="008D5777"/>
        </w:tc>
      </w:tr>
      <w:tr w:rsidR="003E4ABB" w:rsidRPr="00725AF5" w14:paraId="427F0C0A" w14:textId="77777777" w:rsidTr="009F68C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95" w:name="Specialty_Pharmacy_Program_Quick_Tip"/>
            <w:r w:rsidRPr="00725AF5">
              <w:rPr>
                <w:b/>
                <w:color w:val="FF0000"/>
              </w:rPr>
              <w:t>Specialty Pharmacy Program Quick Tip</w:t>
            </w:r>
            <w:bookmarkEnd w:id="19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4A0FA69" w14:textId="77777777" w:rsidR="009F68CA" w:rsidRPr="003A1819" w:rsidRDefault="009F68CA" w:rsidP="009F68CA">
            <w:pPr>
              <w:pStyle w:val="NormalWeb"/>
              <w:rPr>
                <w:color w:val="FF0000"/>
              </w:rPr>
            </w:pPr>
            <w:r w:rsidRPr="003A1819">
              <w:rPr>
                <w:color w:val="FF0000"/>
              </w:rPr>
              <w:t xml:space="preserve">Reference the Customer Service drug list available on PharWeb to verify specialty medications typically covered under medical benefits. </w:t>
            </w:r>
          </w:p>
          <w:p w14:paraId="7EB351E0" w14:textId="77777777" w:rsidR="009F68CA" w:rsidRPr="003A1819" w:rsidRDefault="009F68CA" w:rsidP="009F68CA">
            <w:pPr>
              <w:pStyle w:val="NormalWeb"/>
              <w:rPr>
                <w:color w:val="FF0000"/>
              </w:rPr>
            </w:pPr>
            <w:r w:rsidRPr="003A1819">
              <w:rPr>
                <w:color w:val="FF0000"/>
              </w:rPr>
              <w:t>Clinical Coverage Review (CCR) team:  Follow standard clinical process for drug review with Medical Policy.</w:t>
            </w:r>
          </w:p>
          <w:p w14:paraId="427F0C09" w14:textId="56BE44D9" w:rsidR="003E4ABB" w:rsidRPr="00725AF5" w:rsidRDefault="00CF3456" w:rsidP="0062640C">
            <w:pPr>
              <w:pStyle w:val="TableTextChar"/>
              <w:rPr>
                <w:color w:val="FF0000"/>
              </w:rPr>
            </w:pPr>
            <w:r w:rsidRPr="00725AF5">
              <w:rPr>
                <w:color w:val="FF0000"/>
                <w:szCs w:val="24"/>
              </w:rPr>
              <w:t xml:space="preserve"> </w:t>
            </w: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r w:rsidRPr="00725AF5">
        <w:t>&lt;!--section=Other_Benefits--&gt;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25BA63EA" w:rsidR="00FD1B50" w:rsidRPr="00725AF5" w:rsidRDefault="00FD1B50" w:rsidP="00FD1B50">
      <w:r w:rsidRPr="00725AF5">
        <w:rPr>
          <w:i/>
          <w:iCs/>
          <w:sz w:val="24"/>
          <w:szCs w:val="24"/>
        </w:rPr>
        <w:t xml:space="preserve">Providers, this summary is for members, to review the terms of your participation agreement, please visit </w:t>
      </w:r>
      <w:hyperlink r:id="rId34" w:history="1">
        <w:r w:rsidR="00860194">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96" w:name="Other_Benefits"/>
      <w:r w:rsidRPr="00725AF5">
        <w:rPr>
          <w:b/>
          <w:bCs/>
          <w:color w:val="0000FF"/>
          <w:sz w:val="28"/>
        </w:rPr>
        <w:t>OTHER BENEFITS</w:t>
      </w:r>
    </w:p>
    <w:bookmarkEnd w:id="196"/>
    <w:p w14:paraId="427F0C0F" w14:textId="77777777" w:rsidR="00154B9C" w:rsidRPr="00725AF5"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066CC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2" w14:textId="4623077F" w:rsidR="00154B9C" w:rsidRPr="00725AF5" w:rsidRDefault="00B94DCB" w:rsidP="00B54113">
            <w:pPr>
              <w:pStyle w:val="TableTextCharCharChar1"/>
              <w:jc w:val="center"/>
              <w:rPr>
                <w:color w:val="000000"/>
              </w:rPr>
            </w:pPr>
            <w:r w:rsidRPr="00B94DCB">
              <w:rPr>
                <w:b/>
                <w:bCs/>
                <w:szCs w:val="24"/>
              </w:rPr>
              <w:t>CHOICE PLUS RETIREE HEALTH PLAN-PPO</w:t>
            </w:r>
            <w:r w:rsidRPr="00B94DCB" w:rsidDel="00F277AC">
              <w:rPr>
                <w:b/>
                <w:bCs/>
                <w:szCs w:val="24"/>
              </w:rPr>
              <w:t xml:space="preserve"> </w:t>
            </w:r>
          </w:p>
        </w:tc>
      </w:tr>
      <w:tr w:rsidR="00154B9C" w:rsidRPr="00725AF5" w14:paraId="427F0C1E"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97" w:name="Dental_Vendor"/>
            <w:r w:rsidRPr="00725AF5">
              <w:rPr>
                <w:b/>
                <w:color w:val="000000"/>
              </w:rPr>
              <w:t>Dental Vendor</w:t>
            </w:r>
            <w:bookmarkEnd w:id="197"/>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00975077" w:rsidR="00154B9C" w:rsidRPr="00725AF5" w:rsidRDefault="00154B9C">
            <w:pPr>
              <w:pStyle w:val="TableTextCharCharChar1"/>
              <w:numPr>
                <w:ilvl w:val="12"/>
                <w:numId w:val="0"/>
              </w:numPr>
            </w:pPr>
            <w:r w:rsidRPr="00725AF5">
              <w:t>Administrator:</w:t>
            </w:r>
            <w:r w:rsidR="00CD48BF">
              <w:t xml:space="preserve"> </w:t>
            </w:r>
            <w:r w:rsidR="00CD48BF" w:rsidRPr="00CD48BF">
              <w:t>Delta Dental</w:t>
            </w:r>
          </w:p>
          <w:p w14:paraId="427F0C18" w14:textId="114049BC" w:rsidR="00154B9C" w:rsidRPr="00725AF5" w:rsidRDefault="00154B9C">
            <w:pPr>
              <w:pStyle w:val="TableTextCharCharChar1"/>
              <w:numPr>
                <w:ilvl w:val="12"/>
                <w:numId w:val="0"/>
              </w:numPr>
              <w:rPr>
                <w:b/>
                <w:bCs/>
                <w:color w:val="0000FF"/>
              </w:rPr>
            </w:pPr>
            <w:r w:rsidRPr="00725AF5">
              <w:t xml:space="preserve">Phone Number: </w:t>
            </w:r>
            <w:r w:rsidR="00CD48BF" w:rsidRPr="00B54113">
              <w:rPr>
                <w:b/>
                <w:color w:val="0000FF"/>
              </w:rPr>
              <w:t>1-800-335-8266</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446169">
            <w:pPr>
              <w:pStyle w:val="TableTextCharCharChar1"/>
              <w:numPr>
                <w:ilvl w:val="12"/>
                <w:numId w:val="0"/>
              </w:numPr>
            </w:pPr>
          </w:p>
        </w:tc>
      </w:tr>
      <w:tr w:rsidR="003F43F5" w:rsidRPr="00725AF5" w14:paraId="427F0C3C"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98" w:name="Health_Wellness"/>
            <w:r w:rsidRPr="00725AF5">
              <w:rPr>
                <w:b/>
                <w:bCs/>
              </w:rPr>
              <w:t>Health &amp; Wellness</w:t>
            </w:r>
            <w:bookmarkEnd w:id="198"/>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35" w:history="1">
              <w:r w:rsidRPr="00725AF5">
                <w:rPr>
                  <w:rStyle w:val="Hyperlink"/>
                  <w:bCs/>
                  <w:szCs w:val="24"/>
                </w:rPr>
                <w:t>www.myuhc.com</w:t>
              </w:r>
            </w:hyperlink>
          </w:p>
          <w:p w14:paraId="1F32C217" w14:textId="77777777" w:rsidR="00AC1FAA" w:rsidRPr="00725AF5" w:rsidRDefault="00AC1FAA" w:rsidP="00AC1FAA">
            <w:pPr>
              <w:pStyle w:val="TableText"/>
              <w:rPr>
                <w:b/>
                <w:bCs/>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Default="00BD1069" w:rsidP="00BD1069">
            <w:pPr>
              <w:pStyle w:val="TableText"/>
              <w:rPr>
                <w:b/>
                <w:bCs/>
                <w:color w:val="0000FF"/>
                <w:szCs w:val="24"/>
              </w:rPr>
            </w:pPr>
          </w:p>
          <w:p w14:paraId="236508CD" w14:textId="26061004" w:rsidR="00285229" w:rsidRDefault="00285229" w:rsidP="00BD1069">
            <w:pPr>
              <w:pStyle w:val="TableText"/>
              <w:rPr>
                <w:b/>
                <w:bCs/>
                <w:color w:val="0000FF"/>
                <w:szCs w:val="24"/>
              </w:rPr>
            </w:pPr>
            <w:r w:rsidRPr="0019244B">
              <w:rPr>
                <w:b/>
                <w:bCs/>
                <w:szCs w:val="24"/>
              </w:rPr>
              <w:t xml:space="preserve">CONGESTIVE OBSTRUCTIVE PULMONARY DISEASE PROGRAM (COPD) applies via BAR </w:t>
            </w:r>
            <w:r w:rsidRPr="00285229">
              <w:rPr>
                <w:b/>
                <w:bCs/>
                <w:color w:val="0000FF"/>
                <w:szCs w:val="24"/>
              </w:rPr>
              <w:t>57321</w:t>
            </w:r>
          </w:p>
          <w:p w14:paraId="760F71B1" w14:textId="77777777" w:rsidR="00285229" w:rsidRPr="00725AF5" w:rsidRDefault="00285229" w:rsidP="00BD1069">
            <w:pPr>
              <w:pStyle w:val="TableText"/>
              <w:rPr>
                <w:b/>
                <w:bCs/>
                <w:color w:val="0000FF"/>
                <w:szCs w:val="24"/>
              </w:rPr>
            </w:pPr>
          </w:p>
          <w:p w14:paraId="427F0C3B" w14:textId="77777777" w:rsidR="003F43F5" w:rsidRPr="00725AF5" w:rsidRDefault="003F43F5" w:rsidP="00B54113">
            <w:pPr>
              <w:pStyle w:val="TableTextChar1"/>
              <w:rPr>
                <w:b/>
                <w:bCs/>
                <w:color w:val="000000"/>
                <w:szCs w:val="24"/>
              </w:rPr>
            </w:pPr>
          </w:p>
        </w:tc>
      </w:tr>
      <w:tr w:rsidR="00165C96" w:rsidRPr="00725AF5" w14:paraId="53834337"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99" w:name="Health_Savings_Account"/>
            <w:r w:rsidRPr="00725AF5">
              <w:rPr>
                <w:b/>
                <w:color w:val="000000"/>
              </w:rPr>
              <w:t>Health Savings Account</w:t>
            </w:r>
            <w:bookmarkEnd w:id="199"/>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725AF5" w:rsidRDefault="00165C96" w:rsidP="00165C96">
            <w:pPr>
              <w:spacing w:line="240" w:lineRule="atLeast"/>
              <w:ind w:left="15" w:right="108"/>
              <w:rPr>
                <w:b/>
                <w:bCs/>
                <w:color w:val="FF00FF"/>
                <w:sz w:val="24"/>
                <w:szCs w:val="24"/>
              </w:rPr>
            </w:pPr>
            <w:r w:rsidRPr="00725AF5">
              <w:rPr>
                <w:sz w:val="24"/>
                <w:szCs w:val="24"/>
              </w:rPr>
              <w:t>Not Applicable</w:t>
            </w:r>
          </w:p>
        </w:tc>
      </w:tr>
      <w:tr w:rsidR="00066CC6" w:rsidRPr="00725AF5" w14:paraId="427F0C55"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3E" w14:textId="2DB20B2C" w:rsidR="00066CC6" w:rsidRPr="00725AF5" w:rsidRDefault="00066CC6" w:rsidP="00154E10">
            <w:pPr>
              <w:pStyle w:val="TableText"/>
              <w:rPr>
                <w:b/>
                <w:color w:val="000000"/>
              </w:rPr>
            </w:pPr>
            <w:bookmarkStart w:id="200" w:name="hi_healthinnovations_hearing_program"/>
            <w:r w:rsidRPr="00FD7AF9">
              <w:rPr>
                <w:b/>
                <w:bCs/>
                <w:i/>
                <w:iCs/>
                <w:szCs w:val="24"/>
              </w:rPr>
              <w:t>hi HealthInnovations</w:t>
            </w:r>
            <w:r w:rsidRPr="00FD7AF9">
              <w:rPr>
                <w:b/>
                <w:bCs/>
                <w:szCs w:val="24"/>
                <w:vertAlign w:val="superscript"/>
              </w:rPr>
              <w:t>®</w:t>
            </w:r>
            <w:r w:rsidRPr="00FD7AF9">
              <w:rPr>
                <w:b/>
                <w:bCs/>
                <w:szCs w:val="24"/>
              </w:rPr>
              <w:t xml:space="preserve"> Hearing Program</w:t>
            </w:r>
            <w:bookmarkEnd w:id="200"/>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618EDA2B" w14:textId="77777777" w:rsidR="00066CC6" w:rsidRPr="005C3A78" w:rsidRDefault="00066CC6" w:rsidP="004759B4">
            <w:pPr>
              <w:pStyle w:val="iBAAGStandardText"/>
              <w:rPr>
                <w:rFonts w:ascii="Times New Roman" w:hAnsi="Times New Roman" w:cs="Times New Roman"/>
              </w:rPr>
            </w:pPr>
            <w:r w:rsidRPr="005C3A78">
              <w:rPr>
                <w:rFonts w:ascii="Times New Roman" w:hAnsi="Times New Roman" w:cs="Times New Roman"/>
                <w:i/>
              </w:rPr>
              <w:t>hi HealthInnovations</w:t>
            </w:r>
            <w:r w:rsidRPr="005C3A78">
              <w:rPr>
                <w:rFonts w:ascii="Times New Roman" w:hAnsi="Times New Roman" w:cs="Times New Roman"/>
              </w:rPr>
              <w:t xml:space="preserve"> offers high quality, custom-programmed hearing aids at significant discounts, saving members thousands of dollars off industry prices.  These devices are delivered nationwide through a network of hearing professionals who provide hearing tests and support online, by phone and in person.</w:t>
            </w:r>
          </w:p>
          <w:p w14:paraId="40547B83" w14:textId="77777777" w:rsidR="00066CC6" w:rsidRPr="00206A85" w:rsidRDefault="00066CC6" w:rsidP="004759B4">
            <w:pPr>
              <w:rPr>
                <w:sz w:val="24"/>
                <w:szCs w:val="24"/>
              </w:rPr>
            </w:pPr>
          </w:p>
          <w:p w14:paraId="04132CE8" w14:textId="77777777" w:rsidR="00066CC6" w:rsidRPr="00206A85" w:rsidRDefault="00066CC6" w:rsidP="004759B4">
            <w:pPr>
              <w:rPr>
                <w:sz w:val="24"/>
                <w:szCs w:val="24"/>
              </w:rPr>
            </w:pPr>
          </w:p>
          <w:p w14:paraId="6EAE6B5D" w14:textId="77777777" w:rsidR="00066CC6" w:rsidRPr="00206A85" w:rsidRDefault="00066CC6" w:rsidP="004759B4">
            <w:pPr>
              <w:rPr>
                <w:sz w:val="24"/>
                <w:szCs w:val="24"/>
              </w:rPr>
            </w:pPr>
            <w:r w:rsidRPr="00206A85">
              <w:rPr>
                <w:sz w:val="24"/>
                <w:szCs w:val="24"/>
              </w:rPr>
              <w:t>Benefits of this program:</w:t>
            </w:r>
          </w:p>
          <w:p w14:paraId="3459B9A2" w14:textId="77777777" w:rsidR="00066CC6" w:rsidRPr="00206A85" w:rsidRDefault="00066CC6" w:rsidP="00066CC6">
            <w:pPr>
              <w:pStyle w:val="ListParagraph"/>
              <w:numPr>
                <w:ilvl w:val="0"/>
                <w:numId w:val="39"/>
              </w:numPr>
              <w:spacing w:after="0" w:line="240" w:lineRule="auto"/>
              <w:rPr>
                <w:rFonts w:ascii="Times New Roman" w:hAnsi="Times New Roman" w:cs="Times New Roman"/>
                <w:sz w:val="24"/>
                <w:szCs w:val="24"/>
              </w:rPr>
            </w:pPr>
            <w:r w:rsidRPr="00206A85">
              <w:rPr>
                <w:rFonts w:ascii="Times New Roman" w:hAnsi="Times New Roman" w:cs="Times New Roman"/>
                <w:sz w:val="24"/>
                <w:szCs w:val="24"/>
              </w:rPr>
              <w:t xml:space="preserve">There is no cost to use this program. </w:t>
            </w:r>
          </w:p>
          <w:p w14:paraId="71335670" w14:textId="77777777" w:rsidR="00066CC6" w:rsidRPr="00206A85" w:rsidRDefault="00066CC6" w:rsidP="00066CC6">
            <w:pPr>
              <w:pStyle w:val="ListParagraph"/>
              <w:numPr>
                <w:ilvl w:val="0"/>
                <w:numId w:val="39"/>
              </w:numPr>
              <w:spacing w:after="0" w:line="240" w:lineRule="auto"/>
              <w:rPr>
                <w:rFonts w:ascii="Times New Roman" w:hAnsi="Times New Roman" w:cs="Times New Roman"/>
                <w:sz w:val="24"/>
                <w:szCs w:val="24"/>
              </w:rPr>
            </w:pPr>
            <w:r w:rsidRPr="00206A85">
              <w:rPr>
                <w:rFonts w:ascii="Times New Roman" w:hAnsi="Times New Roman" w:cs="Times New Roman"/>
                <w:sz w:val="24"/>
                <w:szCs w:val="24"/>
              </w:rPr>
              <w:t xml:space="preserve">You can get high quality hearing aids for a fraction of the cost. </w:t>
            </w:r>
          </w:p>
          <w:p w14:paraId="5987F7AE" w14:textId="77777777" w:rsidR="00066CC6" w:rsidRPr="00206A85" w:rsidRDefault="00066CC6" w:rsidP="00066CC6">
            <w:pPr>
              <w:pStyle w:val="ListParagraph"/>
              <w:numPr>
                <w:ilvl w:val="0"/>
                <w:numId w:val="39"/>
              </w:numPr>
              <w:spacing w:after="0" w:line="240" w:lineRule="auto"/>
              <w:rPr>
                <w:rFonts w:ascii="Times New Roman" w:hAnsi="Times New Roman" w:cs="Times New Roman"/>
                <w:sz w:val="24"/>
                <w:szCs w:val="24"/>
              </w:rPr>
            </w:pPr>
            <w:r w:rsidRPr="00206A85">
              <w:rPr>
                <w:rFonts w:ascii="Times New Roman" w:hAnsi="Times New Roman" w:cs="Times New Roman"/>
                <w:sz w:val="24"/>
                <w:szCs w:val="24"/>
              </w:rPr>
              <w:t xml:space="preserve">Your hearing aid is programmed specifically for you. </w:t>
            </w:r>
          </w:p>
          <w:p w14:paraId="5035A4C1" w14:textId="77777777" w:rsidR="00066CC6" w:rsidRPr="00206A85" w:rsidRDefault="00066CC6" w:rsidP="00066CC6">
            <w:pPr>
              <w:pStyle w:val="ListParagraph"/>
              <w:numPr>
                <w:ilvl w:val="0"/>
                <w:numId w:val="39"/>
              </w:numPr>
              <w:spacing w:after="0" w:line="240" w:lineRule="auto"/>
              <w:rPr>
                <w:rFonts w:ascii="Times New Roman" w:hAnsi="Times New Roman" w:cs="Times New Roman"/>
                <w:sz w:val="24"/>
                <w:szCs w:val="24"/>
              </w:rPr>
            </w:pPr>
            <w:r w:rsidRPr="00206A85">
              <w:rPr>
                <w:rFonts w:ascii="Times New Roman" w:hAnsi="Times New Roman" w:cs="Times New Roman"/>
                <w:sz w:val="24"/>
                <w:szCs w:val="24"/>
              </w:rPr>
              <w:t xml:space="preserve">You pay only the discounted price for any hearing aid you buy. </w:t>
            </w:r>
          </w:p>
          <w:p w14:paraId="34FE5216" w14:textId="77777777" w:rsidR="00066CC6" w:rsidRPr="00206A85" w:rsidRDefault="00066CC6" w:rsidP="00066CC6">
            <w:pPr>
              <w:pStyle w:val="ListParagraph"/>
              <w:numPr>
                <w:ilvl w:val="0"/>
                <w:numId w:val="39"/>
              </w:numPr>
              <w:spacing w:after="0" w:line="240" w:lineRule="auto"/>
              <w:rPr>
                <w:rFonts w:ascii="Times New Roman" w:hAnsi="Times New Roman" w:cs="Times New Roman"/>
                <w:sz w:val="24"/>
                <w:szCs w:val="24"/>
              </w:rPr>
            </w:pPr>
            <w:r w:rsidRPr="00206A85">
              <w:rPr>
                <w:rFonts w:ascii="Times New Roman" w:hAnsi="Times New Roman" w:cs="Times New Roman"/>
                <w:sz w:val="24"/>
                <w:szCs w:val="24"/>
              </w:rPr>
              <w:t xml:space="preserve">The cost will range from </w:t>
            </w:r>
            <w:r w:rsidRPr="00206A85">
              <w:rPr>
                <w:rFonts w:ascii="Times New Roman" w:hAnsi="Times New Roman" w:cs="Times New Roman"/>
                <w:b/>
                <w:color w:val="0000FF"/>
                <w:sz w:val="24"/>
                <w:szCs w:val="24"/>
              </w:rPr>
              <w:t>$599</w:t>
            </w:r>
            <w:r w:rsidRPr="00206A85">
              <w:rPr>
                <w:rFonts w:ascii="Times New Roman" w:hAnsi="Times New Roman" w:cs="Times New Roman"/>
                <w:color w:val="0000FF"/>
                <w:sz w:val="24"/>
                <w:szCs w:val="24"/>
              </w:rPr>
              <w:t xml:space="preserve"> </w:t>
            </w:r>
            <w:r w:rsidRPr="00206A85">
              <w:rPr>
                <w:rFonts w:ascii="Times New Roman" w:hAnsi="Times New Roman" w:cs="Times New Roman"/>
                <w:sz w:val="24"/>
                <w:szCs w:val="24"/>
              </w:rPr>
              <w:t xml:space="preserve">to </w:t>
            </w:r>
            <w:r w:rsidRPr="00206A85">
              <w:rPr>
                <w:rFonts w:ascii="Times New Roman" w:hAnsi="Times New Roman" w:cs="Times New Roman"/>
                <w:b/>
                <w:color w:val="0000FF"/>
                <w:sz w:val="24"/>
                <w:szCs w:val="24"/>
              </w:rPr>
              <w:t>$799</w:t>
            </w:r>
            <w:r w:rsidRPr="00206A85">
              <w:rPr>
                <w:rFonts w:ascii="Times New Roman" w:hAnsi="Times New Roman" w:cs="Times New Roman"/>
                <w:color w:val="0000FF"/>
                <w:sz w:val="24"/>
                <w:szCs w:val="24"/>
              </w:rPr>
              <w:t xml:space="preserve"> </w:t>
            </w:r>
            <w:r w:rsidRPr="00206A85">
              <w:rPr>
                <w:rFonts w:ascii="Times New Roman" w:hAnsi="Times New Roman" w:cs="Times New Roman"/>
                <w:sz w:val="24"/>
                <w:szCs w:val="24"/>
              </w:rPr>
              <w:t xml:space="preserve">for each hearing aid, based on the hearing aid model you pick. </w:t>
            </w:r>
          </w:p>
          <w:p w14:paraId="1B9FE4E5" w14:textId="77777777" w:rsidR="00066CC6" w:rsidRPr="00206A85" w:rsidRDefault="00066CC6" w:rsidP="004759B4">
            <w:pPr>
              <w:rPr>
                <w:sz w:val="24"/>
                <w:szCs w:val="24"/>
              </w:rPr>
            </w:pPr>
          </w:p>
          <w:p w14:paraId="601CE2EE" w14:textId="77777777" w:rsidR="00066CC6" w:rsidRPr="00206A85" w:rsidRDefault="00066CC6" w:rsidP="004759B4">
            <w:pPr>
              <w:rPr>
                <w:bCs/>
                <w:sz w:val="24"/>
                <w:szCs w:val="24"/>
              </w:rPr>
            </w:pPr>
            <w:r w:rsidRPr="00206A85">
              <w:rPr>
                <w:sz w:val="24"/>
                <w:szCs w:val="24"/>
              </w:rPr>
              <w:t xml:space="preserve">For more information about this program and how to order, click </w:t>
            </w:r>
            <w:hyperlink r:id="rId36" w:history="1">
              <w:r w:rsidRPr="00206A85">
                <w:rPr>
                  <w:rStyle w:val="Hyperlink"/>
                  <w:sz w:val="24"/>
                  <w:szCs w:val="24"/>
                </w:rPr>
                <w:t>here</w:t>
              </w:r>
            </w:hyperlink>
            <w:r w:rsidRPr="00206A85">
              <w:rPr>
                <w:sz w:val="24"/>
                <w:szCs w:val="24"/>
              </w:rPr>
              <w:t xml:space="preserve"> or call </w:t>
            </w:r>
            <w:r w:rsidRPr="00206A85">
              <w:rPr>
                <w:b/>
                <w:bCs/>
                <w:color w:val="0000FF"/>
                <w:sz w:val="24"/>
                <w:szCs w:val="24"/>
              </w:rPr>
              <w:t>1-866-926-6632</w:t>
            </w:r>
            <w:r w:rsidRPr="00206A85">
              <w:rPr>
                <w:bCs/>
                <w:sz w:val="24"/>
                <w:szCs w:val="24"/>
              </w:rPr>
              <w:t xml:space="preserve">, TTY users can dial </w:t>
            </w:r>
            <w:r w:rsidRPr="00206A85">
              <w:rPr>
                <w:b/>
                <w:bCs/>
                <w:color w:val="0000FF"/>
                <w:sz w:val="24"/>
                <w:szCs w:val="24"/>
              </w:rPr>
              <w:t>711</w:t>
            </w:r>
            <w:r w:rsidRPr="00206A85">
              <w:rPr>
                <w:bCs/>
                <w:sz w:val="24"/>
                <w:szCs w:val="24"/>
              </w:rPr>
              <w:t>.</w:t>
            </w:r>
          </w:p>
          <w:p w14:paraId="427F0C54" w14:textId="77777777" w:rsidR="00066CC6" w:rsidRPr="00725AF5" w:rsidRDefault="00066CC6" w:rsidP="00154E10">
            <w:pPr>
              <w:pStyle w:val="TableText"/>
              <w:rPr>
                <w:color w:val="000000"/>
                <w:szCs w:val="24"/>
              </w:rPr>
            </w:pPr>
          </w:p>
        </w:tc>
      </w:tr>
      <w:tr w:rsidR="00837D01" w:rsidRPr="00725AF5" w14:paraId="3F865386"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7A992071" w14:textId="77777777" w:rsidR="00837D01" w:rsidRDefault="00837D01">
            <w:pPr>
              <w:pStyle w:val="TableText"/>
              <w:numPr>
                <w:ilvl w:val="12"/>
                <w:numId w:val="0"/>
              </w:numPr>
              <w:rPr>
                <w:b/>
                <w:szCs w:val="24"/>
              </w:rPr>
            </w:pPr>
            <w:bookmarkStart w:id="201" w:name="Real_Appeal"/>
            <w:r>
              <w:rPr>
                <w:b/>
                <w:szCs w:val="24"/>
              </w:rPr>
              <w:t>Real Appeal</w:t>
            </w:r>
          </w:p>
          <w:p w14:paraId="5F7E9ADE" w14:textId="77777777" w:rsidR="00837D01" w:rsidRDefault="00837D01">
            <w:pPr>
              <w:pStyle w:val="TableText"/>
              <w:rPr>
                <w:b/>
                <w:szCs w:val="24"/>
              </w:rPr>
            </w:pPr>
          </w:p>
          <w:p w14:paraId="17080E64" w14:textId="77777777" w:rsidR="00837D01" w:rsidRDefault="00837D01">
            <w:pPr>
              <w:pStyle w:val="TableText"/>
              <w:rPr>
                <w:szCs w:val="24"/>
              </w:rPr>
            </w:pPr>
            <w:r>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14:paraId="2B1CE0B4" w14:textId="77777777" w:rsidR="00837D01" w:rsidRDefault="00837D01">
            <w:pPr>
              <w:pStyle w:val="TableText"/>
              <w:rPr>
                <w:szCs w:val="24"/>
              </w:rPr>
            </w:pPr>
          </w:p>
          <w:bookmarkEnd w:id="201"/>
          <w:p w14:paraId="0F5E9D3D" w14:textId="7F78E50B" w:rsidR="00837D01" w:rsidRPr="00725AF5" w:rsidRDefault="0072524D" w:rsidP="000E7F8D">
            <w:pPr>
              <w:pStyle w:val="TableTextCharChar"/>
              <w:spacing w:line="276" w:lineRule="auto"/>
              <w:rPr>
                <w:b/>
                <w:color w:val="FF00FF"/>
                <w:szCs w:val="24"/>
              </w:rPr>
            </w:pPr>
            <w:r>
              <w:rPr>
                <w:szCs w:val="24"/>
              </w:rPr>
              <w:t xml:space="preserve">MSPI for Real appeal per first pass claims - MSPI states Real Appeal will only bill </w:t>
            </w:r>
            <w:r>
              <w:rPr>
                <w:b/>
                <w:color w:val="0000FF"/>
                <w:szCs w:val="24"/>
              </w:rPr>
              <w:t>96156</w:t>
            </w:r>
            <w:r>
              <w:rPr>
                <w:szCs w:val="24"/>
              </w:rPr>
              <w:t xml:space="preserve"> and </w:t>
            </w:r>
            <w:r>
              <w:rPr>
                <w:b/>
                <w:color w:val="0000FF"/>
                <w:szCs w:val="24"/>
              </w:rPr>
              <w:t xml:space="preserve">98960 </w:t>
            </w:r>
            <w:r>
              <w:rPr>
                <w:szCs w:val="24"/>
              </w:rPr>
              <w:t>service codes</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2CE5705E" w14:textId="77777777" w:rsidR="00837D01" w:rsidRDefault="00837D01">
            <w:pPr>
              <w:pStyle w:val="TableText"/>
              <w:rPr>
                <w:szCs w:val="24"/>
              </w:rPr>
            </w:pPr>
            <w:r>
              <w:rPr>
                <w:szCs w:val="24"/>
              </w:rPr>
              <w:t xml:space="preserve">If you have obesity-related diseases or want to maintain a healthy lifestyle, Real Appeal health coaches are available to answer questions about your treatment.  We provide: </w:t>
            </w:r>
          </w:p>
          <w:p w14:paraId="7914816A" w14:textId="77777777" w:rsidR="00837D01" w:rsidRDefault="00837D01">
            <w:pPr>
              <w:pStyle w:val="TableText"/>
              <w:rPr>
                <w:szCs w:val="24"/>
              </w:rPr>
            </w:pPr>
          </w:p>
          <w:p w14:paraId="22B5B359" w14:textId="77777777" w:rsidR="00837D01" w:rsidRDefault="00837D01" w:rsidP="00F41A66">
            <w:pPr>
              <w:pStyle w:val="ListParagraph"/>
              <w:numPr>
                <w:ilvl w:val="0"/>
                <w:numId w:val="38"/>
              </w:numPr>
              <w:rPr>
                <w:rFonts w:ascii="Times New Roman" w:hAnsi="Times New Roman"/>
                <w:sz w:val="24"/>
                <w:szCs w:val="24"/>
              </w:rPr>
            </w:pPr>
            <w:r>
              <w:rPr>
                <w:rFonts w:ascii="Times New Roman" w:hAnsi="Times New Roman"/>
                <w:sz w:val="24"/>
                <w:szCs w:val="24"/>
              </w:rPr>
              <w:t>Coaches specially trained to deliver the program</w:t>
            </w:r>
          </w:p>
          <w:p w14:paraId="2FAE3047" w14:textId="77777777" w:rsidR="00837D01" w:rsidRDefault="00837D01" w:rsidP="00F41A66">
            <w:pPr>
              <w:pStyle w:val="ListParagraph"/>
              <w:numPr>
                <w:ilvl w:val="0"/>
                <w:numId w:val="38"/>
              </w:numPr>
              <w:rPr>
                <w:rFonts w:ascii="Times New Roman" w:hAnsi="Times New Roman"/>
                <w:sz w:val="24"/>
                <w:szCs w:val="24"/>
              </w:rPr>
            </w:pPr>
            <w:r>
              <w:rPr>
                <w:rFonts w:ascii="Times New Roman" w:hAnsi="Times New Roman"/>
                <w:sz w:val="24"/>
                <w:szCs w:val="24"/>
              </w:rPr>
              <w:t>Online support and self-help tools</w:t>
            </w:r>
          </w:p>
          <w:p w14:paraId="487EF08E" w14:textId="77777777" w:rsidR="00837D01" w:rsidRDefault="00837D01" w:rsidP="00F41A66">
            <w:pPr>
              <w:pStyle w:val="ListParagraph"/>
              <w:numPr>
                <w:ilvl w:val="0"/>
                <w:numId w:val="38"/>
              </w:numPr>
              <w:rPr>
                <w:rFonts w:ascii="Times New Roman" w:hAnsi="Times New Roman"/>
                <w:sz w:val="24"/>
                <w:szCs w:val="24"/>
              </w:rPr>
            </w:pPr>
            <w:r>
              <w:rPr>
                <w:rFonts w:ascii="Times New Roman" w:hAnsi="Times New Roman"/>
                <w:sz w:val="24"/>
                <w:szCs w:val="24"/>
              </w:rPr>
              <w:t>Education and training materials focused on goal setting and problem-solving skills</w:t>
            </w:r>
          </w:p>
          <w:p w14:paraId="48DF4C7B" w14:textId="77777777" w:rsidR="00837D01" w:rsidRDefault="00837D01">
            <w:pPr>
              <w:rPr>
                <w:sz w:val="24"/>
                <w:szCs w:val="24"/>
              </w:rPr>
            </w:pPr>
            <w:r>
              <w:rPr>
                <w:sz w:val="24"/>
                <w:szCs w:val="24"/>
              </w:rPr>
              <w:t xml:space="preserve">Real Appeal is a voluntary program, there is no cost to participate and coverage is at </w:t>
            </w:r>
            <w:r>
              <w:rPr>
                <w:b/>
                <w:color w:val="0000FF"/>
                <w:sz w:val="24"/>
                <w:szCs w:val="24"/>
              </w:rPr>
              <w:t>100%</w:t>
            </w:r>
            <w:r>
              <w:rPr>
                <w:sz w:val="24"/>
                <w:szCs w:val="24"/>
              </w:rPr>
              <w:t>.</w:t>
            </w:r>
          </w:p>
          <w:p w14:paraId="3985DCCE" w14:textId="77777777" w:rsidR="00837D01" w:rsidRDefault="00837D01">
            <w:pPr>
              <w:rPr>
                <w:sz w:val="24"/>
                <w:szCs w:val="24"/>
              </w:rPr>
            </w:pPr>
          </w:p>
          <w:p w14:paraId="5F74A7AC" w14:textId="568D64B2" w:rsidR="00837D01" w:rsidRDefault="00837D01">
            <w:pPr>
              <w:rPr>
                <w:rStyle w:val="Hyperlink"/>
              </w:rPr>
            </w:pPr>
            <w:r>
              <w:rPr>
                <w:sz w:val="24"/>
                <w:szCs w:val="24"/>
              </w:rPr>
              <w:t xml:space="preserve">For more information regarding Real Appeal, visit </w:t>
            </w:r>
            <w:hyperlink r:id="rId37" w:history="1">
              <w:r w:rsidR="00BE6519" w:rsidRPr="00F41A66">
                <w:rPr>
                  <w:rStyle w:val="Hyperlink"/>
                  <w:sz w:val="24"/>
                  <w:szCs w:val="24"/>
                </w:rPr>
                <w:t>member.realappeal.com</w:t>
              </w:r>
            </w:hyperlink>
          </w:p>
          <w:p w14:paraId="19514D59" w14:textId="77777777" w:rsidR="00837D01" w:rsidRDefault="00837D01">
            <w:pPr>
              <w:rPr>
                <w:color w:val="000000"/>
              </w:rPr>
            </w:pPr>
          </w:p>
          <w:p w14:paraId="3BC2E98B" w14:textId="03C2BFE9" w:rsidR="00837D01" w:rsidRPr="00725AF5" w:rsidRDefault="00837D01" w:rsidP="000E7F8D">
            <w:pPr>
              <w:pStyle w:val="TableTextCharChar"/>
              <w:spacing w:line="276" w:lineRule="auto"/>
              <w:rPr>
                <w:rStyle w:val="NumbersCostShareChar"/>
              </w:rPr>
            </w:pPr>
          </w:p>
        </w:tc>
      </w:tr>
      <w:tr w:rsidR="00BC361D" w:rsidRPr="00725AF5" w14:paraId="427F0C8D"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202" w:name="SimplyEngaged_Wellness_Incentive_Program"/>
            <w:r w:rsidRPr="00725AF5">
              <w:rPr>
                <w:rFonts w:ascii="Times New Roman" w:hAnsi="Times New Roman" w:cs="Times New Roman"/>
                <w:sz w:val="24"/>
                <w:szCs w:val="24"/>
              </w:rPr>
              <w:t>SimplyEngaged Wellness Incentive Program</w:t>
            </w:r>
            <w:bookmarkEnd w:id="202"/>
          </w:p>
          <w:p w14:paraId="427F0C62" w14:textId="7B8895D5" w:rsidR="00BC361D" w:rsidRPr="00725AF5"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t>Not Applicable</w:t>
            </w:r>
          </w:p>
          <w:p w14:paraId="427F0C8C" w14:textId="2CD5F5B3" w:rsidR="00BC361D" w:rsidRPr="00725AF5" w:rsidRDefault="00BC361D">
            <w:pPr>
              <w:pStyle w:val="TableText"/>
              <w:rPr>
                <w:b/>
                <w:bCs/>
                <w:szCs w:val="24"/>
              </w:rPr>
            </w:pPr>
          </w:p>
        </w:tc>
      </w:tr>
      <w:tr w:rsidR="000251DA" w:rsidRPr="00725AF5" w14:paraId="583B740F"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516FD2">
            <w:pPr>
              <w:pStyle w:val="iBAAGSituationBoxName"/>
              <w:rPr>
                <w:rFonts w:ascii="Times New Roman" w:hAnsi="Times New Roman" w:cs="Times New Roman"/>
                <w:sz w:val="24"/>
                <w:szCs w:val="24"/>
              </w:rPr>
            </w:pPr>
            <w:bookmarkStart w:id="203" w:name="UnitedHealthcare_Motion"/>
            <w:r w:rsidRPr="00725AF5">
              <w:rPr>
                <w:rFonts w:ascii="Times New Roman" w:hAnsi="Times New Roman" w:cs="Times New Roman"/>
                <w:sz w:val="24"/>
                <w:szCs w:val="24"/>
              </w:rPr>
              <w:t xml:space="preserve">UnitedHealthcare Motion </w:t>
            </w:r>
          </w:p>
          <w:bookmarkEnd w:id="203"/>
          <w:p w14:paraId="3040B7D6" w14:textId="77777777" w:rsidR="000251DA" w:rsidRPr="00725AF5" w:rsidRDefault="000251DA" w:rsidP="00B54113">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516FD2">
            <w:pPr>
              <w:pStyle w:val="iBAAGStandardText"/>
              <w:rPr>
                <w:rFonts w:ascii="Times New Roman" w:hAnsi="Times New Roman" w:cs="Times New Roman"/>
              </w:rPr>
            </w:pPr>
            <w:r w:rsidRPr="00725AF5">
              <w:rPr>
                <w:rFonts w:ascii="Times New Roman" w:hAnsi="Times New Roman" w:cs="Times New Roman"/>
              </w:rPr>
              <w:t>Not Applicable</w:t>
            </w:r>
          </w:p>
          <w:p w14:paraId="3DD9666F" w14:textId="77777777" w:rsidR="000251DA" w:rsidRPr="00725AF5" w:rsidRDefault="000251DA" w:rsidP="00B54113">
            <w:pPr>
              <w:pStyle w:val="iBAAGLevel1Bullets"/>
              <w:numPr>
                <w:ilvl w:val="0"/>
                <w:numId w:val="0"/>
              </w:numPr>
            </w:pPr>
          </w:p>
        </w:tc>
      </w:tr>
      <w:tr w:rsidR="00E726B2" w:rsidRPr="00725AF5" w14:paraId="427F0CAE" w14:textId="77777777" w:rsidTr="00066CC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204" w:name="Vision_Vendor"/>
            <w:r w:rsidRPr="00725AF5">
              <w:rPr>
                <w:b/>
                <w:color w:val="000000"/>
              </w:rPr>
              <w:t>Vision Vendor</w:t>
            </w:r>
            <w:bookmarkEnd w:id="204"/>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095CEE5D" w:rsidR="006837B7" w:rsidRPr="00725AF5" w:rsidRDefault="006837B7" w:rsidP="006837B7">
            <w:pPr>
              <w:pStyle w:val="MemberViewStandard"/>
            </w:pPr>
            <w:r w:rsidRPr="00725AF5">
              <w:t xml:space="preserve">Administered by: </w:t>
            </w:r>
            <w:r w:rsidR="00357626" w:rsidRPr="00357626">
              <w:t>EyeMed</w:t>
            </w:r>
          </w:p>
          <w:p w14:paraId="6DC58686" w14:textId="4D311643" w:rsidR="006837B7" w:rsidRPr="00725AF5" w:rsidRDefault="006837B7" w:rsidP="006837B7">
            <w:pPr>
              <w:tabs>
                <w:tab w:val="num" w:pos="360"/>
              </w:tabs>
              <w:ind w:left="360" w:hanging="360"/>
              <w:rPr>
                <w:sz w:val="24"/>
                <w:szCs w:val="24"/>
              </w:rPr>
            </w:pPr>
            <w:r w:rsidRPr="00725AF5">
              <w:rPr>
                <w:rStyle w:val="MemberViewStandardChar"/>
                <w:rFonts w:eastAsiaTheme="minorHAnsi"/>
              </w:rPr>
              <w:t>Call toll-free at</w:t>
            </w:r>
            <w:r w:rsidRPr="00725AF5">
              <w:rPr>
                <w:sz w:val="24"/>
                <w:szCs w:val="24"/>
              </w:rPr>
              <w:t xml:space="preserve"> </w:t>
            </w:r>
            <w:r w:rsidRPr="00725AF5">
              <w:rPr>
                <w:rStyle w:val="NumbersCostShareChar"/>
                <w:rFonts w:eastAsiaTheme="minorHAnsi"/>
              </w:rPr>
              <w:t>1-</w:t>
            </w:r>
            <w:r w:rsidR="00357626">
              <w:t xml:space="preserve"> </w:t>
            </w:r>
            <w:r w:rsidR="00357626" w:rsidRPr="00357626">
              <w:rPr>
                <w:rStyle w:val="MemberViewStandardChar"/>
                <w:rFonts w:eastAsiaTheme="minorHAnsi"/>
                <w:b/>
                <w:color w:val="0000FF"/>
              </w:rPr>
              <w:t>866</w:t>
            </w:r>
            <w:r w:rsidR="00357626">
              <w:rPr>
                <w:rStyle w:val="MemberViewStandardChar"/>
                <w:rFonts w:eastAsiaTheme="minorHAnsi"/>
                <w:b/>
                <w:color w:val="0000FF"/>
              </w:rPr>
              <w:t>-</w:t>
            </w:r>
            <w:r w:rsidR="00357626" w:rsidRPr="00357626">
              <w:rPr>
                <w:rStyle w:val="MemberViewStandardChar"/>
                <w:rFonts w:eastAsiaTheme="minorHAnsi"/>
                <w:b/>
                <w:color w:val="0000FF"/>
              </w:rPr>
              <w:t>800-5457</w:t>
            </w:r>
          </w:p>
          <w:p w14:paraId="427F0CAD" w14:textId="76942DA7"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r w:rsidRPr="00725AF5">
        <w:t>&lt;!--ID=CSR--&gt;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4D00BE4B"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9C405B" w:rsidRPr="00725AF5">
              <w:rPr>
                <w:b/>
                <w:bCs/>
                <w:color w:val="FF0000"/>
              </w:rPr>
              <w:t xml:space="preserve"> </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04F1C2C4"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9C405B" w:rsidRPr="00725AF5">
              <w:rPr>
                <w:b/>
                <w:bCs/>
                <w:color w:val="FF0000"/>
              </w:rPr>
              <w:t xml:space="preserve"> </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45C2A929"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5659353A" w14:textId="77777777" w:rsidTr="00212D7E">
        <w:tc>
          <w:tcPr>
            <w:tcW w:w="8910" w:type="dxa"/>
          </w:tcPr>
          <w:p w14:paraId="57E06395" w14:textId="7FBE7CF9" w:rsidR="00212D7E" w:rsidRPr="005948A6" w:rsidRDefault="00212D7E" w:rsidP="00D755C7">
            <w:pPr>
              <w:rPr>
                <w:b/>
                <w:sz w:val="24"/>
                <w:szCs w:val="24"/>
              </w:rPr>
            </w:pPr>
            <w:r w:rsidRPr="005948A6">
              <w:rPr>
                <w:b/>
                <w:color w:val="FF0000"/>
                <w:sz w:val="24"/>
                <w:szCs w:val="24"/>
              </w:rPr>
              <w:t xml:space="preserve">This plan uses the normal UHC Choice Plus Provider Network. </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616C5" w:rsidRPr="00725AF5" w14:paraId="427F0CD2"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205" w:name="Disease_Management_Program_Carve_Out"/>
            <w:r w:rsidRPr="00725AF5">
              <w:rPr>
                <w:b/>
                <w:bCs/>
                <w:color w:val="FF0000"/>
                <w:sz w:val="24"/>
              </w:rPr>
              <w:t>Carve Out Disease Management Program</w:t>
            </w:r>
          </w:p>
          <w:bookmarkEnd w:id="205"/>
          <w:p w14:paraId="427F0CBB" w14:textId="77777777" w:rsidR="002616C5" w:rsidRPr="00725AF5" w:rsidRDefault="002616C5" w:rsidP="00197EA2">
            <w:pPr>
              <w:pStyle w:val="TableText"/>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725AF5" w:rsidRDefault="00197EA2" w:rsidP="00197EA2">
            <w:pPr>
              <w:rPr>
                <w:b/>
                <w:color w:val="FF0000"/>
                <w:sz w:val="24"/>
              </w:rPr>
            </w:pPr>
            <w:r w:rsidRPr="00725AF5">
              <w:rPr>
                <w:b/>
                <w:color w:val="FF0000"/>
                <w:sz w:val="24"/>
              </w:rPr>
              <w:t>Refer to UnitedHealthcare Personal Health Support with Disease Management</w:t>
            </w:r>
          </w:p>
          <w:p w14:paraId="427F0CD1" w14:textId="77777777" w:rsidR="002616C5" w:rsidRPr="00725AF5" w:rsidRDefault="002616C5" w:rsidP="00B54113">
            <w:pPr>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r w:rsidRPr="00725AF5">
        <w:t>&lt;!--section=Mental_and_Nervous--&gt;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610C8133" w:rsidR="00FD1B50" w:rsidRPr="00725AF5" w:rsidRDefault="00FD1B50" w:rsidP="00FD1B50">
      <w:r w:rsidRPr="00725AF5">
        <w:rPr>
          <w:i/>
          <w:iCs/>
          <w:sz w:val="24"/>
          <w:szCs w:val="24"/>
        </w:rPr>
        <w:t xml:space="preserve">Providers, this summary is for members, to review the terms of your participation agreement, please visit </w:t>
      </w:r>
      <w:hyperlink r:id="rId38" w:history="1">
        <w:r w:rsidR="00860194">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206" w:name="Mental_and_Nervous"/>
      <w:r w:rsidRPr="00725AF5">
        <w:rPr>
          <w:b/>
          <w:bCs/>
          <w:color w:val="0000FF"/>
          <w:sz w:val="28"/>
        </w:rPr>
        <w:t>MENTAL HEALTH</w:t>
      </w:r>
    </w:p>
    <w:bookmarkEnd w:id="206"/>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F41BD1">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12B30DA9"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9C405B" w:rsidRPr="00B54113">
              <w:rPr>
                <w:b/>
                <w:bCs/>
              </w:rPr>
              <w:t xml:space="preserve"> </w:t>
            </w:r>
          </w:p>
          <w:p w14:paraId="427F0CEA" w14:textId="77777777" w:rsidR="00154B9C" w:rsidRPr="00B54113" w:rsidRDefault="00154B9C">
            <w:pPr>
              <w:pStyle w:val="TableHeaderText"/>
              <w:numPr>
                <w:ilvl w:val="12"/>
                <w:numId w:val="0"/>
              </w:numPr>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4A25413D"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9C405B" w:rsidRPr="00B54113">
              <w:rPr>
                <w:b/>
                <w:bCs/>
              </w:rPr>
              <w:t xml:space="preserve"> </w:t>
            </w:r>
          </w:p>
          <w:p w14:paraId="427F0CEC" w14:textId="77777777" w:rsidR="00154B9C" w:rsidRPr="00B54113" w:rsidRDefault="00154B9C">
            <w:pPr>
              <w:pStyle w:val="TableHeaderText"/>
              <w:numPr>
                <w:ilvl w:val="12"/>
                <w:numId w:val="0"/>
              </w:numPr>
            </w:pPr>
            <w:r w:rsidRPr="00B54113">
              <w:t xml:space="preserve">NON-NETWORK </w:t>
            </w:r>
          </w:p>
        </w:tc>
      </w:tr>
      <w:tr w:rsidR="00C101ED" w:rsidRPr="00725AF5" w14:paraId="427F0D07" w14:textId="77777777" w:rsidTr="00F41BD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207" w:name="Mental_Health_Vendor"/>
            <w:r w:rsidRPr="00725AF5">
              <w:rPr>
                <w:b/>
              </w:rPr>
              <w:t xml:space="preserve">Mental Health </w:t>
            </w:r>
            <w:r w:rsidR="00C101ED" w:rsidRPr="00725AF5">
              <w:rPr>
                <w:b/>
                <w:color w:val="000000"/>
              </w:rPr>
              <w:t>Vendor</w:t>
            </w:r>
            <w:bookmarkEnd w:id="20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725AF5" w:rsidRDefault="00C101ED" w:rsidP="00C101ED">
            <w:pPr>
              <w:pStyle w:val="TableTextCharCharChar1"/>
              <w:spacing w:line="276" w:lineRule="auto"/>
              <w:rPr>
                <w:color w:val="000000"/>
              </w:rPr>
            </w:pPr>
            <w:r w:rsidRPr="00725AF5">
              <w:rPr>
                <w:color w:val="000000"/>
              </w:rPr>
              <w:t>Administered by:</w:t>
            </w:r>
          </w:p>
          <w:p w14:paraId="2D56194A" w14:textId="6365A116" w:rsidR="00C101ED" w:rsidRPr="00725AF5" w:rsidRDefault="00C101ED" w:rsidP="00C101ED">
            <w:pPr>
              <w:pStyle w:val="TableTextCharCharChar1"/>
              <w:spacing w:line="276" w:lineRule="auto"/>
              <w:ind w:left="288" w:hanging="288"/>
              <w:rPr>
                <w:b/>
                <w:color w:val="FF00FF"/>
              </w:rPr>
            </w:pPr>
            <w:r w:rsidRPr="00725AF5">
              <w:rPr>
                <w:color w:val="000000"/>
              </w:rPr>
              <w:t xml:space="preserve">●  United Behavioral Health- Employer Division </w:t>
            </w:r>
          </w:p>
          <w:p w14:paraId="5B14EDBE" w14:textId="09E27804" w:rsidR="00C101ED" w:rsidRPr="00725AF5" w:rsidRDefault="00C101ED" w:rsidP="00C101E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844-</w:t>
            </w:r>
            <w:r w:rsidR="00087981" w:rsidRPr="00087981">
              <w:rPr>
                <w:b/>
                <w:color w:val="0000FF"/>
              </w:rPr>
              <w:t>634-1237</w:t>
            </w:r>
          </w:p>
          <w:p w14:paraId="4CF18543" w14:textId="57A0A4A5" w:rsidR="00C101ED" w:rsidRPr="00725AF5" w:rsidRDefault="00087981" w:rsidP="00B54113">
            <w:pPr>
              <w:pStyle w:val="TableTextCharCharChar1"/>
              <w:tabs>
                <w:tab w:val="left" w:pos="1870"/>
              </w:tabs>
              <w:spacing w:line="276" w:lineRule="auto"/>
              <w:ind w:left="288" w:hanging="288"/>
              <w:rPr>
                <w:b/>
                <w:color w:val="FF00FF"/>
              </w:rPr>
            </w:pPr>
            <w:r>
              <w:rPr>
                <w:b/>
                <w:color w:val="FF00FF"/>
              </w:rPr>
              <w:tab/>
            </w:r>
            <w:r>
              <w:rPr>
                <w:b/>
                <w:color w:val="FF00FF"/>
              </w:rPr>
              <w:tab/>
            </w:r>
          </w:p>
          <w:p w14:paraId="427F0D06" w14:textId="6B87A320" w:rsidR="00C101ED" w:rsidRPr="00725AF5" w:rsidRDefault="00C101ED" w:rsidP="00197EA2">
            <w:pPr>
              <w:pStyle w:val="TableTextCharCharChar1"/>
              <w:rPr>
                <w:color w:val="FF00FF"/>
              </w:rPr>
            </w:pPr>
          </w:p>
        </w:tc>
      </w:tr>
      <w:tr w:rsidR="00201869" w:rsidRPr="00725AF5" w14:paraId="3855C1DC" w14:textId="77777777" w:rsidTr="00F41BD1">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208" w:name="Employee_Assistance_Program_EAP"/>
            <w:r w:rsidRPr="00725AF5">
              <w:rPr>
                <w:b/>
                <w:color w:val="000000"/>
              </w:rPr>
              <w:t>Employee Assistance Program (EAP)</w:t>
            </w:r>
            <w:bookmarkEnd w:id="2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725AF5" w:rsidRDefault="00201869">
            <w:pPr>
              <w:pStyle w:val="TableTextCharCharChar1"/>
              <w:rPr>
                <w:b/>
              </w:rPr>
            </w:pPr>
            <w:r w:rsidRPr="00725AF5">
              <w:rPr>
                <w:b/>
              </w:rPr>
              <w:t>Employee Assistance Program (EAP)</w:t>
            </w:r>
          </w:p>
          <w:p w14:paraId="68170493" w14:textId="78D7CF4A" w:rsidR="00201869" w:rsidRPr="00725AF5" w:rsidRDefault="00201869">
            <w:pPr>
              <w:pStyle w:val="TableTextCharCharChar1"/>
              <w:rPr>
                <w:color w:val="000000"/>
              </w:rPr>
            </w:pPr>
            <w:r w:rsidRPr="00725AF5">
              <w:rPr>
                <w:color w:val="000000"/>
              </w:rPr>
              <w:t>Administered by:</w:t>
            </w:r>
            <w:r w:rsidR="00087981">
              <w:rPr>
                <w:color w:val="000000"/>
              </w:rPr>
              <w:t xml:space="preserve"> </w:t>
            </w:r>
            <w:r w:rsidR="00087981" w:rsidRPr="00087981">
              <w:rPr>
                <w:color w:val="000000"/>
              </w:rPr>
              <w:t>University of Missouri (self administered)</w:t>
            </w:r>
          </w:p>
          <w:p w14:paraId="56176FC4" w14:textId="22D8F611" w:rsidR="00201869" w:rsidRPr="00725AF5" w:rsidRDefault="00201869">
            <w:pPr>
              <w:pStyle w:val="TableTextCharCharChar1"/>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573-</w:t>
            </w:r>
            <w:r w:rsidR="00087981" w:rsidRPr="00087981">
              <w:rPr>
                <w:b/>
                <w:color w:val="0000FF"/>
              </w:rPr>
              <w:t>882-6701</w:t>
            </w:r>
          </w:p>
          <w:p w14:paraId="5C278F6A" w14:textId="77777777" w:rsidR="00201869" w:rsidRPr="00725AF5" w:rsidRDefault="00201869">
            <w:pPr>
              <w:pStyle w:val="TableTextCharCharChar1"/>
              <w:rPr>
                <w:b/>
                <w:color w:val="0000FF"/>
              </w:rPr>
            </w:pPr>
          </w:p>
          <w:p w14:paraId="14E88C29" w14:textId="3E0C4141" w:rsidR="00201869" w:rsidRPr="00725AF5" w:rsidRDefault="00201869" w:rsidP="00CE2751">
            <w:pPr>
              <w:pStyle w:val="TableTextCharCharChar1"/>
              <w:rPr>
                <w:b/>
                <w:color w:val="FF00FF"/>
              </w:rPr>
            </w:pPr>
          </w:p>
        </w:tc>
      </w:tr>
      <w:tr w:rsidR="001B3356" w:rsidRPr="00725AF5" w14:paraId="427F0DED" w14:textId="77777777" w:rsidTr="00F41BD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209" w:name="Mental_Health_Services"/>
            <w:r w:rsidRPr="00725AF5">
              <w:rPr>
                <w:b/>
                <w:szCs w:val="24"/>
              </w:rPr>
              <w:t xml:space="preserve">Mental Health Services </w:t>
            </w:r>
          </w:p>
          <w:bookmarkEnd w:id="209"/>
          <w:p w14:paraId="427F0D09" w14:textId="77777777" w:rsidR="001B3356" w:rsidRPr="00725AF5" w:rsidRDefault="001B3356" w:rsidP="00E64986">
            <w:pPr>
              <w:pStyle w:val="TableTextChar"/>
              <w:numPr>
                <w:ilvl w:val="12"/>
                <w:numId w:val="0"/>
              </w:numPr>
              <w:rPr>
                <w:b/>
                <w:szCs w:val="24"/>
              </w:rPr>
            </w:pPr>
          </w:p>
          <w:p w14:paraId="427F0D0C" w14:textId="77777777" w:rsidR="001B3356" w:rsidRPr="00725AF5" w:rsidRDefault="001B3356" w:rsidP="00E64986">
            <w:pPr>
              <w:pStyle w:val="TableText"/>
              <w:rPr>
                <w:color w:val="000000"/>
                <w:szCs w:val="24"/>
              </w:rPr>
            </w:pPr>
            <w:r w:rsidRPr="00725AF5">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725AF5" w:rsidRDefault="001B3356" w:rsidP="00E64986">
            <w:pPr>
              <w:pStyle w:val="TableTextChar"/>
              <w:numPr>
                <w:ilvl w:val="12"/>
                <w:numId w:val="0"/>
              </w:numPr>
              <w:rPr>
                <w:b/>
                <w:szCs w:val="24"/>
              </w:rPr>
            </w:pPr>
          </w:p>
          <w:p w14:paraId="427F0D0E" w14:textId="77777777" w:rsidR="001B3356" w:rsidRPr="00725AF5" w:rsidRDefault="001B3356" w:rsidP="00E64986">
            <w:pPr>
              <w:pStyle w:val="TableText"/>
              <w:rPr>
                <w:color w:val="000000"/>
                <w:szCs w:val="24"/>
              </w:rPr>
            </w:pPr>
            <w:r w:rsidRPr="00725AF5">
              <w:rPr>
                <w:color w:val="000000"/>
                <w:szCs w:val="24"/>
              </w:rPr>
              <w:t>Benefits include the following services provided on either an outpatient or inpatient basis:</w:t>
            </w:r>
          </w:p>
          <w:p w14:paraId="427F0D0F"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10" w14:textId="77777777" w:rsidR="001B3356" w:rsidRPr="00725AF5" w:rsidRDefault="001B3356" w:rsidP="00E64986">
            <w:pPr>
              <w:pStyle w:val="TableText"/>
              <w:ind w:left="288"/>
              <w:rPr>
                <w:color w:val="000000"/>
                <w:szCs w:val="24"/>
              </w:rPr>
            </w:pPr>
            <w:r w:rsidRPr="00725AF5">
              <w:rPr>
                <w:color w:val="000000"/>
                <w:szCs w:val="24"/>
              </w:rPr>
              <w:t>and assessment;</w:t>
            </w:r>
          </w:p>
          <w:p w14:paraId="427F0D11" w14:textId="77777777" w:rsidR="001B3356" w:rsidRPr="00725AF5" w:rsidRDefault="001B3356" w:rsidP="00E64986">
            <w:pPr>
              <w:pStyle w:val="TableText"/>
              <w:rPr>
                <w:color w:val="000000"/>
                <w:szCs w:val="24"/>
              </w:rPr>
            </w:pPr>
            <w:r w:rsidRPr="00725AF5">
              <w:rPr>
                <w:color w:val="000000"/>
                <w:szCs w:val="24"/>
              </w:rPr>
              <w:t xml:space="preserve">●   treatment planning; </w:t>
            </w:r>
          </w:p>
          <w:p w14:paraId="427F0D12" w14:textId="77777777" w:rsidR="001B3356" w:rsidRPr="00725AF5" w:rsidRDefault="001B3356" w:rsidP="00E64986">
            <w:pPr>
              <w:pStyle w:val="TableText"/>
              <w:rPr>
                <w:color w:val="000000"/>
                <w:szCs w:val="24"/>
              </w:rPr>
            </w:pPr>
            <w:r w:rsidRPr="00725AF5">
              <w:rPr>
                <w:color w:val="000000"/>
                <w:szCs w:val="24"/>
              </w:rPr>
              <w:t>●   referral services;</w:t>
            </w:r>
          </w:p>
          <w:p w14:paraId="427F0D13" w14:textId="77777777" w:rsidR="001B3356" w:rsidRPr="00725AF5" w:rsidRDefault="001B3356" w:rsidP="00E64986">
            <w:pPr>
              <w:pStyle w:val="TableText"/>
              <w:rPr>
                <w:color w:val="000000"/>
                <w:szCs w:val="24"/>
              </w:rPr>
            </w:pPr>
            <w:r w:rsidRPr="00725AF5">
              <w:rPr>
                <w:color w:val="000000"/>
                <w:szCs w:val="24"/>
              </w:rPr>
              <w:t>●   medication management;</w:t>
            </w:r>
          </w:p>
          <w:p w14:paraId="427F0D1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D15" w14:textId="34DDC1C7"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D16" w14:textId="77777777" w:rsidR="001B3356" w:rsidRPr="00725AF5" w:rsidRDefault="001B3356" w:rsidP="00E64986">
            <w:pPr>
              <w:pStyle w:val="TableText"/>
              <w:rPr>
                <w:color w:val="000000"/>
                <w:szCs w:val="24"/>
              </w:rPr>
            </w:pPr>
            <w:r w:rsidRPr="00725AF5">
              <w:rPr>
                <w:color w:val="000000"/>
                <w:szCs w:val="24"/>
              </w:rPr>
              <w:t>●   crisis intervention.</w:t>
            </w:r>
          </w:p>
          <w:p w14:paraId="427F0D1A" w14:textId="77777777" w:rsidR="001B3356" w:rsidRPr="00725AF5" w:rsidRDefault="001B3356" w:rsidP="00E64986">
            <w:pPr>
              <w:pStyle w:val="TableText"/>
              <w:rPr>
                <w:color w:val="000000"/>
                <w:szCs w:val="24"/>
              </w:rPr>
            </w:pPr>
            <w:r w:rsidRPr="00725AF5">
              <w:rPr>
                <w:color w:val="000000"/>
                <w:szCs w:val="24"/>
              </w:rPr>
              <w:t xml:space="preserve">●   Partial </w:t>
            </w:r>
          </w:p>
          <w:p w14:paraId="427F0D1B"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D1C"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D1D"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D20"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D21" w14:textId="77777777" w:rsidR="001B3356" w:rsidRPr="00725AF5" w:rsidRDefault="001B3356" w:rsidP="00E64986">
            <w:pPr>
              <w:pStyle w:val="TableText"/>
              <w:ind w:left="288"/>
              <w:rPr>
                <w:color w:val="000000"/>
                <w:szCs w:val="24"/>
              </w:rPr>
            </w:pPr>
            <w:r w:rsidRPr="00725AF5">
              <w:rPr>
                <w:color w:val="000000"/>
                <w:szCs w:val="24"/>
              </w:rPr>
              <w:t>Treatment;</w:t>
            </w:r>
          </w:p>
          <w:p w14:paraId="427F0D22" w14:textId="77777777" w:rsidR="001B3356" w:rsidRPr="00725AF5" w:rsidRDefault="001B3356" w:rsidP="00E64986">
            <w:pPr>
              <w:pStyle w:val="TableTextChar"/>
              <w:rPr>
                <w:bCs/>
                <w:szCs w:val="24"/>
              </w:rPr>
            </w:pPr>
          </w:p>
          <w:p w14:paraId="427F0D23" w14:textId="02692206"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D24" w14:textId="77777777" w:rsidR="001B3356" w:rsidRPr="00725AF5" w:rsidRDefault="001B3356" w:rsidP="00E64986">
            <w:pPr>
              <w:pStyle w:val="TableText"/>
              <w:rPr>
                <w:color w:val="000000"/>
                <w:szCs w:val="24"/>
              </w:rPr>
            </w:pPr>
          </w:p>
          <w:p w14:paraId="427F0D25"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D26" w14:textId="77777777" w:rsidR="001B3356" w:rsidRPr="00725AF5" w:rsidRDefault="001B3356" w:rsidP="00E64986">
            <w:pPr>
              <w:pStyle w:val="TableText"/>
              <w:rPr>
                <w:color w:val="000000"/>
                <w:szCs w:val="24"/>
              </w:rPr>
            </w:pPr>
          </w:p>
          <w:p w14:paraId="427F0D27" w14:textId="77777777" w:rsidR="001B3356" w:rsidRPr="00725AF5" w:rsidRDefault="001B3356" w:rsidP="00E64986">
            <w:pPr>
              <w:pStyle w:val="TableText"/>
              <w:rPr>
                <w:b/>
                <w:color w:val="FF00FF"/>
                <w:szCs w:val="24"/>
              </w:rPr>
            </w:pPr>
          </w:p>
          <w:p w14:paraId="427F0D36" w14:textId="77777777" w:rsidR="001B3356" w:rsidRPr="00725AF5" w:rsidRDefault="001B3356" w:rsidP="00F41A66">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38" w14:textId="0BD86C90" w:rsidR="001B3356" w:rsidRPr="00725AF5" w:rsidRDefault="00C979CA" w:rsidP="00E64986">
            <w:pPr>
              <w:pStyle w:val="TableTextChar"/>
              <w:numPr>
                <w:ilvl w:val="12"/>
                <w:numId w:val="0"/>
              </w:numPr>
              <w:rPr>
                <w:b/>
                <w:bCs/>
                <w:color w:val="FF00FF"/>
                <w:szCs w:val="24"/>
              </w:rPr>
            </w:pPr>
            <w:r>
              <w:rPr>
                <w:b/>
                <w:color w:val="0000FF"/>
                <w:szCs w:val="24"/>
              </w:rPr>
              <w:t>8</w:t>
            </w:r>
            <w:r w:rsidR="00C81F28">
              <w:rPr>
                <w:b/>
                <w:color w:val="0000FF"/>
                <w:szCs w:val="24"/>
              </w:rPr>
              <w:t>0%</w:t>
            </w:r>
            <w:r w:rsidR="001B3356" w:rsidRPr="00725AF5">
              <w:rPr>
                <w:color w:val="FF0000"/>
                <w:szCs w:val="24"/>
              </w:rPr>
              <w:t xml:space="preserve"> </w:t>
            </w:r>
            <w:r w:rsidR="001B3356" w:rsidRPr="00725AF5">
              <w:rPr>
                <w:szCs w:val="24"/>
              </w:rPr>
              <w:t xml:space="preserve">of eligible expenses after </w:t>
            </w:r>
            <w:r w:rsidR="00C81F28">
              <w:rPr>
                <w:b/>
                <w:bCs/>
                <w:color w:val="0000FF"/>
                <w:szCs w:val="24"/>
              </w:rPr>
              <w:t>$3</w:t>
            </w:r>
            <w:r>
              <w:rPr>
                <w:b/>
                <w:bCs/>
                <w:color w:val="0000FF"/>
                <w:szCs w:val="24"/>
              </w:rPr>
              <w:t>25</w:t>
            </w:r>
            <w:r w:rsidR="001B3356" w:rsidRPr="00725AF5">
              <w:rPr>
                <w:color w:val="FF0000"/>
                <w:szCs w:val="24"/>
              </w:rPr>
              <w:t xml:space="preserve"> </w:t>
            </w:r>
            <w:r w:rsidR="001B3356" w:rsidRPr="00725AF5">
              <w:rPr>
                <w:szCs w:val="24"/>
              </w:rPr>
              <w:t>per admission and satisfying the</w:t>
            </w:r>
            <w:r w:rsidR="001B3356" w:rsidRPr="00725AF5">
              <w:rPr>
                <w:b/>
                <w:color w:val="0000FF"/>
                <w:szCs w:val="24"/>
              </w:rPr>
              <w:t xml:space="preserve"> </w:t>
            </w:r>
            <w:r w:rsidR="001B3356" w:rsidRPr="00725AF5">
              <w:rPr>
                <w:szCs w:val="24"/>
              </w:rPr>
              <w:t>deductible.</w:t>
            </w:r>
          </w:p>
          <w:p w14:paraId="427F0D45" w14:textId="77777777" w:rsidR="001B3356" w:rsidRPr="00725AF5" w:rsidRDefault="001B3356" w:rsidP="00E64986">
            <w:pPr>
              <w:pStyle w:val="TableTextChar"/>
              <w:numPr>
                <w:ilvl w:val="12"/>
                <w:numId w:val="0"/>
              </w:numPr>
              <w:rPr>
                <w:b/>
                <w:i/>
                <w:iCs/>
                <w:color w:val="FF00FF"/>
                <w:szCs w:val="24"/>
              </w:rPr>
            </w:pPr>
          </w:p>
          <w:p w14:paraId="2E32BAAC" w14:textId="77777777" w:rsidR="001B10AA" w:rsidRPr="00B54113" w:rsidRDefault="001B10AA" w:rsidP="00E64986">
            <w:pPr>
              <w:pStyle w:val="TableTextChar"/>
              <w:numPr>
                <w:ilvl w:val="12"/>
                <w:numId w:val="0"/>
              </w:numPr>
              <w:rPr>
                <w:iCs/>
                <w:szCs w:val="24"/>
              </w:rPr>
            </w:pPr>
            <w:r w:rsidRPr="00B54113">
              <w:rPr>
                <w:iCs/>
                <w:szCs w:val="24"/>
              </w:rPr>
              <w:t xml:space="preserve">If a participant is re-admitted to a hospital for the same condition within </w:t>
            </w:r>
            <w:r w:rsidRPr="00B54113">
              <w:rPr>
                <w:b/>
                <w:iCs/>
                <w:color w:val="0000FF"/>
                <w:szCs w:val="24"/>
              </w:rPr>
              <w:t>60</w:t>
            </w:r>
            <w:r w:rsidRPr="00B54113">
              <w:rPr>
                <w:iCs/>
                <w:szCs w:val="24"/>
              </w:rPr>
              <w:t xml:space="preserve"> days, the hospital copay is waived after the initial admission.</w:t>
            </w:r>
          </w:p>
          <w:p w14:paraId="427F0D49" w14:textId="77777777" w:rsidR="001B3356" w:rsidRPr="00725AF5" w:rsidRDefault="001B3356" w:rsidP="00E64986">
            <w:pPr>
              <w:pStyle w:val="TableTextChar"/>
              <w:numPr>
                <w:ilvl w:val="12"/>
                <w:numId w:val="0"/>
              </w:numPr>
              <w:rPr>
                <w:b/>
                <w:color w:val="000000"/>
                <w:szCs w:val="24"/>
              </w:rPr>
            </w:pPr>
          </w:p>
          <w:p w14:paraId="427F0D4B"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4D" w14:textId="5E272D7C" w:rsidR="001B3356" w:rsidRDefault="00C979CA" w:rsidP="00E64986">
            <w:pPr>
              <w:pStyle w:val="TableTextCharCharChar1"/>
              <w:rPr>
                <w:b/>
                <w:bCs/>
                <w:szCs w:val="24"/>
              </w:rPr>
            </w:pPr>
            <w:r>
              <w:rPr>
                <w:b/>
                <w:color w:val="0000FF"/>
                <w:szCs w:val="24"/>
              </w:rPr>
              <w:t>80%</w:t>
            </w:r>
            <w:r w:rsidRPr="00725AF5">
              <w:rPr>
                <w:color w:val="FF0000"/>
                <w:szCs w:val="24"/>
              </w:rPr>
              <w:t xml:space="preserve"> </w:t>
            </w:r>
            <w:r w:rsidRPr="00725AF5">
              <w:rPr>
                <w:szCs w:val="24"/>
              </w:rPr>
              <w:t>of eligible expenses after satisfying the deductible</w:t>
            </w:r>
            <w:r w:rsidRPr="00725AF5">
              <w:rPr>
                <w:b/>
                <w:bCs/>
                <w:szCs w:val="24"/>
              </w:rPr>
              <w:t xml:space="preserve"> </w:t>
            </w:r>
          </w:p>
          <w:p w14:paraId="69745CBA" w14:textId="77777777" w:rsidR="00C979CA" w:rsidRPr="00725AF5" w:rsidRDefault="00C979CA" w:rsidP="00E64986">
            <w:pPr>
              <w:pStyle w:val="TableTextCharCharChar1"/>
              <w:rPr>
                <w:b/>
                <w:bCs/>
                <w:szCs w:val="24"/>
              </w:rPr>
            </w:pPr>
          </w:p>
          <w:p w14:paraId="427F0D4F" w14:textId="66C74238" w:rsidR="001B3356" w:rsidRPr="00725AF5" w:rsidRDefault="00A85990" w:rsidP="00B54113">
            <w:pPr>
              <w:pStyle w:val="TableTextCharCharChar1"/>
              <w:rPr>
                <w:rStyle w:val="wdColorPinkBoldItalic"/>
                <w:szCs w:val="24"/>
              </w:rPr>
            </w:pPr>
            <w:r>
              <w:rPr>
                <w:rStyle w:val="wdColorPinkBoldItalic"/>
                <w:i w:val="0"/>
                <w:color w:val="auto"/>
                <w:szCs w:val="24"/>
                <w:u w:val="none"/>
              </w:rPr>
              <w:t>Group Therapy:</w:t>
            </w:r>
          </w:p>
          <w:p w14:paraId="427F0D58" w14:textId="77456371" w:rsidR="00AE0AB7" w:rsidRPr="00725AF5" w:rsidRDefault="00C979CA" w:rsidP="00B54113">
            <w:pPr>
              <w:pStyle w:val="TableTextCharCharChar1"/>
              <w:numPr>
                <w:ilvl w:val="12"/>
                <w:numId w:val="0"/>
              </w:numPr>
              <w:rPr>
                <w:b/>
                <w:bCs/>
                <w:color w:val="FF00FF"/>
                <w:szCs w:val="24"/>
              </w:rPr>
            </w:pPr>
            <w:r>
              <w:rPr>
                <w:b/>
                <w:color w:val="0000FF"/>
                <w:szCs w:val="24"/>
              </w:rPr>
              <w:t>80%</w:t>
            </w:r>
            <w:r w:rsidRPr="00725AF5">
              <w:rPr>
                <w:color w:val="FF0000"/>
                <w:szCs w:val="24"/>
              </w:rPr>
              <w:t xml:space="preserve"> </w:t>
            </w:r>
            <w:r w:rsidRPr="00725AF5">
              <w:rPr>
                <w:szCs w:val="24"/>
              </w:rPr>
              <w:t>of eligible expenses after satisfying the deductible</w:t>
            </w:r>
            <w:r w:rsidR="00AE0AB7" w:rsidRPr="00725AF5">
              <w:rPr>
                <w:szCs w:val="24"/>
              </w:rPr>
              <w:t xml:space="preserve"> </w:t>
            </w:r>
          </w:p>
          <w:p w14:paraId="427F0D59" w14:textId="77777777" w:rsidR="00AE0AB7" w:rsidRPr="00725AF5" w:rsidRDefault="00AE0AB7" w:rsidP="00E64986">
            <w:pPr>
              <w:pStyle w:val="TableTextChar"/>
              <w:numPr>
                <w:ilvl w:val="12"/>
                <w:numId w:val="0"/>
              </w:numPr>
              <w:rPr>
                <w:b/>
                <w:color w:val="000000"/>
                <w:szCs w:val="24"/>
              </w:rPr>
            </w:pPr>
          </w:p>
          <w:p w14:paraId="2ADFA2F0" w14:textId="41528D74" w:rsidR="00F72BAC" w:rsidRPr="000E5763" w:rsidRDefault="009632CA" w:rsidP="00F72BAC">
            <w:pPr>
              <w:pStyle w:val="TableTextChar"/>
              <w:numPr>
                <w:ilvl w:val="12"/>
                <w:numId w:val="0"/>
              </w:numPr>
              <w:rPr>
                <w:color w:val="000000"/>
                <w:szCs w:val="24"/>
              </w:rPr>
            </w:pPr>
            <w:r w:rsidRPr="000E5763">
              <w:rPr>
                <w:color w:val="000000"/>
                <w:szCs w:val="24"/>
              </w:rPr>
              <w:t>Methadone Maintenance Treatment is a covered benefit to pay under the medical/behavioral plan.</w:t>
            </w:r>
          </w:p>
          <w:p w14:paraId="1709785B" w14:textId="77777777" w:rsidR="009632CA" w:rsidRPr="00725AF5" w:rsidRDefault="009632CA" w:rsidP="00F72BAC">
            <w:pPr>
              <w:pStyle w:val="TableTextChar"/>
              <w:numPr>
                <w:ilvl w:val="12"/>
                <w:numId w:val="0"/>
              </w:numPr>
              <w:rPr>
                <w:b/>
                <w:color w:val="000000"/>
                <w:szCs w:val="24"/>
              </w:rPr>
            </w:pPr>
          </w:p>
          <w:p w14:paraId="427F0D82" w14:textId="178DCA53"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CA11B5A" w14:textId="001C4C3F" w:rsidR="000C59CD" w:rsidRDefault="00195CEF" w:rsidP="005C3A78">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color w:val="000000"/>
                <w:szCs w:val="24"/>
              </w:rPr>
              <w:t xml:space="preserve">intensive outpatient program treatment; outpatient electro-convulsive treatment; psychological testing; </w:t>
            </w:r>
            <w:r w:rsidR="00EE2F02" w:rsidRPr="00EE2F02">
              <w:rPr>
                <w:color w:val="000000"/>
                <w:szCs w:val="24"/>
              </w:rPr>
              <w:t>transcranial magnetic stimulation</w:t>
            </w:r>
          </w:p>
          <w:p w14:paraId="427F0D86" w14:textId="77777777" w:rsidR="00195CEF" w:rsidRPr="00725AF5" w:rsidRDefault="00195CEF" w:rsidP="005C3A78">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8A" w14:textId="448B06FD" w:rsidR="00195CEF" w:rsidRPr="00725AF5" w:rsidRDefault="00195CEF" w:rsidP="00195CEF">
            <w:pPr>
              <w:pStyle w:val="TableText"/>
              <w:rPr>
                <w:color w:val="000000"/>
                <w:szCs w:val="24"/>
              </w:rPr>
            </w:pPr>
            <w:r w:rsidRPr="00725AF5">
              <w:rPr>
                <w:color w:val="000000"/>
                <w:szCs w:val="24"/>
              </w:rPr>
              <w:t xml:space="preserve">In addition, </w:t>
            </w:r>
            <w:r w:rsidRPr="00725AF5">
              <w:rPr>
                <w:b/>
                <w:color w:val="000000"/>
                <w:szCs w:val="24"/>
              </w:rPr>
              <w:t>Network provider</w:t>
            </w:r>
            <w:r w:rsidRPr="00725AF5">
              <w:rPr>
                <w:color w:val="000000"/>
                <w:szCs w:val="24"/>
              </w:rPr>
              <w:t xml:space="preserve"> must obtain prior authorization from</w:t>
            </w:r>
            <w:r w:rsidRPr="00725AF5">
              <w:rPr>
                <w:b/>
                <w:color w:val="FF00FF"/>
                <w:szCs w:val="24"/>
              </w:rPr>
              <w:t xml:space="preserve"> </w:t>
            </w:r>
            <w:r w:rsidRPr="00725AF5">
              <w:rPr>
                <w:color w:val="000000"/>
                <w:szCs w:val="24"/>
              </w:rPr>
              <w:t>the Mental Health/Substance Use Disorder Administrator before the following services are received.</w:t>
            </w:r>
          </w:p>
          <w:p w14:paraId="427F0D8B" w14:textId="77777777" w:rsidR="00195CEF" w:rsidRPr="00725AF5" w:rsidRDefault="00195CEF" w:rsidP="00195CEF">
            <w:pPr>
              <w:pStyle w:val="TableText"/>
              <w:rPr>
                <w:color w:val="000000"/>
                <w:szCs w:val="24"/>
              </w:rPr>
            </w:pPr>
            <w:r w:rsidRPr="00725AF5">
              <w:rPr>
                <w:color w:val="000000"/>
                <w:szCs w:val="24"/>
              </w:rPr>
              <w:t xml:space="preserve">●   intensive outpatient </w:t>
            </w:r>
          </w:p>
          <w:p w14:paraId="427F0D8C" w14:textId="77777777" w:rsidR="00195CEF" w:rsidRPr="00725AF5" w:rsidRDefault="00195CEF" w:rsidP="00195CEF">
            <w:pPr>
              <w:pStyle w:val="TableText"/>
              <w:ind w:left="288"/>
              <w:rPr>
                <w:color w:val="000000"/>
                <w:szCs w:val="24"/>
              </w:rPr>
            </w:pPr>
            <w:r w:rsidRPr="00725AF5">
              <w:rPr>
                <w:color w:val="000000"/>
                <w:szCs w:val="24"/>
              </w:rPr>
              <w:t>program treatment;</w:t>
            </w:r>
          </w:p>
          <w:p w14:paraId="427F0D8D" w14:textId="77777777" w:rsidR="00195CEF" w:rsidRPr="00725AF5" w:rsidRDefault="00195CEF" w:rsidP="00195CEF">
            <w:pPr>
              <w:pStyle w:val="TableText"/>
              <w:rPr>
                <w:color w:val="000000"/>
                <w:szCs w:val="24"/>
              </w:rPr>
            </w:pPr>
            <w:r w:rsidRPr="00725AF5">
              <w:rPr>
                <w:color w:val="000000"/>
                <w:szCs w:val="24"/>
              </w:rPr>
              <w:t>●   outpatient electro-</w:t>
            </w:r>
          </w:p>
          <w:p w14:paraId="427F0D8E" w14:textId="77777777" w:rsidR="00195CEF" w:rsidRPr="00725AF5" w:rsidRDefault="00195CEF" w:rsidP="00195CEF">
            <w:pPr>
              <w:pStyle w:val="TableText"/>
              <w:ind w:left="288"/>
              <w:rPr>
                <w:color w:val="000000"/>
                <w:szCs w:val="24"/>
              </w:rPr>
            </w:pPr>
            <w:r w:rsidRPr="00725AF5">
              <w:rPr>
                <w:color w:val="000000"/>
                <w:szCs w:val="24"/>
              </w:rPr>
              <w:t>convulsive treatment;</w:t>
            </w:r>
          </w:p>
          <w:p w14:paraId="427F0D8F" w14:textId="77777777" w:rsidR="00195CEF" w:rsidRDefault="00195CEF" w:rsidP="00195CEF">
            <w:pPr>
              <w:pStyle w:val="TableText"/>
              <w:rPr>
                <w:color w:val="000000"/>
                <w:szCs w:val="24"/>
              </w:rPr>
            </w:pPr>
            <w:r w:rsidRPr="00725AF5">
              <w:rPr>
                <w:color w:val="000000"/>
                <w:szCs w:val="24"/>
              </w:rPr>
              <w:t>●   psychological testing;</w:t>
            </w:r>
          </w:p>
          <w:p w14:paraId="4A2B46F0" w14:textId="77777777" w:rsidR="00EE2F02" w:rsidRPr="00F41A66" w:rsidRDefault="00EE2F02" w:rsidP="00EE2F02">
            <w:pPr>
              <w:rPr>
                <w:color w:val="000000"/>
                <w:sz w:val="24"/>
                <w:szCs w:val="24"/>
              </w:rPr>
            </w:pPr>
            <w:r w:rsidRPr="00F41A66">
              <w:rPr>
                <w:color w:val="000000"/>
                <w:sz w:val="24"/>
                <w:szCs w:val="24"/>
              </w:rPr>
              <w:t xml:space="preserve">●   transcranial magnetic </w:t>
            </w:r>
          </w:p>
          <w:p w14:paraId="4D40CDFD" w14:textId="264940C2" w:rsidR="00EE2F02" w:rsidRPr="00EE2F02" w:rsidRDefault="00EE2F02" w:rsidP="00F41A66">
            <w:pPr>
              <w:ind w:left="288"/>
              <w:rPr>
                <w:color w:val="000000"/>
                <w:szCs w:val="24"/>
              </w:rPr>
            </w:pPr>
            <w:r w:rsidRPr="00F41A66">
              <w:rPr>
                <w:color w:val="000000"/>
                <w:sz w:val="24"/>
                <w:szCs w:val="24"/>
              </w:rPr>
              <w:t>stimulation</w:t>
            </w:r>
          </w:p>
          <w:p w14:paraId="57F72486" w14:textId="77777777" w:rsidR="00650C67" w:rsidRPr="001308A9" w:rsidRDefault="00650C67" w:rsidP="00650C67">
            <w:pPr>
              <w:ind w:left="288"/>
              <w:rPr>
                <w:color w:val="000000"/>
                <w:sz w:val="24"/>
                <w:szCs w:val="24"/>
              </w:rPr>
            </w:pPr>
            <w:r w:rsidRPr="001308A9">
              <w:rPr>
                <w:color w:val="000000"/>
                <w:sz w:val="24"/>
                <w:szCs w:val="24"/>
              </w:rPr>
              <w:t xml:space="preserve">●   </w:t>
            </w:r>
            <w:r w:rsidRPr="001308A9">
              <w:rPr>
                <w:bCs/>
                <w:sz w:val="24"/>
              </w:rPr>
              <w:t>Methadone      Maintenance.</w:t>
            </w:r>
          </w:p>
          <w:p w14:paraId="21ABD42A" w14:textId="77777777" w:rsidR="00650C67" w:rsidRPr="00725AF5" w:rsidRDefault="00650C67" w:rsidP="00195CEF">
            <w:pPr>
              <w:pStyle w:val="TableText"/>
              <w:ind w:left="288"/>
              <w:rPr>
                <w:color w:val="000000"/>
                <w:szCs w:val="24"/>
              </w:rPr>
            </w:pPr>
          </w:p>
          <w:p w14:paraId="427F0D96" w14:textId="77777777" w:rsidR="001B3356" w:rsidRPr="00725AF5" w:rsidRDefault="001B3356" w:rsidP="00446169">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D9C" w14:textId="3687C457" w:rsidR="00ED6B58" w:rsidRPr="00725AF5" w:rsidRDefault="006079A7" w:rsidP="00ED6B58">
            <w:pPr>
              <w:pStyle w:val="TableTextChar"/>
              <w:numPr>
                <w:ilvl w:val="12"/>
                <w:numId w:val="0"/>
              </w:numPr>
              <w:rPr>
                <w:b/>
                <w:bCs/>
                <w:color w:val="FF00FF"/>
                <w:szCs w:val="24"/>
              </w:rPr>
            </w:pPr>
            <w:r>
              <w:rPr>
                <w:b/>
                <w:color w:val="0000FF"/>
                <w:szCs w:val="24"/>
              </w:rPr>
              <w:t>70%</w:t>
            </w:r>
            <w:r w:rsidR="00ED6B58" w:rsidRPr="00725AF5">
              <w:rPr>
                <w:color w:val="FF0000"/>
                <w:szCs w:val="24"/>
              </w:rPr>
              <w:t xml:space="preserve"> </w:t>
            </w:r>
            <w:r w:rsidR="00ED6B58" w:rsidRPr="00725AF5">
              <w:rPr>
                <w:szCs w:val="24"/>
              </w:rPr>
              <w:t>of eligible expenses after satisfying the deductible</w:t>
            </w:r>
          </w:p>
          <w:p w14:paraId="427F0D9D" w14:textId="77777777" w:rsidR="001B3356" w:rsidRPr="00725AF5" w:rsidRDefault="001B3356" w:rsidP="00E64986">
            <w:pPr>
              <w:pStyle w:val="TableTextChar"/>
              <w:numPr>
                <w:ilvl w:val="12"/>
                <w:numId w:val="0"/>
              </w:numPr>
              <w:rPr>
                <w:b/>
                <w:color w:val="FF00FF"/>
                <w:szCs w:val="24"/>
              </w:rPr>
            </w:pPr>
          </w:p>
          <w:p w14:paraId="427F0D9E" w14:textId="77777777" w:rsidR="001B3356" w:rsidRDefault="001B3356" w:rsidP="00E64986">
            <w:pPr>
              <w:pStyle w:val="TableTextChar"/>
              <w:numPr>
                <w:ilvl w:val="12"/>
                <w:numId w:val="0"/>
              </w:numPr>
              <w:rPr>
                <w:b/>
                <w:color w:val="FF00FF"/>
                <w:szCs w:val="24"/>
              </w:rPr>
            </w:pPr>
          </w:p>
          <w:p w14:paraId="19114829" w14:textId="77777777" w:rsidR="00233FCC" w:rsidRDefault="00233FCC" w:rsidP="00E64986">
            <w:pPr>
              <w:pStyle w:val="TableTextChar"/>
              <w:numPr>
                <w:ilvl w:val="12"/>
                <w:numId w:val="0"/>
              </w:numPr>
              <w:rPr>
                <w:b/>
                <w:color w:val="FF00FF"/>
                <w:szCs w:val="24"/>
              </w:rPr>
            </w:pPr>
          </w:p>
          <w:p w14:paraId="470A06BD" w14:textId="77777777" w:rsidR="00233FCC" w:rsidRDefault="00233FCC" w:rsidP="00E64986">
            <w:pPr>
              <w:pStyle w:val="TableTextChar"/>
              <w:numPr>
                <w:ilvl w:val="12"/>
                <w:numId w:val="0"/>
              </w:numPr>
              <w:rPr>
                <w:b/>
                <w:color w:val="FF00FF"/>
                <w:szCs w:val="24"/>
              </w:rPr>
            </w:pPr>
          </w:p>
          <w:p w14:paraId="66B16330" w14:textId="77777777" w:rsidR="00233FCC" w:rsidRDefault="00233FCC" w:rsidP="00E64986">
            <w:pPr>
              <w:pStyle w:val="TableTextChar"/>
              <w:numPr>
                <w:ilvl w:val="12"/>
                <w:numId w:val="0"/>
              </w:numPr>
              <w:rPr>
                <w:b/>
                <w:color w:val="FF00FF"/>
                <w:szCs w:val="24"/>
              </w:rPr>
            </w:pPr>
          </w:p>
          <w:p w14:paraId="3E37232C" w14:textId="77777777" w:rsidR="00233FCC" w:rsidRDefault="00233FCC" w:rsidP="00E64986">
            <w:pPr>
              <w:pStyle w:val="TableTextChar"/>
              <w:numPr>
                <w:ilvl w:val="12"/>
                <w:numId w:val="0"/>
              </w:numPr>
              <w:rPr>
                <w:b/>
                <w:color w:val="FF00FF"/>
                <w:szCs w:val="24"/>
              </w:rPr>
            </w:pPr>
          </w:p>
          <w:p w14:paraId="644D16B0" w14:textId="77777777" w:rsidR="00233FCC" w:rsidRDefault="00233FCC" w:rsidP="00E64986">
            <w:pPr>
              <w:pStyle w:val="TableTextChar"/>
              <w:numPr>
                <w:ilvl w:val="12"/>
                <w:numId w:val="0"/>
              </w:numPr>
              <w:rPr>
                <w:b/>
                <w:color w:val="FF00FF"/>
                <w:szCs w:val="24"/>
              </w:rPr>
            </w:pPr>
          </w:p>
          <w:p w14:paraId="7C6C579E" w14:textId="77777777" w:rsidR="00233FCC" w:rsidRDefault="00233FCC" w:rsidP="00E64986">
            <w:pPr>
              <w:pStyle w:val="TableTextChar"/>
              <w:numPr>
                <w:ilvl w:val="12"/>
                <w:numId w:val="0"/>
              </w:numPr>
              <w:rPr>
                <w:b/>
                <w:color w:val="FF00FF"/>
                <w:szCs w:val="24"/>
              </w:rPr>
            </w:pPr>
          </w:p>
          <w:p w14:paraId="427F0D9F"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11841C18" w:rsidR="00A557CA" w:rsidRPr="00725AF5" w:rsidRDefault="006079A7" w:rsidP="00A557CA">
            <w:pPr>
              <w:pStyle w:val="TableTextChar"/>
              <w:numPr>
                <w:ilvl w:val="12"/>
                <w:numId w:val="0"/>
              </w:numPr>
              <w:rPr>
                <w:b/>
                <w:bCs/>
                <w:color w:val="FF00FF"/>
                <w:szCs w:val="24"/>
              </w:rPr>
            </w:pPr>
            <w:r>
              <w:rPr>
                <w:b/>
                <w:color w:val="0000FF"/>
                <w:szCs w:val="24"/>
              </w:rPr>
              <w:t>70%</w:t>
            </w:r>
            <w:r w:rsidR="00A557CA" w:rsidRPr="00725AF5">
              <w:rPr>
                <w:color w:val="FF0000"/>
                <w:szCs w:val="24"/>
              </w:rPr>
              <w:t xml:space="preserve"> </w:t>
            </w:r>
            <w:r w:rsidR="00A557CA" w:rsidRPr="00725AF5">
              <w:rPr>
                <w:szCs w:val="24"/>
              </w:rPr>
              <w:t>of eligible expenses after satisfying the deductible</w:t>
            </w:r>
          </w:p>
          <w:p w14:paraId="427F0DA5" w14:textId="77777777" w:rsidR="00A557CA" w:rsidRPr="00725AF5" w:rsidRDefault="00A557CA" w:rsidP="00E64986">
            <w:pPr>
              <w:pStyle w:val="TableTextChar"/>
              <w:numPr>
                <w:ilvl w:val="12"/>
                <w:numId w:val="0"/>
              </w:numPr>
              <w:rPr>
                <w:b/>
                <w:color w:val="FF00FF"/>
                <w:szCs w:val="24"/>
              </w:rPr>
            </w:pPr>
          </w:p>
          <w:p w14:paraId="1860F0EF" w14:textId="0AAD90D2" w:rsidR="00C979CA" w:rsidRPr="00725AF5" w:rsidRDefault="00C979CA" w:rsidP="00B54113">
            <w:pPr>
              <w:pStyle w:val="TableTextCharCharChar1"/>
              <w:rPr>
                <w:rStyle w:val="wdColorPinkBoldItalic"/>
                <w:szCs w:val="24"/>
              </w:rPr>
            </w:pPr>
            <w:r>
              <w:rPr>
                <w:rStyle w:val="wdColorPinkBoldItalic"/>
                <w:i w:val="0"/>
                <w:color w:val="auto"/>
                <w:szCs w:val="24"/>
                <w:u w:val="none"/>
              </w:rPr>
              <w:t>Group Therapy:</w:t>
            </w:r>
          </w:p>
          <w:p w14:paraId="427F0DAB" w14:textId="7048EF2F" w:rsidR="001B3356" w:rsidRPr="00725AF5" w:rsidRDefault="00C979CA" w:rsidP="00E64986">
            <w:pPr>
              <w:pStyle w:val="TableTextChar"/>
              <w:numPr>
                <w:ilvl w:val="12"/>
                <w:numId w:val="0"/>
              </w:numPr>
              <w:rPr>
                <w:b/>
                <w:color w:val="FF00FF"/>
                <w:szCs w:val="24"/>
              </w:rPr>
            </w:pPr>
            <w:r>
              <w:rPr>
                <w:b/>
                <w:color w:val="0000FF"/>
                <w:szCs w:val="24"/>
              </w:rPr>
              <w:t>70%</w:t>
            </w:r>
            <w:r w:rsidRPr="00725AF5">
              <w:rPr>
                <w:color w:val="FF0000"/>
                <w:szCs w:val="24"/>
              </w:rPr>
              <w:t xml:space="preserve"> </w:t>
            </w:r>
            <w:r w:rsidRPr="00725AF5">
              <w:rPr>
                <w:szCs w:val="24"/>
              </w:rPr>
              <w:t>of eligible expenses after satisfying the deductible</w:t>
            </w:r>
            <w:r w:rsidRPr="00725AF5" w:rsidDel="00A85990">
              <w:rPr>
                <w:b/>
                <w:color w:val="FF00FF"/>
                <w:szCs w:val="24"/>
              </w:rPr>
              <w:t xml:space="preserve"> </w:t>
            </w:r>
          </w:p>
          <w:p w14:paraId="427F0DAC" w14:textId="77777777" w:rsidR="001B3356" w:rsidRDefault="001B3356" w:rsidP="00E64986">
            <w:pPr>
              <w:pStyle w:val="TableTextChar"/>
              <w:numPr>
                <w:ilvl w:val="12"/>
                <w:numId w:val="0"/>
              </w:numPr>
              <w:rPr>
                <w:b/>
                <w:color w:val="FF00FF"/>
                <w:szCs w:val="24"/>
              </w:rPr>
            </w:pPr>
          </w:p>
          <w:p w14:paraId="6780B01E" w14:textId="77777777" w:rsidR="004462A3" w:rsidRPr="00725AF5" w:rsidRDefault="004462A3" w:rsidP="00E64986">
            <w:pPr>
              <w:pStyle w:val="TableTextChar"/>
              <w:numPr>
                <w:ilvl w:val="12"/>
                <w:numId w:val="0"/>
              </w:numPr>
              <w:rPr>
                <w:b/>
                <w:color w:val="FF00FF"/>
                <w:szCs w:val="24"/>
              </w:rPr>
            </w:pPr>
          </w:p>
          <w:p w14:paraId="78445206" w14:textId="77777777" w:rsidR="009632CA" w:rsidRPr="00483482" w:rsidRDefault="009632CA" w:rsidP="009632CA">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427F0DAD" w14:textId="77777777" w:rsidR="001B3356" w:rsidRDefault="001B3356" w:rsidP="00E64986">
            <w:pPr>
              <w:pStyle w:val="TableTextChar"/>
              <w:numPr>
                <w:ilvl w:val="12"/>
                <w:numId w:val="0"/>
              </w:numPr>
              <w:rPr>
                <w:b/>
                <w:color w:val="FF00FF"/>
                <w:szCs w:val="24"/>
              </w:rPr>
            </w:pPr>
          </w:p>
          <w:p w14:paraId="700BB5A0" w14:textId="77777777" w:rsidR="009632CA" w:rsidRDefault="009632CA" w:rsidP="00E64986">
            <w:pPr>
              <w:pStyle w:val="TableTextChar"/>
              <w:numPr>
                <w:ilvl w:val="12"/>
                <w:numId w:val="0"/>
              </w:numPr>
              <w:rPr>
                <w:b/>
                <w:color w:val="FF00FF"/>
                <w:szCs w:val="24"/>
              </w:rPr>
            </w:pPr>
          </w:p>
          <w:p w14:paraId="0C43A84D" w14:textId="77777777" w:rsidR="009632CA" w:rsidRDefault="009632CA" w:rsidP="00E64986">
            <w:pPr>
              <w:pStyle w:val="TableTextChar"/>
              <w:numPr>
                <w:ilvl w:val="12"/>
                <w:numId w:val="0"/>
              </w:numPr>
              <w:rPr>
                <w:b/>
                <w:color w:val="FF00FF"/>
                <w:szCs w:val="24"/>
              </w:rPr>
            </w:pPr>
          </w:p>
          <w:p w14:paraId="1A9C381D" w14:textId="77777777" w:rsidR="009632CA" w:rsidRDefault="009632CA" w:rsidP="00E64986">
            <w:pPr>
              <w:pStyle w:val="TableTextChar"/>
              <w:numPr>
                <w:ilvl w:val="12"/>
                <w:numId w:val="0"/>
              </w:numPr>
              <w:rPr>
                <w:b/>
                <w:color w:val="FF00FF"/>
                <w:szCs w:val="24"/>
              </w:rPr>
            </w:pPr>
          </w:p>
          <w:p w14:paraId="76217577" w14:textId="77777777" w:rsidR="009632CA" w:rsidRDefault="009632CA" w:rsidP="00E64986">
            <w:pPr>
              <w:pStyle w:val="TableTextChar"/>
              <w:numPr>
                <w:ilvl w:val="12"/>
                <w:numId w:val="0"/>
              </w:numPr>
              <w:rPr>
                <w:b/>
                <w:color w:val="FF00FF"/>
                <w:szCs w:val="24"/>
              </w:rPr>
            </w:pPr>
          </w:p>
          <w:p w14:paraId="7CA45AA0" w14:textId="77777777" w:rsidR="009632CA" w:rsidRDefault="009632CA" w:rsidP="00E64986">
            <w:pPr>
              <w:pStyle w:val="TableTextChar"/>
              <w:numPr>
                <w:ilvl w:val="12"/>
                <w:numId w:val="0"/>
              </w:numPr>
              <w:rPr>
                <w:b/>
                <w:color w:val="FF00FF"/>
                <w:szCs w:val="24"/>
              </w:rPr>
            </w:pPr>
          </w:p>
          <w:p w14:paraId="4835AAD4" w14:textId="77777777" w:rsidR="009632CA" w:rsidRDefault="009632CA" w:rsidP="00E64986">
            <w:pPr>
              <w:pStyle w:val="TableTextChar"/>
              <w:numPr>
                <w:ilvl w:val="12"/>
                <w:numId w:val="0"/>
              </w:numPr>
              <w:rPr>
                <w:b/>
                <w:color w:val="FF00FF"/>
                <w:szCs w:val="24"/>
              </w:rPr>
            </w:pPr>
          </w:p>
          <w:p w14:paraId="4DE766D9" w14:textId="77777777" w:rsidR="009632CA" w:rsidRDefault="009632CA" w:rsidP="00E64986">
            <w:pPr>
              <w:pStyle w:val="TableTextChar"/>
              <w:numPr>
                <w:ilvl w:val="12"/>
                <w:numId w:val="0"/>
              </w:numPr>
              <w:rPr>
                <w:b/>
                <w:color w:val="FF00FF"/>
                <w:szCs w:val="24"/>
              </w:rPr>
            </w:pPr>
          </w:p>
          <w:p w14:paraId="416178E2" w14:textId="77777777" w:rsidR="009632CA" w:rsidRPr="00725AF5" w:rsidRDefault="009632CA" w:rsidP="00E64986">
            <w:pPr>
              <w:pStyle w:val="TableTextChar"/>
              <w:numPr>
                <w:ilvl w:val="12"/>
                <w:numId w:val="0"/>
              </w:numPr>
              <w:rPr>
                <w:b/>
                <w:color w:val="FF00FF"/>
                <w:szCs w:val="24"/>
              </w:rPr>
            </w:pPr>
          </w:p>
          <w:p w14:paraId="427F0DD5" w14:textId="4AF02B50"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07354B3F"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w:t>
            </w:r>
            <w:r w:rsidR="00EE2F02" w:rsidRPr="00EE2F02">
              <w:rPr>
                <w:color w:val="000000"/>
                <w:szCs w:val="24"/>
              </w:rPr>
              <w:t xml:space="preserve">transcranial magnetic stimulation; </w:t>
            </w:r>
            <w:r w:rsidRPr="00725AF5">
              <w:rPr>
                <w:rStyle w:val="CDVar"/>
                <w:rFonts w:ascii="Times New Roman" w:hAnsi="Times New Roman"/>
                <w:color w:val="000000"/>
                <w:szCs w:val="24"/>
              </w:rPr>
              <w:t>extended outpatient treatment visits, with or without medication management.</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725AF5" w:rsidRDefault="006B00A4" w:rsidP="006B00A4">
            <w:pPr>
              <w:pStyle w:val="TableText"/>
              <w:rPr>
                <w:rStyle w:val="CDVar"/>
                <w:rFonts w:ascii="Times New Roman" w:hAnsi="Times New Roman"/>
                <w:color w:val="000000"/>
                <w:szCs w:val="24"/>
              </w:rPr>
            </w:pPr>
          </w:p>
          <w:p w14:paraId="71F68352" w14:textId="7CFD0CBF" w:rsidR="00446169"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245DC91E" w14:textId="0CE2BE93" w:rsidR="00F72BAC" w:rsidRPr="00003940" w:rsidRDefault="00F72BAC">
            <w:pPr>
              <w:rPr>
                <w:color w:val="000000"/>
                <w:sz w:val="24"/>
                <w:szCs w:val="24"/>
              </w:rPr>
            </w:pPr>
            <w:r w:rsidRPr="00725AF5">
              <w:rPr>
                <w:b/>
                <w:bCs/>
                <w:color w:val="FF00FF"/>
              </w:rPr>
              <w:t xml:space="preserve"> </w:t>
            </w:r>
          </w:p>
          <w:p w14:paraId="427F0DDF"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DE0"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DE1" w14:textId="77777777"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DE2" w14:textId="77777777" w:rsidR="006B00A4" w:rsidRPr="00725AF5"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DE3" w14:textId="77777777" w:rsidR="006B00A4"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017A5C35" w14:textId="77777777" w:rsidR="00EE2F02" w:rsidRPr="00F41A66" w:rsidRDefault="00EE2F02" w:rsidP="00EE2F02">
            <w:pPr>
              <w:rPr>
                <w:color w:val="000000"/>
                <w:sz w:val="24"/>
                <w:szCs w:val="24"/>
              </w:rPr>
            </w:pPr>
            <w:r w:rsidRPr="00F41A66">
              <w:rPr>
                <w:color w:val="000000"/>
                <w:sz w:val="24"/>
                <w:szCs w:val="24"/>
              </w:rPr>
              <w:t xml:space="preserve">●   transcranial magnetic </w:t>
            </w:r>
          </w:p>
          <w:p w14:paraId="63460700" w14:textId="05666AB4" w:rsidR="00EE2F02" w:rsidRPr="00F41A66" w:rsidRDefault="00EE2F02" w:rsidP="00F41A66">
            <w:pPr>
              <w:ind w:left="288"/>
              <w:rPr>
                <w:rStyle w:val="CDVar"/>
                <w:rFonts w:ascii="Times New Roman" w:hAnsi="Times New Roman"/>
                <w:color w:val="000000"/>
                <w:sz w:val="24"/>
                <w:szCs w:val="24"/>
              </w:rPr>
            </w:pPr>
            <w:r w:rsidRPr="00F41A66">
              <w:rPr>
                <w:color w:val="000000"/>
                <w:sz w:val="24"/>
                <w:szCs w:val="24"/>
              </w:rPr>
              <w:t>stimulation</w:t>
            </w:r>
          </w:p>
          <w:p w14:paraId="427F0DE4" w14:textId="77777777" w:rsidR="006B00A4" w:rsidRPr="00725AF5" w:rsidRDefault="006B00A4" w:rsidP="006B00A4">
            <w:pPr>
              <w:pStyle w:val="TableText"/>
              <w:rPr>
                <w:rStyle w:val="CDVar"/>
                <w:rFonts w:ascii="Times New Roman" w:hAnsi="Times New Roman"/>
                <w:color w:val="000000"/>
                <w:szCs w:val="24"/>
              </w:rPr>
            </w:pPr>
            <w:r w:rsidRPr="00EE2F02">
              <w:rPr>
                <w:color w:val="000000"/>
                <w:szCs w:val="24"/>
              </w:rPr>
              <w:t xml:space="preserve">●   </w:t>
            </w:r>
            <w:r w:rsidRPr="00EE2F02">
              <w:rPr>
                <w:rStyle w:val="CDVar"/>
                <w:rFonts w:ascii="Times New Roman" w:hAnsi="Times New Roman"/>
                <w:color w:val="000000"/>
                <w:szCs w:val="24"/>
              </w:rPr>
              <w:t>extended outpatient</w:t>
            </w:r>
            <w:r w:rsidRPr="00725AF5">
              <w:rPr>
                <w:rStyle w:val="CDVar"/>
                <w:rFonts w:ascii="Times New Roman" w:hAnsi="Times New Roman"/>
                <w:color w:val="000000"/>
                <w:szCs w:val="24"/>
              </w:rPr>
              <w:t xml:space="preserve"> </w:t>
            </w:r>
          </w:p>
          <w:p w14:paraId="427F0DE5" w14:textId="0846325B" w:rsidR="006B00A4" w:rsidRDefault="006B00A4" w:rsidP="006B00A4">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54E0F239" w14:textId="77777777" w:rsidR="005D4A3C" w:rsidRPr="004462A3" w:rsidRDefault="005D4A3C" w:rsidP="005D4A3C">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20EA3ADD" w14:textId="77777777" w:rsidR="005D4A3C" w:rsidRPr="00725AF5" w:rsidRDefault="005D4A3C" w:rsidP="006B00A4">
            <w:pPr>
              <w:pStyle w:val="TableText"/>
              <w:ind w:left="288"/>
              <w:rPr>
                <w:rStyle w:val="CDVar"/>
                <w:rFonts w:ascii="Times New Roman" w:hAnsi="Times New Roman"/>
                <w:color w:val="000000"/>
                <w:szCs w:val="24"/>
              </w:rPr>
            </w:pPr>
          </w:p>
          <w:p w14:paraId="427F0DE6" w14:textId="77777777" w:rsidR="006B00A4" w:rsidRPr="00725AF5" w:rsidRDefault="006B00A4" w:rsidP="006B00A4">
            <w:pPr>
              <w:pStyle w:val="TableText"/>
              <w:rPr>
                <w:color w:val="000000"/>
                <w:szCs w:val="24"/>
              </w:rPr>
            </w:pPr>
          </w:p>
          <w:p w14:paraId="427F0DE8" w14:textId="591726AA"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p w14:paraId="427F0DEC" w14:textId="6B9A7E4C" w:rsidR="001B3356" w:rsidRPr="00725AF5" w:rsidRDefault="001B3356" w:rsidP="009525D7">
            <w:pPr>
              <w:pStyle w:val="TableText"/>
              <w:rPr>
                <w:bCs/>
                <w:color w:val="000000"/>
                <w:szCs w:val="24"/>
              </w:rPr>
            </w:pPr>
          </w:p>
        </w:tc>
      </w:tr>
      <w:tr w:rsidR="001B3356" w:rsidRPr="00725AF5" w14:paraId="427F0EB2" w14:textId="77777777" w:rsidTr="00F41BD1">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210" w:name="Neurological_Disorders_Austism_Spectrum"/>
            <w:r w:rsidRPr="00725AF5">
              <w:rPr>
                <w:b/>
                <w:szCs w:val="24"/>
              </w:rPr>
              <w:t>Neurobiological Disorders - Mental Health Services for Autism Spectrum Disorders</w:t>
            </w:r>
          </w:p>
          <w:bookmarkEnd w:id="210"/>
          <w:p w14:paraId="427F0DF1" w14:textId="77777777" w:rsidR="001B3356" w:rsidRPr="00725AF5" w:rsidRDefault="001B3356" w:rsidP="00E64986">
            <w:pPr>
              <w:pStyle w:val="TableTextCharCharChar1"/>
              <w:rPr>
                <w:bCs/>
                <w:color w:val="0000FF"/>
                <w:szCs w:val="24"/>
              </w:rPr>
            </w:pPr>
          </w:p>
          <w:p w14:paraId="427F0DF4" w14:textId="77777777" w:rsidR="001B3356" w:rsidRPr="00725AF5" w:rsidRDefault="001B3356" w:rsidP="00E64986">
            <w:pPr>
              <w:pStyle w:val="TableText"/>
              <w:rPr>
                <w:color w:val="000000"/>
                <w:szCs w:val="24"/>
              </w:rPr>
            </w:pPr>
            <w:r w:rsidRPr="00725AF5">
              <w:rPr>
                <w:color w:val="000000"/>
                <w:szCs w:val="24"/>
              </w:rPr>
              <w:t>The Plan pays Benefits for psychiatric services for Autism Spectrum Disorders that are both of the following:</w:t>
            </w:r>
          </w:p>
          <w:p w14:paraId="427F0DF5" w14:textId="77777777" w:rsidR="001B3356" w:rsidRPr="00725AF5" w:rsidRDefault="001B3356" w:rsidP="00E64986">
            <w:pPr>
              <w:pStyle w:val="TableText"/>
              <w:rPr>
                <w:color w:val="000000"/>
                <w:szCs w:val="24"/>
              </w:rPr>
            </w:pPr>
            <w:r w:rsidRPr="00725AF5">
              <w:rPr>
                <w:color w:val="000000"/>
                <w:szCs w:val="24"/>
              </w:rPr>
              <w:t xml:space="preserve">●   Provided by or under the </w:t>
            </w:r>
          </w:p>
          <w:p w14:paraId="427F0DF6" w14:textId="77777777" w:rsidR="001B3356" w:rsidRPr="00725AF5" w:rsidRDefault="001B3356" w:rsidP="00E64986">
            <w:pPr>
              <w:pStyle w:val="TableText"/>
              <w:ind w:left="288"/>
              <w:rPr>
                <w:color w:val="000000"/>
                <w:szCs w:val="24"/>
              </w:rPr>
            </w:pPr>
            <w:r w:rsidRPr="00725AF5">
              <w:rPr>
                <w:color w:val="000000"/>
                <w:szCs w:val="24"/>
              </w:rPr>
              <w:t>direction of an experienced psychiatrist and/or an experienced licensed psychiatric provider; and</w:t>
            </w:r>
          </w:p>
          <w:p w14:paraId="427F0DF7" w14:textId="77777777" w:rsidR="001B3356" w:rsidRPr="00725AF5" w:rsidRDefault="001B3356" w:rsidP="00E64986">
            <w:pPr>
              <w:pStyle w:val="TableText"/>
              <w:rPr>
                <w:color w:val="000000"/>
                <w:szCs w:val="24"/>
              </w:rPr>
            </w:pPr>
            <w:r w:rsidRPr="00725AF5">
              <w:rPr>
                <w:color w:val="000000"/>
                <w:szCs w:val="24"/>
              </w:rPr>
              <w:t xml:space="preserve">●   Focused on treating </w:t>
            </w:r>
          </w:p>
          <w:p w14:paraId="427F0DF8" w14:textId="77777777" w:rsidR="001B3356" w:rsidRPr="00725AF5" w:rsidRDefault="001B3356" w:rsidP="00E64986">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27F0DF9" w14:textId="77777777" w:rsidR="001B3356" w:rsidRPr="00725AF5" w:rsidRDefault="001B3356" w:rsidP="00E64986">
            <w:pPr>
              <w:pStyle w:val="TableText"/>
              <w:rPr>
                <w:color w:val="000000"/>
                <w:szCs w:val="24"/>
              </w:rPr>
            </w:pPr>
          </w:p>
          <w:p w14:paraId="427F0DFA" w14:textId="777C80A3" w:rsidR="001B3356" w:rsidRPr="00725AF5" w:rsidRDefault="001B3356">
            <w:pPr>
              <w:rPr>
                <w:color w:val="000000"/>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as described under the Enhanced Autism Spectrum Disorders benefit below.</w:t>
            </w:r>
          </w:p>
          <w:p w14:paraId="427F0DFB" w14:textId="77777777" w:rsidR="001B3356" w:rsidRPr="00725AF5" w:rsidRDefault="001B3356" w:rsidP="00E64986">
            <w:pPr>
              <w:pStyle w:val="TableText"/>
              <w:rPr>
                <w:color w:val="000000"/>
                <w:szCs w:val="24"/>
              </w:rPr>
            </w:pPr>
          </w:p>
          <w:p w14:paraId="427F0DFC" w14:textId="77777777" w:rsidR="001B3356" w:rsidRPr="00725AF5" w:rsidRDefault="001B3356" w:rsidP="00E64986">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427F0DFD"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DFE" w14:textId="77777777" w:rsidR="001B3356" w:rsidRPr="00725AF5" w:rsidRDefault="001B3356" w:rsidP="00E64986">
            <w:pPr>
              <w:pStyle w:val="TableText"/>
              <w:ind w:left="288"/>
              <w:rPr>
                <w:color w:val="000000"/>
                <w:szCs w:val="24"/>
              </w:rPr>
            </w:pPr>
            <w:r w:rsidRPr="00725AF5">
              <w:rPr>
                <w:color w:val="000000"/>
                <w:szCs w:val="24"/>
              </w:rPr>
              <w:t>and assessment;</w:t>
            </w:r>
          </w:p>
          <w:p w14:paraId="427F0DFF" w14:textId="77777777" w:rsidR="001B3356" w:rsidRPr="00725AF5" w:rsidRDefault="001B3356" w:rsidP="00E64986">
            <w:pPr>
              <w:pStyle w:val="TableText"/>
              <w:rPr>
                <w:color w:val="000000"/>
                <w:szCs w:val="24"/>
              </w:rPr>
            </w:pPr>
            <w:r w:rsidRPr="00725AF5">
              <w:rPr>
                <w:color w:val="000000"/>
                <w:szCs w:val="24"/>
              </w:rPr>
              <w:t>●   treatment planning;</w:t>
            </w:r>
          </w:p>
          <w:p w14:paraId="427F0E00" w14:textId="77777777" w:rsidR="001B3356" w:rsidRPr="00725AF5" w:rsidRDefault="001B3356" w:rsidP="00E64986">
            <w:pPr>
              <w:pStyle w:val="TableText"/>
              <w:rPr>
                <w:color w:val="000000"/>
                <w:szCs w:val="24"/>
              </w:rPr>
            </w:pPr>
            <w:r w:rsidRPr="00725AF5">
              <w:rPr>
                <w:color w:val="000000"/>
                <w:szCs w:val="24"/>
              </w:rPr>
              <w:t>●   referral services;</w:t>
            </w:r>
          </w:p>
          <w:p w14:paraId="427F0E01" w14:textId="77777777" w:rsidR="001B3356" w:rsidRPr="00725AF5" w:rsidRDefault="001B3356" w:rsidP="00E64986">
            <w:pPr>
              <w:pStyle w:val="TableText"/>
              <w:rPr>
                <w:color w:val="000000"/>
                <w:szCs w:val="24"/>
              </w:rPr>
            </w:pPr>
            <w:r w:rsidRPr="00725AF5">
              <w:rPr>
                <w:color w:val="000000"/>
                <w:szCs w:val="24"/>
              </w:rPr>
              <w:t>●   medication management;</w:t>
            </w:r>
          </w:p>
          <w:p w14:paraId="427F0E02"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E03" w14:textId="3CF938CC" w:rsidR="001B3356" w:rsidRPr="00725AF5" w:rsidRDefault="001B3356" w:rsidP="00E64986">
            <w:pPr>
              <w:pStyle w:val="TableText"/>
              <w:ind w:left="288"/>
              <w:rPr>
                <w:color w:val="000000"/>
                <w:szCs w:val="24"/>
              </w:rPr>
            </w:pPr>
            <w:r w:rsidRPr="00725AF5">
              <w:rPr>
                <w:color w:val="000000"/>
                <w:szCs w:val="24"/>
              </w:rPr>
              <w:t>therapeutic group and provider-based case management services</w:t>
            </w:r>
          </w:p>
          <w:p w14:paraId="427F0E04" w14:textId="77777777" w:rsidR="001B3356" w:rsidRPr="00725AF5" w:rsidRDefault="001B3356" w:rsidP="00E64986">
            <w:pPr>
              <w:pStyle w:val="TableText"/>
              <w:rPr>
                <w:color w:val="000000"/>
                <w:szCs w:val="24"/>
              </w:rPr>
            </w:pPr>
            <w:r w:rsidRPr="00725AF5">
              <w:rPr>
                <w:color w:val="000000"/>
                <w:szCs w:val="24"/>
              </w:rPr>
              <w:t>●  crisis intervention</w:t>
            </w:r>
          </w:p>
          <w:p w14:paraId="427F0E07" w14:textId="77777777" w:rsidR="001B3356" w:rsidRPr="00725AF5" w:rsidRDefault="001B3356" w:rsidP="00E64986">
            <w:pPr>
              <w:pStyle w:val="TableText"/>
              <w:rPr>
                <w:szCs w:val="24"/>
              </w:rPr>
            </w:pPr>
            <w:r w:rsidRPr="00725AF5">
              <w:rPr>
                <w:szCs w:val="24"/>
              </w:rPr>
              <w:t xml:space="preserve">●   Partial Hospitalization/ </w:t>
            </w:r>
          </w:p>
          <w:p w14:paraId="427F0E08" w14:textId="77777777" w:rsidR="001B3356" w:rsidRPr="00725AF5" w:rsidRDefault="001B3356" w:rsidP="00E64986">
            <w:pPr>
              <w:pStyle w:val="TableText"/>
              <w:ind w:left="288"/>
              <w:rPr>
                <w:szCs w:val="24"/>
              </w:rPr>
            </w:pPr>
            <w:r w:rsidRPr="00725AF5">
              <w:rPr>
                <w:szCs w:val="24"/>
              </w:rPr>
              <w:t>Day Treatment</w:t>
            </w:r>
          </w:p>
          <w:p w14:paraId="427F0E09" w14:textId="77777777" w:rsidR="001B3356" w:rsidRPr="00725AF5" w:rsidRDefault="001B3356" w:rsidP="00E64986">
            <w:pPr>
              <w:pStyle w:val="TableText"/>
              <w:rPr>
                <w:szCs w:val="24"/>
              </w:rPr>
            </w:pPr>
            <w:r w:rsidRPr="00725AF5">
              <w:rPr>
                <w:szCs w:val="24"/>
              </w:rPr>
              <w:t xml:space="preserve">●   services at a Residential </w:t>
            </w:r>
          </w:p>
          <w:p w14:paraId="427F0E0A" w14:textId="77777777" w:rsidR="001B3356" w:rsidRPr="00725AF5" w:rsidRDefault="001B3356" w:rsidP="00E64986">
            <w:pPr>
              <w:pStyle w:val="TableText"/>
              <w:ind w:left="288"/>
              <w:rPr>
                <w:szCs w:val="24"/>
              </w:rPr>
            </w:pPr>
            <w:r w:rsidRPr="00725AF5">
              <w:rPr>
                <w:szCs w:val="24"/>
              </w:rPr>
              <w:t>Treatment Facility.</w:t>
            </w:r>
          </w:p>
          <w:p w14:paraId="427F0E0D"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E0E" w14:textId="77777777" w:rsidR="001B3356" w:rsidRPr="00725AF5" w:rsidRDefault="001B3356" w:rsidP="00E64986">
            <w:pPr>
              <w:pStyle w:val="TableText"/>
              <w:ind w:left="288"/>
              <w:rPr>
                <w:color w:val="000000"/>
                <w:szCs w:val="24"/>
              </w:rPr>
            </w:pPr>
            <w:r w:rsidRPr="00725AF5">
              <w:rPr>
                <w:color w:val="000000"/>
                <w:szCs w:val="24"/>
              </w:rPr>
              <w:t>Treatment.</w:t>
            </w:r>
          </w:p>
          <w:p w14:paraId="427F0E0F" w14:textId="77777777" w:rsidR="001B3356" w:rsidRPr="00725AF5" w:rsidRDefault="001B3356" w:rsidP="00E64986">
            <w:pPr>
              <w:rPr>
                <w:sz w:val="24"/>
                <w:szCs w:val="24"/>
              </w:rPr>
            </w:pPr>
          </w:p>
          <w:p w14:paraId="427F0E10" w14:textId="77777777" w:rsidR="001B3356" w:rsidRPr="00725AF5" w:rsidRDefault="001B3356" w:rsidP="00E64986">
            <w:pPr>
              <w:rPr>
                <w:sz w:val="24"/>
                <w:szCs w:val="24"/>
              </w:rPr>
            </w:pPr>
          </w:p>
          <w:p w14:paraId="427F0E12" w14:textId="7E115A5D" w:rsidR="001B3356" w:rsidRPr="00725AF5" w:rsidRDefault="001B3356" w:rsidP="00E64986">
            <w:pPr>
              <w:pStyle w:val="TableText"/>
              <w:rPr>
                <w:color w:val="000000"/>
                <w:szCs w:val="24"/>
              </w:rPr>
            </w:pPr>
            <w:r w:rsidRPr="00725AF5">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14:paraId="427F0E13" w14:textId="77777777" w:rsidR="001B3356" w:rsidRPr="00725AF5" w:rsidRDefault="001B3356" w:rsidP="00E64986">
            <w:pPr>
              <w:pStyle w:val="TableText"/>
              <w:rPr>
                <w:color w:val="000000"/>
                <w:szCs w:val="24"/>
              </w:rPr>
            </w:pPr>
          </w:p>
          <w:p w14:paraId="427F0E14" w14:textId="7BC3D878"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000000"/>
                <w:szCs w:val="24"/>
              </w:rPr>
              <w:t xml:space="preserve"> If an Inpatient Stay is required, it is covered on a Semi-private Room basis. </w:t>
            </w:r>
          </w:p>
          <w:p w14:paraId="427F0E15" w14:textId="77777777" w:rsidR="001B3356" w:rsidRPr="00725AF5" w:rsidRDefault="001B3356" w:rsidP="00E64986">
            <w:pPr>
              <w:pStyle w:val="TableText"/>
              <w:rPr>
                <w:color w:val="000000"/>
                <w:szCs w:val="24"/>
              </w:rPr>
            </w:pPr>
          </w:p>
          <w:p w14:paraId="427F0E16" w14:textId="77777777" w:rsidR="001B3356" w:rsidRPr="00725AF5" w:rsidRDefault="001B3356" w:rsidP="00E64986">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1B3356" w:rsidRPr="00725AF5"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25" w14:textId="0F5A72B1" w:rsidR="001B3356" w:rsidRPr="00725AF5" w:rsidRDefault="00C979CA" w:rsidP="00E64986">
            <w:pPr>
              <w:pStyle w:val="TableTextChar"/>
              <w:numPr>
                <w:ilvl w:val="12"/>
                <w:numId w:val="0"/>
              </w:numPr>
              <w:rPr>
                <w:szCs w:val="24"/>
              </w:rPr>
            </w:pPr>
            <w:r>
              <w:rPr>
                <w:b/>
                <w:color w:val="0000FF"/>
                <w:szCs w:val="24"/>
              </w:rPr>
              <w:t>8</w:t>
            </w:r>
            <w:r w:rsidR="003642BB">
              <w:rPr>
                <w:b/>
                <w:color w:val="0000FF"/>
                <w:szCs w:val="24"/>
              </w:rPr>
              <w:t>0%</w:t>
            </w:r>
            <w:r w:rsidR="003642BB" w:rsidRPr="00725AF5">
              <w:rPr>
                <w:color w:val="FF0000"/>
                <w:szCs w:val="24"/>
              </w:rPr>
              <w:t xml:space="preserve"> </w:t>
            </w:r>
            <w:r w:rsidR="003642BB" w:rsidRPr="00725AF5">
              <w:rPr>
                <w:szCs w:val="24"/>
              </w:rPr>
              <w:t xml:space="preserve">of eligible expenses after </w:t>
            </w:r>
            <w:r w:rsidR="003642BB">
              <w:rPr>
                <w:b/>
                <w:bCs/>
                <w:color w:val="0000FF"/>
                <w:szCs w:val="24"/>
              </w:rPr>
              <w:t>$3</w:t>
            </w:r>
            <w:r>
              <w:rPr>
                <w:b/>
                <w:bCs/>
                <w:color w:val="0000FF"/>
                <w:szCs w:val="24"/>
              </w:rPr>
              <w:t>25</w:t>
            </w:r>
            <w:r w:rsidR="003642BB" w:rsidRPr="00725AF5">
              <w:rPr>
                <w:color w:val="FF0000"/>
                <w:szCs w:val="24"/>
              </w:rPr>
              <w:t xml:space="preserve"> </w:t>
            </w:r>
            <w:r w:rsidR="003642BB" w:rsidRPr="00725AF5">
              <w:rPr>
                <w:szCs w:val="24"/>
              </w:rPr>
              <w:t>per admission and satisfying the</w:t>
            </w:r>
            <w:r w:rsidR="003642BB" w:rsidRPr="00725AF5">
              <w:rPr>
                <w:b/>
                <w:color w:val="0000FF"/>
                <w:szCs w:val="24"/>
              </w:rPr>
              <w:t xml:space="preserve"> </w:t>
            </w:r>
            <w:r w:rsidR="003642BB" w:rsidRPr="00725AF5">
              <w:rPr>
                <w:szCs w:val="24"/>
              </w:rPr>
              <w:t>deductible.</w:t>
            </w:r>
          </w:p>
          <w:p w14:paraId="427F0E26" w14:textId="77777777" w:rsidR="001B3356" w:rsidRPr="00725AF5" w:rsidRDefault="001B3356" w:rsidP="00E64986">
            <w:pPr>
              <w:pStyle w:val="TableTextChar"/>
              <w:numPr>
                <w:ilvl w:val="12"/>
                <w:numId w:val="0"/>
              </w:numPr>
              <w:rPr>
                <w:b/>
                <w:i/>
                <w:iCs/>
                <w:color w:val="FF00FF"/>
                <w:szCs w:val="24"/>
              </w:rPr>
            </w:pPr>
          </w:p>
          <w:p w14:paraId="052B903D" w14:textId="77777777" w:rsidR="00BA38A9" w:rsidRDefault="00BA38A9" w:rsidP="00E64986">
            <w:pPr>
              <w:pStyle w:val="TableTextChar"/>
              <w:numPr>
                <w:ilvl w:val="12"/>
                <w:numId w:val="0"/>
              </w:numPr>
              <w:rPr>
                <w:iCs/>
                <w:szCs w:val="24"/>
              </w:rPr>
            </w:pPr>
            <w:r w:rsidRPr="00D422DA">
              <w:rPr>
                <w:iCs/>
                <w:szCs w:val="24"/>
              </w:rPr>
              <w:t xml:space="preserve">If a participant is re-admitted to a hospital for the same condition within </w:t>
            </w:r>
            <w:r w:rsidRPr="00D422DA">
              <w:rPr>
                <w:b/>
                <w:iCs/>
                <w:color w:val="0000FF"/>
                <w:szCs w:val="24"/>
              </w:rPr>
              <w:t>60</w:t>
            </w:r>
            <w:r w:rsidRPr="00D422DA">
              <w:rPr>
                <w:iCs/>
                <w:szCs w:val="24"/>
              </w:rPr>
              <w:t xml:space="preserve"> days, the hospital copay is waived after the initial admission.</w:t>
            </w:r>
          </w:p>
          <w:p w14:paraId="1F14B6AC" w14:textId="77777777" w:rsidR="00332BD3" w:rsidRPr="00725AF5" w:rsidRDefault="00332BD3" w:rsidP="00E64986">
            <w:pPr>
              <w:pStyle w:val="TableTextChar"/>
              <w:numPr>
                <w:ilvl w:val="12"/>
                <w:numId w:val="0"/>
              </w:numPr>
              <w:rPr>
                <w:b/>
                <w:szCs w:val="24"/>
              </w:rPr>
            </w:pPr>
          </w:p>
          <w:p w14:paraId="427F0E30"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2" w14:textId="10236CC1" w:rsidR="00883176" w:rsidRDefault="00C979CA" w:rsidP="00883176">
            <w:pPr>
              <w:pStyle w:val="TableTextCharCharChar1"/>
              <w:rPr>
                <w:b/>
                <w:bCs/>
                <w:szCs w:val="24"/>
              </w:rPr>
            </w:pPr>
            <w:r>
              <w:rPr>
                <w:b/>
                <w:color w:val="0000FF"/>
                <w:szCs w:val="24"/>
              </w:rPr>
              <w:t>80%</w:t>
            </w:r>
            <w:r w:rsidRPr="00725AF5">
              <w:rPr>
                <w:color w:val="FF0000"/>
                <w:szCs w:val="24"/>
              </w:rPr>
              <w:t xml:space="preserve"> </w:t>
            </w:r>
            <w:r w:rsidRPr="00725AF5">
              <w:rPr>
                <w:szCs w:val="24"/>
              </w:rPr>
              <w:t>of eligible expenses after satisfying the deductible</w:t>
            </w:r>
            <w:r w:rsidRPr="00725AF5">
              <w:rPr>
                <w:b/>
                <w:bCs/>
                <w:szCs w:val="24"/>
              </w:rPr>
              <w:t xml:space="preserve"> </w:t>
            </w:r>
          </w:p>
          <w:p w14:paraId="43B060E9" w14:textId="77777777" w:rsidR="00C979CA" w:rsidRPr="00725AF5" w:rsidRDefault="00C979CA" w:rsidP="00883176">
            <w:pPr>
              <w:pStyle w:val="TableTextCharCharChar1"/>
              <w:rPr>
                <w:b/>
                <w:bCs/>
                <w:szCs w:val="24"/>
              </w:rPr>
            </w:pPr>
          </w:p>
          <w:p w14:paraId="35DEE77F" w14:textId="77777777" w:rsidR="00446169" w:rsidRPr="00725AF5" w:rsidRDefault="00446169" w:rsidP="00446169">
            <w:pPr>
              <w:pStyle w:val="TableTextCharCharChar1"/>
              <w:rPr>
                <w:rStyle w:val="wdColorPinkBoldItalic"/>
                <w:szCs w:val="24"/>
              </w:rPr>
            </w:pPr>
            <w:r>
              <w:rPr>
                <w:rStyle w:val="wdColorPinkBoldItalic"/>
                <w:i w:val="0"/>
                <w:color w:val="auto"/>
                <w:szCs w:val="24"/>
                <w:u w:val="none"/>
              </w:rPr>
              <w:t>Group Therapy:</w:t>
            </w:r>
          </w:p>
          <w:p w14:paraId="427F0E3E" w14:textId="5834F7E7" w:rsidR="00883176" w:rsidRDefault="00C979CA" w:rsidP="00E64986">
            <w:pPr>
              <w:pStyle w:val="TableTextChar"/>
              <w:numPr>
                <w:ilvl w:val="12"/>
                <w:numId w:val="0"/>
              </w:numPr>
              <w:rPr>
                <w:b/>
                <w:color w:val="000000"/>
                <w:szCs w:val="24"/>
              </w:rPr>
            </w:pPr>
            <w:r>
              <w:rPr>
                <w:b/>
                <w:color w:val="0000FF"/>
                <w:szCs w:val="24"/>
              </w:rPr>
              <w:t>80%</w:t>
            </w:r>
            <w:r w:rsidRPr="00725AF5">
              <w:rPr>
                <w:color w:val="FF0000"/>
                <w:szCs w:val="24"/>
              </w:rPr>
              <w:t xml:space="preserve"> </w:t>
            </w:r>
            <w:r w:rsidRPr="00725AF5">
              <w:rPr>
                <w:szCs w:val="24"/>
              </w:rPr>
              <w:t>of eligible expenses after satisfying the deductible</w:t>
            </w:r>
            <w:r w:rsidRPr="00725AF5" w:rsidDel="00446169">
              <w:rPr>
                <w:rStyle w:val="wdColorPinkBoldItalic"/>
                <w:szCs w:val="24"/>
              </w:rPr>
              <w:t xml:space="preserve"> </w:t>
            </w:r>
          </w:p>
          <w:p w14:paraId="0B60C270" w14:textId="77777777" w:rsidR="00446169" w:rsidRDefault="00446169" w:rsidP="00E64986">
            <w:pPr>
              <w:pStyle w:val="TableTextChar"/>
              <w:numPr>
                <w:ilvl w:val="12"/>
                <w:numId w:val="0"/>
              </w:numPr>
              <w:rPr>
                <w:b/>
                <w:color w:val="000000"/>
                <w:szCs w:val="24"/>
              </w:rPr>
            </w:pPr>
          </w:p>
          <w:p w14:paraId="36F3F846" w14:textId="77777777" w:rsidR="00663FB6" w:rsidRPr="00483482" w:rsidRDefault="00663FB6" w:rsidP="00663FB6">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2EFF2A91" w14:textId="77777777" w:rsidR="00663FB6" w:rsidRDefault="00663FB6" w:rsidP="00E64986">
            <w:pPr>
              <w:pStyle w:val="TableTextChar"/>
              <w:numPr>
                <w:ilvl w:val="12"/>
                <w:numId w:val="0"/>
              </w:numPr>
              <w:rPr>
                <w:b/>
                <w:color w:val="000000"/>
                <w:szCs w:val="24"/>
              </w:rPr>
            </w:pPr>
          </w:p>
          <w:p w14:paraId="0E10D625" w14:textId="77777777" w:rsidR="00663FB6" w:rsidRPr="00725AF5" w:rsidRDefault="00663FB6" w:rsidP="00E64986">
            <w:pPr>
              <w:pStyle w:val="TableTextChar"/>
              <w:numPr>
                <w:ilvl w:val="12"/>
                <w:numId w:val="0"/>
              </w:numPr>
              <w:rPr>
                <w:b/>
                <w:color w:val="000000"/>
                <w:szCs w:val="24"/>
              </w:rPr>
            </w:pPr>
          </w:p>
          <w:p w14:paraId="427F0E58" w14:textId="299CC74C" w:rsidR="00356135" w:rsidRPr="00725AF5" w:rsidRDefault="00356135" w:rsidP="00356135">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E5B" w14:textId="36036D92"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intensive outpatient program treatment; outpatient electro-convulsive treatment; psychological testing</w:t>
            </w:r>
          </w:p>
          <w:p w14:paraId="10DE48E9" w14:textId="0C8A1618" w:rsidR="00446169" w:rsidRDefault="00446169" w:rsidP="00356135">
            <w:pPr>
              <w:pStyle w:val="TableTextChar"/>
              <w:numPr>
                <w:ilvl w:val="12"/>
                <w:numId w:val="0"/>
              </w:numPr>
              <w:rPr>
                <w:b/>
                <w:caps/>
                <w:color w:val="FF00FF"/>
                <w:szCs w:val="24"/>
              </w:rPr>
            </w:pPr>
          </w:p>
          <w:p w14:paraId="427F0E5C" w14:textId="71227279" w:rsidR="00356135" w:rsidRPr="00725AF5" w:rsidRDefault="00356135" w:rsidP="00356135">
            <w:pPr>
              <w:pStyle w:val="TableTextChar"/>
              <w:numPr>
                <w:ilvl w:val="12"/>
                <w:numId w:val="0"/>
              </w:numPr>
              <w:rPr>
                <w:szCs w:val="24"/>
              </w:rPr>
            </w:pPr>
            <w:r w:rsidRPr="00725AF5">
              <w:rPr>
                <w:szCs w:val="24"/>
              </w:rPr>
              <w:t xml:space="preserve">Pre-service </w:t>
            </w:r>
            <w:r w:rsidRPr="00725AF5">
              <w:rPr>
                <w:rStyle w:val="TableTextChar2"/>
                <w:color w:val="000000"/>
                <w:szCs w:val="24"/>
              </w:rPr>
              <w:t xml:space="preserve">authorization </w:t>
            </w:r>
            <w:r w:rsidRPr="00725AF5">
              <w:rPr>
                <w:szCs w:val="24"/>
              </w:rPr>
              <w:t xml:space="preserve">is also required for Benefits provided for </w:t>
            </w:r>
            <w:r w:rsidR="00F41BD1" w:rsidRPr="00F41BD1">
              <w:rPr>
                <w:szCs w:val="24"/>
              </w:rPr>
              <w:t xml:space="preserve">Intensive Behavioral Therapy, including </w:t>
            </w:r>
            <w:r w:rsidRPr="00725AF5">
              <w:rPr>
                <w:szCs w:val="24"/>
              </w:rPr>
              <w:t>Applied Behavioral Analysis (ABA).</w:t>
            </w:r>
          </w:p>
          <w:p w14:paraId="427F0E5D" w14:textId="77777777" w:rsidR="00356135" w:rsidRPr="00725AF5" w:rsidRDefault="00356135" w:rsidP="00356135">
            <w:pPr>
              <w:pStyle w:val="TableTextChar"/>
              <w:numPr>
                <w:ilvl w:val="12"/>
                <w:numId w:val="0"/>
              </w:numPr>
              <w:rPr>
                <w:szCs w:val="24"/>
              </w:rPr>
            </w:pPr>
            <w:r w:rsidRPr="00725AF5">
              <w:rPr>
                <w:szCs w:val="24"/>
              </w:rPr>
              <w:t xml:space="preserve"> </w:t>
            </w: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1" w14:textId="1901E321" w:rsidR="00356135" w:rsidRPr="00725AF5" w:rsidRDefault="00356135" w:rsidP="00356135">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427F0E62" w14:textId="77777777" w:rsidR="00356135" w:rsidRPr="00725AF5" w:rsidRDefault="00356135" w:rsidP="00356135">
            <w:pPr>
              <w:pStyle w:val="TableTextChar"/>
              <w:numPr>
                <w:ilvl w:val="12"/>
                <w:numId w:val="0"/>
              </w:numPr>
              <w:rPr>
                <w:szCs w:val="24"/>
              </w:rPr>
            </w:pPr>
            <w:r w:rsidRPr="00725AF5">
              <w:rPr>
                <w:szCs w:val="24"/>
              </w:rPr>
              <w:t xml:space="preserve">●   intensive outpatient </w:t>
            </w:r>
          </w:p>
          <w:p w14:paraId="427F0E63" w14:textId="77777777" w:rsidR="00356135" w:rsidRPr="00725AF5" w:rsidRDefault="00356135" w:rsidP="00356135">
            <w:pPr>
              <w:pStyle w:val="TableTextChar"/>
              <w:numPr>
                <w:ilvl w:val="12"/>
                <w:numId w:val="0"/>
              </w:numPr>
              <w:ind w:left="288"/>
              <w:rPr>
                <w:szCs w:val="24"/>
              </w:rPr>
            </w:pPr>
            <w:r w:rsidRPr="00725AF5">
              <w:rPr>
                <w:szCs w:val="24"/>
              </w:rPr>
              <w:t>program treatment;</w:t>
            </w:r>
          </w:p>
          <w:p w14:paraId="427F0E64" w14:textId="77777777" w:rsidR="00356135" w:rsidRPr="00725AF5" w:rsidRDefault="00356135" w:rsidP="00356135">
            <w:pPr>
              <w:pStyle w:val="TableTextChar"/>
              <w:numPr>
                <w:ilvl w:val="12"/>
                <w:numId w:val="0"/>
              </w:numPr>
              <w:rPr>
                <w:szCs w:val="24"/>
              </w:rPr>
            </w:pPr>
            <w:r w:rsidRPr="00725AF5">
              <w:rPr>
                <w:szCs w:val="24"/>
              </w:rPr>
              <w:t>●   outpatient electro-</w:t>
            </w:r>
          </w:p>
          <w:p w14:paraId="427F0E65" w14:textId="77777777" w:rsidR="00356135" w:rsidRPr="00725AF5" w:rsidRDefault="00356135" w:rsidP="00356135">
            <w:pPr>
              <w:pStyle w:val="TableTextChar"/>
              <w:numPr>
                <w:ilvl w:val="12"/>
                <w:numId w:val="0"/>
              </w:numPr>
              <w:ind w:left="288"/>
              <w:rPr>
                <w:szCs w:val="24"/>
              </w:rPr>
            </w:pPr>
            <w:r w:rsidRPr="00725AF5">
              <w:rPr>
                <w:szCs w:val="24"/>
              </w:rPr>
              <w:t>convulsive treatment;</w:t>
            </w:r>
          </w:p>
          <w:p w14:paraId="427F0E66" w14:textId="77777777" w:rsidR="00356135" w:rsidRPr="00725AF5" w:rsidRDefault="00356135" w:rsidP="00356135">
            <w:pPr>
              <w:pStyle w:val="TableTextChar"/>
              <w:numPr>
                <w:ilvl w:val="12"/>
                <w:numId w:val="0"/>
              </w:numPr>
              <w:rPr>
                <w:szCs w:val="24"/>
              </w:rPr>
            </w:pPr>
            <w:r w:rsidRPr="00725AF5">
              <w:rPr>
                <w:szCs w:val="24"/>
              </w:rPr>
              <w:t>●   psychological testing;</w:t>
            </w:r>
          </w:p>
          <w:p w14:paraId="401B0B2C" w14:textId="77777777" w:rsidR="00650C67" w:rsidRPr="001308A9" w:rsidRDefault="00650C67" w:rsidP="00650C67">
            <w:pPr>
              <w:ind w:left="288"/>
              <w:rPr>
                <w:color w:val="000000"/>
                <w:sz w:val="24"/>
                <w:szCs w:val="24"/>
              </w:rPr>
            </w:pPr>
            <w:r w:rsidRPr="001308A9">
              <w:rPr>
                <w:color w:val="000000"/>
                <w:sz w:val="24"/>
                <w:szCs w:val="24"/>
              </w:rPr>
              <w:t xml:space="preserve">●   </w:t>
            </w:r>
            <w:r w:rsidRPr="001308A9">
              <w:rPr>
                <w:bCs/>
                <w:sz w:val="24"/>
              </w:rPr>
              <w:t>Methadone      Maintenance.</w:t>
            </w: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E73" w14:textId="61760D18" w:rsidR="0042317F" w:rsidRPr="00725AF5" w:rsidRDefault="006079A7" w:rsidP="0042317F">
            <w:pPr>
              <w:pStyle w:val="TableTextChar"/>
              <w:rPr>
                <w:szCs w:val="24"/>
              </w:rPr>
            </w:pPr>
            <w:r>
              <w:rPr>
                <w:b/>
                <w:color w:val="0000FF"/>
                <w:szCs w:val="24"/>
              </w:rPr>
              <w:t>70%</w:t>
            </w:r>
            <w:r w:rsidR="0042317F" w:rsidRPr="00725AF5">
              <w:rPr>
                <w:szCs w:val="24"/>
              </w:rPr>
              <w:t xml:space="preserve"> of eligible expenses after satisfying the deductible.</w:t>
            </w:r>
          </w:p>
          <w:p w14:paraId="2E7CB398" w14:textId="77777777" w:rsidR="00332BD3" w:rsidRPr="00725AF5" w:rsidRDefault="00332BD3" w:rsidP="00E64986">
            <w:pPr>
              <w:pStyle w:val="TableTextChar"/>
              <w:numPr>
                <w:ilvl w:val="12"/>
                <w:numId w:val="0"/>
              </w:numPr>
              <w:rPr>
                <w:b/>
                <w:color w:val="FF00FF"/>
                <w:szCs w:val="24"/>
              </w:rPr>
            </w:pPr>
          </w:p>
          <w:p w14:paraId="07BCB82D" w14:textId="77777777" w:rsidR="00332BD3" w:rsidRDefault="00332BD3" w:rsidP="00E64986">
            <w:pPr>
              <w:pStyle w:val="TableTextChar"/>
              <w:numPr>
                <w:ilvl w:val="12"/>
                <w:numId w:val="0"/>
              </w:numPr>
              <w:rPr>
                <w:b/>
                <w:color w:val="FF00FF"/>
                <w:szCs w:val="24"/>
              </w:rPr>
            </w:pPr>
          </w:p>
          <w:p w14:paraId="7555CC02" w14:textId="77777777" w:rsidR="00663FB6" w:rsidRDefault="00663FB6" w:rsidP="00E64986">
            <w:pPr>
              <w:pStyle w:val="TableTextChar"/>
              <w:numPr>
                <w:ilvl w:val="12"/>
                <w:numId w:val="0"/>
              </w:numPr>
              <w:rPr>
                <w:b/>
                <w:color w:val="FF00FF"/>
                <w:szCs w:val="24"/>
              </w:rPr>
            </w:pPr>
          </w:p>
          <w:p w14:paraId="77805C43" w14:textId="77777777" w:rsidR="00663FB6" w:rsidRDefault="00663FB6" w:rsidP="00E64986">
            <w:pPr>
              <w:pStyle w:val="TableTextChar"/>
              <w:numPr>
                <w:ilvl w:val="12"/>
                <w:numId w:val="0"/>
              </w:numPr>
              <w:rPr>
                <w:b/>
                <w:color w:val="FF00FF"/>
                <w:szCs w:val="24"/>
              </w:rPr>
            </w:pPr>
          </w:p>
          <w:p w14:paraId="12607A24" w14:textId="77777777" w:rsidR="00663FB6" w:rsidRDefault="00663FB6" w:rsidP="00E64986">
            <w:pPr>
              <w:pStyle w:val="TableTextChar"/>
              <w:numPr>
                <w:ilvl w:val="12"/>
                <w:numId w:val="0"/>
              </w:numPr>
              <w:rPr>
                <w:b/>
                <w:color w:val="FF00FF"/>
                <w:szCs w:val="24"/>
              </w:rPr>
            </w:pPr>
          </w:p>
          <w:p w14:paraId="1A3A7E0A" w14:textId="77777777" w:rsidR="00663FB6" w:rsidRDefault="00663FB6" w:rsidP="00E64986">
            <w:pPr>
              <w:pStyle w:val="TableTextChar"/>
              <w:numPr>
                <w:ilvl w:val="12"/>
                <w:numId w:val="0"/>
              </w:numPr>
              <w:rPr>
                <w:b/>
                <w:color w:val="FF00FF"/>
                <w:szCs w:val="24"/>
              </w:rPr>
            </w:pPr>
          </w:p>
          <w:p w14:paraId="5101F9A2" w14:textId="77777777" w:rsidR="00663FB6" w:rsidRDefault="00663FB6" w:rsidP="00E64986">
            <w:pPr>
              <w:pStyle w:val="TableTextChar"/>
              <w:numPr>
                <w:ilvl w:val="12"/>
                <w:numId w:val="0"/>
              </w:numPr>
              <w:rPr>
                <w:b/>
                <w:color w:val="FF00FF"/>
                <w:szCs w:val="24"/>
              </w:rPr>
            </w:pPr>
          </w:p>
          <w:p w14:paraId="53D297F0" w14:textId="77777777" w:rsidR="00663FB6" w:rsidRDefault="00663FB6" w:rsidP="00E64986">
            <w:pPr>
              <w:pStyle w:val="TableTextChar"/>
              <w:numPr>
                <w:ilvl w:val="12"/>
                <w:numId w:val="0"/>
              </w:numPr>
              <w:rPr>
                <w:b/>
                <w:color w:val="FF00FF"/>
                <w:szCs w:val="24"/>
              </w:rPr>
            </w:pPr>
          </w:p>
          <w:p w14:paraId="511BB518" w14:textId="77777777" w:rsidR="00663FB6" w:rsidRPr="00725AF5" w:rsidRDefault="00663FB6" w:rsidP="00E64986">
            <w:pPr>
              <w:pStyle w:val="TableTextChar"/>
              <w:numPr>
                <w:ilvl w:val="12"/>
                <w:numId w:val="0"/>
              </w:numPr>
              <w:rPr>
                <w:b/>
                <w:color w:val="FF00FF"/>
                <w:szCs w:val="24"/>
              </w:rPr>
            </w:pPr>
          </w:p>
          <w:p w14:paraId="427F0E76"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08E13D2B" w:rsidR="00883176" w:rsidRPr="00725AF5" w:rsidRDefault="006079A7" w:rsidP="00883176">
            <w:pPr>
              <w:pStyle w:val="TableTextCharCharChar1"/>
              <w:numPr>
                <w:ilvl w:val="12"/>
                <w:numId w:val="0"/>
              </w:numPr>
              <w:rPr>
                <w:b/>
                <w:color w:val="0000FF"/>
                <w:szCs w:val="24"/>
              </w:rPr>
            </w:pPr>
            <w:r>
              <w:rPr>
                <w:b/>
                <w:color w:val="0000FF"/>
                <w:szCs w:val="24"/>
              </w:rPr>
              <w:t>70%</w:t>
            </w:r>
            <w:r w:rsidR="00883176"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427F0E7C" w14:textId="77777777" w:rsidR="00883176" w:rsidRDefault="00883176" w:rsidP="00E64986">
            <w:pPr>
              <w:pStyle w:val="TableTextChar"/>
              <w:numPr>
                <w:ilvl w:val="12"/>
                <w:numId w:val="0"/>
              </w:numPr>
              <w:rPr>
                <w:b/>
                <w:color w:val="FF00FF"/>
                <w:szCs w:val="24"/>
              </w:rPr>
            </w:pPr>
          </w:p>
          <w:p w14:paraId="115BF67E" w14:textId="111C8776" w:rsidR="00C979CA" w:rsidRPr="00725AF5" w:rsidRDefault="00C979CA" w:rsidP="00B54113">
            <w:pPr>
              <w:pStyle w:val="TableTextCharCharChar1"/>
              <w:rPr>
                <w:rStyle w:val="wdColorPinkBoldItalic"/>
                <w:szCs w:val="24"/>
              </w:rPr>
            </w:pPr>
            <w:r>
              <w:rPr>
                <w:rStyle w:val="wdColorPinkBoldItalic"/>
                <w:i w:val="0"/>
                <w:color w:val="auto"/>
                <w:szCs w:val="24"/>
                <w:u w:val="none"/>
              </w:rPr>
              <w:t>Group Therapy:</w:t>
            </w:r>
          </w:p>
          <w:p w14:paraId="771D4145" w14:textId="572CB8AB" w:rsidR="00C979CA" w:rsidRDefault="00C979CA" w:rsidP="00C979CA">
            <w:pPr>
              <w:pStyle w:val="TableTextChar"/>
              <w:numPr>
                <w:ilvl w:val="12"/>
                <w:numId w:val="0"/>
              </w:numPr>
              <w:rPr>
                <w:b/>
                <w:color w:val="FF00FF"/>
                <w:szCs w:val="24"/>
              </w:rPr>
            </w:pPr>
            <w:r>
              <w:rPr>
                <w:b/>
                <w:color w:val="0000FF"/>
                <w:szCs w:val="24"/>
              </w:rPr>
              <w:t>70%</w:t>
            </w:r>
            <w:r w:rsidRPr="00725AF5">
              <w:rPr>
                <w:color w:val="FF0000"/>
                <w:szCs w:val="24"/>
              </w:rPr>
              <w:t xml:space="preserve"> </w:t>
            </w:r>
            <w:r w:rsidRPr="00725AF5">
              <w:rPr>
                <w:szCs w:val="24"/>
              </w:rPr>
              <w:t>of eligible expenses after satisfying the deductible</w:t>
            </w:r>
          </w:p>
          <w:p w14:paraId="385DF59E" w14:textId="77777777" w:rsidR="00C979CA" w:rsidRDefault="00C979CA" w:rsidP="00E64986">
            <w:pPr>
              <w:pStyle w:val="TableTextChar"/>
              <w:numPr>
                <w:ilvl w:val="12"/>
                <w:numId w:val="0"/>
              </w:numPr>
              <w:rPr>
                <w:b/>
                <w:color w:val="FF00FF"/>
                <w:szCs w:val="24"/>
              </w:rPr>
            </w:pPr>
          </w:p>
          <w:p w14:paraId="48885D10" w14:textId="77777777" w:rsidR="00663FB6" w:rsidRPr="00483482" w:rsidRDefault="00663FB6" w:rsidP="00663FB6">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07A48A7D" w14:textId="77777777" w:rsidR="00C979CA" w:rsidRDefault="00C979CA" w:rsidP="00E64986">
            <w:pPr>
              <w:pStyle w:val="TableTextChar"/>
              <w:numPr>
                <w:ilvl w:val="12"/>
                <w:numId w:val="0"/>
              </w:numPr>
              <w:rPr>
                <w:b/>
                <w:color w:val="FF00FF"/>
                <w:szCs w:val="24"/>
              </w:rPr>
            </w:pPr>
          </w:p>
          <w:p w14:paraId="74EF7A5C" w14:textId="77777777" w:rsidR="00663FB6" w:rsidRDefault="00663FB6" w:rsidP="00E64986">
            <w:pPr>
              <w:pStyle w:val="TableTextChar"/>
              <w:numPr>
                <w:ilvl w:val="12"/>
                <w:numId w:val="0"/>
              </w:numPr>
              <w:rPr>
                <w:b/>
                <w:color w:val="FF00FF"/>
                <w:szCs w:val="24"/>
              </w:rPr>
            </w:pPr>
          </w:p>
          <w:p w14:paraId="2236219F" w14:textId="77777777" w:rsidR="00663FB6" w:rsidRDefault="00663FB6" w:rsidP="00E64986">
            <w:pPr>
              <w:pStyle w:val="TableTextChar"/>
              <w:numPr>
                <w:ilvl w:val="12"/>
                <w:numId w:val="0"/>
              </w:numPr>
              <w:rPr>
                <w:b/>
                <w:color w:val="FF00FF"/>
                <w:szCs w:val="24"/>
              </w:rPr>
            </w:pPr>
          </w:p>
          <w:p w14:paraId="11B49087" w14:textId="77777777" w:rsidR="00663FB6" w:rsidRDefault="00663FB6" w:rsidP="00E64986">
            <w:pPr>
              <w:pStyle w:val="TableTextChar"/>
              <w:numPr>
                <w:ilvl w:val="12"/>
                <w:numId w:val="0"/>
              </w:numPr>
              <w:rPr>
                <w:b/>
                <w:color w:val="FF00FF"/>
                <w:szCs w:val="24"/>
              </w:rPr>
            </w:pPr>
          </w:p>
          <w:p w14:paraId="5719549F" w14:textId="77777777" w:rsidR="00663FB6" w:rsidRDefault="00663FB6" w:rsidP="00E64986">
            <w:pPr>
              <w:pStyle w:val="TableTextChar"/>
              <w:numPr>
                <w:ilvl w:val="12"/>
                <w:numId w:val="0"/>
              </w:numPr>
              <w:rPr>
                <w:b/>
                <w:color w:val="FF00FF"/>
                <w:szCs w:val="24"/>
              </w:rPr>
            </w:pPr>
          </w:p>
          <w:p w14:paraId="01D03FD7" w14:textId="77777777" w:rsidR="00663FB6" w:rsidRDefault="00663FB6" w:rsidP="00E64986">
            <w:pPr>
              <w:pStyle w:val="TableTextChar"/>
              <w:numPr>
                <w:ilvl w:val="12"/>
                <w:numId w:val="0"/>
              </w:numPr>
              <w:rPr>
                <w:b/>
                <w:color w:val="FF00FF"/>
                <w:szCs w:val="24"/>
              </w:rPr>
            </w:pPr>
          </w:p>
          <w:p w14:paraId="2D2DDA0C" w14:textId="77777777" w:rsidR="00663FB6" w:rsidRDefault="00663FB6" w:rsidP="00E64986">
            <w:pPr>
              <w:pStyle w:val="TableTextChar"/>
              <w:numPr>
                <w:ilvl w:val="12"/>
                <w:numId w:val="0"/>
              </w:numPr>
              <w:rPr>
                <w:b/>
                <w:color w:val="FF00FF"/>
                <w:szCs w:val="24"/>
              </w:rPr>
            </w:pPr>
          </w:p>
          <w:p w14:paraId="5312C804" w14:textId="77777777" w:rsidR="00663FB6" w:rsidRDefault="00663FB6" w:rsidP="00E64986">
            <w:pPr>
              <w:pStyle w:val="TableTextChar"/>
              <w:numPr>
                <w:ilvl w:val="12"/>
                <w:numId w:val="0"/>
              </w:numPr>
              <w:rPr>
                <w:b/>
                <w:color w:val="FF00FF"/>
                <w:szCs w:val="24"/>
              </w:rPr>
            </w:pPr>
          </w:p>
          <w:p w14:paraId="12902124" w14:textId="77777777" w:rsidR="00663FB6" w:rsidRPr="00725AF5" w:rsidRDefault="00663FB6" w:rsidP="00E64986">
            <w:pPr>
              <w:pStyle w:val="TableTextChar"/>
              <w:numPr>
                <w:ilvl w:val="12"/>
                <w:numId w:val="0"/>
              </w:numPr>
              <w:rPr>
                <w:b/>
                <w:color w:val="FF00FF"/>
                <w:szCs w:val="24"/>
              </w:rPr>
            </w:pPr>
          </w:p>
          <w:p w14:paraId="427F0E98" w14:textId="03299005" w:rsidR="00AE3A6B" w:rsidRPr="00725AF5" w:rsidRDefault="00AE3A6B" w:rsidP="00AE3A6B">
            <w:pPr>
              <w:pStyle w:val="TableTextCharCharChar1"/>
              <w:numPr>
                <w:ilvl w:val="12"/>
                <w:numId w:val="0"/>
              </w:numPr>
              <w:rPr>
                <w:b/>
                <w:szCs w:val="24"/>
              </w:rPr>
            </w:pPr>
            <w:r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12BF3262"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 xml:space="preserve">intensive outpatient program treatment; outpatient electro-convulsive treatment; psychological testing; extended outpatient treatment visits, with or without medication management. </w:t>
            </w:r>
          </w:p>
          <w:p w14:paraId="3B1B0D77" w14:textId="77777777" w:rsidR="00DD7209" w:rsidRDefault="00DD7209" w:rsidP="00AE3A6B">
            <w:pPr>
              <w:pStyle w:val="TableText"/>
              <w:rPr>
                <w:rStyle w:val="InstructionalTextChar"/>
              </w:rPr>
            </w:pPr>
            <w:r w:rsidRPr="00725AF5" w:rsidDel="00DD7209">
              <w:rPr>
                <w:rStyle w:val="InstructionalTextChar"/>
              </w:rPr>
              <w:t xml:space="preserve"> </w:t>
            </w:r>
          </w:p>
          <w:p w14:paraId="427F0E9D" w14:textId="53489ABF"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Pre-service authorization is also required for Benefits provided for </w:t>
            </w:r>
            <w:r w:rsidR="00F41BD1" w:rsidRPr="00F41BD1">
              <w:rPr>
                <w:color w:val="000000"/>
                <w:szCs w:val="24"/>
              </w:rPr>
              <w:t xml:space="preserve">Intensive Behavioral Therapy, including </w:t>
            </w:r>
            <w:r w:rsidRPr="00725AF5">
              <w:rPr>
                <w:rStyle w:val="CDVar"/>
                <w:rFonts w:ascii="Times New Roman" w:hAnsi="Times New Roman"/>
                <w:color w:val="000000"/>
                <w:szCs w:val="24"/>
              </w:rPr>
              <w:t>Applied Behavioral Analysis (ABA).</w:t>
            </w:r>
          </w:p>
          <w:p w14:paraId="427F0E9E" w14:textId="77777777" w:rsidR="00AE3A6B" w:rsidRDefault="00AE3A6B" w:rsidP="00AE3A6B">
            <w:pPr>
              <w:pStyle w:val="TableText"/>
              <w:rPr>
                <w:rStyle w:val="CDVar"/>
                <w:rFonts w:ascii="Times New Roman" w:hAnsi="Times New Roman"/>
                <w:color w:val="000000"/>
                <w:szCs w:val="24"/>
              </w:rPr>
            </w:pPr>
          </w:p>
          <w:p w14:paraId="3E5413D5" w14:textId="77777777" w:rsidR="00663FB6" w:rsidRPr="00725AF5" w:rsidRDefault="00663FB6"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725AF5" w:rsidRDefault="00AE3A6B" w:rsidP="00AE3A6B">
            <w:pPr>
              <w:pStyle w:val="TableText"/>
              <w:rPr>
                <w:rStyle w:val="CDVar"/>
                <w:rFonts w:ascii="Times New Roman" w:hAnsi="Times New Roman"/>
                <w:color w:val="000000"/>
                <w:szCs w:val="24"/>
              </w:rPr>
            </w:pPr>
          </w:p>
          <w:p w14:paraId="427F0EA2" w14:textId="47FBCC44"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7F0EA3"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EA4"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EA5"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EA6" w14:textId="77777777" w:rsidR="00AE3A6B" w:rsidRPr="00725AF5"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EA7"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EA8" w14:textId="77777777"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EA9" w14:textId="11594B1C" w:rsidR="00AE3A6B" w:rsidRDefault="00AE3A6B" w:rsidP="00AE3A6B">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197E64B5" w14:textId="77777777" w:rsidR="005D4A3C" w:rsidRPr="004462A3" w:rsidRDefault="005D4A3C" w:rsidP="005D4A3C">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308FD8D6" w14:textId="77777777" w:rsidR="005D4A3C" w:rsidRPr="00725AF5" w:rsidRDefault="005D4A3C" w:rsidP="00AE3A6B">
            <w:pPr>
              <w:pStyle w:val="TableText"/>
              <w:ind w:left="288"/>
              <w:rPr>
                <w:rStyle w:val="CDVar"/>
                <w:rFonts w:ascii="Times New Roman" w:hAnsi="Times New Roman"/>
                <w:color w:val="000000"/>
                <w:szCs w:val="24"/>
              </w:rPr>
            </w:pPr>
          </w:p>
          <w:p w14:paraId="427F0EAA" w14:textId="77777777" w:rsidR="00AE3A6B" w:rsidRPr="00725AF5" w:rsidRDefault="00AE3A6B" w:rsidP="00AE3A6B">
            <w:pPr>
              <w:pStyle w:val="TableText"/>
              <w:rPr>
                <w:color w:val="000000"/>
                <w:szCs w:val="24"/>
              </w:rPr>
            </w:pPr>
          </w:p>
          <w:p w14:paraId="427F0EAC" w14:textId="47060000"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00093B0E">
              <w:rPr>
                <w:b/>
                <w:color w:val="0000FF"/>
                <w:szCs w:val="24"/>
              </w:rPr>
              <w:t>$500</w:t>
            </w:r>
            <w:r w:rsidRPr="00725AF5">
              <w:rPr>
                <w:b/>
                <w:color w:val="0000FF"/>
                <w:szCs w:val="24"/>
              </w:rPr>
              <w:t xml:space="preserve"> </w:t>
            </w:r>
            <w:r w:rsidRPr="00725AF5">
              <w:rPr>
                <w:szCs w:val="24"/>
              </w:rPr>
              <w:t>penalty</w:t>
            </w:r>
            <w:r w:rsidRPr="00725AF5">
              <w:rPr>
                <w:b/>
                <w:szCs w:val="24"/>
              </w:rPr>
              <w:t>.</w:t>
            </w:r>
          </w:p>
          <w:p w14:paraId="427F0EB1" w14:textId="41EB2A26" w:rsidR="00735A82" w:rsidRPr="00725AF5" w:rsidRDefault="00735A82" w:rsidP="009525D7">
            <w:pPr>
              <w:pStyle w:val="TableText"/>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r w:rsidRPr="00725AF5">
        <w:t>&lt;!--ID=CSR--&gt;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036F23D5"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1A1663" w:rsidRPr="00725AF5">
              <w:rPr>
                <w:b/>
                <w:bCs/>
                <w:color w:val="FF0000"/>
              </w:rPr>
              <w:t xml:space="preserve"> </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433F9BD5"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1A1663" w:rsidRPr="00725AF5">
              <w:rPr>
                <w:b/>
                <w:bCs/>
                <w:color w:val="FF0000"/>
              </w:rPr>
              <w:t xml:space="preserve"> </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bl>
    <w:p w14:paraId="7651D43C"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3200060F" w14:textId="77777777" w:rsidTr="00212D7E">
        <w:tc>
          <w:tcPr>
            <w:tcW w:w="8910" w:type="dxa"/>
          </w:tcPr>
          <w:p w14:paraId="3C48054C" w14:textId="693619DB" w:rsidR="00212D7E" w:rsidRPr="005948A6" w:rsidRDefault="00D755C7" w:rsidP="00750FB0">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C7"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r w:rsidRPr="00725AF5">
        <w:t>&lt;!--section=Chemical_Dependency--&gt;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6C2B992D" w:rsidR="00FD1B50" w:rsidRPr="00725AF5" w:rsidRDefault="00FD1B50" w:rsidP="00FD1B50">
      <w:r w:rsidRPr="00725AF5">
        <w:rPr>
          <w:i/>
          <w:iCs/>
          <w:sz w:val="24"/>
          <w:szCs w:val="24"/>
        </w:rPr>
        <w:t xml:space="preserve">Providers, this summary is for members, to review the terms of your participation agreement, please visit </w:t>
      </w:r>
      <w:hyperlink r:id="rId39" w:history="1">
        <w:r w:rsidR="00860194">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211" w:name="Chemical_Dependency"/>
      <w:r w:rsidRPr="00725AF5">
        <w:rPr>
          <w:b/>
          <w:bCs/>
          <w:color w:val="0000FF"/>
          <w:sz w:val="28"/>
        </w:rPr>
        <w:t>SUBSTANCE ABUSE</w:t>
      </w:r>
    </w:p>
    <w:bookmarkEnd w:id="211"/>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F41BD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3E58FEAC"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1A1663" w:rsidRPr="00B54113">
              <w:rPr>
                <w:b/>
                <w:bCs/>
              </w:rPr>
              <w:t xml:space="preserve"> </w:t>
            </w:r>
          </w:p>
          <w:p w14:paraId="427F0ED9" w14:textId="77777777" w:rsidR="00154B9C" w:rsidRPr="00B54113" w:rsidRDefault="00154B9C">
            <w:pPr>
              <w:pStyle w:val="TableHeaderText"/>
              <w:numPr>
                <w:ilvl w:val="12"/>
                <w:numId w:val="0"/>
              </w:numPr>
            </w:pPr>
            <w:r w:rsidRPr="00B54113">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1B6DFEE4" w:rsidR="00154B9C" w:rsidRPr="00B54113" w:rsidRDefault="00B94DCB" w:rsidP="00D373B4">
            <w:pPr>
              <w:pStyle w:val="TableTextCharCharChar1"/>
              <w:jc w:val="center"/>
              <w:rPr>
                <w:b/>
                <w:bCs/>
              </w:rPr>
            </w:pPr>
            <w:r w:rsidRPr="00B94DCB">
              <w:rPr>
                <w:b/>
                <w:bCs/>
                <w:szCs w:val="24"/>
              </w:rPr>
              <w:t>CHOICE PLUS RETIREE HEALTH PLAN-PPO</w:t>
            </w:r>
            <w:r w:rsidR="00F277AC" w:rsidRPr="00B54113" w:rsidDel="00F277AC">
              <w:rPr>
                <w:b/>
                <w:bCs/>
              </w:rPr>
              <w:t xml:space="preserve"> </w:t>
            </w:r>
            <w:r w:rsidR="001A1663" w:rsidRPr="00B54113">
              <w:rPr>
                <w:b/>
                <w:bCs/>
              </w:rPr>
              <w:t xml:space="preserve"> </w:t>
            </w:r>
          </w:p>
          <w:p w14:paraId="427F0EDB" w14:textId="77777777" w:rsidR="00154B9C" w:rsidRPr="00B54113" w:rsidRDefault="00154B9C">
            <w:pPr>
              <w:pStyle w:val="TableHeaderText"/>
              <w:numPr>
                <w:ilvl w:val="12"/>
                <w:numId w:val="0"/>
              </w:numPr>
            </w:pPr>
            <w:r w:rsidRPr="00B54113">
              <w:t xml:space="preserve">NON-NETWORK </w:t>
            </w:r>
          </w:p>
        </w:tc>
      </w:tr>
      <w:tr w:rsidR="00292BBD" w:rsidRPr="00725AF5" w14:paraId="427F0EF6" w14:textId="77777777" w:rsidTr="00F41BD1">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212" w:name="Substance_Use_Disorder_Vendor"/>
            <w:bookmarkStart w:id="213" w:name="Vendor_2"/>
            <w:r w:rsidRPr="00725AF5">
              <w:rPr>
                <w:b/>
                <w:color w:val="000000"/>
              </w:rPr>
              <w:t>Substance Use Disorder Vendor</w:t>
            </w:r>
            <w:bookmarkEnd w:id="212"/>
            <w:bookmarkEnd w:id="21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725AF5" w:rsidRDefault="00292BBD" w:rsidP="00292BBD">
            <w:pPr>
              <w:pStyle w:val="TableTextCharCharChar1"/>
              <w:spacing w:line="276" w:lineRule="auto"/>
              <w:rPr>
                <w:color w:val="000000"/>
              </w:rPr>
            </w:pPr>
            <w:r w:rsidRPr="00725AF5">
              <w:rPr>
                <w:color w:val="000000"/>
              </w:rPr>
              <w:t>Administered by:</w:t>
            </w:r>
          </w:p>
          <w:p w14:paraId="4455A096" w14:textId="1CFFEE25" w:rsidR="00292BBD" w:rsidRPr="00725AF5" w:rsidRDefault="00292BBD" w:rsidP="00292BBD">
            <w:pPr>
              <w:pStyle w:val="TableTextCharCharChar1"/>
              <w:spacing w:line="276" w:lineRule="auto"/>
              <w:ind w:left="288" w:hanging="288"/>
              <w:rPr>
                <w:b/>
                <w:color w:val="FF00FF"/>
              </w:rPr>
            </w:pPr>
            <w:r w:rsidRPr="00725AF5">
              <w:rPr>
                <w:color w:val="000000"/>
              </w:rPr>
              <w:t xml:space="preserve">●  United Behavioral Health- Employer Division </w:t>
            </w:r>
          </w:p>
          <w:p w14:paraId="23FE83C5" w14:textId="740D7A9A" w:rsidR="00292BBD" w:rsidRPr="00725AF5" w:rsidRDefault="00292BBD" w:rsidP="00292BBD">
            <w:pPr>
              <w:pStyle w:val="TableTextCharCharChar1"/>
              <w:spacing w:line="276" w:lineRule="auto"/>
              <w:ind w:left="288" w:hanging="288"/>
              <w:rPr>
                <w:b/>
                <w:color w:val="FF00FF"/>
              </w:rPr>
            </w:pPr>
            <w:r w:rsidRPr="00725AF5">
              <w:rPr>
                <w:color w:val="000000"/>
              </w:rPr>
              <w:t>●   Call:</w:t>
            </w:r>
            <w:r w:rsidRPr="00725AF5">
              <w:rPr>
                <w:color w:val="FF00FF"/>
              </w:rPr>
              <w:t xml:space="preserve"> </w:t>
            </w:r>
            <w:r w:rsidRPr="00725AF5">
              <w:rPr>
                <w:b/>
                <w:color w:val="0000FF"/>
              </w:rPr>
              <w:t>1-</w:t>
            </w:r>
            <w:r w:rsidR="00087981">
              <w:rPr>
                <w:b/>
                <w:color w:val="0000FF"/>
              </w:rPr>
              <w:t>844-</w:t>
            </w:r>
            <w:r w:rsidR="00087981" w:rsidRPr="00087981">
              <w:rPr>
                <w:b/>
                <w:color w:val="0000FF"/>
              </w:rPr>
              <w:t>634-1237</w:t>
            </w:r>
          </w:p>
          <w:p w14:paraId="7611D7E8" w14:textId="77777777" w:rsidR="00292BBD" w:rsidRPr="00725AF5" w:rsidRDefault="00292BBD" w:rsidP="00292BBD">
            <w:pPr>
              <w:pStyle w:val="TableTextCharCharChar1"/>
              <w:spacing w:line="276" w:lineRule="auto"/>
              <w:ind w:left="288" w:hanging="288"/>
              <w:rPr>
                <w:b/>
                <w:color w:val="FF00FF"/>
              </w:rPr>
            </w:pPr>
          </w:p>
          <w:p w14:paraId="427F0EF5" w14:textId="6DC76E6F" w:rsidR="00292BBD" w:rsidRPr="00725AF5" w:rsidRDefault="00292BBD" w:rsidP="00197EA2">
            <w:pPr>
              <w:pStyle w:val="TableTextCharCharChar1"/>
              <w:rPr>
                <w:color w:val="FF00FF"/>
              </w:rPr>
            </w:pPr>
          </w:p>
        </w:tc>
      </w:tr>
      <w:tr w:rsidR="00201869" w:rsidRPr="00725AF5" w14:paraId="38CE9A5E" w14:textId="77777777" w:rsidTr="00F41BD1">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725AF5" w:rsidRDefault="00201869">
            <w:pPr>
              <w:pStyle w:val="TableTextCharCharChar1"/>
              <w:rPr>
                <w:b/>
                <w:szCs w:val="24"/>
              </w:rPr>
            </w:pPr>
            <w:r w:rsidRPr="00725AF5">
              <w:rPr>
                <w:b/>
                <w:szCs w:val="24"/>
              </w:rPr>
              <w:t>Employee Assistance Program (EAP)</w:t>
            </w:r>
          </w:p>
          <w:p w14:paraId="098A0568" w14:textId="28334935" w:rsidR="00201869" w:rsidRPr="00725AF5" w:rsidRDefault="00201869">
            <w:pPr>
              <w:pStyle w:val="TableTextCharCharChar1"/>
              <w:rPr>
                <w:color w:val="000000"/>
                <w:szCs w:val="24"/>
              </w:rPr>
            </w:pPr>
            <w:r w:rsidRPr="00725AF5">
              <w:rPr>
                <w:color w:val="000000"/>
                <w:szCs w:val="24"/>
              </w:rPr>
              <w:t>Administered by:</w:t>
            </w:r>
            <w:r w:rsidR="00087981">
              <w:rPr>
                <w:color w:val="000000"/>
                <w:szCs w:val="24"/>
              </w:rPr>
              <w:t xml:space="preserve"> </w:t>
            </w:r>
            <w:r w:rsidR="00087981" w:rsidRPr="00087981">
              <w:rPr>
                <w:color w:val="000000"/>
                <w:szCs w:val="24"/>
              </w:rPr>
              <w:t>University of Missouri (self administered)</w:t>
            </w:r>
          </w:p>
          <w:p w14:paraId="0EFE0BB9" w14:textId="4945BF85" w:rsidR="00201869" w:rsidRPr="00725AF5" w:rsidRDefault="00201869">
            <w:pPr>
              <w:pStyle w:val="TableTextCharCharChar1"/>
              <w:rPr>
                <w:b/>
                <w:color w:val="FF00FF"/>
                <w:szCs w:val="24"/>
              </w:rPr>
            </w:pPr>
            <w:r w:rsidRPr="00725AF5">
              <w:rPr>
                <w:color w:val="000000"/>
                <w:szCs w:val="24"/>
              </w:rPr>
              <w:t>●   Call:</w:t>
            </w:r>
            <w:r w:rsidRPr="00725AF5">
              <w:rPr>
                <w:color w:val="FF00FF"/>
                <w:szCs w:val="24"/>
              </w:rPr>
              <w:t xml:space="preserve"> </w:t>
            </w:r>
            <w:r w:rsidRPr="00725AF5">
              <w:rPr>
                <w:b/>
                <w:color w:val="0000FF"/>
                <w:szCs w:val="24"/>
              </w:rPr>
              <w:t>1-</w:t>
            </w:r>
            <w:r w:rsidR="00087981">
              <w:rPr>
                <w:b/>
                <w:color w:val="0000FF"/>
                <w:szCs w:val="24"/>
              </w:rPr>
              <w:t>573-</w:t>
            </w:r>
            <w:r w:rsidR="00087981" w:rsidRPr="00087981">
              <w:rPr>
                <w:b/>
                <w:color w:val="0000FF"/>
                <w:szCs w:val="24"/>
              </w:rPr>
              <w:t>882-6701</w:t>
            </w:r>
          </w:p>
          <w:p w14:paraId="431480BD" w14:textId="77777777" w:rsidR="00201869" w:rsidRPr="00725AF5" w:rsidRDefault="00201869">
            <w:pPr>
              <w:pStyle w:val="TableTextCharCharChar1"/>
              <w:rPr>
                <w:b/>
                <w:color w:val="0000FF"/>
                <w:szCs w:val="24"/>
              </w:rPr>
            </w:pPr>
          </w:p>
          <w:p w14:paraId="3B189310" w14:textId="19124CDC" w:rsidR="00087981" w:rsidRPr="00725AF5" w:rsidRDefault="00087981" w:rsidP="00446169">
            <w:pPr>
              <w:rPr>
                <w:sz w:val="24"/>
                <w:szCs w:val="24"/>
              </w:rPr>
            </w:pPr>
          </w:p>
        </w:tc>
      </w:tr>
      <w:tr w:rsidR="001B3356" w:rsidRPr="00725AF5" w14:paraId="427F0FDB" w14:textId="77777777" w:rsidTr="00F41BD1">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14" w:name="Substance_Use_Disorder_Services"/>
            <w:r w:rsidRPr="00725AF5">
              <w:rPr>
                <w:b/>
                <w:color w:val="000000"/>
                <w:szCs w:val="24"/>
              </w:rPr>
              <w:t>Substance Use Disorder Services</w:t>
            </w:r>
          </w:p>
          <w:bookmarkEnd w:id="214"/>
          <w:p w14:paraId="427F0EF8" w14:textId="77777777" w:rsidR="001B3356" w:rsidRPr="00725AF5" w:rsidRDefault="001B3356" w:rsidP="00E64986">
            <w:pPr>
              <w:pStyle w:val="TableTextCharCharChar1"/>
              <w:numPr>
                <w:ilvl w:val="12"/>
                <w:numId w:val="0"/>
              </w:numPr>
              <w:rPr>
                <w:b/>
                <w:color w:val="000000"/>
                <w:szCs w:val="24"/>
              </w:rPr>
            </w:pPr>
          </w:p>
          <w:p w14:paraId="427F0EFB" w14:textId="77777777" w:rsidR="001B3356" w:rsidRPr="00725AF5" w:rsidRDefault="001B3356" w:rsidP="00E64986">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725AF5" w:rsidRDefault="001B3356" w:rsidP="00E64986">
            <w:pPr>
              <w:pStyle w:val="TableText"/>
              <w:rPr>
                <w:color w:val="000000"/>
                <w:szCs w:val="24"/>
              </w:rPr>
            </w:pPr>
          </w:p>
          <w:p w14:paraId="427F0EFD" w14:textId="77777777" w:rsidR="001B3356" w:rsidRPr="00725AF5" w:rsidRDefault="001B3356" w:rsidP="00E64986">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427F0EFE" w14:textId="77777777" w:rsidR="001B3356" w:rsidRPr="00725AF5" w:rsidRDefault="001B3356" w:rsidP="00E64986">
            <w:pPr>
              <w:pStyle w:val="TableText"/>
              <w:rPr>
                <w:color w:val="000000"/>
                <w:szCs w:val="24"/>
              </w:rPr>
            </w:pPr>
            <w:r w:rsidRPr="00725AF5">
              <w:rPr>
                <w:color w:val="000000"/>
                <w:szCs w:val="24"/>
              </w:rPr>
              <w:t xml:space="preserve">●   diagnostic evaluations </w:t>
            </w:r>
          </w:p>
          <w:p w14:paraId="427F0EFF" w14:textId="77777777" w:rsidR="001B3356" w:rsidRPr="00725AF5" w:rsidRDefault="001B3356" w:rsidP="00E64986">
            <w:pPr>
              <w:pStyle w:val="TableText"/>
              <w:ind w:left="288"/>
              <w:rPr>
                <w:color w:val="000000"/>
                <w:szCs w:val="24"/>
              </w:rPr>
            </w:pPr>
            <w:r w:rsidRPr="00725AF5">
              <w:rPr>
                <w:color w:val="000000"/>
                <w:szCs w:val="24"/>
              </w:rPr>
              <w:t>and assessment;</w:t>
            </w:r>
          </w:p>
          <w:p w14:paraId="427F0F00" w14:textId="77777777" w:rsidR="001B3356" w:rsidRPr="00725AF5" w:rsidRDefault="001B3356" w:rsidP="00E64986">
            <w:pPr>
              <w:pStyle w:val="TableText"/>
              <w:rPr>
                <w:color w:val="000000"/>
                <w:szCs w:val="24"/>
              </w:rPr>
            </w:pPr>
            <w:r w:rsidRPr="00725AF5">
              <w:rPr>
                <w:color w:val="000000"/>
                <w:szCs w:val="24"/>
              </w:rPr>
              <w:t>●   treatment planning;</w:t>
            </w:r>
          </w:p>
          <w:p w14:paraId="427F0F01" w14:textId="77777777" w:rsidR="001B3356" w:rsidRPr="00725AF5" w:rsidRDefault="001B3356" w:rsidP="00E64986">
            <w:pPr>
              <w:pStyle w:val="TableText"/>
              <w:rPr>
                <w:color w:val="000000"/>
                <w:szCs w:val="24"/>
              </w:rPr>
            </w:pPr>
            <w:r w:rsidRPr="00725AF5">
              <w:rPr>
                <w:color w:val="000000"/>
                <w:szCs w:val="24"/>
              </w:rPr>
              <w:t>●   referral services;</w:t>
            </w:r>
          </w:p>
          <w:p w14:paraId="427F0F02" w14:textId="77777777" w:rsidR="001B3356" w:rsidRPr="00725AF5" w:rsidRDefault="001B3356" w:rsidP="00E64986">
            <w:pPr>
              <w:pStyle w:val="TableText"/>
              <w:rPr>
                <w:color w:val="000000"/>
                <w:szCs w:val="24"/>
              </w:rPr>
            </w:pPr>
            <w:r w:rsidRPr="00725AF5">
              <w:rPr>
                <w:color w:val="000000"/>
                <w:szCs w:val="24"/>
              </w:rPr>
              <w:t xml:space="preserve">●   medication </w:t>
            </w:r>
          </w:p>
          <w:p w14:paraId="427F0F03" w14:textId="77777777" w:rsidR="001B3356" w:rsidRPr="00725AF5" w:rsidRDefault="001B3356" w:rsidP="00E64986">
            <w:pPr>
              <w:pStyle w:val="TableText"/>
              <w:ind w:left="288"/>
              <w:rPr>
                <w:color w:val="000000"/>
                <w:szCs w:val="24"/>
              </w:rPr>
            </w:pPr>
            <w:r w:rsidRPr="00725AF5">
              <w:rPr>
                <w:color w:val="000000"/>
                <w:szCs w:val="24"/>
              </w:rPr>
              <w:t>management;</w:t>
            </w:r>
          </w:p>
          <w:p w14:paraId="427F0F04" w14:textId="77777777" w:rsidR="001B3356" w:rsidRPr="00725AF5" w:rsidRDefault="001B3356" w:rsidP="00E64986">
            <w:pPr>
              <w:pStyle w:val="TableText"/>
              <w:rPr>
                <w:color w:val="000000"/>
                <w:szCs w:val="24"/>
              </w:rPr>
            </w:pPr>
            <w:r w:rsidRPr="00725AF5">
              <w:rPr>
                <w:color w:val="000000"/>
                <w:szCs w:val="24"/>
              </w:rPr>
              <w:t xml:space="preserve">●   individual, family, </w:t>
            </w:r>
          </w:p>
          <w:p w14:paraId="427F0F05" w14:textId="77777777" w:rsidR="001B3356" w:rsidRPr="00725AF5" w:rsidRDefault="001B3356" w:rsidP="00E64986">
            <w:pPr>
              <w:pStyle w:val="TableText"/>
              <w:ind w:left="288"/>
              <w:rPr>
                <w:color w:val="000000"/>
                <w:szCs w:val="24"/>
              </w:rPr>
            </w:pPr>
            <w:r w:rsidRPr="00725AF5">
              <w:rPr>
                <w:color w:val="000000"/>
                <w:szCs w:val="24"/>
              </w:rPr>
              <w:t>therapeutic group and provider-based case management;</w:t>
            </w:r>
          </w:p>
          <w:p w14:paraId="427F0F06" w14:textId="77777777" w:rsidR="001B3356" w:rsidRPr="00725AF5" w:rsidRDefault="001B3356" w:rsidP="00E64986">
            <w:pPr>
              <w:pStyle w:val="TableText"/>
              <w:rPr>
                <w:color w:val="000000"/>
                <w:szCs w:val="24"/>
              </w:rPr>
            </w:pPr>
            <w:r w:rsidRPr="00725AF5">
              <w:rPr>
                <w:color w:val="000000"/>
                <w:szCs w:val="24"/>
              </w:rPr>
              <w:t>●   crisis intervention.</w:t>
            </w:r>
          </w:p>
          <w:p w14:paraId="427F0F07" w14:textId="77777777" w:rsidR="001B3356" w:rsidRPr="00725AF5" w:rsidRDefault="001B3356" w:rsidP="00E64986">
            <w:pPr>
              <w:pStyle w:val="TableText"/>
              <w:rPr>
                <w:color w:val="000000"/>
                <w:szCs w:val="24"/>
              </w:rPr>
            </w:pPr>
            <w:r w:rsidRPr="00725AF5">
              <w:rPr>
                <w:color w:val="000000"/>
                <w:szCs w:val="24"/>
              </w:rPr>
              <w:t>●   detoxification (sub-</w:t>
            </w:r>
          </w:p>
          <w:p w14:paraId="427F0F08" w14:textId="77777777" w:rsidR="001B3356" w:rsidRPr="00725AF5" w:rsidRDefault="001B3356" w:rsidP="00E64986">
            <w:pPr>
              <w:pStyle w:val="TableText"/>
              <w:ind w:left="288"/>
              <w:rPr>
                <w:color w:val="000000"/>
                <w:szCs w:val="24"/>
              </w:rPr>
            </w:pPr>
            <w:r w:rsidRPr="00725AF5">
              <w:rPr>
                <w:color w:val="000000"/>
                <w:szCs w:val="24"/>
              </w:rPr>
              <w:t>acute/non-medical);</w:t>
            </w:r>
          </w:p>
          <w:p w14:paraId="427F0F0B" w14:textId="77777777" w:rsidR="001B3356" w:rsidRPr="00725AF5" w:rsidRDefault="001B3356" w:rsidP="00E64986">
            <w:pPr>
              <w:pStyle w:val="TableText"/>
              <w:rPr>
                <w:color w:val="000000"/>
                <w:szCs w:val="24"/>
              </w:rPr>
            </w:pPr>
            <w:r w:rsidRPr="00725AF5">
              <w:rPr>
                <w:color w:val="000000"/>
                <w:szCs w:val="24"/>
              </w:rPr>
              <w:t xml:space="preserve">●   Partial </w:t>
            </w:r>
          </w:p>
          <w:p w14:paraId="427F0F0C" w14:textId="77777777" w:rsidR="001B3356" w:rsidRPr="00725AF5" w:rsidRDefault="001B3356" w:rsidP="00E64986">
            <w:pPr>
              <w:pStyle w:val="TableText"/>
              <w:ind w:left="288"/>
              <w:rPr>
                <w:color w:val="000000"/>
                <w:szCs w:val="24"/>
              </w:rPr>
            </w:pPr>
            <w:r w:rsidRPr="00725AF5">
              <w:rPr>
                <w:color w:val="000000"/>
                <w:szCs w:val="24"/>
              </w:rPr>
              <w:t>Hospitalization/Day Treatment;</w:t>
            </w:r>
          </w:p>
          <w:p w14:paraId="427F0F0D" w14:textId="77777777" w:rsidR="001B3356" w:rsidRPr="00725AF5" w:rsidRDefault="001B3356" w:rsidP="00E64986">
            <w:pPr>
              <w:pStyle w:val="TableText"/>
              <w:rPr>
                <w:color w:val="000000"/>
                <w:szCs w:val="24"/>
              </w:rPr>
            </w:pPr>
            <w:r w:rsidRPr="00725AF5">
              <w:rPr>
                <w:color w:val="000000"/>
                <w:szCs w:val="24"/>
              </w:rPr>
              <w:t xml:space="preserve">●   services at a Residential </w:t>
            </w:r>
          </w:p>
          <w:p w14:paraId="427F0F0E" w14:textId="77777777" w:rsidR="001B3356" w:rsidRPr="00725AF5" w:rsidRDefault="001B3356" w:rsidP="00E64986">
            <w:pPr>
              <w:pStyle w:val="TableText"/>
              <w:ind w:left="288"/>
              <w:rPr>
                <w:color w:val="000000"/>
                <w:szCs w:val="24"/>
              </w:rPr>
            </w:pPr>
            <w:r w:rsidRPr="00725AF5">
              <w:rPr>
                <w:color w:val="000000"/>
                <w:szCs w:val="24"/>
              </w:rPr>
              <w:t>Treatment Facility;</w:t>
            </w:r>
          </w:p>
          <w:p w14:paraId="427F0F11" w14:textId="77777777" w:rsidR="001B3356" w:rsidRPr="00725AF5" w:rsidRDefault="001B3356" w:rsidP="00E64986">
            <w:pPr>
              <w:pStyle w:val="TableText"/>
              <w:rPr>
                <w:color w:val="000000"/>
                <w:szCs w:val="24"/>
              </w:rPr>
            </w:pPr>
            <w:r w:rsidRPr="00725AF5">
              <w:rPr>
                <w:color w:val="000000"/>
                <w:szCs w:val="24"/>
              </w:rPr>
              <w:t xml:space="preserve">●   Intensive Outpatient </w:t>
            </w:r>
          </w:p>
          <w:p w14:paraId="427F0F12" w14:textId="77777777" w:rsidR="001B3356" w:rsidRPr="00725AF5" w:rsidRDefault="001B3356" w:rsidP="00E64986">
            <w:pPr>
              <w:pStyle w:val="TableText"/>
              <w:ind w:left="288"/>
              <w:rPr>
                <w:color w:val="000000"/>
                <w:szCs w:val="24"/>
              </w:rPr>
            </w:pPr>
            <w:r w:rsidRPr="00725AF5">
              <w:rPr>
                <w:color w:val="000000"/>
                <w:szCs w:val="24"/>
              </w:rPr>
              <w:t>Treatment;</w:t>
            </w:r>
          </w:p>
          <w:p w14:paraId="427F0F13" w14:textId="77777777" w:rsidR="001B3356" w:rsidRPr="00725AF5" w:rsidRDefault="001B3356" w:rsidP="00E64986">
            <w:pPr>
              <w:pStyle w:val="TableText"/>
              <w:rPr>
                <w:color w:val="000000"/>
                <w:szCs w:val="24"/>
              </w:rPr>
            </w:pPr>
          </w:p>
          <w:p w14:paraId="427F0F14" w14:textId="77777777" w:rsidR="001B3356" w:rsidRPr="00725AF5" w:rsidRDefault="001B3356" w:rsidP="00E64986">
            <w:pPr>
              <w:pStyle w:val="TableText"/>
              <w:rPr>
                <w:color w:val="000000"/>
                <w:szCs w:val="24"/>
              </w:rPr>
            </w:pPr>
          </w:p>
          <w:p w14:paraId="427F0F15" w14:textId="329B85A7" w:rsidR="001B3356" w:rsidRPr="00725AF5" w:rsidRDefault="001B3356" w:rsidP="00E64986">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all levels of care.</w:t>
            </w:r>
            <w:r w:rsidRPr="00725AF5">
              <w:rPr>
                <w:color w:val="FF0000"/>
                <w:szCs w:val="24"/>
              </w:rPr>
              <w:t xml:space="preserve"> </w:t>
            </w:r>
            <w:r w:rsidRPr="00725AF5">
              <w:rPr>
                <w:color w:val="000000"/>
                <w:szCs w:val="24"/>
              </w:rPr>
              <w:t xml:space="preserve">If an Inpatient Stay is required, it is covered on a Semi-private Room basis. </w:t>
            </w:r>
          </w:p>
          <w:p w14:paraId="427F0F16" w14:textId="77777777" w:rsidR="001B3356" w:rsidRPr="00725AF5" w:rsidRDefault="001B3356" w:rsidP="00E64986">
            <w:pPr>
              <w:pStyle w:val="TableText"/>
              <w:rPr>
                <w:color w:val="000000"/>
                <w:szCs w:val="24"/>
              </w:rPr>
            </w:pPr>
          </w:p>
          <w:p w14:paraId="427F0F17" w14:textId="77777777" w:rsidR="001B3356" w:rsidRPr="00725AF5" w:rsidRDefault="001B3356" w:rsidP="00E64986">
            <w:pPr>
              <w:pStyle w:val="TableText"/>
              <w:rPr>
                <w:color w:val="000000"/>
                <w:szCs w:val="24"/>
              </w:rPr>
            </w:pPr>
            <w:r w:rsidRPr="00725AF5">
              <w:rPr>
                <w:szCs w:val="24"/>
              </w:rPr>
              <w:t>You are encouraged to contact the Mental Health/Substance Use Disorder Administrator for referrals to providers and coordination of care.</w:t>
            </w:r>
          </w:p>
          <w:p w14:paraId="15809145" w14:textId="77777777" w:rsidR="00D47B7F" w:rsidRPr="00725AF5" w:rsidRDefault="00D47B7F" w:rsidP="0062640C">
            <w:pPr>
              <w:rPr>
                <w:sz w:val="24"/>
                <w:szCs w:val="24"/>
              </w:rPr>
            </w:pPr>
          </w:p>
          <w:p w14:paraId="427F0F27" w14:textId="77777777" w:rsidR="001B3356" w:rsidRPr="00725AF5" w:rsidRDefault="001B3356" w:rsidP="00F41A66">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35" w14:textId="1886D854" w:rsidR="001B3356" w:rsidRPr="00725AF5" w:rsidRDefault="00C979CA" w:rsidP="00E64986">
            <w:pPr>
              <w:pStyle w:val="TableTextChar"/>
              <w:numPr>
                <w:ilvl w:val="12"/>
                <w:numId w:val="0"/>
              </w:numPr>
              <w:rPr>
                <w:szCs w:val="24"/>
              </w:rPr>
            </w:pPr>
            <w:r>
              <w:rPr>
                <w:b/>
                <w:color w:val="0000FF"/>
                <w:szCs w:val="24"/>
              </w:rPr>
              <w:t>8</w:t>
            </w:r>
            <w:r w:rsidR="003642BB">
              <w:rPr>
                <w:b/>
                <w:color w:val="0000FF"/>
                <w:szCs w:val="24"/>
              </w:rPr>
              <w:t>0%</w:t>
            </w:r>
            <w:r w:rsidR="003642BB" w:rsidRPr="00725AF5">
              <w:rPr>
                <w:color w:val="FF0000"/>
                <w:szCs w:val="24"/>
              </w:rPr>
              <w:t xml:space="preserve"> </w:t>
            </w:r>
            <w:r w:rsidR="003642BB" w:rsidRPr="00725AF5">
              <w:rPr>
                <w:szCs w:val="24"/>
              </w:rPr>
              <w:t xml:space="preserve">of eligible expenses after </w:t>
            </w:r>
            <w:r w:rsidR="003642BB">
              <w:rPr>
                <w:b/>
                <w:bCs/>
                <w:color w:val="0000FF"/>
                <w:szCs w:val="24"/>
              </w:rPr>
              <w:t>$3</w:t>
            </w:r>
            <w:r>
              <w:rPr>
                <w:b/>
                <w:bCs/>
                <w:color w:val="0000FF"/>
                <w:szCs w:val="24"/>
              </w:rPr>
              <w:t>25</w:t>
            </w:r>
            <w:r w:rsidR="003642BB" w:rsidRPr="00725AF5">
              <w:rPr>
                <w:color w:val="FF0000"/>
                <w:szCs w:val="24"/>
              </w:rPr>
              <w:t xml:space="preserve"> </w:t>
            </w:r>
            <w:r w:rsidR="003642BB" w:rsidRPr="00725AF5">
              <w:rPr>
                <w:szCs w:val="24"/>
              </w:rPr>
              <w:t>per admission and satisfying the</w:t>
            </w:r>
            <w:r w:rsidR="003642BB" w:rsidRPr="00725AF5">
              <w:rPr>
                <w:b/>
                <w:color w:val="0000FF"/>
                <w:szCs w:val="24"/>
              </w:rPr>
              <w:t xml:space="preserve"> </w:t>
            </w:r>
            <w:r w:rsidR="003642BB" w:rsidRPr="00725AF5">
              <w:rPr>
                <w:szCs w:val="24"/>
              </w:rPr>
              <w:t>deductible.</w:t>
            </w:r>
          </w:p>
          <w:p w14:paraId="427F0F36" w14:textId="77777777" w:rsidR="001B3356" w:rsidRPr="00725AF5" w:rsidRDefault="001B3356" w:rsidP="00E64986">
            <w:pPr>
              <w:pStyle w:val="TableTextChar"/>
              <w:numPr>
                <w:ilvl w:val="12"/>
                <w:numId w:val="0"/>
              </w:numPr>
              <w:rPr>
                <w:b/>
                <w:i/>
                <w:iCs/>
                <w:color w:val="FF00FF"/>
                <w:szCs w:val="24"/>
              </w:rPr>
            </w:pPr>
          </w:p>
          <w:p w14:paraId="427F0F3A" w14:textId="4F86031A" w:rsidR="001B3356" w:rsidRPr="00725AF5" w:rsidRDefault="00BA38A9" w:rsidP="00E64986">
            <w:pPr>
              <w:pStyle w:val="TableTextChar"/>
              <w:numPr>
                <w:ilvl w:val="12"/>
                <w:numId w:val="0"/>
              </w:numPr>
              <w:rPr>
                <w:b/>
                <w:color w:val="000000"/>
                <w:szCs w:val="24"/>
              </w:rPr>
            </w:pPr>
            <w:r w:rsidRPr="00D422DA">
              <w:rPr>
                <w:iCs/>
                <w:szCs w:val="24"/>
              </w:rPr>
              <w:t xml:space="preserve">If a participant is re-admitted to a hospital for the same condition within </w:t>
            </w:r>
            <w:r w:rsidRPr="00D422DA">
              <w:rPr>
                <w:b/>
                <w:iCs/>
                <w:color w:val="0000FF"/>
                <w:szCs w:val="24"/>
              </w:rPr>
              <w:t>60</w:t>
            </w:r>
            <w:r w:rsidRPr="00D422DA">
              <w:rPr>
                <w:iCs/>
                <w:szCs w:val="24"/>
              </w:rPr>
              <w:t xml:space="preserve"> days, the hospital copay is waived after the initial admission.</w:t>
            </w:r>
          </w:p>
          <w:p w14:paraId="18F54646" w14:textId="77777777" w:rsidR="00013617" w:rsidRPr="00725AF5" w:rsidRDefault="00013617" w:rsidP="00E64986">
            <w:pPr>
              <w:pStyle w:val="TableTextChar"/>
              <w:numPr>
                <w:ilvl w:val="12"/>
                <w:numId w:val="0"/>
              </w:numPr>
              <w:rPr>
                <w:b/>
                <w:szCs w:val="24"/>
              </w:rPr>
            </w:pPr>
          </w:p>
          <w:p w14:paraId="427F0F3C"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3D" w14:textId="4D184BEE" w:rsidR="00B275F7" w:rsidRPr="00725AF5" w:rsidRDefault="00C979CA" w:rsidP="00B275F7">
            <w:pPr>
              <w:pStyle w:val="TableTextCharCharChar1"/>
              <w:numPr>
                <w:ilvl w:val="12"/>
                <w:numId w:val="0"/>
              </w:numPr>
              <w:rPr>
                <w:b/>
                <w:color w:val="0000FF"/>
                <w:szCs w:val="24"/>
              </w:rPr>
            </w:pPr>
            <w:r>
              <w:rPr>
                <w:b/>
                <w:color w:val="0000FF"/>
                <w:szCs w:val="24"/>
              </w:rPr>
              <w:t>80%</w:t>
            </w:r>
            <w:r w:rsidRPr="00725AF5">
              <w:rPr>
                <w:color w:val="FF0000"/>
                <w:szCs w:val="24"/>
              </w:rPr>
              <w:t xml:space="preserve"> </w:t>
            </w:r>
            <w:r w:rsidRPr="00725AF5">
              <w:rPr>
                <w:szCs w:val="24"/>
              </w:rPr>
              <w:t>of eligible expenses after satisfying the deductible</w:t>
            </w:r>
          </w:p>
          <w:p w14:paraId="427F0F3E" w14:textId="77777777" w:rsidR="00B275F7" w:rsidRDefault="00B275F7" w:rsidP="00B275F7">
            <w:pPr>
              <w:pStyle w:val="TableTextCharCharChar1"/>
              <w:rPr>
                <w:b/>
                <w:bCs/>
                <w:szCs w:val="24"/>
              </w:rPr>
            </w:pPr>
          </w:p>
          <w:p w14:paraId="30143AD3" w14:textId="77777777" w:rsidR="00663FB6" w:rsidRPr="00725AF5" w:rsidRDefault="00663FB6" w:rsidP="00B275F7">
            <w:pPr>
              <w:pStyle w:val="TableTextCharCharChar1"/>
              <w:rPr>
                <w:b/>
                <w:bCs/>
                <w:szCs w:val="24"/>
              </w:rPr>
            </w:pPr>
          </w:p>
          <w:p w14:paraId="3EDC718F" w14:textId="77777777" w:rsidR="00BA38A9" w:rsidRPr="00725AF5" w:rsidRDefault="00BA38A9" w:rsidP="00BA38A9">
            <w:pPr>
              <w:pStyle w:val="TableTextCharCharChar1"/>
              <w:rPr>
                <w:rStyle w:val="wdColorPinkBoldItalic"/>
                <w:szCs w:val="24"/>
              </w:rPr>
            </w:pPr>
            <w:r>
              <w:rPr>
                <w:rStyle w:val="wdColorPinkBoldItalic"/>
                <w:i w:val="0"/>
                <w:color w:val="auto"/>
                <w:szCs w:val="24"/>
                <w:u w:val="none"/>
              </w:rPr>
              <w:t>Group Therapy:</w:t>
            </w:r>
          </w:p>
          <w:p w14:paraId="427F0F4A" w14:textId="1BEBB77C" w:rsidR="00DE1E54" w:rsidRDefault="00C979CA" w:rsidP="00E64986">
            <w:pPr>
              <w:pStyle w:val="TableTextChar"/>
              <w:numPr>
                <w:ilvl w:val="12"/>
                <w:numId w:val="0"/>
              </w:numPr>
              <w:rPr>
                <w:b/>
                <w:color w:val="000000"/>
                <w:szCs w:val="24"/>
              </w:rPr>
            </w:pPr>
            <w:r>
              <w:rPr>
                <w:b/>
                <w:color w:val="0000FF"/>
                <w:szCs w:val="24"/>
              </w:rPr>
              <w:t>80%</w:t>
            </w:r>
            <w:r w:rsidRPr="00725AF5">
              <w:rPr>
                <w:color w:val="FF0000"/>
                <w:szCs w:val="24"/>
              </w:rPr>
              <w:t xml:space="preserve"> </w:t>
            </w:r>
            <w:r w:rsidRPr="00725AF5">
              <w:rPr>
                <w:szCs w:val="24"/>
              </w:rPr>
              <w:t>of eligible expenses after satisfying the deductible</w:t>
            </w:r>
            <w:r w:rsidR="00BA38A9" w:rsidRPr="00725AF5" w:rsidDel="00BA38A9">
              <w:rPr>
                <w:rStyle w:val="wdColorPinkBoldItalic"/>
                <w:szCs w:val="24"/>
              </w:rPr>
              <w:t xml:space="preserve"> </w:t>
            </w:r>
          </w:p>
          <w:p w14:paraId="1F73829C" w14:textId="77777777" w:rsidR="00BA38A9" w:rsidRDefault="00BA38A9" w:rsidP="00E64986">
            <w:pPr>
              <w:pStyle w:val="TableTextChar"/>
              <w:numPr>
                <w:ilvl w:val="12"/>
                <w:numId w:val="0"/>
              </w:numPr>
              <w:rPr>
                <w:b/>
                <w:color w:val="000000"/>
                <w:szCs w:val="24"/>
              </w:rPr>
            </w:pPr>
          </w:p>
          <w:p w14:paraId="13217D62" w14:textId="77777777" w:rsidR="00663FB6" w:rsidRPr="00483482" w:rsidRDefault="00663FB6" w:rsidP="00663FB6">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2D664F33" w14:textId="77777777" w:rsidR="00BA38A9" w:rsidRPr="00725AF5" w:rsidRDefault="00BA38A9" w:rsidP="00E64986">
            <w:pPr>
              <w:pStyle w:val="TableTextChar"/>
              <w:numPr>
                <w:ilvl w:val="12"/>
                <w:numId w:val="0"/>
              </w:numPr>
              <w:rPr>
                <w:b/>
                <w:color w:val="000000"/>
                <w:szCs w:val="24"/>
              </w:rPr>
            </w:pPr>
          </w:p>
          <w:p w14:paraId="427F0F74" w14:textId="733DC9DB"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1C95FA92"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intensive outpatient program treatment; outpatient electro-convulsive treatment; psychological testing</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7C" w14:textId="2FFE1ED2" w:rsidR="009C2982" w:rsidRPr="00725AF5" w:rsidRDefault="009C2982" w:rsidP="009C2982">
            <w:pPr>
              <w:pStyle w:val="TableTextChar"/>
              <w:numPr>
                <w:ilvl w:val="12"/>
                <w:numId w:val="0"/>
              </w:numPr>
              <w:rPr>
                <w:szCs w:val="24"/>
              </w:rPr>
            </w:pPr>
            <w:r w:rsidRPr="00725AF5">
              <w:rPr>
                <w:szCs w:val="24"/>
              </w:rPr>
              <w:t xml:space="preserve">In addition,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before the following services are received.</w:t>
            </w:r>
          </w:p>
          <w:p w14:paraId="427F0F7D" w14:textId="77777777" w:rsidR="009C2982" w:rsidRPr="00725AF5" w:rsidRDefault="009C2982" w:rsidP="009C2982">
            <w:pPr>
              <w:pStyle w:val="TableTextChar"/>
              <w:numPr>
                <w:ilvl w:val="12"/>
                <w:numId w:val="0"/>
              </w:numPr>
              <w:rPr>
                <w:szCs w:val="24"/>
              </w:rPr>
            </w:pPr>
            <w:r w:rsidRPr="00725AF5">
              <w:rPr>
                <w:szCs w:val="24"/>
              </w:rPr>
              <w:t xml:space="preserve">●   intensive outpatient </w:t>
            </w:r>
          </w:p>
          <w:p w14:paraId="427F0F7E" w14:textId="77777777" w:rsidR="009C2982" w:rsidRPr="00725AF5" w:rsidRDefault="009C2982" w:rsidP="009C2982">
            <w:pPr>
              <w:pStyle w:val="TableTextChar"/>
              <w:numPr>
                <w:ilvl w:val="12"/>
                <w:numId w:val="0"/>
              </w:numPr>
              <w:ind w:left="288"/>
              <w:rPr>
                <w:szCs w:val="24"/>
              </w:rPr>
            </w:pPr>
            <w:r w:rsidRPr="00725AF5">
              <w:rPr>
                <w:szCs w:val="24"/>
              </w:rPr>
              <w:t>program treatment;</w:t>
            </w:r>
          </w:p>
          <w:p w14:paraId="427F0F7F" w14:textId="77777777" w:rsidR="009C2982" w:rsidRPr="00725AF5" w:rsidRDefault="009C2982" w:rsidP="009C2982">
            <w:pPr>
              <w:pStyle w:val="TableTextChar"/>
              <w:numPr>
                <w:ilvl w:val="12"/>
                <w:numId w:val="0"/>
              </w:numPr>
              <w:rPr>
                <w:szCs w:val="24"/>
              </w:rPr>
            </w:pPr>
            <w:r w:rsidRPr="00725AF5">
              <w:rPr>
                <w:szCs w:val="24"/>
              </w:rPr>
              <w:t>●   outpatient electro-</w:t>
            </w:r>
          </w:p>
          <w:p w14:paraId="427F0F80" w14:textId="77777777" w:rsidR="009C2982" w:rsidRPr="00725AF5" w:rsidRDefault="009C2982" w:rsidP="009C2982">
            <w:pPr>
              <w:pStyle w:val="TableTextChar"/>
              <w:numPr>
                <w:ilvl w:val="12"/>
                <w:numId w:val="0"/>
              </w:numPr>
              <w:ind w:left="288"/>
              <w:rPr>
                <w:szCs w:val="24"/>
              </w:rPr>
            </w:pPr>
            <w:r w:rsidRPr="00725AF5">
              <w:rPr>
                <w:szCs w:val="24"/>
              </w:rPr>
              <w:t>convulsive treatment;</w:t>
            </w:r>
          </w:p>
          <w:p w14:paraId="427F0F81" w14:textId="77777777" w:rsidR="009C2982" w:rsidRPr="00725AF5" w:rsidRDefault="009C2982" w:rsidP="009C2982">
            <w:pPr>
              <w:pStyle w:val="TableTextChar"/>
              <w:numPr>
                <w:ilvl w:val="12"/>
                <w:numId w:val="0"/>
              </w:numPr>
              <w:rPr>
                <w:szCs w:val="24"/>
              </w:rPr>
            </w:pPr>
            <w:r w:rsidRPr="00725AF5">
              <w:rPr>
                <w:szCs w:val="24"/>
              </w:rPr>
              <w:t>●   psychological testing;</w:t>
            </w:r>
          </w:p>
          <w:p w14:paraId="55F29999" w14:textId="77777777" w:rsidR="00650C67" w:rsidRPr="001308A9" w:rsidRDefault="00650C67" w:rsidP="00650C67">
            <w:pPr>
              <w:ind w:left="288"/>
              <w:rPr>
                <w:color w:val="000000"/>
                <w:sz w:val="24"/>
                <w:szCs w:val="24"/>
              </w:rPr>
            </w:pPr>
            <w:r w:rsidRPr="001308A9">
              <w:rPr>
                <w:color w:val="000000"/>
                <w:sz w:val="24"/>
                <w:szCs w:val="24"/>
              </w:rPr>
              <w:t xml:space="preserve">●   </w:t>
            </w:r>
            <w:r w:rsidRPr="001308A9">
              <w:rPr>
                <w:bCs/>
                <w:sz w:val="24"/>
              </w:rPr>
              <w:t>Methadone      Maintenance.</w:t>
            </w:r>
          </w:p>
          <w:p w14:paraId="427F0F84" w14:textId="77777777" w:rsidR="009C2982" w:rsidRPr="00725AF5" w:rsidRDefault="009C2982" w:rsidP="00E64986">
            <w:pPr>
              <w:pStyle w:val="TableTextChar"/>
              <w:numPr>
                <w:ilvl w:val="12"/>
                <w:numId w:val="0"/>
              </w:numPr>
              <w:rPr>
                <w:szCs w:val="24"/>
              </w:rPr>
            </w:pPr>
          </w:p>
          <w:p w14:paraId="427F0F88" w14:textId="6A27354B"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t>Services received on an inpatient basis in a Hospital or Alternate Facility</w:t>
            </w:r>
            <w:r w:rsidRPr="00725AF5">
              <w:rPr>
                <w:b/>
                <w:szCs w:val="24"/>
              </w:rPr>
              <w:t>:</w:t>
            </w:r>
          </w:p>
          <w:p w14:paraId="427F0F8E" w14:textId="7D346BA3" w:rsidR="001E3E46" w:rsidRPr="00725AF5" w:rsidRDefault="006079A7" w:rsidP="001E3E46">
            <w:pPr>
              <w:pStyle w:val="TableTextChar"/>
              <w:numPr>
                <w:ilvl w:val="12"/>
                <w:numId w:val="0"/>
              </w:numPr>
              <w:rPr>
                <w:b/>
                <w:bCs/>
                <w:color w:val="FF00FF"/>
                <w:szCs w:val="24"/>
              </w:rPr>
            </w:pPr>
            <w:r>
              <w:rPr>
                <w:b/>
                <w:color w:val="0000FF"/>
                <w:szCs w:val="24"/>
              </w:rPr>
              <w:t>70%</w:t>
            </w:r>
            <w:r w:rsidR="001E3E46" w:rsidRPr="00725AF5">
              <w:rPr>
                <w:color w:val="FF0000"/>
                <w:szCs w:val="24"/>
              </w:rPr>
              <w:t xml:space="preserve"> </w:t>
            </w:r>
            <w:r w:rsidR="001E3E46" w:rsidRPr="00725AF5">
              <w:rPr>
                <w:szCs w:val="24"/>
              </w:rPr>
              <w:t>of eligible expenses after satisfying the deductible</w:t>
            </w:r>
          </w:p>
          <w:p w14:paraId="427F0F8F" w14:textId="77777777" w:rsidR="001B3356" w:rsidRPr="00725AF5" w:rsidRDefault="001B3356" w:rsidP="00E64986">
            <w:pPr>
              <w:pStyle w:val="TableTextChar"/>
              <w:numPr>
                <w:ilvl w:val="12"/>
                <w:numId w:val="0"/>
              </w:numPr>
              <w:rPr>
                <w:b/>
                <w:color w:val="FF00FF"/>
                <w:szCs w:val="24"/>
              </w:rPr>
            </w:pPr>
          </w:p>
          <w:p w14:paraId="7F562972" w14:textId="77777777" w:rsidR="00013617" w:rsidRDefault="00013617" w:rsidP="00E64986">
            <w:pPr>
              <w:pStyle w:val="TableTextChar"/>
              <w:numPr>
                <w:ilvl w:val="12"/>
                <w:numId w:val="0"/>
              </w:numPr>
              <w:rPr>
                <w:b/>
                <w:color w:val="FF00FF"/>
                <w:szCs w:val="24"/>
              </w:rPr>
            </w:pPr>
          </w:p>
          <w:p w14:paraId="3A899D3C" w14:textId="77777777" w:rsidR="00663FB6" w:rsidRDefault="00663FB6" w:rsidP="00E64986">
            <w:pPr>
              <w:pStyle w:val="TableTextChar"/>
              <w:numPr>
                <w:ilvl w:val="12"/>
                <w:numId w:val="0"/>
              </w:numPr>
              <w:rPr>
                <w:b/>
                <w:color w:val="FF00FF"/>
                <w:szCs w:val="24"/>
              </w:rPr>
            </w:pPr>
          </w:p>
          <w:p w14:paraId="4C61CBE1" w14:textId="77777777" w:rsidR="00663FB6" w:rsidRDefault="00663FB6" w:rsidP="00E64986">
            <w:pPr>
              <w:pStyle w:val="TableTextChar"/>
              <w:numPr>
                <w:ilvl w:val="12"/>
                <w:numId w:val="0"/>
              </w:numPr>
              <w:rPr>
                <w:b/>
                <w:color w:val="FF00FF"/>
                <w:szCs w:val="24"/>
              </w:rPr>
            </w:pPr>
          </w:p>
          <w:p w14:paraId="5ED762B5" w14:textId="77777777" w:rsidR="00663FB6" w:rsidRDefault="00663FB6" w:rsidP="00E64986">
            <w:pPr>
              <w:pStyle w:val="TableTextChar"/>
              <w:numPr>
                <w:ilvl w:val="12"/>
                <w:numId w:val="0"/>
              </w:numPr>
              <w:rPr>
                <w:b/>
                <w:color w:val="FF00FF"/>
                <w:szCs w:val="24"/>
              </w:rPr>
            </w:pPr>
          </w:p>
          <w:p w14:paraId="07F2B025" w14:textId="77777777" w:rsidR="00663FB6" w:rsidRDefault="00663FB6" w:rsidP="00E64986">
            <w:pPr>
              <w:pStyle w:val="TableTextChar"/>
              <w:numPr>
                <w:ilvl w:val="12"/>
                <w:numId w:val="0"/>
              </w:numPr>
              <w:rPr>
                <w:b/>
                <w:color w:val="FF00FF"/>
                <w:szCs w:val="24"/>
              </w:rPr>
            </w:pPr>
          </w:p>
          <w:p w14:paraId="045C2E9F" w14:textId="77777777" w:rsidR="00663FB6" w:rsidRDefault="00663FB6" w:rsidP="00E64986">
            <w:pPr>
              <w:pStyle w:val="TableTextChar"/>
              <w:numPr>
                <w:ilvl w:val="12"/>
                <w:numId w:val="0"/>
              </w:numPr>
              <w:rPr>
                <w:b/>
                <w:color w:val="FF00FF"/>
                <w:szCs w:val="24"/>
              </w:rPr>
            </w:pPr>
          </w:p>
          <w:p w14:paraId="5F753F8F" w14:textId="77777777" w:rsidR="00663FB6" w:rsidRPr="00725AF5" w:rsidRDefault="00663FB6" w:rsidP="00E64986">
            <w:pPr>
              <w:pStyle w:val="TableTextChar"/>
              <w:numPr>
                <w:ilvl w:val="12"/>
                <w:numId w:val="0"/>
              </w:numPr>
              <w:rPr>
                <w:b/>
                <w:color w:val="FF00FF"/>
                <w:szCs w:val="24"/>
              </w:rPr>
            </w:pPr>
          </w:p>
          <w:p w14:paraId="2780FD2A" w14:textId="77777777" w:rsidR="00013617" w:rsidRPr="00725AF5" w:rsidRDefault="00013617" w:rsidP="00E64986">
            <w:pPr>
              <w:pStyle w:val="TableTextChar"/>
              <w:numPr>
                <w:ilvl w:val="12"/>
                <w:numId w:val="0"/>
              </w:numPr>
              <w:rPr>
                <w:b/>
                <w:color w:val="FF00FF"/>
                <w:szCs w:val="24"/>
              </w:rPr>
            </w:pPr>
          </w:p>
          <w:p w14:paraId="427F0F91" w14:textId="77777777"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5F1253E9" w:rsidR="001B3356" w:rsidRPr="00725AF5" w:rsidRDefault="006079A7" w:rsidP="00E64986">
            <w:pPr>
              <w:pStyle w:val="TableTextChar"/>
              <w:rPr>
                <w:szCs w:val="24"/>
              </w:rPr>
            </w:pPr>
            <w:r>
              <w:rPr>
                <w:b/>
                <w:color w:val="0000FF"/>
                <w:szCs w:val="24"/>
              </w:rPr>
              <w:t>70%</w:t>
            </w:r>
            <w:r w:rsidR="001B3356" w:rsidRPr="00725AF5">
              <w:rPr>
                <w:szCs w:val="24"/>
              </w:rPr>
              <w:t xml:space="preserve"> 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427F0F93" w14:textId="77777777" w:rsidR="001B3356" w:rsidRPr="00725AF5" w:rsidRDefault="001B3356" w:rsidP="00E64986">
            <w:pPr>
              <w:pStyle w:val="TableTextChar"/>
              <w:numPr>
                <w:ilvl w:val="12"/>
                <w:numId w:val="0"/>
              </w:numPr>
              <w:rPr>
                <w:b/>
                <w:color w:val="FF00FF"/>
                <w:szCs w:val="24"/>
              </w:rPr>
            </w:pPr>
          </w:p>
          <w:p w14:paraId="20886551" w14:textId="77777777" w:rsidR="00C979CA" w:rsidRPr="00725AF5" w:rsidRDefault="00C979CA" w:rsidP="00C979CA">
            <w:pPr>
              <w:pStyle w:val="TableTextCharCharChar1"/>
              <w:rPr>
                <w:rStyle w:val="wdColorPinkBoldItalic"/>
                <w:szCs w:val="24"/>
              </w:rPr>
            </w:pPr>
            <w:r>
              <w:rPr>
                <w:rStyle w:val="wdColorPinkBoldItalic"/>
                <w:i w:val="0"/>
                <w:color w:val="auto"/>
                <w:szCs w:val="24"/>
                <w:u w:val="none"/>
              </w:rPr>
              <w:t>Group Therapy:</w:t>
            </w:r>
          </w:p>
          <w:p w14:paraId="21E04033" w14:textId="0874C6D9" w:rsidR="002453B0" w:rsidRDefault="00C979CA" w:rsidP="00C979CA">
            <w:pPr>
              <w:pStyle w:val="TableTextChar"/>
              <w:numPr>
                <w:ilvl w:val="12"/>
                <w:numId w:val="0"/>
              </w:numPr>
              <w:rPr>
                <w:szCs w:val="24"/>
              </w:rPr>
            </w:pPr>
            <w:r>
              <w:rPr>
                <w:b/>
                <w:color w:val="0000FF"/>
                <w:szCs w:val="24"/>
              </w:rPr>
              <w:t>70%</w:t>
            </w:r>
            <w:r w:rsidRPr="00725AF5">
              <w:rPr>
                <w:color w:val="FF0000"/>
                <w:szCs w:val="24"/>
              </w:rPr>
              <w:t xml:space="preserve"> </w:t>
            </w:r>
            <w:r w:rsidRPr="00725AF5">
              <w:rPr>
                <w:szCs w:val="24"/>
              </w:rPr>
              <w:t>of eligible expenses after satisfying the deductible</w:t>
            </w:r>
          </w:p>
          <w:p w14:paraId="3F44D0B0" w14:textId="77777777" w:rsidR="00C979CA" w:rsidRDefault="00C979CA" w:rsidP="00C979CA">
            <w:pPr>
              <w:pStyle w:val="TableTextChar"/>
              <w:numPr>
                <w:ilvl w:val="12"/>
                <w:numId w:val="0"/>
              </w:numPr>
              <w:rPr>
                <w:szCs w:val="24"/>
              </w:rPr>
            </w:pPr>
          </w:p>
          <w:p w14:paraId="06D3CC15" w14:textId="77777777" w:rsidR="00663FB6" w:rsidRPr="00483482" w:rsidRDefault="00663FB6" w:rsidP="00663FB6">
            <w:pPr>
              <w:pStyle w:val="TableTextChar"/>
              <w:numPr>
                <w:ilvl w:val="12"/>
                <w:numId w:val="0"/>
              </w:numPr>
              <w:rPr>
                <w:color w:val="000000"/>
                <w:szCs w:val="24"/>
              </w:rPr>
            </w:pPr>
            <w:r w:rsidRPr="00483482">
              <w:rPr>
                <w:color w:val="000000"/>
                <w:szCs w:val="24"/>
              </w:rPr>
              <w:t>Methadone Maintenance Treatment is a covered benefit to pay under the medical/behavioral plan.</w:t>
            </w:r>
          </w:p>
          <w:p w14:paraId="4E06D0D2" w14:textId="77777777" w:rsidR="00C979CA" w:rsidRDefault="00C979CA" w:rsidP="00C979CA">
            <w:pPr>
              <w:pStyle w:val="TableTextChar"/>
              <w:numPr>
                <w:ilvl w:val="12"/>
                <w:numId w:val="0"/>
              </w:numPr>
              <w:rPr>
                <w:b/>
                <w:color w:val="FF00FF"/>
                <w:szCs w:val="24"/>
              </w:rPr>
            </w:pPr>
          </w:p>
          <w:p w14:paraId="0648ECF1" w14:textId="77777777" w:rsidR="00663FB6" w:rsidRDefault="00663FB6" w:rsidP="00C979CA">
            <w:pPr>
              <w:pStyle w:val="TableTextChar"/>
              <w:numPr>
                <w:ilvl w:val="12"/>
                <w:numId w:val="0"/>
              </w:numPr>
              <w:rPr>
                <w:b/>
                <w:color w:val="FF00FF"/>
                <w:szCs w:val="24"/>
              </w:rPr>
            </w:pPr>
          </w:p>
          <w:p w14:paraId="36B68C94" w14:textId="77777777" w:rsidR="00663FB6" w:rsidRDefault="00663FB6" w:rsidP="00C979CA">
            <w:pPr>
              <w:pStyle w:val="TableTextChar"/>
              <w:numPr>
                <w:ilvl w:val="12"/>
                <w:numId w:val="0"/>
              </w:numPr>
              <w:rPr>
                <w:b/>
                <w:color w:val="FF00FF"/>
                <w:szCs w:val="24"/>
              </w:rPr>
            </w:pPr>
          </w:p>
          <w:p w14:paraId="143BD7FE" w14:textId="77777777" w:rsidR="00663FB6" w:rsidRDefault="00663FB6" w:rsidP="00C979CA">
            <w:pPr>
              <w:pStyle w:val="TableTextChar"/>
              <w:numPr>
                <w:ilvl w:val="12"/>
                <w:numId w:val="0"/>
              </w:numPr>
              <w:rPr>
                <w:b/>
                <w:color w:val="FF00FF"/>
                <w:szCs w:val="24"/>
              </w:rPr>
            </w:pPr>
          </w:p>
          <w:p w14:paraId="56D9F706" w14:textId="77777777" w:rsidR="00663FB6" w:rsidRDefault="00663FB6" w:rsidP="00C979CA">
            <w:pPr>
              <w:pStyle w:val="TableTextChar"/>
              <w:numPr>
                <w:ilvl w:val="12"/>
                <w:numId w:val="0"/>
              </w:numPr>
              <w:rPr>
                <w:b/>
                <w:color w:val="FF00FF"/>
                <w:szCs w:val="24"/>
              </w:rPr>
            </w:pPr>
          </w:p>
          <w:p w14:paraId="02E69386" w14:textId="77777777" w:rsidR="00663FB6" w:rsidRDefault="00663FB6" w:rsidP="00C979CA">
            <w:pPr>
              <w:pStyle w:val="TableTextChar"/>
              <w:numPr>
                <w:ilvl w:val="12"/>
                <w:numId w:val="0"/>
              </w:numPr>
              <w:rPr>
                <w:b/>
                <w:color w:val="FF00FF"/>
                <w:szCs w:val="24"/>
              </w:rPr>
            </w:pPr>
          </w:p>
          <w:p w14:paraId="62B63632" w14:textId="77777777" w:rsidR="00663FB6" w:rsidRDefault="00663FB6" w:rsidP="00C979CA">
            <w:pPr>
              <w:pStyle w:val="TableTextChar"/>
              <w:numPr>
                <w:ilvl w:val="12"/>
                <w:numId w:val="0"/>
              </w:numPr>
              <w:rPr>
                <w:b/>
                <w:color w:val="FF00FF"/>
                <w:szCs w:val="24"/>
              </w:rPr>
            </w:pPr>
          </w:p>
          <w:p w14:paraId="034A170E" w14:textId="77777777" w:rsidR="00663FB6" w:rsidRDefault="00663FB6" w:rsidP="00C979CA">
            <w:pPr>
              <w:pStyle w:val="TableTextChar"/>
              <w:numPr>
                <w:ilvl w:val="12"/>
                <w:numId w:val="0"/>
              </w:numPr>
              <w:rPr>
                <w:b/>
                <w:color w:val="FF00FF"/>
                <w:szCs w:val="24"/>
              </w:rPr>
            </w:pPr>
          </w:p>
          <w:p w14:paraId="4C631401" w14:textId="77777777" w:rsidR="00663FB6" w:rsidRPr="00725AF5" w:rsidRDefault="00663FB6" w:rsidP="00C979CA">
            <w:pPr>
              <w:pStyle w:val="TableTextChar"/>
              <w:numPr>
                <w:ilvl w:val="12"/>
                <w:numId w:val="0"/>
              </w:numPr>
              <w:rPr>
                <w:b/>
                <w:color w:val="FF00FF"/>
                <w:szCs w:val="24"/>
              </w:rPr>
            </w:pPr>
          </w:p>
          <w:p w14:paraId="427F0FC3" w14:textId="1B3FF03A" w:rsidR="00987E42" w:rsidRPr="00725AF5" w:rsidRDefault="00987E42" w:rsidP="00987E42">
            <w:pPr>
              <w:pStyle w:val="TableTextCharCharChar1"/>
              <w:numPr>
                <w:ilvl w:val="12"/>
                <w:numId w:val="0"/>
              </w:numPr>
              <w:rPr>
                <w:b/>
                <w:szCs w:val="24"/>
              </w:rPr>
            </w:pPr>
            <w:r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2FC597D5"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r w:rsidRPr="00725AF5">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F41BD1" w:rsidRPr="00F41BD1">
              <w:rPr>
                <w:color w:val="000000"/>
                <w:szCs w:val="24"/>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427F0FCC" w14:textId="3FCB2DEF"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In addition,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before the following services are received.</w:t>
            </w:r>
          </w:p>
          <w:p w14:paraId="427F0FCD"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intensive outpatient </w:t>
            </w:r>
          </w:p>
          <w:p w14:paraId="427F0FCE"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program treatment;</w:t>
            </w:r>
          </w:p>
          <w:p w14:paraId="427F0FCF"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outpatient electro-</w:t>
            </w:r>
          </w:p>
          <w:p w14:paraId="427F0FD0" w14:textId="77777777" w:rsidR="00987E42" w:rsidRPr="00725AF5"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convulsive treatment;</w:t>
            </w:r>
          </w:p>
          <w:p w14:paraId="427F0FD1"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psychological testing;</w:t>
            </w:r>
          </w:p>
          <w:p w14:paraId="427F0FD2"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extended outpatient </w:t>
            </w:r>
          </w:p>
          <w:p w14:paraId="427F0FD3" w14:textId="1909E8CA" w:rsidR="00987E42" w:rsidRDefault="00987E42" w:rsidP="00987E42">
            <w:pPr>
              <w:pStyle w:val="TableText"/>
              <w:ind w:left="288"/>
              <w:rPr>
                <w:rStyle w:val="CDVar"/>
                <w:rFonts w:ascii="Times New Roman" w:hAnsi="Times New Roman"/>
                <w:color w:val="000000"/>
                <w:szCs w:val="24"/>
              </w:rPr>
            </w:pPr>
            <w:r w:rsidRPr="00725AF5">
              <w:rPr>
                <w:rStyle w:val="CDVar"/>
                <w:rFonts w:ascii="Times New Roman" w:hAnsi="Times New Roman"/>
                <w:color w:val="000000"/>
                <w:szCs w:val="24"/>
              </w:rPr>
              <w:t>treatment visits, with or without medication management.</w:t>
            </w:r>
          </w:p>
          <w:p w14:paraId="51B81EF5" w14:textId="77777777" w:rsidR="00515A92" w:rsidRPr="004462A3" w:rsidRDefault="00515A92" w:rsidP="00515A92">
            <w:pPr>
              <w:pStyle w:val="TableText"/>
              <w:ind w:left="288"/>
              <w:rPr>
                <w:rStyle w:val="CDVar"/>
                <w:rFonts w:ascii="Times New Roman" w:hAnsi="Times New Roman"/>
                <w:color w:val="000000"/>
                <w:szCs w:val="24"/>
              </w:rPr>
            </w:pPr>
            <w:r w:rsidRPr="00725AF5">
              <w:rPr>
                <w:color w:val="000000"/>
                <w:szCs w:val="24"/>
              </w:rPr>
              <w:t xml:space="preserve">●   </w:t>
            </w:r>
            <w:r w:rsidRPr="004462A3">
              <w:rPr>
                <w:bCs/>
              </w:rPr>
              <w:t xml:space="preserve">Methadone </w:t>
            </w:r>
            <w:r>
              <w:rPr>
                <w:bCs/>
              </w:rPr>
              <w:t xml:space="preserve">     </w:t>
            </w:r>
            <w:r w:rsidRPr="004462A3">
              <w:rPr>
                <w:bCs/>
              </w:rPr>
              <w:t>Maintenance.</w:t>
            </w:r>
          </w:p>
          <w:p w14:paraId="22A8DE41" w14:textId="77777777" w:rsidR="00F41BD1" w:rsidRDefault="00F41BD1" w:rsidP="00F41BD1">
            <w:pPr>
              <w:pStyle w:val="TableText"/>
              <w:rPr>
                <w:szCs w:val="24"/>
              </w:rPr>
            </w:pPr>
          </w:p>
          <w:p w14:paraId="43631823" w14:textId="77777777" w:rsidR="00F41BD1" w:rsidRPr="00725AF5" w:rsidRDefault="00F41BD1" w:rsidP="00F41BD1">
            <w:pPr>
              <w:pStyle w:val="TableText"/>
              <w:rPr>
                <w:b/>
                <w:caps/>
                <w:color w:val="FF00FF"/>
                <w:szCs w:val="24"/>
              </w:rPr>
            </w:pPr>
          </w:p>
          <w:p w14:paraId="427F0FD6" w14:textId="1953DA3B"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subject to a </w:t>
            </w:r>
            <w:r w:rsidR="00093B0E">
              <w:rPr>
                <w:b/>
                <w:color w:val="0000FF"/>
                <w:szCs w:val="24"/>
              </w:rPr>
              <w:t>$500</w:t>
            </w:r>
            <w:r w:rsidRPr="00725AF5">
              <w:rPr>
                <w:color w:val="000000"/>
                <w:szCs w:val="24"/>
              </w:rPr>
              <w:t xml:space="preserve"> penalty.</w:t>
            </w:r>
          </w:p>
          <w:p w14:paraId="427F0FDA" w14:textId="1F68C425" w:rsidR="001B3356" w:rsidRPr="00725AF5" w:rsidRDefault="001B3356" w:rsidP="009525D7">
            <w:pPr>
              <w:pStyle w:val="TableText"/>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r w:rsidRPr="00725AF5">
        <w:t>&lt;!--ID=CSR--&gt;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212D7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40980B4C"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237EE3" w:rsidRPr="00725AF5">
              <w:rPr>
                <w:b/>
                <w:bCs/>
                <w:color w:val="FF0000"/>
              </w:rPr>
              <w:t xml:space="preserve"> </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69E3F6A5" w:rsidR="00154B9C" w:rsidRPr="00725AF5" w:rsidRDefault="00B94DCB" w:rsidP="00D373B4">
            <w:pPr>
              <w:pStyle w:val="TableTextCharCharChar1"/>
              <w:jc w:val="center"/>
              <w:rPr>
                <w:b/>
                <w:bCs/>
                <w:color w:val="FF0000"/>
              </w:rPr>
            </w:pPr>
            <w:r w:rsidRPr="00B94DCB">
              <w:rPr>
                <w:rStyle w:val="InstructionalTextChar"/>
                <w:color w:val="FF0000"/>
              </w:rPr>
              <w:t>CHOICE PLUS RETIREE HEALTH PLAN-PPO</w:t>
            </w:r>
            <w:r w:rsidR="00F277AC" w:rsidRPr="00725AF5" w:rsidDel="00F277AC">
              <w:rPr>
                <w:b/>
                <w:bCs/>
                <w:color w:val="FF0000"/>
              </w:rPr>
              <w:t xml:space="preserve"> </w:t>
            </w:r>
            <w:r w:rsidR="00237EE3" w:rsidRPr="00725AF5">
              <w:rPr>
                <w:b/>
                <w:bCs/>
                <w:color w:val="FF0000"/>
              </w:rPr>
              <w:t xml:space="preserve"> </w:t>
            </w:r>
          </w:p>
          <w:p w14:paraId="427F0FE4" w14:textId="77777777" w:rsidR="00154B9C" w:rsidRPr="00725AF5" w:rsidRDefault="00154B9C">
            <w:pPr>
              <w:pStyle w:val="TableHeaderText"/>
              <w:rPr>
                <w:color w:val="FF0000"/>
              </w:rPr>
            </w:pPr>
            <w:r w:rsidRPr="00725AF5">
              <w:rPr>
                <w:color w:val="FF0000"/>
              </w:rPr>
              <w:t xml:space="preserve">NON-NETWORK </w:t>
            </w:r>
          </w:p>
        </w:tc>
      </w:tr>
    </w:tbl>
    <w:p w14:paraId="61B22641" w14:textId="77777777" w:rsidR="00212D7E" w:rsidRDefault="00212D7E">
      <w:r>
        <w:t xml:space="preserve"> </w:t>
      </w:r>
    </w:p>
    <w:tbl>
      <w:tblPr>
        <w:tblStyle w:val="TableGrid"/>
        <w:tblW w:w="0" w:type="auto"/>
        <w:tblInd w:w="84" w:type="dxa"/>
        <w:tblLook w:val="04A0" w:firstRow="1" w:lastRow="0" w:firstColumn="1" w:lastColumn="0" w:noHBand="0" w:noVBand="1"/>
      </w:tblPr>
      <w:tblGrid>
        <w:gridCol w:w="8910"/>
      </w:tblGrid>
      <w:tr w:rsidR="00212D7E" w14:paraId="663CD02D" w14:textId="77777777" w:rsidTr="00212D7E">
        <w:tc>
          <w:tcPr>
            <w:tcW w:w="8910" w:type="dxa"/>
          </w:tcPr>
          <w:p w14:paraId="0A7283F4" w14:textId="78A450F3" w:rsidR="00212D7E" w:rsidRPr="005948A6" w:rsidRDefault="00D755C7" w:rsidP="00750FB0">
            <w:pPr>
              <w:rPr>
                <w:b/>
                <w:sz w:val="24"/>
                <w:szCs w:val="24"/>
              </w:rPr>
            </w:pPr>
            <w:r>
              <w:rPr>
                <w:b/>
                <w:color w:val="FF0000"/>
                <w:sz w:val="24"/>
                <w:szCs w:val="24"/>
              </w:rPr>
              <w:t>This plan uses the normal UHC Choice Plus Provider Network.</w:t>
            </w:r>
          </w:p>
        </w:tc>
      </w:tr>
    </w:tbl>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B09ED" w:rsidRPr="00725AF5" w14:paraId="427F1016" w14:textId="77777777" w:rsidTr="000B09ED">
        <w:tc>
          <w:tcPr>
            <w:tcW w:w="2952" w:type="dxa"/>
            <w:tcBorders>
              <w:top w:val="single" w:sz="6" w:space="0" w:color="auto"/>
              <w:left w:val="single" w:sz="6" w:space="0" w:color="auto"/>
              <w:bottom w:val="single" w:sz="6" w:space="0" w:color="auto"/>
              <w:right w:val="single" w:sz="6" w:space="0" w:color="auto"/>
            </w:tcBorders>
            <w:shd w:val="pct5" w:color="auto" w:fill="FFFFFF"/>
          </w:tcPr>
          <w:p w14:paraId="342E4DB5" w14:textId="77777777" w:rsidR="000B09ED" w:rsidRPr="0019244B" w:rsidRDefault="000B09ED" w:rsidP="004759B4">
            <w:pPr>
              <w:rPr>
                <w:b/>
                <w:bCs/>
                <w:color w:val="FF0000"/>
                <w:sz w:val="24"/>
                <w:szCs w:val="24"/>
              </w:rPr>
            </w:pPr>
            <w:bookmarkStart w:id="215" w:name="MH_SUD_Exclusions"/>
            <w:bookmarkStart w:id="216" w:name="Mental_Health_and_Substance_Use_Disorder"/>
            <w:r w:rsidRPr="0019244B">
              <w:rPr>
                <w:b/>
                <w:bCs/>
                <w:color w:val="FF0000"/>
                <w:sz w:val="24"/>
                <w:szCs w:val="24"/>
              </w:rPr>
              <w:t>Mental Health and Substance Use Disorder Services</w:t>
            </w:r>
          </w:p>
          <w:bookmarkEnd w:id="215"/>
          <w:p w14:paraId="6F67E10F" w14:textId="77777777" w:rsidR="000B09ED" w:rsidRPr="0019244B" w:rsidRDefault="000B09ED" w:rsidP="004759B4">
            <w:pPr>
              <w:rPr>
                <w:b/>
                <w:bCs/>
                <w:color w:val="FF0000"/>
                <w:sz w:val="24"/>
                <w:szCs w:val="24"/>
              </w:rPr>
            </w:pPr>
          </w:p>
          <w:bookmarkEnd w:id="216"/>
          <w:p w14:paraId="427F0FE8" w14:textId="6979FDCE" w:rsidR="000B09ED" w:rsidRPr="00377B4E" w:rsidRDefault="000B09ED" w:rsidP="00013617">
            <w:pPr>
              <w:pStyle w:val="TableTextCharCharChar1"/>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84EB71" w14:textId="77777777" w:rsidR="000B09ED" w:rsidRPr="0019244B" w:rsidRDefault="000B09ED" w:rsidP="004759B4">
            <w:pPr>
              <w:numPr>
                <w:ilvl w:val="12"/>
                <w:numId w:val="0"/>
              </w:numPr>
              <w:rPr>
                <w:b/>
                <w:color w:val="FF0000"/>
                <w:sz w:val="24"/>
                <w:szCs w:val="24"/>
              </w:rPr>
            </w:pPr>
            <w:r w:rsidRPr="0019244B">
              <w:rPr>
                <w:color w:val="FF0000"/>
                <w:sz w:val="24"/>
                <w:szCs w:val="24"/>
              </w:rPr>
              <w:t xml:space="preserve">Exclusions listed directly below apply to services described under </w:t>
            </w:r>
            <w:r w:rsidRPr="0019244B">
              <w:rPr>
                <w:b/>
                <w:i/>
                <w:color w:val="FF0000"/>
                <w:sz w:val="24"/>
                <w:szCs w:val="24"/>
              </w:rPr>
              <w:t>Mental Health Services</w:t>
            </w:r>
            <w:r w:rsidRPr="0019244B">
              <w:rPr>
                <w:b/>
                <w:color w:val="FF0000"/>
                <w:sz w:val="24"/>
                <w:szCs w:val="24"/>
              </w:rPr>
              <w:t xml:space="preserve">, </w:t>
            </w:r>
            <w:r w:rsidRPr="0019244B">
              <w:rPr>
                <w:b/>
                <w:i/>
                <w:color w:val="FF0000"/>
                <w:sz w:val="24"/>
                <w:szCs w:val="24"/>
              </w:rPr>
              <w:t>Neurobiological Disorders - Mental Health Services for Autism Spectrum Disorders</w:t>
            </w:r>
            <w:r w:rsidRPr="0019244B">
              <w:rPr>
                <w:b/>
                <w:color w:val="FF0000"/>
                <w:sz w:val="24"/>
                <w:szCs w:val="24"/>
              </w:rPr>
              <w:t xml:space="preserve"> and/or </w:t>
            </w:r>
            <w:r w:rsidRPr="0019244B">
              <w:rPr>
                <w:b/>
                <w:i/>
                <w:color w:val="FF0000"/>
                <w:sz w:val="24"/>
                <w:szCs w:val="24"/>
              </w:rPr>
              <w:t>Substance Use Disorders</w:t>
            </w:r>
          </w:p>
          <w:p w14:paraId="00491C21" w14:textId="77777777" w:rsidR="000B09ED" w:rsidRPr="0019244B" w:rsidRDefault="000B09ED" w:rsidP="004759B4">
            <w:pPr>
              <w:numPr>
                <w:ilvl w:val="12"/>
                <w:numId w:val="0"/>
              </w:numPr>
              <w:rPr>
                <w:b/>
                <w:color w:val="FF00FF"/>
                <w:sz w:val="24"/>
                <w:szCs w:val="24"/>
              </w:rPr>
            </w:pPr>
          </w:p>
          <w:p w14:paraId="0FC8DBCF" w14:textId="77777777" w:rsidR="000B09ED" w:rsidRPr="0019244B" w:rsidRDefault="000B09ED" w:rsidP="004759B4">
            <w:pPr>
              <w:rPr>
                <w:b/>
                <w:bCs/>
                <w:color w:val="FF0000"/>
                <w:sz w:val="24"/>
                <w:szCs w:val="24"/>
              </w:rPr>
            </w:pPr>
            <w:r w:rsidRPr="0019244B">
              <w:rPr>
                <w:b/>
                <w:bCs/>
                <w:color w:val="FF0000"/>
                <w:sz w:val="24"/>
                <w:szCs w:val="24"/>
              </w:rPr>
              <w:t>The following services are not covered:</w:t>
            </w:r>
          </w:p>
          <w:p w14:paraId="27A5420F" w14:textId="7777777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 xml:space="preserve">Services performed in connection with conditions not classified in the current edition of the </w:t>
            </w:r>
            <w:r w:rsidRPr="0019244B">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19244B">
              <w:rPr>
                <w:rFonts w:ascii="Times New Roman" w:hAnsi="Times New Roman" w:cs="Times New Roman"/>
                <w:color w:val="FF0000"/>
                <w:sz w:val="24"/>
                <w:szCs w:val="24"/>
              </w:rPr>
              <w:t>.</w:t>
            </w:r>
          </w:p>
          <w:p w14:paraId="09E40197" w14:textId="7777777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19244B">
              <w:rPr>
                <w:rFonts w:ascii="Times New Roman" w:hAnsi="Times New Roman" w:cs="Times New Roman"/>
                <w:i/>
                <w:color w:val="FF0000"/>
                <w:sz w:val="24"/>
                <w:szCs w:val="24"/>
              </w:rPr>
              <w:t>Diagnostic and Statistical Manual of the American Psychiatric Association</w:t>
            </w:r>
            <w:r w:rsidRPr="0019244B">
              <w:rPr>
                <w:rFonts w:ascii="Times New Roman" w:hAnsi="Times New Roman" w:cs="Times New Roman"/>
                <w:color w:val="FF0000"/>
                <w:sz w:val="24"/>
                <w:szCs w:val="24"/>
              </w:rPr>
              <w:t>.</w:t>
            </w:r>
          </w:p>
          <w:p w14:paraId="0B1DB621" w14:textId="7777777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0DE0D347" w14:textId="7777777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Services that are solely educational in nature or otherwise paid under state or federal law for purely educational purposes.</w:t>
            </w:r>
          </w:p>
          <w:p w14:paraId="0516029E" w14:textId="7777777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19244B">
              <w:rPr>
                <w:rFonts w:ascii="Times New Roman" w:hAnsi="Times New Roman" w:cs="Times New Roman"/>
                <w:i/>
                <w:color w:val="FF0000"/>
                <w:sz w:val="24"/>
                <w:szCs w:val="24"/>
              </w:rPr>
              <w:t>Individuals with Disabilities Education Act</w:t>
            </w:r>
            <w:r w:rsidRPr="0019244B">
              <w:rPr>
                <w:rFonts w:ascii="Times New Roman" w:hAnsi="Times New Roman" w:cs="Times New Roman"/>
                <w:color w:val="FF0000"/>
                <w:sz w:val="24"/>
                <w:szCs w:val="24"/>
              </w:rPr>
              <w:t>.</w:t>
            </w:r>
          </w:p>
          <w:p w14:paraId="386F273D" w14:textId="7777777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19244B">
              <w:rPr>
                <w:rFonts w:ascii="Times New Roman" w:hAnsi="Times New Roman" w:cs="Times New Roman"/>
                <w:i/>
                <w:color w:val="FF0000"/>
                <w:sz w:val="24"/>
                <w:szCs w:val="24"/>
              </w:rPr>
              <w:t>Diagnostic and Statistical Manual of the American Psychiatric Association</w:t>
            </w:r>
            <w:r w:rsidRPr="0019244B">
              <w:rPr>
                <w:rFonts w:ascii="Times New Roman" w:hAnsi="Times New Roman" w:cs="Times New Roman"/>
                <w:color w:val="FF0000"/>
                <w:sz w:val="24"/>
                <w:szCs w:val="24"/>
              </w:rPr>
              <w:t>.</w:t>
            </w:r>
          </w:p>
          <w:p w14:paraId="3F4281AE" w14:textId="589A7257" w:rsidR="000B09ED" w:rsidRPr="0019244B" w:rsidRDefault="000B09ED" w:rsidP="000B09ED">
            <w:pPr>
              <w:pStyle w:val="ListParagraph"/>
              <w:numPr>
                <w:ilvl w:val="0"/>
                <w:numId w:val="41"/>
              </w:numPr>
              <w:spacing w:after="0" w:line="240" w:lineRule="auto"/>
              <w:rPr>
                <w:rFonts w:ascii="Times New Roman" w:hAnsi="Times New Roman" w:cs="Times New Roman"/>
                <w:color w:val="FF0000"/>
                <w:sz w:val="24"/>
                <w:szCs w:val="24"/>
              </w:rPr>
            </w:pPr>
            <w:r w:rsidRPr="0019244B">
              <w:rPr>
                <w:rFonts w:ascii="Times New Roman" w:hAnsi="Times New Roman" w:cs="Times New Roman"/>
                <w:color w:val="FF0000"/>
                <w:sz w:val="24"/>
                <w:szCs w:val="24"/>
              </w:rPr>
              <w:t>Transitional Living services.</w:t>
            </w:r>
          </w:p>
          <w:p w14:paraId="427F1015" w14:textId="5550B7F0" w:rsidR="000B09ED" w:rsidRPr="00377B4E" w:rsidRDefault="000B09ED"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0"/>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74FBB1" w14:textId="77777777" w:rsidR="0001374A" w:rsidRDefault="0001374A">
      <w:r>
        <w:separator/>
      </w:r>
    </w:p>
  </w:endnote>
  <w:endnote w:type="continuationSeparator" w:id="0">
    <w:p w14:paraId="0F120CD7" w14:textId="77777777" w:rsidR="0001374A" w:rsidRDefault="00013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4608C7" w:rsidRDefault="004608C7">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1279F9">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6778E0" w14:textId="77777777" w:rsidR="0001374A" w:rsidRDefault="0001374A">
      <w:r>
        <w:separator/>
      </w:r>
    </w:p>
  </w:footnote>
  <w:footnote w:type="continuationSeparator" w:id="0">
    <w:p w14:paraId="6C53160A" w14:textId="77777777" w:rsidR="0001374A" w:rsidRDefault="000137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B31"/>
    <w:multiLevelType w:val="hybridMultilevel"/>
    <w:tmpl w:val="43A210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3"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0E32C77"/>
    <w:multiLevelType w:val="hybridMultilevel"/>
    <w:tmpl w:val="025AA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10A0716"/>
    <w:multiLevelType w:val="hybridMultilevel"/>
    <w:tmpl w:val="32CE60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3E267110"/>
    <w:multiLevelType w:val="hybridMultilevel"/>
    <w:tmpl w:val="C8F014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EF44F17"/>
    <w:multiLevelType w:val="hybridMultilevel"/>
    <w:tmpl w:val="724C4D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8"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D14563"/>
    <w:multiLevelType w:val="hybridMultilevel"/>
    <w:tmpl w:val="B610F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3"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CD4819"/>
    <w:multiLevelType w:val="hybridMultilevel"/>
    <w:tmpl w:val="49AEF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9657284"/>
    <w:multiLevelType w:val="hybridMultilevel"/>
    <w:tmpl w:val="2F3A1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21"/>
  </w:num>
  <w:num w:numId="4">
    <w:abstractNumId w:val="37"/>
  </w:num>
  <w:num w:numId="5">
    <w:abstractNumId w:val="18"/>
  </w:num>
  <w:num w:numId="6">
    <w:abstractNumId w:val="30"/>
  </w:num>
  <w:num w:numId="7">
    <w:abstractNumId w:val="34"/>
  </w:num>
  <w:num w:numId="8">
    <w:abstractNumId w:val="7"/>
  </w:num>
  <w:num w:numId="9">
    <w:abstractNumId w:val="33"/>
  </w:num>
  <w:num w:numId="10">
    <w:abstractNumId w:val="19"/>
  </w:num>
  <w:num w:numId="11">
    <w:abstractNumId w:val="36"/>
  </w:num>
  <w:num w:numId="12">
    <w:abstractNumId w:val="3"/>
  </w:num>
  <w:num w:numId="13">
    <w:abstractNumId w:val="41"/>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5"/>
  </w:num>
  <w:num w:numId="17">
    <w:abstractNumId w:val="5"/>
  </w:num>
  <w:num w:numId="18">
    <w:abstractNumId w:val="14"/>
  </w:num>
  <w:num w:numId="19">
    <w:abstractNumId w:val="29"/>
  </w:num>
  <w:num w:numId="20">
    <w:abstractNumId w:val="10"/>
  </w:num>
  <w:num w:numId="21">
    <w:abstractNumId w:val="20"/>
  </w:num>
  <w:num w:numId="22">
    <w:abstractNumId w:val="28"/>
  </w:num>
  <w:num w:numId="23">
    <w:abstractNumId w:val="24"/>
  </w:num>
  <w:num w:numId="24">
    <w:abstractNumId w:val="9"/>
  </w:num>
  <w:num w:numId="25">
    <w:abstractNumId w:val="27"/>
  </w:num>
  <w:num w:numId="26">
    <w:abstractNumId w:val="6"/>
  </w:num>
  <w:num w:numId="27">
    <w:abstractNumId w:val="32"/>
  </w:num>
  <w:num w:numId="28">
    <w:abstractNumId w:val="2"/>
  </w:num>
  <w:num w:numId="29">
    <w:abstractNumId w:val="22"/>
  </w:num>
  <w:num w:numId="30">
    <w:abstractNumId w:val="16"/>
  </w:num>
  <w:num w:numId="31">
    <w:abstractNumId w:val="42"/>
  </w:num>
  <w:num w:numId="32">
    <w:abstractNumId w:val="23"/>
  </w:num>
  <w:num w:numId="33">
    <w:abstractNumId w:val="25"/>
  </w:num>
  <w:num w:numId="34">
    <w:abstractNumId w:val="31"/>
  </w:num>
  <w:num w:numId="35">
    <w:abstractNumId w:val="0"/>
  </w:num>
  <w:num w:numId="36">
    <w:abstractNumId w:val="40"/>
  </w:num>
  <w:num w:numId="37">
    <w:abstractNumId w:val="17"/>
  </w:num>
  <w:num w:numId="38">
    <w:abstractNumId w:val="38"/>
  </w:num>
  <w:num w:numId="39">
    <w:abstractNumId w:val="44"/>
  </w:num>
  <w:num w:numId="40">
    <w:abstractNumId w:val="15"/>
  </w:num>
  <w:num w:numId="41">
    <w:abstractNumId w:val="26"/>
  </w:num>
  <w:num w:numId="42">
    <w:abstractNumId w:val="11"/>
  </w:num>
  <w:num w:numId="43">
    <w:abstractNumId w:val="45"/>
  </w:num>
  <w:num w:numId="44">
    <w:abstractNumId w:val="8"/>
  </w:num>
  <w:num w:numId="45">
    <w:abstractNumId w:val="39"/>
  </w:num>
  <w:num w:numId="46">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2"/>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2FC9"/>
    <w:rsid w:val="000032CF"/>
    <w:rsid w:val="00003371"/>
    <w:rsid w:val="00003940"/>
    <w:rsid w:val="00006291"/>
    <w:rsid w:val="000062EA"/>
    <w:rsid w:val="00007E7C"/>
    <w:rsid w:val="000105DB"/>
    <w:rsid w:val="00012138"/>
    <w:rsid w:val="000122AC"/>
    <w:rsid w:val="000125EF"/>
    <w:rsid w:val="00013617"/>
    <w:rsid w:val="0001374A"/>
    <w:rsid w:val="0001517E"/>
    <w:rsid w:val="00015B9E"/>
    <w:rsid w:val="00016276"/>
    <w:rsid w:val="0001738A"/>
    <w:rsid w:val="00017607"/>
    <w:rsid w:val="00020153"/>
    <w:rsid w:val="0002068E"/>
    <w:rsid w:val="000221F0"/>
    <w:rsid w:val="0002345F"/>
    <w:rsid w:val="00023ECC"/>
    <w:rsid w:val="000251DA"/>
    <w:rsid w:val="000256D0"/>
    <w:rsid w:val="000259D7"/>
    <w:rsid w:val="00026A8B"/>
    <w:rsid w:val="00027041"/>
    <w:rsid w:val="000272FA"/>
    <w:rsid w:val="000302A5"/>
    <w:rsid w:val="00030A6B"/>
    <w:rsid w:val="00031327"/>
    <w:rsid w:val="00031928"/>
    <w:rsid w:val="00032A66"/>
    <w:rsid w:val="00033855"/>
    <w:rsid w:val="00034124"/>
    <w:rsid w:val="00034ACE"/>
    <w:rsid w:val="0003531E"/>
    <w:rsid w:val="000358EF"/>
    <w:rsid w:val="0003599C"/>
    <w:rsid w:val="00036978"/>
    <w:rsid w:val="00037262"/>
    <w:rsid w:val="00037ECA"/>
    <w:rsid w:val="00040346"/>
    <w:rsid w:val="0004093E"/>
    <w:rsid w:val="00040C74"/>
    <w:rsid w:val="00041646"/>
    <w:rsid w:val="00041FE9"/>
    <w:rsid w:val="000424B1"/>
    <w:rsid w:val="00042CB9"/>
    <w:rsid w:val="00042EA2"/>
    <w:rsid w:val="00042FED"/>
    <w:rsid w:val="00043308"/>
    <w:rsid w:val="00043F5A"/>
    <w:rsid w:val="00044A57"/>
    <w:rsid w:val="00045E5C"/>
    <w:rsid w:val="00046AD8"/>
    <w:rsid w:val="00046B2D"/>
    <w:rsid w:val="000471B8"/>
    <w:rsid w:val="000474F1"/>
    <w:rsid w:val="000524F8"/>
    <w:rsid w:val="00053EFA"/>
    <w:rsid w:val="00054146"/>
    <w:rsid w:val="00055404"/>
    <w:rsid w:val="00056A17"/>
    <w:rsid w:val="0005764B"/>
    <w:rsid w:val="000611F4"/>
    <w:rsid w:val="00062C18"/>
    <w:rsid w:val="000655DD"/>
    <w:rsid w:val="00065FC2"/>
    <w:rsid w:val="00066CC6"/>
    <w:rsid w:val="0007134C"/>
    <w:rsid w:val="00072805"/>
    <w:rsid w:val="000739F5"/>
    <w:rsid w:val="000744F0"/>
    <w:rsid w:val="000747C0"/>
    <w:rsid w:val="00074D38"/>
    <w:rsid w:val="00076C52"/>
    <w:rsid w:val="0007786A"/>
    <w:rsid w:val="000778F7"/>
    <w:rsid w:val="00081058"/>
    <w:rsid w:val="000834DF"/>
    <w:rsid w:val="000838B7"/>
    <w:rsid w:val="0008394F"/>
    <w:rsid w:val="00084315"/>
    <w:rsid w:val="000843AB"/>
    <w:rsid w:val="00084815"/>
    <w:rsid w:val="00084844"/>
    <w:rsid w:val="0008505C"/>
    <w:rsid w:val="000853DB"/>
    <w:rsid w:val="000866F4"/>
    <w:rsid w:val="00087026"/>
    <w:rsid w:val="00087981"/>
    <w:rsid w:val="00091417"/>
    <w:rsid w:val="00091A89"/>
    <w:rsid w:val="00092C5F"/>
    <w:rsid w:val="00093B0E"/>
    <w:rsid w:val="000940EF"/>
    <w:rsid w:val="00095AE8"/>
    <w:rsid w:val="00095DF3"/>
    <w:rsid w:val="0009617D"/>
    <w:rsid w:val="000969A7"/>
    <w:rsid w:val="00096C81"/>
    <w:rsid w:val="000A10E6"/>
    <w:rsid w:val="000A1D51"/>
    <w:rsid w:val="000A1EF3"/>
    <w:rsid w:val="000A2F30"/>
    <w:rsid w:val="000A31F0"/>
    <w:rsid w:val="000A417A"/>
    <w:rsid w:val="000A4416"/>
    <w:rsid w:val="000A46B8"/>
    <w:rsid w:val="000A4757"/>
    <w:rsid w:val="000A47F1"/>
    <w:rsid w:val="000A4F5B"/>
    <w:rsid w:val="000A5136"/>
    <w:rsid w:val="000A5350"/>
    <w:rsid w:val="000A5690"/>
    <w:rsid w:val="000A72B4"/>
    <w:rsid w:val="000A78FA"/>
    <w:rsid w:val="000A7A33"/>
    <w:rsid w:val="000A7CC5"/>
    <w:rsid w:val="000B09ED"/>
    <w:rsid w:val="000B0EDD"/>
    <w:rsid w:val="000B15E3"/>
    <w:rsid w:val="000B1B83"/>
    <w:rsid w:val="000B212D"/>
    <w:rsid w:val="000B44E9"/>
    <w:rsid w:val="000B47A9"/>
    <w:rsid w:val="000B4E22"/>
    <w:rsid w:val="000B6D30"/>
    <w:rsid w:val="000B6DA6"/>
    <w:rsid w:val="000B6FBE"/>
    <w:rsid w:val="000B7D7B"/>
    <w:rsid w:val="000C0AD9"/>
    <w:rsid w:val="000C2CBF"/>
    <w:rsid w:val="000C2EA0"/>
    <w:rsid w:val="000C39C7"/>
    <w:rsid w:val="000C4651"/>
    <w:rsid w:val="000C486F"/>
    <w:rsid w:val="000C4CD6"/>
    <w:rsid w:val="000C4EB8"/>
    <w:rsid w:val="000C59CD"/>
    <w:rsid w:val="000C5E85"/>
    <w:rsid w:val="000C666B"/>
    <w:rsid w:val="000C77A3"/>
    <w:rsid w:val="000C786B"/>
    <w:rsid w:val="000D072F"/>
    <w:rsid w:val="000D1970"/>
    <w:rsid w:val="000D1D45"/>
    <w:rsid w:val="000D3935"/>
    <w:rsid w:val="000D3B10"/>
    <w:rsid w:val="000D3EDD"/>
    <w:rsid w:val="000D4CE8"/>
    <w:rsid w:val="000D5265"/>
    <w:rsid w:val="000D61F1"/>
    <w:rsid w:val="000D64EB"/>
    <w:rsid w:val="000D6772"/>
    <w:rsid w:val="000D6A0A"/>
    <w:rsid w:val="000D6CD2"/>
    <w:rsid w:val="000D7D1F"/>
    <w:rsid w:val="000E047C"/>
    <w:rsid w:val="000E075D"/>
    <w:rsid w:val="000E0D79"/>
    <w:rsid w:val="000E137D"/>
    <w:rsid w:val="000E13EA"/>
    <w:rsid w:val="000E1A72"/>
    <w:rsid w:val="000E39E3"/>
    <w:rsid w:val="000E3ED0"/>
    <w:rsid w:val="000E4734"/>
    <w:rsid w:val="000E484D"/>
    <w:rsid w:val="000E5763"/>
    <w:rsid w:val="000E5ACD"/>
    <w:rsid w:val="000E7CF6"/>
    <w:rsid w:val="000E7F8D"/>
    <w:rsid w:val="000F00FB"/>
    <w:rsid w:val="000F0EFA"/>
    <w:rsid w:val="000F1391"/>
    <w:rsid w:val="000F1872"/>
    <w:rsid w:val="000F1A2E"/>
    <w:rsid w:val="000F1E37"/>
    <w:rsid w:val="000F2BF8"/>
    <w:rsid w:val="000F2C2A"/>
    <w:rsid w:val="000F369E"/>
    <w:rsid w:val="000F3C21"/>
    <w:rsid w:val="000F4387"/>
    <w:rsid w:val="000F5E27"/>
    <w:rsid w:val="000F744B"/>
    <w:rsid w:val="000F785D"/>
    <w:rsid w:val="0010180C"/>
    <w:rsid w:val="00101A1C"/>
    <w:rsid w:val="00101C86"/>
    <w:rsid w:val="00101F29"/>
    <w:rsid w:val="00102FBA"/>
    <w:rsid w:val="0010306A"/>
    <w:rsid w:val="0010324D"/>
    <w:rsid w:val="0010663F"/>
    <w:rsid w:val="001077A2"/>
    <w:rsid w:val="00107BAF"/>
    <w:rsid w:val="00107C09"/>
    <w:rsid w:val="0011009A"/>
    <w:rsid w:val="00110881"/>
    <w:rsid w:val="00111F65"/>
    <w:rsid w:val="001128E0"/>
    <w:rsid w:val="00112AB7"/>
    <w:rsid w:val="00113450"/>
    <w:rsid w:val="001141DE"/>
    <w:rsid w:val="001144F6"/>
    <w:rsid w:val="00114BA4"/>
    <w:rsid w:val="00115210"/>
    <w:rsid w:val="001152BC"/>
    <w:rsid w:val="00115434"/>
    <w:rsid w:val="0011557F"/>
    <w:rsid w:val="00117675"/>
    <w:rsid w:val="00117BBD"/>
    <w:rsid w:val="001200B1"/>
    <w:rsid w:val="001203FD"/>
    <w:rsid w:val="00120A10"/>
    <w:rsid w:val="00120BE0"/>
    <w:rsid w:val="00121558"/>
    <w:rsid w:val="00121B13"/>
    <w:rsid w:val="00121F91"/>
    <w:rsid w:val="00122D06"/>
    <w:rsid w:val="0012335B"/>
    <w:rsid w:val="0012335C"/>
    <w:rsid w:val="00123821"/>
    <w:rsid w:val="00123C7D"/>
    <w:rsid w:val="00123D97"/>
    <w:rsid w:val="001279F9"/>
    <w:rsid w:val="00130B11"/>
    <w:rsid w:val="00130B8B"/>
    <w:rsid w:val="00131487"/>
    <w:rsid w:val="0013222C"/>
    <w:rsid w:val="001327EF"/>
    <w:rsid w:val="00134267"/>
    <w:rsid w:val="0013589A"/>
    <w:rsid w:val="001365AC"/>
    <w:rsid w:val="00136741"/>
    <w:rsid w:val="00136C85"/>
    <w:rsid w:val="00137401"/>
    <w:rsid w:val="00140808"/>
    <w:rsid w:val="00140D39"/>
    <w:rsid w:val="00141833"/>
    <w:rsid w:val="00142EF0"/>
    <w:rsid w:val="00143162"/>
    <w:rsid w:val="001437D7"/>
    <w:rsid w:val="0014393D"/>
    <w:rsid w:val="00143FA5"/>
    <w:rsid w:val="001440D2"/>
    <w:rsid w:val="00145D05"/>
    <w:rsid w:val="00146296"/>
    <w:rsid w:val="0014644C"/>
    <w:rsid w:val="001475E2"/>
    <w:rsid w:val="00147D07"/>
    <w:rsid w:val="00147EA0"/>
    <w:rsid w:val="00151A01"/>
    <w:rsid w:val="00152482"/>
    <w:rsid w:val="00152524"/>
    <w:rsid w:val="00152951"/>
    <w:rsid w:val="001539B1"/>
    <w:rsid w:val="00153D14"/>
    <w:rsid w:val="0015402E"/>
    <w:rsid w:val="001548B5"/>
    <w:rsid w:val="00154B9C"/>
    <w:rsid w:val="00154E10"/>
    <w:rsid w:val="00155603"/>
    <w:rsid w:val="00155AE3"/>
    <w:rsid w:val="001566BE"/>
    <w:rsid w:val="00157D2E"/>
    <w:rsid w:val="0016029B"/>
    <w:rsid w:val="00160A8B"/>
    <w:rsid w:val="00160AE3"/>
    <w:rsid w:val="00161073"/>
    <w:rsid w:val="0016289D"/>
    <w:rsid w:val="00162D94"/>
    <w:rsid w:val="00163A39"/>
    <w:rsid w:val="00164A30"/>
    <w:rsid w:val="00165C96"/>
    <w:rsid w:val="001667E7"/>
    <w:rsid w:val="001669BB"/>
    <w:rsid w:val="00167595"/>
    <w:rsid w:val="00172A21"/>
    <w:rsid w:val="00172AED"/>
    <w:rsid w:val="00172F96"/>
    <w:rsid w:val="0017429E"/>
    <w:rsid w:val="001755CB"/>
    <w:rsid w:val="00175710"/>
    <w:rsid w:val="00175E59"/>
    <w:rsid w:val="001763D0"/>
    <w:rsid w:val="00176B5B"/>
    <w:rsid w:val="00177076"/>
    <w:rsid w:val="00177ADB"/>
    <w:rsid w:val="00177F81"/>
    <w:rsid w:val="00180F4D"/>
    <w:rsid w:val="001858C3"/>
    <w:rsid w:val="00185CD9"/>
    <w:rsid w:val="00186D9A"/>
    <w:rsid w:val="001871DA"/>
    <w:rsid w:val="00187EA0"/>
    <w:rsid w:val="00191821"/>
    <w:rsid w:val="00191972"/>
    <w:rsid w:val="00191C82"/>
    <w:rsid w:val="00192356"/>
    <w:rsid w:val="0019244B"/>
    <w:rsid w:val="00193758"/>
    <w:rsid w:val="00194F7D"/>
    <w:rsid w:val="001955FC"/>
    <w:rsid w:val="0019566B"/>
    <w:rsid w:val="00195812"/>
    <w:rsid w:val="00195CEF"/>
    <w:rsid w:val="00195F94"/>
    <w:rsid w:val="001965A4"/>
    <w:rsid w:val="00196D2C"/>
    <w:rsid w:val="00196D99"/>
    <w:rsid w:val="00196F48"/>
    <w:rsid w:val="0019798B"/>
    <w:rsid w:val="001979BB"/>
    <w:rsid w:val="00197EA2"/>
    <w:rsid w:val="00197EE7"/>
    <w:rsid w:val="00197F7D"/>
    <w:rsid w:val="001A02D6"/>
    <w:rsid w:val="001A0A85"/>
    <w:rsid w:val="001A10BA"/>
    <w:rsid w:val="001A1524"/>
    <w:rsid w:val="001A1663"/>
    <w:rsid w:val="001A1F0E"/>
    <w:rsid w:val="001A2216"/>
    <w:rsid w:val="001A35F4"/>
    <w:rsid w:val="001A3842"/>
    <w:rsid w:val="001A43A3"/>
    <w:rsid w:val="001A4914"/>
    <w:rsid w:val="001A4B4D"/>
    <w:rsid w:val="001A63EC"/>
    <w:rsid w:val="001A7991"/>
    <w:rsid w:val="001A7E50"/>
    <w:rsid w:val="001A7F37"/>
    <w:rsid w:val="001B0386"/>
    <w:rsid w:val="001B0401"/>
    <w:rsid w:val="001B10AA"/>
    <w:rsid w:val="001B11E9"/>
    <w:rsid w:val="001B15C3"/>
    <w:rsid w:val="001B1D93"/>
    <w:rsid w:val="001B2916"/>
    <w:rsid w:val="001B2BE8"/>
    <w:rsid w:val="001B3356"/>
    <w:rsid w:val="001B3BD4"/>
    <w:rsid w:val="001B4820"/>
    <w:rsid w:val="001B4CA2"/>
    <w:rsid w:val="001B5B69"/>
    <w:rsid w:val="001B5CE6"/>
    <w:rsid w:val="001B6486"/>
    <w:rsid w:val="001B68CF"/>
    <w:rsid w:val="001B6C47"/>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8E8"/>
    <w:rsid w:val="001D2F71"/>
    <w:rsid w:val="001D4141"/>
    <w:rsid w:val="001D45B5"/>
    <w:rsid w:val="001D5ECA"/>
    <w:rsid w:val="001D6CAA"/>
    <w:rsid w:val="001D775A"/>
    <w:rsid w:val="001E0EDD"/>
    <w:rsid w:val="001E15AF"/>
    <w:rsid w:val="001E272B"/>
    <w:rsid w:val="001E296F"/>
    <w:rsid w:val="001E3B3D"/>
    <w:rsid w:val="001E3E46"/>
    <w:rsid w:val="001E4D7A"/>
    <w:rsid w:val="001E503E"/>
    <w:rsid w:val="001E773D"/>
    <w:rsid w:val="001F22A7"/>
    <w:rsid w:val="001F244F"/>
    <w:rsid w:val="001F3E12"/>
    <w:rsid w:val="001F43F9"/>
    <w:rsid w:val="001F4495"/>
    <w:rsid w:val="001F507F"/>
    <w:rsid w:val="001F58E6"/>
    <w:rsid w:val="001F60EE"/>
    <w:rsid w:val="001F6DD5"/>
    <w:rsid w:val="001F7AED"/>
    <w:rsid w:val="001F7F4A"/>
    <w:rsid w:val="002002C8"/>
    <w:rsid w:val="00200486"/>
    <w:rsid w:val="002009CE"/>
    <w:rsid w:val="00200C33"/>
    <w:rsid w:val="00201058"/>
    <w:rsid w:val="002012C8"/>
    <w:rsid w:val="00201869"/>
    <w:rsid w:val="0020233A"/>
    <w:rsid w:val="00202D0A"/>
    <w:rsid w:val="00203294"/>
    <w:rsid w:val="00203408"/>
    <w:rsid w:val="0020416B"/>
    <w:rsid w:val="0020478D"/>
    <w:rsid w:val="00204B7F"/>
    <w:rsid w:val="00205EDD"/>
    <w:rsid w:val="002067DE"/>
    <w:rsid w:val="00206A2E"/>
    <w:rsid w:val="00206A85"/>
    <w:rsid w:val="0020712C"/>
    <w:rsid w:val="00207178"/>
    <w:rsid w:val="002101F6"/>
    <w:rsid w:val="002103FB"/>
    <w:rsid w:val="00210A74"/>
    <w:rsid w:val="00210C1B"/>
    <w:rsid w:val="00211B01"/>
    <w:rsid w:val="00212874"/>
    <w:rsid w:val="00212D7E"/>
    <w:rsid w:val="00212DFE"/>
    <w:rsid w:val="00213467"/>
    <w:rsid w:val="0021378A"/>
    <w:rsid w:val="00213F41"/>
    <w:rsid w:val="0021592E"/>
    <w:rsid w:val="00215C47"/>
    <w:rsid w:val="002163A5"/>
    <w:rsid w:val="00216B83"/>
    <w:rsid w:val="00217172"/>
    <w:rsid w:val="00217345"/>
    <w:rsid w:val="002173BC"/>
    <w:rsid w:val="0021745F"/>
    <w:rsid w:val="002176EE"/>
    <w:rsid w:val="0021787A"/>
    <w:rsid w:val="00222A80"/>
    <w:rsid w:val="00222C83"/>
    <w:rsid w:val="002233B1"/>
    <w:rsid w:val="002236E4"/>
    <w:rsid w:val="002241C4"/>
    <w:rsid w:val="0022558F"/>
    <w:rsid w:val="00226030"/>
    <w:rsid w:val="00226CA6"/>
    <w:rsid w:val="00226D7B"/>
    <w:rsid w:val="00230019"/>
    <w:rsid w:val="002301C5"/>
    <w:rsid w:val="002301F8"/>
    <w:rsid w:val="00230512"/>
    <w:rsid w:val="0023097A"/>
    <w:rsid w:val="00230F26"/>
    <w:rsid w:val="0023106D"/>
    <w:rsid w:val="002311CB"/>
    <w:rsid w:val="0023180B"/>
    <w:rsid w:val="00231B5E"/>
    <w:rsid w:val="00233323"/>
    <w:rsid w:val="00233FCC"/>
    <w:rsid w:val="0023498A"/>
    <w:rsid w:val="00236A18"/>
    <w:rsid w:val="00237A28"/>
    <w:rsid w:val="00237EE3"/>
    <w:rsid w:val="00237F48"/>
    <w:rsid w:val="00237F68"/>
    <w:rsid w:val="00240B73"/>
    <w:rsid w:val="00240C50"/>
    <w:rsid w:val="00241A71"/>
    <w:rsid w:val="00241C70"/>
    <w:rsid w:val="00242378"/>
    <w:rsid w:val="002433BC"/>
    <w:rsid w:val="002453B0"/>
    <w:rsid w:val="00247C02"/>
    <w:rsid w:val="00247DAB"/>
    <w:rsid w:val="002501FB"/>
    <w:rsid w:val="0025035C"/>
    <w:rsid w:val="00250962"/>
    <w:rsid w:val="00251C53"/>
    <w:rsid w:val="002529C8"/>
    <w:rsid w:val="00253CDD"/>
    <w:rsid w:val="00254599"/>
    <w:rsid w:val="00254A3F"/>
    <w:rsid w:val="00254A9A"/>
    <w:rsid w:val="00254FE2"/>
    <w:rsid w:val="0025595D"/>
    <w:rsid w:val="00255CED"/>
    <w:rsid w:val="00256946"/>
    <w:rsid w:val="002575C5"/>
    <w:rsid w:val="002616C5"/>
    <w:rsid w:val="00262063"/>
    <w:rsid w:val="0026294F"/>
    <w:rsid w:val="002632E9"/>
    <w:rsid w:val="0026341B"/>
    <w:rsid w:val="0026429E"/>
    <w:rsid w:val="0026440C"/>
    <w:rsid w:val="00264D52"/>
    <w:rsid w:val="002652B0"/>
    <w:rsid w:val="00265E98"/>
    <w:rsid w:val="002668C9"/>
    <w:rsid w:val="002704DD"/>
    <w:rsid w:val="00271278"/>
    <w:rsid w:val="002733FD"/>
    <w:rsid w:val="002735BA"/>
    <w:rsid w:val="00276373"/>
    <w:rsid w:val="00276863"/>
    <w:rsid w:val="00276E4A"/>
    <w:rsid w:val="002775F9"/>
    <w:rsid w:val="00277733"/>
    <w:rsid w:val="00277E9C"/>
    <w:rsid w:val="00280C5F"/>
    <w:rsid w:val="002819A7"/>
    <w:rsid w:val="00282E9F"/>
    <w:rsid w:val="00283CBF"/>
    <w:rsid w:val="00283EEF"/>
    <w:rsid w:val="00284A95"/>
    <w:rsid w:val="00285229"/>
    <w:rsid w:val="002858EC"/>
    <w:rsid w:val="00285C7B"/>
    <w:rsid w:val="00285FC2"/>
    <w:rsid w:val="00286315"/>
    <w:rsid w:val="00286B3E"/>
    <w:rsid w:val="00286CFD"/>
    <w:rsid w:val="00287044"/>
    <w:rsid w:val="0029087B"/>
    <w:rsid w:val="00291080"/>
    <w:rsid w:val="00291425"/>
    <w:rsid w:val="00292696"/>
    <w:rsid w:val="00292BBD"/>
    <w:rsid w:val="00293038"/>
    <w:rsid w:val="00293591"/>
    <w:rsid w:val="00293AC1"/>
    <w:rsid w:val="00296AF8"/>
    <w:rsid w:val="00297522"/>
    <w:rsid w:val="002A0736"/>
    <w:rsid w:val="002A0B9A"/>
    <w:rsid w:val="002A0C19"/>
    <w:rsid w:val="002A1900"/>
    <w:rsid w:val="002A1F04"/>
    <w:rsid w:val="002A2E90"/>
    <w:rsid w:val="002A409D"/>
    <w:rsid w:val="002A541E"/>
    <w:rsid w:val="002A6369"/>
    <w:rsid w:val="002A6793"/>
    <w:rsid w:val="002A6A2E"/>
    <w:rsid w:val="002B1B9E"/>
    <w:rsid w:val="002B50A1"/>
    <w:rsid w:val="002B5548"/>
    <w:rsid w:val="002B58A2"/>
    <w:rsid w:val="002B5E70"/>
    <w:rsid w:val="002B6C6E"/>
    <w:rsid w:val="002B6EBB"/>
    <w:rsid w:val="002B7BB1"/>
    <w:rsid w:val="002B7D58"/>
    <w:rsid w:val="002C00A0"/>
    <w:rsid w:val="002C0249"/>
    <w:rsid w:val="002C0784"/>
    <w:rsid w:val="002C1DB8"/>
    <w:rsid w:val="002C1F8E"/>
    <w:rsid w:val="002C2141"/>
    <w:rsid w:val="002C2780"/>
    <w:rsid w:val="002C2DDA"/>
    <w:rsid w:val="002C34D9"/>
    <w:rsid w:val="002C37A9"/>
    <w:rsid w:val="002C4043"/>
    <w:rsid w:val="002C533E"/>
    <w:rsid w:val="002C5910"/>
    <w:rsid w:val="002C5CC5"/>
    <w:rsid w:val="002C61AE"/>
    <w:rsid w:val="002C6247"/>
    <w:rsid w:val="002C6E6C"/>
    <w:rsid w:val="002C775B"/>
    <w:rsid w:val="002C77C6"/>
    <w:rsid w:val="002C79E9"/>
    <w:rsid w:val="002C7F7F"/>
    <w:rsid w:val="002D006B"/>
    <w:rsid w:val="002D3521"/>
    <w:rsid w:val="002D3780"/>
    <w:rsid w:val="002D3FD5"/>
    <w:rsid w:val="002D46C1"/>
    <w:rsid w:val="002D49B4"/>
    <w:rsid w:val="002D6159"/>
    <w:rsid w:val="002D7457"/>
    <w:rsid w:val="002E0071"/>
    <w:rsid w:val="002E039F"/>
    <w:rsid w:val="002E0A46"/>
    <w:rsid w:val="002E1017"/>
    <w:rsid w:val="002E163D"/>
    <w:rsid w:val="002E1A14"/>
    <w:rsid w:val="002E2637"/>
    <w:rsid w:val="002E35C4"/>
    <w:rsid w:val="002E43FD"/>
    <w:rsid w:val="002E532B"/>
    <w:rsid w:val="002E599D"/>
    <w:rsid w:val="002E61C0"/>
    <w:rsid w:val="002E73F8"/>
    <w:rsid w:val="002F084F"/>
    <w:rsid w:val="002F1C84"/>
    <w:rsid w:val="002F3220"/>
    <w:rsid w:val="002F48ED"/>
    <w:rsid w:val="002F4CC4"/>
    <w:rsid w:val="002F658E"/>
    <w:rsid w:val="002F71F0"/>
    <w:rsid w:val="00302A4C"/>
    <w:rsid w:val="00302C15"/>
    <w:rsid w:val="0030439C"/>
    <w:rsid w:val="00306280"/>
    <w:rsid w:val="0030670C"/>
    <w:rsid w:val="00306C99"/>
    <w:rsid w:val="003078A6"/>
    <w:rsid w:val="003079D5"/>
    <w:rsid w:val="00307FF0"/>
    <w:rsid w:val="00310B09"/>
    <w:rsid w:val="0031193F"/>
    <w:rsid w:val="00315737"/>
    <w:rsid w:val="00317E3E"/>
    <w:rsid w:val="003203FF"/>
    <w:rsid w:val="003215DB"/>
    <w:rsid w:val="00321BD1"/>
    <w:rsid w:val="00322CA7"/>
    <w:rsid w:val="003235DC"/>
    <w:rsid w:val="00326CB5"/>
    <w:rsid w:val="00327160"/>
    <w:rsid w:val="00327376"/>
    <w:rsid w:val="00330E6D"/>
    <w:rsid w:val="00331257"/>
    <w:rsid w:val="00332BD3"/>
    <w:rsid w:val="00332DB4"/>
    <w:rsid w:val="00333939"/>
    <w:rsid w:val="00333A31"/>
    <w:rsid w:val="00333F9B"/>
    <w:rsid w:val="003348AB"/>
    <w:rsid w:val="003356FC"/>
    <w:rsid w:val="003360D7"/>
    <w:rsid w:val="00336EFB"/>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6157"/>
    <w:rsid w:val="003472D6"/>
    <w:rsid w:val="00347D9B"/>
    <w:rsid w:val="003503A2"/>
    <w:rsid w:val="00350CDA"/>
    <w:rsid w:val="003512D2"/>
    <w:rsid w:val="00351A24"/>
    <w:rsid w:val="00351BDB"/>
    <w:rsid w:val="003521D7"/>
    <w:rsid w:val="0035414E"/>
    <w:rsid w:val="00355343"/>
    <w:rsid w:val="003560E9"/>
    <w:rsid w:val="00356135"/>
    <w:rsid w:val="003566FC"/>
    <w:rsid w:val="00357626"/>
    <w:rsid w:val="00360B96"/>
    <w:rsid w:val="00360DF2"/>
    <w:rsid w:val="003610EF"/>
    <w:rsid w:val="003610FD"/>
    <w:rsid w:val="00362325"/>
    <w:rsid w:val="003642BB"/>
    <w:rsid w:val="00364F71"/>
    <w:rsid w:val="00366D9C"/>
    <w:rsid w:val="003675EA"/>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77B4E"/>
    <w:rsid w:val="00380DF2"/>
    <w:rsid w:val="00380FEC"/>
    <w:rsid w:val="00381204"/>
    <w:rsid w:val="0038161A"/>
    <w:rsid w:val="00381904"/>
    <w:rsid w:val="0038228C"/>
    <w:rsid w:val="00382933"/>
    <w:rsid w:val="00383BBD"/>
    <w:rsid w:val="00386F8C"/>
    <w:rsid w:val="00387CDF"/>
    <w:rsid w:val="00387FC4"/>
    <w:rsid w:val="00390B39"/>
    <w:rsid w:val="00391CF8"/>
    <w:rsid w:val="003933C7"/>
    <w:rsid w:val="00393418"/>
    <w:rsid w:val="003934B7"/>
    <w:rsid w:val="003937E3"/>
    <w:rsid w:val="00393D32"/>
    <w:rsid w:val="00396202"/>
    <w:rsid w:val="00396B8F"/>
    <w:rsid w:val="00396B97"/>
    <w:rsid w:val="0039733F"/>
    <w:rsid w:val="00397857"/>
    <w:rsid w:val="003A113E"/>
    <w:rsid w:val="003A19F5"/>
    <w:rsid w:val="003A2B33"/>
    <w:rsid w:val="003A3DAE"/>
    <w:rsid w:val="003A41AB"/>
    <w:rsid w:val="003A4965"/>
    <w:rsid w:val="003A534A"/>
    <w:rsid w:val="003A57F4"/>
    <w:rsid w:val="003A5A95"/>
    <w:rsid w:val="003A5EB2"/>
    <w:rsid w:val="003A6CC4"/>
    <w:rsid w:val="003A6EDA"/>
    <w:rsid w:val="003A7AB2"/>
    <w:rsid w:val="003B1361"/>
    <w:rsid w:val="003B236D"/>
    <w:rsid w:val="003B2DD6"/>
    <w:rsid w:val="003B4B23"/>
    <w:rsid w:val="003B7627"/>
    <w:rsid w:val="003B79F5"/>
    <w:rsid w:val="003B7C20"/>
    <w:rsid w:val="003C119C"/>
    <w:rsid w:val="003C1AE5"/>
    <w:rsid w:val="003C1FEC"/>
    <w:rsid w:val="003C24AF"/>
    <w:rsid w:val="003C2A8D"/>
    <w:rsid w:val="003C3282"/>
    <w:rsid w:val="003C33D9"/>
    <w:rsid w:val="003C3ACF"/>
    <w:rsid w:val="003C3B9F"/>
    <w:rsid w:val="003C3DA1"/>
    <w:rsid w:val="003C3DFE"/>
    <w:rsid w:val="003C442F"/>
    <w:rsid w:val="003C44D7"/>
    <w:rsid w:val="003C4B21"/>
    <w:rsid w:val="003C66FE"/>
    <w:rsid w:val="003C7CC1"/>
    <w:rsid w:val="003D005E"/>
    <w:rsid w:val="003D0C84"/>
    <w:rsid w:val="003D1B1B"/>
    <w:rsid w:val="003D374C"/>
    <w:rsid w:val="003D3874"/>
    <w:rsid w:val="003D5B65"/>
    <w:rsid w:val="003D6C04"/>
    <w:rsid w:val="003D6C48"/>
    <w:rsid w:val="003D721A"/>
    <w:rsid w:val="003D7F86"/>
    <w:rsid w:val="003E18C5"/>
    <w:rsid w:val="003E2CED"/>
    <w:rsid w:val="003E37EA"/>
    <w:rsid w:val="003E4906"/>
    <w:rsid w:val="003E4ABB"/>
    <w:rsid w:val="003E4E68"/>
    <w:rsid w:val="003E50D8"/>
    <w:rsid w:val="003E5747"/>
    <w:rsid w:val="003E5CE8"/>
    <w:rsid w:val="003E7783"/>
    <w:rsid w:val="003E7D9A"/>
    <w:rsid w:val="003F0382"/>
    <w:rsid w:val="003F1898"/>
    <w:rsid w:val="003F2253"/>
    <w:rsid w:val="003F2279"/>
    <w:rsid w:val="003F2805"/>
    <w:rsid w:val="003F2ADC"/>
    <w:rsid w:val="003F2EDD"/>
    <w:rsid w:val="003F43F5"/>
    <w:rsid w:val="003F48DF"/>
    <w:rsid w:val="003F4D46"/>
    <w:rsid w:val="003F5BAC"/>
    <w:rsid w:val="003F6F14"/>
    <w:rsid w:val="003F78D7"/>
    <w:rsid w:val="004006CC"/>
    <w:rsid w:val="00401129"/>
    <w:rsid w:val="004019C8"/>
    <w:rsid w:val="00402476"/>
    <w:rsid w:val="0040262E"/>
    <w:rsid w:val="004026FC"/>
    <w:rsid w:val="00402E32"/>
    <w:rsid w:val="00402E70"/>
    <w:rsid w:val="004035FC"/>
    <w:rsid w:val="00403A6E"/>
    <w:rsid w:val="00403EEB"/>
    <w:rsid w:val="004045E1"/>
    <w:rsid w:val="00404AB4"/>
    <w:rsid w:val="0040583C"/>
    <w:rsid w:val="00405AF9"/>
    <w:rsid w:val="00405B71"/>
    <w:rsid w:val="00405FC4"/>
    <w:rsid w:val="004066B9"/>
    <w:rsid w:val="0040696A"/>
    <w:rsid w:val="00406E09"/>
    <w:rsid w:val="00407B00"/>
    <w:rsid w:val="00410569"/>
    <w:rsid w:val="00411BC8"/>
    <w:rsid w:val="004123EB"/>
    <w:rsid w:val="00413297"/>
    <w:rsid w:val="00414105"/>
    <w:rsid w:val="004158C5"/>
    <w:rsid w:val="00415A30"/>
    <w:rsid w:val="004163A2"/>
    <w:rsid w:val="00416881"/>
    <w:rsid w:val="00417561"/>
    <w:rsid w:val="004200A5"/>
    <w:rsid w:val="00420E91"/>
    <w:rsid w:val="0042317F"/>
    <w:rsid w:val="004234C9"/>
    <w:rsid w:val="00425D7F"/>
    <w:rsid w:val="00425EDD"/>
    <w:rsid w:val="004270C2"/>
    <w:rsid w:val="0043017D"/>
    <w:rsid w:val="00430861"/>
    <w:rsid w:val="00431408"/>
    <w:rsid w:val="0043175F"/>
    <w:rsid w:val="004328FF"/>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FF2"/>
    <w:rsid w:val="00444626"/>
    <w:rsid w:val="004447F8"/>
    <w:rsid w:val="00445334"/>
    <w:rsid w:val="00445F03"/>
    <w:rsid w:val="00446088"/>
    <w:rsid w:val="00446169"/>
    <w:rsid w:val="004462A3"/>
    <w:rsid w:val="00446B95"/>
    <w:rsid w:val="00446CD0"/>
    <w:rsid w:val="00447BF1"/>
    <w:rsid w:val="004504A9"/>
    <w:rsid w:val="0045080F"/>
    <w:rsid w:val="00451503"/>
    <w:rsid w:val="004515DB"/>
    <w:rsid w:val="00451D4F"/>
    <w:rsid w:val="00452E15"/>
    <w:rsid w:val="004531FE"/>
    <w:rsid w:val="00453B23"/>
    <w:rsid w:val="004545BE"/>
    <w:rsid w:val="00454A17"/>
    <w:rsid w:val="00454A2F"/>
    <w:rsid w:val="00454F26"/>
    <w:rsid w:val="00455C5C"/>
    <w:rsid w:val="004560EB"/>
    <w:rsid w:val="0045633D"/>
    <w:rsid w:val="00457C95"/>
    <w:rsid w:val="0046031D"/>
    <w:rsid w:val="004608C7"/>
    <w:rsid w:val="00461B75"/>
    <w:rsid w:val="00464637"/>
    <w:rsid w:val="004647DC"/>
    <w:rsid w:val="00464D91"/>
    <w:rsid w:val="004655A1"/>
    <w:rsid w:val="0047071F"/>
    <w:rsid w:val="00470952"/>
    <w:rsid w:val="00471C52"/>
    <w:rsid w:val="0047324D"/>
    <w:rsid w:val="004739AE"/>
    <w:rsid w:val="00473E1C"/>
    <w:rsid w:val="004759B4"/>
    <w:rsid w:val="00480CC9"/>
    <w:rsid w:val="00480D27"/>
    <w:rsid w:val="00480E62"/>
    <w:rsid w:val="004811EE"/>
    <w:rsid w:val="0048202E"/>
    <w:rsid w:val="004829C8"/>
    <w:rsid w:val="00483198"/>
    <w:rsid w:val="0048494E"/>
    <w:rsid w:val="0048546F"/>
    <w:rsid w:val="00485EF9"/>
    <w:rsid w:val="0048668F"/>
    <w:rsid w:val="00490AC9"/>
    <w:rsid w:val="00490C98"/>
    <w:rsid w:val="00490DD2"/>
    <w:rsid w:val="00491A5A"/>
    <w:rsid w:val="004935F9"/>
    <w:rsid w:val="004938F9"/>
    <w:rsid w:val="00493D17"/>
    <w:rsid w:val="00493E66"/>
    <w:rsid w:val="0049460C"/>
    <w:rsid w:val="00494896"/>
    <w:rsid w:val="004949B3"/>
    <w:rsid w:val="00494DC2"/>
    <w:rsid w:val="00496278"/>
    <w:rsid w:val="004963C0"/>
    <w:rsid w:val="00496567"/>
    <w:rsid w:val="00496839"/>
    <w:rsid w:val="0049777F"/>
    <w:rsid w:val="004A14D8"/>
    <w:rsid w:val="004A1AB1"/>
    <w:rsid w:val="004A1E3D"/>
    <w:rsid w:val="004A1EBC"/>
    <w:rsid w:val="004A2B23"/>
    <w:rsid w:val="004A2B4E"/>
    <w:rsid w:val="004A2DF7"/>
    <w:rsid w:val="004A49DD"/>
    <w:rsid w:val="004A5F81"/>
    <w:rsid w:val="004A66E0"/>
    <w:rsid w:val="004B0D62"/>
    <w:rsid w:val="004B15BB"/>
    <w:rsid w:val="004B2261"/>
    <w:rsid w:val="004B277A"/>
    <w:rsid w:val="004B31FB"/>
    <w:rsid w:val="004B47A5"/>
    <w:rsid w:val="004B4DB0"/>
    <w:rsid w:val="004B594C"/>
    <w:rsid w:val="004B62B9"/>
    <w:rsid w:val="004B6FA5"/>
    <w:rsid w:val="004B7C8B"/>
    <w:rsid w:val="004C0DF7"/>
    <w:rsid w:val="004C0ED9"/>
    <w:rsid w:val="004C1014"/>
    <w:rsid w:val="004C1609"/>
    <w:rsid w:val="004C2099"/>
    <w:rsid w:val="004C2860"/>
    <w:rsid w:val="004C30D5"/>
    <w:rsid w:val="004C349D"/>
    <w:rsid w:val="004C3A97"/>
    <w:rsid w:val="004C3DD9"/>
    <w:rsid w:val="004C4088"/>
    <w:rsid w:val="004C54DB"/>
    <w:rsid w:val="004C55C7"/>
    <w:rsid w:val="004C56F1"/>
    <w:rsid w:val="004C5868"/>
    <w:rsid w:val="004C6040"/>
    <w:rsid w:val="004C6B54"/>
    <w:rsid w:val="004C752F"/>
    <w:rsid w:val="004C78A8"/>
    <w:rsid w:val="004D03B5"/>
    <w:rsid w:val="004D043D"/>
    <w:rsid w:val="004D05CB"/>
    <w:rsid w:val="004D0978"/>
    <w:rsid w:val="004D0AE5"/>
    <w:rsid w:val="004D19E9"/>
    <w:rsid w:val="004D21E9"/>
    <w:rsid w:val="004D2C07"/>
    <w:rsid w:val="004D45AE"/>
    <w:rsid w:val="004D4F89"/>
    <w:rsid w:val="004D553E"/>
    <w:rsid w:val="004D560A"/>
    <w:rsid w:val="004D729F"/>
    <w:rsid w:val="004E06C0"/>
    <w:rsid w:val="004E0ABA"/>
    <w:rsid w:val="004E0AC3"/>
    <w:rsid w:val="004E0B0A"/>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D47"/>
    <w:rsid w:val="004E5EBD"/>
    <w:rsid w:val="004E712B"/>
    <w:rsid w:val="004F0D2C"/>
    <w:rsid w:val="004F136B"/>
    <w:rsid w:val="004F2C28"/>
    <w:rsid w:val="004F2D5A"/>
    <w:rsid w:val="004F3396"/>
    <w:rsid w:val="004F3A48"/>
    <w:rsid w:val="004F416D"/>
    <w:rsid w:val="004F542B"/>
    <w:rsid w:val="004F5CCC"/>
    <w:rsid w:val="004F657A"/>
    <w:rsid w:val="004F79B1"/>
    <w:rsid w:val="004F7B90"/>
    <w:rsid w:val="00500621"/>
    <w:rsid w:val="005006AE"/>
    <w:rsid w:val="00500B3F"/>
    <w:rsid w:val="00500EF1"/>
    <w:rsid w:val="005016C3"/>
    <w:rsid w:val="00504AA4"/>
    <w:rsid w:val="00505374"/>
    <w:rsid w:val="0050563D"/>
    <w:rsid w:val="0050573D"/>
    <w:rsid w:val="00505DEA"/>
    <w:rsid w:val="00505E7E"/>
    <w:rsid w:val="00510956"/>
    <w:rsid w:val="00511B98"/>
    <w:rsid w:val="00511F4E"/>
    <w:rsid w:val="005130BA"/>
    <w:rsid w:val="005139BE"/>
    <w:rsid w:val="00513EFF"/>
    <w:rsid w:val="00513F14"/>
    <w:rsid w:val="005142B1"/>
    <w:rsid w:val="00515696"/>
    <w:rsid w:val="00515A0C"/>
    <w:rsid w:val="00515A92"/>
    <w:rsid w:val="0051682D"/>
    <w:rsid w:val="00516FD2"/>
    <w:rsid w:val="00517167"/>
    <w:rsid w:val="005176AF"/>
    <w:rsid w:val="005200FC"/>
    <w:rsid w:val="00520EC9"/>
    <w:rsid w:val="005210E9"/>
    <w:rsid w:val="00521A22"/>
    <w:rsid w:val="00521B25"/>
    <w:rsid w:val="00522D07"/>
    <w:rsid w:val="00523CE7"/>
    <w:rsid w:val="005242B3"/>
    <w:rsid w:val="00524F7F"/>
    <w:rsid w:val="005261A0"/>
    <w:rsid w:val="00526488"/>
    <w:rsid w:val="00526C8B"/>
    <w:rsid w:val="005300A9"/>
    <w:rsid w:val="005309E9"/>
    <w:rsid w:val="00530CBD"/>
    <w:rsid w:val="0053285D"/>
    <w:rsid w:val="00533C85"/>
    <w:rsid w:val="00533FCB"/>
    <w:rsid w:val="005345A8"/>
    <w:rsid w:val="00534D60"/>
    <w:rsid w:val="00534FB3"/>
    <w:rsid w:val="005365D3"/>
    <w:rsid w:val="00536CEF"/>
    <w:rsid w:val="00540E21"/>
    <w:rsid w:val="005420E6"/>
    <w:rsid w:val="00543525"/>
    <w:rsid w:val="005441FD"/>
    <w:rsid w:val="0054501B"/>
    <w:rsid w:val="005460F8"/>
    <w:rsid w:val="0054787F"/>
    <w:rsid w:val="00550CA7"/>
    <w:rsid w:val="00550DBE"/>
    <w:rsid w:val="00550E97"/>
    <w:rsid w:val="00553614"/>
    <w:rsid w:val="00553672"/>
    <w:rsid w:val="005538F3"/>
    <w:rsid w:val="00554226"/>
    <w:rsid w:val="00554A35"/>
    <w:rsid w:val="00554D82"/>
    <w:rsid w:val="00554E7A"/>
    <w:rsid w:val="00555013"/>
    <w:rsid w:val="00555EBA"/>
    <w:rsid w:val="00557252"/>
    <w:rsid w:val="005572FA"/>
    <w:rsid w:val="005604DF"/>
    <w:rsid w:val="00561EBC"/>
    <w:rsid w:val="00562309"/>
    <w:rsid w:val="005625FC"/>
    <w:rsid w:val="0056266D"/>
    <w:rsid w:val="00562843"/>
    <w:rsid w:val="0056313A"/>
    <w:rsid w:val="00563350"/>
    <w:rsid w:val="00563B1B"/>
    <w:rsid w:val="005642F0"/>
    <w:rsid w:val="0056445E"/>
    <w:rsid w:val="00564A49"/>
    <w:rsid w:val="0056622F"/>
    <w:rsid w:val="005662B4"/>
    <w:rsid w:val="00571063"/>
    <w:rsid w:val="005712F2"/>
    <w:rsid w:val="005734B7"/>
    <w:rsid w:val="00573612"/>
    <w:rsid w:val="00573714"/>
    <w:rsid w:val="00573C7E"/>
    <w:rsid w:val="005741C3"/>
    <w:rsid w:val="00574BC3"/>
    <w:rsid w:val="0057607B"/>
    <w:rsid w:val="005761EB"/>
    <w:rsid w:val="00577B82"/>
    <w:rsid w:val="00577F1A"/>
    <w:rsid w:val="005805CD"/>
    <w:rsid w:val="0058092F"/>
    <w:rsid w:val="005818E7"/>
    <w:rsid w:val="00581ADF"/>
    <w:rsid w:val="00581AEA"/>
    <w:rsid w:val="00582588"/>
    <w:rsid w:val="00582B39"/>
    <w:rsid w:val="00582CA1"/>
    <w:rsid w:val="00583C54"/>
    <w:rsid w:val="00583D24"/>
    <w:rsid w:val="005849E4"/>
    <w:rsid w:val="00584B93"/>
    <w:rsid w:val="0058637D"/>
    <w:rsid w:val="0059000D"/>
    <w:rsid w:val="00590D1A"/>
    <w:rsid w:val="005915E6"/>
    <w:rsid w:val="00591C01"/>
    <w:rsid w:val="005929E0"/>
    <w:rsid w:val="00592AF9"/>
    <w:rsid w:val="00592F21"/>
    <w:rsid w:val="00594049"/>
    <w:rsid w:val="0059410B"/>
    <w:rsid w:val="0059487F"/>
    <w:rsid w:val="00595324"/>
    <w:rsid w:val="00595B7A"/>
    <w:rsid w:val="005960A7"/>
    <w:rsid w:val="005975FE"/>
    <w:rsid w:val="005A0003"/>
    <w:rsid w:val="005A0108"/>
    <w:rsid w:val="005A09B7"/>
    <w:rsid w:val="005A10FC"/>
    <w:rsid w:val="005A15FC"/>
    <w:rsid w:val="005A1625"/>
    <w:rsid w:val="005A1A78"/>
    <w:rsid w:val="005A25A1"/>
    <w:rsid w:val="005A2C1C"/>
    <w:rsid w:val="005A5C5B"/>
    <w:rsid w:val="005A6D55"/>
    <w:rsid w:val="005B14D4"/>
    <w:rsid w:val="005B22E0"/>
    <w:rsid w:val="005B2580"/>
    <w:rsid w:val="005B34E7"/>
    <w:rsid w:val="005B3759"/>
    <w:rsid w:val="005B45BD"/>
    <w:rsid w:val="005B4836"/>
    <w:rsid w:val="005B48F2"/>
    <w:rsid w:val="005B510E"/>
    <w:rsid w:val="005B56A0"/>
    <w:rsid w:val="005B71BD"/>
    <w:rsid w:val="005B71F7"/>
    <w:rsid w:val="005B7E36"/>
    <w:rsid w:val="005C24F6"/>
    <w:rsid w:val="005C334B"/>
    <w:rsid w:val="005C39B5"/>
    <w:rsid w:val="005C3A78"/>
    <w:rsid w:val="005C5132"/>
    <w:rsid w:val="005C5183"/>
    <w:rsid w:val="005C59D5"/>
    <w:rsid w:val="005C5EAE"/>
    <w:rsid w:val="005C646A"/>
    <w:rsid w:val="005C71F8"/>
    <w:rsid w:val="005D0055"/>
    <w:rsid w:val="005D077E"/>
    <w:rsid w:val="005D0832"/>
    <w:rsid w:val="005D0A05"/>
    <w:rsid w:val="005D1592"/>
    <w:rsid w:val="005D182E"/>
    <w:rsid w:val="005D27C1"/>
    <w:rsid w:val="005D3DC9"/>
    <w:rsid w:val="005D49F9"/>
    <w:rsid w:val="005D4A3C"/>
    <w:rsid w:val="005D56E8"/>
    <w:rsid w:val="005D60D7"/>
    <w:rsid w:val="005D637E"/>
    <w:rsid w:val="005D7288"/>
    <w:rsid w:val="005D7B7F"/>
    <w:rsid w:val="005D7D33"/>
    <w:rsid w:val="005E132F"/>
    <w:rsid w:val="005E1371"/>
    <w:rsid w:val="005E1483"/>
    <w:rsid w:val="005E3231"/>
    <w:rsid w:val="005E3D59"/>
    <w:rsid w:val="005E451F"/>
    <w:rsid w:val="005E5665"/>
    <w:rsid w:val="005E6494"/>
    <w:rsid w:val="005E7F8F"/>
    <w:rsid w:val="005F0771"/>
    <w:rsid w:val="005F09B5"/>
    <w:rsid w:val="005F249D"/>
    <w:rsid w:val="005F2A3C"/>
    <w:rsid w:val="005F4A4C"/>
    <w:rsid w:val="005F4DB0"/>
    <w:rsid w:val="005F55F4"/>
    <w:rsid w:val="005F5B61"/>
    <w:rsid w:val="0060079B"/>
    <w:rsid w:val="00600D10"/>
    <w:rsid w:val="006014A3"/>
    <w:rsid w:val="006042B6"/>
    <w:rsid w:val="00605DDF"/>
    <w:rsid w:val="00606753"/>
    <w:rsid w:val="00607180"/>
    <w:rsid w:val="006079A7"/>
    <w:rsid w:val="00610466"/>
    <w:rsid w:val="006104DC"/>
    <w:rsid w:val="00610624"/>
    <w:rsid w:val="006114F3"/>
    <w:rsid w:val="0061162B"/>
    <w:rsid w:val="006116B0"/>
    <w:rsid w:val="00611C92"/>
    <w:rsid w:val="00612068"/>
    <w:rsid w:val="006125CC"/>
    <w:rsid w:val="0061292C"/>
    <w:rsid w:val="006129D9"/>
    <w:rsid w:val="006146F4"/>
    <w:rsid w:val="00614E8B"/>
    <w:rsid w:val="006154BD"/>
    <w:rsid w:val="00616372"/>
    <w:rsid w:val="00616EDD"/>
    <w:rsid w:val="00617BA2"/>
    <w:rsid w:val="00620B32"/>
    <w:rsid w:val="006210D9"/>
    <w:rsid w:val="00621F00"/>
    <w:rsid w:val="0062207E"/>
    <w:rsid w:val="006229AF"/>
    <w:rsid w:val="00622AE1"/>
    <w:rsid w:val="006238F5"/>
    <w:rsid w:val="00623E71"/>
    <w:rsid w:val="0062640C"/>
    <w:rsid w:val="00626BF3"/>
    <w:rsid w:val="00627DE3"/>
    <w:rsid w:val="0063000B"/>
    <w:rsid w:val="0063035F"/>
    <w:rsid w:val="00634002"/>
    <w:rsid w:val="00634871"/>
    <w:rsid w:val="006357AB"/>
    <w:rsid w:val="00637B92"/>
    <w:rsid w:val="00637F0B"/>
    <w:rsid w:val="0064018D"/>
    <w:rsid w:val="00640BCA"/>
    <w:rsid w:val="00641D1B"/>
    <w:rsid w:val="00642950"/>
    <w:rsid w:val="00643396"/>
    <w:rsid w:val="00643A25"/>
    <w:rsid w:val="006446B4"/>
    <w:rsid w:val="0064551B"/>
    <w:rsid w:val="006456C1"/>
    <w:rsid w:val="00645C76"/>
    <w:rsid w:val="00645DA9"/>
    <w:rsid w:val="00646293"/>
    <w:rsid w:val="00646401"/>
    <w:rsid w:val="00650C67"/>
    <w:rsid w:val="00651232"/>
    <w:rsid w:val="00651D24"/>
    <w:rsid w:val="00651E52"/>
    <w:rsid w:val="006521F1"/>
    <w:rsid w:val="00652D33"/>
    <w:rsid w:val="0065309F"/>
    <w:rsid w:val="006535FC"/>
    <w:rsid w:val="006549FB"/>
    <w:rsid w:val="00654A6A"/>
    <w:rsid w:val="00655329"/>
    <w:rsid w:val="0065534D"/>
    <w:rsid w:val="0065573D"/>
    <w:rsid w:val="00655833"/>
    <w:rsid w:val="006565E7"/>
    <w:rsid w:val="0065781F"/>
    <w:rsid w:val="00660A82"/>
    <w:rsid w:val="006611D1"/>
    <w:rsid w:val="006636BA"/>
    <w:rsid w:val="00663FB6"/>
    <w:rsid w:val="006655EC"/>
    <w:rsid w:val="00665C65"/>
    <w:rsid w:val="00666B8E"/>
    <w:rsid w:val="00666D61"/>
    <w:rsid w:val="00670497"/>
    <w:rsid w:val="00670DAD"/>
    <w:rsid w:val="00670E49"/>
    <w:rsid w:val="006733A8"/>
    <w:rsid w:val="0067492B"/>
    <w:rsid w:val="006762B4"/>
    <w:rsid w:val="006768CE"/>
    <w:rsid w:val="006801F4"/>
    <w:rsid w:val="006802ED"/>
    <w:rsid w:val="0068079B"/>
    <w:rsid w:val="0068130A"/>
    <w:rsid w:val="00682C14"/>
    <w:rsid w:val="00683275"/>
    <w:rsid w:val="006834FF"/>
    <w:rsid w:val="006837B7"/>
    <w:rsid w:val="006838E5"/>
    <w:rsid w:val="0068393A"/>
    <w:rsid w:val="00683AF1"/>
    <w:rsid w:val="0068436F"/>
    <w:rsid w:val="00685900"/>
    <w:rsid w:val="0069297F"/>
    <w:rsid w:val="00692F46"/>
    <w:rsid w:val="0069393D"/>
    <w:rsid w:val="00694086"/>
    <w:rsid w:val="00694477"/>
    <w:rsid w:val="00694599"/>
    <w:rsid w:val="0069471B"/>
    <w:rsid w:val="006960C9"/>
    <w:rsid w:val="006968AE"/>
    <w:rsid w:val="00696AD1"/>
    <w:rsid w:val="00697FEE"/>
    <w:rsid w:val="006A0395"/>
    <w:rsid w:val="006A1EFA"/>
    <w:rsid w:val="006A2B71"/>
    <w:rsid w:val="006A2C4E"/>
    <w:rsid w:val="006A2F1F"/>
    <w:rsid w:val="006A3519"/>
    <w:rsid w:val="006A40AF"/>
    <w:rsid w:val="006A4FF5"/>
    <w:rsid w:val="006A50F3"/>
    <w:rsid w:val="006A5427"/>
    <w:rsid w:val="006A5601"/>
    <w:rsid w:val="006A56EE"/>
    <w:rsid w:val="006A66A1"/>
    <w:rsid w:val="006A6F12"/>
    <w:rsid w:val="006A7BB4"/>
    <w:rsid w:val="006A7CE1"/>
    <w:rsid w:val="006B00A4"/>
    <w:rsid w:val="006B15C9"/>
    <w:rsid w:val="006B1902"/>
    <w:rsid w:val="006B1A54"/>
    <w:rsid w:val="006B1CB6"/>
    <w:rsid w:val="006B2204"/>
    <w:rsid w:val="006B27E1"/>
    <w:rsid w:val="006B2946"/>
    <w:rsid w:val="006B5966"/>
    <w:rsid w:val="006B6084"/>
    <w:rsid w:val="006B6663"/>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5713"/>
    <w:rsid w:val="006E0E7A"/>
    <w:rsid w:val="006E16C1"/>
    <w:rsid w:val="006E1758"/>
    <w:rsid w:val="006E2D77"/>
    <w:rsid w:val="006E32E7"/>
    <w:rsid w:val="006E55D1"/>
    <w:rsid w:val="006E58EF"/>
    <w:rsid w:val="006E6430"/>
    <w:rsid w:val="006E6ACF"/>
    <w:rsid w:val="006E70CA"/>
    <w:rsid w:val="006F1C15"/>
    <w:rsid w:val="006F2905"/>
    <w:rsid w:val="006F2D5A"/>
    <w:rsid w:val="006F30BD"/>
    <w:rsid w:val="006F310E"/>
    <w:rsid w:val="006F320C"/>
    <w:rsid w:val="006F4565"/>
    <w:rsid w:val="006F5AEB"/>
    <w:rsid w:val="006F634A"/>
    <w:rsid w:val="006F65F6"/>
    <w:rsid w:val="006F7510"/>
    <w:rsid w:val="006F7A60"/>
    <w:rsid w:val="007015BC"/>
    <w:rsid w:val="00702BB1"/>
    <w:rsid w:val="00703BBC"/>
    <w:rsid w:val="0070402C"/>
    <w:rsid w:val="00704C46"/>
    <w:rsid w:val="00706344"/>
    <w:rsid w:val="00707FA6"/>
    <w:rsid w:val="00710C67"/>
    <w:rsid w:val="0071115A"/>
    <w:rsid w:val="00712F69"/>
    <w:rsid w:val="00713B3C"/>
    <w:rsid w:val="00714B5C"/>
    <w:rsid w:val="00714BFD"/>
    <w:rsid w:val="0071512F"/>
    <w:rsid w:val="007156C1"/>
    <w:rsid w:val="00715707"/>
    <w:rsid w:val="00715EF8"/>
    <w:rsid w:val="007168B4"/>
    <w:rsid w:val="00716AF1"/>
    <w:rsid w:val="007172F5"/>
    <w:rsid w:val="007177A6"/>
    <w:rsid w:val="00717800"/>
    <w:rsid w:val="00717F61"/>
    <w:rsid w:val="00721A0B"/>
    <w:rsid w:val="0072434E"/>
    <w:rsid w:val="00724418"/>
    <w:rsid w:val="0072524D"/>
    <w:rsid w:val="0072579E"/>
    <w:rsid w:val="00725AF5"/>
    <w:rsid w:val="00726080"/>
    <w:rsid w:val="007269FE"/>
    <w:rsid w:val="00726B2A"/>
    <w:rsid w:val="007279DA"/>
    <w:rsid w:val="00727F3A"/>
    <w:rsid w:val="007310B0"/>
    <w:rsid w:val="007323D7"/>
    <w:rsid w:val="00732759"/>
    <w:rsid w:val="007328F7"/>
    <w:rsid w:val="007331CB"/>
    <w:rsid w:val="00733A7D"/>
    <w:rsid w:val="00734146"/>
    <w:rsid w:val="00734566"/>
    <w:rsid w:val="00734655"/>
    <w:rsid w:val="00734700"/>
    <w:rsid w:val="00735372"/>
    <w:rsid w:val="00735A82"/>
    <w:rsid w:val="00735FFF"/>
    <w:rsid w:val="00736EB7"/>
    <w:rsid w:val="00737AA8"/>
    <w:rsid w:val="00737F9A"/>
    <w:rsid w:val="00740CBE"/>
    <w:rsid w:val="007419A7"/>
    <w:rsid w:val="0074269F"/>
    <w:rsid w:val="0074283D"/>
    <w:rsid w:val="00743299"/>
    <w:rsid w:val="00744D54"/>
    <w:rsid w:val="00745125"/>
    <w:rsid w:val="00745BFE"/>
    <w:rsid w:val="00745EA5"/>
    <w:rsid w:val="00747702"/>
    <w:rsid w:val="00750999"/>
    <w:rsid w:val="00750FB0"/>
    <w:rsid w:val="00751504"/>
    <w:rsid w:val="00752106"/>
    <w:rsid w:val="00752183"/>
    <w:rsid w:val="00752BEF"/>
    <w:rsid w:val="0075357D"/>
    <w:rsid w:val="007537AC"/>
    <w:rsid w:val="00753EC0"/>
    <w:rsid w:val="00754443"/>
    <w:rsid w:val="00754548"/>
    <w:rsid w:val="00754736"/>
    <w:rsid w:val="007549E8"/>
    <w:rsid w:val="00754DB8"/>
    <w:rsid w:val="00754E6D"/>
    <w:rsid w:val="007551A9"/>
    <w:rsid w:val="00755677"/>
    <w:rsid w:val="00755ABD"/>
    <w:rsid w:val="00756A61"/>
    <w:rsid w:val="00757629"/>
    <w:rsid w:val="007614D9"/>
    <w:rsid w:val="00761F32"/>
    <w:rsid w:val="00762062"/>
    <w:rsid w:val="0076251A"/>
    <w:rsid w:val="0076264A"/>
    <w:rsid w:val="00762688"/>
    <w:rsid w:val="00762AA0"/>
    <w:rsid w:val="00762B66"/>
    <w:rsid w:val="007635B7"/>
    <w:rsid w:val="00763739"/>
    <w:rsid w:val="00763CA9"/>
    <w:rsid w:val="007645F5"/>
    <w:rsid w:val="007647AC"/>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A9F"/>
    <w:rsid w:val="00777CCA"/>
    <w:rsid w:val="00777E54"/>
    <w:rsid w:val="00780189"/>
    <w:rsid w:val="007801A0"/>
    <w:rsid w:val="00780482"/>
    <w:rsid w:val="00780720"/>
    <w:rsid w:val="00781099"/>
    <w:rsid w:val="007811F8"/>
    <w:rsid w:val="00781466"/>
    <w:rsid w:val="00782615"/>
    <w:rsid w:val="00782659"/>
    <w:rsid w:val="007839AD"/>
    <w:rsid w:val="007839D5"/>
    <w:rsid w:val="00783C7A"/>
    <w:rsid w:val="00783ED3"/>
    <w:rsid w:val="007847A5"/>
    <w:rsid w:val="00786BAB"/>
    <w:rsid w:val="00786E5D"/>
    <w:rsid w:val="00786EB1"/>
    <w:rsid w:val="00787A12"/>
    <w:rsid w:val="007904FB"/>
    <w:rsid w:val="007918F4"/>
    <w:rsid w:val="00791F90"/>
    <w:rsid w:val="00794041"/>
    <w:rsid w:val="007953B2"/>
    <w:rsid w:val="00796736"/>
    <w:rsid w:val="00796B1C"/>
    <w:rsid w:val="00797DB6"/>
    <w:rsid w:val="007A04BE"/>
    <w:rsid w:val="007A3322"/>
    <w:rsid w:val="007A4F58"/>
    <w:rsid w:val="007A5145"/>
    <w:rsid w:val="007A517E"/>
    <w:rsid w:val="007A5558"/>
    <w:rsid w:val="007A5E3B"/>
    <w:rsid w:val="007A5F99"/>
    <w:rsid w:val="007A7076"/>
    <w:rsid w:val="007A7AAC"/>
    <w:rsid w:val="007B0535"/>
    <w:rsid w:val="007B1547"/>
    <w:rsid w:val="007B1A2A"/>
    <w:rsid w:val="007B1C31"/>
    <w:rsid w:val="007B2FAE"/>
    <w:rsid w:val="007B31FC"/>
    <w:rsid w:val="007B61FB"/>
    <w:rsid w:val="007B7288"/>
    <w:rsid w:val="007C0069"/>
    <w:rsid w:val="007C0A2F"/>
    <w:rsid w:val="007C15A8"/>
    <w:rsid w:val="007C2245"/>
    <w:rsid w:val="007C293C"/>
    <w:rsid w:val="007C29D3"/>
    <w:rsid w:val="007C4842"/>
    <w:rsid w:val="007C49AA"/>
    <w:rsid w:val="007C4F8B"/>
    <w:rsid w:val="007C54D4"/>
    <w:rsid w:val="007C63EA"/>
    <w:rsid w:val="007C6D67"/>
    <w:rsid w:val="007C7009"/>
    <w:rsid w:val="007C725D"/>
    <w:rsid w:val="007C74F3"/>
    <w:rsid w:val="007D0934"/>
    <w:rsid w:val="007D15E0"/>
    <w:rsid w:val="007D2410"/>
    <w:rsid w:val="007D38D6"/>
    <w:rsid w:val="007D3935"/>
    <w:rsid w:val="007D3E34"/>
    <w:rsid w:val="007D4A89"/>
    <w:rsid w:val="007D4D5D"/>
    <w:rsid w:val="007D57AE"/>
    <w:rsid w:val="007D5C26"/>
    <w:rsid w:val="007D6003"/>
    <w:rsid w:val="007D6695"/>
    <w:rsid w:val="007E00FC"/>
    <w:rsid w:val="007E0854"/>
    <w:rsid w:val="007E0B72"/>
    <w:rsid w:val="007E1070"/>
    <w:rsid w:val="007E1F21"/>
    <w:rsid w:val="007E3AE3"/>
    <w:rsid w:val="007E3AF8"/>
    <w:rsid w:val="007E3D90"/>
    <w:rsid w:val="007E4EB4"/>
    <w:rsid w:val="007E5BE2"/>
    <w:rsid w:val="007E6CF6"/>
    <w:rsid w:val="007E774D"/>
    <w:rsid w:val="007F0DC8"/>
    <w:rsid w:val="007F176E"/>
    <w:rsid w:val="007F1784"/>
    <w:rsid w:val="007F229D"/>
    <w:rsid w:val="007F2D78"/>
    <w:rsid w:val="007F391A"/>
    <w:rsid w:val="007F3A6C"/>
    <w:rsid w:val="007F4E30"/>
    <w:rsid w:val="007F64D5"/>
    <w:rsid w:val="007F7AE1"/>
    <w:rsid w:val="007F7F4A"/>
    <w:rsid w:val="00800792"/>
    <w:rsid w:val="00800E4E"/>
    <w:rsid w:val="00801E1A"/>
    <w:rsid w:val="0080287D"/>
    <w:rsid w:val="00802901"/>
    <w:rsid w:val="008029A1"/>
    <w:rsid w:val="00803DB2"/>
    <w:rsid w:val="00804795"/>
    <w:rsid w:val="0080570A"/>
    <w:rsid w:val="008057DF"/>
    <w:rsid w:val="0080641A"/>
    <w:rsid w:val="008078CB"/>
    <w:rsid w:val="00810063"/>
    <w:rsid w:val="00812DFA"/>
    <w:rsid w:val="008130F8"/>
    <w:rsid w:val="00813B2C"/>
    <w:rsid w:val="00813D5B"/>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2790"/>
    <w:rsid w:val="00832BAC"/>
    <w:rsid w:val="008337A2"/>
    <w:rsid w:val="00833C87"/>
    <w:rsid w:val="00834798"/>
    <w:rsid w:val="0083681D"/>
    <w:rsid w:val="00836F05"/>
    <w:rsid w:val="00837D01"/>
    <w:rsid w:val="00840A9D"/>
    <w:rsid w:val="00840ACD"/>
    <w:rsid w:val="00840C93"/>
    <w:rsid w:val="00841B16"/>
    <w:rsid w:val="00842601"/>
    <w:rsid w:val="00842A1F"/>
    <w:rsid w:val="00843423"/>
    <w:rsid w:val="00843D20"/>
    <w:rsid w:val="0084431F"/>
    <w:rsid w:val="00844EE2"/>
    <w:rsid w:val="00844FD7"/>
    <w:rsid w:val="00845FE2"/>
    <w:rsid w:val="008475C4"/>
    <w:rsid w:val="00847A3A"/>
    <w:rsid w:val="008509CB"/>
    <w:rsid w:val="00850AFC"/>
    <w:rsid w:val="00850FF3"/>
    <w:rsid w:val="008525C8"/>
    <w:rsid w:val="00853FB5"/>
    <w:rsid w:val="00854627"/>
    <w:rsid w:val="0085465E"/>
    <w:rsid w:val="00854954"/>
    <w:rsid w:val="008558F8"/>
    <w:rsid w:val="00855D36"/>
    <w:rsid w:val="008561BC"/>
    <w:rsid w:val="008566D5"/>
    <w:rsid w:val="00856C9B"/>
    <w:rsid w:val="008570D9"/>
    <w:rsid w:val="008570E7"/>
    <w:rsid w:val="00857FF4"/>
    <w:rsid w:val="00860194"/>
    <w:rsid w:val="00861745"/>
    <w:rsid w:val="00862A17"/>
    <w:rsid w:val="00863F60"/>
    <w:rsid w:val="00864F4D"/>
    <w:rsid w:val="0086564B"/>
    <w:rsid w:val="00866608"/>
    <w:rsid w:val="008667F8"/>
    <w:rsid w:val="008673C6"/>
    <w:rsid w:val="00867AEB"/>
    <w:rsid w:val="00870816"/>
    <w:rsid w:val="00870EEB"/>
    <w:rsid w:val="0087127C"/>
    <w:rsid w:val="00873133"/>
    <w:rsid w:val="008733EB"/>
    <w:rsid w:val="0087357D"/>
    <w:rsid w:val="008735ED"/>
    <w:rsid w:val="008737CD"/>
    <w:rsid w:val="0087391B"/>
    <w:rsid w:val="0087609A"/>
    <w:rsid w:val="008768AD"/>
    <w:rsid w:val="00877AAB"/>
    <w:rsid w:val="0088145C"/>
    <w:rsid w:val="008822B4"/>
    <w:rsid w:val="00883176"/>
    <w:rsid w:val="008831B3"/>
    <w:rsid w:val="00883980"/>
    <w:rsid w:val="008848C0"/>
    <w:rsid w:val="00884BF1"/>
    <w:rsid w:val="0088686A"/>
    <w:rsid w:val="00892585"/>
    <w:rsid w:val="0089356E"/>
    <w:rsid w:val="00894DE9"/>
    <w:rsid w:val="0089522A"/>
    <w:rsid w:val="00895E0B"/>
    <w:rsid w:val="00895FB8"/>
    <w:rsid w:val="00896C8F"/>
    <w:rsid w:val="00896DE7"/>
    <w:rsid w:val="00897C15"/>
    <w:rsid w:val="008A116A"/>
    <w:rsid w:val="008A168B"/>
    <w:rsid w:val="008A3F0B"/>
    <w:rsid w:val="008A3FCF"/>
    <w:rsid w:val="008A447C"/>
    <w:rsid w:val="008A4493"/>
    <w:rsid w:val="008A4D17"/>
    <w:rsid w:val="008A5140"/>
    <w:rsid w:val="008A5196"/>
    <w:rsid w:val="008A54CD"/>
    <w:rsid w:val="008A592F"/>
    <w:rsid w:val="008A5DA6"/>
    <w:rsid w:val="008A6023"/>
    <w:rsid w:val="008A7220"/>
    <w:rsid w:val="008B0019"/>
    <w:rsid w:val="008B0093"/>
    <w:rsid w:val="008B1178"/>
    <w:rsid w:val="008B2BFE"/>
    <w:rsid w:val="008B304D"/>
    <w:rsid w:val="008B309D"/>
    <w:rsid w:val="008B37F7"/>
    <w:rsid w:val="008B4504"/>
    <w:rsid w:val="008B50E1"/>
    <w:rsid w:val="008B52C0"/>
    <w:rsid w:val="008B6B1B"/>
    <w:rsid w:val="008B7379"/>
    <w:rsid w:val="008C00CA"/>
    <w:rsid w:val="008C4528"/>
    <w:rsid w:val="008C4DEC"/>
    <w:rsid w:val="008C56D9"/>
    <w:rsid w:val="008C5D4B"/>
    <w:rsid w:val="008C60AD"/>
    <w:rsid w:val="008C667C"/>
    <w:rsid w:val="008C7399"/>
    <w:rsid w:val="008C743B"/>
    <w:rsid w:val="008C78F6"/>
    <w:rsid w:val="008C7B7C"/>
    <w:rsid w:val="008D0997"/>
    <w:rsid w:val="008D0A95"/>
    <w:rsid w:val="008D16C4"/>
    <w:rsid w:val="008D2D29"/>
    <w:rsid w:val="008D3E6C"/>
    <w:rsid w:val="008D44F3"/>
    <w:rsid w:val="008D547B"/>
    <w:rsid w:val="008D5777"/>
    <w:rsid w:val="008D6192"/>
    <w:rsid w:val="008D782F"/>
    <w:rsid w:val="008D7B8B"/>
    <w:rsid w:val="008E0147"/>
    <w:rsid w:val="008E0E8E"/>
    <w:rsid w:val="008E15C6"/>
    <w:rsid w:val="008E483F"/>
    <w:rsid w:val="008E49E2"/>
    <w:rsid w:val="008E4E47"/>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0CE"/>
    <w:rsid w:val="008F7C09"/>
    <w:rsid w:val="008F7F4E"/>
    <w:rsid w:val="0090021A"/>
    <w:rsid w:val="0090035E"/>
    <w:rsid w:val="00900E6B"/>
    <w:rsid w:val="00901164"/>
    <w:rsid w:val="0090321F"/>
    <w:rsid w:val="009035F6"/>
    <w:rsid w:val="00903601"/>
    <w:rsid w:val="00903AE7"/>
    <w:rsid w:val="009048A5"/>
    <w:rsid w:val="00905236"/>
    <w:rsid w:val="00905835"/>
    <w:rsid w:val="00905AA3"/>
    <w:rsid w:val="00906B79"/>
    <w:rsid w:val="00906EA6"/>
    <w:rsid w:val="00907BC9"/>
    <w:rsid w:val="0091016F"/>
    <w:rsid w:val="0091049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0750"/>
    <w:rsid w:val="009212C6"/>
    <w:rsid w:val="00921BC7"/>
    <w:rsid w:val="00921E5F"/>
    <w:rsid w:val="0092386E"/>
    <w:rsid w:val="0092387C"/>
    <w:rsid w:val="0092448E"/>
    <w:rsid w:val="00925010"/>
    <w:rsid w:val="009268BC"/>
    <w:rsid w:val="00926C7F"/>
    <w:rsid w:val="00927C76"/>
    <w:rsid w:val="009307AA"/>
    <w:rsid w:val="00930EAC"/>
    <w:rsid w:val="009310BE"/>
    <w:rsid w:val="00932DE2"/>
    <w:rsid w:val="00934DCF"/>
    <w:rsid w:val="009353E0"/>
    <w:rsid w:val="0094096A"/>
    <w:rsid w:val="00941484"/>
    <w:rsid w:val="00941BE5"/>
    <w:rsid w:val="00942191"/>
    <w:rsid w:val="00943983"/>
    <w:rsid w:val="00943B11"/>
    <w:rsid w:val="009443D6"/>
    <w:rsid w:val="00947C3E"/>
    <w:rsid w:val="00950093"/>
    <w:rsid w:val="009504D6"/>
    <w:rsid w:val="0095064D"/>
    <w:rsid w:val="00950A98"/>
    <w:rsid w:val="0095203E"/>
    <w:rsid w:val="009525D7"/>
    <w:rsid w:val="009537DF"/>
    <w:rsid w:val="0095504B"/>
    <w:rsid w:val="009551E7"/>
    <w:rsid w:val="00955A78"/>
    <w:rsid w:val="00955EC5"/>
    <w:rsid w:val="009573B3"/>
    <w:rsid w:val="0096084E"/>
    <w:rsid w:val="00960878"/>
    <w:rsid w:val="00961089"/>
    <w:rsid w:val="009614F3"/>
    <w:rsid w:val="009615B2"/>
    <w:rsid w:val="00962921"/>
    <w:rsid w:val="009632CA"/>
    <w:rsid w:val="009652ED"/>
    <w:rsid w:val="00965817"/>
    <w:rsid w:val="00966416"/>
    <w:rsid w:val="009666B7"/>
    <w:rsid w:val="00966CF1"/>
    <w:rsid w:val="009675E1"/>
    <w:rsid w:val="009677DF"/>
    <w:rsid w:val="009700C1"/>
    <w:rsid w:val="00971038"/>
    <w:rsid w:val="00972022"/>
    <w:rsid w:val="009720A0"/>
    <w:rsid w:val="00972FE1"/>
    <w:rsid w:val="00974022"/>
    <w:rsid w:val="00974023"/>
    <w:rsid w:val="0097437A"/>
    <w:rsid w:val="00977A85"/>
    <w:rsid w:val="00977ADF"/>
    <w:rsid w:val="00977CCF"/>
    <w:rsid w:val="00977EDF"/>
    <w:rsid w:val="0098114F"/>
    <w:rsid w:val="00981504"/>
    <w:rsid w:val="00982F8B"/>
    <w:rsid w:val="00983B6A"/>
    <w:rsid w:val="00983E8D"/>
    <w:rsid w:val="0098421D"/>
    <w:rsid w:val="009846E8"/>
    <w:rsid w:val="00984C4A"/>
    <w:rsid w:val="00985C33"/>
    <w:rsid w:val="00985CDD"/>
    <w:rsid w:val="00986062"/>
    <w:rsid w:val="00987E42"/>
    <w:rsid w:val="00990711"/>
    <w:rsid w:val="009907CB"/>
    <w:rsid w:val="009909BD"/>
    <w:rsid w:val="00991FA7"/>
    <w:rsid w:val="00991FEB"/>
    <w:rsid w:val="00994544"/>
    <w:rsid w:val="009945DB"/>
    <w:rsid w:val="00994AF2"/>
    <w:rsid w:val="00994F25"/>
    <w:rsid w:val="009958F7"/>
    <w:rsid w:val="00997009"/>
    <w:rsid w:val="009A0300"/>
    <w:rsid w:val="009A059E"/>
    <w:rsid w:val="009A1164"/>
    <w:rsid w:val="009A239A"/>
    <w:rsid w:val="009A24B4"/>
    <w:rsid w:val="009A480B"/>
    <w:rsid w:val="009A4C9A"/>
    <w:rsid w:val="009A6072"/>
    <w:rsid w:val="009A6E2B"/>
    <w:rsid w:val="009B02A1"/>
    <w:rsid w:val="009B043A"/>
    <w:rsid w:val="009B0628"/>
    <w:rsid w:val="009B1037"/>
    <w:rsid w:val="009B2483"/>
    <w:rsid w:val="009B2505"/>
    <w:rsid w:val="009B34AD"/>
    <w:rsid w:val="009B4726"/>
    <w:rsid w:val="009B49FD"/>
    <w:rsid w:val="009B4AB2"/>
    <w:rsid w:val="009B4D61"/>
    <w:rsid w:val="009B6289"/>
    <w:rsid w:val="009B663A"/>
    <w:rsid w:val="009B6728"/>
    <w:rsid w:val="009B67C9"/>
    <w:rsid w:val="009B6DA3"/>
    <w:rsid w:val="009B7A73"/>
    <w:rsid w:val="009B7A9A"/>
    <w:rsid w:val="009C09DB"/>
    <w:rsid w:val="009C2982"/>
    <w:rsid w:val="009C38A3"/>
    <w:rsid w:val="009C405B"/>
    <w:rsid w:val="009C5AF7"/>
    <w:rsid w:val="009C721E"/>
    <w:rsid w:val="009C7E3F"/>
    <w:rsid w:val="009D00A7"/>
    <w:rsid w:val="009D07A4"/>
    <w:rsid w:val="009D07B4"/>
    <w:rsid w:val="009D0C5F"/>
    <w:rsid w:val="009D109A"/>
    <w:rsid w:val="009D21DA"/>
    <w:rsid w:val="009D3F97"/>
    <w:rsid w:val="009D6420"/>
    <w:rsid w:val="009D6CE0"/>
    <w:rsid w:val="009D7442"/>
    <w:rsid w:val="009D7ED9"/>
    <w:rsid w:val="009E021D"/>
    <w:rsid w:val="009E02CE"/>
    <w:rsid w:val="009E0564"/>
    <w:rsid w:val="009E0C85"/>
    <w:rsid w:val="009E0C8C"/>
    <w:rsid w:val="009E113B"/>
    <w:rsid w:val="009E1305"/>
    <w:rsid w:val="009E1EBC"/>
    <w:rsid w:val="009E2292"/>
    <w:rsid w:val="009E271C"/>
    <w:rsid w:val="009E46C7"/>
    <w:rsid w:val="009E4BBE"/>
    <w:rsid w:val="009E6E6B"/>
    <w:rsid w:val="009E7306"/>
    <w:rsid w:val="009E7501"/>
    <w:rsid w:val="009E79D4"/>
    <w:rsid w:val="009F15FD"/>
    <w:rsid w:val="009F16FC"/>
    <w:rsid w:val="009F1B2B"/>
    <w:rsid w:val="009F1D7C"/>
    <w:rsid w:val="009F3F93"/>
    <w:rsid w:val="009F4145"/>
    <w:rsid w:val="009F5A65"/>
    <w:rsid w:val="009F68CA"/>
    <w:rsid w:val="009F74B5"/>
    <w:rsid w:val="009F7B4F"/>
    <w:rsid w:val="00A001FB"/>
    <w:rsid w:val="00A02C9A"/>
    <w:rsid w:val="00A031A5"/>
    <w:rsid w:val="00A04470"/>
    <w:rsid w:val="00A04791"/>
    <w:rsid w:val="00A04A48"/>
    <w:rsid w:val="00A0549A"/>
    <w:rsid w:val="00A06454"/>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3F1"/>
    <w:rsid w:val="00A179FC"/>
    <w:rsid w:val="00A17E17"/>
    <w:rsid w:val="00A206D3"/>
    <w:rsid w:val="00A220D0"/>
    <w:rsid w:val="00A222E1"/>
    <w:rsid w:val="00A23750"/>
    <w:rsid w:val="00A23817"/>
    <w:rsid w:val="00A24676"/>
    <w:rsid w:val="00A24805"/>
    <w:rsid w:val="00A25AA5"/>
    <w:rsid w:val="00A306A9"/>
    <w:rsid w:val="00A318FA"/>
    <w:rsid w:val="00A31EC0"/>
    <w:rsid w:val="00A322B1"/>
    <w:rsid w:val="00A3440E"/>
    <w:rsid w:val="00A366E6"/>
    <w:rsid w:val="00A36CAC"/>
    <w:rsid w:val="00A3711D"/>
    <w:rsid w:val="00A378EE"/>
    <w:rsid w:val="00A418EA"/>
    <w:rsid w:val="00A41FCB"/>
    <w:rsid w:val="00A421DD"/>
    <w:rsid w:val="00A4259E"/>
    <w:rsid w:val="00A42960"/>
    <w:rsid w:val="00A43698"/>
    <w:rsid w:val="00A43B97"/>
    <w:rsid w:val="00A4445C"/>
    <w:rsid w:val="00A45B4F"/>
    <w:rsid w:val="00A5073A"/>
    <w:rsid w:val="00A507FD"/>
    <w:rsid w:val="00A50E81"/>
    <w:rsid w:val="00A51B4D"/>
    <w:rsid w:val="00A51F8C"/>
    <w:rsid w:val="00A53859"/>
    <w:rsid w:val="00A53B8A"/>
    <w:rsid w:val="00A53ED7"/>
    <w:rsid w:val="00A5550F"/>
    <w:rsid w:val="00A557CA"/>
    <w:rsid w:val="00A5595A"/>
    <w:rsid w:val="00A60607"/>
    <w:rsid w:val="00A60863"/>
    <w:rsid w:val="00A61FB1"/>
    <w:rsid w:val="00A633D7"/>
    <w:rsid w:val="00A63F40"/>
    <w:rsid w:val="00A6413B"/>
    <w:rsid w:val="00A64C0A"/>
    <w:rsid w:val="00A64E2D"/>
    <w:rsid w:val="00A65C97"/>
    <w:rsid w:val="00A669AA"/>
    <w:rsid w:val="00A6726D"/>
    <w:rsid w:val="00A67798"/>
    <w:rsid w:val="00A678AA"/>
    <w:rsid w:val="00A67BA0"/>
    <w:rsid w:val="00A70E9D"/>
    <w:rsid w:val="00A70FDF"/>
    <w:rsid w:val="00A719B8"/>
    <w:rsid w:val="00A71E2F"/>
    <w:rsid w:val="00A721D9"/>
    <w:rsid w:val="00A7223C"/>
    <w:rsid w:val="00A722A6"/>
    <w:rsid w:val="00A728B6"/>
    <w:rsid w:val="00A734FB"/>
    <w:rsid w:val="00A74417"/>
    <w:rsid w:val="00A749CF"/>
    <w:rsid w:val="00A754B1"/>
    <w:rsid w:val="00A76A7D"/>
    <w:rsid w:val="00A77C12"/>
    <w:rsid w:val="00A8017B"/>
    <w:rsid w:val="00A8018C"/>
    <w:rsid w:val="00A809CE"/>
    <w:rsid w:val="00A80A16"/>
    <w:rsid w:val="00A814E1"/>
    <w:rsid w:val="00A81738"/>
    <w:rsid w:val="00A82B09"/>
    <w:rsid w:val="00A8344D"/>
    <w:rsid w:val="00A8398E"/>
    <w:rsid w:val="00A83EB0"/>
    <w:rsid w:val="00A83FCE"/>
    <w:rsid w:val="00A84912"/>
    <w:rsid w:val="00A84D9C"/>
    <w:rsid w:val="00A8531B"/>
    <w:rsid w:val="00A85713"/>
    <w:rsid w:val="00A85927"/>
    <w:rsid w:val="00A85990"/>
    <w:rsid w:val="00A85A2F"/>
    <w:rsid w:val="00A86127"/>
    <w:rsid w:val="00A867B1"/>
    <w:rsid w:val="00A8681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A0397"/>
    <w:rsid w:val="00AA0982"/>
    <w:rsid w:val="00AA1317"/>
    <w:rsid w:val="00AA3B12"/>
    <w:rsid w:val="00AA3C25"/>
    <w:rsid w:val="00AA44AF"/>
    <w:rsid w:val="00AA4CA8"/>
    <w:rsid w:val="00AA4F43"/>
    <w:rsid w:val="00AA56C1"/>
    <w:rsid w:val="00AA7118"/>
    <w:rsid w:val="00AB1093"/>
    <w:rsid w:val="00AB128E"/>
    <w:rsid w:val="00AB1389"/>
    <w:rsid w:val="00AB159D"/>
    <w:rsid w:val="00AB40D5"/>
    <w:rsid w:val="00AB44C6"/>
    <w:rsid w:val="00AB4B10"/>
    <w:rsid w:val="00AB4B92"/>
    <w:rsid w:val="00AB54CD"/>
    <w:rsid w:val="00AB6E19"/>
    <w:rsid w:val="00AB7D33"/>
    <w:rsid w:val="00AC0CDE"/>
    <w:rsid w:val="00AC0DFF"/>
    <w:rsid w:val="00AC0E67"/>
    <w:rsid w:val="00AC14EF"/>
    <w:rsid w:val="00AC1FAA"/>
    <w:rsid w:val="00AC36A9"/>
    <w:rsid w:val="00AC4A89"/>
    <w:rsid w:val="00AC4BC6"/>
    <w:rsid w:val="00AC598E"/>
    <w:rsid w:val="00AC7029"/>
    <w:rsid w:val="00AC792B"/>
    <w:rsid w:val="00AC7E15"/>
    <w:rsid w:val="00AD1467"/>
    <w:rsid w:val="00AD1998"/>
    <w:rsid w:val="00AD1CDF"/>
    <w:rsid w:val="00AD2157"/>
    <w:rsid w:val="00AD268C"/>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C7E"/>
    <w:rsid w:val="00AE1122"/>
    <w:rsid w:val="00AE202F"/>
    <w:rsid w:val="00AE2C3B"/>
    <w:rsid w:val="00AE38DC"/>
    <w:rsid w:val="00AE3A6B"/>
    <w:rsid w:val="00AE40D0"/>
    <w:rsid w:val="00AE571E"/>
    <w:rsid w:val="00AE5CE1"/>
    <w:rsid w:val="00AE5F0B"/>
    <w:rsid w:val="00AE6A99"/>
    <w:rsid w:val="00AE7782"/>
    <w:rsid w:val="00AF14D8"/>
    <w:rsid w:val="00AF167C"/>
    <w:rsid w:val="00AF1A2E"/>
    <w:rsid w:val="00AF1EAF"/>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EB0"/>
    <w:rsid w:val="00B05B10"/>
    <w:rsid w:val="00B06780"/>
    <w:rsid w:val="00B079C4"/>
    <w:rsid w:val="00B07C98"/>
    <w:rsid w:val="00B10F1F"/>
    <w:rsid w:val="00B1173C"/>
    <w:rsid w:val="00B11CC7"/>
    <w:rsid w:val="00B12810"/>
    <w:rsid w:val="00B134D5"/>
    <w:rsid w:val="00B14D07"/>
    <w:rsid w:val="00B15375"/>
    <w:rsid w:val="00B16FC8"/>
    <w:rsid w:val="00B17034"/>
    <w:rsid w:val="00B17B2D"/>
    <w:rsid w:val="00B200D2"/>
    <w:rsid w:val="00B20478"/>
    <w:rsid w:val="00B21184"/>
    <w:rsid w:val="00B21348"/>
    <w:rsid w:val="00B21B75"/>
    <w:rsid w:val="00B23413"/>
    <w:rsid w:val="00B23D21"/>
    <w:rsid w:val="00B24D3E"/>
    <w:rsid w:val="00B24E8D"/>
    <w:rsid w:val="00B2642E"/>
    <w:rsid w:val="00B2736F"/>
    <w:rsid w:val="00B275F7"/>
    <w:rsid w:val="00B30BCE"/>
    <w:rsid w:val="00B30E5F"/>
    <w:rsid w:val="00B316D0"/>
    <w:rsid w:val="00B31B08"/>
    <w:rsid w:val="00B34959"/>
    <w:rsid w:val="00B34DA0"/>
    <w:rsid w:val="00B357D5"/>
    <w:rsid w:val="00B36643"/>
    <w:rsid w:val="00B37EA1"/>
    <w:rsid w:val="00B417E8"/>
    <w:rsid w:val="00B41853"/>
    <w:rsid w:val="00B418C1"/>
    <w:rsid w:val="00B41FB3"/>
    <w:rsid w:val="00B43282"/>
    <w:rsid w:val="00B43394"/>
    <w:rsid w:val="00B433C3"/>
    <w:rsid w:val="00B44E65"/>
    <w:rsid w:val="00B4506B"/>
    <w:rsid w:val="00B4595E"/>
    <w:rsid w:val="00B45C73"/>
    <w:rsid w:val="00B45C91"/>
    <w:rsid w:val="00B46A63"/>
    <w:rsid w:val="00B472F9"/>
    <w:rsid w:val="00B47B1E"/>
    <w:rsid w:val="00B504CB"/>
    <w:rsid w:val="00B50AB7"/>
    <w:rsid w:val="00B51674"/>
    <w:rsid w:val="00B51F38"/>
    <w:rsid w:val="00B52A0C"/>
    <w:rsid w:val="00B53943"/>
    <w:rsid w:val="00B53DB8"/>
    <w:rsid w:val="00B54113"/>
    <w:rsid w:val="00B54D7C"/>
    <w:rsid w:val="00B554EF"/>
    <w:rsid w:val="00B556AC"/>
    <w:rsid w:val="00B56F13"/>
    <w:rsid w:val="00B618C6"/>
    <w:rsid w:val="00B623D8"/>
    <w:rsid w:val="00B62B1B"/>
    <w:rsid w:val="00B636C4"/>
    <w:rsid w:val="00B63E40"/>
    <w:rsid w:val="00B65AB8"/>
    <w:rsid w:val="00B662EC"/>
    <w:rsid w:val="00B672DB"/>
    <w:rsid w:val="00B70457"/>
    <w:rsid w:val="00B70E38"/>
    <w:rsid w:val="00B71564"/>
    <w:rsid w:val="00B723E8"/>
    <w:rsid w:val="00B72727"/>
    <w:rsid w:val="00B72B18"/>
    <w:rsid w:val="00B72FCF"/>
    <w:rsid w:val="00B7312C"/>
    <w:rsid w:val="00B73161"/>
    <w:rsid w:val="00B75B9F"/>
    <w:rsid w:val="00B765F7"/>
    <w:rsid w:val="00B76AAA"/>
    <w:rsid w:val="00B77A01"/>
    <w:rsid w:val="00B8127A"/>
    <w:rsid w:val="00B819DC"/>
    <w:rsid w:val="00B82441"/>
    <w:rsid w:val="00B83CF0"/>
    <w:rsid w:val="00B8492B"/>
    <w:rsid w:val="00B86C57"/>
    <w:rsid w:val="00B87408"/>
    <w:rsid w:val="00B8787A"/>
    <w:rsid w:val="00B87913"/>
    <w:rsid w:val="00B9011A"/>
    <w:rsid w:val="00B90A49"/>
    <w:rsid w:val="00B912F4"/>
    <w:rsid w:val="00B920B8"/>
    <w:rsid w:val="00B92B7D"/>
    <w:rsid w:val="00B92D07"/>
    <w:rsid w:val="00B930D4"/>
    <w:rsid w:val="00B93978"/>
    <w:rsid w:val="00B94DCB"/>
    <w:rsid w:val="00B9649F"/>
    <w:rsid w:val="00B96941"/>
    <w:rsid w:val="00B97A62"/>
    <w:rsid w:val="00B97E16"/>
    <w:rsid w:val="00BA0E50"/>
    <w:rsid w:val="00BA1081"/>
    <w:rsid w:val="00BA20A0"/>
    <w:rsid w:val="00BA258A"/>
    <w:rsid w:val="00BA2A3A"/>
    <w:rsid w:val="00BA3489"/>
    <w:rsid w:val="00BA351C"/>
    <w:rsid w:val="00BA3732"/>
    <w:rsid w:val="00BA38A9"/>
    <w:rsid w:val="00BA393B"/>
    <w:rsid w:val="00BA46D7"/>
    <w:rsid w:val="00BA5DF0"/>
    <w:rsid w:val="00BA6E68"/>
    <w:rsid w:val="00BB2585"/>
    <w:rsid w:val="00BB269A"/>
    <w:rsid w:val="00BB4324"/>
    <w:rsid w:val="00BB4634"/>
    <w:rsid w:val="00BB55A3"/>
    <w:rsid w:val="00BB7C90"/>
    <w:rsid w:val="00BC0609"/>
    <w:rsid w:val="00BC0906"/>
    <w:rsid w:val="00BC0FE8"/>
    <w:rsid w:val="00BC129F"/>
    <w:rsid w:val="00BC361D"/>
    <w:rsid w:val="00BC3813"/>
    <w:rsid w:val="00BC38C4"/>
    <w:rsid w:val="00BC3B30"/>
    <w:rsid w:val="00BC4F31"/>
    <w:rsid w:val="00BC5A88"/>
    <w:rsid w:val="00BC5ACA"/>
    <w:rsid w:val="00BC77B3"/>
    <w:rsid w:val="00BC7EBE"/>
    <w:rsid w:val="00BD0118"/>
    <w:rsid w:val="00BD0BB7"/>
    <w:rsid w:val="00BD0D46"/>
    <w:rsid w:val="00BD1069"/>
    <w:rsid w:val="00BD1B32"/>
    <w:rsid w:val="00BD2F28"/>
    <w:rsid w:val="00BD3A58"/>
    <w:rsid w:val="00BD3B2F"/>
    <w:rsid w:val="00BD3B89"/>
    <w:rsid w:val="00BD3C7A"/>
    <w:rsid w:val="00BD4055"/>
    <w:rsid w:val="00BD4558"/>
    <w:rsid w:val="00BD4637"/>
    <w:rsid w:val="00BD57FE"/>
    <w:rsid w:val="00BE1E1C"/>
    <w:rsid w:val="00BE1EED"/>
    <w:rsid w:val="00BE2E67"/>
    <w:rsid w:val="00BE323C"/>
    <w:rsid w:val="00BE3F34"/>
    <w:rsid w:val="00BE55FC"/>
    <w:rsid w:val="00BE6519"/>
    <w:rsid w:val="00BE76C3"/>
    <w:rsid w:val="00BE7E0C"/>
    <w:rsid w:val="00BF0EE4"/>
    <w:rsid w:val="00BF0F5A"/>
    <w:rsid w:val="00BF170B"/>
    <w:rsid w:val="00BF2BB7"/>
    <w:rsid w:val="00BF34C4"/>
    <w:rsid w:val="00BF3559"/>
    <w:rsid w:val="00BF362F"/>
    <w:rsid w:val="00BF3B13"/>
    <w:rsid w:val="00BF3D71"/>
    <w:rsid w:val="00BF41A0"/>
    <w:rsid w:val="00BF4B29"/>
    <w:rsid w:val="00BF4BC2"/>
    <w:rsid w:val="00BF4CC1"/>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2EF8"/>
    <w:rsid w:val="00C138F8"/>
    <w:rsid w:val="00C13A2F"/>
    <w:rsid w:val="00C13A52"/>
    <w:rsid w:val="00C14210"/>
    <w:rsid w:val="00C17AF9"/>
    <w:rsid w:val="00C202FC"/>
    <w:rsid w:val="00C207A2"/>
    <w:rsid w:val="00C20D79"/>
    <w:rsid w:val="00C2228B"/>
    <w:rsid w:val="00C22A43"/>
    <w:rsid w:val="00C230BF"/>
    <w:rsid w:val="00C23BA5"/>
    <w:rsid w:val="00C23CE0"/>
    <w:rsid w:val="00C24158"/>
    <w:rsid w:val="00C244DD"/>
    <w:rsid w:val="00C24ACF"/>
    <w:rsid w:val="00C25B36"/>
    <w:rsid w:val="00C2736C"/>
    <w:rsid w:val="00C27B99"/>
    <w:rsid w:val="00C3016D"/>
    <w:rsid w:val="00C3079F"/>
    <w:rsid w:val="00C32373"/>
    <w:rsid w:val="00C33DDB"/>
    <w:rsid w:val="00C3487C"/>
    <w:rsid w:val="00C35024"/>
    <w:rsid w:val="00C36411"/>
    <w:rsid w:val="00C37447"/>
    <w:rsid w:val="00C3797C"/>
    <w:rsid w:val="00C413F6"/>
    <w:rsid w:val="00C4204D"/>
    <w:rsid w:val="00C42116"/>
    <w:rsid w:val="00C43169"/>
    <w:rsid w:val="00C43D43"/>
    <w:rsid w:val="00C44061"/>
    <w:rsid w:val="00C469CC"/>
    <w:rsid w:val="00C46C4F"/>
    <w:rsid w:val="00C5009C"/>
    <w:rsid w:val="00C5063B"/>
    <w:rsid w:val="00C508D2"/>
    <w:rsid w:val="00C51B52"/>
    <w:rsid w:val="00C52A0B"/>
    <w:rsid w:val="00C53D95"/>
    <w:rsid w:val="00C54882"/>
    <w:rsid w:val="00C54FB9"/>
    <w:rsid w:val="00C55B4D"/>
    <w:rsid w:val="00C56922"/>
    <w:rsid w:val="00C60979"/>
    <w:rsid w:val="00C60D9A"/>
    <w:rsid w:val="00C61F19"/>
    <w:rsid w:val="00C6261F"/>
    <w:rsid w:val="00C62B05"/>
    <w:rsid w:val="00C6337D"/>
    <w:rsid w:val="00C64659"/>
    <w:rsid w:val="00C66121"/>
    <w:rsid w:val="00C6725E"/>
    <w:rsid w:val="00C724B2"/>
    <w:rsid w:val="00C72B2E"/>
    <w:rsid w:val="00C72D1E"/>
    <w:rsid w:val="00C73132"/>
    <w:rsid w:val="00C735F5"/>
    <w:rsid w:val="00C7495C"/>
    <w:rsid w:val="00C74CC8"/>
    <w:rsid w:val="00C7661A"/>
    <w:rsid w:val="00C767A9"/>
    <w:rsid w:val="00C768E0"/>
    <w:rsid w:val="00C80C9F"/>
    <w:rsid w:val="00C80D70"/>
    <w:rsid w:val="00C80E17"/>
    <w:rsid w:val="00C811EC"/>
    <w:rsid w:val="00C816E1"/>
    <w:rsid w:val="00C8190B"/>
    <w:rsid w:val="00C81F28"/>
    <w:rsid w:val="00C8306B"/>
    <w:rsid w:val="00C83394"/>
    <w:rsid w:val="00C83B5B"/>
    <w:rsid w:val="00C84F12"/>
    <w:rsid w:val="00C913DF"/>
    <w:rsid w:val="00C916FA"/>
    <w:rsid w:val="00C91928"/>
    <w:rsid w:val="00C919C1"/>
    <w:rsid w:val="00C91B15"/>
    <w:rsid w:val="00C91BCE"/>
    <w:rsid w:val="00C91F0B"/>
    <w:rsid w:val="00C92243"/>
    <w:rsid w:val="00C92B0A"/>
    <w:rsid w:val="00C92E17"/>
    <w:rsid w:val="00C93141"/>
    <w:rsid w:val="00C93BD9"/>
    <w:rsid w:val="00C95854"/>
    <w:rsid w:val="00C962B7"/>
    <w:rsid w:val="00C9636D"/>
    <w:rsid w:val="00C974AF"/>
    <w:rsid w:val="00C979CA"/>
    <w:rsid w:val="00CA08C4"/>
    <w:rsid w:val="00CA1AEE"/>
    <w:rsid w:val="00CA1B75"/>
    <w:rsid w:val="00CA1FDF"/>
    <w:rsid w:val="00CA36EF"/>
    <w:rsid w:val="00CA3D3B"/>
    <w:rsid w:val="00CA3ECE"/>
    <w:rsid w:val="00CA4FD9"/>
    <w:rsid w:val="00CA51F1"/>
    <w:rsid w:val="00CA6314"/>
    <w:rsid w:val="00CA7A17"/>
    <w:rsid w:val="00CB06A5"/>
    <w:rsid w:val="00CB06BE"/>
    <w:rsid w:val="00CB0713"/>
    <w:rsid w:val="00CB1594"/>
    <w:rsid w:val="00CB1CFB"/>
    <w:rsid w:val="00CB2A93"/>
    <w:rsid w:val="00CB2D12"/>
    <w:rsid w:val="00CB3D98"/>
    <w:rsid w:val="00CB433E"/>
    <w:rsid w:val="00CB55B5"/>
    <w:rsid w:val="00CB589A"/>
    <w:rsid w:val="00CB6E1E"/>
    <w:rsid w:val="00CB6ECC"/>
    <w:rsid w:val="00CB7666"/>
    <w:rsid w:val="00CB7721"/>
    <w:rsid w:val="00CC3671"/>
    <w:rsid w:val="00CC4F1F"/>
    <w:rsid w:val="00CC5723"/>
    <w:rsid w:val="00CC6CFF"/>
    <w:rsid w:val="00CC79D6"/>
    <w:rsid w:val="00CD0808"/>
    <w:rsid w:val="00CD1CBA"/>
    <w:rsid w:val="00CD1FA1"/>
    <w:rsid w:val="00CD22B0"/>
    <w:rsid w:val="00CD3A84"/>
    <w:rsid w:val="00CD45F2"/>
    <w:rsid w:val="00CD48BF"/>
    <w:rsid w:val="00CD4C3E"/>
    <w:rsid w:val="00CD4E13"/>
    <w:rsid w:val="00CD57AF"/>
    <w:rsid w:val="00CD6EC2"/>
    <w:rsid w:val="00CD71D0"/>
    <w:rsid w:val="00CE04DF"/>
    <w:rsid w:val="00CE10A4"/>
    <w:rsid w:val="00CE159F"/>
    <w:rsid w:val="00CE2751"/>
    <w:rsid w:val="00CE277C"/>
    <w:rsid w:val="00CE27E2"/>
    <w:rsid w:val="00CE2AFD"/>
    <w:rsid w:val="00CE309F"/>
    <w:rsid w:val="00CE3728"/>
    <w:rsid w:val="00CE3978"/>
    <w:rsid w:val="00CE3C2D"/>
    <w:rsid w:val="00CE3F71"/>
    <w:rsid w:val="00CE478C"/>
    <w:rsid w:val="00CE5B87"/>
    <w:rsid w:val="00CE5E6A"/>
    <w:rsid w:val="00CE6140"/>
    <w:rsid w:val="00CE761E"/>
    <w:rsid w:val="00CF0339"/>
    <w:rsid w:val="00CF19D7"/>
    <w:rsid w:val="00CF19FD"/>
    <w:rsid w:val="00CF28F8"/>
    <w:rsid w:val="00CF304B"/>
    <w:rsid w:val="00CF3456"/>
    <w:rsid w:val="00CF3A62"/>
    <w:rsid w:val="00CF3A80"/>
    <w:rsid w:val="00CF42B9"/>
    <w:rsid w:val="00CF44DA"/>
    <w:rsid w:val="00CF5791"/>
    <w:rsid w:val="00CF5E2A"/>
    <w:rsid w:val="00CF6AD8"/>
    <w:rsid w:val="00CF7DDA"/>
    <w:rsid w:val="00D00A1F"/>
    <w:rsid w:val="00D00D8C"/>
    <w:rsid w:val="00D00EFB"/>
    <w:rsid w:val="00D01481"/>
    <w:rsid w:val="00D0162A"/>
    <w:rsid w:val="00D0176A"/>
    <w:rsid w:val="00D021B7"/>
    <w:rsid w:val="00D02500"/>
    <w:rsid w:val="00D0297B"/>
    <w:rsid w:val="00D067FC"/>
    <w:rsid w:val="00D078F6"/>
    <w:rsid w:val="00D07D74"/>
    <w:rsid w:val="00D10168"/>
    <w:rsid w:val="00D10678"/>
    <w:rsid w:val="00D10F0A"/>
    <w:rsid w:val="00D11391"/>
    <w:rsid w:val="00D1183E"/>
    <w:rsid w:val="00D11E8A"/>
    <w:rsid w:val="00D134D8"/>
    <w:rsid w:val="00D13D40"/>
    <w:rsid w:val="00D14837"/>
    <w:rsid w:val="00D14972"/>
    <w:rsid w:val="00D14C84"/>
    <w:rsid w:val="00D160D5"/>
    <w:rsid w:val="00D163B2"/>
    <w:rsid w:val="00D16DE4"/>
    <w:rsid w:val="00D17AB8"/>
    <w:rsid w:val="00D20533"/>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2C04"/>
    <w:rsid w:val="00D33843"/>
    <w:rsid w:val="00D338B9"/>
    <w:rsid w:val="00D33993"/>
    <w:rsid w:val="00D33C44"/>
    <w:rsid w:val="00D345D5"/>
    <w:rsid w:val="00D35015"/>
    <w:rsid w:val="00D36AB7"/>
    <w:rsid w:val="00D36DF6"/>
    <w:rsid w:val="00D373B4"/>
    <w:rsid w:val="00D40F5C"/>
    <w:rsid w:val="00D41265"/>
    <w:rsid w:val="00D425B8"/>
    <w:rsid w:val="00D4670D"/>
    <w:rsid w:val="00D477EF"/>
    <w:rsid w:val="00D47A91"/>
    <w:rsid w:val="00D47B7F"/>
    <w:rsid w:val="00D47D86"/>
    <w:rsid w:val="00D5011E"/>
    <w:rsid w:val="00D50406"/>
    <w:rsid w:val="00D5153A"/>
    <w:rsid w:val="00D52BBC"/>
    <w:rsid w:val="00D53F73"/>
    <w:rsid w:val="00D544FC"/>
    <w:rsid w:val="00D60597"/>
    <w:rsid w:val="00D62A90"/>
    <w:rsid w:val="00D6314A"/>
    <w:rsid w:val="00D65352"/>
    <w:rsid w:val="00D667E9"/>
    <w:rsid w:val="00D67181"/>
    <w:rsid w:val="00D672CE"/>
    <w:rsid w:val="00D67D88"/>
    <w:rsid w:val="00D70CE3"/>
    <w:rsid w:val="00D7391D"/>
    <w:rsid w:val="00D74599"/>
    <w:rsid w:val="00D74B28"/>
    <w:rsid w:val="00D74C67"/>
    <w:rsid w:val="00D75306"/>
    <w:rsid w:val="00D755C7"/>
    <w:rsid w:val="00D76BF7"/>
    <w:rsid w:val="00D77D55"/>
    <w:rsid w:val="00D77E93"/>
    <w:rsid w:val="00D803B7"/>
    <w:rsid w:val="00D8075C"/>
    <w:rsid w:val="00D80EF2"/>
    <w:rsid w:val="00D82736"/>
    <w:rsid w:val="00D837BC"/>
    <w:rsid w:val="00D84F53"/>
    <w:rsid w:val="00D86FF7"/>
    <w:rsid w:val="00D87231"/>
    <w:rsid w:val="00D87D39"/>
    <w:rsid w:val="00D91B74"/>
    <w:rsid w:val="00D93430"/>
    <w:rsid w:val="00D93838"/>
    <w:rsid w:val="00D93B45"/>
    <w:rsid w:val="00D944AC"/>
    <w:rsid w:val="00D94563"/>
    <w:rsid w:val="00D95231"/>
    <w:rsid w:val="00D96454"/>
    <w:rsid w:val="00D96959"/>
    <w:rsid w:val="00D9720B"/>
    <w:rsid w:val="00DA016E"/>
    <w:rsid w:val="00DA032B"/>
    <w:rsid w:val="00DA0B74"/>
    <w:rsid w:val="00DA152A"/>
    <w:rsid w:val="00DA1597"/>
    <w:rsid w:val="00DA26A9"/>
    <w:rsid w:val="00DA306F"/>
    <w:rsid w:val="00DA4C10"/>
    <w:rsid w:val="00DA5334"/>
    <w:rsid w:val="00DA5ABB"/>
    <w:rsid w:val="00DA5B9F"/>
    <w:rsid w:val="00DA672E"/>
    <w:rsid w:val="00DA6D4F"/>
    <w:rsid w:val="00DA712F"/>
    <w:rsid w:val="00DA7E76"/>
    <w:rsid w:val="00DB0160"/>
    <w:rsid w:val="00DB043F"/>
    <w:rsid w:val="00DB10FB"/>
    <w:rsid w:val="00DB126F"/>
    <w:rsid w:val="00DB1C00"/>
    <w:rsid w:val="00DB1D3F"/>
    <w:rsid w:val="00DB20F2"/>
    <w:rsid w:val="00DB2884"/>
    <w:rsid w:val="00DB33BC"/>
    <w:rsid w:val="00DB4371"/>
    <w:rsid w:val="00DB5224"/>
    <w:rsid w:val="00DB5ED8"/>
    <w:rsid w:val="00DB66DF"/>
    <w:rsid w:val="00DB7678"/>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2B8"/>
    <w:rsid w:val="00DD1A10"/>
    <w:rsid w:val="00DD1FF1"/>
    <w:rsid w:val="00DD24A2"/>
    <w:rsid w:val="00DD2754"/>
    <w:rsid w:val="00DD2FB3"/>
    <w:rsid w:val="00DD4468"/>
    <w:rsid w:val="00DD480B"/>
    <w:rsid w:val="00DD4E22"/>
    <w:rsid w:val="00DD582E"/>
    <w:rsid w:val="00DD6826"/>
    <w:rsid w:val="00DD692F"/>
    <w:rsid w:val="00DD7209"/>
    <w:rsid w:val="00DE0237"/>
    <w:rsid w:val="00DE0341"/>
    <w:rsid w:val="00DE03DA"/>
    <w:rsid w:val="00DE1490"/>
    <w:rsid w:val="00DE1C62"/>
    <w:rsid w:val="00DE1D79"/>
    <w:rsid w:val="00DE1E54"/>
    <w:rsid w:val="00DE4182"/>
    <w:rsid w:val="00DE55D7"/>
    <w:rsid w:val="00DE6B77"/>
    <w:rsid w:val="00DF05DD"/>
    <w:rsid w:val="00DF0A71"/>
    <w:rsid w:val="00DF0EA4"/>
    <w:rsid w:val="00DF225A"/>
    <w:rsid w:val="00DF2EDA"/>
    <w:rsid w:val="00DF3732"/>
    <w:rsid w:val="00DF4C30"/>
    <w:rsid w:val="00DF51C9"/>
    <w:rsid w:val="00DF59F3"/>
    <w:rsid w:val="00DF6A7C"/>
    <w:rsid w:val="00E00F70"/>
    <w:rsid w:val="00E00FAB"/>
    <w:rsid w:val="00E01232"/>
    <w:rsid w:val="00E015FB"/>
    <w:rsid w:val="00E01C34"/>
    <w:rsid w:val="00E02520"/>
    <w:rsid w:val="00E0276F"/>
    <w:rsid w:val="00E0326E"/>
    <w:rsid w:val="00E0475F"/>
    <w:rsid w:val="00E057AA"/>
    <w:rsid w:val="00E05E5C"/>
    <w:rsid w:val="00E0623B"/>
    <w:rsid w:val="00E0792C"/>
    <w:rsid w:val="00E07B78"/>
    <w:rsid w:val="00E07E50"/>
    <w:rsid w:val="00E108F7"/>
    <w:rsid w:val="00E10A65"/>
    <w:rsid w:val="00E10B91"/>
    <w:rsid w:val="00E11D8B"/>
    <w:rsid w:val="00E12A24"/>
    <w:rsid w:val="00E12B46"/>
    <w:rsid w:val="00E136EE"/>
    <w:rsid w:val="00E13CBA"/>
    <w:rsid w:val="00E1469F"/>
    <w:rsid w:val="00E15429"/>
    <w:rsid w:val="00E16328"/>
    <w:rsid w:val="00E20D60"/>
    <w:rsid w:val="00E21195"/>
    <w:rsid w:val="00E216FF"/>
    <w:rsid w:val="00E218C0"/>
    <w:rsid w:val="00E21A37"/>
    <w:rsid w:val="00E220BC"/>
    <w:rsid w:val="00E2216A"/>
    <w:rsid w:val="00E2271D"/>
    <w:rsid w:val="00E232AE"/>
    <w:rsid w:val="00E237AF"/>
    <w:rsid w:val="00E24A96"/>
    <w:rsid w:val="00E24FC7"/>
    <w:rsid w:val="00E25B73"/>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74FD"/>
    <w:rsid w:val="00E37BA1"/>
    <w:rsid w:val="00E42C72"/>
    <w:rsid w:val="00E42D3D"/>
    <w:rsid w:val="00E433FE"/>
    <w:rsid w:val="00E442FC"/>
    <w:rsid w:val="00E45D9B"/>
    <w:rsid w:val="00E46797"/>
    <w:rsid w:val="00E47237"/>
    <w:rsid w:val="00E47689"/>
    <w:rsid w:val="00E47D47"/>
    <w:rsid w:val="00E507C5"/>
    <w:rsid w:val="00E50DC3"/>
    <w:rsid w:val="00E51152"/>
    <w:rsid w:val="00E513CA"/>
    <w:rsid w:val="00E521F7"/>
    <w:rsid w:val="00E52474"/>
    <w:rsid w:val="00E529CC"/>
    <w:rsid w:val="00E52C7A"/>
    <w:rsid w:val="00E54CC1"/>
    <w:rsid w:val="00E54F8B"/>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34F8"/>
    <w:rsid w:val="00E63913"/>
    <w:rsid w:val="00E63D08"/>
    <w:rsid w:val="00E6405F"/>
    <w:rsid w:val="00E64986"/>
    <w:rsid w:val="00E6510D"/>
    <w:rsid w:val="00E652A3"/>
    <w:rsid w:val="00E65D68"/>
    <w:rsid w:val="00E665A0"/>
    <w:rsid w:val="00E66E7D"/>
    <w:rsid w:val="00E6730E"/>
    <w:rsid w:val="00E6753B"/>
    <w:rsid w:val="00E67703"/>
    <w:rsid w:val="00E6784E"/>
    <w:rsid w:val="00E67F5A"/>
    <w:rsid w:val="00E70FF9"/>
    <w:rsid w:val="00E726B2"/>
    <w:rsid w:val="00E73011"/>
    <w:rsid w:val="00E730C3"/>
    <w:rsid w:val="00E73C48"/>
    <w:rsid w:val="00E73DBB"/>
    <w:rsid w:val="00E73E24"/>
    <w:rsid w:val="00E74803"/>
    <w:rsid w:val="00E75157"/>
    <w:rsid w:val="00E80AAD"/>
    <w:rsid w:val="00E81202"/>
    <w:rsid w:val="00E82169"/>
    <w:rsid w:val="00E83318"/>
    <w:rsid w:val="00E83B21"/>
    <w:rsid w:val="00E84FF5"/>
    <w:rsid w:val="00E8530A"/>
    <w:rsid w:val="00E86C8E"/>
    <w:rsid w:val="00E87B91"/>
    <w:rsid w:val="00E903D1"/>
    <w:rsid w:val="00E90ABB"/>
    <w:rsid w:val="00E90C29"/>
    <w:rsid w:val="00E9124F"/>
    <w:rsid w:val="00E918E6"/>
    <w:rsid w:val="00E91AEC"/>
    <w:rsid w:val="00E92C53"/>
    <w:rsid w:val="00E932AA"/>
    <w:rsid w:val="00E939B9"/>
    <w:rsid w:val="00E93A6B"/>
    <w:rsid w:val="00E9407B"/>
    <w:rsid w:val="00E9421F"/>
    <w:rsid w:val="00E94936"/>
    <w:rsid w:val="00E9506F"/>
    <w:rsid w:val="00E958FD"/>
    <w:rsid w:val="00E95C92"/>
    <w:rsid w:val="00E969EE"/>
    <w:rsid w:val="00E96DB2"/>
    <w:rsid w:val="00E97C99"/>
    <w:rsid w:val="00EA0BD7"/>
    <w:rsid w:val="00EA0E02"/>
    <w:rsid w:val="00EA14D9"/>
    <w:rsid w:val="00EA1674"/>
    <w:rsid w:val="00EA1E6C"/>
    <w:rsid w:val="00EA262D"/>
    <w:rsid w:val="00EA276A"/>
    <w:rsid w:val="00EA2B48"/>
    <w:rsid w:val="00EA2D48"/>
    <w:rsid w:val="00EA4E8A"/>
    <w:rsid w:val="00EA566E"/>
    <w:rsid w:val="00EA59C4"/>
    <w:rsid w:val="00EA5DF6"/>
    <w:rsid w:val="00EA73AE"/>
    <w:rsid w:val="00EA756A"/>
    <w:rsid w:val="00EA79A7"/>
    <w:rsid w:val="00EA7E28"/>
    <w:rsid w:val="00EB15AC"/>
    <w:rsid w:val="00EB177D"/>
    <w:rsid w:val="00EB1F2F"/>
    <w:rsid w:val="00EB372D"/>
    <w:rsid w:val="00EB5635"/>
    <w:rsid w:val="00EB58A9"/>
    <w:rsid w:val="00EB600D"/>
    <w:rsid w:val="00EB6B9B"/>
    <w:rsid w:val="00EB6DDB"/>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1DC"/>
    <w:rsid w:val="00ED29A4"/>
    <w:rsid w:val="00ED3613"/>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1607"/>
    <w:rsid w:val="00EE2F02"/>
    <w:rsid w:val="00EE4CDB"/>
    <w:rsid w:val="00EE5CA2"/>
    <w:rsid w:val="00EE5D3D"/>
    <w:rsid w:val="00EE5DEF"/>
    <w:rsid w:val="00EE60C3"/>
    <w:rsid w:val="00EE6B44"/>
    <w:rsid w:val="00EE7E7C"/>
    <w:rsid w:val="00EF053C"/>
    <w:rsid w:val="00EF18BB"/>
    <w:rsid w:val="00EF199E"/>
    <w:rsid w:val="00EF1AEE"/>
    <w:rsid w:val="00EF1CDD"/>
    <w:rsid w:val="00EF1E5D"/>
    <w:rsid w:val="00EF2818"/>
    <w:rsid w:val="00EF40C7"/>
    <w:rsid w:val="00EF43FA"/>
    <w:rsid w:val="00EF46F0"/>
    <w:rsid w:val="00EF4801"/>
    <w:rsid w:val="00EF4BBE"/>
    <w:rsid w:val="00EF4C04"/>
    <w:rsid w:val="00EF4D83"/>
    <w:rsid w:val="00EF6F6E"/>
    <w:rsid w:val="00EF71B6"/>
    <w:rsid w:val="00F00120"/>
    <w:rsid w:val="00F00743"/>
    <w:rsid w:val="00F0155C"/>
    <w:rsid w:val="00F01900"/>
    <w:rsid w:val="00F01A59"/>
    <w:rsid w:val="00F03D02"/>
    <w:rsid w:val="00F051D0"/>
    <w:rsid w:val="00F05996"/>
    <w:rsid w:val="00F06321"/>
    <w:rsid w:val="00F0700D"/>
    <w:rsid w:val="00F074E4"/>
    <w:rsid w:val="00F07978"/>
    <w:rsid w:val="00F07E7D"/>
    <w:rsid w:val="00F10700"/>
    <w:rsid w:val="00F10DE9"/>
    <w:rsid w:val="00F10ED9"/>
    <w:rsid w:val="00F11EDF"/>
    <w:rsid w:val="00F12169"/>
    <w:rsid w:val="00F1223D"/>
    <w:rsid w:val="00F12922"/>
    <w:rsid w:val="00F12F48"/>
    <w:rsid w:val="00F14FF2"/>
    <w:rsid w:val="00F1676A"/>
    <w:rsid w:val="00F16DFA"/>
    <w:rsid w:val="00F17485"/>
    <w:rsid w:val="00F1767C"/>
    <w:rsid w:val="00F209D1"/>
    <w:rsid w:val="00F21F42"/>
    <w:rsid w:val="00F22490"/>
    <w:rsid w:val="00F225C4"/>
    <w:rsid w:val="00F22E0C"/>
    <w:rsid w:val="00F2402B"/>
    <w:rsid w:val="00F253E1"/>
    <w:rsid w:val="00F253FD"/>
    <w:rsid w:val="00F2548A"/>
    <w:rsid w:val="00F2603E"/>
    <w:rsid w:val="00F26066"/>
    <w:rsid w:val="00F277AC"/>
    <w:rsid w:val="00F307D7"/>
    <w:rsid w:val="00F3097B"/>
    <w:rsid w:val="00F30E98"/>
    <w:rsid w:val="00F327DB"/>
    <w:rsid w:val="00F3341E"/>
    <w:rsid w:val="00F34F97"/>
    <w:rsid w:val="00F34FE7"/>
    <w:rsid w:val="00F353EE"/>
    <w:rsid w:val="00F362DC"/>
    <w:rsid w:val="00F363C3"/>
    <w:rsid w:val="00F3674A"/>
    <w:rsid w:val="00F374B2"/>
    <w:rsid w:val="00F37735"/>
    <w:rsid w:val="00F37D73"/>
    <w:rsid w:val="00F4152B"/>
    <w:rsid w:val="00F41A66"/>
    <w:rsid w:val="00F41BD1"/>
    <w:rsid w:val="00F41D1E"/>
    <w:rsid w:val="00F420E2"/>
    <w:rsid w:val="00F43146"/>
    <w:rsid w:val="00F436BF"/>
    <w:rsid w:val="00F442F7"/>
    <w:rsid w:val="00F4603F"/>
    <w:rsid w:val="00F46ABA"/>
    <w:rsid w:val="00F50C91"/>
    <w:rsid w:val="00F50FE2"/>
    <w:rsid w:val="00F514CE"/>
    <w:rsid w:val="00F51812"/>
    <w:rsid w:val="00F5314E"/>
    <w:rsid w:val="00F532FE"/>
    <w:rsid w:val="00F55D7D"/>
    <w:rsid w:val="00F56029"/>
    <w:rsid w:val="00F574DA"/>
    <w:rsid w:val="00F60744"/>
    <w:rsid w:val="00F633F4"/>
    <w:rsid w:val="00F6359C"/>
    <w:rsid w:val="00F64330"/>
    <w:rsid w:val="00F652C8"/>
    <w:rsid w:val="00F657C2"/>
    <w:rsid w:val="00F6708F"/>
    <w:rsid w:val="00F678DB"/>
    <w:rsid w:val="00F67B31"/>
    <w:rsid w:val="00F67CE1"/>
    <w:rsid w:val="00F70EB8"/>
    <w:rsid w:val="00F71E96"/>
    <w:rsid w:val="00F72BAC"/>
    <w:rsid w:val="00F73424"/>
    <w:rsid w:val="00F737D9"/>
    <w:rsid w:val="00F75076"/>
    <w:rsid w:val="00F75680"/>
    <w:rsid w:val="00F76763"/>
    <w:rsid w:val="00F76831"/>
    <w:rsid w:val="00F76A51"/>
    <w:rsid w:val="00F81255"/>
    <w:rsid w:val="00F81AEE"/>
    <w:rsid w:val="00F81B20"/>
    <w:rsid w:val="00F82598"/>
    <w:rsid w:val="00F82EAF"/>
    <w:rsid w:val="00F84F48"/>
    <w:rsid w:val="00F85DA2"/>
    <w:rsid w:val="00F87C1D"/>
    <w:rsid w:val="00F87C4B"/>
    <w:rsid w:val="00F90457"/>
    <w:rsid w:val="00F918A7"/>
    <w:rsid w:val="00F92589"/>
    <w:rsid w:val="00F92D85"/>
    <w:rsid w:val="00F933D2"/>
    <w:rsid w:val="00F93EAC"/>
    <w:rsid w:val="00F946F2"/>
    <w:rsid w:val="00F95D4B"/>
    <w:rsid w:val="00F9609E"/>
    <w:rsid w:val="00FA0120"/>
    <w:rsid w:val="00FA2BFC"/>
    <w:rsid w:val="00FA3401"/>
    <w:rsid w:val="00FA44FF"/>
    <w:rsid w:val="00FA45A4"/>
    <w:rsid w:val="00FA461E"/>
    <w:rsid w:val="00FA477C"/>
    <w:rsid w:val="00FA4AEF"/>
    <w:rsid w:val="00FA4C1B"/>
    <w:rsid w:val="00FA5C54"/>
    <w:rsid w:val="00FA6030"/>
    <w:rsid w:val="00FA789F"/>
    <w:rsid w:val="00FB03A1"/>
    <w:rsid w:val="00FB0A4B"/>
    <w:rsid w:val="00FB0CBC"/>
    <w:rsid w:val="00FB29D0"/>
    <w:rsid w:val="00FB310D"/>
    <w:rsid w:val="00FB39A4"/>
    <w:rsid w:val="00FB3F10"/>
    <w:rsid w:val="00FB44D9"/>
    <w:rsid w:val="00FB4CC8"/>
    <w:rsid w:val="00FB4CFD"/>
    <w:rsid w:val="00FB5AA0"/>
    <w:rsid w:val="00FB5B0C"/>
    <w:rsid w:val="00FB748C"/>
    <w:rsid w:val="00FB7D8B"/>
    <w:rsid w:val="00FC0044"/>
    <w:rsid w:val="00FC0593"/>
    <w:rsid w:val="00FC1726"/>
    <w:rsid w:val="00FC1921"/>
    <w:rsid w:val="00FC1F00"/>
    <w:rsid w:val="00FC24DF"/>
    <w:rsid w:val="00FC32ED"/>
    <w:rsid w:val="00FC571F"/>
    <w:rsid w:val="00FC6750"/>
    <w:rsid w:val="00FC71E1"/>
    <w:rsid w:val="00FC7F1D"/>
    <w:rsid w:val="00FD1087"/>
    <w:rsid w:val="00FD10C7"/>
    <w:rsid w:val="00FD1B50"/>
    <w:rsid w:val="00FD27FF"/>
    <w:rsid w:val="00FD2E62"/>
    <w:rsid w:val="00FD335E"/>
    <w:rsid w:val="00FD35E8"/>
    <w:rsid w:val="00FD4E7C"/>
    <w:rsid w:val="00FD5734"/>
    <w:rsid w:val="00FD6FBA"/>
    <w:rsid w:val="00FD72B1"/>
    <w:rsid w:val="00FD7C77"/>
    <w:rsid w:val="00FE0226"/>
    <w:rsid w:val="00FE1DEA"/>
    <w:rsid w:val="00FE2533"/>
    <w:rsid w:val="00FE2C33"/>
    <w:rsid w:val="00FF1A77"/>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3D89F53C-6833-428F-8EDE-437D9E562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286315"/>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1"/>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24"/>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25"/>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9"/>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styleId="NormalWeb">
    <w:name w:val="Normal (Web)"/>
    <w:basedOn w:val="Normal"/>
    <w:uiPriority w:val="99"/>
    <w:unhideWhenUsed/>
    <w:rsid w:val="009F68CA"/>
    <w:pPr>
      <w:overflowPunct/>
      <w:autoSpaceDE/>
      <w:autoSpaceDN/>
      <w:adjustRightInd/>
      <w:spacing w:before="100" w:beforeAutospacing="1" w:after="100" w:afterAutospacing="1"/>
      <w:textAlignment w:val="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14105947">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98285560">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43147659">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8041715">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47440697">
      <w:bodyDiv w:val="1"/>
      <w:marLeft w:val="0"/>
      <w:marRight w:val="0"/>
      <w:marTop w:val="0"/>
      <w:marBottom w:val="0"/>
      <w:divBdr>
        <w:top w:val="none" w:sz="0" w:space="0" w:color="auto"/>
        <w:left w:val="none" w:sz="0" w:space="0" w:color="auto"/>
        <w:bottom w:val="none" w:sz="0" w:space="0" w:color="auto"/>
        <w:right w:val="none" w:sz="0" w:space="0" w:color="auto"/>
      </w:divBdr>
    </w:div>
    <w:div w:id="2066371173">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urncrs.com/" TargetMode="External"/><Relationship Id="rId39" Type="http://schemas.openxmlformats.org/officeDocument/2006/relationships/hyperlink" Target="http://www.unitedhealthcareonline.com/" TargetMode="Externa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42"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myoptumhealthcomplexmedical.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urnweb.com" TargetMode="External"/><Relationship Id="rId37" Type="http://schemas.openxmlformats.org/officeDocument/2006/relationships/hyperlink" Target="https://member.realappeal.com/"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glossary.justplainclear.com/" TargetMode="External"/><Relationship Id="rId36" Type="http://schemas.openxmlformats.org/officeDocument/2006/relationships/hyperlink" Target="https://www.hihealthinnovations.com/united"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urnweb.com" TargetMode="External"/><Relationship Id="rId35" Type="http://schemas.openxmlformats.org/officeDocument/2006/relationships/hyperlink" Target="http://www.myuh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mso-contentType ?>
<spe:Receivers xmlns:spe="http://schemas.microsoft.com/sharepoint/events"/>
</file>

<file path=customXml/item5.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5.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6.xml><?xml version="1.0" encoding="utf-8"?>
<ds:datastoreItem xmlns:ds="http://schemas.openxmlformats.org/officeDocument/2006/customXml" ds:itemID="{47FE349C-DF1E-44B5-96FD-618D3E1C4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2001_USS_CHOICE_SELECT_PLUS.doc</Template>
  <TotalTime>6</TotalTime>
  <Pages>1</Pages>
  <Words>25254</Words>
  <Characters>143950</Characters>
  <Application>Microsoft Office Word</Application>
  <DocSecurity>0</DocSecurity>
  <Lines>1199</Lines>
  <Paragraphs>337</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168867</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Manisha, M K</cp:lastModifiedBy>
  <cp:revision>12</cp:revision>
  <cp:lastPrinted>2005-07-27T20:49:00Z</cp:lastPrinted>
  <dcterms:created xsi:type="dcterms:W3CDTF">2020-03-27T17:32:00Z</dcterms:created>
  <dcterms:modified xsi:type="dcterms:W3CDTF">2020-10-05T18:08:00Z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