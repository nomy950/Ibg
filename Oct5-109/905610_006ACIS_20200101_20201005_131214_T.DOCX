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725AF5" w:rsidRDefault="00B73161"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1AFE7BBD"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3D5103">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7A76A7">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1B51CC6A" w:rsidR="00154B9C" w:rsidRPr="00725AF5" w:rsidRDefault="00D0297B">
            <w:pPr>
              <w:pStyle w:val="TableTextCharCharChar1"/>
              <w:rPr>
                <w:color w:val="000000"/>
              </w:rPr>
            </w:pPr>
            <w:r w:rsidRPr="00D0297B">
              <w:rPr>
                <w:color w:val="000000"/>
              </w:rPr>
              <w:t>The Curators Of The University Of Missouri</w:t>
            </w:r>
          </w:p>
        </w:tc>
        <w:bookmarkStart w:id="1" w:name="_GoBack"/>
        <w:bookmarkEnd w:id="1"/>
      </w:tr>
      <w:tr w:rsidR="00154B9C" w:rsidRPr="00725AF5" w14:paraId="427EEFC2" w14:textId="77777777" w:rsidTr="007A76A7">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7AC2F104" w:rsidR="00154B9C" w:rsidRPr="00725AF5" w:rsidRDefault="00D0297B">
            <w:pPr>
              <w:rPr>
                <w:sz w:val="24"/>
              </w:rPr>
            </w:pPr>
            <w:r w:rsidRPr="00D0297B">
              <w:rPr>
                <w:sz w:val="24"/>
              </w:rPr>
              <w:t>905610</w:t>
            </w:r>
          </w:p>
        </w:tc>
      </w:tr>
      <w:tr w:rsidR="00154B9C" w:rsidRPr="00725AF5" w14:paraId="427EEFC5" w14:textId="77777777" w:rsidTr="007A76A7">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09A6EEB3" w:rsidR="00154B9C" w:rsidRPr="00725AF5" w:rsidRDefault="000C4EB8">
            <w:pPr>
              <w:rPr>
                <w:sz w:val="24"/>
              </w:rPr>
            </w:pPr>
            <w:r w:rsidRPr="00FA477C">
              <w:rPr>
                <w:b/>
                <w:sz w:val="24"/>
                <w:szCs w:val="24"/>
              </w:rPr>
              <w:t>00</w:t>
            </w:r>
            <w:r>
              <w:rPr>
                <w:b/>
                <w:sz w:val="24"/>
                <w:szCs w:val="24"/>
              </w:rPr>
              <w:t>6</w:t>
            </w:r>
            <w:r w:rsidR="00FD72B1" w:rsidRPr="000579AC">
              <w:rPr>
                <w:b/>
                <w:sz w:val="24"/>
                <w:szCs w:val="24"/>
              </w:rPr>
              <w:t>ACIS</w:t>
            </w:r>
          </w:p>
        </w:tc>
      </w:tr>
      <w:tr w:rsidR="00154B9C" w:rsidRPr="00725AF5" w14:paraId="427EEFC8" w14:textId="77777777" w:rsidTr="007A76A7">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25BC36C9" w:rsidR="00154B9C" w:rsidRPr="00725AF5" w:rsidRDefault="00D0297B">
            <w:pPr>
              <w:rPr>
                <w:sz w:val="24"/>
              </w:rPr>
            </w:pPr>
            <w:r>
              <w:rPr>
                <w:sz w:val="24"/>
              </w:rPr>
              <w:t>0</w:t>
            </w:r>
            <w:r w:rsidR="007B70BA">
              <w:rPr>
                <w:sz w:val="24"/>
              </w:rPr>
              <w:t>1</w:t>
            </w:r>
            <w:r>
              <w:rPr>
                <w:sz w:val="24"/>
              </w:rPr>
              <w:t>/01/20</w:t>
            </w:r>
            <w:r w:rsidR="00875B35">
              <w:rPr>
                <w:sz w:val="24"/>
              </w:rPr>
              <w:t>20</w:t>
            </w:r>
          </w:p>
        </w:tc>
      </w:tr>
      <w:tr w:rsidR="00154B9C" w:rsidRPr="00725AF5" w14:paraId="427EEFCB" w14:textId="77777777" w:rsidTr="007A76A7">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460D59" w:rsidRPr="00725AF5" w14:paraId="427EEFCE" w14:textId="77777777" w:rsidTr="007A76A7">
        <w:tc>
          <w:tcPr>
            <w:tcW w:w="2952" w:type="dxa"/>
            <w:shd w:val="clear" w:color="auto" w:fill="808080"/>
          </w:tcPr>
          <w:p w14:paraId="427EEFCC" w14:textId="77777777" w:rsidR="00460D59" w:rsidRPr="00725AF5" w:rsidRDefault="00460D59">
            <w:pPr>
              <w:pStyle w:val="TableTextCharCharChar1"/>
              <w:rPr>
                <w:b/>
                <w:bCs/>
                <w:color w:val="000000"/>
              </w:rPr>
            </w:pPr>
            <w:r w:rsidRPr="00725AF5">
              <w:rPr>
                <w:b/>
                <w:bCs/>
                <w:color w:val="000000"/>
              </w:rPr>
              <w:t>iBAAG Document Author</w:t>
            </w:r>
          </w:p>
        </w:tc>
        <w:tc>
          <w:tcPr>
            <w:tcW w:w="5904" w:type="dxa"/>
            <w:shd w:val="pct5" w:color="auto" w:fill="FFFFFF"/>
          </w:tcPr>
          <w:p w14:paraId="427EEFCD" w14:textId="6D3F7211" w:rsidR="00460D59" w:rsidRPr="00725AF5" w:rsidRDefault="00743C1F">
            <w:pPr>
              <w:rPr>
                <w:sz w:val="24"/>
              </w:rPr>
            </w:pPr>
            <w:r>
              <w:rPr>
                <w:sz w:val="24"/>
              </w:rPr>
              <w:t>Manisha M K</w:t>
            </w:r>
          </w:p>
        </w:tc>
      </w:tr>
      <w:tr w:rsidR="00460D59" w:rsidRPr="00725AF5" w14:paraId="427EEFD1" w14:textId="77777777" w:rsidTr="007A76A7">
        <w:trPr>
          <w:trHeight w:val="65"/>
        </w:trPr>
        <w:tc>
          <w:tcPr>
            <w:tcW w:w="2952" w:type="dxa"/>
            <w:shd w:val="clear" w:color="auto" w:fill="808080"/>
          </w:tcPr>
          <w:p w14:paraId="427EEFCF" w14:textId="77777777" w:rsidR="00460D59" w:rsidRPr="00725AF5" w:rsidRDefault="00460D59">
            <w:pPr>
              <w:pStyle w:val="TableTextCharCharChar1"/>
              <w:rPr>
                <w:b/>
                <w:bCs/>
                <w:color w:val="000000"/>
              </w:rPr>
            </w:pPr>
            <w:r w:rsidRPr="00725AF5">
              <w:rPr>
                <w:b/>
                <w:bCs/>
                <w:color w:val="000000"/>
              </w:rPr>
              <w:t>Revision Reason</w:t>
            </w:r>
          </w:p>
        </w:tc>
        <w:tc>
          <w:tcPr>
            <w:tcW w:w="5904" w:type="dxa"/>
            <w:shd w:val="pct5" w:color="auto" w:fill="FFFFFF"/>
          </w:tcPr>
          <w:p w14:paraId="427EEFD0" w14:textId="5D356555" w:rsidR="00460D59" w:rsidRPr="00725AF5" w:rsidRDefault="007A76A7" w:rsidP="00EC3D1A">
            <w:pPr>
              <w:rPr>
                <w:sz w:val="24"/>
              </w:rPr>
            </w:pPr>
            <w:r>
              <w:rPr>
                <w:sz w:val="24"/>
              </w:rPr>
              <w:t xml:space="preserve">Maintenance </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58B697DC" w:rsidR="00154B9C" w:rsidRPr="00725AF5" w:rsidRDefault="006044F0">
            <w:pPr>
              <w:pStyle w:val="TableTextCharCharChar1"/>
              <w:jc w:val="center"/>
              <w:rPr>
                <w:b/>
                <w:bCs/>
                <w:color w:val="FF0000"/>
              </w:rPr>
            </w:pPr>
            <w:r>
              <w:rPr>
                <w:b/>
                <w:bCs/>
                <w:color w:val="FF0000"/>
              </w:rPr>
              <w:t xml:space="preserve">ROLLA </w:t>
            </w:r>
            <w:r w:rsidR="007015BC" w:rsidRPr="007015BC">
              <w:rPr>
                <w:b/>
                <w:bCs/>
                <w:color w:val="FF0000"/>
              </w:rPr>
              <w:t xml:space="preserve"> CHOICE PLUS PPO</w:t>
            </w:r>
            <w:r w:rsidR="007015BC" w:rsidRPr="007015BC" w:rsidDel="007015BC">
              <w:rPr>
                <w:b/>
                <w:bCs/>
                <w:color w:val="FF0000"/>
              </w:rPr>
              <w:t xml:space="preserve"> </w:t>
            </w:r>
          </w:p>
          <w:p w14:paraId="427EEFD6" w14:textId="77777777" w:rsidR="00154B9C" w:rsidRPr="00725AF5" w:rsidRDefault="00154B9C">
            <w:pPr>
              <w:pStyle w:val="TableHeaderText"/>
              <w:rPr>
                <w:color w:val="FF0000"/>
              </w:rPr>
            </w:pPr>
          </w:p>
        </w:tc>
      </w:tr>
    </w:tbl>
    <w:p w14:paraId="20EB7AE8"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40ECB34B"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04D6D66C" w14:textId="6E544DCB"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53FB5" w:rsidRPr="00725AF5" w14:paraId="427EF006" w14:textId="77777777" w:rsidTr="00586D86">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73D7B4D7"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062C89D2" w:rsidR="00084815" w:rsidRPr="00725AF5" w:rsidRDefault="00084815" w:rsidP="00084815">
            <w:pPr>
              <w:pStyle w:val="TableText"/>
              <w:rPr>
                <w:b/>
                <w:bCs/>
                <w:color w:val="FF0000"/>
              </w:rPr>
            </w:pPr>
            <w:r w:rsidRPr="00725AF5">
              <w:rPr>
                <w:bCs/>
                <w:color w:val="FF0000"/>
              </w:rPr>
              <w:t>Responsible Party:  Customer</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68C26325" w:rsidR="00084815" w:rsidRPr="00725AF5" w:rsidRDefault="00084815" w:rsidP="00084815">
            <w:pPr>
              <w:pStyle w:val="TableText"/>
              <w:rPr>
                <w:color w:val="FF0000"/>
              </w:rPr>
            </w:pPr>
            <w:r w:rsidRPr="00725AF5">
              <w:rPr>
                <w:color w:val="FF0000"/>
              </w:rPr>
              <w:t>Pharmacy benefits - No</w:t>
            </w:r>
          </w:p>
          <w:p w14:paraId="427EEFEA" w14:textId="3FFF158E"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27E5FDAD"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39ED7CC6"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F1341C">
            <w:pPr>
              <w:pStyle w:val="TableText"/>
              <w:numPr>
                <w:ilvl w:val="0"/>
                <w:numId w:val="7"/>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1EA79226" w:rsidR="004123EB" w:rsidRPr="00725AF5" w:rsidRDefault="004123EB" w:rsidP="00F1341C">
            <w:pPr>
              <w:pStyle w:val="TableText"/>
              <w:numPr>
                <w:ilvl w:val="0"/>
                <w:numId w:val="7"/>
              </w:numPr>
              <w:rPr>
                <w:bCs/>
                <w:color w:val="FF0000"/>
                <w:lang w:val="en"/>
              </w:rPr>
            </w:pPr>
            <w:r w:rsidRPr="00725AF5">
              <w:rPr>
                <w:bCs/>
                <w:color w:val="FF0000"/>
                <w:lang w:val="en"/>
              </w:rPr>
              <w:t xml:space="preserve">Contraception methods and counseling </w:t>
            </w:r>
          </w:p>
          <w:p w14:paraId="427EEFFD" w14:textId="77777777" w:rsidR="004123EB" w:rsidRPr="00725AF5" w:rsidRDefault="004123EB" w:rsidP="00F1341C">
            <w:pPr>
              <w:pStyle w:val="TableText"/>
              <w:numPr>
                <w:ilvl w:val="0"/>
                <w:numId w:val="7"/>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F1341C">
            <w:pPr>
              <w:pStyle w:val="TableText"/>
              <w:numPr>
                <w:ilvl w:val="0"/>
                <w:numId w:val="7"/>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F1341C">
            <w:pPr>
              <w:pStyle w:val="TableText"/>
              <w:numPr>
                <w:ilvl w:val="0"/>
                <w:numId w:val="7"/>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F1341C">
            <w:pPr>
              <w:pStyle w:val="TableText"/>
              <w:numPr>
                <w:ilvl w:val="0"/>
                <w:numId w:val="7"/>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F1341C">
            <w:pPr>
              <w:pStyle w:val="TableText"/>
              <w:numPr>
                <w:ilvl w:val="0"/>
                <w:numId w:val="7"/>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F1341C">
            <w:pPr>
              <w:pStyle w:val="TableText"/>
              <w:numPr>
                <w:ilvl w:val="0"/>
                <w:numId w:val="7"/>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1D9E779A"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394617A6"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6" w14:textId="510613CB"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8" w14:textId="5AA8F65B" w:rsidR="00154B9C" w:rsidRPr="00725AF5" w:rsidRDefault="006733A8">
            <w:pPr>
              <w:pStyle w:val="TableTextCharCharChar1"/>
              <w:rPr>
                <w:b/>
                <w:bCs/>
                <w:color w:val="FF00FF"/>
              </w:rPr>
            </w:pPr>
            <w:r>
              <w:rPr>
                <w:bCs/>
                <w:color w:val="FF0000"/>
              </w:rPr>
              <w:t>Missouri</w:t>
            </w:r>
          </w:p>
          <w:p w14:paraId="427EF039" w14:textId="77777777" w:rsidR="00154B9C" w:rsidRPr="00725AF5" w:rsidRDefault="00154B9C">
            <w:pPr>
              <w:pStyle w:val="TableTextCharCharChar1"/>
              <w:rPr>
                <w:b/>
                <w:bCs/>
                <w:color w:val="FF00FF"/>
              </w:rPr>
            </w:pPr>
          </w:p>
          <w:p w14:paraId="427EF03E" w14:textId="77777777" w:rsidR="00154B9C" w:rsidRPr="00725AF5" w:rsidRDefault="00154B9C">
            <w:pPr>
              <w:pStyle w:val="TableTextCharCharChar1"/>
              <w:rPr>
                <w:b/>
                <w:bCs/>
                <w:color w:val="FF00FF"/>
              </w:rPr>
            </w:pPr>
          </w:p>
        </w:tc>
      </w:tr>
      <w:tr w:rsidR="00154B9C" w:rsidRPr="00725AF5" w14:paraId="427EF04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2684EB77" w:rsidR="00154B9C" w:rsidRPr="00725AF5" w:rsidRDefault="00154B9C">
            <w:pPr>
              <w:pStyle w:val="TableTextCharCharChar1"/>
              <w:rPr>
                <w:b/>
                <w:color w:val="FF0000"/>
              </w:rPr>
            </w:pPr>
            <w:r w:rsidRPr="00725AF5">
              <w:rPr>
                <w:b/>
                <w:color w:val="FF0000"/>
              </w:rPr>
              <w:t>No</w:t>
            </w:r>
          </w:p>
          <w:p w14:paraId="427EF042" w14:textId="77777777" w:rsidR="00154B9C" w:rsidRPr="00725AF5" w:rsidRDefault="00154B9C">
            <w:pPr>
              <w:pStyle w:val="TableTextCharCharChar1"/>
              <w:rPr>
                <w:b/>
                <w:color w:val="FF0000"/>
              </w:rPr>
            </w:pPr>
          </w:p>
        </w:tc>
      </w:tr>
      <w:tr w:rsidR="0059487F" w:rsidRPr="00725AF5" w14:paraId="427EF06B"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71586897" w14:textId="77777777" w:rsidR="006733A8" w:rsidRDefault="006733A8" w:rsidP="006A6F12">
            <w:pPr>
              <w:pStyle w:val="TableText"/>
              <w:rPr>
                <w:b/>
                <w:color w:val="FF0000"/>
              </w:rPr>
            </w:pPr>
          </w:p>
          <w:p w14:paraId="427EF04B" w14:textId="77777777" w:rsidR="0059487F" w:rsidRPr="00725AF5" w:rsidRDefault="002103FB" w:rsidP="006A6F12">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028A4C34"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75C56BD3"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Pre-Service: </w:t>
            </w:r>
            <w:r w:rsidR="006E2D77" w:rsidRPr="00725AF5">
              <w:rPr>
                <w:b/>
                <w:color w:val="FF0000"/>
              </w:rPr>
              <w:t>CUSTOMER</w:t>
            </w:r>
          </w:p>
          <w:p w14:paraId="427EF050" w14:textId="22E619A0"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183270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Post-Service: </w:t>
            </w:r>
            <w:r w:rsidR="006E2D77" w:rsidRPr="00725AF5">
              <w:rPr>
                <w:b/>
                <w:color w:val="FF0000"/>
              </w:rPr>
              <w:t>CUSTOMER</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6AC53216"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2E770546" w14:textId="12262370" w:rsidR="006733A8" w:rsidRDefault="006733A8" w:rsidP="006A6F12">
            <w:pPr>
              <w:pStyle w:val="TableText"/>
              <w:rPr>
                <w:b/>
                <w:color w:val="FF00FF"/>
              </w:rPr>
            </w:pPr>
          </w:p>
          <w:p w14:paraId="427EF061" w14:textId="27122AAB" w:rsidR="0059487F" w:rsidRPr="00725AF5" w:rsidRDefault="0059487F" w:rsidP="006A6F12">
            <w:pPr>
              <w:pStyle w:val="TableText"/>
              <w:rPr>
                <w:b/>
                <w:color w:val="FF0000"/>
              </w:rPr>
            </w:pPr>
            <w:r w:rsidRPr="00725AF5">
              <w:rPr>
                <w:b/>
                <w:color w:val="FF0000"/>
              </w:rPr>
              <w:t>If customer or third party designee conducts the final appeals, indicate exact name and address of entity performing appeals:</w:t>
            </w:r>
          </w:p>
          <w:p w14:paraId="427EF062" w14:textId="4A431A8E" w:rsidR="0059487F" w:rsidRPr="00725AF5" w:rsidRDefault="0059487F" w:rsidP="006A6F12">
            <w:pPr>
              <w:pStyle w:val="TableText"/>
              <w:rPr>
                <w:b/>
                <w:color w:val="FF0000"/>
              </w:rPr>
            </w:pPr>
            <w:r w:rsidRPr="00725AF5">
              <w:rPr>
                <w:b/>
                <w:color w:val="FF0000"/>
              </w:rPr>
              <w:t>Name-</w:t>
            </w:r>
            <w:r w:rsidR="006733A8">
              <w:rPr>
                <w:b/>
                <w:color w:val="FF0000"/>
              </w:rPr>
              <w:t xml:space="preserve"> </w:t>
            </w:r>
            <w:r w:rsidR="006733A8" w:rsidRPr="006733A8">
              <w:rPr>
                <w:b/>
                <w:color w:val="FF0000"/>
              </w:rPr>
              <w:t>Carol Wilson   Manager, Health &amp; Benefits University of Missouri</w:t>
            </w:r>
          </w:p>
          <w:p w14:paraId="427EF063" w14:textId="7E7E0460" w:rsidR="0059487F" w:rsidRPr="00725AF5" w:rsidRDefault="0059487F" w:rsidP="006A6F12">
            <w:pPr>
              <w:pStyle w:val="TableText"/>
              <w:rPr>
                <w:color w:val="FF00FF"/>
              </w:rPr>
            </w:pPr>
            <w:r w:rsidRPr="00725AF5">
              <w:rPr>
                <w:b/>
                <w:color w:val="FF0000"/>
              </w:rPr>
              <w:t>Address-</w:t>
            </w:r>
            <w:r w:rsidR="006733A8">
              <w:rPr>
                <w:b/>
                <w:color w:val="FF0000"/>
              </w:rPr>
              <w:t xml:space="preserve"> </w:t>
            </w:r>
            <w:r w:rsidR="006733A8" w:rsidRPr="000579AC">
              <w:rPr>
                <w:b/>
                <w:color w:val="0000FF"/>
              </w:rPr>
              <w:t>1000</w:t>
            </w:r>
            <w:r w:rsidR="006733A8" w:rsidRPr="006733A8">
              <w:rPr>
                <w:b/>
                <w:color w:val="FF0000"/>
              </w:rPr>
              <w:t xml:space="preserve"> </w:t>
            </w:r>
            <w:r w:rsidR="002F6FD1">
              <w:rPr>
                <w:b/>
                <w:color w:val="FF0000"/>
              </w:rPr>
              <w:t>W</w:t>
            </w:r>
            <w:r w:rsidR="006733A8" w:rsidRPr="006733A8">
              <w:rPr>
                <w:b/>
                <w:color w:val="FF0000"/>
              </w:rPr>
              <w:t xml:space="preserve"> Nifong, Bldg </w:t>
            </w:r>
            <w:r w:rsidR="006733A8" w:rsidRPr="000579AC">
              <w:rPr>
                <w:b/>
                <w:color w:val="0000FF"/>
              </w:rPr>
              <w:t>7</w:t>
            </w:r>
            <w:r w:rsidR="006733A8" w:rsidRPr="006733A8">
              <w:rPr>
                <w:b/>
                <w:color w:val="FF0000"/>
              </w:rPr>
              <w:t xml:space="preserve">, Ste </w:t>
            </w:r>
            <w:r w:rsidR="006733A8" w:rsidRPr="000579AC">
              <w:rPr>
                <w:b/>
                <w:color w:val="0000FF"/>
              </w:rPr>
              <w:t>210</w:t>
            </w:r>
            <w:r w:rsidR="006733A8" w:rsidRPr="006733A8">
              <w:rPr>
                <w:b/>
                <w:color w:val="FF0000"/>
              </w:rPr>
              <w:t xml:space="preserve">, Columbia MO </w:t>
            </w:r>
            <w:r w:rsidR="006733A8" w:rsidRPr="000579AC">
              <w:rPr>
                <w:b/>
                <w:color w:val="0000FF"/>
              </w:rPr>
              <w:t>65211</w:t>
            </w:r>
          </w:p>
          <w:p w14:paraId="427EF064" w14:textId="093F2385" w:rsidR="0059487F" w:rsidRPr="00725AF5" w:rsidRDefault="006733A8" w:rsidP="000579AC">
            <w:pPr>
              <w:tabs>
                <w:tab w:val="left" w:pos="1780"/>
              </w:tabs>
              <w:spacing w:line="240" w:lineRule="atLeast"/>
              <w:rPr>
                <w:b/>
                <w:color w:val="FF00FF"/>
                <w:sz w:val="24"/>
              </w:rPr>
            </w:pPr>
            <w:r>
              <w:rPr>
                <w:b/>
                <w:color w:val="FF00FF"/>
                <w:sz w:val="24"/>
              </w:rPr>
              <w:tab/>
            </w: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5D70CCC7" w:rsidR="00FC32ED" w:rsidRPr="00725AF5" w:rsidRDefault="00FC32ED" w:rsidP="00FC32ED">
            <w:pPr>
              <w:pStyle w:val="TableTextCharCharChar1"/>
              <w:rPr>
                <w:color w:val="FF0000"/>
              </w:rPr>
            </w:pPr>
            <w:r w:rsidRPr="00725AF5">
              <w:rPr>
                <w:color w:val="FF0000"/>
              </w:rPr>
              <w:t xml:space="preserve">Administrator:  </w:t>
            </w:r>
            <w:r w:rsidR="000F1391" w:rsidRPr="000F1391">
              <w:rPr>
                <w:color w:val="FF0000"/>
              </w:rPr>
              <w:t>ASI</w:t>
            </w:r>
          </w:p>
          <w:p w14:paraId="427EF070" w14:textId="577702C7" w:rsidR="00FC32ED" w:rsidRPr="00725AF5" w:rsidRDefault="00FC32ED" w:rsidP="00FC32ED">
            <w:pPr>
              <w:pStyle w:val="TableTextCharCharChar1"/>
              <w:rPr>
                <w:color w:val="FF0000"/>
              </w:rPr>
            </w:pPr>
            <w:r w:rsidRPr="00725AF5">
              <w:rPr>
                <w:color w:val="FF0000"/>
              </w:rPr>
              <w:t xml:space="preserve">Phone Number: </w:t>
            </w:r>
            <w:r w:rsidR="000F1391" w:rsidRPr="000579AC">
              <w:rPr>
                <w:b/>
                <w:color w:val="0000FF"/>
              </w:rPr>
              <w:t>1-877-388-8331</w:t>
            </w:r>
          </w:p>
          <w:p w14:paraId="427EF071" w14:textId="77777777" w:rsidR="00FC32ED" w:rsidRPr="00725AF5" w:rsidRDefault="00FC32ED" w:rsidP="00FC32ED">
            <w:pPr>
              <w:pStyle w:val="TableTextCharCharChar1"/>
              <w:rPr>
                <w:color w:val="FF0000"/>
              </w:rPr>
            </w:pPr>
          </w:p>
          <w:p w14:paraId="427EF072" w14:textId="3D8C891E"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725AF5"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15854387" w:rsidR="00A43698" w:rsidRPr="00725AF5" w:rsidRDefault="00A43698" w:rsidP="00A43698">
            <w:pPr>
              <w:pStyle w:val="TableTextCharCharChar1"/>
              <w:rPr>
                <w:color w:val="FF0000"/>
              </w:rPr>
            </w:pPr>
            <w:r w:rsidRPr="00725AF5">
              <w:rPr>
                <w:color w:val="FF0000"/>
              </w:rPr>
              <w:t>Other Insurance:  Come-Out-Whole</w:t>
            </w:r>
            <w:r w:rsidR="000F1391">
              <w:rPr>
                <w:color w:val="FF0000"/>
              </w:rPr>
              <w:t xml:space="preserve"> </w:t>
            </w:r>
            <w:r w:rsidR="000F1391" w:rsidRPr="000F1391">
              <w:rPr>
                <w:color w:val="FF0000"/>
              </w:rPr>
              <w:t>Approach w/o Bank</w:t>
            </w:r>
          </w:p>
          <w:p w14:paraId="13C8DB3D" w14:textId="3C8A9608" w:rsidR="00C1446F" w:rsidRPr="00C1446F" w:rsidRDefault="00C1446F" w:rsidP="00C1446F">
            <w:pPr>
              <w:rPr>
                <w:color w:val="FF0000"/>
                <w:sz w:val="24"/>
              </w:rPr>
            </w:pPr>
            <w:r w:rsidRPr="00F1341C">
              <w:rPr>
                <w:color w:val="FF0000"/>
                <w:sz w:val="24"/>
              </w:rPr>
              <w:t>Pay and Pursue with $10,000 threshold</w:t>
            </w:r>
          </w:p>
          <w:p w14:paraId="427EF07B" w14:textId="77777777" w:rsidR="00A43698" w:rsidRPr="00725AF5" w:rsidRDefault="00A43698" w:rsidP="00A43698">
            <w:pPr>
              <w:pStyle w:val="TableTextCharCharChar1"/>
              <w:rPr>
                <w:color w:val="FF0000"/>
              </w:rPr>
            </w:pPr>
          </w:p>
          <w:p w14:paraId="427EF07C" w14:textId="1265E010"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Default="009573B3" w:rsidP="00A43698">
            <w:pPr>
              <w:pStyle w:val="TableTextCharCharChar1"/>
              <w:rPr>
                <w:color w:val="FF0000"/>
              </w:rPr>
            </w:pPr>
          </w:p>
          <w:p w14:paraId="0B3C86FA" w14:textId="77777777" w:rsidR="004D729F" w:rsidRPr="004D729F" w:rsidRDefault="004D729F" w:rsidP="004D729F">
            <w:pPr>
              <w:pStyle w:val="TableTextCharCharChar1"/>
              <w:rPr>
                <w:color w:val="FF0000"/>
              </w:rPr>
            </w:pPr>
            <w:r w:rsidRPr="004D729F">
              <w:rPr>
                <w:color w:val="FF0000"/>
              </w:rPr>
              <w:t>NAIC COB PROVISIONS:</w:t>
            </w:r>
          </w:p>
          <w:p w14:paraId="2C12EDE0" w14:textId="77777777" w:rsidR="004D729F" w:rsidRPr="004D729F" w:rsidRDefault="004D729F" w:rsidP="004D729F">
            <w:pPr>
              <w:pStyle w:val="TableTextCharCharChar1"/>
              <w:rPr>
                <w:color w:val="FF0000"/>
              </w:rPr>
            </w:pPr>
            <w:r w:rsidRPr="004D729F">
              <w:rPr>
                <w:color w:val="FF0000"/>
              </w:rPr>
              <w:t>Plan follows all NAIC COB Provisions except the NAIC Definition Of Allowable Expense. When in the</w:t>
            </w:r>
          </w:p>
          <w:p w14:paraId="26FE0411" w14:textId="29AA2B10" w:rsidR="004D729F" w:rsidRDefault="004D729F" w:rsidP="004D729F">
            <w:pPr>
              <w:pStyle w:val="TableTextCharCharChar1"/>
              <w:rPr>
                <w:color w:val="FF0000"/>
              </w:rPr>
            </w:pPr>
            <w:r w:rsidRPr="004D729F">
              <w:rPr>
                <w:color w:val="FF0000"/>
              </w:rPr>
              <w:t>secondary position, this plan will only consider an Allowable Expense to be a se</w:t>
            </w:r>
            <w:r>
              <w:rPr>
                <w:color w:val="FF0000"/>
              </w:rPr>
              <w:t xml:space="preserve">rvice or supply that is covered </w:t>
            </w:r>
            <w:r w:rsidRPr="004D729F">
              <w:rPr>
                <w:color w:val="FF0000"/>
              </w:rPr>
              <w:t>under this plan in the absence of any other coverage.</w:t>
            </w:r>
          </w:p>
          <w:p w14:paraId="79EEC82E" w14:textId="77777777" w:rsidR="004D729F" w:rsidRPr="00725AF5" w:rsidRDefault="004D729F" w:rsidP="00A43698">
            <w:pPr>
              <w:pStyle w:val="TableTextCharCharChar1"/>
              <w:rPr>
                <w:color w:val="FF0000"/>
              </w:rPr>
            </w:pPr>
          </w:p>
          <w:p w14:paraId="0E3EB145" w14:textId="0CC0D731" w:rsidR="00154B9C" w:rsidRDefault="00A43698">
            <w:pPr>
              <w:pStyle w:val="TableTextCharCharChar1"/>
              <w:rPr>
                <w:color w:val="FF0000"/>
                <w:szCs w:val="24"/>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p w14:paraId="427EF09C" w14:textId="77777777" w:rsidR="000F1391" w:rsidRPr="00725AF5" w:rsidRDefault="000F1391">
            <w:pPr>
              <w:pStyle w:val="TableTextCharCharChar1"/>
              <w:rPr>
                <w:color w:val="FF0000"/>
              </w:rPr>
            </w:pPr>
          </w:p>
        </w:tc>
      </w:tr>
      <w:tr w:rsidR="00154B9C" w:rsidRPr="00725AF5" w14:paraId="427EF0A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t>Claim Filing Limit</w:t>
            </w:r>
            <w:bookmarkEnd w:id="17"/>
          </w:p>
          <w:p w14:paraId="427EF09F" w14:textId="77777777" w:rsidR="00F76831" w:rsidRPr="00725AF5" w:rsidRDefault="00F76831" w:rsidP="003745DE">
            <w:pPr>
              <w:pStyle w:val="TableTextCharCharChar1"/>
              <w:rPr>
                <w:b/>
                <w:bCs/>
                <w:color w:val="FF0000"/>
              </w:rPr>
            </w:pPr>
          </w:p>
          <w:p w14:paraId="427EF0A0" w14:textId="34287A5B"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6A45464B"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3A2C5680" w:rsidR="00FC32ED" w:rsidRPr="00725AF5" w:rsidRDefault="00DB07AF">
            <w:pPr>
              <w:pStyle w:val="TableTextCharCharChar1"/>
              <w:rPr>
                <w:b/>
                <w:bCs/>
                <w:color w:val="FF00FF"/>
              </w:rPr>
            </w:pPr>
            <w:r w:rsidRPr="00DB07AF">
              <w:rPr>
                <w:b/>
                <w:bCs/>
                <w:color w:val="FF00FF"/>
              </w:rPr>
              <w:br/>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7" w14:textId="42F7CE22" w:rsidR="00C6725E" w:rsidRPr="00725AF5" w:rsidRDefault="00C6725E" w:rsidP="00C6725E">
            <w:pPr>
              <w:pStyle w:val="TableTextCharCharChar1"/>
              <w:rPr>
                <w:color w:val="FF0000"/>
              </w:rPr>
            </w:pPr>
            <w:r w:rsidRPr="00725AF5">
              <w:rPr>
                <w:b/>
                <w:color w:val="FF0000"/>
              </w:rPr>
              <w:t xml:space="preserve">●   </w:t>
            </w:r>
            <w:r w:rsidRPr="00725AF5">
              <w:rPr>
                <w:color w:val="FF0000"/>
              </w:rPr>
              <w:t>The Participant’s Spouse and</w:t>
            </w:r>
            <w:r w:rsidRPr="00725AF5">
              <w:rPr>
                <w:b/>
                <w:bCs/>
                <w:color w:val="FF00FF"/>
              </w:rPr>
              <w:t xml:space="preserve"> </w:t>
            </w:r>
            <w:r w:rsidRPr="00725AF5">
              <w:rPr>
                <w:color w:val="FF0000"/>
              </w:rPr>
              <w:t>or a same-sex or</w:t>
            </w:r>
          </w:p>
          <w:p w14:paraId="427EF0B8" w14:textId="5681B692" w:rsidR="00C6725E" w:rsidRPr="00725AF5" w:rsidRDefault="00C6725E" w:rsidP="00C6725E">
            <w:pPr>
              <w:pStyle w:val="TableTextCharCharChar1"/>
              <w:ind w:left="288"/>
              <w:rPr>
                <w:color w:val="FF0000"/>
              </w:rPr>
            </w:pPr>
            <w:r w:rsidRPr="00725AF5">
              <w:rPr>
                <w:color w:val="FF0000"/>
              </w:rPr>
              <w:t>opposite-sex Domestic Partner.</w:t>
            </w:r>
          </w:p>
          <w:p w14:paraId="427EF0B9" w14:textId="03DCB19A"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Pr="00725AF5">
              <w:rPr>
                <w:b/>
                <w:bCs/>
                <w:color w:val="0000FF"/>
              </w:rPr>
              <w:t>26</w:t>
            </w:r>
            <w:r w:rsidRPr="00725AF5">
              <w:rPr>
                <w:color w:val="FF0000"/>
              </w:rPr>
              <w:t xml:space="preserve"> years of age</w:t>
            </w:r>
            <w:r w:rsidR="000F1391">
              <w:rPr>
                <w:color w:val="FF0000"/>
              </w:rPr>
              <w:t>,</w:t>
            </w:r>
            <w:r w:rsidRPr="00725AF5">
              <w:rPr>
                <w:color w:val="FF0000"/>
              </w:rPr>
              <w:t xml:space="preserve"> </w:t>
            </w:r>
          </w:p>
          <w:p w14:paraId="427EF0BA" w14:textId="3C928529" w:rsidR="00C6725E" w:rsidRPr="00725AF5" w:rsidRDefault="00C6725E" w:rsidP="00C6725E">
            <w:pPr>
              <w:pStyle w:val="TableTextCharCharChar1"/>
              <w:ind w:left="288"/>
              <w:rPr>
                <w:color w:val="FF0000"/>
              </w:rPr>
            </w:pPr>
            <w:r w:rsidRPr="00725AF5">
              <w:rPr>
                <w:color w:val="FF0000"/>
              </w:rPr>
              <w:t>including a natural child, a stepchild, a legally adopted child and a child for whom you or your Spouse are the legal guardian.</w:t>
            </w:r>
          </w:p>
          <w:p w14:paraId="427EF0BE" w14:textId="2E65E112" w:rsidR="00C6725E" w:rsidRPr="00725AF5" w:rsidRDefault="00C6725E" w:rsidP="000579AC">
            <w:pPr>
              <w:pStyle w:val="TableText"/>
              <w:rPr>
                <w:color w:val="FF0000"/>
              </w:rPr>
            </w:pPr>
            <w:r w:rsidRPr="00725AF5">
              <w:rPr>
                <w:color w:val="FF0000"/>
              </w:rPr>
              <w:t>●   Coverage for Dependents terminates at the end of the month in which the child attains the maximum age.</w:t>
            </w:r>
          </w:p>
          <w:p w14:paraId="427EF0C3" w14:textId="77777777" w:rsidR="00C6725E" w:rsidRPr="00725AF5" w:rsidRDefault="00C6725E" w:rsidP="00C6725E">
            <w:pPr>
              <w:pStyle w:val="TableText"/>
              <w:rPr>
                <w:color w:val="FF0000"/>
              </w:rPr>
            </w:pPr>
          </w:p>
          <w:p w14:paraId="427EF0DB" w14:textId="69EE4A8B"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2E0CAC81"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Default="00C6725E" w:rsidP="00C6725E">
            <w:pPr>
              <w:pStyle w:val="TableTextCharCharChar1"/>
              <w:rPr>
                <w:color w:val="FF0000"/>
              </w:rPr>
            </w:pPr>
          </w:p>
          <w:p w14:paraId="4E41EC1B" w14:textId="77777777" w:rsidR="00AD1998" w:rsidRPr="00AD1998" w:rsidRDefault="00AD1998" w:rsidP="00AD1998">
            <w:pPr>
              <w:pStyle w:val="TableTextCharCharChar1"/>
              <w:rPr>
                <w:color w:val="FF0000"/>
              </w:rPr>
            </w:pPr>
            <w:r w:rsidRPr="00AD1998">
              <w:rPr>
                <w:color w:val="FF0000"/>
              </w:rPr>
              <w:t>Eligible Dependents include your Spouse, Sponsored Adult Dependent, and each of your natural Children,</w:t>
            </w:r>
          </w:p>
          <w:p w14:paraId="520BADDC" w14:textId="77777777" w:rsidR="00AD1998" w:rsidRPr="00AD1998" w:rsidRDefault="00AD1998" w:rsidP="00AD1998">
            <w:pPr>
              <w:pStyle w:val="TableTextCharCharChar1"/>
              <w:rPr>
                <w:color w:val="FF0000"/>
              </w:rPr>
            </w:pPr>
            <w:r w:rsidRPr="00AD1998">
              <w:rPr>
                <w:color w:val="FF0000"/>
              </w:rPr>
              <w:t>Step Children, foster Children, adopted Children or Child placed in your home for adoption younger than age</w:t>
            </w:r>
          </w:p>
          <w:p w14:paraId="2519B9E6" w14:textId="77777777" w:rsidR="00AD1998" w:rsidRPr="00AD1998" w:rsidRDefault="00AD1998" w:rsidP="00AD1998">
            <w:pPr>
              <w:pStyle w:val="TableTextCharCharChar1"/>
              <w:rPr>
                <w:color w:val="FF0000"/>
              </w:rPr>
            </w:pPr>
            <w:r w:rsidRPr="000579AC">
              <w:rPr>
                <w:b/>
                <w:color w:val="0000FF"/>
              </w:rPr>
              <w:t>26</w:t>
            </w:r>
            <w:r w:rsidRPr="00AD1998">
              <w:rPr>
                <w:color w:val="FF0000"/>
              </w:rPr>
              <w:t>.</w:t>
            </w:r>
          </w:p>
          <w:p w14:paraId="66FD7263" w14:textId="77777777" w:rsidR="00AD1998" w:rsidRPr="00AD1998" w:rsidRDefault="00AD1998" w:rsidP="00AD1998">
            <w:pPr>
              <w:pStyle w:val="TableTextCharCharChar1"/>
              <w:rPr>
                <w:color w:val="FF0000"/>
              </w:rPr>
            </w:pPr>
            <w:r w:rsidRPr="00AD1998">
              <w:rPr>
                <w:color w:val="FF0000"/>
              </w:rPr>
              <w:t>(note the term “stepchild” does not include the children of your sponsored adult dependent).</w:t>
            </w:r>
          </w:p>
          <w:p w14:paraId="1EA69277" w14:textId="77777777" w:rsidR="00AD1998" w:rsidRDefault="00AD1998" w:rsidP="00AD1998">
            <w:pPr>
              <w:pStyle w:val="TableTextCharCharChar1"/>
              <w:rPr>
                <w:color w:val="FF0000"/>
              </w:rPr>
            </w:pPr>
          </w:p>
          <w:p w14:paraId="241A24E5" w14:textId="77777777" w:rsidR="00AD1998" w:rsidRPr="00AD1998" w:rsidRDefault="00AD1998" w:rsidP="00AD1998">
            <w:pPr>
              <w:pStyle w:val="TableTextCharCharChar1"/>
              <w:rPr>
                <w:color w:val="FF0000"/>
              </w:rPr>
            </w:pPr>
            <w:r w:rsidRPr="00AD1998">
              <w:rPr>
                <w:color w:val="FF0000"/>
              </w:rPr>
              <w:t>If you and your Spouse or Sponsored Adult Dependent work for or retired from the University and you have</w:t>
            </w:r>
          </w:p>
          <w:p w14:paraId="1A06325F" w14:textId="77777777" w:rsidR="00AD1998" w:rsidRPr="00AD1998" w:rsidRDefault="00AD1998" w:rsidP="00AD1998">
            <w:pPr>
              <w:pStyle w:val="TableTextCharCharChar1"/>
              <w:rPr>
                <w:color w:val="FF0000"/>
              </w:rPr>
            </w:pPr>
            <w:r w:rsidRPr="00AD1998">
              <w:rPr>
                <w:color w:val="FF0000"/>
              </w:rPr>
              <w:t>Children, only one of you may claim the Children as Covered Dependents.</w:t>
            </w:r>
          </w:p>
          <w:p w14:paraId="2D9094BB" w14:textId="77777777" w:rsidR="00AD1998" w:rsidRDefault="00AD1998" w:rsidP="00AD1998">
            <w:pPr>
              <w:pStyle w:val="TableTextCharCharChar1"/>
              <w:rPr>
                <w:color w:val="FF0000"/>
              </w:rPr>
            </w:pPr>
          </w:p>
          <w:p w14:paraId="7AC71D6E" w14:textId="77777777" w:rsidR="00AD1998" w:rsidRPr="000579AC" w:rsidRDefault="00AD1998" w:rsidP="00AD1998">
            <w:pPr>
              <w:pStyle w:val="TableTextCharCharChar1"/>
              <w:rPr>
                <w:b/>
                <w:color w:val="FF0000"/>
              </w:rPr>
            </w:pPr>
            <w:r w:rsidRPr="000579AC">
              <w:rPr>
                <w:b/>
                <w:color w:val="FF0000"/>
              </w:rPr>
              <w:t>Sponsored Adult Dependent:</w:t>
            </w:r>
          </w:p>
          <w:p w14:paraId="43C10AA2" w14:textId="77777777" w:rsidR="00AD1998" w:rsidRPr="00AD1998" w:rsidRDefault="00AD1998" w:rsidP="00AD1998">
            <w:pPr>
              <w:pStyle w:val="TableTextCharCharChar1"/>
              <w:rPr>
                <w:color w:val="FF0000"/>
              </w:rPr>
            </w:pPr>
            <w:r w:rsidRPr="00AD1998">
              <w:rPr>
                <w:color w:val="FF0000"/>
              </w:rPr>
              <w:t>An adult person who meets all of the following criteria:</w:t>
            </w:r>
          </w:p>
          <w:p w14:paraId="5FC1C47D" w14:textId="77777777" w:rsidR="00AD1998" w:rsidRPr="00AD1998" w:rsidRDefault="00AD1998" w:rsidP="00AD1998">
            <w:pPr>
              <w:pStyle w:val="TableTextCharCharChar1"/>
              <w:rPr>
                <w:color w:val="FF0000"/>
              </w:rPr>
            </w:pPr>
            <w:r w:rsidRPr="00AD1998">
              <w:rPr>
                <w:color w:val="FF0000"/>
              </w:rPr>
              <w:t xml:space="preserve">(1) has had the same principal residence as the Employee for at least </w:t>
            </w:r>
            <w:r w:rsidRPr="000579AC">
              <w:rPr>
                <w:b/>
                <w:color w:val="0000FF"/>
              </w:rPr>
              <w:t>12</w:t>
            </w:r>
            <w:r w:rsidRPr="00AD1998">
              <w:rPr>
                <w:color w:val="FF0000"/>
              </w:rPr>
              <w:t xml:space="preserve"> months, and continues to have the</w:t>
            </w:r>
          </w:p>
          <w:p w14:paraId="279BCEDF" w14:textId="77777777" w:rsidR="00AD1998" w:rsidRPr="00AD1998" w:rsidRDefault="00AD1998" w:rsidP="00AD1998">
            <w:pPr>
              <w:pStyle w:val="TableTextCharCharChar1"/>
              <w:rPr>
                <w:color w:val="FF0000"/>
              </w:rPr>
            </w:pPr>
            <w:r w:rsidRPr="00AD1998">
              <w:rPr>
                <w:color w:val="FF0000"/>
              </w:rPr>
              <w:t>same principal residence as the Employee disregarding temporary absences due to circumstances including</w:t>
            </w:r>
          </w:p>
          <w:p w14:paraId="1F5C043A" w14:textId="77777777" w:rsidR="00AD1998" w:rsidRPr="00AD1998" w:rsidRDefault="00AD1998" w:rsidP="00AD1998">
            <w:pPr>
              <w:pStyle w:val="TableTextCharCharChar1"/>
              <w:rPr>
                <w:color w:val="FF0000"/>
              </w:rPr>
            </w:pPr>
            <w:r w:rsidRPr="00AD1998">
              <w:rPr>
                <w:color w:val="FF0000"/>
              </w:rPr>
              <w:t>illness, education, business, vacation or military service;</w:t>
            </w:r>
          </w:p>
          <w:p w14:paraId="281AD5ED" w14:textId="77777777" w:rsidR="00AD1998" w:rsidRPr="00AD1998" w:rsidRDefault="00AD1998" w:rsidP="00AD1998">
            <w:pPr>
              <w:pStyle w:val="TableTextCharCharChar1"/>
              <w:rPr>
                <w:color w:val="FF0000"/>
              </w:rPr>
            </w:pPr>
            <w:r w:rsidRPr="00AD1998">
              <w:rPr>
                <w:color w:val="FF0000"/>
              </w:rPr>
              <w:t xml:space="preserve">(2) is </w:t>
            </w:r>
            <w:r w:rsidRPr="000579AC">
              <w:rPr>
                <w:b/>
                <w:color w:val="0000FF"/>
              </w:rPr>
              <w:t>18</w:t>
            </w:r>
            <w:r w:rsidRPr="00AD1998">
              <w:rPr>
                <w:color w:val="FF0000"/>
              </w:rPr>
              <w:t xml:space="preserve"> years of age or older;</w:t>
            </w:r>
          </w:p>
          <w:p w14:paraId="288DA90F" w14:textId="77777777" w:rsidR="00AD1998" w:rsidRPr="00AD1998" w:rsidRDefault="00AD1998" w:rsidP="00AD1998">
            <w:pPr>
              <w:pStyle w:val="TableTextCharCharChar1"/>
              <w:rPr>
                <w:color w:val="FF0000"/>
              </w:rPr>
            </w:pPr>
            <w:r w:rsidRPr="00AD1998">
              <w:rPr>
                <w:color w:val="FF0000"/>
              </w:rPr>
              <w:t>(3) is not currently married to another person either statutory or common law;</w:t>
            </w:r>
          </w:p>
          <w:p w14:paraId="5D9B749F" w14:textId="77777777" w:rsidR="00AD1998" w:rsidRPr="00AD1998" w:rsidRDefault="00AD1998" w:rsidP="00AD1998">
            <w:pPr>
              <w:pStyle w:val="TableTextCharCharChar1"/>
              <w:rPr>
                <w:color w:val="FF0000"/>
              </w:rPr>
            </w:pPr>
            <w:r w:rsidRPr="00AD1998">
              <w:rPr>
                <w:color w:val="FF0000"/>
              </w:rPr>
              <w:t>(4) is not related to the Employee by blood or degree of closeness that would prohibit marriage in the law of</w:t>
            </w:r>
          </w:p>
          <w:p w14:paraId="2FD5DF3D" w14:textId="77777777" w:rsidR="00AD1998" w:rsidRPr="00AD1998" w:rsidRDefault="00AD1998" w:rsidP="00AD1998">
            <w:pPr>
              <w:pStyle w:val="TableTextCharCharChar1"/>
              <w:rPr>
                <w:color w:val="FF0000"/>
              </w:rPr>
            </w:pPr>
            <w:r w:rsidRPr="00AD1998">
              <w:rPr>
                <w:color w:val="FF0000"/>
              </w:rPr>
              <w:t>the state in which the Employee resides;</w:t>
            </w:r>
          </w:p>
          <w:p w14:paraId="75B2A33C" w14:textId="77777777" w:rsidR="00AD1998" w:rsidRDefault="00AD1998" w:rsidP="00AD1998">
            <w:pPr>
              <w:pStyle w:val="TableTextCharCharChar1"/>
              <w:rPr>
                <w:color w:val="FF0000"/>
              </w:rPr>
            </w:pPr>
          </w:p>
          <w:p w14:paraId="3AE1FB15" w14:textId="77777777" w:rsidR="00AD1998" w:rsidRPr="000579AC" w:rsidRDefault="00AD1998" w:rsidP="00AD1998">
            <w:pPr>
              <w:pStyle w:val="TableTextCharCharChar1"/>
              <w:rPr>
                <w:b/>
                <w:color w:val="FF0000"/>
              </w:rPr>
            </w:pPr>
            <w:r w:rsidRPr="000579AC">
              <w:rPr>
                <w:b/>
                <w:color w:val="FF0000"/>
              </w:rPr>
              <w:t>COVERAGE TERMINATION DATE:</w:t>
            </w:r>
          </w:p>
          <w:p w14:paraId="0A6A18E4" w14:textId="77777777" w:rsidR="00AD1998" w:rsidRPr="00AD1998" w:rsidRDefault="00AD1998" w:rsidP="00AD1998">
            <w:pPr>
              <w:pStyle w:val="TableTextCharCharChar1"/>
              <w:rPr>
                <w:color w:val="FF0000"/>
              </w:rPr>
            </w:pPr>
            <w:r w:rsidRPr="00AD1998">
              <w:rPr>
                <w:color w:val="FF0000"/>
              </w:rPr>
              <w:t>End of the month unless termination occurs on the first of the month, then coverage is through the last day of</w:t>
            </w:r>
          </w:p>
          <w:p w14:paraId="558B2CF3" w14:textId="2349A883" w:rsidR="000F00FB" w:rsidRDefault="00AD1998" w:rsidP="00AD1998">
            <w:pPr>
              <w:pStyle w:val="TableTextCharCharChar1"/>
              <w:rPr>
                <w:color w:val="FF0000"/>
              </w:rPr>
            </w:pPr>
            <w:r w:rsidRPr="00AD1998">
              <w:rPr>
                <w:color w:val="FF0000"/>
              </w:rPr>
              <w:t>the previous month worked.</w:t>
            </w:r>
          </w:p>
          <w:p w14:paraId="574851E0" w14:textId="77777777" w:rsidR="000F00FB" w:rsidRDefault="000F00FB" w:rsidP="00C6725E">
            <w:pPr>
              <w:pStyle w:val="TableTextCharCharChar1"/>
              <w:rPr>
                <w:color w:val="FF0000"/>
              </w:rPr>
            </w:pPr>
          </w:p>
          <w:p w14:paraId="6F5105B9" w14:textId="77777777" w:rsidR="00DB07AF" w:rsidRPr="00725AF5" w:rsidRDefault="00DB07AF" w:rsidP="00C6725E">
            <w:pPr>
              <w:pStyle w:val="TableTextCharCharChar1"/>
              <w:rPr>
                <w:color w:val="FF0000"/>
              </w:rPr>
            </w:pPr>
          </w:p>
          <w:p w14:paraId="427EF0E4" w14:textId="6B54C705" w:rsidR="00C6725E" w:rsidRPr="00725AF5" w:rsidRDefault="00C6725E" w:rsidP="00C6725E">
            <w:pPr>
              <w:pStyle w:val="TableText"/>
              <w:rPr>
                <w:color w:val="FF0000"/>
              </w:rPr>
            </w:pPr>
            <w:r w:rsidRPr="00725AF5">
              <w:rPr>
                <w:color w:val="FF0000"/>
              </w:rPr>
              <w:t>Domestic Partner – an individual of the same or opposite sex with whom you have established a domestic partnership as described below.</w:t>
            </w:r>
          </w:p>
          <w:p w14:paraId="427EF0E5" w14:textId="73812CB5" w:rsidR="00C6725E" w:rsidRPr="00725AF5" w:rsidRDefault="00C6725E" w:rsidP="00C6725E">
            <w:pPr>
              <w:pStyle w:val="TableText"/>
              <w:rPr>
                <w:color w:val="FF0000"/>
              </w:rPr>
            </w:pPr>
            <w:r w:rsidRPr="00725AF5">
              <w:rPr>
                <w:color w:val="FF0000"/>
              </w:rPr>
              <w:t>A domestic partnership is a relationship between an Employee and one other person of the same</w:t>
            </w:r>
            <w:r w:rsidR="00D32C04">
              <w:rPr>
                <w:b/>
                <w:color w:val="FF00FF"/>
              </w:rPr>
              <w:t xml:space="preserve"> </w:t>
            </w:r>
            <w:r w:rsidRPr="00725AF5">
              <w:rPr>
                <w:color w:val="FF0000"/>
              </w:rPr>
              <w:t>or</w:t>
            </w:r>
            <w:r w:rsidR="00D32C04">
              <w:rPr>
                <w:b/>
                <w:color w:val="FF00FF"/>
              </w:rPr>
              <w:t xml:space="preserve"> </w:t>
            </w:r>
            <w:r w:rsidRPr="00725AF5">
              <w:rPr>
                <w:color w:val="FF0000"/>
              </w:rPr>
              <w:t>opposite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122F0102" w:rsidR="00C6725E" w:rsidRPr="00725AF5" w:rsidRDefault="00C6725E" w:rsidP="000579AC">
            <w:pPr>
              <w:pStyle w:val="TableText"/>
              <w:rPr>
                <w:color w:val="FF0000"/>
              </w:rPr>
            </w:pPr>
            <w:r w:rsidRPr="00725AF5">
              <w:rPr>
                <w:color w:val="FF0000"/>
              </w:rPr>
              <w:t>●   be financially interdependent.</w:t>
            </w:r>
          </w:p>
          <w:p w14:paraId="26199329" w14:textId="595B3668" w:rsidR="00D32C04" w:rsidRDefault="00D32C04" w:rsidP="00C6725E">
            <w:pPr>
              <w:pStyle w:val="TableText"/>
              <w:rPr>
                <w:b/>
                <w:color w:val="FF00FF"/>
              </w:rPr>
            </w:pPr>
          </w:p>
          <w:p w14:paraId="427EF0FB" w14:textId="1B4320F4" w:rsidR="00C6725E" w:rsidRPr="00725AF5" w:rsidRDefault="00C6725E" w:rsidP="00C6725E">
            <w:pPr>
              <w:pStyle w:val="TableText"/>
              <w:rPr>
                <w:rStyle w:val="CDBlack"/>
                <w:bCs w:val="0"/>
                <w:color w:val="FF0000"/>
              </w:rPr>
            </w:pPr>
            <w:r w:rsidRPr="00725AF5">
              <w:rPr>
                <w:color w:val="FF0000"/>
              </w:rPr>
              <w:t>The Employee and Domestic Partner must jointly sign an affidavit of domestic partnership provided by Human Resources upon your request.</w:t>
            </w:r>
          </w:p>
          <w:p w14:paraId="427EF0FD" w14:textId="77777777" w:rsidR="00FC32ED" w:rsidRPr="00725AF5" w:rsidRDefault="00FC32ED" w:rsidP="00CB2D12">
            <w:pPr>
              <w:pStyle w:val="TableTextCharCharChar1"/>
              <w:rPr>
                <w:color w:val="FF0000"/>
              </w:rPr>
            </w:pPr>
          </w:p>
        </w:tc>
      </w:tr>
      <w:tr w:rsidR="00154B9C" w:rsidRPr="00725AF5" w14:paraId="427EF10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1B4DFDF3" w:rsidR="00154B9C" w:rsidRPr="00927895" w:rsidRDefault="00927895">
            <w:pPr>
              <w:pStyle w:val="TableTextCharCharChar1"/>
              <w:rPr>
                <w:b/>
                <w:color w:val="FF0000"/>
              </w:rPr>
            </w:pPr>
            <w:r w:rsidRPr="00927895">
              <w:rPr>
                <w:b/>
                <w:color w:val="FF0000"/>
              </w:rPr>
              <w:t xml:space="preserve">Yes </w:t>
            </w:r>
          </w:p>
        </w:tc>
      </w:tr>
      <w:tr w:rsidR="005805CD" w:rsidRPr="00725AF5" w14:paraId="427EF11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3" w14:textId="77777777" w:rsidR="005805CD" w:rsidRPr="00725AF5" w:rsidRDefault="005805CD" w:rsidP="000579AC">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30" w14:textId="77777777" w:rsidR="002A6369" w:rsidRPr="00725AF5" w:rsidRDefault="002A6369" w:rsidP="00101C8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47C811A2" w:rsidR="005805CD" w:rsidRPr="00725AF5" w:rsidRDefault="005805CD">
            <w:pPr>
              <w:spacing w:line="240" w:lineRule="atLeast"/>
              <w:rPr>
                <w:color w:val="FF0000"/>
                <w:sz w:val="24"/>
              </w:rPr>
            </w:pPr>
            <w:r w:rsidRPr="00725AF5">
              <w:rPr>
                <w:color w:val="FF0000"/>
                <w:sz w:val="24"/>
              </w:rPr>
              <w:t>Vendor:</w:t>
            </w:r>
            <w:r w:rsidR="0003599C">
              <w:rPr>
                <w:color w:val="FF0000"/>
                <w:sz w:val="24"/>
              </w:rPr>
              <w:t xml:space="preserve"> </w:t>
            </w:r>
            <w:r w:rsidR="0003599C" w:rsidRPr="0003599C">
              <w:rPr>
                <w:color w:val="FF0000"/>
                <w:sz w:val="24"/>
              </w:rPr>
              <w:t>University HR Service Center</w:t>
            </w:r>
          </w:p>
          <w:p w14:paraId="427EF135" w14:textId="605102AB" w:rsidR="005805CD" w:rsidRPr="00725AF5" w:rsidRDefault="005805CD">
            <w:pPr>
              <w:pStyle w:val="TableTextCharCharChar1"/>
              <w:rPr>
                <w:color w:val="FF0000"/>
              </w:rPr>
            </w:pPr>
            <w:r w:rsidRPr="00725AF5">
              <w:rPr>
                <w:color w:val="FF0000"/>
              </w:rPr>
              <w:t>Phone Number:</w:t>
            </w:r>
            <w:r w:rsidR="0003599C">
              <w:rPr>
                <w:color w:val="FF0000"/>
              </w:rPr>
              <w:t xml:space="preserve"> </w:t>
            </w:r>
            <w:r w:rsidR="00BA2179">
              <w:rPr>
                <w:b/>
                <w:color w:val="0000FF"/>
              </w:rPr>
              <w:t>1-573-8</w:t>
            </w:r>
            <w:r w:rsidR="0003599C" w:rsidRPr="000579AC">
              <w:rPr>
                <w:b/>
                <w:color w:val="0000FF"/>
              </w:rPr>
              <w:t>82-2146</w:t>
            </w:r>
          </w:p>
          <w:p w14:paraId="427EF136" w14:textId="77777777" w:rsidR="005805CD" w:rsidRPr="00725AF5" w:rsidRDefault="005805CD">
            <w:pPr>
              <w:pStyle w:val="TableTextCharCharChar1"/>
              <w:rPr>
                <w:b/>
                <w:bCs/>
                <w:color w:val="0000FF"/>
              </w:rPr>
            </w:pPr>
          </w:p>
        </w:tc>
      </w:tr>
      <w:tr w:rsidR="00A83EB0" w:rsidRPr="00725AF5" w14:paraId="427EF161"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A93FC29" w14:textId="587CE50E" w:rsidR="008570E7" w:rsidRPr="008570E7" w:rsidRDefault="008570E7" w:rsidP="008570E7">
            <w:pPr>
              <w:pStyle w:val="TableTextCharCharChar1"/>
              <w:rPr>
                <w:color w:val="FF0000"/>
              </w:rPr>
            </w:pPr>
            <w:r w:rsidRPr="008570E7">
              <w:rPr>
                <w:color w:val="FF0000"/>
              </w:rPr>
              <w:t>Emergency Services - paid at the In Network benefit level</w:t>
            </w:r>
          </w:p>
          <w:p w14:paraId="65538A25" w14:textId="77777777" w:rsidR="008570E7" w:rsidRDefault="008570E7" w:rsidP="008570E7">
            <w:pPr>
              <w:pStyle w:val="TableTextCharCharChar1"/>
              <w:rPr>
                <w:color w:val="FF0000"/>
              </w:rPr>
            </w:pPr>
          </w:p>
          <w:p w14:paraId="25BBD79C" w14:textId="35C15DB2" w:rsidR="00A83EB0" w:rsidRPr="00725AF5" w:rsidRDefault="008570E7" w:rsidP="008570E7">
            <w:pPr>
              <w:pStyle w:val="TableTextCharCharChar1"/>
              <w:rPr>
                <w:color w:val="FF0000"/>
              </w:rPr>
            </w:pPr>
            <w:r w:rsidRPr="008570E7">
              <w:rPr>
                <w:color w:val="FF0000"/>
              </w:rPr>
              <w:t>Non-Emergency Services - paid at Out of Network benefit level</w:t>
            </w:r>
          </w:p>
          <w:p w14:paraId="427EF160" w14:textId="77777777" w:rsidR="00A83EB0" w:rsidRPr="00725AF5" w:rsidRDefault="00A83EB0">
            <w:pPr>
              <w:pStyle w:val="TableTextCharCharChar1"/>
              <w:rPr>
                <w:b/>
                <w:bCs/>
                <w:color w:val="FF00FF"/>
              </w:rPr>
            </w:pPr>
          </w:p>
        </w:tc>
      </w:tr>
      <w:tr w:rsidR="005805CD" w:rsidRPr="00725AF5" w14:paraId="427EF165"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71" w14:textId="77777777" w:rsidR="00D84F53" w:rsidRPr="00725AF5" w:rsidRDefault="00D84F53" w:rsidP="00101C86">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6786A73" w:rsidR="005805CD" w:rsidRPr="00725AF5" w:rsidRDefault="00594049" w:rsidP="00DD1A10">
            <w:pPr>
              <w:pStyle w:val="TableText"/>
              <w:rPr>
                <w:color w:val="FF0000"/>
              </w:rPr>
            </w:pPr>
            <w:r w:rsidRPr="00725AF5">
              <w:rPr>
                <w:color w:val="FF0000"/>
              </w:rPr>
              <w:t>Contact</w:t>
            </w:r>
            <w:r w:rsidR="005805CD" w:rsidRPr="00725AF5">
              <w:rPr>
                <w:color w:val="FF0000"/>
              </w:rPr>
              <w:t>:</w:t>
            </w:r>
            <w:r w:rsidR="00DD2754">
              <w:rPr>
                <w:color w:val="FF0000"/>
              </w:rPr>
              <w:t xml:space="preserve"> </w:t>
            </w:r>
            <w:r w:rsidR="00DD2754" w:rsidRPr="00DD2754">
              <w:rPr>
                <w:color w:val="FF0000"/>
              </w:rPr>
              <w:t>University HR Service Center</w:t>
            </w:r>
          </w:p>
          <w:p w14:paraId="427EF173" w14:textId="380D7DB2" w:rsidR="005805CD" w:rsidRPr="00725AF5" w:rsidRDefault="005805CD" w:rsidP="00DD1A10">
            <w:pPr>
              <w:pStyle w:val="TableText"/>
              <w:rPr>
                <w:color w:val="FF0000"/>
              </w:rPr>
            </w:pPr>
            <w:r w:rsidRPr="00725AF5">
              <w:rPr>
                <w:color w:val="FF0000"/>
              </w:rPr>
              <w:t>Phone Number:</w:t>
            </w:r>
            <w:r w:rsidR="00DD2754">
              <w:rPr>
                <w:color w:val="FF0000"/>
              </w:rPr>
              <w:t xml:space="preserve"> </w:t>
            </w:r>
            <w:r w:rsidR="00DD2754" w:rsidRPr="000579AC">
              <w:rPr>
                <w:b/>
                <w:color w:val="0000FF"/>
              </w:rPr>
              <w:t>1-573-882-2146</w:t>
            </w:r>
          </w:p>
          <w:p w14:paraId="427EF174" w14:textId="77777777" w:rsidR="005805CD" w:rsidRPr="00725AF5" w:rsidRDefault="005805CD" w:rsidP="00594049">
            <w:pPr>
              <w:pStyle w:val="TableText"/>
              <w:rPr>
                <w:color w:val="FF0000"/>
              </w:rPr>
            </w:pPr>
          </w:p>
        </w:tc>
      </w:tr>
      <w:tr w:rsidR="00F4603F" w:rsidRPr="00725AF5" w14:paraId="427EF181"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101C86">
            <w:pPr>
              <w:pStyle w:val="TableText"/>
              <w:numPr>
                <w:ilvl w:val="12"/>
                <w:numId w:val="0"/>
              </w:numPr>
              <w:rPr>
                <w:rStyle w:val="Style13"/>
              </w:rPr>
            </w:pPr>
          </w:p>
        </w:tc>
      </w:tr>
      <w:tr w:rsidR="00211B01" w:rsidRPr="00725AF5" w14:paraId="427EF1B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3B1B982" w14:textId="77777777" w:rsidR="0068271B" w:rsidRPr="003B4AA2" w:rsidRDefault="0068271B" w:rsidP="0068271B">
            <w:pPr>
              <w:rPr>
                <w:b/>
                <w:bCs/>
                <w:color w:val="FF0000"/>
                <w:sz w:val="24"/>
                <w:szCs w:val="24"/>
              </w:rPr>
            </w:pPr>
            <w:r w:rsidRPr="003B4AA2">
              <w:rPr>
                <w:b/>
                <w:bCs/>
                <w:color w:val="FF0000"/>
                <w:sz w:val="24"/>
                <w:szCs w:val="24"/>
              </w:rPr>
              <w:t>Personal Health Support (PHS):</w:t>
            </w:r>
          </w:p>
          <w:p w14:paraId="44268B90" w14:textId="77777777" w:rsidR="0068271B" w:rsidRPr="003B4AA2" w:rsidRDefault="0068271B" w:rsidP="0068271B">
            <w:pPr>
              <w:rPr>
                <w:b/>
                <w:bCs/>
                <w:i/>
                <w:color w:val="FF0000"/>
                <w:sz w:val="24"/>
                <w:szCs w:val="24"/>
              </w:rPr>
            </w:pPr>
            <w:r w:rsidRPr="003B4AA2">
              <w:rPr>
                <w:b/>
                <w:bCs/>
                <w:color w:val="FF0000"/>
                <w:sz w:val="24"/>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15C4FD44" w14:textId="77777777" w:rsidR="0068271B" w:rsidRPr="003B4AA2" w:rsidRDefault="0068271B" w:rsidP="0068271B">
            <w:pPr>
              <w:rPr>
                <w:b/>
                <w:bCs/>
                <w:i/>
                <w:color w:val="FF0000"/>
                <w:sz w:val="24"/>
                <w:szCs w:val="24"/>
              </w:rPr>
            </w:pPr>
          </w:p>
          <w:p w14:paraId="4134C709" w14:textId="77777777" w:rsidR="0068271B" w:rsidRPr="003B4AA2" w:rsidRDefault="0068271B" w:rsidP="0068271B">
            <w:pPr>
              <w:rPr>
                <w:b/>
                <w:bCs/>
                <w:color w:val="FF0000"/>
                <w:sz w:val="24"/>
                <w:szCs w:val="24"/>
              </w:rPr>
            </w:pPr>
            <w:r w:rsidRPr="003B4AA2">
              <w:rPr>
                <w:b/>
                <w:bCs/>
                <w:color w:val="FF0000"/>
                <w:sz w:val="24"/>
                <w:szCs w:val="24"/>
              </w:rPr>
              <w:t>The PHS nurse may invite members to enroll in the PHS digital capabilities. Once enrolled, members will be able to:</w:t>
            </w:r>
          </w:p>
          <w:p w14:paraId="20C479FD" w14:textId="77777777" w:rsidR="0068271B" w:rsidRPr="003B4AA2" w:rsidRDefault="0068271B" w:rsidP="0068271B">
            <w:pPr>
              <w:numPr>
                <w:ilvl w:val="0"/>
                <w:numId w:val="43"/>
              </w:numPr>
              <w:rPr>
                <w:b/>
                <w:bCs/>
                <w:color w:val="FF0000"/>
                <w:sz w:val="24"/>
                <w:szCs w:val="24"/>
              </w:rPr>
            </w:pPr>
            <w:r w:rsidRPr="003B4AA2">
              <w:rPr>
                <w:b/>
                <w:bCs/>
                <w:color w:val="FF0000"/>
                <w:sz w:val="24"/>
                <w:szCs w:val="24"/>
              </w:rPr>
              <w:t xml:space="preserve">Message their nurse in a secure website or mobile device.  </w:t>
            </w:r>
          </w:p>
          <w:p w14:paraId="2C88B0F5" w14:textId="77777777" w:rsidR="0068271B" w:rsidRPr="003B4AA2" w:rsidRDefault="0068271B" w:rsidP="0068271B">
            <w:pPr>
              <w:numPr>
                <w:ilvl w:val="0"/>
                <w:numId w:val="43"/>
              </w:numPr>
              <w:spacing w:line="240" w:lineRule="atLeast"/>
              <w:rPr>
                <w:b/>
                <w:bCs/>
                <w:color w:val="FF00FF"/>
                <w:sz w:val="24"/>
                <w:szCs w:val="24"/>
              </w:rPr>
            </w:pPr>
            <w:r w:rsidRPr="003B4AA2">
              <w:rPr>
                <w:b/>
                <w:bCs/>
                <w:color w:val="FF0000"/>
                <w:sz w:val="24"/>
                <w:szCs w:val="24"/>
              </w:rPr>
              <w:t xml:space="preserve">Schedule appointments with their nurse to create a health action plan. </w:t>
            </w:r>
          </w:p>
          <w:p w14:paraId="12F97CE0" w14:textId="77777777" w:rsidR="0068271B" w:rsidRPr="003B4AA2" w:rsidRDefault="0068271B" w:rsidP="0068271B">
            <w:pPr>
              <w:numPr>
                <w:ilvl w:val="0"/>
                <w:numId w:val="43"/>
              </w:numPr>
              <w:spacing w:line="240" w:lineRule="atLeast"/>
              <w:rPr>
                <w:b/>
                <w:bCs/>
                <w:color w:val="FF00FF"/>
                <w:sz w:val="24"/>
                <w:szCs w:val="24"/>
              </w:rPr>
            </w:pPr>
            <w:r w:rsidRPr="003B4AA2">
              <w:rPr>
                <w:b/>
                <w:bCs/>
                <w:color w:val="FF0000"/>
                <w:sz w:val="24"/>
                <w:szCs w:val="24"/>
              </w:rPr>
              <w:t>Connect existing health care devices such as a scale, blood pressure cuff or blood glucose meter to help track progress toward health goals.</w:t>
            </w:r>
          </w:p>
          <w:p w14:paraId="427EF1BE" w14:textId="73C8B3E1" w:rsidR="00211B01" w:rsidRPr="00725AF5" w:rsidRDefault="00211B01" w:rsidP="00CB2D12">
            <w:pPr>
              <w:spacing w:line="240" w:lineRule="atLeast"/>
              <w:rPr>
                <w:sz w:val="24"/>
                <w:szCs w:val="24"/>
              </w:rPr>
            </w:pPr>
          </w:p>
        </w:tc>
      </w:tr>
      <w:tr w:rsidR="00F4603F" w:rsidRPr="00725AF5" w14:paraId="427EF1C6"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2" w14:textId="71FD7422"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3EF381E7" w:rsidR="00F4603F" w:rsidRPr="00725AF5" w:rsidRDefault="001C7313">
            <w:pPr>
              <w:pStyle w:val="NoteText"/>
              <w:rPr>
                <w:color w:val="FF0000"/>
              </w:rPr>
            </w:pPr>
            <w:r w:rsidRPr="00725AF5">
              <w:rPr>
                <w:color w:val="FF0000"/>
              </w:rPr>
              <w:t xml:space="preserve">Group is eligible for Medicare Crossover: Yes </w:t>
            </w:r>
          </w:p>
        </w:tc>
      </w:tr>
      <w:tr w:rsidR="001864F7" w:rsidRPr="00B77DA8" w14:paraId="44A0B04A" w14:textId="77777777" w:rsidTr="001864F7">
        <w:tc>
          <w:tcPr>
            <w:tcW w:w="2952" w:type="dxa"/>
            <w:tcBorders>
              <w:top w:val="single" w:sz="6" w:space="0" w:color="auto"/>
              <w:left w:val="single" w:sz="6" w:space="0" w:color="auto"/>
              <w:bottom w:val="single" w:sz="6" w:space="0" w:color="auto"/>
              <w:right w:val="single" w:sz="6" w:space="0" w:color="auto"/>
            </w:tcBorders>
            <w:shd w:val="pct5" w:color="auto" w:fill="FFFFFF"/>
          </w:tcPr>
          <w:p w14:paraId="144F4478" w14:textId="77777777" w:rsidR="001864F7" w:rsidRPr="00B77DA8" w:rsidRDefault="001864F7" w:rsidP="001864F7">
            <w:pPr>
              <w:pStyle w:val="TableText"/>
              <w:numPr>
                <w:ilvl w:val="12"/>
                <w:numId w:val="0"/>
              </w:numPr>
              <w:rPr>
                <w:b/>
                <w:color w:val="FF0000"/>
              </w:rPr>
            </w:pPr>
            <w:bookmarkStart w:id="31" w:name="Outlier_Cost_Management"/>
            <w:bookmarkStart w:id="32" w:name="Pre_Existing_Conditions"/>
            <w:r w:rsidRPr="00B77DA8">
              <w:rPr>
                <w:b/>
                <w:color w:val="FF0000"/>
              </w:rPr>
              <w:t>Outlier Cost Management (OCM)</w:t>
            </w:r>
            <w:bookmarkEnd w:id="31"/>
          </w:p>
          <w:p w14:paraId="4002659E" w14:textId="77777777" w:rsidR="001864F7" w:rsidRPr="00B77DA8" w:rsidRDefault="001864F7" w:rsidP="001864F7">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70136D1" w14:textId="77777777" w:rsidR="001864F7" w:rsidRPr="00B77DA8" w:rsidRDefault="001864F7" w:rsidP="001864F7">
            <w:pPr>
              <w:pStyle w:val="NoteText"/>
              <w:rPr>
                <w:color w:val="FF0000"/>
              </w:rPr>
            </w:pPr>
            <w:r w:rsidRPr="00B77DA8">
              <w:rPr>
                <w:b/>
                <w:color w:val="FF0000"/>
              </w:rPr>
              <w:t xml:space="preserve">Yes </w:t>
            </w:r>
          </w:p>
        </w:tc>
      </w:tr>
      <w:tr w:rsidR="00BF7825" w:rsidRPr="00725AF5" w14:paraId="427EF1CB"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725AF5" w:rsidRDefault="00BF7825" w:rsidP="005F09B5">
            <w:pPr>
              <w:pStyle w:val="TableTextCharCharChar1"/>
              <w:rPr>
                <w:b/>
                <w:color w:val="FF0000"/>
              </w:rPr>
            </w:pPr>
            <w:r w:rsidRPr="00725AF5">
              <w:rPr>
                <w:b/>
                <w:color w:val="FF0000"/>
              </w:rPr>
              <w:t>Are Pre-existing Conditions covered?</w:t>
            </w:r>
            <w:bookmarkEnd w:id="32"/>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3" w:name="RC_Tolerance_Level"/>
            <w:r w:rsidRPr="00725AF5">
              <w:rPr>
                <w:b/>
                <w:color w:val="FF0000"/>
              </w:rPr>
              <w:t>R&amp;C Tolerance Level</w:t>
            </w:r>
          </w:p>
          <w:bookmarkEnd w:id="33"/>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55E0E852" w:rsidR="00FB3F10" w:rsidRPr="00725AF5" w:rsidRDefault="00F4603F" w:rsidP="000579AC">
            <w:pPr>
              <w:pStyle w:val="TableTextCharChar"/>
              <w:rPr>
                <w:b/>
                <w:color w:val="FF0000"/>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tc>
      </w:tr>
      <w:tr w:rsidR="00F4603F" w:rsidRPr="00725AF5" w14:paraId="427EF1E2"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4" w:name="Run_In"/>
            <w:r w:rsidRPr="00725AF5">
              <w:rPr>
                <w:b/>
                <w:color w:val="FF0000"/>
              </w:rPr>
              <w:t>Run In</w:t>
            </w:r>
          </w:p>
          <w:bookmarkEnd w:id="34"/>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3D78A36" w:rsidR="00F4603F" w:rsidRPr="00725AF5" w:rsidRDefault="00F4603F">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5" w:name="Simply_Affordable"/>
            <w:r w:rsidRPr="00725AF5">
              <w:rPr>
                <w:b/>
                <w:color w:val="FF0000"/>
              </w:rPr>
              <w:t>Simply Affordable</w:t>
            </w:r>
          </w:p>
          <w:bookmarkEnd w:id="35"/>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A4F21C2" w14:textId="77777777" w:rsidR="00533C85" w:rsidRPr="000579AC" w:rsidRDefault="00533C85" w:rsidP="00F1341C">
            <w:pPr>
              <w:pStyle w:val="TableTextCharCharChar1"/>
              <w:numPr>
                <w:ilvl w:val="0"/>
                <w:numId w:val="30"/>
              </w:numPr>
              <w:rPr>
                <w:bCs/>
                <w:color w:val="FF0000"/>
              </w:rPr>
            </w:pPr>
            <w:r w:rsidRPr="000579AC">
              <w:rPr>
                <w:b/>
                <w:bCs/>
                <w:color w:val="FF0000"/>
              </w:rPr>
              <w:t>Pregnancy, low risk</w:t>
            </w:r>
            <w:r w:rsidRPr="000579AC">
              <w:rPr>
                <w:bCs/>
                <w:color w:val="FF0000"/>
              </w:rPr>
              <w:t xml:space="preserve"> </w:t>
            </w:r>
            <w:r w:rsidRPr="000579AC">
              <w:rPr>
                <w:b/>
                <w:bCs/>
                <w:color w:val="FF0000"/>
              </w:rPr>
              <w:t>–</w:t>
            </w:r>
            <w:r w:rsidRPr="000579AC">
              <w:rPr>
                <w:bCs/>
                <w:color w:val="FF0000"/>
              </w:rPr>
              <w:t xml:space="preserve"> </w:t>
            </w:r>
            <w:r w:rsidRPr="00101C86">
              <w:rPr>
                <w:b/>
                <w:bCs/>
                <w:color w:val="0000FF"/>
              </w:rPr>
              <w:t>Third</w:t>
            </w:r>
            <w:r w:rsidRPr="000579AC">
              <w:rPr>
                <w:bCs/>
                <w:color w:val="FF0000"/>
              </w:rPr>
              <w:t xml:space="preserve"> trimester through the postpartum follow-up visit.</w:t>
            </w:r>
          </w:p>
          <w:p w14:paraId="78CEF42D" w14:textId="4FD9DDDE" w:rsidR="00533C85" w:rsidRPr="000579AC" w:rsidRDefault="00533C85" w:rsidP="00F1341C">
            <w:pPr>
              <w:pStyle w:val="TableTextCharCharChar1"/>
              <w:numPr>
                <w:ilvl w:val="0"/>
                <w:numId w:val="30"/>
              </w:numPr>
              <w:rPr>
                <w:bCs/>
                <w:color w:val="FF0000"/>
              </w:rPr>
            </w:pPr>
            <w:r w:rsidRPr="000579AC">
              <w:rPr>
                <w:b/>
                <w:bCs/>
                <w:color w:val="FF0000"/>
              </w:rPr>
              <w:t>Pregnancy, moderate risk and high risk –</w:t>
            </w:r>
            <w:r w:rsidRPr="000579AC">
              <w:rPr>
                <w:bCs/>
                <w:color w:val="FF0000"/>
              </w:rPr>
              <w:t xml:space="preserve"> </w:t>
            </w:r>
            <w:r w:rsidRPr="00101C86">
              <w:rPr>
                <w:b/>
                <w:bCs/>
                <w:color w:val="0000FF"/>
              </w:rPr>
              <w:t>First</w:t>
            </w:r>
            <w:r w:rsidRPr="000579AC">
              <w:rPr>
                <w:bCs/>
                <w:color w:val="FF0000"/>
              </w:rPr>
              <w:t xml:space="preserve">, </w:t>
            </w:r>
            <w:r w:rsidRPr="00101C86">
              <w:rPr>
                <w:b/>
                <w:bCs/>
                <w:color w:val="0000FF"/>
              </w:rPr>
              <w:t>second</w:t>
            </w:r>
            <w:r w:rsidRPr="000579AC">
              <w:rPr>
                <w:bCs/>
                <w:color w:val="FF0000"/>
              </w:rPr>
              <w:t xml:space="preserve"> or </w:t>
            </w:r>
            <w:r w:rsidRPr="00101C86">
              <w:rPr>
                <w:b/>
                <w:bCs/>
                <w:color w:val="0000FF"/>
              </w:rPr>
              <w:t>third</w:t>
            </w:r>
            <w:r w:rsidRPr="000579AC">
              <w:rPr>
                <w:bCs/>
                <w:color w:val="FF0000"/>
              </w:rPr>
              <w:t xml:space="preserve"> trimester through the postpartum follow-up</w:t>
            </w:r>
            <w:r w:rsidR="00803DB2">
              <w:rPr>
                <w:bCs/>
                <w:color w:val="FF0000"/>
              </w:rPr>
              <w:t xml:space="preserve"> visits.</w:t>
            </w:r>
          </w:p>
          <w:p w14:paraId="427EF206" w14:textId="446D3769" w:rsidR="00F4603F" w:rsidRPr="00725AF5" w:rsidRDefault="00533C85">
            <w:pPr>
              <w:pStyle w:val="TableTextCharCharChar1"/>
              <w:rPr>
                <w:b/>
                <w:color w:val="0000FF"/>
              </w:rPr>
            </w:pPr>
            <w:r w:rsidRPr="000579AC">
              <w:rPr>
                <w:bCs/>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3AE42F83"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3D5103">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7015B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6FECC077"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7015BC">
              <w:rPr>
                <w:b/>
                <w:bCs/>
              </w:rPr>
              <w:t xml:space="preserve"> </w:t>
            </w:r>
          </w:p>
          <w:p w14:paraId="427EF20F" w14:textId="77777777" w:rsidR="00154B9C" w:rsidRPr="000579AC" w:rsidRDefault="00154B9C">
            <w:pPr>
              <w:pStyle w:val="TableHeaderText"/>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68A0847F"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7015BC">
              <w:rPr>
                <w:b/>
                <w:bCs/>
              </w:rPr>
              <w:t xml:space="preserve"> </w:t>
            </w:r>
          </w:p>
          <w:p w14:paraId="427EF211" w14:textId="77777777" w:rsidR="00154B9C" w:rsidRPr="000579AC" w:rsidRDefault="00154B9C">
            <w:pPr>
              <w:pStyle w:val="TableHeaderText"/>
            </w:pPr>
            <w:r w:rsidRPr="000579AC">
              <w:t xml:space="preserve">NON-NETWORK </w:t>
            </w:r>
          </w:p>
        </w:tc>
      </w:tr>
      <w:tr w:rsidR="00154B9C" w:rsidRPr="00725AF5" w14:paraId="427EF239"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2A0548BC"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C12EF8">
              <w:rPr>
                <w:sz w:val="24"/>
              </w:rPr>
              <w:t>calendar</w:t>
            </w:r>
            <w:r w:rsidRPr="00725AF5">
              <w:rPr>
                <w:bCs/>
                <w:sz w:val="24"/>
              </w:rPr>
              <w:t xml:space="preserve"> year for Covered Health Services before the Plan begins paying for Eligible Expenses. </w:t>
            </w:r>
          </w:p>
          <w:p w14:paraId="3590A37E" w14:textId="77777777" w:rsidR="00C12EF8" w:rsidRDefault="00C12EF8" w:rsidP="003745DE">
            <w:pPr>
              <w:pStyle w:val="TableText"/>
              <w:numPr>
                <w:ilvl w:val="12"/>
                <w:numId w:val="0"/>
              </w:numPr>
            </w:pPr>
          </w:p>
          <w:p w14:paraId="427EF21C" w14:textId="77777777" w:rsidR="003745DE" w:rsidRPr="00725AF5" w:rsidRDefault="003745DE" w:rsidP="003745DE">
            <w:pPr>
              <w:pStyle w:val="TableText"/>
              <w:numPr>
                <w:ilvl w:val="12"/>
                <w:numId w:val="0"/>
              </w:numPr>
            </w:pPr>
            <w:r w:rsidRPr="00725AF5">
              <w:t>The deductible applies to the service(s) where it is specifically identified in the sections below.</w:t>
            </w:r>
          </w:p>
          <w:p w14:paraId="427EF21D" w14:textId="77777777" w:rsidR="00154B9C" w:rsidRPr="00725AF5" w:rsidRDefault="00154B9C">
            <w:pPr>
              <w:pStyle w:val="BodyText"/>
              <w:rPr>
                <w:sz w:val="24"/>
              </w:rPr>
            </w:pPr>
          </w:p>
          <w:p w14:paraId="427EF220" w14:textId="77777777" w:rsidR="00026A8B" w:rsidRPr="00725AF5" w:rsidRDefault="00026A8B" w:rsidP="000579AC">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6F673861" w:rsidR="00D53F73" w:rsidRPr="00725AF5" w:rsidRDefault="00D53F73" w:rsidP="00D53F73">
            <w:pPr>
              <w:pStyle w:val="TableText"/>
            </w:pPr>
            <w:r w:rsidRPr="00725AF5">
              <w:rPr>
                <w:b/>
                <w:bCs/>
                <w:color w:val="0000FF"/>
              </w:rPr>
              <w:t>$</w:t>
            </w:r>
            <w:r w:rsidR="00FA477C">
              <w:rPr>
                <w:b/>
                <w:bCs/>
                <w:color w:val="0000FF"/>
              </w:rPr>
              <w:t>3</w:t>
            </w:r>
            <w:r w:rsidRPr="00725AF5">
              <w:rPr>
                <w:b/>
                <w:bCs/>
                <w:color w:val="0000FF"/>
              </w:rPr>
              <w:t>50</w:t>
            </w:r>
            <w:r w:rsidRPr="00725AF5">
              <w:t xml:space="preserve"> per Covered Person per </w:t>
            </w:r>
            <w:r w:rsidR="00254A9A">
              <w:rPr>
                <w:snapToGrid w:val="0"/>
              </w:rPr>
              <w:t>calendar</w:t>
            </w:r>
            <w:r w:rsidRPr="00725AF5">
              <w:rPr>
                <w:b/>
                <w:bCs/>
                <w:color w:val="FF00FF"/>
              </w:rPr>
              <w:t xml:space="preserve"> </w:t>
            </w:r>
            <w:r w:rsidRPr="00725AF5">
              <w:t xml:space="preserve">year, not to exceed </w:t>
            </w:r>
            <w:r w:rsidRPr="00725AF5">
              <w:rPr>
                <w:b/>
                <w:bCs/>
                <w:color w:val="0000FF"/>
              </w:rPr>
              <w:t>$</w:t>
            </w:r>
            <w:r w:rsidR="00FA477C">
              <w:rPr>
                <w:b/>
                <w:bCs/>
                <w:color w:val="0000FF"/>
              </w:rPr>
              <w:t>1</w:t>
            </w:r>
            <w:r w:rsidRPr="00725AF5">
              <w:rPr>
                <w:b/>
                <w:bCs/>
                <w:color w:val="0000FF"/>
              </w:rPr>
              <w:t>,</w:t>
            </w:r>
            <w:r w:rsidR="00FA477C">
              <w:rPr>
                <w:b/>
                <w:bCs/>
                <w:color w:val="0000FF"/>
              </w:rPr>
              <w:t>0</w:t>
            </w:r>
            <w:r w:rsidRPr="00725AF5">
              <w:rPr>
                <w:b/>
                <w:bCs/>
                <w:color w:val="0000FF"/>
              </w:rPr>
              <w:t>50</w:t>
            </w:r>
            <w:r w:rsidRPr="00725AF5">
              <w:t xml:space="preserve"> for all Covered Persons in a family. </w:t>
            </w:r>
          </w:p>
          <w:p w14:paraId="427EF22B" w14:textId="3390FD58" w:rsidR="00D53F73" w:rsidRPr="00725AF5" w:rsidRDefault="00D53F73" w:rsidP="00D53F73">
            <w:pPr>
              <w:pStyle w:val="TableText"/>
              <w:rPr>
                <w:b/>
                <w:bCs/>
                <w:color w:val="FF00FF"/>
              </w:rPr>
            </w:pPr>
          </w:p>
          <w:p w14:paraId="427EF22C" w14:textId="77777777" w:rsidR="00154B9C" w:rsidRPr="00725AF5"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2729C516" w:rsidR="00D53F73" w:rsidRPr="00725AF5" w:rsidRDefault="00D53F73" w:rsidP="00D53F73">
            <w:pPr>
              <w:pStyle w:val="TableText"/>
            </w:pPr>
            <w:r w:rsidRPr="00725AF5">
              <w:rPr>
                <w:b/>
                <w:bCs/>
                <w:color w:val="0000FF"/>
              </w:rPr>
              <w:t>$</w:t>
            </w:r>
            <w:r w:rsidR="00FA477C">
              <w:rPr>
                <w:b/>
                <w:bCs/>
                <w:color w:val="0000FF"/>
              </w:rPr>
              <w:t>7</w:t>
            </w:r>
            <w:r w:rsidRPr="00725AF5">
              <w:rPr>
                <w:b/>
                <w:bCs/>
                <w:color w:val="0000FF"/>
              </w:rPr>
              <w:t>00</w:t>
            </w:r>
            <w:r w:rsidRPr="00725AF5">
              <w:t xml:space="preserve"> per Covered Person per </w:t>
            </w:r>
            <w:r w:rsidR="00C12EF8">
              <w:rPr>
                <w:snapToGrid w:val="0"/>
              </w:rPr>
              <w:t>calendar</w:t>
            </w:r>
            <w:r w:rsidRPr="00725AF5">
              <w:rPr>
                <w:b/>
                <w:bCs/>
                <w:color w:val="FF00FF"/>
              </w:rPr>
              <w:t xml:space="preserve"> </w:t>
            </w:r>
            <w:r w:rsidRPr="00725AF5">
              <w:t xml:space="preserve">year, not to exceed </w:t>
            </w:r>
            <w:r w:rsidRPr="00725AF5">
              <w:rPr>
                <w:b/>
                <w:bCs/>
                <w:color w:val="0000FF"/>
              </w:rPr>
              <w:t>$</w:t>
            </w:r>
            <w:r w:rsidR="00FA477C">
              <w:rPr>
                <w:b/>
                <w:bCs/>
                <w:color w:val="0000FF"/>
              </w:rPr>
              <w:t>2,</w:t>
            </w:r>
            <w:r w:rsidR="00C12EF8">
              <w:rPr>
                <w:b/>
                <w:bCs/>
                <w:color w:val="0000FF"/>
              </w:rPr>
              <w:t>1</w:t>
            </w:r>
            <w:r w:rsidRPr="00725AF5">
              <w:rPr>
                <w:b/>
                <w:bCs/>
                <w:color w:val="0000FF"/>
              </w:rPr>
              <w:t>00</w:t>
            </w:r>
            <w:r w:rsidRPr="00725AF5">
              <w:t xml:space="preserve"> for all Covered Persons in a family. </w:t>
            </w:r>
          </w:p>
          <w:p w14:paraId="041B25FA" w14:textId="0E2EB161" w:rsidR="003360D7" w:rsidRPr="00725AF5" w:rsidRDefault="003360D7" w:rsidP="00D53F73">
            <w:pPr>
              <w:pStyle w:val="TableText"/>
              <w:rPr>
                <w:rStyle w:val="wdColorPinkBoldNotItalic"/>
              </w:rPr>
            </w:pPr>
          </w:p>
          <w:p w14:paraId="427EF238" w14:textId="77777777" w:rsidR="00154B9C" w:rsidRPr="00725AF5" w:rsidRDefault="00154B9C" w:rsidP="000579AC">
            <w:pPr>
              <w:pStyle w:val="TableText"/>
              <w:rPr>
                <w:b/>
                <w:bCs/>
                <w:color w:val="FF00FF"/>
              </w:rPr>
            </w:pPr>
          </w:p>
        </w:tc>
      </w:tr>
      <w:tr w:rsidR="0072579E" w:rsidRPr="00725AF5" w14:paraId="427EF279"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t>Per Occurrence Deductible</w:t>
            </w:r>
            <w:bookmarkEnd w:id="39"/>
          </w:p>
          <w:p w14:paraId="427EF23B" w14:textId="77777777" w:rsidR="0072579E" w:rsidRPr="00725AF5" w:rsidRDefault="0072579E" w:rsidP="0072579E">
            <w:pPr>
              <w:pStyle w:val="TableText"/>
              <w:rPr>
                <w:color w:val="FF0000"/>
                <w:szCs w:val="24"/>
              </w:rPr>
            </w:pPr>
          </w:p>
          <w:p w14:paraId="427EF242" w14:textId="67D95B90" w:rsidR="0072579E" w:rsidRPr="00725AF5" w:rsidRDefault="0072579E" w:rsidP="000579AC">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6D6F462B"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087C0023"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rsidP="00101C86">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62445DD5"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0579AC">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05FDDAD" w14:textId="58E7389B" w:rsidR="008E483F" w:rsidRDefault="006044F0" w:rsidP="000579AC">
            <w:pPr>
              <w:pStyle w:val="TableTextCharCharChar1"/>
              <w:jc w:val="center"/>
              <w:rPr>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A11BB6" w:rsidRPr="00725AF5">
              <w:rPr>
                <w:b/>
                <w:bCs/>
                <w:color w:val="FF0000"/>
              </w:rPr>
              <w:t xml:space="preserve"> </w:t>
            </w:r>
          </w:p>
          <w:p w14:paraId="427EF280" w14:textId="77777777" w:rsidR="00154B9C" w:rsidRPr="00725AF5" w:rsidRDefault="00154B9C" w:rsidP="000579AC">
            <w:pPr>
              <w:pStyle w:val="TableTextCharCharChar1"/>
              <w:jc w:val="center"/>
              <w:rPr>
                <w:color w:val="FF0000"/>
              </w:rPr>
            </w:pPr>
            <w:r w:rsidRPr="008E483F">
              <w:rPr>
                <w:b/>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1E3C2622"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p>
          <w:p w14:paraId="427EF282" w14:textId="77777777" w:rsidR="00154B9C" w:rsidRPr="00725AF5" w:rsidRDefault="00154B9C">
            <w:pPr>
              <w:pStyle w:val="TableHeaderText"/>
              <w:rPr>
                <w:color w:val="FF0000"/>
              </w:rPr>
            </w:pPr>
            <w:r w:rsidRPr="00725AF5">
              <w:rPr>
                <w:color w:val="FF0000"/>
              </w:rPr>
              <w:t xml:space="preserve">NON-NETWORK </w:t>
            </w:r>
          </w:p>
        </w:tc>
      </w:tr>
    </w:tbl>
    <w:p w14:paraId="4F0A4019"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496F4C3F"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5749E8A8" w14:textId="37D4DEC9"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9"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BFC60BE" w14:textId="5F8B5347" w:rsidR="00516FD2" w:rsidRPr="00725AF5" w:rsidRDefault="00A70E9D" w:rsidP="00516FD2">
            <w:pPr>
              <w:pStyle w:val="Heading5"/>
              <w:rPr>
                <w:color w:val="FF0000"/>
              </w:rPr>
            </w:pPr>
            <w:r>
              <w:rPr>
                <w:color w:val="FF0000"/>
              </w:rPr>
              <w:t>No</w:t>
            </w:r>
          </w:p>
          <w:p w14:paraId="427EF285" w14:textId="0569AEB8" w:rsidR="00154B9C" w:rsidRPr="00725AF5" w:rsidRDefault="00154B9C">
            <w:pPr>
              <w:pStyle w:val="Heading5"/>
              <w:rPr>
                <w:color w:val="FF0000"/>
              </w:rPr>
            </w:pPr>
            <w:r w:rsidRPr="00725AF5">
              <w:rPr>
                <w:color w:val="FF0000"/>
              </w:rPr>
              <w:t xml:space="preserve"> </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52616A4D"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7C388A74" w:rsidR="00A31EC0" w:rsidRPr="00725AF5" w:rsidRDefault="00A31EC0">
            <w:pPr>
              <w:pStyle w:val="Heading5"/>
              <w:rPr>
                <w:color w:val="FF0000"/>
              </w:rPr>
            </w:pPr>
            <w:r w:rsidRPr="00725AF5">
              <w:rPr>
                <w:color w:val="FF0000"/>
              </w:rPr>
              <w:t>No</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1AFE5E4F"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51FBB553"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0579AC">
            <w:pPr>
              <w:pStyle w:val="TableText"/>
              <w:rPr>
                <w:color w:val="000000"/>
              </w:rPr>
            </w:pPr>
          </w:p>
        </w:tc>
      </w:tr>
      <w:tr w:rsidR="00A31EC0" w:rsidRPr="00725AF5" w14:paraId="427EF2C4"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8" w14:textId="0660C8E2" w:rsidR="00A31EC0" w:rsidRPr="00725AF5" w:rsidRDefault="00A31EC0" w:rsidP="00101C86">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BA" w14:textId="6989FC06" w:rsidR="00A31EC0" w:rsidRPr="00725AF5" w:rsidRDefault="00A31EC0" w:rsidP="000579AC">
            <w:pPr>
              <w:overflowPunct/>
              <w:spacing w:line="240" w:lineRule="atLeast"/>
              <w:textAlignment w:val="auto"/>
              <w:rPr>
                <w:b/>
                <w:bCs/>
                <w:color w:val="FF0000"/>
              </w:rPr>
            </w:pPr>
            <w:r w:rsidRPr="00725AF5">
              <w:rPr>
                <w:rStyle w:val="TableTextChar2"/>
                <w:b/>
                <w:bCs/>
                <w:color w:val="FF0000"/>
              </w:rPr>
              <w:t>Does Proration apply? No</w:t>
            </w:r>
            <w:r w:rsidRPr="00725AF5">
              <w:rPr>
                <w:b/>
                <w:bCs/>
                <w:color w:val="FF0000"/>
                <w:sz w:val="24"/>
                <w:szCs w:val="24"/>
              </w:rPr>
              <w:t xml:space="preserve"> </w:t>
            </w:r>
          </w:p>
          <w:p w14:paraId="427EF2C3" w14:textId="77777777" w:rsidR="00A31EC0" w:rsidRPr="00725AF5" w:rsidRDefault="00A31EC0" w:rsidP="000579AC">
            <w:pPr>
              <w:pStyle w:val="TableText"/>
              <w:rPr>
                <w:b/>
                <w:bCs/>
                <w:color w:val="FF0000"/>
                <w:szCs w:val="24"/>
              </w:rPr>
            </w:pP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&lt;!--section=Out_of_Pocket--&gt;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5EFF8E81"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3D5103">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Style w:val="TableGrid"/>
        <w:tblW w:w="0" w:type="auto"/>
        <w:tblLook w:val="04A0" w:firstRow="1" w:lastRow="0" w:firstColumn="1" w:lastColumn="0" w:noHBand="0" w:noVBand="1"/>
      </w:tblPr>
      <w:tblGrid>
        <w:gridCol w:w="2957"/>
        <w:gridCol w:w="2952"/>
        <w:gridCol w:w="2952"/>
      </w:tblGrid>
      <w:tr w:rsidR="00154B9C" w:rsidRPr="00725AF5" w14:paraId="427EF2CF" w14:textId="77777777" w:rsidTr="000579AC">
        <w:tc>
          <w:tcPr>
            <w:tcW w:w="2957" w:type="dxa"/>
          </w:tcPr>
          <w:p w14:paraId="427EF2CA" w14:textId="77777777" w:rsidR="00154B9C" w:rsidRPr="00725AF5" w:rsidRDefault="00154B9C">
            <w:pPr>
              <w:pStyle w:val="TableHeaderText"/>
              <w:rPr>
                <w:color w:val="000000"/>
              </w:rPr>
            </w:pPr>
            <w:r w:rsidRPr="00725AF5">
              <w:rPr>
                <w:color w:val="000000"/>
              </w:rPr>
              <w:t>Situation</w:t>
            </w:r>
          </w:p>
        </w:tc>
        <w:tc>
          <w:tcPr>
            <w:tcW w:w="2952" w:type="dxa"/>
          </w:tcPr>
          <w:p w14:paraId="427EF2CB" w14:textId="048F9749"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8E483F">
              <w:rPr>
                <w:rStyle w:val="InstructionalTextChar"/>
                <w:color w:val="auto"/>
              </w:rPr>
              <w:t xml:space="preserve"> </w:t>
            </w:r>
            <w:r w:rsidR="00A11BB6" w:rsidRPr="000579AC">
              <w:rPr>
                <w:b/>
                <w:bCs/>
              </w:rPr>
              <w:t xml:space="preserve"> </w:t>
            </w:r>
          </w:p>
          <w:p w14:paraId="427EF2CC" w14:textId="77777777" w:rsidR="00154B9C" w:rsidRPr="000579AC" w:rsidRDefault="00154B9C">
            <w:pPr>
              <w:pStyle w:val="TableHeaderText"/>
            </w:pPr>
            <w:r w:rsidRPr="000579AC">
              <w:t xml:space="preserve">NETWORK </w:t>
            </w:r>
          </w:p>
        </w:tc>
        <w:tc>
          <w:tcPr>
            <w:tcW w:w="2952" w:type="dxa"/>
          </w:tcPr>
          <w:p w14:paraId="427EF2CD" w14:textId="13AB7016"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8E483F">
              <w:rPr>
                <w:rStyle w:val="InstructionalTextChar"/>
                <w:color w:val="auto"/>
              </w:rPr>
              <w:t xml:space="preserve"> </w:t>
            </w:r>
            <w:r w:rsidR="00A11BB6" w:rsidRPr="000579AC">
              <w:rPr>
                <w:b/>
                <w:bCs/>
              </w:rPr>
              <w:t xml:space="preserve"> </w:t>
            </w:r>
          </w:p>
          <w:p w14:paraId="427EF2CE" w14:textId="77777777" w:rsidR="00154B9C" w:rsidRPr="000579AC" w:rsidRDefault="00154B9C">
            <w:pPr>
              <w:pStyle w:val="TableHeaderText"/>
            </w:pPr>
            <w:r w:rsidRPr="000579AC">
              <w:t xml:space="preserve">NON-NETWORK </w:t>
            </w:r>
          </w:p>
        </w:tc>
      </w:tr>
      <w:tr w:rsidR="00366D9C" w:rsidRPr="00725AF5" w14:paraId="427EF317" w14:textId="77777777" w:rsidTr="000579AC">
        <w:tc>
          <w:tcPr>
            <w:tcW w:w="2957" w:type="dxa"/>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0995F1E2" w:rsidR="00366D9C" w:rsidRPr="00725AF5" w:rsidRDefault="00366D9C">
            <w:pPr>
              <w:pStyle w:val="TableText"/>
            </w:pPr>
            <w:r w:rsidRPr="00725AF5">
              <w:t xml:space="preserve">The Out-of-Pocket Maximum is the most you pay each </w:t>
            </w:r>
            <w:r w:rsidR="00C12EF8">
              <w:rPr>
                <w:bCs/>
              </w:rPr>
              <w:t>calendar</w:t>
            </w:r>
            <w:r w:rsidRPr="00725AF5">
              <w:t xml:space="preserve"> year for Covered Health Services. </w:t>
            </w:r>
          </w:p>
          <w:p w14:paraId="427EF2D3" w14:textId="77777777" w:rsidR="00366D9C" w:rsidRPr="00725AF5" w:rsidRDefault="00366D9C">
            <w:pPr>
              <w:pStyle w:val="TableText"/>
            </w:pPr>
          </w:p>
          <w:p w14:paraId="427EF2D4" w14:textId="6B357CB7" w:rsidR="00366D9C" w:rsidRPr="00725AF5" w:rsidRDefault="00366D9C">
            <w:pPr>
              <w:pStyle w:val="TableText"/>
            </w:pPr>
            <w:r w:rsidRPr="00725AF5">
              <w:t xml:space="preserve">If your eligible out-of-pocket expenses in a </w:t>
            </w:r>
            <w:r w:rsidR="00C12EF8">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C12EF8">
              <w:rPr>
                <w:bCs/>
              </w:rPr>
              <w:t>calendar</w:t>
            </w:r>
            <w:r w:rsidRPr="00725AF5">
              <w:t xml:space="preserve"> year.</w:t>
            </w:r>
          </w:p>
          <w:p w14:paraId="427EF2D5" w14:textId="77777777" w:rsidR="00366D9C" w:rsidRPr="00725AF5" w:rsidRDefault="00366D9C">
            <w:pPr>
              <w:pStyle w:val="TableText"/>
            </w:pP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Pr>
          <w:p w14:paraId="427EF2E0" w14:textId="498EC7E1" w:rsidR="00366D9C" w:rsidRPr="00725AF5" w:rsidRDefault="00366D9C" w:rsidP="00DB10FB">
            <w:pPr>
              <w:pStyle w:val="TableText"/>
              <w:rPr>
                <w:b/>
                <w:color w:val="000000"/>
              </w:rPr>
            </w:pPr>
            <w:r w:rsidRPr="00725AF5">
              <w:rPr>
                <w:b/>
                <w:bCs/>
                <w:color w:val="0000FF"/>
              </w:rPr>
              <w:t>$</w:t>
            </w:r>
            <w:r w:rsidR="00516FD2">
              <w:rPr>
                <w:b/>
                <w:bCs/>
                <w:color w:val="0000FF"/>
              </w:rPr>
              <w:t>3</w:t>
            </w:r>
            <w:r w:rsidRPr="00725AF5">
              <w:rPr>
                <w:b/>
                <w:bCs/>
                <w:color w:val="0000FF"/>
              </w:rPr>
              <w:t>,</w:t>
            </w:r>
            <w:r w:rsidR="00516FD2">
              <w:rPr>
                <w:b/>
                <w:bCs/>
                <w:color w:val="0000FF"/>
              </w:rPr>
              <w:t>5</w:t>
            </w:r>
            <w:r w:rsidRPr="00725AF5">
              <w:rPr>
                <w:b/>
                <w:bCs/>
                <w:color w:val="0000FF"/>
              </w:rPr>
              <w:t>00</w:t>
            </w:r>
            <w:r w:rsidRPr="00725AF5">
              <w:rPr>
                <w:color w:val="000000"/>
              </w:rPr>
              <w:t xml:space="preserve"> 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516FD2">
              <w:rPr>
                <w:b/>
                <w:bCs/>
                <w:snapToGrid w:val="0"/>
                <w:color w:val="0000FF"/>
              </w:rPr>
              <w:t>7</w:t>
            </w:r>
            <w:r w:rsidRPr="00725AF5">
              <w:rPr>
                <w:b/>
                <w:bCs/>
                <w:color w:val="0000FF"/>
              </w:rPr>
              <w:t>,000</w:t>
            </w:r>
            <w:r w:rsidRPr="00725AF5">
              <w:rPr>
                <w:color w:val="000000"/>
              </w:rPr>
              <w:t xml:space="preserve"> for all Covered Persons in a family.</w:t>
            </w:r>
          </w:p>
          <w:p w14:paraId="682014CC" w14:textId="77777777" w:rsidR="00A63F40" w:rsidRPr="00725AF5" w:rsidRDefault="00A63F40" w:rsidP="00A63F40">
            <w:pPr>
              <w:pStyle w:val="TableTextCharCharChar1"/>
              <w:rPr>
                <w:b/>
                <w:color w:val="FF00FF"/>
              </w:rPr>
            </w:pPr>
          </w:p>
          <w:p w14:paraId="24AD61A0" w14:textId="447126E9"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Pr="00725AF5" w:rsidRDefault="00366D9C"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Pr>
          <w:p w14:paraId="427EF300" w14:textId="72C1ECF8" w:rsidR="00366D9C" w:rsidRPr="00725AF5" w:rsidRDefault="00366D9C" w:rsidP="00DB10FB">
            <w:pPr>
              <w:pStyle w:val="TableTextCharCharChar1"/>
              <w:rPr>
                <w:b/>
                <w:color w:val="000000"/>
              </w:rPr>
            </w:pPr>
            <w:r w:rsidRPr="00725AF5">
              <w:rPr>
                <w:b/>
                <w:bCs/>
                <w:color w:val="0000FF"/>
              </w:rPr>
              <w:t>$10,</w:t>
            </w:r>
            <w:r w:rsidR="00B8127A">
              <w:rPr>
                <w:b/>
                <w:bCs/>
                <w:color w:val="0000FF"/>
              </w:rPr>
              <w:t>5</w:t>
            </w:r>
            <w:r w:rsidRPr="00725AF5">
              <w:rPr>
                <w:b/>
                <w:bCs/>
                <w:color w:val="0000FF"/>
              </w:rPr>
              <w:t>00</w:t>
            </w:r>
            <w:r w:rsidRPr="00725AF5">
              <w:rPr>
                <w:color w:val="000000"/>
              </w:rPr>
              <w:t xml:space="preserve"> 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B8127A">
              <w:rPr>
                <w:b/>
                <w:bCs/>
                <w:color w:val="0000FF"/>
              </w:rPr>
              <w:t>21</w:t>
            </w:r>
            <w:r w:rsidRPr="00725AF5">
              <w:rPr>
                <w:b/>
                <w:bCs/>
                <w:color w:val="0000FF"/>
              </w:rPr>
              <w:t>,000</w:t>
            </w:r>
            <w:r w:rsidRPr="00725AF5">
              <w:rPr>
                <w:color w:val="000000"/>
              </w:rPr>
              <w:t xml:space="preserve"> for all Covered Persons in a family.</w:t>
            </w:r>
          </w:p>
          <w:p w14:paraId="725BBDF2" w14:textId="77777777" w:rsidR="00A63F40" w:rsidRPr="00725AF5" w:rsidRDefault="00A63F40" w:rsidP="00DB10FB">
            <w:pPr>
              <w:pStyle w:val="TableTextCharCharChar1"/>
              <w:rPr>
                <w:b/>
                <w:color w:val="FF00FF"/>
              </w:rPr>
            </w:pPr>
          </w:p>
          <w:p w14:paraId="427EF304" w14:textId="63DA0F60"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77777777" w:rsidTr="000579AC">
        <w:tc>
          <w:tcPr>
            <w:tcW w:w="2957" w:type="dxa"/>
          </w:tcPr>
          <w:p w14:paraId="63B4A1B7" w14:textId="77777777" w:rsidR="004D2C07" w:rsidRPr="00725AF5" w:rsidRDefault="004D2C07" w:rsidP="00516FD2">
            <w:pPr>
              <w:numPr>
                <w:ilvl w:val="12"/>
                <w:numId w:val="0"/>
              </w:numPr>
              <w:rPr>
                <w:b/>
                <w:sz w:val="24"/>
                <w:szCs w:val="24"/>
              </w:rPr>
            </w:pPr>
            <w:bookmarkStart w:id="46" w:name="OOPM_2"/>
            <w:r w:rsidRPr="00725AF5">
              <w:rPr>
                <w:b/>
                <w:sz w:val="24"/>
                <w:szCs w:val="24"/>
              </w:rPr>
              <w:t>Out-of-Pocket Maximum 2 (OOPM 2)</w:t>
            </w:r>
          </w:p>
          <w:bookmarkEnd w:id="46"/>
          <w:p w14:paraId="577E99A9" w14:textId="77777777" w:rsidR="004D2C07" w:rsidRPr="00725AF5" w:rsidRDefault="004D2C07" w:rsidP="000579AC">
            <w:pPr>
              <w:rPr>
                <w:b/>
                <w:szCs w:val="24"/>
              </w:rPr>
            </w:pPr>
          </w:p>
        </w:tc>
        <w:tc>
          <w:tcPr>
            <w:tcW w:w="2952" w:type="dxa"/>
          </w:tcPr>
          <w:p w14:paraId="7398D51F"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ED9C0E3" w14:textId="2536AE73" w:rsidR="004D2C07" w:rsidRPr="00725AF5" w:rsidRDefault="004D2C07" w:rsidP="00DB10FB">
            <w:pPr>
              <w:pStyle w:val="TableText"/>
              <w:numPr>
                <w:ilvl w:val="12"/>
                <w:numId w:val="0"/>
              </w:numPr>
              <w:rPr>
                <w:rStyle w:val="wdColorPinkBoldNotItalic"/>
                <w:szCs w:val="24"/>
                <w:u w:val="none"/>
              </w:rPr>
            </w:pPr>
          </w:p>
        </w:tc>
        <w:tc>
          <w:tcPr>
            <w:tcW w:w="2952" w:type="dxa"/>
          </w:tcPr>
          <w:p w14:paraId="4A2F2A88" w14:textId="77777777" w:rsidR="004D2C07" w:rsidRPr="00725AF5" w:rsidRDefault="004D2C07" w:rsidP="00516FD2">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77777777" w:rsidR="004D2C07" w:rsidRPr="00725AF5" w:rsidRDefault="004D2C07" w:rsidP="00516FD2">
            <w:pPr>
              <w:pStyle w:val="TableText"/>
              <w:rPr>
                <w:rStyle w:val="CDVar"/>
                <w:rFonts w:ascii="Times New Roman" w:hAnsi="Times New Roman"/>
                <w:b/>
                <w:color w:val="FF00FF"/>
                <w:szCs w:val="24"/>
              </w:rPr>
            </w:pPr>
          </w:p>
          <w:p w14:paraId="72C98BCB" w14:textId="77777777" w:rsidR="004D2C07" w:rsidRPr="00725AF5" w:rsidRDefault="004D2C07" w:rsidP="000579AC">
            <w:pPr>
              <w:ind w:left="288"/>
              <w:rPr>
                <w:rStyle w:val="wdColorPinkBoldNotItalic"/>
                <w:szCs w:val="24"/>
                <w:u w:val="none"/>
              </w:rPr>
            </w:pPr>
          </w:p>
        </w:tc>
      </w:tr>
      <w:tr w:rsidR="004D2C07" w:rsidRPr="00725AF5" w14:paraId="30FA2B92" w14:textId="77777777" w:rsidTr="000579AC">
        <w:tc>
          <w:tcPr>
            <w:tcW w:w="2957" w:type="dxa"/>
          </w:tcPr>
          <w:p w14:paraId="6931EF1B" w14:textId="77777777" w:rsidR="004D2C07" w:rsidRPr="00725AF5" w:rsidRDefault="004D2C07" w:rsidP="00516FD2">
            <w:pPr>
              <w:pStyle w:val="TableText"/>
              <w:numPr>
                <w:ilvl w:val="12"/>
                <w:numId w:val="0"/>
              </w:numPr>
              <w:rPr>
                <w:b/>
                <w:szCs w:val="24"/>
              </w:rPr>
            </w:pPr>
            <w:bookmarkStart w:id="47" w:name="Annual_Copayment_Maximum"/>
            <w:r w:rsidRPr="00725AF5">
              <w:rPr>
                <w:b/>
                <w:szCs w:val="24"/>
              </w:rPr>
              <w:t xml:space="preserve">Copayment Maximum </w:t>
            </w:r>
          </w:p>
          <w:bookmarkEnd w:id="47"/>
          <w:p w14:paraId="41EA8D87" w14:textId="77777777" w:rsidR="004D2C07" w:rsidRPr="00725AF5" w:rsidRDefault="004D2C07" w:rsidP="000579AC">
            <w:pPr>
              <w:pStyle w:val="TableText"/>
              <w:rPr>
                <w:b/>
                <w:szCs w:val="24"/>
              </w:rPr>
            </w:pPr>
          </w:p>
        </w:tc>
        <w:tc>
          <w:tcPr>
            <w:tcW w:w="2952" w:type="dxa"/>
          </w:tcPr>
          <w:p w14:paraId="29AE55AA"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5E444F14" w14:textId="1F4F66EB" w:rsidR="004D2C07" w:rsidRPr="00725AF5" w:rsidRDefault="004D2C07" w:rsidP="00DB10FB">
            <w:pPr>
              <w:pStyle w:val="TableText"/>
              <w:numPr>
                <w:ilvl w:val="12"/>
                <w:numId w:val="0"/>
              </w:numPr>
              <w:rPr>
                <w:rStyle w:val="wdColorPinkBoldNotItalic"/>
                <w:szCs w:val="24"/>
                <w:u w:val="none"/>
              </w:rPr>
            </w:pPr>
          </w:p>
        </w:tc>
        <w:tc>
          <w:tcPr>
            <w:tcW w:w="2952" w:type="dxa"/>
          </w:tcPr>
          <w:p w14:paraId="0D186250"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516FD2">
            <w:pPr>
              <w:pStyle w:val="TableText"/>
              <w:rPr>
                <w:rStyle w:val="CDVar"/>
                <w:rFonts w:ascii="Times New Roman" w:hAnsi="Times New Roman"/>
                <w:b/>
                <w:color w:val="FF00FF"/>
                <w:szCs w:val="24"/>
              </w:rPr>
            </w:pPr>
          </w:p>
          <w:p w14:paraId="7D9AA6B3" w14:textId="77777777" w:rsidR="004D2C07" w:rsidRPr="00725AF5" w:rsidRDefault="004D2C07" w:rsidP="000579AC">
            <w:pPr>
              <w:pStyle w:val="TableText"/>
              <w:rPr>
                <w:rStyle w:val="wdColorPinkBoldNotItalic"/>
                <w:szCs w:val="24"/>
                <w:u w:val="none"/>
              </w:rPr>
            </w:pPr>
          </w:p>
        </w:tc>
      </w:tr>
      <w:tr w:rsidR="00154B9C" w:rsidRPr="00725AF5" w14:paraId="427EF340" w14:textId="77777777" w:rsidTr="000579AC">
        <w:tc>
          <w:tcPr>
            <w:tcW w:w="2957" w:type="dxa"/>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Pr>
          <w:p w14:paraId="427EF33D" w14:textId="0CB8040B" w:rsidR="00237F68" w:rsidRPr="00725AF5" w:rsidRDefault="00C6725E" w:rsidP="000579AC">
            <w:pPr>
              <w:pStyle w:val="TableText"/>
              <w:rPr>
                <w:color w:val="000000"/>
              </w:rPr>
            </w:pPr>
            <w:r w:rsidRPr="00725AF5">
              <w:rPr>
                <w:b/>
                <w:color w:val="000000"/>
              </w:rPr>
              <w:t xml:space="preserve">No Maximum Plan Benefit </w:t>
            </w:r>
          </w:p>
        </w:tc>
        <w:tc>
          <w:tcPr>
            <w:tcW w:w="2952" w:type="dxa"/>
          </w:tcPr>
          <w:p w14:paraId="427EF33F" w14:textId="536AA8B2" w:rsidR="00237F68" w:rsidRPr="00725AF5" w:rsidRDefault="00C6725E" w:rsidP="000579AC">
            <w:pPr>
              <w:pStyle w:val="TableText"/>
              <w:rPr>
                <w:color w:val="000000"/>
              </w:rPr>
            </w:pPr>
            <w:r w:rsidRPr="00725AF5">
              <w:rPr>
                <w:b/>
                <w:color w:val="000000"/>
              </w:rPr>
              <w:t xml:space="preserve">No Maximum Plan Benefit </w:t>
            </w:r>
          </w:p>
        </w:tc>
      </w:tr>
      <w:tr w:rsidR="005C24F6" w:rsidRPr="00725AF5" w14:paraId="427EF345" w14:textId="77777777" w:rsidTr="000579AC">
        <w:tc>
          <w:tcPr>
            <w:tcW w:w="2957" w:type="dxa"/>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197D669A" w:rsidR="00237F68" w:rsidRPr="00725AF5" w:rsidRDefault="00237F68" w:rsidP="00237F68">
            <w:pPr>
              <w:pStyle w:val="TableTextCharCharChar1"/>
              <w:rPr>
                <w:b/>
              </w:rPr>
            </w:pPr>
          </w:p>
        </w:tc>
        <w:tc>
          <w:tcPr>
            <w:tcW w:w="5904" w:type="dxa"/>
            <w:gridSpan w:val="2"/>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427EF344" w14:textId="6214E460" w:rsidR="00237F68" w:rsidRPr="00725AF5" w:rsidRDefault="00237F68" w:rsidP="00237F68">
            <w:pPr>
              <w:pStyle w:val="TableText"/>
              <w:rPr>
                <w:rStyle w:val="CDVar"/>
                <w:rFonts w:ascii="Times New Roman" w:hAnsi="Times New Roman"/>
                <w:b/>
              </w:rPr>
            </w:pPr>
          </w:p>
        </w:tc>
      </w:tr>
      <w:tr w:rsidR="001B2916" w14:paraId="56E2D0D2" w14:textId="77777777" w:rsidTr="000579AC">
        <w:tc>
          <w:tcPr>
            <w:tcW w:w="2957" w:type="dxa"/>
          </w:tcPr>
          <w:p w14:paraId="6A2D3F79" w14:textId="6CCF8FD3" w:rsidR="001B2916" w:rsidRPr="000579AC" w:rsidRDefault="001B2916">
            <w:pPr>
              <w:rPr>
                <w:b/>
                <w:sz w:val="24"/>
              </w:rPr>
            </w:pPr>
            <w:r w:rsidRPr="000579AC">
              <w:rPr>
                <w:b/>
                <w:sz w:val="24"/>
              </w:rPr>
              <w:t>W</w:t>
            </w:r>
            <w:r w:rsidR="005D60D7">
              <w:rPr>
                <w:b/>
                <w:sz w:val="24"/>
              </w:rPr>
              <w:t>hen</w:t>
            </w:r>
            <w:r w:rsidRPr="000579AC">
              <w:rPr>
                <w:b/>
                <w:sz w:val="24"/>
              </w:rPr>
              <w:t xml:space="preserve"> C</w:t>
            </w:r>
            <w:r w:rsidR="005D60D7">
              <w:rPr>
                <w:b/>
                <w:sz w:val="24"/>
              </w:rPr>
              <w:t>overage</w:t>
            </w:r>
            <w:r w:rsidRPr="000579AC">
              <w:rPr>
                <w:b/>
                <w:sz w:val="24"/>
              </w:rPr>
              <w:t xml:space="preserve"> B</w:t>
            </w:r>
            <w:r w:rsidR="005D60D7">
              <w:rPr>
                <w:b/>
                <w:sz w:val="24"/>
              </w:rPr>
              <w:t>egins</w:t>
            </w:r>
          </w:p>
        </w:tc>
        <w:tc>
          <w:tcPr>
            <w:tcW w:w="5904" w:type="dxa"/>
            <w:gridSpan w:val="2"/>
          </w:tcPr>
          <w:p w14:paraId="70EBF0D9" w14:textId="77777777" w:rsidR="00A70E9D" w:rsidRPr="00A70E9D" w:rsidRDefault="00A70E9D" w:rsidP="00A70E9D">
            <w:pPr>
              <w:rPr>
                <w:sz w:val="24"/>
              </w:rPr>
            </w:pPr>
            <w:r w:rsidRPr="00A70E9D">
              <w:rPr>
                <w:sz w:val="24"/>
              </w:rPr>
              <w:t>For Employees, other than variable hour, seasonal, or part-time Employees, coverage begins on the date of</w:t>
            </w:r>
          </w:p>
          <w:p w14:paraId="26839B09" w14:textId="77777777" w:rsidR="00A70E9D" w:rsidRPr="00A70E9D" w:rsidRDefault="00A70E9D" w:rsidP="00A70E9D">
            <w:pPr>
              <w:rPr>
                <w:sz w:val="24"/>
              </w:rPr>
            </w:pPr>
            <w:r w:rsidRPr="00A70E9D">
              <w:rPr>
                <w:sz w:val="24"/>
              </w:rPr>
              <w:t xml:space="preserve">hire or the Benefit eligibility date provided you submit the form within </w:t>
            </w:r>
            <w:r w:rsidRPr="000579AC">
              <w:rPr>
                <w:b/>
                <w:color w:val="0000FF"/>
                <w:sz w:val="24"/>
              </w:rPr>
              <w:t>31</w:t>
            </w:r>
            <w:r w:rsidRPr="00A70E9D">
              <w:rPr>
                <w:sz w:val="24"/>
              </w:rPr>
              <w:t xml:space="preserve"> days of your date of hire or eligibility</w:t>
            </w:r>
          </w:p>
          <w:p w14:paraId="21DF78D2" w14:textId="77777777" w:rsidR="00A70E9D" w:rsidRPr="00A70E9D" w:rsidRDefault="00A70E9D" w:rsidP="00A70E9D">
            <w:pPr>
              <w:rPr>
                <w:sz w:val="24"/>
              </w:rPr>
            </w:pPr>
            <w:r w:rsidRPr="00A70E9D">
              <w:rPr>
                <w:sz w:val="24"/>
              </w:rPr>
              <w:t>date.</w:t>
            </w:r>
          </w:p>
          <w:p w14:paraId="32814688" w14:textId="77777777" w:rsidR="00A70E9D" w:rsidRDefault="00A70E9D" w:rsidP="00A70E9D">
            <w:pPr>
              <w:rPr>
                <w:sz w:val="24"/>
              </w:rPr>
            </w:pPr>
          </w:p>
          <w:p w14:paraId="2629166B" w14:textId="247BA773" w:rsidR="00A70E9D" w:rsidRPr="00A70E9D" w:rsidRDefault="00A70E9D" w:rsidP="00A70E9D">
            <w:pPr>
              <w:rPr>
                <w:sz w:val="24"/>
              </w:rPr>
            </w:pPr>
            <w:r w:rsidRPr="00A70E9D">
              <w:rPr>
                <w:sz w:val="24"/>
              </w:rPr>
              <w:t>If you do not actively enroll in a plan or waive your enrollment, you will automatically be defaulted in to the Non-Discount Healthy Savings Plan on an after-tax basis”</w:t>
            </w:r>
          </w:p>
          <w:p w14:paraId="114DCD02" w14:textId="77777777" w:rsidR="00A70E9D" w:rsidRPr="00A70E9D" w:rsidRDefault="00A70E9D" w:rsidP="00A70E9D">
            <w:pPr>
              <w:rPr>
                <w:sz w:val="24"/>
              </w:rPr>
            </w:pPr>
            <w:r w:rsidRPr="00A70E9D">
              <w:rPr>
                <w:sz w:val="24"/>
              </w:rPr>
              <w:t>Variable hour, seasonal, or part-time Employees are eligible to participate in the Plan, the first day of the</w:t>
            </w:r>
          </w:p>
          <w:p w14:paraId="70BE79CD" w14:textId="77777777" w:rsidR="00A70E9D" w:rsidRPr="00A70E9D" w:rsidRDefault="00A70E9D" w:rsidP="00A70E9D">
            <w:pPr>
              <w:rPr>
                <w:sz w:val="24"/>
              </w:rPr>
            </w:pPr>
            <w:r w:rsidRPr="00A70E9D">
              <w:rPr>
                <w:sz w:val="24"/>
              </w:rPr>
              <w:t>designated "stability period" (as defined in Section 4980H of the Code and the regulations issued thereunder),</w:t>
            </w:r>
          </w:p>
          <w:p w14:paraId="56539087" w14:textId="77777777" w:rsidR="00A70E9D" w:rsidRPr="00A70E9D" w:rsidRDefault="00A70E9D" w:rsidP="00A70E9D">
            <w:pPr>
              <w:rPr>
                <w:sz w:val="24"/>
              </w:rPr>
            </w:pPr>
            <w:r w:rsidRPr="00A70E9D">
              <w:rPr>
                <w:sz w:val="24"/>
              </w:rPr>
              <w:t>following a designated "measurement period" (as defined in Section 4980H of the Code and the regulations</w:t>
            </w:r>
          </w:p>
          <w:p w14:paraId="5EDC69FA" w14:textId="77777777" w:rsidR="00A70E9D" w:rsidRPr="00A70E9D" w:rsidRDefault="00A70E9D" w:rsidP="00A70E9D">
            <w:pPr>
              <w:rPr>
                <w:sz w:val="24"/>
              </w:rPr>
            </w:pPr>
            <w:r w:rsidRPr="00A70E9D">
              <w:rPr>
                <w:sz w:val="24"/>
              </w:rPr>
              <w:t xml:space="preserve">issued thereunder) if the Employee worked </w:t>
            </w:r>
            <w:r w:rsidRPr="000579AC">
              <w:rPr>
                <w:b/>
                <w:color w:val="0000FF"/>
                <w:sz w:val="24"/>
              </w:rPr>
              <w:t>thirty</w:t>
            </w:r>
            <w:r w:rsidRPr="00A70E9D">
              <w:rPr>
                <w:sz w:val="24"/>
              </w:rPr>
              <w:t xml:space="preserve"> (</w:t>
            </w:r>
            <w:r w:rsidRPr="000579AC">
              <w:rPr>
                <w:b/>
                <w:color w:val="0000FF"/>
                <w:sz w:val="24"/>
              </w:rPr>
              <w:t>30</w:t>
            </w:r>
            <w:r w:rsidRPr="00A70E9D">
              <w:rPr>
                <w:sz w:val="24"/>
              </w:rPr>
              <w:t>) hours or more on average per week and the Employee</w:t>
            </w:r>
          </w:p>
          <w:p w14:paraId="00ACBCE3" w14:textId="714704F6" w:rsidR="00A70E9D" w:rsidRPr="00A70E9D" w:rsidRDefault="00A70E9D" w:rsidP="00A70E9D">
            <w:pPr>
              <w:rPr>
                <w:sz w:val="24"/>
              </w:rPr>
            </w:pPr>
            <w:r w:rsidRPr="00A70E9D">
              <w:rPr>
                <w:sz w:val="24"/>
              </w:rPr>
              <w:t>makes written application during the designated "administrative period" (as defined in Section 4980H of the</w:t>
            </w:r>
            <w:r>
              <w:rPr>
                <w:sz w:val="24"/>
              </w:rPr>
              <w:t xml:space="preserve"> </w:t>
            </w:r>
            <w:r w:rsidRPr="00A70E9D">
              <w:rPr>
                <w:sz w:val="24"/>
              </w:rPr>
              <w:t>Code and the regulations issued thereunder).</w:t>
            </w:r>
          </w:p>
          <w:p w14:paraId="4C963CF7" w14:textId="77777777" w:rsidR="00A70E9D" w:rsidRDefault="00A70E9D" w:rsidP="00A70E9D">
            <w:pPr>
              <w:rPr>
                <w:sz w:val="24"/>
              </w:rPr>
            </w:pPr>
          </w:p>
          <w:p w14:paraId="7DD711CD" w14:textId="77777777" w:rsidR="00A70E9D" w:rsidRPr="00A70E9D" w:rsidRDefault="00A70E9D" w:rsidP="00A70E9D">
            <w:pPr>
              <w:rPr>
                <w:sz w:val="24"/>
              </w:rPr>
            </w:pPr>
            <w:r w:rsidRPr="00A70E9D">
              <w:rPr>
                <w:sz w:val="24"/>
              </w:rPr>
              <w:t>Any person who is not an Employee, but who subsequently becomes an Employee (other than a variable</w:t>
            </w:r>
          </w:p>
          <w:p w14:paraId="3ED2CE4D" w14:textId="77777777" w:rsidR="00A70E9D" w:rsidRPr="00A70E9D" w:rsidRDefault="00A70E9D" w:rsidP="00A70E9D">
            <w:pPr>
              <w:rPr>
                <w:sz w:val="24"/>
              </w:rPr>
            </w:pPr>
            <w:r w:rsidRPr="00A70E9D">
              <w:rPr>
                <w:sz w:val="24"/>
              </w:rPr>
              <w:t>hour, seasonal, or part-time Employee), shall be eligible to participate in this Plan on the effective date of such</w:t>
            </w:r>
          </w:p>
          <w:p w14:paraId="3841237C" w14:textId="77777777" w:rsidR="00A70E9D" w:rsidRPr="00A70E9D" w:rsidRDefault="00A70E9D" w:rsidP="00A70E9D">
            <w:pPr>
              <w:rPr>
                <w:sz w:val="24"/>
              </w:rPr>
            </w:pPr>
            <w:r w:rsidRPr="00A70E9D">
              <w:rPr>
                <w:sz w:val="24"/>
              </w:rPr>
              <w:t xml:space="preserve">change of designation, if the Employee enrolls within </w:t>
            </w:r>
            <w:r w:rsidRPr="000579AC">
              <w:rPr>
                <w:b/>
                <w:color w:val="0000FF"/>
                <w:sz w:val="24"/>
              </w:rPr>
              <w:t xml:space="preserve">31 </w:t>
            </w:r>
            <w:r w:rsidRPr="00A70E9D">
              <w:rPr>
                <w:sz w:val="24"/>
              </w:rPr>
              <w:t>days of the date of your change in status.</w:t>
            </w:r>
          </w:p>
          <w:p w14:paraId="3AADA347" w14:textId="77777777" w:rsidR="00A70E9D" w:rsidRDefault="00A70E9D" w:rsidP="00A70E9D">
            <w:pPr>
              <w:rPr>
                <w:sz w:val="24"/>
              </w:rPr>
            </w:pPr>
          </w:p>
          <w:p w14:paraId="35FB18C6" w14:textId="77777777" w:rsidR="00A70E9D" w:rsidRPr="00A70E9D" w:rsidRDefault="00A70E9D" w:rsidP="00A70E9D">
            <w:pPr>
              <w:rPr>
                <w:sz w:val="24"/>
              </w:rPr>
            </w:pPr>
            <w:r w:rsidRPr="00A70E9D">
              <w:rPr>
                <w:sz w:val="24"/>
              </w:rPr>
              <w:t>If you are not Actively at Work on the date your Coverage would normally begin, the Coverage will not be</w:t>
            </w:r>
          </w:p>
          <w:p w14:paraId="7CF23DC4" w14:textId="77777777" w:rsidR="00A70E9D" w:rsidRPr="00A70E9D" w:rsidRDefault="00A70E9D" w:rsidP="00A70E9D">
            <w:pPr>
              <w:rPr>
                <w:sz w:val="24"/>
              </w:rPr>
            </w:pPr>
            <w:r w:rsidRPr="00A70E9D">
              <w:rPr>
                <w:sz w:val="24"/>
              </w:rPr>
              <w:t>effective until you return to full-time Active Employment, unless you are not Actively at Work due to a Health</w:t>
            </w:r>
          </w:p>
          <w:p w14:paraId="7438803C" w14:textId="77777777" w:rsidR="00A70E9D" w:rsidRPr="00A70E9D" w:rsidRDefault="00A70E9D" w:rsidP="00A70E9D">
            <w:pPr>
              <w:rPr>
                <w:sz w:val="24"/>
              </w:rPr>
            </w:pPr>
            <w:r w:rsidRPr="00A70E9D">
              <w:rPr>
                <w:sz w:val="24"/>
              </w:rPr>
              <w:t>Factor.</w:t>
            </w:r>
          </w:p>
          <w:p w14:paraId="325DA293" w14:textId="77777777" w:rsidR="00A70E9D" w:rsidRDefault="00A70E9D" w:rsidP="00A70E9D">
            <w:pPr>
              <w:rPr>
                <w:sz w:val="24"/>
              </w:rPr>
            </w:pPr>
          </w:p>
          <w:p w14:paraId="369C7DB3" w14:textId="77777777" w:rsidR="00A70E9D" w:rsidRPr="00A70E9D" w:rsidRDefault="00A70E9D" w:rsidP="00A70E9D">
            <w:pPr>
              <w:rPr>
                <w:sz w:val="24"/>
              </w:rPr>
            </w:pPr>
            <w:r w:rsidRPr="00A70E9D">
              <w:rPr>
                <w:sz w:val="24"/>
              </w:rPr>
              <w:t>Child or Children means:</w:t>
            </w:r>
          </w:p>
          <w:p w14:paraId="2C8F1844" w14:textId="77777777" w:rsidR="00A70E9D" w:rsidRPr="00A70E9D" w:rsidRDefault="00A70E9D" w:rsidP="00A70E9D">
            <w:pPr>
              <w:rPr>
                <w:sz w:val="24"/>
              </w:rPr>
            </w:pPr>
            <w:r w:rsidRPr="00A70E9D">
              <w:rPr>
                <w:sz w:val="24"/>
              </w:rPr>
              <w:t>(1) natural Children; or</w:t>
            </w:r>
          </w:p>
          <w:p w14:paraId="08A2B330" w14:textId="77777777" w:rsidR="00A70E9D" w:rsidRPr="00A70E9D" w:rsidRDefault="00A70E9D" w:rsidP="00A70E9D">
            <w:pPr>
              <w:rPr>
                <w:sz w:val="24"/>
              </w:rPr>
            </w:pPr>
            <w:r w:rsidRPr="00A70E9D">
              <w:rPr>
                <w:sz w:val="24"/>
              </w:rPr>
              <w:t>(2) stepchildren (note that the child of an Employee's or Retired Employee's Sponsored Adult Dependent is</w:t>
            </w:r>
          </w:p>
          <w:p w14:paraId="64C0DAAE" w14:textId="77777777" w:rsidR="00A70E9D" w:rsidRPr="00A70E9D" w:rsidRDefault="00A70E9D" w:rsidP="00A70E9D">
            <w:pPr>
              <w:rPr>
                <w:sz w:val="24"/>
              </w:rPr>
            </w:pPr>
            <w:r w:rsidRPr="00A70E9D">
              <w:rPr>
                <w:sz w:val="24"/>
              </w:rPr>
              <w:t>not a stepchild); or</w:t>
            </w:r>
          </w:p>
          <w:p w14:paraId="55921F6C" w14:textId="77777777" w:rsidR="00A70E9D" w:rsidRPr="00A70E9D" w:rsidRDefault="00A70E9D" w:rsidP="00A70E9D">
            <w:pPr>
              <w:rPr>
                <w:sz w:val="24"/>
              </w:rPr>
            </w:pPr>
            <w:r w:rsidRPr="00A70E9D">
              <w:rPr>
                <w:sz w:val="24"/>
              </w:rPr>
              <w:t>(3) foster Children or</w:t>
            </w:r>
          </w:p>
          <w:p w14:paraId="61CC66BF" w14:textId="77777777" w:rsidR="00A70E9D" w:rsidRPr="00A70E9D" w:rsidRDefault="00A70E9D" w:rsidP="00A70E9D">
            <w:pPr>
              <w:rPr>
                <w:sz w:val="24"/>
              </w:rPr>
            </w:pPr>
            <w:r w:rsidRPr="00A70E9D">
              <w:rPr>
                <w:sz w:val="24"/>
              </w:rPr>
              <w:t>(4) legally adopted Children</w:t>
            </w:r>
          </w:p>
          <w:p w14:paraId="59814159" w14:textId="77777777" w:rsidR="003A6CC4" w:rsidRDefault="003A6CC4" w:rsidP="00A70E9D">
            <w:pPr>
              <w:rPr>
                <w:sz w:val="24"/>
              </w:rPr>
            </w:pPr>
          </w:p>
          <w:p w14:paraId="798E9888" w14:textId="77777777" w:rsidR="00A70E9D" w:rsidRPr="00A70E9D" w:rsidRDefault="00A70E9D" w:rsidP="00A70E9D">
            <w:pPr>
              <w:rPr>
                <w:sz w:val="24"/>
              </w:rPr>
            </w:pPr>
            <w:r w:rsidRPr="00A70E9D">
              <w:rPr>
                <w:sz w:val="24"/>
              </w:rPr>
              <w:t xml:space="preserve">Newborn coverage will be provided during the first </w:t>
            </w:r>
            <w:r w:rsidRPr="000579AC">
              <w:rPr>
                <w:b/>
                <w:color w:val="0000FF"/>
                <w:sz w:val="24"/>
              </w:rPr>
              <w:t>31</w:t>
            </w:r>
            <w:r w:rsidRPr="00A70E9D">
              <w:rPr>
                <w:sz w:val="24"/>
              </w:rPr>
              <w:t xml:space="preserve"> days and will cease as of the </w:t>
            </w:r>
            <w:r w:rsidRPr="000579AC">
              <w:rPr>
                <w:b/>
                <w:color w:val="0000FF"/>
                <w:sz w:val="24"/>
              </w:rPr>
              <w:t>32nd</w:t>
            </w:r>
            <w:r w:rsidRPr="00A70E9D">
              <w:rPr>
                <w:sz w:val="24"/>
              </w:rPr>
              <w:t xml:space="preserve"> day and will</w:t>
            </w:r>
          </w:p>
          <w:p w14:paraId="64E8ED41" w14:textId="6E7E8FDE" w:rsidR="001B2916" w:rsidRDefault="00A70E9D" w:rsidP="00A70E9D">
            <w:pPr>
              <w:rPr>
                <w:sz w:val="24"/>
              </w:rPr>
            </w:pPr>
            <w:r w:rsidRPr="00A70E9D">
              <w:rPr>
                <w:sz w:val="24"/>
              </w:rPr>
              <w:t xml:space="preserve">subsequently resume as of the date the Employee’s request was received within the </w:t>
            </w:r>
            <w:r w:rsidRPr="000579AC">
              <w:rPr>
                <w:b/>
                <w:color w:val="0000FF"/>
                <w:sz w:val="24"/>
              </w:rPr>
              <w:t>180</w:t>
            </w:r>
            <w:r w:rsidRPr="00A70E9D">
              <w:rPr>
                <w:sz w:val="24"/>
              </w:rPr>
              <w:t xml:space="preserve"> day period.</w:t>
            </w: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66C235D8"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364F71" w:rsidRPr="00725AF5">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4FC82B73"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364F71" w:rsidRPr="00725AF5">
              <w:rPr>
                <w:b/>
                <w:bCs/>
                <w:color w:val="FF0000"/>
              </w:rPr>
              <w:t xml:space="preserve"> </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bl>
    <w:p w14:paraId="7682A736"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2DFA65CB"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0D55C1D9" w14:textId="7B62C6ED"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5734B7" w:rsidRPr="00725AF5" w14:paraId="427EF35B"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436B00A4"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7" w14:textId="1D70B855" w:rsidR="005734B7" w:rsidRPr="00725AF5" w:rsidRDefault="00DD480B">
            <w:pPr>
              <w:pStyle w:val="Heading5"/>
              <w:rPr>
                <w:bCs/>
                <w:color w:val="FF0000"/>
              </w:rPr>
            </w:pPr>
            <w:r w:rsidRPr="00725AF5">
              <w:rPr>
                <w:color w:val="FF0000"/>
              </w:rPr>
              <w:t>Yes</w:t>
            </w:r>
          </w:p>
          <w:p w14:paraId="427EF358" w14:textId="77777777" w:rsidR="005734B7" w:rsidRPr="00725AF5"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1DD39D45" w:rsidR="005734B7" w:rsidRPr="00725AF5" w:rsidRDefault="005734B7" w:rsidP="000579AC">
            <w:pPr>
              <w:pStyle w:val="TableHeaderText"/>
              <w:rPr>
                <w:bCs/>
                <w:color w:val="FF0000"/>
              </w:rPr>
            </w:pPr>
            <w:r w:rsidRPr="00725AF5">
              <w:rPr>
                <w:b w:val="0"/>
                <w:color w:val="FF0000"/>
              </w:rPr>
              <w:t xml:space="preserve">Yes </w:t>
            </w:r>
          </w:p>
        </w:tc>
      </w:tr>
      <w:tr w:rsidR="00FF32A9" w:rsidRPr="00725AF5" w14:paraId="427EF364"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5A45162A"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1EB95C30"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8" w14:textId="67FCF6E2" w:rsidR="00FF32A9" w:rsidRPr="00725AF5" w:rsidRDefault="00FF32A9">
            <w:pPr>
              <w:pStyle w:val="Heading5"/>
              <w:rPr>
                <w:bCs/>
                <w:color w:val="FF0000"/>
              </w:rPr>
            </w:pPr>
            <w:r w:rsidRPr="00725AF5">
              <w:rPr>
                <w:bCs/>
                <w:color w:val="FF0000"/>
              </w:rPr>
              <w:t>No</w:t>
            </w:r>
          </w:p>
          <w:p w14:paraId="427EF369" w14:textId="77777777" w:rsidR="00FF32A9" w:rsidRPr="00725AF5"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B6A58FB" w:rsidR="00FF32A9" w:rsidRPr="00725AF5" w:rsidRDefault="00FF32A9" w:rsidP="000579AC">
            <w:pPr>
              <w:pStyle w:val="TableHeaderText"/>
              <w:rPr>
                <w:bCs/>
                <w:color w:val="FF0000"/>
              </w:rPr>
            </w:pPr>
            <w:r w:rsidRPr="00725AF5">
              <w:rPr>
                <w:b w:val="0"/>
                <w:color w:val="FF0000"/>
              </w:rPr>
              <w:t xml:space="preserve">No </w:t>
            </w:r>
          </w:p>
        </w:tc>
      </w:tr>
      <w:tr w:rsidR="00FF32A9" w:rsidRPr="00725AF5" w14:paraId="427EF374"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33E936C6"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5505CCCC" w:rsidR="00FF32A9" w:rsidRPr="00725AF5" w:rsidRDefault="00FF32A9">
            <w:pPr>
              <w:pStyle w:val="TableHeaderText"/>
              <w:rPr>
                <w:b w:val="0"/>
                <w:color w:val="FF0000"/>
              </w:rPr>
            </w:pPr>
            <w:r w:rsidRPr="00725AF5">
              <w:rPr>
                <w:b w:val="0"/>
                <w:color w:val="FF0000"/>
              </w:rPr>
              <w:t xml:space="preserve">Yes </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4E0AC49E" w:rsidR="00FF32A9" w:rsidRPr="00725AF5" w:rsidRDefault="00FF32A9">
            <w:pPr>
              <w:pStyle w:val="TableHeaderText"/>
              <w:rPr>
                <w:b w:val="0"/>
                <w:color w:val="FF0000"/>
              </w:rPr>
            </w:pPr>
            <w:r w:rsidRPr="00725AF5">
              <w:rPr>
                <w:b w:val="0"/>
                <w:color w:val="FF0000"/>
              </w:rPr>
              <w:t xml:space="preserve">Yes </w:t>
            </w:r>
          </w:p>
        </w:tc>
      </w:tr>
      <w:tr w:rsidR="00FF32A9" w:rsidRPr="00725AF5" w14:paraId="427EF385"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0E25D35E"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687172E2"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13573CC3"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6F38A87C"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3" w14:textId="6D7CF7BF"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5CC653E6"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4C3AA0B1"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4" w14:textId="6AE46BE0"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42CAC48A"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6D4A60EB"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1AE88EF2" w:rsidR="00FF32A9" w:rsidRPr="00725AF5" w:rsidRDefault="00FF32A9">
            <w:pPr>
              <w:pStyle w:val="TableHeaderText"/>
              <w:rPr>
                <w:b w:val="0"/>
                <w:color w:val="FF0000"/>
              </w:rPr>
            </w:pPr>
            <w:r w:rsidRPr="00725AF5">
              <w:rPr>
                <w:b w:val="0"/>
                <w:color w:val="FF0000"/>
              </w:rPr>
              <w:t xml:space="preserve">Yes </w:t>
            </w:r>
          </w:p>
        </w:tc>
      </w:tr>
      <w:tr w:rsidR="00FF32A9" w:rsidRPr="00725AF5" w14:paraId="427EF3B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66C09B66"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528F746" w14:textId="77777777" w:rsidR="00574DE0" w:rsidRPr="00725AF5" w:rsidRDefault="00574DE0" w:rsidP="00574DE0">
            <w:pPr>
              <w:pStyle w:val="TableHeaderText"/>
              <w:rPr>
                <w:b w:val="0"/>
                <w:color w:val="FF0000"/>
              </w:rPr>
            </w:pPr>
            <w:r w:rsidRPr="00725AF5">
              <w:rPr>
                <w:b w:val="0"/>
                <w:color w:val="FF0000"/>
              </w:rPr>
              <w:t>Not Applicable</w:t>
            </w:r>
          </w:p>
          <w:p w14:paraId="427EF3B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59B53900"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701B4069" w:rsidR="001C76B2" w:rsidRPr="00725AF5" w:rsidRDefault="00FD26B9" w:rsidP="00D228C6">
            <w:pPr>
              <w:pStyle w:val="TableTextCharCharChar1"/>
              <w:rPr>
                <w:b/>
                <w:bCs/>
                <w:color w:val="FF0000"/>
                <w:szCs w:val="24"/>
              </w:rPr>
            </w:pPr>
            <w:bookmarkStart w:id="61" w:name="Out_of_Network_Reimbursement_Programs"/>
            <w:bookmarkStart w:id="62" w:name="OON_Reimbursement"/>
            <w:r w:rsidRPr="00FD26B9">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28ECFB96" w:rsidR="001C76B2" w:rsidRPr="00725AF5" w:rsidRDefault="001C76B2">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0225AC14" w:rsidR="001C76B2" w:rsidRPr="00725AF5" w:rsidRDefault="001C76B2" w:rsidP="00F1341C">
            <w:pPr>
              <w:pStyle w:val="ListParagraph"/>
              <w:numPr>
                <w:ilvl w:val="0"/>
                <w:numId w:val="27"/>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110%</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same or similar service within the geographic market with the exception of: </w:t>
            </w:r>
          </w:p>
          <w:p w14:paraId="359F6BDB" w14:textId="77777777" w:rsidR="0068271B" w:rsidRPr="0068271B" w:rsidRDefault="0068271B" w:rsidP="0068271B">
            <w:pPr>
              <w:numPr>
                <w:ilvl w:val="0"/>
                <w:numId w:val="44"/>
              </w:numPr>
              <w:overflowPunct/>
              <w:autoSpaceDE/>
              <w:autoSpaceDN/>
              <w:adjustRightInd/>
              <w:ind w:left="360"/>
              <w:contextualSpacing/>
              <w:textAlignment w:val="auto"/>
              <w:rPr>
                <w:rFonts w:eastAsia="Calibri"/>
                <w:color w:val="FF0000"/>
                <w:sz w:val="24"/>
                <w:szCs w:val="24"/>
              </w:rPr>
            </w:pPr>
            <w:r w:rsidRPr="0068271B">
              <w:rPr>
                <w:rFonts w:eastAsia="Calibri"/>
                <w:color w:val="FF0000"/>
                <w:sz w:val="24"/>
                <w:szCs w:val="24"/>
              </w:rPr>
              <w:t xml:space="preserve">The allowed amount will default to </w:t>
            </w:r>
            <w:r w:rsidRPr="0068271B">
              <w:rPr>
                <w:rFonts w:eastAsia="Calibri"/>
                <w:b/>
                <w:color w:val="FF0000"/>
                <w:sz w:val="24"/>
                <w:szCs w:val="24"/>
              </w:rPr>
              <w:t>50%</w:t>
            </w:r>
            <w:r w:rsidRPr="0068271B">
              <w:rPr>
                <w:rFonts w:ascii="Verdana" w:eastAsia="Calibri" w:hAnsi="Verdana"/>
                <w:color w:val="000000"/>
                <w:sz w:val="24"/>
                <w:szCs w:val="24"/>
              </w:rPr>
              <w:t xml:space="preserve"> </w:t>
            </w:r>
            <w:r w:rsidRPr="0068271B">
              <w:rPr>
                <w:rFonts w:eastAsia="Calibri"/>
                <w:color w:val="FF0000"/>
                <w:sz w:val="24"/>
                <w:szCs w:val="24"/>
              </w:rPr>
              <w:t>of the provider's billed charges :</w:t>
            </w:r>
          </w:p>
          <w:p w14:paraId="3FF97E42" w14:textId="77777777" w:rsidR="0068271B" w:rsidRPr="0068271B" w:rsidRDefault="0068271B" w:rsidP="0068271B">
            <w:pPr>
              <w:numPr>
                <w:ilvl w:val="0"/>
                <w:numId w:val="45"/>
              </w:numPr>
              <w:overflowPunct/>
              <w:autoSpaceDE/>
              <w:autoSpaceDN/>
              <w:adjustRightInd/>
              <w:spacing w:after="200" w:line="276" w:lineRule="auto"/>
              <w:contextualSpacing/>
              <w:textAlignment w:val="auto"/>
              <w:rPr>
                <w:rFonts w:ascii="Verdana" w:eastAsia="Calibri" w:hAnsi="Verdana"/>
                <w:color w:val="FF0000"/>
                <w:sz w:val="24"/>
                <w:szCs w:val="24"/>
              </w:rPr>
            </w:pPr>
            <w:r w:rsidRPr="0068271B">
              <w:rPr>
                <w:rFonts w:eastAsia="Calibri"/>
                <w:color w:val="FF0000"/>
                <w:sz w:val="24"/>
                <w:szCs w:val="24"/>
              </w:rPr>
              <w:t xml:space="preserve">when a published rate is not available from CMS; and </w:t>
            </w:r>
          </w:p>
          <w:p w14:paraId="616D91AD" w14:textId="77777777" w:rsidR="0068271B" w:rsidRPr="0068271B" w:rsidRDefault="0068271B" w:rsidP="0068271B">
            <w:pPr>
              <w:numPr>
                <w:ilvl w:val="0"/>
                <w:numId w:val="45"/>
              </w:numPr>
              <w:overflowPunct/>
              <w:autoSpaceDE/>
              <w:autoSpaceDN/>
              <w:adjustRightInd/>
              <w:spacing w:after="200" w:line="276" w:lineRule="auto"/>
              <w:contextualSpacing/>
              <w:textAlignment w:val="auto"/>
              <w:rPr>
                <w:rFonts w:ascii="Verdana" w:eastAsia="Calibri" w:hAnsi="Verdana"/>
                <w:color w:val="FF0000"/>
                <w:sz w:val="24"/>
                <w:szCs w:val="24"/>
              </w:rPr>
            </w:pPr>
            <w:r w:rsidRPr="0068271B">
              <w:rPr>
                <w:rFonts w:eastAsia="Calibri"/>
                <w:color w:val="FF0000"/>
                <w:sz w:val="24"/>
                <w:szCs w:val="24"/>
              </w:rPr>
              <w:t>gap methodology does not apply</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by: </w:t>
            </w:r>
          </w:p>
          <w:p w14:paraId="712835F3" w14:textId="77777777" w:rsidR="001C76B2" w:rsidRPr="00725AF5" w:rsidRDefault="001C76B2" w:rsidP="00F1341C">
            <w:pPr>
              <w:numPr>
                <w:ilvl w:val="0"/>
                <w:numId w:val="28"/>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F1341C" w:rsidRDefault="001C76B2" w:rsidP="00F1341C">
            <w:pPr>
              <w:numPr>
                <w:ilvl w:val="0"/>
                <w:numId w:val="28"/>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masters level counselor.</w:t>
            </w:r>
          </w:p>
          <w:p w14:paraId="0C8DF4DF" w14:textId="77777777" w:rsidR="00FD26B9" w:rsidRPr="00725AF5" w:rsidRDefault="00FD26B9" w:rsidP="00F1341C">
            <w:pPr>
              <w:spacing w:after="200" w:line="276" w:lineRule="auto"/>
              <w:contextualSpacing/>
              <w:rPr>
                <w:strike/>
                <w:color w:val="FF0000"/>
                <w:sz w:val="24"/>
                <w:szCs w:val="24"/>
              </w:rPr>
            </w:pPr>
          </w:p>
          <w:p w14:paraId="57B2771A" w14:textId="77777777" w:rsidR="00FD26B9" w:rsidRPr="00F1341C" w:rsidRDefault="00FD26B9" w:rsidP="00FD26B9">
            <w:pPr>
              <w:overflowPunct/>
              <w:autoSpaceDE/>
              <w:autoSpaceDN/>
              <w:adjustRightInd/>
              <w:spacing w:line="276" w:lineRule="auto"/>
              <w:textAlignment w:val="auto"/>
              <w:rPr>
                <w:b/>
                <w:color w:val="0000FF"/>
                <w:sz w:val="24"/>
                <w:szCs w:val="24"/>
              </w:rPr>
            </w:pPr>
            <w:r w:rsidRPr="00F1341C">
              <w:rPr>
                <w:b/>
                <w:color w:val="FF0000"/>
                <w:sz w:val="24"/>
                <w:szCs w:val="24"/>
              </w:rPr>
              <w:t>Shared Savings:</w:t>
            </w:r>
          </w:p>
          <w:p w14:paraId="343F3A02" w14:textId="77777777" w:rsidR="00FD26B9" w:rsidRPr="00F1341C" w:rsidRDefault="00FD26B9" w:rsidP="00FD26B9">
            <w:pPr>
              <w:rPr>
                <w:b/>
                <w:color w:val="FF0000"/>
                <w:sz w:val="24"/>
                <w:szCs w:val="24"/>
              </w:rPr>
            </w:pPr>
            <w:r w:rsidRPr="00F1341C">
              <w:rPr>
                <w:b/>
                <w:color w:val="FF0000"/>
                <w:sz w:val="24"/>
                <w:szCs w:val="24"/>
              </w:rPr>
              <w:t>SSP Discounts, Fee Negotiations and OCM</w:t>
            </w:r>
          </w:p>
          <w:p w14:paraId="78A14048" w14:textId="77777777" w:rsidR="00FD26B9" w:rsidRPr="00F1341C" w:rsidRDefault="00FD26B9" w:rsidP="00FD26B9">
            <w:pPr>
              <w:rPr>
                <w:b/>
                <w:color w:val="FF0000"/>
                <w:sz w:val="24"/>
                <w:szCs w:val="24"/>
              </w:rPr>
            </w:pPr>
          </w:p>
          <w:p w14:paraId="34127BBB" w14:textId="77777777" w:rsidR="00FD26B9" w:rsidRPr="00F1341C" w:rsidRDefault="00FD26B9" w:rsidP="00FD26B9">
            <w:pPr>
              <w:overflowPunct/>
              <w:autoSpaceDE/>
              <w:autoSpaceDN/>
              <w:adjustRightInd/>
              <w:spacing w:line="276" w:lineRule="auto"/>
              <w:textAlignment w:val="auto"/>
              <w:rPr>
                <w:b/>
                <w:bCs/>
                <w:color w:val="FF00FF"/>
                <w:sz w:val="24"/>
                <w:szCs w:val="24"/>
              </w:rPr>
            </w:pPr>
          </w:p>
          <w:p w14:paraId="44217765" w14:textId="77777777" w:rsidR="00FD26B9" w:rsidRPr="00F1341C" w:rsidRDefault="00FD26B9" w:rsidP="00FD26B9">
            <w:pPr>
              <w:overflowPunct/>
              <w:autoSpaceDE/>
              <w:autoSpaceDN/>
              <w:adjustRightInd/>
              <w:spacing w:line="276" w:lineRule="auto"/>
              <w:textAlignment w:val="auto"/>
              <w:rPr>
                <w:b/>
                <w:bCs/>
                <w:color w:val="FF0000"/>
                <w:sz w:val="24"/>
                <w:szCs w:val="24"/>
              </w:rPr>
            </w:pPr>
            <w:r w:rsidRPr="00F1341C">
              <w:rPr>
                <w:b/>
                <w:bCs/>
                <w:color w:val="FF0000"/>
                <w:sz w:val="24"/>
                <w:szCs w:val="24"/>
              </w:rPr>
              <w:t>Facility R&amp;C:</w:t>
            </w:r>
          </w:p>
          <w:p w14:paraId="52EE3BF3" w14:textId="5473A242" w:rsidR="00FD26B9" w:rsidRPr="00F1341C" w:rsidRDefault="00FD26B9" w:rsidP="00FD26B9">
            <w:pPr>
              <w:rPr>
                <w:color w:val="FF0000"/>
                <w:sz w:val="24"/>
                <w:szCs w:val="24"/>
              </w:rPr>
            </w:pPr>
            <w:r w:rsidRPr="00F1341C">
              <w:rPr>
                <w:color w:val="FF0000"/>
                <w:sz w:val="24"/>
                <w:szCs w:val="24"/>
              </w:rPr>
              <w:t>No</w:t>
            </w:r>
          </w:p>
          <w:p w14:paraId="427EF3BF" w14:textId="77777777" w:rsidR="001C76B2" w:rsidRPr="00725AF5" w:rsidRDefault="001C76B2">
            <w:pPr>
              <w:spacing w:line="276" w:lineRule="auto"/>
              <w:rPr>
                <w:b/>
                <w:color w:val="0000FF"/>
                <w:szCs w:val="24"/>
              </w:rPr>
            </w:pPr>
          </w:p>
        </w:tc>
      </w:tr>
      <w:tr w:rsidR="00FF32A9" w:rsidRPr="00725AF5" w14:paraId="427EF3C9"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t>Extended Non-Network Reimbursement Program (ENRP)</w:t>
            </w:r>
          </w:p>
          <w:bookmarkEnd w:id="63"/>
          <w:p w14:paraId="427EF3C5" w14:textId="10D9BB4E"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464640F7" w:rsidR="00FF32A9" w:rsidRPr="00725AF5" w:rsidRDefault="00FF32A9" w:rsidP="003610FD">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0D0AC382"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3D5103">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7015B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6082DDA0"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8E483F">
              <w:rPr>
                <w:rStyle w:val="InstructionalTextChar"/>
                <w:color w:val="auto"/>
              </w:rPr>
              <w:t xml:space="preserve"> </w:t>
            </w:r>
            <w:r w:rsidR="004949B3" w:rsidRPr="000579AC">
              <w:rPr>
                <w:b/>
                <w:bCs/>
              </w:rPr>
              <w:t xml:space="preserve"> </w:t>
            </w:r>
          </w:p>
          <w:p w14:paraId="427EF3D1" w14:textId="77777777" w:rsidR="00154B9C" w:rsidRPr="000579AC" w:rsidRDefault="00154B9C">
            <w:pPr>
              <w:pStyle w:val="TableHeaderText"/>
            </w:pPr>
            <w:r w:rsidRPr="000579AC">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177D291B" w:rsidR="00154B9C" w:rsidRPr="000579AC" w:rsidRDefault="006044F0" w:rsidP="008E483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8E483F">
              <w:rPr>
                <w:rStyle w:val="InstructionalTextChar"/>
                <w:color w:val="auto"/>
              </w:rPr>
              <w:t xml:space="preserve"> </w:t>
            </w:r>
            <w:r w:rsidR="00D0176A" w:rsidRPr="000579AC">
              <w:rPr>
                <w:b/>
                <w:bCs/>
              </w:rPr>
              <w:t xml:space="preserve"> </w:t>
            </w:r>
          </w:p>
          <w:p w14:paraId="427EF3D3" w14:textId="77777777" w:rsidR="00154B9C" w:rsidRPr="000579AC" w:rsidRDefault="00154B9C">
            <w:pPr>
              <w:pStyle w:val="TableHeaderText"/>
            </w:pPr>
            <w:r w:rsidRPr="000579AC">
              <w:t xml:space="preserve">NON-NETWORK </w:t>
            </w:r>
          </w:p>
        </w:tc>
      </w:tr>
      <w:tr w:rsidR="00C6725E" w:rsidRPr="00725AF5" w14:paraId="427EF3F3"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101C8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E277671"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4AF7C84F"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0579AC">
            <w:pPr>
              <w:pStyle w:val="TableText"/>
            </w:pPr>
          </w:p>
        </w:tc>
      </w:tr>
      <w:tr w:rsidR="00D228C6" w:rsidRPr="00725AF5" w14:paraId="0D11173E"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63B96552"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741018EF" w:rsidR="00154B9C" w:rsidRPr="00725AF5" w:rsidRDefault="009B6289">
            <w:pPr>
              <w:pStyle w:val="TableTextCharCharChar1"/>
              <w:numPr>
                <w:ilvl w:val="12"/>
                <w:numId w:val="0"/>
              </w:numPr>
              <w:rPr>
                <w:b/>
                <w:color w:val="000000"/>
              </w:rPr>
            </w:pPr>
            <w:r>
              <w:rPr>
                <w:b/>
                <w:color w:val="0000FF"/>
              </w:rPr>
              <w:t>100%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07" w14:textId="77777777" w:rsidR="00154B9C" w:rsidRPr="00725AF5" w:rsidRDefault="00154B9C">
            <w:pPr>
              <w:pStyle w:val="TableTextCharCharChar1"/>
              <w:numPr>
                <w:ilvl w:val="12"/>
                <w:numId w:val="0"/>
              </w:numPr>
              <w:rPr>
                <w:color w:val="000000"/>
              </w:rPr>
            </w:pPr>
          </w:p>
          <w:p w14:paraId="427EF40B" w14:textId="77777777" w:rsidR="00154B9C" w:rsidRPr="00725AF5" w:rsidRDefault="00154B9C" w:rsidP="00101C8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2DE23EF3" w:rsidR="00154B9C" w:rsidRPr="00725AF5" w:rsidRDefault="009B6289">
            <w:pPr>
              <w:pStyle w:val="TableTextCharCharChar1"/>
              <w:numPr>
                <w:ilvl w:val="12"/>
                <w:numId w:val="0"/>
              </w:numPr>
              <w:rPr>
                <w:b/>
                <w:color w:val="000000"/>
              </w:rPr>
            </w:pPr>
            <w:r>
              <w:rPr>
                <w:b/>
                <w:color w:val="0000FF"/>
              </w:rPr>
              <w:t>80%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A" w14:textId="77777777" w:rsidR="00154B9C" w:rsidRPr="00725AF5" w:rsidRDefault="00154B9C" w:rsidP="00101C86">
            <w:pPr>
              <w:pStyle w:val="TableTextCharCharChar1"/>
              <w:numPr>
                <w:ilvl w:val="12"/>
                <w:numId w:val="0"/>
              </w:numPr>
              <w:rPr>
                <w:b/>
                <w:color w:val="000000"/>
              </w:rPr>
            </w:pPr>
          </w:p>
        </w:tc>
      </w:tr>
      <w:tr w:rsidR="00550CA7" w:rsidRPr="00725AF5" w14:paraId="427EF428"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5D4AA818"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ED5980" w:rsidRPr="00725AF5">
              <w:rPr>
                <w:b/>
                <w:bCs/>
                <w:color w:val="FF0000"/>
              </w:rPr>
              <w:t xml:space="preserve"> </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18489F21"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ED5980" w:rsidRPr="00725AF5">
              <w:rPr>
                <w:b/>
                <w:bCs/>
                <w:color w:val="FF0000"/>
              </w:rPr>
              <w:t xml:space="preserve"> </w:t>
            </w:r>
          </w:p>
          <w:p w14:paraId="427EF464" w14:textId="77777777" w:rsidR="00154B9C" w:rsidRPr="00725AF5" w:rsidRDefault="00154B9C">
            <w:pPr>
              <w:pStyle w:val="TableHeaderText"/>
              <w:rPr>
                <w:color w:val="FF0000"/>
              </w:rPr>
            </w:pPr>
            <w:r w:rsidRPr="00725AF5">
              <w:rPr>
                <w:color w:val="FF0000"/>
              </w:rPr>
              <w:t xml:space="preserve">NON-NETWORK </w:t>
            </w:r>
          </w:p>
        </w:tc>
      </w:tr>
    </w:tbl>
    <w:p w14:paraId="529EA21B"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4DF50363"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2ABDC9D7" w14:textId="34DB136E"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9"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&lt;!--section=Flexible_Spending_Account--&gt;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70FB0121"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3D5103">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7015B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350D8084" w:rsidR="00154B9C" w:rsidRPr="00725AF5" w:rsidRDefault="006044F0" w:rsidP="008E483F">
            <w:pPr>
              <w:pStyle w:val="TableTextCharCharChar1"/>
              <w:jc w:val="center"/>
              <w:rPr>
                <w:b/>
                <w:bCs/>
                <w:color w:val="000000"/>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8E483F">
              <w:rPr>
                <w:rStyle w:val="InstructionalTextChar"/>
                <w:color w:val="auto"/>
              </w:rPr>
              <w:t xml:space="preserve"> </w:t>
            </w:r>
          </w:p>
          <w:p w14:paraId="427EF475" w14:textId="77777777" w:rsidR="00154B9C" w:rsidRPr="00725AF5" w:rsidRDefault="00154B9C">
            <w:pPr>
              <w:pStyle w:val="TableHeaderText"/>
              <w:rPr>
                <w:color w:val="000000"/>
              </w:rPr>
            </w:pPr>
          </w:p>
        </w:tc>
      </w:tr>
      <w:tr w:rsidR="00ED6136" w:rsidRPr="00725AF5" w14:paraId="427EF47E"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28870CAE"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00093B0E" w:rsidRPr="00093B0E">
              <w:rPr>
                <w:rStyle w:val="MemberViewBoldChar"/>
              </w:rPr>
              <w:t>ASI</w:t>
            </w:r>
          </w:p>
          <w:p w14:paraId="2B336C66" w14:textId="08D68B91" w:rsidR="00782615" w:rsidRPr="00725AF5" w:rsidRDefault="00782615" w:rsidP="00782615">
            <w:pPr>
              <w:pStyle w:val="InstructionalText"/>
            </w:pPr>
            <w:r w:rsidRPr="00725AF5">
              <w:rPr>
                <w:rStyle w:val="NumbersCostShareChar"/>
                <w:b/>
              </w:rPr>
              <w:t>1-</w:t>
            </w:r>
            <w:r w:rsidR="00093B0E">
              <w:rPr>
                <w:rStyle w:val="NumbersCostShareChar"/>
                <w:b/>
              </w:rPr>
              <w:t>800-</w:t>
            </w:r>
            <w:r w:rsidR="00093B0E" w:rsidRPr="00093B0E">
              <w:rPr>
                <w:rStyle w:val="NumbersCostShareChar"/>
                <w:b/>
              </w:rPr>
              <w:t>659-3035</w:t>
            </w:r>
          </w:p>
          <w:p w14:paraId="6ED2427E" w14:textId="77777777" w:rsidR="00782615" w:rsidRPr="00725AF5" w:rsidRDefault="00782615" w:rsidP="00782615">
            <w:pPr>
              <w:pStyle w:val="InstructionalText"/>
            </w:pPr>
          </w:p>
          <w:p w14:paraId="427EF47D" w14:textId="06CCF697" w:rsidR="00ED6136" w:rsidRPr="00725AF5" w:rsidRDefault="00ED6136" w:rsidP="00BD0118">
            <w:pPr>
              <w:rPr>
                <w:szCs w:val="24"/>
              </w:rPr>
            </w:pPr>
          </w:p>
        </w:tc>
      </w:tr>
      <w:tr w:rsidR="005176AF" w:rsidRPr="00725AF5" w14:paraId="427EF498"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0579A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97" w14:textId="77777777" w:rsidR="005176AF" w:rsidRPr="00725AF5" w:rsidRDefault="005176AF" w:rsidP="00101C86">
            <w:pPr>
              <w:pStyle w:val="TableTextCharChar"/>
              <w:rPr>
                <w:color w:val="000000"/>
                <w:szCs w:val="24"/>
              </w:rPr>
            </w:pPr>
          </w:p>
        </w:tc>
      </w:tr>
      <w:tr w:rsidR="005176AF" w:rsidRPr="00725AF5" w14:paraId="427EF49F"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UnitedHealthcare Consumer Accounts Card</w:t>
            </w:r>
            <w:bookmarkEnd w:id="71"/>
          </w:p>
          <w:p w14:paraId="427EF49B" w14:textId="1513FA64"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24D4043A" w:rsidR="005176AF" w:rsidRPr="00725AF5" w:rsidRDefault="005176AF" w:rsidP="00FD35E8">
            <w:pPr>
              <w:pStyle w:val="TableTextCharChar"/>
              <w:rPr>
                <w:b/>
                <w:bCs/>
              </w:rPr>
            </w:pPr>
            <w:r w:rsidRPr="00725AF5">
              <w:rPr>
                <w:b/>
                <w:bCs/>
              </w:rPr>
              <w:t>No</w:t>
            </w:r>
          </w:p>
          <w:p w14:paraId="427EF49E" w14:textId="29FF3D56"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7015B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t>Health Reimbursement Account- HRA</w:t>
            </w:r>
            <w:bookmarkEnd w:id="72"/>
          </w:p>
          <w:p w14:paraId="25A707A5" w14:textId="77777777" w:rsidR="00524F7F" w:rsidRPr="00725AF5" w:rsidRDefault="00524F7F" w:rsidP="000579A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D8F3435"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ED5980" w:rsidRPr="00725AF5">
              <w:rPr>
                <w:b/>
                <w:bCs/>
                <w:color w:val="FF0000"/>
              </w:rPr>
              <w:t xml:space="preserve"> </w:t>
            </w:r>
            <w:r w:rsidR="00136C85" w:rsidRPr="00725AF5">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39BD403" w:rsidR="00154B9C" w:rsidRPr="00725AF5" w:rsidRDefault="006044F0" w:rsidP="008E483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8E483F">
              <w:rPr>
                <w:rStyle w:val="InstructionalTextChar"/>
              </w:rPr>
              <w:t xml:space="preserve"> </w:t>
            </w:r>
            <w:r w:rsidR="00ED5980" w:rsidRPr="00725AF5">
              <w:rPr>
                <w:b/>
                <w:bCs/>
                <w:color w:val="FF0000"/>
              </w:rPr>
              <w:t xml:space="preserve"> </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558AD285"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29AE6EF4"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49BB18AD" w14:textId="36EDD381"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D"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&lt;!--section=Hospital_Services--&gt;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686743F3"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3D5103">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3348E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1C214757" w:rsidR="00154B9C" w:rsidRPr="000579AC" w:rsidRDefault="006044F0" w:rsidP="000940E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0940EF">
              <w:rPr>
                <w:rStyle w:val="InstructionalTextChar"/>
                <w:color w:val="auto"/>
              </w:rPr>
              <w:t xml:space="preserve"> </w:t>
            </w:r>
            <w:r w:rsidR="00ED5980" w:rsidRPr="000579AC">
              <w:rPr>
                <w:b/>
                <w:bCs/>
              </w:rPr>
              <w:t xml:space="preserve"> </w:t>
            </w:r>
          </w:p>
          <w:p w14:paraId="427EF4B9"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43BA9CB0" w:rsidR="00154B9C" w:rsidRPr="000579AC" w:rsidRDefault="006044F0" w:rsidP="000940E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0940EF">
              <w:rPr>
                <w:rStyle w:val="InstructionalTextChar"/>
                <w:color w:val="auto"/>
              </w:rPr>
              <w:t xml:space="preserve"> </w:t>
            </w:r>
            <w:r w:rsidR="00ED5980" w:rsidRPr="000579AC">
              <w:rPr>
                <w:b/>
                <w:bCs/>
              </w:rPr>
              <w:t xml:space="preserve"> </w:t>
            </w:r>
          </w:p>
          <w:p w14:paraId="427EF4BB" w14:textId="77777777" w:rsidR="00154B9C" w:rsidRPr="000579AC" w:rsidRDefault="00154B9C">
            <w:pPr>
              <w:pStyle w:val="TableHeaderText"/>
              <w:numPr>
                <w:ilvl w:val="12"/>
                <w:numId w:val="0"/>
              </w:numPr>
            </w:pPr>
            <w:r w:rsidRPr="000579AC">
              <w:t xml:space="preserve">NON-NETWORK </w:t>
            </w:r>
          </w:p>
        </w:tc>
      </w:tr>
      <w:tr w:rsidR="00E51152" w:rsidRPr="00725AF5" w14:paraId="427EF4DB"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5B20FB38"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E" w14:textId="3A09775F"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w:t>
            </w:r>
            <w:r w:rsidRPr="000579AC">
              <w:rPr>
                <w:rStyle w:val="CDVar"/>
                <w:rFonts w:ascii="Times New Roman" w:hAnsi="Times New Roman"/>
                <w:color w:val="auto"/>
              </w:rPr>
              <w:t>Benefits</w:t>
            </w:r>
            <w:r w:rsidRPr="00101C86">
              <w:rPr>
                <w:rStyle w:val="CDVar"/>
                <w:rFonts w:ascii="Times New Roman" w:hAnsi="Times New Roman"/>
                <w:color w:val="auto"/>
              </w:rPr>
              <w:t>.</w:t>
            </w:r>
          </w:p>
          <w:p w14:paraId="006C8ED2" w14:textId="77777777" w:rsidR="00397857" w:rsidRPr="00725AF5" w:rsidRDefault="00397857" w:rsidP="00397857">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75041E71"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Air transportation is covered if ground transportation is impossible or would put your life or health in serious jeopardy.</w:t>
            </w: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6919DBBC"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0EA3CA4B" w14:textId="77777777" w:rsidR="00CB1594" w:rsidRDefault="00CB1594" w:rsidP="006A2B71">
            <w:pPr>
              <w:pStyle w:val="TableText"/>
              <w:rPr>
                <w:b/>
                <w:color w:val="000000"/>
              </w:rPr>
            </w:pPr>
          </w:p>
          <w:p w14:paraId="427EF59D" w14:textId="2391F9B9" w:rsidR="00455C5C" w:rsidRPr="00725AF5" w:rsidRDefault="00455C5C" w:rsidP="006A2B71">
            <w:pPr>
              <w:pStyle w:val="TableText"/>
              <w:rPr>
                <w:b/>
                <w:color w:val="000000"/>
              </w:rPr>
            </w:pPr>
            <w:r w:rsidRPr="00455C5C">
              <w:rPr>
                <w:b/>
                <w:color w:val="000000"/>
              </w:rPr>
              <w:t xml:space="preserve">Non-Emergency transportation over </w:t>
            </w:r>
            <w:r w:rsidRPr="000579AC">
              <w:rPr>
                <w:b/>
                <w:color w:val="0000FF"/>
              </w:rPr>
              <w:t>150</w:t>
            </w:r>
            <w:r w:rsidRPr="00455C5C">
              <w:rPr>
                <w:b/>
                <w:color w:val="000000"/>
              </w:rPr>
              <w:t xml:space="preserve"> miles is excluded.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A2" w14:textId="7C955C7D"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DE1C62">
              <w:t xml:space="preserve"> </w:t>
            </w:r>
            <w:r w:rsidR="00154B9C" w:rsidRPr="00725AF5">
              <w:t xml:space="preserve">after satisfying </w:t>
            </w:r>
            <w:r w:rsidR="00397857" w:rsidRPr="00725AF5">
              <w:t xml:space="preserve">the </w:t>
            </w:r>
            <w:r w:rsidR="00154B9C" w:rsidRPr="00725AF5">
              <w:t>deductible</w:t>
            </w:r>
            <w:r w:rsidR="00154B9C" w:rsidRPr="00725AF5">
              <w:rPr>
                <w:b/>
              </w:rPr>
              <w:t>.</w:t>
            </w:r>
          </w:p>
          <w:p w14:paraId="427EF5A3" w14:textId="77777777" w:rsidR="003D3874" w:rsidRPr="00725AF5" w:rsidRDefault="003D3874" w:rsidP="003D3874">
            <w:pPr>
              <w:pStyle w:val="TableTextCharCharChar1"/>
              <w:numPr>
                <w:ilvl w:val="12"/>
                <w:numId w:val="0"/>
              </w:numPr>
              <w:rPr>
                <w:b/>
                <w:color w:val="FF0000"/>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1" w14:textId="58CDA0B4"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DE1C62" w:rsidRPr="00DE1C62">
              <w:rPr>
                <w:sz w:val="20"/>
              </w:rPr>
              <w:t xml:space="preserve"> </w:t>
            </w:r>
            <w:r w:rsidR="00DE1C62" w:rsidRPr="00DE1C62">
              <w:t>after satisfying the deductible</w:t>
            </w:r>
            <w:r w:rsidR="00154B9C" w:rsidRPr="00725AF5">
              <w:rPr>
                <w:b/>
              </w:rPr>
              <w:t>.</w:t>
            </w:r>
          </w:p>
          <w:p w14:paraId="427EF5B2" w14:textId="77777777" w:rsidR="003D3874" w:rsidRPr="00725AF5" w:rsidRDefault="003D3874" w:rsidP="003D3874">
            <w:pPr>
              <w:pStyle w:val="TableTextCharCharChar1"/>
              <w:numPr>
                <w:ilvl w:val="12"/>
                <w:numId w:val="0"/>
              </w:numPr>
              <w:rPr>
                <w:b/>
                <w:color w:val="FF0000"/>
              </w:rPr>
            </w:pPr>
          </w:p>
          <w:p w14:paraId="460AF9BC" w14:textId="77777777" w:rsidR="00397857" w:rsidRPr="00725AF5" w:rsidRDefault="00397857" w:rsidP="003D3874">
            <w:pPr>
              <w:pStyle w:val="TableTextCharCharChar1"/>
              <w:numPr>
                <w:ilvl w:val="12"/>
                <w:numId w:val="0"/>
              </w:numPr>
              <w:rPr>
                <w:b/>
                <w:color w:val="FF0000"/>
              </w:r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0" w14:textId="03037FAA" w:rsidR="0046031D" w:rsidRPr="00725AF5" w:rsidRDefault="00093B0E" w:rsidP="0046031D">
            <w:pPr>
              <w:pStyle w:val="TableTextCharCharChar1"/>
              <w:numPr>
                <w:ilvl w:val="12"/>
                <w:numId w:val="0"/>
              </w:numPr>
              <w:rPr>
                <w:b/>
                <w:i/>
                <w:color w:val="FF0000"/>
                <w:u w:val="single"/>
              </w:rPr>
            </w:pPr>
            <w:r>
              <w:rPr>
                <w:b/>
                <w:color w:val="0000FF"/>
              </w:rPr>
              <w:t>$100</w:t>
            </w:r>
            <w:r w:rsidR="0046031D" w:rsidRPr="00725AF5">
              <w:rPr>
                <w:color w:val="0000FF"/>
              </w:rPr>
              <w:t xml:space="preserve"> </w:t>
            </w:r>
            <w:r w:rsidR="0046031D" w:rsidRPr="00725AF5">
              <w:t>copay</w:t>
            </w:r>
            <w:r w:rsidR="0046031D" w:rsidRPr="00725AF5">
              <w:rPr>
                <w:color w:val="0000FF"/>
              </w:rPr>
              <w:t xml:space="preserve"> </w:t>
            </w:r>
            <w:r w:rsidR="0046031D" w:rsidRPr="00725AF5">
              <w:rPr>
                <w:color w:val="000000"/>
              </w:rPr>
              <w:t xml:space="preserve">per transport, then </w:t>
            </w:r>
            <w:r w:rsidR="003C3DFE">
              <w:rPr>
                <w:b/>
                <w:color w:val="0000FF"/>
              </w:rPr>
              <w:t>100%</w:t>
            </w:r>
            <w:r w:rsidR="0046031D" w:rsidRPr="00725AF5">
              <w:rPr>
                <w:b/>
              </w:rPr>
              <w:t xml:space="preserve"> </w:t>
            </w:r>
            <w:r w:rsidR="0046031D" w:rsidRPr="00725AF5">
              <w:t>of eligible expenses</w:t>
            </w:r>
            <w:r w:rsidR="00DE1C62" w:rsidRPr="00DE1C62">
              <w:rPr>
                <w:sz w:val="20"/>
              </w:rPr>
              <w:t xml:space="preserve"> </w:t>
            </w:r>
            <w:r w:rsidR="00DE1C62" w:rsidRPr="00DE1C62">
              <w:t>after satisfying the deductible</w:t>
            </w:r>
            <w:r w:rsidR="0046031D" w:rsidRPr="00725AF5">
              <w:rPr>
                <w:b/>
              </w:rPr>
              <w:t>.</w:t>
            </w:r>
          </w:p>
          <w:p w14:paraId="427EF5C1" w14:textId="77777777" w:rsidR="0046031D" w:rsidRPr="00725AF5" w:rsidRDefault="0046031D" w:rsidP="0046031D">
            <w:pPr>
              <w:pStyle w:val="TableTextCharCharChar1"/>
              <w:numPr>
                <w:ilvl w:val="12"/>
                <w:numId w:val="0"/>
              </w:numPr>
              <w:rPr>
                <w:b/>
                <w:color w:val="FF0000"/>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CE" w14:textId="7499DC5C" w:rsidR="0046031D" w:rsidRPr="00725AF5" w:rsidRDefault="00093B0E" w:rsidP="0046031D">
            <w:pPr>
              <w:pStyle w:val="TableTextCharCharChar1"/>
              <w:numPr>
                <w:ilvl w:val="12"/>
                <w:numId w:val="0"/>
              </w:numPr>
              <w:rPr>
                <w:b/>
                <w:i/>
                <w:color w:val="FF0000"/>
                <w:u w:val="single"/>
              </w:rPr>
            </w:pPr>
            <w:r>
              <w:rPr>
                <w:b/>
                <w:color w:val="0000FF"/>
              </w:rPr>
              <w:t>$100</w:t>
            </w:r>
            <w:r w:rsidR="0046031D" w:rsidRPr="00725AF5">
              <w:rPr>
                <w:color w:val="0000FF"/>
              </w:rPr>
              <w:t xml:space="preserve"> </w:t>
            </w:r>
            <w:r w:rsidR="0046031D" w:rsidRPr="00725AF5">
              <w:t>copay</w:t>
            </w:r>
            <w:r w:rsidR="0046031D" w:rsidRPr="00725AF5">
              <w:rPr>
                <w:color w:val="0000FF"/>
              </w:rPr>
              <w:t xml:space="preserve"> </w:t>
            </w:r>
            <w:r w:rsidR="0046031D" w:rsidRPr="00725AF5">
              <w:rPr>
                <w:color w:val="000000"/>
              </w:rPr>
              <w:t xml:space="preserve">per transport, then </w:t>
            </w:r>
            <w:r w:rsidR="003C3DFE">
              <w:rPr>
                <w:b/>
                <w:color w:val="0000FF"/>
              </w:rPr>
              <w:t>100%</w:t>
            </w:r>
            <w:r w:rsidR="0046031D" w:rsidRPr="00725AF5">
              <w:rPr>
                <w:b/>
              </w:rPr>
              <w:t xml:space="preserve"> </w:t>
            </w:r>
            <w:r w:rsidR="0046031D" w:rsidRPr="00725AF5">
              <w:t>of eligible expenses</w:t>
            </w:r>
            <w:r w:rsidR="00DE1C62" w:rsidRPr="00DE1C62">
              <w:rPr>
                <w:sz w:val="20"/>
              </w:rPr>
              <w:t xml:space="preserve"> </w:t>
            </w:r>
            <w:r w:rsidR="00DE1C62" w:rsidRPr="00DE1C62">
              <w:t>after satisfying the deductible</w:t>
            </w:r>
            <w:r w:rsidR="0046031D" w:rsidRPr="00725AF5">
              <w:rPr>
                <w:b/>
              </w:rPr>
              <w:t>.</w:t>
            </w:r>
          </w:p>
          <w:p w14:paraId="427EF5CF" w14:textId="77777777" w:rsidR="0046031D" w:rsidRPr="00725AF5" w:rsidRDefault="0046031D" w:rsidP="0046031D">
            <w:pPr>
              <w:pStyle w:val="TableTextCharCharChar1"/>
              <w:numPr>
                <w:ilvl w:val="12"/>
                <w:numId w:val="0"/>
              </w:numPr>
              <w:rPr>
                <w:b/>
                <w:color w:val="FF0000"/>
              </w:rPr>
            </w:pPr>
          </w:p>
          <w:p w14:paraId="427EF5DC" w14:textId="77777777" w:rsidR="00CF42B9" w:rsidRPr="00725AF5" w:rsidRDefault="00CF42B9" w:rsidP="00870816">
            <w:pPr>
              <w:pStyle w:val="TableTextCharCharChar1"/>
              <w:numPr>
                <w:ilvl w:val="12"/>
                <w:numId w:val="0"/>
              </w:numPr>
              <w:rPr>
                <w:rStyle w:val="wdColorPinkBoldItalic"/>
                <w:b w:val="0"/>
                <w:bCs/>
                <w:i w:val="0"/>
                <w:iCs w:val="0"/>
                <w:color w:val="000000"/>
                <w:u w:val="none"/>
              </w:rPr>
            </w:pPr>
          </w:p>
          <w:p w14:paraId="427EF5DE" w14:textId="451C3FD2"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67C942B0"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427EF5E5" w14:textId="39C4C1F2"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EA" w14:textId="457E567C"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DE1C62">
              <w:t xml:space="preserve"> after </w:t>
            </w:r>
            <w:r w:rsidR="00154B9C" w:rsidRPr="00725AF5">
              <w:t>satisfying</w:t>
            </w:r>
            <w:r w:rsidR="00397857" w:rsidRPr="00725AF5">
              <w:t xml:space="preserve"> the</w:t>
            </w:r>
            <w:r w:rsidR="00154B9C" w:rsidRPr="00725AF5">
              <w:t xml:space="preserve"> </w:t>
            </w:r>
            <w:r w:rsidR="0010663F" w:rsidRPr="00725AF5">
              <w:t xml:space="preserve">Network </w:t>
            </w:r>
            <w:r w:rsidR="00154B9C" w:rsidRPr="00725AF5">
              <w:t>deductible</w:t>
            </w:r>
            <w:r w:rsidR="00154B9C" w:rsidRPr="00725AF5">
              <w:rPr>
                <w:b/>
              </w:rPr>
              <w:t>.</w:t>
            </w:r>
          </w:p>
          <w:p w14:paraId="427EF5EB" w14:textId="77777777" w:rsidR="003D3874" w:rsidRPr="00725AF5" w:rsidRDefault="003D3874" w:rsidP="003D3874">
            <w:pPr>
              <w:pStyle w:val="TableTextCharCharChar1"/>
              <w:numPr>
                <w:ilvl w:val="12"/>
                <w:numId w:val="0"/>
              </w:numPr>
              <w:rPr>
                <w:b/>
                <w:color w:val="FF0000"/>
              </w:r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2" w14:textId="1B7AE99B"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DE1C62" w:rsidRPr="00DE1C62">
              <w:rPr>
                <w:sz w:val="20"/>
              </w:rPr>
              <w:t xml:space="preserve"> </w:t>
            </w:r>
            <w:r w:rsidR="00DE1C62" w:rsidRPr="00DE1C62">
              <w:t>after satisfying the Network deductible</w:t>
            </w:r>
            <w:r w:rsidR="00154B9C" w:rsidRPr="00725AF5">
              <w:rPr>
                <w:b/>
              </w:rPr>
              <w:t>.</w:t>
            </w:r>
          </w:p>
          <w:p w14:paraId="427EF603" w14:textId="77777777" w:rsidR="003D3874" w:rsidRPr="00725AF5" w:rsidRDefault="003D3874" w:rsidP="003D3874">
            <w:pPr>
              <w:pStyle w:val="TableTextCharCharChar1"/>
              <w:numPr>
                <w:ilvl w:val="12"/>
                <w:numId w:val="0"/>
              </w:numPr>
              <w:rPr>
                <w:b/>
                <w:color w:val="FF0000"/>
              </w:rPr>
            </w:pPr>
          </w:p>
          <w:p w14:paraId="427EF60B" w14:textId="77777777" w:rsidR="00161073" w:rsidRDefault="00161073" w:rsidP="00161073">
            <w:pPr>
              <w:pStyle w:val="TableTextCharCharChar1"/>
              <w:numPr>
                <w:ilvl w:val="12"/>
                <w:numId w:val="0"/>
              </w:numPr>
              <w:rPr>
                <w:b/>
                <w:color w:val="0000FF"/>
              </w:rPr>
            </w:pPr>
          </w:p>
          <w:p w14:paraId="4039C229" w14:textId="77777777" w:rsidR="00093B0E" w:rsidRDefault="00093B0E" w:rsidP="00161073">
            <w:pPr>
              <w:pStyle w:val="TableTextCharCharChar1"/>
              <w:numPr>
                <w:ilvl w:val="12"/>
                <w:numId w:val="0"/>
              </w:numPr>
              <w:rPr>
                <w:b/>
                <w:color w:val="0000FF"/>
              </w:rPr>
            </w:pPr>
          </w:p>
          <w:p w14:paraId="02DA74FE" w14:textId="77777777" w:rsidR="00093B0E" w:rsidRPr="00725AF5" w:rsidRDefault="00093B0E" w:rsidP="00161073">
            <w:pPr>
              <w:pStyle w:val="TableTextCharCharChar1"/>
              <w:numPr>
                <w:ilvl w:val="12"/>
                <w:numId w:val="0"/>
              </w:numPr>
              <w:rPr>
                <w:b/>
                <w:color w:val="0000FF"/>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A" w14:textId="1CFE7CC8" w:rsidR="0046031D" w:rsidRPr="00725AF5" w:rsidRDefault="00093B0E" w:rsidP="0046031D">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Pr>
                <w:b/>
                <w:color w:val="0000FF"/>
              </w:rPr>
              <w:t>100%</w:t>
            </w:r>
            <w:r w:rsidRPr="00725AF5">
              <w:rPr>
                <w:b/>
              </w:rPr>
              <w:t xml:space="preserve"> </w:t>
            </w:r>
            <w:r w:rsidRPr="00725AF5">
              <w:t>of eligible expenses</w:t>
            </w:r>
            <w:r w:rsidR="00DE1C62" w:rsidRPr="00DE1C62">
              <w:rPr>
                <w:sz w:val="20"/>
              </w:rPr>
              <w:t xml:space="preserve"> </w:t>
            </w:r>
            <w:r w:rsidR="00DE1C62" w:rsidRPr="00DE1C62">
              <w:t>after satisfying the Network deductible</w:t>
            </w:r>
            <w:r w:rsidRPr="00725AF5">
              <w:rPr>
                <w:b/>
              </w:rPr>
              <w:t>.</w:t>
            </w:r>
          </w:p>
          <w:p w14:paraId="6E86F9CA"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6973F76B" w:rsidR="0046031D" w:rsidRPr="00725AF5" w:rsidRDefault="00093B0E">
            <w:pPr>
              <w:pStyle w:val="TableTextCharCharChar1"/>
              <w:numPr>
                <w:ilvl w:val="12"/>
                <w:numId w:val="0"/>
              </w:num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Pr>
                <w:b/>
                <w:color w:val="0000FF"/>
              </w:rPr>
              <w:t>100%</w:t>
            </w:r>
            <w:r w:rsidRPr="00725AF5">
              <w:rPr>
                <w:b/>
              </w:rPr>
              <w:t xml:space="preserve"> </w:t>
            </w:r>
            <w:r w:rsidRPr="00725AF5">
              <w:t>of eligible expenses</w:t>
            </w:r>
            <w:r w:rsidR="00DE1C62" w:rsidRPr="00DE1C62">
              <w:rPr>
                <w:sz w:val="20"/>
              </w:rPr>
              <w:t xml:space="preserve"> </w:t>
            </w:r>
            <w:r w:rsidR="00DE1C62" w:rsidRPr="00DE1C62">
              <w:t>after satisfying the Network deductible</w:t>
            </w:r>
            <w:r w:rsidRPr="00725AF5">
              <w:rPr>
                <w:b/>
              </w:rPr>
              <w:t>.</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7" w14:textId="77777777" w:rsidR="00ED5461" w:rsidRPr="00725AF5" w:rsidRDefault="00ED5461" w:rsidP="00ED5461">
            <w:pPr>
              <w:pStyle w:val="TableTextCharCharChar1"/>
              <w:numPr>
                <w:ilvl w:val="12"/>
                <w:numId w:val="0"/>
              </w:numPr>
              <w:rPr>
                <w:rStyle w:val="CDBlack"/>
                <w:rFonts w:ascii="Times New Roman" w:hAnsi="Times New Roman"/>
              </w:rPr>
            </w:pPr>
          </w:p>
          <w:p w14:paraId="427EF628" w14:textId="77777777" w:rsidR="00ED5461" w:rsidRPr="00725AF5" w:rsidRDefault="00ED5461" w:rsidP="00ED5461">
            <w:pPr>
              <w:pStyle w:val="TableTextCharCharChar1"/>
              <w:numPr>
                <w:ilvl w:val="12"/>
                <w:numId w:val="0"/>
              </w:numPr>
              <w:rPr>
                <w:rStyle w:val="wdColorPinkBoldItalic"/>
                <w:b w:val="0"/>
                <w:bCs/>
                <w:i w:val="0"/>
                <w:iCs w:val="0"/>
                <w:color w:val="000000"/>
                <w:u w:val="none"/>
              </w:rPr>
            </w:pPr>
          </w:p>
          <w:p w14:paraId="427EF62A" w14:textId="564A269B"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35F2C35E" w14:textId="3D3DCABC" w:rsidR="00093B0E" w:rsidRDefault="00093B0E" w:rsidP="00ED5461">
            <w:pPr>
              <w:pStyle w:val="TableTextCharCharChar1"/>
              <w:numPr>
                <w:ilvl w:val="12"/>
                <w:numId w:val="0"/>
              </w:numPr>
            </w:pPr>
            <w:r w:rsidRPr="00093B0E">
              <w:t>Non-Emergency transportation services rendered by an Out of Network provider require prior authorization.</w:t>
            </w:r>
          </w:p>
          <w:p w14:paraId="427EF62B" w14:textId="7777777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58FDCA4" w14:textId="77777777" w:rsidR="0040696A" w:rsidRPr="00725AF5" w:rsidRDefault="0040696A" w:rsidP="003D005E">
            <w:pPr>
              <w:pStyle w:val="TableTextCharCharChar1"/>
              <w:numPr>
                <w:ilvl w:val="12"/>
                <w:numId w:val="0"/>
              </w:numPr>
              <w:rPr>
                <w:b/>
                <w:color w:val="FF00FF"/>
              </w:rPr>
            </w:pPr>
          </w:p>
          <w:p w14:paraId="427EF62C" w14:textId="2EB3F8E6"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 xml:space="preserve">subject to a </w:t>
            </w:r>
            <w:r w:rsidR="00093B0E">
              <w:rPr>
                <w:b/>
                <w:color w:val="0000FF"/>
              </w:rPr>
              <w:t>$500</w:t>
            </w:r>
            <w:r w:rsidRPr="00725AF5">
              <w:rPr>
                <w:b/>
                <w:color w:val="0000FF"/>
              </w:rPr>
              <w:t xml:space="preserve"> </w:t>
            </w:r>
            <w:r w:rsidRPr="00725AF5">
              <w:t>penalty</w:t>
            </w:r>
            <w:r w:rsidR="00ED5461" w:rsidRPr="00725AF5">
              <w:t>.</w:t>
            </w:r>
          </w:p>
          <w:p w14:paraId="427EF632" w14:textId="77777777" w:rsidR="003745DE" w:rsidRPr="00725AF5" w:rsidRDefault="003745DE" w:rsidP="000579AC">
            <w:pPr>
              <w:pStyle w:val="TableTextCharCharChar1"/>
              <w:numPr>
                <w:ilvl w:val="12"/>
                <w:numId w:val="0"/>
              </w:numPr>
            </w:pPr>
          </w:p>
        </w:tc>
      </w:tr>
      <w:tr w:rsidR="00A179FC" w:rsidRPr="00725AF5" w14:paraId="427EF63B"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7BD73B5D" w14:textId="77777777" w:rsidR="003078A6" w:rsidRPr="003078A6" w:rsidRDefault="003078A6" w:rsidP="003078A6">
            <w:pPr>
              <w:pStyle w:val="TableTextCharCharChar1"/>
              <w:numPr>
                <w:ilvl w:val="12"/>
                <w:numId w:val="0"/>
              </w:numPr>
            </w:pPr>
            <w:r w:rsidRPr="003078A6">
              <w:t>An Emergency is defined as a serious medical condition or symptom resulting from injury, sickness, or mental illness which arises suddenly and, in the</w:t>
            </w:r>
          </w:p>
          <w:p w14:paraId="0B0D5C25" w14:textId="77777777" w:rsidR="003078A6" w:rsidRPr="003078A6" w:rsidRDefault="003078A6" w:rsidP="003078A6">
            <w:pPr>
              <w:pStyle w:val="TableTextCharCharChar1"/>
              <w:numPr>
                <w:ilvl w:val="12"/>
                <w:numId w:val="0"/>
              </w:numPr>
            </w:pPr>
            <w:r w:rsidRPr="003078A6">
              <w:t xml:space="preserve">judgment of a reasonable person, requires immediate care and treatment, generally received within </w:t>
            </w:r>
            <w:r w:rsidRPr="000579AC">
              <w:rPr>
                <w:b/>
                <w:color w:val="0000FF"/>
              </w:rPr>
              <w:t>24</w:t>
            </w:r>
            <w:r w:rsidRPr="003078A6">
              <w:t xml:space="preserve"> hours of onset, to avoid jeopardy to the life or</w:t>
            </w:r>
          </w:p>
          <w:p w14:paraId="427EF640" w14:textId="1A94A693" w:rsidR="00154B9C" w:rsidRPr="00725AF5" w:rsidRDefault="003078A6" w:rsidP="003078A6">
            <w:pPr>
              <w:pStyle w:val="TableTextCharCharChar1"/>
              <w:numPr>
                <w:ilvl w:val="12"/>
                <w:numId w:val="0"/>
              </w:numPr>
            </w:pPr>
            <w:r w:rsidRPr="003078A6">
              <w:t>health of a covered person.</w:t>
            </w: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136B73C6" w:rsidR="00B554EF" w:rsidRPr="00725AF5" w:rsidRDefault="003078A6" w:rsidP="00B554EF">
            <w:pPr>
              <w:pStyle w:val="TableTextCharCharChar1"/>
              <w:numPr>
                <w:ilvl w:val="12"/>
                <w:numId w:val="0"/>
              </w:numPr>
              <w:rPr>
                <w:b/>
              </w:rPr>
            </w:pPr>
            <w:r>
              <w:rPr>
                <w:b/>
                <w:color w:val="0000FF"/>
              </w:rPr>
              <w:t>$</w:t>
            </w:r>
            <w:r w:rsidR="00574DE0">
              <w:rPr>
                <w:b/>
                <w:color w:val="0000FF"/>
              </w:rPr>
              <w:t>250</w:t>
            </w:r>
            <w:r w:rsidR="00574DE0"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r w:rsidR="002C533E" w:rsidRPr="002C533E">
              <w:rPr>
                <w:sz w:val="20"/>
              </w:rPr>
              <w:t xml:space="preserve"> </w:t>
            </w:r>
            <w:r w:rsidR="002C533E" w:rsidRPr="002C533E">
              <w:t>after satisfying the deductible</w:t>
            </w:r>
            <w:r w:rsidR="00B554EF" w:rsidRPr="00725AF5">
              <w:t>.</w:t>
            </w:r>
          </w:p>
          <w:p w14:paraId="427EF646" w14:textId="77777777" w:rsidR="00B554EF" w:rsidRDefault="00B554EF" w:rsidP="00B554EF">
            <w:pPr>
              <w:pStyle w:val="TableTextCharCharChar1"/>
              <w:numPr>
                <w:ilvl w:val="12"/>
                <w:numId w:val="0"/>
              </w:numPr>
              <w:rPr>
                <w:b/>
              </w:rPr>
            </w:pPr>
          </w:p>
          <w:p w14:paraId="2F804DE4" w14:textId="77777777" w:rsidR="002C533E" w:rsidRPr="00725AF5" w:rsidRDefault="002C533E" w:rsidP="00B554EF">
            <w:pPr>
              <w:pStyle w:val="TableTextCharCharChar1"/>
              <w:numPr>
                <w:ilvl w:val="12"/>
                <w:numId w:val="0"/>
              </w:numPr>
              <w:rPr>
                <w:b/>
              </w:rPr>
            </w:pPr>
          </w:p>
          <w:p w14:paraId="427EF65C" w14:textId="497FC54A" w:rsidR="00A179FC" w:rsidRPr="00725AF5" w:rsidRDefault="00A179FC" w:rsidP="00A179FC">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5E" w14:textId="77777777" w:rsidR="00A179FC" w:rsidRPr="00725AF5" w:rsidRDefault="00A179FC" w:rsidP="00E60F08">
            <w:pPr>
              <w:pStyle w:val="TableTextCharCharChar1"/>
              <w:numPr>
                <w:ilvl w:val="12"/>
                <w:numId w:val="0"/>
              </w:numPr>
              <w:rPr>
                <w:b/>
                <w:color w:val="000000"/>
              </w:r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261B3BB8" w:rsidR="00B554EF" w:rsidRPr="00725AF5" w:rsidRDefault="003078A6" w:rsidP="00B554EF">
            <w:pPr>
              <w:pStyle w:val="TableTextCharCharChar1"/>
              <w:numPr>
                <w:ilvl w:val="12"/>
                <w:numId w:val="0"/>
              </w:numPr>
              <w:rPr>
                <w:b/>
              </w:rPr>
            </w:pPr>
            <w:r>
              <w:rPr>
                <w:b/>
                <w:color w:val="0000FF"/>
              </w:rPr>
              <w:t>$</w:t>
            </w:r>
            <w:r w:rsidR="00574DE0">
              <w:rPr>
                <w:b/>
                <w:color w:val="0000FF"/>
              </w:rPr>
              <w:t>250</w:t>
            </w:r>
            <w:r w:rsidR="00574DE0"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r w:rsidR="002C533E" w:rsidRPr="002C533E">
              <w:rPr>
                <w:sz w:val="20"/>
              </w:rPr>
              <w:t xml:space="preserve"> </w:t>
            </w:r>
            <w:r w:rsidR="002C533E" w:rsidRPr="002C533E">
              <w:t>after satisfying the Network deductible</w:t>
            </w:r>
            <w:r w:rsidR="00B554EF" w:rsidRPr="00725AF5">
              <w:t>.</w:t>
            </w:r>
          </w:p>
          <w:p w14:paraId="427EF671" w14:textId="77777777" w:rsidR="00B554EF" w:rsidRPr="00725AF5" w:rsidRDefault="00B554EF" w:rsidP="00B554EF">
            <w:pPr>
              <w:pStyle w:val="TableTextCharCharChar1"/>
              <w:numPr>
                <w:ilvl w:val="12"/>
                <w:numId w:val="0"/>
              </w:numPr>
              <w:rPr>
                <w:b/>
              </w:rPr>
            </w:pPr>
          </w:p>
          <w:p w14:paraId="427EF687" w14:textId="5CBC5769" w:rsidR="008A7220" w:rsidRPr="00725AF5" w:rsidRDefault="008A7220" w:rsidP="008A7220">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89" w14:textId="77777777" w:rsidR="00326CB5" w:rsidRPr="00725AF5" w:rsidRDefault="00326CB5" w:rsidP="00A42960">
            <w:pPr>
              <w:pStyle w:val="TableTextCharCharChar1"/>
              <w:numPr>
                <w:ilvl w:val="12"/>
                <w:numId w:val="0"/>
              </w:numPr>
              <w:rPr>
                <w:b/>
                <w:color w:val="FF00FF"/>
              </w:rPr>
            </w:pPr>
          </w:p>
          <w:p w14:paraId="427EF694" w14:textId="46CFA6C4" w:rsidR="00C767A9" w:rsidRPr="00725AF5" w:rsidRDefault="00C767A9" w:rsidP="00C767A9">
            <w:pPr>
              <w:pStyle w:val="TableTextCharCharChar1"/>
              <w:numPr>
                <w:ilvl w:val="12"/>
                <w:numId w:val="0"/>
              </w:numPr>
              <w:rPr>
                <w:b/>
              </w:rPr>
            </w:pPr>
            <w:r w:rsidRPr="00725AF5">
              <w:rPr>
                <w:b/>
              </w:rPr>
              <w:t>Prior Authorization Required</w:t>
            </w:r>
          </w:p>
          <w:p w14:paraId="427EF695" w14:textId="11B74E9F"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003078A6">
              <w:rPr>
                <w:b/>
                <w:bCs/>
                <w:color w:val="0000FF"/>
              </w:rPr>
              <w:t>1</w:t>
            </w:r>
            <w:r w:rsidRPr="00725AF5">
              <w:rPr>
                <w:b/>
                <w:bCs/>
              </w:rPr>
              <w:t xml:space="preserve"> </w:t>
            </w:r>
            <w:r w:rsidRPr="00725AF5">
              <w:t>business day</w:t>
            </w:r>
            <w:r w:rsidRPr="00725AF5">
              <w:rPr>
                <w:b/>
                <w:color w:val="FF00FF"/>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63DB158E" w:rsidR="00C767A9" w:rsidRPr="00725AF5" w:rsidRDefault="00C767A9" w:rsidP="00101C86">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xml:space="preserve">, Benefits for the Hospital Inpatient Stay will be subject to a </w:t>
            </w:r>
            <w:r w:rsidR="00093B0E">
              <w:rPr>
                <w:b/>
                <w:color w:val="0000FF"/>
              </w:rPr>
              <w:t>$500</w:t>
            </w:r>
            <w:r w:rsidRPr="00725AF5">
              <w:rPr>
                <w:b/>
                <w:color w:val="0000FF"/>
              </w:rPr>
              <w:t xml:space="preserve"> </w:t>
            </w:r>
            <w:r w:rsidRPr="00725AF5">
              <w:t>penalty.</w:t>
            </w:r>
            <w:r w:rsidRPr="00725AF5">
              <w:rPr>
                <w:b/>
              </w:rPr>
              <w:t xml:space="preserve"> </w:t>
            </w:r>
            <w:r w:rsidRPr="00725AF5">
              <w:t>Benefits will not be reduced for the outpatient Emergency Health Services.</w:t>
            </w:r>
          </w:p>
        </w:tc>
      </w:tr>
      <w:tr w:rsidR="00154B9C" w:rsidRPr="00725AF5" w14:paraId="427EF6FE"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646CB54F"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4A81C768" w:rsidR="00180F4D" w:rsidRPr="00725AF5" w:rsidRDefault="00180F4D" w:rsidP="00180F4D">
            <w:pPr>
              <w:pStyle w:val="TableTextChar1CharChar"/>
              <w:ind w:left="288" w:hanging="288"/>
              <w:rPr>
                <w:b/>
                <w:color w:val="FF00FF"/>
              </w:rPr>
            </w:pPr>
            <w:r w:rsidRPr="00725AF5">
              <w:rPr>
                <w:b/>
                <w:color w:val="000000"/>
              </w:rPr>
              <w:t xml:space="preserve">●  </w:t>
            </w:r>
            <w:r w:rsidRPr="00725AF5">
              <w:t>Physician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r w:rsidRPr="00725AF5">
              <w:rPr>
                <w:rStyle w:val="wdColorBlackBoldItalic"/>
                <w:u w:val="none"/>
              </w:rPr>
              <w:t>Scopic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AF" w14:textId="0802273D" w:rsidR="00154B9C" w:rsidRPr="00725AF5" w:rsidRDefault="00DD12B8">
            <w:pPr>
              <w:pStyle w:val="TableTextCharCharChar1"/>
              <w:numPr>
                <w:ilvl w:val="12"/>
                <w:numId w:val="0"/>
              </w:numPr>
              <w:rPr>
                <w:b/>
              </w:rPr>
            </w:pPr>
            <w:r>
              <w:rPr>
                <w:b/>
                <w:color w:val="0000FF"/>
              </w:rPr>
              <w:t>100%</w:t>
            </w:r>
            <w:r w:rsidRPr="00725AF5">
              <w:rPr>
                <w:b/>
              </w:rPr>
              <w:t xml:space="preserve"> </w:t>
            </w:r>
            <w:r w:rsidR="00154B9C" w:rsidRPr="00725AF5">
              <w:t xml:space="preserve">of eligible expenses after </w:t>
            </w:r>
            <w:r>
              <w:rPr>
                <w:b/>
                <w:color w:val="0000FF"/>
              </w:rPr>
              <w:t>$300</w:t>
            </w:r>
            <w:r w:rsidRPr="00725AF5">
              <w:rPr>
                <w:b/>
                <w:color w:val="0000FF"/>
              </w:rPr>
              <w:t xml:space="preserve"> </w:t>
            </w:r>
            <w:r w:rsidR="00154B9C" w:rsidRPr="00725AF5">
              <w:rPr>
                <w:bCs/>
                <w:color w:val="000000"/>
              </w:rPr>
              <w:t>copay per admission</w:t>
            </w:r>
            <w:r w:rsidR="00154B9C" w:rsidRPr="00725AF5">
              <w:rPr>
                <w:bCs/>
                <w:color w:val="0000FF"/>
              </w:rPr>
              <w:t xml:space="preserve"> </w:t>
            </w:r>
            <w:r w:rsidR="00154B9C" w:rsidRPr="00725AF5">
              <w:rPr>
                <w:bCs/>
              </w:rPr>
              <w:t>and</w:t>
            </w:r>
            <w:r w:rsidR="00154B9C" w:rsidRPr="00725AF5">
              <w:t xml:space="preserve"> satisfying</w:t>
            </w:r>
            <w:r w:rsidR="000E0D79" w:rsidRPr="00725AF5">
              <w:t xml:space="preserve"> the</w:t>
            </w:r>
            <w:r w:rsidR="00154B9C" w:rsidRPr="00725AF5">
              <w:rPr>
                <w:b/>
              </w:rPr>
              <w:t xml:space="preserve"> </w:t>
            </w:r>
            <w:r w:rsidR="00154B9C" w:rsidRPr="00725AF5">
              <w:t>deductible.</w:t>
            </w:r>
          </w:p>
          <w:p w14:paraId="427EF6C3" w14:textId="77777777" w:rsidR="00154B9C" w:rsidRPr="00725AF5" w:rsidRDefault="00154B9C">
            <w:pPr>
              <w:pStyle w:val="TableTextCharCharChar1"/>
              <w:numPr>
                <w:ilvl w:val="12"/>
                <w:numId w:val="0"/>
              </w:numPr>
              <w:rPr>
                <w:b/>
                <w:color w:val="000000"/>
              </w:rPr>
            </w:pPr>
          </w:p>
          <w:p w14:paraId="427EF6DE" w14:textId="1D570AC5" w:rsidR="00154B9C" w:rsidRPr="00725AF5" w:rsidRDefault="00EB6B9B" w:rsidP="00634871">
            <w:pPr>
              <w:pStyle w:val="TableTextCharCharChar1"/>
              <w:tabs>
                <w:tab w:val="left" w:pos="360"/>
              </w:tabs>
            </w:pPr>
            <w:r w:rsidRPr="000579AC">
              <w:rPr>
                <w:szCs w:val="24"/>
              </w:rPr>
              <w:t>If a participant is re-admitted to a hospital for the same condition within</w:t>
            </w:r>
            <w:r w:rsidRPr="000579AC">
              <w:rPr>
                <w:b/>
                <w:szCs w:val="24"/>
              </w:rPr>
              <w:t xml:space="preserve"> </w:t>
            </w:r>
            <w:r w:rsidRPr="000579AC">
              <w:rPr>
                <w:b/>
                <w:color w:val="0000FF"/>
                <w:szCs w:val="24"/>
              </w:rPr>
              <w:t>60</w:t>
            </w:r>
            <w:r w:rsidRPr="00EB6B9B">
              <w:rPr>
                <w:b/>
                <w:color w:val="FF00FF"/>
                <w:szCs w:val="24"/>
              </w:rPr>
              <w:t xml:space="preserve"> </w:t>
            </w:r>
            <w:r w:rsidRPr="000579AC">
              <w:rPr>
                <w:szCs w:val="24"/>
              </w:rPr>
              <w:t>days, the hospital copay is waived after the initial admission.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2F44E456" w:rsidR="00154B9C" w:rsidRPr="00725AF5" w:rsidRDefault="009B6289">
            <w:pPr>
              <w:pStyle w:val="TableTextCharCharChar1"/>
              <w:numPr>
                <w:ilvl w:val="12"/>
                <w:numId w:val="0"/>
              </w:numPr>
              <w:rPr>
                <w:b/>
                <w:color w:val="000000"/>
              </w:rPr>
            </w:pPr>
            <w:r>
              <w:rPr>
                <w:b/>
                <w:color w:val="0000FF"/>
              </w:rPr>
              <w:t>80%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751753E9"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77E9C907"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00EB6B9B">
              <w:rPr>
                <w:b/>
                <w:bCs/>
                <w:color w:val="0000FF"/>
              </w:rPr>
              <w:t>1</w:t>
            </w:r>
            <w:r w:rsidRPr="00725AF5">
              <w:rPr>
                <w:b/>
                <w:bCs/>
              </w:rPr>
              <w:t xml:space="preserve"> </w:t>
            </w:r>
            <w:r w:rsidRPr="00725AF5">
              <w:t>business day, or as soon as is reasonably possible.</w:t>
            </w:r>
          </w:p>
          <w:p w14:paraId="427EF6FB" w14:textId="77777777" w:rsidR="003A4965" w:rsidRPr="00725AF5" w:rsidRDefault="003A4965" w:rsidP="003A4965">
            <w:pPr>
              <w:pStyle w:val="TableTextCharCharChar1"/>
              <w:numPr>
                <w:ilvl w:val="12"/>
                <w:numId w:val="0"/>
              </w:numPr>
            </w:pPr>
          </w:p>
          <w:p w14:paraId="427EF6FC" w14:textId="35E14958"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r w:rsidRPr="00725AF5">
              <w:rPr>
                <w:bCs/>
              </w:rPr>
              <w:t>.</w:t>
            </w:r>
          </w:p>
          <w:p w14:paraId="427EF6FD" w14:textId="77777777" w:rsidR="00A31EC0" w:rsidRPr="00725AF5" w:rsidRDefault="00A31EC0" w:rsidP="00F657C2"/>
        </w:tc>
      </w:tr>
      <w:tr w:rsidR="00B75B9F" w:rsidRPr="00725AF5" w14:paraId="427EF749"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4DF3C382" w14:textId="77777777" w:rsidR="001A581D" w:rsidRPr="0068271B" w:rsidRDefault="001A581D" w:rsidP="001A581D">
            <w:pPr>
              <w:overflowPunct/>
              <w:autoSpaceDE/>
              <w:autoSpaceDN/>
              <w:adjustRightInd/>
              <w:ind w:left="288" w:hanging="288"/>
              <w:textAlignment w:val="auto"/>
              <w:rPr>
                <w:color w:val="000000" w:themeColor="text1"/>
                <w:sz w:val="24"/>
                <w:szCs w:val="24"/>
              </w:rPr>
            </w:pPr>
            <w:r w:rsidRPr="001A581D">
              <w:rPr>
                <w:color w:val="000000" w:themeColor="text1"/>
                <w:sz w:val="24"/>
                <w:szCs w:val="24"/>
              </w:rPr>
              <w:sym w:font="Symbol" w:char="F0B7"/>
            </w:r>
            <w:r w:rsidRPr="001A581D">
              <w:rPr>
                <w:color w:val="000000" w:themeColor="text1"/>
                <w:sz w:val="24"/>
                <w:szCs w:val="24"/>
              </w:rPr>
              <w:t xml:space="preserve">   </w:t>
            </w:r>
            <w:r w:rsidRPr="00C51E1D">
              <w:rPr>
                <w:color w:val="000000" w:themeColor="text1"/>
                <w:sz w:val="24"/>
                <w:szCs w:val="24"/>
              </w:rPr>
              <w:t>Drug tests, both presumptive and definitive</w:t>
            </w:r>
          </w:p>
          <w:p w14:paraId="1BA02C11" w14:textId="77777777" w:rsidR="001A581D" w:rsidRPr="0068271B" w:rsidRDefault="001A581D" w:rsidP="001A581D">
            <w:pPr>
              <w:overflowPunct/>
              <w:autoSpaceDE/>
              <w:autoSpaceDN/>
              <w:adjustRightInd/>
              <w:ind w:left="576" w:hanging="288"/>
              <w:textAlignment w:val="auto"/>
              <w:rPr>
                <w:color w:val="000000" w:themeColor="text1"/>
                <w:sz w:val="24"/>
                <w:szCs w:val="24"/>
              </w:rPr>
            </w:pPr>
            <w:r w:rsidRPr="0068271B">
              <w:rPr>
                <w:color w:val="000000" w:themeColor="text1"/>
                <w:sz w:val="24"/>
                <w:szCs w:val="24"/>
              </w:rPr>
              <w:sym w:font="Symbol" w:char="F0B7"/>
            </w:r>
            <w:r w:rsidRPr="0068271B">
              <w:rPr>
                <w:color w:val="000000" w:themeColor="text1"/>
                <w:sz w:val="24"/>
                <w:szCs w:val="24"/>
              </w:rPr>
              <w:t xml:space="preserve">   </w:t>
            </w:r>
            <w:r w:rsidRPr="00C51E1D">
              <w:rPr>
                <w:color w:val="000000" w:themeColor="text1"/>
                <w:sz w:val="24"/>
                <w:szCs w:val="24"/>
              </w:rPr>
              <w:t>Drug tests are limited each year to:</w:t>
            </w:r>
          </w:p>
          <w:p w14:paraId="6AC759D8" w14:textId="4275FF86" w:rsidR="001A581D" w:rsidRPr="00C51E1D" w:rsidRDefault="001A581D" w:rsidP="001A581D">
            <w:pPr>
              <w:ind w:left="576"/>
              <w:rPr>
                <w:color w:val="000000" w:themeColor="text1"/>
                <w:sz w:val="24"/>
                <w:szCs w:val="24"/>
              </w:rPr>
            </w:pPr>
            <w:r w:rsidRPr="0068271B">
              <w:rPr>
                <w:sz w:val="24"/>
                <w:szCs w:val="24"/>
              </w:rPr>
              <w:sym w:font="Symbol" w:char="F0B7"/>
            </w:r>
            <w:r w:rsidRPr="0068271B">
              <w:rPr>
                <w:sz w:val="24"/>
                <w:szCs w:val="24"/>
              </w:rPr>
              <w:t xml:space="preserve">  </w:t>
            </w:r>
            <w:r w:rsidRPr="00C51E1D">
              <w:rPr>
                <w:b/>
                <w:color w:val="0000FF"/>
                <w:sz w:val="24"/>
                <w:szCs w:val="24"/>
              </w:rPr>
              <w:t>18</w:t>
            </w:r>
            <w:r w:rsidRPr="00C51E1D">
              <w:rPr>
                <w:color w:val="0000FF"/>
                <w:sz w:val="24"/>
                <w:szCs w:val="24"/>
              </w:rPr>
              <w:t xml:space="preserve"> </w:t>
            </w:r>
            <w:r w:rsidRPr="00C51E1D">
              <w:rPr>
                <w:sz w:val="24"/>
                <w:szCs w:val="24"/>
              </w:rPr>
              <w:t xml:space="preserve">presumptive </w:t>
            </w:r>
          </w:p>
          <w:p w14:paraId="7CCEB338" w14:textId="64ACDFFF" w:rsidR="001A581D" w:rsidRPr="001A581D" w:rsidRDefault="001A581D" w:rsidP="001A581D">
            <w:pPr>
              <w:overflowPunct/>
              <w:autoSpaceDE/>
              <w:autoSpaceDN/>
              <w:adjustRightInd/>
              <w:ind w:left="864" w:hanging="288"/>
              <w:textAlignment w:val="auto"/>
              <w:rPr>
                <w:color w:val="000000" w:themeColor="text1"/>
                <w:sz w:val="24"/>
                <w:szCs w:val="24"/>
              </w:rPr>
            </w:pPr>
            <w:r w:rsidRPr="0068271B">
              <w:rPr>
                <w:color w:val="000000" w:themeColor="text1"/>
                <w:sz w:val="24"/>
                <w:szCs w:val="24"/>
              </w:rPr>
              <w:sym w:font="Symbol" w:char="F0B7"/>
            </w:r>
            <w:r w:rsidRPr="0068271B">
              <w:rPr>
                <w:color w:val="000000" w:themeColor="text1"/>
                <w:sz w:val="24"/>
                <w:szCs w:val="24"/>
              </w:rPr>
              <w:t xml:space="preserve">  </w:t>
            </w:r>
            <w:r w:rsidRPr="00C51E1D">
              <w:rPr>
                <w:b/>
                <w:color w:val="0000FF"/>
                <w:sz w:val="24"/>
                <w:szCs w:val="24"/>
              </w:rPr>
              <w:t xml:space="preserve">18 </w:t>
            </w:r>
            <w:r w:rsidRPr="00C51E1D">
              <w:rPr>
                <w:color w:val="000000" w:themeColor="text1"/>
                <w:sz w:val="24"/>
                <w:szCs w:val="24"/>
              </w:rPr>
              <w:t>definitive</w:t>
            </w:r>
          </w:p>
          <w:p w14:paraId="57DCD567" w14:textId="77777777" w:rsidR="001A581D" w:rsidRPr="00725AF5" w:rsidRDefault="001A581D" w:rsidP="008078CB">
            <w:pPr>
              <w:pStyle w:val="Tabletext1"/>
              <w:ind w:left="288" w:hanging="288"/>
              <w:rPr>
                <w:b w:val="0"/>
              </w:rPr>
            </w:pP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567ECAD8"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t>Lab Testing</w:t>
            </w:r>
          </w:p>
          <w:p w14:paraId="4344B4F8" w14:textId="14F03DC4"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3949BC3E" w14:textId="77777777" w:rsidR="0019566B" w:rsidRPr="00725AF5" w:rsidRDefault="0019566B" w:rsidP="00054146">
            <w:pPr>
              <w:rPr>
                <w:color w:val="000000"/>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1937DC8A"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694DB706" w14:textId="77777777" w:rsidR="00054146" w:rsidRPr="00725AF5" w:rsidRDefault="00054146" w:rsidP="00054146">
            <w:pPr>
              <w:rPr>
                <w:color w:val="000000"/>
                <w:sz w:val="24"/>
                <w:szCs w:val="24"/>
              </w:rPr>
            </w:pPr>
          </w:p>
          <w:p w14:paraId="427EF73D" w14:textId="4BF216C5"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216060C8" w:rsidR="00054146" w:rsidRPr="00725AF5" w:rsidRDefault="009B6289" w:rsidP="00054146">
            <w:pPr>
              <w:rPr>
                <w:color w:val="000000"/>
                <w:sz w:val="24"/>
                <w:szCs w:val="24"/>
              </w:rPr>
            </w:pPr>
            <w:r>
              <w:rPr>
                <w:b/>
                <w:color w:val="0000FF"/>
                <w:sz w:val="24"/>
                <w:szCs w:val="24"/>
              </w:rPr>
              <w:t>80%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1A4F698B" w:rsidR="00054146" w:rsidRPr="00725AF5" w:rsidRDefault="009B6289" w:rsidP="00054146">
            <w:pPr>
              <w:rPr>
                <w:color w:val="000000"/>
                <w:sz w:val="24"/>
                <w:szCs w:val="24"/>
              </w:rPr>
            </w:pPr>
            <w:r>
              <w:rPr>
                <w:b/>
                <w:color w:val="0000FF"/>
                <w:sz w:val="24"/>
                <w:szCs w:val="24"/>
              </w:rPr>
              <w:t>80%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242401DE" w14:textId="37E3C65C"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5265EDE3"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 xml:space="preserve">for </w:t>
            </w:r>
            <w:r w:rsidR="001A581D" w:rsidRPr="001A581D">
              <w:rPr>
                <w:color w:val="000000"/>
                <w:sz w:val="24"/>
                <w:szCs w:val="24"/>
              </w:rPr>
              <w:t>genetic testing,</w:t>
            </w:r>
            <w:r w:rsidR="001A581D">
              <w:rPr>
                <w:color w:val="000000"/>
                <w:sz w:val="24"/>
                <w:szCs w:val="24"/>
              </w:rPr>
              <w:t xml:space="preserve">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1851D991" w:rsidR="00AE2C3B" w:rsidRPr="00725AF5" w:rsidRDefault="00D77E93" w:rsidP="00101C86">
            <w:pPr>
              <w:pStyle w:val="TableTextCharCharChar1"/>
              <w:numPr>
                <w:ilvl w:val="12"/>
                <w:numId w:val="0"/>
              </w:numPr>
              <w:rPr>
                <w:b/>
                <w:color w:val="000000"/>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C54882" w:rsidRPr="00725AF5" w14:paraId="5AEAF689"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7DCECCC5"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35C3826E" w14:textId="330551BD"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03814927"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2B93BE1C" w14:textId="77777777" w:rsidR="00054146" w:rsidRPr="00725AF5" w:rsidRDefault="00054146" w:rsidP="00054146">
            <w:pPr>
              <w:rPr>
                <w:color w:val="000000"/>
                <w:sz w:val="24"/>
                <w:szCs w:val="24"/>
              </w:rPr>
            </w:pPr>
          </w:p>
          <w:p w14:paraId="286F962C" w14:textId="6E16B838"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78A62B02" w:rsidR="00054146" w:rsidRPr="00725AF5" w:rsidRDefault="009B6289" w:rsidP="00054146">
            <w:pPr>
              <w:rPr>
                <w:color w:val="000000"/>
                <w:sz w:val="24"/>
                <w:szCs w:val="24"/>
              </w:rPr>
            </w:pPr>
            <w:r>
              <w:rPr>
                <w:b/>
                <w:color w:val="0000FF"/>
                <w:sz w:val="24"/>
                <w:szCs w:val="24"/>
              </w:rPr>
              <w:t>80%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5BE0D227" w14:textId="173A45AA" w:rsidR="00C54882" w:rsidRPr="00725AF5" w:rsidRDefault="00C54882" w:rsidP="00BD57FE">
            <w:pPr>
              <w:rPr>
                <w:b/>
                <w:sz w:val="24"/>
                <w:szCs w:val="24"/>
              </w:rPr>
            </w:pPr>
          </w:p>
        </w:tc>
      </w:tr>
      <w:tr w:rsidR="00A31EC0" w:rsidRPr="00725AF5" w14:paraId="427EF951"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r w:rsidRPr="00725AF5">
              <w:rPr>
                <w:b/>
                <w:szCs w:val="24"/>
              </w:rPr>
              <w:t>Scopic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The Plan pays for diagnostic and therapeutic scopic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Diagnostic scopic procedures are those for visualization, biopsy and polyp removal. Examples of diagnostic scopic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610E018D"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the charge for supplies and equipment; and</w:t>
            </w:r>
          </w:p>
          <w:p w14:paraId="427EF90D" w14:textId="715E6925"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3" w14:textId="77777777" w:rsidR="00A31EC0" w:rsidRPr="00725AF5" w:rsidRDefault="00A31EC0" w:rsidP="00D16DE4">
            <w:pPr>
              <w:pStyle w:val="TableTextCharCharChar1"/>
              <w:numPr>
                <w:ilvl w:val="12"/>
                <w:numId w:val="0"/>
              </w:numPr>
              <w:rPr>
                <w:szCs w:val="24"/>
              </w:rPr>
            </w:pPr>
          </w:p>
          <w:p w14:paraId="427EF914" w14:textId="780A4ABA"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scopic procedures, which are for the purpose of performing surgery. Benefits for surgical scopic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scopic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2310B152"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7" w14:textId="2F3764FD" w:rsidR="00A31EC0" w:rsidRPr="00725AF5" w:rsidRDefault="003C3DFE" w:rsidP="00DD2FB3">
            <w:pPr>
              <w:pStyle w:val="TableTextCharCharChar1"/>
              <w:numPr>
                <w:ilvl w:val="12"/>
                <w:numId w:val="0"/>
              </w:numPr>
              <w:rPr>
                <w:b/>
                <w:szCs w:val="24"/>
              </w:rPr>
            </w:pPr>
            <w:r>
              <w:rPr>
                <w:b/>
                <w:color w:val="0000FF"/>
                <w:szCs w:val="24"/>
              </w:rPr>
              <w:t>100%</w:t>
            </w:r>
            <w:r w:rsidR="00A31EC0" w:rsidRPr="00725AF5">
              <w:rPr>
                <w:b/>
                <w:szCs w:val="24"/>
              </w:rPr>
              <w:t xml:space="preserve"> </w:t>
            </w:r>
            <w:r w:rsidR="00A31EC0" w:rsidRPr="00725AF5">
              <w:rPr>
                <w:szCs w:val="24"/>
              </w:rPr>
              <w:t>of eligible expenses</w:t>
            </w:r>
            <w:r w:rsidR="005625FC" w:rsidRPr="005625FC">
              <w:rPr>
                <w:color w:val="000000"/>
                <w:szCs w:val="24"/>
              </w:rPr>
              <w:t xml:space="preserve"> </w:t>
            </w:r>
            <w:r w:rsidR="005625FC" w:rsidRPr="005625FC">
              <w:rPr>
                <w:szCs w:val="24"/>
              </w:rPr>
              <w:t>after satisfying the</w:t>
            </w:r>
            <w:r w:rsidR="005625FC" w:rsidRPr="005625FC">
              <w:rPr>
                <w:b/>
                <w:szCs w:val="24"/>
              </w:rPr>
              <w:t xml:space="preserve"> </w:t>
            </w:r>
            <w:r w:rsidR="005625FC" w:rsidRPr="005625FC">
              <w:rPr>
                <w:szCs w:val="24"/>
              </w:rPr>
              <w:t>deductible</w:t>
            </w:r>
            <w:r w:rsidR="00A31EC0" w:rsidRPr="00725AF5">
              <w:rPr>
                <w:szCs w:val="24"/>
              </w:rPr>
              <w:t>.</w:t>
            </w:r>
          </w:p>
          <w:p w14:paraId="427EF918" w14:textId="77777777" w:rsidR="00A31EC0" w:rsidRPr="00725AF5" w:rsidRDefault="00A31EC0" w:rsidP="00DD2FB3">
            <w:pPr>
              <w:pStyle w:val="TableTextCharCharChar1"/>
              <w:numPr>
                <w:ilvl w:val="12"/>
                <w:numId w:val="0"/>
              </w:numPr>
              <w:rPr>
                <w:b/>
                <w:szCs w:val="24"/>
              </w:rPr>
            </w:pPr>
          </w:p>
          <w:p w14:paraId="427EF938" w14:textId="77777777" w:rsidR="00A31EC0" w:rsidRPr="00725AF5" w:rsidRDefault="00A31EC0" w:rsidP="00101C86">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737567F7" w:rsidR="00A31EC0" w:rsidRPr="00725AF5" w:rsidRDefault="009B6289" w:rsidP="00DD2FB3">
            <w:pPr>
              <w:pStyle w:val="TableTextCharCharChar1"/>
              <w:numPr>
                <w:ilvl w:val="12"/>
                <w:numId w:val="0"/>
              </w:numPr>
              <w:rPr>
                <w:szCs w:val="24"/>
              </w:rPr>
            </w:pPr>
            <w:r>
              <w:rPr>
                <w:b/>
                <w:color w:val="0000FF"/>
                <w:szCs w:val="24"/>
              </w:rPr>
              <w:t>80%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scopic procedures (examples of surgical scopic procedures include arthroscopy, laparoscopy, bronchoscopy, hysteroscopy)</w:t>
            </w:r>
          </w:p>
          <w:p w14:paraId="427EF959" w14:textId="163AA1CD"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328D6AF7"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46C597D0" w14:textId="78D327A5"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101C8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76" w14:textId="2146A2AE" w:rsidR="00A31EC0" w:rsidRPr="00725AF5" w:rsidRDefault="00A06454" w:rsidP="00C06625">
            <w:pPr>
              <w:pStyle w:val="TableTextCharCharChar1"/>
              <w:numPr>
                <w:ilvl w:val="12"/>
                <w:numId w:val="0"/>
              </w:numPr>
              <w:rPr>
                <w:color w:val="0000FF"/>
                <w:szCs w:val="24"/>
              </w:rPr>
            </w:pPr>
            <w:r>
              <w:rPr>
                <w:b/>
                <w:color w:val="0000FF"/>
                <w:szCs w:val="24"/>
              </w:rPr>
              <w:t>$100</w:t>
            </w:r>
            <w:r w:rsidR="00A31EC0" w:rsidRPr="00725AF5">
              <w:rPr>
                <w:b/>
                <w:color w:val="0000FF"/>
                <w:szCs w:val="24"/>
              </w:rPr>
              <w:t xml:space="preserve"> </w:t>
            </w:r>
            <w:r w:rsidR="00A31EC0" w:rsidRPr="00725AF5">
              <w:rPr>
                <w:bCs/>
                <w:color w:val="000000"/>
                <w:szCs w:val="24"/>
              </w:rPr>
              <w:t>copay</w:t>
            </w:r>
            <w:r w:rsidR="00A31EC0" w:rsidRPr="00725AF5">
              <w:rPr>
                <w:b/>
                <w:color w:val="0000FF"/>
                <w:szCs w:val="24"/>
              </w:rPr>
              <w:t xml:space="preserve"> </w:t>
            </w:r>
            <w:r w:rsidR="00A31EC0" w:rsidRPr="00725AF5">
              <w:rPr>
                <w:bCs/>
                <w:szCs w:val="24"/>
              </w:rPr>
              <w:t xml:space="preserve">per visit, then </w:t>
            </w:r>
            <w:r w:rsidR="003C3DFE">
              <w:rPr>
                <w:b/>
                <w:color w:val="0000FF"/>
                <w:szCs w:val="24"/>
              </w:rPr>
              <w:t>100%</w:t>
            </w:r>
            <w:r w:rsidR="00A31EC0" w:rsidRPr="00725AF5">
              <w:rPr>
                <w:bCs/>
                <w:szCs w:val="24"/>
              </w:rPr>
              <w:t xml:space="preserve"> of eligible expenses</w:t>
            </w:r>
            <w:r w:rsidR="005625FC" w:rsidRPr="005625FC">
              <w:rPr>
                <w:color w:val="000000"/>
                <w:szCs w:val="24"/>
              </w:rPr>
              <w:t xml:space="preserve"> </w:t>
            </w:r>
            <w:r w:rsidR="005625FC" w:rsidRPr="005625FC">
              <w:rPr>
                <w:bCs/>
                <w:szCs w:val="24"/>
              </w:rPr>
              <w:t>after satisfying the</w:t>
            </w:r>
            <w:r w:rsidR="005625FC" w:rsidRPr="005625FC">
              <w:rPr>
                <w:b/>
                <w:bCs/>
                <w:szCs w:val="24"/>
              </w:rPr>
              <w:t xml:space="preserve"> </w:t>
            </w:r>
            <w:r w:rsidR="005625FC" w:rsidRPr="005625FC">
              <w:rPr>
                <w:bCs/>
                <w:szCs w:val="24"/>
              </w:rPr>
              <w:t>deductible</w:t>
            </w:r>
            <w:r w:rsidR="00A31EC0" w:rsidRPr="00725AF5">
              <w:rPr>
                <w:bCs/>
                <w:szCs w:val="24"/>
              </w:rPr>
              <w:t>.</w:t>
            </w:r>
          </w:p>
          <w:p w14:paraId="427EF977" w14:textId="77777777" w:rsidR="00A31EC0" w:rsidRPr="00725AF5" w:rsidRDefault="00A31EC0" w:rsidP="00C06625">
            <w:pPr>
              <w:pStyle w:val="TableTextCharCharChar1"/>
              <w:numPr>
                <w:ilvl w:val="12"/>
                <w:numId w:val="0"/>
              </w:numPr>
              <w:rPr>
                <w:color w:val="0000FF"/>
                <w:szCs w:val="24"/>
              </w:rPr>
            </w:pPr>
          </w:p>
          <w:p w14:paraId="427EF9A2" w14:textId="77777777" w:rsidR="000358EF" w:rsidRPr="00725AF5" w:rsidRDefault="000358EF" w:rsidP="00101C86">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19F9E110" w:rsidR="00A31EC0" w:rsidRPr="00725AF5" w:rsidRDefault="009B6289" w:rsidP="00E232AE">
            <w:pPr>
              <w:pStyle w:val="TableTextCharCharChar1"/>
              <w:numPr>
                <w:ilvl w:val="12"/>
                <w:numId w:val="0"/>
              </w:numPr>
              <w:rPr>
                <w:b/>
                <w:color w:val="FF0000"/>
                <w:szCs w:val="24"/>
              </w:rPr>
            </w:pPr>
            <w:r>
              <w:rPr>
                <w:b/>
                <w:color w:val="0000FF"/>
                <w:szCs w:val="24"/>
              </w:rPr>
              <w:t>80%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6F984881" w14:textId="77777777" w:rsidR="00EC06CB" w:rsidRPr="00725AF5" w:rsidRDefault="00EC06CB" w:rsidP="00EC06CB">
            <w:pPr>
              <w:pStyle w:val="TableTextCharCharChar1"/>
              <w:numPr>
                <w:ilvl w:val="12"/>
                <w:numId w:val="0"/>
              </w:numPr>
              <w:rPr>
                <w:b/>
                <w:color w:val="000000"/>
                <w:szCs w:val="24"/>
              </w:rPr>
            </w:pPr>
          </w:p>
          <w:p w14:paraId="40226CCE" w14:textId="77777777" w:rsidR="00EC06CB" w:rsidRPr="00725AF5" w:rsidRDefault="00EC06CB" w:rsidP="00EC06CB">
            <w:pPr>
              <w:pStyle w:val="TableTextCharCharChar1"/>
              <w:numPr>
                <w:ilvl w:val="12"/>
                <w:numId w:val="0"/>
              </w:numPr>
              <w:rPr>
                <w:b/>
                <w:color w:val="000000"/>
                <w:szCs w:val="24"/>
              </w:rPr>
            </w:pPr>
          </w:p>
          <w:p w14:paraId="7FC9FCB1" w14:textId="2151D1C3" w:rsidR="003348E1" w:rsidRPr="003348E1" w:rsidRDefault="003348E1" w:rsidP="003348E1">
            <w:pPr>
              <w:numPr>
                <w:ilvl w:val="12"/>
                <w:numId w:val="0"/>
              </w:numPr>
              <w:overflowPunct/>
              <w:autoSpaceDE/>
              <w:autoSpaceDN/>
              <w:adjustRightInd/>
              <w:textAlignment w:val="auto"/>
              <w:rPr>
                <w:b/>
                <w:sz w:val="24"/>
                <w:szCs w:val="24"/>
              </w:rPr>
            </w:pPr>
            <w:r w:rsidRPr="003348E1">
              <w:rPr>
                <w:b/>
                <w:sz w:val="24"/>
                <w:szCs w:val="24"/>
              </w:rPr>
              <w:t>Prior Authorization Required</w:t>
            </w:r>
          </w:p>
          <w:p w14:paraId="02F01A13" w14:textId="77777777" w:rsidR="003348E1" w:rsidRPr="003348E1" w:rsidRDefault="003348E1" w:rsidP="003348E1">
            <w:pPr>
              <w:rPr>
                <w:color w:val="000000"/>
                <w:sz w:val="24"/>
                <w:szCs w:val="24"/>
              </w:rPr>
            </w:pPr>
            <w:r w:rsidRPr="003348E1">
              <w:rPr>
                <w:color w:val="000000"/>
                <w:sz w:val="24"/>
                <w:szCs w:val="24"/>
              </w:rPr>
              <w:t xml:space="preserve">Please remember for Benefits you must obtain prior authorization for </w:t>
            </w:r>
          </w:p>
          <w:p w14:paraId="06AB346B" w14:textId="578419DF" w:rsidR="003348E1" w:rsidRPr="003348E1" w:rsidRDefault="003348E1" w:rsidP="003348E1">
            <w:pPr>
              <w:rPr>
                <w:color w:val="000000"/>
                <w:sz w:val="24"/>
                <w:szCs w:val="24"/>
              </w:rPr>
            </w:pPr>
            <w:r w:rsidRPr="003348E1">
              <w:rPr>
                <w:color w:val="000000"/>
                <w:sz w:val="24"/>
                <w:szCs w:val="24"/>
              </w:rPr>
              <w:t xml:space="preserve">sleep apnea surgeries </w:t>
            </w:r>
            <w:r w:rsidRPr="003348E1">
              <w:rPr>
                <w:b/>
                <w:color w:val="0000FF"/>
                <w:sz w:val="24"/>
                <w:szCs w:val="24"/>
              </w:rPr>
              <w:t>5</w:t>
            </w:r>
            <w:r w:rsidRPr="003348E1">
              <w:rPr>
                <w:color w:val="000000"/>
                <w:sz w:val="24"/>
                <w:szCs w:val="24"/>
              </w:rPr>
              <w:t xml:space="preserve"> business days before scheduled services are received or, for non-scheduled services, within </w:t>
            </w:r>
            <w:r w:rsidRPr="003348E1">
              <w:rPr>
                <w:b/>
                <w:color w:val="0000FF"/>
                <w:sz w:val="24"/>
                <w:szCs w:val="24"/>
              </w:rPr>
              <w:t>1</w:t>
            </w:r>
            <w:r w:rsidRPr="003348E1">
              <w:rPr>
                <w:color w:val="000000"/>
                <w:sz w:val="24"/>
                <w:szCs w:val="24"/>
              </w:rPr>
              <w:t xml:space="preserve"> business day or as soon as is reasonably possible.</w:t>
            </w:r>
          </w:p>
          <w:p w14:paraId="7106A4B1" w14:textId="77777777" w:rsidR="003348E1" w:rsidRPr="003348E1" w:rsidRDefault="003348E1" w:rsidP="003348E1">
            <w:pPr>
              <w:numPr>
                <w:ilvl w:val="12"/>
                <w:numId w:val="0"/>
              </w:numPr>
              <w:overflowPunct/>
              <w:autoSpaceDE/>
              <w:autoSpaceDN/>
              <w:adjustRightInd/>
              <w:textAlignment w:val="auto"/>
              <w:rPr>
                <w:sz w:val="24"/>
                <w:szCs w:val="24"/>
              </w:rPr>
            </w:pPr>
          </w:p>
          <w:p w14:paraId="427EF9C1" w14:textId="34D29443" w:rsidR="00702BB1" w:rsidRPr="00725AF5" w:rsidRDefault="003348E1" w:rsidP="00101C86">
            <w:pPr>
              <w:pStyle w:val="TableTextCharCharChar1"/>
              <w:numPr>
                <w:ilvl w:val="12"/>
                <w:numId w:val="0"/>
              </w:numPr>
              <w:rPr>
                <w:b/>
                <w:color w:val="000000"/>
                <w:szCs w:val="24"/>
              </w:rPr>
            </w:pPr>
            <w:r w:rsidRPr="003348E1">
              <w:rPr>
                <w:szCs w:val="24"/>
              </w:rPr>
              <w:t>If you don't obtain prior authorization, Benefits will be subject to a</w:t>
            </w:r>
            <w:r w:rsidRPr="003348E1">
              <w:rPr>
                <w:b/>
                <w:szCs w:val="24"/>
              </w:rPr>
              <w:t xml:space="preserve"> </w:t>
            </w:r>
            <w:r w:rsidRPr="003348E1">
              <w:rPr>
                <w:b/>
                <w:color w:val="0000FF"/>
                <w:szCs w:val="24"/>
              </w:rPr>
              <w:t>$</w:t>
            </w:r>
            <w:r>
              <w:rPr>
                <w:b/>
                <w:color w:val="0000FF"/>
                <w:szCs w:val="24"/>
              </w:rPr>
              <w:t>500</w:t>
            </w:r>
            <w:r w:rsidRPr="003348E1">
              <w:rPr>
                <w:b/>
                <w:color w:val="0000FF"/>
                <w:szCs w:val="24"/>
              </w:rPr>
              <w:t xml:space="preserve"> </w:t>
            </w:r>
            <w:r w:rsidRPr="003348E1">
              <w:rPr>
                <w:szCs w:val="24"/>
              </w:rPr>
              <w:t>penalty</w:t>
            </w:r>
            <w:r w:rsidRPr="003348E1">
              <w:rPr>
                <w:b/>
                <w:szCs w:val="24"/>
              </w:rPr>
              <w:t>.</w:t>
            </w:r>
          </w:p>
        </w:tc>
      </w:tr>
      <w:tr w:rsidR="00A31EC0" w:rsidRPr="00725AF5" w14:paraId="427EF9FB"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there exists a knowledge 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7C0C9DC5"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3069C54E" w:rsidR="00A31EC0" w:rsidRPr="00725AF5" w:rsidRDefault="003C3DFE" w:rsidP="00B662EC">
            <w:pPr>
              <w:pStyle w:val="TableTextCharCharChar1"/>
              <w:numPr>
                <w:ilvl w:val="12"/>
                <w:numId w:val="0"/>
              </w:numPr>
              <w:rPr>
                <w:b/>
                <w:color w:val="FF0000"/>
                <w:szCs w:val="24"/>
              </w:rPr>
            </w:pPr>
            <w:r>
              <w:rPr>
                <w:b/>
                <w:color w:val="0000FF"/>
                <w:szCs w:val="24"/>
              </w:rPr>
              <w:t>100%</w:t>
            </w:r>
            <w:r w:rsidR="00A31EC0" w:rsidRPr="00725AF5">
              <w:rPr>
                <w:b/>
                <w:szCs w:val="24"/>
              </w:rPr>
              <w:t xml:space="preserve"> </w:t>
            </w:r>
            <w:r w:rsidR="00A31EC0" w:rsidRPr="00725AF5">
              <w:rPr>
                <w:szCs w:val="24"/>
              </w:rPr>
              <w:t>of eligible expenses</w:t>
            </w:r>
            <w:r w:rsidR="00BF3B13" w:rsidRPr="00BF3B13">
              <w:rPr>
                <w:color w:val="000000"/>
                <w:szCs w:val="24"/>
              </w:rPr>
              <w:t xml:space="preserve"> </w:t>
            </w:r>
            <w:r w:rsidR="00BF3B13" w:rsidRPr="00BF3B13">
              <w:rPr>
                <w:szCs w:val="24"/>
              </w:rPr>
              <w:t>after satisfying the</w:t>
            </w:r>
            <w:r w:rsidR="00BF3B13" w:rsidRPr="00BF3B13">
              <w:rPr>
                <w:b/>
                <w:szCs w:val="24"/>
              </w:rPr>
              <w:t xml:space="preserve"> </w:t>
            </w:r>
            <w:r w:rsidR="00BF3B13" w:rsidRPr="00BF3B13">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E9" w14:textId="77777777" w:rsidR="00FF32A9" w:rsidRPr="00725AF5" w:rsidRDefault="00FF32A9" w:rsidP="000579A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092BA8F5" w:rsidR="00A31EC0" w:rsidRPr="00725AF5" w:rsidRDefault="009B6289" w:rsidP="00B662EC">
            <w:pPr>
              <w:pStyle w:val="TableTextCharCharChar1"/>
              <w:numPr>
                <w:ilvl w:val="12"/>
                <w:numId w:val="0"/>
              </w:numPr>
              <w:rPr>
                <w:b/>
                <w:color w:val="FF0000"/>
                <w:szCs w:val="24"/>
              </w:rPr>
            </w:pPr>
            <w:r>
              <w:rPr>
                <w:b/>
                <w:color w:val="0000FF"/>
                <w:szCs w:val="24"/>
              </w:rPr>
              <w:t>80%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A" w14:textId="4AB09E7A" w:rsidR="00AC792B" w:rsidRPr="00725AF5" w:rsidRDefault="00AC792B" w:rsidP="00101C86">
            <w:pPr>
              <w:pStyle w:val="TableTextCharCharChar1"/>
              <w:numPr>
                <w:ilvl w:val="12"/>
                <w:numId w:val="0"/>
              </w:numPr>
              <w:rPr>
                <w:b/>
                <w:color w:val="000000"/>
              </w:rPr>
            </w:pPr>
          </w:p>
        </w:tc>
      </w:tr>
      <w:tr w:rsidR="00A31EC0" w:rsidRPr="00725AF5" w14:paraId="427EFA25" w14:textId="77777777" w:rsidTr="003348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79EEE63A"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5D03389B" w:rsidR="00A31EC0" w:rsidRPr="00725AF5" w:rsidRDefault="00ED21DC">
            <w:pPr>
              <w:pStyle w:val="TableTextCharCharChar1"/>
              <w:numPr>
                <w:ilvl w:val="12"/>
                <w:numId w:val="0"/>
              </w:numPr>
              <w:rPr>
                <w:b/>
              </w:rPr>
            </w:pPr>
            <w:r>
              <w:rPr>
                <w:b/>
                <w:color w:val="0000FF"/>
              </w:rPr>
              <w:t>$50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0A" w14:textId="77777777" w:rsidR="00A31EC0" w:rsidRPr="00725AF5" w:rsidRDefault="00A31EC0">
            <w:pPr>
              <w:pStyle w:val="TableTextCharCharChar1"/>
              <w:numPr>
                <w:ilvl w:val="12"/>
                <w:numId w:val="0"/>
              </w:numPr>
              <w:rPr>
                <w:bCs/>
              </w:rPr>
            </w:pPr>
          </w:p>
          <w:p w14:paraId="427EFA16" w14:textId="77777777" w:rsidR="00A31EC0" w:rsidRPr="00725AF5" w:rsidRDefault="00A31EC0" w:rsidP="00101C86">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6F6BCC90" w:rsidR="00A31EC0" w:rsidRPr="00725AF5" w:rsidRDefault="00BF3B13" w:rsidP="003370C3">
            <w:pPr>
              <w:pStyle w:val="TableTextCharCharChar1"/>
              <w:numPr>
                <w:ilvl w:val="12"/>
                <w:numId w:val="0"/>
              </w:numPr>
              <w:rPr>
                <w:b/>
              </w:r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the</w:t>
            </w:r>
            <w:r w:rsidRPr="00725AF5">
              <w:rPr>
                <w:szCs w:val="24"/>
              </w:rPr>
              <w:t xml:space="preserve"> deductible</w:t>
            </w:r>
            <w:r w:rsidRPr="00725AF5">
              <w:rPr>
                <w:b/>
                <w:szCs w:val="24"/>
              </w:rPr>
              <w:t>.</w:t>
            </w:r>
          </w:p>
          <w:p w14:paraId="427EFA18" w14:textId="77777777" w:rsidR="00A31EC0" w:rsidRPr="00725AF5" w:rsidRDefault="00A31EC0">
            <w:pPr>
              <w:pStyle w:val="TableTextCharCharChar1"/>
              <w:numPr>
                <w:ilvl w:val="12"/>
                <w:numId w:val="0"/>
              </w:numPr>
              <w:rPr>
                <w:b/>
                <w:color w:val="0000FF"/>
              </w:rPr>
            </w:pPr>
          </w:p>
          <w:p w14:paraId="427EFA24" w14:textId="77777777" w:rsidR="00A31EC0" w:rsidRPr="00725AF5" w:rsidRDefault="00A31EC0" w:rsidP="00101C86">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2A6379A" w:rsidR="00154B9C" w:rsidRPr="00725AF5" w:rsidRDefault="006044F0" w:rsidP="000940E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0940EF">
              <w:rPr>
                <w:rStyle w:val="InstructionalTextChar"/>
              </w:rPr>
              <w:t xml:space="preserve"> </w:t>
            </w:r>
            <w:r w:rsidR="00ED5980" w:rsidRPr="00725AF5">
              <w:rPr>
                <w:b/>
                <w:bCs/>
                <w:color w:val="FF0000"/>
              </w:rPr>
              <w:t xml:space="preserve"> </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50235CF5" w:rsidR="00154B9C" w:rsidRPr="00725AF5" w:rsidRDefault="006044F0" w:rsidP="000940EF">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0940EF">
              <w:rPr>
                <w:rStyle w:val="InstructionalTextChar"/>
              </w:rPr>
              <w:t xml:space="preserve"> </w:t>
            </w:r>
            <w:r w:rsidR="00ED5980" w:rsidRPr="00725AF5">
              <w:rPr>
                <w:b/>
                <w:bCs/>
                <w:color w:val="FF0000"/>
              </w:rPr>
              <w:t xml:space="preserve"> </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5295DDCD"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53045FDC"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5A6AEC9E" w14:textId="5B937593"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66"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6837AF7B" w14:textId="77777777" w:rsidR="00154B9C" w:rsidRDefault="00154B9C" w:rsidP="00B90A49">
            <w:pPr>
              <w:pStyle w:val="TableTextCharCharChar1"/>
              <w:rPr>
                <w:b/>
                <w:bCs/>
                <w:color w:val="FF0000"/>
              </w:rPr>
            </w:pPr>
          </w:p>
          <w:p w14:paraId="427EFA37" w14:textId="1E948D43" w:rsidR="00355343" w:rsidRPr="000579AC" w:rsidRDefault="00355343" w:rsidP="00B90A49">
            <w:pPr>
              <w:pStyle w:val="TableTextCharCharChar1"/>
              <w:rPr>
                <w:bCs/>
                <w:color w:val="FF0000"/>
              </w:rPr>
            </w:pPr>
            <w:r w:rsidRPr="000579AC">
              <w:rPr>
                <w:bCs/>
                <w:color w:val="FF0000"/>
              </w:rPr>
              <w:t>The diagnosis code doesn’t have to be an exact match, as long as the condition being treated is the same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43" w14:textId="5C16A8B0" w:rsidR="00345C8C" w:rsidRPr="00725AF5" w:rsidRDefault="00DD12B8" w:rsidP="00345C8C">
            <w:pPr>
              <w:pStyle w:val="TableTextCharCharChar1"/>
              <w:numPr>
                <w:ilvl w:val="12"/>
                <w:numId w:val="0"/>
              </w:numPr>
              <w:rPr>
                <w:szCs w:val="24"/>
              </w:rPr>
            </w:pPr>
            <w:r>
              <w:rPr>
                <w:b/>
                <w:color w:val="0000FF"/>
              </w:rPr>
              <w:t>100%</w:t>
            </w:r>
            <w:r w:rsidRPr="00725AF5">
              <w:rPr>
                <w:b/>
              </w:rPr>
              <w:t xml:space="preserve"> </w:t>
            </w:r>
            <w:r w:rsidR="00154B9C" w:rsidRPr="00725AF5">
              <w:rPr>
                <w:color w:val="FF0000"/>
              </w:rPr>
              <w:t>of eligible expenses after</w:t>
            </w:r>
            <w:r w:rsidR="00154B9C" w:rsidRPr="00725AF5">
              <w:t xml:space="preserve"> </w:t>
            </w:r>
            <w:r>
              <w:rPr>
                <w:b/>
                <w:color w:val="0000FF"/>
              </w:rPr>
              <w:t>$300</w:t>
            </w:r>
            <w:r w:rsidRPr="00725AF5">
              <w:rPr>
                <w:b/>
                <w:color w:val="0000FF"/>
              </w:rPr>
              <w:t xml:space="preserve"> </w:t>
            </w:r>
            <w:r w:rsidR="00154B9C" w:rsidRPr="00725AF5">
              <w:rPr>
                <w:bCs/>
                <w:color w:val="FF0000"/>
              </w:rPr>
              <w:t>copay per admission and</w:t>
            </w:r>
            <w:r w:rsidR="00154B9C" w:rsidRPr="00725AF5">
              <w:rPr>
                <w:color w:val="FF0000"/>
              </w:rPr>
              <w:t xml:space="preserve"> satisfying</w:t>
            </w:r>
            <w:r w:rsidR="00154B9C" w:rsidRPr="00725AF5">
              <w:rPr>
                <w:b/>
              </w:rPr>
              <w:t xml:space="preserve"> </w:t>
            </w:r>
            <w:r w:rsidR="00256946" w:rsidRPr="00725AF5">
              <w:rPr>
                <w:bCs/>
                <w:color w:val="FF0000"/>
              </w:rPr>
              <w:t>the d</w:t>
            </w:r>
            <w:r w:rsidR="00154B9C" w:rsidRPr="00725AF5">
              <w:rPr>
                <w:bCs/>
                <w:color w:val="FF0000"/>
              </w:rPr>
              <w:t>eductible</w:t>
            </w:r>
            <w:r w:rsidR="00154B9C" w:rsidRPr="00725AF5">
              <w:rPr>
                <w:color w:val="FF0000"/>
              </w:rPr>
              <w:t>.</w:t>
            </w:r>
          </w:p>
          <w:p w14:paraId="427EFA44" w14:textId="77777777" w:rsidR="00345C8C" w:rsidRPr="00725AF5" w:rsidRDefault="00345C8C">
            <w:pPr>
              <w:pStyle w:val="TableTextCharCharChar1"/>
              <w:numPr>
                <w:ilvl w:val="12"/>
                <w:numId w:val="0"/>
              </w:numPr>
            </w:pPr>
          </w:p>
          <w:p w14:paraId="427EFA4C" w14:textId="77777777" w:rsidR="00154B9C" w:rsidRPr="00725AF5" w:rsidRDefault="00154B9C">
            <w:pPr>
              <w:pStyle w:val="TableTextCharCharChar1"/>
              <w:numPr>
                <w:ilvl w:val="12"/>
                <w:numId w:val="0"/>
              </w:numPr>
              <w:rPr>
                <w:b/>
                <w:color w:val="000000"/>
              </w:rPr>
            </w:pPr>
          </w:p>
          <w:p w14:paraId="427EFA4F" w14:textId="2891A2FC" w:rsidR="00154B9C" w:rsidRPr="00725AF5" w:rsidRDefault="00B90A49" w:rsidP="00B90A49">
            <w:pPr>
              <w:pStyle w:val="TableTextCharCharChar1"/>
              <w:rPr>
                <w:color w:val="FF0000"/>
              </w:rPr>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7495BC13" w:rsidR="00345C8C" w:rsidRPr="00725AF5" w:rsidRDefault="009B6289" w:rsidP="00345C8C">
            <w:pPr>
              <w:pStyle w:val="TableTextCharCharChar1"/>
              <w:numPr>
                <w:ilvl w:val="12"/>
                <w:numId w:val="0"/>
              </w:numPr>
              <w:rPr>
                <w:b/>
                <w:color w:val="FF0000"/>
                <w:szCs w:val="24"/>
              </w:rPr>
            </w:pPr>
            <w:r>
              <w:rPr>
                <w:b/>
                <w:color w:val="0000FF"/>
                <w:szCs w:val="24"/>
              </w:rPr>
              <w:t>80%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2FB98A37"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15732621"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00ED21DC">
              <w:rPr>
                <w:b/>
                <w:bCs/>
                <w:color w:val="0000FF"/>
              </w:rPr>
              <w:t>1</w:t>
            </w:r>
            <w:r w:rsidRPr="00725AF5">
              <w:rPr>
                <w:b/>
                <w:bCs/>
              </w:rPr>
              <w:t xml:space="preserve"> </w:t>
            </w:r>
            <w:r w:rsidRPr="00725AF5">
              <w:rPr>
                <w:color w:val="FF0000"/>
              </w:rPr>
              <w:t>business</w:t>
            </w:r>
            <w:r w:rsidRPr="00725AF5">
              <w:t xml:space="preserve"> </w:t>
            </w:r>
            <w:r w:rsidRPr="00725AF5">
              <w:rPr>
                <w:color w:val="FF0000"/>
              </w:rPr>
              <w:t>day, or as soon as is reasonably possible.</w:t>
            </w:r>
          </w:p>
          <w:p w14:paraId="427EFA63" w14:textId="77777777" w:rsidR="00B82441" w:rsidRPr="00725AF5" w:rsidRDefault="00B82441" w:rsidP="00B82441">
            <w:pPr>
              <w:pStyle w:val="TableTextCharCharChar1"/>
              <w:numPr>
                <w:ilvl w:val="12"/>
                <w:numId w:val="0"/>
              </w:numPr>
            </w:pPr>
          </w:p>
          <w:p w14:paraId="427EFA64" w14:textId="5F418705"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subject to a</w:t>
            </w:r>
            <w:r w:rsidRPr="00725AF5">
              <w:rPr>
                <w:b/>
              </w:rPr>
              <w:t xml:space="preserve"> </w:t>
            </w:r>
            <w:r w:rsidR="00093B0E">
              <w:rPr>
                <w:b/>
                <w:color w:val="0000FF"/>
              </w:rPr>
              <w:t>$500</w:t>
            </w:r>
            <w:r w:rsidRPr="00725AF5">
              <w:rPr>
                <w:b/>
                <w:color w:val="0000FF"/>
              </w:rPr>
              <w:t xml:space="preserve"> </w:t>
            </w:r>
            <w:r w:rsidRPr="00725AF5">
              <w:rPr>
                <w:color w:val="FF0000"/>
              </w:rPr>
              <w:t>penalty</w:t>
            </w:r>
            <w:r w:rsidRPr="00725AF5">
              <w:rPr>
                <w:b/>
                <w:color w:val="FF0000"/>
              </w:rPr>
              <w:t>.</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&lt;!--section=Maternity_Care--&gt;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5CA6AFF2"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3D5103">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C841FF">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77B2114C" w:rsidR="00154B9C" w:rsidRPr="000579AC" w:rsidRDefault="006044F0" w:rsidP="000940E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0940EF">
              <w:rPr>
                <w:rStyle w:val="InstructionalTextChar"/>
                <w:color w:val="auto"/>
              </w:rPr>
              <w:t xml:space="preserve"> </w:t>
            </w:r>
            <w:r w:rsidR="00ED5980" w:rsidRPr="000579AC">
              <w:rPr>
                <w:b/>
                <w:bCs/>
              </w:rPr>
              <w:t xml:space="preserve"> </w:t>
            </w:r>
          </w:p>
          <w:p w14:paraId="427EFA7B"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54E78D7" w:rsidR="00154B9C" w:rsidRPr="000579AC" w:rsidRDefault="006044F0" w:rsidP="000940EF">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0940EF">
              <w:rPr>
                <w:rStyle w:val="InstructionalTextChar"/>
                <w:color w:val="auto"/>
              </w:rPr>
              <w:t xml:space="preserve"> </w:t>
            </w:r>
            <w:r w:rsidR="00ED5980" w:rsidRPr="000579AC">
              <w:rPr>
                <w:b/>
                <w:bCs/>
              </w:rPr>
              <w:t xml:space="preserve"> </w:t>
            </w:r>
          </w:p>
          <w:p w14:paraId="427EFA7D" w14:textId="77777777" w:rsidR="00154B9C" w:rsidRPr="000579AC" w:rsidRDefault="00154B9C">
            <w:pPr>
              <w:pStyle w:val="TableHeaderText"/>
              <w:numPr>
                <w:ilvl w:val="12"/>
                <w:numId w:val="0"/>
              </w:numPr>
            </w:pPr>
            <w:r w:rsidRPr="000579AC">
              <w:t xml:space="preserve">NON-NETWORK </w:t>
            </w:r>
          </w:p>
        </w:tc>
      </w:tr>
      <w:tr w:rsidR="00154B9C" w:rsidRPr="00725AF5" w14:paraId="427EFAC1" w14:textId="77777777" w:rsidTr="00C841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Default="00154B9C">
            <w:pPr>
              <w:pStyle w:val="TableTextCharCharChar1"/>
              <w:numPr>
                <w:ilvl w:val="12"/>
                <w:numId w:val="0"/>
              </w:numPr>
              <w:rPr>
                <w:bCs/>
                <w:szCs w:val="24"/>
              </w:rPr>
            </w:pPr>
          </w:p>
          <w:p w14:paraId="4833F2B1" w14:textId="7436F078" w:rsidR="00C22A43" w:rsidRDefault="00C22A43">
            <w:pPr>
              <w:pStyle w:val="TableTextCharCharChar1"/>
              <w:numPr>
                <w:ilvl w:val="12"/>
                <w:numId w:val="0"/>
              </w:numPr>
              <w:rPr>
                <w:bCs/>
                <w:szCs w:val="24"/>
              </w:rPr>
            </w:pPr>
            <w:r w:rsidRPr="00C22A43">
              <w:rPr>
                <w:bCs/>
                <w:szCs w:val="24"/>
              </w:rPr>
              <w:t>Midwives are covered.</w:t>
            </w:r>
          </w:p>
          <w:p w14:paraId="6E5EDC3D" w14:textId="77777777" w:rsidR="00C22A43" w:rsidRPr="00725AF5" w:rsidRDefault="00C22A43">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1AEF07DF" w14:textId="77777777" w:rsidR="00972FE1" w:rsidRDefault="00972FE1" w:rsidP="002C1F94">
            <w:pPr>
              <w:pStyle w:val="TableTextCharCharChar1"/>
              <w:ind w:left="288" w:hanging="288"/>
              <w:rPr>
                <w:bCs/>
                <w:szCs w:val="24"/>
              </w:rPr>
            </w:pPr>
          </w:p>
          <w:p w14:paraId="427EFA96" w14:textId="0817F357" w:rsidR="00F83AFF" w:rsidRPr="00725AF5" w:rsidRDefault="00EE3943" w:rsidP="002C1F94">
            <w:pPr>
              <w:pStyle w:val="TableTextCharCharChar1"/>
              <w:ind w:left="288" w:hanging="288"/>
              <w:rPr>
                <w:bCs/>
                <w:szCs w:val="24"/>
              </w:rPr>
            </w:pPr>
            <w:r w:rsidRPr="00EE3943">
              <w:rPr>
                <w:bCs/>
                <w:szCs w:val="24"/>
              </w:rPr>
              <w:t>Newborns of a dependent child are not covered - as that child is a grandchild and not an eligible dependent. However they are covered for the first 48/96 hours after birth. The dependents newborn will NOT be eligible for enrollment beyond the 48-96 hour coverage.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427EFA9E" w14:textId="77777777" w:rsidR="00154B9C" w:rsidRDefault="00154B9C">
            <w:pPr>
              <w:pStyle w:val="TableTextCharCharChar1"/>
              <w:numPr>
                <w:ilvl w:val="12"/>
                <w:numId w:val="0"/>
              </w:numPr>
              <w:rPr>
                <w:b/>
                <w:color w:val="0000FF"/>
                <w:szCs w:val="24"/>
              </w:rPr>
            </w:pPr>
          </w:p>
          <w:p w14:paraId="36F4614C" w14:textId="77777777" w:rsidR="00CF44DA" w:rsidRDefault="00CF44DA">
            <w:pPr>
              <w:pStyle w:val="TableTextCharCharChar1"/>
              <w:numPr>
                <w:ilvl w:val="12"/>
                <w:numId w:val="0"/>
              </w:numPr>
              <w:rPr>
                <w:b/>
                <w:color w:val="0000FF"/>
                <w:szCs w:val="24"/>
              </w:rPr>
            </w:pPr>
          </w:p>
          <w:p w14:paraId="6211EF0B" w14:textId="77777777" w:rsidR="00C22A43" w:rsidRPr="00725AF5" w:rsidRDefault="00C22A43">
            <w:pPr>
              <w:pStyle w:val="TableTextCharCharChar1"/>
              <w:numPr>
                <w:ilvl w:val="12"/>
                <w:numId w:val="0"/>
              </w:numPr>
              <w:rPr>
                <w:b/>
                <w:color w:val="0000FF"/>
                <w:szCs w:val="24"/>
              </w:rPr>
            </w:pPr>
          </w:p>
          <w:p w14:paraId="427EFAA2" w14:textId="1565E099" w:rsidR="00154B9C" w:rsidRDefault="00C22A43" w:rsidP="000579AC">
            <w:pPr>
              <w:pStyle w:val="TableTextCharCharChar1"/>
              <w:numPr>
                <w:ilvl w:val="12"/>
                <w:numId w:val="0"/>
              </w:numPr>
              <w:rPr>
                <w:szCs w:val="24"/>
              </w:rPr>
            </w:pPr>
            <w:r w:rsidRPr="00C22A43">
              <w:rPr>
                <w:szCs w:val="24"/>
              </w:rPr>
              <w:t xml:space="preserve">OB-GYNS ARE CONSIDERED SPECIALISTS AND SPC COPAY APPLIES </w:t>
            </w:r>
          </w:p>
          <w:p w14:paraId="2DFA71A9" w14:textId="77777777" w:rsidR="00C22A43" w:rsidRPr="00725AF5" w:rsidRDefault="00C22A43" w:rsidP="000579AC">
            <w:pPr>
              <w:pStyle w:val="TableTextCharCharChar1"/>
              <w:numPr>
                <w:ilvl w:val="12"/>
                <w:numId w:val="0"/>
              </w:numPr>
              <w:rPr>
                <w:szCs w:val="24"/>
              </w:rPr>
            </w:pPr>
          </w:p>
          <w:p w14:paraId="427EFAA8" w14:textId="2536CB8F" w:rsidR="00154B9C" w:rsidRPr="00725AF5" w:rsidRDefault="00154B9C">
            <w:pPr>
              <w:pStyle w:val="TableTextCharCharChar1"/>
              <w:numPr>
                <w:ilvl w:val="12"/>
                <w:numId w:val="0"/>
              </w:numPr>
              <w:rPr>
                <w:szCs w:val="24"/>
              </w:rPr>
            </w:pPr>
            <w:r w:rsidRPr="00725AF5">
              <w:rPr>
                <w:b/>
                <w:color w:val="000000"/>
                <w:szCs w:val="24"/>
              </w:rPr>
              <w:t>No Copayment</w:t>
            </w:r>
            <w:r w:rsidRPr="00725AF5">
              <w:rPr>
                <w:b/>
                <w:szCs w:val="24"/>
              </w:rPr>
              <w:t xml:space="preserve"> </w:t>
            </w:r>
            <w:r w:rsidRPr="00725AF5">
              <w:rPr>
                <w:szCs w:val="24"/>
              </w:rPr>
              <w:t>applies to Physician office visits for prenatal care after the first visit in which an</w:t>
            </w:r>
            <w:r w:rsidRPr="00725AF5">
              <w:rPr>
                <w:b/>
                <w:szCs w:val="24"/>
              </w:rPr>
              <w:t xml:space="preserve"> </w:t>
            </w:r>
            <w:r w:rsidR="00C22A43">
              <w:rPr>
                <w:b/>
                <w:color w:val="0000FF"/>
                <w:szCs w:val="24"/>
              </w:rPr>
              <w:t>$</w:t>
            </w:r>
            <w:r w:rsidR="003D5103">
              <w:rPr>
                <w:b/>
                <w:color w:val="0000FF"/>
                <w:szCs w:val="24"/>
              </w:rPr>
              <w:t>30</w:t>
            </w:r>
            <w:r w:rsidR="003D5103" w:rsidRPr="00725AF5">
              <w:rPr>
                <w:b/>
                <w:color w:val="0000FF"/>
                <w:szCs w:val="24"/>
              </w:rPr>
              <w:t xml:space="preserve"> </w:t>
            </w:r>
            <w:r w:rsidRPr="00725AF5">
              <w:rPr>
                <w:color w:val="000000"/>
                <w:szCs w:val="24"/>
              </w:rPr>
              <w:t>applies</w:t>
            </w:r>
            <w:r w:rsidRPr="00725AF5">
              <w:rPr>
                <w:bCs/>
                <w:color w:val="000000"/>
                <w:szCs w:val="24"/>
              </w:rPr>
              <w:t>.</w:t>
            </w:r>
            <w:r w:rsidR="007E00FC" w:rsidRPr="00725AF5">
              <w:rPr>
                <w:b/>
                <w:color w:val="FF00FF"/>
                <w:szCs w:val="24"/>
              </w:rPr>
              <w:t xml:space="preserve"> </w:t>
            </w:r>
            <w:r w:rsidRPr="00725AF5">
              <w:rPr>
                <w:b/>
                <w:color w:val="000000"/>
                <w:szCs w:val="24"/>
              </w:rPr>
              <w:t xml:space="preserve"> </w:t>
            </w:r>
          </w:p>
          <w:p w14:paraId="427EFAA9" w14:textId="77777777" w:rsidR="00154B9C" w:rsidRPr="00725AF5" w:rsidRDefault="00154B9C">
            <w:pPr>
              <w:pStyle w:val="TableTextCharCharChar1"/>
              <w:numPr>
                <w:ilvl w:val="12"/>
                <w:numId w:val="0"/>
              </w:numPr>
              <w:rPr>
                <w:szCs w:val="24"/>
              </w:rPr>
            </w:pPr>
          </w:p>
          <w:p w14:paraId="427EFAAA" w14:textId="77777777" w:rsidR="00972FE1" w:rsidRPr="00725AF5" w:rsidRDefault="00972FE1">
            <w:pPr>
              <w:pStyle w:val="TableTextCharCharChar1"/>
              <w:numPr>
                <w:ilvl w:val="12"/>
                <w:numId w:val="0"/>
              </w:numPr>
              <w:rPr>
                <w:szCs w:val="24"/>
              </w:rPr>
            </w:pPr>
          </w:p>
          <w:p w14:paraId="7EFD072D" w14:textId="77777777" w:rsidR="00CF44DA" w:rsidRPr="00ED1A80" w:rsidRDefault="00CF44DA" w:rsidP="00CF44DA">
            <w:pPr>
              <w:pStyle w:val="TableTextCharCharChar1"/>
              <w:numPr>
                <w:ilvl w:val="12"/>
                <w:numId w:val="0"/>
              </w:numPr>
              <w:rPr>
                <w:b/>
                <w:bCs/>
                <w:szCs w:val="24"/>
                <w:u w:val="single"/>
              </w:rPr>
            </w:pPr>
            <w:r w:rsidRPr="00ED1A80">
              <w:rPr>
                <w:b/>
                <w:bCs/>
                <w:szCs w:val="24"/>
                <w:u w:val="single"/>
              </w:rPr>
              <w:t>Newborn Care-Well Baby</w:t>
            </w:r>
          </w:p>
          <w:p w14:paraId="52E99F87" w14:textId="5E0EDAFD" w:rsidR="00DB70E2" w:rsidRDefault="00CF44DA" w:rsidP="00CF44DA">
            <w:pPr>
              <w:pStyle w:val="TableTextCharCharChar1"/>
              <w:numPr>
                <w:ilvl w:val="12"/>
                <w:numId w:val="0"/>
              </w:numPr>
            </w:pPr>
            <w:r>
              <w:rPr>
                <w:b/>
                <w:bCs/>
                <w:color w:val="0000FF"/>
              </w:rPr>
              <w:t>100%</w:t>
            </w:r>
            <w:r w:rsidRPr="00725AF5">
              <w:t xml:space="preserve"> of eligible expenses.</w:t>
            </w:r>
          </w:p>
          <w:p w14:paraId="5F1759E6" w14:textId="77777777" w:rsidR="00C841FF" w:rsidRDefault="00C841FF" w:rsidP="00CF44DA">
            <w:pPr>
              <w:pStyle w:val="TableTextCharCharChar1"/>
              <w:numPr>
                <w:ilvl w:val="12"/>
                <w:numId w:val="0"/>
              </w:numPr>
            </w:pPr>
          </w:p>
          <w:p w14:paraId="1DE0BB60" w14:textId="77777777" w:rsidR="00C841FF" w:rsidRDefault="00C841FF" w:rsidP="00CF44DA">
            <w:pPr>
              <w:pStyle w:val="TableTextCharCharChar1"/>
              <w:numPr>
                <w:ilvl w:val="12"/>
                <w:numId w:val="0"/>
              </w:numPr>
            </w:pPr>
          </w:p>
          <w:p w14:paraId="31595A58" w14:textId="77777777" w:rsidR="00DB70E2" w:rsidRDefault="00DB70E2" w:rsidP="00DB70E2">
            <w:pPr>
              <w:pStyle w:val="TableTextCharCharChar1"/>
              <w:numPr>
                <w:ilvl w:val="12"/>
                <w:numId w:val="0"/>
              </w:numPr>
              <w:rPr>
                <w:b/>
              </w:rPr>
            </w:pPr>
            <w:r>
              <w:rPr>
                <w:b/>
              </w:rPr>
              <w:t>Sick Newborn:</w:t>
            </w:r>
          </w:p>
          <w:p w14:paraId="4BEBC2A0" w14:textId="77777777" w:rsidR="00DB70E2" w:rsidRDefault="00DB70E2" w:rsidP="00DB70E2">
            <w:pPr>
              <w:pStyle w:val="TableTextCharCharChar1"/>
              <w:numPr>
                <w:ilvl w:val="12"/>
                <w:numId w:val="0"/>
              </w:numPr>
              <w:rPr>
                <w:b/>
              </w:rPr>
            </w:pPr>
            <w:r>
              <w:rPr>
                <w:b/>
                <w:color w:val="0000FF"/>
              </w:rPr>
              <w:t xml:space="preserve">100% </w:t>
            </w:r>
            <w:r>
              <w:t>of eligible expenses after</w:t>
            </w:r>
            <w:r>
              <w:rPr>
                <w:b/>
              </w:rPr>
              <w:t xml:space="preserve"> </w:t>
            </w:r>
            <w:r>
              <w:rPr>
                <w:b/>
                <w:color w:val="0000FF"/>
              </w:rPr>
              <w:t>$300</w:t>
            </w:r>
            <w:r>
              <w:rPr>
                <w:b/>
              </w:rPr>
              <w:t xml:space="preserve"> </w:t>
            </w:r>
            <w:r>
              <w:t>copay after satisfying the deductible</w:t>
            </w:r>
          </w:p>
          <w:p w14:paraId="6799EEF5" w14:textId="77777777" w:rsidR="00DB70E2" w:rsidRPr="00725AF5" w:rsidRDefault="00DB70E2" w:rsidP="00CF44DA">
            <w:pPr>
              <w:pStyle w:val="TableTextCharCharChar1"/>
              <w:numPr>
                <w:ilvl w:val="12"/>
                <w:numId w:val="0"/>
              </w:numPr>
              <w:rPr>
                <w:b/>
              </w:rPr>
            </w:pPr>
          </w:p>
          <w:p w14:paraId="427EFAAB" w14:textId="69BE4D82" w:rsidR="00EF1AEE" w:rsidRPr="00725AF5" w:rsidRDefault="00EF1AEE">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Default="00154B9C">
            <w:pPr>
              <w:pStyle w:val="TableTextCharCharChar1"/>
              <w:numPr>
                <w:ilvl w:val="12"/>
                <w:numId w:val="0"/>
              </w:numPr>
              <w:rPr>
                <w:szCs w:val="24"/>
              </w:rPr>
            </w:pPr>
          </w:p>
          <w:p w14:paraId="08F3062E" w14:textId="77777777" w:rsidR="00C33E45" w:rsidRDefault="00C33E45">
            <w:pPr>
              <w:pStyle w:val="TableTextCharCharChar1"/>
              <w:numPr>
                <w:ilvl w:val="12"/>
                <w:numId w:val="0"/>
              </w:numPr>
              <w:rPr>
                <w:szCs w:val="24"/>
              </w:rPr>
            </w:pPr>
          </w:p>
          <w:p w14:paraId="6E40BDF1" w14:textId="77777777" w:rsidR="00C33E45" w:rsidRDefault="00C33E45">
            <w:pPr>
              <w:pStyle w:val="TableTextCharCharChar1"/>
              <w:numPr>
                <w:ilvl w:val="12"/>
                <w:numId w:val="0"/>
              </w:numPr>
              <w:rPr>
                <w:szCs w:val="24"/>
              </w:rPr>
            </w:pPr>
          </w:p>
          <w:p w14:paraId="44C3BF56" w14:textId="77777777" w:rsidR="00C33E45" w:rsidRDefault="00C33E45">
            <w:pPr>
              <w:pStyle w:val="TableTextCharCharChar1"/>
              <w:numPr>
                <w:ilvl w:val="12"/>
                <w:numId w:val="0"/>
              </w:numPr>
              <w:rPr>
                <w:szCs w:val="24"/>
              </w:rPr>
            </w:pPr>
          </w:p>
          <w:p w14:paraId="24901897" w14:textId="77777777" w:rsidR="00C33E45" w:rsidRDefault="00C33E45">
            <w:pPr>
              <w:pStyle w:val="TableTextCharCharChar1"/>
              <w:numPr>
                <w:ilvl w:val="12"/>
                <w:numId w:val="0"/>
              </w:numPr>
              <w:rPr>
                <w:szCs w:val="24"/>
              </w:rPr>
            </w:pPr>
          </w:p>
          <w:p w14:paraId="470C243C" w14:textId="77777777" w:rsidR="00C33E45" w:rsidRDefault="00C33E45">
            <w:pPr>
              <w:pStyle w:val="TableTextCharCharChar1"/>
              <w:numPr>
                <w:ilvl w:val="12"/>
                <w:numId w:val="0"/>
              </w:numPr>
              <w:rPr>
                <w:szCs w:val="24"/>
              </w:rPr>
            </w:pPr>
          </w:p>
          <w:p w14:paraId="37D6E14C" w14:textId="77777777" w:rsidR="00C33E45" w:rsidRDefault="00C33E45">
            <w:pPr>
              <w:pStyle w:val="TableTextCharCharChar1"/>
              <w:numPr>
                <w:ilvl w:val="12"/>
                <w:numId w:val="0"/>
              </w:numPr>
              <w:rPr>
                <w:szCs w:val="24"/>
              </w:rPr>
            </w:pPr>
          </w:p>
          <w:p w14:paraId="498DEFBC" w14:textId="77777777" w:rsidR="00C33E45" w:rsidRDefault="00C33E45">
            <w:pPr>
              <w:pStyle w:val="TableTextCharCharChar1"/>
              <w:numPr>
                <w:ilvl w:val="12"/>
                <w:numId w:val="0"/>
              </w:numPr>
              <w:rPr>
                <w:szCs w:val="24"/>
              </w:rPr>
            </w:pPr>
          </w:p>
          <w:p w14:paraId="6532D1F1" w14:textId="77777777" w:rsidR="00C33E45" w:rsidRDefault="00C33E45">
            <w:pPr>
              <w:pStyle w:val="TableTextCharCharChar1"/>
              <w:numPr>
                <w:ilvl w:val="12"/>
                <w:numId w:val="0"/>
              </w:numPr>
              <w:rPr>
                <w:szCs w:val="24"/>
              </w:rPr>
            </w:pPr>
          </w:p>
          <w:p w14:paraId="69ACF1CD" w14:textId="77777777" w:rsidR="00C33E45" w:rsidRDefault="00C33E45">
            <w:pPr>
              <w:pStyle w:val="TableTextCharCharChar1"/>
              <w:numPr>
                <w:ilvl w:val="12"/>
                <w:numId w:val="0"/>
              </w:numPr>
              <w:rPr>
                <w:szCs w:val="24"/>
              </w:rPr>
            </w:pPr>
          </w:p>
          <w:p w14:paraId="2AC52ADA" w14:textId="77777777" w:rsidR="00C33E45" w:rsidRDefault="00C33E45">
            <w:pPr>
              <w:pStyle w:val="TableTextCharCharChar1"/>
              <w:numPr>
                <w:ilvl w:val="12"/>
                <w:numId w:val="0"/>
              </w:numPr>
              <w:rPr>
                <w:szCs w:val="24"/>
              </w:rPr>
            </w:pPr>
          </w:p>
          <w:p w14:paraId="6909BDD1" w14:textId="77777777" w:rsidR="00C33E45" w:rsidRDefault="00C33E45">
            <w:pPr>
              <w:pStyle w:val="TableTextCharCharChar1"/>
              <w:numPr>
                <w:ilvl w:val="12"/>
                <w:numId w:val="0"/>
              </w:numPr>
              <w:rPr>
                <w:szCs w:val="24"/>
              </w:rPr>
            </w:pPr>
          </w:p>
          <w:p w14:paraId="35C3E5D9" w14:textId="77777777" w:rsidR="00C33E45" w:rsidRDefault="00C33E45">
            <w:pPr>
              <w:pStyle w:val="TableTextCharCharChar1"/>
              <w:numPr>
                <w:ilvl w:val="12"/>
                <w:numId w:val="0"/>
              </w:numPr>
              <w:rPr>
                <w:szCs w:val="24"/>
              </w:rPr>
            </w:pPr>
          </w:p>
          <w:p w14:paraId="37559764" w14:textId="77777777" w:rsidR="00C33E45" w:rsidRDefault="00C33E45">
            <w:pPr>
              <w:pStyle w:val="TableTextCharCharChar1"/>
              <w:numPr>
                <w:ilvl w:val="12"/>
                <w:numId w:val="0"/>
              </w:numPr>
              <w:rPr>
                <w:szCs w:val="24"/>
              </w:rPr>
            </w:pPr>
          </w:p>
          <w:p w14:paraId="118FAED9" w14:textId="77777777" w:rsidR="00C33E45" w:rsidRPr="00725AF5" w:rsidRDefault="00C33E45">
            <w:pPr>
              <w:pStyle w:val="TableTextCharCharChar1"/>
              <w:numPr>
                <w:ilvl w:val="12"/>
                <w:numId w:val="0"/>
              </w:numPr>
              <w:rPr>
                <w:szCs w:val="24"/>
              </w:rPr>
            </w:pPr>
          </w:p>
          <w:p w14:paraId="105103A0" w14:textId="77777777" w:rsidR="00EF1AEE" w:rsidRDefault="00EF1AEE" w:rsidP="00EF1AEE">
            <w:pPr>
              <w:pStyle w:val="TableTextCharCharChar1"/>
              <w:numPr>
                <w:ilvl w:val="12"/>
                <w:numId w:val="0"/>
              </w:numPr>
              <w:rPr>
                <w:b/>
                <w:bCs/>
                <w:szCs w:val="24"/>
                <w:u w:val="single"/>
              </w:rPr>
            </w:pPr>
            <w:r w:rsidRPr="000579AC">
              <w:rPr>
                <w:b/>
                <w:bCs/>
                <w:szCs w:val="24"/>
                <w:u w:val="single"/>
              </w:rPr>
              <w:t>Newborn Care-Well Baby</w:t>
            </w:r>
          </w:p>
          <w:p w14:paraId="4A8A2773" w14:textId="77777777" w:rsidR="00C841FF" w:rsidRPr="00725AF5" w:rsidRDefault="00C841FF" w:rsidP="00C841FF">
            <w:pPr>
              <w:pStyle w:val="TableTextCharCharChar1"/>
              <w:numPr>
                <w:ilvl w:val="12"/>
                <w:numId w:val="0"/>
              </w:numPr>
              <w:rPr>
                <w:b/>
              </w:rPr>
            </w:pPr>
            <w:r>
              <w:rPr>
                <w:b/>
                <w:bCs/>
                <w:color w:val="0000FF"/>
              </w:rPr>
              <w:t>80%</w:t>
            </w:r>
            <w:r w:rsidRPr="00725AF5">
              <w:t xml:space="preserve"> of eligible expenses.</w:t>
            </w:r>
          </w:p>
          <w:p w14:paraId="2882B4BF" w14:textId="77777777" w:rsidR="00C33E45" w:rsidRDefault="00C33E45" w:rsidP="00EF1AEE">
            <w:pPr>
              <w:pStyle w:val="TableTextCharCharChar1"/>
              <w:numPr>
                <w:ilvl w:val="12"/>
                <w:numId w:val="0"/>
              </w:numPr>
              <w:rPr>
                <w:b/>
                <w:bCs/>
                <w:szCs w:val="24"/>
                <w:u w:val="single"/>
              </w:rPr>
            </w:pPr>
          </w:p>
          <w:p w14:paraId="17FABB60" w14:textId="77777777" w:rsidR="00C33E45" w:rsidRPr="000579AC" w:rsidRDefault="00C33E45" w:rsidP="00EF1AEE">
            <w:pPr>
              <w:pStyle w:val="TableTextCharCharChar1"/>
              <w:numPr>
                <w:ilvl w:val="12"/>
                <w:numId w:val="0"/>
              </w:numPr>
              <w:rPr>
                <w:b/>
                <w:bCs/>
                <w:szCs w:val="24"/>
                <w:u w:val="single"/>
              </w:rPr>
            </w:pPr>
          </w:p>
          <w:p w14:paraId="180E1CFB" w14:textId="77777777" w:rsidR="00C33E45" w:rsidRDefault="00C33E45" w:rsidP="00C33E45">
            <w:pPr>
              <w:pStyle w:val="TableTextCharCharChar1"/>
              <w:numPr>
                <w:ilvl w:val="12"/>
                <w:numId w:val="0"/>
              </w:numPr>
              <w:rPr>
                <w:b/>
              </w:rPr>
            </w:pPr>
            <w:r>
              <w:rPr>
                <w:b/>
              </w:rPr>
              <w:t>Sick Newborn:</w:t>
            </w:r>
          </w:p>
          <w:p w14:paraId="707A8D11" w14:textId="20D546C7" w:rsidR="00C33E45" w:rsidRDefault="00815987" w:rsidP="00C33E45">
            <w:pPr>
              <w:pStyle w:val="TableTextCharCharChar1"/>
              <w:numPr>
                <w:ilvl w:val="12"/>
                <w:numId w:val="0"/>
              </w:numPr>
              <w:rPr>
                <w:b/>
              </w:rPr>
            </w:pPr>
            <w:r>
              <w:rPr>
                <w:b/>
                <w:color w:val="0000FF"/>
              </w:rPr>
              <w:t>8</w:t>
            </w:r>
            <w:r w:rsidR="00C33E45">
              <w:rPr>
                <w:b/>
                <w:color w:val="0000FF"/>
              </w:rPr>
              <w:t xml:space="preserve">0% </w:t>
            </w:r>
            <w:r w:rsidR="00C33E45">
              <w:t>of eligible expenses after</w:t>
            </w:r>
            <w:r w:rsidR="00C33E45">
              <w:rPr>
                <w:b/>
              </w:rPr>
              <w:t xml:space="preserve"> </w:t>
            </w:r>
            <w:r w:rsidR="00C33E45">
              <w:t xml:space="preserve"> after satisfying the deductible</w:t>
            </w:r>
          </w:p>
          <w:p w14:paraId="21AA29B1" w14:textId="77777777" w:rsidR="00C33E45" w:rsidRDefault="00C33E45" w:rsidP="00EF1AEE">
            <w:pPr>
              <w:pStyle w:val="TableTextCharCharChar1"/>
              <w:numPr>
                <w:ilvl w:val="12"/>
                <w:numId w:val="0"/>
              </w:numPr>
              <w:rPr>
                <w:b/>
                <w:bCs/>
                <w:szCs w:val="24"/>
              </w:rPr>
            </w:pPr>
          </w:p>
          <w:p w14:paraId="109A513E" w14:textId="77777777" w:rsidR="007E00FC" w:rsidRDefault="007E00FC">
            <w:pPr>
              <w:pStyle w:val="TableTextCharCharChar1"/>
              <w:numPr>
                <w:ilvl w:val="12"/>
                <w:numId w:val="0"/>
              </w:numPr>
              <w:rPr>
                <w:szCs w:val="24"/>
              </w:rPr>
            </w:pPr>
          </w:p>
          <w:p w14:paraId="69065F5D" w14:textId="77777777" w:rsidR="00EF1AEE" w:rsidRDefault="00EF1AEE">
            <w:pPr>
              <w:pStyle w:val="TableTextCharCharChar1"/>
              <w:numPr>
                <w:ilvl w:val="12"/>
                <w:numId w:val="0"/>
              </w:numPr>
              <w:rPr>
                <w:szCs w:val="24"/>
              </w:rPr>
            </w:pPr>
          </w:p>
          <w:p w14:paraId="34855085" w14:textId="77777777" w:rsidR="00EF1AEE" w:rsidRPr="00725AF5" w:rsidRDefault="00EF1AEE">
            <w:pPr>
              <w:pStyle w:val="TableTextCharCharChar1"/>
              <w:numPr>
                <w:ilvl w:val="12"/>
                <w:numId w:val="0"/>
              </w:numPr>
              <w:rPr>
                <w:szCs w:val="24"/>
              </w:rPr>
            </w:pPr>
          </w:p>
          <w:p w14:paraId="427EFABD" w14:textId="5DF95368"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Default="00B82441" w:rsidP="00B82441">
            <w:pPr>
              <w:pStyle w:val="TableTextCharCharChar1"/>
              <w:numPr>
                <w:ilvl w:val="12"/>
                <w:numId w:val="0"/>
              </w:numPr>
              <w:rPr>
                <w:szCs w:val="24"/>
              </w:rPr>
            </w:pPr>
          </w:p>
          <w:p w14:paraId="572C01D4" w14:textId="77777777" w:rsidR="00C22A43" w:rsidRPr="00C22A43" w:rsidRDefault="00C22A43" w:rsidP="00C22A43">
            <w:pPr>
              <w:pStyle w:val="TableTextCharCharChar1"/>
              <w:numPr>
                <w:ilvl w:val="12"/>
                <w:numId w:val="0"/>
              </w:numPr>
              <w:rPr>
                <w:szCs w:val="24"/>
              </w:rPr>
            </w:pPr>
            <w:r w:rsidRPr="00C22A43">
              <w:rPr>
                <w:szCs w:val="24"/>
              </w:rPr>
              <w:t>Authoirization is only required if care in an Out of Network hospital exceeds the limits listed below:</w:t>
            </w:r>
          </w:p>
          <w:p w14:paraId="4E4F1674" w14:textId="77777777" w:rsidR="00C22A43" w:rsidRPr="00C22A43" w:rsidRDefault="00C22A43" w:rsidP="00C22A43">
            <w:pPr>
              <w:pStyle w:val="TableTextCharCharChar1"/>
              <w:numPr>
                <w:ilvl w:val="12"/>
                <w:numId w:val="0"/>
              </w:numPr>
              <w:rPr>
                <w:szCs w:val="24"/>
              </w:rPr>
            </w:pPr>
            <w:r w:rsidRPr="00C22A43">
              <w:rPr>
                <w:szCs w:val="24"/>
              </w:rPr>
              <w:t xml:space="preserve">- </w:t>
            </w:r>
            <w:r w:rsidRPr="000579AC">
              <w:rPr>
                <w:b/>
                <w:color w:val="0000FF"/>
                <w:szCs w:val="24"/>
              </w:rPr>
              <w:t>48</w:t>
            </w:r>
            <w:r w:rsidRPr="00C22A43">
              <w:rPr>
                <w:szCs w:val="24"/>
              </w:rPr>
              <w:t xml:space="preserve"> hours for the mother and newborn child following a normal delivery</w:t>
            </w:r>
          </w:p>
          <w:p w14:paraId="4B1D4452" w14:textId="77777777" w:rsidR="00C22A43" w:rsidRPr="00C22A43" w:rsidRDefault="00C22A43" w:rsidP="00C22A43">
            <w:pPr>
              <w:pStyle w:val="TableTextCharCharChar1"/>
              <w:numPr>
                <w:ilvl w:val="12"/>
                <w:numId w:val="0"/>
              </w:numPr>
              <w:rPr>
                <w:szCs w:val="24"/>
              </w:rPr>
            </w:pPr>
            <w:r w:rsidRPr="00C22A43">
              <w:rPr>
                <w:szCs w:val="24"/>
              </w:rPr>
              <w:t xml:space="preserve">- </w:t>
            </w:r>
            <w:r w:rsidRPr="000579AC">
              <w:rPr>
                <w:b/>
                <w:color w:val="0000FF"/>
                <w:szCs w:val="24"/>
              </w:rPr>
              <w:t xml:space="preserve">96 </w:t>
            </w:r>
            <w:r w:rsidRPr="00C22A43">
              <w:rPr>
                <w:szCs w:val="24"/>
              </w:rPr>
              <w:t>hours for the mother and newborn child following a caesarian delivery.</w:t>
            </w:r>
          </w:p>
          <w:p w14:paraId="3A07CDB4" w14:textId="3CD2D202" w:rsidR="00C22A43" w:rsidRDefault="00C22A43" w:rsidP="00C22A43">
            <w:pPr>
              <w:pStyle w:val="TableTextCharCharChar1"/>
              <w:numPr>
                <w:ilvl w:val="12"/>
                <w:numId w:val="0"/>
              </w:numPr>
              <w:rPr>
                <w:szCs w:val="24"/>
              </w:rPr>
            </w:pPr>
            <w:r w:rsidRPr="00C22A43">
              <w:rPr>
                <w:szCs w:val="24"/>
              </w:rPr>
              <w:t>- Extended stay requires authorization as soon as is reasonably possible if the mother or newborn is required to stay additional days.</w:t>
            </w:r>
          </w:p>
          <w:p w14:paraId="586B39F2" w14:textId="77777777" w:rsidR="00C22A43" w:rsidRPr="00725AF5" w:rsidRDefault="00C22A43" w:rsidP="00B82441">
            <w:pPr>
              <w:pStyle w:val="TableTextCharCharChar1"/>
              <w:numPr>
                <w:ilvl w:val="12"/>
                <w:numId w:val="0"/>
              </w:numPr>
              <w:rPr>
                <w:szCs w:val="24"/>
              </w:rPr>
            </w:pPr>
          </w:p>
          <w:p w14:paraId="427EFAC0" w14:textId="76AA32B0" w:rsidR="00B82441" w:rsidRPr="00725AF5" w:rsidRDefault="00B82441" w:rsidP="00101C86">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577B82" w:rsidRPr="00725AF5" w14:paraId="427EFAD4" w14:textId="77777777" w:rsidTr="00C841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14B76AF8"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C841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C841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1A581D" w:rsidRPr="00725AF5" w14:paraId="427EFB3B" w14:textId="77777777" w:rsidTr="00C841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7A35D858" w:rsidR="001A581D" w:rsidRPr="0068271B" w:rsidRDefault="001A581D" w:rsidP="00870816">
            <w:pPr>
              <w:pStyle w:val="TableTextCharCharChar1"/>
              <w:numPr>
                <w:ilvl w:val="12"/>
                <w:numId w:val="0"/>
              </w:numPr>
              <w:rPr>
                <w:b/>
                <w:szCs w:val="24"/>
              </w:rPr>
            </w:pPr>
            <w:bookmarkStart w:id="93" w:name="Maternity_Support_Program"/>
            <w:bookmarkStart w:id="94" w:name="The_Healthy_Pregnancy_Program"/>
            <w:r w:rsidRPr="0068271B">
              <w:rPr>
                <w:b/>
                <w:szCs w:val="24"/>
              </w:rPr>
              <w:t>Maternity Support Program</w:t>
            </w:r>
            <w:bookmarkEnd w:id="93"/>
            <w:bookmarkEnd w:id="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E4AACE3" w14:textId="77777777" w:rsidR="001A581D" w:rsidRPr="0068271B" w:rsidRDefault="001A581D" w:rsidP="007F68B6">
            <w:pPr>
              <w:pStyle w:val="TableText"/>
              <w:rPr>
                <w:szCs w:val="24"/>
              </w:rPr>
            </w:pPr>
            <w:r w:rsidRPr="0068271B">
              <w:rPr>
                <w:szCs w:val="24"/>
              </w:rPr>
              <w:t xml:space="preserve">If you are pregnant or thinking about becoming pregnant, and you are enrolled in the medical Plan, you can get valuable educational information, advice and comprehensive case management. </w:t>
            </w:r>
          </w:p>
          <w:p w14:paraId="61D73164" w14:textId="77777777" w:rsidR="001A581D" w:rsidRPr="0068271B" w:rsidRDefault="001A581D" w:rsidP="007F68B6">
            <w:pPr>
              <w:pStyle w:val="TableText"/>
              <w:rPr>
                <w:szCs w:val="24"/>
              </w:rPr>
            </w:pPr>
            <w:r w:rsidRPr="0068271B">
              <w:rPr>
                <w:szCs w:val="24"/>
              </w:rPr>
              <w:t>This program offers:</w:t>
            </w:r>
          </w:p>
          <w:p w14:paraId="178EBA9F" w14:textId="77777777" w:rsidR="001A581D" w:rsidRPr="0068271B" w:rsidRDefault="001A581D" w:rsidP="001A581D">
            <w:pPr>
              <w:pStyle w:val="TableText"/>
              <w:numPr>
                <w:ilvl w:val="0"/>
                <w:numId w:val="42"/>
              </w:numPr>
              <w:textAlignment w:val="auto"/>
              <w:rPr>
                <w:szCs w:val="24"/>
              </w:rPr>
            </w:pPr>
            <w:r w:rsidRPr="0068271B">
              <w:rPr>
                <w:szCs w:val="24"/>
              </w:rPr>
              <w:t xml:space="preserve">Help to enroll in the program </w:t>
            </w:r>
          </w:p>
          <w:p w14:paraId="599A31D0" w14:textId="77777777" w:rsidR="001A581D" w:rsidRPr="0068271B" w:rsidRDefault="001A581D" w:rsidP="001A581D">
            <w:pPr>
              <w:pStyle w:val="TableText"/>
              <w:numPr>
                <w:ilvl w:val="0"/>
                <w:numId w:val="42"/>
              </w:numPr>
              <w:textAlignment w:val="auto"/>
              <w:rPr>
                <w:szCs w:val="24"/>
              </w:rPr>
            </w:pPr>
            <w:r w:rsidRPr="0068271B">
              <w:rPr>
                <w:szCs w:val="24"/>
              </w:rPr>
              <w:t>pre-conception health coaching;</w:t>
            </w:r>
          </w:p>
          <w:p w14:paraId="0B75E06B" w14:textId="77777777" w:rsidR="001A581D" w:rsidRPr="0068271B" w:rsidRDefault="001A581D" w:rsidP="001A581D">
            <w:pPr>
              <w:pStyle w:val="TableText"/>
              <w:numPr>
                <w:ilvl w:val="0"/>
                <w:numId w:val="42"/>
              </w:numPr>
              <w:textAlignment w:val="auto"/>
              <w:rPr>
                <w:szCs w:val="24"/>
              </w:rPr>
            </w:pPr>
            <w:r w:rsidRPr="0068271B">
              <w:rPr>
                <w:szCs w:val="24"/>
              </w:rPr>
              <w:t xml:space="preserve">written and online educational resources covering a wide range of topics; </w:t>
            </w:r>
          </w:p>
          <w:p w14:paraId="442F12E8" w14:textId="77777777" w:rsidR="001A581D" w:rsidRPr="0068271B" w:rsidRDefault="001A581D" w:rsidP="001A581D">
            <w:pPr>
              <w:pStyle w:val="TableText"/>
              <w:numPr>
                <w:ilvl w:val="0"/>
                <w:numId w:val="42"/>
              </w:numPr>
              <w:textAlignment w:val="auto"/>
              <w:rPr>
                <w:szCs w:val="24"/>
              </w:rPr>
            </w:pPr>
            <w:r w:rsidRPr="0068271B">
              <w:rPr>
                <w:szCs w:val="24"/>
              </w:rPr>
              <w:t>Continued risk assessments during and after your pregnancy to offer you the right support and guidance</w:t>
            </w:r>
          </w:p>
          <w:p w14:paraId="5CF5244C" w14:textId="77777777" w:rsidR="001A581D" w:rsidRPr="0068271B" w:rsidRDefault="001A581D" w:rsidP="001A581D">
            <w:pPr>
              <w:pStyle w:val="TableText"/>
              <w:numPr>
                <w:ilvl w:val="0"/>
                <w:numId w:val="42"/>
              </w:numPr>
              <w:textAlignment w:val="auto"/>
              <w:rPr>
                <w:szCs w:val="24"/>
              </w:rPr>
            </w:pPr>
            <w:r w:rsidRPr="0068271B">
              <w:rPr>
                <w:szCs w:val="24"/>
              </w:rPr>
              <w:t>pre-delivery consultation;</w:t>
            </w:r>
          </w:p>
          <w:p w14:paraId="437E6587" w14:textId="77777777" w:rsidR="001A581D" w:rsidRPr="0068271B" w:rsidRDefault="001A581D" w:rsidP="001A581D">
            <w:pPr>
              <w:pStyle w:val="TableText"/>
              <w:numPr>
                <w:ilvl w:val="0"/>
                <w:numId w:val="42"/>
              </w:numPr>
              <w:textAlignment w:val="auto"/>
              <w:rPr>
                <w:szCs w:val="24"/>
              </w:rPr>
            </w:pPr>
            <w:r w:rsidRPr="0068271B">
              <w:rPr>
                <w:szCs w:val="24"/>
              </w:rPr>
              <w:t>coordination with and referrals to other benefits and programs available under the medical plan;</w:t>
            </w:r>
          </w:p>
          <w:p w14:paraId="6309D7CA" w14:textId="77777777" w:rsidR="001A581D" w:rsidRPr="0068271B" w:rsidRDefault="001A581D" w:rsidP="001A581D">
            <w:pPr>
              <w:pStyle w:val="TableText"/>
              <w:numPr>
                <w:ilvl w:val="0"/>
                <w:numId w:val="42"/>
              </w:numPr>
              <w:textAlignment w:val="auto"/>
              <w:rPr>
                <w:szCs w:val="24"/>
              </w:rPr>
            </w:pPr>
            <w:r w:rsidRPr="0068271B">
              <w:rPr>
                <w:szCs w:val="24"/>
              </w:rPr>
              <w:t xml:space="preserve">a phone call from a nurse approximately two weeks postpartum to provide information on postpartum and newborn care, feeding, nutrition, immunizations and more; </w:t>
            </w:r>
          </w:p>
          <w:p w14:paraId="0BA841DE" w14:textId="77777777" w:rsidR="001A581D" w:rsidRPr="0068271B" w:rsidRDefault="001A581D" w:rsidP="001A581D">
            <w:pPr>
              <w:pStyle w:val="TableText"/>
              <w:numPr>
                <w:ilvl w:val="0"/>
                <w:numId w:val="42"/>
              </w:numPr>
              <w:textAlignment w:val="auto"/>
              <w:rPr>
                <w:szCs w:val="24"/>
              </w:rPr>
            </w:pPr>
            <w:r w:rsidRPr="0068271B">
              <w:rPr>
                <w:szCs w:val="24"/>
              </w:rPr>
              <w:t>post-partum depression screening</w:t>
            </w:r>
          </w:p>
          <w:p w14:paraId="50F3A130" w14:textId="77777777" w:rsidR="001A581D" w:rsidRPr="0068271B" w:rsidRDefault="001A581D" w:rsidP="007F68B6">
            <w:pPr>
              <w:pStyle w:val="TableText"/>
              <w:rPr>
                <w:szCs w:val="24"/>
              </w:rPr>
            </w:pPr>
          </w:p>
          <w:p w14:paraId="2D7B897A" w14:textId="77777777" w:rsidR="001A581D" w:rsidRPr="0068271B" w:rsidRDefault="001A581D" w:rsidP="007F68B6">
            <w:pPr>
              <w:pStyle w:val="TableText"/>
              <w:numPr>
                <w:ilvl w:val="12"/>
                <w:numId w:val="0"/>
              </w:numPr>
              <w:rPr>
                <w:szCs w:val="24"/>
              </w:rPr>
            </w:pPr>
            <w:r w:rsidRPr="0068271B">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7755DB64" w14:textId="77777777" w:rsidR="001A581D" w:rsidRPr="0068271B" w:rsidRDefault="001A581D" w:rsidP="007F68B6">
            <w:pPr>
              <w:pStyle w:val="TableText"/>
              <w:numPr>
                <w:ilvl w:val="12"/>
                <w:numId w:val="0"/>
              </w:numPr>
              <w:rPr>
                <w:szCs w:val="24"/>
              </w:rPr>
            </w:pPr>
          </w:p>
          <w:p w14:paraId="33CE95DF" w14:textId="77777777" w:rsidR="001A581D" w:rsidRPr="0068271B" w:rsidRDefault="001A581D" w:rsidP="007F68B6">
            <w:pPr>
              <w:pStyle w:val="TableText"/>
              <w:numPr>
                <w:ilvl w:val="12"/>
                <w:numId w:val="0"/>
              </w:numPr>
              <w:rPr>
                <w:szCs w:val="24"/>
              </w:rPr>
            </w:pPr>
            <w:r w:rsidRPr="0068271B">
              <w:rPr>
                <w:szCs w:val="24"/>
              </w:rPr>
              <w:t>As a program participant, you can always call your nurse with any questions or concerns you might have.</w:t>
            </w:r>
          </w:p>
          <w:p w14:paraId="1758604F" w14:textId="77777777" w:rsidR="001A581D" w:rsidRPr="0068271B" w:rsidRDefault="001A581D" w:rsidP="007F68B6">
            <w:pPr>
              <w:pStyle w:val="TableText"/>
              <w:numPr>
                <w:ilvl w:val="12"/>
                <w:numId w:val="0"/>
              </w:numPr>
              <w:rPr>
                <w:szCs w:val="24"/>
              </w:rPr>
            </w:pPr>
          </w:p>
          <w:p w14:paraId="34737770" w14:textId="77777777" w:rsidR="001A581D" w:rsidRPr="00C51E1D" w:rsidRDefault="001A581D" w:rsidP="007F68B6">
            <w:pPr>
              <w:numPr>
                <w:ilvl w:val="12"/>
                <w:numId w:val="0"/>
              </w:numPr>
              <w:rPr>
                <w:sz w:val="24"/>
                <w:szCs w:val="24"/>
              </w:rPr>
            </w:pPr>
            <w:r w:rsidRPr="00C51E1D">
              <w:rPr>
                <w:sz w:val="24"/>
                <w:szCs w:val="24"/>
              </w:rPr>
              <w:t>For more information and to enroll, call us toll-free at the number on your health plan ID card.</w:t>
            </w:r>
          </w:p>
          <w:p w14:paraId="427EFB3A" w14:textId="6D0292C4" w:rsidR="001A581D" w:rsidRPr="00C51E1D" w:rsidRDefault="001A581D" w:rsidP="000579AC">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449C530B" w:rsidR="00154B9C" w:rsidRPr="00725AF5" w:rsidRDefault="006044F0" w:rsidP="00645C76">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645C76">
              <w:rPr>
                <w:rStyle w:val="InstructionalTextChar"/>
              </w:rPr>
              <w:t xml:space="preserve"> </w:t>
            </w:r>
            <w:r w:rsidR="00ED5980" w:rsidRPr="00725AF5">
              <w:rPr>
                <w:b/>
                <w:bCs/>
                <w:color w:val="FF0000"/>
              </w:rPr>
              <w:t xml:space="preserve"> </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DFB52A2" w:rsidR="00154B9C" w:rsidRPr="00725AF5" w:rsidRDefault="006044F0" w:rsidP="00645C76">
            <w:pPr>
              <w:pStyle w:val="TableTextCharCharChar1"/>
              <w:jc w:val="center"/>
              <w:rPr>
                <w:b/>
                <w:bCs/>
                <w:color w:val="FF0000"/>
              </w:rPr>
            </w:pPr>
            <w:r>
              <w:rPr>
                <w:rStyle w:val="InstructionalTextChar"/>
                <w:color w:val="FF0000"/>
              </w:rPr>
              <w:t xml:space="preserve">ROLLA </w:t>
            </w:r>
            <w:r w:rsidR="007015BC" w:rsidRPr="00ED1A80">
              <w:rPr>
                <w:rStyle w:val="InstructionalTextChar"/>
                <w:color w:val="FF0000"/>
              </w:rPr>
              <w:t xml:space="preserve"> C</w:t>
            </w:r>
            <w:r w:rsidR="007015BC">
              <w:rPr>
                <w:rStyle w:val="InstructionalTextChar"/>
                <w:color w:val="FF0000"/>
              </w:rPr>
              <w:t>HOICE</w:t>
            </w:r>
            <w:r w:rsidR="007015BC" w:rsidRPr="00ED1A80">
              <w:rPr>
                <w:rStyle w:val="InstructionalTextChar"/>
                <w:color w:val="FF0000"/>
              </w:rPr>
              <w:t xml:space="preserve"> P</w:t>
            </w:r>
            <w:r w:rsidR="007015BC">
              <w:rPr>
                <w:rStyle w:val="InstructionalTextChar"/>
                <w:color w:val="FF0000"/>
              </w:rPr>
              <w:t>LUS</w:t>
            </w:r>
            <w:r w:rsidR="007015BC" w:rsidRPr="00ED1A80">
              <w:rPr>
                <w:rStyle w:val="InstructionalTextChar"/>
                <w:color w:val="FF0000"/>
              </w:rPr>
              <w:t xml:space="preserve"> PPO</w:t>
            </w:r>
            <w:r w:rsidR="007015BC" w:rsidRPr="00725AF5" w:rsidDel="00645C76">
              <w:rPr>
                <w:rStyle w:val="InstructionalTextChar"/>
              </w:rPr>
              <w:t xml:space="preserve"> </w:t>
            </w:r>
            <w:r w:rsidR="00ED5980" w:rsidRPr="00725AF5">
              <w:rPr>
                <w:b/>
                <w:bCs/>
                <w:color w:val="FF0000"/>
              </w:rPr>
              <w:t xml:space="preserve"> </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2B4C29B9"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4BFD5512"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23E96611" w14:textId="36047707"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E75157" w:rsidRPr="00725AF5" w14:paraId="427EFB4F" w14:textId="77777777" w:rsidTr="00586D8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903913C" w14:textId="77777777" w:rsidR="001E5713" w:rsidRDefault="00006291" w:rsidP="00006291">
            <w:pPr>
              <w:rPr>
                <w:color w:val="FF0000"/>
                <w:sz w:val="24"/>
                <w:szCs w:val="24"/>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p>
          <w:p w14:paraId="077BB4A6" w14:textId="77777777" w:rsidR="001E5713" w:rsidRDefault="001E5713" w:rsidP="00006291">
            <w:pPr>
              <w:rPr>
                <w:color w:val="FF0000"/>
                <w:sz w:val="24"/>
                <w:szCs w:val="24"/>
              </w:rPr>
            </w:pPr>
          </w:p>
          <w:p w14:paraId="427EFB4A" w14:textId="18E7963F" w:rsidR="00006291" w:rsidRPr="00725AF5" w:rsidRDefault="001E5713" w:rsidP="00006291">
            <w:pPr>
              <w:rPr>
                <w:color w:val="FF0000"/>
                <w:sz w:val="24"/>
                <w:szCs w:val="24"/>
              </w:rPr>
            </w:pPr>
            <w:r w:rsidRPr="001E5713">
              <w:rPr>
                <w:color w:val="FF0000"/>
                <w:sz w:val="24"/>
                <w:szCs w:val="24"/>
              </w:rPr>
              <w:t>Newborns of a dependent child are not covered - as that child is a grandchild and not an eligible dependent.</w:t>
            </w:r>
          </w:p>
          <w:p w14:paraId="5F3E42B2" w14:textId="77777777" w:rsidR="00486041" w:rsidRPr="00766A59" w:rsidRDefault="00486041" w:rsidP="00486041">
            <w:pPr>
              <w:rPr>
                <w:color w:val="FF0000"/>
                <w:sz w:val="24"/>
                <w:szCs w:val="24"/>
              </w:rPr>
            </w:pPr>
            <w:r w:rsidRPr="00766A59">
              <w:rPr>
                <w:color w:val="FF0000"/>
                <w:sz w:val="24"/>
                <w:szCs w:val="24"/>
              </w:rPr>
              <w:t xml:space="preserve">However they are covered for the first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hours after birth. The dependents newborn will NOT be eligible for enrollment beyond the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 coverage</w:t>
            </w:r>
          </w:p>
          <w:p w14:paraId="427EFB4E" w14:textId="77777777" w:rsidR="00E75157" w:rsidRPr="00725AF5" w:rsidRDefault="00E75157" w:rsidP="000579AC">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&lt;!--section=Physician_Services--&gt;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3CE57472"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3D5103">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3D5103">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3D9DFAE0" w:rsidR="00154B9C" w:rsidRPr="000579AC" w:rsidRDefault="006044F0" w:rsidP="00645C76">
            <w:pPr>
              <w:pStyle w:val="TableTextCharCharChar1"/>
              <w:jc w:val="center"/>
              <w:rPr>
                <w:b/>
                <w:bCs/>
              </w:rPr>
            </w:pPr>
            <w:r>
              <w:rPr>
                <w:rStyle w:val="InstructionalTextChar"/>
                <w:color w:val="auto"/>
              </w:rPr>
              <w:t xml:space="preserve">ROLLA </w:t>
            </w:r>
            <w:r w:rsidR="007015BC" w:rsidRPr="000579AC">
              <w:rPr>
                <w:rStyle w:val="InstructionalTextChar"/>
                <w:color w:val="auto"/>
              </w:rPr>
              <w:t xml:space="preserve"> CHOICE PLUS PPO</w:t>
            </w:r>
            <w:r w:rsidR="007015BC" w:rsidRPr="00FA477C" w:rsidDel="00645C76">
              <w:rPr>
                <w:rStyle w:val="InstructionalTextChar"/>
                <w:color w:val="auto"/>
              </w:rPr>
              <w:t xml:space="preserve"> </w:t>
            </w:r>
            <w:r w:rsidR="00ED5980" w:rsidRPr="000579AC">
              <w:rPr>
                <w:b/>
                <w:bCs/>
              </w:rPr>
              <w:t xml:space="preserve"> </w:t>
            </w:r>
          </w:p>
          <w:p w14:paraId="427EFB57"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70AE3E09" w:rsidR="00154B9C" w:rsidRPr="000579AC" w:rsidRDefault="006044F0" w:rsidP="00645C76">
            <w:pPr>
              <w:pStyle w:val="TableTextCharCharChar1"/>
              <w:ind w:right="-18"/>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ED5980" w:rsidRPr="000579AC">
              <w:rPr>
                <w:b/>
                <w:bCs/>
              </w:rPr>
              <w:t xml:space="preserve"> </w:t>
            </w:r>
          </w:p>
          <w:p w14:paraId="427EFB59" w14:textId="77777777" w:rsidR="00154B9C" w:rsidRPr="000579AC" w:rsidRDefault="00154B9C">
            <w:pPr>
              <w:pStyle w:val="TableHeaderText"/>
              <w:numPr>
                <w:ilvl w:val="12"/>
                <w:numId w:val="0"/>
              </w:numPr>
            </w:pPr>
            <w:r w:rsidRPr="000579AC">
              <w:t xml:space="preserve">NON-NETWORK </w:t>
            </w:r>
          </w:p>
        </w:tc>
      </w:tr>
      <w:tr w:rsidR="000F3C21" w:rsidRPr="00725AF5" w14:paraId="427EFB67"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101C86">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101C86">
            <w:pPr>
              <w:pStyle w:val="TableTextChar"/>
              <w:rPr>
                <w:color w:val="FF00FF"/>
              </w:rPr>
            </w:pPr>
          </w:p>
        </w:tc>
      </w:tr>
      <w:tr w:rsidR="00EC69F2" w:rsidRPr="00725AF5" w14:paraId="427EFB99"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t>Hemophilia Program</w:t>
            </w:r>
          </w:p>
          <w:bookmarkEnd w:id="98"/>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73" w14:textId="278FE914" w:rsidR="00EC69F2" w:rsidRPr="00725AF5"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3DD593AE" w:rsidR="00152524" w:rsidRPr="00725AF5" w:rsidRDefault="00152524" w:rsidP="00152524">
            <w:pPr>
              <w:pStyle w:val="TableText"/>
              <w:rPr>
                <w:color w:val="000000"/>
                <w:szCs w:val="24"/>
              </w:rPr>
            </w:pPr>
            <w:r w:rsidRPr="00725AF5">
              <w:rPr>
                <w:b/>
                <w:color w:val="000000"/>
                <w:szCs w:val="24"/>
              </w:rPr>
              <w:t xml:space="preserve">Pharmacy benefit administration is through: </w:t>
            </w:r>
            <w:r w:rsidR="00120A10" w:rsidRPr="00120A10">
              <w:rPr>
                <w:b/>
                <w:color w:val="0000FF"/>
                <w:szCs w:val="24"/>
              </w:rPr>
              <w:t>Express Scripts</w:t>
            </w:r>
            <w:r w:rsidRPr="00725AF5">
              <w:rPr>
                <w:b/>
                <w:color w:val="000000"/>
                <w:szCs w:val="24"/>
              </w:rPr>
              <w:t xml:space="preserve">, Call </w:t>
            </w:r>
            <w:r w:rsidRPr="00725AF5">
              <w:rPr>
                <w:b/>
                <w:color w:val="0000FF"/>
                <w:szCs w:val="24"/>
              </w:rPr>
              <w:t>1-</w:t>
            </w:r>
            <w:r w:rsidR="00120A10">
              <w:rPr>
                <w:b/>
                <w:color w:val="0000FF"/>
                <w:szCs w:val="24"/>
              </w:rPr>
              <w:t>800-</w:t>
            </w:r>
            <w:r w:rsidR="00120A10" w:rsidRPr="00120A10">
              <w:rPr>
                <w:b/>
                <w:color w:val="0000FF"/>
                <w:szCs w:val="24"/>
              </w:rPr>
              <w:t>955-1201</w:t>
            </w:r>
          </w:p>
          <w:p w14:paraId="5402F974" w14:textId="77777777" w:rsidR="00152524" w:rsidRPr="00725AF5" w:rsidRDefault="00152524" w:rsidP="00152524">
            <w:pPr>
              <w:pStyle w:val="TableText"/>
              <w:rPr>
                <w:color w:val="000000"/>
                <w:szCs w:val="24"/>
              </w:rPr>
            </w:pPr>
          </w:p>
          <w:p w14:paraId="1128BFD2" w14:textId="458F497C" w:rsidR="00152524" w:rsidRPr="00725AF5" w:rsidRDefault="00152524" w:rsidP="00152524">
            <w:pPr>
              <w:pStyle w:val="TableText"/>
              <w:rPr>
                <w:color w:val="000000"/>
                <w:szCs w:val="24"/>
              </w:rPr>
            </w:pPr>
            <w:r w:rsidRPr="00725AF5">
              <w:rPr>
                <w:color w:val="000000"/>
                <w:szCs w:val="24"/>
              </w:rPr>
              <w:t>Please contact your Pharmacy Benefit Manager (PBM) to confirm benefit coverage and sourcing of Hemophilia Factor medications.</w:t>
            </w:r>
          </w:p>
          <w:p w14:paraId="427EFB80" w14:textId="77777777" w:rsidR="00EC69F2" w:rsidRPr="00725AF5" w:rsidRDefault="00EC69F2" w:rsidP="005F09B5">
            <w:pPr>
              <w:pStyle w:val="TableText"/>
              <w:rPr>
                <w:b/>
                <w:color w:val="FF00FF"/>
                <w:szCs w:val="24"/>
              </w:rPr>
            </w:pPr>
          </w:p>
          <w:p w14:paraId="427EFB81" w14:textId="77777777" w:rsidR="00EC69F2" w:rsidRPr="00725AF5" w:rsidRDefault="00EC69F2" w:rsidP="005F09B5">
            <w:pPr>
              <w:pStyle w:val="TableText"/>
              <w:rPr>
                <w:b/>
                <w:color w:val="FF00FF"/>
                <w:szCs w:val="24"/>
              </w:rPr>
            </w:pPr>
          </w:p>
          <w:p w14:paraId="427EFB98" w14:textId="015C8D24" w:rsidR="00EC69F2" w:rsidRPr="00725AF5" w:rsidRDefault="00EC69F2" w:rsidP="005F09B5">
            <w:pPr>
              <w:rPr>
                <w:sz w:val="24"/>
                <w:szCs w:val="24"/>
              </w:rPr>
            </w:pPr>
          </w:p>
        </w:tc>
      </w:tr>
      <w:tr w:rsidR="00154B9C" w:rsidRPr="00725AF5" w14:paraId="427EFBE1"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0952ADE9" w:rsidR="00154B9C" w:rsidRDefault="00154B9C" w:rsidP="003610EF">
            <w:pPr>
              <w:pStyle w:val="TableTextCharCharChar1"/>
            </w:pPr>
            <w:r w:rsidRPr="00725AF5">
              <w:t>Some examples of such medical conditions include:</w:t>
            </w:r>
          </w:p>
          <w:p w14:paraId="43E66969" w14:textId="2C075666" w:rsidR="00101C86" w:rsidRPr="00725AF5" w:rsidRDefault="00101C86" w:rsidP="00F1341C">
            <w:pPr>
              <w:pStyle w:val="TableTextCharCharChar1"/>
              <w:numPr>
                <w:ilvl w:val="0"/>
                <w:numId w:val="31"/>
              </w:numPr>
            </w:pPr>
            <w:r>
              <w:t>D</w:t>
            </w:r>
            <w:r w:rsidRPr="00101C86">
              <w:t>iabetes mellitus</w:t>
            </w:r>
          </w:p>
          <w:p w14:paraId="427EFBA0" w14:textId="2E8BCA4F"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642601E8"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3FC4E5F5"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Severe obstructive airway disease;</w:t>
            </w:r>
          </w:p>
          <w:p w14:paraId="427EFBA3" w14:textId="48804B64"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36F700CB"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02F0EED2"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15759DB5"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Nutritional or cosmetic therapy using high dose or mega quantities of vitamins, minerals or elements, and other nutrition based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7C325619"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003610EF" w:rsidRPr="003610EF">
              <w:t>SEE ENTERAL NUTRITION COVERAGE BOX</w:t>
            </w:r>
            <w:r w:rsidR="003610EF">
              <w:t>.</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from a menu, for an additional charge, during an Inpatient 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Pr="00725AF5" w:rsidRDefault="00154B9C">
            <w:pPr>
              <w:pStyle w:val="TableTextCharCharChar1"/>
              <w:ind w:left="288"/>
            </w:pPr>
            <w:r w:rsidRPr="00725AF5">
              <w:t>unless offered by UnitedHealthcare or its affiliates, including but not limited to asthma, smoking cessation, and weight control classes.</w:t>
            </w:r>
          </w:p>
          <w:p w14:paraId="427EFBB8" w14:textId="77777777" w:rsidR="00154B9C" w:rsidRPr="00725AF5"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B9" w14:textId="2F036E55" w:rsidR="0091315E" w:rsidRPr="000579AC" w:rsidRDefault="003610EF" w:rsidP="0091315E">
            <w:pPr>
              <w:pStyle w:val="TableTextCharCharChar1"/>
              <w:numPr>
                <w:ilvl w:val="12"/>
                <w:numId w:val="0"/>
              </w:numPr>
              <w:rPr>
                <w:b/>
                <w:szCs w:val="24"/>
              </w:rPr>
            </w:pPr>
            <w:r>
              <w:rPr>
                <w:b/>
                <w:color w:val="0000FF"/>
                <w:szCs w:val="24"/>
              </w:rPr>
              <w:t>$</w:t>
            </w:r>
            <w:r w:rsidR="003D5103">
              <w:rPr>
                <w:b/>
                <w:color w:val="0000FF"/>
                <w:szCs w:val="24"/>
              </w:rPr>
              <w:t>20</w:t>
            </w:r>
            <w:r w:rsidR="003D5103" w:rsidRPr="00725AF5">
              <w:rPr>
                <w:szCs w:val="24"/>
              </w:rPr>
              <w:t xml:space="preserve"> </w:t>
            </w:r>
            <w:r w:rsidRPr="00725AF5">
              <w:rPr>
                <w:szCs w:val="24"/>
              </w:rPr>
              <w:t xml:space="preserve">Primary Physician/ </w:t>
            </w:r>
            <w:r>
              <w:rPr>
                <w:b/>
                <w:color w:val="0000FF"/>
                <w:szCs w:val="24"/>
              </w:rPr>
              <w:t>$</w:t>
            </w:r>
            <w:r w:rsidR="003D5103">
              <w:rPr>
                <w:b/>
                <w:color w:val="0000FF"/>
                <w:szCs w:val="24"/>
              </w:rPr>
              <w:t>30</w:t>
            </w:r>
            <w:r w:rsidR="003D5103" w:rsidRPr="00725AF5">
              <w:rPr>
                <w:szCs w:val="24"/>
              </w:rPr>
              <w:t xml:space="preserve"> </w:t>
            </w:r>
            <w:r w:rsidRPr="00725AF5">
              <w:rPr>
                <w:szCs w:val="24"/>
              </w:rPr>
              <w:t>Specialist copay per visit</w:t>
            </w:r>
            <w:r w:rsidR="0091315E" w:rsidRPr="00725AF5">
              <w:rPr>
                <w:szCs w:val="24"/>
              </w:rPr>
              <w:t xml:space="preserve"> then </w:t>
            </w:r>
            <w:r w:rsidR="0091315E" w:rsidRPr="00725AF5">
              <w:rPr>
                <w:b/>
                <w:color w:val="0000FF"/>
                <w:szCs w:val="24"/>
              </w:rPr>
              <w:t xml:space="preserve">100% </w:t>
            </w:r>
            <w:r w:rsidR="0091315E" w:rsidRPr="00725AF5">
              <w:rPr>
                <w:bCs/>
                <w:szCs w:val="24"/>
              </w:rPr>
              <w:t xml:space="preserve">of eligible </w:t>
            </w:r>
            <w:r w:rsidR="0091315E" w:rsidRPr="00101C86">
              <w:rPr>
                <w:bCs/>
                <w:szCs w:val="24"/>
              </w:rPr>
              <w:t>expenses</w:t>
            </w:r>
            <w:r w:rsidR="0091315E" w:rsidRPr="000579AC">
              <w:rPr>
                <w:bCs/>
                <w:szCs w:val="24"/>
              </w:rPr>
              <w:t xml:space="preserve">. </w:t>
            </w:r>
          </w:p>
          <w:p w14:paraId="427EFBBA" w14:textId="77777777" w:rsidR="0091315E" w:rsidRPr="00725AF5" w:rsidRDefault="0091315E" w:rsidP="0091315E">
            <w:pPr>
              <w:pStyle w:val="TableTextCharCharChar1"/>
              <w:numPr>
                <w:ilvl w:val="12"/>
                <w:numId w:val="0"/>
              </w:numPr>
              <w:rPr>
                <w:szCs w:val="24"/>
              </w:rPr>
            </w:pPr>
          </w:p>
          <w:p w14:paraId="427EFBBB" w14:textId="77777777" w:rsidR="0091315E" w:rsidRPr="00725AF5" w:rsidRDefault="0091315E" w:rsidP="0091315E">
            <w:pPr>
              <w:pStyle w:val="TableTextCharCharChar1"/>
              <w:numPr>
                <w:ilvl w:val="12"/>
                <w:numId w:val="0"/>
              </w:numPr>
              <w:rPr>
                <w:bCs/>
                <w:szCs w:val="24"/>
              </w:rPr>
            </w:pPr>
            <w:r w:rsidRPr="00725AF5">
              <w:rPr>
                <w:bCs/>
                <w:szCs w:val="24"/>
              </w:rPr>
              <w:t>No copayment applies when a Physician charge is not assessed.</w:t>
            </w:r>
          </w:p>
          <w:p w14:paraId="427EFBBC" w14:textId="77777777" w:rsidR="0091315E" w:rsidRPr="00725AF5" w:rsidRDefault="0091315E">
            <w:pPr>
              <w:pStyle w:val="TableTextCharCharChar1"/>
              <w:numPr>
                <w:ilvl w:val="12"/>
                <w:numId w:val="0"/>
              </w:numPr>
              <w:rPr>
                <w:b/>
                <w:color w:val="0000FF"/>
              </w:rPr>
            </w:pPr>
          </w:p>
          <w:p w14:paraId="427EFBCA" w14:textId="77777777" w:rsidR="00154B9C" w:rsidRPr="00725AF5" w:rsidRDefault="00154B9C">
            <w:pPr>
              <w:pStyle w:val="TableTextCharCharChar1"/>
              <w:numPr>
                <w:ilvl w:val="12"/>
                <w:numId w:val="0"/>
              </w:numPr>
              <w:rPr>
                <w:bCs/>
              </w:rPr>
            </w:pPr>
          </w:p>
          <w:p w14:paraId="427EFBCF" w14:textId="58AB0751" w:rsidR="008C5D4B" w:rsidRPr="00725AF5" w:rsidRDefault="008C5D4B" w:rsidP="008C5D4B">
            <w:pPr>
              <w:pStyle w:val="TableTextCharCharChar1"/>
              <w:numPr>
                <w:ilvl w:val="12"/>
                <w:numId w:val="0"/>
              </w:numPr>
              <w:rPr>
                <w:b/>
                <w:color w:val="FF00FF"/>
              </w:rPr>
            </w:pPr>
            <w:r w:rsidRPr="00725AF5">
              <w:t xml:space="preserve">When nutritional counseling services are billed as a preventive care service, these services will be paid as described under </w:t>
            </w:r>
            <w:r w:rsidRPr="00725AF5">
              <w:rPr>
                <w:b/>
                <w:i/>
              </w:rPr>
              <w:t>Preventive Care Services</w:t>
            </w:r>
            <w:r w:rsidRPr="00725AF5">
              <w:t>.</w:t>
            </w:r>
          </w:p>
          <w:p w14:paraId="427EFBD0" w14:textId="77777777"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101C86">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A4B11F6" w:rsidR="0091315E" w:rsidRPr="00725AF5" w:rsidRDefault="009B6289" w:rsidP="0091315E">
            <w:pPr>
              <w:pStyle w:val="TableTextCharCharChar1"/>
              <w:numPr>
                <w:ilvl w:val="12"/>
                <w:numId w:val="0"/>
              </w:numPr>
              <w:rPr>
                <w:b/>
                <w:color w:val="FF0000"/>
                <w:szCs w:val="24"/>
              </w:rPr>
            </w:pPr>
            <w:r>
              <w:rPr>
                <w:b/>
                <w:color w:val="0000FF"/>
                <w:szCs w:val="24"/>
              </w:rPr>
              <w:t>80%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A" w14:textId="77777777" w:rsidR="0091315E" w:rsidRPr="00725AF5" w:rsidRDefault="0091315E">
            <w:pPr>
              <w:rPr>
                <w:sz w:val="24"/>
              </w:rPr>
            </w:pPr>
          </w:p>
          <w:p w14:paraId="427EFBE0" w14:textId="51615E93" w:rsidR="00154B9C" w:rsidRPr="00725AF5" w:rsidRDefault="00154B9C" w:rsidP="000579AC">
            <w:pPr>
              <w:pStyle w:val="TableTextChar1"/>
              <w:numPr>
                <w:ilvl w:val="12"/>
                <w:numId w:val="0"/>
              </w:numPr>
              <w:rPr>
                <w:b/>
                <w:color w:val="FF00FF"/>
              </w:rPr>
            </w:pPr>
          </w:p>
        </w:tc>
      </w:tr>
      <w:tr w:rsidR="00B90A49" w:rsidRPr="00725AF5" w14:paraId="427EFC76"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220C455F"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59CE722D"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2E" w14:textId="6ED178BD" w:rsidR="00B90A49" w:rsidRPr="000579AC" w:rsidRDefault="007C49AA">
            <w:pPr>
              <w:pStyle w:val="TableTextCharCharChar1"/>
              <w:numPr>
                <w:ilvl w:val="12"/>
                <w:numId w:val="0"/>
              </w:numPr>
              <w:rPr>
                <w:b/>
                <w:szCs w:val="24"/>
              </w:rPr>
            </w:pPr>
            <w:r>
              <w:rPr>
                <w:b/>
                <w:color w:val="0000FF"/>
                <w:szCs w:val="24"/>
              </w:rPr>
              <w:t>$</w:t>
            </w:r>
            <w:r w:rsidR="003D5103">
              <w:rPr>
                <w:b/>
                <w:color w:val="0000FF"/>
                <w:szCs w:val="24"/>
              </w:rPr>
              <w:t>20</w:t>
            </w:r>
            <w:r w:rsidR="003D5103" w:rsidRPr="00725AF5">
              <w:rPr>
                <w:szCs w:val="24"/>
              </w:rPr>
              <w:t xml:space="preserve"> </w:t>
            </w:r>
            <w:r w:rsidR="00797DB6" w:rsidRPr="00725AF5">
              <w:rPr>
                <w:szCs w:val="24"/>
              </w:rPr>
              <w:t>Primary Physician/</w:t>
            </w:r>
            <w:r w:rsidR="00B90A49" w:rsidRPr="00725AF5">
              <w:rPr>
                <w:szCs w:val="24"/>
              </w:rPr>
              <w:t xml:space="preserve"> </w:t>
            </w:r>
            <w:r>
              <w:rPr>
                <w:b/>
                <w:color w:val="0000FF"/>
                <w:szCs w:val="24"/>
              </w:rPr>
              <w:t>$</w:t>
            </w:r>
            <w:r w:rsidR="003D5103">
              <w:rPr>
                <w:b/>
                <w:color w:val="0000FF"/>
                <w:szCs w:val="24"/>
              </w:rPr>
              <w:t>30</w:t>
            </w:r>
            <w:r w:rsidR="003D5103" w:rsidRPr="00725AF5">
              <w:rPr>
                <w:szCs w:val="24"/>
              </w:rPr>
              <w:t xml:space="preserve"> </w:t>
            </w:r>
            <w:r w:rsidR="00797DB6" w:rsidRPr="00725AF5">
              <w:rPr>
                <w:szCs w:val="24"/>
              </w:rPr>
              <w:t xml:space="preserve">Specialist </w:t>
            </w:r>
            <w:r w:rsidR="00B90A49" w:rsidRPr="00725AF5">
              <w:rPr>
                <w:szCs w:val="24"/>
              </w:rPr>
              <w:t xml:space="preserve">copay per visit then </w:t>
            </w:r>
            <w:r w:rsidR="00797DB6" w:rsidRPr="00725AF5">
              <w:rPr>
                <w:b/>
                <w:color w:val="0000FF"/>
                <w:szCs w:val="24"/>
              </w:rPr>
              <w:t>100%</w:t>
            </w:r>
            <w:r w:rsidR="00B90A49" w:rsidRPr="00725AF5">
              <w:rPr>
                <w:b/>
                <w:color w:val="0000FF"/>
                <w:szCs w:val="24"/>
              </w:rPr>
              <w:t xml:space="preserve"> </w:t>
            </w:r>
            <w:r w:rsidR="00B90A49" w:rsidRPr="00725AF5">
              <w:rPr>
                <w:bCs/>
                <w:szCs w:val="24"/>
              </w:rPr>
              <w:t xml:space="preserve">of eligible </w:t>
            </w:r>
            <w:r w:rsidR="00B90A49" w:rsidRPr="007C49AA">
              <w:rPr>
                <w:bCs/>
                <w:szCs w:val="24"/>
              </w:rPr>
              <w:t>expenses.</w:t>
            </w:r>
          </w:p>
          <w:p w14:paraId="427EFC2F" w14:textId="77777777" w:rsidR="00B90A49" w:rsidRPr="00725AF5" w:rsidRDefault="00B90A49">
            <w:pPr>
              <w:pStyle w:val="TableTextCharCharChar1"/>
              <w:rPr>
                <w:b/>
                <w:bCs/>
                <w:szCs w:val="24"/>
              </w:rPr>
            </w:pPr>
          </w:p>
          <w:p w14:paraId="427EFC30" w14:textId="77777777" w:rsidR="00797DB6" w:rsidRPr="00725AF5" w:rsidRDefault="00797DB6" w:rsidP="00797DB6">
            <w:pPr>
              <w:pStyle w:val="TableTextCharCharChar1"/>
              <w:rPr>
                <w:bCs/>
                <w:color w:val="000000"/>
                <w:szCs w:val="24"/>
              </w:rPr>
            </w:pPr>
            <w:r w:rsidRPr="00725AF5">
              <w:rPr>
                <w:bCs/>
                <w:color w:val="000000"/>
                <w:szCs w:val="24"/>
              </w:rPr>
              <w:t xml:space="preserve">No copayment applies when no Physician charge is assessed. </w:t>
            </w:r>
          </w:p>
          <w:p w14:paraId="427EFC31" w14:textId="77777777" w:rsidR="00797DB6" w:rsidRPr="00725AF5" w:rsidRDefault="00797DB6">
            <w:pPr>
              <w:pStyle w:val="TableTextCharCharChar1"/>
              <w:rPr>
                <w:b/>
                <w:bCs/>
                <w:szCs w:val="24"/>
              </w:rPr>
            </w:pPr>
          </w:p>
          <w:p w14:paraId="73C5EE1F" w14:textId="77777777" w:rsidR="00780482" w:rsidRDefault="00780482" w:rsidP="00797DB6">
            <w:pPr>
              <w:pStyle w:val="TableTextCharCharChar1"/>
              <w:numPr>
                <w:ilvl w:val="12"/>
                <w:numId w:val="0"/>
              </w:numPr>
              <w:rPr>
                <w:b/>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287C7284" w:rsidR="00797DB6" w:rsidRPr="00725AF5" w:rsidRDefault="003C3DFE" w:rsidP="00797DB6">
            <w:pPr>
              <w:pStyle w:val="TableTextCharCharChar1"/>
              <w:numPr>
                <w:ilvl w:val="12"/>
                <w:numId w:val="0"/>
              </w:numPr>
              <w:rPr>
                <w:b/>
                <w:color w:val="0000FF"/>
                <w:szCs w:val="24"/>
              </w:rPr>
            </w:pPr>
            <w:r>
              <w:rPr>
                <w:b/>
                <w:color w:val="0000FF"/>
                <w:szCs w:val="24"/>
              </w:rPr>
              <w:t>100%</w:t>
            </w:r>
            <w:r w:rsidR="00797DB6" w:rsidRPr="00725AF5">
              <w:rPr>
                <w:b/>
                <w:color w:val="0000FF"/>
                <w:szCs w:val="24"/>
              </w:rPr>
              <w:t xml:space="preserve"> </w:t>
            </w:r>
            <w:r w:rsidR="00797DB6" w:rsidRPr="00725AF5">
              <w:rPr>
                <w:bCs/>
                <w:szCs w:val="24"/>
              </w:rPr>
              <w:t>of eligible expenses</w:t>
            </w:r>
            <w:r w:rsidR="00780482" w:rsidRPr="00780482">
              <w:rPr>
                <w:bCs/>
                <w:sz w:val="20"/>
              </w:rPr>
              <w:t xml:space="preserve"> </w:t>
            </w:r>
            <w:r w:rsidR="00780482" w:rsidRPr="00780482">
              <w:rPr>
                <w:bCs/>
                <w:szCs w:val="24"/>
              </w:rPr>
              <w:t>after satisfying the deductible</w:t>
            </w:r>
            <w:r w:rsidR="00797DB6" w:rsidRPr="00725AF5">
              <w:rPr>
                <w:szCs w:val="24"/>
              </w:rPr>
              <w:t>.</w:t>
            </w:r>
          </w:p>
          <w:p w14:paraId="427EFC4E" w14:textId="77777777" w:rsidR="00797DB6" w:rsidRPr="00725AF5" w:rsidRDefault="00797DB6" w:rsidP="00797DB6">
            <w:pPr>
              <w:pStyle w:val="TableTextCharCharChar1"/>
              <w:numPr>
                <w:ilvl w:val="12"/>
                <w:numId w:val="0"/>
              </w:numPr>
              <w:rPr>
                <w:b/>
                <w:color w:val="0000FF"/>
                <w:szCs w:val="24"/>
              </w:rPr>
            </w:pPr>
          </w:p>
          <w:p w14:paraId="427EFC60" w14:textId="77777777" w:rsidR="00B90A49" w:rsidRPr="00725AF5"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005BAF6A" w:rsidR="00797DB6" w:rsidRPr="00725AF5" w:rsidRDefault="009B6289">
            <w:pPr>
              <w:pStyle w:val="TableTextCharCharChar1"/>
              <w:numPr>
                <w:ilvl w:val="12"/>
                <w:numId w:val="0"/>
              </w:numPr>
              <w:rPr>
                <w:b/>
                <w:color w:val="0000FF"/>
              </w:rPr>
            </w:pPr>
            <w:r>
              <w:rPr>
                <w:b/>
                <w:color w:val="0000FF"/>
              </w:rPr>
              <w:t>80%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58652696" w:rsidR="00797DB6" w:rsidRPr="00725AF5" w:rsidRDefault="009B6289">
            <w:pPr>
              <w:pStyle w:val="TableTextCharCharChar1"/>
              <w:numPr>
                <w:ilvl w:val="12"/>
                <w:numId w:val="0"/>
              </w:numPr>
              <w:rPr>
                <w:b/>
                <w:color w:val="0000FF"/>
              </w:rPr>
            </w:pPr>
            <w:r>
              <w:rPr>
                <w:b/>
                <w:color w:val="0000FF"/>
              </w:rPr>
              <w:t>80%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7777777" w:rsidR="00B90A49" w:rsidRPr="00725AF5" w:rsidRDefault="00B90A49" w:rsidP="0068271B">
            <w:pPr>
              <w:pStyle w:val="TableTextCharCharChar1"/>
              <w:numPr>
                <w:ilvl w:val="12"/>
                <w:numId w:val="0"/>
              </w:numPr>
              <w:rPr>
                <w:color w:val="000000"/>
              </w:rPr>
            </w:pPr>
          </w:p>
        </w:tc>
      </w:tr>
      <w:tr w:rsidR="0011557F" w:rsidRPr="00725AF5" w14:paraId="427EFCD6"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254809AA"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5ADABE80"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14CB1130"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6F1F95CB" w14:textId="77777777" w:rsidR="00C202FC" w:rsidRPr="000579AC" w:rsidRDefault="00C202FC" w:rsidP="00C202FC">
            <w:pPr>
              <w:pStyle w:val="TableTextCharChar"/>
              <w:rPr>
                <w:bCs/>
              </w:rPr>
            </w:pPr>
            <w:r w:rsidRPr="000579AC">
              <w:rPr>
                <w:bCs/>
              </w:rPr>
              <w:t>A baseline mammogram will be Covered for women:</w:t>
            </w:r>
          </w:p>
          <w:p w14:paraId="29C27C64" w14:textId="56618C23" w:rsidR="00C202FC" w:rsidRPr="000579AC" w:rsidRDefault="00C202FC" w:rsidP="00F1341C">
            <w:pPr>
              <w:pStyle w:val="TableTextCharChar"/>
              <w:numPr>
                <w:ilvl w:val="0"/>
                <w:numId w:val="31"/>
              </w:numPr>
              <w:rPr>
                <w:bCs/>
              </w:rPr>
            </w:pPr>
            <w:r w:rsidRPr="000579AC">
              <w:rPr>
                <w:bCs/>
              </w:rPr>
              <w:t xml:space="preserve">between </w:t>
            </w:r>
            <w:r w:rsidRPr="000579AC">
              <w:rPr>
                <w:b/>
                <w:bCs/>
                <w:color w:val="0000FF"/>
              </w:rPr>
              <w:t xml:space="preserve">thirty-five </w:t>
            </w:r>
            <w:r w:rsidRPr="000579AC">
              <w:rPr>
                <w:bCs/>
              </w:rPr>
              <w:t>(</w:t>
            </w:r>
            <w:r w:rsidRPr="000579AC">
              <w:rPr>
                <w:b/>
                <w:bCs/>
                <w:color w:val="0000FF"/>
              </w:rPr>
              <w:t>35</w:t>
            </w:r>
            <w:r w:rsidRPr="000579AC">
              <w:rPr>
                <w:bCs/>
              </w:rPr>
              <w:t xml:space="preserve">) and </w:t>
            </w:r>
            <w:r w:rsidRPr="000579AC">
              <w:rPr>
                <w:b/>
                <w:bCs/>
                <w:color w:val="0000FF"/>
              </w:rPr>
              <w:t xml:space="preserve">thirty-nine </w:t>
            </w:r>
            <w:r w:rsidRPr="000579AC">
              <w:rPr>
                <w:bCs/>
              </w:rPr>
              <w:t>(</w:t>
            </w:r>
            <w:r w:rsidRPr="000579AC">
              <w:rPr>
                <w:b/>
                <w:bCs/>
                <w:color w:val="0000FF"/>
              </w:rPr>
              <w:t>39</w:t>
            </w:r>
            <w:r w:rsidRPr="000579AC">
              <w:rPr>
                <w:bCs/>
              </w:rPr>
              <w:t>)</w:t>
            </w:r>
          </w:p>
          <w:p w14:paraId="252AD4AF" w14:textId="2F0FE103" w:rsidR="00C202FC" w:rsidRPr="000579AC" w:rsidRDefault="00C202FC" w:rsidP="00F1341C">
            <w:pPr>
              <w:pStyle w:val="TableTextCharChar"/>
              <w:numPr>
                <w:ilvl w:val="0"/>
                <w:numId w:val="31"/>
              </w:numPr>
              <w:rPr>
                <w:bCs/>
              </w:rPr>
            </w:pPr>
            <w:r w:rsidRPr="000579AC">
              <w:rPr>
                <w:bCs/>
              </w:rPr>
              <w:t xml:space="preserve">then every </w:t>
            </w:r>
            <w:r w:rsidRPr="000579AC">
              <w:rPr>
                <w:b/>
                <w:bCs/>
                <w:color w:val="0000FF"/>
              </w:rPr>
              <w:t>two</w:t>
            </w:r>
            <w:r w:rsidRPr="000579AC">
              <w:rPr>
                <w:bCs/>
              </w:rPr>
              <w:t xml:space="preserve"> (</w:t>
            </w:r>
            <w:r w:rsidRPr="000579AC">
              <w:rPr>
                <w:b/>
                <w:bCs/>
                <w:color w:val="0000FF"/>
              </w:rPr>
              <w:t>2</w:t>
            </w:r>
            <w:r w:rsidRPr="000579AC">
              <w:rPr>
                <w:bCs/>
              </w:rPr>
              <w:t xml:space="preserve">) years for women between </w:t>
            </w:r>
            <w:r w:rsidRPr="000579AC">
              <w:rPr>
                <w:b/>
                <w:bCs/>
                <w:color w:val="0000FF"/>
              </w:rPr>
              <w:t>forty</w:t>
            </w:r>
            <w:r w:rsidRPr="000579AC">
              <w:rPr>
                <w:bCs/>
              </w:rPr>
              <w:t xml:space="preserve"> (</w:t>
            </w:r>
            <w:r w:rsidRPr="000579AC">
              <w:rPr>
                <w:b/>
                <w:bCs/>
                <w:color w:val="0000FF"/>
              </w:rPr>
              <w:t>40</w:t>
            </w:r>
            <w:r w:rsidRPr="000579AC">
              <w:rPr>
                <w:bCs/>
              </w:rPr>
              <w:t xml:space="preserve">) and </w:t>
            </w:r>
            <w:r w:rsidRPr="000579AC">
              <w:rPr>
                <w:b/>
                <w:bCs/>
                <w:color w:val="0000FF"/>
              </w:rPr>
              <w:t xml:space="preserve">forty-nine </w:t>
            </w:r>
            <w:r w:rsidRPr="000579AC">
              <w:rPr>
                <w:bCs/>
              </w:rPr>
              <w:t>(</w:t>
            </w:r>
            <w:r w:rsidRPr="000579AC">
              <w:rPr>
                <w:b/>
                <w:bCs/>
                <w:color w:val="0000FF"/>
              </w:rPr>
              <w:t>49</w:t>
            </w:r>
            <w:r w:rsidRPr="000579AC">
              <w:rPr>
                <w:bCs/>
              </w:rPr>
              <w:t>)</w:t>
            </w:r>
          </w:p>
          <w:p w14:paraId="772DF492" w14:textId="57A77F1F" w:rsidR="00C202FC" w:rsidRPr="000579AC" w:rsidRDefault="00C202FC" w:rsidP="00F1341C">
            <w:pPr>
              <w:pStyle w:val="TableTextCharChar"/>
              <w:numPr>
                <w:ilvl w:val="0"/>
                <w:numId w:val="31"/>
              </w:numPr>
              <w:rPr>
                <w:bCs/>
              </w:rPr>
            </w:pPr>
            <w:r w:rsidRPr="000579AC">
              <w:rPr>
                <w:bCs/>
              </w:rPr>
              <w:t xml:space="preserve">yearly after age </w:t>
            </w:r>
            <w:r w:rsidRPr="000579AC">
              <w:rPr>
                <w:b/>
                <w:bCs/>
                <w:color w:val="0000FF"/>
              </w:rPr>
              <w:t>fifty</w:t>
            </w:r>
            <w:r w:rsidRPr="000579AC">
              <w:rPr>
                <w:bCs/>
              </w:rPr>
              <w:t xml:space="preserve"> (</w:t>
            </w:r>
            <w:r w:rsidRPr="000579AC">
              <w:rPr>
                <w:b/>
                <w:bCs/>
                <w:color w:val="0000FF"/>
              </w:rPr>
              <w:t>50</w:t>
            </w:r>
            <w:r w:rsidRPr="000579AC">
              <w:rPr>
                <w:bCs/>
              </w:rPr>
              <w:t>)</w:t>
            </w:r>
          </w:p>
          <w:p w14:paraId="765E935B" w14:textId="4FC4A339" w:rsidR="00C202FC" w:rsidRPr="000579AC" w:rsidRDefault="00C202FC" w:rsidP="00F1341C">
            <w:pPr>
              <w:pStyle w:val="TableTextCharChar"/>
              <w:numPr>
                <w:ilvl w:val="0"/>
                <w:numId w:val="31"/>
              </w:numPr>
              <w:rPr>
                <w:bCs/>
              </w:rPr>
            </w:pPr>
            <w:r w:rsidRPr="000579AC">
              <w:rPr>
                <w:bCs/>
              </w:rPr>
              <w:t>and, upon the recommendation of a Physician, a woman whose sister or mother has a prior history of breast cancer.</w:t>
            </w:r>
          </w:p>
          <w:p w14:paraId="427EFC8E" w14:textId="7A9A8DF6" w:rsidR="00D74B28" w:rsidRPr="00C202FC" w:rsidRDefault="00D74B28" w:rsidP="00D74B28">
            <w:pPr>
              <w:pStyle w:val="TableText"/>
              <w:rPr>
                <w:b/>
                <w:bCs/>
              </w:rPr>
            </w:pPr>
          </w:p>
          <w:p w14:paraId="7F6B5DF9" w14:textId="16450603" w:rsidR="00AB2B32" w:rsidRPr="00725AF5" w:rsidRDefault="00AB2B32">
            <w:pPr>
              <w:pStyle w:val="TableTextCharChar"/>
              <w:rPr>
                <w:b/>
                <w:bCs/>
              </w:rPr>
            </w:pPr>
            <w:r w:rsidRPr="000579AC">
              <w:rPr>
                <w:bCs/>
              </w:rPr>
              <w:t>Shingles Vaccine covered age</w:t>
            </w:r>
            <w:r w:rsidRPr="00AB2B32">
              <w:rPr>
                <w:b/>
                <w:bCs/>
              </w:rPr>
              <w:t xml:space="preserve"> </w:t>
            </w:r>
            <w:r w:rsidRPr="000579AC">
              <w:rPr>
                <w:b/>
                <w:bCs/>
                <w:color w:val="0000FF"/>
              </w:rPr>
              <w:t>50</w:t>
            </w:r>
            <w:r w:rsidRPr="00AB2B32">
              <w:rPr>
                <w:b/>
                <w:bCs/>
              </w:rPr>
              <w:t xml:space="preserve"> </w:t>
            </w:r>
            <w:r w:rsidRPr="000579AC">
              <w:rPr>
                <w:bCs/>
              </w:rPr>
              <w:t>and over</w:t>
            </w:r>
          </w:p>
          <w:p w14:paraId="427EFCA1" w14:textId="77777777" w:rsidR="0011557F" w:rsidRPr="00725AF5" w:rsidRDefault="0011557F" w:rsidP="000579AC">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t xml:space="preserve">100% </w:t>
            </w:r>
            <w:r w:rsidRPr="00725AF5">
              <w:rPr>
                <w:bCs/>
              </w:rPr>
              <w:t>of eligible expenses</w:t>
            </w:r>
            <w:r w:rsidRPr="000579AC">
              <w:rPr>
                <w:bCs/>
              </w:rPr>
              <w:t>.</w:t>
            </w:r>
          </w:p>
          <w:p w14:paraId="427EFCA5" w14:textId="77777777" w:rsidR="00C6725E" w:rsidRPr="00725AF5" w:rsidRDefault="00C6725E" w:rsidP="00C6725E">
            <w:pPr>
              <w:pStyle w:val="TableTextCharChar"/>
              <w:numPr>
                <w:ilvl w:val="12"/>
                <w:numId w:val="0"/>
              </w:numPr>
              <w:rPr>
                <w:b/>
                <w:color w:val="0000FF"/>
              </w:rPr>
            </w:pPr>
          </w:p>
          <w:p w14:paraId="21C49F83" w14:textId="77777777" w:rsidR="008251B0" w:rsidRDefault="008251B0" w:rsidP="000579AC">
            <w:pPr>
              <w:pStyle w:val="TableTextCharCharChar1"/>
              <w:numPr>
                <w:ilvl w:val="12"/>
                <w:numId w:val="0"/>
              </w:numPr>
              <w:rPr>
                <w:b/>
                <w:color w:val="0000FF"/>
              </w:rPr>
            </w:pPr>
          </w:p>
          <w:p w14:paraId="427EFCCA" w14:textId="4913A40C" w:rsidR="00697FEE" w:rsidRPr="00725AF5" w:rsidRDefault="00697FEE" w:rsidP="000579AC">
            <w:pPr>
              <w:pStyle w:val="TableTextCharCharChar1"/>
              <w:numPr>
                <w:ilvl w:val="12"/>
                <w:numId w:val="0"/>
              </w:numPr>
              <w:rPr>
                <w:b/>
                <w:color w:val="0000FF"/>
              </w:rPr>
            </w:pPr>
            <w:r w:rsidRPr="000579AC">
              <w:t>Preventive Services are covered in-network at</w:t>
            </w:r>
            <w:r w:rsidRPr="000579AC">
              <w:rPr>
                <w:b/>
              </w:rPr>
              <w:t xml:space="preserve"> </w:t>
            </w:r>
            <w:r w:rsidRPr="00697FEE">
              <w:rPr>
                <w:b/>
                <w:color w:val="0000FF"/>
              </w:rPr>
              <w:t>100%</w:t>
            </w:r>
            <w:r w:rsidRPr="000579AC">
              <w:t>, no copay, no deductible, no limits.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6F7FB411" w:rsidR="00761F32" w:rsidRPr="00725AF5" w:rsidRDefault="009B6289" w:rsidP="00761F32">
            <w:pPr>
              <w:pStyle w:val="TableTextCharChar"/>
              <w:numPr>
                <w:ilvl w:val="12"/>
                <w:numId w:val="0"/>
              </w:numPr>
              <w:rPr>
                <w:b/>
                <w:bCs/>
              </w:rPr>
            </w:pPr>
            <w:r>
              <w:rPr>
                <w:b/>
                <w:color w:val="0000FF"/>
              </w:rPr>
              <w:t>80%</w:t>
            </w:r>
            <w:r w:rsidR="00761F32"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6E8DD4D7" w:rsidR="00DD582E" w:rsidRPr="00725AF5" w:rsidRDefault="003C3DFE" w:rsidP="00DD582E">
            <w:pPr>
              <w:pStyle w:val="TableTextCharCharChar1"/>
              <w:numPr>
                <w:ilvl w:val="12"/>
                <w:numId w:val="0"/>
              </w:numPr>
              <w:rPr>
                <w:b/>
                <w:bCs/>
                <w:snapToGrid w:val="0"/>
                <w:color w:val="FF00FF"/>
                <w:szCs w:val="24"/>
              </w:rPr>
            </w:pPr>
            <w:r>
              <w:rPr>
                <w:b/>
                <w:color w:val="0000FF"/>
                <w:szCs w:val="24"/>
              </w:rPr>
              <w:t>100%</w:t>
            </w:r>
            <w:r w:rsidR="00DD582E" w:rsidRPr="00725AF5">
              <w:rPr>
                <w:b/>
                <w:szCs w:val="24"/>
              </w:rPr>
              <w:t xml:space="preserve"> </w:t>
            </w:r>
            <w:r w:rsidR="00DD582E" w:rsidRPr="00725AF5">
              <w:rPr>
                <w:szCs w:val="24"/>
              </w:rPr>
              <w:t>of eligible expenses</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522B25E7" w:rsidR="00DD582E" w:rsidRPr="00725AF5" w:rsidRDefault="009B6289" w:rsidP="00DD582E">
            <w:pPr>
              <w:pStyle w:val="TableTextCharCharChar1"/>
              <w:numPr>
                <w:ilvl w:val="12"/>
                <w:numId w:val="0"/>
              </w:numPr>
              <w:rPr>
                <w:b/>
                <w:bCs/>
                <w:snapToGrid w:val="0"/>
                <w:color w:val="FF00FF"/>
                <w:szCs w:val="24"/>
              </w:rPr>
            </w:pPr>
            <w:r>
              <w:rPr>
                <w:b/>
                <w:color w:val="0000FF"/>
                <w:szCs w:val="24"/>
              </w:rPr>
              <w:t>80%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A" w14:textId="77777777" w:rsidR="00B90A49" w:rsidRPr="00725AF5" w:rsidRDefault="00B90A49">
            <w:pPr>
              <w:pStyle w:val="TableTextCharCharChar1"/>
              <w:numPr>
                <w:ilvl w:val="12"/>
                <w:numId w:val="0"/>
              </w:numPr>
              <w:rPr>
                <w:color w:val="FF0000"/>
              </w:rPr>
            </w:pPr>
          </w:p>
        </w:tc>
      </w:tr>
      <w:tr w:rsidR="005D077E" w:rsidRPr="00725AF5" w14:paraId="52542459"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2BD26983"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w:t>
            </w:r>
            <w:r w:rsidRPr="000579AC">
              <w:rPr>
                <w:b/>
                <w:color w:val="0000FF"/>
                <w:sz w:val="24"/>
                <w:szCs w:val="24"/>
              </w:rPr>
              <w:t xml:space="preserve">24 </w:t>
            </w:r>
            <w:r w:rsidRPr="00725AF5">
              <w:rPr>
                <w:sz w:val="24"/>
                <w:szCs w:val="24"/>
              </w:rPr>
              <w:t xml:space="preserve">hours a day, </w:t>
            </w:r>
            <w:r w:rsidRPr="000579AC">
              <w:rPr>
                <w:b/>
                <w:color w:val="0000FF"/>
                <w:sz w:val="24"/>
                <w:szCs w:val="24"/>
              </w:rPr>
              <w:t>7</w:t>
            </w:r>
            <w:r w:rsidRPr="00725AF5">
              <w:rPr>
                <w:sz w:val="24"/>
                <w:szCs w:val="24"/>
              </w:rPr>
              <w:t xml:space="preserve"> days a week. </w:t>
            </w:r>
          </w:p>
          <w:p w14:paraId="4A267D17" w14:textId="77777777" w:rsidR="00B024A4" w:rsidRPr="00725AF5" w:rsidRDefault="00B024A4" w:rsidP="00B024A4">
            <w:pPr>
              <w:rPr>
                <w:sz w:val="24"/>
                <w:szCs w:val="24"/>
              </w:rPr>
            </w:pPr>
          </w:p>
          <w:p w14:paraId="5C7ED374" w14:textId="40DBE2D6"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1D509F9F" w:rsidR="005D077E" w:rsidRPr="001B3BD4" w:rsidRDefault="001B3BD4">
            <w:pPr>
              <w:pStyle w:val="TableTextCharCharChar1"/>
              <w:numPr>
                <w:ilvl w:val="12"/>
                <w:numId w:val="0"/>
              </w:numPr>
              <w:spacing w:line="276" w:lineRule="auto"/>
              <w:rPr>
                <w:szCs w:val="24"/>
              </w:rPr>
            </w:pPr>
            <w:r>
              <w:rPr>
                <w:b/>
                <w:color w:val="0000FF"/>
                <w:szCs w:val="24"/>
              </w:rPr>
              <w:t>$</w:t>
            </w:r>
            <w:r w:rsidR="003D5103">
              <w:rPr>
                <w:b/>
                <w:color w:val="0000FF"/>
                <w:szCs w:val="24"/>
              </w:rPr>
              <w:t>20</w:t>
            </w:r>
            <w:r w:rsidR="003D5103" w:rsidRPr="00725AF5">
              <w:rPr>
                <w:szCs w:val="24"/>
              </w:rPr>
              <w:t xml:space="preserve"> </w:t>
            </w:r>
            <w:r w:rsidR="005D077E" w:rsidRPr="00725AF5">
              <w:rPr>
                <w:szCs w:val="24"/>
              </w:rPr>
              <w:t xml:space="preserve">copay per visit then </w:t>
            </w:r>
            <w:r w:rsidR="005D077E" w:rsidRPr="00725AF5">
              <w:rPr>
                <w:b/>
                <w:color w:val="0000FF"/>
                <w:szCs w:val="24"/>
              </w:rPr>
              <w:t xml:space="preserve">100% </w:t>
            </w:r>
            <w:r w:rsidR="005D077E" w:rsidRPr="00725AF5">
              <w:rPr>
                <w:bCs/>
                <w:szCs w:val="24"/>
              </w:rPr>
              <w:t xml:space="preserve">of eligible </w:t>
            </w:r>
            <w:r w:rsidR="005D077E" w:rsidRPr="001B3BD4">
              <w:rPr>
                <w:bCs/>
                <w:szCs w:val="24"/>
              </w:rPr>
              <w:t>expenses.</w:t>
            </w:r>
          </w:p>
          <w:p w14:paraId="0148985C" w14:textId="77777777" w:rsidR="005D077E" w:rsidRPr="00725AF5" w:rsidRDefault="005D077E">
            <w:pPr>
              <w:pStyle w:val="TableTextCharCharChar1"/>
              <w:numPr>
                <w:ilvl w:val="12"/>
                <w:numId w:val="0"/>
              </w:numPr>
              <w:spacing w:line="276" w:lineRule="auto"/>
              <w:jc w:val="center"/>
              <w:rPr>
                <w:rStyle w:val="wdColorPinkBoldItalic"/>
                <w:szCs w:val="24"/>
              </w:rPr>
            </w:pPr>
          </w:p>
          <w:p w14:paraId="0882F3D8" w14:textId="77777777" w:rsidR="005D077E" w:rsidRPr="00725AF5" w:rsidRDefault="005D077E" w:rsidP="000579A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5FE3FA" w14:textId="2D45A959" w:rsidR="005D077E" w:rsidRPr="00725AF5" w:rsidRDefault="005D077E" w:rsidP="000579AC">
            <w:pPr>
              <w:pStyle w:val="TableTextCharChar"/>
              <w:numPr>
                <w:ilvl w:val="12"/>
                <w:numId w:val="0"/>
              </w:numPr>
              <w:spacing w:line="276" w:lineRule="auto"/>
              <w:rPr>
                <w:color w:val="0000FF"/>
                <w:szCs w:val="24"/>
              </w:rPr>
            </w:pPr>
            <w:r w:rsidRPr="00725AF5">
              <w:rPr>
                <w:bCs/>
                <w:szCs w:val="24"/>
              </w:rPr>
              <w:t xml:space="preserve">Not Covered </w:t>
            </w: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3D5103" w:rsidRPr="00725AF5" w14:paraId="427EFD67" w14:textId="77777777" w:rsidTr="003D5103">
        <w:tc>
          <w:tcPr>
            <w:tcW w:w="3060" w:type="dxa"/>
            <w:tcBorders>
              <w:top w:val="single" w:sz="6" w:space="0" w:color="auto"/>
              <w:left w:val="single" w:sz="6" w:space="0" w:color="auto"/>
              <w:bottom w:val="single" w:sz="6" w:space="0" w:color="auto"/>
              <w:right w:val="single" w:sz="6" w:space="0" w:color="auto"/>
            </w:tcBorders>
            <w:shd w:val="pct5" w:color="auto" w:fill="FFFFFF"/>
          </w:tcPr>
          <w:p w14:paraId="316331A3" w14:textId="77777777" w:rsidR="003D5103" w:rsidRPr="004739AE" w:rsidRDefault="003D5103" w:rsidP="00B32129">
            <w:pPr>
              <w:rPr>
                <w:b/>
                <w:sz w:val="24"/>
                <w:szCs w:val="24"/>
              </w:rPr>
            </w:pPr>
            <w:bookmarkStart w:id="104" w:name="Vision_Care"/>
            <w:r>
              <w:rPr>
                <w:b/>
                <w:sz w:val="24"/>
                <w:szCs w:val="24"/>
              </w:rPr>
              <w:t xml:space="preserve">Routine </w:t>
            </w:r>
            <w:r w:rsidRPr="004739AE">
              <w:rPr>
                <w:b/>
                <w:sz w:val="24"/>
                <w:szCs w:val="24"/>
              </w:rPr>
              <w:t>Vision Care</w:t>
            </w:r>
          </w:p>
          <w:p w14:paraId="4573F9E7" w14:textId="77777777" w:rsidR="003D5103" w:rsidRPr="004739AE" w:rsidRDefault="003D5103" w:rsidP="00B32129">
            <w:pPr>
              <w:rPr>
                <w:sz w:val="24"/>
                <w:szCs w:val="24"/>
              </w:rPr>
            </w:pPr>
          </w:p>
          <w:p w14:paraId="0D46FBE5" w14:textId="77777777" w:rsidR="003D5103" w:rsidRPr="004739AE" w:rsidRDefault="003D5103" w:rsidP="00B32129">
            <w:pPr>
              <w:pStyle w:val="TableTextCharCharChar1"/>
              <w:numPr>
                <w:ilvl w:val="12"/>
                <w:numId w:val="0"/>
              </w:numPr>
              <w:rPr>
                <w:color w:val="FF00FF"/>
                <w:szCs w:val="24"/>
              </w:rPr>
            </w:pPr>
          </w:p>
          <w:p w14:paraId="773A4606" w14:textId="77777777" w:rsidR="003D5103" w:rsidRPr="00E81068" w:rsidRDefault="003D5103" w:rsidP="00B32129">
            <w:pPr>
              <w:numPr>
                <w:ilvl w:val="12"/>
                <w:numId w:val="0"/>
              </w:numPr>
              <w:rPr>
                <w:color w:val="000000"/>
                <w:sz w:val="24"/>
                <w:szCs w:val="24"/>
              </w:rPr>
            </w:pPr>
            <w:r w:rsidRPr="00E81068">
              <w:rPr>
                <w:color w:val="000000"/>
                <w:sz w:val="24"/>
                <w:szCs w:val="24"/>
              </w:rPr>
              <w:t>The Plan pays Benefits for:</w:t>
            </w:r>
          </w:p>
          <w:p w14:paraId="119D391C" w14:textId="77777777" w:rsidR="003D5103" w:rsidRPr="00E81068" w:rsidRDefault="003D5103" w:rsidP="00B32129">
            <w:pPr>
              <w:numPr>
                <w:ilvl w:val="12"/>
                <w:numId w:val="0"/>
              </w:numPr>
              <w:ind w:left="288" w:hanging="288"/>
              <w:rPr>
                <w:color w:val="000000"/>
                <w:sz w:val="24"/>
                <w:szCs w:val="24"/>
              </w:rPr>
            </w:pPr>
            <w:r w:rsidRPr="00E81068">
              <w:rPr>
                <w:sz w:val="24"/>
              </w:rPr>
              <w:sym w:font="Symbol" w:char="F0B7"/>
            </w:r>
            <w:r w:rsidRPr="00E81068">
              <w:rPr>
                <w:sz w:val="24"/>
              </w:rPr>
              <w:t xml:space="preserve">   </w:t>
            </w:r>
            <w:r w:rsidRPr="00E81068">
              <w:rPr>
                <w:color w:val="000000"/>
                <w:sz w:val="24"/>
                <w:szCs w:val="24"/>
              </w:rPr>
              <w:t xml:space="preserve">vision screenings, which could be performed as part of an annual physical examination in a provider's office (vision screenings do not include refractive examinations to detect vision impairment) </w:t>
            </w:r>
          </w:p>
          <w:bookmarkEnd w:id="104"/>
          <w:p w14:paraId="427EFD4B" w14:textId="3D59E590" w:rsidR="003D5103" w:rsidRPr="00725AF5" w:rsidRDefault="003D5103">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C3A74A6" w14:textId="22B7FECA" w:rsidR="003D5103" w:rsidRPr="004739AE" w:rsidRDefault="003D5103" w:rsidP="00B32129">
            <w:pPr>
              <w:pStyle w:val="TableTextCharCharChar1"/>
              <w:numPr>
                <w:ilvl w:val="12"/>
                <w:numId w:val="0"/>
              </w:numPr>
              <w:rPr>
                <w:b/>
                <w:color w:val="0000FF"/>
                <w:szCs w:val="24"/>
              </w:rPr>
            </w:pPr>
            <w:r>
              <w:rPr>
                <w:b/>
                <w:color w:val="0000FF"/>
                <w:szCs w:val="24"/>
              </w:rPr>
              <w:t>$</w:t>
            </w:r>
            <w:r w:rsidR="00076DE6">
              <w:rPr>
                <w:b/>
                <w:color w:val="0000FF"/>
                <w:szCs w:val="24"/>
              </w:rPr>
              <w:t>20/ $</w:t>
            </w:r>
            <w:r>
              <w:rPr>
                <w:b/>
                <w:color w:val="0000FF"/>
                <w:szCs w:val="24"/>
              </w:rPr>
              <w:t xml:space="preserve">30 </w:t>
            </w:r>
            <w:r w:rsidRPr="004739AE">
              <w:rPr>
                <w:szCs w:val="24"/>
              </w:rPr>
              <w:t xml:space="preserve">copay per visit then </w:t>
            </w:r>
            <w:r w:rsidRPr="004739AE">
              <w:rPr>
                <w:b/>
                <w:color w:val="0000FF"/>
                <w:szCs w:val="24"/>
              </w:rPr>
              <w:t xml:space="preserve">100% </w:t>
            </w:r>
            <w:r w:rsidRPr="004739AE">
              <w:rPr>
                <w:bCs/>
                <w:szCs w:val="24"/>
              </w:rPr>
              <w:t>of eligible expenses</w:t>
            </w:r>
            <w:r w:rsidRPr="004739AE">
              <w:rPr>
                <w:bCs/>
                <w:color w:val="0000FF"/>
                <w:szCs w:val="24"/>
              </w:rPr>
              <w:t xml:space="preserve">. </w:t>
            </w:r>
          </w:p>
          <w:p w14:paraId="0999C13A" w14:textId="77777777" w:rsidR="003D5103" w:rsidRDefault="003D5103" w:rsidP="00B32129">
            <w:pPr>
              <w:pStyle w:val="TableTextCharCharChar1"/>
              <w:numPr>
                <w:ilvl w:val="12"/>
                <w:numId w:val="0"/>
              </w:numPr>
              <w:rPr>
                <w:b/>
              </w:rPr>
            </w:pPr>
          </w:p>
          <w:p w14:paraId="6A967508" w14:textId="77777777" w:rsidR="003D5103" w:rsidRDefault="003D5103" w:rsidP="00B32129">
            <w:pPr>
              <w:pStyle w:val="TableTextCharCharChar1"/>
              <w:numPr>
                <w:ilvl w:val="12"/>
                <w:numId w:val="0"/>
              </w:numPr>
              <w:rPr>
                <w:b/>
              </w:rPr>
            </w:pPr>
          </w:p>
          <w:p w14:paraId="427EFD5D" w14:textId="6F15640D" w:rsidR="003D5103" w:rsidRPr="00725AF5" w:rsidRDefault="003D5103" w:rsidP="00C0569D">
            <w:pPr>
              <w:pStyle w:val="TableTextCharCharChar1"/>
              <w:numPr>
                <w:ilvl w:val="12"/>
                <w:numId w:val="0"/>
              </w:numPr>
              <w:rPr>
                <w:b/>
                <w:color w:val="000000"/>
              </w:rPr>
            </w:pPr>
            <w:r w:rsidRPr="004739AE">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FEED179" w14:textId="7B5BBF11" w:rsidR="003D5103" w:rsidRPr="004739AE" w:rsidRDefault="003D5103" w:rsidP="00B32129">
            <w:pPr>
              <w:pStyle w:val="TableTextCharCharChar1"/>
              <w:numPr>
                <w:ilvl w:val="12"/>
                <w:numId w:val="0"/>
              </w:numPr>
              <w:rPr>
                <w:bCs/>
              </w:rPr>
            </w:pPr>
            <w:r>
              <w:rPr>
                <w:b/>
                <w:color w:val="0000FF"/>
              </w:rPr>
              <w:t>80%</w:t>
            </w:r>
            <w:r w:rsidRPr="004739AE">
              <w:rPr>
                <w:b/>
                <w:color w:val="0000FF"/>
              </w:rPr>
              <w:t xml:space="preserve"> </w:t>
            </w:r>
            <w:r w:rsidRPr="004739AE">
              <w:rPr>
                <w:bCs/>
              </w:rPr>
              <w:t xml:space="preserve">of eligible expenses after satisfying the </w:t>
            </w:r>
            <w:r w:rsidRPr="004739AE">
              <w:t>deductible.</w:t>
            </w:r>
          </w:p>
          <w:p w14:paraId="77E6E75F" w14:textId="77777777" w:rsidR="003D5103" w:rsidRDefault="003D5103" w:rsidP="00B32129">
            <w:pPr>
              <w:pStyle w:val="TableTextCharCharChar1"/>
              <w:numPr>
                <w:ilvl w:val="12"/>
                <w:numId w:val="0"/>
              </w:numPr>
              <w:rPr>
                <w:b/>
              </w:rPr>
            </w:pPr>
          </w:p>
          <w:p w14:paraId="70470E3C" w14:textId="77777777" w:rsidR="003D5103" w:rsidRDefault="003D5103" w:rsidP="00B32129">
            <w:pPr>
              <w:pStyle w:val="TableTextCharCharChar1"/>
              <w:numPr>
                <w:ilvl w:val="12"/>
                <w:numId w:val="0"/>
              </w:numPr>
              <w:rPr>
                <w:b/>
              </w:rPr>
            </w:pPr>
          </w:p>
          <w:p w14:paraId="427EFD66" w14:textId="22AC39F7" w:rsidR="003D5103" w:rsidRPr="00725AF5" w:rsidRDefault="003D5103">
            <w:pPr>
              <w:pStyle w:val="TableTextCharCharChar1"/>
              <w:numPr>
                <w:ilvl w:val="12"/>
                <w:numId w:val="0"/>
              </w:numPr>
            </w:pPr>
            <w:r w:rsidRPr="004739AE">
              <w:t xml:space="preserve"> </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6DE3C4ED" w:rsidR="00154B9C" w:rsidRPr="00725AF5" w:rsidRDefault="006044F0" w:rsidP="009652ED">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8C743B" w:rsidRPr="00725AF5">
              <w:rPr>
                <w:b/>
                <w:bCs/>
                <w:color w:val="FF0000"/>
              </w:rPr>
              <w:t xml:space="preserve"> </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5AC5148C" w:rsidR="00154B9C" w:rsidRPr="00725AF5" w:rsidRDefault="006044F0" w:rsidP="009652ED">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8C743B" w:rsidRPr="00725AF5">
              <w:rPr>
                <w:b/>
                <w:bCs/>
                <w:color w:val="FF0000"/>
              </w:rPr>
              <w:t xml:space="preserve"> </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68198419"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7851E83A"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35EDA14D" w14:textId="7E3B17AD" w:rsidR="00586D86" w:rsidRDefault="00FB6FCB">
            <w:pPr>
              <w:rPr>
                <w:b/>
                <w:sz w:val="24"/>
                <w:szCs w:val="24"/>
              </w:rPr>
            </w:pPr>
            <w:r>
              <w:rPr>
                <w:b/>
                <w:color w:val="FF0000"/>
                <w:sz w:val="24"/>
                <w:szCs w:val="24"/>
              </w:rPr>
              <w:t>This plan uses the normal UHC Choice Plus Provider Network.</w:t>
            </w:r>
          </w:p>
        </w:tc>
      </w:tr>
    </w:tbl>
    <w:p w14:paraId="50B56489" w14:textId="31829370" w:rsidR="00586D86" w:rsidRDefault="00586D86">
      <w: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C4"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579E61A4" w:rsidR="00154B9C" w:rsidRPr="00725AF5" w:rsidRDefault="003C3DFE">
            <w:pPr>
              <w:pStyle w:val="TableTextCharCharChar1"/>
              <w:rPr>
                <w:color w:val="FF0000"/>
              </w:rPr>
            </w:pPr>
            <w:r>
              <w:rPr>
                <w:b/>
                <w:color w:val="0000FF"/>
              </w:rPr>
              <w:t>100%</w:t>
            </w:r>
            <w:r w:rsidR="00154B9C" w:rsidRPr="00725AF5">
              <w:rPr>
                <w:b/>
                <w:color w:val="FF0000"/>
              </w:rPr>
              <w:t xml:space="preserve"> </w:t>
            </w:r>
            <w:r w:rsidR="00154B9C" w:rsidRPr="00725AF5">
              <w:rPr>
                <w:color w:val="FF0000"/>
              </w:rPr>
              <w:t>of eligible expenses.</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214B4F1" w:rsidR="00154B9C" w:rsidRPr="00725AF5" w:rsidRDefault="009B6289">
            <w:pPr>
              <w:pStyle w:val="TableTextCharCharChar1"/>
              <w:numPr>
                <w:ilvl w:val="12"/>
                <w:numId w:val="0"/>
              </w:numPr>
              <w:rPr>
                <w:b/>
                <w:bCs/>
                <w:color w:val="0000FF"/>
              </w:rPr>
            </w:pPr>
            <w:r>
              <w:rPr>
                <w:b/>
                <w:color w:val="0000FF"/>
              </w:rPr>
              <w:t>80%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0827F73D"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59E517C2" w:rsidR="00154B9C" w:rsidRPr="00725AF5" w:rsidRDefault="00B9011A" w:rsidP="00B9011A">
            <w:pPr>
              <w:pStyle w:val="TableTextCharCharChar1"/>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8D6706F" w14:textId="5BB73344" w:rsidR="00154B9C" w:rsidRDefault="00154B9C" w:rsidP="00B9011A">
            <w:pPr>
              <w:pStyle w:val="TableTextCharCharChar1"/>
              <w:numPr>
                <w:ilvl w:val="12"/>
                <w:numId w:val="0"/>
              </w:numPr>
              <w:rPr>
                <w:b/>
                <w:bCs/>
                <w:color w:val="FF0000"/>
              </w:rPr>
            </w:pPr>
          </w:p>
          <w:p w14:paraId="65A42C9C" w14:textId="77777777" w:rsidR="00DE0237" w:rsidRDefault="00DE0237" w:rsidP="00B9011A">
            <w:pPr>
              <w:pStyle w:val="TableTextCharCharChar1"/>
              <w:numPr>
                <w:ilvl w:val="12"/>
                <w:numId w:val="0"/>
              </w:numPr>
              <w:rPr>
                <w:b/>
                <w:bCs/>
                <w:color w:val="FF0000"/>
              </w:rPr>
            </w:pPr>
          </w:p>
          <w:p w14:paraId="7FF5A01C" w14:textId="77777777" w:rsidR="00DE0237" w:rsidRPr="00DE0237" w:rsidRDefault="00DE0237" w:rsidP="00DE0237">
            <w:pPr>
              <w:pStyle w:val="TableTextCharCharChar1"/>
              <w:rPr>
                <w:b/>
                <w:bCs/>
                <w:color w:val="FF0000"/>
              </w:rPr>
            </w:pPr>
            <w:r w:rsidRPr="00DE0237">
              <w:rPr>
                <w:b/>
                <w:bCs/>
                <w:color w:val="FF0000"/>
              </w:rPr>
              <w:t>Prior Authorization Required</w:t>
            </w:r>
          </w:p>
          <w:p w14:paraId="0D0C3BF9" w14:textId="663004AC" w:rsidR="00DE0237" w:rsidRPr="000579AC" w:rsidRDefault="00DE0237" w:rsidP="00DE0237">
            <w:pPr>
              <w:pStyle w:val="TableTextCharCharChar1"/>
              <w:rPr>
                <w:bCs/>
                <w:color w:val="FF0000"/>
              </w:rPr>
            </w:pPr>
            <w:r w:rsidRPr="000579AC">
              <w:rPr>
                <w:bCs/>
                <w:color w:val="FF0000"/>
              </w:rPr>
              <w:t>Please remember that you must obtain prior authorization</w:t>
            </w:r>
            <w:r>
              <w:rPr>
                <w:bCs/>
                <w:color w:val="FF0000"/>
              </w:rPr>
              <w:t>.</w:t>
            </w:r>
            <w:r w:rsidRPr="000579AC">
              <w:rPr>
                <w:bCs/>
                <w:color w:val="FF0000"/>
              </w:rPr>
              <w:t xml:space="preserve"> </w:t>
            </w:r>
          </w:p>
          <w:p w14:paraId="29658538" w14:textId="77777777" w:rsidR="00DE0237" w:rsidRPr="000579AC" w:rsidRDefault="00DE0237" w:rsidP="00DE0237">
            <w:pPr>
              <w:pStyle w:val="TableTextCharCharChar1"/>
              <w:rPr>
                <w:bCs/>
                <w:color w:val="FF0000"/>
              </w:rPr>
            </w:pPr>
          </w:p>
          <w:p w14:paraId="36B46CF1" w14:textId="2A135A86" w:rsidR="00DE0237" w:rsidRPr="000579AC" w:rsidRDefault="00DE0237" w:rsidP="00DE0237">
            <w:pPr>
              <w:pStyle w:val="TableTextCharCharChar1"/>
              <w:rPr>
                <w:bCs/>
                <w:color w:val="FF0000"/>
              </w:rPr>
            </w:pPr>
            <w:r w:rsidRPr="000579AC">
              <w:rPr>
                <w:bCs/>
                <w:color w:val="FF0000"/>
              </w:rPr>
              <w:t xml:space="preserve">If you don't obtain prior authorization, Benefits will be subject to a </w:t>
            </w:r>
            <w:r w:rsidRPr="000579AC">
              <w:rPr>
                <w:b/>
                <w:bCs/>
                <w:color w:val="0000FF"/>
              </w:rPr>
              <w:t>$500</w:t>
            </w:r>
            <w:r>
              <w:rPr>
                <w:bCs/>
                <w:color w:val="0000FF"/>
              </w:rPr>
              <w:t xml:space="preserve"> </w:t>
            </w:r>
            <w:r w:rsidRPr="000579AC">
              <w:rPr>
                <w:bCs/>
                <w:color w:val="FF0000"/>
              </w:rPr>
              <w:t>penalty.</w:t>
            </w:r>
          </w:p>
          <w:p w14:paraId="42C42AD9" w14:textId="77777777" w:rsidR="00DE0237" w:rsidRPr="00DE0237" w:rsidRDefault="00DE0237" w:rsidP="00DE0237">
            <w:pPr>
              <w:pStyle w:val="TableTextCharCharChar1"/>
              <w:rPr>
                <w:b/>
                <w:bCs/>
                <w:color w:val="FF0000"/>
              </w:rPr>
            </w:pPr>
          </w:p>
          <w:p w14:paraId="66505827" w14:textId="77777777" w:rsidR="00DE0237" w:rsidRDefault="00DE0237" w:rsidP="00B9011A">
            <w:pPr>
              <w:pStyle w:val="TableTextCharCharChar1"/>
              <w:numPr>
                <w:ilvl w:val="12"/>
                <w:numId w:val="0"/>
              </w:numPr>
              <w:rPr>
                <w:b/>
                <w:bCs/>
                <w:color w:val="FF0000"/>
              </w:rPr>
            </w:pPr>
          </w:p>
          <w:p w14:paraId="427EFDDD" w14:textId="485D92D2" w:rsidR="00DE0237" w:rsidRPr="00725AF5" w:rsidRDefault="00DE0237" w:rsidP="00B9011A">
            <w:pPr>
              <w:pStyle w:val="TableTextCharCharChar1"/>
              <w:numPr>
                <w:ilvl w:val="12"/>
                <w:numId w:val="0"/>
              </w:numPr>
              <w:rPr>
                <w:b/>
                <w:bCs/>
                <w:color w:val="0000FF"/>
              </w:rPr>
            </w:pPr>
          </w:p>
        </w:tc>
      </w:tr>
      <w:tr w:rsidR="003E4ABB" w:rsidRPr="00725AF5" w14:paraId="427EFDF4"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F1341C">
            <w:pPr>
              <w:pStyle w:val="TableTextChar"/>
              <w:numPr>
                <w:ilvl w:val="0"/>
                <w:numId w:val="10"/>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F1341C">
            <w:pPr>
              <w:pStyle w:val="TableTextChar"/>
              <w:numPr>
                <w:ilvl w:val="0"/>
                <w:numId w:val="10"/>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F1341C">
            <w:pPr>
              <w:pStyle w:val="TableTextChar"/>
              <w:numPr>
                <w:ilvl w:val="0"/>
                <w:numId w:val="10"/>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F1341C">
            <w:pPr>
              <w:pStyle w:val="TableTextChar"/>
              <w:numPr>
                <w:ilvl w:val="0"/>
                <w:numId w:val="10"/>
              </w:numPr>
              <w:rPr>
                <w:color w:val="FF0000"/>
              </w:rPr>
            </w:pPr>
            <w:r w:rsidRPr="00725AF5">
              <w:rPr>
                <w:color w:val="FF0000"/>
              </w:rPr>
              <w:t xml:space="preserve">If self-administered (self-injected, self-infused, etc),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EC" w14:textId="77777777" w:rsidR="003E4ABB" w:rsidRPr="00725AF5" w:rsidRDefault="003E4ABB" w:rsidP="007A5F99">
            <w:pPr>
              <w:pStyle w:val="TableTextChar"/>
              <w:rPr>
                <w:color w:val="FF0000"/>
              </w:rPr>
            </w:pPr>
          </w:p>
          <w:p w14:paraId="427EFDF3" w14:textId="2D0B618C" w:rsidR="003E4ABB" w:rsidRPr="00725AF5" w:rsidRDefault="003E4ABB" w:rsidP="00150BA3">
            <w:pPr>
              <w:pStyle w:val="TableTextChar"/>
              <w:ind w:left="360"/>
              <w:rPr>
                <w:color w:val="FF0000"/>
                <w:u w:val="double"/>
              </w:rPr>
            </w:pPr>
          </w:p>
        </w:tc>
      </w:tr>
      <w:tr w:rsidR="00154B9C" w:rsidRPr="00725AF5" w14:paraId="427EFDFC"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89F51C2" w:rsidR="00154B9C" w:rsidRPr="00725AF5" w:rsidRDefault="00154B9C">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1205297B" w:rsidR="00154B9C" w:rsidRPr="00725AF5" w:rsidRDefault="00154B9C">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586D8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13406F21" w:rsidR="00452E15" w:rsidRPr="00725AF5" w:rsidRDefault="00452E15">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004D729F">
              <w:rPr>
                <w:b/>
                <w:color w:val="0000FF"/>
                <w:sz w:val="24"/>
                <w:szCs w:val="24"/>
              </w:rPr>
              <w:t>5</w:t>
            </w:r>
            <w:r w:rsidRPr="00725AF5">
              <w:rPr>
                <w:b/>
                <w:color w:val="0000FF"/>
                <w:sz w:val="24"/>
                <w:szCs w:val="24"/>
              </w:rPr>
              <w:t>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427EFDFF" w14:textId="12419FDE" w:rsidR="00452E15" w:rsidRPr="00725AF5" w:rsidRDefault="00452E15" w:rsidP="00CD22B0">
            <w:pPr>
              <w:pStyle w:val="TableText"/>
              <w:rPr>
                <w:color w:val="FF0000"/>
                <w:szCs w:val="24"/>
              </w:rPr>
            </w:pPr>
          </w:p>
        </w:tc>
      </w:tr>
      <w:tr w:rsidR="00CC79D6" w:rsidRPr="00725AF5" w14:paraId="427EFE1E"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725AF5" w:rsidRDefault="00F918A7" w:rsidP="00F918A7">
            <w:pPr>
              <w:pStyle w:val="TableText"/>
              <w:rPr>
                <w:color w:val="FF0000"/>
              </w:rPr>
            </w:pPr>
            <w:r w:rsidRPr="00725AF5">
              <w:rPr>
                <w:color w:val="FF0000"/>
              </w:rPr>
              <w:t xml:space="preserve">New Processing applies to Lab and Diagnostic services. </w:t>
            </w:r>
          </w:p>
          <w:p w14:paraId="427EFE03" w14:textId="77777777" w:rsidR="00F918A7" w:rsidRPr="00725AF5" w:rsidRDefault="00F918A7" w:rsidP="00F918A7">
            <w:pPr>
              <w:pStyle w:val="TableText"/>
              <w:rPr>
                <w:color w:val="FF0000"/>
              </w:rPr>
            </w:pPr>
            <w:r w:rsidRPr="00725AF5">
              <w:rPr>
                <w:color w:val="FF0000"/>
              </w:rPr>
              <w:t xml:space="preserve">Explanation:  </w:t>
            </w:r>
          </w:p>
          <w:p w14:paraId="427EFE04" w14:textId="77777777" w:rsidR="00F918A7" w:rsidRPr="00725AF5" w:rsidRDefault="00F918A7" w:rsidP="00F918A7">
            <w:pPr>
              <w:pStyle w:val="TableText"/>
              <w:rPr>
                <w:color w:val="FF0000"/>
              </w:rPr>
            </w:pPr>
            <w:r w:rsidRPr="00725AF5">
              <w:rPr>
                <w:color w:val="FF0000"/>
              </w:rPr>
              <w:t>Benefits for lab/diagnostics services will be based solely on the network status of the lab/diagnostic provider, regardless of the network status of the ordering physician.</w:t>
            </w:r>
          </w:p>
          <w:p w14:paraId="427EFE05" w14:textId="77777777" w:rsidR="00F918A7" w:rsidRPr="00725AF5" w:rsidRDefault="00F918A7" w:rsidP="00F918A7">
            <w:pPr>
              <w:pStyle w:val="TableText"/>
              <w:rPr>
                <w:rStyle w:val="UnderlineItalized1"/>
                <w:i w:val="0"/>
              </w:rPr>
            </w:pPr>
          </w:p>
          <w:p w14:paraId="427EFE0D" w14:textId="77777777" w:rsidR="00F918A7" w:rsidRPr="00725AF5" w:rsidRDefault="00F918A7" w:rsidP="00F918A7">
            <w:pPr>
              <w:pStyle w:val="TableText"/>
              <w:rPr>
                <w:rStyle w:val="UnderlineItalized1"/>
                <w:i w:val="0"/>
                <w:iCs w:val="0"/>
              </w:rPr>
            </w:pPr>
          </w:p>
          <w:p w14:paraId="427EFE1D" w14:textId="77777777" w:rsidR="00CC79D6" w:rsidRPr="00725AF5" w:rsidRDefault="00CC79D6" w:rsidP="000579AC">
            <w:pPr>
              <w:pStyle w:val="TableText"/>
              <w:rPr>
                <w:color w:val="FF0000"/>
              </w:rPr>
            </w:pPr>
          </w:p>
        </w:tc>
      </w:tr>
      <w:tr w:rsidR="00AB44C6" w:rsidRPr="00725AF5" w14:paraId="427EFE48"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1" w:name="RAPS_Processing"/>
            <w:r w:rsidRPr="00725AF5">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45E526E1"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&lt;!--section=Family_Planning--&gt;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28AA0C9B" w:rsidR="00FD1B50" w:rsidRPr="00725AF5" w:rsidRDefault="00FD1B50" w:rsidP="00FD1B50">
      <w:r w:rsidRPr="00725AF5">
        <w:rPr>
          <w:i/>
          <w:iCs/>
          <w:sz w:val="24"/>
          <w:szCs w:val="24"/>
        </w:rPr>
        <w:t xml:space="preserve">Providers, this summary is for members, to review the terms of your participation agreement, please visit </w:t>
      </w:r>
      <w:hyperlink r:id="rId24" w:history="1">
        <w:r w:rsidR="003D5103">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2" w:name="Family_Planning"/>
      <w:r w:rsidRPr="00725AF5">
        <w:rPr>
          <w:b/>
          <w:bCs/>
          <w:color w:val="0000FF"/>
          <w:sz w:val="28"/>
        </w:rPr>
        <w:t>FAMILY PLANNING</w:t>
      </w:r>
    </w:p>
    <w:bookmarkEnd w:id="112"/>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4E6FEE">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55B23518" w:rsidR="00154B9C" w:rsidRPr="000579AC" w:rsidRDefault="006044F0" w:rsidP="009652ED">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0A7CC5" w:rsidRPr="000579AC">
              <w:rPr>
                <w:b/>
                <w:bCs/>
              </w:rPr>
              <w:t xml:space="preserve"> </w:t>
            </w:r>
            <w:r w:rsidR="00136C85" w:rsidRPr="000579AC">
              <w:rPr>
                <w:b/>
                <w:bCs/>
              </w:rPr>
              <w:t xml:space="preserve"> </w:t>
            </w:r>
          </w:p>
          <w:p w14:paraId="427EFE50" w14:textId="77777777" w:rsidR="00154B9C" w:rsidRPr="000579AC" w:rsidRDefault="00154B9C">
            <w:pPr>
              <w:pStyle w:val="TableHeaderText"/>
              <w:numPr>
                <w:ilvl w:val="12"/>
                <w:numId w:val="0"/>
              </w:numPr>
            </w:pPr>
            <w:r w:rsidRPr="000579AC">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0ABCBB0" w:rsidR="00154B9C" w:rsidRPr="000579AC" w:rsidRDefault="006044F0" w:rsidP="009652ED">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0A7CC5" w:rsidRPr="000579AC">
              <w:rPr>
                <w:b/>
                <w:bCs/>
              </w:rPr>
              <w:t xml:space="preserve"> </w:t>
            </w:r>
          </w:p>
          <w:p w14:paraId="427EFE52" w14:textId="77777777" w:rsidR="00154B9C" w:rsidRPr="000579AC" w:rsidRDefault="00154B9C">
            <w:pPr>
              <w:pStyle w:val="TableHeaderText"/>
              <w:numPr>
                <w:ilvl w:val="12"/>
                <w:numId w:val="0"/>
              </w:numPr>
            </w:pPr>
            <w:r w:rsidRPr="000579AC">
              <w:t xml:space="preserve">NON-NETWORK </w:t>
            </w:r>
          </w:p>
        </w:tc>
      </w:tr>
      <w:tr w:rsidR="00154B9C" w:rsidRPr="00725AF5" w14:paraId="427EFE5B"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3" w:name="Birth_Control_Pills"/>
            <w:r w:rsidRPr="00725AF5">
              <w:rPr>
                <w:b/>
              </w:rPr>
              <w:t>Birth Control Pills</w:t>
            </w:r>
            <w:bookmarkEnd w:id="113"/>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49B1DCFA" w:rsidR="00110881" w:rsidRPr="00725AF5" w:rsidRDefault="004E6FEE" w:rsidP="000424B1">
            <w:pPr>
              <w:pStyle w:val="TableText"/>
              <w:rPr>
                <w:b/>
              </w:rPr>
            </w:pPr>
            <w:bookmarkStart w:id="114" w:name="Fertility_Solutions"/>
            <w:bookmarkStart w:id="115" w:name="Reproductive_Resource_Services_Program_R"/>
            <w:r w:rsidRPr="004E6FEE">
              <w:rPr>
                <w:b/>
                <w:color w:val="000000"/>
              </w:rPr>
              <w:t>Fertility Solutions</w:t>
            </w:r>
            <w:bookmarkEnd w:id="114"/>
            <w:r w:rsidRPr="004E6FEE" w:rsidDel="004E6FEE">
              <w:rPr>
                <w:b/>
                <w:color w:val="000000"/>
              </w:rPr>
              <w:t xml:space="preserve"> </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6" w:name="Infertility_Services"/>
            <w:r w:rsidRPr="00725AF5">
              <w:rPr>
                <w:b/>
                <w:sz w:val="24"/>
                <w:szCs w:val="24"/>
              </w:rPr>
              <w:t>Infertility Services</w:t>
            </w:r>
            <w:bookmarkEnd w:id="116"/>
          </w:p>
          <w:p w14:paraId="427EFEAA" w14:textId="77777777" w:rsidR="007E1070" w:rsidRPr="00725AF5" w:rsidRDefault="007E1070" w:rsidP="000579AC">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D5" w14:textId="77777777" w:rsidR="00E90C29" w:rsidRPr="00725AF5" w:rsidRDefault="00E90C29" w:rsidP="000579A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FD" w14:textId="77777777" w:rsidR="007E1070" w:rsidRPr="00725AF5" w:rsidRDefault="007E1070">
            <w:pPr>
              <w:pStyle w:val="TableText"/>
              <w:rPr>
                <w:b/>
                <w:color w:val="000000"/>
                <w:szCs w:val="24"/>
              </w:rPr>
            </w:pPr>
          </w:p>
        </w:tc>
      </w:tr>
      <w:tr w:rsidR="00241C70" w:rsidRPr="00725AF5" w14:paraId="427EFF7F"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7" w:name="Reproduction"/>
            <w:r w:rsidRPr="00725AF5">
              <w:rPr>
                <w:b/>
              </w:rPr>
              <w:t>Reproduction</w:t>
            </w:r>
            <w:bookmarkEnd w:id="117"/>
          </w:p>
          <w:p w14:paraId="427EFF51" w14:textId="77777777" w:rsidR="009D6CE0" w:rsidRPr="00725AF5" w:rsidRDefault="009D6CE0" w:rsidP="0023498A">
            <w:pPr>
              <w:pStyle w:val="TableTextCharCharChar1"/>
              <w:numPr>
                <w:ilvl w:val="12"/>
                <w:numId w:val="0"/>
              </w:numPr>
            </w:pPr>
          </w:p>
          <w:p w14:paraId="427EFF53" w14:textId="1EB79923"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r w:rsidR="00E00FAB" w:rsidRPr="00725AF5">
              <w:rPr>
                <w:color w:val="000000"/>
              </w:rPr>
              <w:t xml:space="preserve"> </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4B8EB7C2" w:rsidR="00FA44FF" w:rsidRPr="00725AF5" w:rsidRDefault="00FA44FF" w:rsidP="00FA44FF">
            <w:pPr>
              <w:pStyle w:val="TableTextCharChar"/>
              <w:rPr>
                <w:color w:val="000000"/>
              </w:rPr>
            </w:pPr>
            <w:r w:rsidRPr="00725AF5">
              <w:rPr>
                <w:color w:val="000000"/>
              </w:rPr>
              <w:t>●  Voluntary sterilization.</w:t>
            </w:r>
          </w:p>
          <w:p w14:paraId="427EFF65" w14:textId="65526E59" w:rsidR="00FA44FF" w:rsidRPr="00725AF5" w:rsidRDefault="00FA44FF" w:rsidP="00FA44FF">
            <w:pPr>
              <w:pStyle w:val="TableTextCharChar"/>
              <w:rPr>
                <w:color w:val="000000"/>
              </w:rPr>
            </w:pPr>
            <w:r w:rsidRPr="00725AF5">
              <w:rPr>
                <w:color w:val="000000"/>
              </w:rPr>
              <w:t>●  Fetal reduction surgery</w:t>
            </w:r>
            <w:r w:rsidR="008F6912" w:rsidRPr="00725AF5">
              <w:rPr>
                <w:color w:val="000000"/>
              </w:rPr>
              <w:t xml:space="preserve"> </w:t>
            </w:r>
          </w:p>
          <w:p w14:paraId="34C84FBF" w14:textId="674ACF4D" w:rsidR="00E0623B" w:rsidRDefault="00FA44FF" w:rsidP="00FA44FF">
            <w:pPr>
              <w:pStyle w:val="TableTextCharChar"/>
              <w:ind w:left="288" w:hanging="288"/>
              <w:rPr>
                <w:b/>
                <w:color w:val="FF00FF"/>
              </w:rPr>
            </w:pPr>
            <w:r w:rsidRPr="00725AF5">
              <w:rPr>
                <w:color w:val="000000"/>
              </w:rPr>
              <w:t>●  Contraceptive supplies and services.</w:t>
            </w:r>
          </w:p>
          <w:p w14:paraId="427EFF67" w14:textId="77777777" w:rsidR="00241C70" w:rsidRPr="00725AF5" w:rsidRDefault="00241C70" w:rsidP="000579AC">
            <w:pPr>
              <w:pStyle w:val="TableTextCharChar"/>
              <w:ind w:left="288" w:hanging="288"/>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7D2CD8AA" w:rsidR="00FA44FF" w:rsidRPr="00725AF5" w:rsidRDefault="00FA44FF" w:rsidP="00FA44FF">
            <w:pPr>
              <w:pStyle w:val="TableTextCharChar"/>
              <w:rPr>
                <w:color w:val="000000"/>
              </w:rPr>
            </w:pPr>
            <w:r w:rsidRPr="00725AF5">
              <w:rPr>
                <w:color w:val="000000"/>
              </w:rPr>
              <w:t>●  Voluntary sterilization.</w:t>
            </w:r>
          </w:p>
          <w:p w14:paraId="427EFF7A" w14:textId="7A443EF7" w:rsidR="00FA44FF" w:rsidRPr="00725AF5" w:rsidRDefault="00FA44FF" w:rsidP="00FA44FF">
            <w:pPr>
              <w:pStyle w:val="TableTextCharChar"/>
              <w:rPr>
                <w:color w:val="000000"/>
              </w:rPr>
            </w:pPr>
            <w:r w:rsidRPr="00725AF5">
              <w:rPr>
                <w:color w:val="000000"/>
              </w:rPr>
              <w:t>●  Fetal reduction surgery</w:t>
            </w:r>
          </w:p>
          <w:p w14:paraId="427EFF7B" w14:textId="6E3557C7" w:rsidR="00FA44FF" w:rsidRPr="00725AF5" w:rsidRDefault="00FA44FF" w:rsidP="00FA44FF">
            <w:pPr>
              <w:pStyle w:val="TableTextCharChar"/>
              <w:ind w:left="288" w:hanging="288"/>
              <w:rPr>
                <w:color w:val="000000"/>
              </w:rPr>
            </w:pPr>
            <w:r w:rsidRPr="00725AF5">
              <w:rPr>
                <w:color w:val="000000"/>
              </w:rPr>
              <w:t>●  Contraceptive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8" w:name="Reproduction_Exclusions"/>
            <w:r w:rsidRPr="00725AF5">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6AD95E8E" w:rsidR="00543525" w:rsidRPr="00725AF5" w:rsidRDefault="00543525" w:rsidP="0022558F">
            <w:pPr>
              <w:pStyle w:val="Instruction-Issuer"/>
              <w:shd w:val="pct5" w:color="auto" w:fill="FFFFFF"/>
              <w:rPr>
                <w:rFonts w:ascii="Times New Roman" w:hAnsi="Times New Roman"/>
                <w:color w:val="auto"/>
                <w:szCs w:val="24"/>
              </w:rPr>
            </w:pPr>
            <w:r w:rsidRPr="00725AF5">
              <w:rPr>
                <w:rFonts w:ascii="Times New Roman" w:hAnsi="Times New Roman"/>
                <w:color w:val="auto"/>
                <w:szCs w:val="24"/>
              </w:rPr>
              <w:t xml:space="preserve">●  Health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300D6E8A"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4486B305" w:rsidR="00712F69" w:rsidRPr="00725AF5" w:rsidRDefault="00712F69" w:rsidP="00F1341C">
            <w:pPr>
              <w:pStyle w:val="TableTextChar1"/>
              <w:numPr>
                <w:ilvl w:val="0"/>
                <w:numId w:val="17"/>
              </w:numPr>
              <w:textAlignment w:val="auto"/>
              <w:rPr>
                <w:szCs w:val="24"/>
              </w:rPr>
            </w:pPr>
            <w:r w:rsidRPr="00725AF5">
              <w:rPr>
                <w:szCs w:val="24"/>
              </w:rPr>
              <w:t>Surrogate parenting, donor eggs, donor sperm and host uterus;</w:t>
            </w:r>
          </w:p>
          <w:p w14:paraId="2375A89C" w14:textId="62AD0C85" w:rsidR="00712F69" w:rsidRPr="00417561" w:rsidRDefault="00E0623B" w:rsidP="00F1341C">
            <w:pPr>
              <w:pStyle w:val="TableTextChar1"/>
              <w:numPr>
                <w:ilvl w:val="0"/>
                <w:numId w:val="17"/>
              </w:numPr>
              <w:textAlignment w:val="auto"/>
              <w:rPr>
                <w:b/>
                <w:szCs w:val="24"/>
              </w:rPr>
            </w:pPr>
            <w:r w:rsidRPr="00725AF5" w:rsidDel="00E0623B">
              <w:rPr>
                <w:b/>
                <w:color w:val="FF00FF"/>
                <w:szCs w:val="24"/>
              </w:rPr>
              <w:t xml:space="preserve"> </w:t>
            </w:r>
            <w:r w:rsidR="00712F69" w:rsidRPr="00725AF5">
              <w:rPr>
                <w:szCs w:val="24"/>
              </w:rPr>
              <w:t xml:space="preserve">Storage and retrieval of all reproductive materials (examples include eggs, sperm, testicular tissue and </w:t>
            </w:r>
            <w:r w:rsidR="00712F69" w:rsidRPr="00417561">
              <w:rPr>
                <w:szCs w:val="24"/>
              </w:rPr>
              <w:t>ovarian tissue);</w:t>
            </w:r>
            <w:r w:rsidR="00712F69" w:rsidRPr="000579AC">
              <w:rPr>
                <w:b/>
                <w:szCs w:val="24"/>
              </w:rPr>
              <w:t xml:space="preserve"> </w:t>
            </w:r>
          </w:p>
          <w:p w14:paraId="0361AD96" w14:textId="255A89FA" w:rsidR="00712F69" w:rsidRPr="001F4495" w:rsidRDefault="00E0623B" w:rsidP="00F1341C">
            <w:pPr>
              <w:pStyle w:val="TableTextChar1"/>
              <w:numPr>
                <w:ilvl w:val="0"/>
                <w:numId w:val="17"/>
              </w:numPr>
              <w:textAlignment w:val="auto"/>
              <w:rPr>
                <w:szCs w:val="24"/>
              </w:rPr>
            </w:pPr>
            <w:r w:rsidRPr="000579AC" w:rsidDel="00E0623B">
              <w:rPr>
                <w:b/>
                <w:szCs w:val="24"/>
              </w:rPr>
              <w:t xml:space="preserve"> </w:t>
            </w:r>
            <w:r w:rsidR="00712F69" w:rsidRPr="001F4495">
              <w:rPr>
                <w:szCs w:val="24"/>
              </w:rPr>
              <w:t>the reversal of voluntary sterilization</w:t>
            </w:r>
          </w:p>
          <w:p w14:paraId="0947704B" w14:textId="579CD846" w:rsidR="00712F69" w:rsidRPr="00417561" w:rsidRDefault="00712F69" w:rsidP="00F1341C">
            <w:pPr>
              <w:pStyle w:val="TableTextChar1"/>
              <w:numPr>
                <w:ilvl w:val="0"/>
                <w:numId w:val="17"/>
              </w:numPr>
              <w:textAlignment w:val="auto"/>
              <w:rPr>
                <w:b/>
                <w:szCs w:val="24"/>
              </w:rPr>
            </w:pPr>
            <w:r w:rsidRPr="00417561">
              <w:rPr>
                <w:szCs w:val="24"/>
              </w:rPr>
              <w:t xml:space="preserve">Surgical, non-surgical </w:t>
            </w:r>
            <w:r w:rsidRPr="001F4495">
              <w:rPr>
                <w:szCs w:val="24"/>
              </w:rPr>
              <w:t>or drug induced Pregnancy termination.  This exclusion does not apply to treatment of a molar Pregnancy, ectopic Pregnancy, or missed abortion (commonly known as a miscarriage)</w:t>
            </w:r>
            <w:r w:rsidR="00E0623B" w:rsidRPr="000579AC">
              <w:rPr>
                <w:b/>
                <w:szCs w:val="24"/>
              </w:rPr>
              <w:t xml:space="preserve"> NOTE:</w:t>
            </w:r>
            <w:r w:rsidR="00E0623B" w:rsidRPr="00417561">
              <w:rPr>
                <w:rFonts w:ascii="Arial" w:hAnsi="Arial" w:cs="Arial"/>
                <w:sz w:val="16"/>
                <w:szCs w:val="16"/>
              </w:rPr>
              <w:t xml:space="preserve"> </w:t>
            </w:r>
            <w:r w:rsidR="00E0623B" w:rsidRPr="001F4495">
              <w:rPr>
                <w:b/>
                <w:szCs w:val="24"/>
              </w:rPr>
              <w:t>Elective abortions are not covered unless the life of the mother is endangered.</w:t>
            </w:r>
          </w:p>
          <w:p w14:paraId="427EFFA3" w14:textId="77777777" w:rsidR="00543525" w:rsidRPr="00725AF5" w:rsidRDefault="00543525" w:rsidP="000579AC">
            <w:pPr>
              <w:pStyle w:val="TableTextChar1"/>
              <w:ind w:left="360"/>
              <w:textAlignment w:val="auto"/>
              <w:rPr>
                <w:b/>
                <w:szCs w:val="24"/>
              </w:rPr>
            </w:pPr>
          </w:p>
        </w:tc>
      </w:tr>
      <w:tr w:rsidR="00241C70" w:rsidRPr="00725AF5" w14:paraId="427EFFBB"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9" w:name="Tubal_Ligation"/>
            <w:r w:rsidRPr="00725AF5">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218F5EE2"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56DDDC21"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4E6FE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0" w:name="Vasectomy"/>
            <w:r w:rsidRPr="00725AF5">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46A956AF"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042CB9" w:rsidRPr="00725AF5">
              <w:rPr>
                <w:b/>
                <w:bCs/>
                <w:color w:val="FF0000"/>
              </w:rPr>
              <w:t xml:space="preserve"> </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6F005C43"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042CB9" w:rsidRPr="00725AF5">
              <w:rPr>
                <w:b/>
                <w:bCs/>
                <w:color w:val="FF0000"/>
              </w:rPr>
              <w:t xml:space="preserve"> </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0855BA0B"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29D94D67"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5BCEDBF6" w14:textId="21EF6CDC"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F0"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1" w:name="Diaphragm"/>
            <w:r w:rsidRPr="00725AF5">
              <w:rPr>
                <w:b/>
                <w:bCs/>
                <w:color w:val="FF0000"/>
              </w:rPr>
              <w:t>Diaphragm</w:t>
            </w:r>
            <w:bookmarkEnd w:id="121"/>
          </w:p>
          <w:p w14:paraId="427EFFD5" w14:textId="77777777" w:rsidR="00A25AA5" w:rsidRPr="00725AF5" w:rsidRDefault="00A25AA5">
            <w:pPr>
              <w:pStyle w:val="TableTextCharCharChar1"/>
              <w:rPr>
                <w:b/>
                <w:bCs/>
                <w:color w:val="FF0000"/>
              </w:rPr>
            </w:pPr>
          </w:p>
          <w:p w14:paraId="427EFFD6" w14:textId="5340E15A"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35DA105F"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15E02F4F"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55C78988" w:rsidR="00154B9C" w:rsidRPr="00725AF5" w:rsidRDefault="009B6289">
            <w:pPr>
              <w:pStyle w:val="TableTextCharCharChar1"/>
              <w:rPr>
                <w:color w:val="FF0000"/>
              </w:rPr>
            </w:pPr>
            <w:r>
              <w:rPr>
                <w:b/>
                <w:color w:val="0000FF"/>
              </w:rPr>
              <w:t>80%</w:t>
            </w:r>
            <w:r w:rsidR="00154B9C" w:rsidRPr="00725AF5">
              <w:rPr>
                <w:color w:val="FF0000"/>
              </w:rPr>
              <w:t xml:space="preserve"> of eligible expenses after satisfying</w:t>
            </w:r>
            <w:r w:rsidR="00B53DB8" w:rsidRPr="00725AF5">
              <w:rPr>
                <w:color w:val="FF0000"/>
              </w:rPr>
              <w:t xml:space="preserve"> the</w:t>
            </w:r>
            <w:r w:rsidR="00154B9C" w:rsidRPr="00725AF5">
              <w:rPr>
                <w:color w:val="FF0000"/>
              </w:rPr>
              <w:t xml:space="preserve"> deductible.</w:t>
            </w:r>
          </w:p>
          <w:p w14:paraId="427EFFEF" w14:textId="63449958" w:rsidR="005200FC" w:rsidRPr="00725AF5" w:rsidRDefault="005200FC" w:rsidP="005200FC">
            <w:pPr>
              <w:pStyle w:val="TableTextCharCharChar1"/>
              <w:rPr>
                <w:color w:val="FF0000"/>
              </w:rPr>
            </w:pPr>
          </w:p>
        </w:tc>
      </w:tr>
      <w:tr w:rsidR="00154B9C" w:rsidRPr="00725AF5" w14:paraId="427F000B"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2" w:name="Depo_Provera"/>
            <w:r w:rsidRPr="00725AF5">
              <w:rPr>
                <w:b/>
                <w:bCs/>
                <w:color w:val="FF0000"/>
              </w:rPr>
              <w:t>Depo Provera</w:t>
            </w:r>
            <w:bookmarkEnd w:id="122"/>
          </w:p>
          <w:p w14:paraId="427EFFF2" w14:textId="77777777" w:rsidR="0074269F" w:rsidRPr="00725AF5" w:rsidRDefault="0074269F">
            <w:pPr>
              <w:pStyle w:val="TableTextCharCharChar1"/>
              <w:rPr>
                <w:b/>
                <w:bCs/>
                <w:color w:val="FF0000"/>
              </w:rPr>
            </w:pPr>
          </w:p>
          <w:p w14:paraId="427EFFF4" w14:textId="544A58B9"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4821C6B9"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7AE6402C" w:rsidR="00154B9C" w:rsidRPr="00725AF5" w:rsidRDefault="009B6289">
            <w:pPr>
              <w:pStyle w:val="TableTextCharCharChar1"/>
              <w:rPr>
                <w:color w:val="FF0000"/>
              </w:rPr>
            </w:pPr>
            <w:r>
              <w:rPr>
                <w:b/>
                <w:color w:val="0000FF"/>
              </w:rPr>
              <w:t>80%</w:t>
            </w:r>
            <w:r w:rsidR="00154B9C" w:rsidRPr="00725AF5">
              <w:rPr>
                <w:color w:val="FF0000"/>
              </w:rPr>
              <w:t xml:space="preserve"> of eligible expenses after satisfying</w:t>
            </w:r>
            <w:r w:rsidR="001C4525" w:rsidRPr="00725AF5">
              <w:rPr>
                <w:color w:val="FF0000"/>
              </w:rPr>
              <w:t xml:space="preserve"> the</w:t>
            </w:r>
            <w:r w:rsidR="00154B9C" w:rsidRPr="00725AF5">
              <w:rPr>
                <w:b/>
                <w:color w:val="FF0000"/>
              </w:rPr>
              <w:t xml:space="preserve"> </w:t>
            </w:r>
            <w:r w:rsidR="00154B9C" w:rsidRPr="00725AF5">
              <w:rPr>
                <w:color w:val="FF0000"/>
              </w:rPr>
              <w:t>deductible.</w:t>
            </w:r>
          </w:p>
          <w:p w14:paraId="427F000A" w14:textId="63C75B3B" w:rsidR="005200FC" w:rsidRPr="00725AF5" w:rsidRDefault="005200FC" w:rsidP="005200FC">
            <w:pPr>
              <w:pStyle w:val="TableTextCharCharChar1"/>
              <w:rPr>
                <w:color w:val="FF0000"/>
              </w:rPr>
            </w:pPr>
          </w:p>
        </w:tc>
      </w:tr>
      <w:tr w:rsidR="008E6031" w:rsidRPr="00725AF5" w14:paraId="427F002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3" w:name="IUD"/>
            <w:r w:rsidRPr="00725AF5">
              <w:rPr>
                <w:b/>
                <w:bCs/>
                <w:color w:val="FF0000"/>
              </w:rPr>
              <w:t>IUD</w:t>
            </w:r>
            <w:bookmarkEnd w:id="123"/>
          </w:p>
          <w:p w14:paraId="427F000D" w14:textId="77777777" w:rsidR="00A25AA5" w:rsidRPr="00725AF5" w:rsidRDefault="00A25AA5">
            <w:pPr>
              <w:pStyle w:val="TableTextCharCharChar1"/>
              <w:rPr>
                <w:b/>
                <w:bCs/>
                <w:color w:val="FF0000"/>
              </w:rPr>
            </w:pPr>
          </w:p>
          <w:p w14:paraId="427F000E" w14:textId="431E0B03"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379E7179"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27F74F50" w:rsidR="00573C7E" w:rsidRPr="00725AF5" w:rsidRDefault="00573C7E" w:rsidP="00417561">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74DC68BE" w:rsidR="008E6031" w:rsidRPr="00725AF5" w:rsidRDefault="009B6289">
            <w:pPr>
              <w:pStyle w:val="TableTextCharCharChar1"/>
              <w:rPr>
                <w:color w:val="FF0000"/>
              </w:rPr>
            </w:pPr>
            <w:r>
              <w:rPr>
                <w:b/>
                <w:color w:val="0000FF"/>
              </w:rPr>
              <w:t>80%</w:t>
            </w:r>
            <w:r w:rsidR="008E6031" w:rsidRPr="00725AF5">
              <w:rPr>
                <w:b/>
                <w:color w:val="FF0000"/>
              </w:rPr>
              <w:t xml:space="preserve"> </w:t>
            </w:r>
            <w:r w:rsidR="008E6031" w:rsidRPr="00725AF5">
              <w:rPr>
                <w:color w:val="FF0000"/>
              </w:rPr>
              <w:t>of eligible expenses after satisfying</w:t>
            </w:r>
            <w:r w:rsidR="007801A0" w:rsidRPr="00725AF5">
              <w:rPr>
                <w:color w:val="FF0000"/>
              </w:rPr>
              <w:t xml:space="preserve"> the</w:t>
            </w:r>
            <w:r w:rsidR="008E6031" w:rsidRPr="00725AF5">
              <w:rPr>
                <w:b/>
                <w:color w:val="FF0000"/>
              </w:rPr>
              <w:t xml:space="preserve"> </w:t>
            </w:r>
            <w:r w:rsidR="008E6031" w:rsidRPr="00725AF5">
              <w:rPr>
                <w:color w:val="FF0000"/>
              </w:rPr>
              <w:t>deductible.</w:t>
            </w:r>
          </w:p>
          <w:p w14:paraId="427F0026" w14:textId="3C4DA1A2"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&lt;!--section=Special_Services--&gt;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1EB25A7F" w:rsidR="00FD1B50" w:rsidRPr="00725AF5" w:rsidRDefault="00FD1B50" w:rsidP="00FD1B50">
      <w:r w:rsidRPr="00725AF5">
        <w:rPr>
          <w:i/>
          <w:iCs/>
          <w:sz w:val="24"/>
          <w:szCs w:val="24"/>
        </w:rPr>
        <w:t xml:space="preserve">Providers, this summary is for members, to review the terms of your participation agreement, please visit </w:t>
      </w:r>
      <w:hyperlink r:id="rId25" w:history="1">
        <w:r w:rsidR="003D5103">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4" w:name="Special_Services"/>
      <w:r w:rsidRPr="00725AF5">
        <w:rPr>
          <w:b/>
          <w:bCs/>
          <w:color w:val="0000FF"/>
          <w:sz w:val="28"/>
        </w:rPr>
        <w:t>SPECIAL SERVICES</w:t>
      </w:r>
    </w:p>
    <w:bookmarkEnd w:id="124"/>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
        <w:gridCol w:w="3098"/>
        <w:gridCol w:w="31"/>
        <w:gridCol w:w="2880"/>
        <w:gridCol w:w="10"/>
        <w:gridCol w:w="2870"/>
      </w:tblGrid>
      <w:tr w:rsidR="00CE309F" w:rsidRPr="00725AF5" w14:paraId="427F0032" w14:textId="77777777" w:rsidTr="00CD1E81">
        <w:tc>
          <w:tcPr>
            <w:tcW w:w="3119" w:type="dxa"/>
            <w:gridSpan w:val="2"/>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21" w:type="dxa"/>
            <w:gridSpan w:val="3"/>
            <w:tcBorders>
              <w:top w:val="single" w:sz="6" w:space="0" w:color="auto"/>
              <w:left w:val="single" w:sz="6" w:space="0" w:color="auto"/>
              <w:bottom w:val="single" w:sz="6" w:space="0" w:color="auto"/>
              <w:right w:val="single" w:sz="6" w:space="0" w:color="auto"/>
            </w:tcBorders>
            <w:shd w:val="clear" w:color="auto" w:fill="808080"/>
          </w:tcPr>
          <w:p w14:paraId="427F002E" w14:textId="7BE072F1"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AD413C" w:rsidRPr="000579AC">
              <w:rPr>
                <w:b/>
                <w:bCs/>
              </w:rPr>
              <w:t xml:space="preserve"> </w:t>
            </w:r>
          </w:p>
          <w:p w14:paraId="427F002F" w14:textId="77777777" w:rsidR="00154B9C" w:rsidRPr="000579AC" w:rsidRDefault="00154B9C">
            <w:pPr>
              <w:pStyle w:val="TableHeaderText"/>
              <w:numPr>
                <w:ilvl w:val="12"/>
                <w:numId w:val="0"/>
              </w:numPr>
            </w:pPr>
            <w:r w:rsidRPr="000579AC">
              <w:t xml:space="preserve">NETWORK </w:t>
            </w:r>
          </w:p>
        </w:tc>
        <w:tc>
          <w:tcPr>
            <w:tcW w:w="2870" w:type="dxa"/>
            <w:tcBorders>
              <w:top w:val="single" w:sz="6" w:space="0" w:color="auto"/>
              <w:left w:val="single" w:sz="6" w:space="0" w:color="auto"/>
              <w:bottom w:val="single" w:sz="6" w:space="0" w:color="auto"/>
              <w:right w:val="single" w:sz="6" w:space="0" w:color="auto"/>
            </w:tcBorders>
            <w:shd w:val="clear" w:color="auto" w:fill="808080"/>
          </w:tcPr>
          <w:p w14:paraId="427F0030" w14:textId="6CA68A73"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AD413C" w:rsidRPr="000579AC">
              <w:rPr>
                <w:b/>
                <w:bCs/>
              </w:rPr>
              <w:t xml:space="preserve"> </w:t>
            </w:r>
          </w:p>
          <w:p w14:paraId="427F0031" w14:textId="77777777" w:rsidR="00154B9C" w:rsidRPr="000579AC" w:rsidRDefault="00154B9C">
            <w:pPr>
              <w:pStyle w:val="TableHeaderText"/>
              <w:numPr>
                <w:ilvl w:val="12"/>
                <w:numId w:val="0"/>
              </w:numPr>
            </w:pPr>
            <w:r w:rsidRPr="000579AC">
              <w:t xml:space="preserve">NON-NETWORK </w:t>
            </w:r>
          </w:p>
        </w:tc>
      </w:tr>
      <w:tr w:rsidR="00916680" w:rsidRPr="00725AF5" w14:paraId="427F006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5" w:name="Acupuncture_Services"/>
            <w:r w:rsidRPr="00725AF5">
              <w:rPr>
                <w:b/>
              </w:rPr>
              <w:t>Acupuncture Services</w:t>
            </w:r>
          </w:p>
          <w:bookmarkEnd w:id="125"/>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D" w14:textId="77777777" w:rsidR="00916680" w:rsidRPr="00725AF5" w:rsidRDefault="00916680" w:rsidP="000579AC">
            <w:pPr>
              <w:pStyle w:val="TableTextCharCharChar1"/>
              <w:numPr>
                <w:ilvl w:val="12"/>
                <w:numId w:val="0"/>
              </w:num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6B" w14:textId="77777777" w:rsidR="00916680" w:rsidRPr="00725AF5" w:rsidRDefault="00916680" w:rsidP="00417561">
            <w:pPr>
              <w:pStyle w:val="TableTextCharCharChar1"/>
              <w:numPr>
                <w:ilvl w:val="12"/>
                <w:numId w:val="0"/>
              </w:numPr>
              <w:rPr>
                <w:b/>
                <w:color w:val="000000"/>
              </w:rPr>
            </w:pPr>
          </w:p>
        </w:tc>
      </w:tr>
      <w:tr w:rsidR="00CE309F" w:rsidRPr="00725AF5" w14:paraId="427F008A"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6" w:name="Allergy_Care"/>
            <w:r w:rsidRPr="00725AF5">
              <w:rPr>
                <w:b/>
              </w:rPr>
              <w:t>Allergy Care</w:t>
            </w:r>
            <w:bookmarkEnd w:id="126"/>
          </w:p>
          <w:p w14:paraId="427F006E" w14:textId="77777777" w:rsidR="00D96454" w:rsidRPr="00725AF5" w:rsidRDefault="00D96454">
            <w:pPr>
              <w:pStyle w:val="TableTextCharCharChar1"/>
              <w:numPr>
                <w:ilvl w:val="12"/>
                <w:numId w:val="0"/>
              </w:numPr>
              <w:rPr>
                <w:b/>
              </w:rPr>
            </w:pPr>
          </w:p>
          <w:p w14:paraId="1BDEFC80" w14:textId="77777777" w:rsidR="00732D4C" w:rsidRDefault="00732D4C" w:rsidP="00732D4C">
            <w:pPr>
              <w:pStyle w:val="TableTextCharCharChar1"/>
              <w:numPr>
                <w:ilvl w:val="12"/>
                <w:numId w:val="0"/>
              </w:numPr>
              <w:rPr>
                <w:b/>
                <w:color w:val="000000"/>
                <w:szCs w:val="24"/>
              </w:rPr>
            </w:pPr>
          </w:p>
          <w:p w14:paraId="548975FE" w14:textId="77777777" w:rsidR="00732D4C" w:rsidRDefault="00732D4C" w:rsidP="00732D4C">
            <w:pPr>
              <w:pStyle w:val="TableTextCharCharChar1"/>
              <w:numPr>
                <w:ilvl w:val="12"/>
                <w:numId w:val="0"/>
              </w:numPr>
              <w:rPr>
                <w:b/>
                <w:color w:val="000000"/>
                <w:szCs w:val="24"/>
              </w:rPr>
            </w:pPr>
          </w:p>
          <w:p w14:paraId="3744CCB9" w14:textId="77777777" w:rsidR="003631FF" w:rsidRPr="007F68B6" w:rsidRDefault="003631FF" w:rsidP="003631FF">
            <w:pPr>
              <w:pStyle w:val="TableTextCharCharChar1"/>
              <w:rPr>
                <w:color w:val="000000"/>
                <w:szCs w:val="24"/>
              </w:rPr>
            </w:pPr>
            <w:r w:rsidRPr="007F68B6">
              <w:rPr>
                <w:color w:val="000000"/>
                <w:szCs w:val="24"/>
              </w:rPr>
              <w:t xml:space="preserve">Benefits for testing are described under </w:t>
            </w:r>
            <w:r w:rsidRPr="007F68B6">
              <w:rPr>
                <w:i/>
                <w:color w:val="000000"/>
                <w:szCs w:val="24"/>
              </w:rPr>
              <w:t>Lab, X-Ray and Diagnostics - Outpatient</w:t>
            </w:r>
            <w:r w:rsidRPr="007F68B6">
              <w:rPr>
                <w:color w:val="000000"/>
                <w:szCs w:val="24"/>
              </w:rPr>
              <w:t>.</w:t>
            </w:r>
          </w:p>
          <w:p w14:paraId="388073A8" w14:textId="77777777" w:rsidR="00732D4C" w:rsidRDefault="00732D4C" w:rsidP="00732D4C">
            <w:pPr>
              <w:pStyle w:val="TableTextCharCharChar1"/>
              <w:numPr>
                <w:ilvl w:val="12"/>
                <w:numId w:val="0"/>
              </w:numPr>
              <w:rPr>
                <w:b/>
                <w:color w:val="000000"/>
                <w:szCs w:val="24"/>
              </w:rPr>
            </w:pPr>
          </w:p>
          <w:p w14:paraId="32E1BA77" w14:textId="77777777" w:rsidR="00732D4C" w:rsidRDefault="00732D4C" w:rsidP="00732D4C">
            <w:pPr>
              <w:pStyle w:val="TableTextCharCharChar1"/>
              <w:numPr>
                <w:ilvl w:val="12"/>
                <w:numId w:val="0"/>
              </w:numPr>
              <w:rPr>
                <w:b/>
                <w:color w:val="000000"/>
                <w:szCs w:val="24"/>
              </w:rPr>
            </w:pPr>
          </w:p>
          <w:p w14:paraId="18BB372F" w14:textId="77777777" w:rsidR="00732D4C" w:rsidRDefault="00732D4C" w:rsidP="00732D4C">
            <w:pPr>
              <w:pStyle w:val="TableTextCharCharChar1"/>
              <w:numPr>
                <w:ilvl w:val="12"/>
                <w:numId w:val="0"/>
              </w:numPr>
              <w:rPr>
                <w:b/>
                <w:color w:val="000000"/>
                <w:szCs w:val="24"/>
              </w:rPr>
            </w:pPr>
          </w:p>
          <w:p w14:paraId="6140B248" w14:textId="77777777" w:rsidR="00732D4C" w:rsidRDefault="00732D4C" w:rsidP="00732D4C">
            <w:pPr>
              <w:pStyle w:val="TableTextCharCharChar1"/>
              <w:numPr>
                <w:ilvl w:val="12"/>
                <w:numId w:val="0"/>
              </w:numPr>
              <w:rPr>
                <w:b/>
                <w:color w:val="000000"/>
                <w:szCs w:val="24"/>
              </w:rPr>
            </w:pPr>
          </w:p>
          <w:p w14:paraId="0A045471" w14:textId="77777777" w:rsidR="00732D4C" w:rsidRDefault="00732D4C" w:rsidP="00732D4C">
            <w:pPr>
              <w:pStyle w:val="TableTextCharCharChar1"/>
              <w:numPr>
                <w:ilvl w:val="12"/>
                <w:numId w:val="0"/>
              </w:numPr>
              <w:rPr>
                <w:b/>
                <w:color w:val="000000"/>
                <w:szCs w:val="24"/>
              </w:rPr>
            </w:pPr>
          </w:p>
          <w:p w14:paraId="6328362F" w14:textId="77777777" w:rsidR="00732D4C" w:rsidRDefault="00732D4C" w:rsidP="00732D4C">
            <w:pPr>
              <w:pStyle w:val="TableTextCharCharChar1"/>
              <w:numPr>
                <w:ilvl w:val="12"/>
                <w:numId w:val="0"/>
              </w:numPr>
              <w:rPr>
                <w:b/>
                <w:color w:val="000000"/>
                <w:szCs w:val="24"/>
              </w:rPr>
            </w:pPr>
          </w:p>
          <w:p w14:paraId="18B39FB0" w14:textId="77777777" w:rsidR="00732D4C" w:rsidRDefault="00732D4C" w:rsidP="00732D4C">
            <w:pPr>
              <w:pStyle w:val="TableTextCharCharChar1"/>
              <w:numPr>
                <w:ilvl w:val="12"/>
                <w:numId w:val="0"/>
              </w:numPr>
              <w:rPr>
                <w:b/>
                <w:color w:val="000000"/>
                <w:szCs w:val="24"/>
              </w:rPr>
            </w:pPr>
          </w:p>
          <w:p w14:paraId="1EDE1D29" w14:textId="77777777" w:rsidR="00732D4C" w:rsidRPr="006902C3" w:rsidRDefault="00732D4C" w:rsidP="00732D4C">
            <w:pPr>
              <w:pStyle w:val="TableTextCharCharChar1"/>
              <w:numPr>
                <w:ilvl w:val="12"/>
                <w:numId w:val="0"/>
              </w:numPr>
              <w:rPr>
                <w:b/>
                <w:color w:val="000000"/>
                <w:szCs w:val="24"/>
              </w:rPr>
            </w:pPr>
            <w:r w:rsidRPr="006902C3">
              <w:rPr>
                <w:b/>
                <w:color w:val="000000"/>
                <w:szCs w:val="24"/>
              </w:rPr>
              <w:t>Sublingual Allergy Drops:</w:t>
            </w:r>
          </w:p>
          <w:p w14:paraId="4A117C6B" w14:textId="77777777" w:rsidR="00732D4C" w:rsidRPr="009D3842" w:rsidRDefault="00732D4C" w:rsidP="00732D4C">
            <w:pPr>
              <w:pStyle w:val="TableTextCharCharChar1"/>
              <w:numPr>
                <w:ilvl w:val="12"/>
                <w:numId w:val="0"/>
              </w:numPr>
              <w:rPr>
                <w:b/>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7C2C200B" w14:textId="77777777" w:rsidR="00A8101A" w:rsidRPr="00A8101A" w:rsidRDefault="00A8101A" w:rsidP="00A8101A">
            <w:pPr>
              <w:numPr>
                <w:ilvl w:val="12"/>
                <w:numId w:val="0"/>
              </w:numPr>
              <w:rPr>
                <w:b/>
                <w:sz w:val="24"/>
                <w:szCs w:val="24"/>
              </w:rPr>
            </w:pPr>
          </w:p>
          <w:p w14:paraId="427F006F" w14:textId="19C23D2E" w:rsidR="00154B9C" w:rsidRPr="000579AC" w:rsidRDefault="00154B9C">
            <w:pPr>
              <w:pStyle w:val="TableTextCharCharChar1"/>
              <w:numPr>
                <w:ilvl w:val="12"/>
                <w:numId w:val="0"/>
              </w:num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074" w14:textId="774C2838" w:rsidR="00D96454" w:rsidRPr="000579AC" w:rsidRDefault="00160A8B" w:rsidP="00D96454">
            <w:pPr>
              <w:pStyle w:val="TableTextCharCharChar1"/>
              <w:numPr>
                <w:ilvl w:val="12"/>
                <w:numId w:val="0"/>
              </w:numPr>
              <w:rPr>
                <w:b/>
              </w:rPr>
            </w:pPr>
            <w:r>
              <w:rPr>
                <w:b/>
                <w:color w:val="0000FF"/>
              </w:rPr>
              <w:t>$</w:t>
            </w:r>
            <w:r w:rsidR="003D5103">
              <w:rPr>
                <w:b/>
                <w:color w:val="0000FF"/>
              </w:rPr>
              <w:t>20</w:t>
            </w:r>
            <w:r w:rsidR="003D5103" w:rsidRPr="00725AF5">
              <w:t xml:space="preserve"> </w:t>
            </w:r>
            <w:r w:rsidR="00D96454" w:rsidRPr="00725AF5">
              <w:t xml:space="preserve">Primary Physician/ </w:t>
            </w:r>
            <w:r>
              <w:rPr>
                <w:b/>
                <w:color w:val="0000FF"/>
              </w:rPr>
              <w:t>$</w:t>
            </w:r>
            <w:r w:rsidR="003D5103">
              <w:rPr>
                <w:b/>
                <w:color w:val="0000FF"/>
              </w:rPr>
              <w:t>30</w:t>
            </w:r>
            <w:r w:rsidR="003D5103" w:rsidRPr="00725AF5">
              <w:t xml:space="preserve"> </w:t>
            </w:r>
            <w:r w:rsidR="00D96454" w:rsidRPr="00725AF5">
              <w:t xml:space="preserve">Specialist copay per visit then </w:t>
            </w:r>
            <w:r w:rsidR="00D96454" w:rsidRPr="00725AF5">
              <w:rPr>
                <w:b/>
                <w:color w:val="0000FF"/>
              </w:rPr>
              <w:t xml:space="preserve">100% </w:t>
            </w:r>
            <w:r w:rsidR="00D96454" w:rsidRPr="00725AF5">
              <w:rPr>
                <w:bCs/>
              </w:rPr>
              <w:t xml:space="preserve">of eligible </w:t>
            </w:r>
            <w:r w:rsidR="00D96454" w:rsidRPr="00417561">
              <w:rPr>
                <w:bCs/>
              </w:rPr>
              <w:t>expenses</w:t>
            </w:r>
            <w:r w:rsidR="00D96454" w:rsidRPr="000579AC">
              <w:rPr>
                <w:bCs/>
              </w:rPr>
              <w:t>.</w:t>
            </w:r>
          </w:p>
          <w:p w14:paraId="333AB82C" w14:textId="77777777" w:rsidR="00160A8B" w:rsidRDefault="00160A8B" w:rsidP="000579AC">
            <w:pPr>
              <w:pStyle w:val="TableTextCharCharChar1"/>
              <w:rPr>
                <w:rStyle w:val="wdColorPinkBoldItalic"/>
                <w:szCs w:val="24"/>
              </w:rPr>
            </w:pPr>
          </w:p>
          <w:p w14:paraId="595F8CF8" w14:textId="77777777" w:rsidR="00160A8B" w:rsidRPr="000579AC" w:rsidRDefault="00160A8B" w:rsidP="00160A8B">
            <w:pPr>
              <w:pStyle w:val="TableTextCharCharChar1"/>
              <w:rPr>
                <w:b/>
                <w:iCs/>
                <w:szCs w:val="24"/>
              </w:rPr>
            </w:pPr>
            <w:r w:rsidRPr="000579AC">
              <w:rPr>
                <w:b/>
                <w:iCs/>
                <w:szCs w:val="24"/>
              </w:rPr>
              <w:t>Allergy Injections:</w:t>
            </w:r>
          </w:p>
          <w:p w14:paraId="68E4B3C4" w14:textId="5B7CE3BF" w:rsidR="00160A8B" w:rsidRDefault="00160A8B" w:rsidP="000579AC">
            <w:pPr>
              <w:pStyle w:val="TableTextCharCharChar1"/>
              <w:rPr>
                <w:iCs/>
                <w:szCs w:val="24"/>
              </w:rPr>
            </w:pPr>
            <w:r w:rsidRPr="000579AC">
              <w:rPr>
                <w:b/>
                <w:iCs/>
                <w:color w:val="0000FF"/>
                <w:szCs w:val="24"/>
              </w:rPr>
              <w:t>$</w:t>
            </w:r>
            <w:r w:rsidR="003D5103">
              <w:rPr>
                <w:b/>
                <w:iCs/>
                <w:color w:val="0000FF"/>
                <w:szCs w:val="24"/>
              </w:rPr>
              <w:t>10</w:t>
            </w:r>
            <w:r w:rsidR="003D5103" w:rsidRPr="000579AC">
              <w:rPr>
                <w:iCs/>
                <w:szCs w:val="24"/>
              </w:rPr>
              <w:t xml:space="preserve"> </w:t>
            </w:r>
            <w:r w:rsidRPr="000579AC">
              <w:rPr>
                <w:iCs/>
                <w:szCs w:val="24"/>
              </w:rPr>
              <w:t>Copay per injection</w:t>
            </w:r>
          </w:p>
          <w:p w14:paraId="6AA1EE9D" w14:textId="77777777" w:rsidR="00154B9C" w:rsidRDefault="00154B9C" w:rsidP="000579AC">
            <w:pPr>
              <w:pStyle w:val="TableTextCharCharChar1"/>
              <w:rPr>
                <w:color w:val="0000FF"/>
              </w:rPr>
            </w:pPr>
          </w:p>
          <w:p w14:paraId="614BE808" w14:textId="77777777" w:rsidR="00732D4C" w:rsidRDefault="00732D4C" w:rsidP="000579AC">
            <w:pPr>
              <w:pStyle w:val="TableTextCharCharChar1"/>
              <w:rPr>
                <w:color w:val="0000FF"/>
              </w:rPr>
            </w:pPr>
          </w:p>
          <w:p w14:paraId="3811636F" w14:textId="77777777" w:rsidR="00732D4C" w:rsidRDefault="00732D4C" w:rsidP="000579AC">
            <w:pPr>
              <w:pStyle w:val="TableTextCharCharChar1"/>
              <w:rPr>
                <w:color w:val="0000FF"/>
              </w:rPr>
            </w:pPr>
          </w:p>
          <w:p w14:paraId="0E205BB7" w14:textId="77777777" w:rsidR="00732D4C" w:rsidRDefault="00732D4C" w:rsidP="000579AC">
            <w:pPr>
              <w:pStyle w:val="TableTextCharCharChar1"/>
              <w:rPr>
                <w:color w:val="0000FF"/>
              </w:rPr>
            </w:pPr>
          </w:p>
          <w:p w14:paraId="0A6B2C6A" w14:textId="77777777" w:rsidR="00732D4C" w:rsidRDefault="00732D4C" w:rsidP="00732D4C">
            <w:pPr>
              <w:pStyle w:val="TableTextCharCharChar1"/>
              <w:rPr>
                <w:szCs w:val="24"/>
              </w:rP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 xml:space="preserve">. </w:t>
            </w:r>
          </w:p>
          <w:p w14:paraId="427F0083" w14:textId="77777777" w:rsidR="00732D4C" w:rsidRPr="00725AF5" w:rsidRDefault="00732D4C" w:rsidP="000579AC">
            <w:pPr>
              <w:pStyle w:val="TableTextCharCharChar1"/>
              <w:rPr>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088" w14:textId="1E63317D" w:rsidR="00D96454" w:rsidRPr="00725AF5" w:rsidRDefault="009B6289" w:rsidP="00D96454">
            <w:pPr>
              <w:pStyle w:val="TableTextCharCharChar1"/>
              <w:numPr>
                <w:ilvl w:val="12"/>
                <w:numId w:val="0"/>
              </w:numPr>
              <w:rPr>
                <w:b/>
                <w:bCs/>
                <w:color w:val="800080"/>
                <w:szCs w:val="24"/>
              </w:rPr>
            </w:pPr>
            <w:r>
              <w:rPr>
                <w:b/>
                <w:color w:val="0000FF"/>
                <w:szCs w:val="24"/>
              </w:rPr>
              <w:t>80%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5EC560F6" w14:textId="77777777" w:rsidR="00154B9C" w:rsidRDefault="00154B9C">
            <w:pPr>
              <w:pStyle w:val="TableTextCharCharChar1"/>
              <w:numPr>
                <w:ilvl w:val="12"/>
                <w:numId w:val="0"/>
              </w:numPr>
              <w:rPr>
                <w:color w:val="000000"/>
              </w:rPr>
            </w:pPr>
          </w:p>
          <w:p w14:paraId="5525A61E" w14:textId="77777777" w:rsidR="00C71B3D" w:rsidRDefault="00C71B3D">
            <w:pPr>
              <w:pStyle w:val="TableTextCharCharChar1"/>
              <w:numPr>
                <w:ilvl w:val="12"/>
                <w:numId w:val="0"/>
              </w:numPr>
              <w:rPr>
                <w:color w:val="000000"/>
              </w:rPr>
            </w:pPr>
          </w:p>
          <w:p w14:paraId="64027E66" w14:textId="77777777" w:rsidR="00C71B3D" w:rsidRDefault="00C71B3D">
            <w:pPr>
              <w:pStyle w:val="TableTextCharCharChar1"/>
              <w:numPr>
                <w:ilvl w:val="12"/>
                <w:numId w:val="0"/>
              </w:numPr>
              <w:rPr>
                <w:b/>
                <w:iCs/>
                <w:szCs w:val="24"/>
              </w:rPr>
            </w:pPr>
            <w:r w:rsidRPr="000579AC">
              <w:rPr>
                <w:b/>
                <w:iCs/>
                <w:szCs w:val="24"/>
              </w:rPr>
              <w:t>Allergy Injections:</w:t>
            </w:r>
          </w:p>
          <w:p w14:paraId="52183BF4" w14:textId="77777777" w:rsidR="00C71B3D" w:rsidRDefault="00C71B3D">
            <w:pPr>
              <w:pStyle w:val="TableTextCharCharChar1"/>
              <w:numPr>
                <w:ilvl w:val="12"/>
                <w:numId w:val="0"/>
              </w:numPr>
              <w:rPr>
                <w:bCs/>
                <w:color w:val="000000"/>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06C0E77F" w14:textId="77777777" w:rsidR="00732D4C" w:rsidRDefault="00732D4C">
            <w:pPr>
              <w:pStyle w:val="TableTextCharCharChar1"/>
              <w:numPr>
                <w:ilvl w:val="12"/>
                <w:numId w:val="0"/>
              </w:numPr>
              <w:rPr>
                <w:bCs/>
                <w:color w:val="000000"/>
                <w:szCs w:val="24"/>
              </w:rPr>
            </w:pPr>
          </w:p>
          <w:p w14:paraId="317D9D2C" w14:textId="77777777" w:rsidR="00732D4C" w:rsidRDefault="00732D4C">
            <w:pPr>
              <w:pStyle w:val="TableTextCharCharChar1"/>
              <w:numPr>
                <w:ilvl w:val="12"/>
                <w:numId w:val="0"/>
              </w:numPr>
              <w:rPr>
                <w:bCs/>
                <w:color w:val="000000"/>
                <w:szCs w:val="24"/>
              </w:rPr>
            </w:pPr>
          </w:p>
          <w:p w14:paraId="427F0089" w14:textId="3B037701" w:rsidR="00732D4C" w:rsidRPr="00725AF5" w:rsidRDefault="00732D4C">
            <w:pPr>
              <w:pStyle w:val="TableTextCharCharChar1"/>
              <w:numPr>
                <w:ilvl w:val="12"/>
                <w:numId w:val="0"/>
              </w:numPr>
              <w:rPr>
                <w:color w:val="000000"/>
              </w:rPr>
            </w:pPr>
            <w:r w:rsidRPr="006902C3">
              <w:rPr>
                <w:bCs/>
                <w:szCs w:val="24"/>
              </w:rPr>
              <w:t xml:space="preserve">Sublingual Allergy Drops billed using CPT Code </w:t>
            </w:r>
            <w:r w:rsidRPr="006902C3">
              <w:rPr>
                <w:b/>
                <w:color w:val="0000FF"/>
                <w:szCs w:val="24"/>
              </w:rPr>
              <w:t>95199</w:t>
            </w:r>
            <w:r w:rsidRPr="006902C3">
              <w:rPr>
                <w:bCs/>
                <w:szCs w:val="24"/>
              </w:rPr>
              <w:t xml:space="preserve"> are paid at </w:t>
            </w:r>
            <w:r w:rsidRPr="006902C3">
              <w:rPr>
                <w:b/>
                <w:color w:val="0000FF"/>
                <w:szCs w:val="24"/>
              </w:rPr>
              <w:t>75%</w:t>
            </w:r>
            <w:r w:rsidRPr="006902C3">
              <w:rPr>
                <w:bCs/>
                <w:szCs w:val="24"/>
              </w:rPr>
              <w:t xml:space="preserve"> coinsurance, after deductible.</w:t>
            </w:r>
          </w:p>
        </w:tc>
      </w:tr>
      <w:tr w:rsidR="00C64659" w:rsidRPr="00725AF5" w14:paraId="427F0097"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7" w:name="Bariatric_Resource_Services"/>
            <w:r w:rsidRPr="00725AF5">
              <w:rPr>
                <w:b/>
                <w:color w:val="000000"/>
              </w:rPr>
              <w:t>Bariatric Resource Services</w:t>
            </w:r>
            <w:bookmarkEnd w:id="127"/>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791" w:type="dxa"/>
            <w:gridSpan w:val="4"/>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0579AC" w:rsidRDefault="001E15AF" w:rsidP="001E15AF">
            <w:pPr>
              <w:pStyle w:val="TableTextCharChar"/>
              <w:numPr>
                <w:ilvl w:val="12"/>
                <w:numId w:val="0"/>
              </w:numPr>
              <w:rPr>
                <w:bCs/>
              </w:rPr>
            </w:pPr>
            <w:r w:rsidRPr="00725AF5">
              <w:rPr>
                <w:b/>
                <w:color w:val="0000FF"/>
              </w:rPr>
              <w:t xml:space="preserve">100% </w:t>
            </w:r>
            <w:r w:rsidRPr="00725AF5">
              <w:rPr>
                <w:bCs/>
              </w:rPr>
              <w:t xml:space="preserve">of eligible </w:t>
            </w:r>
            <w:r w:rsidRPr="00417561">
              <w:rPr>
                <w:bCs/>
              </w:rPr>
              <w:t>expenses</w:t>
            </w:r>
            <w:r w:rsidRPr="000579AC">
              <w:rPr>
                <w:bCs/>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0579AC">
            <w:pPr>
              <w:pStyle w:val="TableTextCharChar"/>
              <w:numPr>
                <w:ilvl w:val="12"/>
                <w:numId w:val="0"/>
              </w:numPr>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0BD" w14:textId="63C22B63" w:rsidR="00033855" w:rsidRPr="00725AF5" w:rsidRDefault="009B6289" w:rsidP="00033855">
            <w:pPr>
              <w:pStyle w:val="TableTextCharChar"/>
              <w:numPr>
                <w:ilvl w:val="12"/>
                <w:numId w:val="0"/>
              </w:numPr>
              <w:rPr>
                <w:b/>
                <w:bCs/>
              </w:rPr>
            </w:pPr>
            <w:r>
              <w:rPr>
                <w:b/>
                <w:color w:val="0000FF"/>
              </w:rPr>
              <w:t>80%</w:t>
            </w:r>
            <w:r w:rsidR="00033855"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77777777" w:rsidR="004200A5" w:rsidRPr="00725AF5" w:rsidRDefault="004200A5" w:rsidP="000579AC">
            <w:pPr>
              <w:pStyle w:val="TableTextCharChar"/>
              <w:numPr>
                <w:ilvl w:val="12"/>
                <w:numId w:val="0"/>
              </w:numPr>
              <w:rPr>
                <w:color w:val="000000"/>
              </w:rPr>
            </w:pPr>
          </w:p>
        </w:tc>
      </w:tr>
      <w:tr w:rsidR="00E11D8B" w:rsidRPr="00725AF5" w14:paraId="427F00ED" w14:textId="77777777" w:rsidTr="00CD1E81">
        <w:trPr>
          <w:cantSplit/>
        </w:trPr>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DD" w14:textId="77777777" w:rsidR="00E11D8B" w:rsidRPr="00725AF5" w:rsidRDefault="00E11D8B" w:rsidP="00417561">
            <w:pPr>
              <w:pStyle w:val="TableTextChar"/>
              <w:numPr>
                <w:ilvl w:val="12"/>
                <w:numId w:val="0"/>
              </w:numPr>
              <w:rPr>
                <w:b/>
              </w:rPr>
            </w:pPr>
          </w:p>
        </w:tc>
        <w:tc>
          <w:tcPr>
            <w:tcW w:w="5791" w:type="dxa"/>
            <w:gridSpan w:val="4"/>
            <w:tcBorders>
              <w:top w:val="single" w:sz="6" w:space="0" w:color="auto"/>
              <w:left w:val="single" w:sz="6" w:space="0" w:color="auto"/>
              <w:bottom w:val="single" w:sz="6" w:space="0" w:color="auto"/>
              <w:right w:val="single" w:sz="6" w:space="0" w:color="auto"/>
            </w:tcBorders>
            <w:shd w:val="pct5" w:color="auto" w:fill="FFFFFF"/>
          </w:tcPr>
          <w:p w14:paraId="2305385B" w14:textId="4A5EEE88" w:rsidR="00E11D8B" w:rsidRPr="00725AF5" w:rsidRDefault="00E11D8B" w:rsidP="00A77C12">
            <w:pPr>
              <w:spacing w:line="240" w:lineRule="atLeast"/>
              <w:rPr>
                <w:b/>
                <w:color w:val="FF00FF"/>
                <w:sz w:val="24"/>
                <w:szCs w:val="24"/>
              </w:rPr>
            </w:pPr>
          </w:p>
          <w:p w14:paraId="1A4FB07C" w14:textId="53A7FFAC"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6F085408" w:rsidR="00E11D8B" w:rsidRPr="00725AF5" w:rsidRDefault="00E11D8B" w:rsidP="00A77C12">
            <w:pPr>
              <w:pStyle w:val="TableTextChar"/>
              <w:rPr>
                <w:szCs w:val="24"/>
              </w:rPr>
            </w:pPr>
          </w:p>
          <w:p w14:paraId="6A9D7C98" w14:textId="0648EDBD"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36D5214F" w:rsidR="00E11D8B" w:rsidRPr="00725AF5" w:rsidRDefault="00E11D8B" w:rsidP="00A77C12">
            <w:pPr>
              <w:pStyle w:val="TableTextChar"/>
              <w:rPr>
                <w:szCs w:val="24"/>
              </w:rPr>
            </w:pPr>
          </w:p>
          <w:p w14:paraId="4493AB03" w14:textId="32784725"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70145B4B" w14:textId="4B4E1F0C" w:rsidR="00E11D8B" w:rsidRPr="00725AF5" w:rsidRDefault="00E11D8B" w:rsidP="00A77C12">
            <w:pPr>
              <w:pStyle w:val="TableTextChar"/>
              <w:rPr>
                <w:szCs w:val="24"/>
              </w:rPr>
            </w:pPr>
          </w:p>
          <w:p w14:paraId="209CA31D" w14:textId="1F5816DD" w:rsidR="00E11D8B" w:rsidRPr="00725AF5" w:rsidRDefault="00E11D8B" w:rsidP="00A77C12">
            <w:pPr>
              <w:pStyle w:val="TableTextChar1"/>
              <w:rPr>
                <w:szCs w:val="24"/>
              </w:rPr>
            </w:pPr>
            <w:r w:rsidRPr="00725AF5">
              <w:rPr>
                <w:szCs w:val="24"/>
              </w:rPr>
              <w:t xml:space="preserve">For more information and to participate, visit </w:t>
            </w:r>
            <w:hyperlink r:id="rId27"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1171D72F" w:rsidR="00E11D8B" w:rsidRPr="00725AF5" w:rsidRDefault="00E11D8B" w:rsidP="00A77C12">
            <w:pPr>
              <w:pStyle w:val="TableTextChar"/>
              <w:rPr>
                <w:szCs w:val="24"/>
              </w:rPr>
            </w:pPr>
          </w:p>
          <w:p w14:paraId="703F4A16" w14:textId="5758D0B5" w:rsidR="00E11D8B" w:rsidRPr="00725AF5" w:rsidRDefault="00E11D8B" w:rsidP="00A77C12">
            <w:pPr>
              <w:pStyle w:val="TableTextChar"/>
              <w:rPr>
                <w:szCs w:val="24"/>
              </w:rPr>
            </w:pPr>
          </w:p>
          <w:p w14:paraId="470A3251" w14:textId="5516EA23" w:rsidR="00E11D8B" w:rsidRPr="00725AF5" w:rsidRDefault="00E11D8B" w:rsidP="00A77C12">
            <w:pPr>
              <w:pStyle w:val="TableTextChar"/>
              <w:rPr>
                <w:szCs w:val="24"/>
              </w:rPr>
            </w:pPr>
            <w:r w:rsidRPr="00725AF5">
              <w:rPr>
                <w:szCs w:val="24"/>
              </w:rPr>
              <w:t>Travel and Lodging Assistance is not</w:t>
            </w:r>
            <w:r w:rsidRPr="00725AF5">
              <w:rPr>
                <w:color w:val="FF0000"/>
                <w:szCs w:val="24"/>
              </w:rPr>
              <w:t xml:space="preserve"> </w:t>
            </w:r>
            <w:r w:rsidRPr="00725AF5">
              <w:rPr>
                <w:szCs w:val="24"/>
              </w:rPr>
              <w:t>available as part of the Cancer Resource Services program.</w:t>
            </w:r>
            <w:r w:rsidRPr="00725AF5">
              <w:rPr>
                <w:color w:val="FF0000"/>
                <w:szCs w:val="24"/>
              </w:rPr>
              <w:t xml:space="preserve"> </w:t>
            </w:r>
          </w:p>
          <w:p w14:paraId="427F00EC" w14:textId="77777777" w:rsidR="00E11D8B" w:rsidRPr="00725AF5" w:rsidRDefault="00E11D8B" w:rsidP="000579AC">
            <w:pPr>
              <w:pStyle w:val="TableTextChar1"/>
              <w:rPr>
                <w:b/>
                <w:color w:val="0000FF"/>
              </w:rPr>
            </w:pPr>
          </w:p>
        </w:tc>
      </w:tr>
      <w:tr w:rsidR="002F07DE" w:rsidRPr="008F7CFC" w14:paraId="48139D59" w14:textId="77777777" w:rsidTr="00CD1E81">
        <w:tc>
          <w:tcPr>
            <w:tcW w:w="3150" w:type="dxa"/>
            <w:gridSpan w:val="3"/>
            <w:tcBorders>
              <w:top w:val="single" w:sz="6" w:space="0" w:color="auto"/>
              <w:left w:val="single" w:sz="6" w:space="0" w:color="auto"/>
              <w:bottom w:val="single" w:sz="6" w:space="0" w:color="auto"/>
              <w:right w:val="single" w:sz="6" w:space="0" w:color="auto"/>
            </w:tcBorders>
            <w:shd w:val="clear" w:color="auto" w:fill="auto"/>
          </w:tcPr>
          <w:p w14:paraId="10C93CA6" w14:textId="77777777" w:rsidR="002F07DE" w:rsidRPr="00C51E1D" w:rsidRDefault="002F07DE" w:rsidP="007F68B6">
            <w:pPr>
              <w:rPr>
                <w:b/>
                <w:sz w:val="24"/>
                <w:szCs w:val="24"/>
              </w:rPr>
            </w:pPr>
            <w:bookmarkStart w:id="130" w:name="Cellular_and_Gene_Therapy"/>
            <w:r w:rsidRPr="00C51E1D">
              <w:rPr>
                <w:b/>
                <w:sz w:val="24"/>
                <w:szCs w:val="24"/>
              </w:rPr>
              <w:t>Cellular and Gene Therapy</w:t>
            </w:r>
            <w:bookmarkEnd w:id="130"/>
          </w:p>
          <w:p w14:paraId="13286BD9" w14:textId="77777777" w:rsidR="002F07DE" w:rsidRPr="00C51E1D" w:rsidRDefault="002F07DE" w:rsidP="007F68B6">
            <w:pPr>
              <w:rPr>
                <w:sz w:val="24"/>
                <w:szCs w:val="24"/>
              </w:rPr>
            </w:pPr>
          </w:p>
          <w:p w14:paraId="10BE1883" w14:textId="77777777" w:rsidR="002F07DE" w:rsidRPr="00C51E1D" w:rsidRDefault="002F07DE" w:rsidP="007F68B6">
            <w:pPr>
              <w:rPr>
                <w:sz w:val="24"/>
                <w:szCs w:val="24"/>
              </w:rPr>
            </w:pPr>
            <w:r w:rsidRPr="00C51E1D">
              <w:rPr>
                <w:sz w:val="24"/>
                <w:szCs w:val="24"/>
              </w:rPr>
              <w:t>Cellular Therapy and Gene Therapy received on an inpatient or outpatient basis at a Hospital or on an outpatient basis at an Alternate Facility or in a Physician's office.</w:t>
            </w:r>
          </w:p>
          <w:p w14:paraId="67BF014D" w14:textId="77777777" w:rsidR="002F07DE" w:rsidRPr="00C51E1D" w:rsidRDefault="002F07DE" w:rsidP="007F68B6">
            <w:pPr>
              <w:rPr>
                <w:sz w:val="24"/>
                <w:szCs w:val="24"/>
              </w:rPr>
            </w:pPr>
          </w:p>
          <w:p w14:paraId="25A1CB27" w14:textId="77777777" w:rsidR="002F07DE" w:rsidRPr="00C51E1D" w:rsidRDefault="002F07DE" w:rsidP="007F68B6">
            <w:pPr>
              <w:rPr>
                <w:sz w:val="24"/>
                <w:szCs w:val="24"/>
              </w:rPr>
            </w:pPr>
            <w:r w:rsidRPr="00C51E1D">
              <w:rPr>
                <w:sz w:val="24"/>
                <w:szCs w:val="24"/>
              </w:rPr>
              <w:t xml:space="preserve">Benefits for CAR-T therapy for malignancies are provided under </w:t>
            </w:r>
            <w:r w:rsidRPr="00C51E1D">
              <w:rPr>
                <w:i/>
                <w:sz w:val="24"/>
                <w:szCs w:val="24"/>
              </w:rPr>
              <w:t>Transplantation Services</w:t>
            </w:r>
            <w:r w:rsidRPr="00C51E1D">
              <w:rPr>
                <w:sz w:val="24"/>
                <w:szCs w:val="24"/>
              </w:rPr>
              <w:t>.</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4AFB6B63" w14:textId="77777777" w:rsidR="002F07DE" w:rsidRPr="00C51E1D" w:rsidRDefault="002F07DE" w:rsidP="007F68B6">
            <w:pPr>
              <w:rPr>
                <w:sz w:val="24"/>
                <w:szCs w:val="24"/>
              </w:rPr>
            </w:pPr>
            <w:r w:rsidRPr="00C51E1D">
              <w:rPr>
                <w:sz w:val="24"/>
                <w:szCs w:val="24"/>
              </w:rPr>
              <w:t>Depending upon where the Covered Health Service is provided, Benefits will be the same as those stated under each Covered Health Service category.</w:t>
            </w:r>
          </w:p>
          <w:p w14:paraId="2A539519" w14:textId="77777777" w:rsidR="002F07DE" w:rsidRPr="00C51E1D" w:rsidRDefault="002F07DE" w:rsidP="007F68B6">
            <w:pPr>
              <w:rPr>
                <w:sz w:val="24"/>
                <w:szCs w:val="24"/>
              </w:rPr>
            </w:pPr>
          </w:p>
          <w:p w14:paraId="09287CDD" w14:textId="2322E9B5" w:rsidR="002F07DE" w:rsidRPr="00C51E1D" w:rsidRDefault="002F07DE" w:rsidP="007F68B6">
            <w:pPr>
              <w:rPr>
                <w:b/>
                <w:color w:val="000000"/>
                <w:sz w:val="24"/>
                <w:szCs w:val="24"/>
              </w:rPr>
            </w:pPr>
            <w:r w:rsidRPr="00C51E1D">
              <w:rPr>
                <w:b/>
                <w:color w:val="000000"/>
                <w:sz w:val="24"/>
                <w:szCs w:val="24"/>
              </w:rPr>
              <w:t xml:space="preserve">Pre-service </w:t>
            </w:r>
            <w:r w:rsidRPr="00C51E1D">
              <w:rPr>
                <w:b/>
                <w:bCs/>
                <w:sz w:val="24"/>
                <w:szCs w:val="24"/>
              </w:rPr>
              <w:t>Authorization</w:t>
            </w:r>
            <w:r w:rsidRPr="00C51E1D">
              <w:rPr>
                <w:b/>
                <w:color w:val="000000"/>
                <w:sz w:val="24"/>
                <w:szCs w:val="24"/>
              </w:rPr>
              <w:t xml:space="preserve"> Requirement</w:t>
            </w:r>
          </w:p>
          <w:p w14:paraId="714ADFA2" w14:textId="167B1387" w:rsidR="002F07DE" w:rsidRPr="00C51E1D" w:rsidRDefault="002F07DE" w:rsidP="007F68B6">
            <w:pPr>
              <w:rPr>
                <w:color w:val="000000"/>
                <w:sz w:val="24"/>
                <w:szCs w:val="24"/>
              </w:rPr>
            </w:pPr>
            <w:r w:rsidRPr="00C51E1D">
              <w:rPr>
                <w:color w:val="000000"/>
                <w:sz w:val="24"/>
                <w:szCs w:val="24"/>
              </w:rPr>
              <w:t xml:space="preserve">You must </w:t>
            </w:r>
            <w:r w:rsidRPr="00C51E1D">
              <w:rPr>
                <w:bCs/>
                <w:color w:val="000000"/>
                <w:sz w:val="24"/>
                <w:szCs w:val="24"/>
              </w:rPr>
              <w:t>obtain prior authorization</w:t>
            </w:r>
            <w:r w:rsidRPr="00C51E1D">
              <w:rPr>
                <w:color w:val="000000"/>
                <w:sz w:val="24"/>
                <w:szCs w:val="24"/>
              </w:rPr>
              <w:t xml:space="preserve"> as soon as the possibility </w:t>
            </w:r>
            <w:r w:rsidRPr="00C51E1D">
              <w:rPr>
                <w:bCs/>
                <w:sz w:val="24"/>
                <w:szCs w:val="24"/>
              </w:rPr>
              <w:t>of a Cellular or Gene Therapy arises</w:t>
            </w:r>
            <w:r w:rsidRPr="00C51E1D">
              <w:rPr>
                <w:color w:val="000000"/>
                <w:sz w:val="24"/>
                <w:szCs w:val="24"/>
              </w:rPr>
              <w:t xml:space="preserve">.  </w:t>
            </w:r>
            <w:r w:rsidRPr="00C51E1D">
              <w:rPr>
                <w:bCs/>
                <w:sz w:val="24"/>
                <w:szCs w:val="24"/>
              </w:rPr>
              <w:t>If you do not obtain prior authorization, Benefits will not be paid.</w:t>
            </w:r>
          </w:p>
        </w:tc>
        <w:tc>
          <w:tcPr>
            <w:tcW w:w="2880" w:type="dxa"/>
            <w:gridSpan w:val="2"/>
            <w:tcBorders>
              <w:top w:val="single" w:sz="6" w:space="0" w:color="auto"/>
              <w:left w:val="single" w:sz="6" w:space="0" w:color="auto"/>
              <w:bottom w:val="single" w:sz="6" w:space="0" w:color="auto"/>
              <w:right w:val="single" w:sz="6" w:space="0" w:color="auto"/>
            </w:tcBorders>
            <w:shd w:val="clear" w:color="auto" w:fill="auto"/>
          </w:tcPr>
          <w:p w14:paraId="60723047" w14:textId="77777777" w:rsidR="002F07DE" w:rsidRPr="00C51E1D" w:rsidRDefault="002F07DE" w:rsidP="007F68B6">
            <w:pPr>
              <w:rPr>
                <w:sz w:val="24"/>
                <w:szCs w:val="24"/>
              </w:rPr>
            </w:pPr>
            <w:r w:rsidRPr="00C51E1D">
              <w:rPr>
                <w:sz w:val="24"/>
                <w:szCs w:val="24"/>
              </w:rPr>
              <w:t>Not Covered</w:t>
            </w:r>
          </w:p>
          <w:p w14:paraId="17B2F953" w14:textId="77777777" w:rsidR="002F07DE" w:rsidRPr="00C51E1D" w:rsidRDefault="002F07DE" w:rsidP="007F68B6">
            <w:pPr>
              <w:rPr>
                <w:sz w:val="24"/>
                <w:szCs w:val="24"/>
              </w:rPr>
            </w:pPr>
          </w:p>
        </w:tc>
      </w:tr>
      <w:tr w:rsidR="00BC7EBE" w:rsidRPr="00725AF5" w14:paraId="31831A36"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51D5E66" w14:textId="77777777" w:rsidR="00BC7EBE" w:rsidRPr="00BC7EBE" w:rsidRDefault="00BC7EBE" w:rsidP="00BC7EBE">
            <w:pPr>
              <w:pStyle w:val="TableTextChar1CharChar"/>
              <w:rPr>
                <w:b/>
                <w:bCs/>
                <w:color w:val="000000"/>
                <w:szCs w:val="24"/>
              </w:rPr>
            </w:pPr>
            <w:r w:rsidRPr="00BC7EBE">
              <w:rPr>
                <w:b/>
                <w:bCs/>
                <w:color w:val="000000"/>
                <w:szCs w:val="24"/>
              </w:rPr>
              <w:t>Christian Scie</w:t>
            </w:r>
            <w:bookmarkStart w:id="131" w:name="Christian_Science_Practitioner_Nurse"/>
            <w:bookmarkEnd w:id="131"/>
            <w:r w:rsidRPr="00BC7EBE">
              <w:rPr>
                <w:b/>
                <w:bCs/>
                <w:color w:val="000000"/>
                <w:szCs w:val="24"/>
              </w:rPr>
              <w:t>nce</w:t>
            </w:r>
          </w:p>
          <w:p w14:paraId="641BE798" w14:textId="77777777" w:rsidR="00BC7EBE" w:rsidRDefault="00BC7EBE" w:rsidP="00BC7EBE">
            <w:pPr>
              <w:pStyle w:val="TableTextChar1CharChar"/>
              <w:rPr>
                <w:b/>
                <w:bCs/>
                <w:color w:val="000000"/>
                <w:szCs w:val="24"/>
              </w:rPr>
            </w:pPr>
            <w:r w:rsidRPr="00BC7EBE">
              <w:rPr>
                <w:b/>
                <w:bCs/>
                <w:color w:val="000000"/>
                <w:szCs w:val="24"/>
              </w:rPr>
              <w:t>Practitioner &amp; Nurse</w:t>
            </w:r>
          </w:p>
          <w:p w14:paraId="1D908B76" w14:textId="77777777" w:rsidR="00BC7EBE" w:rsidRDefault="00BC7EBE" w:rsidP="00BC7EBE">
            <w:pPr>
              <w:pStyle w:val="TableTextChar1CharChar"/>
              <w:rPr>
                <w:b/>
                <w:bCs/>
                <w:color w:val="000000"/>
                <w:szCs w:val="24"/>
              </w:rPr>
            </w:pPr>
          </w:p>
          <w:p w14:paraId="14057867" w14:textId="77777777" w:rsidR="00BC7EBE" w:rsidRPr="000579AC" w:rsidRDefault="00BC7EBE" w:rsidP="00BC7EBE">
            <w:pPr>
              <w:pStyle w:val="TableTextChar1CharChar"/>
              <w:rPr>
                <w:color w:val="000000"/>
                <w:szCs w:val="24"/>
              </w:rPr>
            </w:pPr>
            <w:r w:rsidRPr="000579AC">
              <w:rPr>
                <w:color w:val="000000"/>
                <w:szCs w:val="24"/>
              </w:rPr>
              <w:t>Services by a Christian Science Practitioner who is listed in the Christian Science Journal current at the time services are received:</w:t>
            </w:r>
          </w:p>
          <w:p w14:paraId="30E8C84F" w14:textId="77777777" w:rsidR="00BC7EBE" w:rsidRPr="000579AC" w:rsidRDefault="00BC7EBE" w:rsidP="00BC7EBE">
            <w:pPr>
              <w:pStyle w:val="TableTextChar1CharChar"/>
              <w:rPr>
                <w:color w:val="000000"/>
                <w:szCs w:val="24"/>
              </w:rPr>
            </w:pPr>
            <w:r w:rsidRPr="000579AC">
              <w:rPr>
                <w:color w:val="000000"/>
                <w:szCs w:val="24"/>
              </w:rPr>
              <w:t>1) as having completed nurse’s training at Christian Science Benevolent Associate Sanatorium, or</w:t>
            </w:r>
          </w:p>
          <w:p w14:paraId="6D593DB6" w14:textId="77777777" w:rsidR="00BC7EBE" w:rsidRPr="000579AC" w:rsidRDefault="00BC7EBE" w:rsidP="00BC7EBE">
            <w:pPr>
              <w:pStyle w:val="TableTextChar1CharChar"/>
              <w:rPr>
                <w:color w:val="000000"/>
                <w:szCs w:val="24"/>
              </w:rPr>
            </w:pPr>
            <w:r w:rsidRPr="000579AC">
              <w:rPr>
                <w:color w:val="000000"/>
                <w:szCs w:val="24"/>
              </w:rPr>
              <w:t>2) as a graduate of another nurse’s training course, or</w:t>
            </w:r>
          </w:p>
          <w:p w14:paraId="13A1661B" w14:textId="77777777" w:rsidR="00BC7EBE" w:rsidRPr="000579AC" w:rsidRDefault="00BC7EBE" w:rsidP="00BC7EBE">
            <w:pPr>
              <w:pStyle w:val="TableTextChar1CharChar"/>
              <w:rPr>
                <w:color w:val="000000"/>
                <w:szCs w:val="24"/>
              </w:rPr>
            </w:pPr>
            <w:r w:rsidRPr="000579AC">
              <w:rPr>
                <w:color w:val="000000"/>
                <w:szCs w:val="24"/>
              </w:rPr>
              <w:t xml:space="preserve">3) as having had </w:t>
            </w:r>
            <w:r w:rsidRPr="000579AC">
              <w:rPr>
                <w:b/>
                <w:color w:val="0000FF"/>
                <w:szCs w:val="24"/>
              </w:rPr>
              <w:t>three</w:t>
            </w:r>
            <w:r w:rsidRPr="000579AC">
              <w:rPr>
                <w:color w:val="000000"/>
                <w:szCs w:val="24"/>
              </w:rPr>
              <w:t xml:space="preserve"> consecutive years of Christian science nursing including </w:t>
            </w:r>
            <w:r w:rsidRPr="000579AC">
              <w:rPr>
                <w:b/>
                <w:color w:val="0000FF"/>
                <w:szCs w:val="24"/>
              </w:rPr>
              <w:t>two</w:t>
            </w:r>
            <w:r w:rsidRPr="000579AC">
              <w:rPr>
                <w:color w:val="000000"/>
                <w:szCs w:val="24"/>
              </w:rPr>
              <w:t xml:space="preserve"> years of training provided</w:t>
            </w:r>
          </w:p>
          <w:p w14:paraId="4596F8F9" w14:textId="77777777" w:rsidR="00BC7EBE" w:rsidRDefault="00BC7EBE" w:rsidP="00BC7EBE">
            <w:pPr>
              <w:pStyle w:val="TableTextChar1CharChar"/>
              <w:rPr>
                <w:color w:val="000000"/>
                <w:szCs w:val="24"/>
              </w:rPr>
            </w:pPr>
          </w:p>
          <w:p w14:paraId="31D6DE5F" w14:textId="77777777" w:rsidR="00BC7EBE" w:rsidRPr="00BC7EBE" w:rsidRDefault="00BC7EBE" w:rsidP="00BC7EBE">
            <w:pPr>
              <w:pStyle w:val="TableTextChar1CharChar"/>
              <w:rPr>
                <w:b/>
                <w:color w:val="000000"/>
                <w:szCs w:val="24"/>
              </w:rPr>
            </w:pPr>
            <w:r w:rsidRPr="00BC7EBE">
              <w:rPr>
                <w:b/>
                <w:color w:val="000000"/>
                <w:szCs w:val="24"/>
              </w:rPr>
              <w:t>Limitations:</w:t>
            </w:r>
          </w:p>
          <w:p w14:paraId="2EE2B442" w14:textId="566C1671" w:rsidR="00BC7EBE" w:rsidRPr="000579AC" w:rsidRDefault="00BC7EBE" w:rsidP="00BC7EBE">
            <w:pPr>
              <w:pStyle w:val="TableTextChar1CharChar"/>
              <w:rPr>
                <w:color w:val="000000"/>
                <w:szCs w:val="24"/>
              </w:rPr>
            </w:pPr>
            <w:r w:rsidRPr="000579AC">
              <w:rPr>
                <w:color w:val="000000"/>
                <w:szCs w:val="24"/>
              </w:rPr>
              <w:t>Services must be provided by a Christian Science Practitioner who is listed as a practitioner in the Christian Science J</w:t>
            </w:r>
            <w:r>
              <w:rPr>
                <w:color w:val="000000"/>
                <w:szCs w:val="24"/>
              </w:rPr>
              <w:t xml:space="preserve">ournal current at the time such </w:t>
            </w:r>
            <w:r w:rsidRPr="000579AC">
              <w:rPr>
                <w:color w:val="000000"/>
                <w:szCs w:val="24"/>
              </w:rPr>
              <w:t>services are received, if such services are elected by the Participant in lieu of the services of a Physician.</w:t>
            </w:r>
            <w:r>
              <w:rPr>
                <w:color w:val="000000"/>
                <w:szCs w:val="24"/>
              </w:rPr>
              <w:t xml:space="preserve"> </w:t>
            </w:r>
            <w:r w:rsidRPr="000579AC">
              <w:rPr>
                <w:color w:val="000000"/>
                <w:szCs w:val="24"/>
              </w:rPr>
              <w:t>Such election must be made at the time the Participant files their first claim in each Calendar Year.</w:t>
            </w:r>
          </w:p>
          <w:p w14:paraId="2C49FDB3" w14:textId="77777777" w:rsidR="00BC7EBE" w:rsidRDefault="00BC7EBE" w:rsidP="00BC7EBE">
            <w:pPr>
              <w:pStyle w:val="TableTextChar1CharChar"/>
              <w:rPr>
                <w:color w:val="000000"/>
                <w:szCs w:val="24"/>
              </w:rPr>
            </w:pPr>
            <w:r w:rsidRPr="000579AC">
              <w:rPr>
                <w:color w:val="000000"/>
                <w:szCs w:val="24"/>
              </w:rPr>
              <w:t>Charges made by a Physician with respect to a Pregnancy shall not be subject to the terms of such election.</w:t>
            </w:r>
          </w:p>
          <w:p w14:paraId="65F4CBF9" w14:textId="4A2A166D" w:rsidR="00BC7EBE" w:rsidRPr="00725AF5" w:rsidRDefault="00BC7EBE" w:rsidP="00BC7EBE">
            <w:pPr>
              <w:pStyle w:val="TableTextChar1CharChar"/>
              <w:rPr>
                <w:rStyle w:val="CDBold"/>
                <w:rFonts w:ascii="Times New Roman" w:hAnsi="Times New Roman"/>
                <w:szCs w:val="24"/>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7B41FD73" w14:textId="07E53EC4" w:rsidR="00BC7EBE" w:rsidRPr="00725AF5" w:rsidRDefault="00BC7EBE" w:rsidP="00BC4F31">
            <w:pPr>
              <w:pStyle w:val="TableTextChar1CharChar"/>
              <w:rPr>
                <w:rStyle w:val="CDBlack"/>
                <w:rFonts w:ascii="Times New Roman" w:hAnsi="Times New Roman"/>
                <w:szCs w:val="24"/>
              </w:rPr>
            </w:pPr>
            <w:r>
              <w:rPr>
                <w:b/>
                <w:color w:val="0000FF"/>
              </w:rPr>
              <w:t>100%</w:t>
            </w:r>
            <w:r w:rsidRPr="00725AF5">
              <w:rPr>
                <w:b/>
                <w:color w:val="0000FF"/>
              </w:rPr>
              <w:t xml:space="preserve"> </w:t>
            </w:r>
            <w:r w:rsidRPr="00725AF5">
              <w:rPr>
                <w:bCs/>
                <w:color w:val="000000"/>
              </w:rPr>
              <w:t>of eligible expenses</w:t>
            </w:r>
            <w:r w:rsidR="00984C4A" w:rsidRPr="00984C4A">
              <w:rPr>
                <w:bCs/>
                <w:sz w:val="20"/>
              </w:rPr>
              <w:t xml:space="preserve"> </w:t>
            </w:r>
            <w:r w:rsidR="00984C4A" w:rsidRPr="00984C4A">
              <w:rPr>
                <w:bCs/>
                <w:color w:val="000000"/>
              </w:rPr>
              <w:t>after satisfying the deductible</w:t>
            </w:r>
            <w:r>
              <w:rPr>
                <w:bCs/>
                <w:color w:val="000000"/>
              </w:rPr>
              <w:t>.</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3B6F537A" w14:textId="4D13A509" w:rsidR="00BC7EBE" w:rsidRPr="000579AC" w:rsidRDefault="009B6289" w:rsidP="00BC7EBE">
            <w:pPr>
              <w:pStyle w:val="TableTextCharCharChar1"/>
              <w:numPr>
                <w:ilvl w:val="12"/>
                <w:numId w:val="0"/>
              </w:numPr>
              <w:rPr>
                <w:bCs/>
              </w:rPr>
            </w:pPr>
            <w:r>
              <w:rPr>
                <w:b/>
                <w:color w:val="0000FF"/>
              </w:rPr>
              <w:t>80%</w:t>
            </w:r>
            <w:r w:rsidR="00BC7EBE" w:rsidRPr="00725AF5">
              <w:rPr>
                <w:b/>
                <w:color w:val="0000FF"/>
              </w:rPr>
              <w:t xml:space="preserve"> </w:t>
            </w:r>
            <w:r w:rsidR="00BC7EBE" w:rsidRPr="00725AF5">
              <w:rPr>
                <w:bCs/>
                <w:color w:val="000000"/>
              </w:rPr>
              <w:t>of eligible expenses</w:t>
            </w:r>
            <w:r w:rsidR="00BC7EBE" w:rsidRPr="00725AF5">
              <w:rPr>
                <w:bCs/>
                <w:color w:val="0000FF"/>
              </w:rPr>
              <w:t xml:space="preserve"> </w:t>
            </w:r>
            <w:r w:rsidR="00BC7EBE" w:rsidRPr="00725AF5">
              <w:rPr>
                <w:bCs/>
              </w:rPr>
              <w:t xml:space="preserve">after satisfying the </w:t>
            </w:r>
            <w:r w:rsidR="00BC7EBE" w:rsidRPr="00BC7EBE">
              <w:t>deductible</w:t>
            </w:r>
            <w:r w:rsidR="00BC7EBE" w:rsidRPr="000579AC">
              <w:rPr>
                <w:bCs/>
              </w:rPr>
              <w:t>.</w:t>
            </w:r>
          </w:p>
          <w:p w14:paraId="2DA5177E" w14:textId="77777777" w:rsidR="00BC7EBE" w:rsidRPr="00725AF5" w:rsidRDefault="00BC7EBE" w:rsidP="00BC4F31">
            <w:pPr>
              <w:pStyle w:val="TableTextChar1CharChar"/>
              <w:rPr>
                <w:rStyle w:val="CDBlack"/>
                <w:rFonts w:ascii="Times New Roman" w:hAnsi="Times New Roman"/>
                <w:szCs w:val="24"/>
              </w:rPr>
            </w:pPr>
          </w:p>
        </w:tc>
      </w:tr>
      <w:tr w:rsidR="00A719B8" w:rsidRPr="00725AF5" w14:paraId="427F0130"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32" w:name="Clinical_Trials"/>
            <w:r w:rsidRPr="00725AF5">
              <w:rPr>
                <w:rStyle w:val="CDBold"/>
                <w:rFonts w:ascii="Times New Roman" w:hAnsi="Times New Roman"/>
                <w:szCs w:val="24"/>
              </w:rPr>
              <w:t>Clinical Trials</w:t>
            </w:r>
            <w:bookmarkEnd w:id="132"/>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F1341C">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F1341C">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4B042308" w:rsidR="00F946F2" w:rsidRPr="00725AF5" w:rsidRDefault="000F0EFA" w:rsidP="00F1341C">
            <w:pPr>
              <w:pStyle w:val="ListParagraph"/>
              <w:numPr>
                <w:ilvl w:val="0"/>
                <w:numId w:val="18"/>
              </w:numPr>
              <w:spacing w:after="0" w:line="240" w:lineRule="auto"/>
              <w:rPr>
                <w:rFonts w:ascii="Times New Roman" w:hAnsi="Times New Roman" w:cs="Times New Roman"/>
                <w:sz w:val="24"/>
                <w:szCs w:val="24"/>
              </w:rPr>
            </w:pPr>
            <w:r w:rsidRPr="00725AF5" w:rsidDel="000F0EFA">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F1341C">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F1341C">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F1341C">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F1341C">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F1341C">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F1341C">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28"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6F19993C"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1F" w14:textId="44187F98"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rsidP="00417561">
            <w:pPr>
              <w:pStyle w:val="TableTextChar1CharChar"/>
              <w:rPr>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64B35F1B"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54CFFAED"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rsidP="00417561">
            <w:pPr>
              <w:pStyle w:val="TableTextChar1CharChar"/>
              <w:rPr>
                <w:bCs/>
                <w:color w:val="000000"/>
                <w:szCs w:val="24"/>
              </w:rPr>
            </w:pPr>
          </w:p>
        </w:tc>
      </w:tr>
      <w:tr w:rsidR="00A719B8" w:rsidRPr="00725AF5" w14:paraId="427F01BF"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3" w:name="Congenital_Heart_Disease_Resource_Servic"/>
            <w:r w:rsidRPr="00725AF5">
              <w:rPr>
                <w:b/>
              </w:rPr>
              <w:t>Congenital Heart Disease Resource Services (CHDRS)</w:t>
            </w:r>
            <w:bookmarkEnd w:id="133"/>
          </w:p>
          <w:p w14:paraId="427F0185" w14:textId="77777777" w:rsidR="00A719B8" w:rsidRPr="00725AF5" w:rsidRDefault="00A719B8" w:rsidP="00417561">
            <w:pPr>
              <w:overflowPunct/>
              <w:spacing w:line="240" w:lineRule="atLeast"/>
              <w:textAlignment w:val="auto"/>
              <w:rPr>
                <w:rStyle w:val="Style9"/>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186" w14:textId="5D0D8E7C" w:rsidR="00A719B8" w:rsidRPr="00725AF5" w:rsidRDefault="00DE1490">
            <w:pPr>
              <w:pStyle w:val="TableTextCharCharChar1"/>
              <w:numPr>
                <w:ilvl w:val="12"/>
                <w:numId w:val="0"/>
              </w:numPr>
              <w:rPr>
                <w:b/>
              </w:rPr>
            </w:pPr>
            <w:r>
              <w:rPr>
                <w:b/>
                <w:color w:val="0000FF"/>
              </w:rPr>
              <w:t>100%</w:t>
            </w:r>
            <w:r w:rsidR="00A719B8" w:rsidRPr="00725AF5">
              <w:rPr>
                <w:b/>
              </w:rPr>
              <w:t xml:space="preserve"> </w:t>
            </w:r>
            <w:r w:rsidR="00A719B8" w:rsidRPr="00725AF5">
              <w:t xml:space="preserve">of eligible expenses after </w:t>
            </w:r>
            <w:r>
              <w:rPr>
                <w:b/>
                <w:color w:val="0000FF"/>
              </w:rPr>
              <w:t>$300</w:t>
            </w:r>
            <w:r w:rsidR="00A719B8" w:rsidRPr="00725AF5">
              <w:rPr>
                <w:b/>
                <w:color w:val="0000FF"/>
              </w:rPr>
              <w:t xml:space="preserve"> </w:t>
            </w:r>
            <w:r w:rsidR="00A719B8" w:rsidRPr="00725AF5">
              <w:rPr>
                <w:bCs/>
                <w:color w:val="000000"/>
              </w:rPr>
              <w:t>copay per admission</w:t>
            </w:r>
            <w:r w:rsidR="00A719B8" w:rsidRPr="00725AF5">
              <w:rPr>
                <w:bCs/>
                <w:color w:val="0000FF"/>
              </w:rPr>
              <w:t xml:space="preserve"> </w:t>
            </w:r>
            <w:r w:rsidR="00A719B8" w:rsidRPr="00725AF5">
              <w:rPr>
                <w:bCs/>
              </w:rPr>
              <w:t>and</w:t>
            </w:r>
            <w:r w:rsidR="00A719B8" w:rsidRPr="00725AF5">
              <w:t xml:space="preserve"> satisfying</w:t>
            </w:r>
            <w:r w:rsidR="008F6113" w:rsidRPr="00725AF5">
              <w:t xml:space="preserve"> the</w:t>
            </w:r>
            <w:r w:rsidR="00A719B8" w:rsidRPr="00725AF5">
              <w:rPr>
                <w:b/>
              </w:rPr>
              <w:t xml:space="preserve"> </w:t>
            </w:r>
            <w:r w:rsidR="00A719B8" w:rsidRPr="00725AF5">
              <w:t>deductible.</w:t>
            </w:r>
          </w:p>
          <w:p w14:paraId="427F019A" w14:textId="22A1ABF6" w:rsidR="00A719B8" w:rsidRPr="00725AF5" w:rsidRDefault="00A719B8">
            <w:pPr>
              <w:pStyle w:val="TableTextCharCharChar1"/>
              <w:numPr>
                <w:ilvl w:val="12"/>
                <w:numId w:val="0"/>
              </w:numPr>
            </w:pPr>
          </w:p>
          <w:p w14:paraId="427F019B" w14:textId="7D65AD78" w:rsidR="00A719B8" w:rsidRPr="00725AF5" w:rsidRDefault="00A719B8">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0E3166D2" w:rsidR="00A719B8" w:rsidRPr="00725AF5" w:rsidRDefault="00A719B8">
            <w:pPr>
              <w:pStyle w:val="TableTextCharCharChar1"/>
              <w:numPr>
                <w:ilvl w:val="12"/>
                <w:numId w:val="0"/>
              </w:numPr>
            </w:pPr>
          </w:p>
          <w:p w14:paraId="427F019D" w14:textId="3E83F353" w:rsidR="00A719B8" w:rsidRPr="00725AF5" w:rsidRDefault="00A719B8" w:rsidP="000579AC">
            <w:pPr>
              <w:pStyle w:val="TableTextCharCharChar1"/>
              <w:numPr>
                <w:ilvl w:val="12"/>
                <w:numId w:val="0"/>
              </w:numPr>
            </w:pPr>
            <w:r w:rsidRPr="00725AF5">
              <w:t>Network benefits are available for patients who receive care at a designated CHD Centers of Excellence Network facility.</w:t>
            </w:r>
          </w:p>
          <w:p w14:paraId="427F019E" w14:textId="671A9722" w:rsidR="00A719B8" w:rsidRPr="00725AF5" w:rsidRDefault="00A719B8" w:rsidP="00417561">
            <w:pPr>
              <w:pStyle w:val="TableTextCharCharChar1"/>
              <w:numPr>
                <w:ilvl w:val="12"/>
                <w:numId w:val="0"/>
              </w:numPr>
            </w:pPr>
          </w:p>
          <w:p w14:paraId="427F019F" w14:textId="5CCBD556" w:rsidR="00A719B8" w:rsidRPr="00725AF5" w:rsidRDefault="00A719B8" w:rsidP="000579AC">
            <w:pPr>
              <w:pStyle w:val="TableTextCharCharChar1"/>
              <w:numPr>
                <w:ilvl w:val="12"/>
                <w:numId w:val="0"/>
              </w:numPr>
              <w:rPr>
                <w:szCs w:val="24"/>
              </w:rPr>
            </w:pPr>
            <w:r w:rsidRPr="00725AF5">
              <w:rPr>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Cs w:val="24"/>
              </w:rPr>
              <w:t xml:space="preserve">at </w:t>
            </w:r>
            <w:r w:rsidRPr="00725AF5">
              <w:rPr>
                <w:b/>
                <w:color w:val="0000FF"/>
                <w:szCs w:val="24"/>
              </w:rPr>
              <w:t>1-888-936-7246</w:t>
            </w:r>
            <w:r w:rsidRPr="00725AF5">
              <w:rPr>
                <w:b/>
                <w:color w:val="000000"/>
                <w:szCs w:val="24"/>
              </w:rPr>
              <w:t xml:space="preserve"> </w:t>
            </w:r>
            <w:r w:rsidRPr="00725AF5">
              <w:rPr>
                <w:color w:val="000000"/>
                <w:szCs w:val="24"/>
              </w:rPr>
              <w:t xml:space="preserve">before receiving care.  More information is also available </w:t>
            </w:r>
            <w:hyperlink r:id="rId29" w:history="1">
              <w:r w:rsidRPr="00725AF5">
                <w:rPr>
                  <w:rStyle w:val="Hyperlink"/>
                  <w:szCs w:val="24"/>
                </w:rPr>
                <w:t>online</w:t>
              </w:r>
            </w:hyperlink>
            <w:r w:rsidRPr="00725AF5">
              <w:rPr>
                <w:color w:val="000000"/>
                <w:szCs w:val="24"/>
              </w:rPr>
              <w:t>.</w:t>
            </w:r>
            <w:r w:rsidRPr="00725AF5">
              <w:rPr>
                <w:b/>
                <w:color w:val="000000"/>
                <w:szCs w:val="24"/>
              </w:rPr>
              <w:t xml:space="preserve"> </w:t>
            </w:r>
            <w:hyperlink r:id="rId30" w:history="1"/>
            <w:r w:rsidRPr="00725AF5">
              <w:rPr>
                <w:szCs w:val="24"/>
              </w:rPr>
              <w:t xml:space="preserve"> </w:t>
            </w:r>
          </w:p>
          <w:p w14:paraId="427F01A0" w14:textId="12C43131" w:rsidR="00A719B8" w:rsidRPr="00725AF5" w:rsidRDefault="00A719B8" w:rsidP="000579AC">
            <w:pPr>
              <w:pStyle w:val="TableTextCharCharChar1"/>
              <w:numPr>
                <w:ilvl w:val="12"/>
                <w:numId w:val="0"/>
              </w:numPr>
              <w:rPr>
                <w:szCs w:val="24"/>
              </w:rPr>
            </w:pPr>
          </w:p>
          <w:p w14:paraId="427F01A1" w14:textId="17E55CDA" w:rsidR="00A719B8" w:rsidRPr="00725AF5" w:rsidRDefault="00A719B8" w:rsidP="000579AC">
            <w:pPr>
              <w:pStyle w:val="TableTextCharCharChar1"/>
              <w:numPr>
                <w:ilvl w:val="12"/>
                <w:numId w:val="0"/>
              </w:numPr>
              <w:rPr>
                <w:szCs w:val="24"/>
              </w:rPr>
            </w:pPr>
          </w:p>
          <w:p w14:paraId="427F01A2" w14:textId="43980113" w:rsidR="00A719B8" w:rsidRPr="00725AF5" w:rsidRDefault="00A719B8" w:rsidP="000579AC">
            <w:pPr>
              <w:pStyle w:val="TableTextCharCharChar1"/>
              <w:numPr>
                <w:ilvl w:val="12"/>
                <w:numId w:val="0"/>
              </w:numPr>
              <w:rPr>
                <w:szCs w:val="24"/>
              </w:rPr>
            </w:pPr>
            <w:r w:rsidRPr="00725AF5">
              <w:rPr>
                <w:szCs w:val="24"/>
              </w:rPr>
              <w:t>Travel and Lodging Assistance</w:t>
            </w:r>
            <w:r w:rsidRPr="00725AF5">
              <w:rPr>
                <w:color w:val="FF0000"/>
                <w:szCs w:val="24"/>
              </w:rPr>
              <w:t xml:space="preserve"> </w:t>
            </w:r>
            <w:r w:rsidRPr="00725AF5">
              <w:rPr>
                <w:szCs w:val="24"/>
              </w:rPr>
              <w:t>is not</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p>
          <w:p w14:paraId="427F01A3" w14:textId="359E7671" w:rsidR="00A719B8" w:rsidRPr="00725AF5" w:rsidRDefault="00A719B8" w:rsidP="000579AC">
            <w:pPr>
              <w:pStyle w:val="TableTextCharCharChar1"/>
              <w:numPr>
                <w:ilvl w:val="12"/>
                <w:numId w:val="0"/>
              </w:numPr>
              <w:rPr>
                <w:szCs w:val="24"/>
              </w:rPr>
            </w:pPr>
          </w:p>
          <w:p w14:paraId="3B9C89F7" w14:textId="01745877" w:rsidR="008C4528" w:rsidRPr="00725AF5" w:rsidRDefault="008C4528" w:rsidP="000579AC">
            <w:pPr>
              <w:pStyle w:val="TableTextCharCharChar1"/>
              <w:numPr>
                <w:ilvl w:val="12"/>
                <w:numId w:val="0"/>
              </w:numPr>
              <w:rPr>
                <w:b/>
                <w:color w:val="000000"/>
              </w:rPr>
            </w:pPr>
            <w:r w:rsidRPr="00725AF5">
              <w:rPr>
                <w:b/>
                <w:bCs/>
              </w:rPr>
              <w:t>Prior Authorization</w:t>
            </w:r>
            <w:r w:rsidRPr="00725AF5">
              <w:rPr>
                <w:b/>
                <w:color w:val="000000"/>
              </w:rPr>
              <w:t xml:space="preserve"> Requirement</w:t>
            </w:r>
          </w:p>
          <w:p w14:paraId="7F659873" w14:textId="4998AEBD" w:rsidR="008C4528" w:rsidRPr="00725AF5" w:rsidRDefault="008C4528" w:rsidP="000579AC">
            <w:pPr>
              <w:pStyle w:val="TableTextCharCharChar1"/>
              <w:numPr>
                <w:ilvl w:val="12"/>
                <w:numId w:val="0"/>
              </w:numPr>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color w:val="000000"/>
                <w:szCs w:val="24"/>
              </w:rPr>
              <w:t xml:space="preserve"> before receiving services.</w:t>
            </w:r>
          </w:p>
          <w:p w14:paraId="427F01A6" w14:textId="1743B606" w:rsidR="00A719B8" w:rsidRPr="00725AF5" w:rsidRDefault="00A719B8">
            <w:pPr>
              <w:pStyle w:val="TableTextCharCharChar1"/>
              <w:numPr>
                <w:ilvl w:val="12"/>
                <w:numId w:val="0"/>
              </w:num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1AB" w14:textId="4F3653FF" w:rsidR="00A719B8" w:rsidRPr="00725AF5" w:rsidRDefault="00DE1490">
            <w:pPr>
              <w:pStyle w:val="TableTextCharCharChar1"/>
              <w:numPr>
                <w:ilvl w:val="12"/>
                <w:numId w:val="0"/>
              </w:numPr>
              <w:rPr>
                <w:szCs w:val="24"/>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221E5E39" w:rsidR="00A719B8" w:rsidRPr="00725AF5" w:rsidRDefault="00A719B8">
            <w:pPr>
              <w:pStyle w:val="TableTextCharCharChar1"/>
              <w:numPr>
                <w:ilvl w:val="12"/>
                <w:numId w:val="0"/>
              </w:numPr>
            </w:pPr>
          </w:p>
          <w:p w14:paraId="427F01AD" w14:textId="02118874" w:rsidR="00A719B8" w:rsidRPr="00725AF5" w:rsidRDefault="00A719B8">
            <w:pPr>
              <w:pStyle w:val="TableTextCharCharChar1"/>
              <w:numPr>
                <w:ilvl w:val="12"/>
                <w:numId w:val="0"/>
              </w:numPr>
            </w:pPr>
          </w:p>
          <w:p w14:paraId="427F01AE" w14:textId="79CDA1A8" w:rsidR="00A719B8" w:rsidRPr="00725AF5" w:rsidRDefault="00A719B8">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60BFA908" w:rsidR="00A719B8" w:rsidRPr="00725AF5" w:rsidRDefault="00A719B8">
            <w:pPr>
              <w:pStyle w:val="TableTextCharCharChar1"/>
              <w:numPr>
                <w:ilvl w:val="12"/>
                <w:numId w:val="0"/>
              </w:numPr>
            </w:pPr>
          </w:p>
          <w:p w14:paraId="427F01B0" w14:textId="20D5476B" w:rsidR="00A719B8" w:rsidRPr="00725AF5" w:rsidRDefault="00A719B8" w:rsidP="000579AC">
            <w:pPr>
              <w:pStyle w:val="TableTextCharCharChar1"/>
              <w:numPr>
                <w:ilvl w:val="12"/>
                <w:numId w:val="0"/>
              </w:numPr>
            </w:pPr>
            <w:r w:rsidRPr="00725AF5">
              <w:t>Network benefits are available for patients who receive care at a designated CHD Centers of Excellence Network facility.</w:t>
            </w:r>
          </w:p>
          <w:p w14:paraId="427F01B1" w14:textId="3121A88B" w:rsidR="00A719B8" w:rsidRPr="00725AF5" w:rsidRDefault="00A719B8" w:rsidP="001539B1">
            <w:pPr>
              <w:pStyle w:val="TableTextCharCharChar1"/>
              <w:numPr>
                <w:ilvl w:val="12"/>
                <w:numId w:val="0"/>
              </w:numPr>
            </w:pPr>
          </w:p>
          <w:p w14:paraId="427F01B2" w14:textId="51B6189D"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1"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2" w:history="1"/>
            <w:r w:rsidRPr="00725AF5">
              <w:rPr>
                <w:sz w:val="24"/>
                <w:szCs w:val="24"/>
              </w:rPr>
              <w:t xml:space="preserve"> </w:t>
            </w:r>
          </w:p>
          <w:p w14:paraId="427F01B3" w14:textId="51DB2AC8" w:rsidR="00A719B8" w:rsidRPr="00725AF5" w:rsidRDefault="00A719B8" w:rsidP="005C71F8">
            <w:pPr>
              <w:pStyle w:val="TableTextCharCharChar1"/>
            </w:pPr>
          </w:p>
          <w:p w14:paraId="427F01B4" w14:textId="60051C23" w:rsidR="00A719B8" w:rsidRPr="00725AF5" w:rsidRDefault="00A719B8" w:rsidP="001539B1">
            <w:pPr>
              <w:pStyle w:val="TableTextCharCharChar1"/>
            </w:pPr>
          </w:p>
          <w:p w14:paraId="427F01BA" w14:textId="724134DA" w:rsidR="00A719B8" w:rsidRPr="00725AF5" w:rsidRDefault="00A719B8" w:rsidP="000579AC">
            <w:pPr>
              <w:pStyle w:val="TableTextCharCharChar1"/>
              <w:rPr>
                <w:rStyle w:val="CDBold"/>
                <w:rFonts w:ascii="Times New Roman" w:hAnsi="Times New Roman"/>
                <w:sz w:val="20"/>
              </w:rPr>
            </w:pPr>
            <w:r w:rsidRPr="00725AF5">
              <w:rPr>
                <w:b/>
                <w:bCs/>
              </w:rPr>
              <w:t>Prior Authorization</w:t>
            </w:r>
            <w:r w:rsidRPr="00725AF5">
              <w:rPr>
                <w:rStyle w:val="CDBold"/>
                <w:rFonts w:ascii="Times New Roman" w:hAnsi="Times New Roman"/>
              </w:rPr>
              <w:t xml:space="preserve"> Requirement</w:t>
            </w:r>
          </w:p>
          <w:p w14:paraId="427F01BB" w14:textId="3D8149F7" w:rsidR="00A719B8" w:rsidRPr="00725AF5" w:rsidRDefault="00A719B8">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subject to a </w:t>
            </w:r>
            <w:r w:rsidR="00297522">
              <w:rPr>
                <w:b/>
                <w:bCs/>
                <w:color w:val="0000FF"/>
                <w:szCs w:val="24"/>
              </w:rPr>
              <w:t>$500</w:t>
            </w:r>
            <w:r w:rsidRPr="00725AF5">
              <w:rPr>
                <w:color w:val="0000FF"/>
                <w:szCs w:val="24"/>
              </w:rPr>
              <w:t xml:space="preserve"> </w:t>
            </w:r>
            <w:r w:rsidRPr="00725AF5">
              <w:rPr>
                <w:color w:val="000000"/>
                <w:szCs w:val="24"/>
              </w:rPr>
              <w:t>penalty.</w:t>
            </w:r>
          </w:p>
          <w:p w14:paraId="427F01BC" w14:textId="706E2CCB" w:rsidR="00A719B8" w:rsidRPr="00725AF5" w:rsidRDefault="00A719B8">
            <w:pPr>
              <w:pStyle w:val="TableTextCharCharChar1"/>
              <w:rPr>
                <w:szCs w:val="24"/>
              </w:rPr>
            </w:pPr>
          </w:p>
          <w:p w14:paraId="427F01BE" w14:textId="0325B35E" w:rsidR="00A719B8" w:rsidRPr="00725AF5" w:rsidRDefault="00A719B8" w:rsidP="001539B1">
            <w:pPr>
              <w:pStyle w:val="TableTextCharCharChar1"/>
              <w:numPr>
                <w:ilvl w:val="12"/>
                <w:numId w:val="0"/>
              </w:numPr>
            </w:pPr>
          </w:p>
        </w:tc>
      </w:tr>
      <w:tr w:rsidR="00C60979" w:rsidRPr="00725AF5" w14:paraId="0D5FEBA4"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F980B8B" w14:textId="4ECA2276" w:rsidR="00C60979" w:rsidRDefault="00C60979" w:rsidP="00C60979">
            <w:pPr>
              <w:pStyle w:val="TableTextCharCharChar1"/>
              <w:rPr>
                <w:b/>
                <w:bCs/>
              </w:rPr>
            </w:pPr>
            <w:r>
              <w:rPr>
                <w:b/>
                <w:bCs/>
              </w:rPr>
              <w:t>Dental H</w:t>
            </w:r>
            <w:bookmarkStart w:id="134" w:name="Dental_Hospital_and_Anesthesia_Services"/>
            <w:bookmarkStart w:id="135" w:name="Dental_Anesthesia_Services"/>
            <w:bookmarkEnd w:id="134"/>
            <w:bookmarkEnd w:id="135"/>
            <w:r>
              <w:rPr>
                <w:b/>
                <w:bCs/>
              </w:rPr>
              <w:t>ospital &amp;</w:t>
            </w:r>
          </w:p>
          <w:p w14:paraId="5C42EBD0" w14:textId="737A68B5" w:rsidR="00C60979" w:rsidRDefault="00C60979" w:rsidP="00C60979">
            <w:pPr>
              <w:pStyle w:val="TableTextCharCharChar1"/>
              <w:rPr>
                <w:b/>
                <w:bCs/>
              </w:rPr>
            </w:pPr>
            <w:r w:rsidRPr="00C60979">
              <w:rPr>
                <w:b/>
                <w:bCs/>
              </w:rPr>
              <w:t>Anesthesia</w:t>
            </w:r>
            <w:r>
              <w:rPr>
                <w:b/>
                <w:bCs/>
              </w:rPr>
              <w:t xml:space="preserve"> </w:t>
            </w:r>
            <w:r w:rsidRPr="00C60979">
              <w:rPr>
                <w:b/>
                <w:bCs/>
              </w:rPr>
              <w:t>Services</w:t>
            </w:r>
          </w:p>
          <w:p w14:paraId="0E5D7B7C" w14:textId="77777777" w:rsidR="00C60979" w:rsidRDefault="00C60979" w:rsidP="00C60979">
            <w:pPr>
              <w:pStyle w:val="TableTextCharCharChar1"/>
              <w:rPr>
                <w:b/>
                <w:bCs/>
              </w:rPr>
            </w:pPr>
          </w:p>
          <w:p w14:paraId="2AAAF0FC" w14:textId="4928F4EC" w:rsidR="00042FED" w:rsidRPr="000579AC" w:rsidRDefault="00042FED" w:rsidP="00042FED">
            <w:pPr>
              <w:pStyle w:val="TableTextCharCharChar1"/>
              <w:rPr>
                <w:bCs/>
              </w:rPr>
            </w:pPr>
            <w:r w:rsidRPr="000579AC">
              <w:rPr>
                <w:bCs/>
              </w:rPr>
              <w:t xml:space="preserve">Coverage for the administration of general anesthesia and Hospital charges for dental care provided to the following </w:t>
            </w:r>
            <w:r>
              <w:rPr>
                <w:bCs/>
              </w:rPr>
              <w:t xml:space="preserve">Participants when Authorized in </w:t>
            </w:r>
            <w:r w:rsidRPr="000579AC">
              <w:rPr>
                <w:bCs/>
              </w:rPr>
              <w:t>advance:</w:t>
            </w:r>
          </w:p>
          <w:p w14:paraId="7AEBBFF8" w14:textId="77777777" w:rsidR="00042FED" w:rsidRPr="000579AC" w:rsidRDefault="00042FED" w:rsidP="00042FED">
            <w:pPr>
              <w:pStyle w:val="TableTextCharCharChar1"/>
              <w:rPr>
                <w:bCs/>
              </w:rPr>
            </w:pPr>
            <w:r w:rsidRPr="000579AC">
              <w:rPr>
                <w:bCs/>
              </w:rPr>
              <w:t xml:space="preserve">1) A Child under the age of </w:t>
            </w:r>
            <w:r w:rsidRPr="000579AC">
              <w:rPr>
                <w:b/>
                <w:bCs/>
                <w:color w:val="0000FF"/>
              </w:rPr>
              <w:t>five</w:t>
            </w:r>
            <w:r w:rsidRPr="000579AC">
              <w:rPr>
                <w:bCs/>
              </w:rPr>
              <w:t xml:space="preserve"> (</w:t>
            </w:r>
            <w:r w:rsidRPr="000579AC">
              <w:rPr>
                <w:b/>
                <w:bCs/>
                <w:color w:val="0000FF"/>
              </w:rPr>
              <w:t>5</w:t>
            </w:r>
            <w:r w:rsidRPr="000579AC">
              <w:rPr>
                <w:bCs/>
              </w:rPr>
              <w:t>);</w:t>
            </w:r>
          </w:p>
          <w:p w14:paraId="413097C9" w14:textId="77777777" w:rsidR="00042FED" w:rsidRPr="000579AC" w:rsidRDefault="00042FED" w:rsidP="00042FED">
            <w:pPr>
              <w:pStyle w:val="TableTextCharCharChar1"/>
              <w:rPr>
                <w:bCs/>
              </w:rPr>
            </w:pPr>
            <w:r w:rsidRPr="000579AC">
              <w:rPr>
                <w:bCs/>
              </w:rPr>
              <w:t>2) A person who is severely disabled; or</w:t>
            </w:r>
          </w:p>
          <w:p w14:paraId="003BDC41" w14:textId="77777777" w:rsidR="00042FED" w:rsidRPr="000579AC" w:rsidRDefault="00042FED" w:rsidP="00042FED">
            <w:pPr>
              <w:pStyle w:val="TableTextCharCharChar1"/>
              <w:rPr>
                <w:bCs/>
              </w:rPr>
            </w:pPr>
            <w:r w:rsidRPr="000579AC">
              <w:rPr>
                <w:bCs/>
              </w:rPr>
              <w:t>3) A person who has a medical or behavioral condition which requires hospitalization or general anesthesia when dental treatment is required.</w:t>
            </w:r>
          </w:p>
          <w:p w14:paraId="4348EDC8" w14:textId="77777777" w:rsidR="00042FED" w:rsidRDefault="00042FED" w:rsidP="00042FED">
            <w:pPr>
              <w:pStyle w:val="TableTextCharCharChar1"/>
              <w:rPr>
                <w:bCs/>
              </w:rPr>
            </w:pPr>
          </w:p>
          <w:p w14:paraId="3ECDFE5E" w14:textId="77777777" w:rsidR="00C60979" w:rsidRDefault="00042FED" w:rsidP="00042FED">
            <w:pPr>
              <w:pStyle w:val="TableTextCharCharChar1"/>
              <w:rPr>
                <w:bCs/>
              </w:rPr>
            </w:pPr>
            <w:r w:rsidRPr="000579AC">
              <w:rPr>
                <w:bCs/>
              </w:rPr>
              <w:t>This Coverage is provided regardless of whether the dental services are provided in a Hospital, Surgical Center or office.</w:t>
            </w:r>
          </w:p>
          <w:p w14:paraId="48032756" w14:textId="137D621D" w:rsidR="00042FED" w:rsidRPr="00725AF5" w:rsidRDefault="00042FED" w:rsidP="00042FED">
            <w:pPr>
              <w:pStyle w:val="TableTextCharCharChar1"/>
              <w:rPr>
                <w:b/>
                <w:bCs/>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36DC220A" w14:textId="423EAE98" w:rsidR="002E61C0" w:rsidRPr="00F1341C" w:rsidRDefault="002E61C0" w:rsidP="002E61C0">
            <w:pPr>
              <w:pStyle w:val="TableTextCharCharChar1"/>
              <w:numPr>
                <w:ilvl w:val="12"/>
                <w:numId w:val="0"/>
              </w:numPr>
              <w:rPr>
                <w:bCs/>
              </w:rPr>
            </w:pPr>
            <w:r w:rsidRPr="001B6F26">
              <w:rPr>
                <w:b/>
                <w:color w:val="0000FF"/>
              </w:rPr>
              <w:t>100%</w:t>
            </w:r>
            <w:r w:rsidRPr="00F1341C">
              <w:rPr>
                <w:bCs/>
              </w:rPr>
              <w:t xml:space="preserve"> of eligible expenses</w:t>
            </w:r>
            <w:r w:rsidR="005662B4" w:rsidRPr="005916AF">
              <w:rPr>
                <w:bCs/>
                <w:szCs w:val="24"/>
              </w:rPr>
              <w:t xml:space="preserve"> </w:t>
            </w:r>
            <w:r w:rsidR="005662B4" w:rsidRPr="001B6F26">
              <w:rPr>
                <w:bCs/>
              </w:rPr>
              <w:t>after satisfying the deductible</w:t>
            </w:r>
            <w:r w:rsidRPr="001B6F26">
              <w:rPr>
                <w:bCs/>
              </w:rPr>
              <w:t>.</w:t>
            </w:r>
          </w:p>
          <w:p w14:paraId="3C08DC3E" w14:textId="3B0A0540" w:rsidR="00C60979" w:rsidRPr="00F1341C" w:rsidDel="003C3DFE" w:rsidRDefault="000F0DB8">
            <w:pPr>
              <w:pStyle w:val="TableTextCharCharChar1"/>
              <w:numPr>
                <w:ilvl w:val="12"/>
                <w:numId w:val="0"/>
              </w:numPr>
              <w:rPr>
                <w:b/>
              </w:rPr>
            </w:pPr>
            <w:r w:rsidRPr="00F1341C">
              <w:t>.</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6EE5AC5" w14:textId="5C9EAB9A" w:rsidR="002E61C0" w:rsidRPr="00725AF5" w:rsidRDefault="009B6289" w:rsidP="002E61C0">
            <w:pPr>
              <w:pStyle w:val="TableTextCharCharChar1"/>
              <w:numPr>
                <w:ilvl w:val="12"/>
                <w:numId w:val="0"/>
              </w:numPr>
              <w:rPr>
                <w:szCs w:val="24"/>
              </w:rPr>
            </w:pPr>
            <w:r>
              <w:rPr>
                <w:b/>
                <w:color w:val="0000FF"/>
                <w:szCs w:val="24"/>
              </w:rPr>
              <w:t>80%</w:t>
            </w:r>
            <w:r w:rsidR="002E61C0" w:rsidRPr="00725AF5">
              <w:rPr>
                <w:b/>
                <w:color w:val="0000FF"/>
                <w:szCs w:val="24"/>
              </w:rPr>
              <w:t xml:space="preserve"> </w:t>
            </w:r>
            <w:r w:rsidR="002E61C0" w:rsidRPr="00725AF5">
              <w:rPr>
                <w:bCs/>
                <w:szCs w:val="24"/>
              </w:rPr>
              <w:t>of eligible expenses</w:t>
            </w:r>
            <w:r w:rsidR="002E61C0" w:rsidRPr="00725AF5">
              <w:rPr>
                <w:bCs/>
                <w:color w:val="0000FF"/>
                <w:szCs w:val="24"/>
              </w:rPr>
              <w:t xml:space="preserve"> </w:t>
            </w:r>
            <w:r w:rsidR="002E61C0" w:rsidRPr="00725AF5">
              <w:rPr>
                <w:bCs/>
                <w:szCs w:val="24"/>
              </w:rPr>
              <w:t xml:space="preserve">after satisfying </w:t>
            </w:r>
            <w:r w:rsidR="002E61C0" w:rsidRPr="00725AF5">
              <w:rPr>
                <w:color w:val="000000"/>
                <w:szCs w:val="24"/>
              </w:rPr>
              <w:t>the</w:t>
            </w:r>
            <w:r w:rsidR="002E61C0" w:rsidRPr="00725AF5">
              <w:rPr>
                <w:b/>
                <w:color w:val="0000FF"/>
                <w:szCs w:val="24"/>
              </w:rPr>
              <w:t xml:space="preserve"> </w:t>
            </w:r>
            <w:r w:rsidR="002E61C0" w:rsidRPr="00725AF5">
              <w:rPr>
                <w:szCs w:val="24"/>
              </w:rPr>
              <w:t>deductible</w:t>
            </w:r>
            <w:r w:rsidR="002E61C0">
              <w:rPr>
                <w:szCs w:val="24"/>
              </w:rPr>
              <w:t>.</w:t>
            </w:r>
          </w:p>
          <w:p w14:paraId="00D748FF" w14:textId="03139A7F" w:rsidR="00C60979" w:rsidRDefault="00C60979" w:rsidP="00A950DC">
            <w:pPr>
              <w:pStyle w:val="TableTextCharCharChar1"/>
              <w:numPr>
                <w:ilvl w:val="12"/>
                <w:numId w:val="0"/>
              </w:numPr>
              <w:rPr>
                <w:b/>
                <w:color w:val="0000FF"/>
                <w:szCs w:val="24"/>
              </w:rPr>
            </w:pPr>
          </w:p>
          <w:p w14:paraId="5E180E11" w14:textId="221A9C9B" w:rsidR="002E61C0" w:rsidRDefault="002E61C0" w:rsidP="00A950DC">
            <w:pPr>
              <w:pStyle w:val="TableTextCharCharChar1"/>
              <w:numPr>
                <w:ilvl w:val="12"/>
                <w:numId w:val="0"/>
              </w:numPr>
              <w:rPr>
                <w:b/>
                <w:color w:val="0000FF"/>
                <w:szCs w:val="24"/>
              </w:rPr>
            </w:pPr>
          </w:p>
          <w:p w14:paraId="2D8C9EB9" w14:textId="71F6AF10" w:rsidR="002E61C0" w:rsidRPr="00725AF5" w:rsidRDefault="002E61C0" w:rsidP="002E61C0">
            <w:pPr>
              <w:pStyle w:val="TableTextCharCharChar1"/>
              <w:numPr>
                <w:ilvl w:val="12"/>
                <w:numId w:val="0"/>
              </w:numPr>
              <w:rPr>
                <w:b/>
              </w:rPr>
            </w:pPr>
            <w:r w:rsidRPr="00725AF5">
              <w:rPr>
                <w:b/>
              </w:rPr>
              <w:t>Prior Authorization Required</w:t>
            </w:r>
          </w:p>
          <w:p w14:paraId="06B1D7EE" w14:textId="4ED6C000" w:rsidR="002E61C0" w:rsidRPr="00725AF5" w:rsidRDefault="002E61C0" w:rsidP="002E61C0">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Pr>
                <w:bCs/>
                <w:color w:val="000000"/>
              </w:rPr>
              <w:t>.</w:t>
            </w:r>
            <w:r w:rsidRPr="00725AF5">
              <w:rPr>
                <w:b/>
                <w:bCs/>
                <w:color w:val="FF00FF"/>
              </w:rPr>
              <w:t xml:space="preserve"> </w:t>
            </w:r>
          </w:p>
          <w:p w14:paraId="6FB58C31" w14:textId="1F909C64" w:rsidR="002E61C0" w:rsidRPr="00725AF5" w:rsidRDefault="002E61C0" w:rsidP="002E61C0">
            <w:pPr>
              <w:pStyle w:val="TableTextChar"/>
              <w:numPr>
                <w:ilvl w:val="12"/>
                <w:numId w:val="0"/>
              </w:numPr>
              <w:rPr>
                <w:b/>
                <w:color w:val="000000"/>
              </w:rPr>
            </w:pPr>
          </w:p>
          <w:p w14:paraId="22D01FA0" w14:textId="4E393B0F" w:rsidR="002E61C0" w:rsidRPr="00725AF5" w:rsidRDefault="002E61C0" w:rsidP="002E61C0">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5BE07B31" w14:textId="77777777" w:rsidR="002E61C0" w:rsidRDefault="002E61C0" w:rsidP="00A950DC">
            <w:pPr>
              <w:pStyle w:val="TableTextCharCharChar1"/>
              <w:numPr>
                <w:ilvl w:val="12"/>
                <w:numId w:val="0"/>
              </w:numPr>
              <w:rPr>
                <w:b/>
                <w:color w:val="0000FF"/>
                <w:szCs w:val="24"/>
              </w:rPr>
            </w:pPr>
          </w:p>
          <w:p w14:paraId="4DE2E403" w14:textId="77777777" w:rsidR="002E61C0" w:rsidRDefault="002E61C0" w:rsidP="00A950DC">
            <w:pPr>
              <w:pStyle w:val="TableTextCharCharChar1"/>
              <w:numPr>
                <w:ilvl w:val="12"/>
                <w:numId w:val="0"/>
              </w:numPr>
              <w:rPr>
                <w:b/>
                <w:color w:val="0000FF"/>
                <w:szCs w:val="24"/>
              </w:rPr>
            </w:pPr>
          </w:p>
          <w:p w14:paraId="14521F6F" w14:textId="77777777" w:rsidR="002E61C0" w:rsidRDefault="002E61C0" w:rsidP="00A950DC">
            <w:pPr>
              <w:pStyle w:val="TableTextCharCharChar1"/>
              <w:numPr>
                <w:ilvl w:val="12"/>
                <w:numId w:val="0"/>
              </w:numPr>
              <w:rPr>
                <w:b/>
                <w:color w:val="0000FF"/>
                <w:szCs w:val="24"/>
              </w:rPr>
            </w:pPr>
          </w:p>
          <w:p w14:paraId="3AF613BC" w14:textId="77777777" w:rsidR="002E61C0" w:rsidRPr="00725AF5" w:rsidDel="003C3DFE" w:rsidRDefault="002E61C0" w:rsidP="00A950DC">
            <w:pPr>
              <w:pStyle w:val="TableTextCharCharChar1"/>
              <w:numPr>
                <w:ilvl w:val="12"/>
                <w:numId w:val="0"/>
              </w:numPr>
              <w:rPr>
                <w:b/>
                <w:color w:val="0000FF"/>
                <w:szCs w:val="24"/>
              </w:rPr>
            </w:pPr>
          </w:p>
        </w:tc>
      </w:tr>
      <w:tr w:rsidR="00A719B8" w:rsidRPr="00725AF5" w14:paraId="427F0212"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6" w:name="Dental_Services_Accident_Only"/>
            <w:r w:rsidRPr="00725AF5">
              <w:rPr>
                <w:b/>
                <w:bCs/>
              </w:rPr>
              <w:t xml:space="preserve">Dental Services – </w:t>
            </w:r>
            <w:r w:rsidRPr="00725AF5">
              <w:rPr>
                <w:b/>
              </w:rPr>
              <w:t>Accident Only</w:t>
            </w:r>
            <w:bookmarkEnd w:id="136"/>
          </w:p>
          <w:p w14:paraId="427F01C1" w14:textId="77777777" w:rsidR="00A719B8" w:rsidRDefault="00A719B8" w:rsidP="000B6FBE">
            <w:pPr>
              <w:pStyle w:val="TableTextCharCharChar1"/>
            </w:pPr>
          </w:p>
          <w:p w14:paraId="33505C6D" w14:textId="2EDCFD10" w:rsidR="001A7991" w:rsidRPr="001A7991" w:rsidRDefault="001A7991" w:rsidP="001A7991">
            <w:pPr>
              <w:pStyle w:val="TableTextCharCharChar1"/>
            </w:pPr>
            <w:r w:rsidRPr="001A7991">
              <w:t>Coverage is limited to the functional restoration of structures and treatment as a result of trauma resulting in fracture of jaw or laceration of mouth,</w:t>
            </w:r>
            <w:r>
              <w:t xml:space="preserve"> </w:t>
            </w:r>
            <w:r w:rsidRPr="001A7991">
              <w:t xml:space="preserve">tongue, or gums when services are provided within </w:t>
            </w:r>
            <w:r w:rsidRPr="000579AC">
              <w:rPr>
                <w:b/>
                <w:color w:val="0000FF"/>
              </w:rPr>
              <w:t>3</w:t>
            </w:r>
            <w:r w:rsidRPr="001A7991">
              <w:t xml:space="preserve"> months of injury and finished within </w:t>
            </w:r>
            <w:r w:rsidRPr="000579AC">
              <w:rPr>
                <w:b/>
                <w:color w:val="0000FF"/>
              </w:rPr>
              <w:t>12</w:t>
            </w:r>
            <w:r w:rsidRPr="001A7991">
              <w:t xml:space="preserve"> months.</w:t>
            </w:r>
          </w:p>
          <w:p w14:paraId="6EE50C7A" w14:textId="77777777" w:rsidR="001A7991" w:rsidRDefault="001A7991" w:rsidP="001A7991">
            <w:pPr>
              <w:pStyle w:val="TableTextCharCharChar1"/>
            </w:pPr>
          </w:p>
          <w:p w14:paraId="0965C401" w14:textId="0358279F" w:rsidR="001A7991" w:rsidRPr="001A7991" w:rsidRDefault="001A7991" w:rsidP="001A7991">
            <w:pPr>
              <w:pStyle w:val="TableTextCharCharChar1"/>
            </w:pPr>
            <w:r w:rsidRPr="001A7991">
              <w:t>Coverage is provided for services by a licensed dentist for the care, repair, removal, replacement or treatment of the teeth, or surrounding tissues</w:t>
            </w:r>
            <w:r>
              <w:t xml:space="preserve"> </w:t>
            </w:r>
            <w:r w:rsidRPr="001A7991">
              <w:t>when necessitated by damage to teeth or surrounding tissues as a result of an Injury.</w:t>
            </w:r>
          </w:p>
          <w:p w14:paraId="6327828C" w14:textId="77777777" w:rsidR="001A7991" w:rsidRDefault="001A7991" w:rsidP="001A7991">
            <w:pPr>
              <w:pStyle w:val="TableTextCharCharChar1"/>
            </w:pPr>
          </w:p>
          <w:p w14:paraId="201D1256" w14:textId="77777777" w:rsidR="001A7991" w:rsidRPr="001A7991" w:rsidRDefault="001A7991" w:rsidP="001A7991">
            <w:pPr>
              <w:pStyle w:val="TableTextCharCharChar1"/>
            </w:pPr>
            <w:r w:rsidRPr="001A7991">
              <w:t>Dental implants are Covered if Medically Necessary as a result of Injury or Illness.</w:t>
            </w:r>
          </w:p>
          <w:p w14:paraId="35CF0CB6" w14:textId="77777777" w:rsidR="001A7991" w:rsidRDefault="001A7991" w:rsidP="001A7991">
            <w:pPr>
              <w:pStyle w:val="TableTextCharCharChar1"/>
            </w:pPr>
          </w:p>
          <w:p w14:paraId="0FF819C8" w14:textId="16553B05" w:rsidR="001A7991" w:rsidRDefault="001A7991" w:rsidP="001A7991">
            <w:pPr>
              <w:pStyle w:val="TableTextCharCharChar1"/>
            </w:pPr>
            <w:r w:rsidRPr="001A7991">
              <w:t>Teeth do not need to be sound and natural.</w:t>
            </w:r>
          </w:p>
          <w:p w14:paraId="3C01BD03" w14:textId="77777777" w:rsidR="001A7991" w:rsidRPr="00725AF5" w:rsidRDefault="001A7991"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F1341C">
            <w:pPr>
              <w:numPr>
                <w:ilvl w:val="0"/>
                <w:numId w:val="6"/>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F1341C">
            <w:pPr>
              <w:numPr>
                <w:ilvl w:val="0"/>
                <w:numId w:val="6"/>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F1341C">
            <w:pPr>
              <w:numPr>
                <w:ilvl w:val="0"/>
                <w:numId w:val="6"/>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F1341C">
            <w:pPr>
              <w:numPr>
                <w:ilvl w:val="0"/>
                <w:numId w:val="6"/>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initiation of immunosuppressives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4C1A4434" w:rsidR="00A719B8" w:rsidRPr="00725AF5" w:rsidRDefault="00A719B8" w:rsidP="000B6FBE">
            <w:pPr>
              <w:pStyle w:val="TableTextChar1CharChar"/>
            </w:pPr>
            <w:r w:rsidRPr="00725AF5">
              <w:t xml:space="preserve">Dental services for final treatment to repair the damage caused by accidental Injury must be started within </w:t>
            </w:r>
            <w:r w:rsidRPr="00725AF5">
              <w:rPr>
                <w:b/>
                <w:color w:val="0000FF"/>
              </w:rPr>
              <w:t>3</w:t>
            </w:r>
            <w:r w:rsidRPr="00725AF5">
              <w:rPr>
                <w:color w:val="FF0000"/>
              </w:rPr>
              <w:t xml:space="preserve"> </w:t>
            </w:r>
            <w:r w:rsidRPr="00725AF5">
              <w:rPr>
                <w:color w:val="000000"/>
              </w:rPr>
              <w:t>months</w:t>
            </w:r>
            <w:r w:rsidRPr="00725AF5">
              <w:rPr>
                <w:color w:val="FF0000"/>
              </w:rPr>
              <w:t xml:space="preserve"> </w:t>
            </w:r>
            <w:r w:rsidRPr="00725AF5">
              <w:t xml:space="preserve">of the </w:t>
            </w:r>
            <w:r w:rsidRPr="00C1446F">
              <w:t>accident</w:t>
            </w:r>
            <w:r w:rsidR="00C1446F" w:rsidRPr="00F1341C">
              <w:rPr>
                <w:szCs w:val="24"/>
              </w:rPr>
              <w:t xml:space="preserve"> </w:t>
            </w:r>
            <w:r w:rsidR="00C1446F" w:rsidRPr="00C1446F">
              <w:t xml:space="preserve">or from the time you are covered on the plan, </w:t>
            </w:r>
            <w:r w:rsidRPr="00725AF5">
              <w:t xml:space="preserve">unless extenuating circumstances exist (such as prolonged hospitalization or the presence of fixation wires from fracture care) and completed within </w:t>
            </w:r>
            <w:r w:rsidRPr="00725AF5">
              <w:rPr>
                <w:b/>
                <w:color w:val="0000FF"/>
              </w:rPr>
              <w:t>12</w:t>
            </w:r>
            <w:r w:rsidRPr="00725AF5">
              <w:t xml:space="preserve"> months of the </w:t>
            </w:r>
            <w:r w:rsidRPr="005A2D1C">
              <w:t>accident</w:t>
            </w:r>
            <w:r w:rsidR="005A2D1C" w:rsidRPr="00F1341C">
              <w:rPr>
                <w:szCs w:val="24"/>
              </w:rPr>
              <w:t xml:space="preserve"> </w:t>
            </w:r>
            <w:r w:rsidR="005A2D1C" w:rsidRPr="005A2D1C">
              <w:t>or from the time you are covered on the plan</w:t>
            </w:r>
            <w:r w:rsidRPr="00725AF5">
              <w:t>.</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Style w:val="TableTextChar1CharCharChar"/>
                <w:rFonts w:ascii="Times New Roman" w:hAnsi="Times New Roman"/>
              </w:rPr>
              <w:t>replacement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r w:rsidRPr="00725AF5">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r w:rsidRPr="00725AF5">
              <w:rPr>
                <w:color w:val="000000"/>
              </w:rPr>
              <w:t xml:space="preserve">●  </w:t>
            </w:r>
            <w:r w:rsidRPr="00725AF5">
              <w:t>Endodontics,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1EE" w14:textId="02FAAFAD"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r w:rsidR="00812DFA" w:rsidRPr="00812DFA">
              <w:rPr>
                <w:bCs/>
                <w:sz w:val="20"/>
                <w:szCs w:val="24"/>
              </w:rPr>
              <w:t xml:space="preserve"> </w:t>
            </w:r>
            <w:r w:rsidR="00812DFA" w:rsidRPr="00812DFA">
              <w:rPr>
                <w:bCs/>
              </w:rPr>
              <w:t>after satisfying the</w:t>
            </w:r>
            <w:r w:rsidR="00812DFA" w:rsidRPr="00812DFA">
              <w:rPr>
                <w:b/>
                <w:bCs/>
              </w:rPr>
              <w:t xml:space="preserve"> </w:t>
            </w:r>
            <w:r w:rsidR="00812DFA" w:rsidRPr="00812DFA">
              <w:rPr>
                <w:bCs/>
              </w:rPr>
              <w:t>deductible</w:t>
            </w:r>
            <w:r w:rsidR="00A719B8" w:rsidRPr="00725AF5">
              <w:rPr>
                <w:bCs/>
              </w:rPr>
              <w:t>.</w:t>
            </w:r>
          </w:p>
          <w:p w14:paraId="427F01FA" w14:textId="77777777" w:rsidR="00A719B8" w:rsidRPr="00725AF5" w:rsidRDefault="00A719B8">
            <w:pPr>
              <w:pStyle w:val="TableTextCharCharChar1"/>
              <w:numPr>
                <w:ilvl w:val="12"/>
                <w:numId w:val="0"/>
              </w:numPr>
              <w:rPr>
                <w:b/>
              </w:rPr>
            </w:pPr>
          </w:p>
          <w:p w14:paraId="427F01FF" w14:textId="77777777" w:rsidR="00A719B8" w:rsidRPr="00725AF5" w:rsidRDefault="00A719B8" w:rsidP="000579AC">
            <w:pPr>
              <w:pStyle w:val="TableText"/>
              <w:rPr>
                <w:b/>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20B" w14:textId="6C6CFF55" w:rsidR="00A719B8" w:rsidRPr="00725AF5" w:rsidRDefault="009B6289" w:rsidP="00351A24">
            <w:pPr>
              <w:pStyle w:val="TableTextCharCharChar1"/>
              <w:numPr>
                <w:ilvl w:val="12"/>
                <w:numId w:val="0"/>
              </w:numPr>
              <w:rPr>
                <w:szCs w:val="24"/>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20C" w14:textId="77777777" w:rsidR="00A719B8" w:rsidRDefault="00A719B8">
            <w:pPr>
              <w:pStyle w:val="TableTextCharCharChar1"/>
              <w:numPr>
                <w:ilvl w:val="12"/>
                <w:numId w:val="0"/>
              </w:numPr>
              <w:rPr>
                <w:bCs/>
                <w:color w:val="0000FF"/>
              </w:rPr>
            </w:pPr>
          </w:p>
          <w:p w14:paraId="58620649" w14:textId="77777777" w:rsidR="001A7991" w:rsidRPr="00725AF5" w:rsidRDefault="001A7991">
            <w:pPr>
              <w:pStyle w:val="TableTextCharCharChar1"/>
              <w:numPr>
                <w:ilvl w:val="12"/>
                <w:numId w:val="0"/>
              </w:numPr>
              <w:rPr>
                <w:bCs/>
                <w:color w:val="0000FF"/>
              </w:rPr>
            </w:pPr>
          </w:p>
          <w:p w14:paraId="427F0211" w14:textId="77777777" w:rsidR="00A719B8" w:rsidRPr="00725AF5" w:rsidRDefault="00A719B8" w:rsidP="00150BA3">
            <w:pPr>
              <w:pStyle w:val="TableTextChar"/>
              <w:numPr>
                <w:ilvl w:val="12"/>
                <w:numId w:val="0"/>
              </w:numPr>
              <w:rPr>
                <w:b/>
              </w:rPr>
            </w:pPr>
          </w:p>
        </w:tc>
      </w:tr>
      <w:tr w:rsidR="001B6C47" w:rsidRPr="00725AF5" w14:paraId="2EB9ACD0"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65871BC1" w14:textId="77777777" w:rsidR="001B6C47" w:rsidRDefault="001B6C47" w:rsidP="00EB177D">
            <w:pPr>
              <w:pStyle w:val="TableTextChar"/>
              <w:numPr>
                <w:ilvl w:val="12"/>
                <w:numId w:val="0"/>
              </w:numPr>
              <w:rPr>
                <w:b/>
                <w:bCs/>
              </w:rPr>
            </w:pPr>
            <w:r w:rsidRPr="001B6C47">
              <w:rPr>
                <w:b/>
                <w:bCs/>
              </w:rPr>
              <w:t>Diabetes Self Mana</w:t>
            </w:r>
            <w:bookmarkStart w:id="137" w:name="Diabetes_Self_Management"/>
            <w:bookmarkEnd w:id="137"/>
            <w:r w:rsidRPr="001B6C47">
              <w:rPr>
                <w:b/>
                <w:bCs/>
              </w:rPr>
              <w:t>gement</w:t>
            </w:r>
          </w:p>
          <w:p w14:paraId="0B409867" w14:textId="77777777" w:rsidR="001B6C47" w:rsidRDefault="001B6C47" w:rsidP="00EB177D">
            <w:pPr>
              <w:pStyle w:val="TableTextChar"/>
              <w:numPr>
                <w:ilvl w:val="12"/>
                <w:numId w:val="0"/>
              </w:numPr>
              <w:rPr>
                <w:b/>
              </w:rPr>
            </w:pPr>
          </w:p>
          <w:p w14:paraId="1034AB6D" w14:textId="77777777" w:rsidR="001B6C47" w:rsidRPr="000579AC" w:rsidRDefault="001B6C47" w:rsidP="00EB177D">
            <w:pPr>
              <w:pStyle w:val="TableTextChar"/>
              <w:numPr>
                <w:ilvl w:val="12"/>
                <w:numId w:val="0"/>
              </w:numPr>
            </w:pPr>
          </w:p>
          <w:p w14:paraId="14703377" w14:textId="1721062F" w:rsidR="001B6C47" w:rsidRPr="00725AF5" w:rsidRDefault="001B6C47" w:rsidP="00EB177D">
            <w:pPr>
              <w:pStyle w:val="TableTextChar"/>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7402C482" w14:textId="77777777" w:rsidR="00F92589" w:rsidRPr="00716B74" w:rsidRDefault="00F92589" w:rsidP="00F92589">
            <w:pPr>
              <w:pStyle w:val="TableTextChar"/>
              <w:numPr>
                <w:ilvl w:val="12"/>
                <w:numId w:val="0"/>
              </w:numPr>
            </w:pPr>
            <w:r w:rsidRPr="00716B74">
              <w:t>Coverage includes</w:t>
            </w:r>
          </w:p>
          <w:p w14:paraId="2939A2B1" w14:textId="77777777" w:rsidR="00F92589" w:rsidRPr="00716B74" w:rsidRDefault="00F92589" w:rsidP="00F1341C">
            <w:pPr>
              <w:pStyle w:val="TableTextChar"/>
              <w:numPr>
                <w:ilvl w:val="0"/>
                <w:numId w:val="32"/>
              </w:numPr>
            </w:pPr>
            <w:r w:rsidRPr="00716B74">
              <w:t>Self-Management Training for the treatment of diabetes. Benefits are paid the same as Physician's Office Services</w:t>
            </w:r>
          </w:p>
          <w:p w14:paraId="232336B2" w14:textId="77777777" w:rsidR="00F92589" w:rsidRPr="00716B74" w:rsidRDefault="00F92589" w:rsidP="00F1341C">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18F60EB4" w14:textId="77777777" w:rsidR="00F92589" w:rsidRPr="00716B74" w:rsidRDefault="00F92589" w:rsidP="00F1341C">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329EC02C" w14:textId="77777777" w:rsidR="00F92589" w:rsidRPr="00716B74" w:rsidRDefault="00F92589" w:rsidP="00F1341C">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2F732463" w14:textId="131DA9AB" w:rsidR="001B6C47" w:rsidRPr="00725AF5" w:rsidDel="003C3DFE" w:rsidRDefault="001B6C47" w:rsidP="00EB177D">
            <w:pPr>
              <w:pStyle w:val="TableTextChar"/>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9C332A2" w14:textId="77777777" w:rsidR="00F92589" w:rsidRPr="00716B74" w:rsidRDefault="00F92589" w:rsidP="00F92589">
            <w:pPr>
              <w:pStyle w:val="TableTextChar"/>
              <w:numPr>
                <w:ilvl w:val="12"/>
                <w:numId w:val="0"/>
              </w:numPr>
            </w:pPr>
            <w:r w:rsidRPr="00716B74">
              <w:t>Coverage includes</w:t>
            </w:r>
          </w:p>
          <w:p w14:paraId="007A6EAA" w14:textId="77777777" w:rsidR="00F92589" w:rsidRPr="00716B74" w:rsidRDefault="00F92589" w:rsidP="00F1341C">
            <w:pPr>
              <w:pStyle w:val="TableTextChar"/>
              <w:numPr>
                <w:ilvl w:val="0"/>
                <w:numId w:val="32"/>
              </w:numPr>
            </w:pPr>
            <w:r w:rsidRPr="00716B74">
              <w:t>Self-Management Training for the treatment of diabetes. Benefits are paid the same as Physician's Office Services</w:t>
            </w:r>
          </w:p>
          <w:p w14:paraId="73F412E5" w14:textId="77777777" w:rsidR="00F92589" w:rsidRPr="00716B74" w:rsidRDefault="00F92589" w:rsidP="00F1341C">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7585E2A9" w14:textId="77777777" w:rsidR="00F92589" w:rsidRPr="00716B74" w:rsidRDefault="00F92589" w:rsidP="00F1341C">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2C55625C" w14:textId="77777777" w:rsidR="00F92589" w:rsidRPr="00716B74" w:rsidRDefault="00F92589" w:rsidP="00F1341C">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03B7AF94" w14:textId="77777777" w:rsidR="00F4152B" w:rsidRDefault="00F4152B" w:rsidP="009E271C">
            <w:pPr>
              <w:pStyle w:val="TableTextChar"/>
              <w:numPr>
                <w:ilvl w:val="12"/>
                <w:numId w:val="0"/>
              </w:numPr>
            </w:pPr>
          </w:p>
          <w:p w14:paraId="38D7748B" w14:textId="77777777" w:rsidR="00F4152B" w:rsidRDefault="00F4152B" w:rsidP="009E271C">
            <w:pPr>
              <w:pStyle w:val="TableTextChar"/>
              <w:numPr>
                <w:ilvl w:val="12"/>
                <w:numId w:val="0"/>
              </w:numPr>
            </w:pPr>
          </w:p>
          <w:p w14:paraId="097E31A0" w14:textId="77777777" w:rsidR="00F4152B" w:rsidRDefault="00F4152B" w:rsidP="009E271C">
            <w:pPr>
              <w:pStyle w:val="TableTextChar"/>
              <w:numPr>
                <w:ilvl w:val="12"/>
                <w:numId w:val="0"/>
              </w:numPr>
              <w:rPr>
                <w:b/>
              </w:rPr>
            </w:pPr>
            <w:r w:rsidRPr="00725AF5">
              <w:rPr>
                <w:b/>
              </w:rPr>
              <w:t>Prior Authorization Required</w:t>
            </w:r>
          </w:p>
          <w:p w14:paraId="0542D6E3" w14:textId="77777777" w:rsidR="00F4152B" w:rsidRDefault="00F4152B" w:rsidP="009E271C">
            <w:pPr>
              <w:pStyle w:val="TableTextChar"/>
              <w:numPr>
                <w:ilvl w:val="12"/>
                <w:numId w:val="0"/>
              </w:numPr>
              <w:rPr>
                <w:szCs w:val="24"/>
              </w:rPr>
            </w:pPr>
            <w:r w:rsidRPr="000579AC">
              <w:rPr>
                <w:szCs w:val="24"/>
              </w:rPr>
              <w:t>Authorization is required for therapuetic shoes and custom molded shoe orthotics</w:t>
            </w:r>
          </w:p>
          <w:p w14:paraId="703A6A40" w14:textId="77777777" w:rsidR="00F4152B" w:rsidRDefault="00F4152B" w:rsidP="009E271C">
            <w:pPr>
              <w:pStyle w:val="TableTextChar"/>
              <w:numPr>
                <w:ilvl w:val="12"/>
                <w:numId w:val="0"/>
              </w:numPr>
              <w:rPr>
                <w:szCs w:val="24"/>
              </w:rPr>
            </w:pPr>
          </w:p>
          <w:p w14:paraId="0C0B0467" w14:textId="5B050004" w:rsidR="00F4152B" w:rsidRPr="00725AF5" w:rsidRDefault="00F4152B" w:rsidP="00F4152B">
            <w:pPr>
              <w:pStyle w:val="TableTextChar"/>
              <w:numPr>
                <w:ilvl w:val="12"/>
                <w:numId w:val="0"/>
              </w:numPr>
              <w:rPr>
                <w:b/>
                <w:color w:val="0000FF"/>
              </w:rPr>
            </w:pPr>
            <w:r w:rsidRPr="00725AF5">
              <w:t xml:space="preserve">If you don't </w:t>
            </w:r>
            <w:r w:rsidRPr="00725AF5">
              <w:rPr>
                <w:bCs/>
                <w:color w:val="000000"/>
              </w:rPr>
              <w:t>notify us</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6F47C0BB" w14:textId="4F2FE3C8" w:rsidR="00F4152B" w:rsidRPr="000579AC" w:rsidDel="009D6420" w:rsidRDefault="00F4152B" w:rsidP="009E271C">
            <w:pPr>
              <w:pStyle w:val="TableTextChar"/>
              <w:numPr>
                <w:ilvl w:val="12"/>
                <w:numId w:val="0"/>
              </w:numPr>
              <w:rPr>
                <w:color w:val="0000FF"/>
                <w:szCs w:val="24"/>
              </w:rPr>
            </w:pPr>
          </w:p>
        </w:tc>
      </w:tr>
      <w:tr w:rsidR="00455165" w:rsidRPr="00507B50" w14:paraId="5B6C19E0" w14:textId="77777777" w:rsidTr="00CD1E81">
        <w:trPr>
          <w:gridBefore w:val="1"/>
          <w:wBefore w:w="21" w:type="dxa"/>
        </w:trPr>
        <w:tc>
          <w:tcPr>
            <w:tcW w:w="3098" w:type="dxa"/>
            <w:tcBorders>
              <w:top w:val="single" w:sz="6" w:space="0" w:color="auto"/>
              <w:left w:val="single" w:sz="6" w:space="0" w:color="auto"/>
              <w:bottom w:val="single" w:sz="6" w:space="0" w:color="auto"/>
              <w:right w:val="single" w:sz="6" w:space="0" w:color="auto"/>
            </w:tcBorders>
            <w:shd w:val="pct5" w:color="auto" w:fill="FFFFFF"/>
          </w:tcPr>
          <w:p w14:paraId="6436E3FD" w14:textId="77777777" w:rsidR="00455165" w:rsidRPr="00507B50" w:rsidRDefault="00455165" w:rsidP="00574DE0">
            <w:pPr>
              <w:pStyle w:val="TableTextCharCharChar1"/>
              <w:rPr>
                <w:b/>
                <w:bCs/>
                <w:szCs w:val="24"/>
              </w:rPr>
            </w:pPr>
            <w:bookmarkStart w:id="138" w:name="Diabetic_Supplies"/>
            <w:r w:rsidRPr="00507B50">
              <w:rPr>
                <w:b/>
                <w:bCs/>
                <w:szCs w:val="24"/>
              </w:rPr>
              <w:t>Diabetic Supplies</w:t>
            </w:r>
          </w:p>
          <w:bookmarkEnd w:id="138"/>
          <w:p w14:paraId="28D53E59" w14:textId="77777777" w:rsidR="00455165" w:rsidRPr="00507B50" w:rsidRDefault="00455165" w:rsidP="00574DE0">
            <w:pPr>
              <w:pStyle w:val="TableTextCharCharChar1"/>
              <w:rPr>
                <w:b/>
                <w:bCs/>
                <w:szCs w:val="24"/>
              </w:rPr>
            </w:pPr>
          </w:p>
          <w:p w14:paraId="17C5A338" w14:textId="77777777" w:rsidR="00455165" w:rsidRPr="00507B50" w:rsidRDefault="00455165" w:rsidP="00574DE0">
            <w:pPr>
              <w:adjustRightInd/>
              <w:textAlignment w:val="auto"/>
              <w:rPr>
                <w:rFonts w:eastAsia="Calibri"/>
                <w:sz w:val="24"/>
                <w:szCs w:val="24"/>
              </w:rPr>
            </w:pPr>
            <w:r w:rsidRPr="00507B50">
              <w:rPr>
                <w:rFonts w:eastAsia="Calibri"/>
                <w:b/>
                <w:bCs/>
                <w:sz w:val="24"/>
                <w:szCs w:val="24"/>
              </w:rPr>
              <w:t>Services are covered under both medical and pharmacy for the following: </w:t>
            </w:r>
          </w:p>
          <w:p w14:paraId="14134861"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Syringes</w:t>
            </w:r>
          </w:p>
          <w:p w14:paraId="42CC6B15"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Needles</w:t>
            </w:r>
          </w:p>
          <w:p w14:paraId="3734E729"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blood glucose and urine test strips</w:t>
            </w:r>
          </w:p>
          <w:p w14:paraId="0394E445"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ketone test strips and tablets</w:t>
            </w:r>
          </w:p>
          <w:p w14:paraId="0205CC6A"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lancets and lancet devices</w:t>
            </w:r>
          </w:p>
          <w:p w14:paraId="337FAB77"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 xml:space="preserve">alcohol wipes are covered under the medical benefit if obtained from a medical supplier.  </w:t>
            </w:r>
          </w:p>
          <w:p w14:paraId="43E1CD79"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Insulin pump supplies</w:t>
            </w:r>
          </w:p>
          <w:p w14:paraId="48947240"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Infusion sets</w:t>
            </w:r>
          </w:p>
          <w:p w14:paraId="01EFCC2F" w14:textId="77777777" w:rsidR="00455165" w:rsidRPr="00507B50" w:rsidRDefault="00455165" w:rsidP="00F1341C">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Reservoirs</w:t>
            </w:r>
          </w:p>
          <w:p w14:paraId="6778CCC3" w14:textId="77777777" w:rsidR="00455165" w:rsidRPr="00507B50" w:rsidRDefault="00455165" w:rsidP="00574DE0">
            <w:pPr>
              <w:adjustRightInd/>
              <w:ind w:left="360"/>
              <w:textAlignment w:val="auto"/>
              <w:rPr>
                <w:rFonts w:eastAsia="Calibri"/>
                <w:sz w:val="24"/>
                <w:szCs w:val="24"/>
              </w:rPr>
            </w:pPr>
          </w:p>
          <w:p w14:paraId="20543CB2" w14:textId="77777777" w:rsidR="00455165" w:rsidRPr="00507B50" w:rsidRDefault="00455165" w:rsidP="00574DE0">
            <w:pPr>
              <w:pStyle w:val="TableTextCharCharChar1"/>
              <w:rPr>
                <w:b/>
                <w:bCs/>
                <w:szCs w:val="24"/>
              </w:rPr>
            </w:pPr>
            <w:r w:rsidRPr="00507B50">
              <w:rPr>
                <w:rFonts w:eastAsia="Calibri"/>
                <w:szCs w:val="24"/>
              </w:rPr>
              <w:t>Insulin is covered under the pharmacy benefit.</w:t>
            </w:r>
            <w:r w:rsidRPr="00507B50">
              <w:rPr>
                <w:rFonts w:eastAsia="Calibri"/>
                <w:b/>
                <w:bCs/>
                <w:color w:val="FF0000"/>
                <w:szCs w:val="24"/>
              </w:rPr>
              <w:t> </w:t>
            </w: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5AA939B3" w14:textId="77777777" w:rsidR="00455165" w:rsidRPr="00507B50" w:rsidRDefault="00455165" w:rsidP="00574DE0">
            <w:pPr>
              <w:adjustRightInd/>
              <w:textAlignment w:val="auto"/>
              <w:rPr>
                <w:sz w:val="24"/>
                <w:szCs w:val="24"/>
              </w:rPr>
            </w:pPr>
            <w:r w:rsidRPr="00507B50">
              <w:rPr>
                <w:sz w:val="24"/>
                <w:szCs w:val="24"/>
              </w:rPr>
              <w:t xml:space="preserve">In Network benefits for both Diabetic Supplies &amp; Diabetic DME are paid at </w:t>
            </w:r>
            <w:r w:rsidRPr="00507B50">
              <w:rPr>
                <w:b/>
                <w:bCs/>
                <w:color w:val="0000FF"/>
                <w:sz w:val="24"/>
                <w:szCs w:val="24"/>
              </w:rPr>
              <w:t>100%</w:t>
            </w:r>
            <w:r w:rsidRPr="00507B50">
              <w:rPr>
                <w:sz w:val="24"/>
                <w:szCs w:val="24"/>
              </w:rPr>
              <w:t xml:space="preserve"> with the deductible waived.</w:t>
            </w:r>
          </w:p>
          <w:p w14:paraId="29177B58" w14:textId="77777777" w:rsidR="00455165" w:rsidRPr="00507B50" w:rsidRDefault="00455165" w:rsidP="00574DE0">
            <w:pPr>
              <w:overflowPunct/>
              <w:textAlignment w:val="auto"/>
              <w:rPr>
                <w:b/>
                <w:sz w:val="24"/>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04E3A75A" w14:textId="1DE06079" w:rsidR="00455165" w:rsidRPr="00507B50" w:rsidRDefault="00455165" w:rsidP="00574DE0">
            <w:pPr>
              <w:pStyle w:val="TableTextChar"/>
              <w:numPr>
                <w:ilvl w:val="12"/>
                <w:numId w:val="0"/>
              </w:numPr>
              <w:rPr>
                <w:color w:val="000000"/>
                <w:szCs w:val="24"/>
              </w:rPr>
            </w:pPr>
            <w:r>
              <w:rPr>
                <w:b/>
                <w:color w:val="0000FF"/>
                <w:szCs w:val="24"/>
              </w:rPr>
              <w:t>8</w:t>
            </w:r>
            <w:r w:rsidRPr="00507B50">
              <w:rPr>
                <w:b/>
                <w:color w:val="0000FF"/>
                <w:szCs w:val="24"/>
              </w:rPr>
              <w:t>0%</w:t>
            </w:r>
            <w:r w:rsidRPr="00507B50">
              <w:rPr>
                <w:b/>
                <w:szCs w:val="24"/>
              </w:rPr>
              <w:t xml:space="preserve"> </w:t>
            </w:r>
            <w:r w:rsidRPr="00507B50">
              <w:rPr>
                <w:szCs w:val="24"/>
              </w:rPr>
              <w:t xml:space="preserve">of eligible expenses after satisfying </w:t>
            </w:r>
            <w:r w:rsidRPr="00507B50">
              <w:rPr>
                <w:color w:val="000000"/>
                <w:szCs w:val="24"/>
              </w:rPr>
              <w:t>the</w:t>
            </w:r>
            <w:r w:rsidRPr="00507B50">
              <w:rPr>
                <w:szCs w:val="24"/>
              </w:rPr>
              <w:t xml:space="preserve"> deductible</w:t>
            </w:r>
            <w:r w:rsidRPr="00507B50">
              <w:rPr>
                <w:b/>
                <w:szCs w:val="24"/>
              </w:rPr>
              <w:t>.</w:t>
            </w:r>
          </w:p>
          <w:p w14:paraId="2C97ED01" w14:textId="77777777" w:rsidR="00455165" w:rsidRPr="00507B50" w:rsidRDefault="00455165" w:rsidP="00574DE0">
            <w:pPr>
              <w:overflowPunct/>
              <w:textAlignment w:val="auto"/>
              <w:rPr>
                <w:b/>
                <w:sz w:val="24"/>
                <w:szCs w:val="24"/>
              </w:rPr>
            </w:pPr>
          </w:p>
        </w:tc>
      </w:tr>
      <w:tr w:rsidR="00A719B8" w:rsidRPr="00725AF5" w14:paraId="427F031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9" w:name="Durable_Medical_Equipment"/>
            <w:r w:rsidRPr="00725AF5">
              <w:rPr>
                <w:b/>
              </w:rPr>
              <w:t>Durable Medical Equipment</w:t>
            </w:r>
          </w:p>
          <w:bookmarkEnd w:id="139"/>
          <w:p w14:paraId="304D700F" w14:textId="77777777" w:rsidR="005F573B" w:rsidRDefault="005F573B" w:rsidP="00EB177D">
            <w:pPr>
              <w:pStyle w:val="TableTextChar"/>
              <w:numPr>
                <w:ilvl w:val="12"/>
                <w:numId w:val="0"/>
              </w:numPr>
              <w:rPr>
                <w:b/>
              </w:rPr>
            </w:pPr>
          </w:p>
          <w:p w14:paraId="0AC96515" w14:textId="77777777" w:rsidR="003E6548" w:rsidRPr="00725AF5" w:rsidRDefault="003E654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0E659C2A"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w:t>
            </w:r>
            <w:r w:rsidR="00A86817" w:rsidRPr="000579AC">
              <w:rPr>
                <w:rStyle w:val="TableTextChar2"/>
                <w:b/>
                <w:i/>
                <w:color w:val="000000"/>
              </w:rPr>
              <w:t>(This exclusion doe not apply to foot orthotics.)</w:t>
            </w:r>
            <w:r w:rsidR="00A86817">
              <w:rPr>
                <w:rStyle w:val="TableTextChar2"/>
                <w:color w:val="000000"/>
              </w:rPr>
              <w:t xml:space="preserve"> </w:t>
            </w:r>
            <w:r w:rsidRPr="00725AF5">
              <w:rPr>
                <w:rStyle w:val="TableTextChar2"/>
                <w:color w:val="000000"/>
              </w:rPr>
              <w:t>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tubings, nasal cannulas, connectors and masks used in connection with Durable Medical Equipment.</w:t>
            </w:r>
          </w:p>
          <w:p w14:paraId="427F02C7" w14:textId="77777777" w:rsidR="00A719B8" w:rsidRPr="00725AF5" w:rsidRDefault="00A719B8" w:rsidP="00EB177D">
            <w:pPr>
              <w:pStyle w:val="TableTextChar1"/>
            </w:pPr>
          </w:p>
          <w:p w14:paraId="427F02C9" w14:textId="7D613E06" w:rsidR="00A719B8" w:rsidRPr="00725AF5" w:rsidRDefault="00A719B8" w:rsidP="00417561">
            <w:pPr>
              <w:pStyle w:val="TableTextChar1"/>
            </w:pPr>
            <w:r w:rsidRPr="00725AF5">
              <w:t xml:space="preserve">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w:t>
            </w:r>
            <w:r w:rsidRPr="000579AC">
              <w:rPr>
                <w:b/>
                <w:color w:val="0000FF"/>
              </w:rPr>
              <w:t>three</w:t>
            </w:r>
            <w:r w:rsidRPr="00725AF5">
              <w:t>-month rental period.</w:t>
            </w:r>
            <w:r w:rsidRPr="00725AF5">
              <w:rPr>
                <w:b/>
                <w:bCs/>
                <w:color w:val="FF00FF"/>
              </w:rPr>
              <w:t xml:space="preserve"> </w:t>
            </w:r>
          </w:p>
          <w:p w14:paraId="427F02CA" w14:textId="77777777" w:rsidR="00A719B8" w:rsidRPr="00725AF5" w:rsidRDefault="00A719B8" w:rsidP="00EB177D">
            <w:pPr>
              <w:pStyle w:val="TableTextChar1"/>
            </w:pPr>
          </w:p>
          <w:p w14:paraId="35E94B4D" w14:textId="7BDB7B5F" w:rsidR="00840ACD" w:rsidRDefault="00900E8B" w:rsidP="00840ACD">
            <w:pPr>
              <w:pStyle w:val="TableTextChar1"/>
            </w:pPr>
            <w:r w:rsidRPr="00507B50">
              <w:rPr>
                <w:b/>
                <w:szCs w:val="24"/>
              </w:rPr>
              <w:t>Please see Diabetic Supplies.</w:t>
            </w:r>
          </w:p>
          <w:p w14:paraId="52146F67" w14:textId="77777777" w:rsidR="00900E8B" w:rsidRDefault="00900E8B" w:rsidP="00840ACD">
            <w:pPr>
              <w:pStyle w:val="TableTextChar1"/>
            </w:pPr>
          </w:p>
          <w:p w14:paraId="10C6B320" w14:textId="138A822C" w:rsidR="00840ACD" w:rsidRPr="000579AC" w:rsidRDefault="00840ACD" w:rsidP="000579AC">
            <w:pPr>
              <w:pStyle w:val="TableTextChar1"/>
            </w:pPr>
            <w:r w:rsidRPr="000579AC">
              <w:t>Diabetic Durable Equipment covered under the Medical Plan includes glucose meters, platforms for glucose meters, and external insulin pumps and</w:t>
            </w:r>
            <w:r>
              <w:t xml:space="preserve"> </w:t>
            </w:r>
            <w:r w:rsidRPr="000579AC">
              <w:t>associated supplies</w:t>
            </w:r>
          </w:p>
          <w:p w14:paraId="7B1659DD" w14:textId="77777777" w:rsidR="00840ACD" w:rsidRPr="000579AC" w:rsidRDefault="00840ACD" w:rsidP="000579AC">
            <w:pPr>
              <w:pStyle w:val="TableTextChar1"/>
              <w:ind w:left="288" w:hanging="288"/>
            </w:pPr>
            <w:r w:rsidRPr="000579AC">
              <w:t>including calibrator</w:t>
            </w:r>
          </w:p>
          <w:p w14:paraId="716D86DB" w14:textId="77777777" w:rsidR="00840ACD" w:rsidRPr="000579AC" w:rsidRDefault="00840ACD" w:rsidP="000579AC">
            <w:pPr>
              <w:pStyle w:val="TableTextChar1"/>
              <w:ind w:left="288" w:hanging="288"/>
            </w:pPr>
            <w:r w:rsidRPr="000579AC">
              <w:t>solution/chips and infusion</w:t>
            </w:r>
          </w:p>
          <w:p w14:paraId="1AB8B70D" w14:textId="56738400" w:rsidR="00A719B8" w:rsidRPr="00812DFA" w:rsidRDefault="00840ACD" w:rsidP="00CD7001">
            <w:pPr>
              <w:pStyle w:val="TableTextChar1"/>
              <w:ind w:left="288" w:hanging="288"/>
              <w:rPr>
                <w:bCs/>
              </w:rPr>
            </w:pPr>
            <w:r w:rsidRPr="000579AC">
              <w:t xml:space="preserve">sets. </w:t>
            </w:r>
          </w:p>
          <w:p w14:paraId="3B5336B4" w14:textId="77777777" w:rsidR="00840ACD" w:rsidRDefault="00840ACD" w:rsidP="00C735F5">
            <w:pPr>
              <w:pStyle w:val="TableTextChar1"/>
              <w:ind w:left="288" w:hanging="288"/>
              <w:rPr>
                <w:bCs/>
              </w:rPr>
            </w:pPr>
          </w:p>
          <w:p w14:paraId="72309468" w14:textId="77777777" w:rsidR="00C735F5" w:rsidRDefault="00C735F5" w:rsidP="00C735F5">
            <w:pPr>
              <w:pStyle w:val="TableTextChar1"/>
              <w:ind w:left="288" w:hanging="288"/>
              <w:rPr>
                <w:bCs/>
              </w:rPr>
            </w:pPr>
            <w:r>
              <w:rPr>
                <w:bCs/>
              </w:rPr>
              <w:t>In Network benefits for both</w:t>
            </w:r>
          </w:p>
          <w:p w14:paraId="5FCD1350" w14:textId="77777777" w:rsidR="00C735F5" w:rsidRDefault="00C735F5" w:rsidP="00C735F5">
            <w:pPr>
              <w:pStyle w:val="TableTextChar1"/>
              <w:ind w:left="288" w:hanging="288"/>
              <w:rPr>
                <w:bCs/>
              </w:rPr>
            </w:pPr>
            <w:r>
              <w:rPr>
                <w:bCs/>
              </w:rPr>
              <w:t>Diabetic Supplies &amp; Diabetic</w:t>
            </w:r>
          </w:p>
          <w:p w14:paraId="3F3A87F8" w14:textId="77777777" w:rsidR="00C735F5" w:rsidRDefault="00C735F5" w:rsidP="00C735F5">
            <w:pPr>
              <w:pStyle w:val="TableTextChar1"/>
              <w:ind w:left="288" w:hanging="288"/>
              <w:rPr>
                <w:bCs/>
              </w:rPr>
            </w:pPr>
            <w:r>
              <w:rPr>
                <w:bCs/>
              </w:rPr>
              <w:t xml:space="preserve">DME are paid at </w:t>
            </w:r>
            <w:r w:rsidRPr="00C735F5">
              <w:rPr>
                <w:b/>
                <w:bCs/>
                <w:color w:val="0000FF"/>
              </w:rPr>
              <w:t>100%</w:t>
            </w:r>
            <w:r>
              <w:rPr>
                <w:bCs/>
              </w:rPr>
              <w:t xml:space="preserve"> with</w:t>
            </w:r>
          </w:p>
          <w:p w14:paraId="1E5CF778" w14:textId="437F1D05" w:rsidR="00C735F5" w:rsidRDefault="00C735F5" w:rsidP="00C735F5">
            <w:pPr>
              <w:pStyle w:val="TableTextChar1"/>
              <w:ind w:left="288" w:hanging="288"/>
              <w:rPr>
                <w:bCs/>
              </w:rPr>
            </w:pPr>
            <w:r w:rsidRPr="00C735F5">
              <w:rPr>
                <w:bCs/>
              </w:rPr>
              <w:t>the deductible waived.</w:t>
            </w:r>
          </w:p>
          <w:p w14:paraId="38E75963" w14:textId="77777777" w:rsidR="00C735F5" w:rsidRDefault="00C735F5" w:rsidP="000579AC">
            <w:pPr>
              <w:pStyle w:val="TableTextChar1"/>
              <w:ind w:left="288" w:hanging="288"/>
              <w:rPr>
                <w:bCs/>
              </w:rPr>
            </w:pPr>
          </w:p>
          <w:p w14:paraId="4B6975FF" w14:textId="77777777" w:rsidR="00840ACD" w:rsidRDefault="00840ACD" w:rsidP="000579AC">
            <w:pPr>
              <w:pStyle w:val="TableTextChar1"/>
              <w:ind w:left="288" w:hanging="288"/>
              <w:rPr>
                <w:bCs/>
              </w:rPr>
            </w:pPr>
            <w:r>
              <w:rPr>
                <w:bCs/>
              </w:rPr>
              <w:t>Batteries and battery chargers</w:t>
            </w:r>
          </w:p>
          <w:p w14:paraId="6DE45627" w14:textId="77777777" w:rsidR="00840ACD" w:rsidRDefault="00840ACD" w:rsidP="000579AC">
            <w:pPr>
              <w:pStyle w:val="TableTextChar1"/>
              <w:ind w:left="288" w:hanging="288"/>
              <w:rPr>
                <w:bCs/>
              </w:rPr>
            </w:pPr>
            <w:r>
              <w:rPr>
                <w:bCs/>
              </w:rPr>
              <w:t>for wheelchairs and portable</w:t>
            </w:r>
          </w:p>
          <w:p w14:paraId="02666E16" w14:textId="6BCA0A28" w:rsidR="00840ACD" w:rsidRDefault="00840ACD" w:rsidP="000579AC">
            <w:pPr>
              <w:pStyle w:val="TableTextChar1"/>
              <w:ind w:left="288" w:hanging="288"/>
              <w:rPr>
                <w:bCs/>
              </w:rPr>
            </w:pPr>
            <w:r w:rsidRPr="00840ACD">
              <w:rPr>
                <w:bCs/>
              </w:rPr>
              <w:t>oxygen systems are covered</w:t>
            </w:r>
          </w:p>
          <w:p w14:paraId="427F02E1" w14:textId="77777777" w:rsidR="00840ACD" w:rsidRPr="00725AF5" w:rsidRDefault="00840ACD" w:rsidP="000579AC">
            <w:pPr>
              <w:pStyle w:val="TableTextChar1"/>
              <w:ind w:left="288" w:hanging="288"/>
              <w:rPr>
                <w:bCs/>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2E2" w14:textId="4B0EBD1B" w:rsidR="00A719B8" w:rsidRPr="00725AF5" w:rsidRDefault="003C3DFE" w:rsidP="00EB177D">
            <w:pPr>
              <w:pStyle w:val="TableTextChar"/>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r w:rsidR="00812DFA" w:rsidRPr="00812DFA">
              <w:rPr>
                <w:bCs/>
                <w:sz w:val="20"/>
                <w:szCs w:val="24"/>
              </w:rPr>
              <w:t xml:space="preserve"> </w:t>
            </w:r>
            <w:r w:rsidR="00812DFA" w:rsidRPr="00812DFA">
              <w:rPr>
                <w:bCs/>
              </w:rPr>
              <w:t>after satisfying the</w:t>
            </w:r>
            <w:r w:rsidR="00812DFA" w:rsidRPr="00812DFA">
              <w:rPr>
                <w:b/>
                <w:bCs/>
              </w:rPr>
              <w:t xml:space="preserve"> </w:t>
            </w:r>
            <w:r w:rsidR="00812DFA" w:rsidRPr="00812DFA">
              <w:rPr>
                <w:bCs/>
              </w:rPr>
              <w:t>deductible</w:t>
            </w:r>
            <w:r w:rsidR="00A719B8" w:rsidRPr="00725AF5">
              <w:rPr>
                <w:bCs/>
              </w:rPr>
              <w:t>.</w:t>
            </w:r>
          </w:p>
          <w:p w14:paraId="427F02EE" w14:textId="77777777" w:rsidR="00A719B8" w:rsidRPr="00725AF5" w:rsidRDefault="00A719B8" w:rsidP="00EB177D">
            <w:pPr>
              <w:pStyle w:val="TableTextChar"/>
              <w:numPr>
                <w:ilvl w:val="12"/>
                <w:numId w:val="0"/>
              </w:numPr>
              <w:rPr>
                <w:bCs/>
                <w:color w:val="000000"/>
              </w:rPr>
            </w:pPr>
          </w:p>
          <w:p w14:paraId="427F02F5" w14:textId="49C6881C" w:rsidR="00A719B8" w:rsidRPr="00725AF5" w:rsidRDefault="00840ACD" w:rsidP="00FB29D0">
            <w:pPr>
              <w:pStyle w:val="TableText"/>
              <w:rPr>
                <w:b/>
              </w:rPr>
            </w:pPr>
            <w:r w:rsidRPr="00840ACD">
              <w:t xml:space="preserve">Replacement is </w:t>
            </w:r>
            <w:r>
              <w:t>covered when prescrib</w:t>
            </w:r>
            <w:r w:rsidRPr="00840ACD">
              <w:t>ed by a physician due to normal routine wear and tear.</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2FA" w14:textId="6060682C" w:rsidR="00A719B8" w:rsidRPr="00725AF5" w:rsidRDefault="009B6289" w:rsidP="009E271C">
            <w:pPr>
              <w:pStyle w:val="TableTextChar"/>
              <w:numPr>
                <w:ilvl w:val="12"/>
                <w:numId w:val="0"/>
              </w:numPr>
              <w:rPr>
                <w:color w:val="000000"/>
              </w:rPr>
            </w:pPr>
            <w:r>
              <w:rPr>
                <w:b/>
                <w:color w:val="0000FF"/>
                <w:szCs w:val="24"/>
              </w:rPr>
              <w:t>80%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2FC" w14:textId="4A2746F3" w:rsidR="00A719B8" w:rsidRDefault="00840ACD" w:rsidP="00EB177D">
            <w:pPr>
              <w:pStyle w:val="TableTextChar"/>
              <w:numPr>
                <w:ilvl w:val="12"/>
                <w:numId w:val="0"/>
              </w:numPr>
              <w:rPr>
                <w:color w:val="000000"/>
              </w:rPr>
            </w:pPr>
            <w:r w:rsidRPr="00840ACD">
              <w:rPr>
                <w:color w:val="000000"/>
              </w:rPr>
              <w:t>Repla</w:t>
            </w:r>
            <w:r>
              <w:rPr>
                <w:color w:val="000000"/>
              </w:rPr>
              <w:t>cement is covered when prescrib</w:t>
            </w:r>
            <w:r w:rsidRPr="00840ACD">
              <w:rPr>
                <w:color w:val="000000"/>
              </w:rPr>
              <w:t>ed by a physician due to normal routine wear and tear.</w:t>
            </w:r>
          </w:p>
          <w:p w14:paraId="3BE78154" w14:textId="77777777" w:rsidR="00840ACD" w:rsidRPr="00725AF5" w:rsidRDefault="00840ACD" w:rsidP="00EB177D">
            <w:pPr>
              <w:pStyle w:val="TableTextChar"/>
              <w:numPr>
                <w:ilvl w:val="12"/>
                <w:numId w:val="0"/>
              </w:numPr>
              <w:rPr>
                <w:color w:val="000000"/>
              </w:rPr>
            </w:pPr>
          </w:p>
          <w:p w14:paraId="427F02FD" w14:textId="77777777" w:rsidR="00A719B8" w:rsidRPr="00725AF5" w:rsidRDefault="00A719B8" w:rsidP="00EB177D">
            <w:pPr>
              <w:pStyle w:val="TableTextChar"/>
              <w:numPr>
                <w:ilvl w:val="12"/>
                <w:numId w:val="0"/>
              </w:numPr>
              <w:rPr>
                <w:color w:val="000000"/>
              </w:rPr>
            </w:pPr>
          </w:p>
          <w:p w14:paraId="427F0317" w14:textId="76A98F9D"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4F0D719E"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1B" w14:textId="77777777" w:rsidR="00A719B8" w:rsidRPr="00725AF5" w:rsidRDefault="00A719B8" w:rsidP="00EB177D">
            <w:pPr>
              <w:pStyle w:val="TableTextChar"/>
              <w:numPr>
                <w:ilvl w:val="12"/>
                <w:numId w:val="0"/>
              </w:numPr>
              <w:rPr>
                <w:b/>
              </w:rPr>
            </w:pPr>
          </w:p>
        </w:tc>
      </w:tr>
      <w:tr w:rsidR="005915E6" w:rsidRPr="00725AF5" w14:paraId="4DA2071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40" w:name="Gender_Identity_Disorder_Dysphoria"/>
            <w:r w:rsidRPr="00725AF5">
              <w:rPr>
                <w:b/>
              </w:rPr>
              <w:t>Gender Identity Disorder/Dysphoria</w:t>
            </w:r>
            <w:bookmarkEnd w:id="140"/>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68E66919" w:rsidR="005915E6" w:rsidRPr="00725AF5" w:rsidRDefault="005915E6" w:rsidP="00F1341C">
            <w:pPr>
              <w:pStyle w:val="TableTextChar"/>
              <w:numPr>
                <w:ilvl w:val="0"/>
                <w:numId w:val="22"/>
              </w:numPr>
              <w:rPr>
                <w:bCs/>
              </w:rPr>
            </w:pPr>
            <w:r w:rsidRPr="00725AF5">
              <w:rPr>
                <w:bCs/>
              </w:rPr>
              <w:t>Psychotherapy</w:t>
            </w:r>
          </w:p>
          <w:p w14:paraId="6666504C" w14:textId="77777777" w:rsidR="005915E6" w:rsidRPr="00725AF5" w:rsidRDefault="005915E6" w:rsidP="00F1341C">
            <w:pPr>
              <w:pStyle w:val="TableTextChar"/>
              <w:numPr>
                <w:ilvl w:val="0"/>
                <w:numId w:val="22"/>
              </w:numPr>
              <w:rPr>
                <w:bCs/>
              </w:rPr>
            </w:pPr>
            <w:r w:rsidRPr="00725AF5">
              <w:rPr>
                <w:bCs/>
              </w:rPr>
              <w:t>Continuous hormone replacement</w:t>
            </w:r>
          </w:p>
          <w:p w14:paraId="7E234FD8" w14:textId="77777777" w:rsidR="005915E6" w:rsidRPr="00725AF5" w:rsidRDefault="005915E6" w:rsidP="00F1341C">
            <w:pPr>
              <w:pStyle w:val="TableTextChar"/>
              <w:numPr>
                <w:ilvl w:val="0"/>
                <w:numId w:val="22"/>
              </w:numPr>
              <w:rPr>
                <w:bCs/>
              </w:rPr>
            </w:pPr>
            <w:r w:rsidRPr="00725AF5">
              <w:rPr>
                <w:bCs/>
              </w:rPr>
              <w:t>Genital surgery and surgery to change secondary sex characteristics</w:t>
            </w:r>
          </w:p>
          <w:p w14:paraId="2BBB0250" w14:textId="77777777" w:rsidR="005915E6" w:rsidRPr="00725AF5" w:rsidRDefault="005915E6" w:rsidP="00F1341C">
            <w:pPr>
              <w:pStyle w:val="TableTextChar"/>
              <w:numPr>
                <w:ilvl w:val="0"/>
                <w:numId w:val="22"/>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F1341C">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F1341C">
            <w:pPr>
              <w:pStyle w:val="TableTextChar"/>
              <w:numPr>
                <w:ilvl w:val="0"/>
                <w:numId w:val="23"/>
              </w:numPr>
              <w:rPr>
                <w:b/>
                <w:i/>
                <w:iCs/>
                <w:color w:val="000000"/>
              </w:rPr>
            </w:pPr>
            <w:r w:rsidRPr="00725AF5">
              <w:rPr>
                <w:rStyle w:val="Style16"/>
              </w:rPr>
              <w:t>Physician Fees</w:t>
            </w:r>
          </w:p>
          <w:p w14:paraId="421A3C7C" w14:textId="77777777" w:rsidR="005915E6" w:rsidRPr="00725AF5" w:rsidRDefault="005915E6" w:rsidP="00F1341C">
            <w:pPr>
              <w:pStyle w:val="TableTextChar"/>
              <w:numPr>
                <w:ilvl w:val="0"/>
                <w:numId w:val="23"/>
              </w:numPr>
              <w:rPr>
                <w:b/>
                <w:i/>
                <w:iCs/>
                <w:color w:val="000000"/>
              </w:rPr>
            </w:pPr>
            <w:r w:rsidRPr="00725AF5">
              <w:rPr>
                <w:b/>
                <w:i/>
                <w:iCs/>
                <w:color w:val="000000"/>
              </w:rPr>
              <w:t>Hospital-Inpatient Stay</w:t>
            </w:r>
          </w:p>
          <w:p w14:paraId="038F448E" w14:textId="77777777" w:rsidR="005915E6" w:rsidRPr="00725AF5" w:rsidRDefault="005915E6" w:rsidP="00F1341C">
            <w:pPr>
              <w:pStyle w:val="TableTextChar"/>
              <w:numPr>
                <w:ilvl w:val="0"/>
                <w:numId w:val="23"/>
              </w:numPr>
              <w:rPr>
                <w:b/>
                <w:i/>
                <w:iCs/>
                <w:color w:val="000000"/>
              </w:rPr>
            </w:pPr>
            <w:r w:rsidRPr="00725AF5">
              <w:rPr>
                <w:b/>
                <w:i/>
                <w:iCs/>
                <w:color w:val="000000"/>
              </w:rPr>
              <w:t>Surgery - Outpatient</w:t>
            </w:r>
          </w:p>
          <w:p w14:paraId="2A45B775" w14:textId="77777777" w:rsidR="005915E6" w:rsidRPr="00725AF5" w:rsidRDefault="005915E6" w:rsidP="00F1341C">
            <w:pPr>
              <w:pStyle w:val="TableTextChar"/>
              <w:numPr>
                <w:ilvl w:val="0"/>
                <w:numId w:val="23"/>
              </w:numPr>
              <w:rPr>
                <w:b/>
                <w:i/>
                <w:iCs/>
                <w:color w:val="000000"/>
              </w:rPr>
            </w:pPr>
            <w:r w:rsidRPr="00725AF5">
              <w:rPr>
                <w:rStyle w:val="Style16"/>
              </w:rPr>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F1341C">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F1341C">
            <w:pPr>
              <w:pStyle w:val="TableTextChar"/>
              <w:numPr>
                <w:ilvl w:val="0"/>
                <w:numId w:val="23"/>
              </w:numPr>
              <w:rPr>
                <w:b/>
                <w:i/>
                <w:iCs/>
                <w:color w:val="000000"/>
              </w:rPr>
            </w:pPr>
            <w:r w:rsidRPr="00725AF5">
              <w:rPr>
                <w:rStyle w:val="Style16"/>
              </w:rPr>
              <w:t>Physician Fees</w:t>
            </w:r>
          </w:p>
          <w:p w14:paraId="7B7405EF" w14:textId="77777777" w:rsidR="005915E6" w:rsidRPr="00725AF5" w:rsidRDefault="005915E6" w:rsidP="00F1341C">
            <w:pPr>
              <w:pStyle w:val="TableTextChar"/>
              <w:numPr>
                <w:ilvl w:val="0"/>
                <w:numId w:val="23"/>
              </w:numPr>
              <w:rPr>
                <w:b/>
                <w:i/>
                <w:iCs/>
                <w:color w:val="000000"/>
              </w:rPr>
            </w:pPr>
            <w:r w:rsidRPr="00725AF5">
              <w:rPr>
                <w:b/>
                <w:i/>
                <w:iCs/>
                <w:color w:val="000000"/>
              </w:rPr>
              <w:t>Hospital-Inpatient Stay</w:t>
            </w:r>
          </w:p>
          <w:p w14:paraId="2D14AF11" w14:textId="77777777" w:rsidR="005915E6" w:rsidRPr="00725AF5" w:rsidRDefault="005915E6" w:rsidP="00F1341C">
            <w:pPr>
              <w:pStyle w:val="TableTextChar"/>
              <w:numPr>
                <w:ilvl w:val="0"/>
                <w:numId w:val="23"/>
              </w:numPr>
              <w:rPr>
                <w:b/>
                <w:i/>
                <w:iCs/>
                <w:color w:val="000000"/>
              </w:rPr>
            </w:pPr>
            <w:r w:rsidRPr="00725AF5">
              <w:rPr>
                <w:b/>
                <w:i/>
                <w:iCs/>
                <w:color w:val="000000"/>
              </w:rPr>
              <w:t>Surgery - Outpatient</w:t>
            </w:r>
          </w:p>
          <w:p w14:paraId="0D8CE1CA" w14:textId="77777777" w:rsidR="005915E6" w:rsidRPr="00725AF5" w:rsidRDefault="005915E6" w:rsidP="00F1341C">
            <w:pPr>
              <w:pStyle w:val="TableTextChar"/>
              <w:numPr>
                <w:ilvl w:val="0"/>
                <w:numId w:val="23"/>
              </w:numPr>
              <w:rPr>
                <w:b/>
                <w:i/>
                <w:iCs/>
                <w:color w:val="000000"/>
              </w:rPr>
            </w:pPr>
            <w:r w:rsidRPr="00725AF5">
              <w:rPr>
                <w:rStyle w:val="Style16"/>
              </w:rPr>
              <w:t>Lab, X-ray and Diagnostics – Outpatient</w:t>
            </w:r>
          </w:p>
          <w:p w14:paraId="70BEC837" w14:textId="77777777" w:rsidR="005915E6" w:rsidRPr="00725AF5" w:rsidRDefault="005915E6" w:rsidP="005915E6">
            <w:pPr>
              <w:pStyle w:val="TableTextChar"/>
              <w:numPr>
                <w:ilvl w:val="12"/>
                <w:numId w:val="0"/>
              </w:numPr>
            </w:pPr>
          </w:p>
          <w:p w14:paraId="45161E7F" w14:textId="7B94DA6E" w:rsidR="005915E6" w:rsidRPr="00725AF5" w:rsidRDefault="005915E6" w:rsidP="000579AC">
            <w:pPr>
              <w:pStyle w:val="TableTextCharChar"/>
              <w:rPr>
                <w:b/>
                <w:szCs w:val="24"/>
              </w:rPr>
            </w:pPr>
            <w:r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28472C59" w:rsidR="005915E6" w:rsidRPr="00725AF5" w:rsidRDefault="005915E6">
            <w:pPr>
              <w:pStyle w:val="TableTextChar"/>
              <w:numPr>
                <w:ilvl w:val="12"/>
                <w:numId w:val="0"/>
              </w:numPr>
              <w:rPr>
                <w:b/>
                <w:color w:val="0000FF"/>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A719B8" w:rsidRPr="00725AF5" w14:paraId="427F0372"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41" w:name="Hearing_Aids"/>
            <w:r w:rsidRPr="00725AF5">
              <w:rPr>
                <w:b/>
              </w:rPr>
              <w:t>Hearing Aids</w:t>
            </w:r>
            <w:bookmarkEnd w:id="141"/>
          </w:p>
          <w:p w14:paraId="427F0341" w14:textId="77777777" w:rsidR="00A719B8" w:rsidRPr="00725AF5" w:rsidRDefault="00A719B8" w:rsidP="002C775B">
            <w:pPr>
              <w:pStyle w:val="TableTextCharCharChar1"/>
              <w:rPr>
                <w:b/>
              </w:rPr>
            </w:pPr>
          </w:p>
          <w:p w14:paraId="427F0344" w14:textId="4030CC96"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2B255A8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99116A4" w14:textId="77777777" w:rsidR="003F5BAC" w:rsidRPr="000579AC" w:rsidRDefault="003F5BAC" w:rsidP="003F5BAC">
            <w:pPr>
              <w:pStyle w:val="TableTextChar1CharChar"/>
            </w:pPr>
            <w:r w:rsidRPr="000579AC">
              <w:t>For all covered members: There is coverage for ear examinations, the fitting of hearing aids and the cost of the appliances if due to Illness or Injury to</w:t>
            </w:r>
          </w:p>
          <w:p w14:paraId="527E5D59" w14:textId="16DE1C4C" w:rsidR="003F5BAC" w:rsidRPr="000579AC" w:rsidRDefault="003F5BAC" w:rsidP="003F5BAC">
            <w:pPr>
              <w:pStyle w:val="TableTextChar1CharChar"/>
            </w:pPr>
            <w:r w:rsidRPr="000579AC">
              <w:t>physical organs or parts or dependent children with developmental disabilities. This includes, but is not limited t</w:t>
            </w:r>
            <w:r w:rsidRPr="00417561">
              <w:t>o: diabetes, stroke, high blood</w:t>
            </w:r>
            <w:r>
              <w:t xml:space="preserve"> </w:t>
            </w:r>
            <w:r w:rsidRPr="000579AC">
              <w:t>pressure, heart disease,</w:t>
            </w:r>
            <w:r w:rsidRPr="000579AC">
              <w:rPr>
                <w:b/>
              </w:rPr>
              <w:t xml:space="preserve"> </w:t>
            </w:r>
            <w:r w:rsidRPr="000579AC">
              <w:t>Menier’s disease, and tumors that cause hearing loss.</w:t>
            </w:r>
          </w:p>
          <w:p w14:paraId="61F05896" w14:textId="77777777" w:rsidR="003F5BAC" w:rsidRDefault="003F5BAC" w:rsidP="003F5BAC">
            <w:pPr>
              <w:pStyle w:val="TableTextChar1CharChar"/>
            </w:pPr>
          </w:p>
          <w:p w14:paraId="54D00F0D" w14:textId="77777777" w:rsidR="003F5BAC" w:rsidRPr="000579AC" w:rsidRDefault="003F5BAC" w:rsidP="003F5BAC">
            <w:pPr>
              <w:pStyle w:val="TableTextChar1CharChar"/>
            </w:pPr>
            <w:r w:rsidRPr="000579AC">
              <w:t>Coverage is as follows:</w:t>
            </w:r>
          </w:p>
          <w:p w14:paraId="4CDE38E5" w14:textId="77777777" w:rsidR="003F5BAC" w:rsidRPr="000579AC" w:rsidRDefault="003F5BAC" w:rsidP="003F5BAC">
            <w:pPr>
              <w:pStyle w:val="TableTextChar1CharChar"/>
            </w:pPr>
            <w:r w:rsidRPr="000579AC">
              <w:t xml:space="preserve">• </w:t>
            </w:r>
            <w:r w:rsidRPr="000579AC">
              <w:rPr>
                <w:b/>
                <w:color w:val="0000FF"/>
              </w:rPr>
              <w:t>One</w:t>
            </w:r>
            <w:r w:rsidRPr="000579AC">
              <w:t xml:space="preserve"> hearing screening, including audiogram, is limited to </w:t>
            </w:r>
            <w:r w:rsidRPr="000579AC">
              <w:rPr>
                <w:b/>
                <w:color w:val="0000FF"/>
              </w:rPr>
              <w:t>one</w:t>
            </w:r>
            <w:r w:rsidRPr="000579AC">
              <w:t xml:space="preserve"> screening per calendar year;</w:t>
            </w:r>
          </w:p>
          <w:p w14:paraId="04397480" w14:textId="77777777" w:rsidR="003F5BAC" w:rsidRPr="000579AC" w:rsidRDefault="003F5BAC" w:rsidP="003F5BAC">
            <w:pPr>
              <w:pStyle w:val="TableTextChar1CharChar"/>
            </w:pPr>
            <w:r w:rsidRPr="000579AC">
              <w:t xml:space="preserve">• For appliances, coverage is limited to </w:t>
            </w:r>
            <w:r w:rsidRPr="000579AC">
              <w:rPr>
                <w:b/>
                <w:color w:val="0000FF"/>
              </w:rPr>
              <w:t>one</w:t>
            </w:r>
            <w:r w:rsidRPr="000579AC">
              <w:t xml:space="preserve"> appliance per ear every </w:t>
            </w:r>
            <w:r w:rsidRPr="000579AC">
              <w:rPr>
                <w:b/>
                <w:color w:val="0000FF"/>
              </w:rPr>
              <w:t>two</w:t>
            </w:r>
            <w:r w:rsidRPr="000579AC">
              <w:t xml:space="preserve"> calendar years;</w:t>
            </w:r>
          </w:p>
          <w:p w14:paraId="2B36F4AB" w14:textId="77777777" w:rsidR="003F5BAC" w:rsidRPr="000579AC" w:rsidRDefault="003F5BAC" w:rsidP="003F5BAC">
            <w:pPr>
              <w:pStyle w:val="TableTextChar1CharChar"/>
            </w:pPr>
            <w:r w:rsidRPr="000579AC">
              <w:t>• Network Care only;</w:t>
            </w:r>
          </w:p>
          <w:p w14:paraId="7655175D" w14:textId="77777777" w:rsidR="003F5BAC" w:rsidRPr="000579AC" w:rsidRDefault="003F5BAC" w:rsidP="003F5BAC">
            <w:pPr>
              <w:pStyle w:val="TableTextChar1CharChar"/>
            </w:pPr>
            <w:r w:rsidRPr="000579AC">
              <w:t>• Cochlear implants are covered for any member who meets the plan guidelines, regardless of age.</w:t>
            </w:r>
          </w:p>
          <w:p w14:paraId="53A73A85" w14:textId="77777777" w:rsidR="003F5BAC" w:rsidRDefault="003F5BAC" w:rsidP="002C775B">
            <w:pPr>
              <w:pStyle w:val="TableTextChar1CharChar"/>
            </w:pPr>
            <w:r w:rsidRPr="000579AC">
              <w:t xml:space="preserve">• Cochlear implant therapy is limited to </w:t>
            </w:r>
            <w:r w:rsidRPr="000579AC">
              <w:rPr>
                <w:b/>
                <w:color w:val="0000FF"/>
              </w:rPr>
              <w:t>30</w:t>
            </w:r>
            <w:r w:rsidRPr="000579AC">
              <w:t xml:space="preserve"> visits per calendar year.</w:t>
            </w:r>
          </w:p>
          <w:p w14:paraId="56C0EA77" w14:textId="77777777" w:rsidR="005110A4" w:rsidRDefault="005110A4" w:rsidP="002C775B">
            <w:pPr>
              <w:pStyle w:val="TableTextChar1CharChar"/>
            </w:pPr>
          </w:p>
          <w:p w14:paraId="41EFB664" w14:textId="22360C65" w:rsidR="005110A4" w:rsidRDefault="005110A4" w:rsidP="002C775B">
            <w:pPr>
              <w:pStyle w:val="TableTextChar1CharChar"/>
            </w:pPr>
            <w:r w:rsidRPr="005110A4">
              <w:t>Bone Anchored Hearing Aids (BAHA) are covered</w:t>
            </w:r>
          </w:p>
          <w:p w14:paraId="427F0354" w14:textId="77777777" w:rsidR="00A719B8" w:rsidRPr="00725AF5" w:rsidRDefault="00A719B8" w:rsidP="002C775B">
            <w:pPr>
              <w:pStyle w:val="TableTextChar1CharChar"/>
              <w:rPr>
                <w:szCs w:val="24"/>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355" w14:textId="3B7DF525" w:rsidR="00A719B8" w:rsidRPr="00725AF5" w:rsidRDefault="003C3DFE" w:rsidP="001B15C3">
            <w:pPr>
              <w:pStyle w:val="TableTextChar"/>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66" w14:textId="77777777" w:rsidR="00A719B8" w:rsidRPr="00725AF5" w:rsidRDefault="00A719B8" w:rsidP="000579AC">
            <w:pPr>
              <w:pStyle w:val="TableTextChar"/>
              <w:numPr>
                <w:ilvl w:val="12"/>
                <w:numId w:val="0"/>
              </w:numPr>
              <w:rPr>
                <w:rStyle w:val="CDBoldItalic"/>
                <w:rFonts w:ascii="Times New Roman" w:hAnsi="Times New Roman"/>
                <w:b w:val="0"/>
                <w:i w:val="0"/>
                <w:sz w:val="20"/>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725AF5" w:rsidRDefault="00A719B8" w:rsidP="00F652C8">
            <w:pPr>
              <w:pStyle w:val="TableTextChar"/>
              <w:numPr>
                <w:ilvl w:val="12"/>
                <w:numId w:val="0"/>
              </w:numPr>
              <w:rPr>
                <w:bCs/>
              </w:rPr>
            </w:pPr>
            <w:r w:rsidRPr="00725AF5">
              <w:t>Not Covered.</w:t>
            </w:r>
          </w:p>
          <w:p w14:paraId="427F0371" w14:textId="77777777" w:rsidR="00A719B8" w:rsidRPr="00725AF5" w:rsidRDefault="00A719B8" w:rsidP="001B15C3">
            <w:pPr>
              <w:pStyle w:val="TableTextChar1CharChar"/>
              <w:rPr>
                <w:rStyle w:val="CDBoldItalic"/>
                <w:rFonts w:ascii="Times New Roman" w:hAnsi="Times New Roman"/>
                <w:b w:val="0"/>
                <w:i w:val="0"/>
                <w:szCs w:val="24"/>
              </w:rPr>
            </w:pPr>
          </w:p>
        </w:tc>
      </w:tr>
      <w:tr w:rsidR="00CD0D50" w:rsidRPr="00725AF5" w14:paraId="3235EE5A"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675F480B" w14:textId="77777777" w:rsidR="00CD0D50" w:rsidRPr="00F1341C" w:rsidRDefault="00CD0D50" w:rsidP="00574DE0">
            <w:pPr>
              <w:rPr>
                <w:rFonts w:eastAsia="MS PGothic"/>
                <w:b/>
                <w:bCs/>
                <w:sz w:val="24"/>
                <w:szCs w:val="24"/>
              </w:rPr>
            </w:pPr>
            <w:bookmarkStart w:id="142" w:name="Heart_Care_Solution_Program_HCS"/>
            <w:bookmarkStart w:id="143" w:name="Home_Health_Care"/>
            <w:r w:rsidRPr="00F1341C">
              <w:rPr>
                <w:rFonts w:eastAsia="MS PGothic"/>
                <w:b/>
                <w:bCs/>
                <w:sz w:val="24"/>
                <w:szCs w:val="24"/>
              </w:rPr>
              <w:t>Heart Care Solution Program (HCS)</w:t>
            </w:r>
            <w:bookmarkEnd w:id="142"/>
          </w:p>
          <w:p w14:paraId="4D89D813" w14:textId="77777777" w:rsidR="00CD0D50" w:rsidRPr="00725AF5" w:rsidRDefault="00CD0D50">
            <w:pPr>
              <w:pStyle w:val="TableTextCharCharChar1"/>
              <w:ind w:left="288"/>
              <w:rPr>
                <w:b/>
              </w:rPr>
            </w:pPr>
          </w:p>
        </w:tc>
        <w:tc>
          <w:tcPr>
            <w:tcW w:w="5791" w:type="dxa"/>
            <w:gridSpan w:val="4"/>
            <w:tcBorders>
              <w:top w:val="single" w:sz="6" w:space="0" w:color="auto"/>
              <w:left w:val="single" w:sz="6" w:space="0" w:color="auto"/>
              <w:bottom w:val="single" w:sz="6" w:space="0" w:color="auto"/>
              <w:right w:val="single" w:sz="6" w:space="0" w:color="auto"/>
            </w:tcBorders>
            <w:shd w:val="pct5" w:color="auto" w:fill="FFFFFF"/>
          </w:tcPr>
          <w:p w14:paraId="00F7D9C2" w14:textId="77777777" w:rsidR="00CD0D50" w:rsidRPr="0084040F" w:rsidRDefault="00CD0D50" w:rsidP="00574DE0">
            <w:pPr>
              <w:pStyle w:val="TableText"/>
              <w:rPr>
                <w:color w:val="000000"/>
              </w:rPr>
            </w:pPr>
            <w:r w:rsidRPr="0084040F">
              <w:rPr>
                <w:color w:val="000000"/>
              </w:rPr>
              <w:t>Not Applicable</w:t>
            </w:r>
          </w:p>
          <w:p w14:paraId="3F6988BF" w14:textId="77777777" w:rsidR="00CD0D50" w:rsidRPr="0084040F" w:rsidRDefault="00CD0D50" w:rsidP="00574DE0">
            <w:pPr>
              <w:pStyle w:val="TableText"/>
              <w:rPr>
                <w:color w:val="000000"/>
              </w:rPr>
            </w:pPr>
          </w:p>
          <w:p w14:paraId="660A3F94" w14:textId="77777777" w:rsidR="00CD0D50" w:rsidRPr="00725AF5" w:rsidRDefault="00CD0D50" w:rsidP="00F1341C"/>
        </w:tc>
      </w:tr>
      <w:tr w:rsidR="00A719B8" w:rsidRPr="00725AF5" w14:paraId="427F03CD"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725AF5" w:rsidRDefault="00A719B8">
            <w:pPr>
              <w:pStyle w:val="TableTextCharCharChar1"/>
              <w:numPr>
                <w:ilvl w:val="12"/>
                <w:numId w:val="0"/>
              </w:numPr>
              <w:rPr>
                <w:b/>
              </w:rPr>
            </w:pPr>
            <w:r w:rsidRPr="00725AF5">
              <w:rPr>
                <w:b/>
              </w:rPr>
              <w:t>Home Health Care</w:t>
            </w:r>
            <w:bookmarkEnd w:id="143"/>
          </w:p>
          <w:p w14:paraId="427F0374" w14:textId="77777777" w:rsidR="00A719B8" w:rsidRDefault="00A719B8">
            <w:pPr>
              <w:pStyle w:val="TableTextCharCharChar1"/>
              <w:numPr>
                <w:ilvl w:val="12"/>
                <w:numId w:val="0"/>
              </w:numPr>
              <w:rPr>
                <w:b/>
              </w:rPr>
            </w:pPr>
          </w:p>
          <w:p w14:paraId="3D23C3A9" w14:textId="77777777" w:rsidR="007A5E3B" w:rsidRPr="000579AC" w:rsidRDefault="007A5E3B" w:rsidP="007A5E3B">
            <w:pPr>
              <w:pStyle w:val="TableTextCharCharChar1"/>
              <w:numPr>
                <w:ilvl w:val="12"/>
                <w:numId w:val="0"/>
              </w:numPr>
            </w:pPr>
            <w:r w:rsidRPr="000579AC">
              <w:t>Covered Service when all of the following requirements are met:</w:t>
            </w:r>
          </w:p>
          <w:p w14:paraId="2015F939" w14:textId="77777777" w:rsidR="007A5E3B" w:rsidRPr="000579AC" w:rsidRDefault="007A5E3B" w:rsidP="007A5E3B">
            <w:pPr>
              <w:pStyle w:val="TableTextCharCharChar1"/>
              <w:numPr>
                <w:ilvl w:val="12"/>
                <w:numId w:val="0"/>
              </w:numPr>
            </w:pPr>
            <w:r w:rsidRPr="000579AC">
              <w:t>1) the service is ordered by a Physician;</w:t>
            </w:r>
          </w:p>
          <w:p w14:paraId="0606B67C" w14:textId="77777777" w:rsidR="007A5E3B" w:rsidRPr="000579AC" w:rsidRDefault="007A5E3B" w:rsidP="007A5E3B">
            <w:pPr>
              <w:pStyle w:val="TableTextCharCharChar1"/>
              <w:numPr>
                <w:ilvl w:val="12"/>
                <w:numId w:val="0"/>
              </w:numPr>
            </w:pPr>
            <w:r w:rsidRPr="000579AC">
              <w:t>2) services required are of a type which can only be performed by a licensed nurse, physical therapist, speech therapist, or occupational therapist;</w:t>
            </w:r>
          </w:p>
          <w:p w14:paraId="4A935E0E" w14:textId="77777777" w:rsidR="007A5E3B" w:rsidRPr="000579AC" w:rsidRDefault="007A5E3B" w:rsidP="007A5E3B">
            <w:pPr>
              <w:pStyle w:val="TableTextCharCharChar1"/>
              <w:numPr>
                <w:ilvl w:val="12"/>
                <w:numId w:val="0"/>
              </w:numPr>
            </w:pPr>
            <w:r w:rsidRPr="000579AC">
              <w:t>3) the services are a substitute or alternative to hospitalization;</w:t>
            </w:r>
          </w:p>
          <w:p w14:paraId="128C22F8" w14:textId="77777777" w:rsidR="007A5E3B" w:rsidRPr="000579AC" w:rsidRDefault="007A5E3B" w:rsidP="007A5E3B">
            <w:pPr>
              <w:pStyle w:val="TableTextCharCharChar1"/>
              <w:numPr>
                <w:ilvl w:val="12"/>
                <w:numId w:val="0"/>
              </w:numPr>
            </w:pPr>
            <w:r w:rsidRPr="000579AC">
              <w:t>4) part-time intermittent services are required;</w:t>
            </w:r>
          </w:p>
          <w:p w14:paraId="25263C71" w14:textId="77777777" w:rsidR="007A5E3B" w:rsidRPr="000579AC" w:rsidRDefault="007A5E3B" w:rsidP="007A5E3B">
            <w:pPr>
              <w:pStyle w:val="TableTextCharCharChar1"/>
              <w:numPr>
                <w:ilvl w:val="12"/>
                <w:numId w:val="0"/>
              </w:numPr>
            </w:pPr>
            <w:r w:rsidRPr="000579AC">
              <w:t>5) a treatment plan has been established and periodically reviewed by the ordering Physician; and</w:t>
            </w:r>
          </w:p>
          <w:p w14:paraId="185EB2DF" w14:textId="46E9854E" w:rsidR="007A5E3B" w:rsidRPr="000579AC" w:rsidRDefault="007A5E3B" w:rsidP="007A5E3B">
            <w:pPr>
              <w:pStyle w:val="TableTextCharCharChar1"/>
              <w:numPr>
                <w:ilvl w:val="12"/>
                <w:numId w:val="0"/>
              </w:numPr>
            </w:pPr>
            <w:r w:rsidRPr="000579AC">
              <w:t>6) the agency rendering services is Medicare certified and licensed by the state of location.</w:t>
            </w:r>
          </w:p>
          <w:p w14:paraId="0400C0D9" w14:textId="77777777" w:rsidR="007A5E3B" w:rsidRPr="00725AF5" w:rsidRDefault="007A5E3B">
            <w:pPr>
              <w:pStyle w:val="TableTextCharCharChar1"/>
              <w:numPr>
                <w:ilvl w:val="12"/>
                <w:numId w:val="0"/>
              </w:numPr>
              <w:rPr>
                <w:b/>
              </w:rPr>
            </w:pPr>
          </w:p>
          <w:p w14:paraId="427F0375" w14:textId="77777777" w:rsidR="00A719B8" w:rsidRPr="00725AF5" w:rsidRDefault="00A719B8"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719B8" w:rsidRPr="00725AF5" w:rsidRDefault="00A719B8" w:rsidP="00744D54">
            <w:pPr>
              <w:pStyle w:val="TableTextCharCharChar1"/>
              <w:numPr>
                <w:ilvl w:val="12"/>
                <w:numId w:val="0"/>
              </w:numPr>
              <w:rPr>
                <w:bCs/>
              </w:rPr>
            </w:pPr>
          </w:p>
          <w:p w14:paraId="427F037B" w14:textId="77777777" w:rsidR="00A719B8" w:rsidRPr="00725AF5" w:rsidRDefault="00A719B8"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725AF5" w:rsidRDefault="00A719B8" w:rsidP="00744D54">
            <w:pPr>
              <w:pStyle w:val="TableTextCharCharChar1"/>
              <w:numPr>
                <w:ilvl w:val="12"/>
                <w:numId w:val="0"/>
              </w:numPr>
              <w:rPr>
                <w:bCs/>
              </w:rPr>
            </w:pPr>
          </w:p>
          <w:p w14:paraId="427F037D" w14:textId="77777777" w:rsidR="00A719B8" w:rsidRPr="00725AF5" w:rsidRDefault="00A719B8">
            <w:pPr>
              <w:pStyle w:val="TableTextCharCharChar1"/>
              <w:rPr>
                <w:bCs/>
              </w:rPr>
            </w:pPr>
          </w:p>
          <w:p w14:paraId="427F037E" w14:textId="77777777" w:rsidR="00A719B8" w:rsidRPr="00725AF5" w:rsidRDefault="00A719B8">
            <w:pPr>
              <w:pStyle w:val="TableTextCharCharChar1"/>
              <w:rPr>
                <w:bCs/>
              </w:rPr>
            </w:pPr>
            <w:r w:rsidRPr="00725AF5">
              <w:rPr>
                <w:bCs/>
              </w:rPr>
              <w:t>Skilled care is skilled nursing, teaching, and rehabilitation services when:</w:t>
            </w:r>
          </w:p>
          <w:p w14:paraId="427F037F" w14:textId="77777777" w:rsidR="00A719B8" w:rsidRPr="00725AF5" w:rsidRDefault="00A719B8">
            <w:pPr>
              <w:pStyle w:val="TableTextCharCharChar1"/>
              <w:rPr>
                <w:bCs/>
              </w:rPr>
            </w:pPr>
            <w:r w:rsidRPr="00725AF5">
              <w:rPr>
                <w:color w:val="000000"/>
              </w:rPr>
              <w:t xml:space="preserve">●   </w:t>
            </w:r>
            <w:r w:rsidRPr="00725AF5">
              <w:rPr>
                <w:bCs/>
              </w:rPr>
              <w:t xml:space="preserve">They are delivered or </w:t>
            </w:r>
          </w:p>
          <w:p w14:paraId="427F0380" w14:textId="77777777" w:rsidR="00A719B8" w:rsidRPr="00725AF5" w:rsidRDefault="00A719B8">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719B8" w:rsidRPr="00725AF5" w:rsidRDefault="00A719B8"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719B8" w:rsidRPr="00725AF5" w:rsidRDefault="00A719B8"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719B8" w:rsidRPr="00725AF5" w:rsidRDefault="00A719B8">
            <w:pPr>
              <w:pStyle w:val="TableTextCharCharChar1"/>
              <w:rPr>
                <w:bCs/>
              </w:rPr>
            </w:pPr>
            <w:r w:rsidRPr="00725AF5">
              <w:rPr>
                <w:color w:val="000000"/>
              </w:rPr>
              <w:t xml:space="preserve">●   </w:t>
            </w:r>
            <w:r w:rsidRPr="00725AF5">
              <w:rPr>
                <w:bCs/>
              </w:rPr>
              <w:t xml:space="preserve">They require clinical </w:t>
            </w:r>
          </w:p>
          <w:p w14:paraId="427F0384" w14:textId="77777777" w:rsidR="00A719B8" w:rsidRPr="00725AF5" w:rsidRDefault="00A719B8">
            <w:pPr>
              <w:pStyle w:val="TableTextCharCharChar1"/>
              <w:ind w:left="288"/>
              <w:rPr>
                <w:bCs/>
              </w:rPr>
            </w:pPr>
            <w:r w:rsidRPr="00725AF5">
              <w:rPr>
                <w:bCs/>
              </w:rPr>
              <w:t>training in order to be delivered safely and effectively; and</w:t>
            </w:r>
          </w:p>
          <w:p w14:paraId="427F0385" w14:textId="77777777" w:rsidR="00A719B8" w:rsidRPr="00725AF5" w:rsidRDefault="00A719B8">
            <w:pPr>
              <w:pStyle w:val="TableTextCharCharChar1"/>
              <w:rPr>
                <w:bCs/>
              </w:rPr>
            </w:pPr>
            <w:r w:rsidRPr="00725AF5">
              <w:rPr>
                <w:color w:val="000000"/>
              </w:rPr>
              <w:t xml:space="preserve">●   </w:t>
            </w:r>
            <w:r w:rsidRPr="00725AF5">
              <w:rPr>
                <w:bCs/>
              </w:rPr>
              <w:t xml:space="preserve">They are not Custodial </w:t>
            </w:r>
          </w:p>
          <w:p w14:paraId="427F0386" w14:textId="77777777" w:rsidR="00A719B8" w:rsidRPr="00725AF5" w:rsidRDefault="00A719B8">
            <w:pPr>
              <w:pStyle w:val="TableTextCharCharChar1"/>
              <w:ind w:left="288"/>
              <w:rPr>
                <w:b/>
              </w:rPr>
            </w:pPr>
            <w:r w:rsidRPr="00725AF5">
              <w:rPr>
                <w:bCs/>
              </w:rPr>
              <w:t>Care.</w:t>
            </w:r>
          </w:p>
          <w:p w14:paraId="427F0387" w14:textId="77777777" w:rsidR="00A719B8" w:rsidRPr="00725AF5" w:rsidRDefault="00A719B8">
            <w:pPr>
              <w:pStyle w:val="TableTextCharCharChar1"/>
              <w:rPr>
                <w:bCs/>
              </w:rPr>
            </w:pPr>
          </w:p>
          <w:p w14:paraId="427F0388" w14:textId="77777777" w:rsidR="00A719B8" w:rsidRPr="00725AF5" w:rsidRDefault="00A719B8">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A719B8" w:rsidRPr="00725AF5" w:rsidRDefault="00A719B8">
            <w:pPr>
              <w:pStyle w:val="TableTextCharCharChar1"/>
              <w:rPr>
                <w:bCs/>
              </w:rPr>
            </w:pPr>
            <w:r w:rsidRPr="00725AF5">
              <w:rPr>
                <w:color w:val="000000"/>
              </w:rPr>
              <w:t xml:space="preserve">●   </w:t>
            </w:r>
            <w:r w:rsidRPr="00725AF5">
              <w:rPr>
                <w:bCs/>
              </w:rPr>
              <w:t xml:space="preserve">Provide assistance in </w:t>
            </w:r>
          </w:p>
          <w:p w14:paraId="427F038A" w14:textId="77777777" w:rsidR="00A719B8" w:rsidRPr="00725AF5" w:rsidRDefault="00A719B8">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719B8" w:rsidRPr="00725AF5" w:rsidRDefault="00A719B8">
            <w:pPr>
              <w:pStyle w:val="TableTextCharCharChar1"/>
              <w:rPr>
                <w:bCs/>
              </w:rPr>
            </w:pPr>
            <w:r w:rsidRPr="00725AF5">
              <w:rPr>
                <w:color w:val="000000"/>
              </w:rPr>
              <w:t xml:space="preserve">●   </w:t>
            </w:r>
            <w:r w:rsidRPr="00725AF5">
              <w:rPr>
                <w:bCs/>
              </w:rPr>
              <w:t xml:space="preserve">Do not seek to cure, or </w:t>
            </w:r>
          </w:p>
          <w:p w14:paraId="427F038C" w14:textId="77777777" w:rsidR="00A719B8" w:rsidRPr="00725AF5" w:rsidRDefault="00A719B8">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719B8" w:rsidRPr="00725AF5" w:rsidRDefault="00A719B8">
            <w:pPr>
              <w:pStyle w:val="TableTextCharCharChar1"/>
              <w:rPr>
                <w:bCs/>
              </w:rPr>
            </w:pPr>
            <w:r w:rsidRPr="00725AF5">
              <w:rPr>
                <w:color w:val="000000"/>
              </w:rPr>
              <w:t xml:space="preserve">●   </w:t>
            </w:r>
            <w:r w:rsidRPr="00725AF5">
              <w:rPr>
                <w:bCs/>
              </w:rPr>
              <w:t xml:space="preserve">Do not require continued </w:t>
            </w:r>
          </w:p>
          <w:p w14:paraId="427F038E" w14:textId="77777777" w:rsidR="00A719B8" w:rsidRPr="00725AF5" w:rsidRDefault="00A719B8">
            <w:pPr>
              <w:pStyle w:val="TableTextCharCharChar1"/>
              <w:ind w:left="288"/>
              <w:rPr>
                <w:bCs/>
              </w:rPr>
            </w:pPr>
            <w:r w:rsidRPr="00725AF5">
              <w:rPr>
                <w:bCs/>
              </w:rPr>
              <w:t>administration by trained medical personnel in order to be delivered safely and effectively.</w:t>
            </w:r>
          </w:p>
          <w:p w14:paraId="427F038F" w14:textId="77777777" w:rsidR="00A719B8" w:rsidRPr="00725AF5" w:rsidRDefault="00A719B8">
            <w:pPr>
              <w:pStyle w:val="TableTextCharCharChar1"/>
              <w:ind w:left="288"/>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390" w14:textId="72A79B7A"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9E" w14:textId="77777777" w:rsidR="00A719B8" w:rsidRPr="00725AF5" w:rsidRDefault="00A719B8">
            <w:pPr>
              <w:pStyle w:val="TableTextCharCharChar1"/>
              <w:numPr>
                <w:ilvl w:val="12"/>
                <w:numId w:val="0"/>
              </w:numPr>
              <w:rPr>
                <w:i/>
              </w:rPr>
            </w:pPr>
          </w:p>
          <w:p w14:paraId="427F039F" w14:textId="77777777" w:rsidR="00A719B8" w:rsidRPr="00725AF5" w:rsidRDefault="00A719B8">
            <w:pPr>
              <w:pStyle w:val="TableTextCharCharChar1"/>
              <w:numPr>
                <w:ilvl w:val="12"/>
                <w:numId w:val="0"/>
              </w:numPr>
              <w:rPr>
                <w:b/>
              </w:rPr>
            </w:pPr>
            <w:r w:rsidRPr="00725AF5">
              <w:rPr>
                <w:b/>
              </w:rPr>
              <w:t>The following services are not covered:</w:t>
            </w:r>
          </w:p>
          <w:p w14:paraId="427F03A0" w14:textId="77777777" w:rsidR="00A719B8" w:rsidRPr="00725AF5" w:rsidRDefault="00A719B8">
            <w:pPr>
              <w:pStyle w:val="TableTextCharCharChar1"/>
              <w:rPr>
                <w:color w:val="000000"/>
              </w:rPr>
            </w:pPr>
            <w:r w:rsidRPr="00725AF5">
              <w:rPr>
                <w:color w:val="000000"/>
              </w:rPr>
              <w:t>●   Custodial Care.</w:t>
            </w:r>
          </w:p>
          <w:p w14:paraId="427F03A1" w14:textId="77777777" w:rsidR="00A719B8" w:rsidRPr="00725AF5" w:rsidRDefault="00A719B8">
            <w:pPr>
              <w:pStyle w:val="TableTextCharCharChar1"/>
              <w:rPr>
                <w:color w:val="000000"/>
              </w:rPr>
            </w:pPr>
            <w:r w:rsidRPr="00725AF5">
              <w:rPr>
                <w:color w:val="000000"/>
              </w:rPr>
              <w:t>●   Domiciliary care.</w:t>
            </w:r>
          </w:p>
          <w:p w14:paraId="427F03A2" w14:textId="77777777" w:rsidR="00A719B8" w:rsidRPr="00725AF5" w:rsidRDefault="00A719B8">
            <w:pPr>
              <w:pStyle w:val="TableTextCharCharChar1"/>
              <w:rPr>
                <w:color w:val="000000"/>
              </w:rPr>
            </w:pPr>
            <w:r w:rsidRPr="00725AF5">
              <w:rPr>
                <w:color w:val="000000"/>
              </w:rPr>
              <w:t>●   Respite care.</w:t>
            </w:r>
          </w:p>
          <w:p w14:paraId="427F03A3" w14:textId="77777777" w:rsidR="00A719B8" w:rsidRPr="00725AF5" w:rsidRDefault="00A719B8">
            <w:pPr>
              <w:pStyle w:val="TableTextCharCharChar1"/>
            </w:pPr>
            <w:r w:rsidRPr="00725AF5">
              <w:rPr>
                <w:color w:val="000000"/>
              </w:rPr>
              <w:t>●   Rest cures.</w:t>
            </w:r>
          </w:p>
          <w:p w14:paraId="427F03A4" w14:textId="77777777" w:rsidR="00A719B8" w:rsidRPr="00725AF5" w:rsidRDefault="00A719B8" w:rsidP="00AF167C">
            <w:pPr>
              <w:pStyle w:val="TableTextCharCharChar1"/>
              <w:rPr>
                <w:color w:val="000000"/>
              </w:rPr>
            </w:pPr>
          </w:p>
          <w:p w14:paraId="427F03AA" w14:textId="2E30CF63" w:rsidR="00A719B8" w:rsidRPr="00725AF5" w:rsidRDefault="00A719B8">
            <w:pPr>
              <w:pStyle w:val="TableTextCharCharChar1"/>
              <w:rPr>
                <w:b/>
                <w:color w:val="FF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AF" w14:textId="2190CD9A" w:rsidR="00A719B8" w:rsidRPr="00725AF5" w:rsidRDefault="009B6289" w:rsidP="009D00A7">
            <w:pPr>
              <w:pStyle w:val="TableTextCharCharChar1"/>
              <w:numPr>
                <w:ilvl w:val="12"/>
                <w:numId w:val="0"/>
              </w:numPr>
              <w:rPr>
                <w:b/>
                <w:szCs w:val="24"/>
              </w:rPr>
            </w:pPr>
            <w:r>
              <w:rPr>
                <w:b/>
                <w:color w:val="0000FF"/>
                <w:szCs w:val="24"/>
              </w:rPr>
              <w:t>80%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B1" w14:textId="77777777" w:rsidR="00A719B8" w:rsidRPr="00725AF5" w:rsidRDefault="00A719B8">
            <w:pPr>
              <w:pStyle w:val="TableTextCharCharChar1"/>
              <w:numPr>
                <w:ilvl w:val="12"/>
                <w:numId w:val="0"/>
              </w:numPr>
              <w:rPr>
                <w:b/>
              </w:rPr>
            </w:pPr>
          </w:p>
          <w:p w14:paraId="427F03B2" w14:textId="77777777" w:rsidR="00A719B8" w:rsidRPr="00725AF5" w:rsidRDefault="00A719B8">
            <w:pPr>
              <w:pStyle w:val="TableTextCharCharChar1"/>
              <w:numPr>
                <w:ilvl w:val="12"/>
                <w:numId w:val="0"/>
              </w:numPr>
              <w:rPr>
                <w:b/>
              </w:rPr>
            </w:pPr>
            <w:r w:rsidRPr="00725AF5">
              <w:rPr>
                <w:b/>
              </w:rPr>
              <w:t>The following services are not covered:</w:t>
            </w:r>
          </w:p>
          <w:p w14:paraId="427F03B3" w14:textId="77777777" w:rsidR="00A719B8" w:rsidRPr="00725AF5" w:rsidRDefault="00A719B8">
            <w:pPr>
              <w:pStyle w:val="TableTextCharCharChar1"/>
              <w:rPr>
                <w:color w:val="000000"/>
              </w:rPr>
            </w:pPr>
            <w:r w:rsidRPr="00725AF5">
              <w:rPr>
                <w:color w:val="000000"/>
              </w:rPr>
              <w:t>●   Custodial Care.</w:t>
            </w:r>
          </w:p>
          <w:p w14:paraId="427F03B4" w14:textId="77777777" w:rsidR="00A719B8" w:rsidRPr="00725AF5" w:rsidRDefault="00A719B8">
            <w:pPr>
              <w:pStyle w:val="TableTextCharCharChar1"/>
              <w:rPr>
                <w:color w:val="000000"/>
              </w:rPr>
            </w:pPr>
            <w:r w:rsidRPr="00725AF5">
              <w:rPr>
                <w:color w:val="000000"/>
              </w:rPr>
              <w:t>●   Domiciliary care.</w:t>
            </w:r>
          </w:p>
          <w:p w14:paraId="427F03B5" w14:textId="77777777" w:rsidR="00A719B8" w:rsidRPr="00725AF5" w:rsidRDefault="00A719B8">
            <w:pPr>
              <w:pStyle w:val="TableTextCharCharChar1"/>
              <w:rPr>
                <w:color w:val="000000"/>
              </w:rPr>
            </w:pPr>
            <w:r w:rsidRPr="00725AF5">
              <w:rPr>
                <w:color w:val="000000"/>
              </w:rPr>
              <w:t>●   Respite care.</w:t>
            </w:r>
          </w:p>
          <w:p w14:paraId="427F03B6" w14:textId="77777777" w:rsidR="00A719B8" w:rsidRPr="00725AF5" w:rsidRDefault="00A719B8">
            <w:pPr>
              <w:pStyle w:val="TableTextCharCharChar1"/>
            </w:pPr>
            <w:r w:rsidRPr="00725AF5">
              <w:rPr>
                <w:color w:val="000000"/>
              </w:rPr>
              <w:t>●   Rest cures.</w:t>
            </w:r>
          </w:p>
          <w:p w14:paraId="427F03B7" w14:textId="77777777" w:rsidR="00A719B8" w:rsidRPr="00725AF5" w:rsidRDefault="00A719B8">
            <w:pPr>
              <w:pStyle w:val="TableTextCharCharChar1"/>
              <w:rPr>
                <w:color w:val="000000"/>
              </w:rPr>
            </w:pPr>
          </w:p>
          <w:p w14:paraId="427F03BE" w14:textId="77777777" w:rsidR="00A719B8" w:rsidRPr="00725AF5" w:rsidRDefault="00A719B8" w:rsidP="00E87B91">
            <w:pPr>
              <w:pStyle w:val="TableTextCharCharChar1"/>
              <w:rPr>
                <w:b/>
                <w:color w:val="FF00FF"/>
              </w:rPr>
            </w:pPr>
          </w:p>
          <w:p w14:paraId="427F03C8" w14:textId="7E73DA7D" w:rsidR="00A719B8" w:rsidRPr="00725AF5" w:rsidRDefault="00A719B8" w:rsidP="009C721E">
            <w:pPr>
              <w:pStyle w:val="TableTextCharCharChar1"/>
              <w:numPr>
                <w:ilvl w:val="12"/>
                <w:numId w:val="0"/>
              </w:numPr>
              <w:rPr>
                <w:b/>
              </w:rPr>
            </w:pPr>
            <w:r w:rsidRPr="00725AF5">
              <w:rPr>
                <w:b/>
              </w:rPr>
              <w:t>Prior Authorization Required</w:t>
            </w:r>
          </w:p>
          <w:p w14:paraId="427F03C9" w14:textId="77777777" w:rsidR="00A719B8" w:rsidRPr="00725AF5" w:rsidRDefault="00A719B8"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719B8" w:rsidRPr="00725AF5" w:rsidRDefault="00A719B8" w:rsidP="009C721E">
            <w:pPr>
              <w:pStyle w:val="TableTextCharCharChar1"/>
              <w:numPr>
                <w:ilvl w:val="12"/>
                <w:numId w:val="0"/>
              </w:numPr>
              <w:rPr>
                <w:b/>
                <w:color w:val="0000FF"/>
              </w:rPr>
            </w:pPr>
          </w:p>
          <w:p w14:paraId="427F03CB" w14:textId="0F1906F2" w:rsidR="00A719B8" w:rsidRPr="00725AF5" w:rsidRDefault="00A719B8"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CC" w14:textId="77777777" w:rsidR="00A719B8" w:rsidRPr="00725AF5" w:rsidRDefault="00A719B8" w:rsidP="009C721E">
            <w:pPr>
              <w:jc w:val="center"/>
            </w:pPr>
          </w:p>
        </w:tc>
      </w:tr>
      <w:tr w:rsidR="00A719B8" w:rsidRPr="00725AF5" w14:paraId="427F0406"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725AF5" w:rsidRDefault="00A719B8">
            <w:pPr>
              <w:pStyle w:val="TableTextCharCharChar1"/>
              <w:numPr>
                <w:ilvl w:val="12"/>
                <w:numId w:val="0"/>
              </w:numPr>
              <w:rPr>
                <w:b/>
              </w:rPr>
            </w:pPr>
            <w:bookmarkStart w:id="144" w:name="Hospice_Care"/>
            <w:r w:rsidRPr="00725AF5">
              <w:rPr>
                <w:b/>
              </w:rPr>
              <w:t>Hospice Care</w:t>
            </w:r>
            <w:bookmarkEnd w:id="144"/>
          </w:p>
          <w:p w14:paraId="427F03CF" w14:textId="77777777" w:rsidR="00A719B8" w:rsidRPr="00725AF5" w:rsidRDefault="00A719B8">
            <w:pPr>
              <w:pStyle w:val="TableTextCharCharChar1"/>
              <w:numPr>
                <w:ilvl w:val="12"/>
                <w:numId w:val="0"/>
              </w:numPr>
              <w:rPr>
                <w:b/>
              </w:rPr>
            </w:pPr>
          </w:p>
          <w:p w14:paraId="427F03D0" w14:textId="77777777" w:rsidR="00A719B8" w:rsidRPr="00725AF5" w:rsidRDefault="00A719B8">
            <w:pPr>
              <w:pStyle w:val="TableTextCharCharChar1"/>
              <w:numPr>
                <w:ilvl w:val="12"/>
                <w:numId w:val="0"/>
              </w:numPr>
            </w:pPr>
          </w:p>
          <w:p w14:paraId="427F03D1" w14:textId="77777777" w:rsidR="00A719B8" w:rsidRPr="00725AF5" w:rsidRDefault="00A719B8"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725AF5" w:rsidRDefault="00A719B8">
            <w:pPr>
              <w:pStyle w:val="TableTextCharCharChar1"/>
              <w:numPr>
                <w:ilvl w:val="12"/>
                <w:numId w:val="0"/>
              </w:numPr>
              <w:rPr>
                <w:bCs/>
              </w:rPr>
            </w:pPr>
          </w:p>
          <w:p w14:paraId="427F03D3" w14:textId="77777777" w:rsidR="00A719B8" w:rsidRPr="00725AF5" w:rsidRDefault="00A719B8">
            <w:pPr>
              <w:pStyle w:val="TableTextCharCharChar1"/>
              <w:numPr>
                <w:ilvl w:val="12"/>
                <w:numId w:val="0"/>
              </w:numPr>
              <w:rPr>
                <w:b/>
                <w:color w:val="FF00FF"/>
              </w:rPr>
            </w:pPr>
          </w:p>
          <w:p w14:paraId="427F03D4" w14:textId="77777777" w:rsidR="00A719B8" w:rsidRPr="00725AF5" w:rsidRDefault="00A719B8">
            <w:pPr>
              <w:pStyle w:val="TableTextCharCharChar1"/>
              <w:numPr>
                <w:ilvl w:val="12"/>
                <w:numId w:val="0"/>
              </w:numPr>
              <w:rPr>
                <w:bCs/>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3D5" w14:textId="4E2C319B"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E1" w14:textId="77777777" w:rsidR="00A719B8" w:rsidRPr="00725AF5" w:rsidRDefault="00A719B8">
            <w:pPr>
              <w:pStyle w:val="TableTextCharCharChar1"/>
              <w:numPr>
                <w:ilvl w:val="12"/>
                <w:numId w:val="0"/>
              </w:numPr>
              <w:rPr>
                <w:bCs/>
                <w:color w:val="000000"/>
              </w:rPr>
            </w:pPr>
          </w:p>
          <w:p w14:paraId="427F03E6" w14:textId="77777777" w:rsidR="00A719B8" w:rsidRPr="00725AF5" w:rsidRDefault="00A719B8" w:rsidP="00417561">
            <w:pPr>
              <w:pStyle w:val="TableTextCharCharChar1"/>
              <w:numPr>
                <w:ilvl w:val="12"/>
                <w:numId w:val="0"/>
              </w:num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EB" w14:textId="7582503D" w:rsidR="00A719B8" w:rsidRPr="00725AF5" w:rsidRDefault="009B6289" w:rsidP="00CE5B87">
            <w:pPr>
              <w:pStyle w:val="TableTextCharCharChar1"/>
              <w:numPr>
                <w:ilvl w:val="12"/>
                <w:numId w:val="0"/>
              </w:numPr>
              <w:rPr>
                <w:b/>
                <w:color w:val="FF00FF"/>
              </w:rPr>
            </w:pPr>
            <w:r>
              <w:rPr>
                <w:b/>
                <w:color w:val="0000FF"/>
                <w:szCs w:val="24"/>
              </w:rPr>
              <w:t>80%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3EC" w14:textId="77777777" w:rsidR="00A719B8" w:rsidRPr="00725AF5" w:rsidRDefault="00A719B8">
            <w:pPr>
              <w:pStyle w:val="TableTextCharCharChar1"/>
              <w:numPr>
                <w:ilvl w:val="12"/>
                <w:numId w:val="0"/>
              </w:numPr>
              <w:rPr>
                <w:b/>
                <w:color w:val="FF00FF"/>
              </w:rPr>
            </w:pPr>
          </w:p>
          <w:p w14:paraId="427F03ED" w14:textId="77777777" w:rsidR="00A719B8" w:rsidRPr="00725AF5" w:rsidRDefault="00A719B8">
            <w:pPr>
              <w:pStyle w:val="TableTextCharCharChar1"/>
              <w:numPr>
                <w:ilvl w:val="12"/>
                <w:numId w:val="0"/>
              </w:numPr>
              <w:rPr>
                <w:b/>
                <w:color w:val="FF00FF"/>
              </w:rPr>
            </w:pPr>
          </w:p>
          <w:p w14:paraId="427F03EE" w14:textId="77777777" w:rsidR="00A719B8" w:rsidRPr="00725AF5" w:rsidRDefault="00A719B8">
            <w:pPr>
              <w:pStyle w:val="TableTextCharCharChar1"/>
              <w:numPr>
                <w:ilvl w:val="12"/>
                <w:numId w:val="0"/>
              </w:numPr>
              <w:rPr>
                <w:b/>
                <w:color w:val="FF00FF"/>
              </w:rPr>
            </w:pPr>
          </w:p>
          <w:p w14:paraId="427F0401" w14:textId="4D1E67AF" w:rsidR="00A719B8" w:rsidRPr="00725AF5" w:rsidRDefault="00A719B8" w:rsidP="00EE5DEF">
            <w:pPr>
              <w:pStyle w:val="TableTextCharCharChar1"/>
              <w:numPr>
                <w:ilvl w:val="12"/>
                <w:numId w:val="0"/>
              </w:numPr>
              <w:rPr>
                <w:b/>
              </w:rPr>
            </w:pPr>
            <w:r w:rsidRPr="00725AF5">
              <w:rPr>
                <w:b/>
              </w:rPr>
              <w:t>Prior Authorization Required</w:t>
            </w:r>
          </w:p>
          <w:p w14:paraId="427F0402" w14:textId="6741E427" w:rsidR="00A719B8" w:rsidRPr="00725AF5" w:rsidRDefault="007A5E3B" w:rsidP="00EE5DEF">
            <w:pPr>
              <w:pStyle w:val="TableTextCharCharChar1"/>
              <w:numPr>
                <w:ilvl w:val="12"/>
                <w:numId w:val="0"/>
              </w:numPr>
            </w:pPr>
            <w:r w:rsidRPr="007A5E3B">
              <w:t>Authorization is only required for inpatient care in an Out of Network facility.</w:t>
            </w:r>
            <w:r>
              <w:t xml:space="preserve"> </w:t>
            </w:r>
            <w:r w:rsidR="00A719B8" w:rsidRPr="00725AF5">
              <w:t xml:space="preserve">Please remember that for Benefits you should </w:t>
            </w:r>
            <w:r w:rsidR="00A719B8" w:rsidRPr="00725AF5">
              <w:rPr>
                <w:bCs/>
                <w:color w:val="000000"/>
              </w:rPr>
              <w:t>obtain prior authorization</w:t>
            </w:r>
            <w:r w:rsidR="00A719B8" w:rsidRPr="00725AF5">
              <w:t xml:space="preserve"> </w:t>
            </w:r>
            <w:r w:rsidR="00A719B8" w:rsidRPr="00725AF5">
              <w:rPr>
                <w:b/>
                <w:bCs/>
                <w:color w:val="0000FF"/>
              </w:rPr>
              <w:t>5</w:t>
            </w:r>
            <w:r w:rsidR="00A719B8" w:rsidRPr="00725AF5">
              <w:t xml:space="preserve"> business days before receiving services.</w:t>
            </w:r>
          </w:p>
          <w:p w14:paraId="427F0403" w14:textId="77777777" w:rsidR="00A719B8" w:rsidRPr="00725AF5" w:rsidRDefault="00A719B8" w:rsidP="00EE5DEF">
            <w:pPr>
              <w:pStyle w:val="TableTextCharCharChar1"/>
              <w:numPr>
                <w:ilvl w:val="12"/>
                <w:numId w:val="0"/>
              </w:numPr>
              <w:rPr>
                <w:b/>
                <w:color w:val="0000FF"/>
              </w:rPr>
            </w:pPr>
          </w:p>
          <w:p w14:paraId="427F0404" w14:textId="55F557FF" w:rsidR="00A719B8" w:rsidRPr="00725AF5" w:rsidRDefault="00A719B8"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05" w14:textId="77777777" w:rsidR="00A719B8" w:rsidRPr="00725AF5" w:rsidRDefault="00A719B8">
            <w:pPr>
              <w:pStyle w:val="TableTextCharCharChar1"/>
              <w:numPr>
                <w:ilvl w:val="12"/>
                <w:numId w:val="0"/>
              </w:numPr>
              <w:rPr>
                <w:b/>
              </w:rPr>
            </w:pPr>
          </w:p>
        </w:tc>
      </w:tr>
      <w:tr w:rsidR="005D7D33" w:rsidRPr="00725AF5" w14:paraId="67921B5B"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A887DF0" w14:textId="77777777" w:rsidR="005D7D33" w:rsidRPr="005D7D33" w:rsidRDefault="005D7D33" w:rsidP="005D7D33">
            <w:pPr>
              <w:pStyle w:val="TableTextCharCharChar1"/>
              <w:numPr>
                <w:ilvl w:val="12"/>
                <w:numId w:val="0"/>
              </w:numPr>
              <w:rPr>
                <w:b/>
                <w:bCs/>
              </w:rPr>
            </w:pPr>
            <w:r w:rsidRPr="005D7D33">
              <w:rPr>
                <w:b/>
                <w:bCs/>
              </w:rPr>
              <w:t>Implants</w:t>
            </w:r>
            <w:bookmarkStart w:id="145" w:name="Implants_and_Related_Medical_Services"/>
            <w:bookmarkEnd w:id="145"/>
            <w:r w:rsidRPr="005D7D33">
              <w:rPr>
                <w:b/>
                <w:bCs/>
              </w:rPr>
              <w:t xml:space="preserve"> and Related</w:t>
            </w:r>
          </w:p>
          <w:p w14:paraId="0B0EE78C" w14:textId="77777777" w:rsidR="005D7D33" w:rsidRDefault="005D7D33" w:rsidP="005D7D33">
            <w:pPr>
              <w:pStyle w:val="TableTextCharCharChar1"/>
              <w:numPr>
                <w:ilvl w:val="12"/>
                <w:numId w:val="0"/>
              </w:numPr>
              <w:rPr>
                <w:b/>
                <w:bCs/>
              </w:rPr>
            </w:pPr>
            <w:r w:rsidRPr="005D7D33">
              <w:rPr>
                <w:b/>
                <w:bCs/>
              </w:rPr>
              <w:t>Medical Services</w:t>
            </w:r>
          </w:p>
          <w:p w14:paraId="55D59BBB" w14:textId="77777777" w:rsidR="005D7D33" w:rsidRDefault="005D7D33" w:rsidP="005D7D33">
            <w:pPr>
              <w:pStyle w:val="TableTextCharCharChar1"/>
              <w:numPr>
                <w:ilvl w:val="12"/>
                <w:numId w:val="0"/>
              </w:numPr>
              <w:rPr>
                <w:b/>
                <w:bCs/>
              </w:rPr>
            </w:pPr>
          </w:p>
          <w:p w14:paraId="67749CF4" w14:textId="0C94ACAD" w:rsidR="005D7D33" w:rsidRPr="00725AF5" w:rsidRDefault="005D7D33">
            <w:pPr>
              <w:pStyle w:val="TableTextCharCharChar1"/>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58F2577D"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641331BF" w14:textId="77777777" w:rsidR="00F92589" w:rsidRPr="00716B74" w:rsidRDefault="00F92589" w:rsidP="00F92589">
            <w:pPr>
              <w:pStyle w:val="TableTextCharCharChar1"/>
              <w:numPr>
                <w:ilvl w:val="12"/>
                <w:numId w:val="0"/>
              </w:numPr>
            </w:pPr>
          </w:p>
          <w:p w14:paraId="4F685656"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70C4F4EF" w14:textId="77777777" w:rsidR="00F92589" w:rsidRDefault="00F92589" w:rsidP="00F92589">
            <w:pPr>
              <w:pStyle w:val="TableTextCharCharChar1"/>
              <w:numPr>
                <w:ilvl w:val="12"/>
                <w:numId w:val="0"/>
              </w:numPr>
            </w:pPr>
          </w:p>
          <w:p w14:paraId="38F94654" w14:textId="77777777" w:rsidR="00F92589" w:rsidRDefault="00F92589" w:rsidP="00F92589">
            <w:pPr>
              <w:pStyle w:val="TableTextCharCharChar1"/>
              <w:numPr>
                <w:ilvl w:val="12"/>
                <w:numId w:val="0"/>
              </w:numPr>
            </w:pPr>
          </w:p>
          <w:p w14:paraId="4E0BDA62" w14:textId="77777777" w:rsidR="00F92589" w:rsidRPr="00716B74" w:rsidRDefault="00F92589" w:rsidP="00F92589">
            <w:pPr>
              <w:pStyle w:val="TableTextCharCharChar1"/>
              <w:numPr>
                <w:ilvl w:val="12"/>
                <w:numId w:val="0"/>
              </w:numPr>
              <w:rPr>
                <w:b/>
              </w:rPr>
            </w:pPr>
            <w:r w:rsidRPr="00716B74">
              <w:rPr>
                <w:b/>
              </w:rPr>
              <w:t>Exclusions:</w:t>
            </w:r>
          </w:p>
          <w:p w14:paraId="37C5C196"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38A0651E"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7C5410A1" w14:textId="77777777" w:rsidR="00F92589" w:rsidRDefault="00F92589" w:rsidP="00F92589">
            <w:pPr>
              <w:pStyle w:val="TableTextCharCharChar1"/>
              <w:numPr>
                <w:ilvl w:val="12"/>
                <w:numId w:val="0"/>
              </w:numPr>
            </w:pPr>
          </w:p>
          <w:p w14:paraId="400EDD6F"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1551C95D"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7FB623D1" w14:textId="77777777" w:rsidR="005D7D33" w:rsidRPr="00725AF5" w:rsidDel="003C3DFE" w:rsidRDefault="005D7D33">
            <w:pPr>
              <w:pStyle w:val="TableTextCharCharChar1"/>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7DA6A6AF"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7D5586B9" w14:textId="77777777" w:rsidR="00F92589" w:rsidRPr="00716B74" w:rsidRDefault="00F92589" w:rsidP="00F92589">
            <w:pPr>
              <w:pStyle w:val="TableTextCharCharChar1"/>
              <w:numPr>
                <w:ilvl w:val="12"/>
                <w:numId w:val="0"/>
              </w:numPr>
            </w:pPr>
          </w:p>
          <w:p w14:paraId="551E70D9"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0BDC289A" w14:textId="77777777" w:rsidR="00F92589" w:rsidRDefault="00F92589" w:rsidP="00F92589">
            <w:pPr>
              <w:pStyle w:val="TableTextCharCharChar1"/>
              <w:numPr>
                <w:ilvl w:val="12"/>
                <w:numId w:val="0"/>
              </w:numPr>
            </w:pPr>
          </w:p>
          <w:p w14:paraId="75F02C16" w14:textId="77777777" w:rsidR="00F92589" w:rsidRDefault="00F92589" w:rsidP="00F92589">
            <w:pPr>
              <w:pStyle w:val="TableTextCharCharChar1"/>
              <w:numPr>
                <w:ilvl w:val="12"/>
                <w:numId w:val="0"/>
              </w:numPr>
            </w:pPr>
          </w:p>
          <w:p w14:paraId="19D84B1F" w14:textId="77777777" w:rsidR="00F92589" w:rsidRPr="00716B74" w:rsidRDefault="00F92589" w:rsidP="00F92589">
            <w:pPr>
              <w:pStyle w:val="TableTextCharCharChar1"/>
              <w:numPr>
                <w:ilvl w:val="12"/>
                <w:numId w:val="0"/>
              </w:numPr>
              <w:rPr>
                <w:b/>
              </w:rPr>
            </w:pPr>
            <w:r w:rsidRPr="00716B74">
              <w:rPr>
                <w:b/>
              </w:rPr>
              <w:t>Exclusions:</w:t>
            </w:r>
          </w:p>
          <w:p w14:paraId="19C692F2"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7200079B"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0630C045" w14:textId="77777777" w:rsidR="00F92589" w:rsidRDefault="00F92589" w:rsidP="00F92589">
            <w:pPr>
              <w:pStyle w:val="TableTextCharCharChar1"/>
              <w:numPr>
                <w:ilvl w:val="12"/>
                <w:numId w:val="0"/>
              </w:numPr>
            </w:pPr>
          </w:p>
          <w:p w14:paraId="174CCD64"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78704340"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0988FE58" w14:textId="77777777" w:rsidR="005D7D33" w:rsidRPr="00725AF5" w:rsidDel="009D6420" w:rsidRDefault="005D7D33" w:rsidP="00CE5B87">
            <w:pPr>
              <w:pStyle w:val="TableTextCharCharChar1"/>
              <w:numPr>
                <w:ilvl w:val="12"/>
                <w:numId w:val="0"/>
              </w:numPr>
              <w:rPr>
                <w:b/>
                <w:color w:val="0000FF"/>
                <w:szCs w:val="24"/>
              </w:rPr>
            </w:pPr>
          </w:p>
        </w:tc>
      </w:tr>
      <w:tr w:rsidR="00FD5734" w:rsidRPr="00725AF5" w14:paraId="427F0415"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366FE0" w:rsidRDefault="00FD5734" w:rsidP="006C3900">
            <w:pPr>
              <w:rPr>
                <w:b/>
                <w:bCs/>
                <w:sz w:val="24"/>
                <w:szCs w:val="24"/>
              </w:rPr>
            </w:pPr>
            <w:bookmarkStart w:id="146" w:name="Kidney_Resource_Services_KRS_CKS"/>
            <w:r w:rsidRPr="00366FE0">
              <w:rPr>
                <w:b/>
                <w:bCs/>
                <w:sz w:val="24"/>
                <w:szCs w:val="24"/>
              </w:rPr>
              <w:t>Kidney Disease Programs</w:t>
            </w:r>
            <w:bookmarkEnd w:id="146"/>
          </w:p>
          <w:p w14:paraId="427F0409" w14:textId="5E07DC2D" w:rsidR="00FD5734" w:rsidRPr="00366FE0" w:rsidRDefault="00FD5734">
            <w:pPr>
              <w:pStyle w:val="TableText"/>
              <w:rPr>
                <w:b/>
                <w:color w:val="FF00FF"/>
              </w:rPr>
            </w:pPr>
          </w:p>
        </w:tc>
        <w:tc>
          <w:tcPr>
            <w:tcW w:w="5791" w:type="dxa"/>
            <w:gridSpan w:val="4"/>
            <w:tcBorders>
              <w:top w:val="single" w:sz="6" w:space="0" w:color="auto"/>
              <w:left w:val="single" w:sz="6" w:space="0" w:color="auto"/>
              <w:bottom w:val="single" w:sz="6" w:space="0" w:color="auto"/>
              <w:right w:val="single" w:sz="6" w:space="0" w:color="auto"/>
            </w:tcBorders>
            <w:shd w:val="pct5" w:color="auto" w:fill="FFFFFF"/>
          </w:tcPr>
          <w:p w14:paraId="440B2328" w14:textId="77777777" w:rsidR="00FD5734" w:rsidRPr="00366FE0" w:rsidRDefault="00FD5734" w:rsidP="006C3900">
            <w:pPr>
              <w:rPr>
                <w:color w:val="000000"/>
                <w:sz w:val="24"/>
                <w:szCs w:val="24"/>
              </w:rPr>
            </w:pPr>
            <w:r w:rsidRPr="00366FE0">
              <w:rPr>
                <w:color w:val="000000"/>
                <w:sz w:val="24"/>
                <w:szCs w:val="24"/>
              </w:rPr>
              <w:t>Not Applicable</w:t>
            </w:r>
          </w:p>
          <w:p w14:paraId="427F0414" w14:textId="73B21E93" w:rsidR="00FD5734" w:rsidRPr="00366FE0" w:rsidRDefault="00FD5734" w:rsidP="00BD0118">
            <w:pPr>
              <w:rPr>
                <w:szCs w:val="24"/>
              </w:rPr>
            </w:pPr>
          </w:p>
        </w:tc>
      </w:tr>
      <w:tr w:rsidR="004C6B54" w:rsidRPr="00725AF5" w14:paraId="5A911510" w14:textId="291FF955"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A5FE9D4" w14:textId="16F0A177" w:rsidR="004C6B54" w:rsidRDefault="004C6B54" w:rsidP="004C6B54">
            <w:pPr>
              <w:pStyle w:val="TableText"/>
              <w:numPr>
                <w:ilvl w:val="12"/>
                <w:numId w:val="0"/>
              </w:numPr>
              <w:rPr>
                <w:b/>
                <w:bCs/>
              </w:rPr>
            </w:pPr>
            <w:r w:rsidRPr="004C6B54">
              <w:rPr>
                <w:b/>
                <w:bCs/>
              </w:rPr>
              <w:t xml:space="preserve">Lenses and </w:t>
            </w:r>
            <w:bookmarkStart w:id="147" w:name="Lenses_and_Eye_Exams_for_Cataract_Patien"/>
            <w:bookmarkEnd w:id="147"/>
            <w:r w:rsidRPr="004C6B54">
              <w:rPr>
                <w:b/>
                <w:bCs/>
              </w:rPr>
              <w:t>Eye Exams for</w:t>
            </w:r>
          </w:p>
          <w:p w14:paraId="7943B4D3" w14:textId="48A1E6C0" w:rsidR="004C6B54" w:rsidRDefault="004C6B54" w:rsidP="004C6B54">
            <w:pPr>
              <w:pStyle w:val="TableText"/>
              <w:numPr>
                <w:ilvl w:val="12"/>
                <w:numId w:val="0"/>
              </w:numPr>
              <w:rPr>
                <w:b/>
                <w:bCs/>
              </w:rPr>
            </w:pPr>
            <w:r w:rsidRPr="004C6B54">
              <w:rPr>
                <w:b/>
                <w:bCs/>
              </w:rPr>
              <w:t>Cataract Patients</w:t>
            </w:r>
          </w:p>
          <w:p w14:paraId="357CF7FE" w14:textId="061E2D98" w:rsidR="004C6B54" w:rsidRDefault="004C6B54" w:rsidP="004C6B54">
            <w:pPr>
              <w:pStyle w:val="TableText"/>
              <w:numPr>
                <w:ilvl w:val="12"/>
                <w:numId w:val="0"/>
              </w:numPr>
              <w:rPr>
                <w:b/>
                <w:bCs/>
              </w:rPr>
            </w:pPr>
          </w:p>
          <w:p w14:paraId="427B75D9" w14:textId="61D7D36E" w:rsidR="004C6B54" w:rsidRPr="000579AC" w:rsidRDefault="004C6B54" w:rsidP="004C6B54">
            <w:pPr>
              <w:pStyle w:val="TableText"/>
              <w:numPr>
                <w:ilvl w:val="12"/>
                <w:numId w:val="0"/>
              </w:numPr>
              <w:rPr>
                <w:bCs/>
              </w:rPr>
            </w:pPr>
            <w:r w:rsidRPr="000579AC">
              <w:rPr>
                <w:bCs/>
              </w:rPr>
              <w:t>Coverage is available for the first pair of eyeglasses or corrective lenses following cataract Surgery performed while the participant is enrolled with the</w:t>
            </w:r>
          </w:p>
          <w:p w14:paraId="1564E345" w14:textId="5FFBD863" w:rsidR="004C6B54" w:rsidRPr="000579AC" w:rsidRDefault="004C6B54" w:rsidP="004C6B54">
            <w:pPr>
              <w:pStyle w:val="TableText"/>
              <w:numPr>
                <w:ilvl w:val="12"/>
                <w:numId w:val="0"/>
              </w:numPr>
              <w:rPr>
                <w:bCs/>
              </w:rPr>
            </w:pPr>
            <w:r w:rsidRPr="000579AC">
              <w:rPr>
                <w:bCs/>
              </w:rPr>
              <w:t xml:space="preserve">Plan. Coverage is provided for </w:t>
            </w:r>
            <w:r w:rsidRPr="000579AC">
              <w:rPr>
                <w:b/>
                <w:bCs/>
                <w:color w:val="0000FF"/>
              </w:rPr>
              <w:t>one</w:t>
            </w:r>
            <w:r w:rsidRPr="000579AC">
              <w:rPr>
                <w:bCs/>
              </w:rPr>
              <w:t xml:space="preserve"> (</w:t>
            </w:r>
            <w:r w:rsidRPr="000579AC">
              <w:rPr>
                <w:b/>
                <w:bCs/>
                <w:color w:val="0000FF"/>
              </w:rPr>
              <w:t>1</w:t>
            </w:r>
            <w:r w:rsidRPr="000579AC">
              <w:rPr>
                <w:bCs/>
              </w:rPr>
              <w:t>) eye examination per Participant for the purpose of determining vision loss or disease (including refraction) for</w:t>
            </w:r>
          </w:p>
          <w:p w14:paraId="16429023" w14:textId="5BA93F68" w:rsidR="004C6B54" w:rsidRPr="000579AC" w:rsidRDefault="004C6B54" w:rsidP="004C6B54">
            <w:pPr>
              <w:pStyle w:val="TableText"/>
              <w:numPr>
                <w:ilvl w:val="12"/>
                <w:numId w:val="0"/>
              </w:numPr>
              <w:rPr>
                <w:bCs/>
              </w:rPr>
            </w:pPr>
            <w:r w:rsidRPr="000579AC">
              <w:rPr>
                <w:bCs/>
              </w:rPr>
              <w:t>Cataract patients only. The Specialist Copay will be applied to the Office Visit charge for this examination</w:t>
            </w:r>
          </w:p>
          <w:p w14:paraId="690FBAA9" w14:textId="06F252C6" w:rsidR="004C6B54" w:rsidRPr="00725AF5" w:rsidRDefault="004C6B54" w:rsidP="004C6B54">
            <w:pPr>
              <w:pStyle w:val="TableText"/>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1B78C767" w14:textId="6D27AE03" w:rsidR="004C6B54" w:rsidRPr="00725AF5" w:rsidRDefault="004C6B54" w:rsidP="00DD6826">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r w:rsidR="007C0A2F" w:rsidRPr="007C0A2F">
              <w:rPr>
                <w:bCs/>
                <w:sz w:val="20"/>
                <w:szCs w:val="24"/>
              </w:rPr>
              <w:t xml:space="preserve"> </w:t>
            </w:r>
            <w:r w:rsidR="007C0A2F" w:rsidRPr="007C0A2F">
              <w:rPr>
                <w:bCs/>
                <w:szCs w:val="24"/>
              </w:rPr>
              <w:t>after satisfying the</w:t>
            </w:r>
            <w:r w:rsidR="007C0A2F" w:rsidRPr="007C0A2F">
              <w:rPr>
                <w:b/>
                <w:bCs/>
                <w:szCs w:val="24"/>
              </w:rPr>
              <w:t xml:space="preserve"> </w:t>
            </w:r>
            <w:r w:rsidR="007C0A2F" w:rsidRPr="007C0A2F">
              <w:rPr>
                <w:bCs/>
                <w:szCs w:val="24"/>
              </w:rPr>
              <w:t>deductible</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24C2312A" w14:textId="55CBD79E" w:rsidR="004C6B54" w:rsidRPr="00725AF5" w:rsidRDefault="009B6289" w:rsidP="004C6B54">
            <w:pPr>
              <w:pStyle w:val="TableText"/>
              <w:rPr>
                <w:szCs w:val="24"/>
              </w:rPr>
            </w:pPr>
            <w:r>
              <w:rPr>
                <w:b/>
                <w:color w:val="0000FF"/>
                <w:szCs w:val="24"/>
              </w:rPr>
              <w:t>80%</w:t>
            </w:r>
            <w:r w:rsidR="004C6B54" w:rsidRPr="00725AF5">
              <w:rPr>
                <w:b/>
                <w:color w:val="0000FF"/>
                <w:szCs w:val="24"/>
              </w:rPr>
              <w:t xml:space="preserve"> </w:t>
            </w:r>
            <w:r w:rsidR="004C6B54" w:rsidRPr="00725AF5">
              <w:rPr>
                <w:bCs/>
                <w:szCs w:val="24"/>
              </w:rPr>
              <w:t>of eligible expenses</w:t>
            </w:r>
            <w:r w:rsidR="004C6B54" w:rsidRPr="00725AF5">
              <w:rPr>
                <w:bCs/>
                <w:color w:val="0000FF"/>
                <w:szCs w:val="24"/>
              </w:rPr>
              <w:t xml:space="preserve"> </w:t>
            </w:r>
            <w:r w:rsidR="004C6B54" w:rsidRPr="00725AF5">
              <w:rPr>
                <w:bCs/>
                <w:szCs w:val="24"/>
              </w:rPr>
              <w:t xml:space="preserve">after satisfying </w:t>
            </w:r>
            <w:r w:rsidR="004C6B54" w:rsidRPr="00725AF5">
              <w:rPr>
                <w:color w:val="000000"/>
                <w:szCs w:val="24"/>
              </w:rPr>
              <w:t>the</w:t>
            </w:r>
            <w:r w:rsidR="004C6B54" w:rsidRPr="00725AF5">
              <w:rPr>
                <w:b/>
                <w:color w:val="0000FF"/>
                <w:szCs w:val="24"/>
              </w:rPr>
              <w:t xml:space="preserve"> </w:t>
            </w:r>
            <w:r w:rsidR="004C6B54" w:rsidRPr="00725AF5">
              <w:rPr>
                <w:szCs w:val="24"/>
              </w:rPr>
              <w:t>deductible</w:t>
            </w:r>
          </w:p>
          <w:p w14:paraId="03868460" w14:textId="081BAF47" w:rsidR="004C6B54" w:rsidRPr="00725AF5" w:rsidRDefault="004C6B54" w:rsidP="00DD6826">
            <w:pPr>
              <w:pStyle w:val="TableText"/>
              <w:rPr>
                <w:b/>
                <w:color w:val="0000FF"/>
                <w:szCs w:val="24"/>
              </w:rPr>
            </w:pPr>
          </w:p>
        </w:tc>
      </w:tr>
      <w:tr w:rsidR="00C91928" w:rsidRPr="00725AF5" w14:paraId="5AF380A1"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054DB3E4" w14:textId="77777777" w:rsidR="00C91928" w:rsidRDefault="00C91928" w:rsidP="0095064D">
            <w:pPr>
              <w:pStyle w:val="TableText"/>
              <w:numPr>
                <w:ilvl w:val="12"/>
                <w:numId w:val="0"/>
              </w:numPr>
              <w:rPr>
                <w:b/>
                <w:bCs/>
              </w:rPr>
            </w:pPr>
            <w:r w:rsidRPr="00C91928">
              <w:rPr>
                <w:b/>
                <w:bCs/>
              </w:rPr>
              <w:t>Oral Ap</w:t>
            </w:r>
            <w:bookmarkStart w:id="148" w:name="Oral_Appliances_for_Snoring"/>
            <w:bookmarkEnd w:id="148"/>
            <w:r w:rsidRPr="00C91928">
              <w:rPr>
                <w:b/>
                <w:bCs/>
              </w:rPr>
              <w:t>pliance For Snoring</w:t>
            </w:r>
          </w:p>
          <w:p w14:paraId="10FADC9E" w14:textId="77777777" w:rsidR="00C91928" w:rsidRDefault="00C91928" w:rsidP="0095064D">
            <w:pPr>
              <w:pStyle w:val="TableText"/>
              <w:numPr>
                <w:ilvl w:val="12"/>
                <w:numId w:val="0"/>
              </w:numPr>
              <w:rPr>
                <w:b/>
                <w:bCs/>
              </w:rPr>
            </w:pPr>
          </w:p>
          <w:p w14:paraId="4D61A2E9" w14:textId="40A19A40" w:rsidR="00C91928" w:rsidRPr="000579AC" w:rsidRDefault="00C91928" w:rsidP="00C91928">
            <w:pPr>
              <w:pStyle w:val="TableText"/>
              <w:numPr>
                <w:ilvl w:val="12"/>
                <w:numId w:val="0"/>
              </w:numPr>
            </w:pPr>
            <w:r w:rsidRPr="000579AC">
              <w:t>Non-surgical oral appliances, worn during sleep, are intended to treat Obstructive Sleep Apnea (OSA) by keeping the airway open in one of three</w:t>
            </w:r>
            <w:r>
              <w:t xml:space="preserve"> </w:t>
            </w:r>
            <w:r w:rsidRPr="000579AC">
              <w:t>ways:</w:t>
            </w:r>
          </w:p>
          <w:p w14:paraId="35B3AD05" w14:textId="6F08C830" w:rsidR="00C91928" w:rsidRPr="000579AC" w:rsidRDefault="00C91928" w:rsidP="00F1341C">
            <w:pPr>
              <w:pStyle w:val="TableText"/>
              <w:numPr>
                <w:ilvl w:val="0"/>
                <w:numId w:val="33"/>
              </w:numPr>
            </w:pPr>
            <w:r w:rsidRPr="000579AC">
              <w:t>by pushing the lower jaw forward (a mandibular advancement device or MAD),</w:t>
            </w:r>
          </w:p>
          <w:p w14:paraId="490173A1" w14:textId="3A4389E2" w:rsidR="00C91928" w:rsidRPr="000579AC" w:rsidRDefault="00C91928" w:rsidP="00F1341C">
            <w:pPr>
              <w:pStyle w:val="TableText"/>
              <w:numPr>
                <w:ilvl w:val="0"/>
                <w:numId w:val="33"/>
              </w:numPr>
            </w:pPr>
            <w:r w:rsidRPr="000579AC">
              <w:t>by preventing the tongue from falling back over the airway (a tongue-retaining device)</w:t>
            </w:r>
          </w:p>
          <w:p w14:paraId="57BDC705" w14:textId="562DE13E" w:rsidR="00C91928" w:rsidRPr="000579AC" w:rsidRDefault="00C91928" w:rsidP="00F1341C">
            <w:pPr>
              <w:pStyle w:val="TableText"/>
              <w:numPr>
                <w:ilvl w:val="0"/>
                <w:numId w:val="33"/>
              </w:numPr>
            </w:pPr>
            <w:r w:rsidRPr="000579AC">
              <w:t>by combining both mechanisms.</w:t>
            </w:r>
          </w:p>
          <w:p w14:paraId="4171D346" w14:textId="77777777" w:rsidR="00C91928" w:rsidRDefault="00C91928" w:rsidP="00C91928">
            <w:pPr>
              <w:pStyle w:val="TableText"/>
              <w:numPr>
                <w:ilvl w:val="12"/>
                <w:numId w:val="0"/>
              </w:numPr>
            </w:pPr>
          </w:p>
          <w:p w14:paraId="2688FB5C" w14:textId="77777777" w:rsidR="00C91928" w:rsidRPr="000579AC" w:rsidRDefault="00C91928" w:rsidP="00C91928">
            <w:pPr>
              <w:pStyle w:val="TableText"/>
              <w:numPr>
                <w:ilvl w:val="12"/>
                <w:numId w:val="0"/>
              </w:numPr>
            </w:pPr>
            <w:r w:rsidRPr="000579AC">
              <w:t>Coverage is available for the MAD device and the device that combines both mechanisms described above.</w:t>
            </w:r>
          </w:p>
          <w:p w14:paraId="60CD5CE6" w14:textId="77777777" w:rsidR="00C91928" w:rsidRDefault="00C91928" w:rsidP="00C91928">
            <w:pPr>
              <w:pStyle w:val="TableText"/>
              <w:numPr>
                <w:ilvl w:val="12"/>
                <w:numId w:val="0"/>
              </w:numPr>
            </w:pPr>
            <w:r w:rsidRPr="000579AC">
              <w:t>Coverage is NOT available for a tongue retaining device.</w:t>
            </w:r>
          </w:p>
          <w:p w14:paraId="7604A668" w14:textId="701FCB84" w:rsidR="00C91928" w:rsidRPr="00725AF5" w:rsidRDefault="00C91928" w:rsidP="00C91928">
            <w:pPr>
              <w:pStyle w:val="TableText"/>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2B70D6F3" w14:textId="659F0867" w:rsidR="00C91928" w:rsidRPr="00725AF5" w:rsidDel="003C3DFE" w:rsidRDefault="00C91928" w:rsidP="00DD6826">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r w:rsidR="007C0A2F" w:rsidRPr="007C0A2F">
              <w:rPr>
                <w:bCs/>
                <w:sz w:val="20"/>
                <w:szCs w:val="24"/>
              </w:rPr>
              <w:t xml:space="preserve"> </w:t>
            </w:r>
            <w:r w:rsidR="007C0A2F" w:rsidRPr="007C0A2F">
              <w:rPr>
                <w:bCs/>
                <w:szCs w:val="24"/>
              </w:rPr>
              <w:t>after satisfying the</w:t>
            </w:r>
            <w:r w:rsidR="007C0A2F" w:rsidRPr="007C0A2F">
              <w:rPr>
                <w:b/>
                <w:bCs/>
                <w:szCs w:val="24"/>
              </w:rPr>
              <w:t xml:space="preserve"> </w:t>
            </w:r>
            <w:r w:rsidR="007C0A2F" w:rsidRPr="007C0A2F">
              <w:rPr>
                <w:bCs/>
                <w:szCs w:val="24"/>
              </w:rPr>
              <w:t>deductible</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7EDF03D" w14:textId="2C6DE0A6" w:rsidR="00C91928" w:rsidRPr="00725AF5" w:rsidRDefault="009B6289" w:rsidP="00C91928">
            <w:pPr>
              <w:pStyle w:val="TableText"/>
              <w:rPr>
                <w:szCs w:val="24"/>
              </w:rPr>
            </w:pPr>
            <w:r>
              <w:rPr>
                <w:b/>
                <w:color w:val="0000FF"/>
                <w:szCs w:val="24"/>
              </w:rPr>
              <w:t>80%</w:t>
            </w:r>
            <w:r w:rsidR="00C91928" w:rsidRPr="00725AF5">
              <w:rPr>
                <w:b/>
                <w:color w:val="0000FF"/>
                <w:szCs w:val="24"/>
              </w:rPr>
              <w:t xml:space="preserve"> </w:t>
            </w:r>
            <w:r w:rsidR="00C91928" w:rsidRPr="00725AF5">
              <w:rPr>
                <w:bCs/>
                <w:szCs w:val="24"/>
              </w:rPr>
              <w:t>of eligible expenses</w:t>
            </w:r>
            <w:r w:rsidR="00C91928" w:rsidRPr="00725AF5">
              <w:rPr>
                <w:bCs/>
                <w:color w:val="0000FF"/>
                <w:szCs w:val="24"/>
              </w:rPr>
              <w:t xml:space="preserve"> </w:t>
            </w:r>
            <w:r w:rsidR="00C91928" w:rsidRPr="00725AF5">
              <w:rPr>
                <w:bCs/>
                <w:szCs w:val="24"/>
              </w:rPr>
              <w:t xml:space="preserve">after satisfying </w:t>
            </w:r>
            <w:r w:rsidR="00C91928" w:rsidRPr="00725AF5">
              <w:rPr>
                <w:color w:val="000000"/>
                <w:szCs w:val="24"/>
              </w:rPr>
              <w:t>the</w:t>
            </w:r>
            <w:r w:rsidR="00C91928" w:rsidRPr="00725AF5">
              <w:rPr>
                <w:b/>
                <w:color w:val="0000FF"/>
                <w:szCs w:val="24"/>
              </w:rPr>
              <w:t xml:space="preserve"> </w:t>
            </w:r>
            <w:r w:rsidR="00C91928" w:rsidRPr="00725AF5">
              <w:rPr>
                <w:szCs w:val="24"/>
              </w:rPr>
              <w:t>deductible</w:t>
            </w:r>
          </w:p>
          <w:p w14:paraId="22F2E2CC" w14:textId="77777777" w:rsidR="00C91928" w:rsidRPr="00725AF5" w:rsidDel="009D6420" w:rsidRDefault="00C91928" w:rsidP="00DD6826">
            <w:pPr>
              <w:pStyle w:val="TableText"/>
              <w:rPr>
                <w:b/>
                <w:color w:val="0000FF"/>
                <w:szCs w:val="24"/>
              </w:rPr>
            </w:pPr>
          </w:p>
        </w:tc>
      </w:tr>
      <w:tr w:rsidR="00203408" w:rsidRPr="00725AF5" w14:paraId="12932405"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2F18E8DB" w14:textId="77777777" w:rsidR="00203408" w:rsidRPr="00203408" w:rsidRDefault="00203408" w:rsidP="00203408">
            <w:pPr>
              <w:pStyle w:val="TableText"/>
              <w:numPr>
                <w:ilvl w:val="12"/>
                <w:numId w:val="0"/>
              </w:numPr>
              <w:rPr>
                <w:b/>
                <w:bCs/>
              </w:rPr>
            </w:pPr>
            <w:r w:rsidRPr="00203408">
              <w:rPr>
                <w:b/>
                <w:bCs/>
              </w:rPr>
              <w:t>Oral Surgery &amp;</w:t>
            </w:r>
            <w:bookmarkStart w:id="149" w:name="Oral_Surgery_and_Diseases_of_The_Mouth"/>
            <w:bookmarkEnd w:id="149"/>
            <w:r w:rsidRPr="00203408">
              <w:rPr>
                <w:b/>
                <w:bCs/>
              </w:rPr>
              <w:t xml:space="preserve"> Diseases Of</w:t>
            </w:r>
          </w:p>
          <w:p w14:paraId="7E5AF14C" w14:textId="77777777" w:rsidR="00203408" w:rsidRDefault="00203408" w:rsidP="00203408">
            <w:pPr>
              <w:pStyle w:val="TableText"/>
              <w:numPr>
                <w:ilvl w:val="12"/>
                <w:numId w:val="0"/>
              </w:numPr>
              <w:rPr>
                <w:b/>
                <w:bCs/>
              </w:rPr>
            </w:pPr>
            <w:r w:rsidRPr="00203408">
              <w:rPr>
                <w:b/>
                <w:bCs/>
              </w:rPr>
              <w:t>The Mouth</w:t>
            </w:r>
          </w:p>
          <w:p w14:paraId="3672751C" w14:textId="69A9D5EA" w:rsidR="00203408" w:rsidRPr="00725AF5" w:rsidRDefault="00203408" w:rsidP="00203408">
            <w:pPr>
              <w:pStyle w:val="TableText"/>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79BCD1FB" w14:textId="77777777" w:rsidR="00203408" w:rsidRPr="000579AC" w:rsidRDefault="00203408" w:rsidP="00203408">
            <w:pPr>
              <w:pStyle w:val="TableText"/>
              <w:rPr>
                <w:szCs w:val="24"/>
              </w:rPr>
            </w:pPr>
            <w:r w:rsidRPr="000579AC">
              <w:rPr>
                <w:szCs w:val="24"/>
              </w:rPr>
              <w:t>Coverage includes only Authorized oral surgical services limited to the reduction or manipulation of fractures of facial bones; excision of lesions of the</w:t>
            </w:r>
          </w:p>
          <w:p w14:paraId="5BD072E5" w14:textId="77777777" w:rsidR="00203408" w:rsidRPr="000579AC" w:rsidRDefault="00203408" w:rsidP="00203408">
            <w:pPr>
              <w:pStyle w:val="TableText"/>
              <w:rPr>
                <w:szCs w:val="24"/>
              </w:rPr>
            </w:pPr>
            <w:r w:rsidRPr="000579AC">
              <w:rPr>
                <w:szCs w:val="24"/>
              </w:rPr>
              <w:t>mandible, mouth, lip, or tongue; incision of accessory sinuses, mouth, salivary glands, or ducts; reconstruction or repair of the mouth or lip necessary</w:t>
            </w:r>
          </w:p>
          <w:p w14:paraId="66D4A237" w14:textId="77777777" w:rsidR="00203408" w:rsidRPr="000579AC" w:rsidRDefault="00203408" w:rsidP="00203408">
            <w:pPr>
              <w:pStyle w:val="TableText"/>
              <w:rPr>
                <w:szCs w:val="24"/>
              </w:rPr>
            </w:pPr>
            <w:r w:rsidRPr="000579AC">
              <w:rPr>
                <w:szCs w:val="24"/>
              </w:rPr>
              <w:t>to correct anatomical functional impairment caused by congenital defect.</w:t>
            </w:r>
          </w:p>
          <w:p w14:paraId="00C34164" w14:textId="77777777" w:rsidR="00203408" w:rsidRPr="000579AC" w:rsidRDefault="00203408" w:rsidP="00203408">
            <w:pPr>
              <w:pStyle w:val="TableText"/>
              <w:rPr>
                <w:szCs w:val="24"/>
              </w:rPr>
            </w:pPr>
          </w:p>
          <w:p w14:paraId="06600ED2" w14:textId="77777777" w:rsidR="00203408" w:rsidRPr="000579AC" w:rsidRDefault="00203408" w:rsidP="00203408">
            <w:pPr>
              <w:pStyle w:val="TableText"/>
              <w:rPr>
                <w:szCs w:val="24"/>
              </w:rPr>
            </w:pPr>
            <w:r w:rsidRPr="000579AC">
              <w:rPr>
                <w:szCs w:val="24"/>
              </w:rPr>
              <w:t>In addition, services are Covered for the removal of tumors and cysts of the jaws, lips, cheeks, tongue, roof and floor of the mouth, and removal of</w:t>
            </w:r>
          </w:p>
          <w:p w14:paraId="2E2544EA" w14:textId="77777777" w:rsidR="00203408" w:rsidRPr="000579AC" w:rsidRDefault="00203408" w:rsidP="00203408">
            <w:pPr>
              <w:pStyle w:val="TableText"/>
              <w:rPr>
                <w:szCs w:val="24"/>
              </w:rPr>
            </w:pPr>
            <w:r w:rsidRPr="000579AC">
              <w:rPr>
                <w:szCs w:val="24"/>
              </w:rPr>
              <w:t>bony growths of the jaw, soft and hard palate.</w:t>
            </w:r>
          </w:p>
          <w:p w14:paraId="66D18871" w14:textId="77777777" w:rsidR="00203408" w:rsidRDefault="00203408" w:rsidP="00203408">
            <w:pPr>
              <w:pStyle w:val="TableText"/>
              <w:rPr>
                <w:szCs w:val="24"/>
              </w:rPr>
            </w:pPr>
            <w:r w:rsidRPr="000579AC">
              <w:rPr>
                <w:szCs w:val="24"/>
              </w:rPr>
              <w:t>Coverage is provided for diseases of the mouth, unless the condition is due to dental disease or of dental origin.</w:t>
            </w:r>
          </w:p>
          <w:p w14:paraId="5DB04E73" w14:textId="77777777" w:rsidR="00203408" w:rsidRPr="000579AC" w:rsidRDefault="00203408" w:rsidP="00203408">
            <w:pPr>
              <w:pStyle w:val="TableText"/>
              <w:rPr>
                <w:szCs w:val="24"/>
              </w:rPr>
            </w:pPr>
          </w:p>
          <w:p w14:paraId="0F6C432D" w14:textId="77777777" w:rsidR="00203408" w:rsidRPr="000579AC" w:rsidRDefault="00203408" w:rsidP="00203408">
            <w:pPr>
              <w:pStyle w:val="TableText"/>
              <w:rPr>
                <w:szCs w:val="24"/>
              </w:rPr>
            </w:pPr>
            <w:r w:rsidRPr="000579AC">
              <w:rPr>
                <w:szCs w:val="24"/>
              </w:rPr>
              <w:t>Benefits are paid the same as:</w:t>
            </w:r>
          </w:p>
          <w:p w14:paraId="4759CCF2" w14:textId="26B05C4D" w:rsidR="00203408" w:rsidRPr="000579AC" w:rsidRDefault="00203408" w:rsidP="00F1341C">
            <w:pPr>
              <w:pStyle w:val="TableText"/>
              <w:numPr>
                <w:ilvl w:val="0"/>
                <w:numId w:val="34"/>
              </w:numPr>
              <w:rPr>
                <w:szCs w:val="24"/>
              </w:rPr>
            </w:pPr>
            <w:r w:rsidRPr="000579AC">
              <w:rPr>
                <w:szCs w:val="24"/>
              </w:rPr>
              <w:t>Surgery Outpatient Facility</w:t>
            </w:r>
          </w:p>
          <w:p w14:paraId="5B183136" w14:textId="6D195287" w:rsidR="00203408" w:rsidRPr="000579AC" w:rsidRDefault="00203408" w:rsidP="00F1341C">
            <w:pPr>
              <w:pStyle w:val="TableText"/>
              <w:numPr>
                <w:ilvl w:val="0"/>
                <w:numId w:val="34"/>
              </w:numPr>
              <w:rPr>
                <w:szCs w:val="24"/>
              </w:rPr>
            </w:pPr>
            <w:r w:rsidRPr="000579AC">
              <w:rPr>
                <w:szCs w:val="24"/>
              </w:rPr>
              <w:t>Professional Fees for Surgical and Medical</w:t>
            </w:r>
          </w:p>
          <w:p w14:paraId="0822C358" w14:textId="77777777" w:rsidR="00203408" w:rsidRDefault="00203408" w:rsidP="00F1341C">
            <w:pPr>
              <w:pStyle w:val="TableText"/>
              <w:numPr>
                <w:ilvl w:val="0"/>
                <w:numId w:val="34"/>
              </w:numPr>
              <w:rPr>
                <w:szCs w:val="24"/>
              </w:rPr>
            </w:pPr>
            <w:r w:rsidRPr="000579AC">
              <w:rPr>
                <w:szCs w:val="24"/>
              </w:rPr>
              <w:t>Hospital Confinements including Intensive Care Unit</w:t>
            </w:r>
          </w:p>
          <w:p w14:paraId="5431C7D4" w14:textId="77777777" w:rsidR="00203408" w:rsidRDefault="00203408" w:rsidP="00F1341C">
            <w:pPr>
              <w:pStyle w:val="TableText"/>
              <w:numPr>
                <w:ilvl w:val="0"/>
                <w:numId w:val="34"/>
              </w:numPr>
              <w:rPr>
                <w:szCs w:val="24"/>
              </w:rPr>
            </w:pPr>
            <w:r w:rsidRPr="000579AC">
              <w:rPr>
                <w:szCs w:val="24"/>
              </w:rPr>
              <w:t>Physician Office Services</w:t>
            </w:r>
          </w:p>
          <w:p w14:paraId="60037AA7" w14:textId="38ACB1E7" w:rsidR="00203408" w:rsidRPr="000579AC" w:rsidDel="003C3DFE" w:rsidRDefault="00203408" w:rsidP="000579AC">
            <w:pPr>
              <w:pStyle w:val="TableText"/>
              <w:ind w:left="360"/>
              <w:rPr>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2E41C5BD" w14:textId="77777777" w:rsidR="00203408" w:rsidRPr="00716B74" w:rsidRDefault="00203408" w:rsidP="00203408">
            <w:pPr>
              <w:pStyle w:val="TableText"/>
              <w:rPr>
                <w:szCs w:val="24"/>
              </w:rPr>
            </w:pPr>
            <w:r w:rsidRPr="00716B74">
              <w:rPr>
                <w:szCs w:val="24"/>
              </w:rPr>
              <w:t>Coverage includes only Authorized oral surgical services limited to the reduction or manipulation of fractures of facial bones; excision of lesions of the</w:t>
            </w:r>
          </w:p>
          <w:p w14:paraId="2C4BA872" w14:textId="77777777" w:rsidR="00203408" w:rsidRPr="00716B74" w:rsidRDefault="00203408" w:rsidP="00203408">
            <w:pPr>
              <w:pStyle w:val="TableText"/>
              <w:rPr>
                <w:szCs w:val="24"/>
              </w:rPr>
            </w:pPr>
            <w:r w:rsidRPr="00716B74">
              <w:rPr>
                <w:szCs w:val="24"/>
              </w:rPr>
              <w:t>mandible, mouth, lip, or tongue; incision of accessory sinuses, mouth, salivary glands, or ducts; reconstruction or repair of the mouth or lip necessary</w:t>
            </w:r>
          </w:p>
          <w:p w14:paraId="6D89ED83" w14:textId="77777777" w:rsidR="00203408" w:rsidRPr="00716B74" w:rsidRDefault="00203408" w:rsidP="00203408">
            <w:pPr>
              <w:pStyle w:val="TableText"/>
              <w:rPr>
                <w:szCs w:val="24"/>
              </w:rPr>
            </w:pPr>
            <w:r w:rsidRPr="00716B74">
              <w:rPr>
                <w:szCs w:val="24"/>
              </w:rPr>
              <w:t>to correct anatomical functional impairment caused by congenital defect.</w:t>
            </w:r>
          </w:p>
          <w:p w14:paraId="5F699B19" w14:textId="77777777" w:rsidR="00203408" w:rsidRPr="00716B74" w:rsidRDefault="00203408" w:rsidP="00203408">
            <w:pPr>
              <w:pStyle w:val="TableText"/>
              <w:rPr>
                <w:szCs w:val="24"/>
              </w:rPr>
            </w:pPr>
          </w:p>
          <w:p w14:paraId="716FE61F" w14:textId="77777777" w:rsidR="00203408" w:rsidRPr="00716B74" w:rsidRDefault="00203408" w:rsidP="00203408">
            <w:pPr>
              <w:pStyle w:val="TableText"/>
              <w:rPr>
                <w:szCs w:val="24"/>
              </w:rPr>
            </w:pPr>
            <w:r w:rsidRPr="00716B74">
              <w:rPr>
                <w:szCs w:val="24"/>
              </w:rPr>
              <w:t>In addition, services are Covered for the removal of tumors and cysts of the jaws, lips, cheeks, tongue, roof and floor of the mouth, and removal of</w:t>
            </w:r>
          </w:p>
          <w:p w14:paraId="6CDC1D82" w14:textId="77777777" w:rsidR="00203408" w:rsidRPr="00716B74" w:rsidRDefault="00203408" w:rsidP="00203408">
            <w:pPr>
              <w:pStyle w:val="TableText"/>
              <w:rPr>
                <w:szCs w:val="24"/>
              </w:rPr>
            </w:pPr>
            <w:r w:rsidRPr="00716B74">
              <w:rPr>
                <w:szCs w:val="24"/>
              </w:rPr>
              <w:t>bony growths of the jaw, soft and hard palate.</w:t>
            </w:r>
          </w:p>
          <w:p w14:paraId="5364F3F2" w14:textId="77777777" w:rsidR="00203408" w:rsidRDefault="00203408" w:rsidP="00203408">
            <w:pPr>
              <w:pStyle w:val="TableText"/>
              <w:rPr>
                <w:szCs w:val="24"/>
              </w:rPr>
            </w:pPr>
            <w:r w:rsidRPr="00716B74">
              <w:rPr>
                <w:szCs w:val="24"/>
              </w:rPr>
              <w:t>Coverage is provided for diseases of the mouth, unless the condition is due to dental disease or of dental origin.</w:t>
            </w:r>
          </w:p>
          <w:p w14:paraId="62EF5E28" w14:textId="77777777" w:rsidR="00203408" w:rsidRPr="00716B74" w:rsidRDefault="00203408" w:rsidP="00203408">
            <w:pPr>
              <w:pStyle w:val="TableText"/>
              <w:rPr>
                <w:szCs w:val="24"/>
              </w:rPr>
            </w:pPr>
          </w:p>
          <w:p w14:paraId="13FC1D2B" w14:textId="77777777" w:rsidR="00203408" w:rsidRPr="00716B74" w:rsidRDefault="00203408" w:rsidP="00203408">
            <w:pPr>
              <w:pStyle w:val="TableText"/>
              <w:rPr>
                <w:szCs w:val="24"/>
              </w:rPr>
            </w:pPr>
            <w:r w:rsidRPr="00716B74">
              <w:rPr>
                <w:szCs w:val="24"/>
              </w:rPr>
              <w:t>Benefits are paid the same as:</w:t>
            </w:r>
          </w:p>
          <w:p w14:paraId="49F7BF08" w14:textId="77777777" w:rsidR="00203408" w:rsidRPr="00716B74" w:rsidRDefault="00203408" w:rsidP="00F1341C">
            <w:pPr>
              <w:pStyle w:val="TableText"/>
              <w:numPr>
                <w:ilvl w:val="0"/>
                <w:numId w:val="34"/>
              </w:numPr>
              <w:rPr>
                <w:szCs w:val="24"/>
              </w:rPr>
            </w:pPr>
            <w:r w:rsidRPr="00716B74">
              <w:rPr>
                <w:szCs w:val="24"/>
              </w:rPr>
              <w:t>Surgery Outpatient Facility</w:t>
            </w:r>
          </w:p>
          <w:p w14:paraId="40686987" w14:textId="77777777" w:rsidR="00203408" w:rsidRPr="00716B74" w:rsidRDefault="00203408" w:rsidP="00F1341C">
            <w:pPr>
              <w:pStyle w:val="TableText"/>
              <w:numPr>
                <w:ilvl w:val="0"/>
                <w:numId w:val="34"/>
              </w:numPr>
              <w:rPr>
                <w:szCs w:val="24"/>
              </w:rPr>
            </w:pPr>
            <w:r w:rsidRPr="00716B74">
              <w:rPr>
                <w:szCs w:val="24"/>
              </w:rPr>
              <w:t>Professional Fees for Surgical and Medical</w:t>
            </w:r>
          </w:p>
          <w:p w14:paraId="6BC5FE3D" w14:textId="77777777" w:rsidR="00203408" w:rsidRDefault="00203408" w:rsidP="00F1341C">
            <w:pPr>
              <w:pStyle w:val="TableText"/>
              <w:numPr>
                <w:ilvl w:val="0"/>
                <w:numId w:val="34"/>
              </w:numPr>
              <w:rPr>
                <w:szCs w:val="24"/>
              </w:rPr>
            </w:pPr>
            <w:r w:rsidRPr="00716B74">
              <w:rPr>
                <w:szCs w:val="24"/>
              </w:rPr>
              <w:t>Hospital Confinements including Intensive Care Unit</w:t>
            </w:r>
          </w:p>
          <w:p w14:paraId="037EDCC1" w14:textId="77777777" w:rsidR="00203408" w:rsidRDefault="00203408" w:rsidP="00F1341C">
            <w:pPr>
              <w:pStyle w:val="TableText"/>
              <w:numPr>
                <w:ilvl w:val="0"/>
                <w:numId w:val="34"/>
              </w:numPr>
              <w:rPr>
                <w:szCs w:val="24"/>
              </w:rPr>
            </w:pPr>
            <w:r w:rsidRPr="00203408">
              <w:rPr>
                <w:szCs w:val="24"/>
              </w:rPr>
              <w:t>Physician Office Services</w:t>
            </w:r>
          </w:p>
          <w:p w14:paraId="34E77B55" w14:textId="77777777" w:rsidR="00203408" w:rsidRDefault="00203408">
            <w:pPr>
              <w:pStyle w:val="TableText"/>
              <w:rPr>
                <w:szCs w:val="24"/>
              </w:rPr>
            </w:pPr>
          </w:p>
          <w:p w14:paraId="2F732D98" w14:textId="77777777" w:rsidR="00203408" w:rsidRDefault="00203408">
            <w:pPr>
              <w:pStyle w:val="TableText"/>
              <w:rPr>
                <w:szCs w:val="24"/>
              </w:rPr>
            </w:pPr>
          </w:p>
          <w:p w14:paraId="2B44BC8D" w14:textId="77777777" w:rsidR="00203408" w:rsidRPr="00725AF5" w:rsidRDefault="00203408" w:rsidP="00203408">
            <w:pPr>
              <w:numPr>
                <w:ilvl w:val="12"/>
                <w:numId w:val="0"/>
              </w:numPr>
              <w:rPr>
                <w:color w:val="000000"/>
                <w:sz w:val="24"/>
              </w:rPr>
            </w:pPr>
            <w:r w:rsidRPr="00725AF5">
              <w:rPr>
                <w:b/>
                <w:sz w:val="24"/>
              </w:rPr>
              <w:t>Prior Authorization</w:t>
            </w:r>
            <w:r w:rsidRPr="00725AF5">
              <w:rPr>
                <w:b/>
                <w:color w:val="000000"/>
                <w:sz w:val="24"/>
              </w:rPr>
              <w:t xml:space="preserve"> Required</w:t>
            </w:r>
          </w:p>
          <w:p w14:paraId="07022918" w14:textId="4505C8B2" w:rsidR="00203408" w:rsidRDefault="00203408" w:rsidP="00203408">
            <w:pPr>
              <w:numPr>
                <w:ilvl w:val="12"/>
                <w:numId w:val="0"/>
              </w:numPr>
              <w:rPr>
                <w:color w:val="000000"/>
                <w:sz w:val="24"/>
              </w:rPr>
            </w:pPr>
            <w:r w:rsidRPr="00203408">
              <w:rPr>
                <w:color w:val="000000"/>
                <w:sz w:val="24"/>
              </w:rPr>
              <w:t>Prior Authorization is required for:</w:t>
            </w:r>
            <w:r w:rsidRPr="00725AF5">
              <w:rPr>
                <w:color w:val="000000"/>
                <w:sz w:val="24"/>
              </w:rPr>
              <w:t xml:space="preserve"> </w:t>
            </w:r>
          </w:p>
          <w:p w14:paraId="09F1278A" w14:textId="2D5ABE0D" w:rsidR="00203408" w:rsidRDefault="00203408" w:rsidP="00F1341C">
            <w:pPr>
              <w:pStyle w:val="ListParagraph"/>
              <w:numPr>
                <w:ilvl w:val="0"/>
                <w:numId w:val="35"/>
              </w:numPr>
              <w:rPr>
                <w:color w:val="000000"/>
                <w:sz w:val="24"/>
              </w:rPr>
            </w:pPr>
            <w:r w:rsidRPr="00780720">
              <w:rPr>
                <w:rFonts w:ascii="Times New Roman" w:hAnsi="Times New Roman" w:cs="Times New Roman"/>
                <w:color w:val="000000"/>
                <w:sz w:val="24"/>
              </w:rPr>
              <w:t>Surgery Outpatient Facility</w:t>
            </w:r>
          </w:p>
          <w:p w14:paraId="52D9DE94" w14:textId="0B3CA96A" w:rsidR="00203408" w:rsidRPr="000579AC" w:rsidRDefault="00203408" w:rsidP="00F1341C">
            <w:pPr>
              <w:pStyle w:val="ListParagraph"/>
              <w:numPr>
                <w:ilvl w:val="0"/>
                <w:numId w:val="35"/>
              </w:numPr>
              <w:rPr>
                <w:color w:val="000000"/>
                <w:sz w:val="24"/>
              </w:rPr>
            </w:pPr>
            <w:r>
              <w:rPr>
                <w:rFonts w:ascii="Times New Roman" w:hAnsi="Times New Roman" w:cs="Times New Roman"/>
                <w:color w:val="000000"/>
                <w:sz w:val="24"/>
              </w:rPr>
              <w:t>Hospital Confinements including Intensive Care Unit</w:t>
            </w:r>
          </w:p>
          <w:p w14:paraId="0BFFB42D" w14:textId="06A766BE" w:rsidR="00203408" w:rsidRPr="00725AF5" w:rsidRDefault="00203408" w:rsidP="0020340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70A8DF28" w14:textId="77777777" w:rsidR="00203408" w:rsidRDefault="00203408">
            <w:pPr>
              <w:pStyle w:val="TableText"/>
              <w:rPr>
                <w:szCs w:val="24"/>
              </w:rPr>
            </w:pPr>
          </w:p>
          <w:p w14:paraId="1985F18D" w14:textId="77777777" w:rsidR="00203408" w:rsidRDefault="00203408">
            <w:pPr>
              <w:pStyle w:val="TableText"/>
              <w:rPr>
                <w:szCs w:val="24"/>
              </w:rPr>
            </w:pPr>
          </w:p>
          <w:p w14:paraId="429076FA" w14:textId="77777777" w:rsidR="00203408" w:rsidRDefault="00203408">
            <w:pPr>
              <w:pStyle w:val="TableText"/>
              <w:rPr>
                <w:szCs w:val="24"/>
              </w:rPr>
            </w:pPr>
          </w:p>
          <w:p w14:paraId="00853D73" w14:textId="25B7492C" w:rsidR="00203408" w:rsidRPr="000579AC" w:rsidDel="009D6420" w:rsidRDefault="00203408">
            <w:pPr>
              <w:pStyle w:val="TableText"/>
              <w:rPr>
                <w:szCs w:val="24"/>
              </w:rPr>
            </w:pPr>
          </w:p>
        </w:tc>
      </w:tr>
      <w:tr w:rsidR="00CE761E" w:rsidRPr="00725AF5" w14:paraId="570D880E"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65716174" w14:textId="77777777" w:rsidR="00CE761E" w:rsidRDefault="00CE761E" w:rsidP="0095064D">
            <w:pPr>
              <w:pStyle w:val="TableText"/>
              <w:numPr>
                <w:ilvl w:val="12"/>
                <w:numId w:val="0"/>
              </w:numPr>
              <w:rPr>
                <w:b/>
                <w:bCs/>
              </w:rPr>
            </w:pPr>
            <w:r w:rsidRPr="00CE761E">
              <w:rPr>
                <w:b/>
                <w:bCs/>
              </w:rPr>
              <w:t>Orthotic App</w:t>
            </w:r>
            <w:bookmarkStart w:id="150" w:name="Orthotic_Appliances"/>
            <w:bookmarkEnd w:id="150"/>
            <w:r w:rsidRPr="00CE761E">
              <w:rPr>
                <w:b/>
                <w:bCs/>
              </w:rPr>
              <w:t>liances</w:t>
            </w:r>
          </w:p>
          <w:p w14:paraId="49B4996C" w14:textId="77777777" w:rsidR="00CE761E" w:rsidRDefault="00CE761E" w:rsidP="0095064D">
            <w:pPr>
              <w:pStyle w:val="TableText"/>
              <w:numPr>
                <w:ilvl w:val="12"/>
                <w:numId w:val="0"/>
              </w:numPr>
              <w:rPr>
                <w:b/>
                <w:bCs/>
              </w:rPr>
            </w:pPr>
          </w:p>
          <w:p w14:paraId="7B52F5EC" w14:textId="77777777" w:rsidR="00905236" w:rsidRPr="000579AC" w:rsidRDefault="00905236" w:rsidP="00905236">
            <w:pPr>
              <w:pStyle w:val="TableText"/>
              <w:numPr>
                <w:ilvl w:val="12"/>
                <w:numId w:val="0"/>
              </w:numPr>
            </w:pPr>
            <w:r w:rsidRPr="000579AC">
              <w:t>The following orthotic appliances are covered when prescribed by a physician:</w:t>
            </w:r>
          </w:p>
          <w:p w14:paraId="38B156FF" w14:textId="0B02283E" w:rsidR="00905236" w:rsidRPr="000579AC" w:rsidRDefault="00905236" w:rsidP="00F1341C">
            <w:pPr>
              <w:pStyle w:val="TableText"/>
              <w:numPr>
                <w:ilvl w:val="0"/>
                <w:numId w:val="36"/>
              </w:numPr>
            </w:pPr>
            <w:r w:rsidRPr="000579AC">
              <w:t>cranial helmets</w:t>
            </w:r>
          </w:p>
          <w:p w14:paraId="06633CA6" w14:textId="6769849B" w:rsidR="00905236" w:rsidRPr="000579AC" w:rsidRDefault="00905236" w:rsidP="00F1341C">
            <w:pPr>
              <w:pStyle w:val="TableText"/>
              <w:numPr>
                <w:ilvl w:val="0"/>
                <w:numId w:val="36"/>
              </w:numPr>
            </w:pPr>
            <w:r w:rsidRPr="000579AC">
              <w:rPr>
                <w:b/>
                <w:color w:val="0000FF"/>
              </w:rPr>
              <w:t>1</w:t>
            </w:r>
            <w:r w:rsidRPr="000579AC">
              <w:t xml:space="preserve"> pair of foot orthotics per calendar year</w:t>
            </w:r>
          </w:p>
          <w:p w14:paraId="281A4EC6" w14:textId="0F5AAE25" w:rsidR="00905236" w:rsidRPr="000579AC" w:rsidRDefault="00905236" w:rsidP="00F1341C">
            <w:pPr>
              <w:pStyle w:val="TableText"/>
              <w:numPr>
                <w:ilvl w:val="0"/>
                <w:numId w:val="36"/>
              </w:numPr>
            </w:pPr>
            <w:r w:rsidRPr="000579AC">
              <w:rPr>
                <w:b/>
                <w:color w:val="0000FF"/>
              </w:rPr>
              <w:t>1</w:t>
            </w:r>
            <w:r w:rsidRPr="000579AC">
              <w:t xml:space="preserve"> pair of therapeutic shoes per calendar year for diabetic foot disease or peripheral neuropathy</w:t>
            </w:r>
          </w:p>
          <w:p w14:paraId="24C26B45" w14:textId="77777777" w:rsidR="00905236" w:rsidRPr="000579AC" w:rsidRDefault="00905236" w:rsidP="00905236">
            <w:pPr>
              <w:pStyle w:val="TableText"/>
              <w:numPr>
                <w:ilvl w:val="12"/>
                <w:numId w:val="0"/>
              </w:numPr>
            </w:pPr>
          </w:p>
          <w:p w14:paraId="5199FD19" w14:textId="77777777" w:rsidR="00CE761E" w:rsidRDefault="00905236" w:rsidP="00905236">
            <w:pPr>
              <w:pStyle w:val="TableText"/>
              <w:numPr>
                <w:ilvl w:val="12"/>
                <w:numId w:val="0"/>
              </w:numPr>
            </w:pPr>
            <w:r w:rsidRPr="000579AC">
              <w:t>Coverage includes orthotics that are prescribed for the diagnosis of a congenital anomaly including Down Syndrome</w:t>
            </w:r>
          </w:p>
          <w:p w14:paraId="4F7D1FB4" w14:textId="144CCAB0" w:rsidR="00905236" w:rsidRPr="00725AF5" w:rsidRDefault="00905236" w:rsidP="00905236">
            <w:pPr>
              <w:pStyle w:val="TableText"/>
              <w:numPr>
                <w:ilvl w:val="12"/>
                <w:numId w:val="0"/>
              </w:numPr>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0E3614F6" w14:textId="7C356C8F" w:rsidR="00381B48" w:rsidRDefault="00905236" w:rsidP="00DD6826">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p>
          <w:p w14:paraId="269ECBAF" w14:textId="77777777" w:rsidR="00381B48" w:rsidRPr="00381B48" w:rsidRDefault="00381B48" w:rsidP="00381B48"/>
          <w:p w14:paraId="4714D08B" w14:textId="77777777" w:rsidR="00381B48" w:rsidRPr="00381B48" w:rsidRDefault="00381B48" w:rsidP="00381B48"/>
          <w:p w14:paraId="2892B2D8" w14:textId="049147A1" w:rsidR="00381B48" w:rsidRDefault="00381B48" w:rsidP="00381B48"/>
          <w:p w14:paraId="14509AE0" w14:textId="77777777" w:rsidR="00381B48" w:rsidRDefault="00381B48" w:rsidP="00381B48"/>
          <w:p w14:paraId="5475AAE0" w14:textId="73523B1E" w:rsidR="00CE761E" w:rsidRPr="00381B48" w:rsidDel="003C3DFE" w:rsidRDefault="00381B48" w:rsidP="00381B48">
            <w:pPr>
              <w:rPr>
                <w:b/>
              </w:rPr>
            </w:pPr>
            <w:r w:rsidRPr="00381B48">
              <w:rPr>
                <w:b/>
                <w:sz w:val="24"/>
              </w:rPr>
              <w:t>Prior Authorization Required</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05E9EC2" w14:textId="313038D0" w:rsidR="00905236" w:rsidRPr="00725AF5" w:rsidRDefault="009B6289" w:rsidP="00905236">
            <w:pPr>
              <w:pStyle w:val="TableText"/>
              <w:rPr>
                <w:szCs w:val="24"/>
              </w:rPr>
            </w:pPr>
            <w:r>
              <w:rPr>
                <w:b/>
                <w:color w:val="0000FF"/>
                <w:szCs w:val="24"/>
              </w:rPr>
              <w:t>80%</w:t>
            </w:r>
            <w:r w:rsidR="00905236" w:rsidRPr="00725AF5">
              <w:rPr>
                <w:b/>
                <w:color w:val="0000FF"/>
                <w:szCs w:val="24"/>
              </w:rPr>
              <w:t xml:space="preserve"> </w:t>
            </w:r>
            <w:r w:rsidR="00905236" w:rsidRPr="00725AF5">
              <w:rPr>
                <w:bCs/>
                <w:szCs w:val="24"/>
              </w:rPr>
              <w:t>of eligible expenses</w:t>
            </w:r>
            <w:r w:rsidR="00905236" w:rsidRPr="00725AF5">
              <w:rPr>
                <w:bCs/>
                <w:color w:val="0000FF"/>
                <w:szCs w:val="24"/>
              </w:rPr>
              <w:t xml:space="preserve"> </w:t>
            </w:r>
            <w:r w:rsidR="00905236" w:rsidRPr="00725AF5">
              <w:rPr>
                <w:bCs/>
                <w:szCs w:val="24"/>
              </w:rPr>
              <w:t xml:space="preserve">after satisfying </w:t>
            </w:r>
            <w:r w:rsidR="00905236" w:rsidRPr="00725AF5">
              <w:rPr>
                <w:color w:val="000000"/>
                <w:szCs w:val="24"/>
              </w:rPr>
              <w:t>the</w:t>
            </w:r>
            <w:r w:rsidR="00905236" w:rsidRPr="00725AF5">
              <w:rPr>
                <w:b/>
                <w:color w:val="0000FF"/>
                <w:szCs w:val="24"/>
              </w:rPr>
              <w:t xml:space="preserve"> </w:t>
            </w:r>
            <w:r w:rsidR="00905236" w:rsidRPr="00725AF5">
              <w:rPr>
                <w:szCs w:val="24"/>
              </w:rPr>
              <w:t>deductible</w:t>
            </w:r>
          </w:p>
          <w:p w14:paraId="0DC0F775" w14:textId="77777777" w:rsidR="00CE761E" w:rsidRDefault="00CE761E" w:rsidP="00DD6826">
            <w:pPr>
              <w:pStyle w:val="TableText"/>
              <w:rPr>
                <w:b/>
                <w:color w:val="0000FF"/>
                <w:szCs w:val="24"/>
              </w:rPr>
            </w:pPr>
          </w:p>
          <w:p w14:paraId="3EE1F7CE" w14:textId="77777777" w:rsidR="00873133" w:rsidRDefault="00873133" w:rsidP="00DD6826">
            <w:pPr>
              <w:pStyle w:val="TableText"/>
              <w:rPr>
                <w:b/>
                <w:color w:val="0000FF"/>
                <w:szCs w:val="24"/>
              </w:rPr>
            </w:pPr>
          </w:p>
          <w:p w14:paraId="12B398BC" w14:textId="77777777" w:rsidR="00873133" w:rsidRPr="00725AF5" w:rsidRDefault="00873133" w:rsidP="00873133">
            <w:pPr>
              <w:numPr>
                <w:ilvl w:val="12"/>
                <w:numId w:val="0"/>
              </w:numPr>
              <w:rPr>
                <w:color w:val="000000"/>
                <w:sz w:val="24"/>
              </w:rPr>
            </w:pPr>
            <w:r w:rsidRPr="00725AF5">
              <w:rPr>
                <w:b/>
                <w:sz w:val="24"/>
              </w:rPr>
              <w:t>Prior Authorization</w:t>
            </w:r>
            <w:r w:rsidRPr="00725AF5">
              <w:rPr>
                <w:b/>
                <w:color w:val="000000"/>
                <w:sz w:val="24"/>
              </w:rPr>
              <w:t xml:space="preserve"> Required</w:t>
            </w:r>
          </w:p>
          <w:p w14:paraId="0EF72FC1" w14:textId="412921C8" w:rsidR="00873133" w:rsidRPr="00725AF5" w:rsidRDefault="00873133" w:rsidP="00873133">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3BEFAF38" w14:textId="77777777" w:rsidR="00873133" w:rsidRPr="00725AF5" w:rsidRDefault="00873133" w:rsidP="00873133">
            <w:pPr>
              <w:pStyle w:val="TableTextCharChar"/>
              <w:numPr>
                <w:ilvl w:val="12"/>
                <w:numId w:val="0"/>
              </w:numPr>
              <w:rPr>
                <w:color w:val="000000"/>
              </w:rPr>
            </w:pPr>
          </w:p>
          <w:p w14:paraId="7521C258" w14:textId="7AF754F4" w:rsidR="00873133" w:rsidRPr="00725AF5" w:rsidRDefault="00873133" w:rsidP="00873133">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BCEC94E" w14:textId="77777777" w:rsidR="00873133" w:rsidRPr="00725AF5" w:rsidDel="009D6420" w:rsidRDefault="00873133" w:rsidP="00DD6826">
            <w:pPr>
              <w:pStyle w:val="TableText"/>
              <w:rPr>
                <w:b/>
                <w:color w:val="0000FF"/>
                <w:szCs w:val="24"/>
              </w:rPr>
            </w:pPr>
          </w:p>
        </w:tc>
      </w:tr>
      <w:tr w:rsidR="00A719B8" w:rsidRPr="00725AF5" w14:paraId="427F043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725AF5" w:rsidRDefault="00A719B8" w:rsidP="0095064D">
            <w:pPr>
              <w:pStyle w:val="TableText"/>
              <w:numPr>
                <w:ilvl w:val="12"/>
                <w:numId w:val="0"/>
              </w:numPr>
              <w:rPr>
                <w:b/>
              </w:rPr>
            </w:pPr>
            <w:bookmarkStart w:id="151" w:name="Ostomy_Supplies"/>
            <w:r w:rsidRPr="00725AF5">
              <w:rPr>
                <w:b/>
              </w:rPr>
              <w:t>Ostomy Supplies</w:t>
            </w:r>
            <w:bookmarkEnd w:id="151"/>
          </w:p>
          <w:p w14:paraId="427F0417" w14:textId="77777777" w:rsidR="00A719B8" w:rsidRPr="00725AF5" w:rsidRDefault="00A719B8" w:rsidP="0095064D">
            <w:pPr>
              <w:pStyle w:val="TableText"/>
              <w:numPr>
                <w:ilvl w:val="12"/>
                <w:numId w:val="0"/>
              </w:numPr>
              <w:rPr>
                <w:b/>
              </w:rPr>
            </w:pPr>
          </w:p>
          <w:p w14:paraId="427F0419" w14:textId="77777777" w:rsidR="00A719B8" w:rsidRPr="00725AF5" w:rsidRDefault="00A719B8" w:rsidP="0095064D">
            <w:pPr>
              <w:pStyle w:val="TableText"/>
              <w:numPr>
                <w:ilvl w:val="12"/>
                <w:numId w:val="0"/>
              </w:numPr>
            </w:pPr>
            <w:r w:rsidRPr="00725AF5">
              <w:t>Benefits for ostomy supplies are limited to:</w:t>
            </w:r>
          </w:p>
          <w:p w14:paraId="427F041A" w14:textId="77777777" w:rsidR="00A719B8" w:rsidRPr="00725AF5" w:rsidRDefault="00A719B8" w:rsidP="0095064D">
            <w:pPr>
              <w:pStyle w:val="TableText"/>
              <w:ind w:left="288" w:hanging="288"/>
            </w:pPr>
            <w:r w:rsidRPr="00725AF5">
              <w:t>●   Pouches, face plates and belts.</w:t>
            </w:r>
          </w:p>
          <w:p w14:paraId="427F041B" w14:textId="77777777" w:rsidR="00A719B8" w:rsidRPr="00725AF5" w:rsidRDefault="00A719B8" w:rsidP="0095064D">
            <w:pPr>
              <w:pStyle w:val="TableText"/>
              <w:ind w:left="288" w:hanging="288"/>
            </w:pPr>
            <w:r w:rsidRPr="00725AF5">
              <w:t>●   Irrigation sleeves, bags and ostomy irrigation catheters.</w:t>
            </w:r>
          </w:p>
          <w:p w14:paraId="427F041C" w14:textId="77777777" w:rsidR="00A719B8" w:rsidRPr="00725AF5" w:rsidRDefault="00A719B8" w:rsidP="0095064D">
            <w:pPr>
              <w:pStyle w:val="TableText"/>
              <w:ind w:left="288" w:hanging="288"/>
            </w:pPr>
            <w:r w:rsidRPr="00725AF5">
              <w:t>●   Skin barriers.</w:t>
            </w:r>
          </w:p>
          <w:p w14:paraId="427F041D" w14:textId="77777777" w:rsidR="00A719B8" w:rsidRPr="00725AF5" w:rsidRDefault="00A719B8" w:rsidP="0095064D">
            <w:pPr>
              <w:pStyle w:val="TableText"/>
              <w:numPr>
                <w:ilvl w:val="12"/>
                <w:numId w:val="0"/>
              </w:numPr>
              <w:rPr>
                <w:b/>
              </w:rPr>
            </w:pPr>
          </w:p>
          <w:p w14:paraId="427F041E" w14:textId="2680E058" w:rsidR="00A719B8" w:rsidRPr="00725AF5" w:rsidRDefault="00A719B8" w:rsidP="0095064D">
            <w:pPr>
              <w:pStyle w:val="TableText"/>
            </w:pPr>
            <w:r w:rsidRPr="00725AF5">
              <w:t xml:space="preserve">Benefits are </w:t>
            </w:r>
            <w:r w:rsidR="007A5E3B">
              <w:t>ALSO</w:t>
            </w:r>
            <w:r w:rsidR="007A5E3B" w:rsidRPr="00725AF5">
              <w:t xml:space="preserve"> </w:t>
            </w:r>
            <w:r w:rsidRPr="00725AF5">
              <w:t>available for deodorants, filters, lubricants, tape, appliance cleaners, adhesive, adhesive remover.</w:t>
            </w:r>
          </w:p>
          <w:p w14:paraId="427F041F" w14:textId="77777777" w:rsidR="00A719B8" w:rsidRPr="00725AF5" w:rsidRDefault="00A719B8" w:rsidP="00564A49"/>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424" w14:textId="784AABAD" w:rsidR="00A719B8" w:rsidRPr="00725AF5" w:rsidRDefault="003C3DFE" w:rsidP="00DD6826">
            <w:pPr>
              <w:pStyle w:val="TableText"/>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FF"/>
                <w:szCs w:val="24"/>
              </w:rPr>
              <w:t xml:space="preserve"> </w:t>
            </w:r>
          </w:p>
          <w:p w14:paraId="427F0425" w14:textId="77777777" w:rsidR="00A719B8" w:rsidRPr="00725AF5" w:rsidRDefault="00A719B8" w:rsidP="00716AF1">
            <w:pPr>
              <w:pStyle w:val="TableText"/>
            </w:pPr>
          </w:p>
          <w:p w14:paraId="427F042D" w14:textId="319F964C" w:rsidR="00A719B8" w:rsidRPr="00725AF5" w:rsidRDefault="00A719B8" w:rsidP="00716AF1">
            <w:pPr>
              <w:pStyle w:val="TableText"/>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432" w14:textId="5255B740" w:rsidR="00A719B8" w:rsidRPr="00725AF5" w:rsidRDefault="009B6289" w:rsidP="00DD6826">
            <w:pPr>
              <w:pStyle w:val="TableText"/>
              <w:rPr>
                <w:szCs w:val="24"/>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33" w14:textId="77777777" w:rsidR="00A719B8" w:rsidRPr="00725AF5" w:rsidRDefault="00A719B8" w:rsidP="00716AF1">
            <w:pPr>
              <w:pStyle w:val="TableText"/>
            </w:pPr>
          </w:p>
          <w:p w14:paraId="6901CF56" w14:textId="77777777" w:rsidR="007A5E3B" w:rsidRDefault="007A5E3B" w:rsidP="00716AF1">
            <w:pPr>
              <w:pStyle w:val="TableText"/>
              <w:rPr>
                <w:b/>
                <w:color w:val="FF00FF"/>
              </w:rPr>
            </w:pPr>
          </w:p>
          <w:p w14:paraId="057BFBB3" w14:textId="77777777" w:rsidR="007A5E3B" w:rsidRPr="00725AF5" w:rsidRDefault="007A5E3B" w:rsidP="007A5E3B">
            <w:pPr>
              <w:numPr>
                <w:ilvl w:val="12"/>
                <w:numId w:val="0"/>
              </w:numPr>
              <w:rPr>
                <w:color w:val="000000"/>
                <w:sz w:val="24"/>
              </w:rPr>
            </w:pPr>
            <w:r w:rsidRPr="00725AF5">
              <w:rPr>
                <w:b/>
                <w:sz w:val="24"/>
              </w:rPr>
              <w:t>Prior Authorization</w:t>
            </w:r>
            <w:r w:rsidRPr="00725AF5">
              <w:rPr>
                <w:b/>
                <w:color w:val="000000"/>
                <w:sz w:val="24"/>
              </w:rPr>
              <w:t xml:space="preserve"> Required</w:t>
            </w:r>
          </w:p>
          <w:p w14:paraId="009E3481" w14:textId="2150069E" w:rsidR="007A5E3B" w:rsidRDefault="007A5E3B">
            <w:pPr>
              <w:pStyle w:val="TableText"/>
              <w:rPr>
                <w:b/>
                <w:color w:val="0000FF"/>
              </w:rPr>
            </w:pPr>
            <w:r w:rsidRPr="007A5E3B">
              <w:t xml:space="preserve">Prior Authorization is only required for any Out of Network purchases over </w:t>
            </w:r>
            <w:r w:rsidRPr="000579AC">
              <w:rPr>
                <w:b/>
                <w:color w:val="0000FF"/>
              </w:rPr>
              <w:t>$1,000</w:t>
            </w:r>
          </w:p>
          <w:p w14:paraId="5050F328" w14:textId="77777777" w:rsidR="007A5E3B" w:rsidRDefault="007A5E3B">
            <w:pPr>
              <w:pStyle w:val="TableText"/>
              <w:rPr>
                <w:b/>
                <w:color w:val="0000FF"/>
              </w:rPr>
            </w:pPr>
          </w:p>
          <w:p w14:paraId="4C8D2B82" w14:textId="219BAA05" w:rsidR="007A5E3B" w:rsidRPr="00725AF5" w:rsidRDefault="007A5E3B" w:rsidP="007A5E3B">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3B" w14:textId="0073B342" w:rsidR="007A5E3B" w:rsidRPr="00725AF5" w:rsidRDefault="007A5E3B" w:rsidP="00417561">
            <w:pPr>
              <w:pStyle w:val="TableText"/>
            </w:pPr>
          </w:p>
        </w:tc>
      </w:tr>
      <w:tr w:rsidR="00A719B8" w:rsidRPr="00725AF5" w14:paraId="427F0454"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725AF5" w:rsidRDefault="00A719B8" w:rsidP="00564A49">
            <w:pPr>
              <w:pStyle w:val="TableTextChar1CharChar"/>
              <w:rPr>
                <w:rStyle w:val="Style9"/>
              </w:rPr>
            </w:pPr>
            <w:bookmarkStart w:id="152" w:name="Pharmaceutical_Products_Outpatient"/>
            <w:r w:rsidRPr="00725AF5">
              <w:rPr>
                <w:rStyle w:val="Style9"/>
              </w:rPr>
              <w:t>Pharmaceutical Products – Outpatient</w:t>
            </w:r>
            <w:bookmarkEnd w:id="152"/>
          </w:p>
          <w:p w14:paraId="427F043E" w14:textId="77777777" w:rsidR="00A719B8" w:rsidRPr="00725AF5" w:rsidRDefault="00A719B8" w:rsidP="00564A49">
            <w:pPr>
              <w:pStyle w:val="TableTextChar1CharChar"/>
            </w:pPr>
          </w:p>
          <w:p w14:paraId="427F043F" w14:textId="77777777" w:rsidR="00A719B8" w:rsidRPr="00725AF5" w:rsidRDefault="00A719B8"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719B8" w:rsidRPr="00725AF5" w:rsidRDefault="00A719B8" w:rsidP="00734700">
            <w:pPr>
              <w:pStyle w:val="TableTextChar1CharChar"/>
            </w:pPr>
          </w:p>
          <w:p w14:paraId="427F0441" w14:textId="77777777" w:rsidR="00A719B8" w:rsidRPr="00725AF5" w:rsidRDefault="00A719B8" w:rsidP="00734700">
            <w:pPr>
              <w:pStyle w:val="TableTextChar1CharChar"/>
            </w:pPr>
            <w:r w:rsidRPr="00725AF5">
              <w:t>Examples of what would be included under this category include:</w:t>
            </w:r>
          </w:p>
          <w:p w14:paraId="427F0442" w14:textId="77777777" w:rsidR="00A719B8" w:rsidRPr="00725AF5" w:rsidRDefault="00A719B8"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719B8" w:rsidRPr="00725AF5" w:rsidRDefault="00A719B8"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719B8" w:rsidRDefault="00A719B8" w:rsidP="00734700">
            <w:pPr>
              <w:pStyle w:val="TableTextCharCharChar1"/>
              <w:numPr>
                <w:ilvl w:val="12"/>
                <w:numId w:val="0"/>
              </w:numPr>
              <w:rPr>
                <w:b/>
              </w:rPr>
            </w:pPr>
          </w:p>
          <w:p w14:paraId="64D78710" w14:textId="5DEF06B3" w:rsidR="002E1A14" w:rsidRDefault="002E1A14" w:rsidP="00734700">
            <w:pPr>
              <w:pStyle w:val="TableTextCharCharChar1"/>
              <w:numPr>
                <w:ilvl w:val="12"/>
                <w:numId w:val="0"/>
              </w:numPr>
              <w:rPr>
                <w:b/>
              </w:rPr>
            </w:pPr>
            <w:r w:rsidRPr="008A5140">
              <w:t xml:space="preserve">Coverage includes Sublingual Allergy Drops (SLIT). </w:t>
            </w:r>
          </w:p>
          <w:p w14:paraId="2A9061C7" w14:textId="77777777" w:rsidR="002C0A12" w:rsidRDefault="002C0A12" w:rsidP="00734700">
            <w:pPr>
              <w:pStyle w:val="TableTextCharCharChar1"/>
              <w:numPr>
                <w:ilvl w:val="12"/>
                <w:numId w:val="0"/>
              </w:numPr>
              <w:rPr>
                <w:b/>
              </w:rPr>
            </w:pPr>
          </w:p>
          <w:p w14:paraId="30BA7309" w14:textId="77777777" w:rsidR="002C0A12" w:rsidRPr="006902C3" w:rsidRDefault="002C0A12" w:rsidP="002C0A12">
            <w:pPr>
              <w:pStyle w:val="TableTextCharCharChar1"/>
              <w:numPr>
                <w:ilvl w:val="12"/>
                <w:numId w:val="0"/>
              </w:numPr>
              <w:rPr>
                <w:color w:val="000000"/>
                <w:szCs w:val="24"/>
              </w:rPr>
            </w:pPr>
            <w:r w:rsidRPr="006902C3">
              <w:rPr>
                <w:color w:val="000000"/>
                <w:szCs w:val="24"/>
              </w:rPr>
              <w:t>Sublingual Allergy Drops:</w:t>
            </w:r>
          </w:p>
          <w:p w14:paraId="7BDBDFF5" w14:textId="77777777" w:rsidR="002C0A12" w:rsidRDefault="002C0A12" w:rsidP="002C0A12">
            <w:pPr>
              <w:pStyle w:val="TableTextChar1CharChar"/>
              <w:rPr>
                <w:color w:val="000000"/>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0DBA809F" w14:textId="77777777" w:rsidR="003D5103" w:rsidRPr="00725AF5" w:rsidRDefault="003D5103" w:rsidP="00734700">
            <w:pPr>
              <w:pStyle w:val="TableTextCharCharChar1"/>
              <w:numPr>
                <w:ilvl w:val="12"/>
                <w:numId w:val="0"/>
              </w:numPr>
              <w:rPr>
                <w:b/>
              </w:rPr>
            </w:pPr>
          </w:p>
          <w:p w14:paraId="427F0445" w14:textId="77777777" w:rsidR="00A719B8" w:rsidRPr="00725AF5" w:rsidRDefault="00A719B8"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725AF5" w:rsidRDefault="00A719B8" w:rsidP="00734700">
            <w:pPr>
              <w:pStyle w:val="TableTextCharCharChar1"/>
              <w:numPr>
                <w:ilvl w:val="12"/>
                <w:numId w:val="0"/>
              </w:numPr>
            </w:pPr>
          </w:p>
          <w:p w14:paraId="427F0449" w14:textId="42C60588" w:rsidR="000302A5" w:rsidRPr="00725AF5" w:rsidRDefault="000302A5" w:rsidP="000302A5">
            <w:pPr>
              <w:pStyle w:val="TableTextCharCharChar1"/>
              <w:numPr>
                <w:ilvl w:val="12"/>
                <w:numId w:val="0"/>
              </w:numPr>
              <w:rPr>
                <w:b/>
              </w:rPr>
            </w:pPr>
            <w:r w:rsidRPr="00725AF5">
              <w:t>If the service is provided in a doctor’s office, additional co-pays, deductible or co-insurance may apply.</w:t>
            </w: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32319992" w14:textId="19780D15" w:rsidR="00A719B8" w:rsidRDefault="003C3DFE">
            <w:pPr>
              <w:pStyle w:val="TableTextChar1CharChar"/>
              <w:rPr>
                <w:bCs/>
                <w:color w:val="00000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00"/>
                <w:szCs w:val="24"/>
              </w:rPr>
              <w:t>.</w:t>
            </w:r>
          </w:p>
          <w:p w14:paraId="33DD5234" w14:textId="77777777" w:rsidR="008A5140" w:rsidRDefault="008A5140">
            <w:pPr>
              <w:pStyle w:val="TableTextChar1CharChar"/>
              <w:rPr>
                <w:bCs/>
                <w:color w:val="000000"/>
                <w:szCs w:val="24"/>
              </w:rPr>
            </w:pPr>
          </w:p>
          <w:p w14:paraId="4A358316" w14:textId="77777777" w:rsidR="00C71B3D" w:rsidRDefault="00C71B3D">
            <w:pPr>
              <w:pStyle w:val="TableTextChar1CharChar"/>
              <w:rPr>
                <w:bCs/>
                <w:color w:val="000000"/>
                <w:szCs w:val="24"/>
              </w:rPr>
            </w:pPr>
          </w:p>
          <w:p w14:paraId="01F2B57E" w14:textId="77777777" w:rsidR="00C71B3D" w:rsidRDefault="00C71B3D">
            <w:pPr>
              <w:pStyle w:val="TableTextChar1CharChar"/>
              <w:rPr>
                <w:bCs/>
                <w:color w:val="000000"/>
                <w:szCs w:val="24"/>
              </w:rPr>
            </w:pPr>
          </w:p>
          <w:p w14:paraId="572955B9" w14:textId="77777777" w:rsidR="00C71B3D" w:rsidRDefault="00C71B3D">
            <w:pPr>
              <w:pStyle w:val="TableTextChar1CharChar"/>
              <w:rPr>
                <w:bCs/>
                <w:color w:val="000000"/>
                <w:szCs w:val="24"/>
              </w:rPr>
            </w:pPr>
          </w:p>
          <w:p w14:paraId="67CA87D4" w14:textId="77777777" w:rsidR="00C71B3D" w:rsidRDefault="00C71B3D">
            <w:pPr>
              <w:pStyle w:val="TableTextChar1CharChar"/>
              <w:rPr>
                <w:bCs/>
                <w:color w:val="000000"/>
                <w:szCs w:val="24"/>
              </w:rPr>
            </w:pPr>
          </w:p>
          <w:p w14:paraId="5FC9B6E4" w14:textId="77777777" w:rsidR="00C71B3D" w:rsidRDefault="00C71B3D">
            <w:pPr>
              <w:pStyle w:val="TableTextChar1CharChar"/>
              <w:rPr>
                <w:bCs/>
                <w:color w:val="000000"/>
                <w:szCs w:val="24"/>
              </w:rPr>
            </w:pPr>
          </w:p>
          <w:p w14:paraId="587A31BA" w14:textId="77777777" w:rsidR="00C71B3D" w:rsidRDefault="00C71B3D">
            <w:pPr>
              <w:pStyle w:val="TableTextChar1CharChar"/>
              <w:rPr>
                <w:bCs/>
                <w:color w:val="000000"/>
                <w:szCs w:val="24"/>
              </w:rPr>
            </w:pPr>
          </w:p>
          <w:p w14:paraId="62D291CC" w14:textId="77777777" w:rsidR="00C71B3D" w:rsidRDefault="00C71B3D">
            <w:pPr>
              <w:pStyle w:val="TableTextChar1CharChar"/>
              <w:rPr>
                <w:bCs/>
                <w:color w:val="000000"/>
                <w:szCs w:val="24"/>
              </w:rPr>
            </w:pPr>
          </w:p>
          <w:p w14:paraId="43302829" w14:textId="77777777" w:rsidR="00C71B3D" w:rsidRDefault="00C71B3D">
            <w:pPr>
              <w:pStyle w:val="TableTextChar1CharChar"/>
              <w:rPr>
                <w:bCs/>
                <w:color w:val="000000"/>
                <w:szCs w:val="24"/>
              </w:rPr>
            </w:pPr>
          </w:p>
          <w:p w14:paraId="298179B3" w14:textId="77777777" w:rsidR="00C71B3D" w:rsidRDefault="00C71B3D">
            <w:pPr>
              <w:pStyle w:val="TableTextChar1CharChar"/>
              <w:rPr>
                <w:bCs/>
                <w:color w:val="000000"/>
                <w:szCs w:val="24"/>
              </w:rPr>
            </w:pPr>
          </w:p>
          <w:p w14:paraId="67268278" w14:textId="77777777" w:rsidR="00C71B3D" w:rsidRDefault="00C71B3D">
            <w:pPr>
              <w:pStyle w:val="TableTextChar1CharChar"/>
              <w:rPr>
                <w:bCs/>
                <w:color w:val="000000"/>
                <w:szCs w:val="24"/>
              </w:rPr>
            </w:pPr>
          </w:p>
          <w:p w14:paraId="4B682982" w14:textId="77777777" w:rsidR="00C71B3D" w:rsidRDefault="00C71B3D">
            <w:pPr>
              <w:pStyle w:val="TableTextChar1CharChar"/>
              <w:rPr>
                <w:bCs/>
                <w:color w:val="000000"/>
                <w:szCs w:val="24"/>
              </w:rPr>
            </w:pPr>
          </w:p>
          <w:p w14:paraId="760D39FD" w14:textId="77777777" w:rsidR="00C71B3D" w:rsidRDefault="00C71B3D">
            <w:pPr>
              <w:pStyle w:val="TableTextChar1CharChar"/>
              <w:rPr>
                <w:bCs/>
                <w:color w:val="000000"/>
                <w:szCs w:val="24"/>
              </w:rPr>
            </w:pPr>
          </w:p>
          <w:p w14:paraId="74768FF9" w14:textId="77777777" w:rsidR="00C71B3D" w:rsidRDefault="00C71B3D">
            <w:pPr>
              <w:pStyle w:val="TableTextChar1CharChar"/>
              <w:rPr>
                <w:bCs/>
                <w:color w:val="000000"/>
                <w:szCs w:val="24"/>
              </w:rPr>
            </w:pPr>
          </w:p>
          <w:p w14:paraId="037E4769" w14:textId="77777777" w:rsidR="00C71B3D" w:rsidRDefault="00C71B3D">
            <w:pPr>
              <w:pStyle w:val="TableTextChar1CharChar"/>
              <w:rPr>
                <w:bCs/>
                <w:color w:val="000000"/>
                <w:szCs w:val="24"/>
              </w:rPr>
            </w:pPr>
          </w:p>
          <w:p w14:paraId="1E8635AD" w14:textId="77777777" w:rsidR="00C71B3D" w:rsidRDefault="00C71B3D">
            <w:pPr>
              <w:pStyle w:val="TableTextChar1CharChar"/>
              <w:rPr>
                <w:bCs/>
                <w:color w:val="000000"/>
                <w:szCs w:val="24"/>
              </w:rPr>
            </w:pPr>
          </w:p>
          <w:p w14:paraId="1DC5FFF9" w14:textId="77777777" w:rsidR="00C71B3D" w:rsidRDefault="00C71B3D">
            <w:pPr>
              <w:pStyle w:val="TableTextChar1CharChar"/>
              <w:rPr>
                <w:bCs/>
                <w:color w:val="000000"/>
                <w:szCs w:val="24"/>
              </w:rPr>
            </w:pPr>
          </w:p>
          <w:p w14:paraId="4FF9A9EE" w14:textId="77777777" w:rsidR="00C71B3D" w:rsidRDefault="00C71B3D">
            <w:pPr>
              <w:pStyle w:val="TableTextChar1CharChar"/>
              <w:rPr>
                <w:bCs/>
                <w:color w:val="000000"/>
                <w:szCs w:val="24"/>
              </w:rPr>
            </w:pPr>
          </w:p>
          <w:p w14:paraId="63689D27" w14:textId="77777777" w:rsidR="00C71B3D" w:rsidRDefault="00C71B3D" w:rsidP="00C71B3D">
            <w:pPr>
              <w:pStyle w:val="TableTextCharCharChar1"/>
              <w:rPr>
                <w:b/>
                <w:szCs w:val="24"/>
              </w:rPr>
            </w:pPr>
            <w:r w:rsidRPr="00BC377E">
              <w:rPr>
                <w:b/>
                <w:szCs w:val="24"/>
              </w:rPr>
              <w:t>Sublingual Allergy Drops (SLIT)</w:t>
            </w:r>
          </w:p>
          <w:p w14:paraId="427F044E" w14:textId="3AFAF15A" w:rsidR="008A5140" w:rsidRPr="00725AF5" w:rsidRDefault="002C0A12" w:rsidP="00417561">
            <w:pPr>
              <w:pStyle w:val="TableTextChar1CharCha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554020D4" w14:textId="2D9A9AB9" w:rsidR="00A719B8" w:rsidRDefault="009B6289" w:rsidP="00734700">
            <w:pPr>
              <w:pStyle w:val="TableTextChar1CharChar"/>
              <w:rPr>
                <w:bCs/>
                <w:color w:val="000000"/>
                <w:szCs w:val="24"/>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278150A6" w14:textId="77777777" w:rsidR="00C71B3D" w:rsidRDefault="00C71B3D" w:rsidP="00734700">
            <w:pPr>
              <w:pStyle w:val="TableTextChar1CharChar"/>
              <w:rPr>
                <w:bCs/>
                <w:color w:val="000000"/>
                <w:szCs w:val="24"/>
              </w:rPr>
            </w:pPr>
          </w:p>
          <w:p w14:paraId="26FFB278" w14:textId="77777777" w:rsidR="00C71B3D" w:rsidRDefault="00C71B3D" w:rsidP="00734700">
            <w:pPr>
              <w:pStyle w:val="TableTextChar1CharChar"/>
              <w:rPr>
                <w:bCs/>
                <w:color w:val="000000"/>
                <w:szCs w:val="24"/>
              </w:rPr>
            </w:pPr>
          </w:p>
          <w:p w14:paraId="3A6E67FB" w14:textId="77777777" w:rsidR="00C71B3D" w:rsidRDefault="00C71B3D" w:rsidP="00734700">
            <w:pPr>
              <w:pStyle w:val="TableTextChar1CharChar"/>
              <w:rPr>
                <w:bCs/>
                <w:color w:val="000000"/>
                <w:szCs w:val="24"/>
              </w:rPr>
            </w:pPr>
          </w:p>
          <w:p w14:paraId="3897DF7A" w14:textId="77777777" w:rsidR="00C71B3D" w:rsidRDefault="00C71B3D" w:rsidP="00734700">
            <w:pPr>
              <w:pStyle w:val="TableTextChar1CharChar"/>
              <w:rPr>
                <w:bCs/>
                <w:color w:val="000000"/>
                <w:szCs w:val="24"/>
              </w:rPr>
            </w:pPr>
          </w:p>
          <w:p w14:paraId="35651640" w14:textId="77777777" w:rsidR="00C71B3D" w:rsidRDefault="00C71B3D" w:rsidP="00734700">
            <w:pPr>
              <w:pStyle w:val="TableTextChar1CharChar"/>
              <w:rPr>
                <w:bCs/>
                <w:color w:val="000000"/>
                <w:szCs w:val="24"/>
              </w:rPr>
            </w:pPr>
          </w:p>
          <w:p w14:paraId="0213614E" w14:textId="77777777" w:rsidR="00C71B3D" w:rsidRDefault="00C71B3D" w:rsidP="00734700">
            <w:pPr>
              <w:pStyle w:val="TableTextChar1CharChar"/>
              <w:rPr>
                <w:bCs/>
                <w:color w:val="000000"/>
                <w:szCs w:val="24"/>
              </w:rPr>
            </w:pPr>
          </w:p>
          <w:p w14:paraId="3C88AED3" w14:textId="77777777" w:rsidR="00C71B3D" w:rsidRDefault="00C71B3D" w:rsidP="00734700">
            <w:pPr>
              <w:pStyle w:val="TableTextChar1CharChar"/>
              <w:rPr>
                <w:bCs/>
                <w:color w:val="000000"/>
                <w:szCs w:val="24"/>
              </w:rPr>
            </w:pPr>
          </w:p>
          <w:p w14:paraId="62A7A50D" w14:textId="77777777" w:rsidR="00C71B3D" w:rsidRDefault="00C71B3D" w:rsidP="00734700">
            <w:pPr>
              <w:pStyle w:val="TableTextChar1CharChar"/>
              <w:rPr>
                <w:bCs/>
                <w:color w:val="000000"/>
                <w:szCs w:val="24"/>
              </w:rPr>
            </w:pPr>
          </w:p>
          <w:p w14:paraId="5473D0BE" w14:textId="77777777" w:rsidR="00C71B3D" w:rsidRDefault="00C71B3D" w:rsidP="00734700">
            <w:pPr>
              <w:pStyle w:val="TableTextChar1CharChar"/>
              <w:rPr>
                <w:bCs/>
                <w:color w:val="000000"/>
                <w:szCs w:val="24"/>
              </w:rPr>
            </w:pPr>
          </w:p>
          <w:p w14:paraId="7A1BEDE0" w14:textId="77777777" w:rsidR="00C71B3D" w:rsidRDefault="00C71B3D" w:rsidP="00734700">
            <w:pPr>
              <w:pStyle w:val="TableTextChar1CharChar"/>
              <w:rPr>
                <w:bCs/>
                <w:color w:val="000000"/>
                <w:szCs w:val="24"/>
              </w:rPr>
            </w:pPr>
          </w:p>
          <w:p w14:paraId="1C8196F3" w14:textId="77777777" w:rsidR="00C71B3D" w:rsidRDefault="00C71B3D" w:rsidP="00734700">
            <w:pPr>
              <w:pStyle w:val="TableTextChar1CharChar"/>
              <w:rPr>
                <w:bCs/>
                <w:color w:val="000000"/>
                <w:szCs w:val="24"/>
              </w:rPr>
            </w:pPr>
          </w:p>
          <w:p w14:paraId="3288A366" w14:textId="77777777" w:rsidR="00C71B3D" w:rsidRDefault="00C71B3D" w:rsidP="00734700">
            <w:pPr>
              <w:pStyle w:val="TableTextChar1CharChar"/>
              <w:rPr>
                <w:bCs/>
                <w:color w:val="000000"/>
                <w:szCs w:val="24"/>
              </w:rPr>
            </w:pPr>
          </w:p>
          <w:p w14:paraId="3EF13F98" w14:textId="77777777" w:rsidR="00C71B3D" w:rsidRDefault="00C71B3D" w:rsidP="00734700">
            <w:pPr>
              <w:pStyle w:val="TableTextChar1CharChar"/>
              <w:rPr>
                <w:bCs/>
                <w:color w:val="000000"/>
                <w:szCs w:val="24"/>
              </w:rPr>
            </w:pPr>
          </w:p>
          <w:p w14:paraId="48218542" w14:textId="77777777" w:rsidR="00C71B3D" w:rsidRDefault="00C71B3D" w:rsidP="00734700">
            <w:pPr>
              <w:pStyle w:val="TableTextChar1CharChar"/>
              <w:rPr>
                <w:bCs/>
                <w:color w:val="000000"/>
                <w:szCs w:val="24"/>
              </w:rPr>
            </w:pPr>
          </w:p>
          <w:p w14:paraId="4902030D" w14:textId="77777777" w:rsidR="00C71B3D" w:rsidRDefault="00C71B3D" w:rsidP="00734700">
            <w:pPr>
              <w:pStyle w:val="TableTextChar1CharChar"/>
              <w:rPr>
                <w:bCs/>
                <w:color w:val="000000"/>
                <w:szCs w:val="24"/>
              </w:rPr>
            </w:pPr>
          </w:p>
          <w:p w14:paraId="6D3BEDE6" w14:textId="77777777" w:rsidR="00C71B3D" w:rsidRDefault="00C71B3D" w:rsidP="00734700">
            <w:pPr>
              <w:pStyle w:val="TableTextChar1CharChar"/>
              <w:rPr>
                <w:bCs/>
                <w:color w:val="000000"/>
                <w:szCs w:val="24"/>
              </w:rPr>
            </w:pPr>
          </w:p>
          <w:p w14:paraId="2F228B24" w14:textId="77777777" w:rsidR="00C71B3D" w:rsidRDefault="00C71B3D" w:rsidP="00734700">
            <w:pPr>
              <w:pStyle w:val="TableTextChar1CharChar"/>
              <w:rPr>
                <w:bCs/>
                <w:color w:val="000000"/>
                <w:szCs w:val="24"/>
              </w:rPr>
            </w:pPr>
          </w:p>
          <w:p w14:paraId="5B409DD9" w14:textId="77777777" w:rsidR="00C71B3D" w:rsidRDefault="00C71B3D" w:rsidP="00734700">
            <w:pPr>
              <w:pStyle w:val="TableTextChar1CharChar"/>
              <w:rPr>
                <w:bCs/>
                <w:color w:val="000000"/>
                <w:szCs w:val="24"/>
              </w:rPr>
            </w:pPr>
          </w:p>
          <w:p w14:paraId="337C202F" w14:textId="77777777" w:rsidR="00C71B3D" w:rsidRDefault="00C71B3D" w:rsidP="00C71B3D">
            <w:pPr>
              <w:pStyle w:val="TableTextCharCharChar1"/>
              <w:numPr>
                <w:ilvl w:val="12"/>
                <w:numId w:val="0"/>
              </w:numPr>
              <w:rPr>
                <w:b/>
                <w:szCs w:val="24"/>
              </w:rPr>
            </w:pPr>
            <w:r w:rsidRPr="00BC377E">
              <w:rPr>
                <w:b/>
                <w:szCs w:val="24"/>
              </w:rPr>
              <w:t>Sublingual Allergy Drops (SLIT)</w:t>
            </w:r>
          </w:p>
          <w:p w14:paraId="18383E68" w14:textId="4809ED0D" w:rsidR="008A5140" w:rsidRDefault="002C0A12" w:rsidP="00734700">
            <w:pPr>
              <w:pStyle w:val="TableTextChar1CharChar"/>
              <w:rPr>
                <w:bCs/>
                <w:color w:val="000000"/>
                <w:szCs w:val="24"/>
              </w:rPr>
            </w:pPr>
            <w:r w:rsidRPr="002E5F32">
              <w:rPr>
                <w:bCs/>
                <w:szCs w:val="24"/>
              </w:rPr>
              <w:t xml:space="preserve">Sublingual Allergy Drops billed using CPT Code </w:t>
            </w:r>
            <w:r w:rsidRPr="002E5F32">
              <w:rPr>
                <w:b/>
                <w:color w:val="0000FF"/>
                <w:szCs w:val="24"/>
              </w:rPr>
              <w:t>95199</w:t>
            </w:r>
            <w:r w:rsidRPr="002E5F32">
              <w:rPr>
                <w:bCs/>
                <w:szCs w:val="24"/>
              </w:rPr>
              <w:t xml:space="preserve"> are paid at </w:t>
            </w:r>
            <w:r w:rsidRPr="002E5F32">
              <w:rPr>
                <w:b/>
                <w:color w:val="0000FF"/>
                <w:szCs w:val="24"/>
              </w:rPr>
              <w:t>75%</w:t>
            </w:r>
            <w:r w:rsidRPr="002E5F32">
              <w:rPr>
                <w:bCs/>
                <w:szCs w:val="24"/>
              </w:rPr>
              <w:t xml:space="preserve"> coinsurance, after deductible.</w:t>
            </w:r>
          </w:p>
          <w:p w14:paraId="427F0453" w14:textId="41451DBD" w:rsidR="008A5140" w:rsidRPr="00725AF5" w:rsidRDefault="008A5140" w:rsidP="00734700">
            <w:pPr>
              <w:pStyle w:val="TableTextChar1CharChar"/>
              <w:rPr>
                <w:color w:val="000000"/>
              </w:rPr>
            </w:pPr>
          </w:p>
        </w:tc>
      </w:tr>
      <w:tr w:rsidR="00A719B8" w:rsidRPr="00725AF5" w14:paraId="427F0484"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725AF5" w:rsidRDefault="00A719B8">
            <w:pPr>
              <w:pStyle w:val="TableTextCharCharChar1"/>
              <w:numPr>
                <w:ilvl w:val="12"/>
                <w:numId w:val="0"/>
              </w:numPr>
              <w:rPr>
                <w:b/>
              </w:rPr>
            </w:pPr>
            <w:bookmarkStart w:id="153" w:name="Private_Duty_Nursing_Outpatient"/>
            <w:r w:rsidRPr="00725AF5">
              <w:rPr>
                <w:b/>
              </w:rPr>
              <w:t>Private Duty Nursing – Outpatient</w:t>
            </w:r>
            <w:bookmarkEnd w:id="153"/>
          </w:p>
          <w:p w14:paraId="427F0456" w14:textId="77777777" w:rsidR="00A719B8" w:rsidRPr="00725AF5" w:rsidRDefault="00A719B8">
            <w:pPr>
              <w:pStyle w:val="TableTextCharCharChar1"/>
              <w:numPr>
                <w:ilvl w:val="12"/>
                <w:numId w:val="0"/>
              </w:numPr>
              <w:rPr>
                <w:b/>
              </w:rPr>
            </w:pPr>
          </w:p>
          <w:p w14:paraId="427F0457" w14:textId="77777777" w:rsidR="00A719B8" w:rsidRPr="00725AF5" w:rsidRDefault="00A719B8">
            <w:pPr>
              <w:pStyle w:val="TableTextCharCharChar1"/>
              <w:numPr>
                <w:ilvl w:val="12"/>
                <w:numId w:val="0"/>
              </w:numPr>
              <w:rPr>
                <w:b/>
              </w:rPr>
            </w:pPr>
          </w:p>
          <w:p w14:paraId="427F0459" w14:textId="77777777" w:rsidR="00A719B8" w:rsidRPr="00725AF5" w:rsidRDefault="00A719B8">
            <w:pPr>
              <w:pStyle w:val="TableTextCharCharChar1"/>
              <w:rPr>
                <w:color w:val="000000"/>
              </w:rPr>
            </w:pPr>
            <w:r w:rsidRPr="00725AF5">
              <w:rPr>
                <w:color w:val="000000"/>
              </w:rPr>
              <w:t>The Plan covers private duty nursing care given on an outpatient basis by a licensed nurse such as a Registered Nurse (R.N.), Licensed Practical Nurse (L.P.N.), or Licensed Vocational Nurse (L.V.N.).</w:t>
            </w: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461" w14:textId="6A66C9EE" w:rsidR="00A719B8" w:rsidRPr="00725AF5" w:rsidRDefault="003C3DFE" w:rsidP="00743299">
            <w:pPr>
              <w:pStyle w:val="TableTextCharCharChar1"/>
              <w:numPr>
                <w:ilvl w:val="12"/>
                <w:numId w:val="0"/>
              </w:numPr>
              <w:rPr>
                <w:bCs/>
              </w:rPr>
            </w:pPr>
            <w:r>
              <w:rPr>
                <w:b/>
                <w:color w:val="0000FF"/>
                <w:szCs w:val="24"/>
              </w:rPr>
              <w:t>100%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00"/>
                <w:szCs w:val="24"/>
              </w:rPr>
              <w:t>.</w:t>
            </w:r>
          </w:p>
          <w:p w14:paraId="427F046A" w14:textId="77777777" w:rsidR="00A719B8" w:rsidRPr="00725AF5" w:rsidRDefault="00A719B8">
            <w:pPr>
              <w:pStyle w:val="TableTextCharCharChar1"/>
              <w:numPr>
                <w:ilvl w:val="12"/>
                <w:numId w:val="0"/>
              </w:numPr>
              <w:rPr>
                <w:color w:val="000000"/>
              </w:rPr>
            </w:pPr>
          </w:p>
          <w:p w14:paraId="427F046B"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6C" w14:textId="77777777" w:rsidR="00A719B8" w:rsidRPr="00725AF5" w:rsidRDefault="00A719B8">
            <w:pPr>
              <w:pStyle w:val="TableTextCharCharChar1"/>
            </w:pPr>
            <w:r w:rsidRPr="00725AF5">
              <w:rPr>
                <w:color w:val="000000"/>
              </w:rPr>
              <w:t xml:space="preserve">●   </w:t>
            </w:r>
            <w:r w:rsidRPr="00725AF5">
              <w:t xml:space="preserve">Private duty nursing </w:t>
            </w:r>
          </w:p>
          <w:p w14:paraId="427F046D" w14:textId="027C22DF" w:rsidR="00A719B8" w:rsidRPr="00725AF5" w:rsidRDefault="00A719B8">
            <w:pPr>
              <w:pStyle w:val="TableTextCharCharChar1"/>
              <w:ind w:left="288"/>
              <w:rPr>
                <w:color w:val="000000"/>
              </w:rPr>
            </w:pPr>
            <w:r w:rsidRPr="00725AF5">
              <w:t>received on an inpatient basis.</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472" w14:textId="6F526EE5" w:rsidR="00A719B8" w:rsidRPr="00725AF5" w:rsidRDefault="009B6289" w:rsidP="00743299">
            <w:pPr>
              <w:pStyle w:val="TableTextCharCharChar1"/>
              <w:numPr>
                <w:ilvl w:val="12"/>
                <w:numId w:val="0"/>
              </w:numPr>
              <w:rPr>
                <w:bCs/>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73" w14:textId="77777777" w:rsidR="00A719B8" w:rsidRPr="00725AF5" w:rsidRDefault="00A719B8">
            <w:pPr>
              <w:pStyle w:val="TableTextCharCharChar1"/>
              <w:numPr>
                <w:ilvl w:val="12"/>
                <w:numId w:val="0"/>
              </w:numPr>
              <w:rPr>
                <w:bCs/>
              </w:rPr>
            </w:pPr>
          </w:p>
          <w:p w14:paraId="427F0480"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81" w14:textId="77777777" w:rsidR="00A719B8" w:rsidRPr="00725AF5" w:rsidRDefault="00A719B8">
            <w:pPr>
              <w:pStyle w:val="TableTextCharCharChar1"/>
            </w:pPr>
            <w:r w:rsidRPr="00725AF5">
              <w:rPr>
                <w:color w:val="000000"/>
              </w:rPr>
              <w:t xml:space="preserve">●   </w:t>
            </w:r>
            <w:r w:rsidRPr="00725AF5">
              <w:t xml:space="preserve">Private duty nursing </w:t>
            </w:r>
          </w:p>
          <w:p w14:paraId="427F0482" w14:textId="48A3088B" w:rsidR="00A719B8" w:rsidRPr="00725AF5" w:rsidRDefault="00A719B8">
            <w:pPr>
              <w:pStyle w:val="TableTextCharCharChar1"/>
              <w:ind w:left="288"/>
            </w:pPr>
            <w:r w:rsidRPr="00725AF5">
              <w:t>received on an inpatient basis.</w:t>
            </w:r>
          </w:p>
          <w:p w14:paraId="04F054CB" w14:textId="77777777" w:rsidR="00A719B8" w:rsidRDefault="00A719B8">
            <w:pPr>
              <w:pStyle w:val="TableTextCharCharChar1"/>
              <w:numPr>
                <w:ilvl w:val="12"/>
                <w:numId w:val="0"/>
              </w:numPr>
              <w:rPr>
                <w:color w:val="FF0000"/>
              </w:rPr>
            </w:pPr>
          </w:p>
          <w:p w14:paraId="12F19D28" w14:textId="77777777" w:rsidR="002529C8" w:rsidRDefault="002529C8">
            <w:pPr>
              <w:pStyle w:val="TableTextCharCharChar1"/>
              <w:numPr>
                <w:ilvl w:val="12"/>
                <w:numId w:val="0"/>
              </w:numPr>
              <w:rPr>
                <w:color w:val="FF0000"/>
              </w:rPr>
            </w:pPr>
          </w:p>
          <w:p w14:paraId="5A26BDDA" w14:textId="77777777" w:rsidR="002529C8" w:rsidRPr="00725AF5" w:rsidRDefault="002529C8" w:rsidP="002529C8">
            <w:pPr>
              <w:numPr>
                <w:ilvl w:val="12"/>
                <w:numId w:val="0"/>
              </w:numPr>
              <w:rPr>
                <w:color w:val="000000"/>
                <w:sz w:val="24"/>
              </w:rPr>
            </w:pPr>
            <w:r w:rsidRPr="00725AF5">
              <w:rPr>
                <w:b/>
                <w:sz w:val="24"/>
              </w:rPr>
              <w:t>Prior Authorization</w:t>
            </w:r>
            <w:r w:rsidRPr="00725AF5">
              <w:rPr>
                <w:b/>
                <w:color w:val="000000"/>
                <w:sz w:val="24"/>
              </w:rPr>
              <w:t xml:space="preserve"> Required</w:t>
            </w:r>
          </w:p>
          <w:p w14:paraId="1B4E487D" w14:textId="2DAC2D00" w:rsidR="002529C8" w:rsidRPr="00725AF5" w:rsidRDefault="002529C8" w:rsidP="002529C8">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253F934B" w14:textId="77777777" w:rsidR="002529C8" w:rsidRPr="00725AF5" w:rsidRDefault="002529C8" w:rsidP="002529C8">
            <w:pPr>
              <w:pStyle w:val="TableTextCharChar"/>
              <w:numPr>
                <w:ilvl w:val="12"/>
                <w:numId w:val="0"/>
              </w:numPr>
              <w:rPr>
                <w:color w:val="000000"/>
              </w:rPr>
            </w:pPr>
          </w:p>
          <w:p w14:paraId="13025A59" w14:textId="46F1C331" w:rsidR="002529C8" w:rsidRPr="00725AF5" w:rsidRDefault="002529C8" w:rsidP="002529C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83" w14:textId="77777777" w:rsidR="002529C8" w:rsidRPr="00725AF5" w:rsidRDefault="002529C8">
            <w:pPr>
              <w:pStyle w:val="TableTextCharCharChar1"/>
              <w:numPr>
                <w:ilvl w:val="12"/>
                <w:numId w:val="0"/>
              </w:numPr>
              <w:rPr>
                <w:color w:val="FF0000"/>
              </w:rPr>
            </w:pPr>
          </w:p>
        </w:tc>
      </w:tr>
      <w:tr w:rsidR="00A719B8" w:rsidRPr="00725AF5" w14:paraId="427F04B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725AF5" w:rsidRDefault="00A719B8">
            <w:pPr>
              <w:pStyle w:val="TableTextCharCharChar1"/>
              <w:numPr>
                <w:ilvl w:val="12"/>
                <w:numId w:val="0"/>
              </w:numPr>
              <w:rPr>
                <w:b/>
              </w:rPr>
            </w:pPr>
            <w:bookmarkStart w:id="154" w:name="Prosthetic_Devices"/>
            <w:r w:rsidRPr="00725AF5">
              <w:rPr>
                <w:b/>
              </w:rPr>
              <w:t>Prosthetic Devices</w:t>
            </w:r>
            <w:bookmarkEnd w:id="154"/>
          </w:p>
          <w:p w14:paraId="602D751C" w14:textId="77777777" w:rsidR="005F573B" w:rsidRPr="00725AF5" w:rsidRDefault="005F573B">
            <w:pPr>
              <w:pStyle w:val="TableTextCharCharChar1"/>
              <w:numPr>
                <w:ilvl w:val="12"/>
                <w:numId w:val="0"/>
              </w:numPr>
              <w:rPr>
                <w:b/>
              </w:rPr>
            </w:pPr>
          </w:p>
          <w:p w14:paraId="427F0487" w14:textId="77777777" w:rsidR="00A719B8" w:rsidRPr="00725AF5" w:rsidRDefault="00A719B8"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725AF5" w:rsidRDefault="00A719B8" w:rsidP="00034ACE">
            <w:pPr>
              <w:pStyle w:val="TableTextChar1CharChar"/>
              <w:ind w:left="288" w:hanging="288"/>
            </w:pPr>
            <w:r w:rsidRPr="00725AF5">
              <w:rPr>
                <w:color w:val="000000"/>
              </w:rPr>
              <w:t xml:space="preserve">●   </w:t>
            </w:r>
            <w:r w:rsidRPr="00725AF5">
              <w:t>artificial arms, legs, feet and hands;</w:t>
            </w:r>
          </w:p>
          <w:p w14:paraId="427F0489" w14:textId="77777777" w:rsidR="00A719B8" w:rsidRPr="00725AF5" w:rsidRDefault="00A719B8"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719B8" w:rsidRPr="00725AF5" w:rsidRDefault="00A719B8"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719B8" w:rsidRPr="00725AF5" w:rsidRDefault="00A719B8" w:rsidP="00034ACE">
            <w:pPr>
              <w:pStyle w:val="TableTextChar1CharChar"/>
              <w:ind w:left="288" w:hanging="288"/>
            </w:pPr>
          </w:p>
          <w:p w14:paraId="427F048C" w14:textId="77777777" w:rsidR="00A719B8" w:rsidRPr="00725AF5" w:rsidRDefault="00A719B8"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719B8" w:rsidRPr="00725AF5" w:rsidRDefault="00A719B8" w:rsidP="00034ACE">
            <w:pPr>
              <w:pStyle w:val="TableTextChar1CharChar"/>
              <w:rPr>
                <w:color w:val="000000"/>
              </w:rPr>
            </w:pPr>
          </w:p>
          <w:p w14:paraId="427F048E" w14:textId="77777777" w:rsidR="00A719B8" w:rsidRPr="00725AF5" w:rsidRDefault="00A719B8"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725AF5" w:rsidRDefault="00A719B8" w:rsidP="00034ACE">
            <w:pPr>
              <w:pStyle w:val="TableTextCharCharChar1"/>
              <w:rPr>
                <w:b/>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498" w14:textId="5C1DE9E3" w:rsidR="00A719B8" w:rsidRPr="00725AF5" w:rsidRDefault="003C3DFE" w:rsidP="009F74B5">
            <w:pPr>
              <w:pStyle w:val="TableTextCharCharChar1"/>
              <w:numPr>
                <w:ilvl w:val="12"/>
                <w:numId w:val="0"/>
              </w:numPr>
              <w:rPr>
                <w:bCs/>
              </w:rPr>
            </w:pPr>
            <w:r>
              <w:rPr>
                <w:b/>
                <w:color w:val="0000FF"/>
                <w:szCs w:val="24"/>
              </w:rPr>
              <w:t>100%</w:t>
            </w:r>
            <w:r w:rsidR="00A719B8" w:rsidRPr="00725AF5">
              <w:rPr>
                <w:b/>
                <w:color w:val="0000FF"/>
                <w:szCs w:val="24"/>
              </w:rPr>
              <w:t xml:space="preserve"> </w:t>
            </w:r>
            <w:r w:rsidR="00A719B8" w:rsidRPr="00725AF5">
              <w:rPr>
                <w:bCs/>
                <w:szCs w:val="24"/>
              </w:rPr>
              <w:t>of eligible expenses</w:t>
            </w:r>
            <w:r w:rsidR="00003371" w:rsidRPr="00003371">
              <w:rPr>
                <w:bCs/>
                <w:sz w:val="20"/>
                <w:szCs w:val="24"/>
              </w:rPr>
              <w:t xml:space="preserve"> </w:t>
            </w:r>
            <w:r w:rsidR="00003371" w:rsidRPr="00003371">
              <w:rPr>
                <w:bCs/>
                <w:szCs w:val="24"/>
              </w:rPr>
              <w:t>after satisfying the</w:t>
            </w:r>
            <w:r w:rsidR="00003371" w:rsidRPr="00003371">
              <w:rPr>
                <w:b/>
                <w:bCs/>
                <w:szCs w:val="24"/>
              </w:rPr>
              <w:t xml:space="preserve"> </w:t>
            </w:r>
            <w:r w:rsidR="00003371" w:rsidRPr="00003371">
              <w:rPr>
                <w:bCs/>
                <w:szCs w:val="24"/>
              </w:rPr>
              <w:t>deductible</w:t>
            </w:r>
            <w:r w:rsidR="00A719B8" w:rsidRPr="00725AF5">
              <w:rPr>
                <w:bCs/>
                <w:color w:val="000000"/>
                <w:szCs w:val="24"/>
              </w:rPr>
              <w:t>.</w:t>
            </w:r>
          </w:p>
          <w:p w14:paraId="427F0499" w14:textId="77777777" w:rsidR="00A719B8" w:rsidRDefault="00A719B8">
            <w:pPr>
              <w:pStyle w:val="TableTextCharCharChar1"/>
              <w:numPr>
                <w:ilvl w:val="12"/>
                <w:numId w:val="0"/>
              </w:numPr>
              <w:rPr>
                <w:bCs/>
              </w:rPr>
            </w:pPr>
          </w:p>
          <w:p w14:paraId="349AEFB0" w14:textId="77777777" w:rsidR="003D374C" w:rsidRPr="00725AF5" w:rsidRDefault="003D374C">
            <w:pPr>
              <w:pStyle w:val="TableTextCharCharChar1"/>
              <w:numPr>
                <w:ilvl w:val="12"/>
                <w:numId w:val="0"/>
              </w:numPr>
              <w:rPr>
                <w:bCs/>
              </w:rPr>
            </w:pPr>
          </w:p>
          <w:p w14:paraId="6A3DF54F" w14:textId="77777777" w:rsidR="003D374C" w:rsidRPr="000579AC" w:rsidRDefault="003D374C" w:rsidP="003D374C">
            <w:pPr>
              <w:pStyle w:val="TableTextCharCharChar1"/>
              <w:numPr>
                <w:ilvl w:val="12"/>
                <w:numId w:val="0"/>
              </w:numPr>
            </w:pPr>
            <w:r w:rsidRPr="000579AC">
              <w:t>Coverage will be provided for replacement of Prosthetic Devices, which become non-functional and non-repairable due to normal, routine wear and</w:t>
            </w:r>
          </w:p>
          <w:p w14:paraId="65F8C6F7" w14:textId="77777777" w:rsidR="003D374C" w:rsidRPr="000579AC" w:rsidRDefault="003D374C" w:rsidP="003D374C">
            <w:pPr>
              <w:pStyle w:val="TableTextCharCharChar1"/>
              <w:numPr>
                <w:ilvl w:val="12"/>
                <w:numId w:val="0"/>
              </w:numPr>
            </w:pPr>
            <w:r w:rsidRPr="000579AC">
              <w:t>tear when prescribed by a physician.</w:t>
            </w:r>
          </w:p>
          <w:p w14:paraId="36E9F8FF" w14:textId="77777777" w:rsidR="003D374C" w:rsidRDefault="003D374C" w:rsidP="003D374C">
            <w:pPr>
              <w:pStyle w:val="TableTextCharCharChar1"/>
              <w:numPr>
                <w:ilvl w:val="12"/>
                <w:numId w:val="0"/>
              </w:numPr>
            </w:pPr>
          </w:p>
          <w:p w14:paraId="13F5E7D2" w14:textId="77777777" w:rsidR="003D374C" w:rsidRPr="000579AC" w:rsidRDefault="003D374C" w:rsidP="003D374C">
            <w:pPr>
              <w:pStyle w:val="TableTextCharCharChar1"/>
              <w:numPr>
                <w:ilvl w:val="12"/>
                <w:numId w:val="0"/>
              </w:numPr>
            </w:pPr>
            <w:r w:rsidRPr="000579AC">
              <w:t>Prosthetics will be replaced yearly for documented growth in a Child requiring replacement.</w:t>
            </w:r>
          </w:p>
          <w:p w14:paraId="4902221B" w14:textId="77777777" w:rsidR="003D374C" w:rsidRDefault="003D374C">
            <w:pPr>
              <w:pStyle w:val="TableTextCharCharChar1"/>
              <w:numPr>
                <w:ilvl w:val="12"/>
                <w:numId w:val="0"/>
              </w:numPr>
            </w:pPr>
          </w:p>
          <w:p w14:paraId="427F04A1" w14:textId="5E357A8B" w:rsidR="00A719B8" w:rsidRPr="00725AF5" w:rsidRDefault="003D374C">
            <w:pPr>
              <w:pStyle w:val="TableTextCharCharChar1"/>
              <w:numPr>
                <w:ilvl w:val="12"/>
                <w:numId w:val="0"/>
              </w:numPr>
              <w:rPr>
                <w:color w:val="FF0000"/>
              </w:rPr>
            </w:pPr>
            <w:r w:rsidRPr="000579AC">
              <w:t xml:space="preserve">Coverage for mastectomy bras is limited to </w:t>
            </w:r>
            <w:r w:rsidRPr="000579AC">
              <w:rPr>
                <w:b/>
                <w:color w:val="0000FF"/>
              </w:rPr>
              <w:t>2</w:t>
            </w:r>
            <w:r w:rsidRPr="000579AC">
              <w:t xml:space="preserve"> per calendar year.</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4A6" w14:textId="44AB01E9" w:rsidR="00A719B8" w:rsidRPr="00725AF5" w:rsidRDefault="009B6289" w:rsidP="009F74B5">
            <w:pPr>
              <w:pStyle w:val="TableTextCharCharChar1"/>
              <w:numPr>
                <w:ilvl w:val="12"/>
                <w:numId w:val="0"/>
              </w:numPr>
              <w:rPr>
                <w:bCs/>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A7" w14:textId="77777777" w:rsidR="00A719B8" w:rsidRPr="00725AF5" w:rsidRDefault="00A719B8">
            <w:pPr>
              <w:pStyle w:val="TableTextCharCharChar1"/>
              <w:numPr>
                <w:ilvl w:val="12"/>
                <w:numId w:val="0"/>
              </w:numPr>
            </w:pPr>
          </w:p>
          <w:p w14:paraId="427F04A8" w14:textId="77777777" w:rsidR="00A719B8" w:rsidRPr="00725AF5" w:rsidRDefault="00A719B8">
            <w:pPr>
              <w:pStyle w:val="TableTextCharCharChar1"/>
              <w:numPr>
                <w:ilvl w:val="12"/>
                <w:numId w:val="0"/>
              </w:numPr>
            </w:pPr>
          </w:p>
          <w:p w14:paraId="6C1EDC68" w14:textId="77777777" w:rsidR="003D374C" w:rsidRPr="000C49CC" w:rsidRDefault="003D374C" w:rsidP="003D374C">
            <w:pPr>
              <w:pStyle w:val="TableTextCharCharChar1"/>
              <w:numPr>
                <w:ilvl w:val="12"/>
                <w:numId w:val="0"/>
              </w:numPr>
            </w:pPr>
            <w:r w:rsidRPr="000C49CC">
              <w:t>Coverage will be provided for replacement of Prosthetic Devices, which become non-functional and non-repairable due to normal, routine wear and</w:t>
            </w:r>
          </w:p>
          <w:p w14:paraId="76FA83B4" w14:textId="77777777" w:rsidR="003D374C" w:rsidRPr="000C49CC" w:rsidRDefault="003D374C" w:rsidP="003D374C">
            <w:pPr>
              <w:pStyle w:val="TableTextCharCharChar1"/>
              <w:numPr>
                <w:ilvl w:val="12"/>
                <w:numId w:val="0"/>
              </w:numPr>
            </w:pPr>
            <w:r w:rsidRPr="000C49CC">
              <w:t>tear when prescribed by a physician.</w:t>
            </w:r>
          </w:p>
          <w:p w14:paraId="039B8F40" w14:textId="77777777" w:rsidR="003D374C" w:rsidRDefault="003D374C" w:rsidP="003D374C">
            <w:pPr>
              <w:pStyle w:val="TableTextCharCharChar1"/>
              <w:numPr>
                <w:ilvl w:val="12"/>
                <w:numId w:val="0"/>
              </w:numPr>
            </w:pPr>
          </w:p>
          <w:p w14:paraId="01D32B4C" w14:textId="77777777" w:rsidR="003D374C" w:rsidRPr="000C49CC" w:rsidRDefault="003D374C" w:rsidP="003D374C">
            <w:pPr>
              <w:pStyle w:val="TableTextCharCharChar1"/>
              <w:numPr>
                <w:ilvl w:val="12"/>
                <w:numId w:val="0"/>
              </w:numPr>
            </w:pPr>
            <w:r w:rsidRPr="000C49CC">
              <w:t>Prosthetics will be replaced yearly for documented growth in a Child requiring replacement.</w:t>
            </w:r>
          </w:p>
          <w:p w14:paraId="1D30BA0F" w14:textId="77777777" w:rsidR="003D374C" w:rsidRDefault="003D374C" w:rsidP="003D374C">
            <w:pPr>
              <w:pStyle w:val="TableTextCharCharChar1"/>
              <w:numPr>
                <w:ilvl w:val="12"/>
                <w:numId w:val="0"/>
              </w:numPr>
            </w:pPr>
          </w:p>
          <w:p w14:paraId="427F04A9" w14:textId="715E94CF" w:rsidR="00A719B8" w:rsidRPr="00725AF5" w:rsidRDefault="003D374C" w:rsidP="003D374C">
            <w:pPr>
              <w:pStyle w:val="TableTextCharCharChar1"/>
              <w:numPr>
                <w:ilvl w:val="12"/>
                <w:numId w:val="0"/>
              </w:numPr>
            </w:pPr>
            <w:r w:rsidRPr="000C49CC">
              <w:t xml:space="preserve">Coverage for mastectomy bras is limited to </w:t>
            </w:r>
            <w:r w:rsidRPr="000C49CC">
              <w:rPr>
                <w:b/>
                <w:color w:val="0000FF"/>
              </w:rPr>
              <w:t>2</w:t>
            </w:r>
            <w:r w:rsidRPr="000C49CC">
              <w:t xml:space="preserve"> per calendar year.</w:t>
            </w:r>
          </w:p>
          <w:p w14:paraId="427F04AA" w14:textId="77777777" w:rsidR="00A719B8" w:rsidRPr="00725AF5" w:rsidRDefault="00A719B8">
            <w:pPr>
              <w:pStyle w:val="TableTextCharCharChar1"/>
              <w:numPr>
                <w:ilvl w:val="12"/>
                <w:numId w:val="0"/>
              </w:numPr>
            </w:pPr>
          </w:p>
          <w:p w14:paraId="4AB3109B" w14:textId="77777777" w:rsidR="003D374C" w:rsidRPr="00725AF5" w:rsidRDefault="003D374C">
            <w:pPr>
              <w:pStyle w:val="TableTextCharCharChar1"/>
              <w:numPr>
                <w:ilvl w:val="12"/>
                <w:numId w:val="0"/>
              </w:numPr>
            </w:pPr>
          </w:p>
          <w:p w14:paraId="427F04B7" w14:textId="77777777" w:rsidR="00287044" w:rsidRPr="00725AF5" w:rsidRDefault="00287044"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03D73B53" w:rsidR="00287044" w:rsidRPr="00725AF5" w:rsidRDefault="00287044"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3732E6" w:rsidRPr="00725AF5" w:rsidRDefault="003732E6" w:rsidP="003732E6">
            <w:pPr>
              <w:pStyle w:val="TableTextCharChar"/>
              <w:numPr>
                <w:ilvl w:val="12"/>
                <w:numId w:val="0"/>
              </w:numPr>
              <w:rPr>
                <w:color w:val="000000"/>
              </w:rPr>
            </w:pPr>
          </w:p>
          <w:p w14:paraId="427F04BA" w14:textId="1F607B3F" w:rsidR="003732E6" w:rsidRPr="00725AF5" w:rsidRDefault="003732E6"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BB" w14:textId="77777777" w:rsidR="003732E6" w:rsidRPr="00725AF5" w:rsidRDefault="003732E6" w:rsidP="0029087B">
            <w:pPr>
              <w:pStyle w:val="TableTextCharCharChar1"/>
              <w:numPr>
                <w:ilvl w:val="12"/>
                <w:numId w:val="0"/>
              </w:numPr>
              <w:rPr>
                <w:color w:val="FF0000"/>
              </w:rPr>
            </w:pPr>
          </w:p>
        </w:tc>
      </w:tr>
      <w:tr w:rsidR="00A719B8" w:rsidRPr="00725AF5" w14:paraId="427F04F1"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725AF5" w:rsidRDefault="00A719B8" w:rsidP="00EB177D">
            <w:pPr>
              <w:pStyle w:val="TableTextChar"/>
              <w:numPr>
                <w:ilvl w:val="12"/>
                <w:numId w:val="0"/>
              </w:numPr>
              <w:rPr>
                <w:b/>
              </w:rPr>
            </w:pPr>
            <w:bookmarkStart w:id="155" w:name="Reconstructive_Procedures"/>
            <w:r w:rsidRPr="00725AF5">
              <w:rPr>
                <w:b/>
              </w:rPr>
              <w:t>Reconstructive Procedures</w:t>
            </w:r>
            <w:bookmarkEnd w:id="155"/>
          </w:p>
          <w:p w14:paraId="427F04BE" w14:textId="77777777" w:rsidR="00A719B8" w:rsidRPr="00725AF5" w:rsidRDefault="00A719B8" w:rsidP="00EB177D">
            <w:pPr>
              <w:pStyle w:val="TableTextChar"/>
              <w:numPr>
                <w:ilvl w:val="12"/>
                <w:numId w:val="0"/>
              </w:numPr>
              <w:rPr>
                <w:b/>
              </w:rPr>
            </w:pPr>
          </w:p>
          <w:p w14:paraId="427F04BF" w14:textId="77777777" w:rsidR="00A719B8" w:rsidRPr="00725AF5" w:rsidRDefault="00A719B8"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725AF5" w:rsidRDefault="00A719B8" w:rsidP="00EB177D">
            <w:pPr>
              <w:pStyle w:val="TableTextChar"/>
              <w:tabs>
                <w:tab w:val="left" w:pos="360"/>
              </w:tabs>
              <w:rPr>
                <w:bCs/>
              </w:rPr>
            </w:pPr>
          </w:p>
          <w:p w14:paraId="427F04C1" w14:textId="77777777" w:rsidR="00A719B8" w:rsidRPr="00725AF5" w:rsidRDefault="00A719B8"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725AF5" w:rsidRDefault="00A719B8" w:rsidP="00EB177D">
            <w:pPr>
              <w:pStyle w:val="TableTextChar"/>
              <w:tabs>
                <w:tab w:val="left" w:pos="360"/>
              </w:tabs>
              <w:rPr>
                <w:bCs/>
              </w:rPr>
            </w:pPr>
          </w:p>
          <w:p w14:paraId="427F04C3" w14:textId="77777777" w:rsidR="00A719B8" w:rsidRPr="00725AF5" w:rsidRDefault="00A719B8"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725AF5" w:rsidRDefault="00A719B8" w:rsidP="00EB177D">
            <w:pPr>
              <w:pStyle w:val="TableTextChar"/>
              <w:tabs>
                <w:tab w:val="left" w:pos="360"/>
              </w:tabs>
              <w:rPr>
                <w:bCs/>
              </w:rPr>
            </w:pPr>
          </w:p>
          <w:p w14:paraId="427F04C5" w14:textId="77777777" w:rsidR="00A719B8" w:rsidRPr="00725AF5" w:rsidRDefault="00A719B8"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725AF5" w:rsidRDefault="00A719B8" w:rsidP="00EB177D">
            <w:pPr>
              <w:pStyle w:val="TableTextChar"/>
              <w:tabs>
                <w:tab w:val="left" w:pos="360"/>
              </w:tabs>
              <w:rPr>
                <w:bCs/>
              </w:rPr>
            </w:pPr>
          </w:p>
          <w:p w14:paraId="427F04D7" w14:textId="77777777" w:rsidR="00A719B8" w:rsidRPr="00725AF5" w:rsidRDefault="00A719B8"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719B8" w:rsidRPr="00725AF5" w:rsidRDefault="00A719B8" w:rsidP="00EB177D">
            <w:pPr>
              <w:pStyle w:val="TableTextChar"/>
              <w:tabs>
                <w:tab w:val="left" w:pos="360"/>
              </w:tabs>
              <w:rPr>
                <w:bCs/>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DA" w14:textId="77777777" w:rsidR="00A719B8" w:rsidRPr="00725AF5" w:rsidRDefault="00A719B8"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719B8" w:rsidRPr="00725AF5" w:rsidRDefault="00A719B8" w:rsidP="003C2A8D">
            <w:pPr>
              <w:pStyle w:val="TableTextChar"/>
              <w:ind w:left="288"/>
              <w:rPr>
                <w:b/>
                <w:i/>
                <w:iCs/>
                <w:color w:val="0000FF"/>
                <w:u w:val="single"/>
              </w:rPr>
            </w:pPr>
            <w:r w:rsidRPr="00725AF5">
              <w:rPr>
                <w:rStyle w:val="Style16"/>
              </w:rPr>
              <w:t>Services – Sickness and Injury</w:t>
            </w:r>
          </w:p>
          <w:p w14:paraId="427F04DC" w14:textId="77777777" w:rsidR="00A719B8" w:rsidRPr="00725AF5" w:rsidRDefault="00A719B8"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719B8" w:rsidRPr="00725AF5" w:rsidRDefault="00A719B8" w:rsidP="00EB177D">
            <w:pPr>
              <w:pStyle w:val="TableTextChar"/>
              <w:numPr>
                <w:ilvl w:val="12"/>
                <w:numId w:val="0"/>
              </w:numPr>
            </w:pPr>
          </w:p>
          <w:p w14:paraId="427F04E2"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719B8" w:rsidRPr="00725AF5" w:rsidRDefault="00A719B8" w:rsidP="00EB177D">
            <w:pPr>
              <w:pStyle w:val="TableTextChar"/>
              <w:numPr>
                <w:ilvl w:val="12"/>
                <w:numId w:val="0"/>
              </w:numPr>
            </w:pPr>
          </w:p>
          <w:p w14:paraId="427F04E4" w14:textId="77777777" w:rsidR="00A719B8" w:rsidRPr="00725AF5" w:rsidRDefault="00A719B8" w:rsidP="00EB177D">
            <w:pPr>
              <w:pStyle w:val="TableTextChar"/>
              <w:numPr>
                <w:ilvl w:val="12"/>
                <w:numId w:val="0"/>
              </w:numPr>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E6" w14:textId="77777777" w:rsidR="00A719B8" w:rsidRPr="00725AF5" w:rsidRDefault="00A719B8"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719B8" w:rsidRPr="00725AF5" w:rsidRDefault="00A719B8" w:rsidP="006238F5">
            <w:pPr>
              <w:pStyle w:val="TableTextChar"/>
              <w:ind w:left="288"/>
              <w:rPr>
                <w:b/>
                <w:i/>
                <w:iCs/>
                <w:color w:val="0000FF"/>
                <w:u w:val="single"/>
              </w:rPr>
            </w:pPr>
            <w:r w:rsidRPr="00725AF5">
              <w:rPr>
                <w:rStyle w:val="Style16"/>
              </w:rPr>
              <w:t>Services – Sickness and Injury</w:t>
            </w:r>
          </w:p>
          <w:p w14:paraId="427F04E8" w14:textId="77777777" w:rsidR="00A719B8" w:rsidRPr="00725AF5" w:rsidRDefault="00A719B8"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719B8" w:rsidRPr="00725AF5" w:rsidRDefault="00A719B8" w:rsidP="00EB177D">
            <w:pPr>
              <w:pStyle w:val="TableTextChar"/>
              <w:numPr>
                <w:ilvl w:val="12"/>
                <w:numId w:val="0"/>
              </w:numPr>
              <w:rPr>
                <w:b/>
              </w:rPr>
            </w:pPr>
          </w:p>
          <w:p w14:paraId="427F04EE"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719B8" w:rsidRPr="00725AF5" w:rsidRDefault="00A719B8" w:rsidP="00EB177D">
            <w:pPr>
              <w:pStyle w:val="TableTextChar"/>
              <w:numPr>
                <w:ilvl w:val="12"/>
                <w:numId w:val="0"/>
              </w:numPr>
              <w:rPr>
                <w:b/>
              </w:rPr>
            </w:pPr>
          </w:p>
          <w:p w14:paraId="1FDEF345" w14:textId="3B41488B" w:rsidR="000E5ACD" w:rsidRPr="00725AF5" w:rsidRDefault="000E5AC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0E5ACD" w:rsidRPr="00725AF5" w:rsidRDefault="000E5AC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0E5ACD" w:rsidRPr="00725AF5" w:rsidRDefault="000E5ACD" w:rsidP="000E5ACD">
            <w:pPr>
              <w:rPr>
                <w:bCs/>
                <w:color w:val="000000"/>
                <w:sz w:val="24"/>
              </w:rPr>
            </w:pPr>
          </w:p>
          <w:p w14:paraId="2ECA9738" w14:textId="7BFC7A9E" w:rsidR="000E5ACD" w:rsidRPr="00725AF5" w:rsidRDefault="000E5AC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subject to a</w:t>
            </w:r>
            <w:r w:rsidRPr="00725AF5">
              <w:rPr>
                <w:b/>
                <w:sz w:val="24"/>
              </w:rPr>
              <w:t xml:space="preserve"> </w:t>
            </w:r>
            <w:r w:rsidR="00093B0E">
              <w:rPr>
                <w:b/>
                <w:color w:val="0000FF"/>
                <w:sz w:val="24"/>
              </w:rPr>
              <w:t>$500</w:t>
            </w:r>
            <w:r w:rsidRPr="00725AF5">
              <w:rPr>
                <w:b/>
                <w:color w:val="0000FF"/>
                <w:sz w:val="24"/>
              </w:rPr>
              <w:t xml:space="preserve"> </w:t>
            </w:r>
            <w:r w:rsidRPr="00725AF5">
              <w:rPr>
                <w:sz w:val="24"/>
              </w:rPr>
              <w:t>penalty.</w:t>
            </w:r>
          </w:p>
          <w:p w14:paraId="427F04F0" w14:textId="77777777" w:rsidR="00A719B8" w:rsidRPr="00725AF5" w:rsidRDefault="00A719B8" w:rsidP="00EB177D">
            <w:pPr>
              <w:pStyle w:val="TableTextChar1"/>
              <w:rPr>
                <w:color w:val="FF0000"/>
              </w:rPr>
            </w:pPr>
          </w:p>
        </w:tc>
      </w:tr>
      <w:tr w:rsidR="00A719B8" w:rsidRPr="00725AF5" w14:paraId="427F0559"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725AF5" w:rsidRDefault="00A719B8">
            <w:pPr>
              <w:pStyle w:val="TableTextCharCharChar1"/>
              <w:numPr>
                <w:ilvl w:val="12"/>
                <w:numId w:val="0"/>
              </w:numPr>
              <w:rPr>
                <w:b/>
              </w:rPr>
            </w:pPr>
            <w:bookmarkStart w:id="156" w:name="Rehabilitation_Services_Outpatient_Thera"/>
            <w:r w:rsidRPr="00725AF5">
              <w:rPr>
                <w:b/>
              </w:rPr>
              <w:t>Rehabilitation and Habilitative Services Outpatient Therapy and Manipulative Treatment</w:t>
            </w:r>
          </w:p>
          <w:bookmarkEnd w:id="156"/>
          <w:p w14:paraId="427F04F7" w14:textId="77777777" w:rsidR="00A719B8" w:rsidRPr="00725AF5" w:rsidRDefault="00A719B8">
            <w:pPr>
              <w:pStyle w:val="TableTextCharCharChar1"/>
              <w:numPr>
                <w:ilvl w:val="12"/>
                <w:numId w:val="0"/>
              </w:numPr>
              <w:rPr>
                <w:b/>
              </w:rPr>
            </w:pPr>
          </w:p>
          <w:p w14:paraId="427F04F8" w14:textId="77777777" w:rsidR="00A719B8" w:rsidRPr="00725AF5" w:rsidRDefault="00A719B8">
            <w:pPr>
              <w:pStyle w:val="TableTextCharCharChar1"/>
            </w:pPr>
            <w:r w:rsidRPr="00725AF5">
              <w:t>Short</w:t>
            </w:r>
            <w:r w:rsidRPr="00725AF5">
              <w:noBreakHyphen/>
              <w:t xml:space="preserve">term outpatient rehabilitation services for: </w:t>
            </w:r>
          </w:p>
          <w:p w14:paraId="427F04F9" w14:textId="77777777" w:rsidR="00A719B8" w:rsidRPr="00725AF5" w:rsidRDefault="00A719B8">
            <w:pPr>
              <w:pStyle w:val="TableTextCharCharChar1"/>
            </w:pPr>
            <w:r w:rsidRPr="00725AF5">
              <w:rPr>
                <w:color w:val="000000"/>
              </w:rPr>
              <w:t xml:space="preserve">●   </w:t>
            </w:r>
            <w:r w:rsidRPr="00725AF5">
              <w:t>Physical therapy;</w:t>
            </w:r>
          </w:p>
          <w:p w14:paraId="427F04FA" w14:textId="77777777" w:rsidR="00A719B8" w:rsidRPr="00725AF5" w:rsidRDefault="00A719B8">
            <w:pPr>
              <w:pStyle w:val="TableTextCharCharChar1"/>
            </w:pPr>
            <w:r w:rsidRPr="00725AF5">
              <w:rPr>
                <w:color w:val="000000"/>
              </w:rPr>
              <w:t xml:space="preserve">●   </w:t>
            </w:r>
            <w:r w:rsidRPr="00725AF5">
              <w:t>Occupational therapy;</w:t>
            </w:r>
          </w:p>
          <w:p w14:paraId="427F04FB" w14:textId="77777777" w:rsidR="00A719B8" w:rsidRPr="00725AF5" w:rsidRDefault="00A719B8" w:rsidP="00903AE7">
            <w:pPr>
              <w:pStyle w:val="TableTextCharCharChar1"/>
            </w:pPr>
            <w:r w:rsidRPr="00725AF5">
              <w:rPr>
                <w:color w:val="000000"/>
              </w:rPr>
              <w:t xml:space="preserve">●   </w:t>
            </w:r>
            <w:r w:rsidRPr="00725AF5">
              <w:t>Manipulative treatment</w:t>
            </w:r>
          </w:p>
          <w:p w14:paraId="427F04FC" w14:textId="77777777" w:rsidR="00A719B8" w:rsidRPr="00725AF5" w:rsidRDefault="00A719B8">
            <w:pPr>
              <w:pStyle w:val="TableTextCharCharChar1"/>
            </w:pPr>
            <w:r w:rsidRPr="00725AF5">
              <w:rPr>
                <w:color w:val="000000"/>
              </w:rPr>
              <w:t xml:space="preserve">●   </w:t>
            </w:r>
            <w:r w:rsidRPr="00725AF5">
              <w:t>Speech therapy;</w:t>
            </w:r>
          </w:p>
          <w:p w14:paraId="427F04FD" w14:textId="77777777" w:rsidR="00A719B8" w:rsidRPr="00725AF5" w:rsidRDefault="00A719B8" w:rsidP="00903AE7">
            <w:pPr>
              <w:pStyle w:val="TableTextCharCharChar1"/>
              <w:ind w:left="288" w:hanging="288"/>
            </w:pPr>
            <w:r w:rsidRPr="00725AF5">
              <w:rPr>
                <w:color w:val="000000"/>
              </w:rPr>
              <w:t>●   P</w:t>
            </w:r>
            <w:r w:rsidRPr="00725AF5">
              <w:t>ost-cochlear implant aural therapy;</w:t>
            </w:r>
          </w:p>
          <w:p w14:paraId="427F0501" w14:textId="77777777" w:rsidR="00A719B8" w:rsidRPr="00725AF5" w:rsidRDefault="00A719B8">
            <w:pPr>
              <w:pStyle w:val="TableTextCharCharChar1"/>
            </w:pPr>
            <w:r w:rsidRPr="00725AF5">
              <w:rPr>
                <w:color w:val="000000"/>
              </w:rPr>
              <w:t xml:space="preserve">●   </w:t>
            </w:r>
            <w:r w:rsidRPr="00725AF5">
              <w:t xml:space="preserve">Pulmonary rehabilitation </w:t>
            </w:r>
          </w:p>
          <w:p w14:paraId="427F0502" w14:textId="77777777" w:rsidR="00A719B8" w:rsidRPr="00725AF5" w:rsidRDefault="00A719B8">
            <w:pPr>
              <w:pStyle w:val="TableTextCharCharChar1"/>
              <w:ind w:left="288"/>
            </w:pPr>
            <w:r w:rsidRPr="00725AF5">
              <w:t>therapy; and</w:t>
            </w:r>
          </w:p>
          <w:p w14:paraId="427F0503" w14:textId="77777777" w:rsidR="00A719B8" w:rsidRPr="00725AF5" w:rsidRDefault="00A719B8" w:rsidP="00B45C91">
            <w:pPr>
              <w:pStyle w:val="TableTextCharCharChar1"/>
              <w:ind w:left="288" w:hanging="288"/>
            </w:pPr>
            <w:r w:rsidRPr="00725AF5">
              <w:rPr>
                <w:color w:val="000000"/>
              </w:rPr>
              <w:t xml:space="preserve">●   </w:t>
            </w:r>
            <w:r w:rsidRPr="00725AF5">
              <w:t>Cardiac rehabilitation therapy.</w:t>
            </w:r>
          </w:p>
          <w:p w14:paraId="427F0504" w14:textId="77777777" w:rsidR="00A719B8" w:rsidRDefault="00A719B8">
            <w:pPr>
              <w:pStyle w:val="TableTextCharCharChar1"/>
            </w:pPr>
          </w:p>
          <w:p w14:paraId="46FD0F75" w14:textId="3A7EB69D" w:rsidR="00417561" w:rsidRDefault="00417561">
            <w:pPr>
              <w:pStyle w:val="TableTextCharCharChar1"/>
            </w:pPr>
            <w:r w:rsidRPr="00417561">
              <w:t>Coverage for Cognitive Therapy is included in the benefit for Occupational Therapy.</w:t>
            </w:r>
          </w:p>
          <w:p w14:paraId="7546DC4F" w14:textId="77777777" w:rsidR="00417561" w:rsidRPr="00725AF5" w:rsidRDefault="00417561">
            <w:pPr>
              <w:pStyle w:val="TableTextCharCharChar1"/>
            </w:pPr>
          </w:p>
          <w:p w14:paraId="427F0505" w14:textId="77777777" w:rsidR="00A719B8" w:rsidRPr="00725AF5" w:rsidRDefault="00A719B8">
            <w:pPr>
              <w:pStyle w:val="TableTextCharCharChar1"/>
            </w:pPr>
            <w:r w:rsidRPr="00725AF5">
              <w:t xml:space="preserve">For all rehabilitation services, a licensed therapy provider, under the direction of a Physician, must perform the services. </w:t>
            </w:r>
          </w:p>
          <w:p w14:paraId="427F0506" w14:textId="77777777" w:rsidR="00A719B8" w:rsidRPr="00725AF5" w:rsidRDefault="00A719B8"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719B8" w:rsidRPr="00725AF5" w:rsidRDefault="00A719B8">
            <w:pPr>
              <w:pStyle w:val="TableTextCharCharChar1"/>
            </w:pPr>
          </w:p>
          <w:p w14:paraId="427F0509" w14:textId="26B7646C" w:rsidR="00A719B8" w:rsidRPr="00725AF5" w:rsidRDefault="00A719B8">
            <w:pPr>
              <w:pStyle w:val="TableTextCharCharChar1"/>
            </w:pPr>
            <w:r w:rsidRPr="00725AF5">
              <w:t>The Plan will pay Benefits for speech therapy only when the speech impediment or dysfunction results from Injury, Sickness, stroke, cancer, Autism Spectrum Disorders or a Congenital Anomaly</w:t>
            </w:r>
            <w:r w:rsidR="003C44D7" w:rsidRPr="00725AF5">
              <w:t>.</w:t>
            </w:r>
          </w:p>
          <w:p w14:paraId="427F050A" w14:textId="77777777" w:rsidR="00A719B8" w:rsidRPr="00725AF5" w:rsidRDefault="00A719B8">
            <w:pPr>
              <w:pStyle w:val="TableTextCharCharChar1"/>
            </w:pPr>
          </w:p>
          <w:p w14:paraId="427F050B" w14:textId="77777777" w:rsidR="00A719B8" w:rsidRPr="00725AF5" w:rsidRDefault="00A719B8"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719B8" w:rsidRPr="00725AF5" w:rsidRDefault="00A719B8" w:rsidP="00822A60">
            <w:pPr>
              <w:pStyle w:val="TableText"/>
              <w:rPr>
                <w:color w:val="000000"/>
              </w:rPr>
            </w:pPr>
          </w:p>
          <w:p w14:paraId="427F050E" w14:textId="6F604644" w:rsidR="00A719B8" w:rsidRPr="00725AF5" w:rsidRDefault="00A719B8"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725AF5" w:rsidRDefault="00A719B8" w:rsidP="00822A60">
            <w:pPr>
              <w:pStyle w:val="TableTextCharCharChar1"/>
              <w:rPr>
                <w:b/>
                <w:color w:val="000000"/>
              </w:rPr>
            </w:pPr>
          </w:p>
          <w:p w14:paraId="427F050F" w14:textId="5E5723D3" w:rsidR="000302A5" w:rsidRPr="00725AF5" w:rsidRDefault="000302A5" w:rsidP="000302A5">
            <w:pPr>
              <w:pStyle w:val="TableTextCharCharChar1"/>
              <w:rPr>
                <w:b/>
                <w:color w:val="000000"/>
              </w:rPr>
            </w:pPr>
            <w:r w:rsidRPr="00725AF5">
              <w:t>If the service is provided in a doctor’s office, additional co-pays, deductible or co-insurance may apply.</w:t>
            </w: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511" w14:textId="2E45FB4A" w:rsidR="00A719B8" w:rsidRPr="002C6247" w:rsidRDefault="002C6247">
            <w:pPr>
              <w:pStyle w:val="TableTextCharCharChar1"/>
              <w:numPr>
                <w:ilvl w:val="12"/>
                <w:numId w:val="0"/>
              </w:numPr>
            </w:pPr>
            <w:r w:rsidRPr="000579AC">
              <w:rPr>
                <w:b/>
              </w:rPr>
              <w:t>Manipulative Treatment:</w:t>
            </w:r>
          </w:p>
          <w:p w14:paraId="427F0518" w14:textId="5A4F0F7C" w:rsidR="00A719B8" w:rsidRPr="00725AF5" w:rsidRDefault="002C6247" w:rsidP="00C43D43">
            <w:pPr>
              <w:pStyle w:val="TableTextCharCharChar1"/>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003371" w:rsidRPr="00003371">
              <w:rPr>
                <w:bCs/>
                <w:sz w:val="20"/>
                <w:szCs w:val="24"/>
              </w:rPr>
              <w:t xml:space="preserve"> </w:t>
            </w:r>
            <w:r w:rsidR="00003371" w:rsidRPr="00003371">
              <w:rPr>
                <w:bCs/>
                <w:szCs w:val="24"/>
              </w:rPr>
              <w:t>after satisfying the</w:t>
            </w:r>
            <w:r w:rsidR="00003371" w:rsidRPr="00003371">
              <w:rPr>
                <w:b/>
                <w:bCs/>
                <w:szCs w:val="24"/>
              </w:rPr>
              <w:t xml:space="preserve"> </w:t>
            </w:r>
            <w:r w:rsidR="00003371" w:rsidRPr="00003371">
              <w:rPr>
                <w:bCs/>
                <w:szCs w:val="24"/>
              </w:rPr>
              <w:t>deductible</w:t>
            </w:r>
            <w:r w:rsidR="00A719B8" w:rsidRPr="00725AF5">
              <w:rPr>
                <w:bCs/>
                <w:color w:val="000000"/>
                <w:szCs w:val="24"/>
              </w:rPr>
              <w:t>.</w:t>
            </w:r>
          </w:p>
          <w:p w14:paraId="427F0519" w14:textId="77777777" w:rsidR="00A719B8" w:rsidRDefault="00A719B8">
            <w:pPr>
              <w:pStyle w:val="TableTextCharCharChar1"/>
              <w:numPr>
                <w:ilvl w:val="12"/>
                <w:numId w:val="0"/>
              </w:numPr>
              <w:rPr>
                <w:b/>
              </w:rPr>
            </w:pPr>
          </w:p>
          <w:p w14:paraId="1202D9F3" w14:textId="53EA68A3" w:rsidR="002C6247" w:rsidRDefault="002C6247">
            <w:pPr>
              <w:pStyle w:val="TableTextCharCharChar1"/>
              <w:numPr>
                <w:ilvl w:val="12"/>
                <w:numId w:val="0"/>
              </w:numPr>
              <w:rPr>
                <w:b/>
              </w:rPr>
            </w:pPr>
            <w:r w:rsidRPr="002C6247">
              <w:rPr>
                <w:b/>
                <w:bCs/>
              </w:rPr>
              <w:t>Pulmonary Rehabilitation Services</w:t>
            </w:r>
            <w:r>
              <w:rPr>
                <w:b/>
                <w:bCs/>
              </w:rPr>
              <w:t>/</w:t>
            </w:r>
            <w:r w:rsidRPr="002C6247">
              <w:rPr>
                <w:rFonts w:ascii="Arial" w:hAnsi="Arial" w:cs="Arial"/>
                <w:b/>
                <w:bCs/>
                <w:sz w:val="16"/>
                <w:szCs w:val="16"/>
              </w:rPr>
              <w:t xml:space="preserve"> </w:t>
            </w:r>
            <w:r w:rsidRPr="002C6247">
              <w:rPr>
                <w:b/>
                <w:bCs/>
              </w:rPr>
              <w:t>Cardiac Rehabilitation Services</w:t>
            </w:r>
            <w:r>
              <w:rPr>
                <w:b/>
                <w:bCs/>
              </w:rPr>
              <w:t>:</w:t>
            </w:r>
          </w:p>
          <w:p w14:paraId="4789801E" w14:textId="34688066" w:rsidR="002C6247" w:rsidRPr="00725AF5" w:rsidRDefault="002C6247" w:rsidP="002C6247">
            <w:pPr>
              <w:pStyle w:val="TableTextCharCharChar1"/>
            </w:pPr>
            <w:r>
              <w:rPr>
                <w:b/>
                <w:color w:val="0000FF"/>
                <w:szCs w:val="24"/>
              </w:rPr>
              <w:t>100%</w:t>
            </w:r>
            <w:r w:rsidRPr="00725AF5">
              <w:rPr>
                <w:b/>
                <w:color w:val="0000FF"/>
                <w:szCs w:val="24"/>
              </w:rPr>
              <w:t xml:space="preserve"> </w:t>
            </w:r>
            <w:r w:rsidRPr="00725AF5">
              <w:rPr>
                <w:bCs/>
                <w:szCs w:val="24"/>
              </w:rPr>
              <w:t>of eligible expenses</w:t>
            </w:r>
            <w:r w:rsidRPr="00725AF5">
              <w:rPr>
                <w:bCs/>
                <w:color w:val="000000"/>
                <w:szCs w:val="24"/>
              </w:rPr>
              <w:t>.</w:t>
            </w:r>
          </w:p>
          <w:p w14:paraId="7C7C4C56" w14:textId="77777777" w:rsidR="002C6247" w:rsidRDefault="002C6247">
            <w:pPr>
              <w:pStyle w:val="TableTextCharCharChar1"/>
              <w:numPr>
                <w:ilvl w:val="12"/>
                <w:numId w:val="0"/>
              </w:numPr>
              <w:rPr>
                <w:b/>
              </w:rPr>
            </w:pPr>
          </w:p>
          <w:p w14:paraId="6481180F" w14:textId="4784E9A4" w:rsidR="002C6247" w:rsidRPr="00725AF5" w:rsidRDefault="002C6247">
            <w:pPr>
              <w:pStyle w:val="TableTextCharCharChar1"/>
              <w:numPr>
                <w:ilvl w:val="12"/>
                <w:numId w:val="0"/>
              </w:numPr>
              <w:rPr>
                <w:b/>
              </w:rPr>
            </w:pPr>
            <w:r>
              <w:rPr>
                <w:b/>
              </w:rPr>
              <w:t>All Other Therapies:</w:t>
            </w:r>
          </w:p>
          <w:p w14:paraId="0DD60361" w14:textId="55014B0D" w:rsidR="002C6247" w:rsidRPr="00725AF5" w:rsidRDefault="002C6247" w:rsidP="002C6247">
            <w:pPr>
              <w:pStyle w:val="TableTextCharCharChar1"/>
              <w:numPr>
                <w:ilvl w:val="12"/>
                <w:numId w:val="0"/>
              </w:numPr>
            </w:pPr>
            <w:r>
              <w:rPr>
                <w:b/>
                <w:color w:val="0000FF"/>
              </w:rPr>
              <w:t>$</w:t>
            </w:r>
            <w:r w:rsidR="003D5103">
              <w:rPr>
                <w:b/>
                <w:color w:val="0000FF"/>
              </w:rPr>
              <w:t>30</w:t>
            </w:r>
            <w:r w:rsidR="003D5103" w:rsidRPr="00725AF5">
              <w:t xml:space="preserve"> </w:t>
            </w:r>
            <w:r w:rsidRPr="00725AF5">
              <w:t xml:space="preserve">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F051A" w14:textId="77777777" w:rsidR="00A719B8" w:rsidRDefault="00A719B8">
            <w:pPr>
              <w:pStyle w:val="TableTextCharCharChar1"/>
              <w:numPr>
                <w:ilvl w:val="12"/>
                <w:numId w:val="0"/>
              </w:numPr>
            </w:pPr>
          </w:p>
          <w:p w14:paraId="1A4858BD" w14:textId="77777777" w:rsidR="002C6247" w:rsidRPr="00725AF5" w:rsidRDefault="002C6247">
            <w:pPr>
              <w:pStyle w:val="TableTextCharCharChar1"/>
              <w:numPr>
                <w:ilvl w:val="12"/>
                <w:numId w:val="0"/>
              </w:numPr>
            </w:pPr>
          </w:p>
          <w:p w14:paraId="427F051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0" w14:textId="5022713F" w:rsidR="00A719B8" w:rsidRPr="00725AF5" w:rsidRDefault="003D374C" w:rsidP="00F1341C">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22" w14:textId="566360B2" w:rsidR="00A719B8" w:rsidRPr="00725AF5" w:rsidRDefault="00417561" w:rsidP="00F1341C">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25" w14:textId="5C9513C7" w:rsidR="00A719B8" w:rsidRPr="00725AF5" w:rsidRDefault="00417561" w:rsidP="00F1341C">
            <w:pPr>
              <w:pStyle w:val="TableTextCharCharChar1"/>
              <w:numPr>
                <w:ilvl w:val="0"/>
                <w:numId w:val="8"/>
              </w:numPr>
              <w:rPr>
                <w:color w:val="000000"/>
              </w:rPr>
            </w:pPr>
            <w:r>
              <w:rPr>
                <w:b/>
                <w:bCs/>
                <w:color w:val="0000FF"/>
              </w:rPr>
              <w:t>36</w:t>
            </w:r>
            <w:r w:rsidR="00A719B8" w:rsidRPr="00725AF5">
              <w:rPr>
                <w:color w:val="000000"/>
              </w:rPr>
              <w:t xml:space="preserve"> visits of pulmonary rehabilitation therapy </w:t>
            </w:r>
            <w:r w:rsidRPr="00417561">
              <w:rPr>
                <w:color w:val="000000"/>
              </w:rPr>
              <w:t xml:space="preserve">in a </w:t>
            </w:r>
            <w:r w:rsidRPr="000579AC">
              <w:rPr>
                <w:b/>
                <w:color w:val="0000FF"/>
              </w:rPr>
              <w:t xml:space="preserve">12 </w:t>
            </w:r>
            <w:r w:rsidRPr="00417561">
              <w:rPr>
                <w:color w:val="000000"/>
              </w:rPr>
              <w:t>week period per incident</w:t>
            </w:r>
            <w:r w:rsidR="00A719B8" w:rsidRPr="00725AF5">
              <w:rPr>
                <w:bCs/>
                <w:color w:val="000000"/>
              </w:rPr>
              <w:t>.</w:t>
            </w:r>
          </w:p>
          <w:p w14:paraId="427F0526" w14:textId="64CB57D1" w:rsidR="00A719B8" w:rsidRPr="00725AF5" w:rsidRDefault="00417561" w:rsidP="00F1341C">
            <w:pPr>
              <w:pStyle w:val="TableTextCharCharChar1"/>
              <w:numPr>
                <w:ilvl w:val="0"/>
                <w:numId w:val="8"/>
              </w:numPr>
              <w:rPr>
                <w:color w:val="000000"/>
              </w:rPr>
            </w:pPr>
            <w:r>
              <w:rPr>
                <w:b/>
                <w:bCs/>
                <w:color w:val="0000FF"/>
              </w:rPr>
              <w:t>36</w:t>
            </w:r>
            <w:r w:rsidR="00A719B8"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27" w14:textId="77777777" w:rsidR="00A719B8" w:rsidRPr="00725AF5" w:rsidRDefault="00A719B8">
            <w:pPr>
              <w:pStyle w:val="TableTextCharCharChar1"/>
              <w:rPr>
                <w:color w:val="000000"/>
              </w:rPr>
            </w:pPr>
          </w:p>
          <w:p w14:paraId="427F052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B" w14:textId="713A43F0"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2C" w14:textId="77777777" w:rsidR="00A719B8" w:rsidRPr="00725AF5" w:rsidRDefault="00A719B8">
            <w:pPr>
              <w:pStyle w:val="TableTextCharCharChar1"/>
              <w:ind w:left="288" w:hanging="288"/>
              <w:rPr>
                <w:color w:val="000000"/>
              </w:rPr>
            </w:pPr>
          </w:p>
          <w:p w14:paraId="3194317A" w14:textId="77777777" w:rsidR="00A719B8" w:rsidRDefault="00A719B8">
            <w:pPr>
              <w:pStyle w:val="TableTextCharCharChar1"/>
              <w:numPr>
                <w:ilvl w:val="12"/>
                <w:numId w:val="0"/>
              </w:numPr>
              <w:rPr>
                <w:color w:val="000000"/>
              </w:rPr>
            </w:pPr>
          </w:p>
          <w:p w14:paraId="427F052D" w14:textId="2AEAAA2C" w:rsidR="00417561" w:rsidRPr="00725AF5" w:rsidRDefault="00417561">
            <w:pPr>
              <w:pStyle w:val="TableTextCharCharChar1"/>
              <w:numPr>
                <w:ilvl w:val="12"/>
                <w:numId w:val="0"/>
              </w:numPr>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532" w14:textId="634D4180" w:rsidR="00A719B8" w:rsidRPr="00725AF5" w:rsidRDefault="009B6289" w:rsidP="00C43D43">
            <w:pPr>
              <w:pStyle w:val="TableTextCharCharChar1"/>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33" w14:textId="77777777" w:rsidR="00A719B8" w:rsidRPr="00725AF5" w:rsidRDefault="00A719B8">
            <w:pPr>
              <w:pStyle w:val="TableTextCharCharChar1"/>
            </w:pPr>
          </w:p>
          <w:p w14:paraId="427F0534" w14:textId="77777777" w:rsidR="00A719B8" w:rsidRPr="00725AF5" w:rsidRDefault="00A719B8">
            <w:pPr>
              <w:pStyle w:val="TableTextCharCharChar1"/>
            </w:pPr>
          </w:p>
          <w:p w14:paraId="427F0535" w14:textId="77777777" w:rsidR="00A719B8" w:rsidRPr="00725AF5" w:rsidRDefault="00A719B8">
            <w:pPr>
              <w:pStyle w:val="TableTextCharCharChar1"/>
            </w:pPr>
          </w:p>
          <w:p w14:paraId="427F0536" w14:textId="77777777" w:rsidR="00A719B8" w:rsidRPr="00725AF5" w:rsidRDefault="00A719B8">
            <w:pPr>
              <w:pStyle w:val="TableTextCharCharChar1"/>
            </w:pPr>
          </w:p>
          <w:p w14:paraId="427F0537" w14:textId="77777777" w:rsidR="00A719B8" w:rsidRDefault="00A719B8">
            <w:pPr>
              <w:pStyle w:val="TableTextCharCharChar1"/>
            </w:pPr>
          </w:p>
          <w:p w14:paraId="4A28C9E0" w14:textId="77777777" w:rsidR="00417561" w:rsidRDefault="00417561">
            <w:pPr>
              <w:pStyle w:val="TableTextCharCharChar1"/>
            </w:pPr>
          </w:p>
          <w:p w14:paraId="19D58280" w14:textId="77777777" w:rsidR="00417561" w:rsidRDefault="00417561">
            <w:pPr>
              <w:pStyle w:val="TableTextCharCharChar1"/>
            </w:pPr>
          </w:p>
          <w:p w14:paraId="2EFC2019" w14:textId="77777777" w:rsidR="00417561" w:rsidRDefault="00417561">
            <w:pPr>
              <w:pStyle w:val="TableTextCharCharChar1"/>
            </w:pPr>
          </w:p>
          <w:p w14:paraId="19683062" w14:textId="77777777" w:rsidR="00417561" w:rsidRDefault="00417561">
            <w:pPr>
              <w:pStyle w:val="TableTextCharCharChar1"/>
            </w:pPr>
          </w:p>
          <w:p w14:paraId="44370118" w14:textId="77777777" w:rsidR="00417561" w:rsidRPr="00725AF5" w:rsidRDefault="00417561">
            <w:pPr>
              <w:pStyle w:val="TableTextCharCharChar1"/>
            </w:pPr>
          </w:p>
          <w:p w14:paraId="427F053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0" w14:textId="1984C249" w:rsidR="00A719B8" w:rsidRPr="00725AF5" w:rsidRDefault="003D374C" w:rsidP="00F1341C">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42" w14:textId="63A88058" w:rsidR="00A719B8" w:rsidRPr="00725AF5" w:rsidRDefault="00417561" w:rsidP="00F1341C">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45" w14:textId="7FC051D1" w:rsidR="00A719B8" w:rsidRPr="00725AF5" w:rsidRDefault="00417561" w:rsidP="00F1341C">
            <w:pPr>
              <w:pStyle w:val="TableTextCharCharChar1"/>
              <w:numPr>
                <w:ilvl w:val="0"/>
                <w:numId w:val="8"/>
              </w:numPr>
              <w:rPr>
                <w:color w:val="000000"/>
              </w:rPr>
            </w:pPr>
            <w:r>
              <w:rPr>
                <w:b/>
                <w:bCs/>
                <w:color w:val="0000FF"/>
              </w:rPr>
              <w:t>36</w:t>
            </w:r>
            <w:r w:rsidRPr="00725AF5">
              <w:rPr>
                <w:color w:val="000000"/>
              </w:rPr>
              <w:t xml:space="preserve"> visits of pulmonary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6" w14:textId="5D251754" w:rsidR="00A719B8" w:rsidRPr="00725AF5" w:rsidRDefault="00417561" w:rsidP="00F1341C">
            <w:pPr>
              <w:pStyle w:val="TableTextCharCharChar1"/>
              <w:numPr>
                <w:ilvl w:val="0"/>
                <w:numId w:val="8"/>
              </w:numPr>
              <w:rPr>
                <w:color w:val="000000"/>
              </w:rPr>
            </w:pPr>
            <w:r>
              <w:rPr>
                <w:b/>
                <w:bCs/>
                <w:color w:val="0000FF"/>
              </w:rPr>
              <w:t>36</w:t>
            </w:r>
            <w:r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7" w14:textId="77777777" w:rsidR="00A719B8" w:rsidRPr="00725AF5" w:rsidRDefault="00A719B8">
            <w:pPr>
              <w:pStyle w:val="TableTextCharCharChar1"/>
              <w:numPr>
                <w:ilvl w:val="12"/>
                <w:numId w:val="0"/>
              </w:numPr>
            </w:pPr>
          </w:p>
          <w:p w14:paraId="427F054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B" w14:textId="7F25BA39"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4C" w14:textId="77777777" w:rsidR="00A719B8" w:rsidRPr="00725AF5" w:rsidRDefault="00A719B8">
            <w:pPr>
              <w:pStyle w:val="TableTextCharCharChar1"/>
              <w:ind w:left="288" w:hanging="288"/>
              <w:rPr>
                <w:color w:val="000000"/>
              </w:rPr>
            </w:pPr>
          </w:p>
          <w:p w14:paraId="427F054D" w14:textId="77777777" w:rsidR="00A719B8" w:rsidRPr="00725AF5" w:rsidRDefault="00A719B8">
            <w:pPr>
              <w:pStyle w:val="TableTextCharCharChar1"/>
              <w:numPr>
                <w:ilvl w:val="12"/>
                <w:numId w:val="0"/>
              </w:numPr>
              <w:rPr>
                <w:color w:val="000000"/>
              </w:rPr>
            </w:pPr>
          </w:p>
          <w:p w14:paraId="427F0558" w14:textId="5CEB53F9" w:rsidR="00417561" w:rsidRPr="00725AF5" w:rsidRDefault="00417561" w:rsidP="002373EE">
            <w:pPr>
              <w:pStyle w:val="TableTextCharCharChar1"/>
              <w:rPr>
                <w:b/>
                <w:color w:val="000000"/>
              </w:rPr>
            </w:pPr>
          </w:p>
        </w:tc>
      </w:tr>
      <w:tr w:rsidR="00A0549A" w:rsidRPr="00725AF5" w14:paraId="15E7D541"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0CAC34E3" w14:textId="77777777" w:rsidR="00A0549A" w:rsidRPr="00A0549A" w:rsidRDefault="00A0549A" w:rsidP="00A0549A">
            <w:pPr>
              <w:pStyle w:val="TableTextChar"/>
              <w:rPr>
                <w:b/>
                <w:bCs/>
              </w:rPr>
            </w:pPr>
            <w:r w:rsidRPr="00A0549A">
              <w:rPr>
                <w:b/>
                <w:bCs/>
              </w:rPr>
              <w:t>Services In A L</w:t>
            </w:r>
            <w:bookmarkStart w:id="157" w:name="Services_In_A_Long_Term_Care_Facility"/>
            <w:bookmarkEnd w:id="157"/>
            <w:r w:rsidRPr="00A0549A">
              <w:rPr>
                <w:b/>
                <w:bCs/>
              </w:rPr>
              <w:t>ong Term</w:t>
            </w:r>
          </w:p>
          <w:p w14:paraId="50A5CE75" w14:textId="77777777" w:rsidR="00A0549A" w:rsidRDefault="00A0549A" w:rsidP="00A0549A">
            <w:pPr>
              <w:pStyle w:val="TableTextChar"/>
              <w:rPr>
                <w:b/>
                <w:bCs/>
              </w:rPr>
            </w:pPr>
            <w:r w:rsidRPr="00A0549A">
              <w:rPr>
                <w:b/>
                <w:bCs/>
              </w:rPr>
              <w:t>Care Facility</w:t>
            </w:r>
          </w:p>
          <w:p w14:paraId="03EE4BD4" w14:textId="77777777" w:rsidR="00A0549A" w:rsidRDefault="00A0549A" w:rsidP="00A0549A">
            <w:pPr>
              <w:pStyle w:val="TableTextChar"/>
              <w:rPr>
                <w:b/>
                <w:bCs/>
              </w:rPr>
            </w:pPr>
          </w:p>
          <w:p w14:paraId="49025E65" w14:textId="45758FCD" w:rsidR="00A0549A" w:rsidRPr="00725AF5" w:rsidRDefault="00A0549A" w:rsidP="00A0549A">
            <w:pPr>
              <w:pStyle w:val="TableTextChar"/>
              <w:rPr>
                <w:b/>
                <w:bCs/>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11141A7C" w14:textId="1B319639" w:rsidR="00A0549A" w:rsidRPr="000579AC" w:rsidRDefault="00A0549A" w:rsidP="00A0549A">
            <w:pPr>
              <w:pStyle w:val="TableTextChar"/>
              <w:numPr>
                <w:ilvl w:val="12"/>
                <w:numId w:val="0"/>
              </w:numPr>
            </w:pPr>
            <w:r w:rsidRPr="000579AC">
              <w:t>If the Participant is a resident of a licensed long-term care Facility or a continuing care retirement community, suc</w:t>
            </w:r>
            <w:r>
              <w:t xml:space="preserve">h Participant has the option of </w:t>
            </w:r>
            <w:r w:rsidRPr="000579AC">
              <w:t>receiving Medically Necessary services</w:t>
            </w:r>
            <w:r w:rsidRPr="000579AC">
              <w:rPr>
                <w:b/>
              </w:rPr>
              <w:t xml:space="preserve"> </w:t>
            </w:r>
            <w:r w:rsidRPr="000579AC">
              <w:t>Covered by this provision in the long-term care Facility that serves as the Participant’s primary residence if the</w:t>
            </w:r>
          </w:p>
          <w:p w14:paraId="4B48C131" w14:textId="77777777" w:rsidR="00A0549A" w:rsidRPr="000579AC" w:rsidRDefault="00A0549A" w:rsidP="00A0549A">
            <w:pPr>
              <w:pStyle w:val="TableTextChar"/>
              <w:numPr>
                <w:ilvl w:val="12"/>
                <w:numId w:val="0"/>
              </w:numPr>
            </w:pPr>
            <w:r w:rsidRPr="000579AC">
              <w:t>following conditions apply:</w:t>
            </w:r>
          </w:p>
          <w:p w14:paraId="41284CD7" w14:textId="77777777" w:rsidR="00A0549A" w:rsidRPr="000579AC" w:rsidRDefault="00A0549A" w:rsidP="00A0549A">
            <w:pPr>
              <w:pStyle w:val="TableTextChar"/>
              <w:numPr>
                <w:ilvl w:val="12"/>
                <w:numId w:val="0"/>
              </w:numPr>
            </w:pPr>
            <w:r w:rsidRPr="000579AC">
              <w:t>1) the Facility is willing and able to provide the Covered Service to the Participant;</w:t>
            </w:r>
          </w:p>
          <w:p w14:paraId="4A4B7243" w14:textId="7A0AD8F7" w:rsidR="00A0549A" w:rsidRPr="000579AC" w:rsidRDefault="00A0549A" w:rsidP="00A0549A">
            <w:pPr>
              <w:pStyle w:val="TableTextChar"/>
              <w:numPr>
                <w:ilvl w:val="12"/>
                <w:numId w:val="0"/>
              </w:numPr>
            </w:pPr>
            <w:r w:rsidRPr="000579AC">
              <w:t>2) the Facility and its Providers meet the requisite licensing and training standards required under applicable state law; the Facility is certified through</w:t>
            </w:r>
            <w:r>
              <w:t xml:space="preserve"> </w:t>
            </w:r>
            <w:r w:rsidRPr="000579AC">
              <w:t>Medicare; and</w:t>
            </w:r>
          </w:p>
          <w:p w14:paraId="4B6B5FF0" w14:textId="77777777" w:rsidR="00A0549A" w:rsidRPr="000579AC" w:rsidRDefault="00A0549A" w:rsidP="00A0549A">
            <w:pPr>
              <w:pStyle w:val="TableTextChar"/>
              <w:numPr>
                <w:ilvl w:val="12"/>
                <w:numId w:val="0"/>
              </w:numPr>
            </w:pPr>
            <w:r w:rsidRPr="000579AC">
              <w:t>3) the Facility and its</w:t>
            </w:r>
            <w:r w:rsidRPr="000579AC">
              <w:rPr>
                <w:b/>
              </w:rPr>
              <w:t xml:space="preserve"> </w:t>
            </w:r>
            <w:r w:rsidRPr="000579AC">
              <w:t>Providers agree to abide by the terms and conditions of the Claims Administrator’s contracts with similar Providers, abide by</w:t>
            </w:r>
          </w:p>
          <w:p w14:paraId="714C4DBB" w14:textId="77777777" w:rsidR="00A0549A" w:rsidRPr="000579AC" w:rsidRDefault="00A0549A" w:rsidP="00A0549A">
            <w:pPr>
              <w:pStyle w:val="TableTextChar"/>
              <w:numPr>
                <w:ilvl w:val="12"/>
                <w:numId w:val="0"/>
              </w:numPr>
            </w:pPr>
            <w:r w:rsidRPr="000579AC">
              <w:t>patient protection standards and requirements imposed by state and federal law, and meet the quality standards of the Claims Administrator for similar</w:t>
            </w:r>
          </w:p>
          <w:p w14:paraId="174EED15" w14:textId="77777777" w:rsidR="00A0549A" w:rsidRPr="000579AC" w:rsidRDefault="00A0549A" w:rsidP="00A0549A">
            <w:pPr>
              <w:pStyle w:val="TableTextChar"/>
              <w:numPr>
                <w:ilvl w:val="12"/>
                <w:numId w:val="0"/>
              </w:numPr>
            </w:pPr>
            <w:r w:rsidRPr="000579AC">
              <w:t>Providers.</w:t>
            </w:r>
          </w:p>
          <w:p w14:paraId="49E9F2B4" w14:textId="77777777" w:rsidR="00A0549A" w:rsidRPr="000579AC" w:rsidRDefault="00A0549A" w:rsidP="00A0549A">
            <w:pPr>
              <w:pStyle w:val="TableTextChar"/>
              <w:numPr>
                <w:ilvl w:val="12"/>
                <w:numId w:val="0"/>
              </w:numPr>
            </w:pPr>
            <w:r w:rsidRPr="000579AC">
              <w:t>The services Covered under this provision include, but are not limited to, Skilled Nursing Care, rehabilitative and other therapy services, and post-</w:t>
            </w:r>
          </w:p>
          <w:p w14:paraId="2F10C672" w14:textId="77777777" w:rsidR="00A0549A" w:rsidRPr="000579AC" w:rsidRDefault="00A0549A" w:rsidP="00A0549A">
            <w:pPr>
              <w:pStyle w:val="TableTextChar"/>
              <w:numPr>
                <w:ilvl w:val="12"/>
                <w:numId w:val="0"/>
              </w:numPr>
            </w:pPr>
            <w:r w:rsidRPr="000579AC">
              <w:t>Acute care, as needed.</w:t>
            </w:r>
          </w:p>
          <w:p w14:paraId="7AEC309D" w14:textId="3199E233" w:rsidR="00A0549A" w:rsidRPr="00725AF5" w:rsidRDefault="00A0549A" w:rsidP="00A0549A">
            <w:pPr>
              <w:pStyle w:val="TableTextChar"/>
              <w:numPr>
                <w:ilvl w:val="12"/>
                <w:numId w:val="0"/>
              </w:numPr>
              <w:rPr>
                <w:b/>
                <w:color w:val="0000FF"/>
              </w:rPr>
            </w:pPr>
            <w:r w:rsidRPr="000579AC">
              <w:t>4) The Plan may deliver the services Covered under this provision in the Participant’s resident Facility.</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8B0B3BC" w14:textId="77777777" w:rsidR="00A0549A" w:rsidRPr="00716B74" w:rsidRDefault="00A0549A" w:rsidP="00A0549A">
            <w:pPr>
              <w:pStyle w:val="TableTextChar"/>
              <w:numPr>
                <w:ilvl w:val="12"/>
                <w:numId w:val="0"/>
              </w:numPr>
            </w:pPr>
            <w:r w:rsidRPr="00716B74">
              <w:t>If the Participant is a resident of a licensed long-term care Facility or a continuing care retirement community, such Participant has the option of</w:t>
            </w:r>
            <w:r>
              <w:t xml:space="preserve"> </w:t>
            </w:r>
            <w:r w:rsidRPr="00716B74">
              <w:t>receiving Medically Necessary services</w:t>
            </w:r>
            <w:r w:rsidRPr="00716B74">
              <w:rPr>
                <w:b/>
              </w:rPr>
              <w:t xml:space="preserve"> </w:t>
            </w:r>
            <w:r w:rsidRPr="00716B74">
              <w:t>Covered by this provision in the long-term care Facility that serves as the Participant’s primary residence if the</w:t>
            </w:r>
          </w:p>
          <w:p w14:paraId="3DEC0CFD" w14:textId="77777777" w:rsidR="00A0549A" w:rsidRPr="00716B74" w:rsidRDefault="00A0549A" w:rsidP="00A0549A">
            <w:pPr>
              <w:pStyle w:val="TableTextChar"/>
              <w:numPr>
                <w:ilvl w:val="12"/>
                <w:numId w:val="0"/>
              </w:numPr>
            </w:pPr>
            <w:r w:rsidRPr="00716B74">
              <w:t>following conditions apply:</w:t>
            </w:r>
          </w:p>
          <w:p w14:paraId="23BB09A6" w14:textId="77777777" w:rsidR="00A0549A" w:rsidRPr="00716B74" w:rsidRDefault="00A0549A" w:rsidP="00A0549A">
            <w:pPr>
              <w:pStyle w:val="TableTextChar"/>
              <w:numPr>
                <w:ilvl w:val="12"/>
                <w:numId w:val="0"/>
              </w:numPr>
            </w:pPr>
            <w:r w:rsidRPr="00716B74">
              <w:t>1) the Facility is willing and able to provide the Covered Service to the Participant;</w:t>
            </w:r>
          </w:p>
          <w:p w14:paraId="596DE092" w14:textId="77777777" w:rsidR="00A0549A" w:rsidRPr="00716B74" w:rsidRDefault="00A0549A" w:rsidP="00A0549A">
            <w:pPr>
              <w:pStyle w:val="TableTextChar"/>
              <w:numPr>
                <w:ilvl w:val="12"/>
                <w:numId w:val="0"/>
              </w:numPr>
            </w:pPr>
            <w:r w:rsidRPr="00716B74">
              <w:t>2) the Facility and its Providers meet the requisite licensing and training standards required under applicable state law; the Facility is certified through</w:t>
            </w:r>
            <w:r>
              <w:t xml:space="preserve"> </w:t>
            </w:r>
            <w:r w:rsidRPr="00716B74">
              <w:t>Medicare; and</w:t>
            </w:r>
          </w:p>
          <w:p w14:paraId="674D34E0" w14:textId="77777777" w:rsidR="00A0549A" w:rsidRPr="00716B74" w:rsidRDefault="00A0549A" w:rsidP="00A0549A">
            <w:pPr>
              <w:pStyle w:val="TableTextChar"/>
              <w:numPr>
                <w:ilvl w:val="12"/>
                <w:numId w:val="0"/>
              </w:numPr>
            </w:pPr>
            <w:r w:rsidRPr="00716B74">
              <w:t>3) the Facility and its</w:t>
            </w:r>
            <w:r w:rsidRPr="00716B74">
              <w:rPr>
                <w:b/>
              </w:rPr>
              <w:t xml:space="preserve"> </w:t>
            </w:r>
            <w:r w:rsidRPr="00716B74">
              <w:t>Providers agree to abide by the terms and conditions of the Claims Administrator’s contracts with similar Providers, abide by</w:t>
            </w:r>
          </w:p>
          <w:p w14:paraId="17F26E89" w14:textId="77777777" w:rsidR="00A0549A" w:rsidRPr="00716B74" w:rsidRDefault="00A0549A" w:rsidP="00A0549A">
            <w:pPr>
              <w:pStyle w:val="TableTextChar"/>
              <w:numPr>
                <w:ilvl w:val="12"/>
                <w:numId w:val="0"/>
              </w:numPr>
            </w:pPr>
            <w:r w:rsidRPr="00716B74">
              <w:t>patient protection standards and requirements imposed by state and federal law, and meet the quality standards of the Claims Administrator for similar</w:t>
            </w:r>
          </w:p>
          <w:p w14:paraId="4A874C98" w14:textId="77777777" w:rsidR="00A0549A" w:rsidRPr="00716B74" w:rsidRDefault="00A0549A" w:rsidP="00A0549A">
            <w:pPr>
              <w:pStyle w:val="TableTextChar"/>
              <w:numPr>
                <w:ilvl w:val="12"/>
                <w:numId w:val="0"/>
              </w:numPr>
            </w:pPr>
            <w:r w:rsidRPr="00716B74">
              <w:t>Providers.</w:t>
            </w:r>
          </w:p>
          <w:p w14:paraId="4392405B" w14:textId="77777777" w:rsidR="00A0549A" w:rsidRPr="00716B74" w:rsidRDefault="00A0549A" w:rsidP="00A0549A">
            <w:pPr>
              <w:pStyle w:val="TableTextChar"/>
              <w:numPr>
                <w:ilvl w:val="12"/>
                <w:numId w:val="0"/>
              </w:numPr>
            </w:pPr>
            <w:r w:rsidRPr="00716B74">
              <w:t>The services Covered under this provision include, but are not limited to, Skilled Nursing Care, rehabilitative and other therapy services, and post-</w:t>
            </w:r>
          </w:p>
          <w:p w14:paraId="5CBBB46E" w14:textId="77777777" w:rsidR="00A0549A" w:rsidRPr="00716B74" w:rsidRDefault="00A0549A" w:rsidP="00A0549A">
            <w:pPr>
              <w:pStyle w:val="TableTextChar"/>
              <w:numPr>
                <w:ilvl w:val="12"/>
                <w:numId w:val="0"/>
              </w:numPr>
            </w:pPr>
            <w:r w:rsidRPr="00716B74">
              <w:t>Acute care, as needed.</w:t>
            </w:r>
          </w:p>
          <w:p w14:paraId="5211F4C4" w14:textId="2805C3D8" w:rsidR="00A0549A" w:rsidRPr="00725AF5" w:rsidDel="009D6420" w:rsidRDefault="00A0549A" w:rsidP="00A0549A">
            <w:pPr>
              <w:pStyle w:val="TableTextChar"/>
              <w:numPr>
                <w:ilvl w:val="12"/>
                <w:numId w:val="0"/>
              </w:numPr>
              <w:rPr>
                <w:b/>
                <w:color w:val="0000FF"/>
              </w:rPr>
            </w:pPr>
            <w:r w:rsidRPr="00716B74">
              <w:t>4) The Plan may deliver the services Covered under this provision in the Participant’s resident Facility.</w:t>
            </w:r>
          </w:p>
        </w:tc>
      </w:tr>
      <w:tr w:rsidR="00A719B8" w:rsidRPr="00725AF5" w14:paraId="427F05B9"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725AF5" w:rsidRDefault="00A719B8" w:rsidP="003F1898">
            <w:pPr>
              <w:pStyle w:val="TableTextChar"/>
              <w:rPr>
                <w:b/>
                <w:bCs/>
              </w:rPr>
            </w:pPr>
            <w:bookmarkStart w:id="158" w:name="Skilled_Nursing_Facility_Inpatient_Rehab"/>
            <w:r w:rsidRPr="00725AF5">
              <w:rPr>
                <w:b/>
                <w:bCs/>
              </w:rPr>
              <w:t>Skilled Nursing Facility Inpatient Rehabilitation Facility Services</w:t>
            </w:r>
            <w:bookmarkEnd w:id="158"/>
          </w:p>
          <w:p w14:paraId="427F055B" w14:textId="77777777" w:rsidR="00A719B8" w:rsidRPr="00725AF5" w:rsidRDefault="00A719B8" w:rsidP="003F1898">
            <w:pPr>
              <w:pStyle w:val="TableTextChar"/>
            </w:pPr>
          </w:p>
          <w:p w14:paraId="427F055F" w14:textId="77777777" w:rsidR="00A719B8" w:rsidRPr="00725AF5" w:rsidRDefault="00A719B8" w:rsidP="003F1898">
            <w:pPr>
              <w:pStyle w:val="TableTextChar"/>
              <w:rPr>
                <w:b/>
                <w:color w:val="000000"/>
              </w:rPr>
            </w:pPr>
            <w:r w:rsidRPr="00725AF5">
              <w:rPr>
                <w:b/>
                <w:color w:val="000000"/>
              </w:rPr>
              <w:t>Benefits include:</w:t>
            </w:r>
          </w:p>
          <w:p w14:paraId="427F0560" w14:textId="77777777" w:rsidR="00A719B8" w:rsidRPr="00725AF5" w:rsidRDefault="00A719B8" w:rsidP="003F1898">
            <w:pPr>
              <w:pStyle w:val="TableTextChar"/>
            </w:pPr>
            <w:r w:rsidRPr="00725AF5">
              <w:t>Non-Physician services and supplies received during the Inpatient Stay;</w:t>
            </w:r>
          </w:p>
          <w:p w14:paraId="427F0561" w14:textId="41168613" w:rsidR="00A719B8" w:rsidRPr="00725AF5" w:rsidRDefault="00A719B8" w:rsidP="003F1898">
            <w:pPr>
              <w:pStyle w:val="TableTextChar"/>
            </w:pPr>
            <w:r w:rsidRPr="00725AF5">
              <w:t>Room and board in a semi-private room (a room with two or more beds); and</w:t>
            </w:r>
          </w:p>
          <w:p w14:paraId="427F0562" w14:textId="18225C66" w:rsidR="00A719B8" w:rsidRPr="00725AF5" w:rsidRDefault="00A719B8" w:rsidP="003F1898">
            <w:pPr>
              <w:pStyle w:val="TableTextChar"/>
            </w:pPr>
            <w:r w:rsidRPr="00725AF5">
              <w:rPr>
                <w:rStyle w:val="CDVar"/>
                <w:rFonts w:ascii="Times New Roman" w:hAnsi="Times New Roman"/>
                <w:color w:val="000000"/>
              </w:rPr>
              <w:t xml:space="preserve">Physician services for anesthesiologists, consulting Physicians, pathologists and </w:t>
            </w:r>
            <w:r w:rsidRPr="000579AC">
              <w:rPr>
                <w:rStyle w:val="CDVar"/>
                <w:rFonts w:ascii="Times New Roman" w:hAnsi="Times New Roman"/>
                <w:color w:val="auto"/>
              </w:rPr>
              <w:t>radiologists.</w:t>
            </w:r>
          </w:p>
          <w:p w14:paraId="427F0563" w14:textId="77777777" w:rsidR="00A719B8" w:rsidRPr="00725AF5" w:rsidRDefault="00A719B8" w:rsidP="003F1898">
            <w:pPr>
              <w:pStyle w:val="TableTextChar"/>
            </w:pPr>
          </w:p>
          <w:p w14:paraId="427F0565" w14:textId="77777777" w:rsidR="00A719B8" w:rsidRPr="00725AF5" w:rsidRDefault="00A719B8" w:rsidP="003F1898">
            <w:pPr>
              <w:pStyle w:val="TableTextChar"/>
            </w:pPr>
          </w:p>
          <w:p w14:paraId="427F0566" w14:textId="42B348C4" w:rsidR="00A719B8" w:rsidRPr="00725AF5" w:rsidRDefault="00A719B8">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719B8" w:rsidRPr="00725AF5" w:rsidRDefault="00A719B8" w:rsidP="003F1898">
            <w:pPr>
              <w:pStyle w:val="TableTextChar"/>
            </w:pPr>
          </w:p>
          <w:p w14:paraId="427F0568" w14:textId="77777777" w:rsidR="00A719B8" w:rsidRPr="00725AF5" w:rsidRDefault="00A719B8"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725AF5" w:rsidRDefault="00A719B8" w:rsidP="003F1898">
            <w:pPr>
              <w:pStyle w:val="TableTextChar"/>
            </w:pPr>
          </w:p>
          <w:p w14:paraId="427F056A" w14:textId="77777777" w:rsidR="00A719B8" w:rsidRPr="00725AF5" w:rsidRDefault="00A719B8"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725AF5" w:rsidRDefault="00A719B8" w:rsidP="003F1898">
            <w:pPr>
              <w:pStyle w:val="TableTextChar"/>
            </w:pPr>
            <w:r w:rsidRPr="00725AF5">
              <w:t>Benefits are available only if:</w:t>
            </w:r>
          </w:p>
          <w:p w14:paraId="427F056C" w14:textId="77777777" w:rsidR="00A719B8" w:rsidRPr="00725AF5" w:rsidRDefault="00A719B8"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719B8" w:rsidRPr="00725AF5" w:rsidRDefault="00A719B8"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A719B8" w:rsidRPr="00725AF5" w:rsidRDefault="00A719B8" w:rsidP="003F1898">
            <w:pPr>
              <w:pStyle w:val="TableTextChar"/>
              <w:ind w:left="288" w:hanging="288"/>
              <w:rPr>
                <w:color w:val="000000"/>
              </w:rPr>
            </w:pPr>
          </w:p>
          <w:p w14:paraId="427F056F" w14:textId="77777777" w:rsidR="00A719B8" w:rsidRPr="00725AF5" w:rsidRDefault="00A719B8" w:rsidP="003F1898">
            <w:pPr>
              <w:pStyle w:val="TableTextChar"/>
              <w:rPr>
                <w:color w:val="000000"/>
              </w:rPr>
            </w:pPr>
            <w:r w:rsidRPr="00725AF5">
              <w:rPr>
                <w:color w:val="000000"/>
              </w:rPr>
              <w:t>Skilled care is skilled nursing, skilled teaching, and skilled rehabilitation services when:</w:t>
            </w:r>
          </w:p>
          <w:p w14:paraId="427F0570" w14:textId="77777777" w:rsidR="00A719B8" w:rsidRPr="00725AF5" w:rsidRDefault="00A719B8"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719B8" w:rsidRPr="00725AF5" w:rsidRDefault="00A719B8" w:rsidP="003F1898">
            <w:pPr>
              <w:pStyle w:val="TableTextChar"/>
              <w:ind w:left="288" w:hanging="288"/>
              <w:rPr>
                <w:color w:val="000000"/>
              </w:rPr>
            </w:pPr>
            <w:r w:rsidRPr="00725AF5">
              <w:rPr>
                <w:color w:val="000000"/>
              </w:rPr>
              <w:t>●   it is ordered by a Physician;</w:t>
            </w:r>
          </w:p>
          <w:p w14:paraId="427F0572" w14:textId="77777777" w:rsidR="00A719B8" w:rsidRPr="00725AF5" w:rsidRDefault="00A719B8"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725AF5" w:rsidRDefault="00A719B8"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719B8" w:rsidRPr="00725AF5" w:rsidRDefault="00A719B8" w:rsidP="003F1898">
            <w:pPr>
              <w:pStyle w:val="TableTextChar"/>
            </w:pPr>
          </w:p>
          <w:p w14:paraId="427F0575" w14:textId="77777777" w:rsidR="00A719B8" w:rsidRPr="00725AF5" w:rsidRDefault="00A719B8" w:rsidP="003F1898">
            <w:pPr>
              <w:pStyle w:val="TableTextChar"/>
              <w:rPr>
                <w:b/>
              </w:rPr>
            </w:pPr>
            <w:r w:rsidRPr="00725AF5">
              <w:rPr>
                <w:b/>
              </w:rPr>
              <w:t>The following services are not covered:</w:t>
            </w:r>
          </w:p>
          <w:p w14:paraId="427F0576" w14:textId="77777777" w:rsidR="00A719B8" w:rsidRPr="00725AF5" w:rsidRDefault="00A719B8" w:rsidP="003F1898">
            <w:pPr>
              <w:pStyle w:val="TableTextChar"/>
              <w:rPr>
                <w:color w:val="000000"/>
              </w:rPr>
            </w:pPr>
            <w:r w:rsidRPr="00725AF5">
              <w:rPr>
                <w:color w:val="000000"/>
              </w:rPr>
              <w:t>●   Custodial Care.</w:t>
            </w:r>
          </w:p>
          <w:p w14:paraId="427F0577" w14:textId="77777777" w:rsidR="00A719B8" w:rsidRPr="00725AF5" w:rsidRDefault="00A719B8" w:rsidP="003F1898">
            <w:pPr>
              <w:pStyle w:val="TableTextChar"/>
            </w:pPr>
            <w:r w:rsidRPr="00725AF5">
              <w:rPr>
                <w:color w:val="000000"/>
              </w:rPr>
              <w:t xml:space="preserve">●   </w:t>
            </w:r>
            <w:r w:rsidRPr="00725AF5">
              <w:t>Domiciliary care.</w:t>
            </w:r>
          </w:p>
          <w:p w14:paraId="427F0578" w14:textId="77777777" w:rsidR="00A719B8" w:rsidRPr="00725AF5" w:rsidRDefault="00A719B8" w:rsidP="003F1898">
            <w:pPr>
              <w:pStyle w:val="TableTextCha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585" w14:textId="4685DCC8" w:rsidR="00A719B8" w:rsidRPr="00725AF5" w:rsidRDefault="003C3DFE" w:rsidP="003F1898">
            <w:pPr>
              <w:pStyle w:val="TableTextChar"/>
              <w:numPr>
                <w:ilvl w:val="12"/>
                <w:numId w:val="0"/>
              </w:numPr>
              <w:rPr>
                <w:bCs/>
              </w:rPr>
            </w:pPr>
            <w:r>
              <w:rPr>
                <w:b/>
                <w:color w:val="0000FF"/>
              </w:rPr>
              <w:t>100%</w:t>
            </w:r>
            <w:r w:rsidR="00A719B8" w:rsidRPr="00725AF5">
              <w:rPr>
                <w:b/>
                <w:color w:val="0000FF"/>
              </w:rPr>
              <w:t xml:space="preserve"> </w:t>
            </w:r>
            <w:r w:rsidR="00A719B8" w:rsidRPr="00725AF5">
              <w:rPr>
                <w:bCs/>
              </w:rPr>
              <w:t>of eligible expenses</w:t>
            </w:r>
            <w:r w:rsidR="00003371" w:rsidRPr="00003371">
              <w:rPr>
                <w:bCs/>
                <w:sz w:val="20"/>
                <w:szCs w:val="24"/>
              </w:rPr>
              <w:t xml:space="preserve"> </w:t>
            </w:r>
            <w:r w:rsidR="00003371" w:rsidRPr="00003371">
              <w:rPr>
                <w:bCs/>
              </w:rPr>
              <w:t>after satisfying the</w:t>
            </w:r>
            <w:r w:rsidR="00003371" w:rsidRPr="00003371">
              <w:rPr>
                <w:b/>
                <w:bCs/>
              </w:rPr>
              <w:t xml:space="preserve"> </w:t>
            </w:r>
            <w:r w:rsidR="00003371" w:rsidRPr="00003371">
              <w:rPr>
                <w:bCs/>
              </w:rPr>
              <w:t>deductible</w:t>
            </w:r>
            <w:r w:rsidR="00A719B8" w:rsidRPr="00725AF5">
              <w:rPr>
                <w:bCs/>
                <w:color w:val="000000"/>
              </w:rPr>
              <w:t>.</w:t>
            </w:r>
          </w:p>
          <w:p w14:paraId="427F058E" w14:textId="77777777" w:rsidR="00A719B8" w:rsidRPr="00725AF5" w:rsidRDefault="00A719B8" w:rsidP="003F1898">
            <w:pPr>
              <w:pStyle w:val="TableTextChar"/>
              <w:numPr>
                <w:ilvl w:val="12"/>
                <w:numId w:val="0"/>
              </w:numPr>
              <w:rPr>
                <w:color w:val="000000"/>
              </w:rPr>
            </w:pPr>
          </w:p>
          <w:p w14:paraId="427F0593" w14:textId="590BD9EF" w:rsidR="00A719B8" w:rsidRPr="00725AF5" w:rsidRDefault="00A719B8" w:rsidP="003F1898">
            <w:pPr>
              <w:pStyle w:val="TableTextChar"/>
              <w:numPr>
                <w:ilvl w:val="12"/>
                <w:numId w:val="0"/>
              </w:numPr>
              <w:rPr>
                <w:color w:val="FF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b/>
                <w:color w:val="000000"/>
              </w:rPr>
              <w:t xml:space="preserve"> </w:t>
            </w:r>
            <w:r w:rsidRPr="00725AF5">
              <w:rPr>
                <w:color w:val="000000"/>
              </w:rPr>
              <w:t xml:space="preserve">days per </w:t>
            </w:r>
            <w:r w:rsidR="00C12EF8">
              <w:rPr>
                <w:bCs/>
              </w:rPr>
              <w:t>calendar</w:t>
            </w:r>
            <w:r w:rsidRPr="00725AF5">
              <w:rPr>
                <w:bCs/>
                <w:color w:val="000000"/>
              </w:rPr>
              <w:t xml:space="preserve"> year.</w:t>
            </w:r>
          </w:p>
          <w:p w14:paraId="427F0594" w14:textId="77777777" w:rsidR="00A719B8" w:rsidRPr="00725AF5" w:rsidRDefault="00A719B8" w:rsidP="003F1898">
            <w:pPr>
              <w:pStyle w:val="TableTextChar"/>
              <w:numPr>
                <w:ilvl w:val="12"/>
                <w:numId w:val="0"/>
              </w:numPr>
              <w:rPr>
                <w:color w:val="FF0000"/>
              </w:rPr>
            </w:pPr>
          </w:p>
          <w:p w14:paraId="427F0595" w14:textId="77777777" w:rsidR="00A719B8" w:rsidRPr="00725AF5" w:rsidRDefault="00A719B8" w:rsidP="003F1898">
            <w:pPr>
              <w:pStyle w:val="TableTextChar"/>
              <w:numPr>
                <w:ilvl w:val="12"/>
                <w:numId w:val="0"/>
              </w:numPr>
              <w:rPr>
                <w:color w:val="FF0000"/>
              </w:rPr>
            </w:pPr>
            <w:r w:rsidRPr="00725AF5">
              <w:rPr>
                <w:color w:val="FF0000"/>
              </w:rPr>
              <w:t xml:space="preserve"> </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59A" w14:textId="36B495EB" w:rsidR="00A719B8" w:rsidRPr="00725AF5" w:rsidRDefault="009B6289" w:rsidP="005460F8">
            <w:pPr>
              <w:pStyle w:val="TableTextChar"/>
              <w:numPr>
                <w:ilvl w:val="12"/>
                <w:numId w:val="0"/>
              </w:numPr>
              <w:rPr>
                <w:bCs/>
              </w:rPr>
            </w:pPr>
            <w:r>
              <w:rPr>
                <w:b/>
                <w:color w:val="0000FF"/>
              </w:rPr>
              <w:t>80%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9B" w14:textId="77777777" w:rsidR="00A719B8" w:rsidRPr="00725AF5" w:rsidRDefault="00A719B8" w:rsidP="003F1898">
            <w:pPr>
              <w:pStyle w:val="TableTextChar"/>
            </w:pPr>
          </w:p>
          <w:p w14:paraId="427F059F" w14:textId="2E53BAAA" w:rsidR="00A719B8" w:rsidRPr="00725AF5" w:rsidRDefault="00A719B8" w:rsidP="003F1898">
            <w:pPr>
              <w:pStyle w:val="TableTextChar"/>
              <w:numPr>
                <w:ilvl w:val="12"/>
                <w:numId w:val="0"/>
              </w:numPr>
              <w:rPr>
                <w:color w:val="00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color w:val="000000"/>
              </w:rPr>
              <w:t xml:space="preserve"> days per </w:t>
            </w:r>
            <w:r w:rsidR="00C12EF8">
              <w:rPr>
                <w:bCs/>
              </w:rPr>
              <w:t>calendar</w:t>
            </w:r>
            <w:r w:rsidRPr="00725AF5">
              <w:rPr>
                <w:bCs/>
                <w:color w:val="000000"/>
              </w:rPr>
              <w:t xml:space="preserve"> year.</w:t>
            </w:r>
          </w:p>
          <w:p w14:paraId="427F05A0" w14:textId="77777777" w:rsidR="00A719B8" w:rsidRPr="00725AF5" w:rsidRDefault="00A719B8" w:rsidP="003F1898">
            <w:pPr>
              <w:pStyle w:val="TableTextChar"/>
              <w:numPr>
                <w:ilvl w:val="12"/>
                <w:numId w:val="0"/>
              </w:numPr>
            </w:pPr>
          </w:p>
          <w:p w14:paraId="427F05A1" w14:textId="77777777" w:rsidR="00A719B8" w:rsidRPr="00725AF5" w:rsidRDefault="00A719B8" w:rsidP="003F1898">
            <w:pPr>
              <w:pStyle w:val="TableTextChar"/>
              <w:numPr>
                <w:ilvl w:val="12"/>
                <w:numId w:val="0"/>
              </w:numPr>
              <w:rPr>
                <w:color w:val="FF0000"/>
              </w:rPr>
            </w:pPr>
          </w:p>
          <w:p w14:paraId="427F05AF" w14:textId="1D14E7E1" w:rsidR="00A719B8" w:rsidRPr="00725AF5" w:rsidRDefault="00A719B8" w:rsidP="00A15E8B">
            <w:pPr>
              <w:pStyle w:val="TableTextCharCharChar1"/>
              <w:numPr>
                <w:ilvl w:val="12"/>
                <w:numId w:val="0"/>
              </w:numPr>
              <w:rPr>
                <w:b/>
              </w:rPr>
            </w:pPr>
            <w:r w:rsidRPr="00725AF5">
              <w:rPr>
                <w:b/>
              </w:rPr>
              <w:t>Prior Authorization Required</w:t>
            </w:r>
          </w:p>
          <w:p w14:paraId="427F05B0" w14:textId="77777777" w:rsidR="00A719B8" w:rsidRPr="00725AF5" w:rsidRDefault="00A719B8"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719B8" w:rsidRPr="00725AF5" w:rsidRDefault="00A719B8"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64943B6E" w:rsidR="00A719B8" w:rsidRPr="00725AF5" w:rsidRDefault="00A719B8" w:rsidP="00A15E8B">
            <w:pPr>
              <w:pStyle w:val="TableTextChar"/>
              <w:ind w:left="288" w:hanging="288"/>
            </w:pPr>
            <w:r w:rsidRPr="00725AF5">
              <w:rPr>
                <w:color w:val="000000"/>
              </w:rPr>
              <w:t xml:space="preserve">●   </w:t>
            </w:r>
            <w:r w:rsidRPr="00725AF5">
              <w:t xml:space="preserve">For Emergency admissions (also termed non-elective admission): within </w:t>
            </w:r>
            <w:r w:rsidR="007F176E">
              <w:rPr>
                <w:b/>
                <w:bCs/>
                <w:color w:val="0000FF"/>
              </w:rPr>
              <w:t>1</w:t>
            </w:r>
            <w:r w:rsidRPr="00725AF5">
              <w:rPr>
                <w:b/>
                <w:bCs/>
              </w:rPr>
              <w:t xml:space="preserve"> </w:t>
            </w:r>
            <w:r w:rsidRPr="00725AF5">
              <w:t>business day, or as soon as is reasonably possible.</w:t>
            </w:r>
          </w:p>
          <w:p w14:paraId="427F05B3" w14:textId="77777777" w:rsidR="00A719B8" w:rsidRPr="00725AF5" w:rsidRDefault="00A719B8" w:rsidP="00A15E8B">
            <w:pPr>
              <w:pStyle w:val="TableTextChar"/>
              <w:numPr>
                <w:ilvl w:val="12"/>
                <w:numId w:val="0"/>
              </w:numPr>
            </w:pPr>
          </w:p>
          <w:p w14:paraId="427F05B8" w14:textId="7B37818E" w:rsidR="00A719B8" w:rsidRPr="00725AF5" w:rsidRDefault="00A719B8">
            <w:pPr>
              <w:pStyle w:val="TableTextChar"/>
              <w:numPr>
                <w:ilvl w:val="12"/>
                <w:numId w:val="0"/>
              </w:numPr>
            </w:pPr>
            <w:r w:rsidRPr="00725AF5">
              <w:t xml:space="preserve">If you don't </w:t>
            </w:r>
            <w:r w:rsidRPr="00725AF5">
              <w:rPr>
                <w:bCs/>
                <w:color w:val="000000"/>
              </w:rPr>
              <w:t>obtain prior authorization</w:t>
            </w:r>
            <w:r w:rsidRPr="00725AF5">
              <w:t xml:space="preserve">, Benefits will be subject to a </w:t>
            </w:r>
            <w:r w:rsidR="00093B0E">
              <w:rPr>
                <w:b/>
                <w:color w:val="0000FF"/>
              </w:rPr>
              <w:t>$500</w:t>
            </w:r>
            <w:r w:rsidRPr="00725AF5">
              <w:rPr>
                <w:color w:val="0000FF"/>
              </w:rPr>
              <w:t xml:space="preserve"> </w:t>
            </w:r>
            <w:r w:rsidRPr="00725AF5">
              <w:t>penalty.</w:t>
            </w:r>
          </w:p>
        </w:tc>
      </w:tr>
      <w:tr w:rsidR="00991FEB" w:rsidRPr="00725AF5" w14:paraId="6D3984DC"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725AF5" w:rsidRDefault="00991FEB" w:rsidP="00516FD2">
            <w:pPr>
              <w:rPr>
                <w:b/>
                <w:bCs/>
                <w:sz w:val="24"/>
                <w:szCs w:val="24"/>
              </w:rPr>
            </w:pPr>
            <w:bookmarkStart w:id="159" w:name="Spine_and_Joint_Solution_Program_SJS"/>
            <w:r w:rsidRPr="00725AF5">
              <w:rPr>
                <w:b/>
                <w:bCs/>
                <w:sz w:val="24"/>
                <w:szCs w:val="24"/>
              </w:rPr>
              <w:t>Spine and Joint Solution Program (SJS)</w:t>
            </w:r>
            <w:bookmarkEnd w:id="159"/>
          </w:p>
          <w:p w14:paraId="258541FD" w14:textId="77777777" w:rsidR="00991FEB" w:rsidRPr="00725AF5" w:rsidRDefault="00991FEB" w:rsidP="003F1898">
            <w:pPr>
              <w:pStyle w:val="TableTextChar"/>
              <w:rPr>
                <w:b/>
                <w:bCs/>
              </w:rPr>
            </w:pPr>
          </w:p>
        </w:tc>
        <w:tc>
          <w:tcPr>
            <w:tcW w:w="5791" w:type="dxa"/>
            <w:gridSpan w:val="4"/>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725AF5" w:rsidRDefault="00991FEB" w:rsidP="00D25A9F">
            <w:pPr>
              <w:pStyle w:val="TableTextChar"/>
              <w:numPr>
                <w:ilvl w:val="12"/>
                <w:numId w:val="0"/>
              </w:numPr>
              <w:rPr>
                <w:b/>
                <w:color w:val="0000FF"/>
              </w:rPr>
            </w:pPr>
            <w:r w:rsidRPr="00725AF5">
              <w:rPr>
                <w:szCs w:val="24"/>
              </w:rPr>
              <w:t xml:space="preserve">Not Applicable </w:t>
            </w:r>
          </w:p>
        </w:tc>
      </w:tr>
      <w:tr w:rsidR="00817D8A" w:rsidRPr="00FA00F0" w14:paraId="71A6F8E6" w14:textId="77777777" w:rsidTr="00CD1E81">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085F0287" w14:textId="77777777" w:rsidR="00817D8A" w:rsidRPr="00FA00F0" w:rsidRDefault="00817D8A" w:rsidP="001864F7">
            <w:pPr>
              <w:pStyle w:val="TableTextChar"/>
              <w:numPr>
                <w:ilvl w:val="12"/>
                <w:numId w:val="0"/>
              </w:numPr>
              <w:rPr>
                <w:b/>
              </w:rPr>
            </w:pPr>
            <w:bookmarkStart w:id="160" w:name="Transplantation_Services"/>
            <w:r w:rsidRPr="00FA00F0">
              <w:rPr>
                <w:b/>
              </w:rPr>
              <w:t>Transplantation Services</w:t>
            </w:r>
          </w:p>
          <w:p w14:paraId="3FF09ABB" w14:textId="77777777" w:rsidR="00817D8A" w:rsidRPr="00FA00F0" w:rsidRDefault="00817D8A" w:rsidP="001864F7">
            <w:pPr>
              <w:pStyle w:val="TableTextChar"/>
              <w:numPr>
                <w:ilvl w:val="12"/>
                <w:numId w:val="0"/>
              </w:numPr>
              <w:rPr>
                <w:b/>
                <w:color w:val="0000FF"/>
              </w:rPr>
            </w:pPr>
          </w:p>
          <w:p w14:paraId="0C6CDFCA" w14:textId="77777777" w:rsidR="00817D8A" w:rsidRPr="00FA00F0" w:rsidRDefault="00817D8A" w:rsidP="001864F7">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47D1F26B" w14:textId="77777777" w:rsidR="00817D8A" w:rsidRPr="00FA00F0" w:rsidRDefault="00817D8A" w:rsidP="001864F7">
            <w:pPr>
              <w:pStyle w:val="TableTextChar"/>
              <w:ind w:left="288" w:hanging="288"/>
            </w:pPr>
            <w:r w:rsidRPr="00FA00F0">
              <w:sym w:font="Symbol" w:char="F0B7"/>
            </w:r>
            <w:r w:rsidRPr="00FA00F0">
              <w:t xml:space="preserve">   Heart;</w:t>
            </w:r>
          </w:p>
          <w:p w14:paraId="5C4DC8E3" w14:textId="77777777" w:rsidR="00817D8A" w:rsidRPr="00FA00F0" w:rsidRDefault="00817D8A" w:rsidP="001864F7">
            <w:pPr>
              <w:pStyle w:val="TableTextChar"/>
              <w:ind w:left="288" w:hanging="288"/>
            </w:pPr>
            <w:r w:rsidRPr="00FA00F0">
              <w:sym w:font="Symbol" w:char="F0B7"/>
            </w:r>
            <w:r w:rsidRPr="00FA00F0">
              <w:t xml:space="preserve">   Heart/lung;</w:t>
            </w:r>
          </w:p>
          <w:p w14:paraId="2F209A63" w14:textId="77777777" w:rsidR="00817D8A" w:rsidRPr="00FA00F0" w:rsidRDefault="00817D8A" w:rsidP="001864F7">
            <w:pPr>
              <w:pStyle w:val="TableTextChar"/>
              <w:ind w:left="288" w:hanging="288"/>
            </w:pPr>
            <w:r w:rsidRPr="00FA00F0">
              <w:sym w:font="Symbol" w:char="F0B7"/>
            </w:r>
            <w:r w:rsidRPr="00FA00F0">
              <w:t xml:space="preserve">   Lung;</w:t>
            </w:r>
          </w:p>
          <w:p w14:paraId="10CF8D5A" w14:textId="77777777" w:rsidR="00817D8A" w:rsidRPr="00FA00F0" w:rsidRDefault="00817D8A" w:rsidP="001864F7">
            <w:pPr>
              <w:pStyle w:val="TableTextChar"/>
              <w:ind w:left="288" w:hanging="288"/>
            </w:pPr>
            <w:r w:rsidRPr="00FA00F0">
              <w:sym w:font="Symbol" w:char="F0B7"/>
            </w:r>
            <w:r w:rsidRPr="00FA00F0">
              <w:t xml:space="preserve">   Kidney;</w:t>
            </w:r>
          </w:p>
          <w:p w14:paraId="056E70D1" w14:textId="77777777" w:rsidR="00817D8A" w:rsidRPr="00FA00F0" w:rsidRDefault="00817D8A" w:rsidP="001864F7">
            <w:pPr>
              <w:pStyle w:val="TableTextChar"/>
              <w:ind w:left="288" w:hanging="288"/>
            </w:pPr>
            <w:r w:rsidRPr="00FA00F0">
              <w:sym w:font="Symbol" w:char="F0B7"/>
            </w:r>
            <w:r w:rsidRPr="00FA00F0">
              <w:t xml:space="preserve">   Kidney/pancreas;</w:t>
            </w:r>
          </w:p>
          <w:p w14:paraId="78EAC176" w14:textId="77777777" w:rsidR="00817D8A" w:rsidRPr="00FA00F0" w:rsidRDefault="00817D8A" w:rsidP="001864F7">
            <w:pPr>
              <w:pStyle w:val="TableTextChar"/>
              <w:ind w:left="288" w:hanging="288"/>
            </w:pPr>
            <w:r w:rsidRPr="00FA00F0">
              <w:sym w:font="Symbol" w:char="F0B7"/>
            </w:r>
            <w:r w:rsidRPr="00FA00F0">
              <w:t xml:space="preserve">   Liver;</w:t>
            </w:r>
          </w:p>
          <w:p w14:paraId="610CCD44" w14:textId="77777777" w:rsidR="00817D8A" w:rsidRPr="00FA00F0" w:rsidRDefault="00817D8A" w:rsidP="001864F7">
            <w:pPr>
              <w:pStyle w:val="TableTextChar"/>
              <w:ind w:left="288" w:hanging="288"/>
            </w:pPr>
            <w:r w:rsidRPr="00FA00F0">
              <w:sym w:font="Symbol" w:char="F0B7"/>
            </w:r>
            <w:r w:rsidRPr="00FA00F0">
              <w:t xml:space="preserve">   Liver/kidney;</w:t>
            </w:r>
          </w:p>
          <w:p w14:paraId="432B9E37" w14:textId="77777777" w:rsidR="00817D8A" w:rsidRPr="00FA00F0" w:rsidRDefault="00817D8A" w:rsidP="001864F7">
            <w:pPr>
              <w:pStyle w:val="TableTextChar"/>
              <w:ind w:left="288" w:hanging="288"/>
            </w:pPr>
            <w:r w:rsidRPr="00FA00F0">
              <w:sym w:font="Symbol" w:char="F0B7"/>
            </w:r>
            <w:r w:rsidRPr="00FA00F0">
              <w:t xml:space="preserve">   Liver/intestinal;</w:t>
            </w:r>
          </w:p>
          <w:p w14:paraId="7B618F20" w14:textId="77777777" w:rsidR="00817D8A" w:rsidRPr="00FA00F0" w:rsidRDefault="00817D8A" w:rsidP="001864F7">
            <w:pPr>
              <w:pStyle w:val="TableTextChar"/>
              <w:ind w:left="288" w:hanging="288"/>
            </w:pPr>
            <w:r w:rsidRPr="00FA00F0">
              <w:sym w:font="Symbol" w:char="F0B7"/>
            </w:r>
            <w:r w:rsidRPr="00FA00F0">
              <w:t xml:space="preserve">   Pancreas; </w:t>
            </w:r>
          </w:p>
          <w:p w14:paraId="68BCB516" w14:textId="77777777" w:rsidR="00817D8A" w:rsidRPr="00FA00F0" w:rsidRDefault="00817D8A" w:rsidP="001864F7">
            <w:pPr>
              <w:pStyle w:val="TableTextChar"/>
              <w:ind w:left="288" w:hanging="288"/>
            </w:pPr>
            <w:r w:rsidRPr="00FA00F0">
              <w:sym w:font="Symbol" w:char="F0B7"/>
            </w:r>
            <w:r w:rsidRPr="00FA00F0">
              <w:t xml:space="preserve">   Intestinal; and </w:t>
            </w:r>
          </w:p>
          <w:p w14:paraId="2A7BED94" w14:textId="77777777" w:rsidR="00817D8A" w:rsidRPr="00FA00F0" w:rsidRDefault="00817D8A" w:rsidP="001864F7">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6F55FF69" w14:textId="77777777" w:rsidR="00817D8A" w:rsidRPr="00FA00F0" w:rsidRDefault="00817D8A" w:rsidP="001864F7">
            <w:pPr>
              <w:pStyle w:val="TableTextChar"/>
              <w:numPr>
                <w:ilvl w:val="12"/>
                <w:numId w:val="0"/>
              </w:numPr>
              <w:ind w:left="288" w:hanging="288"/>
            </w:pPr>
          </w:p>
          <w:p w14:paraId="51344545" w14:textId="77777777" w:rsidR="00817D8A" w:rsidRPr="00FA00F0" w:rsidRDefault="00817D8A" w:rsidP="001864F7">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5D525815" w14:textId="77777777" w:rsidR="00817D8A" w:rsidRDefault="00817D8A" w:rsidP="001864F7">
            <w:pPr>
              <w:pStyle w:val="TableTextChar"/>
              <w:numPr>
                <w:ilvl w:val="12"/>
                <w:numId w:val="0"/>
              </w:numPr>
            </w:pPr>
          </w:p>
          <w:p w14:paraId="2E4DFB98" w14:textId="77777777" w:rsidR="00E50439" w:rsidRPr="00B32129" w:rsidRDefault="00E50439" w:rsidP="00E50439">
            <w:pPr>
              <w:overflowPunct/>
              <w:textAlignment w:val="auto"/>
              <w:rPr>
                <w:sz w:val="24"/>
                <w:szCs w:val="24"/>
              </w:rPr>
            </w:pPr>
            <w:r w:rsidRPr="00B32129">
              <w:rPr>
                <w:sz w:val="24"/>
                <w:szCs w:val="24"/>
              </w:rPr>
              <w:t>Services received at a non-Designated transplant facility will be covered at the Out-of-Network Benefit</w:t>
            </w:r>
            <w:r>
              <w:rPr>
                <w:sz w:val="24"/>
                <w:szCs w:val="24"/>
              </w:rPr>
              <w:t xml:space="preserve"> </w:t>
            </w:r>
            <w:r w:rsidRPr="00B32129">
              <w:rPr>
                <w:sz w:val="24"/>
                <w:szCs w:val="24"/>
              </w:rPr>
              <w:t>level.</w:t>
            </w:r>
          </w:p>
          <w:p w14:paraId="1554511E" w14:textId="77777777" w:rsidR="00E50439" w:rsidRDefault="00E50439" w:rsidP="001864F7">
            <w:pPr>
              <w:pStyle w:val="TableTextChar"/>
              <w:numPr>
                <w:ilvl w:val="12"/>
                <w:numId w:val="0"/>
              </w:numPr>
            </w:pPr>
          </w:p>
          <w:p w14:paraId="3DBF72AC" w14:textId="77777777" w:rsidR="00E50439" w:rsidRPr="00FA00F0" w:rsidRDefault="00E50439" w:rsidP="001864F7">
            <w:pPr>
              <w:pStyle w:val="TableTextChar"/>
              <w:numPr>
                <w:ilvl w:val="12"/>
                <w:numId w:val="0"/>
              </w:numPr>
            </w:pPr>
          </w:p>
          <w:p w14:paraId="3B0A0CAC" w14:textId="77777777" w:rsidR="00817D8A" w:rsidRPr="00FA00F0" w:rsidRDefault="00817D8A" w:rsidP="001864F7">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0B9503AB" w14:textId="77777777" w:rsidR="00817D8A" w:rsidRPr="00FA00F0" w:rsidRDefault="00817D8A" w:rsidP="001864F7">
            <w:pPr>
              <w:pStyle w:val="TableTextChar"/>
              <w:numPr>
                <w:ilvl w:val="12"/>
                <w:numId w:val="0"/>
              </w:numPr>
            </w:pPr>
          </w:p>
          <w:p w14:paraId="57843350" w14:textId="04075CFB" w:rsidR="00817D8A" w:rsidRPr="005A778C" w:rsidRDefault="000C0408" w:rsidP="00817D8A">
            <w:pPr>
              <w:rPr>
                <w:sz w:val="24"/>
                <w:szCs w:val="24"/>
              </w:rPr>
            </w:pPr>
            <w:r w:rsidRPr="009244C4">
              <w:rPr>
                <w:sz w:val="24"/>
                <w:szCs w:val="24"/>
              </w:rPr>
              <w:t>Kidney and/or Heart Transplants</w:t>
            </w:r>
            <w:r w:rsidRPr="005A778C">
              <w:rPr>
                <w:sz w:val="24"/>
                <w:szCs w:val="24"/>
              </w:rPr>
              <w:t xml:space="preserve"> </w:t>
            </w:r>
            <w:r w:rsidR="00817D8A" w:rsidRPr="005A778C">
              <w:rPr>
                <w:sz w:val="24"/>
                <w:szCs w:val="24"/>
              </w:rPr>
              <w:t xml:space="preserve">may be performed at a Designated Facility or The University of Missouri Health System in order to receive the IN NETWORK benefit level. </w:t>
            </w:r>
          </w:p>
          <w:p w14:paraId="05B15BE2" w14:textId="77777777" w:rsidR="00817D8A" w:rsidRPr="005A778C" w:rsidRDefault="00817D8A" w:rsidP="00817D8A">
            <w:pPr>
              <w:numPr>
                <w:ilvl w:val="12"/>
                <w:numId w:val="0"/>
              </w:numPr>
              <w:rPr>
                <w:sz w:val="24"/>
              </w:rPr>
            </w:pPr>
          </w:p>
          <w:p w14:paraId="001E9C16" w14:textId="77777777" w:rsidR="00817D8A" w:rsidRPr="005A778C" w:rsidRDefault="00817D8A" w:rsidP="00817D8A">
            <w:pPr>
              <w:numPr>
                <w:ilvl w:val="12"/>
                <w:numId w:val="0"/>
              </w:numPr>
              <w:rPr>
                <w:sz w:val="24"/>
              </w:rPr>
            </w:pPr>
            <w:r w:rsidRPr="005A778C">
              <w:rPr>
                <w:sz w:val="24"/>
              </w:rPr>
              <w:t xml:space="preserve">If a participant is re-admitted to a hospital for the same condition within </w:t>
            </w:r>
            <w:r w:rsidRPr="005A778C">
              <w:rPr>
                <w:b/>
                <w:color w:val="0000FF"/>
                <w:sz w:val="24"/>
              </w:rPr>
              <w:t>60</w:t>
            </w:r>
            <w:r w:rsidRPr="005A778C">
              <w:rPr>
                <w:sz w:val="24"/>
              </w:rPr>
              <w:t xml:space="preserve"> days, the hospital copay is waived after the initial admission.</w:t>
            </w:r>
          </w:p>
          <w:p w14:paraId="6EBA8126" w14:textId="77777777" w:rsidR="00817D8A" w:rsidRPr="00FA00F0" w:rsidRDefault="00817D8A" w:rsidP="001864F7">
            <w:pPr>
              <w:pStyle w:val="TableTextChar1"/>
            </w:pPr>
          </w:p>
        </w:tc>
        <w:tc>
          <w:tcPr>
            <w:tcW w:w="2880" w:type="dxa"/>
            <w:tcBorders>
              <w:top w:val="single" w:sz="6" w:space="0" w:color="auto"/>
              <w:left w:val="single" w:sz="6" w:space="0" w:color="auto"/>
              <w:bottom w:val="single" w:sz="6" w:space="0" w:color="auto"/>
              <w:right w:val="single" w:sz="6" w:space="0" w:color="auto"/>
            </w:tcBorders>
            <w:shd w:val="pct5" w:color="auto" w:fill="FFFFFF"/>
          </w:tcPr>
          <w:p w14:paraId="0BF1057F" w14:textId="3CE6608E" w:rsidR="00817D8A" w:rsidRPr="00FA00F0" w:rsidRDefault="00817D8A" w:rsidP="001864F7">
            <w:pPr>
              <w:pStyle w:val="TableTextCharCharChar1"/>
              <w:numPr>
                <w:ilvl w:val="12"/>
                <w:numId w:val="0"/>
              </w:numPr>
              <w:rPr>
                <w:b/>
                <w:szCs w:val="24"/>
              </w:rPr>
            </w:pPr>
            <w:r w:rsidRPr="00FA00F0">
              <w:rPr>
                <w:b/>
                <w:szCs w:val="24"/>
              </w:rPr>
              <w:t xml:space="preserve">Centers of Excellence (COE) </w:t>
            </w:r>
          </w:p>
          <w:p w14:paraId="7E27870B" w14:textId="558A0119" w:rsidR="00817D8A" w:rsidRPr="00FA00F0" w:rsidRDefault="00817D8A" w:rsidP="002373EE">
            <w:pPr>
              <w:pStyle w:val="TableTextCharCharChar1"/>
              <w:numPr>
                <w:ilvl w:val="12"/>
                <w:numId w:val="0"/>
              </w:numPr>
              <w:rPr>
                <w:b/>
                <w:szCs w:val="24"/>
              </w:rPr>
            </w:pPr>
            <w:r w:rsidRPr="00FA00F0">
              <w:rPr>
                <w:b/>
                <w:szCs w:val="24"/>
              </w:rPr>
              <w:t>Transplant Access Program (TAP</w:t>
            </w:r>
          </w:p>
          <w:p w14:paraId="4D74B7B7" w14:textId="77777777" w:rsidR="00817D8A" w:rsidRPr="00FA00F0" w:rsidRDefault="00817D8A" w:rsidP="001864F7">
            <w:pPr>
              <w:pStyle w:val="TableTextCharCharChar1"/>
              <w:numPr>
                <w:ilvl w:val="12"/>
                <w:numId w:val="0"/>
              </w:numPr>
              <w:rPr>
                <w:b/>
                <w:color w:val="FF00FF"/>
                <w:szCs w:val="24"/>
              </w:rPr>
            </w:pPr>
          </w:p>
          <w:p w14:paraId="227DFB00" w14:textId="77777777" w:rsidR="00817D8A" w:rsidRPr="00923E1B" w:rsidRDefault="00817D8A" w:rsidP="00817D8A">
            <w:pPr>
              <w:pStyle w:val="TableTextCharCharChar1"/>
              <w:numPr>
                <w:ilvl w:val="12"/>
                <w:numId w:val="0"/>
              </w:numPr>
              <w:rPr>
                <w:b/>
                <w:szCs w:val="24"/>
              </w:rPr>
            </w:pPr>
            <w:r w:rsidRPr="00923E1B">
              <w:rPr>
                <w:b/>
                <w:color w:val="0000FF"/>
                <w:szCs w:val="24"/>
              </w:rPr>
              <w:t xml:space="preserve">$300 </w:t>
            </w:r>
            <w:r w:rsidRPr="00923E1B">
              <w:rPr>
                <w:bCs/>
                <w:szCs w:val="24"/>
              </w:rPr>
              <w:t>copay</w:t>
            </w:r>
            <w:r w:rsidRPr="00923E1B">
              <w:rPr>
                <w:szCs w:val="24"/>
              </w:rPr>
              <w:t xml:space="preserve"> per admission, then </w:t>
            </w:r>
            <w:r w:rsidRPr="00923E1B">
              <w:rPr>
                <w:b/>
                <w:bCs/>
                <w:color w:val="0000FF"/>
                <w:szCs w:val="24"/>
              </w:rPr>
              <w:t>100%</w:t>
            </w:r>
            <w:r w:rsidRPr="00923E1B">
              <w:rPr>
                <w:szCs w:val="24"/>
              </w:rPr>
              <w:t xml:space="preserve"> of eligible expenses</w:t>
            </w:r>
            <w:r w:rsidRPr="00725AF5">
              <w:rPr>
                <w:szCs w:val="24"/>
              </w:rPr>
              <w:t xml:space="preserve"> after satisfying </w:t>
            </w:r>
            <w:r w:rsidRPr="00725AF5">
              <w:rPr>
                <w:color w:val="000000"/>
                <w:szCs w:val="24"/>
              </w:rPr>
              <w:t xml:space="preserve">the </w:t>
            </w:r>
            <w:r w:rsidRPr="00725AF5">
              <w:rPr>
                <w:szCs w:val="24"/>
              </w:rPr>
              <w:t>deductible</w:t>
            </w:r>
            <w:r w:rsidRPr="00923E1B">
              <w:rPr>
                <w:szCs w:val="24"/>
              </w:rPr>
              <w:t>.</w:t>
            </w:r>
          </w:p>
          <w:p w14:paraId="6BB1A728" w14:textId="77777777" w:rsidR="00817D8A" w:rsidRPr="00FA00F0" w:rsidRDefault="00817D8A" w:rsidP="001864F7">
            <w:pPr>
              <w:pStyle w:val="TableTextCharCharChar1"/>
              <w:rPr>
                <w:szCs w:val="24"/>
              </w:rPr>
            </w:pPr>
          </w:p>
          <w:p w14:paraId="19668A7E" w14:textId="77777777" w:rsidR="00817D8A" w:rsidRPr="00FA00F0" w:rsidRDefault="00817D8A" w:rsidP="001864F7">
            <w:pPr>
              <w:pStyle w:val="TableTextCharCharChar1"/>
              <w:rPr>
                <w:b/>
                <w:bCs/>
                <w:color w:val="FF00FF"/>
                <w:szCs w:val="24"/>
              </w:rPr>
            </w:pPr>
          </w:p>
          <w:p w14:paraId="0DDBB8E7" w14:textId="77777777" w:rsidR="00817D8A" w:rsidRPr="00FA00F0" w:rsidRDefault="00817D8A" w:rsidP="001864F7">
            <w:pPr>
              <w:pStyle w:val="TableTextCharCharChar1"/>
              <w:rPr>
                <w:b/>
                <w:bCs/>
                <w:color w:val="FF00FF"/>
                <w:szCs w:val="24"/>
              </w:rPr>
            </w:pPr>
          </w:p>
          <w:p w14:paraId="606EC7B7" w14:textId="77777777" w:rsidR="00817D8A" w:rsidRPr="00FA00F0" w:rsidRDefault="00817D8A" w:rsidP="001864F7">
            <w:pPr>
              <w:pStyle w:val="TableTextCharCharChar1"/>
              <w:rPr>
                <w:b/>
                <w:bCs/>
                <w:szCs w:val="24"/>
              </w:rPr>
            </w:pPr>
            <w:r w:rsidRPr="00FA00F0">
              <w:rPr>
                <w:b/>
                <w:bCs/>
                <w:szCs w:val="24"/>
              </w:rPr>
              <w:t>Travel and Lodging</w:t>
            </w:r>
          </w:p>
          <w:p w14:paraId="32FE40BE" w14:textId="77777777" w:rsidR="00817D8A" w:rsidRDefault="00817D8A" w:rsidP="00150BA3">
            <w:pPr>
              <w:pStyle w:val="TableTextCharCharChar1"/>
              <w:rPr>
                <w:szCs w:val="24"/>
              </w:rPr>
            </w:pPr>
            <w:r w:rsidRPr="00150BA3">
              <w:rPr>
                <w:b/>
                <w:szCs w:val="24"/>
              </w:rPr>
              <w:t>Not Covered</w:t>
            </w:r>
            <w:r w:rsidRPr="00FA00F0">
              <w:rPr>
                <w:szCs w:val="24"/>
              </w:rPr>
              <w:t xml:space="preserve"> </w:t>
            </w:r>
          </w:p>
          <w:p w14:paraId="18E4097B" w14:textId="77777777" w:rsidR="00817D8A" w:rsidRDefault="00817D8A" w:rsidP="00150BA3">
            <w:pPr>
              <w:pStyle w:val="TableTextCharCharChar1"/>
              <w:rPr>
                <w:szCs w:val="24"/>
              </w:rPr>
            </w:pPr>
          </w:p>
          <w:p w14:paraId="7F4C6283" w14:textId="77777777" w:rsidR="00817D8A" w:rsidRDefault="00817D8A" w:rsidP="00150BA3">
            <w:pPr>
              <w:pStyle w:val="TableTextCharCharChar1"/>
              <w:rPr>
                <w:szCs w:val="24"/>
              </w:rPr>
            </w:pPr>
          </w:p>
          <w:p w14:paraId="56E8E910" w14:textId="5F0689DF" w:rsidR="00817D8A" w:rsidRPr="00FA00F0" w:rsidRDefault="00817D8A" w:rsidP="00150BA3">
            <w:pPr>
              <w:pStyle w:val="TableTextCharCharChar1"/>
              <w:rPr>
                <w:b/>
                <w:szCs w:val="24"/>
              </w:rPr>
            </w:pPr>
            <w:r w:rsidRPr="00FA00F0">
              <w:rPr>
                <w:b/>
                <w:szCs w:val="24"/>
              </w:rPr>
              <w:t>Pre-service Authorization  Requirement</w:t>
            </w:r>
          </w:p>
          <w:p w14:paraId="4041E34E" w14:textId="40A05808" w:rsidR="00817D8A" w:rsidRPr="00FA00F0" w:rsidRDefault="00817D8A" w:rsidP="00817D8A">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xml:space="preserve">, Benefits will </w:t>
            </w:r>
            <w:r w:rsidR="00793C91" w:rsidRPr="001F48D4">
              <w:rPr>
                <w:bCs/>
                <w:szCs w:val="24"/>
              </w:rPr>
              <w:t>not be paid</w:t>
            </w:r>
            <w:r w:rsidRPr="00817D8A">
              <w:rPr>
                <w:szCs w:val="24"/>
              </w:rPr>
              <w:t>.</w:t>
            </w:r>
          </w:p>
          <w:p w14:paraId="3AB9EEAB" w14:textId="77777777" w:rsidR="00817D8A" w:rsidRPr="00FA00F0" w:rsidRDefault="00817D8A" w:rsidP="001864F7">
            <w:pPr>
              <w:pStyle w:val="TableTextCharCharChar1"/>
              <w:rPr>
                <w:b/>
                <w:bCs/>
                <w:color w:val="FF00FF"/>
                <w:szCs w:val="24"/>
              </w:rPr>
            </w:pPr>
          </w:p>
          <w:p w14:paraId="7798934B" w14:textId="77777777" w:rsidR="00817D8A" w:rsidRPr="00FA00F0" w:rsidRDefault="00817D8A" w:rsidP="00150BA3">
            <w:pPr>
              <w:rPr>
                <w:b/>
                <w:bCs/>
                <w:color w:val="FF00FF"/>
                <w:szCs w:val="24"/>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164D2B8E" w14:textId="26385070" w:rsidR="00817D8A" w:rsidRPr="00FA00F0" w:rsidRDefault="00817D8A" w:rsidP="001864F7">
            <w:pPr>
              <w:pStyle w:val="TableTextCharCharChar1"/>
              <w:numPr>
                <w:ilvl w:val="12"/>
                <w:numId w:val="0"/>
              </w:numPr>
              <w:rPr>
                <w:b/>
                <w:szCs w:val="24"/>
              </w:rPr>
            </w:pPr>
            <w:r w:rsidRPr="00FA00F0">
              <w:rPr>
                <w:b/>
                <w:szCs w:val="24"/>
              </w:rPr>
              <w:t>UHC Network</w:t>
            </w:r>
          </w:p>
          <w:p w14:paraId="298CA680" w14:textId="1B948C21" w:rsidR="00817D8A" w:rsidRPr="00FA00F0" w:rsidRDefault="00817D8A" w:rsidP="001864F7">
            <w:pPr>
              <w:pStyle w:val="TableTextCharCharChar1"/>
              <w:numPr>
                <w:ilvl w:val="12"/>
                <w:numId w:val="0"/>
              </w:numPr>
              <w:rPr>
                <w:b/>
                <w:szCs w:val="24"/>
              </w:rPr>
            </w:pPr>
            <w:r w:rsidRPr="00FA00F0">
              <w:rPr>
                <w:b/>
                <w:szCs w:val="24"/>
              </w:rPr>
              <w:t>Non-Network</w:t>
            </w:r>
          </w:p>
          <w:p w14:paraId="5CBD27A3" w14:textId="77777777" w:rsidR="00817D8A" w:rsidRDefault="00817D8A" w:rsidP="001864F7">
            <w:pPr>
              <w:pStyle w:val="TableTextCharCharChar1"/>
              <w:numPr>
                <w:ilvl w:val="12"/>
                <w:numId w:val="0"/>
              </w:numPr>
              <w:rPr>
                <w:b/>
                <w:color w:val="0000FF"/>
                <w:szCs w:val="24"/>
              </w:rPr>
            </w:pPr>
          </w:p>
          <w:p w14:paraId="06AAF335" w14:textId="77777777" w:rsidR="00817D8A" w:rsidRPr="00725AF5" w:rsidRDefault="00817D8A" w:rsidP="00817D8A">
            <w:pPr>
              <w:pStyle w:val="TableTextCharCharChar1"/>
              <w:numPr>
                <w:ilvl w:val="12"/>
                <w:numId w:val="0"/>
              </w:num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7846ACD3" w14:textId="77777777" w:rsidR="00817D8A" w:rsidRDefault="00817D8A" w:rsidP="001864F7">
            <w:pPr>
              <w:rPr>
                <w:b/>
                <w:sz w:val="24"/>
              </w:rPr>
            </w:pPr>
          </w:p>
          <w:p w14:paraId="4A61141C" w14:textId="77777777" w:rsidR="00817D8A" w:rsidRDefault="00817D8A" w:rsidP="001864F7">
            <w:pPr>
              <w:rPr>
                <w:b/>
                <w:sz w:val="24"/>
              </w:rPr>
            </w:pPr>
          </w:p>
          <w:p w14:paraId="7E7E4953" w14:textId="36F536DE" w:rsidR="00817D8A" w:rsidRPr="00FA00F0" w:rsidRDefault="00817D8A" w:rsidP="001864F7">
            <w:pPr>
              <w:rPr>
                <w:b/>
                <w:sz w:val="24"/>
              </w:rPr>
            </w:pPr>
            <w:r w:rsidRPr="00FA00F0">
              <w:rPr>
                <w:b/>
                <w:sz w:val="24"/>
              </w:rPr>
              <w:t>Pre-service Authorization  Requirement</w:t>
            </w:r>
          </w:p>
          <w:p w14:paraId="4DCFEE63" w14:textId="77777777" w:rsidR="00817D8A" w:rsidRPr="00FA00F0" w:rsidRDefault="00817D8A" w:rsidP="001864F7">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788CF788" w14:textId="77777777" w:rsidR="00817D8A" w:rsidRDefault="00817D8A" w:rsidP="001864F7">
            <w:pPr>
              <w:rPr>
                <w:b/>
                <w:color w:val="FF00FF"/>
                <w:sz w:val="24"/>
              </w:rPr>
            </w:pPr>
          </w:p>
          <w:p w14:paraId="3C90E87E" w14:textId="24190CC0" w:rsidR="00817D8A" w:rsidRPr="00FA00F0" w:rsidRDefault="00817D8A" w:rsidP="001864F7">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subject to a </w:t>
            </w:r>
            <w:r w:rsidRPr="00FA00F0">
              <w:rPr>
                <w:b/>
                <w:color w:val="0000FF"/>
                <w:sz w:val="24"/>
              </w:rPr>
              <w:t>$</w:t>
            </w:r>
            <w:r>
              <w:rPr>
                <w:b/>
                <w:color w:val="0000FF"/>
                <w:sz w:val="24"/>
              </w:rPr>
              <w:t>500</w:t>
            </w:r>
            <w:r w:rsidRPr="00FA00F0">
              <w:rPr>
                <w:color w:val="0000FF"/>
                <w:sz w:val="24"/>
              </w:rPr>
              <w:t xml:space="preserve"> </w:t>
            </w:r>
            <w:r w:rsidRPr="00FA00F0">
              <w:rPr>
                <w:sz w:val="24"/>
              </w:rPr>
              <w:t>penalty.</w:t>
            </w:r>
          </w:p>
          <w:p w14:paraId="64849105" w14:textId="77777777" w:rsidR="00817D8A" w:rsidRPr="00FA00F0" w:rsidRDefault="00817D8A" w:rsidP="001864F7">
            <w:pPr>
              <w:pStyle w:val="TableTextCharCharChar1"/>
            </w:pPr>
          </w:p>
          <w:p w14:paraId="4CBC5F75" w14:textId="77777777" w:rsidR="00817D8A" w:rsidRPr="00FA00F0" w:rsidRDefault="00817D8A" w:rsidP="001864F7">
            <w:pPr>
              <w:pStyle w:val="TableTextCharCharChar1"/>
              <w:rPr>
                <w:b/>
              </w:rPr>
            </w:pPr>
          </w:p>
        </w:tc>
      </w:tr>
      <w:tr w:rsidR="00CD1E81" w:rsidRPr="00FA00F0" w14:paraId="0F3EA4F7" w14:textId="77777777" w:rsidTr="00CD1E81">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3EF36F74" w14:textId="77777777" w:rsidR="00CD1E81" w:rsidRDefault="00CD1E81" w:rsidP="00CD1E81">
            <w:pPr>
              <w:pStyle w:val="TableText"/>
              <w:numPr>
                <w:ilvl w:val="12"/>
                <w:numId w:val="0"/>
              </w:numPr>
              <w:rPr>
                <w:b/>
              </w:rPr>
            </w:pPr>
            <w:bookmarkStart w:id="161" w:name="Urinary_Catheters"/>
            <w:r>
              <w:rPr>
                <w:b/>
              </w:rPr>
              <w:t>Urinary Catheters</w:t>
            </w:r>
            <w:bookmarkEnd w:id="161"/>
          </w:p>
          <w:p w14:paraId="1C078AC9" w14:textId="77777777" w:rsidR="00CD1E81" w:rsidRDefault="00CD1E81" w:rsidP="00CD1E81">
            <w:pPr>
              <w:pStyle w:val="TableText"/>
              <w:numPr>
                <w:ilvl w:val="12"/>
                <w:numId w:val="0"/>
              </w:numPr>
              <w:rPr>
                <w:b/>
              </w:rPr>
            </w:pPr>
          </w:p>
          <w:p w14:paraId="6130F512" w14:textId="77777777" w:rsidR="00CD1E81" w:rsidRDefault="00CD1E81" w:rsidP="00CD1E81">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2E369326" w14:textId="77777777" w:rsidR="00CD1E81" w:rsidRPr="004C6AB8" w:rsidRDefault="00CD1E81" w:rsidP="00CD1E81">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7EB7E9F3" w14:textId="77777777" w:rsidR="00CD1E81" w:rsidRPr="004C6AB8" w:rsidRDefault="00CD1E81" w:rsidP="00CD1E81">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7097049D" w14:textId="77777777" w:rsidR="00CD1E81" w:rsidRPr="004C6AB8" w:rsidRDefault="00CD1E81" w:rsidP="00CD1E81">
            <w:pPr>
              <w:pStyle w:val="iBAAGStandardText"/>
              <w:rPr>
                <w:rFonts w:ascii="Times New Roman" w:hAnsi="Times New Roman"/>
                <w:color w:val="auto"/>
              </w:rPr>
            </w:pPr>
          </w:p>
          <w:p w14:paraId="6C98E641" w14:textId="77777777" w:rsidR="00CD1E81" w:rsidRPr="004C6AB8" w:rsidRDefault="00CD1E81" w:rsidP="00CD1E81">
            <w:pPr>
              <w:pStyle w:val="iBAAGStandardText"/>
              <w:rPr>
                <w:rFonts w:ascii="Times New Roman" w:hAnsi="Times New Roman"/>
                <w:color w:val="auto"/>
              </w:rPr>
            </w:pPr>
            <w:r w:rsidRPr="004C6AB8">
              <w:rPr>
                <w:rFonts w:ascii="Times New Roman" w:hAnsi="Times New Roman"/>
                <w:color w:val="auto"/>
              </w:rPr>
              <w:t>Indwelling catheters:</w:t>
            </w:r>
          </w:p>
          <w:p w14:paraId="40C6491E" w14:textId="77777777" w:rsidR="00CD1E81" w:rsidRPr="004C6AB8" w:rsidRDefault="00CD1E81" w:rsidP="00CD1E81">
            <w:pPr>
              <w:pStyle w:val="iBAAGLevel1Bullets"/>
              <w:ind w:hanging="450"/>
              <w:rPr>
                <w:rFonts w:ascii="Times New Roman" w:hAnsi="Times New Roman"/>
              </w:rPr>
            </w:pPr>
            <w:r w:rsidRPr="004C6AB8">
              <w:rPr>
                <w:rFonts w:ascii="Times New Roman" w:hAnsi="Times New Roman"/>
              </w:rPr>
              <w:t xml:space="preserve">insertion tray kit    </w:t>
            </w:r>
          </w:p>
          <w:p w14:paraId="11EFE755" w14:textId="77777777" w:rsidR="00CD1E81" w:rsidRPr="004C6AB8" w:rsidRDefault="00CD1E81" w:rsidP="00CD1E81">
            <w:pPr>
              <w:pStyle w:val="iBAAGLevel1Bullets"/>
              <w:ind w:hanging="450"/>
              <w:rPr>
                <w:rFonts w:ascii="Times New Roman" w:hAnsi="Times New Roman"/>
              </w:rPr>
            </w:pPr>
            <w:r w:rsidRPr="004C6AB8">
              <w:rPr>
                <w:rFonts w:ascii="Times New Roman" w:hAnsi="Times New Roman"/>
              </w:rPr>
              <w:t xml:space="preserve">urinary drainage bag </w:t>
            </w:r>
          </w:p>
          <w:p w14:paraId="3B8A5CC7" w14:textId="77777777" w:rsidR="00CD1E81" w:rsidRPr="004C6AB8" w:rsidRDefault="00CD1E81" w:rsidP="00CD1E81">
            <w:pPr>
              <w:pStyle w:val="iBAAGLevel1Bullets"/>
              <w:ind w:hanging="450"/>
              <w:rPr>
                <w:rFonts w:ascii="Times New Roman" w:hAnsi="Times New Roman"/>
              </w:rPr>
            </w:pPr>
            <w:r w:rsidRPr="004C6AB8">
              <w:rPr>
                <w:rFonts w:ascii="Times New Roman" w:hAnsi="Times New Roman"/>
              </w:rPr>
              <w:t>anchoring device</w:t>
            </w:r>
          </w:p>
          <w:p w14:paraId="46162146" w14:textId="77777777" w:rsidR="00CD1E81" w:rsidRPr="004C6AB8" w:rsidRDefault="00CD1E81" w:rsidP="00CD1E81">
            <w:pPr>
              <w:pStyle w:val="iBAAGLevel1Bullets"/>
              <w:ind w:hanging="450"/>
              <w:rPr>
                <w:rFonts w:ascii="Times New Roman" w:hAnsi="Times New Roman"/>
              </w:rPr>
            </w:pPr>
            <w:r w:rsidRPr="004C6AB8">
              <w:rPr>
                <w:rFonts w:ascii="Times New Roman" w:hAnsi="Times New Roman"/>
              </w:rPr>
              <w:t>irrigation tubing set</w:t>
            </w:r>
          </w:p>
          <w:p w14:paraId="6C9B839A" w14:textId="77777777" w:rsidR="00CD1E81" w:rsidRPr="00FA00F0" w:rsidRDefault="00CD1E81" w:rsidP="00CD1E81">
            <w:pPr>
              <w:pStyle w:val="TableTextChar"/>
              <w:numPr>
                <w:ilvl w:val="12"/>
                <w:numId w:val="0"/>
              </w:numPr>
              <w:rPr>
                <w:b/>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14:paraId="0DABF8C0" w14:textId="77777777" w:rsidR="00CD1E81" w:rsidRPr="00725AF5" w:rsidRDefault="00CD1E81" w:rsidP="00CD1E81">
            <w:pPr>
              <w:pStyle w:val="TableTextCharCharChar1"/>
              <w:numPr>
                <w:ilvl w:val="12"/>
                <w:numId w:val="0"/>
              </w:numPr>
              <w:rPr>
                <w:b/>
                <w:bCs/>
                <w:color w:val="800080"/>
                <w:szCs w:val="24"/>
              </w:rPr>
            </w:pPr>
            <w:r>
              <w:rPr>
                <w:b/>
                <w:color w:val="0000FF"/>
                <w:szCs w:val="24"/>
              </w:rPr>
              <w:t>100%</w:t>
            </w:r>
            <w:r w:rsidRPr="00725AF5">
              <w:rPr>
                <w:b/>
                <w:color w:val="0000FF"/>
                <w:szCs w:val="24"/>
              </w:rPr>
              <w:t xml:space="preserve"> </w:t>
            </w:r>
            <w:r w:rsidRPr="00725AF5">
              <w:rPr>
                <w:bCs/>
                <w:szCs w:val="24"/>
              </w:rPr>
              <w:t>of eligible expenses</w:t>
            </w:r>
            <w:r w:rsidRPr="000D6CD2">
              <w:rPr>
                <w:bCs/>
                <w:sz w:val="20"/>
                <w:szCs w:val="24"/>
              </w:rPr>
              <w:t xml:space="preserve"> </w:t>
            </w:r>
            <w:r w:rsidRPr="000D6CD2">
              <w:rPr>
                <w:bCs/>
                <w:szCs w:val="24"/>
              </w:rPr>
              <w:t>after satisfying the</w:t>
            </w:r>
            <w:r w:rsidRPr="000D6CD2">
              <w:rPr>
                <w:b/>
                <w:bCs/>
                <w:szCs w:val="24"/>
              </w:rPr>
              <w:t xml:space="preserve"> </w:t>
            </w:r>
            <w:r w:rsidRPr="000D6CD2">
              <w:rPr>
                <w:bCs/>
                <w:szCs w:val="24"/>
              </w:rPr>
              <w:t>deductible</w:t>
            </w:r>
            <w:r w:rsidRPr="00725AF5">
              <w:rPr>
                <w:bCs/>
                <w:color w:val="000000"/>
                <w:szCs w:val="24"/>
              </w:rPr>
              <w:t>.</w:t>
            </w:r>
            <w:r w:rsidRPr="00725AF5">
              <w:rPr>
                <w:b/>
                <w:bCs/>
                <w:color w:val="800080"/>
                <w:szCs w:val="24"/>
              </w:rPr>
              <w:t xml:space="preserve"> </w:t>
            </w:r>
          </w:p>
          <w:p w14:paraId="19729307" w14:textId="77777777" w:rsidR="00CD1E81" w:rsidRPr="00725AF5" w:rsidRDefault="00CD1E81" w:rsidP="00CD1E81">
            <w:pPr>
              <w:pStyle w:val="TableTextCharCharChar1"/>
              <w:numPr>
                <w:ilvl w:val="12"/>
                <w:numId w:val="0"/>
              </w:numPr>
              <w:rPr>
                <w:bCs/>
                <w:szCs w:val="24"/>
              </w:rPr>
            </w:pPr>
          </w:p>
          <w:p w14:paraId="251491D3" w14:textId="36A90830" w:rsidR="00CD1E81" w:rsidRPr="00FA00F0" w:rsidRDefault="00CD1E81" w:rsidP="00CD1E81">
            <w:pPr>
              <w:pStyle w:val="TableTextCharCharChar1"/>
              <w:numPr>
                <w:ilvl w:val="12"/>
                <w:numId w:val="0"/>
              </w:numPr>
              <w:rPr>
                <w:b/>
                <w:szCs w:val="24"/>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7DC1E452" w14:textId="77777777" w:rsidR="00CD1E81" w:rsidRPr="00725AF5" w:rsidRDefault="00CD1E81" w:rsidP="00CD1E81">
            <w:pPr>
              <w:pStyle w:val="TableTextCharCharChar1"/>
              <w:numPr>
                <w:ilvl w:val="12"/>
                <w:numId w:val="0"/>
              </w:numPr>
              <w:rPr>
                <w:b/>
                <w:bCs/>
                <w:color w:val="800080"/>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212B2532" w14:textId="6D33F81A" w:rsidR="00CD1E81" w:rsidRPr="00FA00F0" w:rsidRDefault="00CD1E81" w:rsidP="00CD1E81">
            <w:pPr>
              <w:pStyle w:val="TableTextCharCharChar1"/>
              <w:numPr>
                <w:ilvl w:val="12"/>
                <w:numId w:val="0"/>
              </w:numPr>
              <w:rPr>
                <w:b/>
                <w:szCs w:val="24"/>
              </w:rPr>
            </w:pPr>
          </w:p>
        </w:tc>
      </w:tr>
      <w:tr w:rsidR="00A719B8" w:rsidRPr="00725AF5" w14:paraId="427F0647" w14:textId="77777777" w:rsidTr="00CD1E81">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725AF5" w:rsidRDefault="00A719B8">
            <w:pPr>
              <w:pStyle w:val="TableTextCharCharChar1"/>
              <w:numPr>
                <w:ilvl w:val="12"/>
                <w:numId w:val="0"/>
              </w:numPr>
              <w:rPr>
                <w:b/>
              </w:rPr>
            </w:pPr>
            <w:bookmarkStart w:id="162" w:name="Wigs"/>
            <w:bookmarkEnd w:id="160"/>
            <w:r w:rsidRPr="00725AF5">
              <w:rPr>
                <w:b/>
              </w:rPr>
              <w:t>Wigs</w:t>
            </w:r>
            <w:bookmarkEnd w:id="162"/>
          </w:p>
          <w:p w14:paraId="427F062E" w14:textId="77777777" w:rsidR="00A719B8" w:rsidRPr="00725AF5" w:rsidRDefault="00A719B8">
            <w:pPr>
              <w:pStyle w:val="TableTextCharCharChar1"/>
              <w:numPr>
                <w:ilvl w:val="12"/>
                <w:numId w:val="0"/>
              </w:numPr>
              <w:rPr>
                <w:b/>
              </w:rPr>
            </w:pPr>
          </w:p>
          <w:p w14:paraId="67E3F176" w14:textId="43352A24" w:rsidR="00A719B8" w:rsidRPr="00515A0C" w:rsidRDefault="00515A0C">
            <w:pPr>
              <w:pStyle w:val="TableTextCharCharChar1"/>
              <w:numPr>
                <w:ilvl w:val="12"/>
                <w:numId w:val="0"/>
              </w:numPr>
            </w:pPr>
            <w:r w:rsidRPr="000579AC">
              <w:t>Wigs are covered when used to replace hair lost as a result of illness or injury.</w:t>
            </w:r>
          </w:p>
          <w:p w14:paraId="2EB3230B" w14:textId="62183173" w:rsidR="00515A0C" w:rsidRDefault="00515A0C">
            <w:pPr>
              <w:pStyle w:val="TableTextCharCharChar1"/>
              <w:numPr>
                <w:ilvl w:val="12"/>
                <w:numId w:val="0"/>
              </w:numPr>
            </w:pPr>
          </w:p>
          <w:p w14:paraId="29543B68" w14:textId="5FB43288" w:rsidR="00515A0C" w:rsidRDefault="00515A0C">
            <w:pPr>
              <w:pStyle w:val="TableTextCharCharChar1"/>
              <w:numPr>
                <w:ilvl w:val="12"/>
                <w:numId w:val="0"/>
              </w:numPr>
            </w:pPr>
            <w:r w:rsidRPr="00515A0C">
              <w:t>No specific dollar or frequency criteria apply to this benefit.</w:t>
            </w:r>
          </w:p>
          <w:p w14:paraId="0C3EF8DB" w14:textId="0B989C8C" w:rsidR="00515A0C" w:rsidRPr="00515DBD" w:rsidRDefault="00515A0C" w:rsidP="00F1341C">
            <w:pPr>
              <w:rPr>
                <w:szCs w:val="24"/>
              </w:rPr>
            </w:pPr>
          </w:p>
        </w:tc>
        <w:tc>
          <w:tcPr>
            <w:tcW w:w="2921" w:type="dxa"/>
            <w:gridSpan w:val="3"/>
            <w:tcBorders>
              <w:top w:val="single" w:sz="6" w:space="0" w:color="auto"/>
              <w:left w:val="single" w:sz="6" w:space="0" w:color="auto"/>
              <w:bottom w:val="single" w:sz="6" w:space="0" w:color="auto"/>
              <w:right w:val="single" w:sz="6" w:space="0" w:color="auto"/>
            </w:tcBorders>
            <w:shd w:val="pct5" w:color="auto" w:fill="FFFFFF"/>
          </w:tcPr>
          <w:p w14:paraId="427F063A" w14:textId="6BA47792" w:rsidR="00A719B8" w:rsidRPr="00725AF5" w:rsidRDefault="003C3DFE" w:rsidP="00EC2FD0">
            <w:pPr>
              <w:pStyle w:val="TableTextCharCharChar1"/>
              <w:numPr>
                <w:ilvl w:val="12"/>
                <w:numId w:val="0"/>
              </w:numPr>
              <w:rPr>
                <w:b/>
                <w:bCs/>
                <w:color w:val="80008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0D6CD2" w:rsidRPr="000D6CD2">
              <w:rPr>
                <w:bCs/>
                <w:sz w:val="20"/>
                <w:szCs w:val="24"/>
              </w:rPr>
              <w:t xml:space="preserve"> </w:t>
            </w:r>
            <w:r w:rsidR="000D6CD2" w:rsidRPr="000D6CD2">
              <w:rPr>
                <w:bCs/>
                <w:szCs w:val="24"/>
              </w:rPr>
              <w:t>after satisfying the</w:t>
            </w:r>
            <w:r w:rsidR="000D6CD2" w:rsidRPr="000D6CD2">
              <w:rPr>
                <w:b/>
                <w:bCs/>
                <w:szCs w:val="24"/>
              </w:rPr>
              <w:t xml:space="preserve"> </w:t>
            </w:r>
            <w:r w:rsidR="000D6CD2" w:rsidRPr="000D6CD2">
              <w:rPr>
                <w:bCs/>
                <w:szCs w:val="24"/>
              </w:rPr>
              <w:t>deductible</w:t>
            </w:r>
            <w:r w:rsidR="00A719B8" w:rsidRPr="00725AF5">
              <w:rPr>
                <w:bCs/>
                <w:color w:val="000000"/>
                <w:szCs w:val="24"/>
              </w:rPr>
              <w:t>.</w:t>
            </w:r>
            <w:r w:rsidR="00A719B8" w:rsidRPr="00725AF5">
              <w:rPr>
                <w:b/>
                <w:bCs/>
                <w:color w:val="800080"/>
                <w:szCs w:val="24"/>
              </w:rPr>
              <w:t xml:space="preserve"> </w:t>
            </w:r>
          </w:p>
          <w:p w14:paraId="427F063B" w14:textId="77777777" w:rsidR="00A719B8" w:rsidRPr="00725AF5" w:rsidRDefault="00A719B8" w:rsidP="00EC2FD0">
            <w:pPr>
              <w:pStyle w:val="TableTextCharCharChar1"/>
              <w:numPr>
                <w:ilvl w:val="12"/>
                <w:numId w:val="0"/>
              </w:numPr>
              <w:rPr>
                <w:bCs/>
                <w:szCs w:val="24"/>
              </w:rPr>
            </w:pPr>
          </w:p>
          <w:p w14:paraId="427F063E" w14:textId="5AEE01D2" w:rsidR="00A719B8" w:rsidRPr="00725AF5" w:rsidRDefault="00A719B8" w:rsidP="00EC2FD0">
            <w:pPr>
              <w:pStyle w:val="TableText"/>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642" w14:textId="77C8C2D5" w:rsidR="00A719B8" w:rsidRPr="00725AF5" w:rsidRDefault="009B6289" w:rsidP="00EC2FD0">
            <w:pPr>
              <w:pStyle w:val="TableTextCharCharChar1"/>
              <w:numPr>
                <w:ilvl w:val="12"/>
                <w:numId w:val="0"/>
              </w:numPr>
              <w:rPr>
                <w:b/>
                <w:bCs/>
                <w:color w:val="800080"/>
                <w:szCs w:val="24"/>
              </w:rPr>
            </w:pPr>
            <w:r>
              <w:rPr>
                <w:b/>
                <w:color w:val="0000FF"/>
                <w:szCs w:val="24"/>
              </w:rPr>
              <w:t>80%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1E96052E" w14:textId="77777777" w:rsidR="00515A0C" w:rsidRDefault="00515A0C" w:rsidP="00EC2FD0">
            <w:pPr>
              <w:pStyle w:val="TableText"/>
              <w:rPr>
                <w:bCs/>
                <w:szCs w:val="24"/>
              </w:rPr>
            </w:pPr>
          </w:p>
          <w:p w14:paraId="5F237D4E" w14:textId="77777777" w:rsidR="00515A0C" w:rsidRDefault="00515A0C" w:rsidP="00EC2FD0">
            <w:pPr>
              <w:pStyle w:val="TableTextCharCharChar1"/>
              <w:numPr>
                <w:ilvl w:val="12"/>
                <w:numId w:val="0"/>
              </w:numPr>
              <w:rPr>
                <w:bCs/>
                <w:szCs w:val="24"/>
              </w:rPr>
            </w:pPr>
          </w:p>
          <w:p w14:paraId="25CF58FF" w14:textId="77777777" w:rsidR="00515A0C" w:rsidRPr="00725AF5" w:rsidRDefault="00515A0C" w:rsidP="00515A0C">
            <w:pPr>
              <w:pStyle w:val="TableTextCharCharChar1"/>
              <w:numPr>
                <w:ilvl w:val="12"/>
                <w:numId w:val="0"/>
              </w:numPr>
              <w:rPr>
                <w:b/>
              </w:rPr>
            </w:pPr>
            <w:r w:rsidRPr="00725AF5">
              <w:rPr>
                <w:b/>
              </w:rPr>
              <w:t>Prior Authorization Required</w:t>
            </w:r>
          </w:p>
          <w:p w14:paraId="41E78847" w14:textId="13F1DA99" w:rsidR="00515A0C" w:rsidRPr="00725AF5" w:rsidRDefault="00515A0C" w:rsidP="00EC2FD0">
            <w:pPr>
              <w:pStyle w:val="TableTextCharCharChar1"/>
              <w:numPr>
                <w:ilvl w:val="12"/>
                <w:numId w:val="0"/>
              </w:numPr>
              <w:rPr>
                <w:bCs/>
                <w:szCs w:val="24"/>
              </w:rPr>
            </w:pPr>
            <w:r w:rsidRPr="00515A0C">
              <w:rPr>
                <w:bCs/>
                <w:szCs w:val="24"/>
              </w:rPr>
              <w:t xml:space="preserve">Prior Authorization is only required for any Out of Network purchases over </w:t>
            </w:r>
            <w:r w:rsidRPr="000579AC">
              <w:rPr>
                <w:b/>
                <w:bCs/>
                <w:color w:val="0000FF"/>
                <w:szCs w:val="24"/>
              </w:rPr>
              <w:t>$1,000</w:t>
            </w:r>
          </w:p>
          <w:p w14:paraId="287A6E68" w14:textId="77777777" w:rsidR="00515A0C" w:rsidRDefault="00515A0C" w:rsidP="00EC2FD0">
            <w:pPr>
              <w:pStyle w:val="TableText"/>
              <w:rPr>
                <w:rStyle w:val="wdColorPinkBoldItalic"/>
                <w:szCs w:val="24"/>
              </w:rPr>
            </w:pPr>
          </w:p>
          <w:p w14:paraId="7BEA5D3A" w14:textId="77777777" w:rsidR="00515A0C" w:rsidRPr="00725AF5" w:rsidRDefault="00515A0C" w:rsidP="00515A0C">
            <w:pPr>
              <w:rPr>
                <w:b/>
                <w:color w:val="FF00FF"/>
                <w:sz w:val="24"/>
              </w:rPr>
            </w:pPr>
            <w:r w:rsidRPr="00725AF5">
              <w:rPr>
                <w:sz w:val="24"/>
              </w:rPr>
              <w:t xml:space="preserve">If you fail to </w:t>
            </w:r>
            <w:r w:rsidRPr="00725AF5">
              <w:rPr>
                <w:bCs/>
                <w:color w:val="000000"/>
                <w:sz w:val="24"/>
              </w:rPr>
              <w:t xml:space="preserve">obtain prior authorization </w:t>
            </w:r>
            <w:r w:rsidRPr="00725AF5">
              <w:rPr>
                <w:sz w:val="24"/>
              </w:rPr>
              <w:t xml:space="preserve">as required, Benefits will be subject to a </w:t>
            </w:r>
            <w:r>
              <w:rPr>
                <w:b/>
                <w:color w:val="0000FF"/>
                <w:sz w:val="24"/>
              </w:rPr>
              <w:t>$500</w:t>
            </w:r>
            <w:r w:rsidRPr="00725AF5">
              <w:rPr>
                <w:color w:val="0000FF"/>
                <w:sz w:val="24"/>
              </w:rPr>
              <w:t xml:space="preserve"> </w:t>
            </w:r>
            <w:r w:rsidRPr="00725AF5">
              <w:rPr>
                <w:sz w:val="24"/>
              </w:rPr>
              <w:t>penalty.</w:t>
            </w:r>
          </w:p>
          <w:p w14:paraId="427F0646" w14:textId="24A7341B" w:rsidR="00A719B8" w:rsidRPr="00725AF5" w:rsidRDefault="00A719B8"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3DB5EEE2"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8E7291" w:rsidRPr="00725AF5">
              <w:rPr>
                <w:b/>
                <w:bCs/>
                <w:color w:val="FF0000"/>
              </w:rPr>
              <w:t xml:space="preserve"> </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42AD3388"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8E7291" w:rsidRPr="00725AF5">
              <w:rPr>
                <w:b/>
                <w:bCs/>
                <w:color w:val="FF0000"/>
              </w:rPr>
              <w:t xml:space="preserve"> </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63B4C18C"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367D4FC3"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2871F2D3" w14:textId="3D8528F6"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3E37EA" w:rsidRPr="00725AF5" w14:paraId="427F065F"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63" w:name="Alternative_Treatments"/>
            <w:r w:rsidRPr="00725AF5">
              <w:rPr>
                <w:b/>
                <w:color w:val="FF0000"/>
              </w:rPr>
              <w:t>Alternative Treatments</w:t>
            </w:r>
            <w:bookmarkEnd w:id="163"/>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137A2DA6"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0297C78D" w14:textId="00680F3D" w:rsidR="00510956" w:rsidRDefault="003E37EA">
            <w:pPr>
              <w:pStyle w:val="TableTextCharCharChar1"/>
              <w:ind w:left="288" w:hanging="288"/>
              <w:rPr>
                <w:b/>
                <w:color w:val="FF00FF"/>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Complimentary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and</w:t>
            </w:r>
            <w:r w:rsidRPr="00725AF5">
              <w:rPr>
                <w:color w:val="FF0000"/>
              </w:rPr>
              <w:t xml:space="preserve"> and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r w:rsidR="0095064D" w:rsidRPr="00725AF5">
              <w:rPr>
                <w:b/>
                <w:color w:val="FF00FF"/>
              </w:rPr>
              <w:t xml:space="preserve"> </w:t>
            </w:r>
          </w:p>
          <w:p w14:paraId="427F065E" w14:textId="140BD20F" w:rsidR="003E37EA" w:rsidRPr="00725AF5" w:rsidRDefault="003E37EA">
            <w:pPr>
              <w:pStyle w:val="TableTextCharCharChar1"/>
              <w:ind w:left="288" w:hanging="288"/>
              <w:rPr>
                <w:color w:val="FF0000"/>
              </w:rPr>
            </w:pPr>
          </w:p>
        </w:tc>
      </w:tr>
      <w:tr w:rsidR="00154B9C" w:rsidRPr="00725AF5" w14:paraId="427F066F"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64" w:name="Bereavement_Counseling"/>
            <w:r w:rsidRPr="00725AF5">
              <w:rPr>
                <w:b/>
                <w:color w:val="FF0000"/>
              </w:rPr>
              <w:t>Bereavement</w:t>
            </w:r>
            <w:r w:rsidR="003E2CED" w:rsidRPr="00725AF5">
              <w:rPr>
                <w:b/>
                <w:color w:val="FF0000"/>
              </w:rPr>
              <w:t xml:space="preserve"> </w:t>
            </w:r>
            <w:r w:rsidRPr="00725AF5">
              <w:rPr>
                <w:b/>
                <w:color w:val="FF0000"/>
              </w:rPr>
              <w:t>Counseling</w:t>
            </w:r>
            <w:bookmarkEnd w:id="164"/>
          </w:p>
          <w:p w14:paraId="427F0662" w14:textId="24863403"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714D22F7" w:rsidR="00B912F4" w:rsidRPr="00725AF5" w:rsidRDefault="003C3DFE" w:rsidP="00B912F4">
            <w:pPr>
              <w:pStyle w:val="TableTextCharCharChar1"/>
              <w:numPr>
                <w:ilvl w:val="12"/>
                <w:numId w:val="0"/>
              </w:numPr>
              <w:rPr>
                <w:b/>
                <w:color w:val="FF0000"/>
              </w:rPr>
            </w:pPr>
            <w:r>
              <w:rPr>
                <w:b/>
                <w:color w:val="0000FF"/>
                <w:szCs w:val="24"/>
              </w:rPr>
              <w:t>100%</w:t>
            </w:r>
            <w:r w:rsidR="00B912F4" w:rsidRPr="00725AF5">
              <w:rPr>
                <w:color w:val="FF0000"/>
                <w:szCs w:val="24"/>
              </w:rPr>
              <w:t xml:space="preserve"> of eligible expenses</w:t>
            </w:r>
            <w:r w:rsidR="0019798B" w:rsidRPr="0019798B">
              <w:rPr>
                <w:color w:val="FF0000"/>
                <w:sz w:val="20"/>
                <w:szCs w:val="24"/>
              </w:rPr>
              <w:t xml:space="preserve"> </w:t>
            </w:r>
            <w:r w:rsidR="0019798B" w:rsidRPr="0019798B">
              <w:rPr>
                <w:color w:val="FF0000"/>
                <w:szCs w:val="24"/>
              </w:rPr>
              <w:t>after satisfying the deductible</w:t>
            </w:r>
            <w:r w:rsidR="00B912F4" w:rsidRPr="00725AF5">
              <w:rPr>
                <w:color w:val="FF0000"/>
                <w:szCs w:val="24"/>
              </w:rPr>
              <w:t>.</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7434C1A" w:rsidR="00B912F4" w:rsidRPr="00725AF5" w:rsidRDefault="009B6289" w:rsidP="00DD24A2">
            <w:pPr>
              <w:pStyle w:val="TableTextCharCharChar1"/>
              <w:numPr>
                <w:ilvl w:val="12"/>
                <w:numId w:val="0"/>
              </w:numPr>
              <w:rPr>
                <w:b/>
                <w:color w:val="FF0000"/>
              </w:rPr>
            </w:pPr>
            <w:r>
              <w:rPr>
                <w:b/>
                <w:color w:val="0000FF"/>
                <w:szCs w:val="24"/>
              </w:rPr>
              <w:t>80%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65" w:name="Breast_Reconstruction"/>
            <w:r w:rsidRPr="00725AF5">
              <w:rPr>
                <w:b/>
                <w:color w:val="FF0000"/>
              </w:rPr>
              <w:t>Breast Reconstruction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50433E33"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447388C6"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157CB24E" w14:textId="77777777" w:rsidR="00A53B8A" w:rsidRDefault="00A53B8A">
            <w:pPr>
              <w:pStyle w:val="TableTextCharCharChar1"/>
              <w:numPr>
                <w:ilvl w:val="12"/>
                <w:numId w:val="0"/>
              </w:numPr>
              <w:rPr>
                <w:b/>
                <w:color w:val="FF0000"/>
              </w:rPr>
            </w:pPr>
            <w:bookmarkStart w:id="166" w:name="Breast_Reduction"/>
            <w:r w:rsidRPr="00725AF5">
              <w:rPr>
                <w:b/>
                <w:color w:val="FF0000"/>
              </w:rPr>
              <w:t>Breast Reduction</w:t>
            </w:r>
            <w:bookmarkEnd w:id="166"/>
          </w:p>
          <w:p w14:paraId="6BD1203E" w14:textId="77777777" w:rsidR="00510956" w:rsidRDefault="00510956">
            <w:pPr>
              <w:pStyle w:val="TableTextCharCharChar1"/>
              <w:numPr>
                <w:ilvl w:val="12"/>
                <w:numId w:val="0"/>
              </w:numPr>
              <w:rPr>
                <w:b/>
                <w:color w:val="FF0000"/>
              </w:rPr>
            </w:pPr>
          </w:p>
          <w:p w14:paraId="50CED66B" w14:textId="77777777" w:rsidR="00510956" w:rsidRDefault="00510956">
            <w:pPr>
              <w:pStyle w:val="TableTextCharCharChar1"/>
              <w:numPr>
                <w:ilvl w:val="12"/>
                <w:numId w:val="0"/>
              </w:numPr>
              <w:rPr>
                <w:b/>
                <w:color w:val="FF0000"/>
              </w:rPr>
            </w:pPr>
          </w:p>
          <w:p w14:paraId="454D4898" w14:textId="77777777" w:rsidR="00510956" w:rsidRDefault="00510956">
            <w:pPr>
              <w:pStyle w:val="TableTextCharCharChar1"/>
              <w:numPr>
                <w:ilvl w:val="12"/>
                <w:numId w:val="0"/>
              </w:numPr>
              <w:rPr>
                <w:color w:val="FF0000"/>
              </w:rPr>
            </w:pPr>
            <w:r w:rsidRPr="000579AC">
              <w:rPr>
                <w:color w:val="FF0000"/>
              </w:rPr>
              <w:t>Coverage is provided for Medically Necessary breast reduction, including for male gynecomastia, when prescribed by a physician.</w:t>
            </w:r>
          </w:p>
          <w:p w14:paraId="40E6D14D" w14:textId="77777777" w:rsidR="004C54DB" w:rsidRDefault="004C54DB">
            <w:pPr>
              <w:pStyle w:val="TableTextCharCharChar1"/>
              <w:numPr>
                <w:ilvl w:val="12"/>
                <w:numId w:val="0"/>
              </w:numPr>
              <w:rPr>
                <w:color w:val="FF0000"/>
              </w:rPr>
            </w:pPr>
          </w:p>
          <w:p w14:paraId="427F0688" w14:textId="35393318" w:rsidR="004C54DB" w:rsidRPr="000579AC" w:rsidRDefault="004C54DB">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49189633"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427F069D" w14:textId="77777777" w:rsidR="000B4E22" w:rsidRPr="00725AF5" w:rsidRDefault="000B4E22" w:rsidP="000B4E22">
            <w:pPr>
              <w:pStyle w:val="TableTextCharCharChar1"/>
              <w:numPr>
                <w:ilvl w:val="12"/>
                <w:numId w:val="0"/>
              </w:numPr>
              <w:rPr>
                <w:b/>
                <w:color w:val="FF0000"/>
              </w:rPr>
            </w:pPr>
          </w:p>
          <w:p w14:paraId="207EBD0D" w14:textId="77777777" w:rsidR="00510956" w:rsidRPr="00510956" w:rsidRDefault="00510956" w:rsidP="00510956">
            <w:pPr>
              <w:pStyle w:val="TableTextCharCharChar1"/>
              <w:rPr>
                <w:b/>
                <w:bCs/>
                <w:color w:val="FF0000"/>
                <w:szCs w:val="24"/>
              </w:rPr>
            </w:pPr>
            <w:r w:rsidRPr="00510956">
              <w:rPr>
                <w:b/>
                <w:bCs/>
                <w:color w:val="FF0000"/>
                <w:szCs w:val="24"/>
              </w:rPr>
              <w:t>Prior Authorization Required</w:t>
            </w:r>
          </w:p>
          <w:p w14:paraId="39276BF9" w14:textId="663DB21C" w:rsidR="00510956" w:rsidRPr="000579AC" w:rsidRDefault="00510956" w:rsidP="00510956">
            <w:pPr>
              <w:pStyle w:val="TableTextCharCharChar1"/>
              <w:rPr>
                <w:bCs/>
                <w:color w:val="FF0000"/>
                <w:szCs w:val="24"/>
              </w:rPr>
            </w:pPr>
            <w:r w:rsidRPr="000579AC">
              <w:rPr>
                <w:bCs/>
                <w:color w:val="FF0000"/>
                <w:szCs w:val="24"/>
              </w:rPr>
              <w:t xml:space="preserve">Please remember that for Benefits you must obtain prior authorization. </w:t>
            </w:r>
          </w:p>
          <w:p w14:paraId="3865F78A" w14:textId="77777777" w:rsidR="00510956" w:rsidRPr="00510956" w:rsidRDefault="00510956" w:rsidP="00510956">
            <w:pPr>
              <w:pStyle w:val="TableTextCharCharChar1"/>
              <w:rPr>
                <w:b/>
                <w:bCs/>
                <w:color w:val="FF0000"/>
                <w:szCs w:val="24"/>
              </w:rPr>
            </w:pPr>
          </w:p>
          <w:p w14:paraId="3AD638EF" w14:textId="77777777" w:rsidR="00510956" w:rsidRPr="00510956" w:rsidRDefault="00510956" w:rsidP="00510956">
            <w:pPr>
              <w:pStyle w:val="TableTextCharCharChar1"/>
              <w:rPr>
                <w:b/>
                <w:bCs/>
                <w:color w:val="FF0000"/>
                <w:szCs w:val="24"/>
              </w:rPr>
            </w:pPr>
            <w:r w:rsidRPr="000579AC">
              <w:rPr>
                <w:bCs/>
                <w:color w:val="FF0000"/>
                <w:szCs w:val="24"/>
              </w:rPr>
              <w:t>If you don't obtain prior authorization, Benefits will be subject to a</w:t>
            </w:r>
            <w:r w:rsidRPr="00510956">
              <w:rPr>
                <w:b/>
                <w:bCs/>
                <w:color w:val="FF0000"/>
                <w:szCs w:val="24"/>
              </w:rPr>
              <w:t xml:space="preserve"> </w:t>
            </w:r>
            <w:r w:rsidRPr="000579AC">
              <w:rPr>
                <w:b/>
                <w:bCs/>
                <w:color w:val="0000FF"/>
                <w:szCs w:val="24"/>
              </w:rPr>
              <w:t xml:space="preserve">$500 </w:t>
            </w:r>
            <w:r w:rsidRPr="000579AC">
              <w:rPr>
                <w:bCs/>
                <w:color w:val="FF0000"/>
                <w:szCs w:val="24"/>
              </w:rPr>
              <w:t>penalty.</w:t>
            </w:r>
          </w:p>
          <w:p w14:paraId="427F069E" w14:textId="0F1AAE91" w:rsidR="000B4E22" w:rsidRPr="00725AF5" w:rsidRDefault="000B4E22" w:rsidP="000B4E22">
            <w:pPr>
              <w:pStyle w:val="TableTextCharCharChar1"/>
              <w:numPr>
                <w:ilvl w:val="12"/>
                <w:numId w:val="0"/>
              </w:numPr>
              <w:rPr>
                <w:b/>
                <w:color w:val="FF0000"/>
              </w:rPr>
            </w:pPr>
          </w:p>
        </w:tc>
      </w:tr>
      <w:tr w:rsidR="00F75076" w:rsidRPr="00725AF5" w14:paraId="427F06BA"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67" w:name="Devices_Appliances_and_Prosthetics"/>
            <w:r w:rsidRPr="00725AF5">
              <w:rPr>
                <w:b/>
                <w:color w:val="FF0000"/>
              </w:rPr>
              <w:t>Devices, Appliances and Prosthetics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7200ECF8" w:rsidR="00C3079F" w:rsidRPr="00725AF5" w:rsidRDefault="00C3079F" w:rsidP="00C3079F">
            <w:pPr>
              <w:pStyle w:val="TableText"/>
              <w:ind w:left="576"/>
              <w:rPr>
                <w:color w:val="FF0000"/>
              </w:rPr>
            </w:pPr>
            <w:r w:rsidRPr="00725AF5">
              <w:rPr>
                <w:color w:val="FF0000"/>
              </w:rPr>
              <w:t>Examples of excluded orthotic appliances and devices include but are not limited to or any orthotic braces available over the counter. This exclusion does not include diabetic footwear which may be covered for a Covered Person with diabetic foot disease.</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tracheo-esophageal voice</w:t>
            </w:r>
            <w:r w:rsidR="00CF3A80" w:rsidRPr="00725AF5">
              <w:rPr>
                <w:color w:val="FF0000"/>
              </w:rPr>
              <w:t xml:space="preserve"> devices for which Benefits are provided as described under Durable Medical Equipment</w:t>
            </w:r>
            <w:r w:rsidRPr="00725AF5">
              <w:rPr>
                <w:color w:val="FF0000"/>
              </w:rPr>
              <w:t>;</w:t>
            </w:r>
          </w:p>
          <w:p w14:paraId="30BBF8F0" w14:textId="77777777" w:rsidR="001A581D" w:rsidRPr="001A581D" w:rsidRDefault="001A581D" w:rsidP="001A581D">
            <w:pPr>
              <w:rPr>
                <w:color w:val="FF0000"/>
                <w:sz w:val="24"/>
              </w:rPr>
            </w:pPr>
            <w:r w:rsidRPr="0068271B">
              <w:rPr>
                <w:color w:val="FF0000"/>
                <w:sz w:val="24"/>
              </w:rPr>
              <w:sym w:font="Symbol" w:char="F0B7"/>
            </w:r>
            <w:r w:rsidRPr="0068271B">
              <w:rPr>
                <w:color w:val="FF0000"/>
                <w:sz w:val="24"/>
              </w:rPr>
              <w:t xml:space="preserve">   </w:t>
            </w:r>
            <w:r w:rsidRPr="00C51E1D">
              <w:rPr>
                <w:color w:val="FF0000"/>
                <w:sz w:val="24"/>
              </w:rPr>
              <w:t>Powered and non-powered exoskeleton devices</w:t>
            </w:r>
          </w:p>
          <w:p w14:paraId="3A141D7C" w14:textId="77777777" w:rsidR="001A581D" w:rsidRPr="00725AF5" w:rsidRDefault="001A581D" w:rsidP="003F1898">
            <w:pPr>
              <w:pStyle w:val="TableTextChar1"/>
              <w:ind w:left="288" w:hanging="288"/>
              <w:rPr>
                <w:color w:val="FF0000"/>
              </w:rPr>
            </w:pP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0579AC">
            <w:pPr>
              <w:pStyle w:val="TableTextChar1CharChar"/>
              <w:rPr>
                <w:color w:val="FF0000"/>
              </w:rPr>
            </w:pPr>
          </w:p>
        </w:tc>
      </w:tr>
      <w:tr w:rsidR="00043308" w:rsidRPr="00725AF5" w14:paraId="427F072E"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68" w:name="Diabetes_Services"/>
            <w:r w:rsidRPr="00725AF5">
              <w:rPr>
                <w:rStyle w:val="CDBlack"/>
                <w:rFonts w:ascii="Times New Roman" w:hAnsi="Times New Roman"/>
                <w:b/>
                <w:color w:val="FF0000"/>
                <w:szCs w:val="24"/>
              </w:rPr>
              <w:t>Diabetes Services</w:t>
            </w:r>
            <w:bookmarkEnd w:id="168"/>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8" w14:textId="62CA3F22" w:rsidR="00554226" w:rsidRPr="00725AF5" w:rsidRDefault="00554226" w:rsidP="00554226">
            <w:pPr>
              <w:pStyle w:val="TableText"/>
              <w:rPr>
                <w:color w:val="FF0000"/>
              </w:rPr>
            </w:pPr>
            <w:r w:rsidRPr="00725AF5">
              <w:rPr>
                <w:color w:val="FF0000"/>
              </w:rPr>
              <w:t>Insulin pumps that are not fully implanted into the body, and supplies for the management and treatment of diabetes, based upon the medical needs of the Covered Person including, but not limited to:</w:t>
            </w:r>
          </w:p>
          <w:p w14:paraId="427F06F9"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monitors;</w:t>
            </w:r>
          </w:p>
          <w:p w14:paraId="427F06FA"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insulin syringes with needles;</w:t>
            </w:r>
          </w:p>
          <w:p w14:paraId="427F06FB"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and urine test strips;</w:t>
            </w:r>
          </w:p>
          <w:p w14:paraId="427F06FC"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ketone test strips and tablets; and</w:t>
            </w:r>
          </w:p>
          <w:p w14:paraId="427F06FD"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lancets and lancet devices.</w:t>
            </w:r>
          </w:p>
          <w:p w14:paraId="427F06FE" w14:textId="03E4DB7E" w:rsidR="00554226" w:rsidRPr="00725AF5" w:rsidRDefault="00554226" w:rsidP="00554226">
            <w:pPr>
              <w:pStyle w:val="TableTextChar1"/>
              <w:rPr>
                <w:rStyle w:val="CDVar"/>
                <w:rFonts w:ascii="Times New Roman" w:hAnsi="Times New Roman"/>
                <w:color w:val="FF0000"/>
                <w:szCs w:val="24"/>
              </w:rPr>
            </w:pPr>
            <w:r w:rsidRPr="00725AF5">
              <w:rPr>
                <w:color w:val="FF0000"/>
                <w:szCs w:val="24"/>
              </w:rPr>
              <w:t>Insulin pumps are subject to all the conditions of coverage stated under Durable Medical Equipment in this section.</w:t>
            </w:r>
            <w:r w:rsidR="00EE60C3" w:rsidRPr="00725AF5">
              <w:rPr>
                <w:rStyle w:val="CDSM"/>
                <w:rFonts w:ascii="Times New Roman" w:hAnsi="Times New Roman"/>
                <w:b/>
                <w:color w:val="FF00FF"/>
                <w:szCs w:val="24"/>
              </w:rPr>
              <w:t xml:space="preserve"> </w:t>
            </w: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0C5171A4" w14:textId="77777777" w:rsidR="00396B97" w:rsidRPr="000579AC" w:rsidRDefault="00396B97" w:rsidP="00396B97">
            <w:pPr>
              <w:pStyle w:val="TableTextChar"/>
              <w:rPr>
                <w:color w:val="FF0000"/>
                <w:szCs w:val="24"/>
              </w:rPr>
            </w:pPr>
            <w:r w:rsidRPr="000579AC">
              <w:rPr>
                <w:color w:val="FF0000"/>
                <w:szCs w:val="24"/>
              </w:rPr>
              <w:t>Syringes, needles, blood glucose and urine test strips, ketone test strips and tablets, lancets and lancet devices, alcohol wipes are covered under the</w:t>
            </w:r>
          </w:p>
          <w:p w14:paraId="2B8163F1" w14:textId="77777777" w:rsidR="00396B97" w:rsidRDefault="00396B97" w:rsidP="00396B97">
            <w:pPr>
              <w:pStyle w:val="TableTextChar"/>
              <w:rPr>
                <w:color w:val="FF0000"/>
                <w:szCs w:val="24"/>
              </w:rPr>
            </w:pPr>
            <w:r w:rsidRPr="000579AC">
              <w:rPr>
                <w:color w:val="FF0000"/>
                <w:szCs w:val="24"/>
              </w:rPr>
              <w:t>medical benefit if obtained from a medical supplier. Insulin is covered under the pharmacy benefit.</w:t>
            </w:r>
          </w:p>
          <w:p w14:paraId="2406C475" w14:textId="77777777" w:rsidR="00396B97" w:rsidRPr="000579AC" w:rsidRDefault="00396B97" w:rsidP="00396B97">
            <w:pPr>
              <w:pStyle w:val="TableTextChar"/>
              <w:rPr>
                <w:color w:val="FF0000"/>
                <w:szCs w:val="24"/>
              </w:rPr>
            </w:pPr>
          </w:p>
          <w:p w14:paraId="1DE3D358" w14:textId="77777777" w:rsidR="00396B97" w:rsidRPr="000579AC" w:rsidRDefault="00396B97" w:rsidP="00396B97">
            <w:pPr>
              <w:pStyle w:val="TableTextChar"/>
              <w:rPr>
                <w:color w:val="FF0000"/>
                <w:szCs w:val="24"/>
              </w:rPr>
            </w:pPr>
            <w:r w:rsidRPr="000579AC">
              <w:rPr>
                <w:color w:val="FF0000"/>
                <w:szCs w:val="24"/>
              </w:rPr>
              <w:t>Diabetic Durable Equipment covered under the Medical Plan includes glucose meters, platforms for glucose meters, and external insulin pumps and</w:t>
            </w:r>
          </w:p>
          <w:p w14:paraId="20F3C411" w14:textId="77777777" w:rsidR="004D0AE5" w:rsidRDefault="00396B97">
            <w:pPr>
              <w:pStyle w:val="TableTextChar"/>
              <w:rPr>
                <w:color w:val="FF0000"/>
                <w:szCs w:val="24"/>
              </w:rPr>
            </w:pPr>
            <w:r w:rsidRPr="000579AC">
              <w:rPr>
                <w:color w:val="FF0000"/>
                <w:szCs w:val="24"/>
              </w:rPr>
              <w:t>associated supplies including calibrator solution/chips and infusion sets. Benefits are paid same as Durable Medical Equipment.</w:t>
            </w:r>
          </w:p>
          <w:p w14:paraId="46285F15" w14:textId="77777777" w:rsidR="004D0AE5" w:rsidRDefault="004D0AE5">
            <w:pPr>
              <w:pStyle w:val="TableTextChar"/>
              <w:rPr>
                <w:color w:val="FF0000"/>
                <w:szCs w:val="24"/>
              </w:rPr>
            </w:pPr>
          </w:p>
          <w:p w14:paraId="15D479C7" w14:textId="7A228D06" w:rsidR="004D0AE5" w:rsidRDefault="004D0AE5">
            <w:pPr>
              <w:pStyle w:val="TableTextChar"/>
              <w:rPr>
                <w:color w:val="FF0000"/>
                <w:szCs w:val="24"/>
              </w:rPr>
            </w:pPr>
            <w:r w:rsidRPr="004D0AE5">
              <w:rPr>
                <w:color w:val="FF0000"/>
                <w:szCs w:val="24"/>
              </w:rPr>
              <w:t xml:space="preserve">In Network benefits for both Diabetic Supplies &amp; Diabetic DME are paid at </w:t>
            </w:r>
            <w:r w:rsidRPr="004D0AE5">
              <w:rPr>
                <w:b/>
                <w:color w:val="0000FF"/>
                <w:szCs w:val="24"/>
              </w:rPr>
              <w:t>100%</w:t>
            </w:r>
            <w:r w:rsidRPr="004D0AE5">
              <w:rPr>
                <w:color w:val="FF0000"/>
                <w:szCs w:val="24"/>
              </w:rPr>
              <w:t xml:space="preserve"> with the deductible waived.</w:t>
            </w:r>
          </w:p>
          <w:p w14:paraId="427F0706" w14:textId="77777777" w:rsidR="00043308" w:rsidRPr="00725AF5" w:rsidRDefault="00043308">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0E" w14:textId="4BA5F1D3" w:rsidR="000D5265" w:rsidRPr="00725AF5" w:rsidRDefault="000D5265" w:rsidP="000D5265">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9" w14:textId="77777777" w:rsidR="00043308" w:rsidRPr="00725AF5" w:rsidRDefault="00043308">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1" w14:textId="7E466940" w:rsidR="00DD24A2" w:rsidRPr="00725AF5" w:rsidRDefault="00DD24A2" w:rsidP="00DD24A2">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22" w14:textId="77777777" w:rsidR="00DD24A2" w:rsidRPr="00725AF5" w:rsidRDefault="00DD24A2" w:rsidP="00DD24A2">
            <w:pPr>
              <w:rPr>
                <w:rStyle w:val="CDVar"/>
                <w:rFonts w:ascii="Times New Roman" w:hAnsi="Times New Roman"/>
                <w:b/>
                <w:color w:val="FF00FF"/>
                <w:sz w:val="24"/>
                <w:szCs w:val="24"/>
                <w:u w:val="single"/>
              </w:rPr>
            </w:pPr>
          </w:p>
          <w:p w14:paraId="0B50C7CB" w14:textId="77777777" w:rsidR="00396B97" w:rsidRDefault="00396B97">
            <w:pPr>
              <w:rPr>
                <w:rStyle w:val="CDVar"/>
                <w:rFonts w:ascii="Times New Roman" w:hAnsi="Times New Roman"/>
                <w:b/>
                <w:color w:val="FF00FF"/>
                <w:sz w:val="24"/>
                <w:szCs w:val="24"/>
                <w:u w:val="single"/>
              </w:rPr>
            </w:pPr>
          </w:p>
          <w:p w14:paraId="427F072D" w14:textId="77777777" w:rsidR="00043308" w:rsidRPr="00725AF5" w:rsidRDefault="00043308">
            <w:pPr>
              <w:rPr>
                <w:color w:val="0000FF"/>
                <w:sz w:val="24"/>
                <w:szCs w:val="24"/>
              </w:rPr>
            </w:pPr>
          </w:p>
        </w:tc>
      </w:tr>
      <w:tr w:rsidR="003B1361" w:rsidRPr="00725AF5" w14:paraId="427F076E"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69"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69"/>
          </w:p>
          <w:p w14:paraId="427F075A" w14:textId="77777777" w:rsidR="003E2CED" w:rsidRPr="00725AF5" w:rsidRDefault="003E2CED">
            <w:pPr>
              <w:pStyle w:val="TableTextCharCharChar1"/>
              <w:numPr>
                <w:ilvl w:val="12"/>
                <w:numId w:val="0"/>
              </w:numPr>
              <w:rPr>
                <w:b/>
                <w:color w:val="FF0000"/>
              </w:rPr>
            </w:pPr>
          </w:p>
          <w:p w14:paraId="4D801F30" w14:textId="3D646862" w:rsidR="00346157" w:rsidRPr="000579AC" w:rsidRDefault="0082572E" w:rsidP="00346157">
            <w:pPr>
              <w:pStyle w:val="TableTextCharCharChar1"/>
              <w:rPr>
                <w:color w:val="FF0000"/>
              </w:rPr>
            </w:pPr>
            <w:r>
              <w:rPr>
                <w:color w:val="FF0000"/>
              </w:rPr>
              <w:t>S</w:t>
            </w:r>
            <w:r w:rsidR="00346157" w:rsidRPr="000579AC">
              <w:rPr>
                <w:color w:val="FF0000"/>
              </w:rPr>
              <w:t>urgical dressings and</w:t>
            </w:r>
          </w:p>
          <w:p w14:paraId="47395146" w14:textId="77777777" w:rsidR="00346157" w:rsidRPr="000579AC" w:rsidRDefault="00346157" w:rsidP="00346157">
            <w:pPr>
              <w:pStyle w:val="TableTextCharCharChar1"/>
              <w:rPr>
                <w:color w:val="FF0000"/>
              </w:rPr>
            </w:pPr>
            <w:r w:rsidRPr="000579AC">
              <w:rPr>
                <w:color w:val="FF0000"/>
              </w:rPr>
              <w:t>surgical/compression</w:t>
            </w:r>
          </w:p>
          <w:p w14:paraId="7CEFC64A" w14:textId="77777777" w:rsidR="00346157" w:rsidRPr="000579AC" w:rsidRDefault="00346157" w:rsidP="00346157">
            <w:pPr>
              <w:pStyle w:val="TableTextCharCharChar1"/>
              <w:rPr>
                <w:color w:val="FF0000"/>
              </w:rPr>
            </w:pPr>
            <w:r w:rsidRPr="000579AC">
              <w:rPr>
                <w:color w:val="FF0000"/>
              </w:rPr>
              <w:t>stockings are covered</w:t>
            </w:r>
          </w:p>
          <w:p w14:paraId="2D72B3A3" w14:textId="77777777" w:rsidR="00B75B9F" w:rsidRDefault="00B75B9F" w:rsidP="009B0628">
            <w:pPr>
              <w:pStyle w:val="TableTextCharCharChar1"/>
              <w:rPr>
                <w:b/>
                <w:color w:val="FF0000"/>
              </w:rPr>
            </w:pPr>
          </w:p>
          <w:p w14:paraId="3063DF54" w14:textId="12270199" w:rsidR="009D7442" w:rsidRPr="000579AC" w:rsidRDefault="009D7442" w:rsidP="009B0628">
            <w:pPr>
              <w:pStyle w:val="TableTextCharCharChar1"/>
              <w:rPr>
                <w:color w:val="FF0000"/>
              </w:rPr>
            </w:pPr>
            <w:r w:rsidRPr="000579AC">
              <w:rPr>
                <w:color w:val="FF0000"/>
              </w:rPr>
              <w:t>Disposable medical supplies for Enteral Feedings are also covered</w:t>
            </w:r>
          </w:p>
          <w:p w14:paraId="027B5DEE" w14:textId="77777777" w:rsidR="009D7442" w:rsidRDefault="009D7442" w:rsidP="009B0628">
            <w:pPr>
              <w:pStyle w:val="TableTextCharCharChar1"/>
              <w:rPr>
                <w:b/>
                <w:color w:val="FF0000"/>
              </w:rPr>
            </w:pPr>
          </w:p>
          <w:p w14:paraId="24623E65" w14:textId="3C824EFD" w:rsidR="00346157" w:rsidRPr="000579AC" w:rsidRDefault="00346157" w:rsidP="00346157">
            <w:pPr>
              <w:pStyle w:val="TableTextCharCharChar1"/>
              <w:rPr>
                <w:color w:val="FF0000"/>
              </w:rPr>
            </w:pPr>
            <w:r>
              <w:rPr>
                <w:color w:val="FF0000"/>
              </w:rPr>
              <w:t>Surgical/Compressio</w:t>
            </w:r>
            <w:r w:rsidRPr="000579AC">
              <w:rPr>
                <w:color w:val="FF0000"/>
              </w:rPr>
              <w:t xml:space="preserve">n Stockings </w:t>
            </w:r>
            <w:r>
              <w:rPr>
                <w:color w:val="FF0000"/>
              </w:rPr>
              <w:t>are l</w:t>
            </w:r>
            <w:r w:rsidRPr="000579AC">
              <w:rPr>
                <w:color w:val="FF0000"/>
              </w:rPr>
              <w:t>imit</w:t>
            </w:r>
            <w:r>
              <w:rPr>
                <w:color w:val="FF0000"/>
              </w:rPr>
              <w:t xml:space="preserve">ed to </w:t>
            </w:r>
            <w:r w:rsidRPr="000579AC">
              <w:rPr>
                <w:b/>
                <w:color w:val="0000FF"/>
              </w:rPr>
              <w:t xml:space="preserve">2 </w:t>
            </w:r>
            <w:r>
              <w:rPr>
                <w:color w:val="FF0000"/>
              </w:rPr>
              <w:t>pair per calendar year.</w:t>
            </w:r>
          </w:p>
          <w:p w14:paraId="68007BC9" w14:textId="77777777" w:rsidR="00346157" w:rsidRDefault="00346157" w:rsidP="009B0628">
            <w:pPr>
              <w:pStyle w:val="TableTextCharCharChar1"/>
              <w:rPr>
                <w:b/>
                <w:color w:val="FF0000"/>
              </w:rPr>
            </w:pPr>
          </w:p>
          <w:p w14:paraId="427F075B" w14:textId="77777777" w:rsidR="00346157" w:rsidRPr="00725AF5" w:rsidRDefault="00346157"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660EE064" w:rsidR="007A7AAC" w:rsidRPr="00725AF5" w:rsidRDefault="003C3DFE" w:rsidP="007A7AAC">
            <w:pPr>
              <w:pStyle w:val="TableTextCharCharChar1"/>
              <w:rPr>
                <w:color w:val="0000FF"/>
              </w:rPr>
            </w:pPr>
            <w:r>
              <w:rPr>
                <w:b/>
                <w:color w:val="0000FF"/>
              </w:rPr>
              <w:t>100%</w:t>
            </w:r>
            <w:r w:rsidR="007A7AAC" w:rsidRPr="00725AF5">
              <w:rPr>
                <w:color w:val="FF0000"/>
              </w:rPr>
              <w:t xml:space="preserve"> of eligible expenses</w:t>
            </w:r>
            <w:r w:rsidR="00B06780" w:rsidRPr="00B06780">
              <w:rPr>
                <w:color w:val="FF0000"/>
                <w:sz w:val="20"/>
              </w:rPr>
              <w:t xml:space="preserve"> </w:t>
            </w:r>
            <w:r w:rsidR="00B06780" w:rsidRPr="00B06780">
              <w:rPr>
                <w:color w:val="FF0000"/>
              </w:rPr>
              <w:t>after satisfying the deductible</w:t>
            </w:r>
            <w:r w:rsidR="007A7AAC" w:rsidRPr="00725AF5">
              <w:rPr>
                <w:color w:val="FF0000"/>
              </w:rPr>
              <w:t>.</w:t>
            </w:r>
          </w:p>
          <w:p w14:paraId="427F0760" w14:textId="77777777" w:rsidR="007A7AAC" w:rsidRPr="00725AF5" w:rsidRDefault="007A7AAC" w:rsidP="00B41FB3">
            <w:pPr>
              <w:pStyle w:val="TableTextCharCharChar1"/>
              <w:rPr>
                <w:color w:val="FF0000"/>
              </w:rPr>
            </w:pPr>
          </w:p>
          <w:p w14:paraId="427F0764" w14:textId="77777777" w:rsidR="003B1361" w:rsidRPr="00725AF5"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7D8C582E" w:rsidR="007A7AAC" w:rsidRPr="00725AF5" w:rsidRDefault="009B6289" w:rsidP="007A7AAC">
            <w:pPr>
              <w:pStyle w:val="TableTextCharCharChar1"/>
              <w:rPr>
                <w:color w:val="0000FF"/>
              </w:rPr>
            </w:pPr>
            <w:r>
              <w:rPr>
                <w:b/>
                <w:color w:val="0000FF"/>
              </w:rPr>
              <w:t>80%</w:t>
            </w:r>
            <w:r w:rsidR="007A7AAC" w:rsidRPr="00725AF5">
              <w:rPr>
                <w:color w:val="FF0000"/>
              </w:rPr>
              <w:t xml:space="preserve"> of eligible expenses after satisfying the deductible.</w:t>
            </w:r>
          </w:p>
          <w:p w14:paraId="427F0769" w14:textId="77777777" w:rsidR="007A7AAC" w:rsidRPr="00725AF5" w:rsidRDefault="007A7AAC" w:rsidP="007A7AAC">
            <w:pPr>
              <w:pStyle w:val="TableTextCharCharChar1"/>
              <w:rPr>
                <w:color w:val="FF0000"/>
              </w:rPr>
            </w:pPr>
          </w:p>
          <w:p w14:paraId="427F076D" w14:textId="77777777" w:rsidR="003B1361" w:rsidRPr="00725AF5" w:rsidRDefault="003B1361">
            <w:pPr>
              <w:pStyle w:val="TableTextCharCharChar1"/>
              <w:rPr>
                <w:b/>
                <w:color w:val="FF0000"/>
              </w:rPr>
            </w:pPr>
          </w:p>
        </w:tc>
      </w:tr>
      <w:tr w:rsidR="003B1361" w:rsidRPr="00725AF5" w14:paraId="427F0779"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70" w:name="Drugs"/>
            <w:r w:rsidRPr="00725AF5">
              <w:rPr>
                <w:b/>
                <w:color w:val="FF0000"/>
              </w:rPr>
              <w:t>Drugs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99D3F2E" w14:textId="0FB8A8EC" w:rsidR="00D067FC" w:rsidRDefault="00D067FC" w:rsidP="00D067FC">
            <w:pPr>
              <w:pStyle w:val="TableTextCharCharChar1"/>
              <w:rPr>
                <w:b/>
                <w:color w:val="FF0000"/>
              </w:rPr>
            </w:pPr>
            <w:r>
              <w:rPr>
                <w:b/>
                <w:color w:val="FF0000"/>
              </w:rPr>
              <w:t xml:space="preserve">Self-injectables are </w:t>
            </w:r>
            <w:r w:rsidRPr="00D067FC">
              <w:rPr>
                <w:b/>
                <w:color w:val="FF0000"/>
              </w:rPr>
              <w:t xml:space="preserve">covered </w:t>
            </w:r>
            <w:r>
              <w:rPr>
                <w:b/>
                <w:color w:val="FF0000"/>
              </w:rPr>
              <w:t xml:space="preserve">under the pharmacy benefit, the </w:t>
            </w:r>
            <w:r w:rsidRPr="00D067FC">
              <w:rPr>
                <w:b/>
                <w:color w:val="FF0000"/>
              </w:rPr>
              <w:t>pharmacy vendor is Express Scripts.</w:t>
            </w:r>
          </w:p>
          <w:p w14:paraId="208DC0A6" w14:textId="77777777" w:rsidR="00D067FC" w:rsidRDefault="00D067FC">
            <w:pPr>
              <w:pStyle w:val="TableTextCharCharChar1"/>
              <w:rPr>
                <w:b/>
                <w:color w:val="FF0000"/>
              </w:rPr>
            </w:pPr>
          </w:p>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205B631B" w14:textId="77777777" w:rsidR="00BA2E92" w:rsidRPr="00BA2E92" w:rsidRDefault="00BA2E92" w:rsidP="00BA2E92">
            <w:pPr>
              <w:ind w:left="360" w:hanging="360"/>
              <w:rPr>
                <w:color w:val="FF0000"/>
                <w:sz w:val="24"/>
              </w:rPr>
            </w:pPr>
            <w:r w:rsidRPr="00150BA3">
              <w:rPr>
                <w:color w:val="FF0000"/>
                <w:sz w:val="24"/>
              </w:rPr>
              <w:t>●   Certain medications are not covered under the medical plan.</w:t>
            </w:r>
            <w:r w:rsidRPr="00BA2E92">
              <w:rPr>
                <w:b/>
                <w:color w:val="FF0000"/>
                <w:sz w:val="24"/>
              </w:rPr>
              <w:t xml:space="preserve"> </w:t>
            </w:r>
            <w:r w:rsidRPr="00BA2E92">
              <w:rPr>
                <w:color w:val="FF0000"/>
                <w:sz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09467633" w14:textId="77777777" w:rsidR="003B1361" w:rsidRDefault="003B1361">
            <w:pPr>
              <w:pStyle w:val="TableTextCharCharChar1"/>
              <w:numPr>
                <w:ilvl w:val="12"/>
                <w:numId w:val="0"/>
              </w:numPr>
              <w:rPr>
                <w:b/>
                <w:color w:val="FF0000"/>
              </w:rPr>
            </w:pPr>
            <w:bookmarkStart w:id="171" w:name="Enteral_Nutrition"/>
            <w:r w:rsidRPr="00725AF5">
              <w:rPr>
                <w:b/>
                <w:color w:val="FF0000"/>
              </w:rPr>
              <w:t>Enteral Nutrition</w:t>
            </w:r>
            <w:bookmarkEnd w:id="171"/>
          </w:p>
          <w:p w14:paraId="6F312E95" w14:textId="77777777" w:rsidR="000524F8" w:rsidRDefault="000524F8">
            <w:pPr>
              <w:pStyle w:val="TableTextCharCharChar1"/>
              <w:numPr>
                <w:ilvl w:val="12"/>
                <w:numId w:val="0"/>
              </w:numPr>
              <w:rPr>
                <w:b/>
                <w:color w:val="FF0000"/>
              </w:rPr>
            </w:pPr>
          </w:p>
          <w:p w14:paraId="6B022065" w14:textId="77777777" w:rsidR="000524F8" w:rsidRPr="000579AC" w:rsidRDefault="000524F8" w:rsidP="000524F8">
            <w:pPr>
              <w:pStyle w:val="TableTextCharCharChar1"/>
              <w:numPr>
                <w:ilvl w:val="12"/>
                <w:numId w:val="0"/>
              </w:numPr>
              <w:rPr>
                <w:color w:val="FF0000"/>
              </w:rPr>
            </w:pPr>
            <w:r w:rsidRPr="000579AC">
              <w:rPr>
                <w:color w:val="FF0000"/>
              </w:rPr>
              <w:t xml:space="preserve">Enteral Formula for patients of any age who are unable to take nutrition orally and Low Protein Modified Food Products for Children less than </w:t>
            </w:r>
            <w:r w:rsidRPr="000579AC">
              <w:rPr>
                <w:b/>
                <w:color w:val="0000FF"/>
              </w:rPr>
              <w:t>thirteen</w:t>
            </w:r>
          </w:p>
          <w:p w14:paraId="4BA1A66C" w14:textId="77777777" w:rsidR="000524F8" w:rsidRPr="000579AC" w:rsidRDefault="000524F8" w:rsidP="000524F8">
            <w:pPr>
              <w:pStyle w:val="TableTextCharCharChar1"/>
              <w:numPr>
                <w:ilvl w:val="12"/>
                <w:numId w:val="0"/>
              </w:numPr>
              <w:rPr>
                <w:color w:val="FF0000"/>
              </w:rPr>
            </w:pPr>
            <w:r w:rsidRPr="000579AC">
              <w:rPr>
                <w:color w:val="FF0000"/>
              </w:rPr>
              <w:t>(</w:t>
            </w:r>
            <w:r w:rsidRPr="000579AC">
              <w:rPr>
                <w:b/>
                <w:color w:val="0000FF"/>
              </w:rPr>
              <w:t>13</w:t>
            </w:r>
            <w:r w:rsidRPr="000579AC">
              <w:rPr>
                <w:color w:val="FF0000"/>
              </w:rPr>
              <w:t>) years of age when recommended by a Physician for the treatment of eosinophilic esophagities or phenylketonuric or any inherited disease of</w:t>
            </w:r>
          </w:p>
          <w:p w14:paraId="28A9E691" w14:textId="77777777" w:rsidR="000524F8" w:rsidRDefault="000524F8" w:rsidP="000524F8">
            <w:pPr>
              <w:pStyle w:val="TableTextCharCharChar1"/>
              <w:numPr>
                <w:ilvl w:val="12"/>
                <w:numId w:val="0"/>
              </w:numPr>
              <w:rPr>
                <w:color w:val="FF0000"/>
              </w:rPr>
            </w:pPr>
            <w:r w:rsidRPr="000579AC">
              <w:rPr>
                <w:color w:val="FF0000"/>
              </w:rPr>
              <w:t>amino and organic origins.</w:t>
            </w:r>
          </w:p>
          <w:p w14:paraId="18FF2032" w14:textId="77777777" w:rsidR="000524F8" w:rsidRDefault="000524F8" w:rsidP="000524F8">
            <w:pPr>
              <w:pStyle w:val="TableTextCharCharChar1"/>
              <w:numPr>
                <w:ilvl w:val="12"/>
                <w:numId w:val="0"/>
              </w:numPr>
              <w:rPr>
                <w:color w:val="FF0000"/>
              </w:rPr>
            </w:pPr>
          </w:p>
          <w:p w14:paraId="0E82D7A3" w14:textId="6633F7DC" w:rsidR="000524F8" w:rsidRDefault="009D7442" w:rsidP="000524F8">
            <w:pPr>
              <w:pStyle w:val="TableTextCharCharChar1"/>
              <w:numPr>
                <w:ilvl w:val="12"/>
                <w:numId w:val="0"/>
              </w:numPr>
              <w:rPr>
                <w:color w:val="FF0000"/>
              </w:rPr>
            </w:pPr>
            <w:r w:rsidRPr="009D7442">
              <w:rPr>
                <w:color w:val="FF0000"/>
              </w:rPr>
              <w:t>Disposable medical supplies for Enteral Feedings are also covered</w:t>
            </w:r>
          </w:p>
          <w:p w14:paraId="3168D172" w14:textId="77777777" w:rsidR="000524F8" w:rsidRDefault="000524F8" w:rsidP="000524F8">
            <w:pPr>
              <w:pStyle w:val="TableTextCharCharChar1"/>
              <w:numPr>
                <w:ilvl w:val="12"/>
                <w:numId w:val="0"/>
              </w:numPr>
              <w:rPr>
                <w:b/>
                <w:color w:val="FF0000"/>
              </w:rPr>
            </w:pPr>
          </w:p>
          <w:p w14:paraId="32ABD501" w14:textId="77777777" w:rsidR="005F573B" w:rsidRPr="00B62B1D" w:rsidRDefault="005F573B" w:rsidP="005F573B">
            <w:pPr>
              <w:rPr>
                <w:color w:val="FF0000"/>
                <w:sz w:val="24"/>
              </w:rPr>
            </w:pPr>
            <w:r w:rsidRPr="00B62B1D">
              <w:rPr>
                <w:color w:val="FF0000"/>
                <w:sz w:val="24"/>
              </w:rPr>
              <w:t>Any combination of Network and Non-Network Benefits is limited as follows:</w:t>
            </w:r>
          </w:p>
          <w:p w14:paraId="05176806" w14:textId="77777777" w:rsidR="005F573B" w:rsidRPr="00B62B1D" w:rsidRDefault="005F573B" w:rsidP="005F573B">
            <w:pPr>
              <w:numPr>
                <w:ilvl w:val="12"/>
                <w:numId w:val="0"/>
              </w:numPr>
              <w:rPr>
                <w:b/>
                <w:color w:val="FF0000"/>
                <w:sz w:val="24"/>
              </w:rPr>
            </w:pPr>
            <w:r w:rsidRPr="00B62B1D">
              <w:rPr>
                <w:b/>
                <w:color w:val="0000FF"/>
                <w:sz w:val="24"/>
              </w:rPr>
              <w:t xml:space="preserve">$5,000 </w:t>
            </w:r>
            <w:r w:rsidRPr="00B62B1D">
              <w:rPr>
                <w:color w:val="FF0000"/>
                <w:sz w:val="24"/>
              </w:rPr>
              <w:t>per calendar year maximum benefit.</w:t>
            </w:r>
          </w:p>
          <w:p w14:paraId="427F077A" w14:textId="137A4E16" w:rsidR="009D7442" w:rsidRPr="00725AF5" w:rsidRDefault="009D7442" w:rsidP="000524F8">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73F7D942" w:rsidR="00F50FE2" w:rsidRPr="00725AF5" w:rsidRDefault="003C3DFE" w:rsidP="00F50FE2">
            <w:pPr>
              <w:pStyle w:val="TableTextCharCharChar1"/>
              <w:rPr>
                <w:color w:val="FF0000"/>
                <w:szCs w:val="24"/>
              </w:rPr>
            </w:pPr>
            <w:r>
              <w:rPr>
                <w:b/>
                <w:color w:val="0000FF"/>
                <w:szCs w:val="24"/>
              </w:rPr>
              <w:t>100%</w:t>
            </w:r>
            <w:r w:rsidR="00F50FE2" w:rsidRPr="00725AF5">
              <w:rPr>
                <w:color w:val="FF0000"/>
                <w:szCs w:val="24"/>
              </w:rPr>
              <w:t xml:space="preserve"> of eligible expenses</w:t>
            </w:r>
            <w:r w:rsidR="00C81F28" w:rsidRPr="00C81F28">
              <w:rPr>
                <w:color w:val="FF0000"/>
                <w:sz w:val="20"/>
              </w:rPr>
              <w:t xml:space="preserve"> </w:t>
            </w:r>
            <w:r w:rsidR="00C81F28" w:rsidRPr="00C81F28">
              <w:rPr>
                <w:color w:val="FF0000"/>
                <w:szCs w:val="24"/>
              </w:rPr>
              <w:t>after satisfying the deductible</w:t>
            </w:r>
            <w:r w:rsidR="00F50FE2" w:rsidRPr="00725AF5">
              <w:rPr>
                <w:color w:val="FF0000"/>
                <w:szCs w:val="24"/>
              </w:rPr>
              <w:t>.</w:t>
            </w:r>
          </w:p>
          <w:p w14:paraId="427F0780" w14:textId="77777777" w:rsidR="00F50FE2" w:rsidRPr="00725AF5" w:rsidRDefault="00F50FE2">
            <w:pPr>
              <w:pStyle w:val="TableTextCharCharChar1"/>
              <w:rPr>
                <w:color w:val="FF0000"/>
              </w:rPr>
            </w:pPr>
          </w:p>
          <w:p w14:paraId="427F0782" w14:textId="77777777" w:rsidR="00626BF3" w:rsidRPr="00725AF5" w:rsidRDefault="00626BF3">
            <w:pPr>
              <w:pStyle w:val="TableTextCharCharChar1"/>
              <w:rPr>
                <w:color w:val="FF0000"/>
              </w:rPr>
            </w:pPr>
          </w:p>
          <w:p w14:paraId="427F0786" w14:textId="77777777" w:rsidR="003B1361" w:rsidRPr="00725AF5" w:rsidRDefault="003B1361" w:rsidP="00780720">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5F168483" w:rsidR="00F50FE2" w:rsidRPr="00725AF5" w:rsidRDefault="009B6289" w:rsidP="00F50FE2">
            <w:pPr>
              <w:pStyle w:val="TableTextCharCharChar1"/>
              <w:rPr>
                <w:color w:val="FF0000"/>
                <w:szCs w:val="24"/>
              </w:rPr>
            </w:pPr>
            <w:r>
              <w:rPr>
                <w:b/>
                <w:color w:val="0000FF"/>
                <w:szCs w:val="24"/>
              </w:rPr>
              <w:t>80%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E" w14:textId="77777777" w:rsidR="00626BF3" w:rsidRPr="00725AF5" w:rsidRDefault="00626BF3">
            <w:pPr>
              <w:pStyle w:val="TableTextCharCharChar1"/>
              <w:rPr>
                <w:color w:val="FF0000"/>
              </w:rPr>
            </w:pPr>
          </w:p>
          <w:p w14:paraId="427F0792" w14:textId="77777777" w:rsidR="00E61473" w:rsidRPr="00725AF5" w:rsidRDefault="00E61473" w:rsidP="00780720">
            <w:pPr>
              <w:pStyle w:val="TableTextCharCharChar1"/>
              <w:rPr>
                <w:color w:val="FF0000"/>
              </w:rPr>
            </w:pPr>
          </w:p>
        </w:tc>
      </w:tr>
      <w:tr w:rsidR="00A719B8" w:rsidRPr="00725AF5" w14:paraId="427F079E"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72" w:name="Experimental_or_Investigational_or_Unpro"/>
            <w:r w:rsidRPr="00725AF5">
              <w:rPr>
                <w:b/>
                <w:bCs/>
                <w:color w:val="FF0000"/>
              </w:rPr>
              <w:t>Experimental or Investigational or Unproven Services</w:t>
            </w:r>
            <w:bookmarkEnd w:id="172"/>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73" w:name="Foot_Care"/>
            <w:r w:rsidRPr="00725AF5">
              <w:rPr>
                <w:b/>
                <w:color w:val="FF0000"/>
              </w:rPr>
              <w:t>Foot Care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0E30A3B4"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7B04D9D3"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67EC00C4" w14:textId="7DFB3423" w:rsidR="003B1361" w:rsidRDefault="004829C8" w:rsidP="000579AC">
            <w:pPr>
              <w:pStyle w:val="List"/>
              <w:spacing w:before="0"/>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427F07B2" w14:textId="77777777" w:rsidR="00396202" w:rsidRPr="00725AF5" w:rsidRDefault="00396202" w:rsidP="000579AC">
            <w:pPr>
              <w:pStyle w:val="List"/>
              <w:spacing w:before="0"/>
              <w:ind w:left="288" w:hanging="288"/>
              <w:rPr>
                <w:color w:val="FF0000"/>
              </w:rPr>
            </w:pPr>
          </w:p>
        </w:tc>
      </w:tr>
      <w:tr w:rsidR="003B1361" w:rsidRPr="00725AF5" w14:paraId="427F07B8"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74" w:name="Gynecomastia"/>
            <w:r w:rsidRPr="00725AF5">
              <w:rPr>
                <w:b/>
                <w:color w:val="FF0000"/>
              </w:rPr>
              <w:t>Gynecomastia</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1A7C4B41" w:rsidR="003B1361" w:rsidRPr="00725AF5" w:rsidRDefault="003B1361">
            <w:pPr>
              <w:pStyle w:val="TableTextCharCharChar1"/>
              <w:numPr>
                <w:ilvl w:val="12"/>
                <w:numId w:val="0"/>
              </w:numPr>
              <w:rPr>
                <w:b/>
                <w:color w:val="FF0000"/>
              </w:rPr>
            </w:pPr>
            <w:r w:rsidRPr="00725AF5">
              <w:rPr>
                <w:b/>
                <w:color w:val="FF0000"/>
              </w:rPr>
              <w:t>The following service is covered</w:t>
            </w:r>
            <w:r w:rsidR="000A0A1C">
              <w:rPr>
                <w:b/>
                <w:color w:val="FF0000"/>
              </w:rPr>
              <w:t xml:space="preserve"> </w:t>
            </w:r>
            <w:r w:rsidR="000A0A1C" w:rsidRPr="000A0A1C">
              <w:rPr>
                <w:b/>
                <w:color w:val="FF0000"/>
              </w:rPr>
              <w:t>when prescribed by a physician</w:t>
            </w:r>
            <w:r w:rsidRPr="00725AF5">
              <w:rPr>
                <w:b/>
                <w:color w:val="FF0000"/>
              </w:rPr>
              <w:t>:</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75"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F1341C">
            <w:pPr>
              <w:pStyle w:val="TableText"/>
              <w:numPr>
                <w:ilvl w:val="0"/>
                <w:numId w:val="21"/>
              </w:numPr>
              <w:rPr>
                <w:color w:val="FF0000"/>
              </w:rPr>
            </w:pPr>
            <w:r w:rsidRPr="00725AF5">
              <w:rPr>
                <w:color w:val="FF0000"/>
              </w:rPr>
              <w:t xml:space="preserve">Inpatient admission for insertion. </w:t>
            </w:r>
          </w:p>
          <w:p w14:paraId="3980EC46" w14:textId="77777777" w:rsidR="00045E5C" w:rsidRPr="00725AF5" w:rsidRDefault="00045E5C" w:rsidP="00F1341C">
            <w:pPr>
              <w:pStyle w:val="TableText"/>
              <w:numPr>
                <w:ilvl w:val="0"/>
                <w:numId w:val="2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A6500D2" w:rsidR="00043308" w:rsidRPr="00725AF5" w:rsidRDefault="00043308" w:rsidP="00780720">
            <w:pPr>
              <w:pStyle w:val="TableTextChar"/>
              <w:numPr>
                <w:ilvl w:val="12"/>
                <w:numId w:val="0"/>
              </w:numPr>
              <w:rPr>
                <w:b/>
                <w:color w:val="FF0000"/>
              </w:rPr>
            </w:pPr>
            <w:bookmarkStart w:id="176" w:name="Medical_Supplies_and_Equipment"/>
            <w:r w:rsidRPr="00725AF5">
              <w:rPr>
                <w:b/>
                <w:color w:val="FF0000"/>
              </w:rPr>
              <w:t xml:space="preserve">Medical Supplies </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C1" w14:textId="167730AB" w:rsidR="00043308" w:rsidRPr="00725AF5" w:rsidRDefault="00043308" w:rsidP="000579AC">
            <w:pPr>
              <w:pStyle w:val="ListBullet1"/>
              <w:tabs>
                <w:tab w:val="clear" w:pos="360"/>
              </w:tabs>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70343E60"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5E2D09D8"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41C0D6E6"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tubings, nasal cannulas, connectors and masks except when used with Durable Medical Equipment;</w:t>
            </w:r>
            <w:r w:rsidRPr="00725AF5">
              <w:rPr>
                <w:color w:val="FF00FF"/>
              </w:rPr>
              <w:t xml:space="preserve"> </w:t>
            </w:r>
            <w:r w:rsidRPr="00725AF5">
              <w:rPr>
                <w:color w:val="FF0000"/>
              </w:rPr>
              <w:t>and</w:t>
            </w:r>
          </w:p>
          <w:p w14:paraId="427F07C9" w14:textId="29090F41"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63495434"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2A417B78"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77" w:name="Morbid_Obesity"/>
            <w:r w:rsidRPr="00725AF5">
              <w:rPr>
                <w:b/>
                <w:color w:val="FF0000"/>
              </w:rPr>
              <w:t>Morbid Obesity</w:t>
            </w:r>
            <w:bookmarkEnd w:id="177"/>
          </w:p>
          <w:p w14:paraId="427F07CF" w14:textId="77777777" w:rsidR="0008394F" w:rsidRPr="00725AF5" w:rsidRDefault="0008394F">
            <w:pPr>
              <w:pStyle w:val="TableTextCharCharChar1"/>
              <w:numPr>
                <w:ilvl w:val="12"/>
                <w:numId w:val="0"/>
              </w:numPr>
              <w:rPr>
                <w:b/>
                <w:color w:val="FF0000"/>
              </w:rPr>
            </w:pPr>
          </w:p>
          <w:p w14:paraId="427F07D2" w14:textId="77777777" w:rsidR="007310B0" w:rsidRPr="00725AF5" w:rsidRDefault="007310B0" w:rsidP="0008394F">
            <w:pPr>
              <w:pStyle w:val="TableTextCharCharChar1"/>
              <w:numPr>
                <w:ilvl w:val="12"/>
                <w:numId w:val="0"/>
              </w:numPr>
              <w:rPr>
                <w:b/>
                <w:color w:val="FF0000"/>
                <w:szCs w:val="24"/>
              </w:rPr>
            </w:pPr>
          </w:p>
          <w:p w14:paraId="427F07D5" w14:textId="77777777" w:rsidR="007310B0" w:rsidRPr="00725AF5" w:rsidRDefault="007310B0" w:rsidP="000579AC">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725AF5" w:rsidRDefault="003B1361" w:rsidP="00D5011E">
            <w:pPr>
              <w:pStyle w:val="TableTextCharCharChar1"/>
              <w:numPr>
                <w:ilvl w:val="12"/>
                <w:numId w:val="0"/>
              </w:numPr>
              <w:rPr>
                <w:b/>
                <w:color w:val="FF0000"/>
              </w:rPr>
            </w:pPr>
            <w:r w:rsidRPr="00725AF5">
              <w:rPr>
                <w:b/>
                <w:color w:val="FF0000"/>
              </w:rPr>
              <w:t xml:space="preserve">Same as </w:t>
            </w:r>
          </w:p>
          <w:p w14:paraId="427F07DC" w14:textId="77777777" w:rsidR="0021745F" w:rsidRPr="00725AF5" w:rsidRDefault="0021745F" w:rsidP="00D5011E">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7DD" w14:textId="77777777" w:rsidR="0021745F" w:rsidRPr="00725AF5" w:rsidRDefault="0021745F" w:rsidP="00D5011E">
            <w:pPr>
              <w:pStyle w:val="TableTextChar"/>
              <w:ind w:left="288"/>
              <w:rPr>
                <w:b/>
                <w:i/>
                <w:iCs/>
                <w:color w:val="0000FF"/>
                <w:u w:val="single"/>
              </w:rPr>
            </w:pPr>
            <w:r w:rsidRPr="00725AF5">
              <w:rPr>
                <w:rStyle w:val="Style17"/>
              </w:rPr>
              <w:t>Services – Sickness and Injury</w:t>
            </w:r>
          </w:p>
          <w:p w14:paraId="427F07DE"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7DF"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7E0"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7E1"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7E2"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7E3" w14:textId="77777777" w:rsidR="003F1898" w:rsidRPr="00725AF5" w:rsidRDefault="003F1898" w:rsidP="003E2CED">
            <w:pPr>
              <w:pStyle w:val="TableTextChar"/>
              <w:ind w:left="288" w:right="158" w:hanging="288"/>
              <w:rPr>
                <w:b/>
                <w:i/>
                <w:iCs/>
                <w:color w:val="000000"/>
              </w:rPr>
            </w:pPr>
          </w:p>
          <w:p w14:paraId="427F07E7" w14:textId="582F8ABA" w:rsidR="00043308" w:rsidRPr="000579AC" w:rsidRDefault="00754E6D" w:rsidP="000579AC">
            <w:pPr>
              <w:rPr>
                <w:color w:val="FF0000"/>
                <w:szCs w:val="24"/>
              </w:rPr>
            </w:pPr>
            <w:r w:rsidRPr="000579AC">
              <w:rPr>
                <w:color w:val="FF0000"/>
                <w:sz w:val="24"/>
                <w:szCs w:val="24"/>
              </w:rPr>
              <w:t xml:space="preserve">The Participant pays a </w:t>
            </w:r>
            <w:r w:rsidRPr="000579AC">
              <w:rPr>
                <w:b/>
                <w:color w:val="0000FF"/>
                <w:sz w:val="24"/>
                <w:szCs w:val="24"/>
              </w:rPr>
              <w:t>$2,500</w:t>
            </w:r>
            <w:r w:rsidRPr="000579AC">
              <w:rPr>
                <w:color w:val="0000FF"/>
                <w:sz w:val="24"/>
                <w:szCs w:val="24"/>
              </w:rPr>
              <w:t xml:space="preserve"> </w:t>
            </w:r>
            <w:r w:rsidRPr="000579AC">
              <w:rPr>
                <w:color w:val="FF0000"/>
                <w:sz w:val="24"/>
                <w:szCs w:val="24"/>
              </w:rPr>
              <w:t>Co-payment toward the cost of the bariatric Surgery in addition to all ot</w:t>
            </w:r>
            <w:r>
              <w:rPr>
                <w:color w:val="FF0000"/>
                <w:sz w:val="24"/>
                <w:szCs w:val="24"/>
              </w:rPr>
              <w:t xml:space="preserve">her deductibles, Copayments, or </w:t>
            </w:r>
            <w:r w:rsidRPr="000579AC">
              <w:rPr>
                <w:color w:val="FF0000"/>
                <w:sz w:val="24"/>
                <w:szCs w:val="24"/>
              </w:rPr>
              <w:t>Coinsurance</w:t>
            </w:r>
            <w:r>
              <w:rPr>
                <w:color w:val="FF0000"/>
                <w:sz w:val="24"/>
                <w:szCs w:val="24"/>
              </w:rPr>
              <w:t xml:space="preserve"> </w:t>
            </w:r>
            <w:r w:rsidRPr="000579AC">
              <w:rPr>
                <w:color w:val="FF0000"/>
                <w:sz w:val="24"/>
                <w:szCs w:val="24"/>
              </w:rPr>
              <w:t>that may apply under the Plan.</w:t>
            </w:r>
          </w:p>
          <w:p w14:paraId="24EE066E" w14:textId="77777777" w:rsidR="00BD3B89" w:rsidRDefault="00BD3B89" w:rsidP="003E2CED">
            <w:pPr>
              <w:pStyle w:val="TableTextChar"/>
              <w:ind w:left="288" w:right="158" w:hanging="288"/>
              <w:rPr>
                <w:bCs/>
                <w:color w:val="FF0000"/>
                <w:szCs w:val="24"/>
              </w:rPr>
            </w:pPr>
          </w:p>
          <w:p w14:paraId="72EFEBFD" w14:textId="77777777" w:rsidR="00754E6D" w:rsidRPr="000579AC" w:rsidRDefault="00754E6D" w:rsidP="00754E6D">
            <w:pPr>
              <w:overflowPunct/>
              <w:textAlignment w:val="auto"/>
              <w:rPr>
                <w:color w:val="FF0000"/>
                <w:sz w:val="24"/>
                <w:szCs w:val="24"/>
              </w:rPr>
            </w:pPr>
            <w:r w:rsidRPr="000579AC">
              <w:rPr>
                <w:color w:val="FF0000"/>
                <w:sz w:val="24"/>
                <w:szCs w:val="24"/>
              </w:rPr>
              <w:t xml:space="preserve">If you have had obesity surgery under the University of Missouri’s medical plan, band manipulations will be covered without an additional </w:t>
            </w:r>
            <w:r w:rsidRPr="000579AC">
              <w:rPr>
                <w:b/>
                <w:color w:val="0000FF"/>
                <w:sz w:val="24"/>
                <w:szCs w:val="24"/>
              </w:rPr>
              <w:t>$2,500</w:t>
            </w:r>
            <w:r w:rsidRPr="000579AC">
              <w:rPr>
                <w:color w:val="0000FF"/>
                <w:sz w:val="24"/>
                <w:szCs w:val="24"/>
              </w:rPr>
              <w:t xml:space="preserve"> </w:t>
            </w:r>
            <w:r w:rsidRPr="000579AC">
              <w:rPr>
                <w:color w:val="FF0000"/>
                <w:sz w:val="24"/>
                <w:szCs w:val="24"/>
              </w:rPr>
              <w:t>copay.</w:t>
            </w:r>
          </w:p>
          <w:p w14:paraId="793D3A59" w14:textId="77777777" w:rsidR="00754E6D" w:rsidRPr="000579AC" w:rsidRDefault="00754E6D" w:rsidP="00754E6D">
            <w:pPr>
              <w:overflowPunct/>
              <w:textAlignment w:val="auto"/>
              <w:rPr>
                <w:color w:val="FF0000"/>
                <w:sz w:val="24"/>
                <w:szCs w:val="24"/>
              </w:rPr>
            </w:pPr>
            <w:r w:rsidRPr="000579AC">
              <w:rPr>
                <w:color w:val="FF0000"/>
                <w:sz w:val="24"/>
                <w:szCs w:val="24"/>
              </w:rPr>
              <w:t xml:space="preserve">If your obesity surgery was performed under a non-university medical plan, the </w:t>
            </w:r>
            <w:r w:rsidRPr="000579AC">
              <w:rPr>
                <w:b/>
                <w:color w:val="0000FF"/>
                <w:sz w:val="24"/>
                <w:szCs w:val="24"/>
              </w:rPr>
              <w:t>$2,500</w:t>
            </w:r>
            <w:r w:rsidRPr="000579AC">
              <w:rPr>
                <w:color w:val="0000FF"/>
                <w:sz w:val="24"/>
                <w:szCs w:val="24"/>
              </w:rPr>
              <w:t xml:space="preserve"> </w:t>
            </w:r>
            <w:r w:rsidRPr="000579AC">
              <w:rPr>
                <w:color w:val="FF0000"/>
                <w:sz w:val="24"/>
                <w:szCs w:val="24"/>
              </w:rPr>
              <w:t>copay will apply for the first band manipulation. Additional band</w:t>
            </w:r>
          </w:p>
          <w:p w14:paraId="1C9AF884" w14:textId="77777777" w:rsidR="00754E6D" w:rsidRDefault="00754E6D" w:rsidP="00754E6D">
            <w:pPr>
              <w:pStyle w:val="TableTextChar"/>
              <w:ind w:left="288" w:right="158" w:hanging="288"/>
              <w:rPr>
                <w:color w:val="FF0000"/>
                <w:szCs w:val="24"/>
              </w:rPr>
            </w:pPr>
            <w:r w:rsidRPr="000579AC">
              <w:rPr>
                <w:color w:val="FF0000"/>
                <w:szCs w:val="24"/>
              </w:rPr>
              <w:t>man</w:t>
            </w:r>
            <w:r w:rsidRPr="00780720">
              <w:rPr>
                <w:color w:val="FF0000"/>
                <w:szCs w:val="24"/>
              </w:rPr>
              <w:t>ipulations will not be</w:t>
            </w:r>
          </w:p>
          <w:p w14:paraId="162ADAF8" w14:textId="5B5044FE" w:rsidR="00754E6D" w:rsidRPr="000579AC" w:rsidRDefault="00754E6D" w:rsidP="000579AC">
            <w:pPr>
              <w:rPr>
                <w:color w:val="FF0000"/>
                <w:szCs w:val="24"/>
              </w:rPr>
            </w:pPr>
            <w:r w:rsidRPr="000579AC">
              <w:rPr>
                <w:color w:val="FF0000"/>
                <w:sz w:val="24"/>
                <w:szCs w:val="24"/>
              </w:rPr>
              <w:t xml:space="preserve">assessed the </w:t>
            </w:r>
            <w:r w:rsidRPr="000579AC">
              <w:rPr>
                <w:b/>
                <w:color w:val="0000FF"/>
                <w:sz w:val="24"/>
                <w:szCs w:val="24"/>
              </w:rPr>
              <w:t>$2,500</w:t>
            </w:r>
            <w:r w:rsidRPr="000579AC">
              <w:rPr>
                <w:color w:val="0000FF"/>
                <w:sz w:val="24"/>
                <w:szCs w:val="24"/>
              </w:rPr>
              <w:t xml:space="preserve"> </w:t>
            </w:r>
            <w:r w:rsidRPr="000579AC">
              <w:rPr>
                <w:color w:val="FF0000"/>
                <w:sz w:val="24"/>
                <w:szCs w:val="24"/>
              </w:rPr>
              <w:t>copay.</w:t>
            </w:r>
          </w:p>
          <w:p w14:paraId="051F0A2E" w14:textId="77777777" w:rsidR="00754E6D" w:rsidRPr="00780720" w:rsidRDefault="00754E6D" w:rsidP="003E2CED">
            <w:pPr>
              <w:pStyle w:val="TableTextChar"/>
              <w:ind w:left="288" w:right="158" w:hanging="288"/>
              <w:rPr>
                <w:bCs/>
                <w:color w:val="FF0000"/>
                <w:szCs w:val="24"/>
              </w:rPr>
            </w:pPr>
          </w:p>
          <w:p w14:paraId="17414DC8" w14:textId="77777777" w:rsidR="00C36411" w:rsidRDefault="00C36411" w:rsidP="00C36411">
            <w:pPr>
              <w:pStyle w:val="MemberViewStandard"/>
              <w:rPr>
                <w:bCs/>
                <w:color w:val="FF0000"/>
              </w:rPr>
            </w:pPr>
            <w:r w:rsidRPr="000579AC">
              <w:rPr>
                <w:bCs/>
                <w:color w:val="FF0000"/>
              </w:rPr>
              <w:t>No dollar limit applies to this benefit.</w:t>
            </w:r>
          </w:p>
          <w:p w14:paraId="2E032197" w14:textId="77777777" w:rsidR="00C36411" w:rsidRPr="000579AC" w:rsidRDefault="00C36411" w:rsidP="00C36411">
            <w:pPr>
              <w:pStyle w:val="MemberViewStandard"/>
              <w:rPr>
                <w:bCs/>
                <w:color w:val="FF0000"/>
              </w:rPr>
            </w:pPr>
          </w:p>
          <w:p w14:paraId="3F51AE20" w14:textId="77777777" w:rsidR="00C36411" w:rsidRPr="000579AC" w:rsidRDefault="00C36411" w:rsidP="00C36411">
            <w:pPr>
              <w:pStyle w:val="MemberViewStandard"/>
              <w:rPr>
                <w:b/>
                <w:bCs/>
                <w:color w:val="FF0000"/>
              </w:rPr>
            </w:pPr>
            <w:r w:rsidRPr="000579AC">
              <w:rPr>
                <w:b/>
                <w:bCs/>
                <w:color w:val="FF0000"/>
              </w:rPr>
              <w:t>Coverage Availability Requirements:</w:t>
            </w:r>
          </w:p>
          <w:p w14:paraId="3B91CB81" w14:textId="77777777" w:rsidR="00C36411" w:rsidRPr="000579AC" w:rsidRDefault="00C36411" w:rsidP="00C36411">
            <w:pPr>
              <w:pStyle w:val="MemberViewStandard"/>
              <w:rPr>
                <w:bCs/>
                <w:color w:val="FF0000"/>
              </w:rPr>
            </w:pPr>
            <w:r w:rsidRPr="000579AC">
              <w:rPr>
                <w:bCs/>
                <w:color w:val="FF0000"/>
              </w:rPr>
              <w:t>Bariatric Surgery procedures for weight reduction unless all of the following requirements have been satisfied:</w:t>
            </w:r>
          </w:p>
          <w:p w14:paraId="6338F172" w14:textId="77777777" w:rsidR="00C36411" w:rsidRPr="000579AC" w:rsidRDefault="00C36411" w:rsidP="00C36411">
            <w:pPr>
              <w:pStyle w:val="MemberViewStandard"/>
              <w:rPr>
                <w:bCs/>
                <w:color w:val="FF0000"/>
              </w:rPr>
            </w:pPr>
            <w:r w:rsidRPr="000579AC">
              <w:rPr>
                <w:bCs/>
                <w:color w:val="FF0000"/>
              </w:rPr>
              <w:t xml:space="preserve">1) the individual has been a Participant under the University of Missouri Medical Benefits Plan for a period of at least </w:t>
            </w:r>
            <w:r w:rsidRPr="000579AC">
              <w:rPr>
                <w:b/>
                <w:bCs/>
                <w:color w:val="0000FF"/>
              </w:rPr>
              <w:t xml:space="preserve">three </w:t>
            </w:r>
            <w:r w:rsidRPr="000579AC">
              <w:rPr>
                <w:bCs/>
                <w:color w:val="FF0000"/>
              </w:rPr>
              <w:t>consecutive years;</w:t>
            </w:r>
          </w:p>
          <w:p w14:paraId="1A939D99" w14:textId="77777777" w:rsidR="00C36411" w:rsidRPr="000579AC" w:rsidRDefault="00C36411" w:rsidP="00C36411">
            <w:pPr>
              <w:pStyle w:val="MemberViewStandard"/>
              <w:rPr>
                <w:bCs/>
                <w:color w:val="FF0000"/>
              </w:rPr>
            </w:pPr>
            <w:r w:rsidRPr="000579AC">
              <w:rPr>
                <w:bCs/>
                <w:color w:val="FF0000"/>
              </w:rPr>
              <w:t xml:space="preserve">2) the Participant is at least </w:t>
            </w:r>
            <w:r w:rsidRPr="000579AC">
              <w:rPr>
                <w:b/>
                <w:bCs/>
                <w:color w:val="0000FF"/>
              </w:rPr>
              <w:t>21</w:t>
            </w:r>
            <w:r w:rsidRPr="000579AC">
              <w:rPr>
                <w:bCs/>
                <w:color w:val="FF0000"/>
              </w:rPr>
              <w:t xml:space="preserve"> years of age;</w:t>
            </w:r>
          </w:p>
          <w:p w14:paraId="2C11C1BD" w14:textId="77777777" w:rsidR="00C36411" w:rsidRPr="000579AC" w:rsidRDefault="00C36411" w:rsidP="00C36411">
            <w:pPr>
              <w:pStyle w:val="MemberViewStandard"/>
              <w:rPr>
                <w:bCs/>
                <w:color w:val="FF0000"/>
              </w:rPr>
            </w:pPr>
            <w:r w:rsidRPr="000579AC">
              <w:rPr>
                <w:bCs/>
                <w:color w:val="FF0000"/>
              </w:rPr>
              <w:t xml:space="preserve">3) the Participant has a Body Mass Index equal to or greater than </w:t>
            </w:r>
            <w:r w:rsidRPr="000579AC">
              <w:rPr>
                <w:b/>
                <w:bCs/>
                <w:color w:val="0000FF"/>
              </w:rPr>
              <w:t>35</w:t>
            </w:r>
            <w:r w:rsidRPr="000579AC">
              <w:rPr>
                <w:bCs/>
                <w:color w:val="FF0000"/>
              </w:rPr>
              <w:t xml:space="preserve"> and said index has been met for the </w:t>
            </w:r>
            <w:r w:rsidRPr="000579AC">
              <w:rPr>
                <w:b/>
                <w:bCs/>
                <w:color w:val="0000FF"/>
              </w:rPr>
              <w:t>three</w:t>
            </w:r>
            <w:r w:rsidRPr="000579AC">
              <w:rPr>
                <w:bCs/>
                <w:color w:val="FF0000"/>
              </w:rPr>
              <w:t xml:space="preserve"> years prior to the date of Surgery;</w:t>
            </w:r>
          </w:p>
          <w:p w14:paraId="40422A41" w14:textId="77777777" w:rsidR="00C36411" w:rsidRPr="000579AC" w:rsidRDefault="00C36411" w:rsidP="00C36411">
            <w:pPr>
              <w:pStyle w:val="MemberViewStandard"/>
              <w:rPr>
                <w:bCs/>
                <w:color w:val="FF0000"/>
              </w:rPr>
            </w:pPr>
            <w:r w:rsidRPr="000579AC">
              <w:rPr>
                <w:bCs/>
                <w:color w:val="FF0000"/>
              </w:rPr>
              <w:t xml:space="preserve">4) the Participant has at least </w:t>
            </w:r>
            <w:r w:rsidRPr="000579AC">
              <w:rPr>
                <w:b/>
                <w:bCs/>
                <w:color w:val="0000FF"/>
              </w:rPr>
              <w:t xml:space="preserve">one </w:t>
            </w:r>
            <w:r w:rsidRPr="000579AC">
              <w:rPr>
                <w:bCs/>
                <w:color w:val="FF0000"/>
              </w:rPr>
              <w:t>co-morbidity that is a direct complication of obesity and that has been previously unsuccessfully treated (this</w:t>
            </w:r>
          </w:p>
          <w:p w14:paraId="455BDB1A" w14:textId="77777777" w:rsidR="00C36411" w:rsidRPr="000579AC" w:rsidRDefault="00C36411" w:rsidP="00C36411">
            <w:pPr>
              <w:pStyle w:val="MemberViewStandard"/>
              <w:rPr>
                <w:bCs/>
                <w:color w:val="FF0000"/>
              </w:rPr>
            </w:pPr>
            <w:r w:rsidRPr="000579AC">
              <w:rPr>
                <w:bCs/>
                <w:color w:val="FF0000"/>
              </w:rPr>
              <w:t xml:space="preserve">requirement is waived for individuals with a Body Mass Index greater than </w:t>
            </w:r>
            <w:r w:rsidRPr="000579AC">
              <w:rPr>
                <w:b/>
                <w:bCs/>
                <w:color w:val="0000FF"/>
              </w:rPr>
              <w:t>40</w:t>
            </w:r>
            <w:r w:rsidRPr="000579AC">
              <w:rPr>
                <w:bCs/>
                <w:color w:val="FF0000"/>
              </w:rPr>
              <w:t>);</w:t>
            </w:r>
          </w:p>
          <w:p w14:paraId="6FF145F7" w14:textId="059055BA" w:rsidR="00C36411" w:rsidRPr="000579AC" w:rsidRDefault="00C36411" w:rsidP="00C36411">
            <w:pPr>
              <w:pStyle w:val="MemberViewStandard"/>
              <w:rPr>
                <w:bCs/>
                <w:color w:val="FF0000"/>
              </w:rPr>
            </w:pPr>
            <w:r w:rsidRPr="000579AC">
              <w:rPr>
                <w:bCs/>
                <w:color w:val="FF0000"/>
              </w:rPr>
              <w:t>5) the Participant has, within</w:t>
            </w:r>
            <w:r>
              <w:rPr>
                <w:bCs/>
                <w:color w:val="FF0000"/>
              </w:rPr>
              <w:t xml:space="preserve"> </w:t>
            </w:r>
            <w:r w:rsidRPr="000579AC">
              <w:rPr>
                <w:bCs/>
                <w:color w:val="FF0000"/>
              </w:rPr>
              <w:t xml:space="preserve">the </w:t>
            </w:r>
            <w:r w:rsidRPr="000579AC">
              <w:rPr>
                <w:b/>
                <w:bCs/>
                <w:color w:val="0000FF"/>
              </w:rPr>
              <w:t>24</w:t>
            </w:r>
            <w:r w:rsidRPr="000579AC">
              <w:rPr>
                <w:bCs/>
                <w:color w:val="FF0000"/>
              </w:rPr>
              <w:t xml:space="preserve"> months prior to Surgery, previously completed </w:t>
            </w:r>
            <w:r w:rsidRPr="000579AC">
              <w:rPr>
                <w:b/>
                <w:bCs/>
                <w:color w:val="0000FF"/>
              </w:rPr>
              <w:t>one</w:t>
            </w:r>
            <w:r w:rsidRPr="000579AC">
              <w:rPr>
                <w:bCs/>
                <w:color w:val="FF0000"/>
              </w:rPr>
              <w:t xml:space="preserve"> Physician supervised weight loss</w:t>
            </w:r>
          </w:p>
          <w:p w14:paraId="1616068D" w14:textId="77777777" w:rsidR="00C36411" w:rsidRPr="000579AC" w:rsidRDefault="00C36411" w:rsidP="00C36411">
            <w:pPr>
              <w:pStyle w:val="MemberViewStandard"/>
              <w:rPr>
                <w:bCs/>
                <w:color w:val="FF0000"/>
              </w:rPr>
            </w:pPr>
            <w:r w:rsidRPr="000579AC">
              <w:rPr>
                <w:bCs/>
                <w:color w:val="FF0000"/>
              </w:rPr>
              <w:t xml:space="preserve">attempt, for a duration no less than </w:t>
            </w:r>
            <w:r w:rsidRPr="000579AC">
              <w:rPr>
                <w:b/>
                <w:bCs/>
                <w:color w:val="0000FF"/>
              </w:rPr>
              <w:t>six</w:t>
            </w:r>
            <w:r w:rsidRPr="000579AC">
              <w:rPr>
                <w:bCs/>
                <w:color w:val="FF0000"/>
              </w:rPr>
              <w:t xml:space="preserve"> months, that included behavioral therapy, diet changes, alteration of physical</w:t>
            </w:r>
          </w:p>
          <w:p w14:paraId="427F07F3" w14:textId="1C8A739D" w:rsidR="00870816" w:rsidRPr="000579AC" w:rsidRDefault="00C36411" w:rsidP="003E2CED">
            <w:pPr>
              <w:pStyle w:val="TableTextChar"/>
              <w:ind w:right="158"/>
              <w:rPr>
                <w:b/>
                <w:bCs/>
                <w:color w:val="FF0000"/>
              </w:rPr>
            </w:pPr>
            <w:r w:rsidRPr="000579AC">
              <w:rPr>
                <w:bCs/>
                <w:color w:val="FF0000"/>
                <w:szCs w:val="24"/>
              </w:rPr>
              <w:t>activity and pharmacotherapy when indicated and has been unsuccessful in this effort</w:t>
            </w:r>
          </w:p>
          <w:p w14:paraId="635E957E" w14:textId="77777777" w:rsidR="00C36411" w:rsidRPr="000579AC" w:rsidRDefault="00C36411" w:rsidP="003E2CED">
            <w:pPr>
              <w:pStyle w:val="TableTextChar"/>
              <w:ind w:right="158"/>
              <w:rPr>
                <w:b/>
                <w:bCs/>
                <w:color w:val="FF0000"/>
              </w:rPr>
            </w:pPr>
          </w:p>
          <w:p w14:paraId="427F07F7" w14:textId="77777777" w:rsidR="00870816" w:rsidRPr="00725AF5" w:rsidRDefault="00870816" w:rsidP="003E2CED">
            <w:pPr>
              <w:pStyle w:val="TableTextChar"/>
              <w:ind w:right="158"/>
              <w:rPr>
                <w:b/>
                <w:bCs/>
                <w:color w:val="FF00FF"/>
              </w:rPr>
            </w:pPr>
          </w:p>
          <w:p w14:paraId="26477706" w14:textId="77777777" w:rsidR="009E7501" w:rsidRPr="00725AF5" w:rsidRDefault="009E7501" w:rsidP="003E2CED">
            <w:pPr>
              <w:pStyle w:val="TableTextChar"/>
              <w:ind w:right="158"/>
              <w:rPr>
                <w:b/>
                <w:bCs/>
                <w:color w:val="FF00FF"/>
              </w:rPr>
            </w:pPr>
          </w:p>
          <w:p w14:paraId="427F07F9" w14:textId="7D36F4D0" w:rsidR="0087127C" w:rsidRPr="00725AF5" w:rsidRDefault="0087127C" w:rsidP="0087127C">
            <w:pPr>
              <w:pStyle w:val="TableTextCharCharChar1"/>
              <w:numPr>
                <w:ilvl w:val="12"/>
                <w:numId w:val="0"/>
              </w:numPr>
              <w:rPr>
                <w:b/>
                <w:color w:val="FF0000"/>
              </w:rPr>
            </w:pPr>
            <w:r w:rsidRPr="00725AF5">
              <w:rPr>
                <w:b/>
                <w:color w:val="FF0000"/>
              </w:rPr>
              <w:t>Prior Authorization</w:t>
            </w:r>
            <w:r w:rsidR="004404AD" w:rsidRPr="00725AF5">
              <w:rPr>
                <w:b/>
                <w:color w:val="FF0000"/>
              </w:rPr>
              <w:t xml:space="preserve"> </w:t>
            </w:r>
            <w:r w:rsidRPr="00725AF5">
              <w:rPr>
                <w:b/>
                <w:color w:val="FF0000"/>
              </w:rPr>
              <w:t>Required</w:t>
            </w:r>
          </w:p>
          <w:p w14:paraId="427F07FA" w14:textId="348363D6" w:rsidR="0087127C" w:rsidRPr="00725AF5" w:rsidRDefault="0087127C" w:rsidP="0087127C">
            <w:pPr>
              <w:pStyle w:val="TableTextChar"/>
              <w:ind w:right="162"/>
              <w:rPr>
                <w:color w:val="FF0000"/>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7FB" w14:textId="77777777" w:rsidR="0087127C" w:rsidRPr="00725AF5" w:rsidRDefault="0087127C" w:rsidP="003E2CED">
            <w:pPr>
              <w:pStyle w:val="TableTextChar"/>
              <w:ind w:right="158"/>
              <w:rPr>
                <w:b/>
                <w:bCs/>
                <w:color w:val="FF00FF"/>
              </w:rPr>
            </w:pPr>
          </w:p>
          <w:p w14:paraId="427F0806" w14:textId="77777777" w:rsidR="003B1361" w:rsidRPr="00725AF5"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725AF5" w:rsidRDefault="003B1361">
            <w:pPr>
              <w:pStyle w:val="TableTextCharCharChar1"/>
              <w:numPr>
                <w:ilvl w:val="12"/>
                <w:numId w:val="0"/>
              </w:numPr>
              <w:rPr>
                <w:b/>
                <w:color w:val="FF0000"/>
              </w:rPr>
            </w:pPr>
            <w:r w:rsidRPr="00725AF5">
              <w:rPr>
                <w:b/>
                <w:color w:val="FF0000"/>
              </w:rPr>
              <w:t xml:space="preserve">Same as </w:t>
            </w:r>
          </w:p>
          <w:p w14:paraId="427F080E" w14:textId="77777777" w:rsidR="003E2CED" w:rsidRPr="00725AF5" w:rsidRDefault="003E2CED" w:rsidP="003E2CED">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0F"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10"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11"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12"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813" w14:textId="77777777" w:rsidR="003E2CED"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14" w14:textId="77777777" w:rsidR="003F1898"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15" w14:textId="77777777" w:rsidR="003B1361" w:rsidRPr="00725AF5" w:rsidRDefault="003B1361">
            <w:pPr>
              <w:pStyle w:val="TableTextCharCharChar1"/>
              <w:ind w:left="288"/>
              <w:rPr>
                <w:b/>
                <w:bCs/>
                <w:color w:val="FF0000"/>
              </w:rPr>
            </w:pPr>
          </w:p>
          <w:p w14:paraId="427F0827" w14:textId="0F799287" w:rsidR="004F5CCC" w:rsidRPr="00725AF5" w:rsidRDefault="00754E6D" w:rsidP="004F5CCC">
            <w:pPr>
              <w:pStyle w:val="MemberViewStandard"/>
              <w:rPr>
                <w:rStyle w:val="InstructionalTextChar"/>
              </w:rPr>
            </w:pPr>
            <w:r w:rsidRPr="00D422DA">
              <w:rPr>
                <w:color w:val="FF0000"/>
              </w:rPr>
              <w:t xml:space="preserve">The Participant pays a </w:t>
            </w:r>
            <w:r w:rsidRPr="00D422DA">
              <w:rPr>
                <w:b/>
                <w:color w:val="0000FF"/>
              </w:rPr>
              <w:t>$2,500</w:t>
            </w:r>
            <w:r w:rsidRPr="00D422DA">
              <w:rPr>
                <w:color w:val="0000FF"/>
              </w:rPr>
              <w:t xml:space="preserve"> </w:t>
            </w:r>
            <w:r>
              <w:rPr>
                <w:color w:val="FF0000"/>
              </w:rPr>
              <w:t>Deductible</w:t>
            </w:r>
            <w:r w:rsidRPr="00D422DA">
              <w:rPr>
                <w:color w:val="FF0000"/>
              </w:rPr>
              <w:t xml:space="preserve"> toward the cost of the bariatric Surgery in addition to all other deductibles, Copayments, or</w:t>
            </w:r>
            <w:r>
              <w:rPr>
                <w:color w:val="FF0000"/>
              </w:rPr>
              <w:t xml:space="preserve"> </w:t>
            </w:r>
            <w:r w:rsidRPr="00D422DA">
              <w:rPr>
                <w:color w:val="FF0000"/>
              </w:rPr>
              <w:t>Coinsurance</w:t>
            </w:r>
            <w:r>
              <w:rPr>
                <w:color w:val="FF0000"/>
              </w:rPr>
              <w:t xml:space="preserve"> </w:t>
            </w:r>
            <w:r w:rsidRPr="00D422DA">
              <w:rPr>
                <w:color w:val="FF0000"/>
              </w:rPr>
              <w:t>that may apply under the Plan.</w:t>
            </w:r>
          </w:p>
          <w:p w14:paraId="427F082B" w14:textId="77777777" w:rsidR="00FF32A9" w:rsidRDefault="00FF32A9" w:rsidP="00F657C2"/>
          <w:p w14:paraId="0ED371B1"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 have had obesity surgery under the University of Missouri’s medical plan, band manipulations will be covered without an additional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60BD5EFA"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your obesity surgery was performed under a non-university medical plan, the </w:t>
            </w:r>
            <w:r w:rsidRPr="00D422DA">
              <w:rPr>
                <w:b/>
                <w:color w:val="0000FF"/>
                <w:sz w:val="24"/>
                <w:szCs w:val="24"/>
              </w:rPr>
              <w:t>$2,500</w:t>
            </w:r>
            <w:r w:rsidRPr="00D422DA">
              <w:rPr>
                <w:color w:val="0000FF"/>
                <w:sz w:val="24"/>
                <w:szCs w:val="24"/>
              </w:rPr>
              <w:t xml:space="preserve"> </w:t>
            </w:r>
            <w:r w:rsidRPr="00D422DA">
              <w:rPr>
                <w:color w:val="FF0000"/>
                <w:sz w:val="24"/>
                <w:szCs w:val="24"/>
              </w:rPr>
              <w:t>copay will apply for the first band manipulation. Additional band</w:t>
            </w:r>
          </w:p>
          <w:p w14:paraId="5BF18831" w14:textId="77777777" w:rsidR="003E50D8" w:rsidRDefault="003E50D8" w:rsidP="003E50D8">
            <w:pPr>
              <w:pStyle w:val="TableTextChar"/>
              <w:ind w:left="288" w:right="158" w:hanging="288"/>
              <w:rPr>
                <w:color w:val="FF0000"/>
                <w:szCs w:val="24"/>
              </w:rPr>
            </w:pPr>
            <w:r w:rsidRPr="00D422DA">
              <w:rPr>
                <w:color w:val="FF0000"/>
                <w:szCs w:val="24"/>
              </w:rPr>
              <w:t>manipulations will not be</w:t>
            </w:r>
          </w:p>
          <w:p w14:paraId="153DAD32" w14:textId="5C02A4CD" w:rsidR="00754E6D" w:rsidRDefault="003E50D8" w:rsidP="003E50D8">
            <w:r w:rsidRPr="00D422DA">
              <w:rPr>
                <w:color w:val="FF0000"/>
                <w:sz w:val="24"/>
                <w:szCs w:val="24"/>
              </w:rPr>
              <w:t xml:space="preserve">assessed the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7A2A25C3" w14:textId="77777777" w:rsidR="00754E6D" w:rsidRDefault="00754E6D" w:rsidP="00F657C2"/>
          <w:p w14:paraId="247AC851" w14:textId="77777777" w:rsidR="003E50D8" w:rsidRDefault="003E50D8" w:rsidP="003E50D8">
            <w:pPr>
              <w:pStyle w:val="MemberViewStandard"/>
              <w:rPr>
                <w:bCs/>
                <w:color w:val="FF0000"/>
              </w:rPr>
            </w:pPr>
            <w:r w:rsidRPr="00D422DA">
              <w:rPr>
                <w:bCs/>
                <w:color w:val="FF0000"/>
              </w:rPr>
              <w:t>No dollar limit applies to this benefit.</w:t>
            </w:r>
          </w:p>
          <w:p w14:paraId="15639947" w14:textId="77777777" w:rsidR="003E50D8" w:rsidRPr="00D422DA" w:rsidRDefault="003E50D8" w:rsidP="003E50D8">
            <w:pPr>
              <w:pStyle w:val="MemberViewStandard"/>
              <w:rPr>
                <w:bCs/>
                <w:color w:val="FF0000"/>
              </w:rPr>
            </w:pPr>
          </w:p>
          <w:p w14:paraId="28FC0812" w14:textId="77777777" w:rsidR="003E50D8" w:rsidRPr="00D422DA" w:rsidRDefault="003E50D8" w:rsidP="003E50D8">
            <w:pPr>
              <w:pStyle w:val="MemberViewStandard"/>
              <w:rPr>
                <w:b/>
                <w:bCs/>
                <w:color w:val="FF0000"/>
              </w:rPr>
            </w:pPr>
            <w:r w:rsidRPr="00D422DA">
              <w:rPr>
                <w:b/>
                <w:bCs/>
                <w:color w:val="FF0000"/>
              </w:rPr>
              <w:t>Coverage Availability Requirements:</w:t>
            </w:r>
          </w:p>
          <w:p w14:paraId="67CE54C2" w14:textId="77777777" w:rsidR="003E50D8" w:rsidRPr="00D422DA" w:rsidRDefault="003E50D8" w:rsidP="003E50D8">
            <w:pPr>
              <w:pStyle w:val="MemberViewStandard"/>
              <w:rPr>
                <w:bCs/>
                <w:color w:val="FF0000"/>
              </w:rPr>
            </w:pPr>
            <w:r w:rsidRPr="00D422DA">
              <w:rPr>
                <w:bCs/>
                <w:color w:val="FF0000"/>
              </w:rPr>
              <w:t>Bariatric Surgery procedures for weight reduction unless all of the following requirements have been satisfied:</w:t>
            </w:r>
          </w:p>
          <w:p w14:paraId="7196757C" w14:textId="77777777" w:rsidR="003E50D8" w:rsidRPr="00D422DA" w:rsidRDefault="003E50D8" w:rsidP="003E50D8">
            <w:pPr>
              <w:pStyle w:val="MemberViewStandard"/>
              <w:rPr>
                <w:bCs/>
                <w:color w:val="FF0000"/>
              </w:rPr>
            </w:pPr>
            <w:r w:rsidRPr="00D422DA">
              <w:rPr>
                <w:bCs/>
                <w:color w:val="FF0000"/>
              </w:rPr>
              <w:t xml:space="preserve">1) the individual has been a Participant under the University of Missouri Medical Benefits Plan for a period of at least </w:t>
            </w:r>
            <w:r w:rsidRPr="00D422DA">
              <w:rPr>
                <w:b/>
                <w:bCs/>
                <w:color w:val="0000FF"/>
              </w:rPr>
              <w:t xml:space="preserve">three </w:t>
            </w:r>
            <w:r w:rsidRPr="00D422DA">
              <w:rPr>
                <w:bCs/>
                <w:color w:val="FF0000"/>
              </w:rPr>
              <w:t>consecutive years;</w:t>
            </w:r>
          </w:p>
          <w:p w14:paraId="3425FC2D" w14:textId="77777777" w:rsidR="003E50D8" w:rsidRPr="00D422DA" w:rsidRDefault="003E50D8" w:rsidP="003E50D8">
            <w:pPr>
              <w:pStyle w:val="MemberViewStandard"/>
              <w:rPr>
                <w:bCs/>
                <w:color w:val="FF0000"/>
              </w:rPr>
            </w:pPr>
            <w:r w:rsidRPr="00D422DA">
              <w:rPr>
                <w:bCs/>
                <w:color w:val="FF0000"/>
              </w:rPr>
              <w:t xml:space="preserve">2) the Participant is at least </w:t>
            </w:r>
            <w:r w:rsidRPr="00D422DA">
              <w:rPr>
                <w:b/>
                <w:bCs/>
                <w:color w:val="0000FF"/>
              </w:rPr>
              <w:t>21</w:t>
            </w:r>
            <w:r w:rsidRPr="00D422DA">
              <w:rPr>
                <w:bCs/>
                <w:color w:val="FF0000"/>
              </w:rPr>
              <w:t xml:space="preserve"> years of age;</w:t>
            </w:r>
          </w:p>
          <w:p w14:paraId="30481401" w14:textId="77777777" w:rsidR="003E50D8" w:rsidRPr="00D422DA" w:rsidRDefault="003E50D8" w:rsidP="003E50D8">
            <w:pPr>
              <w:pStyle w:val="MemberViewStandard"/>
              <w:rPr>
                <w:bCs/>
                <w:color w:val="FF0000"/>
              </w:rPr>
            </w:pPr>
            <w:r w:rsidRPr="00D422DA">
              <w:rPr>
                <w:bCs/>
                <w:color w:val="FF0000"/>
              </w:rPr>
              <w:t xml:space="preserve">3) the Participant has a Body Mass Index equal to or greater than </w:t>
            </w:r>
            <w:r w:rsidRPr="00D422DA">
              <w:rPr>
                <w:b/>
                <w:bCs/>
                <w:color w:val="0000FF"/>
              </w:rPr>
              <w:t>35</w:t>
            </w:r>
            <w:r w:rsidRPr="00D422DA">
              <w:rPr>
                <w:bCs/>
                <w:color w:val="FF0000"/>
              </w:rPr>
              <w:t xml:space="preserve"> and said index has been met for the </w:t>
            </w:r>
            <w:r w:rsidRPr="00D422DA">
              <w:rPr>
                <w:b/>
                <w:bCs/>
                <w:color w:val="0000FF"/>
              </w:rPr>
              <w:t>three</w:t>
            </w:r>
            <w:r w:rsidRPr="00D422DA">
              <w:rPr>
                <w:bCs/>
                <w:color w:val="FF0000"/>
              </w:rPr>
              <w:t xml:space="preserve"> years prior to the date of Surgery;</w:t>
            </w:r>
          </w:p>
          <w:p w14:paraId="5834330B" w14:textId="77777777" w:rsidR="003E50D8" w:rsidRPr="00D422DA" w:rsidRDefault="003E50D8" w:rsidP="003E50D8">
            <w:pPr>
              <w:pStyle w:val="MemberViewStandard"/>
              <w:rPr>
                <w:bCs/>
                <w:color w:val="FF0000"/>
              </w:rPr>
            </w:pPr>
            <w:r w:rsidRPr="00D422DA">
              <w:rPr>
                <w:bCs/>
                <w:color w:val="FF0000"/>
              </w:rPr>
              <w:t xml:space="preserve">4) the Participant has at least </w:t>
            </w:r>
            <w:r w:rsidRPr="00D422DA">
              <w:rPr>
                <w:b/>
                <w:bCs/>
                <w:color w:val="0000FF"/>
              </w:rPr>
              <w:t xml:space="preserve">one </w:t>
            </w:r>
            <w:r w:rsidRPr="00D422DA">
              <w:rPr>
                <w:bCs/>
                <w:color w:val="FF0000"/>
              </w:rPr>
              <w:t>co-morbidity that is a direct complication of obesity and that has been previously unsuccessfully treated (this</w:t>
            </w:r>
          </w:p>
          <w:p w14:paraId="65970E2D" w14:textId="77777777" w:rsidR="003E50D8" w:rsidRPr="00D422DA" w:rsidRDefault="003E50D8" w:rsidP="003E50D8">
            <w:pPr>
              <w:pStyle w:val="MemberViewStandard"/>
              <w:rPr>
                <w:bCs/>
                <w:color w:val="FF0000"/>
              </w:rPr>
            </w:pPr>
            <w:r w:rsidRPr="00D422DA">
              <w:rPr>
                <w:bCs/>
                <w:color w:val="FF0000"/>
              </w:rPr>
              <w:t xml:space="preserve">requirement is waived for individuals with a Body Mass Index greater than </w:t>
            </w:r>
            <w:r w:rsidRPr="00D422DA">
              <w:rPr>
                <w:b/>
                <w:bCs/>
                <w:color w:val="0000FF"/>
              </w:rPr>
              <w:t>40</w:t>
            </w:r>
            <w:r w:rsidRPr="00D422DA">
              <w:rPr>
                <w:bCs/>
                <w:color w:val="FF0000"/>
              </w:rPr>
              <w:t>);</w:t>
            </w:r>
          </w:p>
          <w:p w14:paraId="6F07C4BD" w14:textId="77777777" w:rsidR="003E50D8" w:rsidRPr="00D422DA" w:rsidRDefault="003E50D8" w:rsidP="003E50D8">
            <w:pPr>
              <w:pStyle w:val="MemberViewStandard"/>
              <w:rPr>
                <w:bCs/>
                <w:color w:val="FF0000"/>
              </w:rPr>
            </w:pPr>
            <w:r w:rsidRPr="00D422DA">
              <w:rPr>
                <w:bCs/>
                <w:color w:val="FF0000"/>
              </w:rPr>
              <w:t>5) the Participant has, within</w:t>
            </w:r>
            <w:r>
              <w:rPr>
                <w:bCs/>
                <w:color w:val="FF0000"/>
              </w:rPr>
              <w:t xml:space="preserve"> </w:t>
            </w:r>
            <w:r w:rsidRPr="00D422DA">
              <w:rPr>
                <w:bCs/>
                <w:color w:val="FF0000"/>
              </w:rPr>
              <w:t xml:space="preserve">the </w:t>
            </w:r>
            <w:r w:rsidRPr="00D422DA">
              <w:rPr>
                <w:b/>
                <w:bCs/>
                <w:color w:val="0000FF"/>
              </w:rPr>
              <w:t>24</w:t>
            </w:r>
            <w:r w:rsidRPr="00D422DA">
              <w:rPr>
                <w:bCs/>
                <w:color w:val="FF0000"/>
              </w:rPr>
              <w:t xml:space="preserve"> months prior to Surgery, previously completed </w:t>
            </w:r>
            <w:r w:rsidRPr="00D422DA">
              <w:rPr>
                <w:b/>
                <w:bCs/>
                <w:color w:val="0000FF"/>
              </w:rPr>
              <w:t>one</w:t>
            </w:r>
            <w:r w:rsidRPr="00D422DA">
              <w:rPr>
                <w:bCs/>
                <w:color w:val="FF0000"/>
              </w:rPr>
              <w:t xml:space="preserve"> Physician supervised weight loss</w:t>
            </w:r>
          </w:p>
          <w:p w14:paraId="1813722F" w14:textId="77777777" w:rsidR="003E50D8" w:rsidRPr="00D422DA" w:rsidRDefault="003E50D8" w:rsidP="003E50D8">
            <w:pPr>
              <w:pStyle w:val="MemberViewStandard"/>
              <w:rPr>
                <w:bCs/>
                <w:color w:val="FF0000"/>
              </w:rPr>
            </w:pPr>
            <w:r w:rsidRPr="00D422DA">
              <w:rPr>
                <w:bCs/>
                <w:color w:val="FF0000"/>
              </w:rPr>
              <w:t xml:space="preserve">attempt, for a duration no less than </w:t>
            </w:r>
            <w:r w:rsidRPr="00D422DA">
              <w:rPr>
                <w:b/>
                <w:bCs/>
                <w:color w:val="0000FF"/>
              </w:rPr>
              <w:t>six</w:t>
            </w:r>
            <w:r w:rsidRPr="00D422DA">
              <w:rPr>
                <w:bCs/>
                <w:color w:val="FF0000"/>
              </w:rPr>
              <w:t xml:space="preserve"> months, that included behavioral therapy, diet changes, alteration of physical</w:t>
            </w:r>
          </w:p>
          <w:p w14:paraId="3D1041BA" w14:textId="77777777" w:rsidR="003E50D8" w:rsidRPr="00D422DA" w:rsidRDefault="003E50D8" w:rsidP="003E50D8">
            <w:pPr>
              <w:pStyle w:val="TableTextChar"/>
              <w:ind w:right="158"/>
              <w:rPr>
                <w:b/>
                <w:bCs/>
                <w:color w:val="FF0000"/>
              </w:rPr>
            </w:pPr>
            <w:r w:rsidRPr="00D422DA">
              <w:rPr>
                <w:bCs/>
                <w:color w:val="FF0000"/>
                <w:szCs w:val="24"/>
              </w:rPr>
              <w:t>activity and pharmacotherapy when indicated and has been unsuccessful in this effort</w:t>
            </w:r>
          </w:p>
          <w:p w14:paraId="3DF7986F" w14:textId="77777777" w:rsidR="00754E6D" w:rsidRPr="00725AF5" w:rsidRDefault="00754E6D" w:rsidP="00F657C2"/>
          <w:p w14:paraId="427F0831" w14:textId="77777777" w:rsidR="004404AD" w:rsidRPr="00725AF5" w:rsidRDefault="004404AD" w:rsidP="00043308">
            <w:pPr>
              <w:pStyle w:val="TableTextChar"/>
              <w:rPr>
                <w:color w:val="FF0000"/>
              </w:rPr>
            </w:pPr>
          </w:p>
          <w:p w14:paraId="427F0833" w14:textId="65674D01" w:rsidR="004404AD" w:rsidRPr="00725AF5" w:rsidRDefault="004404AD" w:rsidP="004404AD">
            <w:pPr>
              <w:pStyle w:val="TableTextCharCharChar1"/>
              <w:numPr>
                <w:ilvl w:val="12"/>
                <w:numId w:val="0"/>
              </w:numPr>
              <w:rPr>
                <w:b/>
                <w:color w:val="FF0000"/>
              </w:rPr>
            </w:pPr>
            <w:r w:rsidRPr="00725AF5">
              <w:rPr>
                <w:b/>
                <w:color w:val="FF0000"/>
              </w:rPr>
              <w:t>Prior Authorization Required</w:t>
            </w:r>
          </w:p>
          <w:p w14:paraId="427F0834" w14:textId="007CAE43" w:rsidR="004404AD" w:rsidRPr="00725AF5" w:rsidRDefault="004404AD" w:rsidP="004404AD">
            <w:pPr>
              <w:pStyle w:val="TableTextChar"/>
              <w:rPr>
                <w:b/>
                <w:bCs/>
                <w:color w:val="FF00FF"/>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835" w14:textId="77777777" w:rsidR="004404AD" w:rsidRPr="00725AF5" w:rsidRDefault="004404AD" w:rsidP="004404AD">
            <w:pPr>
              <w:pStyle w:val="TableTextChar"/>
              <w:rPr>
                <w:color w:val="FF0000"/>
              </w:rPr>
            </w:pPr>
          </w:p>
          <w:p w14:paraId="73D690F2" w14:textId="05A0AA46" w:rsidR="003E50D8" w:rsidRPr="000579AC" w:rsidRDefault="00043308">
            <w:pPr>
              <w:pStyle w:val="TableTextCharCharChar1"/>
              <w:rPr>
                <w:b/>
                <w:bCs/>
                <w:color w:val="FF0000"/>
              </w:rPr>
            </w:pPr>
            <w:r w:rsidRPr="00725AF5">
              <w:rPr>
                <w:color w:val="FF0000"/>
              </w:rPr>
              <w:t xml:space="preserve">If you do not </w:t>
            </w:r>
            <w:r w:rsidR="00654A6A" w:rsidRPr="00725AF5">
              <w:rPr>
                <w:bCs/>
                <w:color w:val="FF0000"/>
              </w:rPr>
              <w:t>obtain</w:t>
            </w:r>
            <w:r w:rsidR="00654A6A" w:rsidRPr="00725AF5">
              <w:rPr>
                <w:bCs/>
                <w:color w:val="000000"/>
              </w:rPr>
              <w:t xml:space="preserve"> </w:t>
            </w:r>
            <w:r w:rsidR="00654A6A" w:rsidRPr="00725AF5">
              <w:rPr>
                <w:bCs/>
                <w:color w:val="FF0000"/>
              </w:rPr>
              <w:t>prior authorization</w:t>
            </w:r>
            <w:r w:rsidRPr="00725AF5">
              <w:rPr>
                <w:color w:val="FF0000"/>
              </w:rPr>
              <w:t>, Benefits will be</w:t>
            </w:r>
            <w:r w:rsidRPr="00725AF5">
              <w:t xml:space="preserve"> </w:t>
            </w:r>
            <w:r w:rsidRPr="00725AF5">
              <w:rPr>
                <w:color w:val="FF0000"/>
              </w:rPr>
              <w:t>subject to a</w:t>
            </w:r>
            <w:r w:rsidRPr="00725AF5">
              <w:t xml:space="preserve"> </w:t>
            </w:r>
            <w:r w:rsidR="00093B0E">
              <w:rPr>
                <w:b/>
                <w:color w:val="0000FF"/>
              </w:rPr>
              <w:t>$500</w:t>
            </w:r>
            <w:r w:rsidRPr="00725AF5">
              <w:rPr>
                <w:color w:val="0000FF"/>
              </w:rPr>
              <w:t xml:space="preserve"> </w:t>
            </w:r>
            <w:r w:rsidRPr="00725AF5">
              <w:rPr>
                <w:color w:val="FF0000"/>
              </w:rPr>
              <w:t>penalty</w:t>
            </w:r>
            <w:r w:rsidRPr="000579AC">
              <w:rPr>
                <w:color w:val="FF0000"/>
              </w:rPr>
              <w:t>.</w:t>
            </w:r>
          </w:p>
          <w:p w14:paraId="427F0836" w14:textId="3FF3BC04" w:rsidR="003B1361" w:rsidRPr="00725AF5" w:rsidRDefault="003B1361" w:rsidP="00780720">
            <w:pPr>
              <w:pStyle w:val="TableTextCharCharChar1"/>
              <w:rPr>
                <w:b/>
                <w:color w:val="FF0000"/>
              </w:rPr>
            </w:pPr>
          </w:p>
        </w:tc>
      </w:tr>
      <w:tr w:rsidR="00DB20F2" w:rsidRPr="00725AF5" w14:paraId="427F0847"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78"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2CDCCF4B" w:rsidR="00DB20F2" w:rsidRPr="00780720"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except as defined under </w:t>
            </w:r>
            <w:r w:rsidRPr="00725AF5">
              <w:rPr>
                <w:rStyle w:val="wdColorRedBoldItalic"/>
              </w:rPr>
              <w:t xml:space="preserve">Nutritional </w:t>
            </w:r>
            <w:r w:rsidRPr="00780720">
              <w:rPr>
                <w:rStyle w:val="wdColorRedBoldItalic"/>
              </w:rPr>
              <w:t>Counseling</w:t>
            </w:r>
            <w:r w:rsidRPr="000579AC">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55E6814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Pr="00725AF5">
              <w:rPr>
                <w:b/>
                <w:color w:val="FF00FF"/>
              </w:rPr>
              <w:t xml:space="preserve"> </w:t>
            </w:r>
            <w:r w:rsidR="005A6D55" w:rsidRPr="00725AF5">
              <w:rPr>
                <w:color w:val="FF0000"/>
              </w:rPr>
              <w:t>unless</w:t>
            </w:r>
            <w:r w:rsidRPr="00725AF5">
              <w:rPr>
                <w:color w:val="FF0000"/>
              </w:rPr>
              <w:t xml:space="preserve"> 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79" w:name="Orthognathic_Surgery"/>
            <w:r w:rsidRPr="00725AF5">
              <w:rPr>
                <w:b/>
                <w:color w:val="FF0000"/>
              </w:rPr>
              <w:t>O</w:t>
            </w:r>
            <w:r w:rsidR="003B1361" w:rsidRPr="00725AF5">
              <w:rPr>
                <w:b/>
                <w:color w:val="FF0000"/>
              </w:rPr>
              <w:t>rthognathic Surgery</w:t>
            </w:r>
            <w:bookmarkEnd w:id="179"/>
          </w:p>
          <w:p w14:paraId="427F084A" w14:textId="38841950" w:rsidR="003B1361" w:rsidRPr="00725AF5"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725AF5" w:rsidRDefault="003B1361" w:rsidP="00E8530A">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6E" w14:textId="77777777" w:rsidR="003B1361" w:rsidRPr="00725AF5"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725AF5" w:rsidRDefault="003B1361">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92" w14:textId="77777777" w:rsidR="003B1361" w:rsidRPr="00725AF5" w:rsidRDefault="003B1361">
            <w:pPr>
              <w:pStyle w:val="List"/>
              <w:spacing w:before="0"/>
              <w:ind w:left="346" w:hanging="346"/>
              <w:rPr>
                <w:rFonts w:ascii="Times New Roman" w:hAnsi="Times New Roman"/>
                <w:b/>
                <w:bCs/>
                <w:color w:val="FF0000"/>
              </w:rPr>
            </w:pPr>
          </w:p>
        </w:tc>
      </w:tr>
      <w:tr w:rsidR="00DB20F2" w:rsidRPr="00725AF5" w14:paraId="427F08B9"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80" w:name="Personal_Care_Comfort_or_Convenience"/>
            <w:r w:rsidRPr="00725AF5">
              <w:rPr>
                <w:b/>
                <w:color w:val="FF0000"/>
              </w:rPr>
              <w:t>Personal Care, Comfort or Convenience</w:t>
            </w:r>
            <w:bookmarkEnd w:id="180"/>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61A949E6" w:rsidR="00DB20F2" w:rsidRPr="00725AF5" w:rsidRDefault="00DB20F2" w:rsidP="004D553E">
            <w:pPr>
              <w:pStyle w:val="TableTextChar"/>
              <w:rPr>
                <w:color w:val="FF0000"/>
              </w:rPr>
            </w:pPr>
            <w:r w:rsidRPr="00725AF5">
              <w:rPr>
                <w:color w:val="FF0000"/>
              </w:rPr>
              <w:t>●   Batteries and battery chargers</w:t>
            </w:r>
            <w:r w:rsidR="00403A6E">
              <w:rPr>
                <w:color w:val="FF0000"/>
              </w:rPr>
              <w:t xml:space="preserve"> </w:t>
            </w:r>
            <w:r w:rsidR="00403A6E" w:rsidRPr="000579AC">
              <w:rPr>
                <w:b/>
                <w:color w:val="FF0000"/>
              </w:rPr>
              <w:t>(This exclusion does not apply for wheelchairs and portable oxygen systems, see DME)</w:t>
            </w:r>
            <w:r w:rsidRPr="00725AF5">
              <w:rPr>
                <w:color w:val="FF0000"/>
              </w:rPr>
              <w:t>;</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429E668B"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81" w:name="Physical_Appearance"/>
            <w:r w:rsidRPr="00725AF5">
              <w:rPr>
                <w:b/>
                <w:bCs/>
                <w:color w:val="FF0000"/>
              </w:rPr>
              <w:t>Physical Appearance</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salabrasion,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50D913DD"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3236A1CA"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82" w:name="Procedures_and_Treatment"/>
            <w:r w:rsidRPr="00725AF5">
              <w:rPr>
                <w:b/>
                <w:bCs/>
                <w:color w:val="FF0000"/>
              </w:rPr>
              <w:t>Procedures and Treatment</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48A38F93" w14:textId="1D31CB31" w:rsidR="001A581D" w:rsidRPr="00C51E1D" w:rsidRDefault="001A581D" w:rsidP="00C51E1D">
            <w:pPr>
              <w:rPr>
                <w:color w:val="FF0000"/>
                <w:sz w:val="24"/>
              </w:rPr>
            </w:pPr>
            <w:r w:rsidRPr="00C51E1D">
              <w:rPr>
                <w:color w:val="FF0000"/>
                <w:sz w:val="24"/>
              </w:rPr>
              <w:sym w:font="Symbol" w:char="F0B7"/>
            </w:r>
            <w:r w:rsidRPr="00C51E1D">
              <w:rPr>
                <w:color w:val="FF0000"/>
                <w:sz w:val="24"/>
              </w:rPr>
              <w:t xml:space="preserve">   </w:t>
            </w:r>
            <w:r w:rsidRPr="00C51E1D">
              <w:rPr>
                <w:color w:val="FF0000"/>
                <w:sz w:val="24"/>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16AFF802"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570EEF15"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thighplasty,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7CB2CB64"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0B5F896F"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w:t>
            </w:r>
            <w:r w:rsidR="00943B11" w:rsidRPr="00725AF5">
              <w:rPr>
                <w:color w:val="FF0000"/>
              </w:rPr>
              <w:t>unless</w:t>
            </w:r>
            <w:r w:rsidRPr="00725AF5">
              <w:rPr>
                <w:color w:val="FF0000"/>
              </w:rPr>
              <w:t xml:space="preserve"> there is a diagnosis of morbid obesity as described under </w:t>
            </w:r>
            <w:r w:rsidRPr="00725AF5">
              <w:rPr>
                <w:rStyle w:val="wdColorRedBoldItalic"/>
              </w:rPr>
              <w:t>Morbid Obesity</w:t>
            </w:r>
            <w:r w:rsidRPr="00725AF5">
              <w:rPr>
                <w:color w:val="FF0000"/>
              </w:rPr>
              <w:t>;</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0F76DA9B"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341FF7F4" w:rsidR="00DB20F2" w:rsidRPr="00725AF5" w:rsidRDefault="00DB20F2" w:rsidP="000579AC">
            <w:pPr>
              <w:pStyle w:val="TableTextChar1"/>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 jaw alignment and treatment for the temporomandibular joint, except as treatment of obstructive sleep apnea; and</w:t>
            </w:r>
          </w:p>
          <w:p w14:paraId="427F08F8" w14:textId="7E9CCB24"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602A1FEF"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83" w:name="Providers"/>
            <w:r w:rsidRPr="00725AF5">
              <w:rPr>
                <w:b/>
                <w:color w:val="FF0000"/>
              </w:rPr>
              <w:t>Providers</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84"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85" w:name="Smoking_Cessation"/>
            <w:r w:rsidRPr="00725AF5">
              <w:rPr>
                <w:b/>
                <w:color w:val="FF0000"/>
              </w:rPr>
              <w:t>Smoking Cessation</w:t>
            </w:r>
            <w:bookmarkEnd w:id="185"/>
          </w:p>
          <w:p w14:paraId="427F0928" w14:textId="07306A5C"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35" w14:textId="37054DD5"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43" w14:textId="77777777" w:rsidR="004C1014" w:rsidRPr="00725AF5" w:rsidRDefault="004C1014" w:rsidP="000579AC">
            <w:pPr>
              <w:pStyle w:val="TableTextCharCharChar1"/>
              <w:numPr>
                <w:ilvl w:val="12"/>
                <w:numId w:val="0"/>
              </w:numPr>
              <w:spacing w:line="276" w:lineRule="auto"/>
              <w:rPr>
                <w:color w:val="FF0000"/>
              </w:rPr>
            </w:pPr>
          </w:p>
        </w:tc>
      </w:tr>
      <w:tr w:rsidR="005C5183" w:rsidRPr="00725AF5" w14:paraId="427F0992"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86" w:name="Temporomandibular_Joint_TMJ_Services"/>
            <w:r w:rsidRPr="00725AF5">
              <w:rPr>
                <w:b/>
                <w:color w:val="FF0000"/>
              </w:rPr>
              <w:t>Temporomandibular Joint (TMJ) Services</w:t>
            </w:r>
            <w:bookmarkEnd w:id="186"/>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0579AC">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50E43FE1"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4F6E12A9"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87" w:name="Travel"/>
            <w:r w:rsidRPr="00725AF5">
              <w:rPr>
                <w:b/>
                <w:color w:val="FF0000"/>
              </w:rPr>
              <w:t>Travel</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88" w:name="Types_of_Care"/>
            <w:r w:rsidRPr="00725AF5">
              <w:rPr>
                <w:b/>
                <w:color w:val="FF0000"/>
              </w:rPr>
              <w:t>Types of Care</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2" w14:textId="167C33AF" w:rsidR="004D553E" w:rsidRPr="00725AF5" w:rsidRDefault="004D553E" w:rsidP="004D553E">
            <w:pPr>
              <w:pStyle w:val="TableTextChar"/>
              <w:numPr>
                <w:ilvl w:val="12"/>
                <w:numId w:val="0"/>
              </w:numPr>
              <w:rPr>
                <w:b/>
                <w:color w:val="FF00FF"/>
              </w:rPr>
            </w:pPr>
            <w:r w:rsidRPr="00725AF5">
              <w:rPr>
                <w:color w:val="FF0000"/>
              </w:rPr>
              <w:t>●   private duty nursing received on an inpatient basis;</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89" w:name="Vision_and_Hearing"/>
            <w:r w:rsidRPr="00725AF5">
              <w:rPr>
                <w:b/>
                <w:color w:val="FF0000"/>
              </w:rPr>
              <w:t>Vision and Hearing</w:t>
            </w:r>
            <w:bookmarkEnd w:id="1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704683CF" w14:textId="40509E4E" w:rsidR="00A963FE" w:rsidRPr="008A60AA" w:rsidRDefault="00A963FE" w:rsidP="00A963FE">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1EC51AE7" w14:textId="77777777" w:rsidR="00D80CD8" w:rsidRPr="008A60AA" w:rsidRDefault="00D80CD8" w:rsidP="00D80CD8">
            <w:pPr>
              <w:pStyle w:val="TableText"/>
              <w:rPr>
                <w:color w:val="FF0000"/>
              </w:rPr>
            </w:pPr>
            <w:r w:rsidRPr="008A60AA">
              <w:rPr>
                <w:color w:val="FF0000"/>
              </w:rPr>
              <w:t xml:space="preserve">●   bone anchored hearing </w:t>
            </w:r>
          </w:p>
          <w:p w14:paraId="0AA5C7E5" w14:textId="77777777" w:rsidR="00D80CD8" w:rsidRPr="008A60AA" w:rsidRDefault="00D80CD8" w:rsidP="00D80CD8">
            <w:pPr>
              <w:pStyle w:val="TableText"/>
              <w:ind w:left="288"/>
              <w:rPr>
                <w:color w:val="FF0000"/>
              </w:rPr>
            </w:pPr>
            <w:r w:rsidRPr="008A60AA">
              <w:rPr>
                <w:color w:val="FF0000"/>
              </w:rPr>
              <w:t>aids except when either of the following applies:</w:t>
            </w:r>
          </w:p>
          <w:p w14:paraId="14F2439B" w14:textId="77777777" w:rsidR="00D80CD8" w:rsidRPr="008A60AA" w:rsidRDefault="00D80CD8" w:rsidP="00D80CD8">
            <w:pPr>
              <w:pStyle w:val="TableText"/>
              <w:ind w:left="288"/>
              <w:rPr>
                <w:color w:val="FF0000"/>
              </w:rPr>
            </w:pPr>
            <w:r w:rsidRPr="008A60AA">
              <w:rPr>
                <w:color w:val="FF0000"/>
              </w:rPr>
              <w:t>●   for Covered Persons with craniofacial anomalies whose abnormal or absent ear canals preclude the use of a wearable hearing aid; or</w:t>
            </w:r>
          </w:p>
          <w:p w14:paraId="2D18599E" w14:textId="77777777" w:rsidR="00D80CD8" w:rsidRPr="008A60AA" w:rsidRDefault="00D80CD8" w:rsidP="00D80CD8">
            <w:pPr>
              <w:pStyle w:val="TableText"/>
              <w:ind w:left="288"/>
              <w:rPr>
                <w:color w:val="FF0000"/>
              </w:rPr>
            </w:pPr>
            <w:r w:rsidRPr="008A60AA">
              <w:rPr>
                <w:color w:val="FF0000"/>
              </w:rPr>
              <w:t>●   for Covered Persons with hearing loss of sufficient severity that it would not be adequately remedied by a wearable hearing aid</w:t>
            </w:r>
            <w:r w:rsidRPr="008A60AA">
              <w:rPr>
                <w:b/>
                <w:color w:val="FF00FF"/>
              </w:rPr>
              <w:t xml:space="preserve"> </w:t>
            </w:r>
            <w:r w:rsidRPr="008A60AA">
              <w:rPr>
                <w:color w:val="FF0000"/>
              </w:rPr>
              <w:t>and</w:t>
            </w:r>
          </w:p>
          <w:p w14:paraId="427F09B8" w14:textId="3365BA38"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087FE321" w14:textId="568C98A7" w:rsidR="00A963FE" w:rsidRPr="008A60AA" w:rsidRDefault="00A963FE" w:rsidP="00A963FE">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C3" w14:textId="3397AF2C" w:rsidR="004D553E" w:rsidRPr="00725AF5" w:rsidRDefault="004D553E" w:rsidP="004D553E">
            <w:pPr>
              <w:pStyle w:val="TableTextChar1"/>
              <w:ind w:left="288" w:hanging="288"/>
              <w:rPr>
                <w:b/>
                <w:color w:val="FF00FF"/>
              </w:rPr>
            </w:pPr>
            <w:r w:rsidRPr="00725AF5">
              <w:rPr>
                <w:color w:val="FF0000"/>
              </w:rPr>
              <w:t>●   purchase cost and associated fitting and testing charges for hearing aids, Bone Anchor Hearing Aids (BAHA) and all other hearing assistive devices;</w:t>
            </w:r>
          </w:p>
          <w:p w14:paraId="427F09CB" w14:textId="22E5F294"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90" w:name="Wisdom_Teeth"/>
            <w:r w:rsidRPr="00725AF5">
              <w:rPr>
                <w:b/>
                <w:color w:val="FF0000"/>
              </w:rPr>
              <w:t>Wisdom Teeth</w:t>
            </w:r>
            <w:bookmarkEnd w:id="190"/>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B" w14:textId="77777777" w:rsidR="003B1361" w:rsidRPr="00725AF5" w:rsidRDefault="003B1361" w:rsidP="0044616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E5" w14:textId="77777777" w:rsidR="003B1361" w:rsidRPr="00725AF5" w:rsidRDefault="003B1361" w:rsidP="00446169">
            <w:pPr>
              <w:pStyle w:val="TableTextCharCharChar1"/>
              <w:numPr>
                <w:ilvl w:val="12"/>
                <w:numId w:val="0"/>
              </w:numPr>
              <w:rPr>
                <w:color w:val="FF0000"/>
              </w:rPr>
            </w:pPr>
          </w:p>
        </w:tc>
      </w:tr>
      <w:tr w:rsidR="000A4757" w:rsidRPr="00725AF5" w14:paraId="427F0A05" w14:textId="77777777" w:rsidTr="00A963F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91" w:name="All_Other_Exclusions"/>
            <w:r w:rsidRPr="00725AF5">
              <w:rPr>
                <w:b/>
                <w:color w:val="FF0000"/>
              </w:rPr>
              <w:t>All Other Exclusions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1BBF8A97"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&lt;!--section=Prescription_Drugs--&gt;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6B09E2FC" w:rsidR="00FD1B50" w:rsidRPr="00725AF5" w:rsidRDefault="00FD1B50" w:rsidP="00FD1B50">
      <w:r w:rsidRPr="00725AF5">
        <w:rPr>
          <w:i/>
          <w:iCs/>
          <w:sz w:val="24"/>
          <w:szCs w:val="24"/>
        </w:rPr>
        <w:t xml:space="preserve">Providers, this summary is for members, to review the terms of your participation agreement, please visit </w:t>
      </w:r>
      <w:hyperlink r:id="rId33" w:history="1">
        <w:r w:rsidR="003D5103">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92" w:name="Prescription_Drugs"/>
      <w:r w:rsidRPr="00725AF5">
        <w:rPr>
          <w:b/>
          <w:bCs/>
          <w:color w:val="0000FF"/>
          <w:sz w:val="28"/>
        </w:rPr>
        <w:t>PRESCRIPTION DRUGS</w:t>
      </w:r>
    </w:p>
    <w:bookmarkEnd w:id="192"/>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7425D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296989C0"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7A7076" w:rsidRPr="000579AC">
              <w:rPr>
                <w:b/>
                <w:bCs/>
              </w:rPr>
              <w:t xml:space="preserve"> </w:t>
            </w:r>
          </w:p>
          <w:p w14:paraId="427F0A0D"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50D6627E"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7A7076" w:rsidRPr="000579AC">
              <w:rPr>
                <w:b/>
                <w:bCs/>
              </w:rPr>
              <w:t xml:space="preserve"> </w:t>
            </w:r>
          </w:p>
          <w:p w14:paraId="427F0A0F" w14:textId="77777777" w:rsidR="00154B9C" w:rsidRPr="000579AC" w:rsidRDefault="00154B9C">
            <w:pPr>
              <w:pStyle w:val="TableHeaderText"/>
              <w:numPr>
                <w:ilvl w:val="12"/>
                <w:numId w:val="0"/>
              </w:numPr>
            </w:pPr>
            <w:r w:rsidRPr="000579AC">
              <w:t xml:space="preserve">NON-NETWORK </w:t>
            </w:r>
          </w:p>
        </w:tc>
      </w:tr>
      <w:tr w:rsidR="007425D9" w:rsidRPr="001C46FD" w14:paraId="0ABFC623" w14:textId="77777777" w:rsidTr="00B32129">
        <w:tc>
          <w:tcPr>
            <w:tcW w:w="2952" w:type="dxa"/>
            <w:tcBorders>
              <w:top w:val="single" w:sz="6" w:space="0" w:color="auto"/>
              <w:left w:val="single" w:sz="6" w:space="0" w:color="auto"/>
              <w:bottom w:val="single" w:sz="6" w:space="0" w:color="auto"/>
              <w:right w:val="single" w:sz="6" w:space="0" w:color="auto"/>
            </w:tcBorders>
            <w:shd w:val="clear" w:color="auto" w:fill="auto"/>
          </w:tcPr>
          <w:p w14:paraId="0796B718" w14:textId="77777777" w:rsidR="007425D9" w:rsidRPr="00150BA3" w:rsidRDefault="007425D9" w:rsidP="00B32129">
            <w:pPr>
              <w:rPr>
                <w:b/>
                <w:sz w:val="24"/>
                <w:szCs w:val="24"/>
              </w:rPr>
            </w:pPr>
            <w:bookmarkStart w:id="193" w:name="Pharmacy_Benefit_Manager_PBM"/>
            <w:r w:rsidRPr="00150BA3">
              <w:rPr>
                <w:b/>
                <w:sz w:val="24"/>
                <w:szCs w:val="24"/>
              </w:rPr>
              <w:t>Pharmacy Benefit Manager (PBM)</w:t>
            </w:r>
          </w:p>
          <w:p w14:paraId="3BFACA58" w14:textId="77777777" w:rsidR="007425D9" w:rsidRPr="00150BA3" w:rsidRDefault="007425D9" w:rsidP="00B32129">
            <w:pPr>
              <w:numPr>
                <w:ilvl w:val="12"/>
                <w:numId w:val="0"/>
              </w:numPr>
              <w:rPr>
                <w:b/>
                <w:sz w:val="24"/>
                <w:szCs w:val="24"/>
              </w:rPr>
            </w:pPr>
          </w:p>
          <w:p w14:paraId="1F315568" w14:textId="77777777" w:rsidR="007425D9" w:rsidRPr="00150BA3" w:rsidRDefault="007425D9" w:rsidP="00B32129">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42B4435B" w14:textId="77777777" w:rsidR="007425D9" w:rsidRPr="00150BA3" w:rsidRDefault="007425D9" w:rsidP="00B32129">
            <w:pPr>
              <w:rPr>
                <w:color w:val="000000" w:themeColor="text1"/>
                <w:sz w:val="24"/>
                <w:szCs w:val="24"/>
              </w:rPr>
            </w:pPr>
            <w:r w:rsidRPr="00150BA3">
              <w:rPr>
                <w:sz w:val="24"/>
                <w:szCs w:val="24"/>
              </w:rPr>
              <w:t xml:space="preserve">Coverage is through </w:t>
            </w:r>
          </w:p>
          <w:p w14:paraId="1888C4C4" w14:textId="0C210026" w:rsidR="007425D9" w:rsidRPr="00150BA3" w:rsidRDefault="007425D9" w:rsidP="00B32129">
            <w:pPr>
              <w:rPr>
                <w:b/>
                <w:color w:val="FF00FF"/>
                <w:sz w:val="24"/>
                <w:szCs w:val="24"/>
              </w:rPr>
            </w:pPr>
            <w:r w:rsidRPr="007425D9">
              <w:rPr>
                <w:b/>
                <w:color w:val="000000"/>
                <w:sz w:val="24"/>
                <w:szCs w:val="24"/>
              </w:rPr>
              <w:t>Express Scripts</w:t>
            </w:r>
            <w:r w:rsidRPr="00150BA3">
              <w:rPr>
                <w:b/>
                <w:color w:val="000000"/>
                <w:sz w:val="24"/>
                <w:szCs w:val="24"/>
              </w:rPr>
              <w:t xml:space="preserve"> </w:t>
            </w:r>
            <w:r w:rsidRPr="00150BA3">
              <w:rPr>
                <w:bCs/>
                <w:color w:val="000000"/>
                <w:sz w:val="24"/>
                <w:szCs w:val="24"/>
              </w:rPr>
              <w:t>(Carve Out)</w:t>
            </w:r>
            <w:r w:rsidRPr="00150BA3">
              <w:rPr>
                <w:bCs/>
                <w:color w:val="FF00FF"/>
                <w:sz w:val="24"/>
                <w:szCs w:val="24"/>
              </w:rPr>
              <w:t xml:space="preserve"> </w:t>
            </w:r>
          </w:p>
          <w:p w14:paraId="51F14A59" w14:textId="1D846CA5" w:rsidR="007425D9" w:rsidRPr="00150BA3" w:rsidRDefault="007425D9" w:rsidP="00B32129">
            <w:pPr>
              <w:rPr>
                <w:sz w:val="24"/>
                <w:szCs w:val="24"/>
              </w:rPr>
            </w:pPr>
            <w:r w:rsidRPr="00150BA3">
              <w:rPr>
                <w:color w:val="000000"/>
                <w:sz w:val="24"/>
                <w:szCs w:val="24"/>
              </w:rPr>
              <w:t xml:space="preserve">●   </w:t>
            </w:r>
            <w:r w:rsidRPr="00150BA3">
              <w:rPr>
                <w:sz w:val="24"/>
                <w:szCs w:val="24"/>
              </w:rPr>
              <w:t xml:space="preserve">Call: </w:t>
            </w:r>
            <w:r w:rsidRPr="007425D9">
              <w:rPr>
                <w:b/>
                <w:bCs/>
                <w:color w:val="0000FF"/>
                <w:sz w:val="24"/>
                <w:szCs w:val="24"/>
              </w:rPr>
              <w:t>1-800-955-1201</w:t>
            </w:r>
          </w:p>
          <w:p w14:paraId="30BE2C8C" w14:textId="77777777" w:rsidR="007425D9" w:rsidRPr="00150BA3" w:rsidRDefault="007425D9" w:rsidP="00B32129">
            <w:pPr>
              <w:rPr>
                <w:sz w:val="24"/>
                <w:szCs w:val="24"/>
              </w:rPr>
            </w:pPr>
          </w:p>
        </w:tc>
      </w:tr>
      <w:tr w:rsidR="007425D9" w:rsidRPr="008578C2" w14:paraId="354AD3D5" w14:textId="77777777" w:rsidTr="00B32129">
        <w:tc>
          <w:tcPr>
            <w:tcW w:w="2952" w:type="dxa"/>
            <w:tcBorders>
              <w:top w:val="single" w:sz="6" w:space="0" w:color="auto"/>
              <w:left w:val="single" w:sz="6" w:space="0" w:color="auto"/>
              <w:bottom w:val="single" w:sz="6" w:space="0" w:color="auto"/>
              <w:right w:val="single" w:sz="6" w:space="0" w:color="auto"/>
            </w:tcBorders>
            <w:shd w:val="clear" w:color="auto" w:fill="auto"/>
          </w:tcPr>
          <w:p w14:paraId="7A20E6EE" w14:textId="77777777" w:rsidR="007425D9" w:rsidRPr="00150BA3" w:rsidRDefault="007425D9" w:rsidP="00B32129">
            <w:pPr>
              <w:rPr>
                <w:b/>
                <w:color w:val="000000"/>
                <w:sz w:val="24"/>
                <w:szCs w:val="24"/>
              </w:rPr>
            </w:pPr>
            <w:r w:rsidRPr="00150BA3">
              <w:rPr>
                <w:b/>
                <w:color w:val="000000"/>
                <w:sz w:val="24"/>
                <w:szCs w:val="24"/>
              </w:rPr>
              <w:t>Specialty Pharmacy Program</w:t>
            </w:r>
          </w:p>
          <w:p w14:paraId="5B483DD5" w14:textId="77777777" w:rsidR="007425D9" w:rsidRPr="00150BA3" w:rsidRDefault="007425D9" w:rsidP="00B32129">
            <w:pPr>
              <w:rPr>
                <w:b/>
                <w:color w:val="000000"/>
                <w:sz w:val="24"/>
                <w:szCs w:val="24"/>
              </w:rPr>
            </w:pPr>
          </w:p>
          <w:p w14:paraId="7D78FA81" w14:textId="77777777" w:rsidR="007425D9" w:rsidRPr="00150BA3" w:rsidRDefault="007425D9" w:rsidP="00B32129">
            <w:pPr>
              <w:rPr>
                <w:b/>
                <w:color w:val="000000"/>
                <w:sz w:val="24"/>
                <w:szCs w:val="24"/>
              </w:rPr>
            </w:pPr>
            <w:r w:rsidRPr="00150BA3">
              <w:rPr>
                <w:b/>
                <w:color w:val="000000"/>
                <w:sz w:val="24"/>
                <w:szCs w:val="24"/>
              </w:rPr>
              <w:t>Self- administered Diabetes products DO NOT fall into this category</w:t>
            </w:r>
          </w:p>
          <w:p w14:paraId="252F16CF" w14:textId="77777777" w:rsidR="007425D9" w:rsidRPr="00150BA3" w:rsidRDefault="007425D9" w:rsidP="00B32129">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E3192CF" w14:textId="3E2E9CF0" w:rsidR="007425D9" w:rsidRPr="00150BA3" w:rsidRDefault="007425D9" w:rsidP="00B32129">
            <w:pPr>
              <w:rPr>
                <w:color w:val="000000"/>
                <w:sz w:val="24"/>
                <w:szCs w:val="24"/>
              </w:rPr>
            </w:pPr>
            <w:r w:rsidRPr="00150BA3">
              <w:rPr>
                <w:b/>
                <w:color w:val="000000"/>
                <w:sz w:val="24"/>
                <w:szCs w:val="24"/>
              </w:rPr>
              <w:t xml:space="preserve">Specialty Pharmacy benefit coverage and administration is through:  </w:t>
            </w:r>
            <w:r w:rsidRPr="00150BA3">
              <w:rPr>
                <w:b/>
                <w:sz w:val="24"/>
                <w:szCs w:val="24"/>
              </w:rPr>
              <w:t>Express Scripts</w:t>
            </w:r>
            <w:r w:rsidRPr="00150BA3">
              <w:rPr>
                <w:b/>
                <w:color w:val="000000"/>
                <w:sz w:val="24"/>
                <w:szCs w:val="24"/>
              </w:rPr>
              <w:t xml:space="preserve">, Call at </w:t>
            </w:r>
            <w:r>
              <w:rPr>
                <w:b/>
                <w:color w:val="000000"/>
                <w:sz w:val="24"/>
                <w:szCs w:val="24"/>
              </w:rPr>
              <w:t xml:space="preserve">    </w:t>
            </w:r>
            <w:r w:rsidRPr="007425D9">
              <w:rPr>
                <w:b/>
                <w:bCs/>
                <w:color w:val="0000FF"/>
                <w:sz w:val="24"/>
                <w:szCs w:val="24"/>
              </w:rPr>
              <w:t>1-800-955-1201</w:t>
            </w:r>
          </w:p>
          <w:p w14:paraId="3ED9D03D" w14:textId="77777777" w:rsidR="007425D9" w:rsidRPr="00150BA3" w:rsidRDefault="007425D9" w:rsidP="00B32129">
            <w:pPr>
              <w:rPr>
                <w:color w:val="000000"/>
                <w:sz w:val="24"/>
                <w:szCs w:val="24"/>
              </w:rPr>
            </w:pPr>
          </w:p>
          <w:p w14:paraId="45168C9D" w14:textId="77777777" w:rsidR="007425D9" w:rsidRPr="00150BA3" w:rsidRDefault="007425D9" w:rsidP="00B32129">
            <w:pPr>
              <w:rPr>
                <w:b/>
                <w:color w:val="000000"/>
                <w:sz w:val="24"/>
                <w:szCs w:val="24"/>
              </w:rPr>
            </w:pPr>
            <w:r w:rsidRPr="00150BA3">
              <w:rPr>
                <w:b/>
                <w:color w:val="000000"/>
                <w:sz w:val="24"/>
                <w:szCs w:val="24"/>
              </w:rPr>
              <w:t>Please contact your Pharmacy Benefit Manager (PBM) to confirm benefit coverage and sourcing of specialty medications.</w:t>
            </w:r>
          </w:p>
          <w:p w14:paraId="0D1D3A1B" w14:textId="77777777" w:rsidR="007425D9" w:rsidRPr="00150BA3" w:rsidRDefault="007425D9" w:rsidP="00B32129">
            <w:pPr>
              <w:tabs>
                <w:tab w:val="left" w:pos="854"/>
              </w:tabs>
              <w:rPr>
                <w:color w:val="000000"/>
                <w:sz w:val="24"/>
                <w:szCs w:val="24"/>
              </w:rPr>
            </w:pPr>
          </w:p>
        </w:tc>
      </w:tr>
      <w:bookmarkEnd w:id="193"/>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06626D7F"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1C5EF6" w:rsidRPr="00725AF5">
              <w:rPr>
                <w:b/>
                <w:bCs/>
                <w:color w:val="FF0000"/>
              </w:rPr>
              <w:t xml:space="preserve"> </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E9DA0A5"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1C5EF6" w:rsidRPr="00725AF5">
              <w:rPr>
                <w:b/>
                <w:bCs/>
                <w:color w:val="FF0000"/>
              </w:rPr>
              <w:t xml:space="preserve"> </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2957F1E3"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20D5EEFA"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2DE76337" w14:textId="4F857B65"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3215DB" w:rsidRPr="00725AF5" w14:paraId="0DC9C5C4" w14:textId="77777777" w:rsidTr="00C1677B">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94" w:name="Pharmaceutical_Products_Quick_Tip"/>
            <w:bookmarkStart w:id="195" w:name="Pharmaceutical_Quick_Tip"/>
            <w:r w:rsidRPr="00725AF5">
              <w:rPr>
                <w:b/>
                <w:bCs/>
                <w:color w:val="FF0000"/>
                <w:sz w:val="24"/>
                <w:szCs w:val="24"/>
              </w:rPr>
              <w:t>Pharmaceutical Products – Outpatient Quick Tip</w:t>
            </w:r>
            <w:bookmarkEnd w:id="194"/>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7A48E223" w14:textId="77777777" w:rsidR="00BA2E92" w:rsidRDefault="00BA2E92" w:rsidP="003215DB">
            <w:pPr>
              <w:rPr>
                <w:color w:val="FF0000"/>
                <w:sz w:val="24"/>
                <w:szCs w:val="24"/>
              </w:rPr>
            </w:pPr>
          </w:p>
          <w:p w14:paraId="14C9EDE5" w14:textId="77777777" w:rsidR="00BA2E92" w:rsidRPr="00BA2E92" w:rsidRDefault="00BA2E92" w:rsidP="00BA2E92">
            <w:pPr>
              <w:rPr>
                <w:b/>
                <w:color w:val="FF0000"/>
                <w:sz w:val="24"/>
                <w:szCs w:val="24"/>
              </w:rPr>
            </w:pPr>
            <w:r w:rsidRPr="00BA2E92">
              <w:rPr>
                <w:b/>
                <w:bCs/>
                <w:color w:val="FF0000"/>
                <w:sz w:val="24"/>
                <w:szCs w:val="24"/>
                <w:u w:val="single"/>
              </w:rPr>
              <w:t>Review at Launch</w:t>
            </w:r>
          </w:p>
          <w:p w14:paraId="21B83499" w14:textId="77777777" w:rsidR="00BA2E92" w:rsidRPr="00BA2E92" w:rsidRDefault="00BA2E92" w:rsidP="00BA2E92">
            <w:pPr>
              <w:rPr>
                <w:color w:val="FF0000"/>
                <w:sz w:val="24"/>
                <w:szCs w:val="24"/>
              </w:rPr>
            </w:pPr>
            <w:r w:rsidRPr="00BA2E92">
              <w:rPr>
                <w:color w:val="FF0000"/>
                <w:sz w:val="24"/>
                <w:szCs w:val="24"/>
              </w:rPr>
              <w:t>Provider Services - Refer to the ‘Review at Launch - New to Market Medication Policy’ for drugs excluded under the medical plan.</w:t>
            </w:r>
            <w:r w:rsidRPr="00BA2E92">
              <w:rPr>
                <w:b/>
                <w:bCs/>
                <w:color w:val="FF0000"/>
                <w:sz w:val="24"/>
                <w:szCs w:val="24"/>
              </w:rPr>
              <w:t xml:space="preserve"> </w:t>
            </w:r>
          </w:p>
          <w:p w14:paraId="591848CE" w14:textId="77777777" w:rsidR="00BA2E92" w:rsidRDefault="00BA2E92" w:rsidP="003215DB">
            <w:pPr>
              <w:rPr>
                <w:color w:val="FF0000"/>
                <w:sz w:val="24"/>
                <w:szCs w:val="24"/>
              </w:rPr>
            </w:pPr>
          </w:p>
          <w:p w14:paraId="13ADFCDA" w14:textId="77777777" w:rsidR="00BA2E92" w:rsidRPr="00725AF5" w:rsidRDefault="00BA2E92" w:rsidP="003215DB">
            <w:pPr>
              <w:rPr>
                <w:color w:val="FF0000"/>
                <w:sz w:val="24"/>
                <w:szCs w:val="24"/>
              </w:rPr>
            </w:pPr>
          </w:p>
          <w:p w14:paraId="61D5BA11" w14:textId="77777777" w:rsidR="003215DB" w:rsidRDefault="003215DB" w:rsidP="003215DB">
            <w:pPr>
              <w:rPr>
                <w:color w:val="FF0000"/>
                <w:sz w:val="24"/>
                <w:szCs w:val="24"/>
              </w:rPr>
            </w:pPr>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p w14:paraId="5F500799" w14:textId="77777777" w:rsidR="00F6708F" w:rsidRPr="00F6708F" w:rsidRDefault="00F6708F" w:rsidP="003215DB">
            <w:pPr>
              <w:rPr>
                <w:color w:val="FF0000"/>
                <w:sz w:val="24"/>
                <w:szCs w:val="24"/>
              </w:rPr>
            </w:pPr>
          </w:p>
          <w:p w14:paraId="25B437B4" w14:textId="1EB5293A" w:rsidR="00F6708F" w:rsidRPr="00725AF5" w:rsidRDefault="00F6708F" w:rsidP="00C1677B"/>
        </w:tc>
      </w:tr>
      <w:tr w:rsidR="003E4ABB" w:rsidRPr="00725AF5" w14:paraId="427F0C0A" w14:textId="77777777" w:rsidTr="00C1677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96" w:name="Specialty_Pharmacy_Program_Quick_Tip"/>
            <w:r w:rsidRPr="00725AF5">
              <w:rPr>
                <w:b/>
                <w:color w:val="FF0000"/>
              </w:rPr>
              <w:t>Specialty Pharmacy Program Quick Tip</w:t>
            </w:r>
            <w:bookmarkEnd w:id="19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A6D432" w14:textId="77777777" w:rsidR="00C1677B" w:rsidRPr="003A1819" w:rsidRDefault="00C1677B" w:rsidP="00C1677B">
            <w:pPr>
              <w:pStyle w:val="NormalWeb"/>
              <w:rPr>
                <w:color w:val="FF0000"/>
              </w:rPr>
            </w:pPr>
            <w:r w:rsidRPr="003A1819">
              <w:rPr>
                <w:color w:val="FF0000"/>
              </w:rPr>
              <w:t xml:space="preserve">Reference the Customer Service drug list available on PharWeb to verify specialty medications typically covered under medical benefits. </w:t>
            </w:r>
          </w:p>
          <w:p w14:paraId="68274885" w14:textId="77777777" w:rsidR="00C1677B" w:rsidRPr="003A1819" w:rsidRDefault="00C1677B" w:rsidP="00C1677B">
            <w:pPr>
              <w:pStyle w:val="NormalWeb"/>
              <w:rPr>
                <w:color w:val="FF0000"/>
              </w:rPr>
            </w:pPr>
            <w:r w:rsidRPr="003A1819">
              <w:rPr>
                <w:color w:val="FF0000"/>
              </w:rPr>
              <w:t>Clinical Coverage Review (CCR) team:  Follow standard clinical process for drug review with Medical Policy.</w:t>
            </w:r>
          </w:p>
          <w:p w14:paraId="427F0C09" w14:textId="163DDC5A"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&lt;!--section=Other_Benefits--&gt;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7555C997" w:rsidR="00FD1B50" w:rsidRPr="00725AF5" w:rsidRDefault="00FD1B50" w:rsidP="00FD1B50">
      <w:r w:rsidRPr="00725AF5">
        <w:rPr>
          <w:i/>
          <w:iCs/>
          <w:sz w:val="24"/>
          <w:szCs w:val="24"/>
        </w:rPr>
        <w:t xml:space="preserve">Providers, this summary is for members, to review the terms of your participation agreement, please visit </w:t>
      </w:r>
      <w:hyperlink r:id="rId34" w:history="1">
        <w:r w:rsidR="003D5103">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97" w:name="Other_Benefits"/>
      <w:r w:rsidRPr="00725AF5">
        <w:rPr>
          <w:b/>
          <w:bCs/>
          <w:color w:val="0000FF"/>
          <w:sz w:val="28"/>
        </w:rPr>
        <w:t>OTHER BENEFITS</w:t>
      </w:r>
    </w:p>
    <w:bookmarkEnd w:id="197"/>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BA2E9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2" w14:textId="7028A76A" w:rsidR="00154B9C" w:rsidRPr="00725AF5" w:rsidRDefault="006044F0" w:rsidP="000579AC">
            <w:pPr>
              <w:pStyle w:val="TableTextCharCharChar1"/>
              <w:jc w:val="center"/>
              <w:rPr>
                <w:color w:val="000000"/>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E83B21" w:rsidRPr="000579AC">
              <w:rPr>
                <w:b/>
                <w:bCs/>
              </w:rPr>
              <w:t xml:space="preserve"> </w:t>
            </w:r>
          </w:p>
        </w:tc>
      </w:tr>
      <w:tr w:rsidR="00154B9C" w:rsidRPr="00725AF5" w14:paraId="427F0C1E"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98" w:name="Dental_Vendor"/>
            <w:r w:rsidRPr="00725AF5">
              <w:rPr>
                <w:b/>
                <w:color w:val="000000"/>
              </w:rPr>
              <w:t>Dental Vendor</w:t>
            </w:r>
            <w:bookmarkEnd w:id="198"/>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00975077" w:rsidR="00154B9C" w:rsidRPr="00725AF5" w:rsidRDefault="00154B9C">
            <w:pPr>
              <w:pStyle w:val="TableTextCharCharChar1"/>
              <w:numPr>
                <w:ilvl w:val="12"/>
                <w:numId w:val="0"/>
              </w:numPr>
            </w:pPr>
            <w:r w:rsidRPr="00725AF5">
              <w:t>Administrator:</w:t>
            </w:r>
            <w:r w:rsidR="00CD48BF">
              <w:t xml:space="preserve"> </w:t>
            </w:r>
            <w:r w:rsidR="00CD48BF" w:rsidRPr="00CD48BF">
              <w:t>Delta Dental</w:t>
            </w:r>
          </w:p>
          <w:p w14:paraId="427F0C18" w14:textId="114049BC" w:rsidR="00154B9C" w:rsidRPr="00725AF5" w:rsidRDefault="00154B9C">
            <w:pPr>
              <w:pStyle w:val="TableTextCharCharChar1"/>
              <w:numPr>
                <w:ilvl w:val="12"/>
                <w:numId w:val="0"/>
              </w:numPr>
              <w:rPr>
                <w:b/>
                <w:bCs/>
                <w:color w:val="0000FF"/>
              </w:rPr>
            </w:pPr>
            <w:r w:rsidRPr="00725AF5">
              <w:t xml:space="preserve">Phone Number: </w:t>
            </w:r>
            <w:r w:rsidR="00CD48BF" w:rsidRPr="000579AC">
              <w:rPr>
                <w:b/>
                <w:color w:val="0000FF"/>
              </w:rPr>
              <w:t>1-800-335-8266</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446169">
            <w:pPr>
              <w:pStyle w:val="TableTextCharCharChar1"/>
              <w:numPr>
                <w:ilvl w:val="12"/>
                <w:numId w:val="0"/>
              </w:numPr>
            </w:pPr>
          </w:p>
        </w:tc>
      </w:tr>
      <w:tr w:rsidR="003F43F5" w:rsidRPr="00725AF5" w14:paraId="427F0C3C"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99" w:name="Health_Wellness"/>
            <w:r w:rsidRPr="00725AF5">
              <w:rPr>
                <w:b/>
                <w:bCs/>
              </w:rPr>
              <w:t>Health &amp; Wellness</w:t>
            </w:r>
            <w:bookmarkEnd w:id="19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35"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427F0C3B" w14:textId="77777777" w:rsidR="003F43F5" w:rsidRPr="00725AF5" w:rsidRDefault="003F43F5" w:rsidP="000579AC">
            <w:pPr>
              <w:pStyle w:val="TableTextChar1"/>
              <w:rPr>
                <w:b/>
                <w:bCs/>
                <w:color w:val="000000"/>
                <w:szCs w:val="24"/>
              </w:rPr>
            </w:pPr>
          </w:p>
        </w:tc>
      </w:tr>
      <w:tr w:rsidR="00165C96" w:rsidRPr="00725AF5" w14:paraId="53834337"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200" w:name="Health_Savings_Account"/>
            <w:r w:rsidRPr="00725AF5">
              <w:rPr>
                <w:b/>
                <w:color w:val="000000"/>
              </w:rPr>
              <w:t>Health Savings Account</w:t>
            </w:r>
            <w:bookmarkEnd w:id="20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725AF5" w:rsidRDefault="00165C96" w:rsidP="00165C96">
            <w:pPr>
              <w:spacing w:line="240" w:lineRule="atLeast"/>
              <w:ind w:left="15" w:right="108"/>
              <w:rPr>
                <w:b/>
                <w:bCs/>
                <w:color w:val="FF00FF"/>
                <w:sz w:val="24"/>
                <w:szCs w:val="24"/>
              </w:rPr>
            </w:pPr>
            <w:r w:rsidRPr="00725AF5">
              <w:rPr>
                <w:sz w:val="24"/>
                <w:szCs w:val="24"/>
              </w:rPr>
              <w:t>Not Applicable</w:t>
            </w:r>
          </w:p>
        </w:tc>
      </w:tr>
      <w:tr w:rsidR="00BA2E92" w:rsidRPr="00725AF5" w14:paraId="427F0C55"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2D39241D" w:rsidR="00BA2E92" w:rsidRPr="00725AF5" w:rsidRDefault="00BA2E92" w:rsidP="00154E10">
            <w:pPr>
              <w:pStyle w:val="TableText"/>
              <w:rPr>
                <w:b/>
                <w:color w:val="000000"/>
              </w:rPr>
            </w:pPr>
            <w:bookmarkStart w:id="201" w:name="hi_healthinnovations_hearing_program"/>
            <w:r w:rsidRPr="00FD7AF9">
              <w:rPr>
                <w:b/>
                <w:bCs/>
                <w:i/>
                <w:iCs/>
                <w:szCs w:val="24"/>
              </w:rPr>
              <w:t>hi HealthInnovations</w:t>
            </w:r>
            <w:r w:rsidRPr="00FD7AF9">
              <w:rPr>
                <w:b/>
                <w:bCs/>
                <w:szCs w:val="24"/>
                <w:vertAlign w:val="superscript"/>
              </w:rPr>
              <w:t>®</w:t>
            </w:r>
            <w:r w:rsidRPr="00FD7AF9">
              <w:rPr>
                <w:b/>
                <w:bCs/>
                <w:szCs w:val="24"/>
              </w:rPr>
              <w:t xml:space="preserve"> Hearing Program</w:t>
            </w:r>
            <w:bookmarkEnd w:id="201"/>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5676C0C4" w14:textId="77777777" w:rsidR="00BA2E92" w:rsidRPr="002373EE" w:rsidRDefault="00BA2E92" w:rsidP="00B32129">
            <w:pPr>
              <w:pStyle w:val="iBAAGStandardText"/>
              <w:rPr>
                <w:rFonts w:ascii="Times New Roman" w:hAnsi="Times New Roman" w:cs="Times New Roman"/>
              </w:rPr>
            </w:pPr>
            <w:r w:rsidRPr="002373EE">
              <w:rPr>
                <w:rFonts w:ascii="Times New Roman" w:hAnsi="Times New Roman" w:cs="Times New Roman"/>
                <w:i/>
              </w:rPr>
              <w:t>hi HealthInnovations</w:t>
            </w:r>
            <w:r w:rsidRPr="002373EE">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4CE0DA6" w14:textId="77777777" w:rsidR="00BA2E92" w:rsidRPr="00150BA3" w:rsidRDefault="00BA2E92" w:rsidP="00B32129">
            <w:pPr>
              <w:rPr>
                <w:sz w:val="24"/>
                <w:szCs w:val="24"/>
              </w:rPr>
            </w:pPr>
          </w:p>
          <w:p w14:paraId="0FEE691B" w14:textId="77777777" w:rsidR="00BA2E92" w:rsidRPr="00150BA3" w:rsidRDefault="00BA2E92" w:rsidP="00B32129">
            <w:pPr>
              <w:rPr>
                <w:sz w:val="24"/>
                <w:szCs w:val="24"/>
              </w:rPr>
            </w:pPr>
          </w:p>
          <w:p w14:paraId="4842F571" w14:textId="77777777" w:rsidR="00BA2E92" w:rsidRPr="00150BA3" w:rsidRDefault="00BA2E92" w:rsidP="00B32129">
            <w:pPr>
              <w:rPr>
                <w:sz w:val="24"/>
                <w:szCs w:val="24"/>
              </w:rPr>
            </w:pPr>
            <w:r w:rsidRPr="00150BA3">
              <w:rPr>
                <w:sz w:val="24"/>
                <w:szCs w:val="24"/>
              </w:rPr>
              <w:t>Benefits of this program:</w:t>
            </w:r>
          </w:p>
          <w:p w14:paraId="4BCED893" w14:textId="77777777" w:rsidR="00BA2E92" w:rsidRPr="00150BA3" w:rsidRDefault="00BA2E92" w:rsidP="00BA2E92">
            <w:pPr>
              <w:pStyle w:val="ListParagraph"/>
              <w:numPr>
                <w:ilvl w:val="0"/>
                <w:numId w:val="39"/>
              </w:numPr>
              <w:spacing w:after="0" w:line="240" w:lineRule="auto"/>
              <w:rPr>
                <w:rFonts w:ascii="Times New Roman" w:hAnsi="Times New Roman" w:cs="Times New Roman"/>
                <w:sz w:val="24"/>
                <w:szCs w:val="24"/>
              </w:rPr>
            </w:pPr>
            <w:r w:rsidRPr="00150BA3">
              <w:rPr>
                <w:rFonts w:ascii="Times New Roman" w:hAnsi="Times New Roman" w:cs="Times New Roman"/>
                <w:sz w:val="24"/>
                <w:szCs w:val="24"/>
              </w:rPr>
              <w:t xml:space="preserve">There is no cost to use this program. </w:t>
            </w:r>
          </w:p>
          <w:p w14:paraId="59576827" w14:textId="77777777" w:rsidR="00BA2E92" w:rsidRPr="00150BA3" w:rsidRDefault="00BA2E92" w:rsidP="00BA2E92">
            <w:pPr>
              <w:pStyle w:val="ListParagraph"/>
              <w:numPr>
                <w:ilvl w:val="0"/>
                <w:numId w:val="39"/>
              </w:numPr>
              <w:spacing w:after="0" w:line="240" w:lineRule="auto"/>
              <w:rPr>
                <w:rFonts w:ascii="Times New Roman" w:hAnsi="Times New Roman" w:cs="Times New Roman"/>
                <w:sz w:val="24"/>
                <w:szCs w:val="24"/>
              </w:rPr>
            </w:pPr>
            <w:r w:rsidRPr="00150BA3">
              <w:rPr>
                <w:rFonts w:ascii="Times New Roman" w:hAnsi="Times New Roman" w:cs="Times New Roman"/>
                <w:sz w:val="24"/>
                <w:szCs w:val="24"/>
              </w:rPr>
              <w:t xml:space="preserve">You can get high quality hearing aids for a fraction of the cost. </w:t>
            </w:r>
          </w:p>
          <w:p w14:paraId="09437777" w14:textId="77777777" w:rsidR="00BA2E92" w:rsidRPr="00150BA3" w:rsidRDefault="00BA2E92" w:rsidP="00BA2E92">
            <w:pPr>
              <w:pStyle w:val="ListParagraph"/>
              <w:numPr>
                <w:ilvl w:val="0"/>
                <w:numId w:val="39"/>
              </w:numPr>
              <w:spacing w:after="0" w:line="240" w:lineRule="auto"/>
              <w:rPr>
                <w:rFonts w:ascii="Times New Roman" w:hAnsi="Times New Roman" w:cs="Times New Roman"/>
                <w:sz w:val="24"/>
                <w:szCs w:val="24"/>
              </w:rPr>
            </w:pPr>
            <w:r w:rsidRPr="00150BA3">
              <w:rPr>
                <w:rFonts w:ascii="Times New Roman" w:hAnsi="Times New Roman" w:cs="Times New Roman"/>
                <w:sz w:val="24"/>
                <w:szCs w:val="24"/>
              </w:rPr>
              <w:t xml:space="preserve">Your hearing aid is programmed specifically for you. </w:t>
            </w:r>
          </w:p>
          <w:p w14:paraId="7C4AB4CB" w14:textId="77777777" w:rsidR="00BA2E92" w:rsidRPr="00150BA3" w:rsidRDefault="00BA2E92" w:rsidP="00BA2E92">
            <w:pPr>
              <w:pStyle w:val="ListParagraph"/>
              <w:numPr>
                <w:ilvl w:val="0"/>
                <w:numId w:val="39"/>
              </w:numPr>
              <w:spacing w:after="0" w:line="240" w:lineRule="auto"/>
              <w:rPr>
                <w:rFonts w:ascii="Times New Roman" w:hAnsi="Times New Roman" w:cs="Times New Roman"/>
                <w:sz w:val="24"/>
                <w:szCs w:val="24"/>
              </w:rPr>
            </w:pPr>
            <w:r w:rsidRPr="00150BA3">
              <w:rPr>
                <w:rFonts w:ascii="Times New Roman" w:hAnsi="Times New Roman" w:cs="Times New Roman"/>
                <w:sz w:val="24"/>
                <w:szCs w:val="24"/>
              </w:rPr>
              <w:t xml:space="preserve">You pay only the discounted price for any hearing aid you buy. </w:t>
            </w:r>
          </w:p>
          <w:p w14:paraId="5906C229" w14:textId="77777777" w:rsidR="00BA2E92" w:rsidRPr="00150BA3" w:rsidRDefault="00BA2E92" w:rsidP="00BA2E92">
            <w:pPr>
              <w:pStyle w:val="ListParagraph"/>
              <w:numPr>
                <w:ilvl w:val="0"/>
                <w:numId w:val="39"/>
              </w:numPr>
              <w:spacing w:after="0" w:line="240" w:lineRule="auto"/>
              <w:rPr>
                <w:rFonts w:ascii="Times New Roman" w:hAnsi="Times New Roman" w:cs="Times New Roman"/>
                <w:sz w:val="24"/>
                <w:szCs w:val="24"/>
              </w:rPr>
            </w:pPr>
            <w:r w:rsidRPr="00150BA3">
              <w:rPr>
                <w:rFonts w:ascii="Times New Roman" w:hAnsi="Times New Roman" w:cs="Times New Roman"/>
                <w:sz w:val="24"/>
                <w:szCs w:val="24"/>
              </w:rPr>
              <w:t xml:space="preserve">The cost will range from </w:t>
            </w:r>
            <w:r w:rsidRPr="00150BA3">
              <w:rPr>
                <w:rFonts w:ascii="Times New Roman" w:hAnsi="Times New Roman" w:cs="Times New Roman"/>
                <w:b/>
                <w:color w:val="0000FF"/>
                <w:sz w:val="24"/>
                <w:szCs w:val="24"/>
              </w:rPr>
              <w:t>$599</w:t>
            </w:r>
            <w:r w:rsidRPr="00150BA3">
              <w:rPr>
                <w:rFonts w:ascii="Times New Roman" w:hAnsi="Times New Roman" w:cs="Times New Roman"/>
                <w:color w:val="0000FF"/>
                <w:sz w:val="24"/>
                <w:szCs w:val="24"/>
              </w:rPr>
              <w:t xml:space="preserve"> </w:t>
            </w:r>
            <w:r w:rsidRPr="00150BA3">
              <w:rPr>
                <w:rFonts w:ascii="Times New Roman" w:hAnsi="Times New Roman" w:cs="Times New Roman"/>
                <w:sz w:val="24"/>
                <w:szCs w:val="24"/>
              </w:rPr>
              <w:t xml:space="preserve">to </w:t>
            </w:r>
            <w:r w:rsidRPr="00150BA3">
              <w:rPr>
                <w:rFonts w:ascii="Times New Roman" w:hAnsi="Times New Roman" w:cs="Times New Roman"/>
                <w:b/>
                <w:color w:val="0000FF"/>
                <w:sz w:val="24"/>
                <w:szCs w:val="24"/>
              </w:rPr>
              <w:t>$799</w:t>
            </w:r>
            <w:r w:rsidRPr="00150BA3">
              <w:rPr>
                <w:rFonts w:ascii="Times New Roman" w:hAnsi="Times New Roman" w:cs="Times New Roman"/>
                <w:color w:val="0000FF"/>
                <w:sz w:val="24"/>
                <w:szCs w:val="24"/>
              </w:rPr>
              <w:t xml:space="preserve"> </w:t>
            </w:r>
            <w:r w:rsidRPr="00150BA3">
              <w:rPr>
                <w:rFonts w:ascii="Times New Roman" w:hAnsi="Times New Roman" w:cs="Times New Roman"/>
                <w:sz w:val="24"/>
                <w:szCs w:val="24"/>
              </w:rPr>
              <w:t xml:space="preserve">for each hearing aid, based on the hearing aid model you pick. </w:t>
            </w:r>
          </w:p>
          <w:p w14:paraId="735386D1" w14:textId="77777777" w:rsidR="00BA2E92" w:rsidRPr="00150BA3" w:rsidRDefault="00BA2E92" w:rsidP="00B32129">
            <w:pPr>
              <w:rPr>
                <w:sz w:val="24"/>
                <w:szCs w:val="24"/>
              </w:rPr>
            </w:pPr>
          </w:p>
          <w:p w14:paraId="6667FDA7" w14:textId="77777777" w:rsidR="00BA2E92" w:rsidRPr="00150BA3" w:rsidRDefault="00BA2E92" w:rsidP="00B32129">
            <w:pPr>
              <w:rPr>
                <w:bCs/>
                <w:sz w:val="24"/>
                <w:szCs w:val="24"/>
              </w:rPr>
            </w:pPr>
            <w:r w:rsidRPr="00150BA3">
              <w:rPr>
                <w:sz w:val="24"/>
                <w:szCs w:val="24"/>
              </w:rPr>
              <w:t xml:space="preserve">For more information about this program and how to order, click </w:t>
            </w:r>
            <w:hyperlink r:id="rId36" w:history="1">
              <w:r w:rsidRPr="00150BA3">
                <w:rPr>
                  <w:rStyle w:val="Hyperlink"/>
                  <w:sz w:val="24"/>
                  <w:szCs w:val="24"/>
                </w:rPr>
                <w:t>here</w:t>
              </w:r>
            </w:hyperlink>
            <w:r w:rsidRPr="00150BA3">
              <w:rPr>
                <w:sz w:val="24"/>
                <w:szCs w:val="24"/>
              </w:rPr>
              <w:t xml:space="preserve"> or call </w:t>
            </w:r>
            <w:r w:rsidRPr="00150BA3">
              <w:rPr>
                <w:b/>
                <w:bCs/>
                <w:color w:val="0000FF"/>
                <w:sz w:val="24"/>
                <w:szCs w:val="24"/>
              </w:rPr>
              <w:t>1-866-926-6632</w:t>
            </w:r>
            <w:r w:rsidRPr="00150BA3">
              <w:rPr>
                <w:bCs/>
                <w:sz w:val="24"/>
                <w:szCs w:val="24"/>
              </w:rPr>
              <w:t xml:space="preserve">, TTY users can dial </w:t>
            </w:r>
            <w:r w:rsidRPr="00150BA3">
              <w:rPr>
                <w:b/>
                <w:bCs/>
                <w:color w:val="0000FF"/>
                <w:sz w:val="24"/>
                <w:szCs w:val="24"/>
              </w:rPr>
              <w:t>711</w:t>
            </w:r>
            <w:r w:rsidRPr="00150BA3">
              <w:rPr>
                <w:bCs/>
                <w:sz w:val="24"/>
                <w:szCs w:val="24"/>
              </w:rPr>
              <w:t>.</w:t>
            </w:r>
          </w:p>
          <w:p w14:paraId="427F0C54" w14:textId="77777777" w:rsidR="00BA2E92" w:rsidRPr="00725AF5" w:rsidRDefault="00BA2E92" w:rsidP="00154E10">
            <w:pPr>
              <w:pStyle w:val="TableText"/>
              <w:rPr>
                <w:color w:val="000000"/>
                <w:szCs w:val="24"/>
              </w:rPr>
            </w:pPr>
          </w:p>
        </w:tc>
      </w:tr>
      <w:tr w:rsidR="006B2CD4" w:rsidRPr="00725AF5" w14:paraId="3F865386"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7C7B4D09" w14:textId="77777777" w:rsidR="006B2CD4" w:rsidRDefault="006B2CD4">
            <w:pPr>
              <w:pStyle w:val="TableText"/>
              <w:numPr>
                <w:ilvl w:val="12"/>
                <w:numId w:val="0"/>
              </w:numPr>
              <w:rPr>
                <w:b/>
                <w:szCs w:val="24"/>
              </w:rPr>
            </w:pPr>
            <w:bookmarkStart w:id="202" w:name="Real_Appeal"/>
            <w:r>
              <w:rPr>
                <w:b/>
                <w:szCs w:val="24"/>
              </w:rPr>
              <w:t>Real Appeal</w:t>
            </w:r>
          </w:p>
          <w:p w14:paraId="214744D6" w14:textId="77777777" w:rsidR="006B2CD4" w:rsidRDefault="006B2CD4">
            <w:pPr>
              <w:pStyle w:val="TableText"/>
              <w:rPr>
                <w:b/>
                <w:szCs w:val="24"/>
              </w:rPr>
            </w:pPr>
          </w:p>
          <w:p w14:paraId="4628953E" w14:textId="77777777" w:rsidR="006B2CD4" w:rsidRDefault="006B2CD4">
            <w:pPr>
              <w:pStyle w:val="TableText"/>
              <w:rPr>
                <w:szCs w:val="24"/>
              </w:rPr>
            </w:pPr>
            <w:r>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1DF23AA6" w14:textId="77777777" w:rsidR="006B2CD4" w:rsidRDefault="006B2CD4">
            <w:pPr>
              <w:pStyle w:val="TableText"/>
              <w:rPr>
                <w:szCs w:val="24"/>
              </w:rPr>
            </w:pPr>
          </w:p>
          <w:bookmarkEnd w:id="202"/>
          <w:p w14:paraId="0F5E9D3D" w14:textId="6F9FF8BE" w:rsidR="006B2CD4" w:rsidRPr="00725AF5" w:rsidRDefault="00C23FEE" w:rsidP="000E7F8D">
            <w:pPr>
              <w:pStyle w:val="TableTextCharChar"/>
              <w:spacing w:line="276" w:lineRule="auto"/>
              <w:rPr>
                <w:b/>
                <w:color w:val="FF00FF"/>
                <w:szCs w:val="24"/>
              </w:rPr>
            </w:pPr>
            <w:r>
              <w:rPr>
                <w:szCs w:val="24"/>
              </w:rPr>
              <w:t xml:space="preserve">MSPI for Real appeal per first pass claims - MSPI states Real Appeal will only bill </w:t>
            </w:r>
            <w:r>
              <w:rPr>
                <w:b/>
                <w:color w:val="0000FF"/>
                <w:szCs w:val="24"/>
              </w:rPr>
              <w:t>96156</w:t>
            </w:r>
            <w:r>
              <w:rPr>
                <w:szCs w:val="24"/>
              </w:rPr>
              <w:t xml:space="preserve"> and </w:t>
            </w:r>
            <w:r>
              <w:rPr>
                <w:b/>
                <w:color w:val="0000FF"/>
                <w:szCs w:val="24"/>
              </w:rPr>
              <w:t xml:space="preserve">98960 </w:t>
            </w:r>
            <w:r>
              <w:rPr>
                <w:szCs w:val="24"/>
              </w:rPr>
              <w:t>service codes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E508588" w14:textId="77777777" w:rsidR="006B2CD4" w:rsidRDefault="006B2CD4">
            <w:pPr>
              <w:pStyle w:val="TableText"/>
              <w:rPr>
                <w:szCs w:val="24"/>
              </w:rPr>
            </w:pPr>
            <w:r>
              <w:rPr>
                <w:szCs w:val="24"/>
              </w:rPr>
              <w:t xml:space="preserve">If you have obesity-related diseases or want to maintain a healthy lifestyle, Real Appeal health coaches are available to answer questions about your treatment.  We provide: </w:t>
            </w:r>
          </w:p>
          <w:p w14:paraId="621F7192" w14:textId="77777777" w:rsidR="006B2CD4" w:rsidRDefault="006B2CD4">
            <w:pPr>
              <w:pStyle w:val="TableText"/>
              <w:rPr>
                <w:szCs w:val="24"/>
              </w:rPr>
            </w:pPr>
          </w:p>
          <w:p w14:paraId="6B54CC99" w14:textId="77777777" w:rsidR="006B2CD4" w:rsidRDefault="006B2CD4" w:rsidP="00F1341C">
            <w:pPr>
              <w:pStyle w:val="ListParagraph"/>
              <w:numPr>
                <w:ilvl w:val="0"/>
                <w:numId w:val="38"/>
              </w:numPr>
              <w:rPr>
                <w:rFonts w:ascii="Times New Roman" w:hAnsi="Times New Roman"/>
                <w:sz w:val="24"/>
                <w:szCs w:val="24"/>
              </w:rPr>
            </w:pPr>
            <w:r>
              <w:rPr>
                <w:rFonts w:ascii="Times New Roman" w:hAnsi="Times New Roman"/>
                <w:sz w:val="24"/>
                <w:szCs w:val="24"/>
              </w:rPr>
              <w:t>Coaches specially trained to deliver the program</w:t>
            </w:r>
          </w:p>
          <w:p w14:paraId="2F39EC44" w14:textId="77777777" w:rsidR="006B2CD4" w:rsidRDefault="006B2CD4" w:rsidP="00F1341C">
            <w:pPr>
              <w:pStyle w:val="ListParagraph"/>
              <w:numPr>
                <w:ilvl w:val="0"/>
                <w:numId w:val="38"/>
              </w:numPr>
              <w:rPr>
                <w:rFonts w:ascii="Times New Roman" w:hAnsi="Times New Roman"/>
                <w:sz w:val="24"/>
                <w:szCs w:val="24"/>
              </w:rPr>
            </w:pPr>
            <w:r>
              <w:rPr>
                <w:rFonts w:ascii="Times New Roman" w:hAnsi="Times New Roman"/>
                <w:sz w:val="24"/>
                <w:szCs w:val="24"/>
              </w:rPr>
              <w:t>Online support and self-help tools</w:t>
            </w:r>
          </w:p>
          <w:p w14:paraId="5C29A8B8" w14:textId="77777777" w:rsidR="006B2CD4" w:rsidRDefault="006B2CD4" w:rsidP="00F1341C">
            <w:pPr>
              <w:pStyle w:val="ListParagraph"/>
              <w:numPr>
                <w:ilvl w:val="0"/>
                <w:numId w:val="38"/>
              </w:numPr>
              <w:rPr>
                <w:rFonts w:ascii="Times New Roman" w:hAnsi="Times New Roman"/>
                <w:sz w:val="24"/>
                <w:szCs w:val="24"/>
              </w:rPr>
            </w:pPr>
            <w:r>
              <w:rPr>
                <w:rFonts w:ascii="Times New Roman" w:hAnsi="Times New Roman"/>
                <w:sz w:val="24"/>
                <w:szCs w:val="24"/>
              </w:rPr>
              <w:t>Education and training materials focused on goal setting and problem-solving skills</w:t>
            </w:r>
          </w:p>
          <w:p w14:paraId="453A87A4" w14:textId="77777777" w:rsidR="006B2CD4" w:rsidRDefault="006B2CD4">
            <w:pPr>
              <w:rPr>
                <w:sz w:val="24"/>
                <w:szCs w:val="24"/>
              </w:rPr>
            </w:pPr>
            <w:r>
              <w:rPr>
                <w:sz w:val="24"/>
                <w:szCs w:val="24"/>
              </w:rPr>
              <w:t xml:space="preserve">Real Appeal is a voluntary program, there is no cost to participate and coverage is at </w:t>
            </w:r>
            <w:r>
              <w:rPr>
                <w:b/>
                <w:color w:val="0000FF"/>
                <w:sz w:val="24"/>
                <w:szCs w:val="24"/>
              </w:rPr>
              <w:t>100%</w:t>
            </w:r>
            <w:r>
              <w:rPr>
                <w:sz w:val="24"/>
                <w:szCs w:val="24"/>
              </w:rPr>
              <w:t>.</w:t>
            </w:r>
          </w:p>
          <w:p w14:paraId="71726E86" w14:textId="77777777" w:rsidR="006B2CD4" w:rsidRDefault="006B2CD4">
            <w:pPr>
              <w:rPr>
                <w:sz w:val="24"/>
                <w:szCs w:val="24"/>
              </w:rPr>
            </w:pPr>
          </w:p>
          <w:p w14:paraId="4E07039D" w14:textId="62AB86AA" w:rsidR="006B2CD4" w:rsidRDefault="006B2CD4">
            <w:pPr>
              <w:rPr>
                <w:rStyle w:val="Hyperlink"/>
              </w:rPr>
            </w:pPr>
            <w:r>
              <w:rPr>
                <w:sz w:val="24"/>
                <w:szCs w:val="24"/>
              </w:rPr>
              <w:t xml:space="preserve">For more information regarding Real Appeal, visit </w:t>
            </w:r>
            <w:hyperlink r:id="rId37" w:history="1">
              <w:r w:rsidR="005A2D1C" w:rsidRPr="00F1341C">
                <w:rPr>
                  <w:rStyle w:val="Hyperlink"/>
                  <w:sz w:val="24"/>
                  <w:szCs w:val="24"/>
                </w:rPr>
                <w:t>member.realappeal.com</w:t>
              </w:r>
            </w:hyperlink>
          </w:p>
          <w:p w14:paraId="7E227E77" w14:textId="77777777" w:rsidR="006B2CD4" w:rsidRDefault="006B2CD4">
            <w:pPr>
              <w:rPr>
                <w:color w:val="000000"/>
              </w:rPr>
            </w:pPr>
          </w:p>
          <w:p w14:paraId="3BC2E98B" w14:textId="79488CEE" w:rsidR="006B2CD4" w:rsidRPr="00725AF5" w:rsidRDefault="006B2CD4" w:rsidP="000E7F8D">
            <w:pPr>
              <w:pStyle w:val="TableTextCharChar"/>
              <w:spacing w:line="276" w:lineRule="auto"/>
              <w:rPr>
                <w:rStyle w:val="NumbersCostShareChar"/>
              </w:rPr>
            </w:pPr>
          </w:p>
        </w:tc>
      </w:tr>
      <w:tr w:rsidR="00BC361D" w:rsidRPr="00725AF5" w14:paraId="427F0C8D"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203" w:name="SimplyEngaged_Wellness_Incentive_Program"/>
            <w:r w:rsidRPr="00725AF5">
              <w:rPr>
                <w:rFonts w:ascii="Times New Roman" w:hAnsi="Times New Roman" w:cs="Times New Roman"/>
                <w:sz w:val="24"/>
                <w:szCs w:val="24"/>
              </w:rPr>
              <w:t>SimplyEngaged Wellness Incentive Program</w:t>
            </w:r>
            <w:bookmarkEnd w:id="203"/>
          </w:p>
          <w:p w14:paraId="427F0C62" w14:textId="562E6C93" w:rsidR="00BC361D" w:rsidRPr="00725AF5"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516FD2">
            <w:pPr>
              <w:pStyle w:val="iBAAGSituationBoxName"/>
              <w:rPr>
                <w:rFonts w:ascii="Times New Roman" w:hAnsi="Times New Roman" w:cs="Times New Roman"/>
                <w:sz w:val="24"/>
                <w:szCs w:val="24"/>
              </w:rPr>
            </w:pPr>
            <w:bookmarkStart w:id="204" w:name="UnitedHealthcare_Motion"/>
            <w:r w:rsidRPr="00725AF5">
              <w:rPr>
                <w:rFonts w:ascii="Times New Roman" w:hAnsi="Times New Roman" w:cs="Times New Roman"/>
                <w:sz w:val="24"/>
                <w:szCs w:val="24"/>
              </w:rPr>
              <w:t xml:space="preserve">UnitedHealthcare Motion </w:t>
            </w:r>
          </w:p>
          <w:bookmarkEnd w:id="204"/>
          <w:p w14:paraId="3040B7D6" w14:textId="77777777" w:rsidR="000251DA" w:rsidRPr="00725AF5" w:rsidRDefault="000251DA" w:rsidP="000579AC">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516FD2">
            <w:pPr>
              <w:pStyle w:val="iBAAGStandardText"/>
              <w:rPr>
                <w:rFonts w:ascii="Times New Roman" w:hAnsi="Times New Roman" w:cs="Times New Roman"/>
              </w:rPr>
            </w:pPr>
            <w:r w:rsidRPr="00725AF5">
              <w:rPr>
                <w:rFonts w:ascii="Times New Roman" w:hAnsi="Times New Roman" w:cs="Times New Roman"/>
              </w:rPr>
              <w:t>Not Applicable</w:t>
            </w:r>
          </w:p>
          <w:p w14:paraId="3DD9666F" w14:textId="77777777" w:rsidR="000251DA" w:rsidRPr="00725AF5" w:rsidRDefault="000251DA" w:rsidP="000579AC">
            <w:pPr>
              <w:pStyle w:val="iBAAGLevel1Bullets"/>
              <w:numPr>
                <w:ilvl w:val="0"/>
                <w:numId w:val="0"/>
              </w:numPr>
            </w:pPr>
          </w:p>
        </w:tc>
      </w:tr>
      <w:tr w:rsidR="00E726B2" w:rsidRPr="00725AF5" w14:paraId="427F0CAE" w14:textId="77777777" w:rsidTr="00BA2E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205" w:name="Vision_Vendor"/>
            <w:r w:rsidRPr="00725AF5">
              <w:rPr>
                <w:b/>
                <w:color w:val="000000"/>
              </w:rPr>
              <w:t>Vision Vendor</w:t>
            </w:r>
            <w:bookmarkEnd w:id="20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695A1D05" w:rsidR="006837B7" w:rsidRPr="00725AF5" w:rsidRDefault="006837B7" w:rsidP="006837B7">
            <w:pPr>
              <w:pStyle w:val="MemberViewStandard"/>
            </w:pPr>
            <w:r w:rsidRPr="00725AF5">
              <w:t xml:space="preserve">Administered by: </w:t>
            </w:r>
            <w:r w:rsidR="00A24EBD" w:rsidRPr="00A24EBD">
              <w:t>EyeMed</w:t>
            </w:r>
          </w:p>
          <w:p w14:paraId="6DC58686" w14:textId="41182CEC"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B433C3" w:rsidRPr="000579AC">
              <w:rPr>
                <w:rStyle w:val="MemberViewStandardChar"/>
                <w:rFonts w:eastAsiaTheme="minorHAnsi"/>
                <w:b/>
                <w:color w:val="0000FF"/>
              </w:rPr>
              <w:t>8</w:t>
            </w:r>
            <w:r w:rsidR="00A24EBD" w:rsidRPr="00A24EBD">
              <w:rPr>
                <w:rStyle w:val="MemberViewStandardChar"/>
                <w:rFonts w:eastAsiaTheme="minorHAnsi"/>
                <w:b/>
                <w:color w:val="0000FF"/>
              </w:rPr>
              <w:t>66</w:t>
            </w:r>
            <w:r w:rsidR="00A24EBD">
              <w:rPr>
                <w:rStyle w:val="MemberViewStandardChar"/>
                <w:rFonts w:eastAsiaTheme="minorHAnsi"/>
                <w:b/>
                <w:color w:val="0000FF"/>
              </w:rPr>
              <w:t>-</w:t>
            </w:r>
            <w:r w:rsidR="00A24EBD" w:rsidRPr="00A24EBD">
              <w:rPr>
                <w:rStyle w:val="MemberViewStandardChar"/>
                <w:rFonts w:eastAsiaTheme="minorHAnsi"/>
                <w:b/>
                <w:color w:val="0000FF"/>
              </w:rPr>
              <w:t>800-5457</w:t>
            </w:r>
          </w:p>
          <w:p w14:paraId="427F0CAD" w14:textId="2D7B0245"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A6475CC"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9C405B" w:rsidRPr="00725AF5">
              <w:rPr>
                <w:b/>
                <w:bCs/>
                <w:color w:val="FF0000"/>
              </w:rPr>
              <w:t xml:space="preserve"> </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00D7367"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9C405B" w:rsidRPr="00725AF5">
              <w:rPr>
                <w:b/>
                <w:bCs/>
                <w:color w:val="FF0000"/>
              </w:rPr>
              <w:t xml:space="preserve"> </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38DEDC30"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3AE19913"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58B1DFBF" w14:textId="5B47DDFA"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616C5" w:rsidRPr="00725AF5" w14:paraId="427F0CD2"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206" w:name="Disease_Management_Program_Carve_Out"/>
            <w:r w:rsidRPr="00725AF5">
              <w:rPr>
                <w:b/>
                <w:bCs/>
                <w:color w:val="FF0000"/>
                <w:sz w:val="24"/>
              </w:rPr>
              <w:t>Carve Out Disease Management Program</w:t>
            </w:r>
          </w:p>
          <w:bookmarkEnd w:id="206"/>
          <w:p w14:paraId="427F0CBB" w14:textId="77777777" w:rsidR="002616C5" w:rsidRPr="00725AF5" w:rsidRDefault="002616C5" w:rsidP="00197EA2">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725AF5" w:rsidRDefault="00197EA2" w:rsidP="00197EA2">
            <w:pPr>
              <w:rPr>
                <w:b/>
                <w:color w:val="FF0000"/>
                <w:sz w:val="24"/>
              </w:rPr>
            </w:pPr>
            <w:r w:rsidRPr="00725AF5">
              <w:rPr>
                <w:b/>
                <w:color w:val="FF0000"/>
                <w:sz w:val="24"/>
              </w:rPr>
              <w:t>Refer to UnitedHealthcare Personal Health Support with Disease Management</w:t>
            </w:r>
          </w:p>
          <w:p w14:paraId="427F0CD1" w14:textId="77777777" w:rsidR="002616C5" w:rsidRPr="00725AF5" w:rsidRDefault="002616C5" w:rsidP="000579AC">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&lt;!--section=Mental_and_Nervous--&gt;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5BD6E159" w:rsidR="00FD1B50" w:rsidRPr="00725AF5" w:rsidRDefault="00FD1B50" w:rsidP="00FD1B50">
      <w:r w:rsidRPr="00725AF5">
        <w:rPr>
          <w:i/>
          <w:iCs/>
          <w:sz w:val="24"/>
          <w:szCs w:val="24"/>
        </w:rPr>
        <w:t xml:space="preserve">Providers, this summary is for members, to review the terms of your participation agreement, please visit </w:t>
      </w:r>
      <w:hyperlink r:id="rId38" w:history="1">
        <w:r w:rsidR="003D5103">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207" w:name="Mental_and_Nervous"/>
      <w:r w:rsidRPr="00725AF5">
        <w:rPr>
          <w:b/>
          <w:bCs/>
          <w:color w:val="0000FF"/>
          <w:sz w:val="28"/>
        </w:rPr>
        <w:t>MENTAL HEALTH</w:t>
      </w:r>
    </w:p>
    <w:bookmarkEnd w:id="207"/>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851AF4">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F1138B8"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9C405B" w:rsidRPr="000579AC">
              <w:rPr>
                <w:b/>
                <w:bCs/>
              </w:rPr>
              <w:t xml:space="preserve"> </w:t>
            </w:r>
          </w:p>
          <w:p w14:paraId="427F0CEA"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62B9BFE3"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9C405B" w:rsidRPr="000579AC">
              <w:rPr>
                <w:b/>
                <w:bCs/>
              </w:rPr>
              <w:t xml:space="preserve"> </w:t>
            </w:r>
          </w:p>
          <w:p w14:paraId="427F0CEC" w14:textId="77777777" w:rsidR="00154B9C" w:rsidRPr="000579AC" w:rsidRDefault="00154B9C">
            <w:pPr>
              <w:pStyle w:val="TableHeaderText"/>
              <w:numPr>
                <w:ilvl w:val="12"/>
                <w:numId w:val="0"/>
              </w:numPr>
            </w:pPr>
            <w:r w:rsidRPr="000579AC">
              <w:t xml:space="preserve">NON-NETWORK </w:t>
            </w:r>
          </w:p>
        </w:tc>
      </w:tr>
      <w:tr w:rsidR="00C101ED" w:rsidRPr="00725AF5" w14:paraId="427F0D07" w14:textId="77777777" w:rsidTr="00851AF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208" w:name="Mental_Health_Vendor"/>
            <w:r w:rsidRPr="00725AF5">
              <w:rPr>
                <w:b/>
              </w:rPr>
              <w:t xml:space="preserve">Mental Health </w:t>
            </w:r>
            <w:r w:rsidR="00C101ED" w:rsidRPr="00725AF5">
              <w:rPr>
                <w:b/>
                <w:color w:val="000000"/>
              </w:rPr>
              <w:t>Vendor</w:t>
            </w:r>
            <w:bookmarkEnd w:id="2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725AF5" w:rsidRDefault="00C101ED" w:rsidP="00C101ED">
            <w:pPr>
              <w:pStyle w:val="TableTextCharCharChar1"/>
              <w:spacing w:line="276" w:lineRule="auto"/>
              <w:rPr>
                <w:color w:val="000000"/>
              </w:rPr>
            </w:pPr>
            <w:r w:rsidRPr="00725AF5">
              <w:rPr>
                <w:color w:val="000000"/>
              </w:rPr>
              <w:t>Administered by:</w:t>
            </w:r>
          </w:p>
          <w:p w14:paraId="2D56194A" w14:textId="77154E92" w:rsidR="00C101ED" w:rsidRPr="00725AF5" w:rsidRDefault="00C101ED" w:rsidP="00C101ED">
            <w:pPr>
              <w:pStyle w:val="TableTextCharCharChar1"/>
              <w:spacing w:line="276" w:lineRule="auto"/>
              <w:ind w:left="288" w:hanging="288"/>
              <w:rPr>
                <w:b/>
                <w:color w:val="FF00FF"/>
              </w:rPr>
            </w:pPr>
            <w:r w:rsidRPr="00725AF5">
              <w:rPr>
                <w:color w:val="000000"/>
              </w:rPr>
              <w:t xml:space="preserve">●  United Behavioral Health- Employer Division </w:t>
            </w:r>
          </w:p>
          <w:p w14:paraId="5B14EDBE" w14:textId="0DD49597"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4CF18543" w14:textId="57A0A4A5" w:rsidR="00C101ED" w:rsidRPr="00725AF5" w:rsidRDefault="00087981" w:rsidP="000579AC">
            <w:pPr>
              <w:pStyle w:val="TableTextCharCharChar1"/>
              <w:tabs>
                <w:tab w:val="left" w:pos="1870"/>
              </w:tabs>
              <w:spacing w:line="276" w:lineRule="auto"/>
              <w:ind w:left="288" w:hanging="288"/>
              <w:rPr>
                <w:b/>
                <w:color w:val="FF00FF"/>
              </w:rPr>
            </w:pPr>
            <w:r>
              <w:rPr>
                <w:b/>
                <w:color w:val="FF00FF"/>
              </w:rPr>
              <w:tab/>
            </w:r>
            <w:r>
              <w:rPr>
                <w:b/>
                <w:color w:val="FF00FF"/>
              </w:rPr>
              <w:tab/>
            </w:r>
          </w:p>
          <w:p w14:paraId="427F0D06" w14:textId="2785EEAF" w:rsidR="00C101ED" w:rsidRPr="00725AF5" w:rsidRDefault="00C101ED" w:rsidP="00197EA2">
            <w:pPr>
              <w:pStyle w:val="TableTextCharCharChar1"/>
              <w:rPr>
                <w:color w:val="FF00FF"/>
              </w:rPr>
            </w:pPr>
          </w:p>
        </w:tc>
      </w:tr>
      <w:tr w:rsidR="00201869" w:rsidRPr="00725AF5" w14:paraId="3855C1DC" w14:textId="77777777" w:rsidTr="00851AF4">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209" w:name="Employee_Assistance_Program_EAP"/>
            <w:r w:rsidRPr="00725AF5">
              <w:rPr>
                <w:b/>
                <w:color w:val="000000"/>
              </w:rPr>
              <w:t>Employee Assistance Program (EAP)</w:t>
            </w:r>
            <w:bookmarkEnd w:id="2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725AF5" w:rsidRDefault="00201869">
            <w:pPr>
              <w:pStyle w:val="TableTextCharCharChar1"/>
              <w:rPr>
                <w:b/>
              </w:rPr>
            </w:pPr>
            <w:r w:rsidRPr="00725AF5">
              <w:rPr>
                <w:b/>
              </w:rPr>
              <w:t>Employee Assistance Program (EAP)</w:t>
            </w:r>
          </w:p>
          <w:p w14:paraId="68170493" w14:textId="78D7CF4A" w:rsidR="00201869" w:rsidRPr="00725AF5" w:rsidRDefault="00201869">
            <w:pPr>
              <w:pStyle w:val="TableTextCharCharChar1"/>
              <w:rPr>
                <w:color w:val="000000"/>
              </w:rPr>
            </w:pPr>
            <w:r w:rsidRPr="00725AF5">
              <w:rPr>
                <w:color w:val="000000"/>
              </w:rPr>
              <w:t>Administered by:</w:t>
            </w:r>
            <w:r w:rsidR="00087981">
              <w:rPr>
                <w:color w:val="000000"/>
              </w:rPr>
              <w:t xml:space="preserve"> </w:t>
            </w:r>
            <w:r w:rsidR="00087981" w:rsidRPr="00087981">
              <w:rPr>
                <w:color w:val="000000"/>
              </w:rPr>
              <w:t>University of Missouri (self administered)</w:t>
            </w:r>
          </w:p>
          <w:p w14:paraId="56176FC4" w14:textId="48775617" w:rsidR="00201869" w:rsidRPr="00725AF5" w:rsidRDefault="00201869">
            <w:pPr>
              <w:pStyle w:val="TableTextCharCharChar1"/>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573-</w:t>
            </w:r>
            <w:r w:rsidR="00087981" w:rsidRPr="00087981">
              <w:rPr>
                <w:b/>
                <w:color w:val="0000FF"/>
              </w:rPr>
              <w:t>882-6701</w:t>
            </w:r>
          </w:p>
          <w:p w14:paraId="5C278F6A" w14:textId="77777777" w:rsidR="00201869" w:rsidRPr="00725AF5" w:rsidRDefault="00201869">
            <w:pPr>
              <w:pStyle w:val="TableTextCharCharChar1"/>
              <w:rPr>
                <w:b/>
                <w:color w:val="0000FF"/>
              </w:rPr>
            </w:pPr>
          </w:p>
          <w:p w14:paraId="14E88C29" w14:textId="189518B7" w:rsidR="00201869" w:rsidRPr="00725AF5" w:rsidRDefault="00201869" w:rsidP="00CE2751">
            <w:pPr>
              <w:pStyle w:val="TableTextCharCharChar1"/>
              <w:rPr>
                <w:b/>
                <w:color w:val="FF00FF"/>
              </w:rPr>
            </w:pPr>
          </w:p>
        </w:tc>
      </w:tr>
      <w:tr w:rsidR="001B3356" w:rsidRPr="00725AF5" w14:paraId="427F0DED" w14:textId="77777777" w:rsidTr="00851AF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210" w:name="Mental_Health_Services"/>
            <w:r w:rsidRPr="00725AF5">
              <w:rPr>
                <w:b/>
                <w:szCs w:val="24"/>
              </w:rPr>
              <w:t xml:space="preserve">Mental Health Services </w:t>
            </w:r>
          </w:p>
          <w:bookmarkEnd w:id="210"/>
          <w:p w14:paraId="427F0D09"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24C9E3FC"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7" w14:textId="77777777" w:rsidR="001B3356" w:rsidRPr="00725AF5" w:rsidRDefault="001B3356" w:rsidP="00E64986">
            <w:pPr>
              <w:pStyle w:val="TableText"/>
              <w:rPr>
                <w:b/>
                <w:color w:val="FF00FF"/>
                <w:szCs w:val="24"/>
              </w:rPr>
            </w:pPr>
          </w:p>
          <w:p w14:paraId="427F0D36" w14:textId="77777777" w:rsidR="001B3356" w:rsidRPr="00725AF5" w:rsidRDefault="001B3356" w:rsidP="00F1341C">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38" w14:textId="458C37AD" w:rsidR="001B3356" w:rsidRPr="00725AF5" w:rsidRDefault="00C81F28" w:rsidP="00E64986">
            <w:pPr>
              <w:pStyle w:val="TableTextChar"/>
              <w:numPr>
                <w:ilvl w:val="12"/>
                <w:numId w:val="0"/>
              </w:numPr>
              <w:rPr>
                <w:b/>
                <w:bCs/>
                <w:color w:val="FF00FF"/>
                <w:szCs w:val="24"/>
              </w:rPr>
            </w:pPr>
            <w:r>
              <w:rPr>
                <w:b/>
                <w:color w:val="0000FF"/>
                <w:szCs w:val="24"/>
              </w:rPr>
              <w:t>100%</w:t>
            </w:r>
            <w:r w:rsidR="001B3356" w:rsidRPr="00725AF5">
              <w:rPr>
                <w:color w:val="FF0000"/>
                <w:szCs w:val="24"/>
              </w:rPr>
              <w:t xml:space="preserve"> </w:t>
            </w:r>
            <w:r w:rsidR="001B3356" w:rsidRPr="00725AF5">
              <w:rPr>
                <w:szCs w:val="24"/>
              </w:rPr>
              <w:t xml:space="preserve">of eligible expenses after </w:t>
            </w:r>
            <w:r>
              <w:rPr>
                <w:b/>
                <w:bCs/>
                <w:color w:val="0000FF"/>
                <w:szCs w:val="24"/>
              </w:rPr>
              <w:t>$300</w:t>
            </w:r>
            <w:r w:rsidR="001B3356" w:rsidRPr="00725AF5">
              <w:rPr>
                <w:color w:val="FF0000"/>
                <w:szCs w:val="24"/>
              </w:rPr>
              <w:t xml:space="preserve"> </w:t>
            </w:r>
            <w:r w:rsidR="001B3356" w:rsidRPr="00725AF5">
              <w:rPr>
                <w:szCs w:val="24"/>
              </w:rPr>
              <w:t>per admission and satisfying the</w:t>
            </w:r>
            <w:r w:rsidR="001B3356" w:rsidRPr="00725AF5">
              <w:rPr>
                <w:b/>
                <w:color w:val="0000FF"/>
                <w:szCs w:val="24"/>
              </w:rPr>
              <w:t xml:space="preserve"> </w:t>
            </w:r>
            <w:r w:rsidR="001B3356" w:rsidRPr="00725AF5">
              <w:rPr>
                <w:szCs w:val="24"/>
              </w:rPr>
              <w:t>deductible.</w:t>
            </w:r>
          </w:p>
          <w:p w14:paraId="427F0D45" w14:textId="77777777" w:rsidR="001B3356" w:rsidRPr="00725AF5" w:rsidRDefault="001B3356" w:rsidP="00E64986">
            <w:pPr>
              <w:pStyle w:val="TableTextChar"/>
              <w:numPr>
                <w:ilvl w:val="12"/>
                <w:numId w:val="0"/>
              </w:numPr>
              <w:rPr>
                <w:b/>
                <w:i/>
                <w:iCs/>
                <w:color w:val="FF00FF"/>
                <w:szCs w:val="24"/>
              </w:rPr>
            </w:pPr>
          </w:p>
          <w:p w14:paraId="2E32BAAC" w14:textId="77777777" w:rsidR="001B10AA" w:rsidRPr="000579AC" w:rsidRDefault="001B10AA" w:rsidP="00E64986">
            <w:pPr>
              <w:pStyle w:val="TableTextChar"/>
              <w:numPr>
                <w:ilvl w:val="12"/>
                <w:numId w:val="0"/>
              </w:numPr>
              <w:rPr>
                <w:iCs/>
                <w:szCs w:val="24"/>
              </w:rPr>
            </w:pPr>
            <w:r w:rsidRPr="000579AC">
              <w:rPr>
                <w:iCs/>
                <w:szCs w:val="24"/>
              </w:rPr>
              <w:t xml:space="preserve">If a participant is re-admitted to a hospital for the same condition within </w:t>
            </w:r>
            <w:r w:rsidRPr="000579AC">
              <w:rPr>
                <w:b/>
                <w:iCs/>
                <w:color w:val="0000FF"/>
                <w:szCs w:val="24"/>
              </w:rPr>
              <w:t>60</w:t>
            </w:r>
            <w:r w:rsidRPr="000579AC">
              <w:rPr>
                <w:iCs/>
                <w:szCs w:val="24"/>
              </w:rPr>
              <w:t xml:space="preserve"> days, the hospital copay is waived after the initial admission.</w:t>
            </w: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4C" w14:textId="76E2033C" w:rsidR="001B3356" w:rsidRPr="00725AF5" w:rsidRDefault="00A85990" w:rsidP="00E64986">
            <w:pPr>
              <w:pStyle w:val="TableTextCharCharChar1"/>
              <w:numPr>
                <w:ilvl w:val="12"/>
                <w:numId w:val="0"/>
              </w:numPr>
              <w:rPr>
                <w:b/>
                <w:color w:val="0000FF"/>
                <w:szCs w:val="24"/>
              </w:rPr>
            </w:pPr>
            <w:r>
              <w:rPr>
                <w:b/>
                <w:color w:val="0000FF"/>
                <w:szCs w:val="24"/>
              </w:rPr>
              <w:t>$</w:t>
            </w:r>
            <w:r w:rsidR="003D5103">
              <w:rPr>
                <w:b/>
                <w:color w:val="0000FF"/>
                <w:szCs w:val="24"/>
              </w:rPr>
              <w:t>30</w:t>
            </w:r>
            <w:r w:rsidR="003D5103" w:rsidRPr="00725AF5">
              <w:rPr>
                <w:szCs w:val="24"/>
              </w:rPr>
              <w:t xml:space="preserve"> </w:t>
            </w:r>
            <w:r w:rsidR="001B3356" w:rsidRPr="00725AF5">
              <w:rPr>
                <w:szCs w:val="24"/>
              </w:rPr>
              <w:t xml:space="preserve">copay per visit then </w:t>
            </w:r>
            <w:r w:rsidR="003C3DFE">
              <w:rPr>
                <w:b/>
                <w:color w:val="0000FF"/>
                <w:szCs w:val="24"/>
              </w:rPr>
              <w:t>100%</w:t>
            </w:r>
            <w:r w:rsidR="001B3356" w:rsidRPr="00725AF5">
              <w:rPr>
                <w:b/>
                <w:color w:val="0000FF"/>
                <w:szCs w:val="24"/>
              </w:rPr>
              <w:t xml:space="preserve"> </w:t>
            </w:r>
            <w:r w:rsidR="001B3356" w:rsidRPr="00725AF5">
              <w:rPr>
                <w:bCs/>
                <w:szCs w:val="24"/>
              </w:rPr>
              <w:t>of eligible expenses</w:t>
            </w:r>
            <w:r w:rsidR="001B3356" w:rsidRPr="00725AF5">
              <w:rPr>
                <w:bCs/>
                <w:color w:val="0000FF"/>
                <w:szCs w:val="24"/>
              </w:rPr>
              <w:t>.</w:t>
            </w:r>
          </w:p>
          <w:p w14:paraId="427F0D4D" w14:textId="77777777" w:rsidR="001B3356" w:rsidRPr="00725AF5" w:rsidRDefault="001B3356" w:rsidP="00E64986">
            <w:pPr>
              <w:pStyle w:val="TableTextCharCharChar1"/>
              <w:rPr>
                <w:b/>
                <w:bCs/>
                <w:szCs w:val="24"/>
              </w:rPr>
            </w:pPr>
          </w:p>
          <w:p w14:paraId="427F0D4F" w14:textId="3BB9DDE4" w:rsidR="001B3356" w:rsidRPr="00725AF5" w:rsidRDefault="00A85990" w:rsidP="000579AC">
            <w:pPr>
              <w:pStyle w:val="TableTextCharCharChar1"/>
              <w:rPr>
                <w:rStyle w:val="wdColorPinkBoldItalic"/>
                <w:szCs w:val="24"/>
              </w:rPr>
            </w:pPr>
            <w:r>
              <w:rPr>
                <w:rStyle w:val="wdColorPinkBoldItalic"/>
                <w:i w:val="0"/>
                <w:color w:val="auto"/>
                <w:szCs w:val="24"/>
                <w:u w:val="none"/>
              </w:rPr>
              <w:t>Group Therapy:</w:t>
            </w:r>
          </w:p>
          <w:p w14:paraId="427F0D58" w14:textId="27CDE2B6" w:rsidR="00AE0AB7" w:rsidRPr="00725AF5" w:rsidRDefault="00A85990" w:rsidP="000579AC">
            <w:pPr>
              <w:pStyle w:val="TableTextCharCharChar1"/>
              <w:numPr>
                <w:ilvl w:val="12"/>
                <w:numId w:val="0"/>
              </w:numPr>
              <w:rPr>
                <w:b/>
                <w:bCs/>
                <w:color w:val="FF00FF"/>
                <w:szCs w:val="24"/>
              </w:rPr>
            </w:pPr>
            <w:r>
              <w:rPr>
                <w:b/>
                <w:color w:val="0000FF"/>
                <w:szCs w:val="24"/>
              </w:rPr>
              <w:t>$</w:t>
            </w:r>
            <w:r w:rsidR="003D5103">
              <w:rPr>
                <w:b/>
                <w:color w:val="0000FF"/>
                <w:szCs w:val="24"/>
              </w:rPr>
              <w:t>30</w:t>
            </w:r>
            <w:r w:rsidR="003D5103" w:rsidRPr="00725AF5">
              <w:rPr>
                <w:b/>
                <w:color w:val="0000FF"/>
                <w:szCs w:val="24"/>
              </w:rPr>
              <w:t xml:space="preserve"> </w:t>
            </w:r>
            <w:r w:rsidR="00AE0AB7" w:rsidRPr="00725AF5">
              <w:rPr>
                <w:szCs w:val="24"/>
              </w:rPr>
              <w:t xml:space="preserve">copay </w:t>
            </w:r>
          </w:p>
          <w:p w14:paraId="427F0D59" w14:textId="77777777" w:rsidR="00AE0AB7" w:rsidRPr="00725AF5" w:rsidRDefault="00AE0AB7" w:rsidP="00E64986">
            <w:pPr>
              <w:pStyle w:val="TableTextChar"/>
              <w:numPr>
                <w:ilvl w:val="12"/>
                <w:numId w:val="0"/>
              </w:numPr>
              <w:rPr>
                <w:b/>
                <w:color w:val="000000"/>
                <w:szCs w:val="24"/>
              </w:rPr>
            </w:pPr>
          </w:p>
          <w:p w14:paraId="2ADFA2F0" w14:textId="7B6B075A" w:rsidR="00F72BAC" w:rsidRPr="00FF4B72" w:rsidRDefault="00460D59" w:rsidP="00F72BAC">
            <w:pPr>
              <w:pStyle w:val="TableTextChar"/>
              <w:numPr>
                <w:ilvl w:val="12"/>
                <w:numId w:val="0"/>
              </w:numPr>
              <w:rPr>
                <w:color w:val="000000"/>
                <w:szCs w:val="24"/>
              </w:rPr>
            </w:pPr>
            <w:r w:rsidRPr="00FF4B72">
              <w:rPr>
                <w:color w:val="000000"/>
                <w:szCs w:val="24"/>
              </w:rPr>
              <w:t>Methadone Maintenance Treatment is a covered benefit to pay under the medical/behavioral plan.</w:t>
            </w:r>
          </w:p>
          <w:p w14:paraId="5405F863" w14:textId="77777777" w:rsidR="00460D59" w:rsidRPr="00725AF5" w:rsidRDefault="00460D59" w:rsidP="00F72BAC">
            <w:pPr>
              <w:pStyle w:val="TableTextChar"/>
              <w:numPr>
                <w:ilvl w:val="12"/>
                <w:numId w:val="0"/>
              </w:numPr>
              <w:rPr>
                <w:b/>
                <w:color w:val="000000"/>
                <w:szCs w:val="24"/>
              </w:rPr>
            </w:pPr>
          </w:p>
          <w:p w14:paraId="427F0D82" w14:textId="079CC1CF"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3E723506" w14:textId="34786907" w:rsidR="00FC0579" w:rsidRDefault="00195CEF" w:rsidP="002373EE">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color w:val="000000"/>
                <w:szCs w:val="24"/>
              </w:rPr>
              <w:t xml:space="preserve">intensive outpatient program treatment; outpatient electro-convulsive treatment; psychological testing; </w:t>
            </w:r>
            <w:r w:rsidR="004E6FEE" w:rsidRPr="004E6FEE">
              <w:rPr>
                <w:color w:val="000000"/>
                <w:szCs w:val="24"/>
              </w:rPr>
              <w:t>transcranial magnetic stimulation</w:t>
            </w:r>
          </w:p>
          <w:p w14:paraId="427F0D86" w14:textId="77777777" w:rsidR="00195CEF" w:rsidRPr="00725AF5" w:rsidRDefault="00195CEF" w:rsidP="002373EE">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8A" w14:textId="456E2417" w:rsidR="00195CEF" w:rsidRPr="00725AF5" w:rsidRDefault="00195CEF" w:rsidP="00195CEF">
            <w:pPr>
              <w:pStyle w:val="TableText"/>
              <w:rPr>
                <w:color w:val="000000"/>
                <w:szCs w:val="24"/>
              </w:rPr>
            </w:pPr>
            <w:r w:rsidRPr="00725AF5">
              <w:rPr>
                <w:color w:val="000000"/>
                <w:szCs w:val="24"/>
              </w:rPr>
              <w:t xml:space="preserve">In addition, </w:t>
            </w:r>
            <w:r w:rsidRPr="00725AF5">
              <w:rPr>
                <w:b/>
                <w:color w:val="000000"/>
                <w:szCs w:val="24"/>
              </w:rPr>
              <w:t>Network provider</w:t>
            </w:r>
            <w:r w:rsidRPr="00725AF5">
              <w:rPr>
                <w:color w:val="000000"/>
                <w:szCs w:val="24"/>
              </w:rPr>
              <w:t xml:space="preserve"> must obtain prior authorization from</w:t>
            </w:r>
            <w:r w:rsidRPr="00725AF5">
              <w:rPr>
                <w:b/>
                <w:color w:val="FF00FF"/>
                <w:szCs w:val="24"/>
              </w:rPr>
              <w:t xml:space="preserve"> </w:t>
            </w:r>
            <w:r w:rsidRPr="00725AF5">
              <w:rPr>
                <w:color w:val="000000"/>
                <w:szCs w:val="24"/>
              </w:rPr>
              <w:t>the Mental Health/Substance Use Disorder Administrator before the following services are received.</w:t>
            </w:r>
          </w:p>
          <w:p w14:paraId="427F0D8B" w14:textId="77777777" w:rsidR="00195CEF" w:rsidRPr="00725AF5" w:rsidRDefault="00195CEF" w:rsidP="00195CEF">
            <w:pPr>
              <w:pStyle w:val="TableText"/>
              <w:rPr>
                <w:color w:val="000000"/>
                <w:szCs w:val="24"/>
              </w:rPr>
            </w:pPr>
            <w:r w:rsidRPr="00725AF5">
              <w:rPr>
                <w:color w:val="000000"/>
                <w:szCs w:val="24"/>
              </w:rPr>
              <w:t xml:space="preserve">●   intensive outpatient </w:t>
            </w:r>
          </w:p>
          <w:p w14:paraId="427F0D8C" w14:textId="77777777" w:rsidR="00195CEF" w:rsidRPr="00725AF5" w:rsidRDefault="00195CEF" w:rsidP="00195CEF">
            <w:pPr>
              <w:pStyle w:val="TableText"/>
              <w:ind w:left="288"/>
              <w:rPr>
                <w:color w:val="000000"/>
                <w:szCs w:val="24"/>
              </w:rPr>
            </w:pPr>
            <w:r w:rsidRPr="00725AF5">
              <w:rPr>
                <w:color w:val="000000"/>
                <w:szCs w:val="24"/>
              </w:rPr>
              <w:t>program treatment;</w:t>
            </w:r>
          </w:p>
          <w:p w14:paraId="427F0D8D" w14:textId="77777777" w:rsidR="00195CEF" w:rsidRPr="00725AF5" w:rsidRDefault="00195CEF" w:rsidP="00195CEF">
            <w:pPr>
              <w:pStyle w:val="TableText"/>
              <w:rPr>
                <w:color w:val="000000"/>
                <w:szCs w:val="24"/>
              </w:rPr>
            </w:pPr>
            <w:r w:rsidRPr="00725AF5">
              <w:rPr>
                <w:color w:val="000000"/>
                <w:szCs w:val="24"/>
              </w:rPr>
              <w:t>●   outpatient electro-</w:t>
            </w:r>
          </w:p>
          <w:p w14:paraId="427F0D8E" w14:textId="77777777" w:rsidR="00195CEF" w:rsidRPr="00725AF5" w:rsidRDefault="00195CEF" w:rsidP="00195CEF">
            <w:pPr>
              <w:pStyle w:val="TableText"/>
              <w:ind w:left="288"/>
              <w:rPr>
                <w:color w:val="000000"/>
                <w:szCs w:val="24"/>
              </w:rPr>
            </w:pPr>
            <w:r w:rsidRPr="00725AF5">
              <w:rPr>
                <w:color w:val="000000"/>
                <w:szCs w:val="24"/>
              </w:rPr>
              <w:t>convulsive treatment;</w:t>
            </w:r>
          </w:p>
          <w:p w14:paraId="427F0D8F" w14:textId="77777777" w:rsidR="00195CEF" w:rsidRDefault="00195CEF" w:rsidP="00195CEF">
            <w:pPr>
              <w:pStyle w:val="TableText"/>
              <w:rPr>
                <w:color w:val="000000"/>
                <w:szCs w:val="24"/>
              </w:rPr>
            </w:pPr>
            <w:r w:rsidRPr="00725AF5">
              <w:rPr>
                <w:color w:val="000000"/>
                <w:szCs w:val="24"/>
              </w:rPr>
              <w:t>●   psychological testing;</w:t>
            </w:r>
          </w:p>
          <w:p w14:paraId="26803B47" w14:textId="77777777" w:rsidR="004E6FEE" w:rsidRPr="00F1341C" w:rsidRDefault="004E6FEE" w:rsidP="004E6FEE">
            <w:pPr>
              <w:rPr>
                <w:color w:val="000000"/>
                <w:sz w:val="24"/>
                <w:szCs w:val="24"/>
              </w:rPr>
            </w:pPr>
            <w:r w:rsidRPr="00F1341C">
              <w:rPr>
                <w:color w:val="000000"/>
                <w:sz w:val="24"/>
                <w:szCs w:val="24"/>
              </w:rPr>
              <w:t xml:space="preserve">●   transcranial magnetic </w:t>
            </w:r>
          </w:p>
          <w:p w14:paraId="2C15BDFF" w14:textId="5614E717" w:rsidR="004E6FEE" w:rsidRPr="004E6FEE" w:rsidRDefault="004E6FEE" w:rsidP="00F1341C">
            <w:pPr>
              <w:ind w:left="288"/>
              <w:rPr>
                <w:color w:val="000000"/>
                <w:szCs w:val="24"/>
              </w:rPr>
            </w:pPr>
            <w:r w:rsidRPr="00F1341C">
              <w:rPr>
                <w:color w:val="000000"/>
                <w:sz w:val="24"/>
                <w:szCs w:val="24"/>
              </w:rPr>
              <w:t>stimulation</w:t>
            </w:r>
          </w:p>
          <w:p w14:paraId="0F0D9598" w14:textId="77777777" w:rsidR="00C97019" w:rsidRPr="001308A9" w:rsidRDefault="00C97019" w:rsidP="00C97019">
            <w:pPr>
              <w:ind w:left="288"/>
              <w:rPr>
                <w:color w:val="000000"/>
                <w:sz w:val="24"/>
                <w:szCs w:val="24"/>
              </w:rPr>
            </w:pPr>
            <w:r w:rsidRPr="001308A9">
              <w:rPr>
                <w:color w:val="000000"/>
                <w:sz w:val="24"/>
                <w:szCs w:val="24"/>
              </w:rPr>
              <w:t xml:space="preserve">●   </w:t>
            </w:r>
            <w:r w:rsidRPr="001308A9">
              <w:rPr>
                <w:bCs/>
                <w:sz w:val="24"/>
              </w:rPr>
              <w:t>Methadone      Maintenance.</w:t>
            </w:r>
          </w:p>
          <w:p w14:paraId="1A141245" w14:textId="77777777" w:rsidR="00C97019" w:rsidRPr="00725AF5" w:rsidRDefault="00C97019" w:rsidP="00195CEF">
            <w:pPr>
              <w:pStyle w:val="TableText"/>
              <w:ind w:left="288"/>
              <w:rPr>
                <w:color w:val="000000"/>
                <w:szCs w:val="24"/>
              </w:rPr>
            </w:pPr>
          </w:p>
          <w:p w14:paraId="427F0D96" w14:textId="77777777" w:rsidR="001B3356" w:rsidRPr="00725AF5" w:rsidRDefault="001B3356" w:rsidP="00446169">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9C" w14:textId="30DBA16E" w:rsidR="00ED6B58" w:rsidRPr="00725AF5" w:rsidRDefault="009B6289" w:rsidP="00ED6B58">
            <w:pPr>
              <w:pStyle w:val="TableTextChar"/>
              <w:numPr>
                <w:ilvl w:val="12"/>
                <w:numId w:val="0"/>
              </w:numPr>
              <w:rPr>
                <w:b/>
                <w:bCs/>
                <w:color w:val="FF00FF"/>
                <w:szCs w:val="24"/>
              </w:rPr>
            </w:pPr>
            <w:r>
              <w:rPr>
                <w:b/>
                <w:color w:val="0000FF"/>
                <w:szCs w:val="24"/>
              </w:rPr>
              <w:t>80%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Default="001B3356" w:rsidP="00E64986">
            <w:pPr>
              <w:pStyle w:val="TableTextChar"/>
              <w:numPr>
                <w:ilvl w:val="12"/>
                <w:numId w:val="0"/>
              </w:numPr>
              <w:rPr>
                <w:b/>
                <w:color w:val="FF00FF"/>
                <w:szCs w:val="24"/>
              </w:rPr>
            </w:pPr>
          </w:p>
          <w:p w14:paraId="4C5804EE" w14:textId="77777777" w:rsidR="00460D59" w:rsidRDefault="00460D59" w:rsidP="00E64986">
            <w:pPr>
              <w:pStyle w:val="TableTextChar"/>
              <w:numPr>
                <w:ilvl w:val="12"/>
                <w:numId w:val="0"/>
              </w:numPr>
              <w:rPr>
                <w:b/>
                <w:color w:val="FF00FF"/>
                <w:szCs w:val="24"/>
              </w:rPr>
            </w:pPr>
          </w:p>
          <w:p w14:paraId="67C1FFDE" w14:textId="77777777" w:rsidR="00460D59" w:rsidRDefault="00460D59" w:rsidP="00E64986">
            <w:pPr>
              <w:pStyle w:val="TableTextChar"/>
              <w:numPr>
                <w:ilvl w:val="12"/>
                <w:numId w:val="0"/>
              </w:numPr>
              <w:rPr>
                <w:b/>
                <w:color w:val="FF00FF"/>
                <w:szCs w:val="24"/>
              </w:rPr>
            </w:pPr>
          </w:p>
          <w:p w14:paraId="1881C696" w14:textId="77777777" w:rsidR="00460D59" w:rsidRDefault="00460D59" w:rsidP="00E64986">
            <w:pPr>
              <w:pStyle w:val="TableTextChar"/>
              <w:numPr>
                <w:ilvl w:val="12"/>
                <w:numId w:val="0"/>
              </w:numPr>
              <w:rPr>
                <w:b/>
                <w:color w:val="FF00FF"/>
                <w:szCs w:val="24"/>
              </w:rPr>
            </w:pPr>
          </w:p>
          <w:p w14:paraId="45AC214A" w14:textId="77777777" w:rsidR="00460D59" w:rsidRDefault="00460D59" w:rsidP="00E64986">
            <w:pPr>
              <w:pStyle w:val="TableTextChar"/>
              <w:numPr>
                <w:ilvl w:val="12"/>
                <w:numId w:val="0"/>
              </w:numPr>
              <w:rPr>
                <w:b/>
                <w:color w:val="FF00FF"/>
                <w:szCs w:val="24"/>
              </w:rPr>
            </w:pPr>
          </w:p>
          <w:p w14:paraId="7785E195" w14:textId="77777777" w:rsidR="00460D59" w:rsidRDefault="00460D59" w:rsidP="00E64986">
            <w:pPr>
              <w:pStyle w:val="TableTextChar"/>
              <w:numPr>
                <w:ilvl w:val="12"/>
                <w:numId w:val="0"/>
              </w:numPr>
              <w:rPr>
                <w:b/>
                <w:color w:val="FF00FF"/>
                <w:szCs w:val="24"/>
              </w:rPr>
            </w:pPr>
          </w:p>
          <w:p w14:paraId="662BF8D4" w14:textId="77777777" w:rsidR="00460D59" w:rsidRDefault="00460D59" w:rsidP="00E64986">
            <w:pPr>
              <w:pStyle w:val="TableTextChar"/>
              <w:numPr>
                <w:ilvl w:val="12"/>
                <w:numId w:val="0"/>
              </w:numPr>
              <w:rPr>
                <w:b/>
                <w:color w:val="FF00FF"/>
                <w:szCs w:val="24"/>
              </w:rPr>
            </w:pPr>
          </w:p>
          <w:p w14:paraId="3FF5C5D7" w14:textId="77777777" w:rsidR="00460D59" w:rsidRPr="00725AF5" w:rsidRDefault="00460D59"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74CCBABF" w:rsidR="00A557CA" w:rsidRPr="00725AF5" w:rsidRDefault="009B6289" w:rsidP="00A557CA">
            <w:pPr>
              <w:pStyle w:val="TableTextChar"/>
              <w:numPr>
                <w:ilvl w:val="12"/>
                <w:numId w:val="0"/>
              </w:numPr>
              <w:rPr>
                <w:b/>
                <w:bCs/>
                <w:color w:val="FF00FF"/>
                <w:szCs w:val="24"/>
              </w:rPr>
            </w:pPr>
            <w:r>
              <w:rPr>
                <w:b/>
                <w:color w:val="0000FF"/>
                <w:szCs w:val="24"/>
              </w:rPr>
              <w:t>80%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427F0DAB" w14:textId="77777777" w:rsidR="001B3356" w:rsidRDefault="001B3356" w:rsidP="00E64986">
            <w:pPr>
              <w:pStyle w:val="TableTextChar"/>
              <w:numPr>
                <w:ilvl w:val="12"/>
                <w:numId w:val="0"/>
              </w:numPr>
              <w:rPr>
                <w:b/>
                <w:color w:val="FF00FF"/>
                <w:szCs w:val="24"/>
              </w:rPr>
            </w:pPr>
          </w:p>
          <w:p w14:paraId="4E64F32C" w14:textId="77777777" w:rsidR="00460D59" w:rsidRPr="00725AF5" w:rsidRDefault="00460D59" w:rsidP="00E64986">
            <w:pPr>
              <w:pStyle w:val="TableTextChar"/>
              <w:numPr>
                <w:ilvl w:val="12"/>
                <w:numId w:val="0"/>
              </w:numPr>
              <w:rPr>
                <w:b/>
                <w:color w:val="FF00FF"/>
                <w:szCs w:val="24"/>
              </w:rPr>
            </w:pPr>
          </w:p>
          <w:p w14:paraId="4A20262A" w14:textId="77777777" w:rsidR="00460D59" w:rsidRPr="00483482" w:rsidRDefault="00460D59" w:rsidP="00460D59">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27F0DAC" w14:textId="77777777" w:rsidR="001B3356" w:rsidRPr="00725AF5" w:rsidRDefault="001B3356" w:rsidP="00E64986">
            <w:pPr>
              <w:pStyle w:val="TableTextChar"/>
              <w:numPr>
                <w:ilvl w:val="12"/>
                <w:numId w:val="0"/>
              </w:numPr>
              <w:rPr>
                <w:b/>
                <w:color w:val="FF00FF"/>
                <w:szCs w:val="24"/>
              </w:rPr>
            </w:pPr>
          </w:p>
          <w:p w14:paraId="427F0DAD" w14:textId="77777777" w:rsidR="001B3356" w:rsidRDefault="001B3356" w:rsidP="00E64986">
            <w:pPr>
              <w:pStyle w:val="TableTextChar"/>
              <w:numPr>
                <w:ilvl w:val="12"/>
                <w:numId w:val="0"/>
              </w:numPr>
              <w:rPr>
                <w:b/>
                <w:color w:val="FF00FF"/>
                <w:szCs w:val="24"/>
              </w:rPr>
            </w:pPr>
          </w:p>
          <w:p w14:paraId="11D1B7A1" w14:textId="77777777" w:rsidR="00460D59" w:rsidRDefault="00460D59" w:rsidP="00E64986">
            <w:pPr>
              <w:pStyle w:val="TableTextChar"/>
              <w:numPr>
                <w:ilvl w:val="12"/>
                <w:numId w:val="0"/>
              </w:numPr>
              <w:rPr>
                <w:b/>
                <w:color w:val="FF00FF"/>
                <w:szCs w:val="24"/>
              </w:rPr>
            </w:pPr>
          </w:p>
          <w:p w14:paraId="357E4A65" w14:textId="77777777" w:rsidR="00460D59" w:rsidRDefault="00460D59" w:rsidP="00E64986">
            <w:pPr>
              <w:pStyle w:val="TableTextChar"/>
              <w:numPr>
                <w:ilvl w:val="12"/>
                <w:numId w:val="0"/>
              </w:numPr>
              <w:rPr>
                <w:b/>
                <w:color w:val="FF00FF"/>
                <w:szCs w:val="24"/>
              </w:rPr>
            </w:pPr>
          </w:p>
          <w:p w14:paraId="48F8D34A" w14:textId="77777777" w:rsidR="00460D59" w:rsidRDefault="00460D59" w:rsidP="00E64986">
            <w:pPr>
              <w:pStyle w:val="TableTextChar"/>
              <w:numPr>
                <w:ilvl w:val="12"/>
                <w:numId w:val="0"/>
              </w:numPr>
              <w:rPr>
                <w:b/>
                <w:color w:val="FF00FF"/>
                <w:szCs w:val="24"/>
              </w:rPr>
            </w:pPr>
          </w:p>
          <w:p w14:paraId="0CCEAC7B" w14:textId="77777777" w:rsidR="00460D59" w:rsidRDefault="00460D59" w:rsidP="00E64986">
            <w:pPr>
              <w:pStyle w:val="TableTextChar"/>
              <w:numPr>
                <w:ilvl w:val="12"/>
                <w:numId w:val="0"/>
              </w:numPr>
              <w:rPr>
                <w:b/>
                <w:color w:val="FF00FF"/>
                <w:szCs w:val="24"/>
              </w:rPr>
            </w:pPr>
          </w:p>
          <w:p w14:paraId="6FBBA20E" w14:textId="77777777" w:rsidR="00460D59" w:rsidRDefault="00460D59" w:rsidP="00E64986">
            <w:pPr>
              <w:pStyle w:val="TableTextChar"/>
              <w:numPr>
                <w:ilvl w:val="12"/>
                <w:numId w:val="0"/>
              </w:numPr>
              <w:rPr>
                <w:b/>
                <w:color w:val="FF00FF"/>
                <w:szCs w:val="24"/>
              </w:rPr>
            </w:pPr>
          </w:p>
          <w:p w14:paraId="0C44D5D8" w14:textId="77777777" w:rsidR="00460D59" w:rsidRPr="00725AF5" w:rsidRDefault="00460D59" w:rsidP="00E64986">
            <w:pPr>
              <w:pStyle w:val="TableTextChar"/>
              <w:numPr>
                <w:ilvl w:val="12"/>
                <w:numId w:val="0"/>
              </w:numPr>
              <w:rPr>
                <w:b/>
                <w:color w:val="FF00FF"/>
                <w:szCs w:val="24"/>
              </w:rPr>
            </w:pPr>
          </w:p>
          <w:p w14:paraId="427F0DD5" w14:textId="77777777"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5F132E18"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w:t>
            </w:r>
            <w:r w:rsidR="004E6FEE" w:rsidRPr="004E6FEE">
              <w:rPr>
                <w:color w:val="000000"/>
                <w:szCs w:val="24"/>
              </w:rPr>
              <w:t xml:space="preserve">transcranial magnetic stimulation; </w:t>
            </w:r>
            <w:r w:rsidRPr="00725AF5">
              <w:rPr>
                <w:rStyle w:val="CDVar"/>
                <w:rFonts w:ascii="Times New Roman" w:hAnsi="Times New Roman"/>
                <w:color w:val="000000"/>
                <w:szCs w:val="24"/>
              </w:rPr>
              <w:t>extended outpatient treatment visits, with or without medication management.</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725AF5" w:rsidRDefault="006B00A4" w:rsidP="006B00A4">
            <w:pPr>
              <w:pStyle w:val="TableText"/>
              <w:rPr>
                <w:rStyle w:val="CDVar"/>
                <w:rFonts w:ascii="Times New Roman" w:hAnsi="Times New Roman"/>
                <w:color w:val="000000"/>
                <w:szCs w:val="24"/>
              </w:rPr>
            </w:pPr>
          </w:p>
          <w:p w14:paraId="71F68352" w14:textId="4CDAB242" w:rsidR="00446169"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245DC91E" w14:textId="6E828440" w:rsidR="00F72BAC" w:rsidRPr="00725AF5" w:rsidRDefault="00F72BAC">
            <w:pPr>
              <w:rPr>
                <w:b/>
                <w:bCs/>
                <w:color w:val="FF00FF"/>
              </w:rPr>
            </w:pPr>
            <w:r w:rsidRPr="00725AF5">
              <w:rPr>
                <w:b/>
                <w:bCs/>
                <w:color w:val="FF00FF"/>
              </w:rPr>
              <w:t xml:space="preserve"> </w:t>
            </w:r>
          </w:p>
          <w:p w14:paraId="427F0DDF"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DE0"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DE1"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DE2"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DE3" w14:textId="77777777" w:rsidR="006B00A4"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392DEB7C" w14:textId="77777777" w:rsidR="004E6FEE" w:rsidRPr="00F1341C" w:rsidRDefault="004E6FEE" w:rsidP="004E6FEE">
            <w:pPr>
              <w:rPr>
                <w:color w:val="000000"/>
                <w:sz w:val="24"/>
                <w:szCs w:val="24"/>
              </w:rPr>
            </w:pPr>
            <w:r w:rsidRPr="00F1341C">
              <w:rPr>
                <w:color w:val="000000"/>
                <w:sz w:val="24"/>
                <w:szCs w:val="24"/>
              </w:rPr>
              <w:t xml:space="preserve">●   transcranial magnetic </w:t>
            </w:r>
          </w:p>
          <w:p w14:paraId="7AF236D1" w14:textId="3DC2AE6F" w:rsidR="004E6FEE" w:rsidRPr="00F1341C" w:rsidRDefault="004E6FEE" w:rsidP="00F1341C">
            <w:pPr>
              <w:ind w:left="288"/>
              <w:rPr>
                <w:rStyle w:val="CDVar"/>
                <w:rFonts w:ascii="Times New Roman" w:hAnsi="Times New Roman"/>
                <w:color w:val="000000"/>
                <w:sz w:val="24"/>
                <w:szCs w:val="24"/>
              </w:rPr>
            </w:pPr>
            <w:r w:rsidRPr="00F1341C">
              <w:rPr>
                <w:color w:val="000000"/>
                <w:sz w:val="24"/>
                <w:szCs w:val="24"/>
              </w:rPr>
              <w:t>stimulation</w:t>
            </w:r>
          </w:p>
          <w:p w14:paraId="427F0DE4"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DE5" w14:textId="07658604" w:rsidR="006B00A4"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01673063" w14:textId="77777777" w:rsidR="00B34F53" w:rsidRPr="004462A3" w:rsidRDefault="00B34F53" w:rsidP="00B34F53">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0E44D334" w14:textId="77777777" w:rsidR="00B34F53" w:rsidRPr="00725AF5" w:rsidRDefault="00B34F53" w:rsidP="006B00A4">
            <w:pPr>
              <w:pStyle w:val="TableText"/>
              <w:ind w:left="288"/>
              <w:rPr>
                <w:rStyle w:val="CDVar"/>
                <w:rFonts w:ascii="Times New Roman" w:hAnsi="Times New Roman"/>
                <w:color w:val="000000"/>
                <w:szCs w:val="24"/>
              </w:rPr>
            </w:pPr>
          </w:p>
          <w:p w14:paraId="427F0DE6" w14:textId="77777777" w:rsidR="006B00A4" w:rsidRPr="00725AF5" w:rsidRDefault="006B00A4" w:rsidP="006B00A4">
            <w:pPr>
              <w:pStyle w:val="TableText"/>
              <w:rPr>
                <w:color w:val="000000"/>
                <w:szCs w:val="24"/>
              </w:rPr>
            </w:pPr>
          </w:p>
          <w:p w14:paraId="427F0DE8" w14:textId="1BD48EE3"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DEC" w14:textId="02623512" w:rsidR="001B3356" w:rsidRPr="00725AF5" w:rsidRDefault="001B3356" w:rsidP="007432F5">
            <w:pPr>
              <w:pStyle w:val="TableText"/>
              <w:rPr>
                <w:bCs/>
                <w:color w:val="000000"/>
                <w:szCs w:val="24"/>
              </w:rPr>
            </w:pPr>
          </w:p>
        </w:tc>
      </w:tr>
      <w:tr w:rsidR="001B3356" w:rsidRPr="00725AF5" w14:paraId="427F0EB2" w14:textId="77777777" w:rsidTr="00851AF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211" w:name="Neurological_Disorders_Austism_Spectrum"/>
            <w:r w:rsidRPr="00725AF5">
              <w:rPr>
                <w:b/>
                <w:szCs w:val="24"/>
              </w:rPr>
              <w:t>Neurobiological Disorders - Mental Health Services for Autism Spectrum Disorders</w:t>
            </w:r>
          </w:p>
          <w:bookmarkEnd w:id="211"/>
          <w:p w14:paraId="427F0DF1" w14:textId="77777777" w:rsidR="001B3356" w:rsidRPr="00725AF5" w:rsidRDefault="001B3356" w:rsidP="00E64986">
            <w:pPr>
              <w:pStyle w:val="TableTextCharCharChar1"/>
              <w:rPr>
                <w:bCs/>
                <w:color w:val="0000FF"/>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2325C9DD" w:rsidR="001B3356" w:rsidRPr="00725AF5" w:rsidRDefault="001B3356">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3002944E" w:rsidR="001B3356" w:rsidRPr="00725AF5" w:rsidRDefault="001B3356" w:rsidP="00E64986">
            <w:pPr>
              <w:pStyle w:val="TableText"/>
              <w:rPr>
                <w:color w:val="000000"/>
                <w:szCs w:val="24"/>
              </w:rPr>
            </w:pPr>
            <w:r w:rsidRPr="00725AF5">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02FBF336"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25" w14:textId="7033C593" w:rsidR="001B3356" w:rsidRPr="00725AF5" w:rsidRDefault="003642BB" w:rsidP="00E64986">
            <w:pPr>
              <w:pStyle w:val="TableTextChar"/>
              <w:numPr>
                <w:ilvl w:val="12"/>
                <w:numId w:val="0"/>
              </w:numPr>
              <w:rPr>
                <w:szCs w:val="24"/>
              </w:rPr>
            </w:pPr>
            <w:r>
              <w:rPr>
                <w:b/>
                <w:color w:val="0000FF"/>
                <w:szCs w:val="24"/>
              </w:rPr>
              <w:t>100%</w:t>
            </w:r>
            <w:r w:rsidRPr="00725AF5">
              <w:rPr>
                <w:color w:val="FF0000"/>
                <w:szCs w:val="24"/>
              </w:rPr>
              <w:t xml:space="preserve"> </w:t>
            </w:r>
            <w:r w:rsidRPr="00725AF5">
              <w:rPr>
                <w:szCs w:val="24"/>
              </w:rPr>
              <w:t xml:space="preserve">of eligible expenses after </w:t>
            </w:r>
            <w:r>
              <w:rPr>
                <w:b/>
                <w:bCs/>
                <w:color w:val="0000FF"/>
                <w:szCs w:val="24"/>
              </w:rPr>
              <w:t>$300</w:t>
            </w:r>
            <w:r w:rsidRPr="00725AF5">
              <w:rPr>
                <w:color w:val="FF0000"/>
                <w:szCs w:val="24"/>
              </w:rPr>
              <w:t xml:space="preserve"> </w:t>
            </w:r>
            <w:r w:rsidRPr="00725AF5">
              <w:rPr>
                <w:szCs w:val="24"/>
              </w:rPr>
              <w:t>per admission and satisfying the</w:t>
            </w:r>
            <w:r w:rsidRPr="00725AF5">
              <w:rPr>
                <w:b/>
                <w:color w:val="0000FF"/>
                <w:szCs w:val="24"/>
              </w:rPr>
              <w:t xml:space="preserve"> </w:t>
            </w:r>
            <w:r w:rsidRPr="00725AF5">
              <w:rPr>
                <w:szCs w:val="24"/>
              </w:rPr>
              <w:t>deductible.</w:t>
            </w:r>
          </w:p>
          <w:p w14:paraId="427F0E26" w14:textId="77777777" w:rsidR="001B3356" w:rsidRPr="00725AF5" w:rsidRDefault="001B3356" w:rsidP="00E64986">
            <w:pPr>
              <w:pStyle w:val="TableTextChar"/>
              <w:numPr>
                <w:ilvl w:val="12"/>
                <w:numId w:val="0"/>
              </w:numPr>
              <w:rPr>
                <w:b/>
                <w:i/>
                <w:iCs/>
                <w:color w:val="FF00FF"/>
                <w:szCs w:val="24"/>
              </w:rPr>
            </w:pPr>
          </w:p>
          <w:p w14:paraId="052B903D" w14:textId="77777777" w:rsidR="00BA38A9" w:rsidRDefault="00BA38A9" w:rsidP="00E64986">
            <w:pPr>
              <w:pStyle w:val="TableTextChar"/>
              <w:numPr>
                <w:ilvl w:val="12"/>
                <w:numId w:val="0"/>
              </w:numPr>
              <w:rPr>
                <w:iCs/>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1" w14:textId="2B415D55" w:rsidR="00883176" w:rsidRPr="00725AF5" w:rsidRDefault="00446169" w:rsidP="00883176">
            <w:pPr>
              <w:pStyle w:val="TableTextCharCharChar1"/>
              <w:numPr>
                <w:ilvl w:val="12"/>
                <w:numId w:val="0"/>
              </w:numPr>
              <w:rPr>
                <w:b/>
                <w:color w:val="0000FF"/>
                <w:szCs w:val="24"/>
              </w:rPr>
            </w:pPr>
            <w:r>
              <w:rPr>
                <w:b/>
                <w:color w:val="0000FF"/>
                <w:szCs w:val="24"/>
              </w:rPr>
              <w:t>$</w:t>
            </w:r>
            <w:r w:rsidR="003D5103">
              <w:rPr>
                <w:b/>
                <w:color w:val="0000FF"/>
                <w:szCs w:val="24"/>
              </w:rPr>
              <w:t>30</w:t>
            </w:r>
            <w:r w:rsidR="003D5103" w:rsidRPr="00725AF5">
              <w:rPr>
                <w:szCs w:val="24"/>
              </w:rPr>
              <w:t xml:space="preserve"> </w:t>
            </w:r>
            <w:r w:rsidR="00883176" w:rsidRPr="00725AF5">
              <w:rPr>
                <w:szCs w:val="24"/>
              </w:rPr>
              <w:t xml:space="preserve">copay per visit then </w:t>
            </w:r>
            <w:r w:rsidR="00883176" w:rsidRPr="00725AF5">
              <w:rPr>
                <w:b/>
                <w:color w:val="0000FF"/>
                <w:szCs w:val="24"/>
              </w:rPr>
              <w:t xml:space="preserve">100% </w:t>
            </w:r>
            <w:r w:rsidR="00883176" w:rsidRPr="00725AF5">
              <w:rPr>
                <w:bCs/>
                <w:szCs w:val="24"/>
              </w:rPr>
              <w:t>of eligible expenses</w:t>
            </w:r>
            <w:r w:rsidR="00883176" w:rsidRPr="00725AF5">
              <w:rPr>
                <w:bCs/>
                <w:color w:val="0000FF"/>
                <w:szCs w:val="24"/>
              </w:rPr>
              <w:t>.</w:t>
            </w:r>
          </w:p>
          <w:p w14:paraId="427F0E32" w14:textId="77777777" w:rsidR="00883176" w:rsidRPr="00725AF5" w:rsidRDefault="00883176" w:rsidP="00883176">
            <w:pPr>
              <w:pStyle w:val="TableTextCharCharChar1"/>
              <w:rPr>
                <w:b/>
                <w:bCs/>
                <w:szCs w:val="24"/>
              </w:rPr>
            </w:pPr>
          </w:p>
          <w:p w14:paraId="35DEE77F" w14:textId="77777777" w:rsidR="00446169" w:rsidRPr="00725AF5" w:rsidRDefault="00446169" w:rsidP="00446169">
            <w:pPr>
              <w:pStyle w:val="TableTextCharCharChar1"/>
              <w:rPr>
                <w:rStyle w:val="wdColorPinkBoldItalic"/>
                <w:szCs w:val="24"/>
              </w:rPr>
            </w:pPr>
            <w:r>
              <w:rPr>
                <w:rStyle w:val="wdColorPinkBoldItalic"/>
                <w:i w:val="0"/>
                <w:color w:val="auto"/>
                <w:szCs w:val="24"/>
                <w:u w:val="none"/>
              </w:rPr>
              <w:t>Group Therapy:</w:t>
            </w:r>
          </w:p>
          <w:p w14:paraId="427F0E3E" w14:textId="596E1621" w:rsidR="00883176" w:rsidRDefault="00446169" w:rsidP="00E64986">
            <w:pPr>
              <w:pStyle w:val="TableTextChar"/>
              <w:numPr>
                <w:ilvl w:val="12"/>
                <w:numId w:val="0"/>
              </w:numPr>
              <w:rPr>
                <w:b/>
                <w:color w:val="000000"/>
                <w:szCs w:val="24"/>
              </w:rPr>
            </w:pPr>
            <w:r>
              <w:rPr>
                <w:b/>
                <w:color w:val="0000FF"/>
                <w:szCs w:val="24"/>
              </w:rPr>
              <w:t>$</w:t>
            </w:r>
            <w:r w:rsidR="003D5103">
              <w:rPr>
                <w:b/>
                <w:color w:val="0000FF"/>
                <w:szCs w:val="24"/>
              </w:rPr>
              <w:t>30</w:t>
            </w:r>
            <w:r w:rsidR="003D5103" w:rsidRPr="00725AF5">
              <w:rPr>
                <w:b/>
                <w:color w:val="0000FF"/>
                <w:szCs w:val="24"/>
              </w:rPr>
              <w:t xml:space="preserve"> </w:t>
            </w:r>
            <w:r w:rsidRPr="00725AF5">
              <w:rPr>
                <w:szCs w:val="24"/>
              </w:rPr>
              <w:t>copay</w:t>
            </w:r>
            <w:r w:rsidRPr="00725AF5" w:rsidDel="00446169">
              <w:rPr>
                <w:rStyle w:val="wdColorPinkBoldItalic"/>
                <w:szCs w:val="24"/>
              </w:rPr>
              <w:t xml:space="preserve"> </w:t>
            </w:r>
          </w:p>
          <w:p w14:paraId="35F64537" w14:textId="77777777" w:rsidR="00460D59" w:rsidRDefault="00460D59" w:rsidP="00460D59">
            <w:pPr>
              <w:pStyle w:val="TableTextChar"/>
              <w:numPr>
                <w:ilvl w:val="12"/>
                <w:numId w:val="0"/>
              </w:numPr>
              <w:rPr>
                <w:color w:val="000000"/>
                <w:szCs w:val="24"/>
              </w:rPr>
            </w:pPr>
          </w:p>
          <w:p w14:paraId="7658565E" w14:textId="77777777" w:rsidR="00460D59" w:rsidRPr="00483482" w:rsidRDefault="00460D59" w:rsidP="00460D59">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0B60C270" w14:textId="77777777" w:rsidR="00446169" w:rsidRPr="00725AF5" w:rsidRDefault="00446169" w:rsidP="00E64986">
            <w:pPr>
              <w:pStyle w:val="TableTextChar"/>
              <w:numPr>
                <w:ilvl w:val="12"/>
                <w:numId w:val="0"/>
              </w:numPr>
              <w:rPr>
                <w:b/>
                <w:color w:val="000000"/>
                <w:szCs w:val="24"/>
              </w:rPr>
            </w:pPr>
          </w:p>
          <w:p w14:paraId="427F0E58" w14:textId="4E931FDF"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53AC6B4B"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intensive outpatient program treatment; outpatient electro-convulsive treatment; psychological testing</w:t>
            </w:r>
          </w:p>
          <w:p w14:paraId="10DE48E9" w14:textId="2AE16344" w:rsidR="00446169" w:rsidRDefault="00446169" w:rsidP="00356135">
            <w:pPr>
              <w:pStyle w:val="TableTextChar"/>
              <w:numPr>
                <w:ilvl w:val="12"/>
                <w:numId w:val="0"/>
              </w:numPr>
              <w:rPr>
                <w:b/>
                <w:caps/>
                <w:color w:val="FF00FF"/>
                <w:szCs w:val="24"/>
              </w:rPr>
            </w:pPr>
          </w:p>
          <w:p w14:paraId="427F0E5C" w14:textId="4B154257" w:rsidR="00356135" w:rsidRPr="00725AF5" w:rsidRDefault="00356135" w:rsidP="00356135">
            <w:pPr>
              <w:pStyle w:val="TableTextChar"/>
              <w:numPr>
                <w:ilvl w:val="12"/>
                <w:numId w:val="0"/>
              </w:numPr>
              <w:rPr>
                <w:szCs w:val="24"/>
              </w:rPr>
            </w:pPr>
            <w:r w:rsidRPr="00725AF5">
              <w:rPr>
                <w:szCs w:val="24"/>
              </w:rPr>
              <w:t xml:space="preserve">Pre-service </w:t>
            </w:r>
            <w:r w:rsidRPr="00725AF5">
              <w:rPr>
                <w:rStyle w:val="TableTextChar2"/>
                <w:color w:val="000000"/>
                <w:szCs w:val="24"/>
              </w:rPr>
              <w:t xml:space="preserve">authorization </w:t>
            </w:r>
            <w:r w:rsidRPr="00725AF5">
              <w:rPr>
                <w:szCs w:val="24"/>
              </w:rPr>
              <w:t xml:space="preserve">is also required for Benefits provided for </w:t>
            </w:r>
            <w:r w:rsidR="00851AF4" w:rsidRPr="00851AF4">
              <w:rPr>
                <w:szCs w:val="24"/>
              </w:rPr>
              <w:t xml:space="preserve">Intensive Behavioral Therapy, including </w:t>
            </w:r>
            <w:r w:rsidRPr="00725AF5">
              <w:rPr>
                <w:szCs w:val="24"/>
              </w:rPr>
              <w:t>Applied Behavioral Analysis (ABA).</w:t>
            </w:r>
          </w:p>
          <w:p w14:paraId="427F0E5D" w14:textId="77777777" w:rsidR="00356135" w:rsidRPr="00725AF5" w:rsidRDefault="00356135" w:rsidP="00356135">
            <w:pPr>
              <w:pStyle w:val="TableTextChar"/>
              <w:numPr>
                <w:ilvl w:val="12"/>
                <w:numId w:val="0"/>
              </w:numPr>
              <w:rPr>
                <w:szCs w:val="24"/>
              </w:rPr>
            </w:pPr>
            <w:r w:rsidRPr="00725AF5">
              <w:rPr>
                <w:szCs w:val="24"/>
              </w:rPr>
              <w:t xml:space="preserve"> </w:t>
            </w: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1" w14:textId="45718750" w:rsidR="00356135" w:rsidRPr="00725AF5" w:rsidRDefault="00356135" w:rsidP="00356135">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E62" w14:textId="77777777" w:rsidR="00356135" w:rsidRPr="00725AF5" w:rsidRDefault="00356135" w:rsidP="00356135">
            <w:pPr>
              <w:pStyle w:val="TableTextChar"/>
              <w:numPr>
                <w:ilvl w:val="12"/>
                <w:numId w:val="0"/>
              </w:numPr>
              <w:rPr>
                <w:szCs w:val="24"/>
              </w:rPr>
            </w:pPr>
            <w:r w:rsidRPr="00725AF5">
              <w:rPr>
                <w:szCs w:val="24"/>
              </w:rPr>
              <w:t xml:space="preserve">●   intensive outpatient </w:t>
            </w:r>
          </w:p>
          <w:p w14:paraId="427F0E63" w14:textId="77777777" w:rsidR="00356135" w:rsidRPr="00725AF5" w:rsidRDefault="00356135" w:rsidP="00356135">
            <w:pPr>
              <w:pStyle w:val="TableTextChar"/>
              <w:numPr>
                <w:ilvl w:val="12"/>
                <w:numId w:val="0"/>
              </w:numPr>
              <w:ind w:left="288"/>
              <w:rPr>
                <w:szCs w:val="24"/>
              </w:rPr>
            </w:pPr>
            <w:r w:rsidRPr="00725AF5">
              <w:rPr>
                <w:szCs w:val="24"/>
              </w:rPr>
              <w:t>program treatment;</w:t>
            </w:r>
          </w:p>
          <w:p w14:paraId="427F0E64" w14:textId="77777777" w:rsidR="00356135" w:rsidRPr="00725AF5" w:rsidRDefault="00356135" w:rsidP="00356135">
            <w:pPr>
              <w:pStyle w:val="TableTextChar"/>
              <w:numPr>
                <w:ilvl w:val="12"/>
                <w:numId w:val="0"/>
              </w:numPr>
              <w:rPr>
                <w:szCs w:val="24"/>
              </w:rPr>
            </w:pPr>
            <w:r w:rsidRPr="00725AF5">
              <w:rPr>
                <w:szCs w:val="24"/>
              </w:rPr>
              <w:t>●   outpatient electro-</w:t>
            </w:r>
          </w:p>
          <w:p w14:paraId="427F0E65" w14:textId="77777777" w:rsidR="00356135" w:rsidRPr="00725AF5" w:rsidRDefault="00356135" w:rsidP="00356135">
            <w:pPr>
              <w:pStyle w:val="TableTextChar"/>
              <w:numPr>
                <w:ilvl w:val="12"/>
                <w:numId w:val="0"/>
              </w:numPr>
              <w:ind w:left="288"/>
              <w:rPr>
                <w:szCs w:val="24"/>
              </w:rPr>
            </w:pPr>
            <w:r w:rsidRPr="00725AF5">
              <w:rPr>
                <w:szCs w:val="24"/>
              </w:rPr>
              <w:t>convulsive treatment;</w:t>
            </w:r>
          </w:p>
          <w:p w14:paraId="427F0E66" w14:textId="77777777" w:rsidR="00356135" w:rsidRPr="00725AF5" w:rsidRDefault="00356135" w:rsidP="00356135">
            <w:pPr>
              <w:pStyle w:val="TableTextChar"/>
              <w:numPr>
                <w:ilvl w:val="12"/>
                <w:numId w:val="0"/>
              </w:numPr>
              <w:rPr>
                <w:szCs w:val="24"/>
              </w:rPr>
            </w:pPr>
            <w:r w:rsidRPr="00725AF5">
              <w:rPr>
                <w:szCs w:val="24"/>
              </w:rPr>
              <w:t>●   psychological testing;</w:t>
            </w:r>
          </w:p>
          <w:p w14:paraId="1CDA4859" w14:textId="77777777" w:rsidR="00C97019" w:rsidRPr="001308A9" w:rsidRDefault="00C97019" w:rsidP="00C97019">
            <w:pPr>
              <w:ind w:left="288"/>
              <w:rPr>
                <w:color w:val="000000"/>
                <w:sz w:val="24"/>
                <w:szCs w:val="24"/>
              </w:rPr>
            </w:pPr>
            <w:r w:rsidRPr="001308A9">
              <w:rPr>
                <w:color w:val="000000"/>
                <w:sz w:val="24"/>
                <w:szCs w:val="24"/>
              </w:rPr>
              <w:t xml:space="preserve">●   </w:t>
            </w:r>
            <w:r w:rsidRPr="001308A9">
              <w:rPr>
                <w:bCs/>
                <w:sz w:val="24"/>
              </w:rPr>
              <w:t>Methadone      Maintenance.</w:t>
            </w:r>
          </w:p>
          <w:p w14:paraId="5E3B1D27" w14:textId="77777777" w:rsidR="00C97019" w:rsidRPr="00725AF5" w:rsidRDefault="00C97019" w:rsidP="00356135">
            <w:pPr>
              <w:pStyle w:val="TableTextChar"/>
              <w:numPr>
                <w:ilvl w:val="12"/>
                <w:numId w:val="0"/>
              </w:numPr>
              <w:ind w:left="288"/>
              <w:rPr>
                <w:b/>
                <w:szCs w:val="24"/>
              </w:rPr>
            </w:pP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73" w14:textId="2A557307" w:rsidR="0042317F" w:rsidRPr="00725AF5" w:rsidRDefault="009B6289" w:rsidP="0042317F">
            <w:pPr>
              <w:pStyle w:val="TableTextChar"/>
              <w:rPr>
                <w:szCs w:val="24"/>
              </w:rPr>
            </w:pPr>
            <w:r>
              <w:rPr>
                <w:b/>
                <w:color w:val="0000FF"/>
                <w:szCs w:val="24"/>
              </w:rPr>
              <w:t>80%</w:t>
            </w:r>
            <w:r w:rsidR="0042317F" w:rsidRPr="00725AF5">
              <w:rPr>
                <w:szCs w:val="24"/>
              </w:rPr>
              <w:t xml:space="preserve"> of eligible expenses after satisfying the deductible.</w:t>
            </w:r>
          </w:p>
          <w:p w14:paraId="2E7CB398" w14:textId="77777777" w:rsidR="00332BD3" w:rsidRPr="00725AF5" w:rsidRDefault="00332BD3" w:rsidP="00E64986">
            <w:pPr>
              <w:pStyle w:val="TableTextChar"/>
              <w:numPr>
                <w:ilvl w:val="12"/>
                <w:numId w:val="0"/>
              </w:numPr>
              <w:rPr>
                <w:b/>
                <w:color w:val="FF00FF"/>
                <w:szCs w:val="24"/>
              </w:rPr>
            </w:pPr>
          </w:p>
          <w:p w14:paraId="07BCB82D" w14:textId="77777777" w:rsidR="00332BD3" w:rsidRDefault="00332BD3" w:rsidP="00E64986">
            <w:pPr>
              <w:pStyle w:val="TableTextChar"/>
              <w:numPr>
                <w:ilvl w:val="12"/>
                <w:numId w:val="0"/>
              </w:numPr>
              <w:rPr>
                <w:b/>
                <w:color w:val="FF00FF"/>
                <w:szCs w:val="24"/>
              </w:rPr>
            </w:pPr>
          </w:p>
          <w:p w14:paraId="5CC50201" w14:textId="77777777" w:rsidR="00460D59" w:rsidRDefault="00460D59" w:rsidP="00E64986">
            <w:pPr>
              <w:pStyle w:val="TableTextChar"/>
              <w:numPr>
                <w:ilvl w:val="12"/>
                <w:numId w:val="0"/>
              </w:numPr>
              <w:rPr>
                <w:b/>
                <w:color w:val="FF00FF"/>
                <w:szCs w:val="24"/>
              </w:rPr>
            </w:pPr>
          </w:p>
          <w:p w14:paraId="0CEAC944" w14:textId="77777777" w:rsidR="00460D59" w:rsidRDefault="00460D59" w:rsidP="00E64986">
            <w:pPr>
              <w:pStyle w:val="TableTextChar"/>
              <w:numPr>
                <w:ilvl w:val="12"/>
                <w:numId w:val="0"/>
              </w:numPr>
              <w:rPr>
                <w:b/>
                <w:color w:val="FF00FF"/>
                <w:szCs w:val="24"/>
              </w:rPr>
            </w:pPr>
          </w:p>
          <w:p w14:paraId="2637F492" w14:textId="77777777" w:rsidR="00460D59" w:rsidRDefault="00460D59" w:rsidP="00E64986">
            <w:pPr>
              <w:pStyle w:val="TableTextChar"/>
              <w:numPr>
                <w:ilvl w:val="12"/>
                <w:numId w:val="0"/>
              </w:numPr>
              <w:rPr>
                <w:b/>
                <w:color w:val="FF00FF"/>
                <w:szCs w:val="24"/>
              </w:rPr>
            </w:pPr>
          </w:p>
          <w:p w14:paraId="4BAE47BA" w14:textId="77777777" w:rsidR="00460D59" w:rsidRDefault="00460D59" w:rsidP="00E64986">
            <w:pPr>
              <w:pStyle w:val="TableTextChar"/>
              <w:numPr>
                <w:ilvl w:val="12"/>
                <w:numId w:val="0"/>
              </w:numPr>
              <w:rPr>
                <w:b/>
                <w:color w:val="FF00FF"/>
                <w:szCs w:val="24"/>
              </w:rPr>
            </w:pPr>
          </w:p>
          <w:p w14:paraId="7802775E" w14:textId="77777777" w:rsidR="00460D59" w:rsidRDefault="00460D59" w:rsidP="00E64986">
            <w:pPr>
              <w:pStyle w:val="TableTextChar"/>
              <w:numPr>
                <w:ilvl w:val="12"/>
                <w:numId w:val="0"/>
              </w:numPr>
              <w:rPr>
                <w:b/>
                <w:color w:val="FF00FF"/>
                <w:szCs w:val="24"/>
              </w:rPr>
            </w:pPr>
          </w:p>
          <w:p w14:paraId="11AA5852" w14:textId="77777777" w:rsidR="00460D59" w:rsidRDefault="00460D59" w:rsidP="00E64986">
            <w:pPr>
              <w:pStyle w:val="TableTextChar"/>
              <w:numPr>
                <w:ilvl w:val="12"/>
                <w:numId w:val="0"/>
              </w:numPr>
              <w:rPr>
                <w:b/>
                <w:color w:val="FF00FF"/>
                <w:szCs w:val="24"/>
              </w:rPr>
            </w:pPr>
          </w:p>
          <w:p w14:paraId="4F0B0F57" w14:textId="77777777" w:rsidR="00460D59" w:rsidRPr="00725AF5" w:rsidRDefault="00460D59"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2B2A9C86" w:rsidR="00883176" w:rsidRPr="00725AF5" w:rsidRDefault="009B6289" w:rsidP="00883176">
            <w:pPr>
              <w:pStyle w:val="TableTextCharCharChar1"/>
              <w:numPr>
                <w:ilvl w:val="12"/>
                <w:numId w:val="0"/>
              </w:numPr>
              <w:rPr>
                <w:b/>
                <w:color w:val="0000FF"/>
                <w:szCs w:val="24"/>
              </w:rPr>
            </w:pPr>
            <w:r>
              <w:rPr>
                <w:b/>
                <w:color w:val="0000FF"/>
                <w:szCs w:val="24"/>
              </w:rPr>
              <w:t>80%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A3308BE" w14:textId="77777777" w:rsidR="00460D59" w:rsidRDefault="00460D59" w:rsidP="00460D59">
            <w:pPr>
              <w:pStyle w:val="TableTextChar"/>
              <w:numPr>
                <w:ilvl w:val="12"/>
                <w:numId w:val="0"/>
              </w:numPr>
              <w:rPr>
                <w:color w:val="000000"/>
                <w:szCs w:val="24"/>
              </w:rPr>
            </w:pPr>
          </w:p>
          <w:p w14:paraId="22E32C7A" w14:textId="77777777" w:rsidR="00460D59" w:rsidRDefault="00460D59" w:rsidP="00460D59">
            <w:pPr>
              <w:pStyle w:val="TableTextChar"/>
              <w:numPr>
                <w:ilvl w:val="12"/>
                <w:numId w:val="0"/>
              </w:numPr>
              <w:rPr>
                <w:color w:val="000000"/>
                <w:szCs w:val="24"/>
              </w:rPr>
            </w:pPr>
          </w:p>
          <w:p w14:paraId="002E1ACB" w14:textId="77777777" w:rsidR="00460D59" w:rsidRDefault="00460D59" w:rsidP="00460D59">
            <w:pPr>
              <w:pStyle w:val="TableTextChar"/>
              <w:numPr>
                <w:ilvl w:val="12"/>
                <w:numId w:val="0"/>
              </w:numPr>
              <w:rPr>
                <w:color w:val="000000"/>
                <w:szCs w:val="24"/>
              </w:rPr>
            </w:pPr>
          </w:p>
          <w:p w14:paraId="4D763098" w14:textId="77777777" w:rsidR="00460D59" w:rsidRPr="00483482" w:rsidRDefault="00460D59" w:rsidP="00460D59">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27F0E7C" w14:textId="77777777" w:rsidR="00883176" w:rsidRDefault="00883176" w:rsidP="00E64986">
            <w:pPr>
              <w:pStyle w:val="TableTextChar"/>
              <w:numPr>
                <w:ilvl w:val="12"/>
                <w:numId w:val="0"/>
              </w:numPr>
              <w:rPr>
                <w:b/>
                <w:color w:val="FF00FF"/>
                <w:szCs w:val="24"/>
              </w:rPr>
            </w:pPr>
          </w:p>
          <w:p w14:paraId="1204CFA7" w14:textId="77777777" w:rsidR="00460D59" w:rsidRDefault="00460D59" w:rsidP="00E64986">
            <w:pPr>
              <w:pStyle w:val="TableTextChar"/>
              <w:numPr>
                <w:ilvl w:val="12"/>
                <w:numId w:val="0"/>
              </w:numPr>
              <w:rPr>
                <w:b/>
                <w:color w:val="FF00FF"/>
                <w:szCs w:val="24"/>
              </w:rPr>
            </w:pPr>
          </w:p>
          <w:p w14:paraId="5D9EEECA" w14:textId="77777777" w:rsidR="00460D59" w:rsidRDefault="00460D59" w:rsidP="00E64986">
            <w:pPr>
              <w:pStyle w:val="TableTextChar"/>
              <w:numPr>
                <w:ilvl w:val="12"/>
                <w:numId w:val="0"/>
              </w:numPr>
              <w:rPr>
                <w:b/>
                <w:color w:val="FF00FF"/>
                <w:szCs w:val="24"/>
              </w:rPr>
            </w:pPr>
          </w:p>
          <w:p w14:paraId="353BB345" w14:textId="77777777" w:rsidR="00460D59" w:rsidRDefault="00460D59" w:rsidP="00E64986">
            <w:pPr>
              <w:pStyle w:val="TableTextChar"/>
              <w:numPr>
                <w:ilvl w:val="12"/>
                <w:numId w:val="0"/>
              </w:numPr>
              <w:rPr>
                <w:b/>
                <w:color w:val="FF00FF"/>
                <w:szCs w:val="24"/>
              </w:rPr>
            </w:pPr>
          </w:p>
          <w:p w14:paraId="4E592985" w14:textId="77777777" w:rsidR="00460D59" w:rsidRDefault="00460D59" w:rsidP="00E64986">
            <w:pPr>
              <w:pStyle w:val="TableTextChar"/>
              <w:numPr>
                <w:ilvl w:val="12"/>
                <w:numId w:val="0"/>
              </w:numPr>
              <w:rPr>
                <w:b/>
                <w:color w:val="FF00FF"/>
                <w:szCs w:val="24"/>
              </w:rPr>
            </w:pPr>
          </w:p>
          <w:p w14:paraId="4D9AA9C8" w14:textId="77777777" w:rsidR="00460D59" w:rsidRDefault="00460D59" w:rsidP="00E64986">
            <w:pPr>
              <w:pStyle w:val="TableTextChar"/>
              <w:numPr>
                <w:ilvl w:val="12"/>
                <w:numId w:val="0"/>
              </w:numPr>
              <w:rPr>
                <w:b/>
                <w:color w:val="FF00FF"/>
                <w:szCs w:val="24"/>
              </w:rPr>
            </w:pPr>
          </w:p>
          <w:p w14:paraId="41704F06" w14:textId="77777777" w:rsidR="00460D59" w:rsidRDefault="00460D59" w:rsidP="00E64986">
            <w:pPr>
              <w:pStyle w:val="TableTextChar"/>
              <w:numPr>
                <w:ilvl w:val="12"/>
                <w:numId w:val="0"/>
              </w:numPr>
              <w:rPr>
                <w:b/>
                <w:color w:val="FF00FF"/>
                <w:szCs w:val="24"/>
              </w:rPr>
            </w:pPr>
          </w:p>
          <w:p w14:paraId="0C946C34" w14:textId="77777777" w:rsidR="00460D59" w:rsidRPr="00725AF5" w:rsidRDefault="00460D59" w:rsidP="00E64986">
            <w:pPr>
              <w:pStyle w:val="TableTextChar"/>
              <w:numPr>
                <w:ilvl w:val="12"/>
                <w:numId w:val="0"/>
              </w:numPr>
              <w:rPr>
                <w:b/>
                <w:color w:val="FF00FF"/>
                <w:szCs w:val="24"/>
              </w:rPr>
            </w:pPr>
          </w:p>
          <w:p w14:paraId="427F0E98" w14:textId="1DD53439"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48BACFE9"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3B1B0D77" w14:textId="77777777" w:rsidR="00DD7209" w:rsidRDefault="00DD7209" w:rsidP="00AE3A6B">
            <w:pPr>
              <w:pStyle w:val="TableText"/>
              <w:rPr>
                <w:rStyle w:val="InstructionalTextChar"/>
              </w:rPr>
            </w:pPr>
            <w:r w:rsidRPr="00725AF5" w:rsidDel="00DD7209">
              <w:rPr>
                <w:rStyle w:val="InstructionalTextChar"/>
              </w:rPr>
              <w:t xml:space="preserve"> </w:t>
            </w:r>
          </w:p>
          <w:p w14:paraId="427F0E9D" w14:textId="6C00F5D1"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Pre-service authorization is also required for Benefits provided for </w:t>
            </w:r>
            <w:r w:rsidR="00851AF4" w:rsidRPr="00851AF4">
              <w:rPr>
                <w:color w:val="000000"/>
                <w:szCs w:val="24"/>
              </w:rPr>
              <w:t xml:space="preserve">Intensive Behavioral Therapy, including </w:t>
            </w:r>
            <w:r w:rsidRPr="00725AF5">
              <w:rPr>
                <w:rStyle w:val="CDVar"/>
                <w:rFonts w:ascii="Times New Roman" w:hAnsi="Times New Roman"/>
                <w:color w:val="000000"/>
                <w:szCs w:val="24"/>
              </w:rPr>
              <w:t>Applied Behavioral Analysis (ABA).</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Default="00AE3A6B" w:rsidP="00AE3A6B">
            <w:pPr>
              <w:pStyle w:val="TableText"/>
              <w:rPr>
                <w:rStyle w:val="CDVar"/>
                <w:rFonts w:ascii="Times New Roman" w:hAnsi="Times New Roman"/>
                <w:color w:val="000000"/>
                <w:szCs w:val="24"/>
              </w:rPr>
            </w:pPr>
          </w:p>
          <w:p w14:paraId="1FC0AA34" w14:textId="77777777" w:rsidR="00460D59" w:rsidRPr="00725AF5" w:rsidRDefault="00460D59" w:rsidP="00AE3A6B">
            <w:pPr>
              <w:pStyle w:val="TableText"/>
              <w:rPr>
                <w:rStyle w:val="CDVar"/>
                <w:rFonts w:ascii="Times New Roman" w:hAnsi="Times New Roman"/>
                <w:color w:val="000000"/>
                <w:szCs w:val="24"/>
              </w:rPr>
            </w:pPr>
          </w:p>
          <w:p w14:paraId="427F0EA2" w14:textId="144EF823"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A88561" w14:textId="60DA5444" w:rsidR="00F72BAC" w:rsidRPr="00725AF5" w:rsidRDefault="00F72BAC" w:rsidP="00F72BAC">
            <w:pPr>
              <w:rPr>
                <w:b/>
                <w:bCs/>
                <w:color w:val="FF00FF"/>
                <w:sz w:val="24"/>
                <w:szCs w:val="24"/>
              </w:rPr>
            </w:pPr>
            <w:r w:rsidRPr="00725AF5">
              <w:rPr>
                <w:b/>
                <w:bCs/>
                <w:color w:val="FF00FF"/>
                <w:sz w:val="24"/>
                <w:szCs w:val="24"/>
              </w:rPr>
              <w:t xml:space="preserve"> </w:t>
            </w:r>
          </w:p>
          <w:p w14:paraId="427F0EA3"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EA4"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EA5"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EA6"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EA7"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EA8"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EA9" w14:textId="6B92BD0A" w:rsidR="00AE3A6B"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3EA30007" w14:textId="77777777" w:rsidR="00B34F53" w:rsidRPr="004462A3" w:rsidRDefault="00B34F53" w:rsidP="00B34F53">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1CC4A2B7" w14:textId="77777777" w:rsidR="00B34F53" w:rsidRPr="00725AF5" w:rsidRDefault="00B34F53" w:rsidP="00AE3A6B">
            <w:pPr>
              <w:pStyle w:val="TableText"/>
              <w:ind w:left="288"/>
              <w:rPr>
                <w:rStyle w:val="CDVar"/>
                <w:rFonts w:ascii="Times New Roman" w:hAnsi="Times New Roman"/>
                <w:color w:val="000000"/>
                <w:szCs w:val="24"/>
              </w:rPr>
            </w:pPr>
          </w:p>
          <w:p w14:paraId="427F0EAA" w14:textId="77777777" w:rsidR="00AE3A6B" w:rsidRPr="00725AF5" w:rsidRDefault="00AE3A6B" w:rsidP="00AE3A6B">
            <w:pPr>
              <w:pStyle w:val="TableText"/>
              <w:rPr>
                <w:color w:val="000000"/>
                <w:szCs w:val="24"/>
              </w:rPr>
            </w:pPr>
          </w:p>
          <w:p w14:paraId="427F0EAC" w14:textId="7BFCFBD0"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EB1" w14:textId="6B852E96" w:rsidR="00C0576E" w:rsidRPr="00725AF5" w:rsidRDefault="00C0576E" w:rsidP="007432F5">
            <w:pPr>
              <w:pStyle w:val="TableText"/>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3D70AB6C"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1A1663" w:rsidRPr="00725AF5">
              <w:rPr>
                <w:b/>
                <w:bCs/>
                <w:color w:val="FF0000"/>
              </w:rPr>
              <w:t xml:space="preserve"> </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4498D339"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1A1663" w:rsidRPr="00725AF5">
              <w:rPr>
                <w:b/>
                <w:bCs/>
                <w:color w:val="FF0000"/>
              </w:rPr>
              <w:t xml:space="preserve"> </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45320F62"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06733A1B"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2C85073B" w14:textId="1025029B"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C7"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&lt;!--section=Chemical_Dependency--&gt;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131A2A14" w:rsidR="00FD1B50" w:rsidRPr="00725AF5" w:rsidRDefault="00FD1B50" w:rsidP="00FD1B50">
      <w:r w:rsidRPr="00725AF5">
        <w:rPr>
          <w:i/>
          <w:iCs/>
          <w:sz w:val="24"/>
          <w:szCs w:val="24"/>
        </w:rPr>
        <w:t xml:space="preserve">Providers, this summary is for members, to review the terms of your participation agreement, please visit </w:t>
      </w:r>
      <w:hyperlink r:id="rId39" w:history="1">
        <w:r w:rsidR="003D5103">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212" w:name="Chemical_Dependency"/>
      <w:r w:rsidRPr="00725AF5">
        <w:rPr>
          <w:b/>
          <w:bCs/>
          <w:color w:val="0000FF"/>
          <w:sz w:val="28"/>
        </w:rPr>
        <w:t>SUBSTANCE ABUSE</w:t>
      </w:r>
    </w:p>
    <w:bookmarkEnd w:id="212"/>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CD0D5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35EBF957"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1A1663" w:rsidRPr="000579AC">
              <w:rPr>
                <w:b/>
                <w:bCs/>
              </w:rPr>
              <w:t xml:space="preserve"> </w:t>
            </w:r>
          </w:p>
          <w:p w14:paraId="427F0ED9" w14:textId="77777777" w:rsidR="00154B9C" w:rsidRPr="000579AC" w:rsidRDefault="00154B9C">
            <w:pPr>
              <w:pStyle w:val="TableHeaderText"/>
              <w:numPr>
                <w:ilvl w:val="12"/>
                <w:numId w:val="0"/>
              </w:numPr>
            </w:pPr>
            <w:r w:rsidRPr="000579AC">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38C94AF5" w:rsidR="00154B9C" w:rsidRPr="000579AC" w:rsidRDefault="006044F0" w:rsidP="00D373B4">
            <w:pPr>
              <w:pStyle w:val="TableTextCharCharChar1"/>
              <w:jc w:val="center"/>
              <w:rPr>
                <w:b/>
                <w:bCs/>
              </w:rPr>
            </w:pPr>
            <w:r>
              <w:rPr>
                <w:rStyle w:val="InstructionalTextChar"/>
                <w:color w:val="auto"/>
              </w:rPr>
              <w:t xml:space="preserve">ROLLA </w:t>
            </w:r>
            <w:r w:rsidR="00F277AC" w:rsidRPr="000579AC">
              <w:rPr>
                <w:rStyle w:val="InstructionalTextChar"/>
                <w:color w:val="auto"/>
              </w:rPr>
              <w:t xml:space="preserve"> CHOICE PLUS PPO</w:t>
            </w:r>
            <w:r w:rsidR="00F277AC" w:rsidRPr="000579AC" w:rsidDel="00F277AC">
              <w:rPr>
                <w:b/>
                <w:bCs/>
              </w:rPr>
              <w:t xml:space="preserve"> </w:t>
            </w:r>
            <w:r w:rsidR="001A1663" w:rsidRPr="000579AC">
              <w:rPr>
                <w:b/>
                <w:bCs/>
              </w:rPr>
              <w:t xml:space="preserve"> </w:t>
            </w:r>
          </w:p>
          <w:p w14:paraId="427F0EDB" w14:textId="77777777" w:rsidR="00154B9C" w:rsidRPr="000579AC" w:rsidRDefault="00154B9C">
            <w:pPr>
              <w:pStyle w:val="TableHeaderText"/>
              <w:numPr>
                <w:ilvl w:val="12"/>
                <w:numId w:val="0"/>
              </w:numPr>
            </w:pPr>
            <w:r w:rsidRPr="000579AC">
              <w:t xml:space="preserve">NON-NETWORK </w:t>
            </w:r>
          </w:p>
        </w:tc>
      </w:tr>
      <w:tr w:rsidR="00292BBD" w:rsidRPr="00725AF5" w14:paraId="427F0EF6" w14:textId="77777777" w:rsidTr="00CD0D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13" w:name="Substance_Use_Disorder_Vendor"/>
            <w:bookmarkStart w:id="214" w:name="Vendor_2"/>
            <w:r w:rsidRPr="00725AF5">
              <w:rPr>
                <w:b/>
                <w:color w:val="000000"/>
              </w:rPr>
              <w:t>Substance Use Disorder Vendor</w:t>
            </w:r>
            <w:bookmarkEnd w:id="213"/>
            <w:bookmarkEnd w:id="21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725AF5" w:rsidRDefault="00292BBD" w:rsidP="00292BBD">
            <w:pPr>
              <w:pStyle w:val="TableTextCharCharChar1"/>
              <w:spacing w:line="276" w:lineRule="auto"/>
              <w:rPr>
                <w:color w:val="000000"/>
              </w:rPr>
            </w:pPr>
            <w:r w:rsidRPr="00725AF5">
              <w:rPr>
                <w:color w:val="000000"/>
              </w:rPr>
              <w:t>Administered by:</w:t>
            </w:r>
          </w:p>
          <w:p w14:paraId="4455A096" w14:textId="592BDDB5" w:rsidR="00292BBD" w:rsidRPr="00725AF5" w:rsidRDefault="00292BBD" w:rsidP="00292BBD">
            <w:pPr>
              <w:pStyle w:val="TableTextCharCharChar1"/>
              <w:spacing w:line="276" w:lineRule="auto"/>
              <w:ind w:left="288" w:hanging="288"/>
              <w:rPr>
                <w:b/>
                <w:color w:val="FF00FF"/>
              </w:rPr>
            </w:pPr>
            <w:r w:rsidRPr="00725AF5">
              <w:rPr>
                <w:color w:val="000000"/>
              </w:rPr>
              <w:t xml:space="preserve">●  United Behavioral Health- Employer Division </w:t>
            </w:r>
          </w:p>
          <w:p w14:paraId="23FE83C5" w14:textId="30D98BA6" w:rsidR="00292BBD" w:rsidRPr="00725AF5" w:rsidRDefault="00292BBD" w:rsidP="00292BB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7611D7E8" w14:textId="77777777" w:rsidR="00292BBD" w:rsidRPr="00725AF5" w:rsidRDefault="00292BBD" w:rsidP="00292BBD">
            <w:pPr>
              <w:pStyle w:val="TableTextCharCharChar1"/>
              <w:spacing w:line="276" w:lineRule="auto"/>
              <w:ind w:left="288" w:hanging="288"/>
              <w:rPr>
                <w:b/>
                <w:color w:val="FF00FF"/>
              </w:rPr>
            </w:pPr>
          </w:p>
          <w:p w14:paraId="427F0EF5" w14:textId="6E6C15BF" w:rsidR="00292BBD" w:rsidRPr="00725AF5" w:rsidRDefault="00292BBD" w:rsidP="00197EA2">
            <w:pPr>
              <w:pStyle w:val="TableTextCharCharChar1"/>
              <w:rPr>
                <w:color w:val="FF00FF"/>
              </w:rPr>
            </w:pPr>
          </w:p>
        </w:tc>
      </w:tr>
      <w:tr w:rsidR="00201869" w:rsidRPr="00725AF5" w14:paraId="38CE9A5E" w14:textId="77777777" w:rsidTr="00CD0D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725AF5" w:rsidRDefault="00201869">
            <w:pPr>
              <w:pStyle w:val="TableTextCharCharChar1"/>
              <w:rPr>
                <w:b/>
                <w:szCs w:val="24"/>
              </w:rPr>
            </w:pPr>
            <w:r w:rsidRPr="00725AF5">
              <w:rPr>
                <w:b/>
                <w:szCs w:val="24"/>
              </w:rPr>
              <w:t>Employee Assistance Program (EAP)</w:t>
            </w:r>
          </w:p>
          <w:p w14:paraId="098A0568" w14:textId="28334935" w:rsidR="00201869" w:rsidRPr="00725AF5" w:rsidRDefault="00201869">
            <w:pPr>
              <w:pStyle w:val="TableTextCharCharChar1"/>
              <w:rPr>
                <w:color w:val="000000"/>
                <w:szCs w:val="24"/>
              </w:rPr>
            </w:pPr>
            <w:r w:rsidRPr="00725AF5">
              <w:rPr>
                <w:color w:val="000000"/>
                <w:szCs w:val="24"/>
              </w:rPr>
              <w:t>Administered by:</w:t>
            </w:r>
            <w:r w:rsidR="00087981">
              <w:rPr>
                <w:color w:val="000000"/>
                <w:szCs w:val="24"/>
              </w:rPr>
              <w:t xml:space="preserve"> </w:t>
            </w:r>
            <w:r w:rsidR="00087981" w:rsidRPr="00087981">
              <w:rPr>
                <w:color w:val="000000"/>
                <w:szCs w:val="24"/>
              </w:rPr>
              <w:t>University of Missouri (self administered)</w:t>
            </w:r>
          </w:p>
          <w:p w14:paraId="0EFE0BB9" w14:textId="1233BEFB" w:rsidR="00201869" w:rsidRPr="00725AF5" w:rsidRDefault="00201869">
            <w:pPr>
              <w:pStyle w:val="TableTextCharCharChar1"/>
              <w:rPr>
                <w:b/>
                <w:color w:val="FF00FF"/>
                <w:szCs w:val="24"/>
              </w:rPr>
            </w:pPr>
            <w:r w:rsidRPr="00725AF5">
              <w:rPr>
                <w:color w:val="000000"/>
                <w:szCs w:val="24"/>
              </w:rPr>
              <w:t>●   Call:</w:t>
            </w:r>
            <w:r w:rsidRPr="00725AF5">
              <w:rPr>
                <w:color w:val="FF00FF"/>
                <w:szCs w:val="24"/>
              </w:rPr>
              <w:t xml:space="preserve"> </w:t>
            </w:r>
            <w:r w:rsidRPr="00725AF5">
              <w:rPr>
                <w:b/>
                <w:color w:val="0000FF"/>
                <w:szCs w:val="24"/>
              </w:rPr>
              <w:t>1-</w:t>
            </w:r>
            <w:r w:rsidR="00087981">
              <w:rPr>
                <w:b/>
                <w:color w:val="0000FF"/>
                <w:szCs w:val="24"/>
              </w:rPr>
              <w:t>573-</w:t>
            </w:r>
            <w:r w:rsidR="00087981" w:rsidRPr="00087981">
              <w:rPr>
                <w:b/>
                <w:color w:val="0000FF"/>
                <w:szCs w:val="24"/>
              </w:rPr>
              <w:t>882-6701</w:t>
            </w:r>
          </w:p>
          <w:p w14:paraId="431480BD" w14:textId="77777777" w:rsidR="00201869" w:rsidRPr="00725AF5" w:rsidRDefault="00201869">
            <w:pPr>
              <w:pStyle w:val="TableTextCharCharChar1"/>
              <w:rPr>
                <w:b/>
                <w:color w:val="0000FF"/>
                <w:szCs w:val="24"/>
              </w:rPr>
            </w:pPr>
          </w:p>
          <w:p w14:paraId="3B189310" w14:textId="40188B8E" w:rsidR="00087981" w:rsidRPr="00725AF5" w:rsidRDefault="00087981" w:rsidP="00446169">
            <w:pPr>
              <w:rPr>
                <w:sz w:val="24"/>
                <w:szCs w:val="24"/>
              </w:rPr>
            </w:pPr>
          </w:p>
        </w:tc>
      </w:tr>
      <w:tr w:rsidR="001B3356" w:rsidRPr="00725AF5" w14:paraId="427F0FDB" w14:textId="77777777" w:rsidTr="00CD0D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15" w:name="Substance_Use_Disorder_Services"/>
            <w:r w:rsidRPr="00725AF5">
              <w:rPr>
                <w:b/>
                <w:color w:val="000000"/>
                <w:szCs w:val="24"/>
              </w:rPr>
              <w:t>Substance Use Disorder Services</w:t>
            </w:r>
          </w:p>
          <w:bookmarkEnd w:id="215"/>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529CF792"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15809145" w14:textId="77777777" w:rsidR="00D47B7F" w:rsidRPr="00725AF5" w:rsidRDefault="00D47B7F" w:rsidP="0062640C">
            <w:pPr>
              <w:rPr>
                <w:sz w:val="24"/>
                <w:szCs w:val="24"/>
              </w:rPr>
            </w:pPr>
          </w:p>
          <w:p w14:paraId="427F0F27" w14:textId="77777777" w:rsidR="001B3356" w:rsidRPr="00725AF5" w:rsidRDefault="001B3356" w:rsidP="00F1341C">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35" w14:textId="466CF027" w:rsidR="001B3356" w:rsidRPr="00725AF5" w:rsidRDefault="003642BB" w:rsidP="00E64986">
            <w:pPr>
              <w:pStyle w:val="TableTextChar"/>
              <w:numPr>
                <w:ilvl w:val="12"/>
                <w:numId w:val="0"/>
              </w:numPr>
              <w:rPr>
                <w:szCs w:val="24"/>
              </w:rPr>
            </w:pPr>
            <w:r>
              <w:rPr>
                <w:b/>
                <w:color w:val="0000FF"/>
                <w:szCs w:val="24"/>
              </w:rPr>
              <w:t>100%</w:t>
            </w:r>
            <w:r w:rsidRPr="00725AF5">
              <w:rPr>
                <w:color w:val="FF0000"/>
                <w:szCs w:val="24"/>
              </w:rPr>
              <w:t xml:space="preserve"> </w:t>
            </w:r>
            <w:r w:rsidRPr="00725AF5">
              <w:rPr>
                <w:szCs w:val="24"/>
              </w:rPr>
              <w:t xml:space="preserve">of eligible expenses after </w:t>
            </w:r>
            <w:r>
              <w:rPr>
                <w:b/>
                <w:bCs/>
                <w:color w:val="0000FF"/>
                <w:szCs w:val="24"/>
              </w:rPr>
              <w:t>$300</w:t>
            </w:r>
            <w:r w:rsidRPr="00725AF5">
              <w:rPr>
                <w:color w:val="FF0000"/>
                <w:szCs w:val="24"/>
              </w:rPr>
              <w:t xml:space="preserve"> </w:t>
            </w:r>
            <w:r w:rsidRPr="00725AF5">
              <w:rPr>
                <w:szCs w:val="24"/>
              </w:rPr>
              <w:t>per admission and satisfying the</w:t>
            </w:r>
            <w:r w:rsidRPr="00725AF5">
              <w:rPr>
                <w:b/>
                <w:color w:val="0000FF"/>
                <w:szCs w:val="24"/>
              </w:rPr>
              <w:t xml:space="preserve"> </w:t>
            </w:r>
            <w:r w:rsidRPr="00725AF5">
              <w:rPr>
                <w:szCs w:val="24"/>
              </w:rPr>
              <w:t>deductible.</w:t>
            </w:r>
          </w:p>
          <w:p w14:paraId="427F0F36" w14:textId="77777777" w:rsidR="001B3356" w:rsidRPr="00725AF5" w:rsidRDefault="001B3356" w:rsidP="00E64986">
            <w:pPr>
              <w:pStyle w:val="TableTextChar"/>
              <w:numPr>
                <w:ilvl w:val="12"/>
                <w:numId w:val="0"/>
              </w:numPr>
              <w:rPr>
                <w:b/>
                <w:i/>
                <w:iCs/>
                <w:color w:val="FF00FF"/>
                <w:szCs w:val="24"/>
              </w:rPr>
            </w:pPr>
          </w:p>
          <w:p w14:paraId="427F0F3A" w14:textId="29C49B5F" w:rsidR="001B3356" w:rsidRPr="00725AF5" w:rsidRDefault="00BA38A9" w:rsidP="00E64986">
            <w:pPr>
              <w:pStyle w:val="TableTextChar"/>
              <w:numPr>
                <w:ilvl w:val="12"/>
                <w:numId w:val="0"/>
              </w:numPr>
              <w:rPr>
                <w:b/>
                <w:color w:val="000000"/>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3D" w14:textId="69ED192B" w:rsidR="00B275F7" w:rsidRPr="00725AF5" w:rsidRDefault="00BA38A9" w:rsidP="00B275F7">
            <w:pPr>
              <w:pStyle w:val="TableTextCharCharChar1"/>
              <w:numPr>
                <w:ilvl w:val="12"/>
                <w:numId w:val="0"/>
              </w:numPr>
              <w:rPr>
                <w:b/>
                <w:color w:val="0000FF"/>
                <w:szCs w:val="24"/>
              </w:rPr>
            </w:pPr>
            <w:r>
              <w:rPr>
                <w:b/>
                <w:color w:val="0000FF"/>
                <w:szCs w:val="24"/>
              </w:rPr>
              <w:t>$</w:t>
            </w:r>
            <w:r w:rsidR="003D5103">
              <w:rPr>
                <w:b/>
                <w:color w:val="0000FF"/>
                <w:szCs w:val="24"/>
              </w:rPr>
              <w:t>30</w:t>
            </w:r>
            <w:r w:rsidR="003D5103" w:rsidRPr="00725AF5">
              <w:rPr>
                <w:szCs w:val="24"/>
              </w:rPr>
              <w:t xml:space="preserve"> </w:t>
            </w:r>
            <w:r w:rsidR="00B275F7" w:rsidRPr="00725AF5">
              <w:rPr>
                <w:szCs w:val="24"/>
              </w:rPr>
              <w:t xml:space="preserve">copay per visit then </w:t>
            </w:r>
            <w:r w:rsidR="00B275F7" w:rsidRPr="00725AF5">
              <w:rPr>
                <w:b/>
                <w:color w:val="0000FF"/>
                <w:szCs w:val="24"/>
              </w:rPr>
              <w:t xml:space="preserve">100% </w:t>
            </w:r>
            <w:r w:rsidR="00B275F7" w:rsidRPr="00725AF5">
              <w:rPr>
                <w:bCs/>
                <w:szCs w:val="24"/>
              </w:rPr>
              <w:t>of eligible expenses</w:t>
            </w:r>
            <w:r w:rsidR="00B275F7" w:rsidRPr="00725AF5">
              <w:rPr>
                <w:bCs/>
                <w:color w:val="0000FF"/>
                <w:szCs w:val="24"/>
              </w:rPr>
              <w:t>.</w:t>
            </w:r>
          </w:p>
          <w:p w14:paraId="427F0F3E" w14:textId="77777777" w:rsidR="00B275F7" w:rsidRPr="00725AF5" w:rsidRDefault="00B275F7" w:rsidP="00B275F7">
            <w:pPr>
              <w:pStyle w:val="TableTextCharCharChar1"/>
              <w:rPr>
                <w:b/>
                <w:bCs/>
                <w:szCs w:val="24"/>
              </w:rPr>
            </w:pPr>
          </w:p>
          <w:p w14:paraId="3EDC718F" w14:textId="77777777" w:rsidR="00BA38A9" w:rsidRPr="00725AF5" w:rsidRDefault="00BA38A9" w:rsidP="00BA38A9">
            <w:pPr>
              <w:pStyle w:val="TableTextCharCharChar1"/>
              <w:rPr>
                <w:rStyle w:val="wdColorPinkBoldItalic"/>
                <w:szCs w:val="24"/>
              </w:rPr>
            </w:pPr>
            <w:r>
              <w:rPr>
                <w:rStyle w:val="wdColorPinkBoldItalic"/>
                <w:i w:val="0"/>
                <w:color w:val="auto"/>
                <w:szCs w:val="24"/>
                <w:u w:val="none"/>
              </w:rPr>
              <w:t>Group Therapy:</w:t>
            </w:r>
          </w:p>
          <w:p w14:paraId="427F0F4A" w14:textId="2FD9F2C2" w:rsidR="00DE1E54" w:rsidRDefault="00BA38A9" w:rsidP="00E64986">
            <w:pPr>
              <w:pStyle w:val="TableTextChar"/>
              <w:numPr>
                <w:ilvl w:val="12"/>
                <w:numId w:val="0"/>
              </w:numPr>
              <w:rPr>
                <w:b/>
                <w:color w:val="000000"/>
                <w:szCs w:val="24"/>
              </w:rPr>
            </w:pPr>
            <w:r>
              <w:rPr>
                <w:b/>
                <w:color w:val="0000FF"/>
                <w:szCs w:val="24"/>
              </w:rPr>
              <w:t>$</w:t>
            </w:r>
            <w:r w:rsidR="003D5103">
              <w:rPr>
                <w:b/>
                <w:color w:val="0000FF"/>
                <w:szCs w:val="24"/>
              </w:rPr>
              <w:t>30</w:t>
            </w:r>
            <w:r w:rsidR="003D5103" w:rsidRPr="00725AF5">
              <w:rPr>
                <w:b/>
                <w:color w:val="0000FF"/>
                <w:szCs w:val="24"/>
              </w:rPr>
              <w:t xml:space="preserve"> </w:t>
            </w:r>
            <w:r w:rsidRPr="00725AF5">
              <w:rPr>
                <w:szCs w:val="24"/>
              </w:rPr>
              <w:t>copay</w:t>
            </w:r>
            <w:r w:rsidRPr="00725AF5" w:rsidDel="00BA38A9">
              <w:rPr>
                <w:rStyle w:val="wdColorPinkBoldItalic"/>
                <w:szCs w:val="24"/>
              </w:rPr>
              <w:t xml:space="preserve"> </w:t>
            </w:r>
          </w:p>
          <w:p w14:paraId="1F73829C" w14:textId="77777777" w:rsidR="00BA38A9" w:rsidRDefault="00BA38A9" w:rsidP="00E64986">
            <w:pPr>
              <w:pStyle w:val="TableTextChar"/>
              <w:numPr>
                <w:ilvl w:val="12"/>
                <w:numId w:val="0"/>
              </w:numPr>
              <w:rPr>
                <w:b/>
                <w:color w:val="000000"/>
                <w:szCs w:val="24"/>
              </w:rPr>
            </w:pPr>
          </w:p>
          <w:p w14:paraId="6B152379" w14:textId="77777777" w:rsidR="00460D59" w:rsidRPr="00483482" w:rsidRDefault="00460D59" w:rsidP="00460D59">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D664F33" w14:textId="77777777" w:rsidR="00BA38A9" w:rsidRPr="00725AF5" w:rsidRDefault="00BA38A9" w:rsidP="00E64986">
            <w:pPr>
              <w:pStyle w:val="TableTextChar"/>
              <w:numPr>
                <w:ilvl w:val="12"/>
                <w:numId w:val="0"/>
              </w:numPr>
              <w:rPr>
                <w:b/>
                <w:color w:val="000000"/>
                <w:szCs w:val="24"/>
              </w:rPr>
            </w:pPr>
          </w:p>
          <w:p w14:paraId="427F0F74" w14:textId="54113320"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482F0A72"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7C" w14:textId="30F905E8" w:rsidR="009C2982" w:rsidRPr="00725AF5" w:rsidRDefault="009C2982" w:rsidP="009C2982">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F7D" w14:textId="77777777" w:rsidR="009C2982" w:rsidRPr="00725AF5" w:rsidRDefault="009C2982" w:rsidP="009C2982">
            <w:pPr>
              <w:pStyle w:val="TableTextChar"/>
              <w:numPr>
                <w:ilvl w:val="12"/>
                <w:numId w:val="0"/>
              </w:numPr>
              <w:rPr>
                <w:szCs w:val="24"/>
              </w:rPr>
            </w:pPr>
            <w:r w:rsidRPr="00725AF5">
              <w:rPr>
                <w:szCs w:val="24"/>
              </w:rPr>
              <w:t xml:space="preserve">●   intensive outpatient </w:t>
            </w:r>
          </w:p>
          <w:p w14:paraId="427F0F7E" w14:textId="77777777" w:rsidR="009C2982" w:rsidRPr="00725AF5" w:rsidRDefault="009C2982" w:rsidP="009C2982">
            <w:pPr>
              <w:pStyle w:val="TableTextChar"/>
              <w:numPr>
                <w:ilvl w:val="12"/>
                <w:numId w:val="0"/>
              </w:numPr>
              <w:ind w:left="288"/>
              <w:rPr>
                <w:szCs w:val="24"/>
              </w:rPr>
            </w:pPr>
            <w:r w:rsidRPr="00725AF5">
              <w:rPr>
                <w:szCs w:val="24"/>
              </w:rPr>
              <w:t>program treatment;</w:t>
            </w:r>
          </w:p>
          <w:p w14:paraId="427F0F7F" w14:textId="77777777" w:rsidR="009C2982" w:rsidRPr="00725AF5" w:rsidRDefault="009C2982" w:rsidP="009C2982">
            <w:pPr>
              <w:pStyle w:val="TableTextChar"/>
              <w:numPr>
                <w:ilvl w:val="12"/>
                <w:numId w:val="0"/>
              </w:numPr>
              <w:rPr>
                <w:szCs w:val="24"/>
              </w:rPr>
            </w:pPr>
            <w:r w:rsidRPr="00725AF5">
              <w:rPr>
                <w:szCs w:val="24"/>
              </w:rPr>
              <w:t>●   outpatient electro-</w:t>
            </w:r>
          </w:p>
          <w:p w14:paraId="427F0F80" w14:textId="77777777" w:rsidR="009C2982" w:rsidRPr="00725AF5" w:rsidRDefault="009C2982" w:rsidP="009C2982">
            <w:pPr>
              <w:pStyle w:val="TableTextChar"/>
              <w:numPr>
                <w:ilvl w:val="12"/>
                <w:numId w:val="0"/>
              </w:numPr>
              <w:ind w:left="288"/>
              <w:rPr>
                <w:szCs w:val="24"/>
              </w:rPr>
            </w:pPr>
            <w:r w:rsidRPr="00725AF5">
              <w:rPr>
                <w:szCs w:val="24"/>
              </w:rPr>
              <w:t>convulsive treatment;</w:t>
            </w:r>
          </w:p>
          <w:p w14:paraId="427F0F81" w14:textId="77777777" w:rsidR="009C2982" w:rsidRPr="00725AF5" w:rsidRDefault="009C2982" w:rsidP="009C2982">
            <w:pPr>
              <w:pStyle w:val="TableTextChar"/>
              <w:numPr>
                <w:ilvl w:val="12"/>
                <w:numId w:val="0"/>
              </w:numPr>
              <w:rPr>
                <w:szCs w:val="24"/>
              </w:rPr>
            </w:pPr>
            <w:r w:rsidRPr="00725AF5">
              <w:rPr>
                <w:szCs w:val="24"/>
              </w:rPr>
              <w:t>●   psychological testing;</w:t>
            </w:r>
          </w:p>
          <w:p w14:paraId="5830FBFB" w14:textId="77777777" w:rsidR="00C97019" w:rsidRDefault="00C97019" w:rsidP="00C97019">
            <w:pPr>
              <w:ind w:left="288"/>
              <w:rPr>
                <w:bCs/>
                <w:sz w:val="24"/>
              </w:rPr>
            </w:pPr>
            <w:r w:rsidRPr="001308A9">
              <w:rPr>
                <w:color w:val="000000"/>
                <w:sz w:val="24"/>
                <w:szCs w:val="24"/>
              </w:rPr>
              <w:t xml:space="preserve">●   </w:t>
            </w:r>
            <w:r w:rsidRPr="001308A9">
              <w:rPr>
                <w:bCs/>
                <w:sz w:val="24"/>
              </w:rPr>
              <w:t>Methadone      Maintenance.</w:t>
            </w:r>
          </w:p>
          <w:p w14:paraId="427F0F84" w14:textId="77777777" w:rsidR="009C2982" w:rsidRPr="00725AF5" w:rsidRDefault="009C2982" w:rsidP="00E64986">
            <w:pPr>
              <w:pStyle w:val="TableTextChar"/>
              <w:numPr>
                <w:ilvl w:val="12"/>
                <w:numId w:val="0"/>
              </w:numPr>
              <w:rPr>
                <w:szCs w:val="24"/>
              </w:rPr>
            </w:pPr>
          </w:p>
          <w:p w14:paraId="427F0F88" w14:textId="1768A72F"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8E" w14:textId="24E26668" w:rsidR="001E3E46" w:rsidRPr="00725AF5" w:rsidRDefault="009B6289" w:rsidP="001E3E46">
            <w:pPr>
              <w:pStyle w:val="TableTextChar"/>
              <w:numPr>
                <w:ilvl w:val="12"/>
                <w:numId w:val="0"/>
              </w:numPr>
              <w:rPr>
                <w:b/>
                <w:bCs/>
                <w:color w:val="FF00FF"/>
                <w:szCs w:val="24"/>
              </w:rPr>
            </w:pPr>
            <w:r>
              <w:rPr>
                <w:b/>
                <w:color w:val="0000FF"/>
                <w:szCs w:val="24"/>
              </w:rPr>
              <w:t>80%</w:t>
            </w:r>
            <w:r w:rsidR="001E3E46"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7F562972" w14:textId="77777777" w:rsidR="00013617" w:rsidRDefault="00013617" w:rsidP="00E64986">
            <w:pPr>
              <w:pStyle w:val="TableTextChar"/>
              <w:numPr>
                <w:ilvl w:val="12"/>
                <w:numId w:val="0"/>
              </w:numPr>
              <w:rPr>
                <w:b/>
                <w:color w:val="FF00FF"/>
                <w:szCs w:val="24"/>
              </w:rPr>
            </w:pPr>
          </w:p>
          <w:p w14:paraId="3D4E5426" w14:textId="77777777" w:rsidR="00460D59" w:rsidRDefault="00460D59" w:rsidP="00E64986">
            <w:pPr>
              <w:pStyle w:val="TableTextChar"/>
              <w:numPr>
                <w:ilvl w:val="12"/>
                <w:numId w:val="0"/>
              </w:numPr>
              <w:rPr>
                <w:b/>
                <w:color w:val="FF00FF"/>
                <w:szCs w:val="24"/>
              </w:rPr>
            </w:pPr>
          </w:p>
          <w:p w14:paraId="00FF05AF" w14:textId="77777777" w:rsidR="00460D59" w:rsidRDefault="00460D59" w:rsidP="00E64986">
            <w:pPr>
              <w:pStyle w:val="TableTextChar"/>
              <w:numPr>
                <w:ilvl w:val="12"/>
                <w:numId w:val="0"/>
              </w:numPr>
              <w:rPr>
                <w:b/>
                <w:color w:val="FF00FF"/>
                <w:szCs w:val="24"/>
              </w:rPr>
            </w:pPr>
          </w:p>
          <w:p w14:paraId="5289AFD0" w14:textId="77777777" w:rsidR="00460D59" w:rsidRDefault="00460D59" w:rsidP="00E64986">
            <w:pPr>
              <w:pStyle w:val="TableTextChar"/>
              <w:numPr>
                <w:ilvl w:val="12"/>
                <w:numId w:val="0"/>
              </w:numPr>
              <w:rPr>
                <w:b/>
                <w:color w:val="FF00FF"/>
                <w:szCs w:val="24"/>
              </w:rPr>
            </w:pPr>
          </w:p>
          <w:p w14:paraId="072AA2F9" w14:textId="77777777" w:rsidR="00460D59" w:rsidRDefault="00460D59" w:rsidP="00E64986">
            <w:pPr>
              <w:pStyle w:val="TableTextChar"/>
              <w:numPr>
                <w:ilvl w:val="12"/>
                <w:numId w:val="0"/>
              </w:numPr>
              <w:rPr>
                <w:b/>
                <w:color w:val="FF00FF"/>
                <w:szCs w:val="24"/>
              </w:rPr>
            </w:pPr>
          </w:p>
          <w:p w14:paraId="09BAD253" w14:textId="77777777" w:rsidR="00460D59" w:rsidRDefault="00460D59" w:rsidP="00E64986">
            <w:pPr>
              <w:pStyle w:val="TableTextChar"/>
              <w:numPr>
                <w:ilvl w:val="12"/>
                <w:numId w:val="0"/>
              </w:numPr>
              <w:rPr>
                <w:b/>
                <w:color w:val="FF00FF"/>
                <w:szCs w:val="24"/>
              </w:rPr>
            </w:pPr>
          </w:p>
          <w:p w14:paraId="5F235F8A" w14:textId="77777777" w:rsidR="00460D59" w:rsidRPr="00725AF5" w:rsidRDefault="00460D59" w:rsidP="00E64986">
            <w:pPr>
              <w:pStyle w:val="TableTextChar"/>
              <w:numPr>
                <w:ilvl w:val="12"/>
                <w:numId w:val="0"/>
              </w:numPr>
              <w:rPr>
                <w:b/>
                <w:color w:val="FF00FF"/>
                <w:szCs w:val="24"/>
              </w:rPr>
            </w:pPr>
          </w:p>
          <w:p w14:paraId="2780FD2A" w14:textId="77777777" w:rsidR="00013617" w:rsidRPr="00725AF5" w:rsidRDefault="00013617"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1C7F5D54" w:rsidR="001B3356" w:rsidRPr="00725AF5" w:rsidRDefault="009B6289" w:rsidP="00E64986">
            <w:pPr>
              <w:pStyle w:val="TableTextChar"/>
              <w:rPr>
                <w:szCs w:val="24"/>
              </w:rPr>
            </w:pPr>
            <w:r>
              <w:rPr>
                <w:b/>
                <w:color w:val="0000FF"/>
                <w:szCs w:val="24"/>
              </w:rPr>
              <w:t>80%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Default="001B3356" w:rsidP="00E64986">
            <w:pPr>
              <w:pStyle w:val="TableTextChar"/>
              <w:numPr>
                <w:ilvl w:val="12"/>
                <w:numId w:val="0"/>
              </w:numPr>
              <w:rPr>
                <w:b/>
                <w:color w:val="FF00FF"/>
                <w:szCs w:val="24"/>
              </w:rPr>
            </w:pPr>
          </w:p>
          <w:p w14:paraId="1D45F68A" w14:textId="77777777" w:rsidR="00460D59" w:rsidRDefault="00460D59" w:rsidP="00E64986">
            <w:pPr>
              <w:pStyle w:val="TableTextChar"/>
              <w:numPr>
                <w:ilvl w:val="12"/>
                <w:numId w:val="0"/>
              </w:numPr>
              <w:rPr>
                <w:b/>
                <w:color w:val="FF00FF"/>
                <w:szCs w:val="24"/>
              </w:rPr>
            </w:pPr>
          </w:p>
          <w:p w14:paraId="200FC023" w14:textId="77777777" w:rsidR="00460D59" w:rsidRPr="00725AF5" w:rsidRDefault="00460D59" w:rsidP="00E64986">
            <w:pPr>
              <w:pStyle w:val="TableTextChar"/>
              <w:numPr>
                <w:ilvl w:val="12"/>
                <w:numId w:val="0"/>
              </w:numPr>
              <w:rPr>
                <w:b/>
                <w:color w:val="FF00FF"/>
                <w:szCs w:val="24"/>
              </w:rPr>
            </w:pPr>
          </w:p>
          <w:p w14:paraId="4BE14CA3" w14:textId="77777777" w:rsidR="00460D59" w:rsidRPr="00483482" w:rsidRDefault="00460D59" w:rsidP="00460D59">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1E04033" w14:textId="77777777" w:rsidR="002453B0" w:rsidRDefault="002453B0" w:rsidP="007C7009">
            <w:pPr>
              <w:pStyle w:val="TableTextChar"/>
              <w:numPr>
                <w:ilvl w:val="12"/>
                <w:numId w:val="0"/>
              </w:numPr>
              <w:rPr>
                <w:b/>
                <w:color w:val="FF00FF"/>
                <w:szCs w:val="24"/>
              </w:rPr>
            </w:pPr>
          </w:p>
          <w:p w14:paraId="174AB471" w14:textId="77777777" w:rsidR="00460D59" w:rsidRDefault="00460D59" w:rsidP="007C7009">
            <w:pPr>
              <w:pStyle w:val="TableTextChar"/>
              <w:numPr>
                <w:ilvl w:val="12"/>
                <w:numId w:val="0"/>
              </w:numPr>
              <w:rPr>
                <w:b/>
                <w:color w:val="FF00FF"/>
                <w:szCs w:val="24"/>
              </w:rPr>
            </w:pPr>
          </w:p>
          <w:p w14:paraId="27F90F98" w14:textId="77777777" w:rsidR="00460D59" w:rsidRDefault="00460D59" w:rsidP="007C7009">
            <w:pPr>
              <w:pStyle w:val="TableTextChar"/>
              <w:numPr>
                <w:ilvl w:val="12"/>
                <w:numId w:val="0"/>
              </w:numPr>
              <w:rPr>
                <w:b/>
                <w:color w:val="FF00FF"/>
                <w:szCs w:val="24"/>
              </w:rPr>
            </w:pPr>
          </w:p>
          <w:p w14:paraId="18D80B12" w14:textId="77777777" w:rsidR="00460D59" w:rsidRDefault="00460D59" w:rsidP="007C7009">
            <w:pPr>
              <w:pStyle w:val="TableTextChar"/>
              <w:numPr>
                <w:ilvl w:val="12"/>
                <w:numId w:val="0"/>
              </w:numPr>
              <w:rPr>
                <w:b/>
                <w:color w:val="FF00FF"/>
                <w:szCs w:val="24"/>
              </w:rPr>
            </w:pPr>
          </w:p>
          <w:p w14:paraId="332D64A4" w14:textId="77777777" w:rsidR="00460D59" w:rsidRDefault="00460D59" w:rsidP="007C7009">
            <w:pPr>
              <w:pStyle w:val="TableTextChar"/>
              <w:numPr>
                <w:ilvl w:val="12"/>
                <w:numId w:val="0"/>
              </w:numPr>
              <w:rPr>
                <w:b/>
                <w:color w:val="FF00FF"/>
                <w:szCs w:val="24"/>
              </w:rPr>
            </w:pPr>
          </w:p>
          <w:p w14:paraId="6F7ABCC5" w14:textId="77777777" w:rsidR="00460D59" w:rsidRDefault="00460D59" w:rsidP="007C7009">
            <w:pPr>
              <w:pStyle w:val="TableTextChar"/>
              <w:numPr>
                <w:ilvl w:val="12"/>
                <w:numId w:val="0"/>
              </w:numPr>
              <w:rPr>
                <w:b/>
                <w:color w:val="FF00FF"/>
                <w:szCs w:val="24"/>
              </w:rPr>
            </w:pPr>
          </w:p>
          <w:p w14:paraId="52A8BF8F" w14:textId="77777777" w:rsidR="00460D59" w:rsidRDefault="00460D59" w:rsidP="007C7009">
            <w:pPr>
              <w:pStyle w:val="TableTextChar"/>
              <w:numPr>
                <w:ilvl w:val="12"/>
                <w:numId w:val="0"/>
              </w:numPr>
              <w:rPr>
                <w:b/>
                <w:color w:val="FF00FF"/>
                <w:szCs w:val="24"/>
              </w:rPr>
            </w:pPr>
          </w:p>
          <w:p w14:paraId="2EC9C3AA" w14:textId="77777777" w:rsidR="00460D59" w:rsidRPr="00725AF5" w:rsidRDefault="00460D59" w:rsidP="007C7009">
            <w:pPr>
              <w:pStyle w:val="TableTextChar"/>
              <w:numPr>
                <w:ilvl w:val="12"/>
                <w:numId w:val="0"/>
              </w:numPr>
              <w:rPr>
                <w:b/>
                <w:color w:val="FF00FF"/>
                <w:szCs w:val="24"/>
              </w:rPr>
            </w:pPr>
          </w:p>
          <w:p w14:paraId="427F0FC3" w14:textId="2B44CF59"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0771E8FC"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CD0D50" w:rsidRPr="00CD0D50">
              <w:rPr>
                <w:color w:val="000000"/>
                <w:szCs w:val="24"/>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CC" w14:textId="27E949D3"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FCD"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FCE"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FCF"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FD0"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FD1"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FD2"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FD3" w14:textId="77346771" w:rsidR="00987E42"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1F8877E5" w14:textId="77777777" w:rsidR="00F93FE4" w:rsidRDefault="00F93FE4" w:rsidP="00F93FE4">
            <w:pPr>
              <w:pStyle w:val="TableText"/>
              <w:ind w:left="288"/>
              <w:rPr>
                <w:bCs/>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0E8134D1" w14:textId="77777777" w:rsidR="00F93FE4" w:rsidRPr="00725AF5" w:rsidRDefault="00F93FE4" w:rsidP="00987E42">
            <w:pPr>
              <w:pStyle w:val="TableText"/>
              <w:ind w:left="288"/>
              <w:rPr>
                <w:rStyle w:val="CDVar"/>
                <w:rFonts w:ascii="Times New Roman" w:hAnsi="Times New Roman"/>
                <w:color w:val="000000"/>
                <w:szCs w:val="24"/>
              </w:rPr>
            </w:pPr>
          </w:p>
          <w:p w14:paraId="7ABE7A4B" w14:textId="77777777" w:rsidR="006C3847" w:rsidRPr="00725AF5" w:rsidRDefault="006C3847" w:rsidP="00987E42">
            <w:pPr>
              <w:pStyle w:val="TableText"/>
              <w:rPr>
                <w:b/>
                <w:caps/>
                <w:color w:val="FF00FF"/>
                <w:szCs w:val="24"/>
              </w:rPr>
            </w:pPr>
          </w:p>
          <w:p w14:paraId="427F0FD6" w14:textId="52ABE7E7"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subject to a </w:t>
            </w:r>
            <w:r w:rsidR="00093B0E">
              <w:rPr>
                <w:b/>
                <w:color w:val="0000FF"/>
                <w:szCs w:val="24"/>
              </w:rPr>
              <w:t>$500</w:t>
            </w:r>
            <w:r w:rsidRPr="00725AF5">
              <w:rPr>
                <w:color w:val="000000"/>
                <w:szCs w:val="24"/>
              </w:rPr>
              <w:t xml:space="preserve"> penalty.</w:t>
            </w:r>
          </w:p>
          <w:p w14:paraId="427F0FDA" w14:textId="4D2524EC" w:rsidR="001B3356" w:rsidRPr="00725AF5" w:rsidRDefault="001B3356" w:rsidP="007432F5">
            <w:pPr>
              <w:pStyle w:val="TableText"/>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586D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3112D8A8"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237EE3" w:rsidRPr="00725AF5">
              <w:rPr>
                <w:b/>
                <w:bCs/>
                <w:color w:val="FF0000"/>
              </w:rPr>
              <w:t xml:space="preserve"> </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36BB7BF6" w:rsidR="00154B9C" w:rsidRPr="00725AF5" w:rsidRDefault="006044F0" w:rsidP="00D373B4">
            <w:pPr>
              <w:pStyle w:val="TableTextCharCharChar1"/>
              <w:jc w:val="center"/>
              <w:rPr>
                <w:b/>
                <w:bCs/>
                <w:color w:val="FF0000"/>
              </w:rPr>
            </w:pPr>
            <w:r>
              <w:rPr>
                <w:rStyle w:val="InstructionalTextChar"/>
                <w:color w:val="FF0000"/>
              </w:rPr>
              <w:t xml:space="preserve">ROLLA </w:t>
            </w:r>
            <w:r w:rsidR="00F277AC" w:rsidRPr="00ED1A80">
              <w:rPr>
                <w:rStyle w:val="InstructionalTextChar"/>
                <w:color w:val="FF0000"/>
              </w:rPr>
              <w:t xml:space="preserve"> C</w:t>
            </w:r>
            <w:r w:rsidR="00F277AC">
              <w:rPr>
                <w:rStyle w:val="InstructionalTextChar"/>
                <w:color w:val="FF0000"/>
              </w:rPr>
              <w:t>HOICE</w:t>
            </w:r>
            <w:r w:rsidR="00F277AC" w:rsidRPr="00ED1A80">
              <w:rPr>
                <w:rStyle w:val="InstructionalTextChar"/>
                <w:color w:val="FF0000"/>
              </w:rPr>
              <w:t xml:space="preserve"> P</w:t>
            </w:r>
            <w:r w:rsidR="00F277AC">
              <w:rPr>
                <w:rStyle w:val="InstructionalTextChar"/>
                <w:color w:val="FF0000"/>
              </w:rPr>
              <w:t>LUS</w:t>
            </w:r>
            <w:r w:rsidR="00F277AC" w:rsidRPr="00ED1A80">
              <w:rPr>
                <w:rStyle w:val="InstructionalTextChar"/>
                <w:color w:val="FF0000"/>
              </w:rPr>
              <w:t xml:space="preserve"> PPO</w:t>
            </w:r>
            <w:r w:rsidR="00F277AC" w:rsidRPr="00725AF5" w:rsidDel="00F277AC">
              <w:rPr>
                <w:b/>
                <w:bCs/>
                <w:color w:val="FF0000"/>
              </w:rPr>
              <w:t xml:space="preserve"> </w:t>
            </w:r>
            <w:r w:rsidR="00237EE3" w:rsidRPr="00725AF5">
              <w:rPr>
                <w:b/>
                <w:bCs/>
                <w:color w:val="FF0000"/>
              </w:rPr>
              <w:t xml:space="preserve"> </w:t>
            </w:r>
          </w:p>
          <w:p w14:paraId="427F0FE4" w14:textId="77777777" w:rsidR="00154B9C" w:rsidRPr="00725AF5" w:rsidRDefault="00154B9C">
            <w:pPr>
              <w:pStyle w:val="TableHeaderText"/>
              <w:rPr>
                <w:color w:val="FF0000"/>
              </w:rPr>
            </w:pPr>
            <w:r w:rsidRPr="00725AF5">
              <w:rPr>
                <w:color w:val="FF0000"/>
              </w:rPr>
              <w:t xml:space="preserve">NON-NETWORK </w:t>
            </w:r>
          </w:p>
        </w:tc>
      </w:tr>
    </w:tbl>
    <w:p w14:paraId="036492A0" w14:textId="77777777" w:rsidR="00586D86" w:rsidRDefault="00586D86">
      <w:r>
        <w:t xml:space="preserve">  </w:t>
      </w:r>
    </w:p>
    <w:tbl>
      <w:tblPr>
        <w:tblStyle w:val="TableGrid"/>
        <w:tblW w:w="0" w:type="auto"/>
        <w:tblInd w:w="84" w:type="dxa"/>
        <w:tblLook w:val="04A0" w:firstRow="1" w:lastRow="0" w:firstColumn="1" w:lastColumn="0" w:noHBand="0" w:noVBand="1"/>
      </w:tblPr>
      <w:tblGrid>
        <w:gridCol w:w="8910"/>
      </w:tblGrid>
      <w:tr w:rsidR="00586D86" w14:paraId="3F97EF9F" w14:textId="77777777" w:rsidTr="00586D86">
        <w:tc>
          <w:tcPr>
            <w:tcW w:w="8910" w:type="dxa"/>
            <w:tcBorders>
              <w:top w:val="single" w:sz="4" w:space="0" w:color="auto"/>
              <w:left w:val="single" w:sz="4" w:space="0" w:color="auto"/>
              <w:bottom w:val="single" w:sz="4" w:space="0" w:color="auto"/>
              <w:right w:val="single" w:sz="4" w:space="0" w:color="auto"/>
            </w:tcBorders>
            <w:hideMark/>
          </w:tcPr>
          <w:p w14:paraId="4459AEE9" w14:textId="4A619685" w:rsidR="00586D86" w:rsidRDefault="00FB6FCB">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E168D" w:rsidRPr="00725AF5" w14:paraId="427F1016" w14:textId="77777777" w:rsidTr="00AE168D">
        <w:tc>
          <w:tcPr>
            <w:tcW w:w="2952" w:type="dxa"/>
            <w:tcBorders>
              <w:top w:val="single" w:sz="6" w:space="0" w:color="auto"/>
              <w:left w:val="single" w:sz="6" w:space="0" w:color="auto"/>
              <w:bottom w:val="single" w:sz="6" w:space="0" w:color="auto"/>
              <w:right w:val="single" w:sz="6" w:space="0" w:color="auto"/>
            </w:tcBorders>
            <w:shd w:val="pct5" w:color="auto" w:fill="FFFFFF"/>
          </w:tcPr>
          <w:p w14:paraId="47F576CF" w14:textId="77777777" w:rsidR="00AE168D" w:rsidRPr="00C51E1D" w:rsidRDefault="00AE168D" w:rsidP="007F68B6">
            <w:pPr>
              <w:rPr>
                <w:b/>
                <w:bCs/>
                <w:color w:val="FF0000"/>
                <w:sz w:val="24"/>
                <w:szCs w:val="24"/>
              </w:rPr>
            </w:pPr>
            <w:bookmarkStart w:id="216" w:name="MH_SUD_Exclusions"/>
            <w:bookmarkStart w:id="217" w:name="Mental_Health_and_Substance_Use_Disorder"/>
            <w:r w:rsidRPr="00C51E1D">
              <w:rPr>
                <w:b/>
                <w:bCs/>
                <w:color w:val="FF0000"/>
                <w:sz w:val="24"/>
                <w:szCs w:val="24"/>
              </w:rPr>
              <w:t>Mental Health and Substance Use Disorder Services</w:t>
            </w:r>
          </w:p>
          <w:bookmarkEnd w:id="216"/>
          <w:p w14:paraId="2EDBC834" w14:textId="77777777" w:rsidR="00AE168D" w:rsidRPr="00C51E1D" w:rsidRDefault="00AE168D" w:rsidP="007F68B6">
            <w:pPr>
              <w:rPr>
                <w:b/>
                <w:bCs/>
                <w:color w:val="FF0000"/>
                <w:sz w:val="24"/>
                <w:szCs w:val="24"/>
              </w:rPr>
            </w:pPr>
          </w:p>
          <w:bookmarkEnd w:id="217"/>
          <w:p w14:paraId="427F0FE8" w14:textId="763103E9" w:rsidR="00AE168D" w:rsidRPr="0068271B" w:rsidRDefault="00AE168D" w:rsidP="00013617">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F45B6A4" w14:textId="77777777" w:rsidR="00AE168D" w:rsidRPr="00C51E1D" w:rsidRDefault="00AE168D" w:rsidP="007F68B6">
            <w:pPr>
              <w:numPr>
                <w:ilvl w:val="12"/>
                <w:numId w:val="0"/>
              </w:numPr>
              <w:rPr>
                <w:b/>
                <w:color w:val="FF0000"/>
                <w:sz w:val="24"/>
                <w:szCs w:val="24"/>
              </w:rPr>
            </w:pPr>
            <w:r w:rsidRPr="00C51E1D">
              <w:rPr>
                <w:color w:val="FF0000"/>
                <w:sz w:val="24"/>
                <w:szCs w:val="24"/>
              </w:rPr>
              <w:t xml:space="preserve">Exclusions listed directly below apply to services described under </w:t>
            </w:r>
            <w:r w:rsidRPr="00C51E1D">
              <w:rPr>
                <w:b/>
                <w:i/>
                <w:color w:val="FF0000"/>
                <w:sz w:val="24"/>
                <w:szCs w:val="24"/>
              </w:rPr>
              <w:t>Mental Health Services</w:t>
            </w:r>
            <w:r w:rsidRPr="00C51E1D">
              <w:rPr>
                <w:b/>
                <w:color w:val="FF0000"/>
                <w:sz w:val="24"/>
                <w:szCs w:val="24"/>
              </w:rPr>
              <w:t xml:space="preserve">, </w:t>
            </w:r>
            <w:r w:rsidRPr="00C51E1D">
              <w:rPr>
                <w:b/>
                <w:i/>
                <w:color w:val="FF0000"/>
                <w:sz w:val="24"/>
                <w:szCs w:val="24"/>
              </w:rPr>
              <w:t>Neurobiological Disorders - Mental Health Services for Autism Spectrum Disorders</w:t>
            </w:r>
            <w:r w:rsidRPr="00C51E1D">
              <w:rPr>
                <w:b/>
                <w:color w:val="FF0000"/>
                <w:sz w:val="24"/>
                <w:szCs w:val="24"/>
              </w:rPr>
              <w:t xml:space="preserve"> and/or </w:t>
            </w:r>
            <w:r w:rsidRPr="00C51E1D">
              <w:rPr>
                <w:b/>
                <w:i/>
                <w:color w:val="FF0000"/>
                <w:sz w:val="24"/>
                <w:szCs w:val="24"/>
              </w:rPr>
              <w:t>Substance Use Disorders</w:t>
            </w:r>
          </w:p>
          <w:p w14:paraId="707C7742" w14:textId="77777777" w:rsidR="00AE168D" w:rsidRPr="00C51E1D" w:rsidRDefault="00AE168D" w:rsidP="007F68B6">
            <w:pPr>
              <w:numPr>
                <w:ilvl w:val="12"/>
                <w:numId w:val="0"/>
              </w:numPr>
              <w:rPr>
                <w:b/>
                <w:color w:val="FF00FF"/>
                <w:sz w:val="24"/>
                <w:szCs w:val="24"/>
              </w:rPr>
            </w:pPr>
          </w:p>
          <w:p w14:paraId="71F81C54" w14:textId="77777777" w:rsidR="00AE168D" w:rsidRPr="00C51E1D" w:rsidRDefault="00AE168D" w:rsidP="007F68B6">
            <w:pPr>
              <w:rPr>
                <w:b/>
                <w:bCs/>
                <w:color w:val="FF0000"/>
                <w:sz w:val="24"/>
                <w:szCs w:val="24"/>
              </w:rPr>
            </w:pPr>
            <w:r w:rsidRPr="00C51E1D">
              <w:rPr>
                <w:b/>
                <w:bCs/>
                <w:color w:val="FF0000"/>
                <w:sz w:val="24"/>
                <w:szCs w:val="24"/>
              </w:rPr>
              <w:t>The following services are not covered:</w:t>
            </w:r>
          </w:p>
          <w:p w14:paraId="5663BE5F"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 xml:space="preserve">Services performed in connection with conditions not classified in the current edition of the </w:t>
            </w:r>
            <w:r w:rsidRPr="00C51E1D">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C51E1D">
              <w:rPr>
                <w:rFonts w:ascii="Times New Roman" w:hAnsi="Times New Roman" w:cs="Times New Roman"/>
                <w:color w:val="FF0000"/>
                <w:sz w:val="24"/>
                <w:szCs w:val="24"/>
              </w:rPr>
              <w:t>.</w:t>
            </w:r>
          </w:p>
          <w:p w14:paraId="4B8B2617"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51E1D">
              <w:rPr>
                <w:rFonts w:ascii="Times New Roman" w:hAnsi="Times New Roman" w:cs="Times New Roman"/>
                <w:i/>
                <w:color w:val="FF0000"/>
                <w:sz w:val="24"/>
                <w:szCs w:val="24"/>
              </w:rPr>
              <w:t>Diagnostic and Statistical Manual of the American Psychiatric Association</w:t>
            </w:r>
            <w:r w:rsidRPr="00C51E1D">
              <w:rPr>
                <w:rFonts w:ascii="Times New Roman" w:hAnsi="Times New Roman" w:cs="Times New Roman"/>
                <w:color w:val="FF0000"/>
                <w:sz w:val="24"/>
                <w:szCs w:val="24"/>
              </w:rPr>
              <w:t>.</w:t>
            </w:r>
          </w:p>
          <w:p w14:paraId="3441298E"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2E40753"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Services that are solely educational in nature or otherwise paid under state or federal law for purely educational purposes.</w:t>
            </w:r>
          </w:p>
          <w:p w14:paraId="40F9D3B8"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C51E1D">
              <w:rPr>
                <w:rFonts w:ascii="Times New Roman" w:hAnsi="Times New Roman" w:cs="Times New Roman"/>
                <w:i/>
                <w:color w:val="FF0000"/>
                <w:sz w:val="24"/>
                <w:szCs w:val="24"/>
              </w:rPr>
              <w:t>Individuals with Disabilities Education Act</w:t>
            </w:r>
            <w:r w:rsidRPr="00C51E1D">
              <w:rPr>
                <w:rFonts w:ascii="Times New Roman" w:hAnsi="Times New Roman" w:cs="Times New Roman"/>
                <w:color w:val="FF0000"/>
                <w:sz w:val="24"/>
                <w:szCs w:val="24"/>
              </w:rPr>
              <w:t>.</w:t>
            </w:r>
          </w:p>
          <w:p w14:paraId="4B3C0825" w14:textId="77777777"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C51E1D">
              <w:rPr>
                <w:rFonts w:ascii="Times New Roman" w:hAnsi="Times New Roman" w:cs="Times New Roman"/>
                <w:i/>
                <w:color w:val="FF0000"/>
                <w:sz w:val="24"/>
                <w:szCs w:val="24"/>
              </w:rPr>
              <w:t>Diagnostic and Statistical Manual of the American Psychiatric Association</w:t>
            </w:r>
            <w:r w:rsidRPr="00C51E1D">
              <w:rPr>
                <w:rFonts w:ascii="Times New Roman" w:hAnsi="Times New Roman" w:cs="Times New Roman"/>
                <w:color w:val="FF0000"/>
                <w:sz w:val="24"/>
                <w:szCs w:val="24"/>
              </w:rPr>
              <w:t>.</w:t>
            </w:r>
          </w:p>
          <w:p w14:paraId="781E8C8C" w14:textId="372A4BBD" w:rsidR="00AE168D" w:rsidRPr="00C51E1D" w:rsidRDefault="00AE168D" w:rsidP="00AE168D">
            <w:pPr>
              <w:pStyle w:val="ListParagraph"/>
              <w:numPr>
                <w:ilvl w:val="0"/>
                <w:numId w:val="41"/>
              </w:numPr>
              <w:spacing w:after="0" w:line="240" w:lineRule="auto"/>
              <w:rPr>
                <w:rFonts w:ascii="Times New Roman" w:hAnsi="Times New Roman" w:cs="Times New Roman"/>
                <w:color w:val="FF0000"/>
                <w:sz w:val="24"/>
                <w:szCs w:val="24"/>
              </w:rPr>
            </w:pPr>
            <w:r w:rsidRPr="00C51E1D">
              <w:rPr>
                <w:rFonts w:ascii="Times New Roman" w:hAnsi="Times New Roman" w:cs="Times New Roman"/>
                <w:color w:val="FF0000"/>
                <w:sz w:val="24"/>
                <w:szCs w:val="24"/>
              </w:rPr>
              <w:t>Transitional Living services.</w:t>
            </w:r>
          </w:p>
          <w:p w14:paraId="427F1015" w14:textId="264B1450" w:rsidR="00AE168D" w:rsidRPr="0068271B" w:rsidRDefault="00AE168D"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078D3" w14:textId="77777777" w:rsidR="006E6FF4" w:rsidRDefault="006E6FF4">
      <w:r>
        <w:separator/>
      </w:r>
    </w:p>
  </w:endnote>
  <w:endnote w:type="continuationSeparator" w:id="0">
    <w:p w14:paraId="7D5203F6" w14:textId="77777777" w:rsidR="006E6FF4" w:rsidRDefault="006E6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1864F7" w:rsidRDefault="001864F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01D70">
      <w:rPr>
        <w:rStyle w:val="PageNumber"/>
        <w:rFonts w:ascii="Univers" w:hAnsi="Univers"/>
        <w:noProof/>
      </w:rPr>
      <w:t>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BBE16" w14:textId="77777777" w:rsidR="006E6FF4" w:rsidRDefault="006E6FF4">
      <w:r>
        <w:separator/>
      </w:r>
    </w:p>
  </w:footnote>
  <w:footnote w:type="continuationSeparator" w:id="0">
    <w:p w14:paraId="6135DFAC" w14:textId="77777777" w:rsidR="006E6FF4" w:rsidRDefault="006E6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B31"/>
    <w:multiLevelType w:val="hybridMultilevel"/>
    <w:tmpl w:val="43A21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E32C77"/>
    <w:multiLevelType w:val="hybridMultilevel"/>
    <w:tmpl w:val="025AA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0A0716"/>
    <w:multiLevelType w:val="hybridMultilevel"/>
    <w:tmpl w:val="32CE6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267110"/>
    <w:multiLevelType w:val="hybridMultilevel"/>
    <w:tmpl w:val="C8F01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F44F17"/>
    <w:multiLevelType w:val="hybridMultilevel"/>
    <w:tmpl w:val="724C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D14563"/>
    <w:multiLevelType w:val="hybridMultilevel"/>
    <w:tmpl w:val="B610F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CD4819"/>
    <w:multiLevelType w:val="hybridMultilevel"/>
    <w:tmpl w:val="49AEF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9657284"/>
    <w:multiLevelType w:val="hybridMultilevel"/>
    <w:tmpl w:val="2F3A1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21"/>
  </w:num>
  <w:num w:numId="4">
    <w:abstractNumId w:val="37"/>
  </w:num>
  <w:num w:numId="5">
    <w:abstractNumId w:val="18"/>
  </w:num>
  <w:num w:numId="6">
    <w:abstractNumId w:val="30"/>
  </w:num>
  <w:num w:numId="7">
    <w:abstractNumId w:val="34"/>
  </w:num>
  <w:num w:numId="8">
    <w:abstractNumId w:val="7"/>
  </w:num>
  <w:num w:numId="9">
    <w:abstractNumId w:val="33"/>
  </w:num>
  <w:num w:numId="10">
    <w:abstractNumId w:val="19"/>
  </w:num>
  <w:num w:numId="11">
    <w:abstractNumId w:val="36"/>
  </w:num>
  <w:num w:numId="12">
    <w:abstractNumId w:val="3"/>
  </w:num>
  <w:num w:numId="13">
    <w:abstractNumId w:val="41"/>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5"/>
  </w:num>
  <w:num w:numId="18">
    <w:abstractNumId w:val="14"/>
  </w:num>
  <w:num w:numId="19">
    <w:abstractNumId w:val="29"/>
  </w:num>
  <w:num w:numId="20">
    <w:abstractNumId w:val="10"/>
  </w:num>
  <w:num w:numId="21">
    <w:abstractNumId w:val="20"/>
  </w:num>
  <w:num w:numId="22">
    <w:abstractNumId w:val="28"/>
  </w:num>
  <w:num w:numId="23">
    <w:abstractNumId w:val="24"/>
  </w:num>
  <w:num w:numId="24">
    <w:abstractNumId w:val="9"/>
  </w:num>
  <w:num w:numId="25">
    <w:abstractNumId w:val="27"/>
  </w:num>
  <w:num w:numId="26">
    <w:abstractNumId w:val="6"/>
  </w:num>
  <w:num w:numId="27">
    <w:abstractNumId w:val="32"/>
  </w:num>
  <w:num w:numId="28">
    <w:abstractNumId w:val="2"/>
  </w:num>
  <w:num w:numId="29">
    <w:abstractNumId w:val="22"/>
  </w:num>
  <w:num w:numId="30">
    <w:abstractNumId w:val="16"/>
  </w:num>
  <w:num w:numId="31">
    <w:abstractNumId w:val="42"/>
  </w:num>
  <w:num w:numId="32">
    <w:abstractNumId w:val="23"/>
  </w:num>
  <w:num w:numId="33">
    <w:abstractNumId w:val="25"/>
  </w:num>
  <w:num w:numId="34">
    <w:abstractNumId w:val="31"/>
  </w:num>
  <w:num w:numId="35">
    <w:abstractNumId w:val="0"/>
  </w:num>
  <w:num w:numId="36">
    <w:abstractNumId w:val="40"/>
  </w:num>
  <w:num w:numId="37">
    <w:abstractNumId w:val="17"/>
  </w:num>
  <w:num w:numId="38">
    <w:abstractNumId w:val="38"/>
  </w:num>
  <w:num w:numId="39">
    <w:abstractNumId w:val="44"/>
  </w:num>
  <w:num w:numId="40">
    <w:abstractNumId w:val="15"/>
  </w:num>
  <w:num w:numId="41">
    <w:abstractNumId w:val="26"/>
  </w:num>
  <w:num w:numId="42">
    <w:abstractNumId w:val="11"/>
  </w:num>
  <w:num w:numId="43">
    <w:abstractNumId w:val="39"/>
  </w:num>
  <w:num w:numId="44">
    <w:abstractNumId w:val="45"/>
  </w:num>
  <w:num w:numId="45">
    <w:abstractNumId w:val="8"/>
  </w:num>
  <w:num w:numId="46">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3371"/>
    <w:rsid w:val="00004749"/>
    <w:rsid w:val="00006291"/>
    <w:rsid w:val="000062EA"/>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51DA"/>
    <w:rsid w:val="000259D7"/>
    <w:rsid w:val="00026A8B"/>
    <w:rsid w:val="00026E97"/>
    <w:rsid w:val="00027041"/>
    <w:rsid w:val="000272FA"/>
    <w:rsid w:val="000302A5"/>
    <w:rsid w:val="00030A6B"/>
    <w:rsid w:val="00031327"/>
    <w:rsid w:val="00031928"/>
    <w:rsid w:val="00032168"/>
    <w:rsid w:val="00032A66"/>
    <w:rsid w:val="00033190"/>
    <w:rsid w:val="00033855"/>
    <w:rsid w:val="00034124"/>
    <w:rsid w:val="00034ACE"/>
    <w:rsid w:val="000358EF"/>
    <w:rsid w:val="0003599C"/>
    <w:rsid w:val="00036978"/>
    <w:rsid w:val="00037262"/>
    <w:rsid w:val="00037ECA"/>
    <w:rsid w:val="00040346"/>
    <w:rsid w:val="0004093E"/>
    <w:rsid w:val="00040C74"/>
    <w:rsid w:val="00041646"/>
    <w:rsid w:val="00041FE9"/>
    <w:rsid w:val="000424B1"/>
    <w:rsid w:val="00042CB9"/>
    <w:rsid w:val="00042EA2"/>
    <w:rsid w:val="00042FED"/>
    <w:rsid w:val="00043308"/>
    <w:rsid w:val="00043F5A"/>
    <w:rsid w:val="00044A57"/>
    <w:rsid w:val="00044C1B"/>
    <w:rsid w:val="00045D61"/>
    <w:rsid w:val="00045E5C"/>
    <w:rsid w:val="00046B2D"/>
    <w:rsid w:val="000471B8"/>
    <w:rsid w:val="000474F1"/>
    <w:rsid w:val="000524F8"/>
    <w:rsid w:val="00053EFA"/>
    <w:rsid w:val="00054146"/>
    <w:rsid w:val="00055404"/>
    <w:rsid w:val="00056A17"/>
    <w:rsid w:val="0005764B"/>
    <w:rsid w:val="000579AC"/>
    <w:rsid w:val="00061279"/>
    <w:rsid w:val="00062B20"/>
    <w:rsid w:val="00062C18"/>
    <w:rsid w:val="000655DD"/>
    <w:rsid w:val="00065DFD"/>
    <w:rsid w:val="00065FC2"/>
    <w:rsid w:val="0007134C"/>
    <w:rsid w:val="00072805"/>
    <w:rsid w:val="000739F5"/>
    <w:rsid w:val="000744F0"/>
    <w:rsid w:val="000747C0"/>
    <w:rsid w:val="00074D38"/>
    <w:rsid w:val="00076C52"/>
    <w:rsid w:val="00076DE6"/>
    <w:rsid w:val="0007786A"/>
    <w:rsid w:val="00081058"/>
    <w:rsid w:val="000834DF"/>
    <w:rsid w:val="000838B7"/>
    <w:rsid w:val="0008394F"/>
    <w:rsid w:val="00084315"/>
    <w:rsid w:val="000843AB"/>
    <w:rsid w:val="00084815"/>
    <w:rsid w:val="00084844"/>
    <w:rsid w:val="0008505C"/>
    <w:rsid w:val="000853DB"/>
    <w:rsid w:val="000866F4"/>
    <w:rsid w:val="00087026"/>
    <w:rsid w:val="00087981"/>
    <w:rsid w:val="00091A89"/>
    <w:rsid w:val="00092C5F"/>
    <w:rsid w:val="00093B0E"/>
    <w:rsid w:val="000940EF"/>
    <w:rsid w:val="00095AE8"/>
    <w:rsid w:val="0009617D"/>
    <w:rsid w:val="000969A7"/>
    <w:rsid w:val="00096C81"/>
    <w:rsid w:val="000A0A1C"/>
    <w:rsid w:val="000A10E6"/>
    <w:rsid w:val="000A1D51"/>
    <w:rsid w:val="000A1EF3"/>
    <w:rsid w:val="000A2F30"/>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44E9"/>
    <w:rsid w:val="000B47A9"/>
    <w:rsid w:val="000B4E22"/>
    <w:rsid w:val="000B6D30"/>
    <w:rsid w:val="000B6DA6"/>
    <w:rsid w:val="000B6FBE"/>
    <w:rsid w:val="000B7D7B"/>
    <w:rsid w:val="000C0408"/>
    <w:rsid w:val="000C0AD9"/>
    <w:rsid w:val="000C2CBF"/>
    <w:rsid w:val="000C2EA0"/>
    <w:rsid w:val="000C39C7"/>
    <w:rsid w:val="000C4651"/>
    <w:rsid w:val="000C486F"/>
    <w:rsid w:val="000C4CD6"/>
    <w:rsid w:val="000C4EB8"/>
    <w:rsid w:val="000C5E85"/>
    <w:rsid w:val="000C77A3"/>
    <w:rsid w:val="000D072F"/>
    <w:rsid w:val="000D1970"/>
    <w:rsid w:val="000D1D45"/>
    <w:rsid w:val="000D3935"/>
    <w:rsid w:val="000D3B10"/>
    <w:rsid w:val="000D3EDD"/>
    <w:rsid w:val="000D4CE8"/>
    <w:rsid w:val="000D5265"/>
    <w:rsid w:val="000D64EB"/>
    <w:rsid w:val="000D6772"/>
    <w:rsid w:val="000D6A0A"/>
    <w:rsid w:val="000D6CD2"/>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00FB"/>
    <w:rsid w:val="000F0DB8"/>
    <w:rsid w:val="000F0EFA"/>
    <w:rsid w:val="000F1391"/>
    <w:rsid w:val="000F1872"/>
    <w:rsid w:val="000F1A2E"/>
    <w:rsid w:val="000F1E37"/>
    <w:rsid w:val="000F2BF8"/>
    <w:rsid w:val="000F2C2A"/>
    <w:rsid w:val="000F369E"/>
    <w:rsid w:val="000F3C21"/>
    <w:rsid w:val="000F4387"/>
    <w:rsid w:val="000F5E27"/>
    <w:rsid w:val="000F785D"/>
    <w:rsid w:val="0010180C"/>
    <w:rsid w:val="00101A1C"/>
    <w:rsid w:val="00101C86"/>
    <w:rsid w:val="00101F29"/>
    <w:rsid w:val="00102FBA"/>
    <w:rsid w:val="0010306A"/>
    <w:rsid w:val="0010663F"/>
    <w:rsid w:val="001077A2"/>
    <w:rsid w:val="00107BAF"/>
    <w:rsid w:val="00107C09"/>
    <w:rsid w:val="0011009A"/>
    <w:rsid w:val="00110881"/>
    <w:rsid w:val="00111F65"/>
    <w:rsid w:val="001128E0"/>
    <w:rsid w:val="00112AB7"/>
    <w:rsid w:val="00113450"/>
    <w:rsid w:val="001141DE"/>
    <w:rsid w:val="001144F6"/>
    <w:rsid w:val="00114BA4"/>
    <w:rsid w:val="00115210"/>
    <w:rsid w:val="001152BC"/>
    <w:rsid w:val="00115434"/>
    <w:rsid w:val="0011557F"/>
    <w:rsid w:val="00117675"/>
    <w:rsid w:val="001200B1"/>
    <w:rsid w:val="001203FD"/>
    <w:rsid w:val="00120A10"/>
    <w:rsid w:val="00120BE0"/>
    <w:rsid w:val="00121B13"/>
    <w:rsid w:val="00122D06"/>
    <w:rsid w:val="0012335B"/>
    <w:rsid w:val="00123821"/>
    <w:rsid w:val="00123C7D"/>
    <w:rsid w:val="00123D97"/>
    <w:rsid w:val="00130B11"/>
    <w:rsid w:val="00130B8B"/>
    <w:rsid w:val="00131487"/>
    <w:rsid w:val="0013222C"/>
    <w:rsid w:val="00134267"/>
    <w:rsid w:val="0013589A"/>
    <w:rsid w:val="001365AC"/>
    <w:rsid w:val="00136741"/>
    <w:rsid w:val="00136C85"/>
    <w:rsid w:val="00137401"/>
    <w:rsid w:val="00140808"/>
    <w:rsid w:val="00140D39"/>
    <w:rsid w:val="00142EF0"/>
    <w:rsid w:val="00143162"/>
    <w:rsid w:val="0014393D"/>
    <w:rsid w:val="00143FA5"/>
    <w:rsid w:val="001440D2"/>
    <w:rsid w:val="00145A7F"/>
    <w:rsid w:val="00145D05"/>
    <w:rsid w:val="00146296"/>
    <w:rsid w:val="0014644C"/>
    <w:rsid w:val="001475E2"/>
    <w:rsid w:val="00147D07"/>
    <w:rsid w:val="00147EA0"/>
    <w:rsid w:val="00150BA3"/>
    <w:rsid w:val="00151A01"/>
    <w:rsid w:val="00152482"/>
    <w:rsid w:val="00152524"/>
    <w:rsid w:val="00152951"/>
    <w:rsid w:val="001539B1"/>
    <w:rsid w:val="00153D14"/>
    <w:rsid w:val="0015402E"/>
    <w:rsid w:val="001548B5"/>
    <w:rsid w:val="001548E7"/>
    <w:rsid w:val="00154B1C"/>
    <w:rsid w:val="00154B9C"/>
    <w:rsid w:val="00154E10"/>
    <w:rsid w:val="00155603"/>
    <w:rsid w:val="00155932"/>
    <w:rsid w:val="00155AE3"/>
    <w:rsid w:val="001566BE"/>
    <w:rsid w:val="0016029B"/>
    <w:rsid w:val="00160A8B"/>
    <w:rsid w:val="00160AE3"/>
    <w:rsid w:val="00161073"/>
    <w:rsid w:val="0016289D"/>
    <w:rsid w:val="00162D94"/>
    <w:rsid w:val="00163A39"/>
    <w:rsid w:val="00164A30"/>
    <w:rsid w:val="00165569"/>
    <w:rsid w:val="00165C96"/>
    <w:rsid w:val="001667E7"/>
    <w:rsid w:val="001669BB"/>
    <w:rsid w:val="00167595"/>
    <w:rsid w:val="00172A21"/>
    <w:rsid w:val="001755CB"/>
    <w:rsid w:val="00175710"/>
    <w:rsid w:val="001763D0"/>
    <w:rsid w:val="00176B5B"/>
    <w:rsid w:val="00177076"/>
    <w:rsid w:val="00177ADB"/>
    <w:rsid w:val="00177F81"/>
    <w:rsid w:val="00180F4D"/>
    <w:rsid w:val="001858C3"/>
    <w:rsid w:val="00185CD9"/>
    <w:rsid w:val="001864F7"/>
    <w:rsid w:val="00186D9A"/>
    <w:rsid w:val="001871DA"/>
    <w:rsid w:val="00187EA0"/>
    <w:rsid w:val="00191821"/>
    <w:rsid w:val="00191972"/>
    <w:rsid w:val="00191C82"/>
    <w:rsid w:val="00192356"/>
    <w:rsid w:val="00193758"/>
    <w:rsid w:val="00194F7D"/>
    <w:rsid w:val="001955FC"/>
    <w:rsid w:val="0019566B"/>
    <w:rsid w:val="00195812"/>
    <w:rsid w:val="00195CEF"/>
    <w:rsid w:val="00195F94"/>
    <w:rsid w:val="001965A4"/>
    <w:rsid w:val="00196D99"/>
    <w:rsid w:val="00196F48"/>
    <w:rsid w:val="0019798B"/>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52D6"/>
    <w:rsid w:val="001A581D"/>
    <w:rsid w:val="001A63EC"/>
    <w:rsid w:val="001A7991"/>
    <w:rsid w:val="001A7E50"/>
    <w:rsid w:val="001A7F37"/>
    <w:rsid w:val="001B0386"/>
    <w:rsid w:val="001B0401"/>
    <w:rsid w:val="001B10AA"/>
    <w:rsid w:val="001B11E9"/>
    <w:rsid w:val="001B15C3"/>
    <w:rsid w:val="001B1D93"/>
    <w:rsid w:val="001B1DF9"/>
    <w:rsid w:val="001B2916"/>
    <w:rsid w:val="001B2BE8"/>
    <w:rsid w:val="001B3356"/>
    <w:rsid w:val="001B3BD4"/>
    <w:rsid w:val="001B4820"/>
    <w:rsid w:val="001B4CA2"/>
    <w:rsid w:val="001B5B69"/>
    <w:rsid w:val="001B5CE6"/>
    <w:rsid w:val="001B6486"/>
    <w:rsid w:val="001B68CF"/>
    <w:rsid w:val="001B6C47"/>
    <w:rsid w:val="001B6F26"/>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E1F"/>
    <w:rsid w:val="001D2F71"/>
    <w:rsid w:val="001D4141"/>
    <w:rsid w:val="001D45B5"/>
    <w:rsid w:val="001D5ECA"/>
    <w:rsid w:val="001D6CAA"/>
    <w:rsid w:val="001D775A"/>
    <w:rsid w:val="001E0EDD"/>
    <w:rsid w:val="001E15AF"/>
    <w:rsid w:val="001E1F66"/>
    <w:rsid w:val="001E272B"/>
    <w:rsid w:val="001E296F"/>
    <w:rsid w:val="001E3B3D"/>
    <w:rsid w:val="001E3E46"/>
    <w:rsid w:val="001E4D7A"/>
    <w:rsid w:val="001E503E"/>
    <w:rsid w:val="001E5713"/>
    <w:rsid w:val="001E773D"/>
    <w:rsid w:val="001F22A7"/>
    <w:rsid w:val="001F244F"/>
    <w:rsid w:val="001F43F9"/>
    <w:rsid w:val="001F4495"/>
    <w:rsid w:val="001F58E6"/>
    <w:rsid w:val="001F60EE"/>
    <w:rsid w:val="001F6DD5"/>
    <w:rsid w:val="001F7F4A"/>
    <w:rsid w:val="002002C8"/>
    <w:rsid w:val="00200486"/>
    <w:rsid w:val="00200C33"/>
    <w:rsid w:val="00201058"/>
    <w:rsid w:val="002012C8"/>
    <w:rsid w:val="00201869"/>
    <w:rsid w:val="00202D0A"/>
    <w:rsid w:val="00203294"/>
    <w:rsid w:val="00203408"/>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42AA"/>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6A18"/>
    <w:rsid w:val="002373EE"/>
    <w:rsid w:val="00237A28"/>
    <w:rsid w:val="00237EE3"/>
    <w:rsid w:val="00237F68"/>
    <w:rsid w:val="00240B73"/>
    <w:rsid w:val="00240C50"/>
    <w:rsid w:val="00241A71"/>
    <w:rsid w:val="00241C70"/>
    <w:rsid w:val="00242378"/>
    <w:rsid w:val="002433BC"/>
    <w:rsid w:val="002453B0"/>
    <w:rsid w:val="00245BBF"/>
    <w:rsid w:val="00247C02"/>
    <w:rsid w:val="00247DAB"/>
    <w:rsid w:val="002501FB"/>
    <w:rsid w:val="0025035C"/>
    <w:rsid w:val="00250962"/>
    <w:rsid w:val="00251C53"/>
    <w:rsid w:val="002529C8"/>
    <w:rsid w:val="00253CDD"/>
    <w:rsid w:val="00254599"/>
    <w:rsid w:val="00254A3F"/>
    <w:rsid w:val="00254A9A"/>
    <w:rsid w:val="00254FE2"/>
    <w:rsid w:val="0025595D"/>
    <w:rsid w:val="00255CED"/>
    <w:rsid w:val="00256946"/>
    <w:rsid w:val="002575C5"/>
    <w:rsid w:val="002616C5"/>
    <w:rsid w:val="00262063"/>
    <w:rsid w:val="0026294F"/>
    <w:rsid w:val="0026311E"/>
    <w:rsid w:val="002632E9"/>
    <w:rsid w:val="0026341B"/>
    <w:rsid w:val="002634D0"/>
    <w:rsid w:val="0026429E"/>
    <w:rsid w:val="0026440C"/>
    <w:rsid w:val="00264D52"/>
    <w:rsid w:val="002652B0"/>
    <w:rsid w:val="00265E98"/>
    <w:rsid w:val="00267260"/>
    <w:rsid w:val="002704DD"/>
    <w:rsid w:val="00271278"/>
    <w:rsid w:val="002733FD"/>
    <w:rsid w:val="002735BA"/>
    <w:rsid w:val="00276373"/>
    <w:rsid w:val="00276863"/>
    <w:rsid w:val="00276E4A"/>
    <w:rsid w:val="00277017"/>
    <w:rsid w:val="00277E9C"/>
    <w:rsid w:val="00280C5F"/>
    <w:rsid w:val="002819A7"/>
    <w:rsid w:val="00282E9F"/>
    <w:rsid w:val="00283CBF"/>
    <w:rsid w:val="00283EEF"/>
    <w:rsid w:val="00284A95"/>
    <w:rsid w:val="00284D4C"/>
    <w:rsid w:val="002858EC"/>
    <w:rsid w:val="00285C7B"/>
    <w:rsid w:val="00285FC2"/>
    <w:rsid w:val="00286B3E"/>
    <w:rsid w:val="00286CFD"/>
    <w:rsid w:val="00287044"/>
    <w:rsid w:val="0029087B"/>
    <w:rsid w:val="00291080"/>
    <w:rsid w:val="00291425"/>
    <w:rsid w:val="00292BBD"/>
    <w:rsid w:val="00293038"/>
    <w:rsid w:val="00293591"/>
    <w:rsid w:val="00293AC1"/>
    <w:rsid w:val="00296AF8"/>
    <w:rsid w:val="00297522"/>
    <w:rsid w:val="002A0736"/>
    <w:rsid w:val="002A0B9A"/>
    <w:rsid w:val="002A0C19"/>
    <w:rsid w:val="002A1900"/>
    <w:rsid w:val="002A1F04"/>
    <w:rsid w:val="002A2E90"/>
    <w:rsid w:val="002A409D"/>
    <w:rsid w:val="002A58AA"/>
    <w:rsid w:val="002A6369"/>
    <w:rsid w:val="002A6793"/>
    <w:rsid w:val="002A6A2E"/>
    <w:rsid w:val="002B1B9E"/>
    <w:rsid w:val="002B50A1"/>
    <w:rsid w:val="002B5548"/>
    <w:rsid w:val="002B5E70"/>
    <w:rsid w:val="002B6C6E"/>
    <w:rsid w:val="002B7BB1"/>
    <w:rsid w:val="002B7D58"/>
    <w:rsid w:val="002C00A0"/>
    <w:rsid w:val="002C0249"/>
    <w:rsid w:val="002C0A12"/>
    <w:rsid w:val="002C1DB8"/>
    <w:rsid w:val="002C1F8E"/>
    <w:rsid w:val="002C1F94"/>
    <w:rsid w:val="002C2141"/>
    <w:rsid w:val="002C2780"/>
    <w:rsid w:val="002C2DDA"/>
    <w:rsid w:val="002C34D9"/>
    <w:rsid w:val="002C37A9"/>
    <w:rsid w:val="002C3917"/>
    <w:rsid w:val="002C4043"/>
    <w:rsid w:val="002C533E"/>
    <w:rsid w:val="002C5910"/>
    <w:rsid w:val="002C5CC5"/>
    <w:rsid w:val="002C61AE"/>
    <w:rsid w:val="002C6247"/>
    <w:rsid w:val="002C6E6C"/>
    <w:rsid w:val="002C775B"/>
    <w:rsid w:val="002C77C6"/>
    <w:rsid w:val="002C79E9"/>
    <w:rsid w:val="002D006B"/>
    <w:rsid w:val="002D3780"/>
    <w:rsid w:val="002D3E8A"/>
    <w:rsid w:val="002D3FD5"/>
    <w:rsid w:val="002D46C1"/>
    <w:rsid w:val="002D46F0"/>
    <w:rsid w:val="002D49B4"/>
    <w:rsid w:val="002D6159"/>
    <w:rsid w:val="002D7457"/>
    <w:rsid w:val="002E0071"/>
    <w:rsid w:val="002E039F"/>
    <w:rsid w:val="002E0A46"/>
    <w:rsid w:val="002E1017"/>
    <w:rsid w:val="002E163D"/>
    <w:rsid w:val="002E1A14"/>
    <w:rsid w:val="002E2637"/>
    <w:rsid w:val="002E35C4"/>
    <w:rsid w:val="002E43FD"/>
    <w:rsid w:val="002E532B"/>
    <w:rsid w:val="002E599D"/>
    <w:rsid w:val="002E61C0"/>
    <w:rsid w:val="002E73F8"/>
    <w:rsid w:val="002F07DE"/>
    <w:rsid w:val="002F1C84"/>
    <w:rsid w:val="002F3220"/>
    <w:rsid w:val="002F3E3E"/>
    <w:rsid w:val="002F48ED"/>
    <w:rsid w:val="002F4CC4"/>
    <w:rsid w:val="002F564D"/>
    <w:rsid w:val="002F658E"/>
    <w:rsid w:val="002F6FD1"/>
    <w:rsid w:val="002F71F0"/>
    <w:rsid w:val="00302A4C"/>
    <w:rsid w:val="00302C15"/>
    <w:rsid w:val="0030439C"/>
    <w:rsid w:val="00306280"/>
    <w:rsid w:val="0030670C"/>
    <w:rsid w:val="00306C99"/>
    <w:rsid w:val="003078A6"/>
    <w:rsid w:val="003079D5"/>
    <w:rsid w:val="00307FF0"/>
    <w:rsid w:val="0031193F"/>
    <w:rsid w:val="00315737"/>
    <w:rsid w:val="00317E3E"/>
    <w:rsid w:val="003203FF"/>
    <w:rsid w:val="003215DB"/>
    <w:rsid w:val="00321BD1"/>
    <w:rsid w:val="00322CA7"/>
    <w:rsid w:val="00323550"/>
    <w:rsid w:val="003235DC"/>
    <w:rsid w:val="00326CB5"/>
    <w:rsid w:val="00327160"/>
    <w:rsid w:val="00327376"/>
    <w:rsid w:val="00330E6D"/>
    <w:rsid w:val="00331A8B"/>
    <w:rsid w:val="00332BD3"/>
    <w:rsid w:val="00332DB4"/>
    <w:rsid w:val="00333939"/>
    <w:rsid w:val="00333A31"/>
    <w:rsid w:val="003348AB"/>
    <w:rsid w:val="003348E1"/>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6157"/>
    <w:rsid w:val="003472D6"/>
    <w:rsid w:val="00347D9B"/>
    <w:rsid w:val="003503A2"/>
    <w:rsid w:val="003512D2"/>
    <w:rsid w:val="00351A24"/>
    <w:rsid w:val="00351BDB"/>
    <w:rsid w:val="003521D7"/>
    <w:rsid w:val="00355343"/>
    <w:rsid w:val="00356135"/>
    <w:rsid w:val="003566FC"/>
    <w:rsid w:val="00360B96"/>
    <w:rsid w:val="00360DF2"/>
    <w:rsid w:val="003610EF"/>
    <w:rsid w:val="003610FD"/>
    <w:rsid w:val="00362325"/>
    <w:rsid w:val="003631FF"/>
    <w:rsid w:val="003642BB"/>
    <w:rsid w:val="00364F71"/>
    <w:rsid w:val="00366D9C"/>
    <w:rsid w:val="00366FE0"/>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904"/>
    <w:rsid w:val="00381B48"/>
    <w:rsid w:val="0038228C"/>
    <w:rsid w:val="00382933"/>
    <w:rsid w:val="00383BBD"/>
    <w:rsid w:val="00386F8C"/>
    <w:rsid w:val="00387CDF"/>
    <w:rsid w:val="00387FC4"/>
    <w:rsid w:val="00390B39"/>
    <w:rsid w:val="00391CF8"/>
    <w:rsid w:val="003933C7"/>
    <w:rsid w:val="00393418"/>
    <w:rsid w:val="003934B7"/>
    <w:rsid w:val="003937E3"/>
    <w:rsid w:val="00393D32"/>
    <w:rsid w:val="00396202"/>
    <w:rsid w:val="00396B8F"/>
    <w:rsid w:val="00396B97"/>
    <w:rsid w:val="0039733F"/>
    <w:rsid w:val="00397857"/>
    <w:rsid w:val="003A113E"/>
    <w:rsid w:val="003A19F5"/>
    <w:rsid w:val="003A2B33"/>
    <w:rsid w:val="003A41AB"/>
    <w:rsid w:val="003A4965"/>
    <w:rsid w:val="003A534A"/>
    <w:rsid w:val="003A57F4"/>
    <w:rsid w:val="003A5A95"/>
    <w:rsid w:val="003A5EB2"/>
    <w:rsid w:val="003A6CC4"/>
    <w:rsid w:val="003A6EDA"/>
    <w:rsid w:val="003A7750"/>
    <w:rsid w:val="003A7AB2"/>
    <w:rsid w:val="003B1361"/>
    <w:rsid w:val="003B236D"/>
    <w:rsid w:val="003B2DD6"/>
    <w:rsid w:val="003B4B23"/>
    <w:rsid w:val="003B7627"/>
    <w:rsid w:val="003B79F5"/>
    <w:rsid w:val="003B7C20"/>
    <w:rsid w:val="003C119C"/>
    <w:rsid w:val="003C1AE5"/>
    <w:rsid w:val="003C1FEC"/>
    <w:rsid w:val="003C24AF"/>
    <w:rsid w:val="003C2A8D"/>
    <w:rsid w:val="003C3282"/>
    <w:rsid w:val="003C33D9"/>
    <w:rsid w:val="003C3B9F"/>
    <w:rsid w:val="003C3DA1"/>
    <w:rsid w:val="003C3DFE"/>
    <w:rsid w:val="003C442F"/>
    <w:rsid w:val="003C44D7"/>
    <w:rsid w:val="003C4B21"/>
    <w:rsid w:val="003C66FE"/>
    <w:rsid w:val="003C7CC1"/>
    <w:rsid w:val="003D005E"/>
    <w:rsid w:val="003D078E"/>
    <w:rsid w:val="003D0C84"/>
    <w:rsid w:val="003D1B1B"/>
    <w:rsid w:val="003D374C"/>
    <w:rsid w:val="003D3874"/>
    <w:rsid w:val="003D5103"/>
    <w:rsid w:val="003D5B65"/>
    <w:rsid w:val="003D6C04"/>
    <w:rsid w:val="003D6C48"/>
    <w:rsid w:val="003D721A"/>
    <w:rsid w:val="003D7F86"/>
    <w:rsid w:val="003E18C5"/>
    <w:rsid w:val="003E2CED"/>
    <w:rsid w:val="003E37EA"/>
    <w:rsid w:val="003E4906"/>
    <w:rsid w:val="003E4ABB"/>
    <w:rsid w:val="003E4E68"/>
    <w:rsid w:val="003E50D8"/>
    <w:rsid w:val="003E5747"/>
    <w:rsid w:val="003E5CE8"/>
    <w:rsid w:val="003E6548"/>
    <w:rsid w:val="003E7783"/>
    <w:rsid w:val="003E7D9A"/>
    <w:rsid w:val="003F0382"/>
    <w:rsid w:val="003F1898"/>
    <w:rsid w:val="003F2253"/>
    <w:rsid w:val="003F2279"/>
    <w:rsid w:val="003F2706"/>
    <w:rsid w:val="003F2805"/>
    <w:rsid w:val="003F2ADC"/>
    <w:rsid w:val="003F2EDD"/>
    <w:rsid w:val="003F43F5"/>
    <w:rsid w:val="003F48DF"/>
    <w:rsid w:val="003F4D46"/>
    <w:rsid w:val="003F5BAC"/>
    <w:rsid w:val="003F6F14"/>
    <w:rsid w:val="003F78D7"/>
    <w:rsid w:val="004006CC"/>
    <w:rsid w:val="004019C8"/>
    <w:rsid w:val="00402476"/>
    <w:rsid w:val="0040262E"/>
    <w:rsid w:val="004026FC"/>
    <w:rsid w:val="00402E32"/>
    <w:rsid w:val="00402E70"/>
    <w:rsid w:val="004035FC"/>
    <w:rsid w:val="00403A6E"/>
    <w:rsid w:val="00403EEB"/>
    <w:rsid w:val="004045E1"/>
    <w:rsid w:val="00404AB4"/>
    <w:rsid w:val="0040583C"/>
    <w:rsid w:val="00405B71"/>
    <w:rsid w:val="004066B9"/>
    <w:rsid w:val="0040696A"/>
    <w:rsid w:val="00406E09"/>
    <w:rsid w:val="00407B00"/>
    <w:rsid w:val="00410569"/>
    <w:rsid w:val="00411BC8"/>
    <w:rsid w:val="004123EB"/>
    <w:rsid w:val="00413297"/>
    <w:rsid w:val="0041354C"/>
    <w:rsid w:val="00414105"/>
    <w:rsid w:val="004158C5"/>
    <w:rsid w:val="00415A30"/>
    <w:rsid w:val="004163A2"/>
    <w:rsid w:val="00416881"/>
    <w:rsid w:val="00417561"/>
    <w:rsid w:val="004200A5"/>
    <w:rsid w:val="00420E91"/>
    <w:rsid w:val="004217EA"/>
    <w:rsid w:val="004226E7"/>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334"/>
    <w:rsid w:val="00445F03"/>
    <w:rsid w:val="00446088"/>
    <w:rsid w:val="00446169"/>
    <w:rsid w:val="00446B95"/>
    <w:rsid w:val="00446CD0"/>
    <w:rsid w:val="00447BF1"/>
    <w:rsid w:val="004504A9"/>
    <w:rsid w:val="0045080F"/>
    <w:rsid w:val="00451503"/>
    <w:rsid w:val="00451D4F"/>
    <w:rsid w:val="00452E15"/>
    <w:rsid w:val="004531FE"/>
    <w:rsid w:val="00453B23"/>
    <w:rsid w:val="004545BE"/>
    <w:rsid w:val="00454A17"/>
    <w:rsid w:val="00454F26"/>
    <w:rsid w:val="00455165"/>
    <w:rsid w:val="00455C5C"/>
    <w:rsid w:val="004560EB"/>
    <w:rsid w:val="0045633D"/>
    <w:rsid w:val="00457C95"/>
    <w:rsid w:val="0046031D"/>
    <w:rsid w:val="00460883"/>
    <w:rsid w:val="00460D59"/>
    <w:rsid w:val="00461B75"/>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3198"/>
    <w:rsid w:val="0048494E"/>
    <w:rsid w:val="0048546F"/>
    <w:rsid w:val="00485EF9"/>
    <w:rsid w:val="00486041"/>
    <w:rsid w:val="0048668F"/>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97A06"/>
    <w:rsid w:val="004A1AB1"/>
    <w:rsid w:val="004A1E3D"/>
    <w:rsid w:val="004A1EBC"/>
    <w:rsid w:val="004A25AE"/>
    <w:rsid w:val="004A2B23"/>
    <w:rsid w:val="004A2B4E"/>
    <w:rsid w:val="004A2DF7"/>
    <w:rsid w:val="004A49DD"/>
    <w:rsid w:val="004A5F81"/>
    <w:rsid w:val="004A66E0"/>
    <w:rsid w:val="004B0D62"/>
    <w:rsid w:val="004B15BB"/>
    <w:rsid w:val="004B2261"/>
    <w:rsid w:val="004B277A"/>
    <w:rsid w:val="004B3029"/>
    <w:rsid w:val="004B31FB"/>
    <w:rsid w:val="004B47A5"/>
    <w:rsid w:val="004B4DB0"/>
    <w:rsid w:val="004B5843"/>
    <w:rsid w:val="004B594C"/>
    <w:rsid w:val="004B62B9"/>
    <w:rsid w:val="004B7C8B"/>
    <w:rsid w:val="004C0DF7"/>
    <w:rsid w:val="004C0ED9"/>
    <w:rsid w:val="004C1014"/>
    <w:rsid w:val="004C1609"/>
    <w:rsid w:val="004C2099"/>
    <w:rsid w:val="004C225A"/>
    <w:rsid w:val="004C2860"/>
    <w:rsid w:val="004C30D5"/>
    <w:rsid w:val="004C349D"/>
    <w:rsid w:val="004C3A97"/>
    <w:rsid w:val="004C3DD9"/>
    <w:rsid w:val="004C4088"/>
    <w:rsid w:val="004C4920"/>
    <w:rsid w:val="004C54DB"/>
    <w:rsid w:val="004C55C7"/>
    <w:rsid w:val="004C56F1"/>
    <w:rsid w:val="004C5868"/>
    <w:rsid w:val="004C6B54"/>
    <w:rsid w:val="004C752F"/>
    <w:rsid w:val="004C78A8"/>
    <w:rsid w:val="004D03B5"/>
    <w:rsid w:val="004D043D"/>
    <w:rsid w:val="004D05CB"/>
    <w:rsid w:val="004D0978"/>
    <w:rsid w:val="004D0AE5"/>
    <w:rsid w:val="004D19E9"/>
    <w:rsid w:val="004D21E9"/>
    <w:rsid w:val="004D2C07"/>
    <w:rsid w:val="004D3F4F"/>
    <w:rsid w:val="004D45AE"/>
    <w:rsid w:val="004D4A07"/>
    <w:rsid w:val="004D4F89"/>
    <w:rsid w:val="004D553E"/>
    <w:rsid w:val="004D560A"/>
    <w:rsid w:val="004D729F"/>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6FEE"/>
    <w:rsid w:val="004E712B"/>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10956"/>
    <w:rsid w:val="005110A4"/>
    <w:rsid w:val="00511F4E"/>
    <w:rsid w:val="005130BA"/>
    <w:rsid w:val="005139BE"/>
    <w:rsid w:val="00513EFF"/>
    <w:rsid w:val="00513F14"/>
    <w:rsid w:val="005142B1"/>
    <w:rsid w:val="00515696"/>
    <w:rsid w:val="00515A0C"/>
    <w:rsid w:val="00515DBD"/>
    <w:rsid w:val="00516FD2"/>
    <w:rsid w:val="00517167"/>
    <w:rsid w:val="005174F6"/>
    <w:rsid w:val="005176AF"/>
    <w:rsid w:val="005200FC"/>
    <w:rsid w:val="00520BD6"/>
    <w:rsid w:val="00520EC9"/>
    <w:rsid w:val="005210E9"/>
    <w:rsid w:val="00521A22"/>
    <w:rsid w:val="00521B03"/>
    <w:rsid w:val="00521B25"/>
    <w:rsid w:val="00522D07"/>
    <w:rsid w:val="00523CE7"/>
    <w:rsid w:val="00524F7F"/>
    <w:rsid w:val="005261A0"/>
    <w:rsid w:val="00526488"/>
    <w:rsid w:val="00526996"/>
    <w:rsid w:val="00526C8B"/>
    <w:rsid w:val="005300A9"/>
    <w:rsid w:val="00530CBD"/>
    <w:rsid w:val="0053285D"/>
    <w:rsid w:val="00533C85"/>
    <w:rsid w:val="00533FCB"/>
    <w:rsid w:val="005345A8"/>
    <w:rsid w:val="00534D60"/>
    <w:rsid w:val="00534FB3"/>
    <w:rsid w:val="005365D3"/>
    <w:rsid w:val="00540E21"/>
    <w:rsid w:val="005420E6"/>
    <w:rsid w:val="00543525"/>
    <w:rsid w:val="0054501B"/>
    <w:rsid w:val="005460F8"/>
    <w:rsid w:val="00546D2C"/>
    <w:rsid w:val="0054787F"/>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604DF"/>
    <w:rsid w:val="00561EBC"/>
    <w:rsid w:val="00561FD7"/>
    <w:rsid w:val="005625FC"/>
    <w:rsid w:val="0056266D"/>
    <w:rsid w:val="00562843"/>
    <w:rsid w:val="0056313A"/>
    <w:rsid w:val="00563350"/>
    <w:rsid w:val="005642F0"/>
    <w:rsid w:val="0056445E"/>
    <w:rsid w:val="00564A49"/>
    <w:rsid w:val="0056622F"/>
    <w:rsid w:val="005662B4"/>
    <w:rsid w:val="00571063"/>
    <w:rsid w:val="005712F2"/>
    <w:rsid w:val="005734B7"/>
    <w:rsid w:val="00573612"/>
    <w:rsid w:val="00573714"/>
    <w:rsid w:val="00573C7E"/>
    <w:rsid w:val="005741C3"/>
    <w:rsid w:val="00574DE0"/>
    <w:rsid w:val="0057607B"/>
    <w:rsid w:val="005761EB"/>
    <w:rsid w:val="00577B82"/>
    <w:rsid w:val="00577F1A"/>
    <w:rsid w:val="005805CD"/>
    <w:rsid w:val="0058092F"/>
    <w:rsid w:val="005818E7"/>
    <w:rsid w:val="00581ADF"/>
    <w:rsid w:val="00581AEA"/>
    <w:rsid w:val="00582588"/>
    <w:rsid w:val="00582B39"/>
    <w:rsid w:val="00582CA1"/>
    <w:rsid w:val="00583C54"/>
    <w:rsid w:val="00583D24"/>
    <w:rsid w:val="005849E4"/>
    <w:rsid w:val="00584B93"/>
    <w:rsid w:val="0058637D"/>
    <w:rsid w:val="00586D86"/>
    <w:rsid w:val="0059000D"/>
    <w:rsid w:val="00590D1A"/>
    <w:rsid w:val="005915E6"/>
    <w:rsid w:val="005916AF"/>
    <w:rsid w:val="00591C01"/>
    <w:rsid w:val="005929E0"/>
    <w:rsid w:val="00592AF9"/>
    <w:rsid w:val="00592F21"/>
    <w:rsid w:val="00594049"/>
    <w:rsid w:val="0059410B"/>
    <w:rsid w:val="0059487F"/>
    <w:rsid w:val="00595324"/>
    <w:rsid w:val="00595B7A"/>
    <w:rsid w:val="005960A7"/>
    <w:rsid w:val="005975FE"/>
    <w:rsid w:val="005A0108"/>
    <w:rsid w:val="005A09B7"/>
    <w:rsid w:val="005A10FC"/>
    <w:rsid w:val="005A1483"/>
    <w:rsid w:val="005A1625"/>
    <w:rsid w:val="005A1A78"/>
    <w:rsid w:val="005A25A1"/>
    <w:rsid w:val="005A2C1C"/>
    <w:rsid w:val="005A2D1C"/>
    <w:rsid w:val="005A5C5B"/>
    <w:rsid w:val="005A6D55"/>
    <w:rsid w:val="005B14D4"/>
    <w:rsid w:val="005B22E0"/>
    <w:rsid w:val="005B2580"/>
    <w:rsid w:val="005B2FCE"/>
    <w:rsid w:val="005B3759"/>
    <w:rsid w:val="005B45BD"/>
    <w:rsid w:val="005B4836"/>
    <w:rsid w:val="005B510E"/>
    <w:rsid w:val="005B56A0"/>
    <w:rsid w:val="005B71F7"/>
    <w:rsid w:val="005B7E36"/>
    <w:rsid w:val="005C0127"/>
    <w:rsid w:val="005C0EC8"/>
    <w:rsid w:val="005C1F56"/>
    <w:rsid w:val="005C24F6"/>
    <w:rsid w:val="005C39B5"/>
    <w:rsid w:val="005C5132"/>
    <w:rsid w:val="005C5183"/>
    <w:rsid w:val="005C59D5"/>
    <w:rsid w:val="005C5EAE"/>
    <w:rsid w:val="005C646A"/>
    <w:rsid w:val="005C71F8"/>
    <w:rsid w:val="005D077E"/>
    <w:rsid w:val="005D0832"/>
    <w:rsid w:val="005D0A05"/>
    <w:rsid w:val="005D1592"/>
    <w:rsid w:val="005D182E"/>
    <w:rsid w:val="005D18DA"/>
    <w:rsid w:val="005D3DC9"/>
    <w:rsid w:val="005D49F9"/>
    <w:rsid w:val="005D56E8"/>
    <w:rsid w:val="005D60D7"/>
    <w:rsid w:val="005D637E"/>
    <w:rsid w:val="005D7B7F"/>
    <w:rsid w:val="005D7D33"/>
    <w:rsid w:val="005E132F"/>
    <w:rsid w:val="005E1371"/>
    <w:rsid w:val="005E1483"/>
    <w:rsid w:val="005E3D59"/>
    <w:rsid w:val="005E451F"/>
    <w:rsid w:val="005E5665"/>
    <w:rsid w:val="005E6494"/>
    <w:rsid w:val="005E7F8F"/>
    <w:rsid w:val="005F0771"/>
    <w:rsid w:val="005F09B5"/>
    <w:rsid w:val="005F249D"/>
    <w:rsid w:val="005F2A3C"/>
    <w:rsid w:val="005F4A4C"/>
    <w:rsid w:val="005F4DB0"/>
    <w:rsid w:val="005F55F4"/>
    <w:rsid w:val="005F573B"/>
    <w:rsid w:val="005F5B61"/>
    <w:rsid w:val="0060079B"/>
    <w:rsid w:val="00600D10"/>
    <w:rsid w:val="006014A3"/>
    <w:rsid w:val="006042B6"/>
    <w:rsid w:val="006044F0"/>
    <w:rsid w:val="00604523"/>
    <w:rsid w:val="00605DDF"/>
    <w:rsid w:val="00606753"/>
    <w:rsid w:val="00607180"/>
    <w:rsid w:val="00610466"/>
    <w:rsid w:val="006104DC"/>
    <w:rsid w:val="0061162B"/>
    <w:rsid w:val="006116B0"/>
    <w:rsid w:val="00611C92"/>
    <w:rsid w:val="00612068"/>
    <w:rsid w:val="006125CC"/>
    <w:rsid w:val="0061292C"/>
    <w:rsid w:val="006129D9"/>
    <w:rsid w:val="006146F4"/>
    <w:rsid w:val="00614E8B"/>
    <w:rsid w:val="006154BD"/>
    <w:rsid w:val="00616372"/>
    <w:rsid w:val="00616EDD"/>
    <w:rsid w:val="00617BA2"/>
    <w:rsid w:val="00620B32"/>
    <w:rsid w:val="006210D9"/>
    <w:rsid w:val="00621917"/>
    <w:rsid w:val="00621A70"/>
    <w:rsid w:val="00621F00"/>
    <w:rsid w:val="0062207E"/>
    <w:rsid w:val="006229AF"/>
    <w:rsid w:val="00622AE1"/>
    <w:rsid w:val="006238F5"/>
    <w:rsid w:val="00623E71"/>
    <w:rsid w:val="0062640C"/>
    <w:rsid w:val="00626BF3"/>
    <w:rsid w:val="00627DE3"/>
    <w:rsid w:val="0063000B"/>
    <w:rsid w:val="0063035F"/>
    <w:rsid w:val="00634871"/>
    <w:rsid w:val="006357AB"/>
    <w:rsid w:val="00637F0B"/>
    <w:rsid w:val="0064018D"/>
    <w:rsid w:val="00640BCA"/>
    <w:rsid w:val="00642950"/>
    <w:rsid w:val="006432B2"/>
    <w:rsid w:val="00643396"/>
    <w:rsid w:val="00643A25"/>
    <w:rsid w:val="006446B4"/>
    <w:rsid w:val="0064551B"/>
    <w:rsid w:val="006456C1"/>
    <w:rsid w:val="00645C76"/>
    <w:rsid w:val="00645DA9"/>
    <w:rsid w:val="00646293"/>
    <w:rsid w:val="00646401"/>
    <w:rsid w:val="00651232"/>
    <w:rsid w:val="00651D24"/>
    <w:rsid w:val="00651E52"/>
    <w:rsid w:val="006521F1"/>
    <w:rsid w:val="00652D33"/>
    <w:rsid w:val="0065309F"/>
    <w:rsid w:val="006535FC"/>
    <w:rsid w:val="00654892"/>
    <w:rsid w:val="006549FB"/>
    <w:rsid w:val="00654A6A"/>
    <w:rsid w:val="00655329"/>
    <w:rsid w:val="0065573D"/>
    <w:rsid w:val="00655833"/>
    <w:rsid w:val="006565E7"/>
    <w:rsid w:val="00660A82"/>
    <w:rsid w:val="006636BA"/>
    <w:rsid w:val="00663E81"/>
    <w:rsid w:val="006655EC"/>
    <w:rsid w:val="00665C65"/>
    <w:rsid w:val="00666D61"/>
    <w:rsid w:val="00666FD8"/>
    <w:rsid w:val="00667BC3"/>
    <w:rsid w:val="00670497"/>
    <w:rsid w:val="00670DAD"/>
    <w:rsid w:val="00670E49"/>
    <w:rsid w:val="00671F7A"/>
    <w:rsid w:val="006733A8"/>
    <w:rsid w:val="006762B4"/>
    <w:rsid w:val="006801F4"/>
    <w:rsid w:val="0068079B"/>
    <w:rsid w:val="0068130A"/>
    <w:rsid w:val="0068271B"/>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51A9"/>
    <w:rsid w:val="006960C9"/>
    <w:rsid w:val="006968AE"/>
    <w:rsid w:val="00696AD1"/>
    <w:rsid w:val="00696F3C"/>
    <w:rsid w:val="00697FEE"/>
    <w:rsid w:val="006A0395"/>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2946"/>
    <w:rsid w:val="006B2CD4"/>
    <w:rsid w:val="006B5966"/>
    <w:rsid w:val="006B5B9F"/>
    <w:rsid w:val="006B6084"/>
    <w:rsid w:val="006B6663"/>
    <w:rsid w:val="006B7B8E"/>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6FF4"/>
    <w:rsid w:val="006E70CA"/>
    <w:rsid w:val="006F1C15"/>
    <w:rsid w:val="006F2905"/>
    <w:rsid w:val="006F2D5A"/>
    <w:rsid w:val="006F30BD"/>
    <w:rsid w:val="006F310E"/>
    <w:rsid w:val="006F320C"/>
    <w:rsid w:val="006F4565"/>
    <w:rsid w:val="006F4B63"/>
    <w:rsid w:val="006F5AEB"/>
    <w:rsid w:val="006F65F6"/>
    <w:rsid w:val="006F7510"/>
    <w:rsid w:val="006F7A60"/>
    <w:rsid w:val="007015BC"/>
    <w:rsid w:val="00702BB1"/>
    <w:rsid w:val="00703BBC"/>
    <w:rsid w:val="0070402C"/>
    <w:rsid w:val="00704C46"/>
    <w:rsid w:val="00706344"/>
    <w:rsid w:val="00707FA6"/>
    <w:rsid w:val="00710C67"/>
    <w:rsid w:val="00712F47"/>
    <w:rsid w:val="00712F69"/>
    <w:rsid w:val="00713B3C"/>
    <w:rsid w:val="00714B5C"/>
    <w:rsid w:val="0071512F"/>
    <w:rsid w:val="007156C1"/>
    <w:rsid w:val="00715707"/>
    <w:rsid w:val="00715EF8"/>
    <w:rsid w:val="007168B4"/>
    <w:rsid w:val="00716AF1"/>
    <w:rsid w:val="007172F5"/>
    <w:rsid w:val="007177A6"/>
    <w:rsid w:val="00717800"/>
    <w:rsid w:val="00717F61"/>
    <w:rsid w:val="00720966"/>
    <w:rsid w:val="007217CE"/>
    <w:rsid w:val="00721A0B"/>
    <w:rsid w:val="0072434E"/>
    <w:rsid w:val="00724418"/>
    <w:rsid w:val="0072579E"/>
    <w:rsid w:val="00725AF5"/>
    <w:rsid w:val="00726080"/>
    <w:rsid w:val="007269FE"/>
    <w:rsid w:val="00726B2A"/>
    <w:rsid w:val="007279DA"/>
    <w:rsid w:val="007279E5"/>
    <w:rsid w:val="007310B0"/>
    <w:rsid w:val="007323D7"/>
    <w:rsid w:val="007328F7"/>
    <w:rsid w:val="00732D4C"/>
    <w:rsid w:val="00733A7D"/>
    <w:rsid w:val="00734146"/>
    <w:rsid w:val="00734566"/>
    <w:rsid w:val="00734655"/>
    <w:rsid w:val="00734700"/>
    <w:rsid w:val="00735372"/>
    <w:rsid w:val="00735FFF"/>
    <w:rsid w:val="00736EB7"/>
    <w:rsid w:val="00737AA8"/>
    <w:rsid w:val="00737F9A"/>
    <w:rsid w:val="00740CBE"/>
    <w:rsid w:val="007419A7"/>
    <w:rsid w:val="00741D7C"/>
    <w:rsid w:val="007425D9"/>
    <w:rsid w:val="0074269F"/>
    <w:rsid w:val="0074283D"/>
    <w:rsid w:val="00743299"/>
    <w:rsid w:val="007432F5"/>
    <w:rsid w:val="00743C1F"/>
    <w:rsid w:val="00744D54"/>
    <w:rsid w:val="00745125"/>
    <w:rsid w:val="00745BFE"/>
    <w:rsid w:val="00745EA5"/>
    <w:rsid w:val="00747702"/>
    <w:rsid w:val="00750999"/>
    <w:rsid w:val="00751504"/>
    <w:rsid w:val="00751CFC"/>
    <w:rsid w:val="00752106"/>
    <w:rsid w:val="00752183"/>
    <w:rsid w:val="00752BEF"/>
    <w:rsid w:val="00752F21"/>
    <w:rsid w:val="0075357D"/>
    <w:rsid w:val="007537AC"/>
    <w:rsid w:val="00753EC0"/>
    <w:rsid w:val="00754443"/>
    <w:rsid w:val="00754548"/>
    <w:rsid w:val="00754736"/>
    <w:rsid w:val="007549E8"/>
    <w:rsid w:val="00754DB8"/>
    <w:rsid w:val="00754E6D"/>
    <w:rsid w:val="007551A9"/>
    <w:rsid w:val="00755677"/>
    <w:rsid w:val="00755ABD"/>
    <w:rsid w:val="00756A61"/>
    <w:rsid w:val="00756AB8"/>
    <w:rsid w:val="007614D9"/>
    <w:rsid w:val="00761F32"/>
    <w:rsid w:val="00762062"/>
    <w:rsid w:val="0076251A"/>
    <w:rsid w:val="0076264A"/>
    <w:rsid w:val="00762688"/>
    <w:rsid w:val="00762AA0"/>
    <w:rsid w:val="00762B66"/>
    <w:rsid w:val="00763739"/>
    <w:rsid w:val="00763CA9"/>
    <w:rsid w:val="007645F5"/>
    <w:rsid w:val="007647AC"/>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0482"/>
    <w:rsid w:val="00780720"/>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3C91"/>
    <w:rsid w:val="00794041"/>
    <w:rsid w:val="007953B2"/>
    <w:rsid w:val="00796736"/>
    <w:rsid w:val="00796B1C"/>
    <w:rsid w:val="00797DB6"/>
    <w:rsid w:val="007A04BE"/>
    <w:rsid w:val="007A3322"/>
    <w:rsid w:val="007A4F58"/>
    <w:rsid w:val="007A5145"/>
    <w:rsid w:val="007A517E"/>
    <w:rsid w:val="007A5558"/>
    <w:rsid w:val="007A5E3B"/>
    <w:rsid w:val="007A5F99"/>
    <w:rsid w:val="007A7076"/>
    <w:rsid w:val="007A76A7"/>
    <w:rsid w:val="007A7AAC"/>
    <w:rsid w:val="007B0535"/>
    <w:rsid w:val="007B1547"/>
    <w:rsid w:val="007B1A2A"/>
    <w:rsid w:val="007B1C31"/>
    <w:rsid w:val="007B2FAE"/>
    <w:rsid w:val="007B61FB"/>
    <w:rsid w:val="007B70BA"/>
    <w:rsid w:val="007B7288"/>
    <w:rsid w:val="007C0069"/>
    <w:rsid w:val="007C0A2F"/>
    <w:rsid w:val="007C27E2"/>
    <w:rsid w:val="007C293C"/>
    <w:rsid w:val="007C29D3"/>
    <w:rsid w:val="007C4842"/>
    <w:rsid w:val="007C49AA"/>
    <w:rsid w:val="007C4F8B"/>
    <w:rsid w:val="007C54D4"/>
    <w:rsid w:val="007C63EA"/>
    <w:rsid w:val="007C7009"/>
    <w:rsid w:val="007C725D"/>
    <w:rsid w:val="007D0934"/>
    <w:rsid w:val="007D2410"/>
    <w:rsid w:val="007D38D6"/>
    <w:rsid w:val="007D3935"/>
    <w:rsid w:val="007D3E34"/>
    <w:rsid w:val="007D4A89"/>
    <w:rsid w:val="007D4D5D"/>
    <w:rsid w:val="007D57AE"/>
    <w:rsid w:val="007D5C26"/>
    <w:rsid w:val="007D6003"/>
    <w:rsid w:val="007D6695"/>
    <w:rsid w:val="007E00FC"/>
    <w:rsid w:val="007E0854"/>
    <w:rsid w:val="007E1070"/>
    <w:rsid w:val="007E1F21"/>
    <w:rsid w:val="007E3AE3"/>
    <w:rsid w:val="007E3AF8"/>
    <w:rsid w:val="007E5BE2"/>
    <w:rsid w:val="007E6CF6"/>
    <w:rsid w:val="007E774D"/>
    <w:rsid w:val="007E7BDF"/>
    <w:rsid w:val="007F0DC8"/>
    <w:rsid w:val="007F176E"/>
    <w:rsid w:val="007F1784"/>
    <w:rsid w:val="007F229D"/>
    <w:rsid w:val="007F2D78"/>
    <w:rsid w:val="007F391A"/>
    <w:rsid w:val="007F3A6C"/>
    <w:rsid w:val="007F4E30"/>
    <w:rsid w:val="007F7AE1"/>
    <w:rsid w:val="007F7F4A"/>
    <w:rsid w:val="00800792"/>
    <w:rsid w:val="00800E4E"/>
    <w:rsid w:val="00801E1A"/>
    <w:rsid w:val="00802901"/>
    <w:rsid w:val="008029A1"/>
    <w:rsid w:val="00803229"/>
    <w:rsid w:val="00803DB2"/>
    <w:rsid w:val="00804795"/>
    <w:rsid w:val="0080570A"/>
    <w:rsid w:val="008078CB"/>
    <w:rsid w:val="00810063"/>
    <w:rsid w:val="00811DCD"/>
    <w:rsid w:val="00812DFA"/>
    <w:rsid w:val="008130F8"/>
    <w:rsid w:val="00813B2C"/>
    <w:rsid w:val="00814D5C"/>
    <w:rsid w:val="00814F53"/>
    <w:rsid w:val="00815987"/>
    <w:rsid w:val="00815B9D"/>
    <w:rsid w:val="0081668C"/>
    <w:rsid w:val="00816ADD"/>
    <w:rsid w:val="00816CF6"/>
    <w:rsid w:val="00816D77"/>
    <w:rsid w:val="00816ED3"/>
    <w:rsid w:val="00816FB6"/>
    <w:rsid w:val="00817D8A"/>
    <w:rsid w:val="00820138"/>
    <w:rsid w:val="00820527"/>
    <w:rsid w:val="0082093E"/>
    <w:rsid w:val="00821AED"/>
    <w:rsid w:val="008223BA"/>
    <w:rsid w:val="00822A60"/>
    <w:rsid w:val="00824D84"/>
    <w:rsid w:val="008251B0"/>
    <w:rsid w:val="008254C8"/>
    <w:rsid w:val="0082572E"/>
    <w:rsid w:val="0082581D"/>
    <w:rsid w:val="008258C8"/>
    <w:rsid w:val="00826F2E"/>
    <w:rsid w:val="0082785A"/>
    <w:rsid w:val="0082798B"/>
    <w:rsid w:val="00827B9D"/>
    <w:rsid w:val="0083065C"/>
    <w:rsid w:val="008309C4"/>
    <w:rsid w:val="00832790"/>
    <w:rsid w:val="00832BAC"/>
    <w:rsid w:val="008337A2"/>
    <w:rsid w:val="00833C87"/>
    <w:rsid w:val="00834798"/>
    <w:rsid w:val="008366B1"/>
    <w:rsid w:val="00836F05"/>
    <w:rsid w:val="008375E2"/>
    <w:rsid w:val="00840A9D"/>
    <w:rsid w:val="00840ACD"/>
    <w:rsid w:val="00840C93"/>
    <w:rsid w:val="00841B16"/>
    <w:rsid w:val="00842601"/>
    <w:rsid w:val="00842A1F"/>
    <w:rsid w:val="00843423"/>
    <w:rsid w:val="00843D20"/>
    <w:rsid w:val="0084431F"/>
    <w:rsid w:val="00844EE2"/>
    <w:rsid w:val="00844FD7"/>
    <w:rsid w:val="00845FE2"/>
    <w:rsid w:val="008475C4"/>
    <w:rsid w:val="00847A3A"/>
    <w:rsid w:val="00850FF3"/>
    <w:rsid w:val="00851AF4"/>
    <w:rsid w:val="008525C8"/>
    <w:rsid w:val="00853FB5"/>
    <w:rsid w:val="0085453A"/>
    <w:rsid w:val="00854627"/>
    <w:rsid w:val="0085465E"/>
    <w:rsid w:val="008558F8"/>
    <w:rsid w:val="00855D36"/>
    <w:rsid w:val="008566D5"/>
    <w:rsid w:val="00856C9B"/>
    <w:rsid w:val="008570D9"/>
    <w:rsid w:val="008570E7"/>
    <w:rsid w:val="00857FF4"/>
    <w:rsid w:val="00861745"/>
    <w:rsid w:val="00862A17"/>
    <w:rsid w:val="00863F60"/>
    <w:rsid w:val="00864F4D"/>
    <w:rsid w:val="00866608"/>
    <w:rsid w:val="008667F8"/>
    <w:rsid w:val="008673C6"/>
    <w:rsid w:val="00867AEB"/>
    <w:rsid w:val="00870816"/>
    <w:rsid w:val="00870EEB"/>
    <w:rsid w:val="0087127C"/>
    <w:rsid w:val="00873133"/>
    <w:rsid w:val="008733EB"/>
    <w:rsid w:val="0087357D"/>
    <w:rsid w:val="008735ED"/>
    <w:rsid w:val="008737CD"/>
    <w:rsid w:val="0087391B"/>
    <w:rsid w:val="00875B35"/>
    <w:rsid w:val="0087609A"/>
    <w:rsid w:val="008768AD"/>
    <w:rsid w:val="00877AAB"/>
    <w:rsid w:val="0088145C"/>
    <w:rsid w:val="008822B4"/>
    <w:rsid w:val="00882EAB"/>
    <w:rsid w:val="00883176"/>
    <w:rsid w:val="008831B3"/>
    <w:rsid w:val="00883980"/>
    <w:rsid w:val="008848C0"/>
    <w:rsid w:val="00884BF1"/>
    <w:rsid w:val="0088686A"/>
    <w:rsid w:val="00892585"/>
    <w:rsid w:val="00892FC3"/>
    <w:rsid w:val="0089356E"/>
    <w:rsid w:val="00894DE9"/>
    <w:rsid w:val="0089522A"/>
    <w:rsid w:val="00895E0B"/>
    <w:rsid w:val="00895FB8"/>
    <w:rsid w:val="008962B3"/>
    <w:rsid w:val="00896C8F"/>
    <w:rsid w:val="00896DE7"/>
    <w:rsid w:val="00897C15"/>
    <w:rsid w:val="008A116A"/>
    <w:rsid w:val="008A168B"/>
    <w:rsid w:val="008A16A6"/>
    <w:rsid w:val="008A3FCF"/>
    <w:rsid w:val="008A447C"/>
    <w:rsid w:val="008A4D17"/>
    <w:rsid w:val="008A5140"/>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7379"/>
    <w:rsid w:val="008C00CA"/>
    <w:rsid w:val="008C4528"/>
    <w:rsid w:val="008C4DEC"/>
    <w:rsid w:val="008C5D4B"/>
    <w:rsid w:val="008C60AD"/>
    <w:rsid w:val="008C667C"/>
    <w:rsid w:val="008C7399"/>
    <w:rsid w:val="008C743B"/>
    <w:rsid w:val="008C78F6"/>
    <w:rsid w:val="008C7B7C"/>
    <w:rsid w:val="008D0997"/>
    <w:rsid w:val="008D0A95"/>
    <w:rsid w:val="008D16C4"/>
    <w:rsid w:val="008D3E6C"/>
    <w:rsid w:val="008D44F3"/>
    <w:rsid w:val="008D547B"/>
    <w:rsid w:val="008D6192"/>
    <w:rsid w:val="008D6D26"/>
    <w:rsid w:val="008D782F"/>
    <w:rsid w:val="008D7B8B"/>
    <w:rsid w:val="008E00D1"/>
    <w:rsid w:val="008E0147"/>
    <w:rsid w:val="008E0E8E"/>
    <w:rsid w:val="008E15C6"/>
    <w:rsid w:val="008E3000"/>
    <w:rsid w:val="008E483F"/>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0E8B"/>
    <w:rsid w:val="00901164"/>
    <w:rsid w:val="0090321F"/>
    <w:rsid w:val="009035F6"/>
    <w:rsid w:val="00903601"/>
    <w:rsid w:val="00903AE7"/>
    <w:rsid w:val="009048A5"/>
    <w:rsid w:val="00905236"/>
    <w:rsid w:val="00905835"/>
    <w:rsid w:val="00905AA3"/>
    <w:rsid w:val="0090655B"/>
    <w:rsid w:val="00906B79"/>
    <w:rsid w:val="00906EA6"/>
    <w:rsid w:val="00907BC9"/>
    <w:rsid w:val="0091016F"/>
    <w:rsid w:val="0091049D"/>
    <w:rsid w:val="0091225D"/>
    <w:rsid w:val="009127FA"/>
    <w:rsid w:val="00912C4B"/>
    <w:rsid w:val="0091315E"/>
    <w:rsid w:val="00913456"/>
    <w:rsid w:val="00914070"/>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3E1B"/>
    <w:rsid w:val="0092448E"/>
    <w:rsid w:val="009268BC"/>
    <w:rsid w:val="00926C7F"/>
    <w:rsid w:val="00927895"/>
    <w:rsid w:val="009307AA"/>
    <w:rsid w:val="00930EAC"/>
    <w:rsid w:val="009310BE"/>
    <w:rsid w:val="00932DE2"/>
    <w:rsid w:val="00932FC3"/>
    <w:rsid w:val="00934DCF"/>
    <w:rsid w:val="009353E0"/>
    <w:rsid w:val="0094096A"/>
    <w:rsid w:val="00941484"/>
    <w:rsid w:val="00941BE5"/>
    <w:rsid w:val="00942191"/>
    <w:rsid w:val="00943983"/>
    <w:rsid w:val="00943B11"/>
    <w:rsid w:val="009443D6"/>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2921"/>
    <w:rsid w:val="009652ED"/>
    <w:rsid w:val="00965817"/>
    <w:rsid w:val="00966416"/>
    <w:rsid w:val="009666B7"/>
    <w:rsid w:val="00966CF1"/>
    <w:rsid w:val="009677DF"/>
    <w:rsid w:val="009700C1"/>
    <w:rsid w:val="00972022"/>
    <w:rsid w:val="009720A0"/>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4C4A"/>
    <w:rsid w:val="00985C33"/>
    <w:rsid w:val="00985CDD"/>
    <w:rsid w:val="00986062"/>
    <w:rsid w:val="00987E42"/>
    <w:rsid w:val="009907CB"/>
    <w:rsid w:val="009909BD"/>
    <w:rsid w:val="00991FA7"/>
    <w:rsid w:val="00991FEB"/>
    <w:rsid w:val="00994544"/>
    <w:rsid w:val="009945DB"/>
    <w:rsid w:val="00994AF2"/>
    <w:rsid w:val="00994F25"/>
    <w:rsid w:val="009958F7"/>
    <w:rsid w:val="00997009"/>
    <w:rsid w:val="009A0300"/>
    <w:rsid w:val="009A059E"/>
    <w:rsid w:val="009A1164"/>
    <w:rsid w:val="009A239A"/>
    <w:rsid w:val="009A24B4"/>
    <w:rsid w:val="009A3BA6"/>
    <w:rsid w:val="009A480B"/>
    <w:rsid w:val="009A4C9A"/>
    <w:rsid w:val="009A6072"/>
    <w:rsid w:val="009A65BE"/>
    <w:rsid w:val="009A6E2B"/>
    <w:rsid w:val="009B02A1"/>
    <w:rsid w:val="009B0628"/>
    <w:rsid w:val="009B1037"/>
    <w:rsid w:val="009B2483"/>
    <w:rsid w:val="009B2505"/>
    <w:rsid w:val="009B34AD"/>
    <w:rsid w:val="009B3C96"/>
    <w:rsid w:val="009B4726"/>
    <w:rsid w:val="009B49FD"/>
    <w:rsid w:val="009B4AB2"/>
    <w:rsid w:val="009B4D61"/>
    <w:rsid w:val="009B6289"/>
    <w:rsid w:val="009B663A"/>
    <w:rsid w:val="009B6728"/>
    <w:rsid w:val="009B67C9"/>
    <w:rsid w:val="009B6DA3"/>
    <w:rsid w:val="009B7A73"/>
    <w:rsid w:val="009B7A9A"/>
    <w:rsid w:val="009C09DB"/>
    <w:rsid w:val="009C2982"/>
    <w:rsid w:val="009C38A3"/>
    <w:rsid w:val="009C405B"/>
    <w:rsid w:val="009C5AF7"/>
    <w:rsid w:val="009C721E"/>
    <w:rsid w:val="009C7E3F"/>
    <w:rsid w:val="009D00A7"/>
    <w:rsid w:val="009D07A4"/>
    <w:rsid w:val="009D07B4"/>
    <w:rsid w:val="009D0C5F"/>
    <w:rsid w:val="009D109A"/>
    <w:rsid w:val="009D21DA"/>
    <w:rsid w:val="009D3F97"/>
    <w:rsid w:val="009D6420"/>
    <w:rsid w:val="009D6CE0"/>
    <w:rsid w:val="009D7442"/>
    <w:rsid w:val="009D7ED9"/>
    <w:rsid w:val="009E021D"/>
    <w:rsid w:val="009E02CE"/>
    <w:rsid w:val="009E0564"/>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1D7C"/>
    <w:rsid w:val="009F38B8"/>
    <w:rsid w:val="009F3F93"/>
    <w:rsid w:val="009F4145"/>
    <w:rsid w:val="009F5A65"/>
    <w:rsid w:val="009F74B5"/>
    <w:rsid w:val="009F7B4F"/>
    <w:rsid w:val="00A001FB"/>
    <w:rsid w:val="00A02C9A"/>
    <w:rsid w:val="00A031A5"/>
    <w:rsid w:val="00A04470"/>
    <w:rsid w:val="00A04791"/>
    <w:rsid w:val="00A04A48"/>
    <w:rsid w:val="00A0549A"/>
    <w:rsid w:val="00A06454"/>
    <w:rsid w:val="00A06511"/>
    <w:rsid w:val="00A0670C"/>
    <w:rsid w:val="00A06CD8"/>
    <w:rsid w:val="00A07B5B"/>
    <w:rsid w:val="00A07C47"/>
    <w:rsid w:val="00A07E78"/>
    <w:rsid w:val="00A10CC3"/>
    <w:rsid w:val="00A116FA"/>
    <w:rsid w:val="00A11BB6"/>
    <w:rsid w:val="00A11E71"/>
    <w:rsid w:val="00A12007"/>
    <w:rsid w:val="00A1476F"/>
    <w:rsid w:val="00A15595"/>
    <w:rsid w:val="00A15E8B"/>
    <w:rsid w:val="00A16BE9"/>
    <w:rsid w:val="00A179FC"/>
    <w:rsid w:val="00A17E17"/>
    <w:rsid w:val="00A206D3"/>
    <w:rsid w:val="00A220D0"/>
    <w:rsid w:val="00A222E1"/>
    <w:rsid w:val="00A23750"/>
    <w:rsid w:val="00A23817"/>
    <w:rsid w:val="00A24676"/>
    <w:rsid w:val="00A24805"/>
    <w:rsid w:val="00A24EBD"/>
    <w:rsid w:val="00A25AA5"/>
    <w:rsid w:val="00A30534"/>
    <w:rsid w:val="00A306A9"/>
    <w:rsid w:val="00A318FA"/>
    <w:rsid w:val="00A31EC0"/>
    <w:rsid w:val="00A322B1"/>
    <w:rsid w:val="00A3440E"/>
    <w:rsid w:val="00A366E6"/>
    <w:rsid w:val="00A36CAC"/>
    <w:rsid w:val="00A3711D"/>
    <w:rsid w:val="00A378EE"/>
    <w:rsid w:val="00A418EA"/>
    <w:rsid w:val="00A41FCB"/>
    <w:rsid w:val="00A421DD"/>
    <w:rsid w:val="00A4259E"/>
    <w:rsid w:val="00A42960"/>
    <w:rsid w:val="00A43698"/>
    <w:rsid w:val="00A4445C"/>
    <w:rsid w:val="00A5073A"/>
    <w:rsid w:val="00A507FD"/>
    <w:rsid w:val="00A50E81"/>
    <w:rsid w:val="00A51B4D"/>
    <w:rsid w:val="00A51F8C"/>
    <w:rsid w:val="00A53859"/>
    <w:rsid w:val="00A53B8A"/>
    <w:rsid w:val="00A53ED7"/>
    <w:rsid w:val="00A5550F"/>
    <w:rsid w:val="00A557CA"/>
    <w:rsid w:val="00A5595A"/>
    <w:rsid w:val="00A60607"/>
    <w:rsid w:val="00A60863"/>
    <w:rsid w:val="00A61FB1"/>
    <w:rsid w:val="00A633D7"/>
    <w:rsid w:val="00A63F40"/>
    <w:rsid w:val="00A6413B"/>
    <w:rsid w:val="00A64C0A"/>
    <w:rsid w:val="00A64E2D"/>
    <w:rsid w:val="00A65C97"/>
    <w:rsid w:val="00A669AA"/>
    <w:rsid w:val="00A6726D"/>
    <w:rsid w:val="00A67798"/>
    <w:rsid w:val="00A678AA"/>
    <w:rsid w:val="00A70E9D"/>
    <w:rsid w:val="00A70FDF"/>
    <w:rsid w:val="00A719B8"/>
    <w:rsid w:val="00A71E2F"/>
    <w:rsid w:val="00A721D9"/>
    <w:rsid w:val="00A7223C"/>
    <w:rsid w:val="00A722A6"/>
    <w:rsid w:val="00A728B6"/>
    <w:rsid w:val="00A749CF"/>
    <w:rsid w:val="00A754B1"/>
    <w:rsid w:val="00A76A7D"/>
    <w:rsid w:val="00A77C12"/>
    <w:rsid w:val="00A8017B"/>
    <w:rsid w:val="00A8018C"/>
    <w:rsid w:val="00A80A16"/>
    <w:rsid w:val="00A8101A"/>
    <w:rsid w:val="00A814E1"/>
    <w:rsid w:val="00A81738"/>
    <w:rsid w:val="00A8344D"/>
    <w:rsid w:val="00A8398E"/>
    <w:rsid w:val="00A83EB0"/>
    <w:rsid w:val="00A83FCE"/>
    <w:rsid w:val="00A84912"/>
    <w:rsid w:val="00A84D9C"/>
    <w:rsid w:val="00A8531B"/>
    <w:rsid w:val="00A85713"/>
    <w:rsid w:val="00A85990"/>
    <w:rsid w:val="00A85A2F"/>
    <w:rsid w:val="00A86127"/>
    <w:rsid w:val="00A867B1"/>
    <w:rsid w:val="00A8681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63FE"/>
    <w:rsid w:val="00AA0397"/>
    <w:rsid w:val="00AA0982"/>
    <w:rsid w:val="00AA1317"/>
    <w:rsid w:val="00AA3B12"/>
    <w:rsid w:val="00AA3C25"/>
    <w:rsid w:val="00AA44AF"/>
    <w:rsid w:val="00AA4CA8"/>
    <w:rsid w:val="00AA4F43"/>
    <w:rsid w:val="00AA54B7"/>
    <w:rsid w:val="00AA56C1"/>
    <w:rsid w:val="00AA655A"/>
    <w:rsid w:val="00AB1093"/>
    <w:rsid w:val="00AB1389"/>
    <w:rsid w:val="00AB2B32"/>
    <w:rsid w:val="00AB40D5"/>
    <w:rsid w:val="00AB44C6"/>
    <w:rsid w:val="00AB4B10"/>
    <w:rsid w:val="00AB4B92"/>
    <w:rsid w:val="00AB54CD"/>
    <w:rsid w:val="00AB6E19"/>
    <w:rsid w:val="00AB7D33"/>
    <w:rsid w:val="00AC0CDE"/>
    <w:rsid w:val="00AC0E67"/>
    <w:rsid w:val="00AC14EF"/>
    <w:rsid w:val="00AC17FA"/>
    <w:rsid w:val="00AC1FAA"/>
    <w:rsid w:val="00AC2D39"/>
    <w:rsid w:val="00AC36A9"/>
    <w:rsid w:val="00AC4A89"/>
    <w:rsid w:val="00AC4BC6"/>
    <w:rsid w:val="00AC598E"/>
    <w:rsid w:val="00AC7029"/>
    <w:rsid w:val="00AC792B"/>
    <w:rsid w:val="00AC7E15"/>
    <w:rsid w:val="00AD1467"/>
    <w:rsid w:val="00AD1998"/>
    <w:rsid w:val="00AD1CDF"/>
    <w:rsid w:val="00AD2157"/>
    <w:rsid w:val="00AD34E8"/>
    <w:rsid w:val="00AD38D0"/>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168D"/>
    <w:rsid w:val="00AE202F"/>
    <w:rsid w:val="00AE2C3B"/>
    <w:rsid w:val="00AE38DC"/>
    <w:rsid w:val="00AE3A6B"/>
    <w:rsid w:val="00AE40D0"/>
    <w:rsid w:val="00AE571E"/>
    <w:rsid w:val="00AE5CE1"/>
    <w:rsid w:val="00AE5F0B"/>
    <w:rsid w:val="00AE6A99"/>
    <w:rsid w:val="00AE7782"/>
    <w:rsid w:val="00AF167C"/>
    <w:rsid w:val="00AF1A2E"/>
    <w:rsid w:val="00AF2EB5"/>
    <w:rsid w:val="00AF3161"/>
    <w:rsid w:val="00AF3278"/>
    <w:rsid w:val="00AF4DAE"/>
    <w:rsid w:val="00AF54DC"/>
    <w:rsid w:val="00AF561A"/>
    <w:rsid w:val="00AF5DB0"/>
    <w:rsid w:val="00AF5EDB"/>
    <w:rsid w:val="00AF664E"/>
    <w:rsid w:val="00AF67B9"/>
    <w:rsid w:val="00AF68CD"/>
    <w:rsid w:val="00B0015E"/>
    <w:rsid w:val="00B00954"/>
    <w:rsid w:val="00B00A85"/>
    <w:rsid w:val="00B02202"/>
    <w:rsid w:val="00B02437"/>
    <w:rsid w:val="00B024A4"/>
    <w:rsid w:val="00B026F0"/>
    <w:rsid w:val="00B02992"/>
    <w:rsid w:val="00B034C3"/>
    <w:rsid w:val="00B0384B"/>
    <w:rsid w:val="00B03EB0"/>
    <w:rsid w:val="00B05B10"/>
    <w:rsid w:val="00B0678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348"/>
    <w:rsid w:val="00B21B75"/>
    <w:rsid w:val="00B23413"/>
    <w:rsid w:val="00B23D21"/>
    <w:rsid w:val="00B24E8D"/>
    <w:rsid w:val="00B2642E"/>
    <w:rsid w:val="00B2736F"/>
    <w:rsid w:val="00B275F7"/>
    <w:rsid w:val="00B30BCE"/>
    <w:rsid w:val="00B30E5F"/>
    <w:rsid w:val="00B316D0"/>
    <w:rsid w:val="00B31B08"/>
    <w:rsid w:val="00B34959"/>
    <w:rsid w:val="00B34DA0"/>
    <w:rsid w:val="00B34F53"/>
    <w:rsid w:val="00B357D5"/>
    <w:rsid w:val="00B36643"/>
    <w:rsid w:val="00B37EA1"/>
    <w:rsid w:val="00B417E8"/>
    <w:rsid w:val="00B41853"/>
    <w:rsid w:val="00B418C1"/>
    <w:rsid w:val="00B41FB3"/>
    <w:rsid w:val="00B43394"/>
    <w:rsid w:val="00B433C3"/>
    <w:rsid w:val="00B44E65"/>
    <w:rsid w:val="00B4506B"/>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6F13"/>
    <w:rsid w:val="00B618C6"/>
    <w:rsid w:val="00B623D8"/>
    <w:rsid w:val="00B62B1B"/>
    <w:rsid w:val="00B636C4"/>
    <w:rsid w:val="00B63771"/>
    <w:rsid w:val="00B63E40"/>
    <w:rsid w:val="00B64EE7"/>
    <w:rsid w:val="00B65AB8"/>
    <w:rsid w:val="00B662EC"/>
    <w:rsid w:val="00B672DB"/>
    <w:rsid w:val="00B70457"/>
    <w:rsid w:val="00B70E38"/>
    <w:rsid w:val="00B71564"/>
    <w:rsid w:val="00B723E8"/>
    <w:rsid w:val="00B72727"/>
    <w:rsid w:val="00B72FCF"/>
    <w:rsid w:val="00B7312C"/>
    <w:rsid w:val="00B73161"/>
    <w:rsid w:val="00B73864"/>
    <w:rsid w:val="00B75B9F"/>
    <w:rsid w:val="00B765F7"/>
    <w:rsid w:val="00B76AAA"/>
    <w:rsid w:val="00B77A01"/>
    <w:rsid w:val="00B8127A"/>
    <w:rsid w:val="00B819DC"/>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0E50"/>
    <w:rsid w:val="00BA1081"/>
    <w:rsid w:val="00BA20A0"/>
    <w:rsid w:val="00BA2179"/>
    <w:rsid w:val="00BA258A"/>
    <w:rsid w:val="00BA2A3A"/>
    <w:rsid w:val="00BA2E92"/>
    <w:rsid w:val="00BA3489"/>
    <w:rsid w:val="00BA351C"/>
    <w:rsid w:val="00BA3732"/>
    <w:rsid w:val="00BA38A9"/>
    <w:rsid w:val="00BA393B"/>
    <w:rsid w:val="00BA46D7"/>
    <w:rsid w:val="00BA5DF0"/>
    <w:rsid w:val="00BA6E68"/>
    <w:rsid w:val="00BB047B"/>
    <w:rsid w:val="00BB1ABA"/>
    <w:rsid w:val="00BB2585"/>
    <w:rsid w:val="00BB269A"/>
    <w:rsid w:val="00BB4324"/>
    <w:rsid w:val="00BB4634"/>
    <w:rsid w:val="00BB55A3"/>
    <w:rsid w:val="00BB7C90"/>
    <w:rsid w:val="00BC0609"/>
    <w:rsid w:val="00BC0651"/>
    <w:rsid w:val="00BC0906"/>
    <w:rsid w:val="00BC0FE8"/>
    <w:rsid w:val="00BC129F"/>
    <w:rsid w:val="00BC2230"/>
    <w:rsid w:val="00BC361D"/>
    <w:rsid w:val="00BC3813"/>
    <w:rsid w:val="00BC38C4"/>
    <w:rsid w:val="00BC4F31"/>
    <w:rsid w:val="00BC5A88"/>
    <w:rsid w:val="00BC5ACA"/>
    <w:rsid w:val="00BC77B3"/>
    <w:rsid w:val="00BC7EBE"/>
    <w:rsid w:val="00BD0118"/>
    <w:rsid w:val="00BD0D46"/>
    <w:rsid w:val="00BD1069"/>
    <w:rsid w:val="00BD1B32"/>
    <w:rsid w:val="00BD2F28"/>
    <w:rsid w:val="00BD3A58"/>
    <w:rsid w:val="00BD3B2F"/>
    <w:rsid w:val="00BD3B89"/>
    <w:rsid w:val="00BD3C7A"/>
    <w:rsid w:val="00BD4055"/>
    <w:rsid w:val="00BD4558"/>
    <w:rsid w:val="00BD57FE"/>
    <w:rsid w:val="00BE1E1C"/>
    <w:rsid w:val="00BE1EED"/>
    <w:rsid w:val="00BE2E67"/>
    <w:rsid w:val="00BE323C"/>
    <w:rsid w:val="00BE3F34"/>
    <w:rsid w:val="00BE55FC"/>
    <w:rsid w:val="00BE7E0C"/>
    <w:rsid w:val="00BF0EE4"/>
    <w:rsid w:val="00BF0F5A"/>
    <w:rsid w:val="00BF170B"/>
    <w:rsid w:val="00BF2BB7"/>
    <w:rsid w:val="00BF34C4"/>
    <w:rsid w:val="00BF3559"/>
    <w:rsid w:val="00BF362F"/>
    <w:rsid w:val="00BF3B13"/>
    <w:rsid w:val="00BF3D71"/>
    <w:rsid w:val="00BF41A0"/>
    <w:rsid w:val="00BF4B29"/>
    <w:rsid w:val="00BF4BC2"/>
    <w:rsid w:val="00BF4E1D"/>
    <w:rsid w:val="00BF534C"/>
    <w:rsid w:val="00BF5687"/>
    <w:rsid w:val="00BF5FF7"/>
    <w:rsid w:val="00BF6662"/>
    <w:rsid w:val="00BF6890"/>
    <w:rsid w:val="00BF6C55"/>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76E"/>
    <w:rsid w:val="00C058FA"/>
    <w:rsid w:val="00C06625"/>
    <w:rsid w:val="00C071E7"/>
    <w:rsid w:val="00C07243"/>
    <w:rsid w:val="00C101ED"/>
    <w:rsid w:val="00C1042B"/>
    <w:rsid w:val="00C10F7B"/>
    <w:rsid w:val="00C11193"/>
    <w:rsid w:val="00C11860"/>
    <w:rsid w:val="00C1265F"/>
    <w:rsid w:val="00C12EF8"/>
    <w:rsid w:val="00C138F8"/>
    <w:rsid w:val="00C13A52"/>
    <w:rsid w:val="00C14210"/>
    <w:rsid w:val="00C1446F"/>
    <w:rsid w:val="00C1677B"/>
    <w:rsid w:val="00C17AF9"/>
    <w:rsid w:val="00C202FC"/>
    <w:rsid w:val="00C207A2"/>
    <w:rsid w:val="00C20D79"/>
    <w:rsid w:val="00C2228B"/>
    <w:rsid w:val="00C22A43"/>
    <w:rsid w:val="00C230BF"/>
    <w:rsid w:val="00C23BA5"/>
    <w:rsid w:val="00C23CE0"/>
    <w:rsid w:val="00C23FEE"/>
    <w:rsid w:val="00C24158"/>
    <w:rsid w:val="00C244DD"/>
    <w:rsid w:val="00C24ACF"/>
    <w:rsid w:val="00C25B36"/>
    <w:rsid w:val="00C261A8"/>
    <w:rsid w:val="00C2736C"/>
    <w:rsid w:val="00C27853"/>
    <w:rsid w:val="00C27B99"/>
    <w:rsid w:val="00C3016D"/>
    <w:rsid w:val="00C301EB"/>
    <w:rsid w:val="00C3079F"/>
    <w:rsid w:val="00C32373"/>
    <w:rsid w:val="00C33DDB"/>
    <w:rsid w:val="00C33E45"/>
    <w:rsid w:val="00C3487C"/>
    <w:rsid w:val="00C35024"/>
    <w:rsid w:val="00C36411"/>
    <w:rsid w:val="00C37447"/>
    <w:rsid w:val="00C3797C"/>
    <w:rsid w:val="00C413F6"/>
    <w:rsid w:val="00C4204D"/>
    <w:rsid w:val="00C42116"/>
    <w:rsid w:val="00C43169"/>
    <w:rsid w:val="00C43D43"/>
    <w:rsid w:val="00C44061"/>
    <w:rsid w:val="00C469CC"/>
    <w:rsid w:val="00C46C4F"/>
    <w:rsid w:val="00C5009C"/>
    <w:rsid w:val="00C5063B"/>
    <w:rsid w:val="00C508D2"/>
    <w:rsid w:val="00C51B52"/>
    <w:rsid w:val="00C51E1D"/>
    <w:rsid w:val="00C53D95"/>
    <w:rsid w:val="00C54882"/>
    <w:rsid w:val="00C54FB9"/>
    <w:rsid w:val="00C55B4D"/>
    <w:rsid w:val="00C56922"/>
    <w:rsid w:val="00C60979"/>
    <w:rsid w:val="00C60D9A"/>
    <w:rsid w:val="00C61F19"/>
    <w:rsid w:val="00C6261F"/>
    <w:rsid w:val="00C62B05"/>
    <w:rsid w:val="00C6337D"/>
    <w:rsid w:val="00C64659"/>
    <w:rsid w:val="00C6725E"/>
    <w:rsid w:val="00C71B3D"/>
    <w:rsid w:val="00C724B2"/>
    <w:rsid w:val="00C72B2E"/>
    <w:rsid w:val="00C72D1E"/>
    <w:rsid w:val="00C73132"/>
    <w:rsid w:val="00C735F5"/>
    <w:rsid w:val="00C7495C"/>
    <w:rsid w:val="00C74CC8"/>
    <w:rsid w:val="00C7661A"/>
    <w:rsid w:val="00C767A9"/>
    <w:rsid w:val="00C768E0"/>
    <w:rsid w:val="00C8040E"/>
    <w:rsid w:val="00C80D70"/>
    <w:rsid w:val="00C80E17"/>
    <w:rsid w:val="00C811EC"/>
    <w:rsid w:val="00C816E1"/>
    <w:rsid w:val="00C8190B"/>
    <w:rsid w:val="00C81F28"/>
    <w:rsid w:val="00C8306B"/>
    <w:rsid w:val="00C83394"/>
    <w:rsid w:val="00C83B5B"/>
    <w:rsid w:val="00C841FF"/>
    <w:rsid w:val="00C84F12"/>
    <w:rsid w:val="00C84FFC"/>
    <w:rsid w:val="00C857F5"/>
    <w:rsid w:val="00C913DF"/>
    <w:rsid w:val="00C916FA"/>
    <w:rsid w:val="00C91928"/>
    <w:rsid w:val="00C91B15"/>
    <w:rsid w:val="00C91BCE"/>
    <w:rsid w:val="00C91F0B"/>
    <w:rsid w:val="00C92B0A"/>
    <w:rsid w:val="00C92E17"/>
    <w:rsid w:val="00C93141"/>
    <w:rsid w:val="00C93BD9"/>
    <w:rsid w:val="00C95854"/>
    <w:rsid w:val="00C962B7"/>
    <w:rsid w:val="00C9636D"/>
    <w:rsid w:val="00C97019"/>
    <w:rsid w:val="00C974AF"/>
    <w:rsid w:val="00CA08C4"/>
    <w:rsid w:val="00CA1AEE"/>
    <w:rsid w:val="00CA1B75"/>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3671"/>
    <w:rsid w:val="00CC4F1F"/>
    <w:rsid w:val="00CC5723"/>
    <w:rsid w:val="00CC6C64"/>
    <w:rsid w:val="00CC6CFF"/>
    <w:rsid w:val="00CC79D6"/>
    <w:rsid w:val="00CD0808"/>
    <w:rsid w:val="00CD0D50"/>
    <w:rsid w:val="00CD1E81"/>
    <w:rsid w:val="00CD1FA1"/>
    <w:rsid w:val="00CD22B0"/>
    <w:rsid w:val="00CD3A84"/>
    <w:rsid w:val="00CD48BF"/>
    <w:rsid w:val="00CD4C3E"/>
    <w:rsid w:val="00CD4E13"/>
    <w:rsid w:val="00CD57AF"/>
    <w:rsid w:val="00CD6EC2"/>
    <w:rsid w:val="00CD7001"/>
    <w:rsid w:val="00CD71D0"/>
    <w:rsid w:val="00CE04DF"/>
    <w:rsid w:val="00CE10A4"/>
    <w:rsid w:val="00CE159F"/>
    <w:rsid w:val="00CE2751"/>
    <w:rsid w:val="00CE27E2"/>
    <w:rsid w:val="00CE2AFD"/>
    <w:rsid w:val="00CE309F"/>
    <w:rsid w:val="00CE3728"/>
    <w:rsid w:val="00CE3978"/>
    <w:rsid w:val="00CE3C2D"/>
    <w:rsid w:val="00CE478C"/>
    <w:rsid w:val="00CE5B87"/>
    <w:rsid w:val="00CE5E6A"/>
    <w:rsid w:val="00CE6140"/>
    <w:rsid w:val="00CE761E"/>
    <w:rsid w:val="00CF0339"/>
    <w:rsid w:val="00CF19D7"/>
    <w:rsid w:val="00CF19FD"/>
    <w:rsid w:val="00CF28F8"/>
    <w:rsid w:val="00CF304B"/>
    <w:rsid w:val="00CF3456"/>
    <w:rsid w:val="00CF3A62"/>
    <w:rsid w:val="00CF3A80"/>
    <w:rsid w:val="00CF42B9"/>
    <w:rsid w:val="00CF44DA"/>
    <w:rsid w:val="00CF5791"/>
    <w:rsid w:val="00CF5E2A"/>
    <w:rsid w:val="00CF6AD8"/>
    <w:rsid w:val="00CF7DDA"/>
    <w:rsid w:val="00D00A1F"/>
    <w:rsid w:val="00D00D8C"/>
    <w:rsid w:val="00D00EFB"/>
    <w:rsid w:val="00D01481"/>
    <w:rsid w:val="00D0162A"/>
    <w:rsid w:val="00D0176A"/>
    <w:rsid w:val="00D021B7"/>
    <w:rsid w:val="00D02500"/>
    <w:rsid w:val="00D0297B"/>
    <w:rsid w:val="00D03573"/>
    <w:rsid w:val="00D067FC"/>
    <w:rsid w:val="00D078F6"/>
    <w:rsid w:val="00D07D74"/>
    <w:rsid w:val="00D10168"/>
    <w:rsid w:val="00D10678"/>
    <w:rsid w:val="00D10F0A"/>
    <w:rsid w:val="00D11391"/>
    <w:rsid w:val="00D1183E"/>
    <w:rsid w:val="00D134D8"/>
    <w:rsid w:val="00D14837"/>
    <w:rsid w:val="00D14972"/>
    <w:rsid w:val="00D14C84"/>
    <w:rsid w:val="00D14D1D"/>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2C04"/>
    <w:rsid w:val="00D33843"/>
    <w:rsid w:val="00D338B9"/>
    <w:rsid w:val="00D33993"/>
    <w:rsid w:val="00D33C44"/>
    <w:rsid w:val="00D345D5"/>
    <w:rsid w:val="00D35015"/>
    <w:rsid w:val="00D36AB7"/>
    <w:rsid w:val="00D36DF6"/>
    <w:rsid w:val="00D373B4"/>
    <w:rsid w:val="00D40F5C"/>
    <w:rsid w:val="00D41265"/>
    <w:rsid w:val="00D45077"/>
    <w:rsid w:val="00D45246"/>
    <w:rsid w:val="00D4670D"/>
    <w:rsid w:val="00D47A91"/>
    <w:rsid w:val="00D47B7F"/>
    <w:rsid w:val="00D47D86"/>
    <w:rsid w:val="00D5011E"/>
    <w:rsid w:val="00D50406"/>
    <w:rsid w:val="00D5153A"/>
    <w:rsid w:val="00D52BBC"/>
    <w:rsid w:val="00D53F73"/>
    <w:rsid w:val="00D544FC"/>
    <w:rsid w:val="00D60597"/>
    <w:rsid w:val="00D62A90"/>
    <w:rsid w:val="00D6314A"/>
    <w:rsid w:val="00D65A35"/>
    <w:rsid w:val="00D67181"/>
    <w:rsid w:val="00D672CE"/>
    <w:rsid w:val="00D70CE3"/>
    <w:rsid w:val="00D7391D"/>
    <w:rsid w:val="00D74B28"/>
    <w:rsid w:val="00D74C67"/>
    <w:rsid w:val="00D75306"/>
    <w:rsid w:val="00D76BF7"/>
    <w:rsid w:val="00D77D55"/>
    <w:rsid w:val="00D77E93"/>
    <w:rsid w:val="00D803B7"/>
    <w:rsid w:val="00D8075C"/>
    <w:rsid w:val="00D80CD8"/>
    <w:rsid w:val="00D819AF"/>
    <w:rsid w:val="00D82736"/>
    <w:rsid w:val="00D837BC"/>
    <w:rsid w:val="00D84F53"/>
    <w:rsid w:val="00D86FF7"/>
    <w:rsid w:val="00D87231"/>
    <w:rsid w:val="00D87D39"/>
    <w:rsid w:val="00D91B74"/>
    <w:rsid w:val="00D93430"/>
    <w:rsid w:val="00D935B9"/>
    <w:rsid w:val="00D93838"/>
    <w:rsid w:val="00D93B45"/>
    <w:rsid w:val="00D944AC"/>
    <w:rsid w:val="00D94563"/>
    <w:rsid w:val="00D95231"/>
    <w:rsid w:val="00D96454"/>
    <w:rsid w:val="00D96959"/>
    <w:rsid w:val="00D9720B"/>
    <w:rsid w:val="00DA016E"/>
    <w:rsid w:val="00DA032B"/>
    <w:rsid w:val="00DA0B74"/>
    <w:rsid w:val="00DA152A"/>
    <w:rsid w:val="00DA26A9"/>
    <w:rsid w:val="00DA306F"/>
    <w:rsid w:val="00DA49FB"/>
    <w:rsid w:val="00DA4C10"/>
    <w:rsid w:val="00DA5334"/>
    <w:rsid w:val="00DA5ABB"/>
    <w:rsid w:val="00DA5B9F"/>
    <w:rsid w:val="00DA672E"/>
    <w:rsid w:val="00DA6D4F"/>
    <w:rsid w:val="00DA712F"/>
    <w:rsid w:val="00DA7E76"/>
    <w:rsid w:val="00DB043F"/>
    <w:rsid w:val="00DB07AF"/>
    <w:rsid w:val="00DB10FB"/>
    <w:rsid w:val="00DB126F"/>
    <w:rsid w:val="00DB1C00"/>
    <w:rsid w:val="00DB1D3F"/>
    <w:rsid w:val="00DB20F2"/>
    <w:rsid w:val="00DB2884"/>
    <w:rsid w:val="00DB33BC"/>
    <w:rsid w:val="00DB4371"/>
    <w:rsid w:val="00DB5224"/>
    <w:rsid w:val="00DB5ED8"/>
    <w:rsid w:val="00DB66DF"/>
    <w:rsid w:val="00DB70E2"/>
    <w:rsid w:val="00DB78F3"/>
    <w:rsid w:val="00DB7FC4"/>
    <w:rsid w:val="00DC0A87"/>
    <w:rsid w:val="00DC1743"/>
    <w:rsid w:val="00DC17A6"/>
    <w:rsid w:val="00DC17D0"/>
    <w:rsid w:val="00DC2310"/>
    <w:rsid w:val="00DC231A"/>
    <w:rsid w:val="00DC2420"/>
    <w:rsid w:val="00DC3811"/>
    <w:rsid w:val="00DC4E01"/>
    <w:rsid w:val="00DC50A9"/>
    <w:rsid w:val="00DC5ED4"/>
    <w:rsid w:val="00DC5F4F"/>
    <w:rsid w:val="00DD0983"/>
    <w:rsid w:val="00DD0C5D"/>
    <w:rsid w:val="00DD12B8"/>
    <w:rsid w:val="00DD1A10"/>
    <w:rsid w:val="00DD1FF1"/>
    <w:rsid w:val="00DD24A2"/>
    <w:rsid w:val="00DD2754"/>
    <w:rsid w:val="00DD2FB3"/>
    <w:rsid w:val="00DD4468"/>
    <w:rsid w:val="00DD480B"/>
    <w:rsid w:val="00DD4E22"/>
    <w:rsid w:val="00DD582E"/>
    <w:rsid w:val="00DD6826"/>
    <w:rsid w:val="00DD692F"/>
    <w:rsid w:val="00DD7209"/>
    <w:rsid w:val="00DE0237"/>
    <w:rsid w:val="00DE03DA"/>
    <w:rsid w:val="00DE1490"/>
    <w:rsid w:val="00DE1C62"/>
    <w:rsid w:val="00DE1D79"/>
    <w:rsid w:val="00DE1E54"/>
    <w:rsid w:val="00DE4182"/>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1D70"/>
    <w:rsid w:val="00E02520"/>
    <w:rsid w:val="00E0276F"/>
    <w:rsid w:val="00E0326E"/>
    <w:rsid w:val="00E0475F"/>
    <w:rsid w:val="00E057AA"/>
    <w:rsid w:val="00E05E5C"/>
    <w:rsid w:val="00E0623B"/>
    <w:rsid w:val="00E0792C"/>
    <w:rsid w:val="00E07B78"/>
    <w:rsid w:val="00E07E50"/>
    <w:rsid w:val="00E108F7"/>
    <w:rsid w:val="00E10A65"/>
    <w:rsid w:val="00E10B91"/>
    <w:rsid w:val="00E11D8B"/>
    <w:rsid w:val="00E12A24"/>
    <w:rsid w:val="00E12B46"/>
    <w:rsid w:val="00E136EE"/>
    <w:rsid w:val="00E13CBA"/>
    <w:rsid w:val="00E1469F"/>
    <w:rsid w:val="00E148D1"/>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74FD"/>
    <w:rsid w:val="00E37BA1"/>
    <w:rsid w:val="00E42C72"/>
    <w:rsid w:val="00E42D3D"/>
    <w:rsid w:val="00E433FE"/>
    <w:rsid w:val="00E442FC"/>
    <w:rsid w:val="00E45D9B"/>
    <w:rsid w:val="00E46797"/>
    <w:rsid w:val="00E47237"/>
    <w:rsid w:val="00E47689"/>
    <w:rsid w:val="00E479DB"/>
    <w:rsid w:val="00E50439"/>
    <w:rsid w:val="00E507C5"/>
    <w:rsid w:val="00E50DC3"/>
    <w:rsid w:val="00E51152"/>
    <w:rsid w:val="00E513CA"/>
    <w:rsid w:val="00E521F7"/>
    <w:rsid w:val="00E52474"/>
    <w:rsid w:val="00E529CC"/>
    <w:rsid w:val="00E52C7A"/>
    <w:rsid w:val="00E54CC1"/>
    <w:rsid w:val="00E554E5"/>
    <w:rsid w:val="00E564F0"/>
    <w:rsid w:val="00E5726D"/>
    <w:rsid w:val="00E573FE"/>
    <w:rsid w:val="00E57E93"/>
    <w:rsid w:val="00E600DE"/>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266"/>
    <w:rsid w:val="00E726B2"/>
    <w:rsid w:val="00E73011"/>
    <w:rsid w:val="00E730C3"/>
    <w:rsid w:val="00E73C48"/>
    <w:rsid w:val="00E73DBB"/>
    <w:rsid w:val="00E73E24"/>
    <w:rsid w:val="00E74803"/>
    <w:rsid w:val="00E75157"/>
    <w:rsid w:val="00E80AAD"/>
    <w:rsid w:val="00E81202"/>
    <w:rsid w:val="00E82169"/>
    <w:rsid w:val="00E83318"/>
    <w:rsid w:val="00E83B21"/>
    <w:rsid w:val="00E84FF5"/>
    <w:rsid w:val="00E8530A"/>
    <w:rsid w:val="00E86C8E"/>
    <w:rsid w:val="00E87B91"/>
    <w:rsid w:val="00E903D1"/>
    <w:rsid w:val="00E90ABB"/>
    <w:rsid w:val="00E90C29"/>
    <w:rsid w:val="00E9124F"/>
    <w:rsid w:val="00E918E6"/>
    <w:rsid w:val="00E91AEC"/>
    <w:rsid w:val="00E92C53"/>
    <w:rsid w:val="00E939B9"/>
    <w:rsid w:val="00E93A6B"/>
    <w:rsid w:val="00E9407B"/>
    <w:rsid w:val="00E9421F"/>
    <w:rsid w:val="00E94936"/>
    <w:rsid w:val="00E9506F"/>
    <w:rsid w:val="00E958FD"/>
    <w:rsid w:val="00E959A2"/>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372D"/>
    <w:rsid w:val="00EB5635"/>
    <w:rsid w:val="00EB58A9"/>
    <w:rsid w:val="00EB600D"/>
    <w:rsid w:val="00EB6B9B"/>
    <w:rsid w:val="00EB6DDB"/>
    <w:rsid w:val="00EC06CB"/>
    <w:rsid w:val="00EC1668"/>
    <w:rsid w:val="00EC171E"/>
    <w:rsid w:val="00EC1E2D"/>
    <w:rsid w:val="00EC2FD0"/>
    <w:rsid w:val="00EC3255"/>
    <w:rsid w:val="00EC3D1A"/>
    <w:rsid w:val="00EC45B7"/>
    <w:rsid w:val="00EC47A6"/>
    <w:rsid w:val="00EC525C"/>
    <w:rsid w:val="00EC62EE"/>
    <w:rsid w:val="00EC65A5"/>
    <w:rsid w:val="00EC69F2"/>
    <w:rsid w:val="00EC6A7E"/>
    <w:rsid w:val="00EC6F92"/>
    <w:rsid w:val="00EC76E3"/>
    <w:rsid w:val="00ED03D9"/>
    <w:rsid w:val="00ED0410"/>
    <w:rsid w:val="00ED21DC"/>
    <w:rsid w:val="00ED271D"/>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3943"/>
    <w:rsid w:val="00EE4CDB"/>
    <w:rsid w:val="00EE5CA2"/>
    <w:rsid w:val="00EE5D3D"/>
    <w:rsid w:val="00EE5DEF"/>
    <w:rsid w:val="00EE60C3"/>
    <w:rsid w:val="00EE6B44"/>
    <w:rsid w:val="00EE79C0"/>
    <w:rsid w:val="00EE7E7C"/>
    <w:rsid w:val="00EF053C"/>
    <w:rsid w:val="00EF18BB"/>
    <w:rsid w:val="00EF199E"/>
    <w:rsid w:val="00EF1AE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51D0"/>
    <w:rsid w:val="00F05996"/>
    <w:rsid w:val="00F074E4"/>
    <w:rsid w:val="00F07E7D"/>
    <w:rsid w:val="00F10700"/>
    <w:rsid w:val="00F10DE9"/>
    <w:rsid w:val="00F10ED9"/>
    <w:rsid w:val="00F11EDF"/>
    <w:rsid w:val="00F12169"/>
    <w:rsid w:val="00F1223D"/>
    <w:rsid w:val="00F12F48"/>
    <w:rsid w:val="00F1341C"/>
    <w:rsid w:val="00F14FF2"/>
    <w:rsid w:val="00F1676A"/>
    <w:rsid w:val="00F16DFA"/>
    <w:rsid w:val="00F16F59"/>
    <w:rsid w:val="00F17485"/>
    <w:rsid w:val="00F1767C"/>
    <w:rsid w:val="00F209D1"/>
    <w:rsid w:val="00F21F42"/>
    <w:rsid w:val="00F22490"/>
    <w:rsid w:val="00F225C4"/>
    <w:rsid w:val="00F22E0C"/>
    <w:rsid w:val="00F2402B"/>
    <w:rsid w:val="00F253E1"/>
    <w:rsid w:val="00F253FD"/>
    <w:rsid w:val="00F2603E"/>
    <w:rsid w:val="00F277AC"/>
    <w:rsid w:val="00F307D7"/>
    <w:rsid w:val="00F3097B"/>
    <w:rsid w:val="00F30E98"/>
    <w:rsid w:val="00F3187B"/>
    <w:rsid w:val="00F31DD0"/>
    <w:rsid w:val="00F327DB"/>
    <w:rsid w:val="00F3341E"/>
    <w:rsid w:val="00F34F97"/>
    <w:rsid w:val="00F362DC"/>
    <w:rsid w:val="00F363C3"/>
    <w:rsid w:val="00F3674A"/>
    <w:rsid w:val="00F374B2"/>
    <w:rsid w:val="00F37735"/>
    <w:rsid w:val="00F4152B"/>
    <w:rsid w:val="00F420E2"/>
    <w:rsid w:val="00F43146"/>
    <w:rsid w:val="00F436BF"/>
    <w:rsid w:val="00F442F7"/>
    <w:rsid w:val="00F4603F"/>
    <w:rsid w:val="00F46ABA"/>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08F"/>
    <w:rsid w:val="00F678DB"/>
    <w:rsid w:val="00F67B31"/>
    <w:rsid w:val="00F67CE1"/>
    <w:rsid w:val="00F67FDF"/>
    <w:rsid w:val="00F70EB8"/>
    <w:rsid w:val="00F71E96"/>
    <w:rsid w:val="00F72BAC"/>
    <w:rsid w:val="00F73424"/>
    <w:rsid w:val="00F737D9"/>
    <w:rsid w:val="00F75076"/>
    <w:rsid w:val="00F75680"/>
    <w:rsid w:val="00F76763"/>
    <w:rsid w:val="00F76831"/>
    <w:rsid w:val="00F774B6"/>
    <w:rsid w:val="00F81255"/>
    <w:rsid w:val="00F81B20"/>
    <w:rsid w:val="00F81B28"/>
    <w:rsid w:val="00F82598"/>
    <w:rsid w:val="00F82EAF"/>
    <w:rsid w:val="00F83AFF"/>
    <w:rsid w:val="00F84F48"/>
    <w:rsid w:val="00F85DA2"/>
    <w:rsid w:val="00F87C1D"/>
    <w:rsid w:val="00F87C4B"/>
    <w:rsid w:val="00F90457"/>
    <w:rsid w:val="00F918A7"/>
    <w:rsid w:val="00F92589"/>
    <w:rsid w:val="00F92D85"/>
    <w:rsid w:val="00F933D2"/>
    <w:rsid w:val="00F93EAC"/>
    <w:rsid w:val="00F93FE4"/>
    <w:rsid w:val="00F946F2"/>
    <w:rsid w:val="00F95D4B"/>
    <w:rsid w:val="00F9609E"/>
    <w:rsid w:val="00FA0120"/>
    <w:rsid w:val="00FA2BFC"/>
    <w:rsid w:val="00FA3401"/>
    <w:rsid w:val="00FA44FF"/>
    <w:rsid w:val="00FA45A4"/>
    <w:rsid w:val="00FA461E"/>
    <w:rsid w:val="00FA477C"/>
    <w:rsid w:val="00FA4AEF"/>
    <w:rsid w:val="00FA4C1B"/>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6FCB"/>
    <w:rsid w:val="00FB7D8B"/>
    <w:rsid w:val="00FC0044"/>
    <w:rsid w:val="00FC0579"/>
    <w:rsid w:val="00FC0593"/>
    <w:rsid w:val="00FC1726"/>
    <w:rsid w:val="00FC1921"/>
    <w:rsid w:val="00FC1F00"/>
    <w:rsid w:val="00FC24DF"/>
    <w:rsid w:val="00FC32ED"/>
    <w:rsid w:val="00FC571F"/>
    <w:rsid w:val="00FC6750"/>
    <w:rsid w:val="00FC71E1"/>
    <w:rsid w:val="00FD1087"/>
    <w:rsid w:val="00FD10C7"/>
    <w:rsid w:val="00FD1B50"/>
    <w:rsid w:val="00FD26B9"/>
    <w:rsid w:val="00FD27FF"/>
    <w:rsid w:val="00FD2E62"/>
    <w:rsid w:val="00FD335E"/>
    <w:rsid w:val="00FD35E8"/>
    <w:rsid w:val="00FD4E7C"/>
    <w:rsid w:val="00FD54C6"/>
    <w:rsid w:val="00FD5734"/>
    <w:rsid w:val="00FD6FBA"/>
    <w:rsid w:val="00FD72B1"/>
    <w:rsid w:val="00FD7C77"/>
    <w:rsid w:val="00FE0226"/>
    <w:rsid w:val="00FE1DEA"/>
    <w:rsid w:val="00FE2533"/>
    <w:rsid w:val="00FE2C33"/>
    <w:rsid w:val="00FF1A77"/>
    <w:rsid w:val="00FF32A9"/>
    <w:rsid w:val="00FF3E84"/>
    <w:rsid w:val="00FF4B72"/>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AE2A18E2-1569-4681-B679-169E751F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4"/>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5"/>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9"/>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styleId="NormalWeb">
    <w:name w:val="Normal (Web)"/>
    <w:basedOn w:val="Normal"/>
    <w:uiPriority w:val="99"/>
    <w:unhideWhenUsed/>
    <w:rsid w:val="00C1677B"/>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0634381">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62266013">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36997665">
      <w:bodyDiv w:val="1"/>
      <w:marLeft w:val="0"/>
      <w:marRight w:val="0"/>
      <w:marTop w:val="0"/>
      <w:marBottom w:val="0"/>
      <w:divBdr>
        <w:top w:val="none" w:sz="0" w:space="0" w:color="auto"/>
        <w:left w:val="none" w:sz="0" w:space="0" w:color="auto"/>
        <w:bottom w:val="none" w:sz="0" w:space="0" w:color="auto"/>
        <w:right w:val="none" w:sz="0" w:space="0" w:color="auto"/>
      </w:divBdr>
    </w:div>
    <w:div w:id="147597160">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3388855">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499201638">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23829700">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66959300">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677970197">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55119141">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22034486">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7019199">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99532976">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58702064">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51068647">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05380834">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0245971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4758068">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47737228">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172834">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urncrs.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optumhealthcomplexmedica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urnweb.com" TargetMode="External"/><Relationship Id="rId37" Type="http://schemas.openxmlformats.org/officeDocument/2006/relationships/hyperlink" Target="https://member.realappeal.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glossary.justplainclear.com/" TargetMode="External"/><Relationship Id="rId36" Type="http://schemas.openxmlformats.org/officeDocument/2006/relationships/hyperlink" Target="https://www.hihealthinnovations.com/united"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5.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8E72790-FF5C-41FD-98E4-E7735D709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9</TotalTime>
  <Pages>1</Pages>
  <Words>25153</Words>
  <Characters>143375</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168192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Manisha, M K</cp:lastModifiedBy>
  <cp:revision>21</cp:revision>
  <cp:lastPrinted>2005-07-27T20:49:00Z</cp:lastPrinted>
  <dcterms:created xsi:type="dcterms:W3CDTF">2020-03-27T17:15:00Z</dcterms:created>
  <dcterms:modified xsi:type="dcterms:W3CDTF">2020-10-05T17:52:00Z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