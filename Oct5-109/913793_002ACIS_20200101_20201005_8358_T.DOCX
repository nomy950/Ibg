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3A619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05CF9EE6" w:rsidR="0063686D" w:rsidRPr="00063A93" w:rsidRDefault="00C33E1B" w:rsidP="002D7BEE">
            <w:r>
              <w:t>SF Motors, Inc.</w:t>
            </w:r>
          </w:p>
        </w:tc>
      </w:tr>
      <w:tr w:rsidR="0063686D" w:rsidRPr="00063A93" w14:paraId="3542DDC8"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0654FE61" w:rsidR="0063686D" w:rsidRPr="00063A93" w:rsidRDefault="00C33E1B" w:rsidP="002D7BEE">
            <w:pPr>
              <w:pStyle w:val="iBAAGStandardText"/>
            </w:pPr>
            <w:r>
              <w:t>913793</w:t>
            </w:r>
          </w:p>
        </w:tc>
      </w:tr>
      <w:tr w:rsidR="0063686D" w:rsidRPr="00063A93" w14:paraId="3542DDCB"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05AF9048" w:rsidR="0063686D" w:rsidRPr="00063A93" w:rsidRDefault="00C33E1B" w:rsidP="002D7BEE">
            <w:pPr>
              <w:pStyle w:val="iBAAGStandardText"/>
            </w:pPr>
            <w:r w:rsidRPr="00C33E1B">
              <w:rPr>
                <w:color w:val="000000"/>
              </w:rPr>
              <w:t>01/01/2020</w:t>
            </w:r>
          </w:p>
        </w:tc>
      </w:tr>
      <w:tr w:rsidR="0063686D" w:rsidRPr="00063A93" w14:paraId="3542DDCE"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6C4DECF6" w:rsidR="0063686D" w:rsidRPr="00063A93" w:rsidRDefault="00C33E1B" w:rsidP="002D7BEE">
            <w:r>
              <w:rPr>
                <w:rStyle w:val="iBAAGStandardTextChar"/>
              </w:rPr>
              <w:t>002</w:t>
            </w:r>
            <w:r w:rsidR="0063686D" w:rsidRPr="00180015">
              <w:rPr>
                <w:rStyle w:val="iBAAGStandardTextChar"/>
              </w:rPr>
              <w:t xml:space="preserve">ACIS </w:t>
            </w:r>
            <w:r>
              <w:rPr>
                <w:rStyle w:val="iBAAGStandardTextChar"/>
              </w:rPr>
              <w:t>– POS</w:t>
            </w:r>
          </w:p>
        </w:tc>
      </w:tr>
      <w:tr w:rsidR="0063686D" w:rsidRPr="00063A93" w14:paraId="3542DDD2"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6189EABE" w:rsidR="0063686D" w:rsidRPr="00063A93" w:rsidRDefault="00A579ED" w:rsidP="00584CF2">
            <w:r>
              <w:rPr>
                <w:rStyle w:val="InstructionalTextChar"/>
                <w:b w:val="0"/>
                <w:color w:val="000000"/>
              </w:rPr>
              <w:t>Select Plus Plan</w:t>
            </w:r>
            <w:r w:rsidR="00C33E1B" w:rsidRPr="00C33E1B">
              <w:rPr>
                <w:rStyle w:val="InstructionalTextChar"/>
                <w:b w:val="0"/>
                <w:color w:val="000000"/>
              </w:rPr>
              <w:t xml:space="preserve"> AB6G</w:t>
            </w:r>
            <w:r w:rsidR="0063686D" w:rsidRPr="00063A93">
              <w:t xml:space="preserve"> </w:t>
            </w:r>
          </w:p>
        </w:tc>
      </w:tr>
      <w:tr w:rsidR="0063686D" w:rsidRPr="00063A93" w14:paraId="3542DDD5"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2A5327AB" w:rsidR="0063686D" w:rsidRPr="00063A93" w:rsidRDefault="0063686D" w:rsidP="002D7BEE">
            <w:pPr>
              <w:pStyle w:val="iBAAGStandardText"/>
            </w:pPr>
            <w:r>
              <w:t xml:space="preserve">2018 </w:t>
            </w:r>
            <w:r w:rsidR="00C33E1B" w:rsidRPr="00C33E1B">
              <w:rPr>
                <w:rStyle w:val="InstructionalTextChar"/>
                <w:b w:val="0"/>
                <w:color w:val="000000"/>
              </w:rPr>
              <w:t xml:space="preserve"> </w:t>
            </w:r>
          </w:p>
        </w:tc>
      </w:tr>
      <w:tr w:rsidR="0063686D" w:rsidRPr="00063A93" w14:paraId="3542DDD8"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42E7BAF9" w:rsidR="0063686D" w:rsidRPr="00063A93" w:rsidRDefault="00C33E1B" w:rsidP="002D7BEE">
            <w:r w:rsidRPr="00C33E1B">
              <w:rPr>
                <w:rStyle w:val="iBAAGStandardTextChar"/>
                <w:color w:val="000000"/>
              </w:rPr>
              <w:t>Key Accounts</w:t>
            </w:r>
          </w:p>
        </w:tc>
      </w:tr>
      <w:tr w:rsidR="0063686D" w:rsidRPr="00063A93" w14:paraId="3542DDDB"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3A901626" w:rsidR="0063686D" w:rsidRDefault="00C33E1B" w:rsidP="002D7BEE">
            <w:pPr>
              <w:pStyle w:val="iBAAGStandardText"/>
            </w:pPr>
            <w:r w:rsidRPr="00C33E1B">
              <w:rPr>
                <w:rStyle w:val="InstructionalTextChar"/>
                <w:b w:val="0"/>
                <w:color w:val="000000"/>
              </w:rPr>
              <w:t>Calendar Year</w:t>
            </w:r>
          </w:p>
        </w:tc>
      </w:tr>
      <w:tr w:rsidR="0063686D" w:rsidRPr="00063A93" w14:paraId="3542DDE1"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58F424DD" w:rsidR="0063686D" w:rsidRPr="00063A93" w:rsidRDefault="00C33E1B" w:rsidP="002D7BEE">
            <w:r w:rsidRPr="00C33E1B">
              <w:rPr>
                <w:rStyle w:val="InstructionalTextChar"/>
                <w:b w:val="0"/>
                <w:color w:val="000000"/>
              </w:rPr>
              <w:t>California</w:t>
            </w:r>
          </w:p>
        </w:tc>
      </w:tr>
      <w:tr w:rsidR="0063686D" w:rsidRPr="00063A93" w14:paraId="3542DDE4"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3BF19C2A" w:rsidR="0063686D" w:rsidRPr="00063A93" w:rsidRDefault="00C33E1B" w:rsidP="002D7BEE">
            <w:r w:rsidRPr="00C33E1B">
              <w:rPr>
                <w:rStyle w:val="iBAAGStandardTextChar"/>
                <w:color w:val="000000"/>
              </w:rPr>
              <w:t>Yes</w:t>
            </w:r>
          </w:p>
        </w:tc>
      </w:tr>
      <w:tr w:rsidR="0063686D" w:rsidRPr="00063A93" w14:paraId="3542DDE7"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43D5D064" w:rsidR="0063686D" w:rsidRPr="00063A93" w:rsidRDefault="003A619C" w:rsidP="002D7BEE">
            <w:r>
              <w:t>Daniel Kongi</w:t>
            </w:r>
          </w:p>
        </w:tc>
      </w:tr>
      <w:tr w:rsidR="0063686D" w:rsidRPr="00063A93" w14:paraId="3542DDEA" w14:textId="77777777" w:rsidTr="003A619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7CA85B60" w:rsidR="0063686D" w:rsidRPr="00063A93" w:rsidRDefault="003A619C" w:rsidP="002D7BEE">
            <w:r>
              <w:t>Cancellation</w:t>
            </w:r>
          </w:p>
        </w:tc>
      </w:tr>
      <w:tr w:rsidR="0063686D" w:rsidRPr="00063A93" w14:paraId="3542DDED" w14:textId="77777777" w:rsidTr="003A619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7851AF14" w:rsidR="0063686D" w:rsidRPr="00063A93" w:rsidRDefault="003A619C" w:rsidP="002D7BEE">
            <w:pPr>
              <w:pStyle w:val="iBAAGStandardText"/>
            </w:pPr>
            <w:r>
              <w:t xml:space="preserve">Last date of Coverage </w:t>
            </w:r>
            <w:r w:rsidR="002C7AD3">
              <w:t>12</w:t>
            </w:r>
            <w:r w:rsidRPr="00063A93">
              <w:t>/</w:t>
            </w:r>
            <w:r>
              <w:t>31</w:t>
            </w:r>
            <w:r w:rsidRPr="00063A93">
              <w:t>/</w:t>
            </w:r>
            <w:r>
              <w:t>20</w:t>
            </w:r>
            <w:r w:rsidR="002C7AD3">
              <w:t>19</w:t>
            </w:r>
            <w:bookmarkStart w:id="1" w:name="_GoBack"/>
            <w:bookmarkEnd w:id="1"/>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781538">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781538">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t>Are pre-existing 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t>Yes</w:t>
            </w:r>
          </w:p>
        </w:tc>
      </w:tr>
      <w:tr w:rsidR="0063686D" w:rsidRPr="00692898" w14:paraId="3542DDF8"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781538">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781538">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01DBBD0F" w:rsidR="0063686D" w:rsidRPr="00FF23E9" w:rsidRDefault="0063686D" w:rsidP="002D7BEE">
            <w:pPr>
              <w:pStyle w:val="iBAAGStandardText"/>
            </w:pPr>
            <w:r w:rsidRPr="00FF23E9">
              <w:t xml:space="preserve">Provided by: </w:t>
            </w:r>
            <w:r w:rsidR="00C33E1B" w:rsidRPr="00C33E1B">
              <w:rPr>
                <w:color w:val="000000"/>
              </w:rPr>
              <w:t>Discovery Benefits</w:t>
            </w:r>
          </w:p>
          <w:p w14:paraId="3542DE09" w14:textId="65F09A59" w:rsidR="0063686D" w:rsidRDefault="0063686D" w:rsidP="002D7BEE">
            <w:pPr>
              <w:pStyle w:val="iBAAGStandardText"/>
            </w:pPr>
            <w:r w:rsidRPr="00FF23E9">
              <w:t>Call 1-</w:t>
            </w:r>
            <w:r w:rsidR="00C33E1B" w:rsidRPr="00C33E1B">
              <w:rPr>
                <w:color w:val="000000"/>
              </w:rPr>
              <w:t>866-451-3399</w:t>
            </w:r>
            <w:r w:rsidRPr="00FF23E9">
              <w:t>.</w:t>
            </w:r>
          </w:p>
          <w:p w14:paraId="3768B471" w14:textId="77777777" w:rsidR="00781538" w:rsidRDefault="00781538" w:rsidP="002D7BEE">
            <w:pPr>
              <w:pStyle w:val="iBAAGStandardText"/>
            </w:pPr>
          </w:p>
          <w:p w14:paraId="7BD0FCB3" w14:textId="77777777" w:rsidR="00781538" w:rsidRPr="00584CF2" w:rsidRDefault="00781538" w:rsidP="00781538">
            <w:pPr>
              <w:pStyle w:val="MandateStandardText"/>
              <w:rPr>
                <w:color w:val="auto"/>
              </w:rPr>
            </w:pPr>
            <w:r w:rsidRPr="00584CF2">
              <w:rPr>
                <w:rStyle w:val="MandateTextBoldChar"/>
                <w:color w:val="auto"/>
              </w:rPr>
              <w:t>NOTE:</w:t>
            </w:r>
            <w:r w:rsidRPr="00584CF2">
              <w:rPr>
                <w:color w:val="auto"/>
              </w:rPr>
              <w:t xml:space="preserve"> For California residents, Cal-COBRA (AB1401) applies.</w:t>
            </w:r>
          </w:p>
          <w:p w14:paraId="46DF33BF" w14:textId="77777777" w:rsidR="00781538" w:rsidRPr="00FF23E9" w:rsidRDefault="00781538" w:rsidP="002D7BEE">
            <w:pPr>
              <w:pStyle w:val="iBAAGStandardText"/>
            </w:pPr>
          </w:p>
          <w:p w14:paraId="3542DE0A" w14:textId="77777777" w:rsidR="0063686D" w:rsidRDefault="0063686D"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781538">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0CA427BE"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3542DE23"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t>Plan Information</w:t>
            </w:r>
          </w:p>
        </w:tc>
      </w:tr>
      <w:tr w:rsidR="0063686D" w:rsidRPr="001B2A40" w14:paraId="3542DE27" w14:textId="77777777" w:rsidTr="00781538">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781538">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781538">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1DACB499"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45D137C8"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3542DE4F" w14:textId="0D701ABC"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20BE5107" w:rsidR="0063686D" w:rsidRPr="00062A00" w:rsidRDefault="0063686D" w:rsidP="002D7BE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t>Plan Information</w:t>
            </w:r>
          </w:p>
        </w:tc>
      </w:tr>
      <w:tr w:rsidR="0063686D" w:rsidRPr="00A71A4F" w14:paraId="3542DE66" w14:textId="77777777" w:rsidTr="00781538">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781538">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t>Personal Health 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319D829" w:rsidR="0063686D" w:rsidRDefault="0063686D" w:rsidP="002D7BEE">
            <w:r w:rsidRPr="00C85750">
              <w:rPr>
                <w:rStyle w:val="iBAAGStandardTextBoldChar"/>
              </w:rPr>
              <w:t>$</w:t>
            </w:r>
            <w:r w:rsidR="00C33E1B">
              <w:rPr>
                <w:rStyle w:val="iBAAGStandardTextBoldChar"/>
              </w:rPr>
              <w:t>2</w:t>
            </w:r>
            <w:r w:rsidR="00490C40">
              <w:rPr>
                <w:rStyle w:val="iBAAGStandardTextBoldChar"/>
              </w:rPr>
              <w:t>00</w:t>
            </w:r>
            <w:r>
              <w:t xml:space="preserve"> </w:t>
            </w:r>
            <w:r w:rsidRPr="00C85750">
              <w:rPr>
                <w:rStyle w:val="iBAAGStandardTextChar"/>
              </w:rPr>
              <w:t>for each covered person, not to exceed</w:t>
            </w:r>
            <w:r>
              <w:t xml:space="preserve"> </w:t>
            </w:r>
            <w:r w:rsidRPr="00C85750">
              <w:rPr>
                <w:rStyle w:val="iBAAGStandardTextBoldChar"/>
              </w:rPr>
              <w:t>$</w:t>
            </w:r>
            <w:r w:rsidR="00490C40">
              <w:rPr>
                <w:rStyle w:val="iBAAGStandardTextBoldChar"/>
              </w:rPr>
              <w:t>400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4C84C9EB" w:rsidR="0063686D" w:rsidRDefault="0063686D" w:rsidP="002D7BEE">
            <w:r w:rsidRPr="00C85750">
              <w:rPr>
                <w:rStyle w:val="iBAAGStandardTextBoldChar"/>
              </w:rPr>
              <w:t>$</w:t>
            </w:r>
            <w:r w:rsidR="00C33E1B">
              <w:rPr>
                <w:rStyle w:val="iBAAGStandardTextBoldChar"/>
              </w:rPr>
              <w:t>200</w:t>
            </w:r>
            <w:r>
              <w:t xml:space="preserve"> </w:t>
            </w:r>
            <w:r w:rsidRPr="00C85750">
              <w:rPr>
                <w:rStyle w:val="iBAAGStandardTextChar"/>
              </w:rPr>
              <w:t>for each covered person, not to exceed</w:t>
            </w:r>
            <w:r>
              <w:t xml:space="preserve"> </w:t>
            </w:r>
            <w:r w:rsidRPr="00C85750">
              <w:rPr>
                <w:rStyle w:val="iBAAGStandardTextBoldChar"/>
              </w:rPr>
              <w:t>$</w:t>
            </w:r>
            <w:r w:rsidR="00C33E1B">
              <w:rPr>
                <w:rStyle w:val="iBAAGStandardTextBoldChar"/>
              </w:rPr>
              <w:t>400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466F89B4"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3FADB490"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05F4C199"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E13828">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E13828">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E13828">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276053A8" w:rsidR="00C90343" w:rsidRPr="0014444B" w:rsidRDefault="00C90343" w:rsidP="002D7BEE">
            <w:r w:rsidRPr="0014444B">
              <w:rPr>
                <w:rStyle w:val="iBAAGStandardTextBoldChar"/>
              </w:rPr>
              <w:t>$</w:t>
            </w:r>
            <w:r w:rsidR="00E13828" w:rsidRPr="00584CF2">
              <w:rPr>
                <w:rStyle w:val="InstructionalTextChar"/>
                <w:color w:val="auto"/>
              </w:rPr>
              <w:t>2,200</w:t>
            </w:r>
            <w:r w:rsidRPr="00EE3471">
              <w:t xml:space="preserve"> </w:t>
            </w:r>
            <w:r w:rsidRPr="00584CF2">
              <w:rPr>
                <w:rStyle w:val="iBAAGStandardTextChar"/>
                <w:color w:val="auto"/>
              </w:rPr>
              <w:t xml:space="preserve">for each covered person, not to exceed </w:t>
            </w:r>
            <w:r w:rsidRPr="00EE3471">
              <w:rPr>
                <w:rStyle w:val="iBAAGStandardTextBoldChar"/>
              </w:rPr>
              <w:t>$</w:t>
            </w:r>
            <w:r w:rsidR="00E13828" w:rsidRPr="00584CF2">
              <w:rPr>
                <w:rStyle w:val="InstructionalTextChar"/>
                <w:color w:val="auto"/>
              </w:rPr>
              <w:t>4,400</w:t>
            </w:r>
            <w:r w:rsidRPr="00EE3471">
              <w:t xml:space="preserve"> </w:t>
            </w:r>
            <w:r w:rsidRPr="00584CF2">
              <w:rPr>
                <w:rStyle w:val="iBAAGStandardTextChar"/>
                <w:color w:val="auto"/>
              </w:rPr>
              <w:t xml:space="preserve">for all covered members of </w:t>
            </w:r>
            <w:r w:rsidRPr="0014444B">
              <w:rPr>
                <w:rStyle w:val="iBAAGStandardTextChar"/>
              </w:rPr>
              <w:t>your family.</w:t>
            </w:r>
          </w:p>
          <w:p w14:paraId="3542DF1C" w14:textId="77777777" w:rsidR="00C90343" w:rsidRPr="00A910E3" w:rsidRDefault="00C90343" w:rsidP="002D7BEE"/>
          <w:p w14:paraId="3542DF1F" w14:textId="77777777" w:rsidR="00C90343" w:rsidRDefault="00C90343" w:rsidP="002D7BEE"/>
          <w:p w14:paraId="3542DF21" w14:textId="06C8D931" w:rsidR="00C90343" w:rsidRPr="0014444B" w:rsidRDefault="00C90343" w:rsidP="002D7BEE">
            <w:r>
              <w:t xml:space="preserve">  </w:t>
            </w:r>
          </w:p>
        </w:tc>
        <w:tc>
          <w:tcPr>
            <w:tcW w:w="3330" w:type="dxa"/>
            <w:shd w:val="clear" w:color="auto" w:fill="FFFFFF" w:themeFill="background1"/>
          </w:tcPr>
          <w:p w14:paraId="3542DF28" w14:textId="73201FED" w:rsidR="00C90343" w:rsidRPr="0014444B" w:rsidRDefault="00C90343" w:rsidP="002D7BEE">
            <w:r w:rsidRPr="0014444B">
              <w:rPr>
                <w:rStyle w:val="iBAAGStandardTextBoldChar"/>
              </w:rPr>
              <w:t>$</w:t>
            </w:r>
            <w:r w:rsidR="00C33E1B">
              <w:rPr>
                <w:rStyle w:val="iBAAGStandardTextBoldChar"/>
              </w:rPr>
              <w:t>5,200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C33E1B">
              <w:rPr>
                <w:rStyle w:val="iBAAGStandardTextBoldChar"/>
              </w:rPr>
              <w:t>10,400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0B1CD3FC"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36011F99"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2225A603"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195E8A4C"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252A85B8" w:rsidR="00C90343" w:rsidRDefault="00C06515" w:rsidP="002D7BEE">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42A06038" w:rsidR="00C90343" w:rsidRDefault="00C90343" w:rsidP="002D7BEE">
            <w:pPr>
              <w:pStyle w:val="iBAAGLevel2Bullets"/>
            </w:pPr>
            <w:r>
              <w:rPr>
                <w:rStyle w:val="iBAAGStandardTextBoldChar"/>
              </w:rPr>
              <w:t>50%</w:t>
            </w:r>
            <w:r>
              <w:t xml:space="preserve"> for the same or similar laboratory service </w:t>
            </w:r>
          </w:p>
          <w:p w14:paraId="3542DFA4" w14:textId="6CFC2313" w:rsidR="00C90343" w:rsidRDefault="00C90343" w:rsidP="002D7BEE">
            <w:pPr>
              <w:pStyle w:val="iBAAGLevel2Bullets"/>
            </w:pPr>
            <w:r>
              <w:rPr>
                <w:rStyle w:val="iBAAGStandardTextBoldChar"/>
              </w:rPr>
              <w:t>45%</w:t>
            </w:r>
            <w:r>
              <w:t xml:space="preserve"> for the same or similar durable medical equipment.</w:t>
            </w:r>
          </w:p>
          <w:p w14:paraId="3542DFA5" w14:textId="1DF137E7"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1788BD29" w:rsidR="00C90343" w:rsidRDefault="00C33E1B"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2F8118D2"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5F875392" w:rsidR="00C90343" w:rsidRDefault="00C90343" w:rsidP="002D7BEE">
            <w:pPr>
              <w:rPr>
                <w:rStyle w:val="InstructionalTextChar"/>
                <w:b w:val="0"/>
              </w:rPr>
            </w:pPr>
          </w:p>
          <w:p w14:paraId="3542DFC7" w14:textId="77777777" w:rsidR="00C90343" w:rsidRDefault="00C90343" w:rsidP="002D7BEE"/>
          <w:p w14:paraId="3542DFC8" w14:textId="08F3F5E1" w:rsidR="00C90343" w:rsidRDefault="00C90343" w:rsidP="002D7BEE">
            <w:r>
              <w:rPr>
                <w:rStyle w:val="iBAAGStandardTextChar"/>
              </w:rPr>
              <w:t>No. Facility SSP discounts &amp; Fee negotiations only</w:t>
            </w:r>
            <w:r>
              <w:t xml:space="preserve"> </w:t>
            </w:r>
          </w:p>
          <w:p w14:paraId="3542DFC9" w14:textId="21C99171"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125CC44F" w:rsidR="00C90343" w:rsidRPr="00C926BD" w:rsidRDefault="00C33E1B" w:rsidP="002D7BEE">
            <w:r w:rsidRPr="00C33E1B">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EC5B61">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EC5B61">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EC5B61">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4470D36B" w14:textId="77777777" w:rsidR="00C90343" w:rsidRDefault="00C90343" w:rsidP="002D7BEE">
            <w:pPr>
              <w:rPr>
                <w:rStyle w:val="iBAAGStandardTextChar"/>
              </w:rPr>
            </w:pPr>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p w14:paraId="3542E03C" w14:textId="77777777" w:rsidR="00EC5B61" w:rsidRPr="005D68ED" w:rsidRDefault="00EC5B61" w:rsidP="002D7BEE"/>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C5B61" w:rsidRPr="00A833DC" w14:paraId="35C52350" w14:textId="77777777" w:rsidTr="000C6D87">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76B9879" w14:textId="77777777" w:rsidR="00EC5B61" w:rsidRPr="00A833DC" w:rsidRDefault="00EC5B61" w:rsidP="000C6D87">
            <w:pPr>
              <w:pStyle w:val="iBAAGTableHeader"/>
            </w:pPr>
            <w:r w:rsidRPr="00A833DC">
              <w:t>About Your Benefits</w:t>
            </w:r>
          </w:p>
        </w:tc>
      </w:tr>
      <w:tr w:rsidR="00EC5B61" w:rsidRPr="006E444F" w14:paraId="2A2ABE27" w14:textId="77777777" w:rsidTr="000C6D87">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6E8873B" w14:textId="77777777" w:rsidR="00EC5B61" w:rsidRPr="00A833DC" w:rsidRDefault="00EC5B61" w:rsidP="000C6D87">
            <w:pPr>
              <w:pStyle w:val="iBAAGSituationBoxName"/>
            </w:pPr>
            <w:bookmarkStart w:id="31" w:name="Selecting_a_PCP"/>
            <w:r w:rsidRPr="00A833DC">
              <w:t>Selecting a Primary Physician</w:t>
            </w:r>
          </w:p>
          <w:bookmarkEnd w:id="31"/>
          <w:p w14:paraId="0198D41B" w14:textId="77777777" w:rsidR="00EC5B61" w:rsidRPr="00875F69" w:rsidRDefault="00EC5B61" w:rsidP="000C6D87"/>
          <w:p w14:paraId="5F0DB1F9" w14:textId="77777777" w:rsidR="00EC5B61" w:rsidRPr="006E444F" w:rsidRDefault="00EC5B61" w:rsidP="000C6D87">
            <w:pPr>
              <w:pStyle w:val="iBAAGStandardTextBold"/>
            </w:pPr>
            <w:r w:rsidRPr="006E444F">
              <w:t xml:space="preserve">Want more information? </w:t>
            </w:r>
          </w:p>
          <w:p w14:paraId="2B719712" w14:textId="77777777" w:rsidR="00EC5B61" w:rsidRPr="006E444F" w:rsidRDefault="00EC5B61" w:rsidP="000C6D87">
            <w:r w:rsidRPr="006E444F">
              <w:t xml:space="preserve">View the </w:t>
            </w:r>
            <w:hyperlink r:id="rId28" w:history="1">
              <w:r w:rsidRPr="006E444F">
                <w:rPr>
                  <w:rStyle w:val="Hyperlink"/>
                </w:rPr>
                <w:t>glossary</w:t>
              </w:r>
            </w:hyperlink>
            <w:r w:rsidRPr="006E444F">
              <w:t xml:space="preserve"> for definitions.</w:t>
            </w:r>
          </w:p>
          <w:p w14:paraId="3FBD44E9" w14:textId="77777777" w:rsidR="00EC5B61" w:rsidRPr="006E444F" w:rsidRDefault="00EC5B61" w:rsidP="000C6D87"/>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B098166" w14:textId="77777777" w:rsidR="00EC5B61" w:rsidRPr="00586C70" w:rsidRDefault="00EC5B61" w:rsidP="000C6D87">
            <w:pPr>
              <w:pStyle w:val="MandateStandardText"/>
              <w:rPr>
                <w:color w:val="auto"/>
              </w:rPr>
            </w:pPr>
            <w:r w:rsidRPr="00586C70">
              <w:rPr>
                <w:color w:val="auto"/>
              </w:rPr>
              <w:t>Your plan does not require you to select a Primary Care Physician.</w:t>
            </w:r>
          </w:p>
          <w:p w14:paraId="16B60F55" w14:textId="77777777" w:rsidR="00EC5B61" w:rsidRDefault="00EC5B61" w:rsidP="000C6D87">
            <w:pPr>
              <w:rPr>
                <w:b/>
              </w:rPr>
            </w:pPr>
          </w:p>
          <w:p w14:paraId="6176EB38" w14:textId="77777777" w:rsidR="00EC5B61" w:rsidRPr="006E444F" w:rsidRDefault="00EC5B61" w:rsidP="000C6D87">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EC5B61">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EC5B61">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EC5B61">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EC5B61">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t>Ground Ambulance</w:t>
            </w:r>
          </w:p>
          <w:p w14:paraId="3542E06B" w14:textId="2BA18922" w:rsidR="00C90343" w:rsidRDefault="00C33E1B" w:rsidP="002D7BEE">
            <w:r>
              <w:rPr>
                <w:rStyle w:val="iBAAGStandardTextBoldChar"/>
              </w:rPr>
              <w:t>10%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6F16A20F" w:rsidR="00C90343" w:rsidRDefault="00C33E1B" w:rsidP="002D7BEE">
            <w:r>
              <w:rPr>
                <w:rStyle w:val="iBAAGStandardTextBoldChar"/>
              </w:rPr>
              <w:t>10%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t>Ground Ambulance</w:t>
            </w:r>
          </w:p>
          <w:p w14:paraId="3542E078" w14:textId="525408F1" w:rsidR="00C90343" w:rsidRDefault="00C33E1B" w:rsidP="002D7BEE">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t>Air Ambulance</w:t>
            </w:r>
          </w:p>
          <w:p w14:paraId="3542E07F" w14:textId="7CE7EA2D" w:rsidR="00C90343" w:rsidRDefault="00C33E1B" w:rsidP="002D7BEE">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t>None</w:t>
            </w:r>
          </w:p>
        </w:tc>
      </w:tr>
      <w:tr w:rsidR="00C90343" w:rsidRPr="00BA79B2" w14:paraId="3542E08C" w14:textId="77777777" w:rsidTr="00EC5B61">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EC5B61">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To a hospital that provides a higher level of care that was not available at the original 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t>Ground Ambulance</w:t>
            </w:r>
          </w:p>
          <w:p w14:paraId="3542E09A" w14:textId="680FBE60" w:rsidR="00C90343" w:rsidRDefault="00C33E1B" w:rsidP="002D7BEE">
            <w:r>
              <w:rPr>
                <w:rStyle w:val="iBAAGStandardTextBoldChar"/>
              </w:rPr>
              <w:t>10%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3F0756A5" w:rsidR="00C90343" w:rsidRDefault="00C33E1B" w:rsidP="002D7BEE">
            <w:r>
              <w:rPr>
                <w:rStyle w:val="iBAAGStandardTextBoldChar"/>
              </w:rPr>
              <w:t>10%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t>Ground Ambulance</w:t>
            </w:r>
          </w:p>
          <w:p w14:paraId="3542E0B9" w14:textId="1A5FE534" w:rsidR="00C90343" w:rsidRDefault="00C90343" w:rsidP="002D7BEE"/>
          <w:p w14:paraId="3542E0BA" w14:textId="77777777" w:rsidR="00C90343" w:rsidRDefault="00C90343" w:rsidP="002D7BEE">
            <w:pPr>
              <w:pStyle w:val="iBAAGStandardText"/>
            </w:pPr>
          </w:p>
          <w:p w14:paraId="3542E0BB" w14:textId="2CC60691" w:rsidR="00C90343" w:rsidRDefault="00C33E1B" w:rsidP="002D7BEE">
            <w:r>
              <w:rPr>
                <w:rStyle w:val="iBAAGStandardTextBoldChar"/>
              </w:rPr>
              <w:t>30%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58BAA5B9" w:rsidR="00C90343" w:rsidRDefault="00C90343" w:rsidP="002D7BEE"/>
          <w:p w14:paraId="3542E0CC" w14:textId="77777777" w:rsidR="00C90343" w:rsidRDefault="00C90343" w:rsidP="002D7BEE">
            <w:pPr>
              <w:pStyle w:val="iBAAGStandardText"/>
            </w:pPr>
          </w:p>
          <w:p w14:paraId="3542E0CD" w14:textId="673CFDD1" w:rsidR="00C90343" w:rsidRDefault="00C33E1B" w:rsidP="002D7BEE">
            <w:r>
              <w:rPr>
                <w:rStyle w:val="iBAAGStandardTextBoldChar"/>
              </w:rPr>
              <w:t>30%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t>None</w:t>
            </w:r>
          </w:p>
        </w:tc>
      </w:tr>
      <w:tr w:rsidR="009E76DF" w:rsidRPr="00F81309" w14:paraId="3542E0DE" w14:textId="77777777" w:rsidTr="00EC5B61">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t>About Your Benefits</w:t>
            </w:r>
          </w:p>
        </w:tc>
      </w:tr>
      <w:tr w:rsidR="009E76DF" w:rsidRPr="00F81309" w14:paraId="3542E0F3" w14:textId="77777777" w:rsidTr="00EC5B61">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2"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rsidP="002D7BEE">
            <w:pPr>
              <w:pStyle w:val="iBAAGStandardText"/>
            </w:pPr>
          </w:p>
        </w:tc>
      </w:tr>
      <w:tr w:rsidR="009E76DF" w:rsidRPr="005033B5" w14:paraId="3542E0FA" w14:textId="77777777" w:rsidTr="00EC5B61">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EC5B61">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530F0117" w14:textId="77777777" w:rsidR="001B51DA" w:rsidRDefault="001B51DA" w:rsidP="001B51DA">
            <w:r>
              <w:t>The amount you pay is based on where the covered health service is provided.</w:t>
            </w:r>
            <w:r w:rsidDel="00052E59">
              <w:t xml:space="preserve"> </w:t>
            </w:r>
          </w:p>
          <w:p w14:paraId="01A9B93C" w14:textId="77777777" w:rsidR="001B51DA" w:rsidRDefault="001B51DA" w:rsidP="001B51DA"/>
          <w:p w14:paraId="6733D928" w14:textId="77777777" w:rsidR="001B51DA" w:rsidRDefault="001B51DA" w:rsidP="001B51DA"/>
          <w:p w14:paraId="4B1ED3BC" w14:textId="77777777" w:rsidR="001B51DA" w:rsidRDefault="001B51DA" w:rsidP="001B51DA">
            <w:pPr>
              <w:pStyle w:val="iBAAGStandardTextBold"/>
            </w:pPr>
            <w:r>
              <w:t>Is prior authorization needed?</w:t>
            </w:r>
          </w:p>
          <w:p w14:paraId="78ADB06E" w14:textId="77777777" w:rsidR="001B51DA" w:rsidRDefault="001B51DA" w:rsidP="001B51DA">
            <w:pPr>
              <w:pStyle w:val="iBAAGStandardText"/>
            </w:pPr>
            <w:r>
              <w:t>No</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04D9954B" w14:textId="77777777" w:rsidR="001B51DA" w:rsidRDefault="001B51DA" w:rsidP="001B51DA">
            <w:pPr>
              <w:pStyle w:val="iBAAGStandardText"/>
            </w:pPr>
            <w:r>
              <w:t>None</w:t>
            </w:r>
          </w:p>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EC5B61">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EC5B61">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2" w14:textId="6B5EF4F4" w:rsidR="009E76DF" w:rsidRDefault="0010660A" w:rsidP="00584CF2">
            <w:pPr>
              <w:pStyle w:val="iBAAGStandardText"/>
            </w:pPr>
            <w:r w:rsidRPr="00584CF2">
              <w:rPr>
                <w:rStyle w:val="iBAAGStandardTextBoldChar"/>
              </w:rPr>
              <w:t>$</w:t>
            </w:r>
            <w:r w:rsidRPr="00584CF2">
              <w:rPr>
                <w:rStyle w:val="InstructionalTextChar"/>
                <w:color w:val="auto"/>
              </w:rPr>
              <w:t>1</w:t>
            </w:r>
            <w:r w:rsidRPr="00584CF2">
              <w:rPr>
                <w:rStyle w:val="iBAAGStandardTextBoldChar"/>
              </w:rPr>
              <w:t>00</w:t>
            </w:r>
            <w:r w:rsidRPr="00584CF2">
              <w:t xml:space="preserve"> co-pay per visi</w:t>
            </w:r>
            <w:r w:rsidR="008B7825">
              <w:rPr>
                <w:color w:val="auto"/>
              </w:rPr>
              <w:t xml:space="preserve">t </w:t>
            </w:r>
            <w:r w:rsidRPr="00584CF2">
              <w:t xml:space="preserve">then </w:t>
            </w:r>
            <w:r w:rsidRPr="00584CF2">
              <w:rPr>
                <w:rStyle w:val="InstructionalTextChar"/>
                <w:color w:val="auto"/>
              </w:rPr>
              <w:t>1</w:t>
            </w:r>
            <w:r w:rsidRPr="00584CF2">
              <w:rPr>
                <w:rStyle w:val="iBAAGStandardTextBoldChar"/>
              </w:rPr>
              <w:t>0%</w:t>
            </w:r>
            <w:r w:rsidRPr="00584CF2">
              <w:rPr>
                <w:rStyle w:val="InstructionalTextChar"/>
                <w:color w:val="auto"/>
              </w:rPr>
              <w:t xml:space="preserve"> </w:t>
            </w:r>
            <w:r w:rsidRPr="00584CF2">
              <w:t>co-insurance, after you pay the deductible</w:t>
            </w:r>
            <w:r>
              <w:rPr>
                <w:color w:val="auto"/>
              </w:rPr>
              <w:t>.</w:t>
            </w:r>
            <w:r w:rsidRPr="00584CF2" w:rsidDel="00C33E1B">
              <w:rPr>
                <w:rStyle w:val="InstructionalTextChar"/>
                <w:color w:val="auto"/>
              </w:rPr>
              <w:t xml:space="preserve"> </w:t>
            </w:r>
          </w:p>
          <w:p w14:paraId="3542E123" w14:textId="77777777" w:rsidR="009E76DF" w:rsidRDefault="009E76DF" w:rsidP="002D7BEE"/>
          <w:p w14:paraId="3542E126" w14:textId="4FD05A19"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27"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24A5931" w14:textId="18CED34B" w:rsidR="0010660A" w:rsidRPr="000C6D87" w:rsidRDefault="0010660A" w:rsidP="0010660A">
            <w:pPr>
              <w:pStyle w:val="iBAAGStandardText"/>
              <w:rPr>
                <w:rStyle w:val="InstructionalTextChar"/>
                <w:color w:val="auto"/>
              </w:rPr>
            </w:pPr>
            <w:r w:rsidRPr="000C6D87">
              <w:rPr>
                <w:rStyle w:val="iBAAGStandardTextBoldChar"/>
                <w:color w:val="auto"/>
              </w:rPr>
              <w:t>$</w:t>
            </w:r>
            <w:r w:rsidRPr="000C6D87">
              <w:rPr>
                <w:rStyle w:val="InstructionalTextChar"/>
                <w:color w:val="auto"/>
              </w:rPr>
              <w:t>1</w:t>
            </w:r>
            <w:r w:rsidRPr="000C6D87">
              <w:rPr>
                <w:rStyle w:val="iBAAGStandardTextBoldChar"/>
                <w:color w:val="auto"/>
              </w:rPr>
              <w:t>00</w:t>
            </w:r>
            <w:r w:rsidRPr="000C6D87">
              <w:rPr>
                <w:color w:val="auto"/>
              </w:rPr>
              <w:t xml:space="preserve"> co-pay per visit</w:t>
            </w:r>
          </w:p>
          <w:p w14:paraId="694C69F1" w14:textId="4472BE4A" w:rsidR="0010660A" w:rsidRDefault="0010660A" w:rsidP="0010660A">
            <w:pPr>
              <w:pStyle w:val="iBAAGStandardText"/>
            </w:pPr>
            <w:r w:rsidRPr="000C6D87">
              <w:rPr>
                <w:color w:val="auto"/>
              </w:rPr>
              <w:t xml:space="preserve">then </w:t>
            </w:r>
            <w:r w:rsidRPr="000C6D87">
              <w:rPr>
                <w:rStyle w:val="InstructionalTextChar"/>
                <w:color w:val="auto"/>
              </w:rPr>
              <w:t>1</w:t>
            </w:r>
            <w:r w:rsidRPr="000C6D87">
              <w:rPr>
                <w:rStyle w:val="iBAAGStandardTextBoldChar"/>
                <w:color w:val="auto"/>
              </w:rPr>
              <w:t>0%</w:t>
            </w:r>
            <w:r w:rsidRPr="000C6D87">
              <w:rPr>
                <w:rStyle w:val="InstructionalTextChar"/>
                <w:color w:val="auto"/>
              </w:rPr>
              <w:t xml:space="preserve"> </w:t>
            </w:r>
            <w:r w:rsidRPr="000C6D87">
              <w:rPr>
                <w:color w:val="auto"/>
              </w:rPr>
              <w:t>co-insurance, after you pay the</w:t>
            </w:r>
            <w:r w:rsidR="008B7825">
              <w:rPr>
                <w:color w:val="auto"/>
              </w:rPr>
              <w:t xml:space="preserve"> network</w:t>
            </w:r>
            <w:r w:rsidRPr="000C6D87">
              <w:rPr>
                <w:color w:val="auto"/>
              </w:rPr>
              <w:t xml:space="preserve"> deductible</w:t>
            </w:r>
            <w:r>
              <w:rPr>
                <w:color w:val="auto"/>
              </w:rPr>
              <w:t>.</w:t>
            </w:r>
            <w:r w:rsidRPr="000C6D87" w:rsidDel="00C33E1B">
              <w:rPr>
                <w:rStyle w:val="InstructionalTextChar"/>
                <w:color w:val="auto"/>
              </w:rPr>
              <w:t xml:space="preserve"> </w:t>
            </w:r>
          </w:p>
          <w:p w14:paraId="3542E12F" w14:textId="34567D70" w:rsidR="009E76DF" w:rsidRDefault="0010660A" w:rsidP="002D7BEE">
            <w:r w:rsidRPr="00A841EF" w:rsidDel="00C33E1B">
              <w:rPr>
                <w:rStyle w:val="InstructionalTextChar"/>
              </w:rPr>
              <w:t xml:space="preserve"> </w:t>
            </w:r>
          </w:p>
          <w:p w14:paraId="3542E130" w14:textId="7516F2CC"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31"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EC5B61">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t>Limits &amp; Exceptions</w:t>
            </w:r>
          </w:p>
        </w:tc>
      </w:tr>
      <w:tr w:rsidR="009E76DF" w:rsidRPr="003F3B5E" w14:paraId="3542E16A" w14:textId="77777777" w:rsidTr="00EC5B61">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4ED26925" w:rsidR="009E76DF" w:rsidRPr="002B4D8E" w:rsidRDefault="00C33E1B" w:rsidP="002D7BEE">
            <w:r>
              <w:rPr>
                <w:rStyle w:val="iBAAGStandardTextBoldChar"/>
              </w:rPr>
              <w:t>10%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7134F299"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0DBF289F" w:rsidR="009E76DF" w:rsidRPr="002B4D8E" w:rsidRDefault="00C33E1B" w:rsidP="002D7BEE">
            <w:r>
              <w:rPr>
                <w:rStyle w:val="iBAAGStandardTextBoldChar"/>
              </w:rPr>
              <w:t>30%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798625DD" w:rsidR="009E76DF" w:rsidRPr="002B4D8E" w:rsidRDefault="00C33E1B"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t>None</w:t>
            </w:r>
          </w:p>
        </w:tc>
      </w:tr>
      <w:tr w:rsidR="009E76DF" w:rsidRPr="003F3B5E" w14:paraId="3542E171" w14:textId="77777777" w:rsidTr="00EC5B61">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EC5B61">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t>Lab Testing</w:t>
            </w:r>
          </w:p>
          <w:p w14:paraId="3542E188" w14:textId="77777777" w:rsidR="009E76DF" w:rsidRPr="00CE0B41" w:rsidRDefault="009E76DF" w:rsidP="002D7BEE">
            <w:pPr>
              <w:pStyle w:val="iBAAGStandardText"/>
            </w:pPr>
          </w:p>
          <w:p w14:paraId="3542E18B" w14:textId="19CA05C5" w:rsidR="009E76DF" w:rsidRDefault="00C33E1B" w:rsidP="002D7BEE">
            <w:pPr>
              <w:pStyle w:val="iBAAGStandardText"/>
            </w:pPr>
            <w:r w:rsidRPr="00C33E1B">
              <w:rPr>
                <w:rStyle w:val="iBAAGStandardTextChar"/>
                <w:b/>
                <w:color w:val="000000"/>
              </w:rPr>
              <w:t>No Charge</w:t>
            </w:r>
            <w:r w:rsidRPr="00C33E1B">
              <w:rPr>
                <w:rStyle w:val="iBAAGStandardTextChar"/>
                <w:color w:val="000000"/>
              </w:rPr>
              <w:cr/>
              <w:t>The annual deductible does not apply.</w:t>
            </w:r>
            <w:r w:rsidRPr="00C33E1B">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2" w14:textId="77777777" w:rsidR="009E76DF" w:rsidRPr="00F90DFB" w:rsidRDefault="009E76DF" w:rsidP="002D7BEE">
            <w:pPr>
              <w:pStyle w:val="iBAAGStandardTextBold"/>
            </w:pPr>
            <w:r w:rsidRPr="00F90DFB">
              <w:t>No Charge</w:t>
            </w:r>
          </w:p>
          <w:p w14:paraId="3542E193" w14:textId="77777777" w:rsidR="009E76DF" w:rsidRDefault="009E76DF" w:rsidP="002D7BEE">
            <w:pPr>
              <w:pStyle w:val="iBAAGStandardText"/>
            </w:pPr>
            <w:r>
              <w:t>The annual deductible does not apply.</w:t>
            </w:r>
          </w:p>
          <w:p w14:paraId="3542E194" w14:textId="77777777" w:rsidR="009E76DF" w:rsidRDefault="009E76DF" w:rsidP="002D7BEE">
            <w:pPr>
              <w:pStyle w:val="iBAAGStandardText"/>
            </w:pP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C" w14:textId="39343901" w:rsidR="009E76DF"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0709FE1A" w:rsidR="009E76DF" w:rsidRPr="00F90DFB"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32875E20" w:rsidR="009E76DF" w:rsidRPr="00F90DFB" w:rsidRDefault="009E76DF" w:rsidP="002D7BEE">
            <w:pPr>
              <w:pStyle w:val="iBAAGStandardText"/>
            </w:pPr>
            <w:r w:rsidRPr="00F90DFB">
              <w:t xml:space="preserve">Yes, for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3542E1B0" w14:textId="0E32C540" w:rsidR="009E76DF" w:rsidRPr="00F90DFB" w:rsidRDefault="00C33E1B"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7" w14:textId="77777777" w:rsidR="009E76DF" w:rsidRPr="00F90DFB" w:rsidRDefault="009E76DF" w:rsidP="002D7BEE">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3542E1BF" w14:textId="77777777" w:rsidTr="00EC5B61">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EC5B61">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60394F98" w:rsidR="009E76DF" w:rsidRPr="0081748E" w:rsidRDefault="00C33E1B" w:rsidP="002D7BEE">
            <w:pPr>
              <w:pStyle w:val="iBAAGStandardTextBold"/>
            </w:pPr>
            <w:r w:rsidRPr="00C33E1B">
              <w:rPr>
                <w:rStyle w:val="iBAAGStandardTextBoldChar"/>
                <w:b/>
                <w:color w:val="000000"/>
              </w:rPr>
              <w:t>10%</w:t>
            </w:r>
            <w:r w:rsidRPr="00C33E1B">
              <w:rPr>
                <w:rStyle w:val="iBAAGStandardTextBoldChar"/>
                <w:color w:val="000000"/>
              </w:rPr>
              <w:t xml:space="preserve"> co-insurance, after you pay the deductible.</w:t>
            </w:r>
            <w:r w:rsidRPr="00C33E1B">
              <w:rPr>
                <w:rStyle w:val="iBAAGStandardTextBoldChar"/>
                <w:color w:val="000000"/>
              </w:rPr>
              <w:cr/>
            </w:r>
            <w:r w:rsidRPr="00C33E1B">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1419F2E8" w:rsidR="009E76DF" w:rsidRPr="0081748E" w:rsidRDefault="00C33E1B" w:rsidP="002D7BEE">
            <w:bookmarkStart w:id="41" w:name="_DV_C1068"/>
            <w:r>
              <w:rPr>
                <w:rStyle w:val="iBAAGStandardTextBoldChar"/>
              </w:rPr>
              <w:t>30%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428874CA" w:rsidR="009E76DF" w:rsidRPr="0081748E" w:rsidRDefault="00C33E1B"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14:paraId="3542E1F6" w14:textId="77777777" w:rsidTr="00EC5B61">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EC5B61">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t>Physician Fees for 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8"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07F5404E" w:rsidR="009E76DF" w:rsidRDefault="00C33E1B" w:rsidP="002D7BEE">
            <w:pPr>
              <w:pStyle w:val="iBAAGStandardText"/>
            </w:pPr>
            <w:r>
              <w:rPr>
                <w:rStyle w:val="iBAAGStandardTextBoldChar"/>
              </w:rPr>
              <w:t>10%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66B0986C" w:rsidR="009E76DF" w:rsidRDefault="00C33E1B" w:rsidP="002D7BEE">
            <w:pPr>
              <w:pStyle w:val="iBAAGStandardText"/>
            </w:pPr>
            <w:r>
              <w:rPr>
                <w:rStyle w:val="iBAAGStandardTextBoldChar"/>
              </w:rPr>
              <w:t>30%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EC5B61">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EC5B61">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Some examples of 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1FD447E5" w:rsidR="009E76DF" w:rsidRPr="00630643" w:rsidRDefault="00C33E1B" w:rsidP="002D7BEE">
            <w:r>
              <w:rPr>
                <w:rStyle w:val="iBAAGStandardTextBoldChar"/>
              </w:rPr>
              <w:t>10%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2DD6DBCF" w:rsidR="009E76DF" w:rsidRPr="00630643" w:rsidRDefault="00C33E1B" w:rsidP="002D7BEE">
            <w:r>
              <w:rPr>
                <w:rStyle w:val="iBAAGStandardTextBoldChar"/>
              </w:rPr>
              <w:t>30%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EC5B61">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EC5B61">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Custodial services - non-skilled care that helps people with daily living activities that 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7EE9F014" w:rsidR="009E76DF" w:rsidRDefault="00C33E1B" w:rsidP="002D7BEE">
            <w:pPr>
              <w:pStyle w:val="iBAAGStandardText"/>
            </w:pPr>
            <w:r>
              <w:rPr>
                <w:rStyle w:val="iBAAGStandardTextBoldChar"/>
              </w:rPr>
              <w:t>10%</w:t>
            </w:r>
            <w:r w:rsidR="009E76DF">
              <w:t xml:space="preserve"> co-insurance, after you pay the deductible.</w:t>
            </w:r>
          </w:p>
          <w:p w14:paraId="3542E24D" w14:textId="539AF216"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39B4D98B" w:rsidR="009E76DF" w:rsidRDefault="00C33E1B" w:rsidP="002D7BEE">
            <w:pPr>
              <w:pStyle w:val="iBAAGStandardText"/>
            </w:pPr>
            <w:r>
              <w:rPr>
                <w:rStyle w:val="iBAAGStandardTextBoldChar"/>
              </w:rPr>
              <w:t>30%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6A0A7B64" w:rsidR="009E76DF" w:rsidRDefault="00C33E1B"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EC5B61">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EC5B61">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54E7F4CB" w:rsidR="009E76DF" w:rsidRDefault="00C33E1B" w:rsidP="002D7BEE">
            <w:pPr>
              <w:pStyle w:val="iBAAGStandardText"/>
            </w:pPr>
            <w:r>
              <w:rPr>
                <w:rStyle w:val="iBAAGStandardTextBoldChar"/>
              </w:rPr>
              <w:t>10%</w:t>
            </w:r>
            <w:r w:rsidR="009E76DF">
              <w:t xml:space="preserve"> co-insurance, after you pay the deductible.</w:t>
            </w:r>
          </w:p>
          <w:p w14:paraId="3542E286" w14:textId="79E6C6F0"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09A18D55" w:rsidR="009E76DF" w:rsidRDefault="00C33E1B" w:rsidP="002D7BEE">
            <w:pPr>
              <w:pStyle w:val="iBAAGStandardText"/>
            </w:pPr>
            <w:r>
              <w:rPr>
                <w:rStyle w:val="iBAAGStandardTextBoldChar"/>
              </w:rPr>
              <w:t>30%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15B7B6B2" w:rsidR="009E76DF" w:rsidRDefault="00C33E1B"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t xml:space="preserve">If the service is provided in a doctor’s office, additional co-pays, deductible or co-insurance may apply.  </w:t>
            </w:r>
          </w:p>
        </w:tc>
      </w:tr>
      <w:tr w:rsidR="009E76DF" w:rsidRPr="003F3B5E" w14:paraId="3542E2AB" w14:textId="77777777" w:rsidTr="00EC5B61">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EC5B61">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Intravenous 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43E882B6" w:rsidR="009E76DF" w:rsidRDefault="00C33E1B" w:rsidP="002D7BEE">
            <w:pPr>
              <w:pStyle w:val="iBAAGStandardText"/>
            </w:pPr>
            <w:r>
              <w:rPr>
                <w:rStyle w:val="iBAAGStandardTextBoldChar"/>
              </w:rPr>
              <w:t>10%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49EB54DC" w:rsidR="009E76DF" w:rsidRDefault="00C33E1B" w:rsidP="002D7BEE">
            <w:pPr>
              <w:pStyle w:val="iBAAGStandardText"/>
            </w:pPr>
            <w:r>
              <w:rPr>
                <w:rStyle w:val="iBAAGStandardTextBoldChar"/>
              </w:rPr>
              <w:t>30%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64236678" w:rsidR="009E76DF" w:rsidRDefault="00C33E1B"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t xml:space="preserve">If the service is provided in a doctor’s office, additional co-pays, deductible or co-insurance may apply.  </w:t>
            </w:r>
          </w:p>
        </w:tc>
      </w:tr>
      <w:tr w:rsidR="009E76DF" w:rsidRPr="003F3B5E" w14:paraId="3542E2DF" w14:textId="77777777" w:rsidTr="00EC5B61">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EC5B61">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Urgent Care Center 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C" w14:textId="1B3EF76C" w:rsidR="009E76DF" w:rsidRDefault="009E76DF" w:rsidP="002D7BEE">
            <w:pPr>
              <w:pStyle w:val="iBAAGStandardText"/>
            </w:pPr>
            <w:r w:rsidRPr="00D039D3">
              <w:rPr>
                <w:rStyle w:val="iBAAGStandardTextBoldChar"/>
              </w:rPr>
              <w:t>$</w:t>
            </w:r>
            <w:r w:rsidR="00C33E1B">
              <w:rPr>
                <w:rStyle w:val="iBAAGStandardTextBoldChar"/>
              </w:rPr>
              <w:t>20</w:t>
            </w:r>
            <w:r>
              <w:t xml:space="preserve"> co-pay per visit.</w:t>
            </w:r>
          </w:p>
          <w:p w14:paraId="3542E2ED" w14:textId="3CF24CA2" w:rsidR="009E76DF" w:rsidRDefault="009E76DF" w:rsidP="002D7BEE">
            <w:pPr>
              <w:pStyle w:val="iBAAGStandardText"/>
            </w:pPr>
            <w:r>
              <w:t>The annual deductible does not apply.</w:t>
            </w:r>
          </w:p>
          <w:p w14:paraId="3542E2EE" w14:textId="77777777" w:rsidR="009E76DF" w:rsidRDefault="009E76DF" w:rsidP="002D7BEE">
            <w:pPr>
              <w:pStyle w:val="iBAAGStandardText"/>
            </w:pPr>
            <w:r>
              <w:t xml:space="preserve"> </w:t>
            </w: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3672B5CC" w:rsidR="009E76DF" w:rsidRDefault="00C33E1B" w:rsidP="002D7BEE">
            <w:pPr>
              <w:pStyle w:val="iBAAGStandardText"/>
            </w:pPr>
            <w:r>
              <w:rPr>
                <w:rStyle w:val="iBAAGStandardTextBoldChar"/>
              </w:rPr>
              <w:t>30%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t xml:space="preserve">Additional co-pays, deductible or co-insurance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2D7BEE">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2D7BEE">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31" w14:textId="7368080E" w:rsidR="009E76DF" w:rsidRDefault="009E76DF" w:rsidP="00584CF2">
            <w:pPr>
              <w:pStyle w:val="InstructionalText"/>
            </w:pPr>
          </w:p>
          <w:p w14:paraId="3542E332" w14:textId="77777777" w:rsidR="009E76DF" w:rsidRDefault="009E76DF" w:rsidP="002D7BEE">
            <w:pPr>
              <w:pStyle w:val="iBAAGStandardText"/>
            </w:pPr>
          </w:p>
          <w:p w14:paraId="3542E333" w14:textId="10647FAF"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2D7BEE">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t>About Your Benefits</w:t>
            </w:r>
          </w:p>
        </w:tc>
      </w:tr>
      <w:tr w:rsidR="009E76DF" w:rsidRPr="003F3B5E" w14:paraId="3542E352" w14:textId="77777777" w:rsidTr="002D7BEE">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2D7BEE">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Inpatient Hospital 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Inpatient Hospital 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authorization, you pay: </w:t>
            </w:r>
          </w:p>
          <w:p w14:paraId="3542E392" w14:textId="58BD8F2E" w:rsidR="009E76DF" w:rsidRPr="009D759D" w:rsidRDefault="00C33E1B"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3542E3AB" w14:textId="77777777" w:rsidTr="009017FB">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9017FB">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9017FB">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3542E3BA" w14:textId="4D7A153A" w:rsidR="00FA2FDC" w:rsidRDefault="00FA2FDC" w:rsidP="002D7BEE">
            <w:pPr>
              <w:pStyle w:val="iBAAGStandardText"/>
            </w:pPr>
            <w:r>
              <w:t xml:space="preserve">Primary Doctor: </w:t>
            </w:r>
          </w:p>
          <w:p w14:paraId="3542E3BB" w14:textId="4DBE9D0E" w:rsidR="00FA2FDC" w:rsidRDefault="00FA2FDC" w:rsidP="002D7BEE">
            <w:pPr>
              <w:pStyle w:val="iBAAGStandardText"/>
            </w:pPr>
            <w:r>
              <w:rPr>
                <w:rStyle w:val="iBAAGStandardTextBoldChar"/>
              </w:rPr>
              <w:t>$</w:t>
            </w:r>
            <w:r w:rsidR="00C33E1B">
              <w:rPr>
                <w:rStyle w:val="iBAAGStandardTextBoldChar"/>
              </w:rPr>
              <w:t>20</w:t>
            </w:r>
            <w:r>
              <w:t xml:space="preserve"> co-pay per visit</w:t>
            </w:r>
            <w:r>
              <w:rPr>
                <w:rStyle w:val="iBAAGStandardTextChar"/>
              </w:rPr>
              <w:t>.</w:t>
            </w:r>
          </w:p>
          <w:p w14:paraId="3542E3BC" w14:textId="1247204D" w:rsidR="00FA2FDC" w:rsidRDefault="00FA2FDC" w:rsidP="002D7BEE">
            <w:pPr>
              <w:pStyle w:val="iBAAGStandardText"/>
            </w:pPr>
            <w:r>
              <w:t>The annual deductible does not apply.</w:t>
            </w:r>
          </w:p>
          <w:p w14:paraId="3542E3BD"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C2" w14:textId="624ED20B" w:rsidR="00FA2FDC" w:rsidRDefault="00FA2FDC" w:rsidP="002D7BEE">
            <w:pPr>
              <w:pStyle w:val="iBAAGStandardText"/>
            </w:pPr>
            <w:r>
              <w:rPr>
                <w:rStyle w:val="iBAAGStandardTextBoldChar"/>
              </w:rPr>
              <w:t>$</w:t>
            </w:r>
            <w:r w:rsidR="00C33E1B">
              <w:rPr>
                <w:rStyle w:val="iBAAGStandardTextBoldChar"/>
              </w:rPr>
              <w:t>20</w:t>
            </w:r>
            <w:r>
              <w:t xml:space="preserve"> co-pay per visit</w:t>
            </w:r>
            <w:r>
              <w:rPr>
                <w:rStyle w:val="iBAAGStandardTextChar"/>
              </w:rPr>
              <w:t>.</w:t>
            </w:r>
          </w:p>
          <w:p w14:paraId="3542E3C3" w14:textId="271AD2B0" w:rsidR="00FA2FDC" w:rsidRDefault="00FA2FDC" w:rsidP="002D7BEE">
            <w:pPr>
              <w:pStyle w:val="iBAAGStandardText"/>
            </w:pPr>
            <w:r>
              <w:t>The annual deductible does not apply.</w:t>
            </w:r>
          </w:p>
          <w:p w14:paraId="3542E3C4"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7D178666" w:rsidR="00FA2FDC" w:rsidRDefault="00FA2FDC" w:rsidP="002D7BEE">
            <w:pPr>
              <w:pStyle w:val="iBAAGStandardText"/>
            </w:pPr>
            <w:r>
              <w:t xml:space="preserve">Primary Doctor: </w:t>
            </w:r>
            <w:r w:rsidR="00C33E1B">
              <w:rPr>
                <w:rStyle w:val="iBAAGStandardTextBoldChar"/>
              </w:rPr>
              <w:t>30%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0A8BE07B" w:rsidR="00FA2FDC" w:rsidRDefault="00FA2FDC" w:rsidP="002D7BEE">
            <w:pPr>
              <w:pStyle w:val="iBAAGStandardText"/>
            </w:pPr>
            <w:r>
              <w:t xml:space="preserve">Specialist: </w:t>
            </w:r>
            <w:r w:rsidR="00C33E1B">
              <w:rPr>
                <w:rStyle w:val="iBAAGStandardTextBoldChar"/>
              </w:rPr>
              <w:t>30%</w:t>
            </w:r>
            <w:r>
              <w:t xml:space="preserve"> co-insurance, after you pay 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t>If you receive services in addition to allergy injections, additional co-pays, deductible, or co-insurance may apply.</w:t>
            </w:r>
          </w:p>
        </w:tc>
      </w:tr>
      <w:tr w:rsidR="00FA2FDC" w:rsidRPr="00174CC4" w14:paraId="3542E3D4" w14:textId="77777777" w:rsidTr="009017FB">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9017FB">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7399A729" w14:textId="77777777" w:rsidR="00FA2FDC" w:rsidRDefault="00FA2FDC" w:rsidP="002D7BEE">
            <w:pPr>
              <w:pStyle w:val="iBAAGStandardText"/>
            </w:pPr>
            <w:r w:rsidRPr="00174CC4">
              <w:t xml:space="preserve">View the </w:t>
            </w:r>
            <w:hyperlink r:id="rId49" w:history="1">
              <w:r w:rsidRPr="00174CC4">
                <w:rPr>
                  <w:rStyle w:val="Hyperlinks"/>
                </w:rPr>
                <w:t>glossary</w:t>
              </w:r>
            </w:hyperlink>
            <w:r w:rsidRPr="00174CC4">
              <w:t xml:space="preserve"> for definitions.</w:t>
            </w:r>
          </w:p>
          <w:p w14:paraId="3542E3DE" w14:textId="77777777" w:rsidR="009017FB" w:rsidRPr="00174CC4" w:rsidRDefault="009017FB" w:rsidP="002D7BEE">
            <w:pPr>
              <w:pStyle w:val="iBAAGStandardText"/>
            </w:pP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9017FB" w:rsidRPr="003F3B5E" w14:paraId="0661A34F" w14:textId="77777777" w:rsidTr="00584CF2">
        <w:tc>
          <w:tcPr>
            <w:tcW w:w="3618" w:type="dxa"/>
            <w:tcBorders>
              <w:bottom w:val="single" w:sz="4" w:space="0" w:color="000000" w:themeColor="text1"/>
            </w:tcBorders>
            <w:shd w:val="clear" w:color="auto" w:fill="31849B"/>
          </w:tcPr>
          <w:p w14:paraId="68AEB831" w14:textId="77777777" w:rsidR="009017FB" w:rsidRPr="003F3B5E" w:rsidRDefault="009017FB" w:rsidP="000C6D87">
            <w:pPr>
              <w:pStyle w:val="iBAAGTableHeader"/>
            </w:pPr>
            <w:r w:rsidRPr="00E8503B">
              <w:t>Common Medical Event</w:t>
            </w:r>
          </w:p>
        </w:tc>
        <w:tc>
          <w:tcPr>
            <w:tcW w:w="3330" w:type="dxa"/>
            <w:tcBorders>
              <w:bottom w:val="single" w:sz="4" w:space="0" w:color="000000" w:themeColor="text1"/>
            </w:tcBorders>
            <w:shd w:val="clear" w:color="auto" w:fill="31849B"/>
          </w:tcPr>
          <w:p w14:paraId="11DD2A03" w14:textId="77777777" w:rsidR="009017FB" w:rsidRDefault="009017FB" w:rsidP="000C6D87">
            <w:pPr>
              <w:pStyle w:val="iBAAGTableHeader"/>
            </w:pPr>
            <w:r>
              <w:t>Your cost if you use</w:t>
            </w:r>
          </w:p>
          <w:p w14:paraId="6CA17261" w14:textId="77777777" w:rsidR="009017FB" w:rsidRPr="003F3B5E" w:rsidRDefault="009017FB" w:rsidP="000C6D87">
            <w:pPr>
              <w:pStyle w:val="iBAAGTableHeader"/>
            </w:pPr>
            <w:r>
              <w:t>Network benefits</w:t>
            </w:r>
          </w:p>
        </w:tc>
        <w:tc>
          <w:tcPr>
            <w:tcW w:w="3330" w:type="dxa"/>
            <w:tcBorders>
              <w:bottom w:val="single" w:sz="4" w:space="0" w:color="000000" w:themeColor="text1"/>
            </w:tcBorders>
            <w:shd w:val="clear" w:color="auto" w:fill="31849B"/>
          </w:tcPr>
          <w:p w14:paraId="08ADE369" w14:textId="77777777" w:rsidR="009017FB" w:rsidRDefault="009017FB" w:rsidP="000C6D87">
            <w:pPr>
              <w:pStyle w:val="iBAAGTableHeader"/>
            </w:pPr>
            <w:r>
              <w:t>Your cost if you use</w:t>
            </w:r>
          </w:p>
          <w:p w14:paraId="11F9E37A" w14:textId="77777777" w:rsidR="009017FB" w:rsidRPr="003F3B5E" w:rsidRDefault="009017FB" w:rsidP="000C6D87">
            <w:pPr>
              <w:pStyle w:val="iBAAGTableHeader"/>
            </w:pPr>
            <w:r>
              <w:t>Out-of-Network benefits</w:t>
            </w:r>
          </w:p>
        </w:tc>
        <w:tc>
          <w:tcPr>
            <w:tcW w:w="3330" w:type="dxa"/>
            <w:tcBorders>
              <w:bottom w:val="single" w:sz="4" w:space="0" w:color="000000" w:themeColor="text1"/>
            </w:tcBorders>
            <w:shd w:val="clear" w:color="auto" w:fill="31849B"/>
          </w:tcPr>
          <w:p w14:paraId="3A9878DE" w14:textId="77777777" w:rsidR="009017FB" w:rsidRPr="003F3B5E" w:rsidRDefault="009017FB" w:rsidP="000C6D87">
            <w:pPr>
              <w:pStyle w:val="iBAAGTableHeader"/>
            </w:pPr>
            <w:r w:rsidRPr="00E8503B">
              <w:t>Limits &amp; Exceptions</w:t>
            </w:r>
          </w:p>
        </w:tc>
      </w:tr>
      <w:tr w:rsidR="009017FB" w:rsidRPr="003F3B5E" w14:paraId="6FC33AA8" w14:textId="77777777" w:rsidTr="00584CF2">
        <w:tc>
          <w:tcPr>
            <w:tcW w:w="3618" w:type="dxa"/>
            <w:shd w:val="clear" w:color="auto" w:fill="FFFFFF" w:themeFill="background1"/>
          </w:tcPr>
          <w:p w14:paraId="6AC2CC30" w14:textId="77777777" w:rsidR="009017FB" w:rsidRDefault="009017FB" w:rsidP="000C6D87">
            <w:pPr>
              <w:pStyle w:val="iBAAGSituationBoxName"/>
            </w:pPr>
            <w:bookmarkStart w:id="57" w:name="Medical_Foods"/>
            <w:r>
              <w:t>Medical Foods</w:t>
            </w:r>
            <w:bookmarkEnd w:id="57"/>
          </w:p>
          <w:p w14:paraId="4E203A02" w14:textId="77777777" w:rsidR="009017FB" w:rsidRPr="00F13EDA" w:rsidRDefault="009017FB" w:rsidP="000C6D87">
            <w:pPr>
              <w:pStyle w:val="iBAAGStandardText"/>
            </w:pPr>
          </w:p>
          <w:p w14:paraId="455E4022" w14:textId="77777777" w:rsidR="009017FB" w:rsidRPr="00F13EDA" w:rsidRDefault="009017FB" w:rsidP="000C6D87">
            <w:pPr>
              <w:pStyle w:val="iBAAGStandardText"/>
            </w:pPr>
            <w:r w:rsidRPr="00F13EDA">
              <w:t>Benefits include:</w:t>
            </w:r>
          </w:p>
          <w:p w14:paraId="4BCF3749" w14:textId="77777777" w:rsidR="009017FB" w:rsidRPr="00F13EDA" w:rsidRDefault="009017FB" w:rsidP="000C6D87">
            <w:pPr>
              <w:pStyle w:val="iBAAGLevel1Bullets"/>
            </w:pPr>
            <w:r w:rsidRPr="00F13EDA">
              <w:t>Formulas</w:t>
            </w:r>
          </w:p>
          <w:p w14:paraId="6788CAAD" w14:textId="77777777" w:rsidR="009017FB" w:rsidRDefault="009017FB" w:rsidP="000C6D87">
            <w:pPr>
              <w:pStyle w:val="iBAAGLevel1Bullets"/>
            </w:pPr>
            <w:r w:rsidRPr="00F13EDA">
              <w:t xml:space="preserve">Special food products </w:t>
            </w:r>
          </w:p>
          <w:p w14:paraId="05D442EA" w14:textId="77777777" w:rsidR="009017FB" w:rsidRPr="00F13EDA" w:rsidRDefault="009017FB" w:rsidP="000C6D87"/>
          <w:p w14:paraId="3B17CC59" w14:textId="77777777" w:rsidR="009017FB" w:rsidRDefault="009017FB" w:rsidP="000C6D87">
            <w:pPr>
              <w:pStyle w:val="iBAAGStandardTextBold"/>
            </w:pPr>
            <w:r>
              <w:t xml:space="preserve">Want more information? </w:t>
            </w:r>
          </w:p>
          <w:p w14:paraId="1B0734CC" w14:textId="77777777" w:rsidR="009017FB" w:rsidRDefault="009017FB" w:rsidP="000C6D87">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7E812E01" w14:textId="77777777" w:rsidR="009017FB" w:rsidRPr="003F3B5E" w:rsidRDefault="009017FB" w:rsidP="000C6D87">
            <w:pPr>
              <w:pStyle w:val="iBAAGStandardText"/>
            </w:pPr>
          </w:p>
        </w:tc>
        <w:tc>
          <w:tcPr>
            <w:tcW w:w="3330" w:type="dxa"/>
            <w:shd w:val="clear" w:color="auto" w:fill="FFFFFF" w:themeFill="background1"/>
          </w:tcPr>
          <w:p w14:paraId="3CCEC989" w14:textId="5557109E" w:rsidR="009017FB" w:rsidRDefault="009017FB" w:rsidP="000C6D87">
            <w:r>
              <w:rPr>
                <w:rStyle w:val="iBAAGStandardTextBoldChar"/>
              </w:rPr>
              <w:t>10%</w:t>
            </w:r>
            <w:r>
              <w:t xml:space="preserve"> </w:t>
            </w:r>
            <w:r w:rsidRPr="00F13EDA">
              <w:t>co-insurance, after you pay the deductible.</w:t>
            </w:r>
            <w:r>
              <w:t xml:space="preserve"> </w:t>
            </w:r>
          </w:p>
          <w:p w14:paraId="486B975D" w14:textId="77777777" w:rsidR="009017FB" w:rsidRDefault="009017FB" w:rsidP="000C6D87">
            <w:pPr>
              <w:pStyle w:val="iBAAGStandardText"/>
            </w:pPr>
          </w:p>
          <w:p w14:paraId="629AA8D2" w14:textId="77777777" w:rsidR="009017FB" w:rsidRDefault="009017FB" w:rsidP="000C6D87">
            <w:pPr>
              <w:pStyle w:val="iBAAGStandardTextBold"/>
            </w:pPr>
            <w:r>
              <w:t>Is prior authorization needed?</w:t>
            </w:r>
          </w:p>
          <w:p w14:paraId="624B588E" w14:textId="3706EE26" w:rsidR="009017FB" w:rsidRDefault="009017FB" w:rsidP="000C6D87">
            <w:pPr>
              <w:pStyle w:val="iBAAGStandardText"/>
            </w:pPr>
            <w:r>
              <w:t>No</w:t>
            </w:r>
          </w:p>
          <w:p w14:paraId="7F91185F" w14:textId="77777777" w:rsidR="009017FB" w:rsidRDefault="009017FB" w:rsidP="000C6D87">
            <w:pPr>
              <w:pStyle w:val="iBAAGStandardText"/>
            </w:pPr>
          </w:p>
          <w:p w14:paraId="42C8BA76" w14:textId="77777777" w:rsidR="009017FB" w:rsidRPr="003F3B5E" w:rsidRDefault="009017FB">
            <w:pPr>
              <w:pStyle w:val="iBAAGStandardText"/>
            </w:pPr>
          </w:p>
        </w:tc>
        <w:tc>
          <w:tcPr>
            <w:tcW w:w="3330" w:type="dxa"/>
            <w:shd w:val="clear" w:color="auto" w:fill="FFFFFF" w:themeFill="background1"/>
          </w:tcPr>
          <w:p w14:paraId="29A617F0" w14:textId="62D5D59F" w:rsidR="009017FB" w:rsidRDefault="009017FB" w:rsidP="000C6D87">
            <w:r>
              <w:rPr>
                <w:rStyle w:val="iBAAGStandardTextBoldChar"/>
              </w:rPr>
              <w:t>30%</w:t>
            </w:r>
            <w:r>
              <w:t xml:space="preserve"> </w:t>
            </w:r>
            <w:r w:rsidRPr="00F13EDA">
              <w:t>co-insurance, after you pay the deductible.</w:t>
            </w:r>
            <w:r>
              <w:t xml:space="preserve"> </w:t>
            </w:r>
          </w:p>
          <w:p w14:paraId="30D4D809" w14:textId="77777777" w:rsidR="009017FB" w:rsidRDefault="009017FB" w:rsidP="000C6D87">
            <w:pPr>
              <w:pStyle w:val="iBAAGStandardText"/>
            </w:pPr>
          </w:p>
          <w:p w14:paraId="707091A1" w14:textId="77777777" w:rsidR="009017FB" w:rsidRDefault="009017FB" w:rsidP="000C6D87">
            <w:pPr>
              <w:pStyle w:val="iBAAGStandardTextBold"/>
            </w:pPr>
            <w:r>
              <w:t>Is prior authorization needed?</w:t>
            </w:r>
          </w:p>
          <w:p w14:paraId="04CDADF4" w14:textId="18C3BABB" w:rsidR="009017FB" w:rsidRDefault="009017FB" w:rsidP="000C6D87">
            <w:pPr>
              <w:pStyle w:val="iBAAGStandardText"/>
            </w:pPr>
            <w:r w:rsidRPr="00C730A9">
              <w:t>Yes</w:t>
            </w:r>
          </w:p>
          <w:p w14:paraId="61970EE1" w14:textId="77777777" w:rsidR="009017FB" w:rsidRDefault="009017FB" w:rsidP="000C6D87">
            <w:pPr>
              <w:pStyle w:val="iBAAGStandardText"/>
            </w:pPr>
          </w:p>
          <w:p w14:paraId="7B22B224" w14:textId="77777777" w:rsidR="009017FB" w:rsidRDefault="009017FB" w:rsidP="000C6D87">
            <w:pPr>
              <w:pStyle w:val="iBAAGStandardTextBold"/>
            </w:pPr>
            <w:r>
              <w:t>Prior authorization is:</w:t>
            </w:r>
          </w:p>
          <w:p w14:paraId="7D18F833" w14:textId="77777777" w:rsidR="009017FB" w:rsidRDefault="009017FB" w:rsidP="000C6D87">
            <w:pPr>
              <w:pStyle w:val="iBAAGStandardText"/>
            </w:pPr>
            <w:r>
              <w:t>Getting approval by calling the number listed on your health plan ID card before you can get medicine or services.</w:t>
            </w:r>
          </w:p>
          <w:p w14:paraId="41F6B6BC" w14:textId="77777777" w:rsidR="009017FB" w:rsidRDefault="009017FB" w:rsidP="000C6D87">
            <w:pPr>
              <w:pStyle w:val="iBAAGStandardText"/>
            </w:pPr>
          </w:p>
          <w:p w14:paraId="30CD2E07" w14:textId="77777777" w:rsidR="009017FB" w:rsidRDefault="009017FB" w:rsidP="000C6D87">
            <w:pPr>
              <w:pStyle w:val="iBAAGStandardTextBold"/>
            </w:pPr>
            <w:r>
              <w:t xml:space="preserve">When do I need to call? </w:t>
            </w:r>
          </w:p>
          <w:p w14:paraId="4A6B9351" w14:textId="77777777" w:rsidR="009017FB" w:rsidRDefault="009017FB" w:rsidP="000C6D87">
            <w:pPr>
              <w:pStyle w:val="iBAAGLevel1Bullets"/>
            </w:pPr>
            <w:r>
              <w:t>Before you get formulas or specialized food products</w:t>
            </w:r>
          </w:p>
          <w:p w14:paraId="1BFF5CED" w14:textId="77777777" w:rsidR="009017FB" w:rsidRDefault="009017FB" w:rsidP="000C6D87">
            <w:pPr>
              <w:pStyle w:val="iBAAGStandardText"/>
            </w:pPr>
          </w:p>
          <w:p w14:paraId="2E9CA30D" w14:textId="77777777" w:rsidR="009017FB" w:rsidRDefault="009017FB" w:rsidP="000C6D87">
            <w:pPr>
              <w:pStyle w:val="iBAAGStandardTextBold"/>
            </w:pPr>
            <w:r>
              <w:t>If you don’t get prior authorization, you pay:</w:t>
            </w:r>
          </w:p>
          <w:p w14:paraId="4A27F0FB" w14:textId="7739A544" w:rsidR="009017FB" w:rsidRDefault="009017FB" w:rsidP="000C6D87">
            <w:pPr>
              <w:pStyle w:val="iBAAGStandardText"/>
            </w:pPr>
            <w:r>
              <w:rPr>
                <w:b/>
                <w:color w:val="auto"/>
                <w:szCs w:val="22"/>
              </w:rPr>
              <w:t>50</w:t>
            </w:r>
            <w:r w:rsidRPr="00C730A9">
              <w:rPr>
                <w:b/>
                <w:color w:val="auto"/>
                <w:szCs w:val="22"/>
              </w:rPr>
              <w:t>%</w:t>
            </w:r>
            <w:r>
              <w:t xml:space="preserve"> co-insurance</w:t>
            </w:r>
          </w:p>
          <w:p w14:paraId="79549D0E" w14:textId="77777777" w:rsidR="009017FB" w:rsidRPr="003F3B5E" w:rsidRDefault="009017FB" w:rsidP="000C6D87">
            <w:pPr>
              <w:pStyle w:val="iBAAGStandardText"/>
            </w:pPr>
          </w:p>
        </w:tc>
        <w:tc>
          <w:tcPr>
            <w:tcW w:w="3330" w:type="dxa"/>
            <w:shd w:val="clear" w:color="auto" w:fill="FFFFFF" w:themeFill="background1"/>
          </w:tcPr>
          <w:p w14:paraId="3E1A140D" w14:textId="77777777" w:rsidR="009017FB" w:rsidRDefault="009017FB" w:rsidP="000C6D87">
            <w:pPr>
              <w:pStyle w:val="iBAAGStandardText"/>
            </w:pPr>
            <w:r>
              <w:t>Limited to the treatment of phenylketonuria (PKU).</w:t>
            </w:r>
          </w:p>
          <w:p w14:paraId="09801B35" w14:textId="77777777" w:rsidR="009017FB" w:rsidRDefault="009017FB" w:rsidP="000C6D87">
            <w:pPr>
              <w:pStyle w:val="iBAAGStandardText"/>
            </w:pPr>
          </w:p>
          <w:p w14:paraId="12A063A0" w14:textId="77777777" w:rsidR="009017FB" w:rsidRDefault="009017FB" w:rsidP="000C6D87">
            <w:pPr>
              <w:pStyle w:val="iBAAGStandardText"/>
            </w:pPr>
            <w:r>
              <w:t>No coverage for:</w:t>
            </w:r>
          </w:p>
          <w:p w14:paraId="2E1A9A69" w14:textId="77777777" w:rsidR="009017FB" w:rsidRDefault="009017FB" w:rsidP="000C6D87">
            <w:pPr>
              <w:pStyle w:val="iBAAGLevel1Bullets"/>
            </w:pPr>
            <w:r>
              <w:t>Non-enteral formulas</w:t>
            </w:r>
          </w:p>
          <w:p w14:paraId="4DA28B34" w14:textId="77777777" w:rsidR="009017FB" w:rsidRPr="003F3B5E" w:rsidRDefault="009017FB" w:rsidP="000C6D87">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3F3" w14:textId="77777777" w:rsidTr="009017FB">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9017FB">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Physician's Office 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2"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F" w14:textId="2A75DF3B" w:rsidR="00FA2FDC" w:rsidRDefault="00FA2FDC" w:rsidP="002D7BEE">
            <w:pPr>
              <w:pStyle w:val="iBAAGStandardText"/>
            </w:pPr>
            <w:r>
              <w:t>P</w:t>
            </w:r>
            <w:r w:rsidRPr="00057317">
              <w:t xml:space="preserve">rimary </w:t>
            </w:r>
            <w:r>
              <w:t xml:space="preserve">Doctor: </w:t>
            </w:r>
          </w:p>
          <w:p w14:paraId="3542E400" w14:textId="6967E366" w:rsidR="00FA2FDC" w:rsidRDefault="00FA2FDC" w:rsidP="002D7BEE">
            <w:pPr>
              <w:pStyle w:val="iBAAGStandardText"/>
            </w:pPr>
            <w:r w:rsidRPr="004F1824">
              <w:rPr>
                <w:rStyle w:val="iBAAGStandardTextBoldChar"/>
              </w:rPr>
              <w:t>$</w:t>
            </w:r>
            <w:r w:rsidR="00C33E1B">
              <w:rPr>
                <w:rStyle w:val="iBAAGStandardTextBoldChar"/>
              </w:rPr>
              <w:t>20</w:t>
            </w:r>
            <w:r>
              <w:t xml:space="preserve"> co-pay per visit. </w:t>
            </w:r>
          </w:p>
          <w:p w14:paraId="61D09D10" w14:textId="518BB95D" w:rsidR="00A604E8" w:rsidRDefault="00FA2FDC" w:rsidP="002D7BEE">
            <w:pPr>
              <w:pStyle w:val="iBAAGStandardText"/>
            </w:pPr>
            <w:r>
              <w:t>The annual deductible does not apply.</w:t>
            </w:r>
          </w:p>
          <w:p w14:paraId="3542E401" w14:textId="7853188C" w:rsidR="00FA2FDC" w:rsidRDefault="00FA2FDC" w:rsidP="002D7BEE">
            <w:pPr>
              <w:pStyle w:val="iBAAGStandardText"/>
            </w:pPr>
          </w:p>
          <w:p w14:paraId="3542E405" w14:textId="4E79BE55" w:rsidR="00FA2FDC" w:rsidRDefault="00FA2FDC" w:rsidP="002D7BEE">
            <w:pPr>
              <w:pStyle w:val="iBAAGStandardText"/>
            </w:pPr>
            <w:r>
              <w:t xml:space="preserve">Specialist: </w:t>
            </w:r>
          </w:p>
          <w:p w14:paraId="3542E406" w14:textId="091A27CE" w:rsidR="00FA2FDC" w:rsidRDefault="00FA2FDC" w:rsidP="002D7BEE">
            <w:pPr>
              <w:pStyle w:val="iBAAGStandardText"/>
            </w:pPr>
            <w:r w:rsidRPr="004F1824">
              <w:rPr>
                <w:rStyle w:val="iBAAGStandardTextBoldChar"/>
              </w:rPr>
              <w:t>$</w:t>
            </w:r>
            <w:r w:rsidR="00C33E1B">
              <w:rPr>
                <w:rStyle w:val="iBAAGStandardTextBoldChar"/>
              </w:rPr>
              <w:t>20</w:t>
            </w:r>
            <w:r>
              <w:t xml:space="preserve"> co-pay per visit. </w:t>
            </w:r>
          </w:p>
          <w:p w14:paraId="3542E407" w14:textId="7E6B1D8D" w:rsidR="00FA2FDC" w:rsidRDefault="00FA2FDC" w:rsidP="002D7BEE">
            <w:pPr>
              <w:pStyle w:val="iBAAGStandardText"/>
            </w:pPr>
            <w:r>
              <w:t>The annual deductible does not apply.</w:t>
            </w:r>
          </w:p>
          <w:p w14:paraId="3542E408"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6E59A39B" w:rsidR="00FA2FDC" w:rsidRDefault="00FA2FDC" w:rsidP="002D7BEE">
            <w:pPr>
              <w:pStyle w:val="iBAAGStandardText"/>
            </w:pPr>
            <w:r>
              <w:t>P</w:t>
            </w:r>
            <w:r w:rsidRPr="00057317">
              <w:t xml:space="preserve">rimary </w:t>
            </w:r>
            <w:r>
              <w:t xml:space="preserve">Doctor: </w:t>
            </w:r>
            <w:r w:rsidR="00C33E1B">
              <w:rPr>
                <w:rStyle w:val="iBAAGStandardTextBoldChar"/>
              </w:rPr>
              <w:t>30%</w:t>
            </w:r>
            <w:r>
              <w:t xml:space="preserve"> co-insurance, after you pay the deductible.</w:t>
            </w:r>
          </w:p>
          <w:p w14:paraId="3542E40D" w14:textId="77777777" w:rsidR="00FA2FDC" w:rsidRDefault="00FA2FDC" w:rsidP="002D7BEE">
            <w:pPr>
              <w:pStyle w:val="iBAAGStandardText"/>
            </w:pPr>
          </w:p>
          <w:p w14:paraId="3542E40E" w14:textId="7FE65509" w:rsidR="00FA2FDC" w:rsidRDefault="00FA2FDC" w:rsidP="002D7BEE">
            <w:pPr>
              <w:pStyle w:val="iBAAGStandardText"/>
            </w:pPr>
            <w:r>
              <w:t xml:space="preserve">Specialist: </w:t>
            </w:r>
            <w:r w:rsidR="00C33E1B">
              <w:rPr>
                <w:rStyle w:val="iBAAGStandardTextBoldChar"/>
              </w:rPr>
              <w:t>30%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17D5B986" w:rsidR="00FA2FDC" w:rsidRDefault="00C33E1B" w:rsidP="002D7BEE">
            <w:pPr>
              <w:pStyle w:val="iBAAGStandardText"/>
            </w:pPr>
            <w:r w:rsidRPr="00C33E1B">
              <w:rPr>
                <w:color w:val="000000"/>
              </w:rPr>
              <w:t xml:space="preserve"> </w:t>
            </w:r>
          </w:p>
          <w:p w14:paraId="3542E413" w14:textId="77777777" w:rsidR="00FA2FDC" w:rsidRDefault="00FA2FDC" w:rsidP="002D7BEE">
            <w:pPr>
              <w:pStyle w:val="iBAAGStandardText"/>
            </w:pPr>
          </w:p>
          <w:p w14:paraId="3542E415" w14:textId="09953E83" w:rsidR="00FA2FDC" w:rsidRDefault="00C33E1B" w:rsidP="002D7BEE">
            <w:pPr>
              <w:pStyle w:val="iBAAGStandardText"/>
            </w:pPr>
            <w:r w:rsidRPr="00C33E1B">
              <w:rPr>
                <w:rStyle w:val="InstructionalTextChar"/>
                <w:b w:val="0"/>
                <w:color w:val="000000"/>
              </w:rPr>
              <w:t>Yes,</w:t>
            </w:r>
            <w:r w:rsidR="00FA2FDC">
              <w:t xml:space="preserve">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3542E41E" w14:textId="29FC16B6" w:rsidR="00FA2FDC" w:rsidRDefault="00C33E1B" w:rsidP="002D7BEE">
            <w:pPr>
              <w:pStyle w:val="iBAAGStandardText"/>
            </w:pPr>
            <w:r>
              <w:rPr>
                <w:rStyle w:val="iBAAGStandardTextBoldChar"/>
              </w:rPr>
              <w:t>50%</w:t>
            </w:r>
            <w:r w:rsidR="00FA2FDC">
              <w:t xml:space="preserve"> co-</w:t>
            </w:r>
            <w:r w:rsidRPr="00C33E1B">
              <w:rPr>
                <w:color w:val="000000"/>
              </w:rPr>
              <w:t>insurance</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t>For any services provided at your office visit, additional co-pays, deductible or co-insurance may apply.</w:t>
            </w:r>
          </w:p>
        </w:tc>
      </w:tr>
      <w:tr w:rsidR="00FA2FDC" w:rsidRPr="003F3B5E" w14:paraId="3542E428" w14:textId="77777777" w:rsidTr="009017FB">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9017FB">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3"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t>Office visit</w:t>
            </w:r>
          </w:p>
          <w:p w14:paraId="3542E46E" w14:textId="77777777" w:rsidR="00FA2FDC" w:rsidRDefault="00FA2FDC" w:rsidP="002D7BEE">
            <w:pPr>
              <w:pStyle w:val="iBAAGStandardText"/>
            </w:pPr>
          </w:p>
          <w:p w14:paraId="3542E473" w14:textId="69A46E83" w:rsidR="00FA2FDC" w:rsidRDefault="00BF49C6" w:rsidP="002D7BEE">
            <w:pPr>
              <w:pStyle w:val="iBAAGStandardText"/>
            </w:pPr>
            <w:r>
              <w:t>Out-of-network benefits are not covered.</w:t>
            </w: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B" w14:textId="4B876A20" w:rsidR="00FA2FDC" w:rsidRDefault="00BF49C6" w:rsidP="002D7BEE">
            <w:pPr>
              <w:pStyle w:val="iBAAGStandardText"/>
            </w:pPr>
            <w:r>
              <w:t>Out-of-network benefits are not covered.</w:t>
            </w: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t xml:space="preserve">If you receive non-preventive services 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bl>
    <w:tbl>
      <w:tblPr>
        <w:tblStyle w:val="TableGrid1"/>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530BB1" w:rsidRPr="003F3B5E" w14:paraId="186108FE" w14:textId="77777777" w:rsidTr="00584CF2">
        <w:tc>
          <w:tcPr>
            <w:tcW w:w="3618" w:type="dxa"/>
            <w:tcBorders>
              <w:bottom w:val="single" w:sz="4" w:space="0" w:color="000000" w:themeColor="text1"/>
            </w:tcBorders>
            <w:shd w:val="clear" w:color="auto" w:fill="31849B"/>
          </w:tcPr>
          <w:p w14:paraId="24010FB2" w14:textId="77777777" w:rsidR="00530BB1" w:rsidRPr="003F3B5E" w:rsidRDefault="00530BB1" w:rsidP="000C6D87">
            <w:pPr>
              <w:pStyle w:val="iBAAGTableHeader"/>
            </w:pPr>
            <w:r w:rsidRPr="00E8503B">
              <w:t>Common Medical Event</w:t>
            </w:r>
          </w:p>
        </w:tc>
        <w:tc>
          <w:tcPr>
            <w:tcW w:w="3330" w:type="dxa"/>
            <w:tcBorders>
              <w:bottom w:val="single" w:sz="4" w:space="0" w:color="000000" w:themeColor="text1"/>
            </w:tcBorders>
            <w:shd w:val="clear" w:color="auto" w:fill="31849B"/>
          </w:tcPr>
          <w:p w14:paraId="57C3D29D" w14:textId="77777777" w:rsidR="00530BB1" w:rsidRDefault="00530BB1" w:rsidP="000C6D87">
            <w:pPr>
              <w:pStyle w:val="iBAAGTableHeader"/>
            </w:pPr>
            <w:r>
              <w:t>Your cost if you use</w:t>
            </w:r>
          </w:p>
          <w:p w14:paraId="0E73BEA9" w14:textId="77777777" w:rsidR="00530BB1" w:rsidRPr="003F3B5E" w:rsidRDefault="00530BB1" w:rsidP="000C6D87">
            <w:pPr>
              <w:pStyle w:val="iBAAGTableHeader"/>
            </w:pPr>
            <w:r>
              <w:t>Network benefits</w:t>
            </w:r>
          </w:p>
        </w:tc>
        <w:tc>
          <w:tcPr>
            <w:tcW w:w="3330" w:type="dxa"/>
            <w:tcBorders>
              <w:bottom w:val="single" w:sz="4" w:space="0" w:color="000000" w:themeColor="text1"/>
            </w:tcBorders>
            <w:shd w:val="clear" w:color="auto" w:fill="31849B"/>
          </w:tcPr>
          <w:p w14:paraId="096602E9" w14:textId="77777777" w:rsidR="00530BB1" w:rsidRDefault="00530BB1" w:rsidP="000C6D87">
            <w:pPr>
              <w:pStyle w:val="iBAAGTableHeader"/>
            </w:pPr>
            <w:r>
              <w:t>Your cost if you use</w:t>
            </w:r>
          </w:p>
          <w:p w14:paraId="298A49E3" w14:textId="77777777" w:rsidR="00530BB1" w:rsidRPr="003F3B5E" w:rsidRDefault="00530BB1" w:rsidP="000C6D87">
            <w:pPr>
              <w:pStyle w:val="iBAAGTableHeader"/>
            </w:pPr>
            <w:r>
              <w:t>Out-of-Network benefits</w:t>
            </w:r>
          </w:p>
        </w:tc>
        <w:tc>
          <w:tcPr>
            <w:tcW w:w="3330" w:type="dxa"/>
            <w:tcBorders>
              <w:bottom w:val="single" w:sz="4" w:space="0" w:color="000000" w:themeColor="text1"/>
            </w:tcBorders>
            <w:shd w:val="clear" w:color="auto" w:fill="31849B"/>
          </w:tcPr>
          <w:p w14:paraId="39414782" w14:textId="77777777" w:rsidR="00530BB1" w:rsidRPr="003F3B5E" w:rsidRDefault="00530BB1" w:rsidP="000C6D87">
            <w:pPr>
              <w:pStyle w:val="iBAAGTableHeader"/>
            </w:pPr>
            <w:r w:rsidRPr="00E8503B">
              <w:t>Limits &amp; Exceptions</w:t>
            </w:r>
          </w:p>
        </w:tc>
      </w:tr>
      <w:tr w:rsidR="00530BB1" w14:paraId="12867AD0" w14:textId="77777777" w:rsidTr="00584CF2">
        <w:tc>
          <w:tcPr>
            <w:tcW w:w="3618" w:type="dxa"/>
            <w:shd w:val="clear" w:color="auto" w:fill="FFFFFF" w:themeFill="background1"/>
          </w:tcPr>
          <w:p w14:paraId="5DA2A5AE" w14:textId="77777777" w:rsidR="00530BB1" w:rsidRDefault="00530BB1" w:rsidP="000C6D87">
            <w:pPr>
              <w:pStyle w:val="iBAAGSituationBoxName"/>
            </w:pPr>
            <w:bookmarkStart w:id="60" w:name="Telemedicine_Services"/>
            <w:r>
              <w:t>Telemedicine Services</w:t>
            </w:r>
            <w:bookmarkEnd w:id="60"/>
          </w:p>
          <w:p w14:paraId="43BAE0E6" w14:textId="77777777" w:rsidR="00530BB1" w:rsidRDefault="00530BB1" w:rsidP="000C6D87">
            <w:pPr>
              <w:pStyle w:val="iBAAGStandardText"/>
            </w:pPr>
          </w:p>
          <w:p w14:paraId="7352A57A" w14:textId="77777777" w:rsidR="00530BB1" w:rsidRDefault="00530BB1" w:rsidP="000C6D87">
            <w:pPr>
              <w:pStyle w:val="iBAAGStandardTextBold"/>
            </w:pPr>
            <w:r>
              <w:t>What are telemedicine services?</w:t>
            </w:r>
          </w:p>
          <w:p w14:paraId="44A335ED" w14:textId="77777777" w:rsidR="00530BB1" w:rsidRDefault="00530BB1" w:rsidP="000C6D87">
            <w:pPr>
              <w:pStyle w:val="iBAAGStandardText"/>
            </w:pPr>
            <w:r>
              <w:t xml:space="preserve">Services received where a doctor may not be available in person. Telephone, internet or other communication methods can be used to treat you for certain conditions.  </w:t>
            </w:r>
          </w:p>
          <w:p w14:paraId="4458A1A2" w14:textId="77777777" w:rsidR="00530BB1" w:rsidRDefault="00530BB1" w:rsidP="000C6D87">
            <w:pPr>
              <w:pStyle w:val="iBAAGStandardText"/>
            </w:pPr>
          </w:p>
          <w:p w14:paraId="173DAA35" w14:textId="77777777" w:rsidR="00530BB1" w:rsidRDefault="00530BB1" w:rsidP="000C6D87">
            <w:pPr>
              <w:pStyle w:val="iBAAGStandardTextBold"/>
            </w:pPr>
            <w:r>
              <w:t xml:space="preserve">Want more information? </w:t>
            </w:r>
          </w:p>
          <w:p w14:paraId="33B76B60" w14:textId="77777777" w:rsidR="00530BB1" w:rsidRDefault="00530BB1" w:rsidP="000C6D87">
            <w:pPr>
              <w:pStyle w:val="iBAAGStandardText"/>
            </w:pPr>
            <w:r>
              <w:t xml:space="preserve">View the </w:t>
            </w:r>
            <w:hyperlink r:id="rId54" w:history="1">
              <w:r>
                <w:rPr>
                  <w:rStyle w:val="Hyperlinks"/>
                </w:rPr>
                <w:t>glossary</w:t>
              </w:r>
            </w:hyperlink>
            <w:r>
              <w:t xml:space="preserve"> for definitions.</w:t>
            </w:r>
          </w:p>
          <w:p w14:paraId="1E9F1D97" w14:textId="77777777" w:rsidR="00530BB1" w:rsidRDefault="00530BB1" w:rsidP="000C6D87">
            <w:pPr>
              <w:pStyle w:val="iBAAGStandardText"/>
            </w:pPr>
          </w:p>
        </w:tc>
        <w:tc>
          <w:tcPr>
            <w:tcW w:w="3330" w:type="dxa"/>
            <w:shd w:val="clear" w:color="auto" w:fill="FFFFFF" w:themeFill="background1"/>
          </w:tcPr>
          <w:p w14:paraId="593EE9EB" w14:textId="77777777" w:rsidR="00530BB1" w:rsidRDefault="00530BB1" w:rsidP="000C6D87">
            <w:pPr>
              <w:pStyle w:val="iBAAGStandardText"/>
            </w:pPr>
            <w:r>
              <w:t xml:space="preserve">The amount you pay is based on where the covered health service is provided. </w:t>
            </w:r>
          </w:p>
          <w:p w14:paraId="5DA0C1D3" w14:textId="77777777" w:rsidR="00530BB1" w:rsidRDefault="00530BB1" w:rsidP="000C6D87">
            <w:pPr>
              <w:pStyle w:val="iBAAGStandardText"/>
            </w:pPr>
          </w:p>
          <w:p w14:paraId="7B38933D" w14:textId="77777777" w:rsidR="00530BB1" w:rsidRDefault="00530BB1" w:rsidP="000C6D87">
            <w:pPr>
              <w:pStyle w:val="iBAAGStandardTextBold"/>
            </w:pPr>
            <w:r>
              <w:t>Is prior authorization needed?</w:t>
            </w:r>
          </w:p>
          <w:p w14:paraId="44759853" w14:textId="7AFBCE9E" w:rsidR="00530BB1" w:rsidRDefault="00530BB1" w:rsidP="000C6D87">
            <w:pPr>
              <w:pStyle w:val="iBAAGStandardText"/>
            </w:pPr>
            <w:r>
              <w:t>No</w:t>
            </w:r>
          </w:p>
          <w:p w14:paraId="6E618A15" w14:textId="77777777" w:rsidR="00530BB1" w:rsidRDefault="00530BB1" w:rsidP="000C6D87">
            <w:pPr>
              <w:pStyle w:val="iBAAGStandardText"/>
            </w:pPr>
          </w:p>
          <w:p w14:paraId="137E6F33" w14:textId="77777777" w:rsidR="00530BB1" w:rsidRDefault="00530BB1">
            <w:pPr>
              <w:pStyle w:val="iBAAGStandardText"/>
            </w:pPr>
          </w:p>
        </w:tc>
        <w:tc>
          <w:tcPr>
            <w:tcW w:w="3330" w:type="dxa"/>
            <w:shd w:val="clear" w:color="auto" w:fill="FFFFFF" w:themeFill="background1"/>
          </w:tcPr>
          <w:p w14:paraId="747CAD40" w14:textId="77777777" w:rsidR="00530BB1" w:rsidRDefault="00530BB1" w:rsidP="000C6D87">
            <w:pPr>
              <w:pStyle w:val="iBAAGStandardText"/>
            </w:pPr>
            <w:r>
              <w:t xml:space="preserve">The amount you pay is based on where the covered health service is provided. </w:t>
            </w:r>
          </w:p>
          <w:p w14:paraId="6E0F5327" w14:textId="77777777" w:rsidR="00530BB1" w:rsidRDefault="00530BB1" w:rsidP="000C6D87">
            <w:pPr>
              <w:pStyle w:val="iBAAGStandardText"/>
            </w:pPr>
          </w:p>
          <w:p w14:paraId="5CF5F661" w14:textId="77777777" w:rsidR="00530BB1" w:rsidRDefault="00530BB1" w:rsidP="000C6D87">
            <w:pPr>
              <w:pStyle w:val="iBAAGStandardTextBold"/>
            </w:pPr>
            <w:r>
              <w:t>Is prior authorization needed?</w:t>
            </w:r>
          </w:p>
          <w:p w14:paraId="284B4204" w14:textId="5CD15719" w:rsidR="00530BB1" w:rsidRDefault="00530BB1" w:rsidP="000C6D87">
            <w:pPr>
              <w:pStyle w:val="iBAAGStandardText"/>
            </w:pPr>
            <w:r>
              <w:t>The authorization requirement is based on where the covered health service is provided.</w:t>
            </w:r>
          </w:p>
          <w:p w14:paraId="6A30602D" w14:textId="77777777" w:rsidR="00530BB1" w:rsidRDefault="00530BB1" w:rsidP="000C6D87">
            <w:pPr>
              <w:pStyle w:val="iBAAGStandardText"/>
            </w:pPr>
          </w:p>
          <w:p w14:paraId="5CE69E8C" w14:textId="77777777" w:rsidR="00530BB1" w:rsidRDefault="00530BB1" w:rsidP="000C6D87">
            <w:pPr>
              <w:pStyle w:val="iBAAGStandardTextBold"/>
            </w:pPr>
            <w:r>
              <w:t>Prior authorization is:</w:t>
            </w:r>
          </w:p>
          <w:p w14:paraId="165D58E6" w14:textId="66075377" w:rsidR="00530BB1" w:rsidRDefault="00530BB1" w:rsidP="000C6D87">
            <w:pPr>
              <w:pStyle w:val="iBAAGStandardText"/>
              <w:rPr>
                <w:rStyle w:val="InstructionalTextChar"/>
              </w:rPr>
            </w:pPr>
            <w:r>
              <w:t>Getting approval by calling the number listed on your health plan ID card before you can get medicine or services.</w:t>
            </w:r>
          </w:p>
          <w:p w14:paraId="16282295" w14:textId="77777777" w:rsidR="00530BB1" w:rsidRDefault="00530BB1" w:rsidP="000C6D87">
            <w:pPr>
              <w:pStyle w:val="iBAAGStandardText"/>
            </w:pPr>
          </w:p>
        </w:tc>
        <w:tc>
          <w:tcPr>
            <w:tcW w:w="3330" w:type="dxa"/>
            <w:shd w:val="clear" w:color="auto" w:fill="FFFFFF" w:themeFill="background1"/>
          </w:tcPr>
          <w:p w14:paraId="1CC37C5B" w14:textId="77777777" w:rsidR="00530BB1" w:rsidRDefault="00530BB1" w:rsidP="000C6D87">
            <w:pPr>
              <w:pStyle w:val="iBAAGStandardText"/>
            </w:pPr>
            <w:r>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489" w14:textId="77777777" w:rsidTr="00530BB1">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530BB1">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6EE12C23"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4F672C61"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7F0D4E60" w:rsidR="00FA2FDC" w:rsidRDefault="00C33E1B" w:rsidP="002D7BEE">
            <w:pPr>
              <w:pStyle w:val="iBAAGStandardTextBold"/>
            </w:pPr>
            <w:r w:rsidRPr="00C33E1B">
              <w:rPr>
                <w:rStyle w:val="iBAAGStandardTextBoldChar"/>
                <w:b/>
                <w:color w:val="000000"/>
              </w:rPr>
              <w:t>$20</w:t>
            </w:r>
            <w:r w:rsidRPr="00C33E1B">
              <w:rPr>
                <w:rStyle w:val="iBAAGStandardTextBoldChar"/>
                <w:color w:val="000000"/>
              </w:rPr>
              <w:t xml:space="preserve"> co-pay per visit. The annual deductible does not apply.</w:t>
            </w:r>
            <w:r w:rsidRPr="00C33E1B">
              <w:rPr>
                <w:rStyle w:val="iBAAGStandardTextBoldChar"/>
                <w:color w:val="000000"/>
              </w:rPr>
              <w:cr/>
            </w:r>
            <w:r w:rsidRPr="00C33E1B">
              <w:rPr>
                <w:rStyle w:val="iBAAGStandardTextBoldChar"/>
                <w:color w:val="000000"/>
              </w:rPr>
              <w:cr/>
            </w:r>
            <w:r w:rsidR="00FA2FDC">
              <w:t>Is prior authorization needed?</w:t>
            </w:r>
          </w:p>
          <w:p w14:paraId="3542E49F" w14:textId="5C8E5CDA" w:rsidR="00FA2FDC" w:rsidRDefault="00FA2FDC" w:rsidP="002D7BEE">
            <w:pPr>
              <w:pStyle w:val="iBAAGStandardText"/>
            </w:pPr>
            <w:r>
              <w:t>No</w:t>
            </w:r>
          </w:p>
          <w:p w14:paraId="3542E4A0" w14:textId="77777777" w:rsidR="00FA2FDC" w:rsidRDefault="00FA2FDC" w:rsidP="002D7BEE">
            <w:pPr>
              <w:pStyle w:val="iBAAGStandardText"/>
            </w:pPr>
          </w:p>
          <w:p w14:paraId="3542E4A1" w14:textId="2A5E7B33" w:rsidR="00FA2FDC" w:rsidRDefault="00C33E1B" w:rsidP="002D7BEE">
            <w:pPr>
              <w:pStyle w:val="iBAAGStandardText"/>
            </w:pPr>
            <w:r w:rsidRPr="00C33E1B">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9" w14:textId="6F2AFCC3" w:rsidR="00FA2FDC" w:rsidRPr="00295D8E" w:rsidRDefault="00C33E1B" w:rsidP="002D7BEE">
            <w:pPr>
              <w:pStyle w:val="iBAAGStandardText"/>
            </w:pPr>
            <w:r w:rsidRPr="00C33E1B">
              <w:rPr>
                <w:rStyle w:val="InstructionalTextChar"/>
                <w:b w:val="0"/>
                <w:color w:val="000000"/>
              </w:rPr>
              <w:t>Out-of-network benefits are not available.</w:t>
            </w: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530BB1">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530BB1">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42F2736C"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6A42C176" w:rsidR="00FA2FDC" w:rsidRPr="00AF43A5" w:rsidRDefault="00FA2FDC" w:rsidP="002D7BEE">
            <w:pPr>
              <w:pStyle w:val="iBAAGStandardText"/>
            </w:pPr>
            <w:r w:rsidRPr="00AF43A5">
              <w:t xml:space="preserve">For a list of Spectera vision providers, </w:t>
            </w:r>
            <w:r>
              <w:t>click</w:t>
            </w:r>
            <w:r w:rsidRPr="00AF43A5">
              <w:t xml:space="preserve"> </w:t>
            </w:r>
            <w:hyperlink r:id="rId55"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4" w14:textId="5B86926F" w:rsidR="00FA2FDC" w:rsidRPr="00AF43A5" w:rsidRDefault="00FA2FDC" w:rsidP="002D7BEE">
            <w:pPr>
              <w:pStyle w:val="iBAAGStandardText"/>
            </w:pPr>
            <w:r w:rsidRPr="00AF43A5">
              <w:rPr>
                <w:rStyle w:val="iBAAGStandardTextBoldChar"/>
              </w:rPr>
              <w:t>$</w:t>
            </w:r>
            <w:r w:rsidR="00C33E1B">
              <w:rPr>
                <w:rStyle w:val="iBAAGStandardTextBoldChar"/>
              </w:rPr>
              <w:t>20</w:t>
            </w:r>
            <w:r w:rsidRPr="00AF43A5">
              <w:t xml:space="preserve"> co-pay per visit</w:t>
            </w:r>
            <w:r>
              <w:t>.</w:t>
            </w:r>
          </w:p>
          <w:p w14:paraId="3542E4C5" w14:textId="4C704E84" w:rsidR="00FA2FDC" w:rsidRPr="00AF43A5" w:rsidRDefault="00FA2FDC" w:rsidP="002D7BEE">
            <w:pPr>
              <w:pStyle w:val="iBAAGStandardText"/>
            </w:pPr>
            <w:r w:rsidRPr="00AF43A5">
              <w:t>The annual deductible does not apply.</w:t>
            </w:r>
          </w:p>
          <w:p w14:paraId="3542E4C6"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704AC263"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D1" w14:textId="147A2AEC"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6BF4A2A6" w14:textId="37E45CF7" w:rsidR="00A604E8" w:rsidRDefault="00C33E1B" w:rsidP="002D7BEE">
            <w:pPr>
              <w:pStyle w:val="iBAAGStandardText"/>
            </w:pPr>
            <w:r w:rsidRPr="00C33E1B">
              <w:rPr>
                <w:color w:val="000000"/>
              </w:rPr>
              <w:t xml:space="preserve">Limited to </w:t>
            </w:r>
            <w:r w:rsidRPr="00C33E1B">
              <w:rPr>
                <w:b/>
                <w:color w:val="000000"/>
              </w:rPr>
              <w:t>1</w:t>
            </w:r>
            <w:r w:rsidR="00A604E8">
              <w:rPr>
                <w:color w:val="000000"/>
              </w:rPr>
              <w:t xml:space="preserve"> exam</w:t>
            </w:r>
            <w:r w:rsidRPr="00C33E1B">
              <w:rPr>
                <w:color w:val="000000"/>
              </w:rPr>
              <w:t xml:space="preserve"> every </w:t>
            </w:r>
            <w:r w:rsidRPr="00C33E1B">
              <w:rPr>
                <w:b/>
                <w:color w:val="000000"/>
              </w:rPr>
              <w:t>24</w:t>
            </w:r>
            <w:r w:rsidR="00A604E8">
              <w:rPr>
                <w:color w:val="000000"/>
              </w:rPr>
              <w:t xml:space="preserve"> m</w:t>
            </w:r>
            <w:r w:rsidRPr="00C33E1B">
              <w:rPr>
                <w:color w:val="000000"/>
              </w:rPr>
              <w:t>onths</w:t>
            </w:r>
            <w:r w:rsidR="00A604E8">
              <w:t>.</w:t>
            </w:r>
          </w:p>
          <w:p w14:paraId="3542E4D6" w14:textId="77777777" w:rsidR="00FA2FDC" w:rsidRPr="00AF43A5" w:rsidRDefault="00FA2FDC" w:rsidP="002D7BEE">
            <w:pPr>
              <w:pStyle w:val="iBAAGStandardText"/>
            </w:pPr>
          </w:p>
          <w:p w14:paraId="3542E4D8" w14:textId="783679DE"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5CEE229F"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77777777"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7" w:history="1">
              <w:r>
                <w:rPr>
                  <w:rStyle w:val="Hyperlink"/>
                </w:rPr>
                <w:t>here</w:t>
              </w:r>
            </w:hyperlink>
            <w:r>
              <w:t>.</w:t>
            </w:r>
          </w:p>
          <w:p w14:paraId="3542E504" w14:textId="1A279EBF" w:rsidR="00FA2FDC" w:rsidRPr="00AF1238" w:rsidRDefault="00FA2FDC" w:rsidP="00FA2FDC">
            <w:pPr>
              <w:pStyle w:val="iBAAGLevel1Bullets"/>
              <w:tabs>
                <w:tab w:val="left" w:pos="720"/>
              </w:tabs>
              <w:rPr>
                <w:rStyle w:val="InstructionalTextChar"/>
                <w:b w:val="0"/>
                <w:color w:val="000000" w:themeColor="text1"/>
              </w:rPr>
            </w:pPr>
            <w:r>
              <w:t xml:space="preserve">State: </w:t>
            </w:r>
            <w:r w:rsidR="00C33E1B" w:rsidRPr="00C33E1B">
              <w:rPr>
                <w:rStyle w:val="InstructionalTextChar"/>
                <w:b w:val="0"/>
                <w:color w:val="000000"/>
              </w:rPr>
              <w:t>CA</w:t>
            </w:r>
          </w:p>
          <w:p w14:paraId="3542E505" w14:textId="5D841ECF" w:rsidR="00FA2FDC" w:rsidRPr="00FD271F" w:rsidRDefault="00FA2FDC" w:rsidP="002D7BEE">
            <w:pPr>
              <w:pStyle w:val="iBAAGLevel1Bullets"/>
            </w:pPr>
            <w:r>
              <w:t xml:space="preserve">Product Code: </w:t>
            </w:r>
            <w:r w:rsidR="00C33E1B" w:rsidRPr="00C33E1B">
              <w:rPr>
                <w:rStyle w:val="InstructionalTextChar"/>
                <w:b w:val="0"/>
                <w:color w:val="000000"/>
              </w:rPr>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0164BFE2" w:rsidR="00FA2FDC" w:rsidRPr="00A71FC9" w:rsidRDefault="00FA2FDC" w:rsidP="002D7BEE">
            <w:pPr>
              <w:pStyle w:val="iBAAGLevel2Bullets"/>
            </w:pPr>
            <w:r w:rsidRPr="00A71FC9">
              <w:t xml:space="preserve">Voluntary sterilization </w:t>
            </w:r>
          </w:p>
          <w:p w14:paraId="3542E52D" w14:textId="356EE23D" w:rsidR="00FA2FDC" w:rsidRPr="00A71FC9" w:rsidRDefault="00FA2FDC" w:rsidP="002D7BEE">
            <w:pPr>
              <w:pStyle w:val="iBAAGLevel2Bullets"/>
            </w:pPr>
            <w:r w:rsidRPr="00A71FC9">
              <w:t>Contraceptive services</w:t>
            </w:r>
            <w:r>
              <w:t xml:space="preserve"> including emergency contraceptives</w:t>
            </w:r>
          </w:p>
          <w:p w14:paraId="3542E52F" w14:textId="0D8DDEC6"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2C54278D"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6" w14:textId="458E8C46" w:rsidR="00FA2FDC" w:rsidRDefault="00FA2FDC" w:rsidP="002D7BEE">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2D7BEE">
            <w:pPr>
              <w:pStyle w:val="iBAAGStandardText"/>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76" w14:textId="77777777" w:rsidTr="006E3DFF">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6E3DFF">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Default="00FA2FDC" w:rsidP="002D7BEE">
            <w:pPr>
              <w:pStyle w:val="iBAAGStandardText"/>
            </w:pPr>
          </w:p>
          <w:p w14:paraId="6F6E9F73" w14:textId="77777777" w:rsidR="004A1885" w:rsidRDefault="004A1885" w:rsidP="004A1885">
            <w:pPr>
              <w:pStyle w:val="iBAAGStandardText"/>
            </w:pPr>
            <w:r>
              <w:t>Benefits are covered for:</w:t>
            </w:r>
          </w:p>
          <w:p w14:paraId="01E7E1B0" w14:textId="77777777" w:rsidR="004A1885" w:rsidRDefault="004A1885" w:rsidP="004A1885">
            <w:pPr>
              <w:pStyle w:val="iBAAGLevel1Bullets"/>
              <w:tabs>
                <w:tab w:val="left" w:pos="720"/>
              </w:tabs>
            </w:pPr>
            <w:r>
              <w:t>Pain therapy.</w:t>
            </w:r>
          </w:p>
          <w:p w14:paraId="37C9DE80" w14:textId="77777777" w:rsidR="004A1885" w:rsidRDefault="004A1885" w:rsidP="004A1885">
            <w:pPr>
              <w:pStyle w:val="iBAAGLevel1Bullets"/>
              <w:tabs>
                <w:tab w:val="left" w:pos="720"/>
              </w:tabs>
            </w:pPr>
            <w:r>
              <w:t>Nausea related to surgery, pregnancy or chemotherapy.</w:t>
            </w:r>
          </w:p>
          <w:p w14:paraId="5669ABDE" w14:textId="77777777" w:rsidR="004A1885" w:rsidRDefault="004A1885" w:rsidP="004A1885">
            <w:pPr>
              <w:pStyle w:val="iBAAGStandardText"/>
            </w:pPr>
          </w:p>
          <w:p w14:paraId="02F44102" w14:textId="0DDE5398" w:rsidR="004A1885" w:rsidRDefault="004A1885" w:rsidP="004A1885">
            <w:pPr>
              <w:pStyle w:val="iBAAGStandardText"/>
            </w:pPr>
            <w:r>
              <w:t>Services must be performed in an office setting (free-standing, clinic or hospital) by a provider who is practicing within the scope of their license or who is</w:t>
            </w:r>
            <w:r w:rsidR="005A3ACB">
              <w:t xml:space="preserve"> nationally certified.</w:t>
            </w:r>
          </w:p>
          <w:p w14:paraId="2539AF1C" w14:textId="77777777" w:rsidR="005A3ACB" w:rsidRPr="00C814E7" w:rsidRDefault="005A3ACB" w:rsidP="004A1885">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1"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554B5566" w14:textId="77777777" w:rsidR="004A1885" w:rsidRDefault="004A1885" w:rsidP="004A1885">
            <w:pPr>
              <w:pStyle w:val="iBAAGStandardText"/>
              <w:rPr>
                <w:rStyle w:val="InstructionalTextChar"/>
              </w:rPr>
            </w:pPr>
            <w:r>
              <w:rPr>
                <w:rStyle w:val="iBAAGStandardTextBoldChar"/>
              </w:rPr>
              <w:t>$20</w:t>
            </w:r>
            <w:r>
              <w:t xml:space="preserve"> co-pay per visit.</w:t>
            </w:r>
          </w:p>
          <w:p w14:paraId="46181E45" w14:textId="77777777" w:rsidR="004A1885" w:rsidRDefault="004A1885" w:rsidP="004A1885">
            <w:pPr>
              <w:pStyle w:val="iBAAGStandardText"/>
              <w:rPr>
                <w:rStyle w:val="InstructionalTextChar"/>
              </w:rPr>
            </w:pPr>
            <w:r>
              <w:t>The annual deductible does not apply.</w:t>
            </w:r>
          </w:p>
          <w:p w14:paraId="264E0C58" w14:textId="77777777" w:rsidR="004A1885" w:rsidRDefault="004A1885" w:rsidP="004A1885">
            <w:pPr>
              <w:pStyle w:val="iBAAGStandardText"/>
              <w:rPr>
                <w:rStyle w:val="InstructionalTextChar"/>
              </w:rPr>
            </w:pPr>
          </w:p>
          <w:p w14:paraId="1B3C4631" w14:textId="77777777" w:rsidR="004A1885" w:rsidRDefault="004A1885" w:rsidP="004A1885">
            <w:pPr>
              <w:pStyle w:val="iBAAGStandardTextBold"/>
            </w:pPr>
            <w:r>
              <w:t>Is prior authorization needed?</w:t>
            </w:r>
          </w:p>
          <w:p w14:paraId="725D7E72" w14:textId="77777777" w:rsidR="004A1885" w:rsidRDefault="004A1885" w:rsidP="004A1885">
            <w:pPr>
              <w:pStyle w:val="iBAAGStandardText"/>
              <w:rPr>
                <w:rStyle w:val="InstructionalTextChar"/>
              </w:rPr>
            </w:pPr>
            <w:r>
              <w:t>No</w:t>
            </w:r>
          </w:p>
          <w:p w14:paraId="3542E57F" w14:textId="77777777" w:rsidR="00FA2FDC" w:rsidRPr="00C814E7" w:rsidRDefault="00FA2FDC" w:rsidP="002D7BEE">
            <w:pPr>
              <w:pStyle w:val="iBAAGStandardText"/>
            </w:pPr>
          </w:p>
        </w:tc>
        <w:tc>
          <w:tcPr>
            <w:tcW w:w="3330" w:type="dxa"/>
            <w:shd w:val="clear" w:color="auto" w:fill="FFFFFF" w:themeFill="background1"/>
          </w:tcPr>
          <w:p w14:paraId="12993235" w14:textId="4A2D7C8B" w:rsidR="004A1885" w:rsidRPr="00555F13" w:rsidRDefault="004A1885" w:rsidP="004A1885">
            <w:pPr>
              <w:pStyle w:val="iBAAGStandardText"/>
              <w:rPr>
                <w:b/>
                <w:color w:val="FF00FF"/>
              </w:rPr>
            </w:pPr>
            <w:r>
              <w:rPr>
                <w:rStyle w:val="iBAAGStandardTextBoldChar"/>
              </w:rPr>
              <w:t>30%</w:t>
            </w:r>
            <w:r>
              <w:rPr>
                <w:rStyle w:val="InstructionalTextChar"/>
              </w:rPr>
              <w:t xml:space="preserve"> </w:t>
            </w:r>
            <w:r>
              <w:t>co-insurance, after you pay the deductible.</w:t>
            </w:r>
          </w:p>
          <w:p w14:paraId="1A27E7D5" w14:textId="77777777" w:rsidR="004A1885" w:rsidRDefault="004A1885" w:rsidP="004A1885">
            <w:pPr>
              <w:pStyle w:val="iBAAGStandardText"/>
            </w:pPr>
            <w:r w:rsidRPr="00C814E7" w:rsidDel="007157A0">
              <w:t xml:space="preserve"> </w:t>
            </w:r>
          </w:p>
          <w:p w14:paraId="07F5A249" w14:textId="77777777" w:rsidR="004A1885" w:rsidRDefault="004A1885" w:rsidP="004A1885">
            <w:pPr>
              <w:pStyle w:val="iBAAGStandardTextBold"/>
            </w:pPr>
            <w:r>
              <w:t>Is prior authorization needed?</w:t>
            </w:r>
          </w:p>
          <w:p w14:paraId="3542E581" w14:textId="1F50C13C" w:rsidR="00FA2FDC" w:rsidRPr="00C814E7" w:rsidRDefault="004A1885" w:rsidP="002D7BEE">
            <w:pPr>
              <w:pStyle w:val="iBAAGStandardText"/>
            </w:pPr>
            <w:r>
              <w:t>No</w:t>
            </w:r>
            <w:r w:rsidRPr="00C814E7" w:rsidDel="007157A0">
              <w:t xml:space="preserve"> </w:t>
            </w:r>
          </w:p>
        </w:tc>
        <w:tc>
          <w:tcPr>
            <w:tcW w:w="3330" w:type="dxa"/>
            <w:shd w:val="clear" w:color="auto" w:fill="FFFFFF" w:themeFill="background1"/>
          </w:tcPr>
          <w:p w14:paraId="7B45E602" w14:textId="67026DF2" w:rsidR="004A1885" w:rsidRDefault="004A1885" w:rsidP="004A1885">
            <w:pPr>
              <w:pStyle w:val="iBAAGStandardText"/>
            </w:pPr>
            <w:r>
              <w:t xml:space="preserve">Limited to </w:t>
            </w:r>
            <w:r>
              <w:rPr>
                <w:rStyle w:val="iBAAGStandardTextBoldChar"/>
              </w:rPr>
              <w:t>20</w:t>
            </w:r>
            <w:r>
              <w:t xml:space="preserve"> treatments per year.</w:t>
            </w:r>
          </w:p>
          <w:p w14:paraId="3542E582" w14:textId="7811D7C9" w:rsidR="00FA2FDC" w:rsidRPr="00C814E7" w:rsidRDefault="00FA2FDC" w:rsidP="002D7BEE">
            <w:pPr>
              <w:pStyle w:val="iBAAGStandardText"/>
            </w:pPr>
          </w:p>
        </w:tc>
      </w:tr>
    </w:tbl>
    <w:tbl>
      <w:tblPr>
        <w:tblStyle w:val="TableGrid3"/>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6E3DFF" w:rsidRPr="003F3B5E" w14:paraId="5C4EB4B0" w14:textId="77777777" w:rsidTr="00584CF2">
        <w:tc>
          <w:tcPr>
            <w:tcW w:w="3618" w:type="dxa"/>
            <w:tcBorders>
              <w:bottom w:val="single" w:sz="4" w:space="0" w:color="000000" w:themeColor="text1"/>
            </w:tcBorders>
            <w:shd w:val="clear" w:color="auto" w:fill="31849B"/>
          </w:tcPr>
          <w:p w14:paraId="16360485" w14:textId="77777777" w:rsidR="006E3DFF" w:rsidRPr="003F3B5E" w:rsidRDefault="006E3DFF" w:rsidP="000C6D87">
            <w:pPr>
              <w:pStyle w:val="iBAAGTableHeader"/>
            </w:pPr>
            <w:r w:rsidRPr="00E8503B">
              <w:t>Common Medical Event</w:t>
            </w:r>
          </w:p>
        </w:tc>
        <w:tc>
          <w:tcPr>
            <w:tcW w:w="3330" w:type="dxa"/>
            <w:tcBorders>
              <w:bottom w:val="single" w:sz="4" w:space="0" w:color="000000" w:themeColor="text1"/>
            </w:tcBorders>
            <w:shd w:val="clear" w:color="auto" w:fill="31849B"/>
          </w:tcPr>
          <w:p w14:paraId="315831D1" w14:textId="77777777" w:rsidR="006E3DFF" w:rsidRDefault="006E3DFF" w:rsidP="000C6D87">
            <w:pPr>
              <w:pStyle w:val="iBAAGTableHeader"/>
            </w:pPr>
            <w:r>
              <w:t>Your cost if you use</w:t>
            </w:r>
          </w:p>
          <w:p w14:paraId="1F7BEE0D" w14:textId="77777777" w:rsidR="006E3DFF" w:rsidRPr="003F3B5E" w:rsidRDefault="006E3DFF" w:rsidP="000C6D87">
            <w:pPr>
              <w:pStyle w:val="iBAAGTableHeader"/>
            </w:pPr>
            <w:r>
              <w:t>Network benefits</w:t>
            </w:r>
          </w:p>
        </w:tc>
        <w:tc>
          <w:tcPr>
            <w:tcW w:w="3330" w:type="dxa"/>
            <w:tcBorders>
              <w:bottom w:val="single" w:sz="4" w:space="0" w:color="000000" w:themeColor="text1"/>
            </w:tcBorders>
            <w:shd w:val="clear" w:color="auto" w:fill="31849B"/>
          </w:tcPr>
          <w:p w14:paraId="70683B5E" w14:textId="77777777" w:rsidR="006E3DFF" w:rsidRDefault="006E3DFF" w:rsidP="000C6D87">
            <w:pPr>
              <w:pStyle w:val="iBAAGTableHeader"/>
            </w:pPr>
            <w:r>
              <w:t>Your cost if you use</w:t>
            </w:r>
          </w:p>
          <w:p w14:paraId="69BA6C66" w14:textId="77777777" w:rsidR="006E3DFF" w:rsidRPr="003F3B5E" w:rsidRDefault="006E3DFF" w:rsidP="000C6D87">
            <w:pPr>
              <w:pStyle w:val="iBAAGTableHeader"/>
            </w:pPr>
            <w:r>
              <w:t>Out-of-Network benefits</w:t>
            </w:r>
          </w:p>
        </w:tc>
        <w:tc>
          <w:tcPr>
            <w:tcW w:w="3330" w:type="dxa"/>
            <w:tcBorders>
              <w:bottom w:val="single" w:sz="4" w:space="0" w:color="000000" w:themeColor="text1"/>
            </w:tcBorders>
            <w:shd w:val="clear" w:color="auto" w:fill="31849B"/>
          </w:tcPr>
          <w:p w14:paraId="2FDD6A95" w14:textId="77777777" w:rsidR="006E3DFF" w:rsidRPr="003F3B5E" w:rsidRDefault="006E3DFF" w:rsidP="000C6D87">
            <w:pPr>
              <w:pStyle w:val="iBAAGTableHeader"/>
            </w:pPr>
            <w:r w:rsidRPr="00E8503B">
              <w:t>Limits &amp; Exceptions</w:t>
            </w:r>
          </w:p>
        </w:tc>
      </w:tr>
      <w:tr w:rsidR="006E3DFF" w:rsidRPr="003F3B5E" w14:paraId="59CF4347" w14:textId="77777777" w:rsidTr="00584CF2">
        <w:tc>
          <w:tcPr>
            <w:tcW w:w="3618" w:type="dxa"/>
            <w:shd w:val="clear" w:color="auto" w:fill="FFFFFF" w:themeFill="background1"/>
          </w:tcPr>
          <w:p w14:paraId="5276A69E" w14:textId="77777777" w:rsidR="006E3DFF" w:rsidRPr="003F3B5E" w:rsidRDefault="006E3DFF" w:rsidP="000C6D87">
            <w:pPr>
              <w:pStyle w:val="iBAAGSituationBoxName"/>
            </w:pPr>
            <w:bookmarkStart w:id="72" w:name="Breast_Cancer_Services"/>
            <w:r>
              <w:t>Breast Cancer Services</w:t>
            </w:r>
            <w:bookmarkEnd w:id="72"/>
          </w:p>
          <w:p w14:paraId="2CE2DDB5" w14:textId="77777777" w:rsidR="006E3DFF" w:rsidRPr="003F3B5E" w:rsidRDefault="006E3DFF" w:rsidP="000C6D87">
            <w:pPr>
              <w:pStyle w:val="iBAAGStandardText"/>
            </w:pPr>
          </w:p>
          <w:p w14:paraId="16602839" w14:textId="77777777" w:rsidR="006E3DFF" w:rsidRDefault="006E3DFF" w:rsidP="000C6D87">
            <w:pPr>
              <w:pStyle w:val="iBAAGStandardTextBold"/>
            </w:pPr>
            <w:r>
              <w:t>What is covered?</w:t>
            </w:r>
          </w:p>
          <w:p w14:paraId="01F3C06B" w14:textId="77777777" w:rsidR="006E3DFF" w:rsidRDefault="006E3DFF" w:rsidP="000C6D87">
            <w:pPr>
              <w:pStyle w:val="iBAAGStandardText"/>
            </w:pPr>
            <w:r>
              <w:t>Benefits for the diagnosis and treatment of breast cancer.</w:t>
            </w:r>
          </w:p>
          <w:p w14:paraId="7F2974B3" w14:textId="77777777" w:rsidR="006E3DFF" w:rsidRDefault="006E3DFF" w:rsidP="000C6D87">
            <w:pPr>
              <w:pStyle w:val="iBAAGStandardText"/>
            </w:pPr>
          </w:p>
          <w:p w14:paraId="746F0132" w14:textId="77777777" w:rsidR="006E3DFF" w:rsidRDefault="006E3DFF" w:rsidP="000C6D87">
            <w:pPr>
              <w:pStyle w:val="iBAAGStandardTextBold"/>
            </w:pPr>
            <w:r>
              <w:t xml:space="preserve">Want more information? </w:t>
            </w:r>
          </w:p>
          <w:p w14:paraId="618DC9FB" w14:textId="77777777" w:rsidR="006E3DFF" w:rsidRDefault="006E3DFF" w:rsidP="000C6D87">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14:paraId="178A94E7" w14:textId="77777777" w:rsidR="006E3DFF" w:rsidRPr="003F3B5E" w:rsidRDefault="006E3DFF" w:rsidP="000C6D87">
            <w:pPr>
              <w:pStyle w:val="iBAAGStandardText"/>
            </w:pPr>
          </w:p>
        </w:tc>
        <w:tc>
          <w:tcPr>
            <w:tcW w:w="3330" w:type="dxa"/>
            <w:shd w:val="clear" w:color="auto" w:fill="FFFFFF" w:themeFill="background1"/>
          </w:tcPr>
          <w:p w14:paraId="3A7F18EA" w14:textId="77777777" w:rsidR="006E3DFF" w:rsidRDefault="006E3DFF" w:rsidP="000C6D87">
            <w:pPr>
              <w:pStyle w:val="iBAAGStandardText"/>
            </w:pPr>
            <w:r>
              <w:t xml:space="preserve">The amount you pay is based on where the covered health service is provided. </w:t>
            </w:r>
          </w:p>
          <w:p w14:paraId="38EBAF49" w14:textId="77777777" w:rsidR="006E3DFF" w:rsidRDefault="006E3DFF" w:rsidP="000C6D87">
            <w:pPr>
              <w:pStyle w:val="iBAAGStandardText"/>
            </w:pPr>
          </w:p>
          <w:p w14:paraId="44B05B09" w14:textId="77777777" w:rsidR="006E3DFF" w:rsidRDefault="006E3DFF" w:rsidP="000C6D87">
            <w:pPr>
              <w:pStyle w:val="iBAAGStandardTextBold"/>
            </w:pPr>
            <w:r>
              <w:t>Is prior authorization needed?</w:t>
            </w:r>
          </w:p>
          <w:p w14:paraId="3CA1481A" w14:textId="62254B1B" w:rsidR="006E3DFF" w:rsidRDefault="006E3DFF" w:rsidP="000C6D87">
            <w:pPr>
              <w:pStyle w:val="iBAAGStandardText"/>
            </w:pPr>
            <w:r>
              <w:t>No</w:t>
            </w:r>
          </w:p>
          <w:p w14:paraId="3C514956" w14:textId="77777777" w:rsidR="006E3DFF" w:rsidRPr="003F3B5E" w:rsidRDefault="006E3DFF">
            <w:pPr>
              <w:pStyle w:val="iBAAGStandardText"/>
            </w:pPr>
          </w:p>
        </w:tc>
        <w:tc>
          <w:tcPr>
            <w:tcW w:w="3330" w:type="dxa"/>
            <w:shd w:val="clear" w:color="auto" w:fill="FFFFFF" w:themeFill="background1"/>
          </w:tcPr>
          <w:p w14:paraId="1577478E" w14:textId="77777777" w:rsidR="006E3DFF" w:rsidRDefault="006E3DFF" w:rsidP="000C6D87">
            <w:pPr>
              <w:pStyle w:val="iBAAGStandardText"/>
            </w:pPr>
            <w:r>
              <w:t xml:space="preserve">The amount you pay is based on where the covered health service is provided. </w:t>
            </w:r>
          </w:p>
          <w:p w14:paraId="1C00C7DD" w14:textId="77777777" w:rsidR="006E3DFF" w:rsidRDefault="006E3DFF" w:rsidP="000C6D87">
            <w:pPr>
              <w:pStyle w:val="iBAAGStandardText"/>
            </w:pPr>
          </w:p>
          <w:p w14:paraId="65002261" w14:textId="77777777" w:rsidR="006E3DFF" w:rsidRDefault="006E3DFF" w:rsidP="000C6D87">
            <w:pPr>
              <w:pStyle w:val="iBAAGStandardTextBold"/>
            </w:pPr>
            <w:r>
              <w:t>Is prior authorization needed?</w:t>
            </w:r>
          </w:p>
          <w:p w14:paraId="35BAA29E" w14:textId="3C68B323" w:rsidR="006E3DFF" w:rsidRDefault="006E3DFF" w:rsidP="000C6D87">
            <w:pPr>
              <w:pStyle w:val="iBAAGStandardText"/>
            </w:pPr>
            <w:r>
              <w:t>The authorization requirement is based on where the covered health service is provided.</w:t>
            </w:r>
          </w:p>
          <w:p w14:paraId="53FD5792" w14:textId="77777777" w:rsidR="006E3DFF" w:rsidRDefault="006E3DFF" w:rsidP="000C6D87">
            <w:pPr>
              <w:pStyle w:val="iBAAGStandardText"/>
            </w:pPr>
          </w:p>
          <w:p w14:paraId="39156384" w14:textId="77777777" w:rsidR="006E3DFF" w:rsidRDefault="006E3DFF" w:rsidP="000C6D87">
            <w:pPr>
              <w:pStyle w:val="iBAAGStandardTextBold"/>
            </w:pPr>
            <w:r>
              <w:t>Prior authorization is:</w:t>
            </w:r>
          </w:p>
          <w:p w14:paraId="049792E0" w14:textId="17AD2A59" w:rsidR="006E3DFF" w:rsidRDefault="006E3DFF" w:rsidP="000C6D87">
            <w:pPr>
              <w:pStyle w:val="iBAAGStandardText"/>
              <w:rPr>
                <w:rStyle w:val="InstructionalTextChar"/>
              </w:rPr>
            </w:pPr>
            <w:r>
              <w:t>Getting approval by calling the number listed on your health plan ID card before you can get medicine or services.</w:t>
            </w:r>
          </w:p>
          <w:p w14:paraId="45EA5FA2" w14:textId="77777777" w:rsidR="006E3DFF" w:rsidRPr="003F3B5E" w:rsidRDefault="006E3DFF" w:rsidP="000C6D87">
            <w:pPr>
              <w:pStyle w:val="iBAAGStandardText"/>
            </w:pPr>
          </w:p>
        </w:tc>
        <w:tc>
          <w:tcPr>
            <w:tcW w:w="3330" w:type="dxa"/>
            <w:shd w:val="clear" w:color="auto" w:fill="FFFFFF" w:themeFill="background1"/>
          </w:tcPr>
          <w:p w14:paraId="4B63B5E6" w14:textId="77777777" w:rsidR="006E3DFF" w:rsidRDefault="006E3DFF" w:rsidP="000C6D87">
            <w:pPr>
              <w:pStyle w:val="iBAAGStandardText"/>
            </w:pPr>
            <w:r>
              <w:t xml:space="preserve">For breast cancer screenings, see the </w:t>
            </w:r>
            <w:r w:rsidRPr="00F13EDA">
              <w:rPr>
                <w:rStyle w:val="iBAAGStandardTextItalicsChar"/>
              </w:rPr>
              <w:t>Preventive Care</w:t>
            </w:r>
            <w:r>
              <w:t xml:space="preserve"> section.</w:t>
            </w:r>
          </w:p>
          <w:p w14:paraId="4B460F8C" w14:textId="77777777" w:rsidR="006E3DFF" w:rsidRPr="003F3B5E" w:rsidRDefault="006E3DFF" w:rsidP="000C6D87">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8A" w14:textId="77777777" w:rsidTr="00561AA5">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D65A4A" w:rsidRPr="003F3B5E" w14:paraId="3542E60C" w14:textId="77777777" w:rsidTr="00561AA5">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3" w:history="1">
              <w:r w:rsidRPr="000D02D9">
                <w:rPr>
                  <w:rStyle w:val="Hyperlinks"/>
                </w:rPr>
                <w:t>glossary</w:t>
              </w:r>
            </w:hyperlink>
            <w:r>
              <w:t xml:space="preserve"> for 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Cost for non-health services (for example: travel/transportation) required for you to 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561AA5">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t>About Your Benefits</w:t>
            </w:r>
          </w:p>
        </w:tc>
      </w:tr>
      <w:tr w:rsidR="00D65A4A" w:rsidRPr="003F3B5E" w14:paraId="3542E61E" w14:textId="77777777" w:rsidTr="00561AA5">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3A41B806"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561AA5">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561AA5">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103ABF4B" w:rsidR="00D65A4A" w:rsidRDefault="00C33E1B" w:rsidP="002D7BEE">
            <w:pPr>
              <w:pStyle w:val="iBAAGStandardText"/>
            </w:pPr>
            <w:r>
              <w:rPr>
                <w:rStyle w:val="iBAAGStandardTextBoldChar"/>
              </w:rPr>
              <w:t>10%</w:t>
            </w:r>
            <w:r w:rsidR="00D65A4A">
              <w:t xml:space="preserve"> co-insurance, after you pay the deductible.</w:t>
            </w:r>
          </w:p>
          <w:p w14:paraId="3542E638" w14:textId="0E874843"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3280E70E" w:rsidR="00D65A4A" w:rsidRDefault="00C33E1B" w:rsidP="002D7BEE">
            <w:pPr>
              <w:pStyle w:val="iBAAGStandardText"/>
            </w:pPr>
            <w:r>
              <w:rPr>
                <w:rStyle w:val="iBAAGStandardTextBoldChar"/>
              </w:rPr>
              <w:t>30%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162CD2C3" w:rsidR="00D65A4A" w:rsidRDefault="00C33E1B"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If you do not use a designated provider, benefits will be 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561AA5" w:rsidRPr="003F3B5E" w14:paraId="5108BAC2" w14:textId="77777777" w:rsidTr="00584CF2">
        <w:tc>
          <w:tcPr>
            <w:tcW w:w="3618" w:type="dxa"/>
            <w:tcBorders>
              <w:bottom w:val="single" w:sz="4" w:space="0" w:color="000000" w:themeColor="text1"/>
            </w:tcBorders>
            <w:shd w:val="clear" w:color="auto" w:fill="31849B"/>
            <w:vAlign w:val="center"/>
          </w:tcPr>
          <w:p w14:paraId="04EA3801" w14:textId="77777777" w:rsidR="00561AA5" w:rsidRPr="003F3B5E" w:rsidRDefault="00561AA5" w:rsidP="000C6D8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8732494" w14:textId="77777777" w:rsidR="00561AA5" w:rsidRDefault="00561AA5" w:rsidP="000C6D87">
            <w:pPr>
              <w:pStyle w:val="iBAAGTableHeader"/>
            </w:pPr>
            <w:r>
              <w:t>Your cost if you use</w:t>
            </w:r>
          </w:p>
          <w:p w14:paraId="644F0DAB" w14:textId="77777777" w:rsidR="00561AA5" w:rsidRPr="003F3B5E" w:rsidRDefault="00561AA5" w:rsidP="000C6D87">
            <w:pPr>
              <w:pStyle w:val="iBAAGTableHeader"/>
            </w:pPr>
            <w:r>
              <w:t>Network benefits</w:t>
            </w:r>
          </w:p>
        </w:tc>
        <w:tc>
          <w:tcPr>
            <w:tcW w:w="3330" w:type="dxa"/>
            <w:tcBorders>
              <w:bottom w:val="single" w:sz="4" w:space="0" w:color="000000" w:themeColor="text1"/>
            </w:tcBorders>
            <w:shd w:val="clear" w:color="auto" w:fill="31849B"/>
            <w:vAlign w:val="center"/>
          </w:tcPr>
          <w:p w14:paraId="47CC3309" w14:textId="77777777" w:rsidR="00561AA5" w:rsidRDefault="00561AA5" w:rsidP="000C6D87">
            <w:pPr>
              <w:pStyle w:val="iBAAGTableHeader"/>
            </w:pPr>
            <w:r>
              <w:t>Your cost if you use</w:t>
            </w:r>
          </w:p>
          <w:p w14:paraId="7FCEB8E8" w14:textId="77777777" w:rsidR="00561AA5" w:rsidRPr="003F3B5E" w:rsidRDefault="00561AA5" w:rsidP="000C6D87">
            <w:pPr>
              <w:pStyle w:val="iBAAGTableHeader"/>
            </w:pPr>
            <w:r>
              <w:t>Out-of-Network benefits</w:t>
            </w:r>
          </w:p>
        </w:tc>
        <w:tc>
          <w:tcPr>
            <w:tcW w:w="3330" w:type="dxa"/>
            <w:tcBorders>
              <w:bottom w:val="single" w:sz="4" w:space="0" w:color="000000" w:themeColor="text1"/>
            </w:tcBorders>
            <w:shd w:val="clear" w:color="auto" w:fill="31849B"/>
            <w:vAlign w:val="center"/>
          </w:tcPr>
          <w:p w14:paraId="389897EA" w14:textId="77777777" w:rsidR="00561AA5" w:rsidRPr="003F3B5E" w:rsidRDefault="00561AA5" w:rsidP="000C6D87">
            <w:pPr>
              <w:pStyle w:val="iBAAGTableHeader"/>
            </w:pPr>
            <w:r w:rsidRPr="00E8503B">
              <w:t>Limits &amp; Exceptions</w:t>
            </w:r>
          </w:p>
        </w:tc>
      </w:tr>
      <w:tr w:rsidR="00561AA5" w:rsidRPr="003F3B5E" w14:paraId="03802644" w14:textId="77777777" w:rsidTr="00584CF2">
        <w:tc>
          <w:tcPr>
            <w:tcW w:w="3618" w:type="dxa"/>
            <w:shd w:val="clear" w:color="auto" w:fill="FFFFFF" w:themeFill="background1"/>
          </w:tcPr>
          <w:p w14:paraId="56F17AA5" w14:textId="77777777" w:rsidR="00561AA5" w:rsidRPr="003F3B5E" w:rsidRDefault="00561AA5" w:rsidP="000C6D87">
            <w:pPr>
              <w:pStyle w:val="iBAAGSituationBoxName"/>
            </w:pPr>
            <w:bookmarkStart w:id="75" w:name="Dental_Anesthesia_Services"/>
            <w:r>
              <w:t>Dental Anesthesia Services</w:t>
            </w:r>
            <w:bookmarkEnd w:id="75"/>
          </w:p>
          <w:p w14:paraId="08FAE170" w14:textId="77777777" w:rsidR="00561AA5" w:rsidRPr="00F13EDA" w:rsidRDefault="00561AA5" w:rsidP="000C6D87">
            <w:pPr>
              <w:pStyle w:val="iBAAGStandardText"/>
            </w:pPr>
          </w:p>
          <w:p w14:paraId="1BA742D5" w14:textId="77777777" w:rsidR="00561AA5" w:rsidRPr="00F13EDA" w:rsidRDefault="00561AA5" w:rsidP="000C6D87">
            <w:pPr>
              <w:pStyle w:val="iBAAGStandardText"/>
            </w:pPr>
            <w:r w:rsidRPr="00F13EDA">
              <w:t>Benefits include:</w:t>
            </w:r>
          </w:p>
          <w:p w14:paraId="7ABBA13E" w14:textId="77777777" w:rsidR="00561AA5" w:rsidRPr="00F13EDA" w:rsidRDefault="00561AA5" w:rsidP="000C6D87">
            <w:pPr>
              <w:pStyle w:val="iBAAGLevel1Bullets"/>
            </w:pPr>
            <w:r>
              <w:t>General anesthesia</w:t>
            </w:r>
          </w:p>
          <w:p w14:paraId="0B25CCC0" w14:textId="77777777" w:rsidR="00561AA5" w:rsidRDefault="00561AA5" w:rsidP="000C6D87">
            <w:pPr>
              <w:pStyle w:val="iBAAGLevel1Bullets"/>
            </w:pPr>
            <w:r>
              <w:t>Facility charges</w:t>
            </w:r>
          </w:p>
          <w:p w14:paraId="442C93BA" w14:textId="77777777" w:rsidR="00561AA5" w:rsidRPr="00F13EDA" w:rsidRDefault="00561AA5" w:rsidP="000C6D87"/>
          <w:p w14:paraId="7D2C2653" w14:textId="77777777" w:rsidR="00561AA5" w:rsidRDefault="00561AA5" w:rsidP="000C6D87">
            <w:pPr>
              <w:pStyle w:val="iBAAGStandardTextBold"/>
            </w:pPr>
            <w:r>
              <w:t xml:space="preserve">Want more information? </w:t>
            </w:r>
          </w:p>
          <w:p w14:paraId="21C7439A" w14:textId="77777777" w:rsidR="00561AA5" w:rsidRDefault="00561AA5" w:rsidP="000C6D87">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747931C0" w14:textId="77777777" w:rsidR="00561AA5" w:rsidRPr="003F3B5E" w:rsidRDefault="00561AA5" w:rsidP="000C6D87">
            <w:pPr>
              <w:pStyle w:val="iBAAGStandardText"/>
            </w:pPr>
          </w:p>
        </w:tc>
        <w:tc>
          <w:tcPr>
            <w:tcW w:w="3330" w:type="dxa"/>
            <w:shd w:val="clear" w:color="auto" w:fill="FFFFFF" w:themeFill="background1"/>
          </w:tcPr>
          <w:p w14:paraId="6876858A" w14:textId="67BA83E4" w:rsidR="00561AA5" w:rsidRDefault="00561AA5" w:rsidP="000C6D87">
            <w:pPr>
              <w:pStyle w:val="iBAAGStandardText"/>
            </w:pPr>
            <w:r w:rsidRPr="00584CF2">
              <w:rPr>
                <w:rStyle w:val="InstructionalTextChar"/>
                <w:color w:val="auto"/>
              </w:rPr>
              <w:t>10%</w:t>
            </w:r>
            <w:r w:rsidRPr="00584CF2">
              <w:rPr>
                <w:color w:val="auto"/>
              </w:rPr>
              <w:t xml:space="preserve"> co-insurance</w:t>
            </w:r>
            <w:r w:rsidRPr="00F13EDA">
              <w:t>, after you pay the deductible.</w:t>
            </w:r>
            <w:r>
              <w:t xml:space="preserve"> </w:t>
            </w:r>
          </w:p>
          <w:p w14:paraId="323C0806" w14:textId="77777777" w:rsidR="00561AA5" w:rsidRDefault="00561AA5" w:rsidP="000C6D87">
            <w:pPr>
              <w:pStyle w:val="iBAAGStandardText"/>
              <w:rPr>
                <w:rStyle w:val="InstructionalTextChar"/>
              </w:rPr>
            </w:pPr>
          </w:p>
          <w:p w14:paraId="5D6468A4" w14:textId="77777777" w:rsidR="00561AA5" w:rsidRDefault="00561AA5" w:rsidP="000C6D87">
            <w:pPr>
              <w:pStyle w:val="iBAAGStandardText"/>
              <w:jc w:val="center"/>
            </w:pPr>
          </w:p>
          <w:p w14:paraId="700F466C" w14:textId="77777777" w:rsidR="00561AA5" w:rsidRDefault="00561AA5" w:rsidP="000C6D87">
            <w:pPr>
              <w:pStyle w:val="iBAAGStandardTextBold"/>
            </w:pPr>
            <w:r>
              <w:t>Is prior authorization needed?</w:t>
            </w:r>
          </w:p>
          <w:p w14:paraId="150D9E30" w14:textId="77777777" w:rsidR="00561AA5" w:rsidRPr="003F3B5E" w:rsidRDefault="00561AA5" w:rsidP="000C6D87">
            <w:r>
              <w:t>No</w:t>
            </w:r>
          </w:p>
        </w:tc>
        <w:tc>
          <w:tcPr>
            <w:tcW w:w="3330" w:type="dxa"/>
            <w:shd w:val="clear" w:color="auto" w:fill="FFFFFF" w:themeFill="background1"/>
          </w:tcPr>
          <w:p w14:paraId="467A6224" w14:textId="6F5EEB14" w:rsidR="00561AA5" w:rsidRDefault="00561AA5" w:rsidP="000C6D87">
            <w:r>
              <w:rPr>
                <w:rStyle w:val="iBAAGStandardTextBoldChar"/>
              </w:rPr>
              <w:t>30%</w:t>
            </w:r>
            <w:r>
              <w:t xml:space="preserve"> </w:t>
            </w:r>
            <w:r w:rsidRPr="00F13EDA">
              <w:t>co-insurance, after you pay the deductible.</w:t>
            </w:r>
            <w:r>
              <w:t xml:space="preserve"> </w:t>
            </w:r>
          </w:p>
          <w:p w14:paraId="75025AB4" w14:textId="77777777" w:rsidR="00561AA5" w:rsidRDefault="00561AA5" w:rsidP="000C6D87">
            <w:pPr>
              <w:pStyle w:val="iBAAGStandardText"/>
            </w:pPr>
          </w:p>
          <w:p w14:paraId="765EA106" w14:textId="77777777" w:rsidR="00561AA5" w:rsidRDefault="00561AA5" w:rsidP="000C6D87">
            <w:pPr>
              <w:pStyle w:val="iBAAGStandardTextBold"/>
            </w:pPr>
            <w:r>
              <w:t>Is prior authorization needed?</w:t>
            </w:r>
          </w:p>
          <w:p w14:paraId="27546A47" w14:textId="77777777" w:rsidR="00561AA5" w:rsidRPr="003F3B5E" w:rsidRDefault="00561AA5" w:rsidP="000C6D87">
            <w:r>
              <w:t>No</w:t>
            </w:r>
          </w:p>
        </w:tc>
        <w:tc>
          <w:tcPr>
            <w:tcW w:w="3330" w:type="dxa"/>
            <w:shd w:val="clear" w:color="auto" w:fill="FFFFFF" w:themeFill="background1"/>
          </w:tcPr>
          <w:p w14:paraId="6C7DEC73" w14:textId="77777777" w:rsidR="00561AA5" w:rsidRPr="00DD0D9D" w:rsidRDefault="00561AA5" w:rsidP="000C6D87">
            <w:pPr>
              <w:pStyle w:val="iBAAGStandardText"/>
            </w:pPr>
            <w:r w:rsidRPr="00DD0D9D">
              <w:t>Benefits are limited to a person that:</w:t>
            </w:r>
          </w:p>
          <w:p w14:paraId="35E4DCA2" w14:textId="77777777" w:rsidR="00561AA5" w:rsidRPr="00DD0D9D" w:rsidRDefault="00561AA5" w:rsidP="000C6D87">
            <w:pPr>
              <w:pStyle w:val="iBAAGLevel1Bullets"/>
            </w:pPr>
            <w:r w:rsidRPr="00DD0D9D">
              <w:t xml:space="preserve">Is under </w:t>
            </w:r>
            <w:r w:rsidRPr="00DD0D9D">
              <w:rPr>
                <w:rStyle w:val="iBAAGStandardTextBoldChar"/>
              </w:rPr>
              <w:t>7</w:t>
            </w:r>
            <w:r w:rsidRPr="00DD0D9D">
              <w:t xml:space="preserve"> years of age</w:t>
            </w:r>
          </w:p>
          <w:p w14:paraId="27F0F936" w14:textId="77777777" w:rsidR="00561AA5" w:rsidRPr="00DD0D9D" w:rsidRDefault="00561AA5" w:rsidP="000C6D87">
            <w:pPr>
              <w:pStyle w:val="iBAAGLevel1Bullets"/>
            </w:pPr>
            <w:r w:rsidRPr="00DD0D9D">
              <w:t>Is developmentally disabled, regardless of age</w:t>
            </w:r>
          </w:p>
          <w:p w14:paraId="62955598" w14:textId="77777777" w:rsidR="00561AA5" w:rsidRPr="00DD0D9D" w:rsidRDefault="00561AA5" w:rsidP="000C6D87">
            <w:pPr>
              <w:pStyle w:val="iBAAGLevel1Bullets"/>
            </w:pPr>
            <w:r w:rsidRPr="00DD0D9D">
              <w:t>Has a health issue that requires general anesthesia, regardless of age</w:t>
            </w:r>
          </w:p>
          <w:p w14:paraId="1601A547" w14:textId="77777777" w:rsidR="00561AA5" w:rsidRPr="00DD0D9D" w:rsidRDefault="00561AA5" w:rsidP="000C6D87">
            <w:pPr>
              <w:pStyle w:val="iBAAGStandardText"/>
            </w:pPr>
          </w:p>
          <w:p w14:paraId="582E4E56" w14:textId="77777777" w:rsidR="00561AA5" w:rsidRPr="003F3B5E" w:rsidRDefault="00561AA5" w:rsidP="000C6D87">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3542E65D" w14:textId="77777777" w:rsidTr="00C80F75">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C80F75">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3 months from the time you are 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7"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509E520A" w:rsidR="00D65A4A" w:rsidRDefault="00C33E1B" w:rsidP="002D7BEE">
            <w:pPr>
              <w:pStyle w:val="iBAAGStandardText"/>
            </w:pPr>
            <w:r>
              <w:rPr>
                <w:rStyle w:val="iBAAGStandardTextBoldChar"/>
              </w:rPr>
              <w:t>10%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3870845B" w:rsidR="00D65A4A" w:rsidRDefault="00C33E1B" w:rsidP="002D7BEE">
            <w:pPr>
              <w:pStyle w:val="iBAAGStandardText"/>
            </w:pPr>
            <w:r w:rsidRPr="00C33E1B">
              <w:rPr>
                <w:color w:val="000000"/>
              </w:rPr>
              <w:t xml:space="preserve"> </w:t>
            </w:r>
          </w:p>
          <w:p w14:paraId="3542E67D" w14:textId="77777777" w:rsidR="00D65A4A" w:rsidRDefault="00D65A4A" w:rsidP="002D7BEE">
            <w:pPr>
              <w:pStyle w:val="iBAAGStandardText"/>
            </w:pPr>
          </w:p>
          <w:p w14:paraId="3542E67F" w14:textId="67D58E99" w:rsidR="00D65A4A" w:rsidRDefault="00C33E1B" w:rsidP="002D7BEE">
            <w:pPr>
              <w:pStyle w:val="iBAAGStandardText"/>
            </w:pPr>
            <w:r w:rsidRPr="00C33E1B">
              <w:rPr>
                <w:rStyle w:val="InstructionalTextChar"/>
                <w:b w:val="0"/>
                <w:color w:val="000000"/>
              </w:rPr>
              <w:t xml:space="preserve">Yes </w:t>
            </w:r>
            <w:r w:rsidR="00D65A4A">
              <w:t>–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5 business day before 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6A877A20" w:rsidR="00D65A4A" w:rsidRDefault="00C33E1B" w:rsidP="002D7BEE">
            <w:pPr>
              <w:pStyle w:val="iBAAGStandardText"/>
            </w:pPr>
            <w:r w:rsidRPr="00C33E1B">
              <w:rPr>
                <w:color w:val="000000"/>
              </w:rP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4389A772" w:rsidR="00D65A4A" w:rsidRDefault="00C33E1B" w:rsidP="002D7BEE">
            <w:pPr>
              <w:pStyle w:val="iBAAGStandardText"/>
            </w:pPr>
            <w:r>
              <w:rPr>
                <w:rStyle w:val="iBAAGStandardTextBoldChar"/>
              </w:rPr>
              <w:t>10%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410093E2" w:rsidR="00D65A4A" w:rsidRDefault="00C33E1B" w:rsidP="002D7BEE">
            <w:pPr>
              <w:pStyle w:val="iBAAGStandardText"/>
            </w:pPr>
            <w:r w:rsidRPr="00C33E1B">
              <w:rPr>
                <w:color w:val="000000"/>
              </w:rPr>
              <w:t xml:space="preserve"> </w:t>
            </w:r>
          </w:p>
          <w:p w14:paraId="3542E691" w14:textId="77777777" w:rsidR="00D65A4A" w:rsidRDefault="00D65A4A" w:rsidP="002D7BEE">
            <w:pPr>
              <w:pStyle w:val="iBAAGStandardText"/>
            </w:pPr>
          </w:p>
          <w:p w14:paraId="3542E693" w14:textId="7DBB8AE1" w:rsidR="00D65A4A" w:rsidRDefault="00C33E1B" w:rsidP="002D7BEE">
            <w:pPr>
              <w:pStyle w:val="iBAAGStandardText"/>
            </w:pPr>
            <w:r w:rsidRPr="00C33E1B">
              <w:rPr>
                <w:rStyle w:val="InstructionalTextChar"/>
                <w:b w:val="0"/>
                <w:color w:val="000000"/>
              </w:rPr>
              <w:t xml:space="preserve">Yes </w:t>
            </w:r>
            <w:r w:rsidR="00D65A4A">
              <w:t>–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0D43E66D" w:rsidR="00D65A4A" w:rsidRDefault="00C33E1B" w:rsidP="002D7BEE">
            <w:pPr>
              <w:pStyle w:val="iBAAGStandardText"/>
            </w:pPr>
            <w:r w:rsidRPr="00C33E1B">
              <w:rPr>
                <w:color w:val="000000"/>
              </w:rP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Default="00D65A4A" w:rsidP="002D7BEE">
            <w:pPr>
              <w:pStyle w:val="iBAAGLevel1Bullets"/>
            </w:pPr>
            <w:r>
              <w:t xml:space="preserve">Damage that occurs as a result of normal activities, daily living or extraordinary use </w:t>
            </w:r>
          </w:p>
          <w:p w14:paraId="7D13A936" w14:textId="77777777" w:rsidR="00E86A6B" w:rsidRDefault="00D65A4A" w:rsidP="00E86A6B">
            <w:pPr>
              <w:pStyle w:val="iBAAGLevel1Bullets"/>
            </w:pPr>
            <w:r>
              <w:t xml:space="preserve">Dental care that is </w:t>
            </w:r>
            <w:r w:rsidRPr="00584CF2">
              <w:rPr>
                <w:color w:val="auto"/>
              </w:rPr>
              <w:t>required to treat the effects of a medical condition</w:t>
            </w:r>
            <w:r w:rsidR="00E86A6B" w:rsidRPr="00584CF2">
              <w:rPr>
                <w:rStyle w:val="MandateStandardTextChar"/>
                <w:color w:val="auto"/>
              </w:rPr>
              <w:t xml:space="preserve">, except as described under </w:t>
            </w:r>
            <w:r w:rsidR="00E86A6B" w:rsidRPr="00584CF2">
              <w:rPr>
                <w:rStyle w:val="MandateTextItalicsChar"/>
                <w:color w:val="auto"/>
              </w:rPr>
              <w:t>Reconstructive Procedures</w:t>
            </w:r>
            <w:r w:rsidR="00E86A6B" w:rsidRPr="00584CF2">
              <w:rPr>
                <w:color w:val="auto"/>
              </w:rPr>
              <w:t>.</w:t>
            </w:r>
          </w:p>
          <w:p w14:paraId="3542E6A3" w14:textId="77777777" w:rsidR="00D65A4A" w:rsidRDefault="00D65A4A" w:rsidP="00584CF2">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C80F75">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C80F75">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8"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t>None</w:t>
            </w:r>
          </w:p>
        </w:tc>
      </w:tr>
      <w:tr w:rsidR="00D65A4A" w:rsidRPr="003F3B5E" w14:paraId="3542E6CB" w14:textId="77777777" w:rsidTr="00C80F75">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C80F75">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071968D6" w:rsidR="00D65A4A" w:rsidRPr="00B61C1C" w:rsidRDefault="00EF3347" w:rsidP="002D7BEE">
            <w:pPr>
              <w:pStyle w:val="iBAAGStandardText"/>
            </w:pPr>
            <w:r w:rsidDel="00EF3347">
              <w:t xml:space="preserve"> </w:t>
            </w:r>
            <w:r w:rsidR="00D65A4A" w:rsidRPr="00B61C1C">
              <w:t xml:space="preserve">The above diabetic supplies are covered under your outpatient prescription drug rider, except for </w:t>
            </w:r>
            <w:r w:rsidR="00D65A4A">
              <w:t>continuous 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52E58145" w:rsidR="00D65A4A" w:rsidRPr="00942BE3" w:rsidRDefault="00C33E1B" w:rsidP="002D7BEE">
            <w:r>
              <w:rPr>
                <w:rStyle w:val="iBAAGStandardTextBoldChar"/>
              </w:rPr>
              <w:t>10%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20822975" w:rsidR="00D65A4A" w:rsidRDefault="00C33E1B" w:rsidP="002D7BEE">
            <w:r>
              <w:rPr>
                <w:rStyle w:val="iBAAGStandardTextBoldChar"/>
              </w:rPr>
              <w:t>30%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t>None</w:t>
            </w:r>
          </w:p>
        </w:tc>
      </w:tr>
      <w:tr w:rsidR="00D65A4A" w:rsidRPr="00515428" w14:paraId="3542E70D" w14:textId="77777777" w:rsidTr="00C80F75">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C80F75">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3C7D2972" w:rsidR="00D65A4A" w:rsidRDefault="00C33E1B" w:rsidP="002D7BEE">
            <w:pPr>
              <w:pStyle w:val="iBAAGStandardText"/>
            </w:pPr>
            <w:r>
              <w:rPr>
                <w:rStyle w:val="iBAAGStandardTextBoldChar"/>
              </w:rPr>
              <w:t>10%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28ABE03E" w:rsidR="00D65A4A" w:rsidRDefault="00C33E1B" w:rsidP="002D7BEE">
            <w:pPr>
              <w:pStyle w:val="iBAAGStandardText"/>
            </w:pPr>
            <w:r>
              <w:rPr>
                <w:rStyle w:val="iBAAGStandardTextBoldChar"/>
              </w:rPr>
              <w:t>30%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C80F75">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t>Your cost if you use</w:t>
            </w:r>
          </w:p>
          <w:p w14:paraId="3542E74D" w14:textId="77777777" w:rsidR="00D65A4A" w:rsidRPr="000D35F5" w:rsidRDefault="00D65A4A" w:rsidP="002D7BE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t>Limits &amp; Exceptions</w:t>
            </w:r>
          </w:p>
        </w:tc>
      </w:tr>
      <w:tr w:rsidR="00D65A4A" w:rsidRPr="00940F05" w14:paraId="3542E75F" w14:textId="77777777" w:rsidTr="00C80F75">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1"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0E30C226" w:rsidR="00D65A4A" w:rsidRPr="000C44FB" w:rsidRDefault="00D65A4A" w:rsidP="002D7BEE">
            <w:pPr>
              <w:pStyle w:val="iBAAGStandardText"/>
              <w:rPr>
                <w:rFonts w:cs="Arial"/>
                <w:szCs w:val="22"/>
              </w:rPr>
            </w:pPr>
            <w:r w:rsidRPr="000C44FB">
              <w:rPr>
                <w:rFonts w:cs="Arial"/>
                <w:szCs w:val="22"/>
              </w:rPr>
              <w:t xml:space="preserve">No coverage for experimental, investigational or </w:t>
            </w:r>
            <w:r w:rsidRPr="00584CF2">
              <w:rPr>
                <w:rFonts w:cs="Arial"/>
                <w:color w:val="auto"/>
                <w:szCs w:val="22"/>
              </w:rPr>
              <w:t>unproven services.</w:t>
            </w:r>
            <w:r w:rsidR="00E86A6B" w:rsidRPr="00584CF2">
              <w:rPr>
                <w:rStyle w:val="MandateStandardTextChar"/>
                <w:color w:val="auto"/>
              </w:rPr>
              <w:t xml:space="preserve"> Exceptions may apply. For more information, 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C80F75">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C80F75">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t>The amount you pay is based on where the covered health service is 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t>The amount you pay is based on where the covered health service is 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E" w14:textId="5C2959CD" w:rsidR="00D65A4A" w:rsidRDefault="00634EBF" w:rsidP="002D7BEE">
            <w:pPr>
              <w:pStyle w:val="iBAAGStandardText"/>
            </w:pPr>
            <w:r>
              <w:t>No</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t>No coverage for:</w:t>
            </w:r>
          </w:p>
          <w:p w14:paraId="3542E781" w14:textId="77777777" w:rsidR="00D65A4A" w:rsidRDefault="00D65A4A" w:rsidP="002D7BEE">
            <w:pPr>
              <w:pStyle w:val="iBAAGLevel1Bullets"/>
            </w:pPr>
            <w:r>
              <w:t>Surgical and drug treatment not 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C80F75">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C80F75">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3"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9E" w14:textId="77777777" w:rsidR="00D65A4A" w:rsidRDefault="00D65A4A" w:rsidP="002D7BEE">
            <w:pPr>
              <w:pStyle w:val="iBAAGStandardText"/>
            </w:pPr>
            <w:r w:rsidRPr="00CB1AFA">
              <w:t>The amount you pay is based on where the covered health service is provided.</w:t>
            </w:r>
          </w:p>
          <w:p w14:paraId="25AC4B06" w14:textId="77777777" w:rsidR="00E73859" w:rsidRPr="00CB1AFA" w:rsidRDefault="00E73859"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5415024" w14:textId="77777777" w:rsidR="00E73859" w:rsidRDefault="00E73859" w:rsidP="002D7BEE">
            <w:pPr>
              <w:pStyle w:val="iBAAGStandardText"/>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B1" w14:textId="57712B84" w:rsidR="00D65A4A" w:rsidRDefault="00D65A4A" w:rsidP="002D7BEE">
            <w:pPr>
              <w:pStyle w:val="iBAAGStandardText"/>
            </w:pPr>
            <w:r w:rsidRPr="00571967">
              <w:rPr>
                <w:rStyle w:val="iBAAGStandardTextBoldChar"/>
              </w:rPr>
              <w:t>$</w:t>
            </w:r>
            <w:r w:rsidR="00C33E1B">
              <w:rPr>
                <w:rStyle w:val="iBAAGStandardTextBoldChar"/>
              </w:rPr>
              <w:t>20</w:t>
            </w:r>
            <w:r>
              <w:t xml:space="preserve"> co-pay per visit</w:t>
            </w:r>
            <w:r w:rsidR="00C33E1B" w:rsidRPr="00C33E1B">
              <w:rPr>
                <w:rStyle w:val="InstructionalTextChar"/>
                <w:b w:val="0"/>
                <w:color w:val="000000"/>
              </w:rPr>
              <w:t>. The annual deductible does not apply.</w:t>
            </w:r>
          </w:p>
          <w:p w14:paraId="3542E7B2"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2B9F455D" w:rsidR="00D65A4A" w:rsidRPr="002B4D8E" w:rsidRDefault="00C33E1B"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13D9F7A7" w:rsidR="00D65A4A" w:rsidRDefault="00C33E1B" w:rsidP="002D7BEE">
            <w:pPr>
              <w:pStyle w:val="iBAAGStandardText"/>
            </w:pPr>
            <w:r>
              <w:rPr>
                <w:rStyle w:val="iBAAGStandardTextBoldChar"/>
              </w:rPr>
              <w:t>30%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2BFE8900" w:rsidR="00D65A4A" w:rsidRPr="00A04653" w:rsidRDefault="00D65A4A" w:rsidP="002D7BEE">
            <w:pPr>
              <w:pStyle w:val="iBAAGLevel1Bullets"/>
            </w:pPr>
            <w:r w:rsidRPr="00A04653">
              <w:rPr>
                <w:rStyle w:val="iBAAGStandardTextBoldChar"/>
              </w:rPr>
              <w:t>2</w:t>
            </w:r>
            <w:r w:rsidR="00E73859">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C80F75">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t>Your cost if you use</w:t>
            </w:r>
          </w:p>
          <w:p w14:paraId="3542E7EB"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t>Limits &amp; Exceptions</w:t>
            </w:r>
          </w:p>
        </w:tc>
      </w:tr>
      <w:tr w:rsidR="00D65A4A" w:rsidRPr="0026681C" w14:paraId="3542E80E" w14:textId="77777777" w:rsidTr="00C80F75">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1650BBA5" w14:textId="77777777" w:rsidR="00EB588F" w:rsidRDefault="00EB588F" w:rsidP="00EB588F">
            <w:pPr>
              <w:pStyle w:val="iBAAGStandardText"/>
            </w:pPr>
            <w:r w:rsidRPr="00584CF2">
              <w:rPr>
                <w:color w:val="000000"/>
              </w:rPr>
              <w:t xml:space="preserve">UnitedHealthcare Hearing </w:t>
            </w:r>
            <w:r w:rsidRPr="00584CF2">
              <w:t xml:space="preserve">is available to you. For more information about this program, click </w:t>
            </w:r>
            <w:hyperlink r:id="rId74" w:history="1">
              <w:r w:rsidRPr="00584CF2">
                <w:rPr>
                  <w:rStyle w:val="Hyperlink"/>
                  <w:b/>
                  <w:bCs/>
                  <w:color w:val="3333FF"/>
                </w:rPr>
                <w:t>here</w:t>
              </w:r>
            </w:hyperlink>
            <w:r w:rsidRPr="00584CF2">
              <w:t xml:space="preserve"> or call </w:t>
            </w:r>
            <w:r w:rsidRPr="00584CF2">
              <w:rPr>
                <w:rStyle w:val="iBAAGStandardTextBoldChar"/>
              </w:rPr>
              <w:t>1-855-523-9355,</w:t>
            </w:r>
            <w:r w:rsidRPr="00584CF2">
              <w:t xml:space="preserve"> TTY users can dial </w:t>
            </w:r>
            <w:r w:rsidRPr="00584CF2">
              <w:rPr>
                <w:rStyle w:val="iBAAGStandardTextBoldChar"/>
              </w:rPr>
              <w:t>711</w:t>
            </w:r>
            <w:r w:rsidRPr="00584CF2">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705EC3B0" w:rsidR="00D65A4A" w:rsidRPr="0026681C" w:rsidRDefault="00C33E1B" w:rsidP="002D7BEE">
            <w:pPr>
              <w:pStyle w:val="iBAAGStandardText"/>
            </w:pPr>
            <w:r>
              <w:rPr>
                <w:rStyle w:val="iBAAGStandardTextBoldChar"/>
              </w:rPr>
              <w:t>10%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7E862A19" w:rsidR="00D65A4A" w:rsidRPr="0026681C" w:rsidRDefault="00C33E1B" w:rsidP="002D7BEE">
            <w:pPr>
              <w:pStyle w:val="iBAAGStandardText"/>
            </w:pPr>
            <w:r>
              <w:rPr>
                <w:rStyle w:val="iBAAGStandardTextBoldChar"/>
              </w:rPr>
              <w:t>30%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C80F75">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C80F75">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6"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7C0A0853" w:rsidR="00D65A4A" w:rsidRDefault="00C33E1B" w:rsidP="002D7BEE">
            <w:pPr>
              <w:pStyle w:val="iBAAGStandardText"/>
            </w:pPr>
            <w:r>
              <w:rPr>
                <w:rStyle w:val="iBAAGStandardTextBoldChar"/>
              </w:rPr>
              <w:t>10%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27EE531D" w:rsidR="00D65A4A" w:rsidRDefault="00C33E1B" w:rsidP="002D7BEE">
            <w:pPr>
              <w:pStyle w:val="iBAAGStandardText"/>
            </w:pPr>
            <w:r>
              <w:rPr>
                <w:rStyle w:val="iBAAGStandardTextBoldChar"/>
              </w:rPr>
              <w:t>30%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7CF735DB" w:rsidR="00D65A4A" w:rsidRDefault="00C33E1B"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32DA06D9" w:rsidR="00D65A4A" w:rsidRDefault="00D65A4A" w:rsidP="002D7BEE">
            <w:pPr>
              <w:pStyle w:val="iBAAGStandardText"/>
            </w:pPr>
            <w:r>
              <w:t xml:space="preserve">Limited to </w:t>
            </w:r>
            <w:r w:rsidR="00EB588F">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Respite care unless in hospice. This is 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C80F75">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C80F75">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7" w:history="1">
              <w:r w:rsidRPr="00FC1671">
                <w:rPr>
                  <w:rStyle w:val="Hyperlinks"/>
                </w:rPr>
                <w:t>glossary</w:t>
              </w:r>
            </w:hyperlink>
            <w:r w:rsidRPr="00FC1671">
              <w:t xml:space="preserve"> for 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71458912" w:rsidR="00D65A4A" w:rsidRDefault="00C33E1B" w:rsidP="002D7BEE">
            <w:pPr>
              <w:pStyle w:val="iBAAGStandardText"/>
            </w:pPr>
            <w:r>
              <w:rPr>
                <w:rStyle w:val="iBAAGStandardTextBoldChar"/>
              </w:rPr>
              <w:t>10%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13A87A5E" w:rsidR="00D65A4A" w:rsidRDefault="00C33E1B" w:rsidP="002D7BEE">
            <w:pPr>
              <w:pStyle w:val="iBAAGStandardText"/>
            </w:pPr>
            <w:r>
              <w:rPr>
                <w:rStyle w:val="iBAAGStandardTextBoldChar"/>
              </w:rPr>
              <w:t>30%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pay: </w:t>
            </w:r>
          </w:p>
          <w:p w14:paraId="3542E86B" w14:textId="416B212B" w:rsidR="00D65A4A" w:rsidRDefault="00C33E1B"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t>None</w:t>
            </w:r>
          </w:p>
        </w:tc>
      </w:tr>
      <w:tr w:rsidR="00D65A4A" w:rsidRPr="00CD71EA" w14:paraId="3542E870" w14:textId="77777777" w:rsidTr="00C80F75">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C80F75">
        <w:tc>
          <w:tcPr>
            <w:tcW w:w="3517" w:type="dxa"/>
            <w:shd w:val="clear" w:color="auto" w:fill="FFFFFF" w:themeFill="background1"/>
          </w:tcPr>
          <w:p w14:paraId="650FE042" w14:textId="77777777" w:rsidR="00D65A4A" w:rsidRDefault="00D65A4A" w:rsidP="002D7BEE">
            <w:pPr>
              <w:pStyle w:val="iBAAGSituationBoxName"/>
            </w:pPr>
            <w:bookmarkStart w:id="86" w:name="Kidney_Disease_Programs"/>
            <w:r>
              <w:t>Kidney Disease Programs</w:t>
            </w:r>
            <w:bookmarkEnd w:id="86"/>
            <w:r>
              <w:t xml:space="preserve"> </w:t>
            </w:r>
          </w:p>
          <w:p w14:paraId="3542E871" w14:textId="77777777" w:rsidR="00C80F75" w:rsidRPr="00584CF2" w:rsidRDefault="00C80F75" w:rsidP="00584CF2">
            <w:pPr>
              <w:pStyle w:val="iBAAGStandardText"/>
            </w:pP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bl>
    <w:tbl>
      <w:tblPr>
        <w:tblStyle w:val="TableGrid6"/>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01"/>
        <w:gridCol w:w="3330"/>
        <w:gridCol w:w="3330"/>
        <w:gridCol w:w="3330"/>
      </w:tblGrid>
      <w:tr w:rsidR="00C80F75" w:rsidRPr="003F3B5E" w14:paraId="2F582940" w14:textId="77777777" w:rsidTr="00584CF2">
        <w:tc>
          <w:tcPr>
            <w:tcW w:w="3517" w:type="dxa"/>
            <w:tcBorders>
              <w:bottom w:val="single" w:sz="4" w:space="0" w:color="000000" w:themeColor="text1"/>
            </w:tcBorders>
            <w:shd w:val="clear" w:color="auto" w:fill="31849B"/>
            <w:vAlign w:val="center"/>
          </w:tcPr>
          <w:p w14:paraId="2D1B2190" w14:textId="77777777" w:rsidR="00C80F75" w:rsidRPr="003F3B5E" w:rsidRDefault="00C80F75" w:rsidP="000C6D87">
            <w:pPr>
              <w:pStyle w:val="iBAAGTableHeader"/>
            </w:pPr>
            <w:r w:rsidRPr="00E8503B">
              <w:t>Common Medical Event</w:t>
            </w:r>
          </w:p>
        </w:tc>
        <w:tc>
          <w:tcPr>
            <w:tcW w:w="3431" w:type="dxa"/>
            <w:gridSpan w:val="2"/>
            <w:tcBorders>
              <w:bottom w:val="single" w:sz="4" w:space="0" w:color="000000" w:themeColor="text1"/>
            </w:tcBorders>
            <w:shd w:val="clear" w:color="auto" w:fill="31849B"/>
            <w:vAlign w:val="center"/>
          </w:tcPr>
          <w:p w14:paraId="04E36623" w14:textId="77777777" w:rsidR="00C80F75" w:rsidRDefault="00C80F75" w:rsidP="000C6D87">
            <w:pPr>
              <w:pStyle w:val="iBAAGTableHeader"/>
            </w:pPr>
            <w:r>
              <w:t>Your cost if you use</w:t>
            </w:r>
          </w:p>
          <w:p w14:paraId="22D1F182" w14:textId="77777777" w:rsidR="00C80F75" w:rsidRPr="003F3B5E" w:rsidRDefault="00C80F75" w:rsidP="000C6D87">
            <w:pPr>
              <w:pStyle w:val="iBAAGTableHeader"/>
            </w:pPr>
            <w:r>
              <w:t>Network benefits</w:t>
            </w:r>
          </w:p>
        </w:tc>
        <w:tc>
          <w:tcPr>
            <w:tcW w:w="3330" w:type="dxa"/>
            <w:tcBorders>
              <w:bottom w:val="single" w:sz="4" w:space="0" w:color="000000" w:themeColor="text1"/>
            </w:tcBorders>
            <w:shd w:val="clear" w:color="auto" w:fill="31849B"/>
            <w:vAlign w:val="center"/>
          </w:tcPr>
          <w:p w14:paraId="6B2AC2D1" w14:textId="77777777" w:rsidR="00C80F75" w:rsidRDefault="00C80F75" w:rsidP="000C6D87">
            <w:pPr>
              <w:pStyle w:val="iBAAGTableHeader"/>
            </w:pPr>
            <w:r>
              <w:t>Your cost if you use</w:t>
            </w:r>
          </w:p>
          <w:p w14:paraId="6280CDC6" w14:textId="77777777" w:rsidR="00C80F75" w:rsidRPr="003F3B5E" w:rsidRDefault="00C80F75" w:rsidP="000C6D87">
            <w:pPr>
              <w:pStyle w:val="iBAAGTableHeader"/>
            </w:pPr>
            <w:r>
              <w:t>Out-of-Network benefits</w:t>
            </w:r>
          </w:p>
        </w:tc>
        <w:tc>
          <w:tcPr>
            <w:tcW w:w="3330" w:type="dxa"/>
            <w:tcBorders>
              <w:bottom w:val="single" w:sz="4" w:space="0" w:color="000000" w:themeColor="text1"/>
            </w:tcBorders>
            <w:shd w:val="clear" w:color="auto" w:fill="31849B"/>
            <w:vAlign w:val="center"/>
          </w:tcPr>
          <w:p w14:paraId="02631CE5" w14:textId="77777777" w:rsidR="00C80F75" w:rsidRPr="003F3B5E" w:rsidRDefault="00C80F75" w:rsidP="000C6D87">
            <w:pPr>
              <w:pStyle w:val="iBAAGTableHeader"/>
            </w:pPr>
            <w:r w:rsidRPr="00E8503B">
              <w:t>Limits &amp; Exceptions</w:t>
            </w:r>
          </w:p>
        </w:tc>
      </w:tr>
      <w:tr w:rsidR="00C80F75" w:rsidRPr="003F3B5E" w14:paraId="1AD34484" w14:textId="77777777" w:rsidTr="00584CF2">
        <w:tc>
          <w:tcPr>
            <w:tcW w:w="3618" w:type="dxa"/>
            <w:gridSpan w:val="2"/>
            <w:shd w:val="clear" w:color="auto" w:fill="FFFFFF" w:themeFill="background1"/>
          </w:tcPr>
          <w:p w14:paraId="64334E99" w14:textId="77777777" w:rsidR="00C80F75" w:rsidRPr="003F3B5E" w:rsidRDefault="00C80F75" w:rsidP="000C6D87">
            <w:pPr>
              <w:pStyle w:val="iBAAGSituationBoxName"/>
            </w:pPr>
            <w:bookmarkStart w:id="87" w:name="Mastectomy_Services"/>
            <w:r>
              <w:t>Mastectomy Services</w:t>
            </w:r>
            <w:bookmarkEnd w:id="87"/>
          </w:p>
          <w:p w14:paraId="1F5B25F7" w14:textId="77777777" w:rsidR="00C80F75" w:rsidRPr="003F3B5E" w:rsidRDefault="00C80F75" w:rsidP="000C6D87">
            <w:pPr>
              <w:pStyle w:val="iBAAGStandardText"/>
            </w:pPr>
          </w:p>
          <w:p w14:paraId="06CC3B2B" w14:textId="77777777" w:rsidR="00C80F75" w:rsidRDefault="00C80F75" w:rsidP="000C6D87">
            <w:pPr>
              <w:pStyle w:val="iBAAGStandardText"/>
            </w:pPr>
            <w:r>
              <w:t>Benefits include:</w:t>
            </w:r>
          </w:p>
          <w:p w14:paraId="64068A34" w14:textId="77777777" w:rsidR="00C80F75" w:rsidRDefault="00C80F75" w:rsidP="000C6D87">
            <w:pPr>
              <w:pStyle w:val="iBAAGLevel1Bullets"/>
            </w:pPr>
            <w:r>
              <w:t>Mastectomies, including lymphedema</w:t>
            </w:r>
          </w:p>
          <w:p w14:paraId="69F0E5D3" w14:textId="77777777" w:rsidR="00C80F75" w:rsidRDefault="00C80F75" w:rsidP="000C6D87">
            <w:pPr>
              <w:pStyle w:val="iBAAGLevel1Bullets"/>
            </w:pPr>
            <w:r>
              <w:t>Prosthetic devices and reconstructive surgery to restore and achieve symmetry</w:t>
            </w:r>
          </w:p>
          <w:p w14:paraId="59ADAFEF" w14:textId="77777777" w:rsidR="00C80F75" w:rsidRDefault="00C80F75" w:rsidP="000C6D87">
            <w:pPr>
              <w:pStyle w:val="iBAAGStandardText"/>
            </w:pPr>
          </w:p>
          <w:p w14:paraId="77434D52" w14:textId="77777777" w:rsidR="00C80F75" w:rsidRDefault="00C80F75" w:rsidP="000C6D87">
            <w:pPr>
              <w:pStyle w:val="iBAAGStandardTextBold"/>
            </w:pPr>
            <w:r>
              <w:t xml:space="preserve">Want more information? </w:t>
            </w:r>
          </w:p>
          <w:p w14:paraId="6BFA3966" w14:textId="77777777" w:rsidR="00C80F75" w:rsidRDefault="00C80F75" w:rsidP="000C6D87">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7978EC92" w14:textId="77777777" w:rsidR="00C80F75" w:rsidRPr="003F3B5E" w:rsidRDefault="00C80F75" w:rsidP="000C6D87">
            <w:pPr>
              <w:pStyle w:val="iBAAGStandardText"/>
            </w:pPr>
          </w:p>
        </w:tc>
        <w:tc>
          <w:tcPr>
            <w:tcW w:w="3330" w:type="dxa"/>
            <w:shd w:val="clear" w:color="auto" w:fill="FFFFFF" w:themeFill="background1"/>
          </w:tcPr>
          <w:p w14:paraId="2F189A3F" w14:textId="77777777" w:rsidR="00C80F75" w:rsidRDefault="00C80F75" w:rsidP="000C6D87">
            <w:pPr>
              <w:pStyle w:val="iBAAGStandardText"/>
            </w:pPr>
            <w:r>
              <w:t xml:space="preserve">The amount you pay is based on where the covered health service is provided. </w:t>
            </w:r>
          </w:p>
          <w:p w14:paraId="5DE22A71" w14:textId="77777777" w:rsidR="00C80F75" w:rsidRDefault="00C80F75" w:rsidP="000C6D87">
            <w:pPr>
              <w:pStyle w:val="iBAAGStandardText"/>
            </w:pPr>
          </w:p>
          <w:p w14:paraId="48831CCC" w14:textId="77777777" w:rsidR="00C80F75" w:rsidRDefault="00C80F75" w:rsidP="000C6D87">
            <w:pPr>
              <w:pStyle w:val="iBAAGStandardTextBold"/>
            </w:pPr>
            <w:r>
              <w:t>Is prior authorization needed?</w:t>
            </w:r>
          </w:p>
          <w:p w14:paraId="68F49F97" w14:textId="28EE969E" w:rsidR="00C80F75" w:rsidRDefault="00C80F75" w:rsidP="000C6D87">
            <w:pPr>
              <w:pStyle w:val="iBAAGStandardText"/>
            </w:pPr>
            <w:r>
              <w:t>No</w:t>
            </w:r>
          </w:p>
          <w:p w14:paraId="0B9B49C3" w14:textId="77777777" w:rsidR="00C80F75" w:rsidRDefault="00C80F75" w:rsidP="000C6D87">
            <w:pPr>
              <w:pStyle w:val="iBAAGStandardText"/>
            </w:pPr>
          </w:p>
          <w:p w14:paraId="46B1BE9A" w14:textId="77777777" w:rsidR="00C80F75" w:rsidRPr="003F3B5E" w:rsidRDefault="00C80F75">
            <w:pPr>
              <w:pStyle w:val="iBAAGStandardText"/>
            </w:pPr>
          </w:p>
        </w:tc>
        <w:tc>
          <w:tcPr>
            <w:tcW w:w="3330" w:type="dxa"/>
            <w:shd w:val="clear" w:color="auto" w:fill="FFFFFF" w:themeFill="background1"/>
          </w:tcPr>
          <w:p w14:paraId="2BE9F163" w14:textId="77777777" w:rsidR="00C80F75" w:rsidRDefault="00C80F75" w:rsidP="000C6D87">
            <w:pPr>
              <w:pStyle w:val="iBAAGStandardText"/>
            </w:pPr>
            <w:r>
              <w:t xml:space="preserve">The amount you pay is based on where the covered health service is provided. </w:t>
            </w:r>
          </w:p>
          <w:p w14:paraId="48DE3BD4" w14:textId="77777777" w:rsidR="00C80F75" w:rsidRDefault="00C80F75" w:rsidP="000C6D87">
            <w:pPr>
              <w:pStyle w:val="iBAAGStandardText"/>
            </w:pPr>
          </w:p>
          <w:p w14:paraId="10AA1E31" w14:textId="77777777" w:rsidR="00C80F75" w:rsidRDefault="00C80F75" w:rsidP="000C6D87">
            <w:pPr>
              <w:pStyle w:val="iBAAGStandardTextBold"/>
            </w:pPr>
            <w:r>
              <w:t>Is prior authorization needed?</w:t>
            </w:r>
          </w:p>
          <w:p w14:paraId="02CFE516" w14:textId="38CB2493" w:rsidR="00C80F75" w:rsidRDefault="00C80F75" w:rsidP="000C6D87">
            <w:pPr>
              <w:pStyle w:val="iBAAGStandardText"/>
            </w:pPr>
            <w:r>
              <w:t>The authorization requirement is based on where the covered health service is provided.</w:t>
            </w:r>
          </w:p>
          <w:p w14:paraId="7C942214" w14:textId="77777777" w:rsidR="00C80F75" w:rsidRDefault="00C80F75" w:rsidP="000C6D87">
            <w:pPr>
              <w:pStyle w:val="iBAAGStandardText"/>
            </w:pPr>
          </w:p>
          <w:p w14:paraId="59EC5619" w14:textId="77777777" w:rsidR="00C80F75" w:rsidRDefault="00C80F75" w:rsidP="000C6D87">
            <w:pPr>
              <w:pStyle w:val="iBAAGStandardTextBold"/>
            </w:pPr>
            <w:r>
              <w:t>Prior authorization is:</w:t>
            </w:r>
          </w:p>
          <w:p w14:paraId="5AAFDF29" w14:textId="6446F623" w:rsidR="00C80F75" w:rsidRDefault="00C80F75" w:rsidP="000C6D87">
            <w:pPr>
              <w:pStyle w:val="iBAAGStandardText"/>
              <w:rPr>
                <w:rStyle w:val="InstructionalTextChar"/>
              </w:rPr>
            </w:pPr>
            <w:r>
              <w:t>Getting approval by calling the number listed on your health plan ID card before you can get medicine or services.</w:t>
            </w:r>
          </w:p>
          <w:p w14:paraId="28111F2F" w14:textId="77777777" w:rsidR="00C80F75" w:rsidRPr="003F3B5E" w:rsidRDefault="00C80F75" w:rsidP="000C6D87">
            <w:pPr>
              <w:pStyle w:val="iBAAGStandardText"/>
            </w:pPr>
          </w:p>
        </w:tc>
        <w:tc>
          <w:tcPr>
            <w:tcW w:w="3330" w:type="dxa"/>
            <w:shd w:val="clear" w:color="auto" w:fill="FFFFFF" w:themeFill="background1"/>
          </w:tcPr>
          <w:p w14:paraId="33E60825" w14:textId="77777777" w:rsidR="00C80F75" w:rsidRPr="003F3B5E" w:rsidRDefault="00C80F75" w:rsidP="000C6D87">
            <w:pPr>
              <w:pStyle w:val="iBAAGStandardText"/>
            </w:pPr>
            <w:r w:rsidRPr="00670D45">
              <w:t>The length of stay will be determined by you and your doctor.</w:t>
            </w:r>
          </w:p>
        </w:tc>
      </w:tr>
    </w:tbl>
    <w:tbl>
      <w:tblPr>
        <w:tblStyle w:val="TableGrid7"/>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614" w:rsidRPr="003F3B5E" w14:paraId="6A321CCA" w14:textId="77777777" w:rsidTr="00584CF2">
        <w:tc>
          <w:tcPr>
            <w:tcW w:w="3618" w:type="dxa"/>
            <w:tcBorders>
              <w:bottom w:val="single" w:sz="4" w:space="0" w:color="000000" w:themeColor="text1"/>
            </w:tcBorders>
            <w:shd w:val="clear" w:color="auto" w:fill="31849B"/>
            <w:vAlign w:val="center"/>
          </w:tcPr>
          <w:p w14:paraId="025B7A4E" w14:textId="77777777" w:rsidR="00E33614" w:rsidRPr="003F3B5E" w:rsidRDefault="00E33614" w:rsidP="000C6D8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A6FB2AB" w14:textId="77777777" w:rsidR="00E33614" w:rsidRDefault="00E33614" w:rsidP="000C6D87">
            <w:pPr>
              <w:pStyle w:val="iBAAGTableHeader"/>
            </w:pPr>
            <w:r>
              <w:t>Your cost if you use</w:t>
            </w:r>
          </w:p>
          <w:p w14:paraId="7A2603AA" w14:textId="77777777" w:rsidR="00E33614" w:rsidRPr="003F3B5E" w:rsidRDefault="00E33614" w:rsidP="000C6D87">
            <w:pPr>
              <w:pStyle w:val="iBAAGTableHeader"/>
            </w:pPr>
            <w:r>
              <w:t>Network benefits</w:t>
            </w:r>
          </w:p>
        </w:tc>
        <w:tc>
          <w:tcPr>
            <w:tcW w:w="3330" w:type="dxa"/>
            <w:tcBorders>
              <w:bottom w:val="single" w:sz="4" w:space="0" w:color="000000" w:themeColor="text1"/>
            </w:tcBorders>
            <w:shd w:val="clear" w:color="auto" w:fill="31849B"/>
            <w:vAlign w:val="center"/>
          </w:tcPr>
          <w:p w14:paraId="1F6794C6" w14:textId="77777777" w:rsidR="00E33614" w:rsidRDefault="00E33614" w:rsidP="000C6D87">
            <w:pPr>
              <w:pStyle w:val="iBAAGTableHeader"/>
            </w:pPr>
            <w:r>
              <w:t>Your cost if you use</w:t>
            </w:r>
          </w:p>
          <w:p w14:paraId="63C33C94" w14:textId="77777777" w:rsidR="00E33614" w:rsidRPr="003F3B5E" w:rsidRDefault="00E33614" w:rsidP="000C6D87">
            <w:pPr>
              <w:pStyle w:val="iBAAGTableHeader"/>
            </w:pPr>
            <w:r>
              <w:t>Out-of-Network benefits</w:t>
            </w:r>
          </w:p>
        </w:tc>
        <w:tc>
          <w:tcPr>
            <w:tcW w:w="3330" w:type="dxa"/>
            <w:tcBorders>
              <w:bottom w:val="single" w:sz="4" w:space="0" w:color="000000" w:themeColor="text1"/>
            </w:tcBorders>
            <w:shd w:val="clear" w:color="auto" w:fill="31849B"/>
            <w:vAlign w:val="center"/>
          </w:tcPr>
          <w:p w14:paraId="53F7F300" w14:textId="77777777" w:rsidR="00E33614" w:rsidRPr="003F3B5E" w:rsidRDefault="00E33614" w:rsidP="000C6D87">
            <w:pPr>
              <w:pStyle w:val="iBAAGTableHeader"/>
            </w:pPr>
            <w:r w:rsidRPr="00E8503B">
              <w:t>Limits &amp; Exceptions</w:t>
            </w:r>
          </w:p>
        </w:tc>
      </w:tr>
      <w:tr w:rsidR="00E33614" w:rsidRPr="003F3B5E" w14:paraId="3DFA588F" w14:textId="77777777" w:rsidTr="00584CF2">
        <w:tc>
          <w:tcPr>
            <w:tcW w:w="3618" w:type="dxa"/>
            <w:shd w:val="clear" w:color="auto" w:fill="FFFFFF" w:themeFill="background1"/>
          </w:tcPr>
          <w:p w14:paraId="1F8770C3" w14:textId="77777777" w:rsidR="00E33614" w:rsidRPr="003F3B5E" w:rsidRDefault="00E33614" w:rsidP="000C6D87">
            <w:pPr>
              <w:pStyle w:val="iBAAGSituationBoxName"/>
            </w:pPr>
            <w:bookmarkStart w:id="88" w:name="Osteoporosis_Services"/>
            <w:r>
              <w:t>Osteoporosis Services</w:t>
            </w:r>
            <w:bookmarkEnd w:id="88"/>
          </w:p>
          <w:p w14:paraId="29FDBA97" w14:textId="77777777" w:rsidR="00E33614" w:rsidRPr="003F3B5E" w:rsidRDefault="00E33614" w:rsidP="000C6D87">
            <w:pPr>
              <w:pStyle w:val="iBAAGStandardText"/>
            </w:pPr>
          </w:p>
          <w:p w14:paraId="05EBECDB" w14:textId="77777777" w:rsidR="00E33614" w:rsidRDefault="00E33614" w:rsidP="000C6D87">
            <w:pPr>
              <w:pStyle w:val="iBAAGStandardText"/>
            </w:pPr>
            <w:r>
              <w:t>Benefits include:</w:t>
            </w:r>
          </w:p>
          <w:p w14:paraId="46EA314D" w14:textId="77777777" w:rsidR="00E33614" w:rsidRDefault="00E33614" w:rsidP="000C6D87">
            <w:pPr>
              <w:pStyle w:val="iBAAGLevel1Bullets"/>
            </w:pPr>
            <w:r w:rsidRPr="00055690">
              <w:t>Diagnosis</w:t>
            </w:r>
          </w:p>
          <w:p w14:paraId="2172231A" w14:textId="77777777" w:rsidR="00E33614" w:rsidRDefault="00E33614" w:rsidP="000C6D87">
            <w:pPr>
              <w:pStyle w:val="iBAAGLevel1Bullets"/>
            </w:pPr>
            <w:r>
              <w:t>Treatment</w:t>
            </w:r>
          </w:p>
          <w:p w14:paraId="32B964E7" w14:textId="77777777" w:rsidR="00E33614" w:rsidRDefault="00E33614" w:rsidP="000C6D87">
            <w:pPr>
              <w:pStyle w:val="iBAAGLevel1Bullets"/>
            </w:pPr>
            <w:r>
              <w:t>M</w:t>
            </w:r>
            <w:r w:rsidRPr="00055690">
              <w:t xml:space="preserve">anagement </w:t>
            </w:r>
          </w:p>
          <w:p w14:paraId="0D60BE33" w14:textId="77777777" w:rsidR="00E33614" w:rsidRDefault="00E33614" w:rsidP="000C6D87">
            <w:pPr>
              <w:pStyle w:val="iBAAGStandardText"/>
            </w:pPr>
          </w:p>
          <w:p w14:paraId="536D5A8E" w14:textId="77777777" w:rsidR="00E33614" w:rsidRDefault="00E33614" w:rsidP="000C6D87">
            <w:pPr>
              <w:pStyle w:val="iBAAGStandardTextBold"/>
            </w:pPr>
            <w:r>
              <w:t xml:space="preserve">Want more information? </w:t>
            </w:r>
          </w:p>
          <w:p w14:paraId="2537E3FC" w14:textId="77777777" w:rsidR="00E33614" w:rsidRDefault="00E33614" w:rsidP="000C6D87">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6C3211B0" w14:textId="77777777" w:rsidR="00E33614" w:rsidRPr="003F3B5E" w:rsidRDefault="00E33614" w:rsidP="000C6D87">
            <w:pPr>
              <w:pStyle w:val="iBAAGStandardText"/>
            </w:pPr>
          </w:p>
        </w:tc>
        <w:tc>
          <w:tcPr>
            <w:tcW w:w="3330" w:type="dxa"/>
            <w:shd w:val="clear" w:color="auto" w:fill="FFFFFF" w:themeFill="background1"/>
          </w:tcPr>
          <w:p w14:paraId="57DD704B" w14:textId="77777777" w:rsidR="00E33614" w:rsidRDefault="00E33614" w:rsidP="000C6D87">
            <w:pPr>
              <w:pStyle w:val="iBAAGStandardText"/>
            </w:pPr>
            <w:r w:rsidRPr="00055690">
              <w:t>The amount you pay is based on where the covered health service is provided.</w:t>
            </w:r>
          </w:p>
          <w:p w14:paraId="6529C1B0" w14:textId="77777777" w:rsidR="00E33614" w:rsidRDefault="00E33614" w:rsidP="000C6D87">
            <w:pPr>
              <w:pStyle w:val="iBAAGStandardText"/>
            </w:pPr>
          </w:p>
          <w:p w14:paraId="0DF871FB" w14:textId="77777777" w:rsidR="00E33614" w:rsidRDefault="00E33614" w:rsidP="000C6D87">
            <w:pPr>
              <w:pStyle w:val="iBAAGStandardTextBold"/>
            </w:pPr>
            <w:r>
              <w:t>Is prior authorization needed?</w:t>
            </w:r>
          </w:p>
          <w:p w14:paraId="0F395306" w14:textId="42FE7EFB" w:rsidR="00E33614" w:rsidRDefault="00E33614" w:rsidP="000C6D87">
            <w:pPr>
              <w:pStyle w:val="iBAAGStandardText"/>
            </w:pPr>
            <w:r>
              <w:t>No</w:t>
            </w:r>
          </w:p>
          <w:p w14:paraId="2532C06F" w14:textId="77777777" w:rsidR="00E33614" w:rsidRDefault="00E33614" w:rsidP="000C6D87">
            <w:pPr>
              <w:pStyle w:val="iBAAGStandardText"/>
            </w:pPr>
          </w:p>
          <w:p w14:paraId="53D0E7D1" w14:textId="77777777" w:rsidR="00E33614" w:rsidRPr="001E5DD6" w:rsidRDefault="00E33614">
            <w:pPr>
              <w:pStyle w:val="iBAAGStandardText"/>
            </w:pPr>
          </w:p>
        </w:tc>
        <w:tc>
          <w:tcPr>
            <w:tcW w:w="3330" w:type="dxa"/>
            <w:shd w:val="clear" w:color="auto" w:fill="FFFFFF" w:themeFill="background1"/>
          </w:tcPr>
          <w:p w14:paraId="105A1844" w14:textId="77777777" w:rsidR="00E33614" w:rsidRDefault="00E33614" w:rsidP="000C6D87">
            <w:pPr>
              <w:pStyle w:val="iBAAGStandardText"/>
            </w:pPr>
            <w:r w:rsidRPr="00055690">
              <w:t>The amount you pay is based on where the covered health service is provided.</w:t>
            </w:r>
          </w:p>
          <w:p w14:paraId="6B61AC49" w14:textId="77777777" w:rsidR="00E33614" w:rsidRDefault="00E33614" w:rsidP="000C6D87">
            <w:pPr>
              <w:pStyle w:val="iBAAGStandardText"/>
            </w:pPr>
          </w:p>
          <w:p w14:paraId="1D1B6695" w14:textId="77777777" w:rsidR="00E33614" w:rsidRDefault="00E33614" w:rsidP="000C6D87">
            <w:pPr>
              <w:pStyle w:val="iBAAGStandardTextBold"/>
            </w:pPr>
            <w:r>
              <w:t>Is prior authorization needed?</w:t>
            </w:r>
          </w:p>
          <w:p w14:paraId="7CF69C79" w14:textId="387F58B3" w:rsidR="00E33614" w:rsidRDefault="00E33614" w:rsidP="000C6D87">
            <w:pPr>
              <w:pStyle w:val="iBAAGStandardText"/>
            </w:pPr>
            <w:r>
              <w:t>The authorization requirement is based on where the covered health service is provided.</w:t>
            </w:r>
          </w:p>
          <w:p w14:paraId="1BDDD4AE" w14:textId="77777777" w:rsidR="00E33614" w:rsidRDefault="00E33614" w:rsidP="000C6D87">
            <w:pPr>
              <w:pStyle w:val="iBAAGStandardText"/>
            </w:pPr>
          </w:p>
          <w:p w14:paraId="2834E177" w14:textId="77777777" w:rsidR="00E33614" w:rsidRDefault="00E33614" w:rsidP="000C6D87">
            <w:pPr>
              <w:pStyle w:val="iBAAGStandardTextBold"/>
            </w:pPr>
            <w:r>
              <w:t>Prior authorization is:</w:t>
            </w:r>
          </w:p>
          <w:p w14:paraId="0FBA6C4C" w14:textId="087AAACA" w:rsidR="00E33614" w:rsidRDefault="00E33614" w:rsidP="000C6D87">
            <w:pPr>
              <w:pStyle w:val="iBAAGStandardText"/>
              <w:rPr>
                <w:rStyle w:val="InstructionalTextChar"/>
              </w:rPr>
            </w:pPr>
            <w:r>
              <w:t>Getting approval by calling the number listed on your health plan ID card before you can get medicine or services.</w:t>
            </w:r>
          </w:p>
          <w:p w14:paraId="7DD95FD2" w14:textId="77777777" w:rsidR="00E33614" w:rsidRPr="001E5DD6" w:rsidRDefault="00E33614" w:rsidP="000C6D87">
            <w:pPr>
              <w:pStyle w:val="iBAAGStandardText"/>
            </w:pPr>
          </w:p>
        </w:tc>
        <w:tc>
          <w:tcPr>
            <w:tcW w:w="3330" w:type="dxa"/>
            <w:shd w:val="clear" w:color="auto" w:fill="FFFFFF" w:themeFill="background1"/>
          </w:tcPr>
          <w:p w14:paraId="173DEEAE" w14:textId="77777777" w:rsidR="00E33614" w:rsidRPr="003F3B5E" w:rsidRDefault="00E33614" w:rsidP="000C6D87">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3542E880" w14:textId="77777777" w:rsidTr="00E33614">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E33614">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3542E88A" w14:textId="45E4513A" w:rsidR="00D65A4A" w:rsidRDefault="00C33E1B" w:rsidP="002D7BEE">
            <w:pPr>
              <w:pStyle w:val="iBAAGStandardText"/>
            </w:pPr>
            <w:r>
              <w:rPr>
                <w:rStyle w:val="iBAAGStandardTextBoldChar"/>
              </w:rPr>
              <w:t>10%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630CF968" w:rsidR="00D65A4A" w:rsidRDefault="00C33E1B" w:rsidP="002D7BEE">
            <w:pPr>
              <w:pStyle w:val="iBAAGStandardText"/>
            </w:pPr>
            <w:r>
              <w:rPr>
                <w:rStyle w:val="iBAAGStandardTextBoldChar"/>
              </w:rPr>
              <w:t>30%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E33614">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E33614">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1"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77309116" w:rsidR="00D65A4A" w:rsidRDefault="00C33E1B" w:rsidP="002D7BEE">
            <w:pPr>
              <w:pStyle w:val="iBAAGStandardText"/>
            </w:pPr>
            <w:r>
              <w:rPr>
                <w:rStyle w:val="iBAAGStandardTextBoldChar"/>
              </w:rPr>
              <w:t>10%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1D3AECFC" w:rsidR="00D65A4A" w:rsidRDefault="00C33E1B" w:rsidP="002D7BEE">
            <w:pPr>
              <w:pStyle w:val="iBAAGStandardText"/>
            </w:pPr>
            <w:r>
              <w:rPr>
                <w:rStyle w:val="iBAAGStandardTextBoldChar"/>
              </w:rPr>
              <w:t>30%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E33614">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E33614">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Default="00D65A4A" w:rsidP="002D7BEE">
            <w:pPr>
              <w:pStyle w:val="iBAAGLevel1Bullets"/>
            </w:pPr>
            <w:r w:rsidRPr="00F337DF">
              <w:t xml:space="preserve">Breast prosthesis, including mastectomy bras </w:t>
            </w:r>
          </w:p>
          <w:p w14:paraId="21B6EC29" w14:textId="018EAD7A" w:rsidR="001809FA" w:rsidRPr="00F337DF" w:rsidRDefault="001809FA" w:rsidP="002D7BEE">
            <w:pPr>
              <w:pStyle w:val="iBAAGLevel1Bullets"/>
            </w:pPr>
            <w:r>
              <w:t>Laryngectomy devices</w:t>
            </w: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Benefits under this section are provided only for external prosthetic devices 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82"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78A239EA" w:rsidR="00D65A4A" w:rsidRDefault="00C33E1B" w:rsidP="002D7BEE">
            <w:r>
              <w:rPr>
                <w:rStyle w:val="iBAAGStandardTextBoldChar"/>
              </w:rPr>
              <w:t>10%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108FAAE6" w14:textId="77777777" w:rsidR="00D65A4A" w:rsidRDefault="00D65A4A" w:rsidP="002D7BEE"/>
          <w:p w14:paraId="729BEF20" w14:textId="77777777" w:rsidR="001809FA" w:rsidRPr="00584CF2" w:rsidRDefault="001809FA" w:rsidP="001809FA">
            <w:pPr>
              <w:pStyle w:val="MandateTextBold"/>
              <w:rPr>
                <w:color w:val="auto"/>
              </w:rPr>
            </w:pPr>
            <w:r w:rsidRPr="00584CF2">
              <w:rPr>
                <w:color w:val="auto"/>
              </w:rPr>
              <w:t>Laryngectomy devices:</w:t>
            </w:r>
          </w:p>
          <w:p w14:paraId="633199F5" w14:textId="77777777" w:rsidR="001809FA" w:rsidRPr="00584CF2" w:rsidRDefault="001809FA" w:rsidP="001809FA">
            <w:pPr>
              <w:pStyle w:val="MandateStandardText"/>
              <w:rPr>
                <w:color w:val="auto"/>
              </w:rPr>
            </w:pPr>
            <w:r w:rsidRPr="00584CF2">
              <w:rPr>
                <w:color w:val="auto"/>
              </w:rPr>
              <w:t>The amount you pay is based on where the covered health service is provided.</w:t>
            </w:r>
          </w:p>
          <w:p w14:paraId="00EC253F" w14:textId="77777777" w:rsidR="001809FA" w:rsidRPr="00584CF2" w:rsidRDefault="001809FA" w:rsidP="001809FA">
            <w:pPr>
              <w:pStyle w:val="MandateStandardText"/>
              <w:rPr>
                <w:color w:val="auto"/>
              </w:rPr>
            </w:pPr>
          </w:p>
          <w:p w14:paraId="7E5DA22C" w14:textId="77777777" w:rsidR="001809FA" w:rsidRPr="00584CF2" w:rsidRDefault="001809FA" w:rsidP="001809FA">
            <w:pPr>
              <w:pStyle w:val="MandateTextBold"/>
              <w:rPr>
                <w:color w:val="auto"/>
              </w:rPr>
            </w:pPr>
            <w:r w:rsidRPr="00584CF2">
              <w:rPr>
                <w:color w:val="auto"/>
              </w:rPr>
              <w:t>Is prior authorization needed?</w:t>
            </w:r>
          </w:p>
          <w:p w14:paraId="69236C57" w14:textId="180FED0C" w:rsidR="001809FA" w:rsidRPr="00584CF2" w:rsidRDefault="001809FA" w:rsidP="001809FA">
            <w:pPr>
              <w:pStyle w:val="iBAAGStandardText"/>
              <w:rPr>
                <w:color w:val="auto"/>
              </w:rPr>
            </w:pPr>
            <w:r w:rsidRPr="00584CF2">
              <w:rPr>
                <w:rStyle w:val="MandateStandardTextChar"/>
                <w:color w:val="auto"/>
              </w:rPr>
              <w:t>No</w:t>
            </w:r>
          </w:p>
          <w:p w14:paraId="3542E8DD" w14:textId="77777777" w:rsidR="001809FA" w:rsidRPr="00F337DF" w:rsidRDefault="001809FA" w:rsidP="002D7BEE"/>
        </w:tc>
        <w:tc>
          <w:tcPr>
            <w:tcW w:w="3330" w:type="dxa"/>
            <w:shd w:val="clear" w:color="auto" w:fill="FFFFFF" w:themeFill="background1"/>
          </w:tcPr>
          <w:p w14:paraId="3542E8DE" w14:textId="0294B2F5" w:rsidR="00D65A4A" w:rsidRPr="00F337DF" w:rsidRDefault="00C33E1B" w:rsidP="002D7BEE">
            <w:r>
              <w:rPr>
                <w:rStyle w:val="iBAAGStandardTextBoldChar"/>
              </w:rPr>
              <w:t>30%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1809FA" w:rsidRDefault="00D65A4A" w:rsidP="002D7BEE">
            <w:pPr>
              <w:pStyle w:val="iBAAGStandardTextBold"/>
            </w:pPr>
            <w:r w:rsidRPr="00F337DF">
              <w:t xml:space="preserve">If you don’t get prior </w:t>
            </w:r>
            <w:r w:rsidRPr="001809FA">
              <w:t xml:space="preserve">authorization, you pay: </w:t>
            </w:r>
          </w:p>
          <w:p w14:paraId="3542E8EA" w14:textId="77777777" w:rsidR="00D65A4A" w:rsidRPr="001809FA" w:rsidRDefault="00D65A4A" w:rsidP="002D7BEE">
            <w:r w:rsidRPr="00584CF2">
              <w:rPr>
                <w:rStyle w:val="iBAAGStandardTextChar"/>
                <w:color w:val="auto"/>
              </w:rPr>
              <w:t>All charges</w:t>
            </w:r>
          </w:p>
          <w:p w14:paraId="511719E9" w14:textId="77777777" w:rsidR="00D65A4A" w:rsidRPr="001809FA" w:rsidRDefault="00D65A4A" w:rsidP="002D7BEE"/>
          <w:p w14:paraId="7E49CE04" w14:textId="77777777" w:rsidR="001809FA" w:rsidRPr="00584CF2" w:rsidRDefault="001809FA" w:rsidP="001809FA">
            <w:pPr>
              <w:pStyle w:val="MandateTextBold"/>
              <w:rPr>
                <w:color w:val="auto"/>
              </w:rPr>
            </w:pPr>
            <w:r w:rsidRPr="00584CF2">
              <w:rPr>
                <w:color w:val="auto"/>
              </w:rPr>
              <w:t>Laryngectomy devices:</w:t>
            </w:r>
          </w:p>
          <w:p w14:paraId="70716F81" w14:textId="77777777" w:rsidR="001809FA" w:rsidRPr="00584CF2" w:rsidRDefault="001809FA" w:rsidP="001809FA">
            <w:pPr>
              <w:pStyle w:val="MandateStandardText"/>
              <w:rPr>
                <w:color w:val="auto"/>
              </w:rPr>
            </w:pPr>
            <w:r w:rsidRPr="00584CF2">
              <w:rPr>
                <w:color w:val="auto"/>
              </w:rPr>
              <w:t>The amount you pay is based on where the covered health service is provided.</w:t>
            </w:r>
          </w:p>
          <w:p w14:paraId="4ACF9209" w14:textId="77777777" w:rsidR="001809FA" w:rsidRPr="00584CF2" w:rsidRDefault="001809FA" w:rsidP="001809FA">
            <w:pPr>
              <w:pStyle w:val="MandateStandardText"/>
              <w:rPr>
                <w:color w:val="auto"/>
              </w:rPr>
            </w:pPr>
          </w:p>
          <w:p w14:paraId="18224BF2" w14:textId="77777777" w:rsidR="001809FA" w:rsidRPr="00584CF2" w:rsidRDefault="001809FA" w:rsidP="001809FA">
            <w:pPr>
              <w:pStyle w:val="MandateTextBold"/>
              <w:rPr>
                <w:color w:val="auto"/>
              </w:rPr>
            </w:pPr>
            <w:r w:rsidRPr="00584CF2">
              <w:rPr>
                <w:color w:val="auto"/>
              </w:rPr>
              <w:t>Is prior authorization needed?</w:t>
            </w:r>
          </w:p>
          <w:p w14:paraId="49B0555F" w14:textId="2A7783D2" w:rsidR="001809FA" w:rsidRPr="00584CF2" w:rsidRDefault="001809FA" w:rsidP="001809FA">
            <w:pPr>
              <w:pStyle w:val="iBAAGStandardText"/>
              <w:rPr>
                <w:rStyle w:val="MandateStandardTextChar"/>
                <w:color w:val="auto"/>
              </w:rPr>
            </w:pPr>
            <w:r w:rsidRPr="00584CF2">
              <w:rPr>
                <w:rStyle w:val="MandateStandardTextChar"/>
                <w:color w:val="auto"/>
              </w:rPr>
              <w:t>The authorization requirement is based on where the covered health service is provided.</w:t>
            </w:r>
          </w:p>
          <w:p w14:paraId="0CC7E991" w14:textId="77777777" w:rsidR="001809FA" w:rsidRPr="00584CF2" w:rsidRDefault="001809FA" w:rsidP="001809FA">
            <w:pPr>
              <w:pStyle w:val="iBAAGStandardText"/>
              <w:rPr>
                <w:rStyle w:val="MandateStandardTextChar"/>
                <w:color w:val="auto"/>
              </w:rPr>
            </w:pPr>
          </w:p>
          <w:p w14:paraId="6C582129" w14:textId="77777777" w:rsidR="001809FA" w:rsidRPr="00584CF2" w:rsidRDefault="001809FA" w:rsidP="001809FA">
            <w:pPr>
              <w:pStyle w:val="MandateTextBold"/>
              <w:rPr>
                <w:color w:val="auto"/>
              </w:rPr>
            </w:pPr>
            <w:r w:rsidRPr="00584CF2">
              <w:rPr>
                <w:color w:val="auto"/>
              </w:rPr>
              <w:t>Prior authorization is:</w:t>
            </w:r>
          </w:p>
          <w:p w14:paraId="0BFD18A9" w14:textId="4608CB4E" w:rsidR="001809FA" w:rsidRPr="00584CF2" w:rsidRDefault="001809FA" w:rsidP="001809FA">
            <w:pPr>
              <w:pStyle w:val="iBAAGStandardText"/>
              <w:rPr>
                <w:rStyle w:val="MandateStandardTextChar"/>
                <w:color w:val="auto"/>
              </w:rPr>
            </w:pPr>
            <w:r w:rsidRPr="00584CF2">
              <w:rPr>
                <w:rStyle w:val="MandateStandardTextChar"/>
                <w:color w:val="auto"/>
              </w:rPr>
              <w:t>Getting approval by calling the number listed on your health plan ID card before you can get medicine or services.</w:t>
            </w:r>
          </w:p>
          <w:p w14:paraId="3542E8EB" w14:textId="77777777" w:rsidR="001809FA" w:rsidRPr="00F337DF" w:rsidRDefault="001809FA" w:rsidP="002D7BEE"/>
        </w:tc>
        <w:tc>
          <w:tcPr>
            <w:tcW w:w="3330" w:type="dxa"/>
            <w:shd w:val="clear" w:color="auto" w:fill="FFFFFF" w:themeFill="background1"/>
          </w:tcPr>
          <w:p w14:paraId="3542E8EC" w14:textId="77777777" w:rsidR="00D65A4A" w:rsidRDefault="00D65A4A" w:rsidP="002D7BEE">
            <w:pPr>
              <w:pStyle w:val="iBAAGStandardText"/>
            </w:pPr>
            <w:r>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0A17544E" w14:textId="77777777" w:rsidR="00D65A4A" w:rsidRDefault="00D65A4A" w:rsidP="002D7BEE">
            <w:pPr>
              <w:pStyle w:val="iBAAGLevel1Bullets"/>
            </w:pPr>
            <w:r>
              <w:t>Replacement of prosthetic devices due to misuse or to replace lost or stolen items.</w:t>
            </w:r>
          </w:p>
          <w:p w14:paraId="3542E8F2" w14:textId="3C09E08B" w:rsidR="001809FA" w:rsidRPr="00F337DF" w:rsidRDefault="001809FA" w:rsidP="002D7BEE">
            <w:pPr>
              <w:pStyle w:val="iBAAGLevel1Bullets"/>
            </w:pPr>
            <w:r>
              <w:t>Electronic voice producing machines</w:t>
            </w:r>
          </w:p>
        </w:tc>
      </w:tr>
      <w:tr w:rsidR="00D65A4A" w:rsidRPr="006C7677" w14:paraId="3542E8FA" w14:textId="77777777" w:rsidTr="00E33614">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E33614">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t>A procedure to correct or improve a part of the body because of birth defects, accidents, injuries or medical conditions.</w:t>
            </w:r>
          </w:p>
          <w:p w14:paraId="3542E8FF" w14:textId="77777777" w:rsidR="00D65A4A" w:rsidRPr="006C7677" w:rsidRDefault="00D65A4A" w:rsidP="002D7BEE">
            <w:pPr>
              <w:pStyle w:val="iBAAGStandardText"/>
            </w:pPr>
          </w:p>
          <w:p w14:paraId="248EEFCE" w14:textId="77777777" w:rsidR="00060408" w:rsidRDefault="00D65A4A">
            <w:pPr>
              <w:pStyle w:val="iBAAGStandardText"/>
              <w:rPr>
                <w:rStyle w:val="MandateStandardTextChar"/>
                <w:color w:val="auto"/>
              </w:rPr>
            </w:pPr>
            <w:r w:rsidRPr="006C7677">
              <w:t xml:space="preserve">Benefits </w:t>
            </w:r>
            <w:r w:rsidRPr="00584CF2">
              <w:rPr>
                <w:color w:val="auto"/>
              </w:rPr>
              <w:t>include</w:t>
            </w:r>
            <w:r w:rsidR="00A9553F" w:rsidRPr="00584CF2">
              <w:rPr>
                <w:rStyle w:val="MandateStandardTextChar"/>
                <w:color w:val="auto"/>
              </w:rPr>
              <w:t>:</w:t>
            </w:r>
          </w:p>
          <w:p w14:paraId="01111407" w14:textId="77777777" w:rsidR="00060408" w:rsidRPr="00584CF2" w:rsidRDefault="00060408" w:rsidP="00060408">
            <w:pPr>
              <w:pStyle w:val="MandateLevel1Bullets"/>
              <w:rPr>
                <w:color w:val="auto"/>
              </w:rPr>
            </w:pPr>
            <w:r w:rsidRPr="00584CF2">
              <w:rPr>
                <w:color w:val="auto"/>
              </w:rPr>
              <w:t>Breast reconstruction following a mastectomy and reconstruction of the non-affected breast to achieve symmetry</w:t>
            </w:r>
          </w:p>
          <w:p w14:paraId="0739F7BC" w14:textId="77777777" w:rsidR="00060408" w:rsidRPr="00584CF2" w:rsidRDefault="00060408" w:rsidP="00060408">
            <w:pPr>
              <w:pStyle w:val="MandateLevel1Bullets"/>
              <w:rPr>
                <w:color w:val="auto"/>
              </w:rPr>
            </w:pPr>
            <w:r w:rsidRPr="00584CF2">
              <w:rPr>
                <w:color w:val="auto"/>
              </w:rPr>
              <w:t>Dental or orthodontic services for cleft palate</w:t>
            </w:r>
          </w:p>
          <w:p w14:paraId="3542E901" w14:textId="34D4DD8C" w:rsidR="00D65A4A" w:rsidRPr="006C7677" w:rsidRDefault="00D65A4A">
            <w:pPr>
              <w:pStyle w:val="iBAAGStandardText"/>
            </w:pP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65441D3F" w:rsidR="00D65A4A" w:rsidRPr="006C7677" w:rsidRDefault="00C33E1B"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t xml:space="preserve">No coverage for cosmetic procedures. </w:t>
            </w:r>
          </w:p>
        </w:tc>
      </w:tr>
      <w:tr w:rsidR="00D65A4A" w:rsidRPr="00571967" w14:paraId="3542E923" w14:textId="77777777" w:rsidTr="00E33614">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E33614">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Speech therapy to 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5274C6E1" w:rsidR="00D65A4A" w:rsidRDefault="00D65A4A" w:rsidP="00584CF2">
            <w:pPr>
              <w:pStyle w:val="iBAAGLevel1Bullets"/>
              <w:numPr>
                <w:ilvl w:val="0"/>
                <w:numId w:val="0"/>
              </w:numPr>
              <w:ind w:left="450"/>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4"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7" w14:textId="1329FD93" w:rsidR="00D65A4A" w:rsidRDefault="00D65A4A" w:rsidP="002D7BEE">
            <w:pPr>
              <w:pStyle w:val="iBAAGStandardText"/>
            </w:pPr>
            <w:r w:rsidRPr="00571967">
              <w:rPr>
                <w:rStyle w:val="iBAAGStandardTextBoldChar"/>
              </w:rPr>
              <w:t>$</w:t>
            </w:r>
            <w:r w:rsidR="00C33E1B">
              <w:rPr>
                <w:rStyle w:val="iBAAGStandardTextBoldChar"/>
              </w:rPr>
              <w:t>20</w:t>
            </w:r>
            <w:r>
              <w:t xml:space="preserve"> co-pay per visit</w:t>
            </w:r>
            <w:r w:rsidR="00C33E1B" w:rsidRPr="00C33E1B">
              <w:rPr>
                <w:rStyle w:val="InstructionalTextChar"/>
                <w:b w:val="0"/>
                <w:color w:val="000000"/>
              </w:rPr>
              <w:t>. The annual deductible does not apply.</w:t>
            </w:r>
          </w:p>
          <w:p w14:paraId="3542E948"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38919D7F" w:rsidR="00D65A4A" w:rsidRDefault="00C33E1B" w:rsidP="002D7BEE">
            <w:pPr>
              <w:pStyle w:val="iBAAGStandardText"/>
            </w:pPr>
            <w:r>
              <w:rPr>
                <w:rStyle w:val="iBAAGStandardTextBoldChar"/>
              </w:rPr>
              <w:t>30%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4553E2A9" w:rsidR="00D65A4A" w:rsidRPr="004E166B" w:rsidRDefault="00D65A4A" w:rsidP="00D65A4A">
            <w:pPr>
              <w:pStyle w:val="iBAAGLevel1Bullets"/>
              <w:tabs>
                <w:tab w:val="left" w:pos="720"/>
              </w:tabs>
            </w:pPr>
            <w:r w:rsidRPr="004E166B">
              <w:rPr>
                <w:rStyle w:val="iBAAGStandardTextBoldChar"/>
              </w:rPr>
              <w:t>2</w:t>
            </w:r>
            <w:r w:rsidR="00EB588F">
              <w:rPr>
                <w:rStyle w:val="iBAAGStandardTextBoldChar"/>
              </w:rPr>
              <w:t>4</w:t>
            </w:r>
            <w:r w:rsidRPr="004E166B">
              <w:t xml:space="preserve"> visits of chiropractic (manipulative) treatment.</w:t>
            </w:r>
          </w:p>
          <w:p w14:paraId="198BFEE7" w14:textId="77777777" w:rsidR="005E6ADE" w:rsidRDefault="005E6ADE" w:rsidP="00584CF2">
            <w:pPr>
              <w:pStyle w:val="iBAAGLevel1Bullets"/>
              <w:numPr>
                <w:ilvl w:val="0"/>
                <w:numId w:val="0"/>
              </w:numPr>
              <w:ind w:left="450"/>
              <w:rPr>
                <w:rStyle w:val="InstructionalTextChar"/>
              </w:rPr>
            </w:pPr>
          </w:p>
          <w:p w14:paraId="2ABE979F" w14:textId="77777777" w:rsidR="005E6ADE" w:rsidRPr="00584CF2" w:rsidRDefault="005E6ADE" w:rsidP="005E6ADE">
            <w:pPr>
              <w:pStyle w:val="MandateStandardText"/>
              <w:rPr>
                <w:color w:val="auto"/>
              </w:rPr>
            </w:pPr>
            <w:r w:rsidRPr="00584CF2">
              <w:rPr>
                <w:color w:val="auto"/>
              </w:rPr>
              <w:t xml:space="preserve">There are no visit limits for </w:t>
            </w:r>
            <w:r w:rsidRPr="00584CF2">
              <w:rPr>
                <w:rStyle w:val="MandateTextItalicsChar"/>
                <w:color w:val="auto"/>
              </w:rPr>
              <w:t>Autism Spectrum Disorder Services</w:t>
            </w:r>
            <w:r w:rsidRPr="00584CF2">
              <w:rPr>
                <w:color w:val="auto"/>
              </w:rPr>
              <w:t>.</w:t>
            </w:r>
          </w:p>
          <w:p w14:paraId="3542E960" w14:textId="69E458D7" w:rsidR="00D65A4A" w:rsidRPr="004E166B" w:rsidRDefault="005E6ADE" w:rsidP="00584CF2">
            <w:pPr>
              <w:pStyle w:val="iBAAGLevel1Bullets"/>
              <w:numPr>
                <w:ilvl w:val="0"/>
                <w:numId w:val="0"/>
              </w:numPr>
              <w:ind w:left="450"/>
            </w:pPr>
            <w:r w:rsidRPr="004E166B" w:rsidDel="00C33E1B">
              <w:rPr>
                <w:rStyle w:val="InstructionalTextChar"/>
              </w:rPr>
              <w:t xml:space="preserve"> </w:t>
            </w:r>
          </w:p>
          <w:p w14:paraId="3542E961" w14:textId="77777777" w:rsidR="00D65A4A" w:rsidRPr="004E166B" w:rsidRDefault="00D65A4A" w:rsidP="002D7BEE">
            <w:pPr>
              <w:pStyle w:val="iBAAGStandardText"/>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E33614">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E33614">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85"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E33614">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E33614">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0DD2C985" w:rsidR="00D65A4A" w:rsidRDefault="00D65A4A" w:rsidP="002D7BEE">
            <w:pPr>
              <w:pStyle w:val="iBAAGStandardText"/>
            </w:pPr>
            <w:r>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6A899F72" w:rsidR="00D65A4A" w:rsidRDefault="00D65A4A" w:rsidP="00D65A4A">
            <w:pPr>
              <w:pStyle w:val="iBAAGLevel1Bullets"/>
              <w:tabs>
                <w:tab w:val="left" w:pos="720"/>
              </w:tabs>
            </w:pPr>
            <w:r>
              <w:t>Surgical treatment including prosthetic 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6"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9" w14:textId="471CD61B" w:rsidR="00D65A4A" w:rsidRDefault="00D65A4A" w:rsidP="002D7BEE">
            <w:pPr>
              <w:pStyle w:val="iBAAGStandardText"/>
            </w:pPr>
            <w:r>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D" w14:textId="3E334E98" w:rsidR="00D65A4A" w:rsidRDefault="00D65A4A" w:rsidP="002D7BEE">
            <w:pPr>
              <w:pStyle w:val="iBAAGStandardText"/>
            </w:pPr>
            <w:r>
              <w:t>No</w:t>
            </w:r>
          </w:p>
        </w:tc>
        <w:tc>
          <w:tcPr>
            <w:tcW w:w="3330" w:type="dxa"/>
            <w:shd w:val="clear" w:color="auto" w:fill="FFFFFF" w:themeFill="background1"/>
          </w:tcPr>
          <w:p w14:paraId="3542E99E" w14:textId="5C4B527F" w:rsidR="00D65A4A" w:rsidRDefault="00D65A4A" w:rsidP="002D7BEE">
            <w:pPr>
              <w:pStyle w:val="iBAAGStandardText"/>
            </w:pPr>
          </w:p>
          <w:p w14:paraId="3542E9A2" w14:textId="723F02F7"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5 business days 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3542E9AF" w14:textId="1A50DE95" w:rsidR="00D65A4A" w:rsidRDefault="00C33E1B" w:rsidP="002D7BEE">
            <w:pPr>
              <w:pStyle w:val="iBAAGStandardText"/>
            </w:pPr>
            <w:r>
              <w:rPr>
                <w:rStyle w:val="iBAAGStandardTextBoldChar"/>
              </w:rPr>
              <w:t>50%</w:t>
            </w:r>
            <w:r w:rsidR="00D65A4A">
              <w:t xml:space="preserve"> co-insurance</w:t>
            </w:r>
          </w:p>
          <w:p w14:paraId="3542E9B0" w14:textId="77777777" w:rsidR="00D65A4A" w:rsidRDefault="00D65A4A" w:rsidP="002D7BEE">
            <w:pPr>
              <w:pStyle w:val="iBAAGStandardText"/>
            </w:pPr>
          </w:p>
        </w:tc>
        <w:tc>
          <w:tcPr>
            <w:tcW w:w="3330" w:type="dxa"/>
            <w:shd w:val="clear" w:color="auto" w:fill="FFFFFF" w:themeFill="background1"/>
          </w:tcPr>
          <w:p w14:paraId="3542E9B1" w14:textId="6B05A2F4" w:rsidR="00D65A4A" w:rsidRDefault="00D65A4A" w:rsidP="002D7BEE">
            <w:pPr>
              <w:pStyle w:val="iBAAGStandardText"/>
            </w:pPr>
          </w:p>
          <w:p w14:paraId="3542E9B2" w14:textId="77777777" w:rsidR="00D65A4A" w:rsidRDefault="00D65A4A" w:rsidP="002D7BEE">
            <w:pPr>
              <w:pStyle w:val="iBAAGStandardText"/>
            </w:pPr>
          </w:p>
          <w:p w14:paraId="3542E9B4"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02891E75"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E33614">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E33614">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0B097F85"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removal of an organ 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619032D8" w:rsidR="00315882" w:rsidRPr="00ED1D97" w:rsidRDefault="00315882" w:rsidP="002D7BEE">
            <w:pPr>
              <w:pStyle w:val="iBAAGStandardText"/>
            </w:pPr>
            <w:r w:rsidRPr="00ED1D97">
              <w:t>All charges</w:t>
            </w:r>
          </w:p>
          <w:p w14:paraId="3542E9EE" w14:textId="516AE981" w:rsidR="00315882" w:rsidRPr="00ED1D97" w:rsidRDefault="00315882" w:rsidP="002D7BEE">
            <w:pPr>
              <w:pStyle w:val="iBAAGStandardText"/>
            </w:pP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6D5DA0AD" w:rsidR="00315882" w:rsidRPr="00ED1D97" w:rsidRDefault="00315882" w:rsidP="002D7BEE">
            <w:pPr>
              <w:pStyle w:val="iBAAGStandardText"/>
            </w:pPr>
            <w:r w:rsidRPr="00ED1D97">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E33614">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E33614">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t xml:space="preserve">Want more information? </w:t>
            </w:r>
          </w:p>
          <w:p w14:paraId="3542EA1C" w14:textId="77777777" w:rsidR="00315882" w:rsidRDefault="00315882" w:rsidP="002D7BEE">
            <w:pPr>
              <w:pStyle w:val="iBAAGStandardText"/>
            </w:pPr>
            <w:r>
              <w:t xml:space="preserve">View the </w:t>
            </w:r>
            <w:hyperlink r:id="rId88"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For all pharmacy support, please call the phone number on your health plan ID 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Specialty Pharmacy 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3542EA6D" w14:textId="2924484C"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ED0509">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ED0509">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ED0509">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ED0509">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2D41813C" w:rsidR="00315882" w:rsidRDefault="00315882" w:rsidP="002D7BEE">
            <w:pPr>
              <w:pStyle w:val="iBAAGLevel1Bullets"/>
            </w:pPr>
            <w:r>
              <w:t xml:space="preserve">A dependent child is covered until the last day of the month  following the date the child reaches age </w:t>
            </w:r>
            <w:r w:rsidR="00C33E1B">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5196E28C"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ED0509">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ED0509">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3" w:history="1">
              <w:r w:rsidRPr="0079283E">
                <w:rPr>
                  <w:rStyle w:val="Hyperlinks"/>
                </w:rPr>
                <w:t>glossary</w:t>
              </w:r>
            </w:hyperlink>
            <w:r w:rsidRPr="0079283E">
              <w:t xml:space="preserve"> for 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45B067FD" w:rsidR="00315882" w:rsidRDefault="00C33E1B" w:rsidP="002D7BEE">
            <w:pPr>
              <w:pStyle w:val="iBAAGLevel1Bullets"/>
            </w:pPr>
            <w:r w:rsidRPr="00C33E1B">
              <w:rPr>
                <w:rStyle w:val="InstructionalTextChar"/>
                <w:b w:val="0"/>
                <w:color w:val="000000"/>
              </w:rPr>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5A4442CF" w:rsidR="00315882" w:rsidRPr="0079283E" w:rsidRDefault="00315882" w:rsidP="002D7BEE">
            <w:pPr>
              <w:pStyle w:val="iBAAGLevel1Bullets"/>
            </w:pPr>
            <w:r>
              <w:t xml:space="preserve">Powered </w:t>
            </w:r>
            <w:r w:rsidR="00C33E1B" w:rsidRPr="00C33E1B">
              <w:rPr>
                <w:rStyle w:val="InstructionalTextChar"/>
                <w:b w:val="0"/>
                <w:color w:val="000000"/>
              </w:rPr>
              <w:t xml:space="preserve"> </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584CF2" w:rsidRDefault="00315882" w:rsidP="002D7BEE">
            <w:pPr>
              <w:pStyle w:val="iBAAGLevel1Bullets"/>
              <w:rPr>
                <w:color w:val="auto"/>
              </w:rPr>
            </w:pPr>
            <w:r w:rsidRPr="0079283E">
              <w:t xml:space="preserve">Diabetic </w:t>
            </w:r>
            <w:r w:rsidRPr="00584CF2">
              <w:rPr>
                <w:color w:val="auto"/>
              </w:rPr>
              <w:t xml:space="preserve">supplies (see </w:t>
            </w:r>
            <w:r w:rsidRPr="00584CF2">
              <w:rPr>
                <w:rStyle w:val="iBAAGStandardTextItalicsChar"/>
                <w:color w:val="auto"/>
              </w:rPr>
              <w:t>Diabetes Services</w:t>
            </w:r>
            <w:r w:rsidRPr="00584CF2">
              <w:rPr>
                <w:color w:val="auto"/>
              </w:rPr>
              <w:t>)</w:t>
            </w:r>
          </w:p>
          <w:p w14:paraId="3542EB11" w14:textId="77777777" w:rsidR="00315882" w:rsidRPr="00584CF2" w:rsidRDefault="00315882" w:rsidP="002D7BEE">
            <w:pPr>
              <w:pStyle w:val="iBAAGLevel1Bullets"/>
              <w:rPr>
                <w:color w:val="auto"/>
              </w:rPr>
            </w:pPr>
            <w:r w:rsidRPr="00584CF2">
              <w:rPr>
                <w:color w:val="auto"/>
              </w:rPr>
              <w:t xml:space="preserve">Over-the-counter supplies </w:t>
            </w:r>
          </w:p>
          <w:p w14:paraId="21079F5D" w14:textId="63C993AE" w:rsidR="00A96B87" w:rsidRPr="00584CF2" w:rsidRDefault="00A96B87" w:rsidP="00584CF2">
            <w:pPr>
              <w:pStyle w:val="MandateLevel1Bullets"/>
              <w:rPr>
                <w:color w:val="auto"/>
              </w:rPr>
            </w:pPr>
            <w:r w:rsidRPr="00584CF2">
              <w:rPr>
                <w:color w:val="auto"/>
              </w:rPr>
              <w:t xml:space="preserve">Prosthetic devices for laryngectomy </w:t>
            </w:r>
          </w:p>
          <w:p w14:paraId="3542EB14" w14:textId="77777777" w:rsidR="00315882" w:rsidRPr="0079283E" w:rsidRDefault="00315882" w:rsidP="00584CF2">
            <w:pPr>
              <w:pStyle w:val="iBAAGLevel1Bullets"/>
              <w:numPr>
                <w:ilvl w:val="0"/>
                <w:numId w:val="0"/>
              </w:numPr>
              <w:ind w:left="450"/>
            </w:pPr>
          </w:p>
          <w:p w14:paraId="3542EB15" w14:textId="77777777" w:rsidR="00315882" w:rsidRPr="0079283E" w:rsidRDefault="00315882" w:rsidP="002D7BEE">
            <w:pPr>
              <w:pStyle w:val="iBAAGStandardTextBold"/>
            </w:pPr>
            <w:r w:rsidRPr="0079283E">
              <w:t>Nutrition</w:t>
            </w:r>
          </w:p>
          <w:p w14:paraId="3542EB16" w14:textId="7CFC8812" w:rsidR="00315882" w:rsidRPr="00584CF2" w:rsidRDefault="00315882">
            <w:pPr>
              <w:pStyle w:val="iBAAGLevel1Bullets"/>
              <w:rPr>
                <w:color w:val="auto"/>
              </w:rPr>
            </w:pPr>
            <w:r w:rsidRPr="00584CF2">
              <w:rPr>
                <w:color w:val="auto"/>
              </w:rPr>
              <w:t>Food of any kind, enteral formula, infant formula and donor breast milk</w:t>
            </w:r>
            <w:r w:rsidR="00ED0509" w:rsidRPr="00584CF2">
              <w:rPr>
                <w:rStyle w:val="MandateStandardTextChar"/>
                <w:color w:val="auto"/>
              </w:rPr>
              <w:t xml:space="preserve">, except as described under </w:t>
            </w:r>
            <w:r w:rsidR="00ED0509" w:rsidRPr="00584CF2">
              <w:rPr>
                <w:rStyle w:val="MandateTextItalicsChar"/>
                <w:color w:val="auto"/>
              </w:rPr>
              <w:t>Medical Foods</w:t>
            </w:r>
          </w:p>
          <w:p w14:paraId="3542EB17" w14:textId="0D018A5B" w:rsidR="00315882" w:rsidRPr="00584CF2" w:rsidRDefault="00315882">
            <w:pPr>
              <w:pStyle w:val="iBAAGLevel1Bullets"/>
              <w:rPr>
                <w:color w:val="auto"/>
              </w:rPr>
            </w:pPr>
            <w:r w:rsidRPr="00584CF2">
              <w:rPr>
                <w:color w:val="auto"/>
              </w:rPr>
              <w:t>Nutritional or cosmetic therapy using high dose or large quantities of vitamins, minerals, elements or any other nutrition-based therapy</w:t>
            </w:r>
            <w:r w:rsidR="00ED0509" w:rsidRPr="00584CF2">
              <w:rPr>
                <w:rStyle w:val="MandateStandardTextChar"/>
                <w:color w:val="auto"/>
              </w:rPr>
              <w:t xml:space="preserve">, except as described under </w:t>
            </w:r>
            <w:r w:rsidR="00ED0509" w:rsidRPr="00584CF2">
              <w:rPr>
                <w:rStyle w:val="MandateTextItalicsChar"/>
                <w:color w:val="auto"/>
              </w:rPr>
              <w:t>Medical Foods</w:t>
            </w:r>
          </w:p>
          <w:p w14:paraId="3542EB18" w14:textId="77777777" w:rsidR="00315882" w:rsidRPr="00584CF2" w:rsidRDefault="00315882" w:rsidP="002D7BEE">
            <w:pPr>
              <w:pStyle w:val="iBAAGLevel1Bullets"/>
              <w:rPr>
                <w:color w:val="auto"/>
              </w:rPr>
            </w:pPr>
            <w:r w:rsidRPr="00584CF2">
              <w:rPr>
                <w:color w:val="auto"/>
              </w:rPr>
              <w:t xml:space="preserve">Individual and group nutritional counseling. </w:t>
            </w:r>
            <w:r w:rsidRPr="00584CF2">
              <w:rPr>
                <w:rStyle w:val="iBAAGStandardTextItalicsChar"/>
                <w:color w:val="auto"/>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798BBD28" w:rsidR="00315882" w:rsidRPr="0079283E" w:rsidRDefault="00315882" w:rsidP="002D7BEE">
            <w:pPr>
              <w:pStyle w:val="iBAAGLevel1Bullets"/>
            </w:pPr>
            <w:r w:rsidRPr="0079283E">
              <w:t>School, sports or camp , travel, career or employment, insurance, marriage 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ED0509">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t>About Your Benefits</w:t>
            </w:r>
          </w:p>
        </w:tc>
      </w:tr>
      <w:tr w:rsidR="00315882" w:rsidRPr="003F3B5E" w14:paraId="3542EB82" w14:textId="77777777" w:rsidTr="00ED0509">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00E4A5F1"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ED0509">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ED0509">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8" w14:textId="77777777" w:rsidR="00315882" w:rsidRPr="00203708" w:rsidRDefault="00315882" w:rsidP="002D7BEE">
            <w:pPr>
              <w:pStyle w:val="iBAAGStandardText"/>
            </w:pPr>
            <w:r w:rsidRPr="00203708">
              <w:t>Not Applicable</w:t>
            </w:r>
          </w:p>
          <w:p w14:paraId="3542EB89" w14:textId="77777777" w:rsidR="00315882" w:rsidRDefault="00315882" w:rsidP="002D7BEE">
            <w:pPr>
              <w:pStyle w:val="iBAAGStandardText"/>
            </w:pPr>
          </w:p>
          <w:p w14:paraId="3542EB99" w14:textId="77777777" w:rsidR="00315882" w:rsidRPr="00203708" w:rsidRDefault="00315882" w:rsidP="002D7BEE">
            <w:pPr>
              <w:pStyle w:val="iBAAGStandardText"/>
            </w:pPr>
          </w:p>
        </w:tc>
      </w:tr>
      <w:tr w:rsidR="00315882" w:rsidRPr="003F3B5E" w14:paraId="3542EB9C" w14:textId="77777777" w:rsidTr="00ED0509">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ED0509">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445C7898"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t>For questions or to speak to a coach call toll-free at the number on your health plan ID card.</w:t>
            </w:r>
          </w:p>
          <w:p w14:paraId="3542EBAA" w14:textId="77777777" w:rsidR="00315882" w:rsidRDefault="00315882" w:rsidP="002D7BEE">
            <w:pPr>
              <w:pStyle w:val="iBAAGStandardText"/>
            </w:pPr>
          </w:p>
          <w:p w14:paraId="3542EBAE" w14:textId="77777777" w:rsidR="00315882" w:rsidRPr="004470CB" w:rsidRDefault="00315882" w:rsidP="002D7BEE">
            <w:pPr>
              <w:pStyle w:val="iBAAGStandardText"/>
            </w:pPr>
          </w:p>
          <w:p w14:paraId="3542EBB1" w14:textId="703FE18A" w:rsidR="00315882" w:rsidRPr="00D368D0" w:rsidRDefault="00315882" w:rsidP="002D7BEE">
            <w:pPr>
              <w:pStyle w:val="iBAAGStandardText"/>
            </w:pPr>
            <w:r w:rsidRPr="00D368D0">
              <w:t xml:space="preserve"> </w:t>
            </w:r>
          </w:p>
        </w:tc>
      </w:tr>
      <w:tr w:rsidR="00315882" w:rsidRPr="0033454D" w14:paraId="3542EBB4" w14:textId="77777777" w:rsidTr="00ED0509">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t>About Your Benefits</w:t>
            </w:r>
          </w:p>
        </w:tc>
      </w:tr>
      <w:tr w:rsidR="00315882" w:rsidRPr="0033454D" w14:paraId="3542EBC1" w14:textId="77777777" w:rsidTr="00ED0509">
        <w:tc>
          <w:tcPr>
            <w:tcW w:w="3517" w:type="dxa"/>
            <w:shd w:val="clear" w:color="auto" w:fill="FFFFFF" w:themeFill="background1"/>
          </w:tcPr>
          <w:p w14:paraId="6EC8EFB7" w14:textId="77777777" w:rsidR="003A0029" w:rsidRDefault="003A0029" w:rsidP="003A0029">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37D49D24" w:rsidR="00315882" w:rsidRPr="0033454D" w:rsidRDefault="003A0029" w:rsidP="003A0029">
            <w:pPr>
              <w:pStyle w:val="iBAAGSituationBoxName"/>
            </w:pPr>
            <w:r>
              <w:rPr>
                <w:bCs/>
                <w:iCs/>
                <w:color w:val="000000"/>
              </w:rPr>
              <w:t>Program</w:t>
            </w:r>
            <w:bookmarkEnd w:id="113"/>
            <w:bookmarkEnd w:id="114"/>
          </w:p>
        </w:tc>
        <w:tc>
          <w:tcPr>
            <w:tcW w:w="9990" w:type="dxa"/>
            <w:shd w:val="clear" w:color="auto" w:fill="FFFFFF" w:themeFill="background1"/>
          </w:tcPr>
          <w:p w14:paraId="78377561" w14:textId="77777777" w:rsidR="003A0029" w:rsidRPr="00FA5B53" w:rsidRDefault="003A0029" w:rsidP="003A0029">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029F11DD" w14:textId="77777777" w:rsidR="003A0029" w:rsidRPr="00FA5B53" w:rsidRDefault="003A0029" w:rsidP="003A0029">
            <w:pPr>
              <w:rPr>
                <w:color w:val="000000"/>
                <w:szCs w:val="24"/>
              </w:rPr>
            </w:pPr>
          </w:p>
          <w:p w14:paraId="2B7CF612" w14:textId="77777777" w:rsidR="003A0029" w:rsidRPr="00FA5B53" w:rsidRDefault="003A0029" w:rsidP="003A0029">
            <w:pPr>
              <w:rPr>
                <w:color w:val="000000"/>
                <w:szCs w:val="24"/>
              </w:rPr>
            </w:pPr>
            <w:r w:rsidRPr="00FA5B53">
              <w:rPr>
                <w:color w:val="000000"/>
                <w:szCs w:val="24"/>
              </w:rPr>
              <w:t>Benefits of this program:</w:t>
            </w:r>
          </w:p>
          <w:p w14:paraId="73F8DF83" w14:textId="77777777" w:rsidR="003A0029" w:rsidRPr="00FA5B53" w:rsidRDefault="003A0029" w:rsidP="003A0029">
            <w:pPr>
              <w:pStyle w:val="ListParagraph"/>
              <w:numPr>
                <w:ilvl w:val="0"/>
                <w:numId w:val="7"/>
              </w:numPr>
              <w:rPr>
                <w:color w:val="000000"/>
                <w:szCs w:val="24"/>
              </w:rPr>
            </w:pPr>
            <w:r w:rsidRPr="00FA5B53">
              <w:rPr>
                <w:color w:val="000000"/>
                <w:szCs w:val="24"/>
              </w:rPr>
              <w:t>There is no cost to use this program</w:t>
            </w:r>
          </w:p>
          <w:p w14:paraId="2DA3A6AB" w14:textId="77777777" w:rsidR="003A0029" w:rsidRDefault="003A0029" w:rsidP="003A0029">
            <w:pPr>
              <w:pStyle w:val="iBAAGLevel1Bullets"/>
              <w:numPr>
                <w:ilvl w:val="0"/>
                <w:numId w:val="7"/>
              </w:numPr>
            </w:pPr>
            <w:r>
              <w:t xml:space="preserve">Access to more than </w:t>
            </w:r>
            <w:r w:rsidRPr="00FA5B53">
              <w:rPr>
                <w:b/>
              </w:rPr>
              <w:t>5,000</w:t>
            </w:r>
            <w:r>
              <w:t xml:space="preserve"> providers nationwide</w:t>
            </w:r>
          </w:p>
          <w:p w14:paraId="7A3DAE2E" w14:textId="77777777" w:rsidR="003A0029" w:rsidRDefault="003A0029" w:rsidP="003A0029">
            <w:pPr>
              <w:pStyle w:val="iBAAGLevel1Bullets"/>
              <w:numPr>
                <w:ilvl w:val="0"/>
                <w:numId w:val="7"/>
              </w:numPr>
            </w:pPr>
            <w:r>
              <w:t>You can get high quality hearing aids for a fraction of the cost</w:t>
            </w:r>
          </w:p>
          <w:p w14:paraId="2B502687" w14:textId="77777777" w:rsidR="003A0029" w:rsidRPr="00FA5B53" w:rsidRDefault="003A0029" w:rsidP="003A0029">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CE2E0C9" w14:textId="77777777" w:rsidR="003A0029" w:rsidRPr="00FA5B53" w:rsidRDefault="003A0029" w:rsidP="003A0029">
            <w:pPr>
              <w:pStyle w:val="ListParagraph"/>
              <w:numPr>
                <w:ilvl w:val="0"/>
                <w:numId w:val="7"/>
              </w:numPr>
              <w:rPr>
                <w:color w:val="000000"/>
                <w:szCs w:val="24"/>
              </w:rPr>
            </w:pPr>
            <w:r w:rsidRPr="00FA5B53">
              <w:rPr>
                <w:color w:val="000000"/>
                <w:szCs w:val="24"/>
              </w:rPr>
              <w:t>We take care of the claim submission process for you</w:t>
            </w:r>
          </w:p>
          <w:p w14:paraId="66D64D64" w14:textId="77777777" w:rsidR="003A0029" w:rsidRPr="00FA5B53" w:rsidRDefault="003A0029" w:rsidP="003A0029">
            <w:pPr>
              <w:rPr>
                <w:color w:val="000000"/>
                <w:szCs w:val="24"/>
              </w:rPr>
            </w:pPr>
          </w:p>
          <w:p w14:paraId="4663F561" w14:textId="77777777" w:rsidR="003A0029" w:rsidRDefault="003A0029" w:rsidP="003A0029">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ED0509">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ED0509">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ED0509">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t>About Your Benefits</w:t>
            </w:r>
          </w:p>
        </w:tc>
      </w:tr>
      <w:tr w:rsidR="007519F1" w14:paraId="3542EBE8" w14:textId="77777777" w:rsidTr="00ED0509">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ED0509">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ED0509">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5" w:history="1">
              <w:r>
                <w:rPr>
                  <w:rStyle w:val="Hyperlink"/>
                  <w:b/>
                </w:rPr>
                <w:t>member.realappeal.com</w:t>
              </w:r>
            </w:hyperlink>
          </w:p>
          <w:p w14:paraId="3542EBF8" w14:textId="77777777" w:rsidR="007519F1" w:rsidRDefault="007519F1" w:rsidP="002D7BEE">
            <w:pPr>
              <w:pStyle w:val="iBAAGStandardText"/>
            </w:pPr>
          </w:p>
          <w:p w14:paraId="3542EBFC" w14:textId="77777777" w:rsidR="007519F1" w:rsidRPr="003F3B5E" w:rsidRDefault="007519F1">
            <w:pPr>
              <w:pStyle w:val="iBAAGStandardText"/>
            </w:pPr>
          </w:p>
        </w:tc>
      </w:tr>
      <w:tr w:rsidR="007519F1" w:rsidRPr="008B7182" w14:paraId="3542EBFF" w14:textId="77777777" w:rsidTr="00ED0509">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ED0509">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6AB6D7F4"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ED0509">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ED0509">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t xml:space="preserve">To register or check the status of your rewards, </w:t>
            </w:r>
            <w:r>
              <w:t xml:space="preserve">go to </w:t>
            </w:r>
            <w:hyperlink r:id="rId96"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30" w14:textId="0FDB2881" w:rsidR="007519F1" w:rsidRDefault="007519F1" w:rsidP="002D7BEE">
            <w:pPr>
              <w:pStyle w:val="iBAAGStandardText"/>
            </w:pPr>
          </w:p>
          <w:p w14:paraId="3542EC31" w14:textId="77777777" w:rsidR="007519F1" w:rsidRDefault="007519F1" w:rsidP="002D7BEE">
            <w:pPr>
              <w:pStyle w:val="iBAAGStandardText"/>
            </w:pPr>
          </w:p>
        </w:tc>
      </w:tr>
      <w:tr w:rsidR="007519F1" w:rsidRPr="003F3B5E" w14:paraId="3542EC34" w14:textId="77777777" w:rsidTr="00ED0509">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ED0509">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584CF2">
            <w:pPr>
              <w:pStyle w:val="iBAAGLevel1Bullets"/>
            </w:pPr>
          </w:p>
        </w:tc>
      </w:tr>
      <w:tr w:rsidR="007519F1" w:rsidRPr="005851CD" w14:paraId="3542EC4A" w14:textId="77777777" w:rsidTr="00ED0509">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ED0509">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075341" w:rsidP="002D7BEE">
            <w:pPr>
              <w:rPr>
                <w:rStyle w:val="Hyperlinks"/>
              </w:rPr>
            </w:pPr>
            <w:hyperlink r:id="rId97"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t>Inpatient:</w:t>
            </w:r>
          </w:p>
          <w:p w14:paraId="3542ECA5" w14:textId="1032C4B3" w:rsidR="007519F1" w:rsidRPr="00F641DB" w:rsidRDefault="00C33E1B" w:rsidP="002D7BEE">
            <w:pPr>
              <w:rPr>
                <w:b/>
              </w:rPr>
            </w:pPr>
            <w:r w:rsidRPr="00C33E1B">
              <w:rPr>
                <w:rStyle w:val="InstructionalTextChar"/>
                <w:color w:val="000000"/>
              </w:rPr>
              <w:t>10%</w:t>
            </w:r>
            <w:r w:rsidRPr="00C33E1B">
              <w:rPr>
                <w:rStyle w:val="InstructionalTextChar"/>
                <w:b w:val="0"/>
                <w:color w:val="000000"/>
              </w:rPr>
              <w:t xml:space="preserve"> co-insurance, after you pay the deductible.</w:t>
            </w:r>
            <w:r w:rsidRPr="00C33E1B">
              <w:rPr>
                <w:rStyle w:val="InstructionalTextChar"/>
                <w:b w:val="0"/>
                <w:color w:val="000000"/>
              </w:rPr>
              <w:cr/>
            </w:r>
            <w:r w:rsidRPr="00C33E1B">
              <w:rPr>
                <w:rStyle w:val="InstructionalTextChar"/>
                <w:b w:val="0"/>
                <w:color w:val="000000"/>
              </w:rPr>
              <w:cr/>
            </w:r>
            <w:r w:rsidR="007519F1" w:rsidRPr="00F641DB">
              <w:rPr>
                <w:rStyle w:val="iBAAGStandardTextChar"/>
                <w:b/>
              </w:rPr>
              <w:t>Outpatient:</w:t>
            </w:r>
          </w:p>
          <w:p w14:paraId="3542ECAC" w14:textId="0375CB9C" w:rsidR="007519F1" w:rsidRPr="00562ED8" w:rsidRDefault="00C33E1B" w:rsidP="002D7BEE">
            <w:pPr>
              <w:pStyle w:val="iBAAGStandardText"/>
              <w:rPr>
                <w:rStyle w:val="iBAAGStandardTextBoldChar"/>
              </w:rPr>
            </w:pPr>
            <w:r w:rsidRPr="00C33E1B">
              <w:rPr>
                <w:rStyle w:val="InstructionalTextChar"/>
                <w:color w:val="000000"/>
              </w:rPr>
              <w:t>$20</w:t>
            </w:r>
            <w:r w:rsidRPr="00C33E1B">
              <w:rPr>
                <w:rStyle w:val="InstructionalTextChar"/>
                <w:b w:val="0"/>
                <w:color w:val="000000"/>
              </w:rPr>
              <w:t xml:space="preserve"> co-pay per visit. The annual deductible does not apply.</w:t>
            </w:r>
            <w:r w:rsidRPr="00C33E1B">
              <w:rPr>
                <w:rStyle w:val="InstructionalTextChar"/>
                <w:b w:val="0"/>
                <w:color w:val="000000"/>
              </w:rPr>
              <w:cr/>
            </w:r>
            <w:r w:rsidRPr="00C33E1B">
              <w:rPr>
                <w:rStyle w:val="InstructionalTextChar"/>
                <w:b w:val="0"/>
                <w:color w:val="000000"/>
              </w:rPr>
              <w:cr/>
            </w:r>
            <w:r w:rsidR="007519F1" w:rsidRPr="00562ED8">
              <w:rPr>
                <w:rStyle w:val="iBAAGStandardTextBoldChar"/>
              </w:rPr>
              <w:t>Partial hospitalization/ Intensive outpatient treatment:</w:t>
            </w:r>
          </w:p>
          <w:p w14:paraId="3542ECB3" w14:textId="11BE4213" w:rsidR="007519F1" w:rsidRPr="00F641DB" w:rsidRDefault="00C33E1B" w:rsidP="002D7BEE">
            <w:pPr>
              <w:pStyle w:val="iBAAGStandardTextBold"/>
            </w:pPr>
            <w:r w:rsidRPr="00C33E1B">
              <w:rPr>
                <w:rStyle w:val="InstructionalTextChar"/>
                <w:b/>
                <w:color w:val="000000"/>
              </w:rPr>
              <w:t>10%</w:t>
            </w:r>
            <w:r w:rsidRPr="00C33E1B">
              <w:rPr>
                <w:rStyle w:val="InstructionalTextChar"/>
                <w:color w:val="000000"/>
              </w:rPr>
              <w:t xml:space="preserve"> co-insurance, after you pay the deductible.</w:t>
            </w:r>
            <w:r w:rsidRPr="00C33E1B">
              <w:rPr>
                <w:rStyle w:val="InstructionalTextChar"/>
                <w:color w:val="000000"/>
              </w:rPr>
              <w:cr/>
            </w:r>
            <w:r w:rsidRPr="00C33E1B">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t>Inpatient:</w:t>
            </w:r>
          </w:p>
          <w:p w14:paraId="3542ECC0" w14:textId="44AD2EDA" w:rsidR="007519F1" w:rsidRPr="00A6330C" w:rsidRDefault="00C33E1B" w:rsidP="002D7BEE">
            <w:pPr>
              <w:rPr>
                <w:rStyle w:val="InstructionalTextChar"/>
                <w:b w:val="0"/>
              </w:rPr>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25CDF60F" w:rsidR="007519F1" w:rsidRPr="00F641DB"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28082C37" w:rsidR="007519F1" w:rsidRPr="00F641DB" w:rsidRDefault="00C33E1B" w:rsidP="002D7BEE">
            <w:pPr>
              <w:pStyle w:val="iBAAGStandardTextBold"/>
            </w:pPr>
            <w:r w:rsidRPr="00C33E1B">
              <w:rPr>
                <w:rStyle w:val="iBAAGStandardTextBoldChar"/>
                <w:b/>
                <w:color w:val="000000"/>
              </w:rPr>
              <w:t>30%</w:t>
            </w:r>
            <w:r w:rsidRPr="00C33E1B">
              <w:rPr>
                <w:rStyle w:val="iBAAGStandardTextBoldChar"/>
                <w:color w:val="000000"/>
              </w:rPr>
              <w:t xml:space="preserve"> co-insurance, after you pay the deductible.</w:t>
            </w:r>
            <w:r w:rsidRPr="00C33E1B">
              <w:rPr>
                <w:rStyle w:val="iBAAGStandardTextBoldChar"/>
                <w:color w:val="000000"/>
              </w:rPr>
              <w:cr/>
            </w:r>
            <w:r w:rsidRPr="00C33E1B">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2B712118" w:rsidR="007519F1" w:rsidRDefault="007519F1" w:rsidP="002D7BEE">
            <w:pPr>
              <w:pStyle w:val="iBAAGLevel1Bullets"/>
            </w:pPr>
            <w:r>
              <w:t xml:space="preserve">Extended visits </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2E0F54A9" w:rsidR="007519F1" w:rsidRPr="00F641DB" w:rsidRDefault="00C33E1B"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t xml:space="preserve">No coverage for: </w:t>
            </w:r>
          </w:p>
          <w:p w14:paraId="3542ECDE" w14:textId="77777777" w:rsidR="007519F1" w:rsidRPr="001A7353" w:rsidRDefault="007519F1" w:rsidP="002D7BEE">
            <w:pPr>
              <w:pStyle w:val="iBAAGLevel1Bullets"/>
            </w:pPr>
            <w:r w:rsidRPr="001A7353">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0"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1"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t>Inpatient:</w:t>
            </w:r>
          </w:p>
          <w:p w14:paraId="3542ED2C" w14:textId="7F472728" w:rsidR="007519F1" w:rsidRPr="00F641DB" w:rsidRDefault="00C33E1B" w:rsidP="002D7BEE">
            <w:pPr>
              <w:rPr>
                <w:b/>
              </w:rPr>
            </w:pPr>
            <w:r w:rsidRPr="00C33E1B">
              <w:rPr>
                <w:rStyle w:val="InstructionalTextChar"/>
                <w:color w:val="000000"/>
              </w:rPr>
              <w:t>10%</w:t>
            </w:r>
            <w:r w:rsidRPr="00C33E1B">
              <w:rPr>
                <w:rStyle w:val="InstructionalTextChar"/>
                <w:b w:val="0"/>
                <w:color w:val="000000"/>
              </w:rPr>
              <w:t xml:space="preserve"> co-insurance, after you pay the deductible.</w:t>
            </w:r>
            <w:r w:rsidRPr="00C33E1B">
              <w:rPr>
                <w:rStyle w:val="InstructionalTextChar"/>
                <w:b w:val="0"/>
                <w:color w:val="000000"/>
              </w:rPr>
              <w:cr/>
            </w:r>
            <w:r w:rsidRPr="00C33E1B">
              <w:rPr>
                <w:rStyle w:val="InstructionalTextChar"/>
                <w:b w:val="0"/>
                <w:color w:val="000000"/>
              </w:rPr>
              <w:cr/>
            </w:r>
            <w:r w:rsidR="007519F1" w:rsidRPr="00F641DB">
              <w:rPr>
                <w:rStyle w:val="iBAAGStandardTextChar"/>
                <w:b/>
              </w:rPr>
              <w:t>Outpatient:</w:t>
            </w:r>
          </w:p>
          <w:p w14:paraId="3542ED33" w14:textId="5D6387E9" w:rsidR="007519F1" w:rsidRPr="00562ED8" w:rsidRDefault="00C33E1B" w:rsidP="002D7BEE">
            <w:pPr>
              <w:pStyle w:val="iBAAGStandardText"/>
              <w:rPr>
                <w:rStyle w:val="iBAAGStandardTextBoldChar"/>
              </w:rPr>
            </w:pPr>
            <w:r w:rsidRPr="00C33E1B">
              <w:rPr>
                <w:rStyle w:val="InstructionalTextChar"/>
                <w:color w:val="000000"/>
              </w:rPr>
              <w:t>$20</w:t>
            </w:r>
            <w:r w:rsidRPr="00C33E1B">
              <w:rPr>
                <w:rStyle w:val="InstructionalTextChar"/>
                <w:b w:val="0"/>
                <w:color w:val="000000"/>
              </w:rPr>
              <w:t xml:space="preserve"> co-pay per visit. The annual deductible does not apply.</w:t>
            </w:r>
            <w:r w:rsidRPr="00C33E1B">
              <w:rPr>
                <w:rStyle w:val="InstructionalTextChar"/>
                <w:b w:val="0"/>
                <w:color w:val="000000"/>
              </w:rPr>
              <w:cr/>
            </w:r>
            <w:r w:rsidRPr="00C33E1B">
              <w:rPr>
                <w:rStyle w:val="InstructionalTextChar"/>
                <w:b w:val="0"/>
                <w:color w:val="000000"/>
              </w:rPr>
              <w:cr/>
            </w:r>
            <w:r w:rsidR="007519F1" w:rsidRPr="00562ED8">
              <w:rPr>
                <w:rStyle w:val="iBAAGStandardTextBoldChar"/>
              </w:rPr>
              <w:t>Partial hospitalization/ Intensive outpatient treatment:</w:t>
            </w:r>
          </w:p>
          <w:p w14:paraId="3542ED3A" w14:textId="678C3C5F" w:rsidR="007519F1" w:rsidRPr="00F641DB" w:rsidRDefault="00C33E1B" w:rsidP="002D7BEE">
            <w:pPr>
              <w:pStyle w:val="iBAAGStandardTextBold"/>
            </w:pPr>
            <w:r w:rsidRPr="00C33E1B">
              <w:rPr>
                <w:rStyle w:val="InstructionalTextChar"/>
                <w:b/>
                <w:color w:val="000000"/>
              </w:rPr>
              <w:t>10%</w:t>
            </w:r>
            <w:r w:rsidRPr="00C33E1B">
              <w:rPr>
                <w:rStyle w:val="InstructionalTextChar"/>
                <w:color w:val="000000"/>
              </w:rPr>
              <w:t xml:space="preserve"> co-insurance, after you pay the deductible.</w:t>
            </w:r>
            <w:r w:rsidRPr="00C33E1B">
              <w:rPr>
                <w:rStyle w:val="InstructionalTextChar"/>
                <w:color w:val="000000"/>
              </w:rPr>
              <w:cr/>
            </w:r>
            <w:r w:rsidRPr="00C33E1B">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Transcranial magnetic 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t>Inpatient:</w:t>
            </w:r>
          </w:p>
          <w:p w14:paraId="3542ED47" w14:textId="462B6814" w:rsidR="007519F1" w:rsidRPr="00A6330C" w:rsidRDefault="00C33E1B" w:rsidP="002D7BEE">
            <w:pPr>
              <w:rPr>
                <w:rStyle w:val="InstructionalTextChar"/>
                <w:b w:val="0"/>
              </w:rPr>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t>Outpatient:</w:t>
            </w:r>
          </w:p>
          <w:p w14:paraId="3542ED4A" w14:textId="3015B91C" w:rsidR="007519F1" w:rsidRPr="00F641DB"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0DDAF461" w:rsidR="007519F1" w:rsidRPr="00F641DB" w:rsidRDefault="00C33E1B" w:rsidP="002D7BEE">
            <w:pPr>
              <w:pStyle w:val="iBAAGStandardTextBold"/>
            </w:pPr>
            <w:r w:rsidRPr="00C33E1B">
              <w:rPr>
                <w:rStyle w:val="iBAAGStandardTextBoldChar"/>
                <w:b/>
                <w:color w:val="000000"/>
              </w:rPr>
              <w:t>30%</w:t>
            </w:r>
            <w:r w:rsidRPr="00C33E1B">
              <w:rPr>
                <w:rStyle w:val="iBAAGStandardTextBoldChar"/>
                <w:color w:val="000000"/>
              </w:rPr>
              <w:t xml:space="preserve"> co-insurance, after you pay the deductible.</w:t>
            </w:r>
            <w:r w:rsidRPr="00C33E1B">
              <w:rPr>
                <w:rStyle w:val="iBAAGStandardTextBoldChar"/>
                <w:color w:val="000000"/>
              </w:rPr>
              <w:cr/>
            </w:r>
            <w:r w:rsidRPr="00C33E1B">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75001A10" w:rsidR="007519F1" w:rsidRDefault="007519F1" w:rsidP="002D7BEE">
            <w:pPr>
              <w:pStyle w:val="iBAAGLevel1Bullets"/>
            </w:pPr>
            <w:r>
              <w:t>Extended visits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1FF4DE3C" w:rsidR="007519F1" w:rsidRPr="00F641DB" w:rsidRDefault="00C33E1B"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2"/>
      <w:headerReference w:type="default" r:id="rId103"/>
      <w:footerReference w:type="even" r:id="rId104"/>
      <w:footerReference w:type="default" r:id="rId105"/>
      <w:headerReference w:type="first" r:id="rId106"/>
      <w:footerReference w:type="firs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ADDF35" w14:textId="77777777" w:rsidR="00075341" w:rsidRDefault="00075341" w:rsidP="007519F1">
      <w:r>
        <w:separator/>
      </w:r>
    </w:p>
  </w:endnote>
  <w:endnote w:type="continuationSeparator" w:id="0">
    <w:p w14:paraId="44DE49C2" w14:textId="77777777" w:rsidR="00075341" w:rsidRDefault="00075341"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E13828" w:rsidRDefault="00E138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E13828" w:rsidRDefault="00E138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E13828" w:rsidRDefault="00E13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1A1FF9" w14:textId="77777777" w:rsidR="00075341" w:rsidRDefault="00075341" w:rsidP="007519F1">
      <w:r>
        <w:separator/>
      </w:r>
    </w:p>
  </w:footnote>
  <w:footnote w:type="continuationSeparator" w:id="0">
    <w:p w14:paraId="2C94A097" w14:textId="77777777" w:rsidR="00075341" w:rsidRDefault="00075341"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E13828" w:rsidRDefault="00E138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E13828" w:rsidRDefault="00E138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E13828" w:rsidRDefault="00E13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459D6"/>
    <w:rsid w:val="00047DF3"/>
    <w:rsid w:val="000502C9"/>
    <w:rsid w:val="00053B67"/>
    <w:rsid w:val="00060408"/>
    <w:rsid w:val="00064999"/>
    <w:rsid w:val="00075341"/>
    <w:rsid w:val="0008000C"/>
    <w:rsid w:val="000957B1"/>
    <w:rsid w:val="000A1321"/>
    <w:rsid w:val="000A6A1C"/>
    <w:rsid w:val="000B67CB"/>
    <w:rsid w:val="000D09D0"/>
    <w:rsid w:val="000D3D9D"/>
    <w:rsid w:val="000D4AFA"/>
    <w:rsid w:val="000E3782"/>
    <w:rsid w:val="000E5B56"/>
    <w:rsid w:val="000F1FBE"/>
    <w:rsid w:val="00102875"/>
    <w:rsid w:val="00102E2B"/>
    <w:rsid w:val="00103214"/>
    <w:rsid w:val="0010660A"/>
    <w:rsid w:val="00113414"/>
    <w:rsid w:val="001166C8"/>
    <w:rsid w:val="00117446"/>
    <w:rsid w:val="0012086F"/>
    <w:rsid w:val="001267F9"/>
    <w:rsid w:val="001356D7"/>
    <w:rsid w:val="00141CC2"/>
    <w:rsid w:val="0015604E"/>
    <w:rsid w:val="001639AF"/>
    <w:rsid w:val="00167CE7"/>
    <w:rsid w:val="001715E2"/>
    <w:rsid w:val="00176C5D"/>
    <w:rsid w:val="001809FA"/>
    <w:rsid w:val="00193052"/>
    <w:rsid w:val="001B51DA"/>
    <w:rsid w:val="001B6D92"/>
    <w:rsid w:val="001C503D"/>
    <w:rsid w:val="001D5DD9"/>
    <w:rsid w:val="001E1604"/>
    <w:rsid w:val="001E547B"/>
    <w:rsid w:val="001F0B6C"/>
    <w:rsid w:val="001F2926"/>
    <w:rsid w:val="001F7F34"/>
    <w:rsid w:val="00210246"/>
    <w:rsid w:val="00230F43"/>
    <w:rsid w:val="002405D2"/>
    <w:rsid w:val="00242ECE"/>
    <w:rsid w:val="0025369F"/>
    <w:rsid w:val="002541E0"/>
    <w:rsid w:val="0026757D"/>
    <w:rsid w:val="0027553E"/>
    <w:rsid w:val="00287565"/>
    <w:rsid w:val="002A07A9"/>
    <w:rsid w:val="002A1D47"/>
    <w:rsid w:val="002A4420"/>
    <w:rsid w:val="002B20A8"/>
    <w:rsid w:val="002B56E0"/>
    <w:rsid w:val="002C6FFA"/>
    <w:rsid w:val="002C7AD3"/>
    <w:rsid w:val="002D727B"/>
    <w:rsid w:val="002D7BEE"/>
    <w:rsid w:val="002E2194"/>
    <w:rsid w:val="002E79DB"/>
    <w:rsid w:val="002F0594"/>
    <w:rsid w:val="002F0613"/>
    <w:rsid w:val="002F1002"/>
    <w:rsid w:val="002F5272"/>
    <w:rsid w:val="00307037"/>
    <w:rsid w:val="0031016B"/>
    <w:rsid w:val="00313F5D"/>
    <w:rsid w:val="00314E0F"/>
    <w:rsid w:val="00315882"/>
    <w:rsid w:val="00324649"/>
    <w:rsid w:val="00325411"/>
    <w:rsid w:val="0032734E"/>
    <w:rsid w:val="003277E5"/>
    <w:rsid w:val="00330ADD"/>
    <w:rsid w:val="00330F6D"/>
    <w:rsid w:val="00332118"/>
    <w:rsid w:val="0033422A"/>
    <w:rsid w:val="00335BC2"/>
    <w:rsid w:val="00336E67"/>
    <w:rsid w:val="003437A3"/>
    <w:rsid w:val="003455D9"/>
    <w:rsid w:val="00352101"/>
    <w:rsid w:val="003606F6"/>
    <w:rsid w:val="003612D1"/>
    <w:rsid w:val="0037096C"/>
    <w:rsid w:val="00372703"/>
    <w:rsid w:val="00382804"/>
    <w:rsid w:val="00390B45"/>
    <w:rsid w:val="0039690C"/>
    <w:rsid w:val="00397841"/>
    <w:rsid w:val="003A0029"/>
    <w:rsid w:val="003A0AD6"/>
    <w:rsid w:val="003A2630"/>
    <w:rsid w:val="003A619C"/>
    <w:rsid w:val="003B7AB5"/>
    <w:rsid w:val="003C33C6"/>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C40"/>
    <w:rsid w:val="00490D8A"/>
    <w:rsid w:val="004946E4"/>
    <w:rsid w:val="00495932"/>
    <w:rsid w:val="00495BA3"/>
    <w:rsid w:val="004A1885"/>
    <w:rsid w:val="004B0BBE"/>
    <w:rsid w:val="004E3D99"/>
    <w:rsid w:val="004E447D"/>
    <w:rsid w:val="004F3013"/>
    <w:rsid w:val="004F4BA5"/>
    <w:rsid w:val="0050711C"/>
    <w:rsid w:val="005114DB"/>
    <w:rsid w:val="00512669"/>
    <w:rsid w:val="0051439A"/>
    <w:rsid w:val="00530BB1"/>
    <w:rsid w:val="00531969"/>
    <w:rsid w:val="005362A1"/>
    <w:rsid w:val="00542903"/>
    <w:rsid w:val="005436A0"/>
    <w:rsid w:val="00556345"/>
    <w:rsid w:val="0056172D"/>
    <w:rsid w:val="00561AA5"/>
    <w:rsid w:val="00573B0B"/>
    <w:rsid w:val="0058296A"/>
    <w:rsid w:val="00583CF2"/>
    <w:rsid w:val="00584CF2"/>
    <w:rsid w:val="005863FF"/>
    <w:rsid w:val="005A1928"/>
    <w:rsid w:val="005A3ACB"/>
    <w:rsid w:val="005B1164"/>
    <w:rsid w:val="005B2627"/>
    <w:rsid w:val="005B7EA7"/>
    <w:rsid w:val="005D325C"/>
    <w:rsid w:val="005E4BE4"/>
    <w:rsid w:val="005E59B2"/>
    <w:rsid w:val="005E6ADE"/>
    <w:rsid w:val="00605E80"/>
    <w:rsid w:val="00625D13"/>
    <w:rsid w:val="00626051"/>
    <w:rsid w:val="0062783C"/>
    <w:rsid w:val="00634EBF"/>
    <w:rsid w:val="0063686D"/>
    <w:rsid w:val="0064743B"/>
    <w:rsid w:val="006620CC"/>
    <w:rsid w:val="00667061"/>
    <w:rsid w:val="00670F08"/>
    <w:rsid w:val="00680422"/>
    <w:rsid w:val="0068244C"/>
    <w:rsid w:val="00686873"/>
    <w:rsid w:val="00690EBA"/>
    <w:rsid w:val="00696734"/>
    <w:rsid w:val="00697FD4"/>
    <w:rsid w:val="006A004C"/>
    <w:rsid w:val="006A362C"/>
    <w:rsid w:val="006C29F0"/>
    <w:rsid w:val="006C2FEA"/>
    <w:rsid w:val="006C56B6"/>
    <w:rsid w:val="006C6E12"/>
    <w:rsid w:val="006C790A"/>
    <w:rsid w:val="006C7E6C"/>
    <w:rsid w:val="006D2E07"/>
    <w:rsid w:val="006E1B20"/>
    <w:rsid w:val="006E3DFF"/>
    <w:rsid w:val="006F239B"/>
    <w:rsid w:val="006F66DB"/>
    <w:rsid w:val="00701B57"/>
    <w:rsid w:val="00702E16"/>
    <w:rsid w:val="00711494"/>
    <w:rsid w:val="00711DC4"/>
    <w:rsid w:val="00712925"/>
    <w:rsid w:val="0071298C"/>
    <w:rsid w:val="00712BDF"/>
    <w:rsid w:val="007211AB"/>
    <w:rsid w:val="00744DB4"/>
    <w:rsid w:val="007519F1"/>
    <w:rsid w:val="007605AA"/>
    <w:rsid w:val="0076345F"/>
    <w:rsid w:val="0076513A"/>
    <w:rsid w:val="007761A4"/>
    <w:rsid w:val="007774D5"/>
    <w:rsid w:val="00781538"/>
    <w:rsid w:val="007827D9"/>
    <w:rsid w:val="00794739"/>
    <w:rsid w:val="007A04F1"/>
    <w:rsid w:val="007A05DC"/>
    <w:rsid w:val="007A1F1E"/>
    <w:rsid w:val="007A2064"/>
    <w:rsid w:val="007A5D14"/>
    <w:rsid w:val="007B3DA4"/>
    <w:rsid w:val="007C1154"/>
    <w:rsid w:val="007C180D"/>
    <w:rsid w:val="007C5370"/>
    <w:rsid w:val="007D4D91"/>
    <w:rsid w:val="007E0D78"/>
    <w:rsid w:val="007F4014"/>
    <w:rsid w:val="007F4C3D"/>
    <w:rsid w:val="008202B5"/>
    <w:rsid w:val="00820C98"/>
    <w:rsid w:val="00830FB0"/>
    <w:rsid w:val="008323B0"/>
    <w:rsid w:val="00832DB9"/>
    <w:rsid w:val="0083621B"/>
    <w:rsid w:val="0085181F"/>
    <w:rsid w:val="00853AEF"/>
    <w:rsid w:val="00855D39"/>
    <w:rsid w:val="00860C53"/>
    <w:rsid w:val="00866267"/>
    <w:rsid w:val="0087531B"/>
    <w:rsid w:val="00881ED7"/>
    <w:rsid w:val="00891F3B"/>
    <w:rsid w:val="008A0C0D"/>
    <w:rsid w:val="008A5000"/>
    <w:rsid w:val="008B7825"/>
    <w:rsid w:val="008D0459"/>
    <w:rsid w:val="008D0476"/>
    <w:rsid w:val="008D5261"/>
    <w:rsid w:val="008D712F"/>
    <w:rsid w:val="008E0889"/>
    <w:rsid w:val="009017FB"/>
    <w:rsid w:val="00905D47"/>
    <w:rsid w:val="0090682C"/>
    <w:rsid w:val="00914B67"/>
    <w:rsid w:val="00934E6A"/>
    <w:rsid w:val="00944ABA"/>
    <w:rsid w:val="009453CF"/>
    <w:rsid w:val="0094735A"/>
    <w:rsid w:val="00952DDC"/>
    <w:rsid w:val="00967795"/>
    <w:rsid w:val="00973BD2"/>
    <w:rsid w:val="00976C7C"/>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579ED"/>
    <w:rsid w:val="00A604E8"/>
    <w:rsid w:val="00A60CC9"/>
    <w:rsid w:val="00A73640"/>
    <w:rsid w:val="00A74B71"/>
    <w:rsid w:val="00A77B97"/>
    <w:rsid w:val="00A93485"/>
    <w:rsid w:val="00A95119"/>
    <w:rsid w:val="00A9553F"/>
    <w:rsid w:val="00A96B87"/>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3FDE"/>
    <w:rsid w:val="00B37702"/>
    <w:rsid w:val="00B415DE"/>
    <w:rsid w:val="00B52494"/>
    <w:rsid w:val="00B66C27"/>
    <w:rsid w:val="00B714A7"/>
    <w:rsid w:val="00B74432"/>
    <w:rsid w:val="00BB166B"/>
    <w:rsid w:val="00BB3D16"/>
    <w:rsid w:val="00BC26D7"/>
    <w:rsid w:val="00BC39BA"/>
    <w:rsid w:val="00BD3F12"/>
    <w:rsid w:val="00BD4F66"/>
    <w:rsid w:val="00BD780F"/>
    <w:rsid w:val="00BE61E4"/>
    <w:rsid w:val="00BF09AE"/>
    <w:rsid w:val="00BF0FA5"/>
    <w:rsid w:val="00BF49C6"/>
    <w:rsid w:val="00BF4BB0"/>
    <w:rsid w:val="00C034E5"/>
    <w:rsid w:val="00C06515"/>
    <w:rsid w:val="00C06FAE"/>
    <w:rsid w:val="00C141DB"/>
    <w:rsid w:val="00C14F73"/>
    <w:rsid w:val="00C1508E"/>
    <w:rsid w:val="00C33E1B"/>
    <w:rsid w:val="00C409E4"/>
    <w:rsid w:val="00C43710"/>
    <w:rsid w:val="00C4450B"/>
    <w:rsid w:val="00C53916"/>
    <w:rsid w:val="00C64369"/>
    <w:rsid w:val="00C72D86"/>
    <w:rsid w:val="00C738B3"/>
    <w:rsid w:val="00C80F75"/>
    <w:rsid w:val="00C84292"/>
    <w:rsid w:val="00C90343"/>
    <w:rsid w:val="00C923CD"/>
    <w:rsid w:val="00CB022C"/>
    <w:rsid w:val="00CE21CF"/>
    <w:rsid w:val="00CF6E53"/>
    <w:rsid w:val="00CF7D38"/>
    <w:rsid w:val="00D044F5"/>
    <w:rsid w:val="00D0455C"/>
    <w:rsid w:val="00D2059C"/>
    <w:rsid w:val="00D35A08"/>
    <w:rsid w:val="00D40B65"/>
    <w:rsid w:val="00D42825"/>
    <w:rsid w:val="00D54BF8"/>
    <w:rsid w:val="00D64BDE"/>
    <w:rsid w:val="00D65A4A"/>
    <w:rsid w:val="00D65FB5"/>
    <w:rsid w:val="00D75683"/>
    <w:rsid w:val="00D833F2"/>
    <w:rsid w:val="00D91932"/>
    <w:rsid w:val="00D967F6"/>
    <w:rsid w:val="00DB13DF"/>
    <w:rsid w:val="00DC7C71"/>
    <w:rsid w:val="00DD21B8"/>
    <w:rsid w:val="00DF00F9"/>
    <w:rsid w:val="00E07F1C"/>
    <w:rsid w:val="00E13828"/>
    <w:rsid w:val="00E27C24"/>
    <w:rsid w:val="00E30186"/>
    <w:rsid w:val="00E33614"/>
    <w:rsid w:val="00E36210"/>
    <w:rsid w:val="00E53A0E"/>
    <w:rsid w:val="00E54214"/>
    <w:rsid w:val="00E61524"/>
    <w:rsid w:val="00E7093F"/>
    <w:rsid w:val="00E73859"/>
    <w:rsid w:val="00E74F0A"/>
    <w:rsid w:val="00E76819"/>
    <w:rsid w:val="00E7756F"/>
    <w:rsid w:val="00E8412D"/>
    <w:rsid w:val="00E84FB5"/>
    <w:rsid w:val="00E86A6B"/>
    <w:rsid w:val="00E9554B"/>
    <w:rsid w:val="00E97CAA"/>
    <w:rsid w:val="00EA22B3"/>
    <w:rsid w:val="00EB20A6"/>
    <w:rsid w:val="00EB475E"/>
    <w:rsid w:val="00EB588F"/>
    <w:rsid w:val="00EC2421"/>
    <w:rsid w:val="00EC5B61"/>
    <w:rsid w:val="00ED0509"/>
    <w:rsid w:val="00EE3471"/>
    <w:rsid w:val="00EE655F"/>
    <w:rsid w:val="00EF3347"/>
    <w:rsid w:val="00EF3718"/>
    <w:rsid w:val="00F049FC"/>
    <w:rsid w:val="00F05271"/>
    <w:rsid w:val="00F06313"/>
    <w:rsid w:val="00F07D6E"/>
    <w:rsid w:val="00F14FD5"/>
    <w:rsid w:val="00F21BA3"/>
    <w:rsid w:val="00F27192"/>
    <w:rsid w:val="00F32337"/>
    <w:rsid w:val="00F3291F"/>
    <w:rsid w:val="00F40D52"/>
    <w:rsid w:val="00F46864"/>
    <w:rsid w:val="00F518F5"/>
    <w:rsid w:val="00F563CC"/>
    <w:rsid w:val="00F75507"/>
    <w:rsid w:val="00F81BAD"/>
    <w:rsid w:val="00F824D1"/>
    <w:rsid w:val="00F83D9E"/>
    <w:rsid w:val="00F86C61"/>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BDEF213E-B17C-4523-98B6-3562D687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3A0029"/>
    <w:rPr>
      <w:rFonts w:ascii="Tahoma" w:hAnsi="Tahoma" w:cs="Tahoma"/>
      <w:sz w:val="16"/>
      <w:szCs w:val="16"/>
    </w:rPr>
  </w:style>
  <w:style w:type="character" w:customStyle="1" w:styleId="BalloonTextChar">
    <w:name w:val="Balloon Text Char"/>
    <w:basedOn w:val="DefaultParagraphFont"/>
    <w:link w:val="BalloonText"/>
    <w:uiPriority w:val="99"/>
    <w:semiHidden/>
    <w:rsid w:val="003A0029"/>
    <w:rPr>
      <w:rFonts w:ascii="Tahoma" w:hAnsi="Tahoma" w:cs="Tahoma"/>
      <w:sz w:val="16"/>
      <w:szCs w:val="16"/>
    </w:rPr>
  </w:style>
  <w:style w:type="table" w:customStyle="1" w:styleId="TableGrid1">
    <w:name w:val="Table Grid1"/>
    <w:basedOn w:val="TableNormal"/>
    <w:next w:val="TableGrid"/>
    <w:uiPriority w:val="59"/>
    <w:rsid w:val="00530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E3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01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61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80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E33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oter" Target="footer3.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myuhc.phs.com/brs"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uhc005.uhc.com/sites/CISupportII/iBAAG/Deliverables%20Documents/Linked%20Documents/Can't%20Find%20What%20You%20Are%20Looking%20For%20-%20CSR%20view.doc"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5.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113</TotalTime>
  <Pages>1</Pages>
  <Words>16291</Words>
  <Characters>92864</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Daniel, Kongi</cp:lastModifiedBy>
  <cp:revision>103</cp:revision>
  <dcterms:created xsi:type="dcterms:W3CDTF">2019-11-15T20:31:00Z</dcterms:created>
  <dcterms:modified xsi:type="dcterms:W3CDTF">2020-10-05T13:02:00Z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