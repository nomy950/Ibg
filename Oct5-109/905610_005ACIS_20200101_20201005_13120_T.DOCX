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725AF5" w:rsidRDefault="00B73161" w:rsidP="00407B00">
      <w:pPr>
        <w:rPr>
          <w:sz w:val="24"/>
        </w:rPr>
      </w:pPr>
    </w:p>
    <w:p w14:paraId="427EEFBA" w14:textId="77777777" w:rsidR="00154B9C" w:rsidRPr="00725AF5" w:rsidRDefault="00154B9C" w:rsidP="00A8344D">
      <w:r w:rsidRPr="00725AF5">
        <w:t>&lt;!--ID=CSR--&gt;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60964347"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053DC5">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0" w:name="Policy_Data"/>
      <w:r w:rsidRPr="00725AF5">
        <w:rPr>
          <w:b/>
          <w:bCs/>
          <w:color w:val="0000FF"/>
          <w:sz w:val="28"/>
        </w:rPr>
        <w:t>POLICY DATA</w:t>
      </w:r>
    </w:p>
    <w:bookmarkEnd w:id="0"/>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rsidTr="00270C2F">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1B51CC6A" w:rsidR="00154B9C" w:rsidRPr="00725AF5" w:rsidRDefault="00D0297B">
            <w:pPr>
              <w:pStyle w:val="TableTextCharCharChar1"/>
              <w:rPr>
                <w:color w:val="000000"/>
              </w:rPr>
            </w:pPr>
            <w:r w:rsidRPr="00D0297B">
              <w:rPr>
                <w:color w:val="000000"/>
              </w:rPr>
              <w:t>The Curators Of The University Of Missouri</w:t>
            </w:r>
          </w:p>
        </w:tc>
        <w:bookmarkStart w:id="1" w:name="_GoBack"/>
        <w:bookmarkEnd w:id="1"/>
      </w:tr>
      <w:tr w:rsidR="00154B9C" w:rsidRPr="00725AF5" w14:paraId="427EEFC2" w14:textId="77777777" w:rsidTr="00270C2F">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7AC2F104" w:rsidR="00154B9C" w:rsidRPr="00725AF5" w:rsidRDefault="00D0297B">
            <w:pPr>
              <w:rPr>
                <w:sz w:val="24"/>
              </w:rPr>
            </w:pPr>
            <w:r w:rsidRPr="00D0297B">
              <w:rPr>
                <w:sz w:val="24"/>
              </w:rPr>
              <w:t>905610</w:t>
            </w:r>
          </w:p>
        </w:tc>
      </w:tr>
      <w:tr w:rsidR="00154B9C" w:rsidRPr="00725AF5" w14:paraId="427EEFC5" w14:textId="77777777" w:rsidTr="00270C2F">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603614EC" w:rsidR="00154B9C" w:rsidRPr="00725AF5" w:rsidRDefault="00D0297B">
            <w:pPr>
              <w:rPr>
                <w:sz w:val="24"/>
              </w:rPr>
            </w:pPr>
            <w:r w:rsidRPr="00E97ED1">
              <w:rPr>
                <w:b/>
                <w:sz w:val="24"/>
                <w:szCs w:val="24"/>
              </w:rPr>
              <w:t>005</w:t>
            </w:r>
            <w:r w:rsidR="00FD72B1" w:rsidRPr="00E97ED1">
              <w:rPr>
                <w:b/>
                <w:sz w:val="24"/>
                <w:szCs w:val="24"/>
              </w:rPr>
              <w:t>ACIS</w:t>
            </w:r>
          </w:p>
        </w:tc>
      </w:tr>
      <w:tr w:rsidR="00154B9C" w:rsidRPr="00725AF5" w14:paraId="427EEFC8" w14:textId="77777777" w:rsidTr="00270C2F">
        <w:tc>
          <w:tcPr>
            <w:tcW w:w="2952" w:type="dxa"/>
            <w:shd w:val="clear" w:color="auto" w:fill="808080"/>
          </w:tcPr>
          <w:p w14:paraId="427EEFC6" w14:textId="77777777"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353E31D4" w:rsidR="00154B9C" w:rsidRPr="00725AF5" w:rsidRDefault="00205F4A">
            <w:pPr>
              <w:rPr>
                <w:sz w:val="24"/>
              </w:rPr>
            </w:pPr>
            <w:r>
              <w:rPr>
                <w:sz w:val="24"/>
              </w:rPr>
              <w:t>0</w:t>
            </w:r>
            <w:r w:rsidR="0098785F">
              <w:rPr>
                <w:sz w:val="24"/>
              </w:rPr>
              <w:t>1</w:t>
            </w:r>
            <w:r>
              <w:rPr>
                <w:sz w:val="24"/>
              </w:rPr>
              <w:t>/01/20</w:t>
            </w:r>
            <w:r w:rsidR="0098785F">
              <w:rPr>
                <w:sz w:val="24"/>
              </w:rPr>
              <w:t>20</w:t>
            </w:r>
          </w:p>
        </w:tc>
      </w:tr>
      <w:tr w:rsidR="00154B9C" w:rsidRPr="00725AF5" w14:paraId="427EEFCB" w14:textId="77777777" w:rsidTr="00270C2F">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77777777" w:rsidR="00154B9C" w:rsidRPr="00725AF5" w:rsidRDefault="00285FC2">
            <w:pPr>
              <w:pStyle w:val="TableTextCharCharChar1"/>
            </w:pPr>
            <w:r w:rsidRPr="00725AF5">
              <w:t>99/99/9999</w:t>
            </w:r>
          </w:p>
        </w:tc>
      </w:tr>
      <w:tr w:rsidR="00111437" w:rsidRPr="00725AF5" w14:paraId="427EEFCE" w14:textId="77777777" w:rsidTr="00270C2F">
        <w:tc>
          <w:tcPr>
            <w:tcW w:w="2952" w:type="dxa"/>
            <w:shd w:val="clear" w:color="auto" w:fill="808080"/>
          </w:tcPr>
          <w:p w14:paraId="427EEFCC" w14:textId="77777777" w:rsidR="00111437" w:rsidRPr="00725AF5" w:rsidRDefault="00111437">
            <w:pPr>
              <w:pStyle w:val="TableTextCharCharChar1"/>
              <w:rPr>
                <w:b/>
                <w:bCs/>
                <w:color w:val="000000"/>
              </w:rPr>
            </w:pPr>
            <w:r w:rsidRPr="00725AF5">
              <w:rPr>
                <w:b/>
                <w:bCs/>
                <w:color w:val="000000"/>
              </w:rPr>
              <w:t>iBAAG Document Author</w:t>
            </w:r>
          </w:p>
        </w:tc>
        <w:tc>
          <w:tcPr>
            <w:tcW w:w="5904" w:type="dxa"/>
            <w:shd w:val="pct5" w:color="auto" w:fill="FFFFFF"/>
          </w:tcPr>
          <w:p w14:paraId="427EEFCD" w14:textId="2E57AB30" w:rsidR="00111437" w:rsidRPr="00725AF5" w:rsidRDefault="00270E0E" w:rsidP="00D66A3E">
            <w:pPr>
              <w:rPr>
                <w:sz w:val="24"/>
              </w:rPr>
            </w:pPr>
            <w:r>
              <w:rPr>
                <w:sz w:val="24"/>
              </w:rPr>
              <w:t>Manisha M K</w:t>
            </w:r>
          </w:p>
        </w:tc>
      </w:tr>
      <w:tr w:rsidR="00111437" w:rsidRPr="00725AF5" w14:paraId="427EEFD1" w14:textId="77777777" w:rsidTr="00270C2F">
        <w:trPr>
          <w:trHeight w:val="65"/>
        </w:trPr>
        <w:tc>
          <w:tcPr>
            <w:tcW w:w="2952" w:type="dxa"/>
            <w:shd w:val="clear" w:color="auto" w:fill="808080"/>
          </w:tcPr>
          <w:p w14:paraId="427EEFCF" w14:textId="77777777" w:rsidR="00111437" w:rsidRPr="00725AF5" w:rsidRDefault="00111437">
            <w:pPr>
              <w:pStyle w:val="TableTextCharCharChar1"/>
              <w:rPr>
                <w:b/>
                <w:bCs/>
                <w:color w:val="000000"/>
              </w:rPr>
            </w:pPr>
            <w:r w:rsidRPr="00725AF5">
              <w:rPr>
                <w:b/>
                <w:bCs/>
                <w:color w:val="000000"/>
              </w:rPr>
              <w:t>Revision Reason</w:t>
            </w:r>
          </w:p>
        </w:tc>
        <w:tc>
          <w:tcPr>
            <w:tcW w:w="5904" w:type="dxa"/>
            <w:shd w:val="pct5" w:color="auto" w:fill="FFFFFF"/>
          </w:tcPr>
          <w:p w14:paraId="427EEFD0" w14:textId="7DFB1DCE" w:rsidR="00111437" w:rsidRPr="00725AF5" w:rsidRDefault="00270C2F" w:rsidP="00566B39">
            <w:pPr>
              <w:pStyle w:val="TableTextCharCharChar1"/>
              <w:numPr>
                <w:ilvl w:val="12"/>
                <w:numId w:val="0"/>
              </w:numPr>
            </w:pPr>
            <w:r>
              <w:t>Maintenance</w:t>
            </w:r>
          </w:p>
        </w:tc>
      </w:tr>
    </w:tbl>
    <w:p w14:paraId="427EEFD2" w14:textId="77777777" w:rsidR="00154B9C" w:rsidRPr="00725AF5" w:rsidRDefault="00154B9C" w:rsidP="0087127C">
      <w:pPr>
        <w:jc w:val="center"/>
        <w:rPr>
          <w:b/>
          <w:color w:val="FF0000"/>
          <w:sz w:val="24"/>
        </w:rPr>
      </w:pPr>
    </w:p>
    <w:p w14:paraId="427EEFD3"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7F29C8" w14:textId="7AD5D996" w:rsidR="008E483F" w:rsidRDefault="008E483F">
            <w:pPr>
              <w:pStyle w:val="TableTextCharCharChar1"/>
              <w:jc w:val="center"/>
              <w:rPr>
                <w:b/>
                <w:bCs/>
                <w:color w:val="FF0000"/>
              </w:rPr>
            </w:pPr>
            <w:r>
              <w:rPr>
                <w:b/>
                <w:bCs/>
                <w:color w:val="FF0000"/>
              </w:rPr>
              <w:t xml:space="preserve">CUSTOM NETWORK PLAN – </w:t>
            </w:r>
          </w:p>
          <w:p w14:paraId="6D780CE5" w14:textId="46F30833" w:rsidR="00297A32" w:rsidRPr="00297A32" w:rsidRDefault="008E483F" w:rsidP="00297A32">
            <w:pPr>
              <w:pStyle w:val="TableTextCharCharChar1"/>
              <w:jc w:val="center"/>
              <w:rPr>
                <w:b/>
                <w:bCs/>
                <w:color w:val="FF0000"/>
              </w:rPr>
            </w:pPr>
            <w:r>
              <w:rPr>
                <w:b/>
                <w:bCs/>
                <w:color w:val="FF0000"/>
              </w:rPr>
              <w:t>ST LOUIS</w:t>
            </w:r>
            <w:r w:rsidR="005B51AE">
              <w:rPr>
                <w:b/>
                <w:bCs/>
                <w:color w:val="FF0000"/>
              </w:rPr>
              <w:t xml:space="preserve"> </w:t>
            </w:r>
            <w:r w:rsidR="00297A32">
              <w:rPr>
                <w:b/>
                <w:bCs/>
                <w:color w:val="FF0000"/>
              </w:rPr>
              <w:t xml:space="preserve"> </w:t>
            </w:r>
            <w:r w:rsidR="00297A32" w:rsidRPr="00297A32">
              <w:rPr>
                <w:b/>
                <w:bCs/>
                <w:color w:val="FF0000"/>
              </w:rPr>
              <w:t>ALWAYS CHECK TO MAKE SURE THE PROVIDER IS PARTICIPATING IN THE UNIVERSITY’S CUSTOM NETWORK</w:t>
            </w:r>
          </w:p>
          <w:p w14:paraId="427EEFD5" w14:textId="3193A574" w:rsidR="00154B9C" w:rsidRPr="00725AF5" w:rsidRDefault="00297A32" w:rsidP="00297A32">
            <w:pPr>
              <w:pStyle w:val="TableTextCharCharChar1"/>
              <w:jc w:val="center"/>
              <w:rPr>
                <w:b/>
                <w:bCs/>
                <w:color w:val="FF0000"/>
              </w:rPr>
            </w:pPr>
            <w:r w:rsidRPr="00297A32">
              <w:rPr>
                <w:b/>
                <w:bCs/>
                <w:color w:val="FF0000"/>
              </w:rPr>
              <w:t>NETWORK</w:t>
            </w:r>
          </w:p>
          <w:p w14:paraId="427EEFD6" w14:textId="77777777" w:rsidR="00154B9C" w:rsidRPr="00725AF5" w:rsidRDefault="00154B9C">
            <w:pPr>
              <w:pStyle w:val="TableHeaderText"/>
              <w:rPr>
                <w:color w:val="FF0000"/>
              </w:rPr>
            </w:pPr>
          </w:p>
        </w:tc>
      </w:tr>
      <w:tr w:rsidR="00853FB5" w:rsidRPr="00725AF5" w14:paraId="427EF006" w14:textId="77777777" w:rsidTr="00A40432">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07041E91" w:rsidR="00084815" w:rsidRPr="00725AF5" w:rsidRDefault="00084815" w:rsidP="00084815">
            <w:pPr>
              <w:pStyle w:val="TableText"/>
              <w:rPr>
                <w:b/>
                <w:bCs/>
                <w:color w:val="FF0000"/>
                <w:u w:val="single"/>
              </w:rPr>
            </w:pPr>
            <w:r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E" w14:textId="59C67E8A" w:rsidR="00084815" w:rsidRPr="00725AF5" w:rsidRDefault="00084815" w:rsidP="00084815">
            <w:pPr>
              <w:pStyle w:val="TableText"/>
              <w:rPr>
                <w:b/>
                <w:bCs/>
                <w:color w:val="FF0000"/>
              </w:rPr>
            </w:pPr>
            <w:r w:rsidRPr="00725AF5">
              <w:rPr>
                <w:bCs/>
                <w:color w:val="FF0000"/>
              </w:rPr>
              <w:t>Responsible Party:  Customer</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188E28EE" w:rsidR="00084815" w:rsidRPr="00725AF5" w:rsidRDefault="00084815" w:rsidP="00084815">
            <w:pPr>
              <w:pStyle w:val="TableText"/>
              <w:rPr>
                <w:color w:val="FF0000"/>
              </w:rPr>
            </w:pPr>
            <w:r w:rsidRPr="00725AF5">
              <w:rPr>
                <w:color w:val="FF0000"/>
              </w:rPr>
              <w:t>Pharmacy benefits - No</w:t>
            </w:r>
          </w:p>
          <w:p w14:paraId="427EEFEA" w14:textId="21C3E924"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00DA9741" w:rsidR="00853FB5" w:rsidRPr="00725AF5" w:rsidRDefault="00853FB5" w:rsidP="00853FB5">
            <w:pPr>
              <w:pStyle w:val="TableText"/>
              <w:rPr>
                <w:color w:val="FF0000"/>
              </w:rPr>
            </w:pPr>
            <w:r w:rsidRPr="00725AF5">
              <w:rPr>
                <w:color w:val="FF0000"/>
              </w:rPr>
              <w:t>Yes</w:t>
            </w:r>
            <w:r w:rsidRPr="00725AF5">
              <w:rPr>
                <w:rStyle w:val="wdColorPinkBoldItalic"/>
              </w:rPr>
              <w:t xml:space="preserve"> </w:t>
            </w:r>
          </w:p>
          <w:p w14:paraId="427EEFF7" w14:textId="77777777" w:rsidR="00853FB5" w:rsidRPr="00725AF5" w:rsidRDefault="00853FB5" w:rsidP="00853FB5">
            <w:pPr>
              <w:pStyle w:val="TableText"/>
              <w:rPr>
                <w:bCs/>
                <w:color w:val="FF0000"/>
              </w:rPr>
            </w:pPr>
          </w:p>
          <w:p w14:paraId="427EEFF9" w14:textId="71B34A07" w:rsidR="004123EB" w:rsidRPr="00725AF5" w:rsidRDefault="004123EB" w:rsidP="004123EB">
            <w:pPr>
              <w:pStyle w:val="TableText"/>
              <w:rPr>
                <w:bCs/>
                <w:color w:val="FF0000"/>
              </w:rPr>
            </w:pPr>
            <w:r w:rsidRPr="00725AF5">
              <w:rPr>
                <w:bCs/>
                <w:color w:val="FF0000"/>
              </w:rPr>
              <w:t>Coverage guidelines for Expanded Women’s Preventive Care include:</w:t>
            </w:r>
          </w:p>
          <w:p w14:paraId="427EEFFA" w14:textId="2031F53E" w:rsidR="004123EB" w:rsidRPr="00725AF5" w:rsidRDefault="004123EB" w:rsidP="00D70FDB">
            <w:pPr>
              <w:pStyle w:val="TableText"/>
              <w:numPr>
                <w:ilvl w:val="0"/>
                <w:numId w:val="7"/>
              </w:numPr>
              <w:rPr>
                <w:bCs/>
                <w:color w:val="FF0000"/>
                <w:lang w:val="en"/>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734FD861" w:rsidR="004123EB" w:rsidRPr="00725AF5" w:rsidRDefault="004123EB" w:rsidP="00D70FDB">
            <w:pPr>
              <w:pStyle w:val="TableText"/>
              <w:numPr>
                <w:ilvl w:val="0"/>
                <w:numId w:val="7"/>
              </w:numPr>
              <w:rPr>
                <w:bCs/>
                <w:color w:val="FF0000"/>
                <w:lang w:val="en"/>
              </w:rPr>
            </w:pPr>
            <w:r w:rsidRPr="00725AF5">
              <w:rPr>
                <w:bCs/>
                <w:color w:val="FF0000"/>
                <w:lang w:val="en"/>
              </w:rPr>
              <w:t xml:space="preserve">Contraception methods and counseling </w:t>
            </w:r>
          </w:p>
          <w:p w14:paraId="427EEFFD" w14:textId="77777777" w:rsidR="004123EB" w:rsidRPr="00725AF5" w:rsidRDefault="004123EB" w:rsidP="00D70FDB">
            <w:pPr>
              <w:pStyle w:val="TableText"/>
              <w:numPr>
                <w:ilvl w:val="0"/>
                <w:numId w:val="7"/>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D70FDB">
            <w:pPr>
              <w:pStyle w:val="TableText"/>
              <w:numPr>
                <w:ilvl w:val="0"/>
                <w:numId w:val="7"/>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D70FDB">
            <w:pPr>
              <w:pStyle w:val="TableText"/>
              <w:numPr>
                <w:ilvl w:val="0"/>
                <w:numId w:val="7"/>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D70FDB">
            <w:pPr>
              <w:pStyle w:val="TableText"/>
              <w:numPr>
                <w:ilvl w:val="0"/>
                <w:numId w:val="7"/>
              </w:numPr>
              <w:rPr>
                <w:bCs/>
                <w:color w:val="FF0000"/>
                <w:lang w:val="en"/>
              </w:rPr>
            </w:pPr>
            <w:bookmarkStart w:id="7" w:name="HPV"/>
            <w:r w:rsidRPr="00725AF5">
              <w:rPr>
                <w:bCs/>
                <w:color w:val="FF0000"/>
                <w:lang w:val="en"/>
              </w:rPr>
              <w:t>Human papillomavirus testing  (beginning at age 30, and for every 3 years thereafter)</w:t>
            </w:r>
            <w:bookmarkEnd w:id="7"/>
            <w:r w:rsidRPr="00725AF5">
              <w:rPr>
                <w:bCs/>
                <w:color w:val="FF0000"/>
                <w:lang w:val="en"/>
              </w:rPr>
              <w:t xml:space="preserve"> </w:t>
            </w:r>
          </w:p>
          <w:p w14:paraId="427EF001" w14:textId="77777777" w:rsidR="004123EB" w:rsidRPr="00725AF5" w:rsidRDefault="004123EB" w:rsidP="00D70FDB">
            <w:pPr>
              <w:pStyle w:val="TableText"/>
              <w:numPr>
                <w:ilvl w:val="0"/>
                <w:numId w:val="7"/>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D70FDB">
            <w:pPr>
              <w:pStyle w:val="TableText"/>
              <w:numPr>
                <w:ilvl w:val="0"/>
                <w:numId w:val="7"/>
              </w:numPr>
              <w:rPr>
                <w:bCs/>
                <w:color w:val="FF0000"/>
                <w:lang w:val="en"/>
              </w:rPr>
            </w:pPr>
            <w:r w:rsidRPr="00725AF5">
              <w:rPr>
                <w:bCs/>
                <w:color w:val="FF0000"/>
                <w:lang w:val="en"/>
              </w:rPr>
              <w:t xml:space="preserve">Well-woman visits </w:t>
            </w:r>
          </w:p>
          <w:p w14:paraId="427EF003" w14:textId="77777777" w:rsidR="004123EB" w:rsidRPr="00725AF5" w:rsidRDefault="004123EB" w:rsidP="004123EB">
            <w:pPr>
              <w:pStyle w:val="TableText"/>
              <w:rPr>
                <w:bCs/>
                <w:color w:val="FF0000"/>
              </w:rPr>
            </w:pPr>
          </w:p>
          <w:p w14:paraId="427EF004" w14:textId="592D0111" w:rsidR="004123EB" w:rsidRPr="00725AF5" w:rsidRDefault="004123EB" w:rsidP="004123EB">
            <w:pPr>
              <w:pStyle w:val="TableText"/>
              <w:rPr>
                <w:b/>
                <w:bCs/>
                <w:color w:val="FF0000"/>
              </w:rPr>
            </w:pPr>
            <w:r w:rsidRPr="00725AF5">
              <w:rPr>
                <w:b/>
                <w:bCs/>
                <w:color w:val="FF0000"/>
              </w:rPr>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725AF5" w:rsidRDefault="00154B9C">
            <w:pPr>
              <w:pStyle w:val="TableTextCharCharChar1"/>
              <w:rPr>
                <w:b/>
                <w:bCs/>
                <w:color w:val="FF0000"/>
              </w:rPr>
            </w:pPr>
            <w:bookmarkStart w:id="9" w:name="Business_Segment"/>
            <w:r w:rsidRPr="00725AF5">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54E6D879"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6" w14:textId="370B7A04"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8" w14:textId="7AC323BA" w:rsidR="00154B9C" w:rsidRPr="00725AF5" w:rsidRDefault="006733A8">
            <w:pPr>
              <w:pStyle w:val="TableTextCharCharChar1"/>
              <w:rPr>
                <w:b/>
                <w:bCs/>
                <w:color w:val="FF00FF"/>
              </w:rPr>
            </w:pPr>
            <w:r>
              <w:rPr>
                <w:bCs/>
                <w:color w:val="FF0000"/>
              </w:rPr>
              <w:t>Missouri</w:t>
            </w:r>
          </w:p>
          <w:p w14:paraId="427EF039" w14:textId="77777777" w:rsidR="00154B9C" w:rsidRPr="00725AF5" w:rsidRDefault="00154B9C">
            <w:pPr>
              <w:pStyle w:val="TableTextCharCharChar1"/>
              <w:rPr>
                <w:b/>
                <w:bCs/>
                <w:color w:val="FF00FF"/>
              </w:rPr>
            </w:pPr>
          </w:p>
          <w:p w14:paraId="427EF03E" w14:textId="77777777" w:rsidR="00154B9C" w:rsidRPr="00725AF5" w:rsidRDefault="00154B9C">
            <w:pPr>
              <w:pStyle w:val="TableTextCharCharChar1"/>
              <w:rPr>
                <w:b/>
                <w:bCs/>
                <w:color w:val="FF00FF"/>
              </w:rPr>
            </w:pPr>
          </w:p>
        </w:tc>
      </w:tr>
      <w:tr w:rsidR="00154B9C" w:rsidRPr="00725AF5" w14:paraId="427EF043"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5F84F3BE" w:rsidR="00154B9C" w:rsidRPr="00725AF5" w:rsidRDefault="00154B9C">
            <w:pPr>
              <w:pStyle w:val="TableTextCharCharChar1"/>
              <w:rPr>
                <w:b/>
                <w:color w:val="FF0000"/>
              </w:rPr>
            </w:pPr>
            <w:r w:rsidRPr="00725AF5">
              <w:rPr>
                <w:b/>
                <w:color w:val="FF0000"/>
              </w:rPr>
              <w:t>No</w:t>
            </w:r>
          </w:p>
          <w:p w14:paraId="427EF042" w14:textId="77777777" w:rsidR="00154B9C" w:rsidRPr="00725AF5" w:rsidRDefault="00154B9C">
            <w:pPr>
              <w:pStyle w:val="TableTextCharCharChar1"/>
              <w:rPr>
                <w:b/>
                <w:color w:val="FF0000"/>
              </w:rPr>
            </w:pPr>
          </w:p>
        </w:tc>
      </w:tr>
      <w:tr w:rsidR="0059487F" w:rsidRPr="00725AF5" w14:paraId="427EF06B"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71586897" w14:textId="77777777" w:rsidR="006733A8" w:rsidRDefault="006733A8" w:rsidP="006A6F12">
            <w:pPr>
              <w:pStyle w:val="TableText"/>
              <w:rPr>
                <w:b/>
                <w:color w:val="FF0000"/>
              </w:rPr>
            </w:pPr>
          </w:p>
          <w:p w14:paraId="427EF04B" w14:textId="77777777" w:rsidR="0059487F" w:rsidRPr="00725AF5" w:rsidRDefault="002103FB" w:rsidP="006A6F12">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713E25E4"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Pre-Service: UHC</w:t>
            </w:r>
            <w:r w:rsidR="006E2D77" w:rsidRPr="00725AF5">
              <w:rPr>
                <w:b/>
                <w:color w:val="FF0000"/>
              </w:rPr>
              <w:t xml:space="preserve"> </w:t>
            </w:r>
          </w:p>
          <w:p w14:paraId="427EF04F" w14:textId="485653C4"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 xml:space="preserve">nd Level Pre-Service: </w:t>
            </w:r>
            <w:r w:rsidR="006E2D77" w:rsidRPr="00725AF5">
              <w:rPr>
                <w:b/>
                <w:color w:val="FF0000"/>
              </w:rPr>
              <w:t>CUSTOMER</w:t>
            </w:r>
          </w:p>
          <w:p w14:paraId="427EF050" w14:textId="31315FF2"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Post-Service: UHC</w:t>
            </w:r>
            <w:r w:rsidR="006E2D77" w:rsidRPr="00725AF5">
              <w:rPr>
                <w:b/>
                <w:color w:val="FF0000"/>
              </w:rPr>
              <w:t xml:space="preserve"> </w:t>
            </w:r>
          </w:p>
          <w:p w14:paraId="427EF051" w14:textId="4F1E392D"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 xml:space="preserve">nd Level Post-Service: </w:t>
            </w:r>
            <w:r w:rsidR="006E2D77" w:rsidRPr="00725AF5">
              <w:rPr>
                <w:b/>
                <w:color w:val="FF0000"/>
              </w:rPr>
              <w:t>CUSTOMER</w:t>
            </w:r>
          </w:p>
          <w:p w14:paraId="427EF052" w14:textId="77777777" w:rsidR="0059487F" w:rsidRPr="00725AF5" w:rsidRDefault="0059487F" w:rsidP="006A6F12">
            <w:pPr>
              <w:spacing w:line="240" w:lineRule="atLeast"/>
              <w:rPr>
                <w:b/>
                <w:color w:val="FF0000"/>
                <w:sz w:val="24"/>
              </w:rPr>
            </w:pPr>
          </w:p>
          <w:p w14:paraId="427EF055" w14:textId="77777777" w:rsidR="0059487F" w:rsidRPr="00725AF5" w:rsidRDefault="0059487F" w:rsidP="006A6F12">
            <w:pPr>
              <w:spacing w:line="240" w:lineRule="atLeast"/>
              <w:rPr>
                <w:color w:val="FF00FF"/>
                <w:sz w:val="24"/>
              </w:rPr>
            </w:pPr>
          </w:p>
          <w:p w14:paraId="427EF056" w14:textId="77777777" w:rsidR="0059487F" w:rsidRPr="00725AF5" w:rsidRDefault="0059487F" w:rsidP="006A6F12">
            <w:pPr>
              <w:pStyle w:val="TableText"/>
              <w:rPr>
                <w:b/>
                <w:color w:val="FF0000"/>
              </w:rPr>
            </w:pPr>
            <w:r w:rsidRPr="00725AF5">
              <w:rPr>
                <w:b/>
                <w:color w:val="FF0000"/>
              </w:rPr>
              <w:t>To Initiate an Appeal-</w:t>
            </w:r>
          </w:p>
          <w:p w14:paraId="427EF05D"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61149504" w:rsidR="0059487F" w:rsidRPr="00725AF5" w:rsidRDefault="0059487F" w:rsidP="006A6F12">
            <w:pPr>
              <w:pStyle w:val="TableText"/>
              <w:ind w:left="317" w:hanging="317"/>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2E770546" w14:textId="05AF61FB" w:rsidR="006733A8" w:rsidRDefault="006733A8" w:rsidP="006A6F12">
            <w:pPr>
              <w:pStyle w:val="TableText"/>
              <w:rPr>
                <w:b/>
                <w:color w:val="FF00FF"/>
              </w:rPr>
            </w:pPr>
          </w:p>
          <w:p w14:paraId="427EF061" w14:textId="27122AAB" w:rsidR="0059487F" w:rsidRPr="00725AF5" w:rsidRDefault="0059487F" w:rsidP="006A6F12">
            <w:pPr>
              <w:pStyle w:val="TableText"/>
              <w:rPr>
                <w:b/>
                <w:color w:val="FF0000"/>
              </w:rPr>
            </w:pPr>
            <w:r w:rsidRPr="00725AF5">
              <w:rPr>
                <w:b/>
                <w:color w:val="FF0000"/>
              </w:rPr>
              <w:t>If customer or third party designee conducts the final appeals, indicate exact name and address of entity performing appeals:</w:t>
            </w:r>
          </w:p>
          <w:p w14:paraId="427EF062" w14:textId="4A431A8E" w:rsidR="0059487F" w:rsidRPr="00725AF5" w:rsidRDefault="0059487F" w:rsidP="006A6F12">
            <w:pPr>
              <w:pStyle w:val="TableText"/>
              <w:rPr>
                <w:b/>
                <w:color w:val="FF0000"/>
              </w:rPr>
            </w:pPr>
            <w:r w:rsidRPr="00725AF5">
              <w:rPr>
                <w:b/>
                <w:color w:val="FF0000"/>
              </w:rPr>
              <w:t>Name-</w:t>
            </w:r>
            <w:r w:rsidR="006733A8">
              <w:rPr>
                <w:b/>
                <w:color w:val="FF0000"/>
              </w:rPr>
              <w:t xml:space="preserve"> </w:t>
            </w:r>
            <w:r w:rsidR="006733A8" w:rsidRPr="006733A8">
              <w:rPr>
                <w:b/>
                <w:color w:val="FF0000"/>
              </w:rPr>
              <w:t>Carol Wilson   Manager, Health &amp; Benefits University of Missouri</w:t>
            </w:r>
          </w:p>
          <w:p w14:paraId="427EF063" w14:textId="6B064027" w:rsidR="0059487F" w:rsidRPr="00725AF5" w:rsidRDefault="0059487F" w:rsidP="006A6F12">
            <w:pPr>
              <w:pStyle w:val="TableText"/>
              <w:rPr>
                <w:color w:val="FF00FF"/>
              </w:rPr>
            </w:pPr>
            <w:r w:rsidRPr="00725AF5">
              <w:rPr>
                <w:b/>
                <w:color w:val="FF0000"/>
              </w:rPr>
              <w:t>Address-</w:t>
            </w:r>
            <w:r w:rsidR="006733A8">
              <w:rPr>
                <w:b/>
                <w:color w:val="FF0000"/>
              </w:rPr>
              <w:t xml:space="preserve"> </w:t>
            </w:r>
            <w:r w:rsidR="006733A8" w:rsidRPr="00E97ED1">
              <w:rPr>
                <w:b/>
                <w:color w:val="0000FF"/>
              </w:rPr>
              <w:t>1000</w:t>
            </w:r>
            <w:r w:rsidR="006733A8" w:rsidRPr="006733A8">
              <w:rPr>
                <w:b/>
                <w:color w:val="FF0000"/>
              </w:rPr>
              <w:t xml:space="preserve"> </w:t>
            </w:r>
            <w:r w:rsidR="00A16671">
              <w:rPr>
                <w:b/>
                <w:color w:val="FF0000"/>
              </w:rPr>
              <w:t>W</w:t>
            </w:r>
            <w:r w:rsidR="006733A8" w:rsidRPr="006733A8">
              <w:rPr>
                <w:b/>
                <w:color w:val="FF0000"/>
              </w:rPr>
              <w:t xml:space="preserve"> Nifong, Bldg </w:t>
            </w:r>
            <w:r w:rsidR="006733A8" w:rsidRPr="00E97ED1">
              <w:rPr>
                <w:b/>
                <w:color w:val="0000FF"/>
              </w:rPr>
              <w:t>7</w:t>
            </w:r>
            <w:r w:rsidR="006733A8" w:rsidRPr="006733A8">
              <w:rPr>
                <w:b/>
                <w:color w:val="FF0000"/>
              </w:rPr>
              <w:t xml:space="preserve">, Ste </w:t>
            </w:r>
            <w:r w:rsidR="006733A8" w:rsidRPr="00E97ED1">
              <w:rPr>
                <w:b/>
                <w:color w:val="0000FF"/>
              </w:rPr>
              <w:t>210</w:t>
            </w:r>
            <w:r w:rsidR="006733A8" w:rsidRPr="006733A8">
              <w:rPr>
                <w:b/>
                <w:color w:val="FF0000"/>
              </w:rPr>
              <w:t xml:space="preserve">, Columbia MO </w:t>
            </w:r>
            <w:r w:rsidR="006733A8" w:rsidRPr="00E97ED1">
              <w:rPr>
                <w:b/>
                <w:color w:val="0000FF"/>
              </w:rPr>
              <w:t>65211</w:t>
            </w:r>
          </w:p>
          <w:p w14:paraId="427EF064" w14:textId="093F2385" w:rsidR="0059487F" w:rsidRPr="00725AF5" w:rsidRDefault="006733A8" w:rsidP="00E97ED1">
            <w:pPr>
              <w:tabs>
                <w:tab w:val="left" w:pos="1780"/>
              </w:tabs>
              <w:spacing w:line="240" w:lineRule="atLeast"/>
              <w:rPr>
                <w:b/>
                <w:color w:val="FF00FF"/>
                <w:sz w:val="24"/>
              </w:rPr>
            </w:pPr>
            <w:r>
              <w:rPr>
                <w:b/>
                <w:color w:val="FF00FF"/>
                <w:sz w:val="24"/>
              </w:rPr>
              <w:tab/>
            </w: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5D70CCC7" w:rsidR="00FC32ED" w:rsidRPr="00725AF5" w:rsidRDefault="00FC32ED" w:rsidP="00FC32ED">
            <w:pPr>
              <w:pStyle w:val="TableTextCharCharChar1"/>
              <w:rPr>
                <w:color w:val="FF0000"/>
              </w:rPr>
            </w:pPr>
            <w:r w:rsidRPr="00725AF5">
              <w:rPr>
                <w:color w:val="FF0000"/>
              </w:rPr>
              <w:t xml:space="preserve">Administrator:  </w:t>
            </w:r>
            <w:r w:rsidR="000F1391" w:rsidRPr="000F1391">
              <w:rPr>
                <w:color w:val="FF0000"/>
              </w:rPr>
              <w:t>ASI</w:t>
            </w:r>
          </w:p>
          <w:p w14:paraId="427EF070" w14:textId="577702C7" w:rsidR="00FC32ED" w:rsidRPr="00725AF5" w:rsidRDefault="00FC32ED" w:rsidP="00FC32ED">
            <w:pPr>
              <w:pStyle w:val="TableTextCharCharChar1"/>
              <w:rPr>
                <w:color w:val="FF0000"/>
              </w:rPr>
            </w:pPr>
            <w:r w:rsidRPr="00725AF5">
              <w:rPr>
                <w:color w:val="FF0000"/>
              </w:rPr>
              <w:t xml:space="preserve">Phone Number: </w:t>
            </w:r>
            <w:r w:rsidR="000F1391" w:rsidRPr="00E97ED1">
              <w:rPr>
                <w:b/>
                <w:color w:val="0000FF"/>
              </w:rPr>
              <w:t>1-877-388-8331</w:t>
            </w:r>
          </w:p>
          <w:p w14:paraId="427EF071" w14:textId="77777777" w:rsidR="00FC32ED" w:rsidRPr="00725AF5" w:rsidRDefault="00FC32ED" w:rsidP="00FC32ED">
            <w:pPr>
              <w:pStyle w:val="TableTextCharCharChar1"/>
              <w:rPr>
                <w:color w:val="FF0000"/>
              </w:rPr>
            </w:pPr>
          </w:p>
          <w:p w14:paraId="427EF072" w14:textId="6B429473"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725AF5"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34D8AF76" w:rsidR="00A43698" w:rsidRPr="00725AF5" w:rsidRDefault="00A43698" w:rsidP="00A43698">
            <w:pPr>
              <w:pStyle w:val="TableTextCharCharChar1"/>
              <w:rPr>
                <w:color w:val="FF0000"/>
              </w:rPr>
            </w:pPr>
            <w:r w:rsidRPr="00725AF5">
              <w:rPr>
                <w:color w:val="FF0000"/>
              </w:rPr>
              <w:t>Other Insurance:  Come-Out-Whole</w:t>
            </w:r>
            <w:r w:rsidR="000F1391">
              <w:rPr>
                <w:color w:val="FF0000"/>
              </w:rPr>
              <w:t xml:space="preserve"> </w:t>
            </w:r>
            <w:r w:rsidR="000F1391" w:rsidRPr="000F1391">
              <w:rPr>
                <w:color w:val="FF0000"/>
              </w:rPr>
              <w:t>Approach w/o Bank</w:t>
            </w:r>
          </w:p>
          <w:p w14:paraId="0102D8D9" w14:textId="7556AA4A" w:rsidR="000C0238" w:rsidRPr="000C0238" w:rsidRDefault="000C0238" w:rsidP="000C0238">
            <w:pPr>
              <w:rPr>
                <w:color w:val="FF0000"/>
                <w:sz w:val="24"/>
              </w:rPr>
            </w:pPr>
            <w:r w:rsidRPr="00F941B6">
              <w:rPr>
                <w:color w:val="FF0000"/>
                <w:sz w:val="24"/>
              </w:rPr>
              <w:t>Pay and Pursue with $10,000 threshold</w:t>
            </w:r>
          </w:p>
          <w:p w14:paraId="427EF07B" w14:textId="77777777" w:rsidR="00A43698" w:rsidRPr="00725AF5" w:rsidRDefault="00A43698" w:rsidP="00A43698">
            <w:pPr>
              <w:pStyle w:val="TableTextCharCharChar1"/>
              <w:rPr>
                <w:color w:val="FF0000"/>
              </w:rPr>
            </w:pPr>
          </w:p>
          <w:p w14:paraId="427EF07C" w14:textId="14C6C958" w:rsidR="009573B3" w:rsidRPr="00725AF5" w:rsidRDefault="009573B3" w:rsidP="009573B3">
            <w:pPr>
              <w:pStyle w:val="TableTextCharCharChar1"/>
              <w:rPr>
                <w:color w:val="FF0000"/>
              </w:rPr>
            </w:pPr>
            <w:r w:rsidRPr="00725AF5">
              <w:rPr>
                <w:color w:val="FF0000"/>
              </w:rPr>
              <w:t>For secondary COB situations, does this customer follow the NAIC guideline to cover all non-covered benefits allowed by the primary carrier? No</w:t>
            </w:r>
          </w:p>
          <w:p w14:paraId="427EF07D" w14:textId="77777777" w:rsidR="009573B3" w:rsidRDefault="009573B3" w:rsidP="00A43698">
            <w:pPr>
              <w:pStyle w:val="TableTextCharCharChar1"/>
              <w:rPr>
                <w:color w:val="FF0000"/>
              </w:rPr>
            </w:pPr>
          </w:p>
          <w:p w14:paraId="0B3C86FA" w14:textId="77777777" w:rsidR="004D729F" w:rsidRPr="004D729F" w:rsidRDefault="004D729F" w:rsidP="004D729F">
            <w:pPr>
              <w:pStyle w:val="TableTextCharCharChar1"/>
              <w:rPr>
                <w:color w:val="FF0000"/>
              </w:rPr>
            </w:pPr>
            <w:r w:rsidRPr="004D729F">
              <w:rPr>
                <w:color w:val="FF0000"/>
              </w:rPr>
              <w:t>NAIC COB PROVISIONS:</w:t>
            </w:r>
          </w:p>
          <w:p w14:paraId="2C12EDE0" w14:textId="77777777" w:rsidR="004D729F" w:rsidRPr="004D729F" w:rsidRDefault="004D729F" w:rsidP="004D729F">
            <w:pPr>
              <w:pStyle w:val="TableTextCharCharChar1"/>
              <w:rPr>
                <w:color w:val="FF0000"/>
              </w:rPr>
            </w:pPr>
            <w:r w:rsidRPr="004D729F">
              <w:rPr>
                <w:color w:val="FF0000"/>
              </w:rPr>
              <w:t>Plan follows all NAIC COB Provisions except the NAIC Definition Of Allowable Expense. When in the</w:t>
            </w:r>
          </w:p>
          <w:p w14:paraId="26FE0411" w14:textId="29AA2B10" w:rsidR="004D729F" w:rsidRDefault="004D729F" w:rsidP="004D729F">
            <w:pPr>
              <w:pStyle w:val="TableTextCharCharChar1"/>
              <w:rPr>
                <w:color w:val="FF0000"/>
              </w:rPr>
            </w:pPr>
            <w:r w:rsidRPr="004D729F">
              <w:rPr>
                <w:color w:val="FF0000"/>
              </w:rPr>
              <w:t>secondary position, this plan will only consider an Allowable Expense to be a se</w:t>
            </w:r>
            <w:r>
              <w:rPr>
                <w:color w:val="FF0000"/>
              </w:rPr>
              <w:t xml:space="preserve">rvice or supply that is covered </w:t>
            </w:r>
            <w:r w:rsidRPr="004D729F">
              <w:rPr>
                <w:color w:val="FF0000"/>
              </w:rPr>
              <w:t>under this plan in the absence of any other coverage.</w:t>
            </w:r>
          </w:p>
          <w:p w14:paraId="79EEC82E" w14:textId="77777777" w:rsidR="004D729F" w:rsidRPr="00725AF5" w:rsidRDefault="004D729F" w:rsidP="00A43698">
            <w:pPr>
              <w:pStyle w:val="TableTextCharCharChar1"/>
              <w:rPr>
                <w:color w:val="FF0000"/>
              </w:rPr>
            </w:pPr>
          </w:p>
          <w:p w14:paraId="0E3EB145" w14:textId="3CCB2F38" w:rsidR="00154B9C" w:rsidRDefault="00A43698">
            <w:pPr>
              <w:pStyle w:val="TableTextCharCharChar1"/>
              <w:rPr>
                <w:color w:val="FF0000"/>
                <w:szCs w:val="24"/>
              </w:rPr>
            </w:pPr>
            <w:r w:rsidRPr="00725AF5">
              <w:rPr>
                <w:color w:val="FF0000"/>
              </w:rPr>
              <w:t xml:space="preserve">Medicare:  </w:t>
            </w:r>
            <w:r w:rsidRPr="00725AF5">
              <w:rPr>
                <w:color w:val="FF0000"/>
                <w:szCs w:val="24"/>
              </w:rPr>
              <w:t xml:space="preserve">Come-Out-Whole without Bank (Med </w:t>
            </w:r>
            <w:r w:rsidRPr="00725AF5">
              <w:rPr>
                <w:b/>
                <w:bCs/>
                <w:color w:val="0000FF"/>
                <w:szCs w:val="24"/>
              </w:rPr>
              <w:t>6</w:t>
            </w:r>
            <w:r w:rsidRPr="00725AF5">
              <w:rPr>
                <w:color w:val="FF0000"/>
                <w:szCs w:val="24"/>
              </w:rPr>
              <w:t>)</w:t>
            </w:r>
          </w:p>
          <w:p w14:paraId="427EF09C" w14:textId="77777777" w:rsidR="000F1391" w:rsidRPr="00725AF5" w:rsidRDefault="000F1391">
            <w:pPr>
              <w:pStyle w:val="TableTextCharCharChar1"/>
              <w:rPr>
                <w:color w:val="FF0000"/>
              </w:rPr>
            </w:pPr>
          </w:p>
        </w:tc>
      </w:tr>
      <w:tr w:rsidR="00154B9C" w:rsidRPr="00725AF5" w14:paraId="427EF0A3"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t>Claim Filing Limit</w:t>
            </w:r>
            <w:bookmarkEnd w:id="17"/>
          </w:p>
          <w:p w14:paraId="427EF09F" w14:textId="77777777" w:rsidR="00F76831" w:rsidRPr="00725AF5" w:rsidRDefault="00F76831" w:rsidP="003745DE">
            <w:pPr>
              <w:pStyle w:val="TableTextCharCharChar1"/>
              <w:rPr>
                <w:b/>
                <w:bCs/>
                <w:color w:val="FF0000"/>
              </w:rPr>
            </w:pPr>
          </w:p>
          <w:p w14:paraId="427EF0A0" w14:textId="68C13828"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23FE2CDF"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427EF0AF" w14:textId="7CE2C250" w:rsidR="00FC32ED" w:rsidRPr="00725AF5" w:rsidRDefault="00FC32ED">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725AF5" w:rsidRDefault="006456C1" w:rsidP="006456C1">
            <w:pPr>
              <w:pStyle w:val="TableTextCharCharChar1"/>
              <w:rPr>
                <w:color w:val="FF0000"/>
              </w:rPr>
            </w:pPr>
            <w:r w:rsidRPr="00725AF5">
              <w:rPr>
                <w:color w:val="FF0000"/>
              </w:rPr>
              <w:t>An eligible Dependent includes:</w:t>
            </w:r>
          </w:p>
          <w:p w14:paraId="427EF0B6" w14:textId="77777777" w:rsidR="00C6725E" w:rsidRPr="00725AF5" w:rsidRDefault="00C6725E" w:rsidP="00C6725E">
            <w:pPr>
              <w:pStyle w:val="TableTextCharCharChar1"/>
              <w:rPr>
                <w:b/>
                <w:bCs/>
                <w:color w:val="FF0000"/>
              </w:rPr>
            </w:pPr>
          </w:p>
          <w:p w14:paraId="427EF0B7" w14:textId="49DAFB45" w:rsidR="00C6725E" w:rsidRPr="00725AF5" w:rsidRDefault="00C6725E" w:rsidP="00C6725E">
            <w:pPr>
              <w:pStyle w:val="TableTextCharCharChar1"/>
              <w:rPr>
                <w:color w:val="FF0000"/>
              </w:rPr>
            </w:pPr>
            <w:r w:rsidRPr="00725AF5">
              <w:rPr>
                <w:b/>
                <w:color w:val="FF0000"/>
              </w:rPr>
              <w:t xml:space="preserve">●   </w:t>
            </w:r>
            <w:r w:rsidRPr="00725AF5">
              <w:rPr>
                <w:color w:val="FF0000"/>
              </w:rPr>
              <w:t>The Participant’s Spouse and</w:t>
            </w:r>
            <w:r w:rsidRPr="00725AF5">
              <w:rPr>
                <w:b/>
                <w:bCs/>
                <w:color w:val="FF00FF"/>
              </w:rPr>
              <w:t xml:space="preserve"> </w:t>
            </w:r>
            <w:r w:rsidRPr="00725AF5">
              <w:rPr>
                <w:color w:val="FF0000"/>
              </w:rPr>
              <w:t>or a same-sex or</w:t>
            </w:r>
          </w:p>
          <w:p w14:paraId="427EF0B8" w14:textId="51AC50EF" w:rsidR="00C6725E" w:rsidRPr="00725AF5" w:rsidRDefault="00C6725E" w:rsidP="00C6725E">
            <w:pPr>
              <w:pStyle w:val="TableTextCharCharChar1"/>
              <w:ind w:left="288"/>
              <w:rPr>
                <w:color w:val="FF0000"/>
              </w:rPr>
            </w:pPr>
            <w:r w:rsidRPr="00725AF5">
              <w:rPr>
                <w:color w:val="FF0000"/>
              </w:rPr>
              <w:t>opposite-sex Domestic Partner.</w:t>
            </w:r>
          </w:p>
          <w:p w14:paraId="427EF0B9" w14:textId="03DCB19A" w:rsidR="00C6725E" w:rsidRPr="00725AF5" w:rsidRDefault="00C6725E" w:rsidP="00C6725E">
            <w:pPr>
              <w:pStyle w:val="TableTextCharCharChar1"/>
              <w:rPr>
                <w:color w:val="FF0000"/>
              </w:rPr>
            </w:pPr>
            <w:r w:rsidRPr="00725AF5">
              <w:rPr>
                <w:b/>
                <w:color w:val="FF0000"/>
              </w:rPr>
              <w:t xml:space="preserve">●   </w:t>
            </w:r>
            <w:r w:rsidRPr="00725AF5">
              <w:rPr>
                <w:color w:val="FF0000"/>
              </w:rPr>
              <w:t xml:space="preserve">Any Dependent child under </w:t>
            </w:r>
            <w:r w:rsidRPr="00725AF5">
              <w:rPr>
                <w:b/>
                <w:bCs/>
                <w:color w:val="0000FF"/>
              </w:rPr>
              <w:t>26</w:t>
            </w:r>
            <w:r w:rsidRPr="00725AF5">
              <w:rPr>
                <w:color w:val="FF0000"/>
              </w:rPr>
              <w:t xml:space="preserve"> years of age</w:t>
            </w:r>
            <w:r w:rsidR="000F1391">
              <w:rPr>
                <w:color w:val="FF0000"/>
              </w:rPr>
              <w:t>,</w:t>
            </w:r>
            <w:r w:rsidRPr="00725AF5">
              <w:rPr>
                <w:color w:val="FF0000"/>
              </w:rPr>
              <w:t xml:space="preserve"> </w:t>
            </w:r>
          </w:p>
          <w:p w14:paraId="427EF0BA" w14:textId="62CD6F7A" w:rsidR="00C6725E" w:rsidRPr="00725AF5" w:rsidRDefault="00C6725E" w:rsidP="00C6725E">
            <w:pPr>
              <w:pStyle w:val="TableTextCharCharChar1"/>
              <w:ind w:left="288"/>
              <w:rPr>
                <w:color w:val="FF0000"/>
              </w:rPr>
            </w:pPr>
            <w:r w:rsidRPr="00725AF5">
              <w:rPr>
                <w:color w:val="FF0000"/>
              </w:rPr>
              <w:t>including a natural child, a stepchild, a legally adopted child and a child for whom you or your Spouse are the legal guardian.</w:t>
            </w:r>
          </w:p>
          <w:p w14:paraId="427EF0BE" w14:textId="6B306893" w:rsidR="00C6725E" w:rsidRPr="00725AF5" w:rsidRDefault="00C6725E" w:rsidP="00E97ED1">
            <w:pPr>
              <w:pStyle w:val="TableText"/>
              <w:rPr>
                <w:color w:val="FF0000"/>
              </w:rPr>
            </w:pPr>
            <w:r w:rsidRPr="00725AF5">
              <w:rPr>
                <w:color w:val="FF0000"/>
              </w:rPr>
              <w:t>●   Coverage for Dependents terminates at the end of the month in which the child attains the maximum age.</w:t>
            </w:r>
          </w:p>
          <w:p w14:paraId="427EF0C3" w14:textId="77777777" w:rsidR="00C6725E" w:rsidRPr="00725AF5" w:rsidRDefault="00C6725E" w:rsidP="00C6725E">
            <w:pPr>
              <w:pStyle w:val="TableText"/>
              <w:rPr>
                <w:color w:val="FF0000"/>
              </w:rPr>
            </w:pPr>
          </w:p>
          <w:p w14:paraId="427EF0DB" w14:textId="5CA1004E" w:rsidR="00C6725E" w:rsidRPr="00725AF5" w:rsidRDefault="00C6725E" w:rsidP="00C6725E">
            <w:pPr>
              <w:pStyle w:val="TableText"/>
              <w:rPr>
                <w:b/>
                <w:color w:val="FF00FF"/>
              </w:rPr>
            </w:pPr>
            <w:r w:rsidRPr="00725AF5">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725AF5" w:rsidRDefault="00C6725E" w:rsidP="00C6725E">
            <w:pPr>
              <w:pStyle w:val="TableText"/>
              <w:rPr>
                <w:color w:val="FF0000"/>
              </w:rPr>
            </w:pPr>
          </w:p>
          <w:p w14:paraId="427EF0DD" w14:textId="77777777" w:rsidR="00C6725E" w:rsidRPr="00725AF5" w:rsidRDefault="00C6725E" w:rsidP="00C6725E">
            <w:pPr>
              <w:pStyle w:val="TableTextCharCharChar1"/>
              <w:rPr>
                <w:color w:val="FF0000"/>
              </w:rPr>
            </w:pPr>
            <w:r w:rsidRPr="00725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725AF5" w:rsidRDefault="00C6725E" w:rsidP="00C6725E">
            <w:pPr>
              <w:pStyle w:val="TableTextCharCharChar1"/>
              <w:rPr>
                <w:color w:val="FF0000"/>
              </w:rPr>
            </w:pPr>
          </w:p>
          <w:p w14:paraId="427EF0E0" w14:textId="48FCAF39" w:rsidR="00C6725E" w:rsidRPr="00725AF5" w:rsidRDefault="00C6725E" w:rsidP="00C6725E">
            <w:pPr>
              <w:pStyle w:val="TableTextCharCharChar1"/>
              <w:rPr>
                <w:color w:val="FF0000"/>
              </w:rPr>
            </w:pPr>
            <w:r w:rsidRPr="00725AF5">
              <w:rPr>
                <w:color w:val="FF0000"/>
              </w:rPr>
              <w:t>To be eligible for coverage under the Policy, a Dependent must reside within the United States.</w:t>
            </w:r>
          </w:p>
          <w:p w14:paraId="427EF0E1" w14:textId="77777777" w:rsidR="00C6725E" w:rsidRDefault="00C6725E" w:rsidP="00C6725E">
            <w:pPr>
              <w:pStyle w:val="TableTextCharCharChar1"/>
              <w:rPr>
                <w:color w:val="FF0000"/>
              </w:rPr>
            </w:pPr>
          </w:p>
          <w:p w14:paraId="5C8E8635" w14:textId="77777777" w:rsidR="000F00FB" w:rsidRPr="000F00FB" w:rsidRDefault="000F00FB" w:rsidP="000F00FB">
            <w:pPr>
              <w:pStyle w:val="TableTextCharCharChar1"/>
              <w:rPr>
                <w:color w:val="FF0000"/>
              </w:rPr>
            </w:pPr>
            <w:r w:rsidRPr="000F00FB">
              <w:rPr>
                <w:color w:val="FF0000"/>
              </w:rPr>
              <w:t xml:space="preserve">To elect the Custom Network Plan, members must live or work in the </w:t>
            </w:r>
            <w:r w:rsidRPr="00E97ED1">
              <w:rPr>
                <w:b/>
                <w:color w:val="0000FF"/>
              </w:rPr>
              <w:t>9</w:t>
            </w:r>
            <w:r w:rsidRPr="000F00FB">
              <w:rPr>
                <w:color w:val="FF0000"/>
              </w:rPr>
              <w:t xml:space="preserve"> counties defined by the University:</w:t>
            </w:r>
          </w:p>
          <w:p w14:paraId="62BF75A5" w14:textId="77777777" w:rsidR="000F00FB" w:rsidRPr="000F00FB" w:rsidRDefault="000F00FB" w:rsidP="000F00FB">
            <w:pPr>
              <w:pStyle w:val="TableTextCharCharChar1"/>
              <w:rPr>
                <w:color w:val="FF0000"/>
              </w:rPr>
            </w:pPr>
            <w:r w:rsidRPr="000F00FB">
              <w:rPr>
                <w:color w:val="FF0000"/>
              </w:rPr>
              <w:t>Audrain, Boone, Callaway, Cole, Cooper, Howard, Moniteau, Osage and Randolph. The University’s Custom</w:t>
            </w:r>
          </w:p>
          <w:p w14:paraId="66112556" w14:textId="77777777" w:rsidR="000F00FB" w:rsidRPr="000F00FB" w:rsidRDefault="000F00FB" w:rsidP="000F00FB">
            <w:pPr>
              <w:pStyle w:val="TableTextCharCharChar1"/>
              <w:rPr>
                <w:color w:val="FF0000"/>
              </w:rPr>
            </w:pPr>
            <w:r w:rsidRPr="000F00FB">
              <w:rPr>
                <w:color w:val="FF0000"/>
              </w:rPr>
              <w:t>Network Plan has its own network and directory. It is a custom network including some of UHC’s national</w:t>
            </w:r>
          </w:p>
          <w:p w14:paraId="3AD251BF" w14:textId="77777777" w:rsidR="000F00FB" w:rsidRPr="000F00FB" w:rsidRDefault="000F00FB" w:rsidP="000F00FB">
            <w:pPr>
              <w:pStyle w:val="TableTextCharCharChar1"/>
              <w:rPr>
                <w:color w:val="FF0000"/>
              </w:rPr>
            </w:pPr>
            <w:r w:rsidRPr="000F00FB">
              <w:rPr>
                <w:color w:val="FF0000"/>
              </w:rPr>
              <w:t>contracted providers (i.e. LabCorp, DME providers and some local ancillary providers like skilled nursing,</w:t>
            </w:r>
          </w:p>
          <w:p w14:paraId="3196EFBE" w14:textId="77777777" w:rsidR="000F00FB" w:rsidRPr="000F00FB" w:rsidRDefault="000F00FB" w:rsidP="000F00FB">
            <w:pPr>
              <w:pStyle w:val="TableTextCharCharChar1"/>
              <w:rPr>
                <w:color w:val="FF0000"/>
              </w:rPr>
            </w:pPr>
            <w:r w:rsidRPr="000F00FB">
              <w:rPr>
                <w:color w:val="FF0000"/>
              </w:rPr>
              <w:t>hospice, etc.), however it is primarily the University’s owned and affiliated providers. UHC Network Providers</w:t>
            </w:r>
          </w:p>
          <w:p w14:paraId="06782052" w14:textId="77777777" w:rsidR="000F00FB" w:rsidRPr="000F00FB" w:rsidRDefault="000F00FB" w:rsidP="000F00FB">
            <w:pPr>
              <w:pStyle w:val="TableTextCharCharChar1"/>
              <w:rPr>
                <w:color w:val="FF0000"/>
              </w:rPr>
            </w:pPr>
            <w:r w:rsidRPr="000F00FB">
              <w:rPr>
                <w:color w:val="FF0000"/>
              </w:rPr>
              <w:t>who are not part of the University's Custom Network will be paid at the Out of Network benefit level.</w:t>
            </w:r>
          </w:p>
          <w:p w14:paraId="497CAA87" w14:textId="77777777" w:rsidR="000F00FB" w:rsidRPr="000F00FB" w:rsidRDefault="000F00FB" w:rsidP="000F00FB">
            <w:pPr>
              <w:pStyle w:val="TableTextCharCharChar1"/>
              <w:rPr>
                <w:color w:val="FF0000"/>
              </w:rPr>
            </w:pPr>
            <w:r w:rsidRPr="000F00FB">
              <w:rPr>
                <w:color w:val="FF0000"/>
              </w:rPr>
              <w:t>Eligible Dependents include your Spouse, Sponsored Adult Dependent, and each of your natural Children,</w:t>
            </w:r>
          </w:p>
          <w:p w14:paraId="4EA6D47C" w14:textId="77777777" w:rsidR="000F00FB" w:rsidRPr="000F00FB" w:rsidRDefault="000F00FB" w:rsidP="000F00FB">
            <w:pPr>
              <w:pStyle w:val="TableTextCharCharChar1"/>
              <w:rPr>
                <w:color w:val="FF0000"/>
              </w:rPr>
            </w:pPr>
            <w:r w:rsidRPr="000F00FB">
              <w:rPr>
                <w:color w:val="FF0000"/>
              </w:rPr>
              <w:t>step Children, foster Children, adopted Children or Child placed in your home for adoption younger than age</w:t>
            </w:r>
          </w:p>
          <w:p w14:paraId="713271E9" w14:textId="77777777" w:rsidR="000F00FB" w:rsidRPr="000F00FB" w:rsidRDefault="000F00FB" w:rsidP="000F00FB">
            <w:pPr>
              <w:pStyle w:val="TableTextCharCharChar1"/>
              <w:rPr>
                <w:color w:val="FF0000"/>
              </w:rPr>
            </w:pPr>
            <w:r w:rsidRPr="00E97ED1">
              <w:rPr>
                <w:b/>
                <w:color w:val="0000FF"/>
              </w:rPr>
              <w:t>26</w:t>
            </w:r>
            <w:r w:rsidRPr="000F00FB">
              <w:rPr>
                <w:color w:val="FF0000"/>
              </w:rPr>
              <w:t>.</w:t>
            </w:r>
          </w:p>
          <w:p w14:paraId="3748E1D2" w14:textId="77777777" w:rsidR="000F00FB" w:rsidRPr="000F00FB" w:rsidRDefault="000F00FB" w:rsidP="000F00FB">
            <w:pPr>
              <w:pStyle w:val="TableTextCharCharChar1"/>
              <w:rPr>
                <w:color w:val="FF0000"/>
              </w:rPr>
            </w:pPr>
            <w:r w:rsidRPr="000F00FB">
              <w:rPr>
                <w:color w:val="FF0000"/>
              </w:rPr>
              <w:t>(note the term “stepchild” does not include the children of your sponsored adult dependent).</w:t>
            </w:r>
          </w:p>
          <w:p w14:paraId="0DF70DAC" w14:textId="77777777" w:rsidR="000F00FB" w:rsidRDefault="000F00FB" w:rsidP="000F00FB">
            <w:pPr>
              <w:pStyle w:val="TableTextCharCharChar1"/>
              <w:rPr>
                <w:color w:val="FF0000"/>
              </w:rPr>
            </w:pPr>
          </w:p>
          <w:p w14:paraId="020BF79B" w14:textId="77777777" w:rsidR="000F00FB" w:rsidRPr="000F00FB" w:rsidRDefault="000F00FB" w:rsidP="000F00FB">
            <w:pPr>
              <w:pStyle w:val="TableTextCharCharChar1"/>
              <w:rPr>
                <w:color w:val="FF0000"/>
              </w:rPr>
            </w:pPr>
            <w:r w:rsidRPr="000F00FB">
              <w:rPr>
                <w:color w:val="FF0000"/>
              </w:rPr>
              <w:t>If you and your Spouse or Sponsored Adult Dependent work for or retired from the University and you have</w:t>
            </w:r>
          </w:p>
          <w:p w14:paraId="20269F45" w14:textId="77777777" w:rsidR="000F00FB" w:rsidRPr="000F00FB" w:rsidRDefault="000F00FB" w:rsidP="000F00FB">
            <w:pPr>
              <w:pStyle w:val="TableTextCharCharChar1"/>
              <w:rPr>
                <w:color w:val="FF0000"/>
              </w:rPr>
            </w:pPr>
            <w:r w:rsidRPr="000F00FB">
              <w:rPr>
                <w:color w:val="FF0000"/>
              </w:rPr>
              <w:t>Children, only one of you may claim the Children as Covered Dependents.</w:t>
            </w:r>
          </w:p>
          <w:p w14:paraId="59D44923" w14:textId="77777777" w:rsidR="000F00FB" w:rsidRDefault="000F00FB" w:rsidP="000F00FB">
            <w:pPr>
              <w:pStyle w:val="TableTextCharCharChar1"/>
              <w:rPr>
                <w:color w:val="FF0000"/>
              </w:rPr>
            </w:pPr>
          </w:p>
          <w:p w14:paraId="04B8E91F" w14:textId="77777777" w:rsidR="000F00FB" w:rsidRPr="000F00FB" w:rsidRDefault="000F00FB" w:rsidP="000F00FB">
            <w:pPr>
              <w:pStyle w:val="TableTextCharCharChar1"/>
              <w:rPr>
                <w:color w:val="FF0000"/>
              </w:rPr>
            </w:pPr>
            <w:r w:rsidRPr="000F00FB">
              <w:rPr>
                <w:color w:val="FF0000"/>
              </w:rPr>
              <w:t>Sponsored Adult Dependent:</w:t>
            </w:r>
          </w:p>
          <w:p w14:paraId="44D40694" w14:textId="77777777" w:rsidR="000F00FB" w:rsidRPr="000F00FB" w:rsidRDefault="000F00FB" w:rsidP="000F00FB">
            <w:pPr>
              <w:pStyle w:val="TableTextCharCharChar1"/>
              <w:rPr>
                <w:color w:val="FF0000"/>
              </w:rPr>
            </w:pPr>
            <w:r w:rsidRPr="000F00FB">
              <w:rPr>
                <w:color w:val="FF0000"/>
              </w:rPr>
              <w:t>An adult person who meets all of the following criteria:</w:t>
            </w:r>
          </w:p>
          <w:p w14:paraId="150D3E13" w14:textId="77777777" w:rsidR="000F00FB" w:rsidRPr="000F00FB" w:rsidRDefault="000F00FB" w:rsidP="000F00FB">
            <w:pPr>
              <w:pStyle w:val="TableTextCharCharChar1"/>
              <w:rPr>
                <w:color w:val="FF0000"/>
              </w:rPr>
            </w:pPr>
            <w:r w:rsidRPr="000F00FB">
              <w:rPr>
                <w:color w:val="FF0000"/>
              </w:rPr>
              <w:t xml:space="preserve">(1) has had the same principal residence as the Employee for at least </w:t>
            </w:r>
            <w:r w:rsidRPr="00E97ED1">
              <w:rPr>
                <w:b/>
                <w:color w:val="0000FF"/>
              </w:rPr>
              <w:t>12</w:t>
            </w:r>
            <w:r w:rsidRPr="000F00FB">
              <w:rPr>
                <w:color w:val="FF0000"/>
              </w:rPr>
              <w:t xml:space="preserve"> months, and continues to have the</w:t>
            </w:r>
          </w:p>
          <w:p w14:paraId="38131E5E" w14:textId="77777777" w:rsidR="000F00FB" w:rsidRPr="000F00FB" w:rsidRDefault="000F00FB" w:rsidP="000F00FB">
            <w:pPr>
              <w:pStyle w:val="TableTextCharCharChar1"/>
              <w:rPr>
                <w:color w:val="FF0000"/>
              </w:rPr>
            </w:pPr>
            <w:r w:rsidRPr="000F00FB">
              <w:rPr>
                <w:color w:val="FF0000"/>
              </w:rPr>
              <w:t>same principal residence as the Employee disregarding temporary absences due to circumstances including</w:t>
            </w:r>
          </w:p>
          <w:p w14:paraId="5080D038" w14:textId="77777777" w:rsidR="000F00FB" w:rsidRPr="000F00FB" w:rsidRDefault="000F00FB" w:rsidP="000F00FB">
            <w:pPr>
              <w:pStyle w:val="TableTextCharCharChar1"/>
              <w:rPr>
                <w:color w:val="FF0000"/>
              </w:rPr>
            </w:pPr>
            <w:r w:rsidRPr="000F00FB">
              <w:rPr>
                <w:color w:val="FF0000"/>
              </w:rPr>
              <w:t>illness, education, business, vacation or military service;</w:t>
            </w:r>
          </w:p>
          <w:p w14:paraId="78C0C689" w14:textId="77777777" w:rsidR="000F00FB" w:rsidRPr="000F00FB" w:rsidRDefault="000F00FB" w:rsidP="000F00FB">
            <w:pPr>
              <w:pStyle w:val="TableTextCharCharChar1"/>
              <w:rPr>
                <w:color w:val="FF0000"/>
              </w:rPr>
            </w:pPr>
            <w:r w:rsidRPr="000F00FB">
              <w:rPr>
                <w:color w:val="FF0000"/>
              </w:rPr>
              <w:t xml:space="preserve">(2) is </w:t>
            </w:r>
            <w:r w:rsidRPr="00E97ED1">
              <w:rPr>
                <w:b/>
                <w:color w:val="0000FF"/>
              </w:rPr>
              <w:t>18</w:t>
            </w:r>
            <w:r w:rsidRPr="000F00FB">
              <w:rPr>
                <w:color w:val="FF0000"/>
              </w:rPr>
              <w:t xml:space="preserve"> years of age or older;</w:t>
            </w:r>
          </w:p>
          <w:p w14:paraId="168D7FF1" w14:textId="77777777" w:rsidR="000F00FB" w:rsidRPr="000F00FB" w:rsidRDefault="000F00FB" w:rsidP="000F00FB">
            <w:pPr>
              <w:pStyle w:val="TableTextCharCharChar1"/>
              <w:rPr>
                <w:color w:val="FF0000"/>
              </w:rPr>
            </w:pPr>
            <w:r w:rsidRPr="000F00FB">
              <w:rPr>
                <w:color w:val="FF0000"/>
              </w:rPr>
              <w:t>(3) is not currently married to another person either statutory or common law;</w:t>
            </w:r>
          </w:p>
          <w:p w14:paraId="4D71F1EE" w14:textId="77777777" w:rsidR="000F00FB" w:rsidRPr="000F00FB" w:rsidRDefault="000F00FB" w:rsidP="000F00FB">
            <w:pPr>
              <w:pStyle w:val="TableTextCharCharChar1"/>
              <w:rPr>
                <w:color w:val="FF0000"/>
              </w:rPr>
            </w:pPr>
            <w:r w:rsidRPr="000F00FB">
              <w:rPr>
                <w:color w:val="FF0000"/>
              </w:rPr>
              <w:t>(4) is not related to the Employee by blood or degree of closeness that would prohibit marriage in the law of</w:t>
            </w:r>
          </w:p>
          <w:p w14:paraId="275B05D6" w14:textId="77777777" w:rsidR="000F00FB" w:rsidRPr="000F00FB" w:rsidRDefault="000F00FB" w:rsidP="000F00FB">
            <w:pPr>
              <w:pStyle w:val="TableTextCharCharChar1"/>
              <w:rPr>
                <w:color w:val="FF0000"/>
              </w:rPr>
            </w:pPr>
            <w:r w:rsidRPr="000F00FB">
              <w:rPr>
                <w:color w:val="FF0000"/>
              </w:rPr>
              <w:t>the state in which the Employee resides;</w:t>
            </w:r>
          </w:p>
          <w:p w14:paraId="206E2196" w14:textId="77777777" w:rsidR="000F00FB" w:rsidRDefault="000F00FB" w:rsidP="000F00FB">
            <w:pPr>
              <w:pStyle w:val="TableTextCharCharChar1"/>
              <w:rPr>
                <w:color w:val="FF0000"/>
              </w:rPr>
            </w:pPr>
          </w:p>
          <w:p w14:paraId="69FBBC6E" w14:textId="77777777" w:rsidR="000F00FB" w:rsidRPr="000F00FB" w:rsidRDefault="000F00FB" w:rsidP="000F00FB">
            <w:pPr>
              <w:pStyle w:val="TableTextCharCharChar1"/>
              <w:rPr>
                <w:color w:val="FF0000"/>
              </w:rPr>
            </w:pPr>
            <w:r w:rsidRPr="000F00FB">
              <w:rPr>
                <w:color w:val="FF0000"/>
              </w:rPr>
              <w:t>COVERAGE TERMINATION DATE:</w:t>
            </w:r>
          </w:p>
          <w:p w14:paraId="7978B20E" w14:textId="77777777" w:rsidR="000F00FB" w:rsidRPr="000F00FB" w:rsidRDefault="000F00FB" w:rsidP="000F00FB">
            <w:pPr>
              <w:pStyle w:val="TableTextCharCharChar1"/>
              <w:rPr>
                <w:color w:val="FF0000"/>
              </w:rPr>
            </w:pPr>
            <w:r w:rsidRPr="000F00FB">
              <w:rPr>
                <w:color w:val="FF0000"/>
              </w:rPr>
              <w:t>End of the month unless termination occurs on the first of the month, then coverage is through the last day of</w:t>
            </w:r>
          </w:p>
          <w:p w14:paraId="558B2CF3" w14:textId="2653CB15" w:rsidR="000F00FB" w:rsidRDefault="000F00FB" w:rsidP="000F00FB">
            <w:pPr>
              <w:pStyle w:val="TableTextCharCharChar1"/>
              <w:rPr>
                <w:color w:val="FF0000"/>
              </w:rPr>
            </w:pPr>
            <w:r w:rsidRPr="000F00FB">
              <w:rPr>
                <w:color w:val="FF0000"/>
              </w:rPr>
              <w:t>the previous month worked.</w:t>
            </w:r>
          </w:p>
          <w:p w14:paraId="574851E0" w14:textId="77777777" w:rsidR="000F00FB" w:rsidRDefault="000F00FB" w:rsidP="00C6725E">
            <w:pPr>
              <w:pStyle w:val="TableTextCharCharChar1"/>
              <w:rPr>
                <w:color w:val="FF0000"/>
              </w:rPr>
            </w:pPr>
          </w:p>
          <w:p w14:paraId="5EF6A9E8" w14:textId="77777777" w:rsidR="00CD1FAA" w:rsidRPr="00725AF5" w:rsidRDefault="00CD1FAA" w:rsidP="00C6725E">
            <w:pPr>
              <w:pStyle w:val="TableTextCharCharChar1"/>
              <w:rPr>
                <w:color w:val="FF0000"/>
              </w:rPr>
            </w:pPr>
          </w:p>
          <w:p w14:paraId="427EF0E4" w14:textId="006A9468" w:rsidR="00C6725E" w:rsidRPr="00725AF5" w:rsidRDefault="00C6725E" w:rsidP="00C6725E">
            <w:pPr>
              <w:pStyle w:val="TableText"/>
              <w:rPr>
                <w:color w:val="FF0000"/>
              </w:rPr>
            </w:pPr>
            <w:r w:rsidRPr="00725AF5">
              <w:rPr>
                <w:color w:val="FF0000"/>
              </w:rPr>
              <w:t>Domestic Partner – an individual of the same or opposite sex with whom you have established a domestic partnership as described below.</w:t>
            </w:r>
          </w:p>
          <w:p w14:paraId="427EF0E5" w14:textId="73216EFA" w:rsidR="00C6725E" w:rsidRPr="00725AF5" w:rsidRDefault="00C6725E" w:rsidP="00C6725E">
            <w:pPr>
              <w:pStyle w:val="TableText"/>
              <w:rPr>
                <w:color w:val="FF0000"/>
              </w:rPr>
            </w:pPr>
            <w:r w:rsidRPr="00725AF5">
              <w:rPr>
                <w:color w:val="FF0000"/>
              </w:rPr>
              <w:t>A domestic partnership is a relationship between an Employee and one other person of the same</w:t>
            </w:r>
            <w:r w:rsidR="00D32C04">
              <w:rPr>
                <w:b/>
                <w:color w:val="FF00FF"/>
              </w:rPr>
              <w:t xml:space="preserve"> </w:t>
            </w:r>
            <w:r w:rsidRPr="00725AF5">
              <w:rPr>
                <w:color w:val="FF0000"/>
              </w:rPr>
              <w:t>or</w:t>
            </w:r>
            <w:r w:rsidR="00D32C04">
              <w:rPr>
                <w:b/>
                <w:color w:val="FF00FF"/>
              </w:rPr>
              <w:t xml:space="preserve"> </w:t>
            </w:r>
            <w:r w:rsidRPr="00725AF5">
              <w:rPr>
                <w:color w:val="FF0000"/>
              </w:rPr>
              <w:t>opposite sex. Both persons must:</w:t>
            </w:r>
          </w:p>
          <w:p w14:paraId="427EF0E6" w14:textId="77777777" w:rsidR="00C6725E" w:rsidRPr="00725AF5" w:rsidRDefault="00C6725E" w:rsidP="00C6725E">
            <w:pPr>
              <w:pStyle w:val="TableText"/>
              <w:rPr>
                <w:color w:val="FF0000"/>
              </w:rPr>
            </w:pPr>
            <w:r w:rsidRPr="00725AF5">
              <w:rPr>
                <w:color w:val="FF0000"/>
              </w:rPr>
              <w:t xml:space="preserve">●   not be so closely related that marriage would otherwise </w:t>
            </w:r>
          </w:p>
          <w:p w14:paraId="427EF0E7" w14:textId="77777777" w:rsidR="00C6725E" w:rsidRPr="00725AF5" w:rsidRDefault="00C6725E" w:rsidP="00C6725E">
            <w:pPr>
              <w:pStyle w:val="TableText"/>
              <w:ind w:left="288"/>
              <w:rPr>
                <w:color w:val="FF0000"/>
              </w:rPr>
            </w:pPr>
            <w:r w:rsidRPr="00725AF5">
              <w:rPr>
                <w:color w:val="FF0000"/>
              </w:rPr>
              <w:t>be prohibited;</w:t>
            </w:r>
          </w:p>
          <w:p w14:paraId="427EF0E8" w14:textId="77777777" w:rsidR="00C6725E" w:rsidRPr="00725AF5" w:rsidRDefault="00C6725E" w:rsidP="00C6725E">
            <w:pPr>
              <w:pStyle w:val="TableText"/>
              <w:rPr>
                <w:color w:val="FF0000"/>
              </w:rPr>
            </w:pPr>
            <w:r w:rsidRPr="00725AF5">
              <w:rPr>
                <w:color w:val="FF0000"/>
              </w:rPr>
              <w:t xml:space="preserve">●   not be legally married to, or the Domestic Partner of, </w:t>
            </w:r>
          </w:p>
          <w:p w14:paraId="427EF0E9" w14:textId="77777777" w:rsidR="00C6725E" w:rsidRPr="00725AF5" w:rsidRDefault="00C6725E" w:rsidP="00C6725E">
            <w:pPr>
              <w:pStyle w:val="TableText"/>
              <w:ind w:left="288"/>
              <w:rPr>
                <w:color w:val="FF0000"/>
              </w:rPr>
            </w:pPr>
            <w:r w:rsidRPr="00725AF5">
              <w:rPr>
                <w:color w:val="FF0000"/>
              </w:rPr>
              <w:t xml:space="preserve">another person under either statutory or common law; </w:t>
            </w:r>
          </w:p>
          <w:p w14:paraId="427EF0EA" w14:textId="77777777" w:rsidR="00C6725E" w:rsidRPr="00725AF5" w:rsidRDefault="00C6725E" w:rsidP="00C6725E">
            <w:pPr>
              <w:pStyle w:val="TableText"/>
              <w:rPr>
                <w:color w:val="FF0000"/>
              </w:rPr>
            </w:pPr>
            <w:r w:rsidRPr="00725AF5">
              <w:rPr>
                <w:color w:val="FF0000"/>
              </w:rPr>
              <w:t xml:space="preserve">●   be at least </w:t>
            </w:r>
            <w:r w:rsidRPr="00725AF5">
              <w:rPr>
                <w:b/>
                <w:color w:val="0000FF"/>
              </w:rPr>
              <w:t xml:space="preserve">18 </w:t>
            </w:r>
            <w:r w:rsidRPr="00725AF5">
              <w:rPr>
                <w:color w:val="FF0000"/>
              </w:rPr>
              <w:t>years old;</w:t>
            </w:r>
          </w:p>
          <w:p w14:paraId="427EF0EB" w14:textId="77777777" w:rsidR="00C6725E" w:rsidRPr="00725AF5" w:rsidRDefault="00C6725E" w:rsidP="00C6725E">
            <w:pPr>
              <w:pStyle w:val="TableText"/>
              <w:rPr>
                <w:color w:val="FF0000"/>
              </w:rPr>
            </w:pPr>
            <w:r w:rsidRPr="00725AF5">
              <w:rPr>
                <w:color w:val="FF0000"/>
              </w:rPr>
              <w:t>●   live together and share the common necessities of life ;</w:t>
            </w:r>
          </w:p>
          <w:p w14:paraId="427EF0EC" w14:textId="77777777" w:rsidR="00C6725E" w:rsidRPr="00725AF5" w:rsidRDefault="00C6725E" w:rsidP="00C6725E">
            <w:pPr>
              <w:pStyle w:val="TableText"/>
              <w:rPr>
                <w:color w:val="FF0000"/>
              </w:rPr>
            </w:pPr>
            <w:r w:rsidRPr="00725AF5">
              <w:rPr>
                <w:color w:val="FF0000"/>
              </w:rPr>
              <w:t>●   be mentally competent to enter into a contract; and</w:t>
            </w:r>
          </w:p>
          <w:p w14:paraId="427EF0F9" w14:textId="28D76DDA" w:rsidR="00C6725E" w:rsidRPr="00725AF5" w:rsidRDefault="00C6725E" w:rsidP="00E97ED1">
            <w:pPr>
              <w:pStyle w:val="TableText"/>
              <w:rPr>
                <w:color w:val="FF0000"/>
              </w:rPr>
            </w:pPr>
            <w:r w:rsidRPr="00725AF5">
              <w:rPr>
                <w:color w:val="FF0000"/>
              </w:rPr>
              <w:t>●   be financially interdependent.</w:t>
            </w:r>
          </w:p>
          <w:p w14:paraId="26199329" w14:textId="5AB554D0" w:rsidR="00D32C04" w:rsidRDefault="00D32C04" w:rsidP="00C6725E">
            <w:pPr>
              <w:pStyle w:val="TableText"/>
              <w:rPr>
                <w:b/>
                <w:color w:val="FF00FF"/>
              </w:rPr>
            </w:pPr>
          </w:p>
          <w:p w14:paraId="427EF0FB" w14:textId="7983A92B" w:rsidR="00C6725E" w:rsidRPr="00725AF5" w:rsidRDefault="00C6725E" w:rsidP="00C6725E">
            <w:pPr>
              <w:pStyle w:val="TableText"/>
              <w:rPr>
                <w:rStyle w:val="CDBlack"/>
                <w:bCs w:val="0"/>
                <w:color w:val="FF0000"/>
              </w:rPr>
            </w:pPr>
            <w:r w:rsidRPr="00725AF5">
              <w:rPr>
                <w:color w:val="FF0000"/>
              </w:rPr>
              <w:t>The Employee and Domestic Partner must jointly sign an affidavit of domestic partnership provided by Human Resources upon your request.</w:t>
            </w:r>
          </w:p>
          <w:p w14:paraId="427EF0FD" w14:textId="77777777" w:rsidR="00FC32ED" w:rsidRPr="00725AF5" w:rsidRDefault="00FC32ED" w:rsidP="00CB2D12">
            <w:pPr>
              <w:pStyle w:val="TableTextCharCharChar1"/>
              <w:rPr>
                <w:color w:val="FF0000"/>
              </w:rPr>
            </w:pPr>
          </w:p>
        </w:tc>
      </w:tr>
      <w:tr w:rsidR="00154B9C" w:rsidRPr="00725AF5" w14:paraId="427EF10F"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55D378E6" w:rsidR="00154B9C" w:rsidRPr="00725AF5" w:rsidRDefault="00D57CAF">
            <w:pPr>
              <w:pStyle w:val="TableTextCharCharChar1"/>
              <w:rPr>
                <w:color w:val="FF0000"/>
              </w:rPr>
            </w:pPr>
            <w:r w:rsidRPr="00CA4FD9">
              <w:rPr>
                <w:b/>
                <w:color w:val="FF0000"/>
              </w:rPr>
              <w:t xml:space="preserve">Yes </w:t>
            </w:r>
          </w:p>
        </w:tc>
      </w:tr>
      <w:tr w:rsidR="005805CD" w:rsidRPr="00725AF5" w14:paraId="427EF11E"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t>Extended Coverage for Total Disability</w:t>
            </w:r>
            <w:bookmarkEnd w:id="22"/>
          </w:p>
          <w:p w14:paraId="427EF123" w14:textId="77777777" w:rsidR="005805CD" w:rsidRPr="00725AF5" w:rsidRDefault="005805CD" w:rsidP="00E97ED1">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725AF5" w:rsidRDefault="005805CD" w:rsidP="00470952">
            <w:pPr>
              <w:pStyle w:val="TableText"/>
              <w:rPr>
                <w:b/>
                <w:color w:val="FF0000"/>
              </w:rPr>
            </w:pPr>
            <w:r w:rsidRPr="00725AF5">
              <w:rPr>
                <w:b/>
                <w:color w:val="FF0000"/>
              </w:rPr>
              <w:t>Total Disability Coverage is excluded.</w:t>
            </w:r>
          </w:p>
        </w:tc>
      </w:tr>
      <w:tr w:rsidR="005805CD" w:rsidRPr="00725AF5" w14:paraId="427EF137"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t>Eligibility Contact</w:t>
            </w:r>
            <w:bookmarkEnd w:id="23"/>
          </w:p>
          <w:p w14:paraId="427EF130" w14:textId="77777777" w:rsidR="002A6369" w:rsidRPr="00725AF5" w:rsidRDefault="002A6369" w:rsidP="00101C86">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47C811A2" w:rsidR="005805CD" w:rsidRPr="00725AF5" w:rsidRDefault="005805CD">
            <w:pPr>
              <w:spacing w:line="240" w:lineRule="atLeast"/>
              <w:rPr>
                <w:color w:val="FF0000"/>
                <w:sz w:val="24"/>
              </w:rPr>
            </w:pPr>
            <w:r w:rsidRPr="00725AF5">
              <w:rPr>
                <w:color w:val="FF0000"/>
                <w:sz w:val="24"/>
              </w:rPr>
              <w:t>Vendor:</w:t>
            </w:r>
            <w:r w:rsidR="0003599C">
              <w:rPr>
                <w:color w:val="FF0000"/>
                <w:sz w:val="24"/>
              </w:rPr>
              <w:t xml:space="preserve"> </w:t>
            </w:r>
            <w:r w:rsidR="0003599C" w:rsidRPr="0003599C">
              <w:rPr>
                <w:color w:val="FF0000"/>
                <w:sz w:val="24"/>
              </w:rPr>
              <w:t>University HR Service Center</w:t>
            </w:r>
          </w:p>
          <w:p w14:paraId="427EF135" w14:textId="6A2A2B87" w:rsidR="005805CD" w:rsidRPr="00725AF5" w:rsidRDefault="005805CD">
            <w:pPr>
              <w:pStyle w:val="TableTextCharCharChar1"/>
              <w:rPr>
                <w:color w:val="FF0000"/>
              </w:rPr>
            </w:pPr>
            <w:r w:rsidRPr="00725AF5">
              <w:rPr>
                <w:color w:val="FF0000"/>
              </w:rPr>
              <w:t>Phone Number:</w:t>
            </w:r>
            <w:r w:rsidR="0003599C">
              <w:rPr>
                <w:color w:val="FF0000"/>
              </w:rPr>
              <w:t xml:space="preserve"> </w:t>
            </w:r>
            <w:r w:rsidR="002F0101">
              <w:rPr>
                <w:b/>
                <w:color w:val="0000FF"/>
              </w:rPr>
              <w:t>1-573-8</w:t>
            </w:r>
            <w:r w:rsidR="0003599C" w:rsidRPr="00E97ED1">
              <w:rPr>
                <w:b/>
                <w:color w:val="0000FF"/>
              </w:rPr>
              <w:t>82-2146</w:t>
            </w:r>
          </w:p>
          <w:p w14:paraId="427EF136" w14:textId="77777777" w:rsidR="005805CD" w:rsidRPr="00725AF5" w:rsidRDefault="005805CD">
            <w:pPr>
              <w:pStyle w:val="TableTextCharCharChar1"/>
              <w:rPr>
                <w:b/>
                <w:bCs/>
                <w:color w:val="0000FF"/>
              </w:rPr>
            </w:pPr>
          </w:p>
        </w:tc>
      </w:tr>
      <w:tr w:rsidR="00A83EB0" w:rsidRPr="00725AF5" w14:paraId="427EF161"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A93FC29" w14:textId="5BB84524" w:rsidR="008570E7" w:rsidRPr="008570E7" w:rsidRDefault="008570E7" w:rsidP="008570E7">
            <w:pPr>
              <w:pStyle w:val="TableTextCharCharChar1"/>
              <w:rPr>
                <w:color w:val="FF0000"/>
              </w:rPr>
            </w:pPr>
            <w:r w:rsidRPr="008570E7">
              <w:rPr>
                <w:color w:val="FF0000"/>
              </w:rPr>
              <w:t>Emergency Services - paid at the In Network benefit level</w:t>
            </w:r>
          </w:p>
          <w:p w14:paraId="65538A25" w14:textId="77777777" w:rsidR="008570E7" w:rsidRDefault="008570E7" w:rsidP="008570E7">
            <w:pPr>
              <w:pStyle w:val="TableTextCharCharChar1"/>
              <w:rPr>
                <w:color w:val="FF0000"/>
              </w:rPr>
            </w:pPr>
          </w:p>
          <w:p w14:paraId="25BBD79C" w14:textId="3424682F" w:rsidR="00A83EB0" w:rsidRPr="00725AF5" w:rsidRDefault="008570E7" w:rsidP="008570E7">
            <w:pPr>
              <w:pStyle w:val="TableTextCharCharChar1"/>
              <w:rPr>
                <w:color w:val="FF0000"/>
              </w:rPr>
            </w:pPr>
            <w:r w:rsidRPr="008570E7">
              <w:rPr>
                <w:color w:val="FF0000"/>
              </w:rPr>
              <w:t>Non-Emergency Services - paid at Out of Network benefit level</w:t>
            </w:r>
          </w:p>
          <w:p w14:paraId="427EF160" w14:textId="77777777" w:rsidR="00A83EB0" w:rsidRPr="00725AF5" w:rsidRDefault="00A83EB0">
            <w:pPr>
              <w:pStyle w:val="TableTextCharCharChar1"/>
              <w:rPr>
                <w:b/>
                <w:bCs/>
                <w:color w:val="FF00FF"/>
              </w:rPr>
            </w:pPr>
          </w:p>
        </w:tc>
      </w:tr>
      <w:tr w:rsidR="005805CD" w:rsidRPr="00725AF5" w14:paraId="427EF165"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71" w14:textId="77777777" w:rsidR="00D84F53" w:rsidRPr="00725AF5" w:rsidRDefault="00D84F53" w:rsidP="00101C86">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6786A73" w:rsidR="005805CD" w:rsidRPr="00725AF5" w:rsidRDefault="00594049" w:rsidP="00DD1A10">
            <w:pPr>
              <w:pStyle w:val="TableText"/>
              <w:rPr>
                <w:color w:val="FF0000"/>
              </w:rPr>
            </w:pPr>
            <w:r w:rsidRPr="00725AF5">
              <w:rPr>
                <w:color w:val="FF0000"/>
              </w:rPr>
              <w:t>Contact</w:t>
            </w:r>
            <w:r w:rsidR="005805CD" w:rsidRPr="00725AF5">
              <w:rPr>
                <w:color w:val="FF0000"/>
              </w:rPr>
              <w:t>:</w:t>
            </w:r>
            <w:r w:rsidR="00DD2754">
              <w:rPr>
                <w:color w:val="FF0000"/>
              </w:rPr>
              <w:t xml:space="preserve"> </w:t>
            </w:r>
            <w:r w:rsidR="00DD2754" w:rsidRPr="00DD2754">
              <w:rPr>
                <w:color w:val="FF0000"/>
              </w:rPr>
              <w:t>University HR Service Center</w:t>
            </w:r>
          </w:p>
          <w:p w14:paraId="427EF173" w14:textId="380D7DB2" w:rsidR="005805CD" w:rsidRPr="00725AF5" w:rsidRDefault="005805CD" w:rsidP="00DD1A10">
            <w:pPr>
              <w:pStyle w:val="TableText"/>
              <w:rPr>
                <w:color w:val="FF0000"/>
              </w:rPr>
            </w:pPr>
            <w:r w:rsidRPr="00725AF5">
              <w:rPr>
                <w:color w:val="FF0000"/>
              </w:rPr>
              <w:t>Phone Number:</w:t>
            </w:r>
            <w:r w:rsidR="00DD2754">
              <w:rPr>
                <w:color w:val="FF0000"/>
              </w:rPr>
              <w:t xml:space="preserve"> </w:t>
            </w:r>
            <w:r w:rsidR="00DD2754" w:rsidRPr="00E97ED1">
              <w:rPr>
                <w:b/>
                <w:color w:val="0000FF"/>
              </w:rPr>
              <w:t>1-573-882-2146</w:t>
            </w:r>
          </w:p>
          <w:p w14:paraId="427EF174" w14:textId="77777777" w:rsidR="005805CD" w:rsidRPr="00725AF5" w:rsidRDefault="005805CD" w:rsidP="00594049">
            <w:pPr>
              <w:pStyle w:val="TableText"/>
              <w:rPr>
                <w:color w:val="FF0000"/>
              </w:rPr>
            </w:pPr>
          </w:p>
        </w:tc>
      </w:tr>
      <w:tr w:rsidR="00F4603F" w:rsidRPr="00725AF5" w14:paraId="427EF181"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725AF5" w:rsidRDefault="007C4842" w:rsidP="007C4842">
            <w:pPr>
              <w:pStyle w:val="TableText"/>
              <w:numPr>
                <w:ilvl w:val="12"/>
                <w:numId w:val="0"/>
              </w:numPr>
              <w:rPr>
                <w:rStyle w:val="Style13"/>
              </w:rPr>
            </w:pPr>
            <w:r w:rsidRPr="00725AF5">
              <w:rPr>
                <w:rStyle w:val="Style13"/>
              </w:rPr>
              <w:t>Not Applicable</w:t>
            </w:r>
          </w:p>
          <w:p w14:paraId="427EF1A6" w14:textId="77777777" w:rsidR="00F4603F" w:rsidRPr="00725AF5" w:rsidRDefault="00F4603F" w:rsidP="00101C86">
            <w:pPr>
              <w:pStyle w:val="TableText"/>
              <w:numPr>
                <w:ilvl w:val="12"/>
                <w:numId w:val="0"/>
              </w:numPr>
              <w:rPr>
                <w:rStyle w:val="Style13"/>
              </w:rPr>
            </w:pPr>
          </w:p>
        </w:tc>
      </w:tr>
      <w:tr w:rsidR="00211B01" w:rsidRPr="00725AF5" w14:paraId="427EF1BF"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725AF5" w:rsidRDefault="00211B01" w:rsidP="0062640C">
            <w:pPr>
              <w:pStyle w:val="TableText"/>
              <w:rPr>
                <w:szCs w:val="24"/>
              </w:rPr>
            </w:pPr>
            <w:bookmarkStart w:id="29" w:name="UnitedHealthcare_Personal_Health_Support"/>
            <w:r w:rsidRPr="00725AF5">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A864048" w14:textId="77777777" w:rsidR="00EA59B7" w:rsidRPr="003B4AA2" w:rsidRDefault="00EA59B7" w:rsidP="00EA59B7">
            <w:pPr>
              <w:rPr>
                <w:b/>
                <w:bCs/>
                <w:color w:val="FF0000"/>
                <w:sz w:val="24"/>
                <w:szCs w:val="24"/>
              </w:rPr>
            </w:pPr>
            <w:r w:rsidRPr="003B4AA2">
              <w:rPr>
                <w:b/>
                <w:bCs/>
                <w:color w:val="FF0000"/>
                <w:sz w:val="24"/>
                <w:szCs w:val="24"/>
              </w:rPr>
              <w:t>Personal Health Support (PHS):</w:t>
            </w:r>
          </w:p>
          <w:p w14:paraId="5B5CB025" w14:textId="77777777" w:rsidR="00EA59B7" w:rsidRPr="003B4AA2" w:rsidRDefault="00EA59B7" w:rsidP="00EA59B7">
            <w:pPr>
              <w:rPr>
                <w:b/>
                <w:bCs/>
                <w:i/>
                <w:color w:val="FF0000"/>
                <w:sz w:val="24"/>
                <w:szCs w:val="24"/>
              </w:rPr>
            </w:pPr>
            <w:r w:rsidRPr="003B4AA2">
              <w:rPr>
                <w:b/>
                <w:bCs/>
                <w:color w:val="FF0000"/>
                <w:sz w:val="24"/>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0DDE58CE" w14:textId="77777777" w:rsidR="00EA59B7" w:rsidRPr="003B4AA2" w:rsidRDefault="00EA59B7" w:rsidP="00EA59B7">
            <w:pPr>
              <w:rPr>
                <w:b/>
                <w:bCs/>
                <w:i/>
                <w:color w:val="FF0000"/>
                <w:sz w:val="24"/>
                <w:szCs w:val="24"/>
              </w:rPr>
            </w:pPr>
          </w:p>
          <w:p w14:paraId="260196C0" w14:textId="77777777" w:rsidR="00EA59B7" w:rsidRPr="003B4AA2" w:rsidRDefault="00EA59B7" w:rsidP="00EA59B7">
            <w:pPr>
              <w:rPr>
                <w:b/>
                <w:bCs/>
                <w:color w:val="FF0000"/>
                <w:sz w:val="24"/>
                <w:szCs w:val="24"/>
              </w:rPr>
            </w:pPr>
            <w:r w:rsidRPr="003B4AA2">
              <w:rPr>
                <w:b/>
                <w:bCs/>
                <w:color w:val="FF0000"/>
                <w:sz w:val="24"/>
                <w:szCs w:val="24"/>
              </w:rPr>
              <w:t>The PHS nurse may invite members to enroll in the PHS digital capabilities. Once enrolled, members will be able to:</w:t>
            </w:r>
          </w:p>
          <w:p w14:paraId="26011B45" w14:textId="77777777" w:rsidR="00EA59B7" w:rsidRPr="003B4AA2" w:rsidRDefault="00EA59B7" w:rsidP="00EA59B7">
            <w:pPr>
              <w:numPr>
                <w:ilvl w:val="0"/>
                <w:numId w:val="47"/>
              </w:numPr>
              <w:rPr>
                <w:b/>
                <w:bCs/>
                <w:color w:val="FF0000"/>
                <w:sz w:val="24"/>
                <w:szCs w:val="24"/>
              </w:rPr>
            </w:pPr>
            <w:r w:rsidRPr="003B4AA2">
              <w:rPr>
                <w:b/>
                <w:bCs/>
                <w:color w:val="FF0000"/>
                <w:sz w:val="24"/>
                <w:szCs w:val="24"/>
              </w:rPr>
              <w:t xml:space="preserve">Message their nurse in a secure website or mobile device.  </w:t>
            </w:r>
          </w:p>
          <w:p w14:paraId="137FDF8A" w14:textId="77777777" w:rsidR="00EA59B7" w:rsidRPr="003B4AA2" w:rsidRDefault="00EA59B7" w:rsidP="00EA59B7">
            <w:pPr>
              <w:numPr>
                <w:ilvl w:val="0"/>
                <w:numId w:val="47"/>
              </w:numPr>
              <w:spacing w:line="240" w:lineRule="atLeast"/>
              <w:rPr>
                <w:b/>
                <w:bCs/>
                <w:color w:val="FF00FF"/>
                <w:sz w:val="24"/>
                <w:szCs w:val="24"/>
              </w:rPr>
            </w:pPr>
            <w:r w:rsidRPr="003B4AA2">
              <w:rPr>
                <w:b/>
                <w:bCs/>
                <w:color w:val="FF0000"/>
                <w:sz w:val="24"/>
                <w:szCs w:val="24"/>
              </w:rPr>
              <w:t xml:space="preserve">Schedule appointments with their nurse to create a health action plan. </w:t>
            </w:r>
          </w:p>
          <w:p w14:paraId="2BAF70D3" w14:textId="77777777" w:rsidR="00EA59B7" w:rsidRPr="002D760A" w:rsidRDefault="00EA59B7" w:rsidP="00EA59B7">
            <w:pPr>
              <w:numPr>
                <w:ilvl w:val="0"/>
                <w:numId w:val="47"/>
              </w:numPr>
              <w:spacing w:line="240" w:lineRule="atLeast"/>
              <w:rPr>
                <w:b/>
                <w:bCs/>
                <w:color w:val="FF00FF"/>
                <w:sz w:val="24"/>
                <w:szCs w:val="24"/>
              </w:rPr>
            </w:pPr>
            <w:r w:rsidRPr="003B4AA2">
              <w:rPr>
                <w:b/>
                <w:bCs/>
                <w:color w:val="FF0000"/>
                <w:sz w:val="24"/>
                <w:szCs w:val="24"/>
              </w:rPr>
              <w:t>Connect existing health care devices such as a scale, blood pressure cuff or blood glucose meter to help track progress toward health goals.</w:t>
            </w:r>
          </w:p>
          <w:p w14:paraId="6DB13682" w14:textId="77777777" w:rsidR="00D82E50" w:rsidRDefault="00D82E50" w:rsidP="002D760A">
            <w:pPr>
              <w:spacing w:line="240" w:lineRule="atLeast"/>
              <w:rPr>
                <w:b/>
                <w:bCs/>
                <w:color w:val="FF0000"/>
                <w:sz w:val="24"/>
                <w:szCs w:val="24"/>
              </w:rPr>
            </w:pPr>
          </w:p>
          <w:p w14:paraId="42850C9E" w14:textId="4B4703D6" w:rsidR="00D82E50" w:rsidRPr="002D760A" w:rsidRDefault="00D82E50" w:rsidP="002D760A">
            <w:pPr>
              <w:spacing w:line="240" w:lineRule="atLeast"/>
              <w:rPr>
                <w:b/>
                <w:bCs/>
                <w:color w:val="FF0000"/>
                <w:sz w:val="24"/>
                <w:szCs w:val="24"/>
              </w:rPr>
            </w:pPr>
            <w:r w:rsidRPr="002D760A">
              <w:rPr>
                <w:b/>
                <w:bCs/>
                <w:color w:val="FF0000"/>
                <w:sz w:val="24"/>
                <w:szCs w:val="24"/>
              </w:rPr>
              <w:t>Members enrolled in the St. Louis Custom Network Plan, PVRCs 58 to 73, care management, case management and disease management should be warm transferred to Mercy Clinic Care Management at 314-364-4600</w:t>
            </w:r>
          </w:p>
          <w:p w14:paraId="427EF1BE" w14:textId="73C8B3E1" w:rsidR="00211B01" w:rsidRPr="00725AF5" w:rsidRDefault="00211B01" w:rsidP="00CB2D12">
            <w:pPr>
              <w:spacing w:line="240" w:lineRule="atLeast"/>
              <w:rPr>
                <w:sz w:val="24"/>
                <w:szCs w:val="24"/>
              </w:rPr>
            </w:pPr>
          </w:p>
        </w:tc>
      </w:tr>
      <w:tr w:rsidR="00F4603F" w:rsidRPr="00725AF5" w14:paraId="427EF1C6"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2" w14:textId="4A6407AD"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5" w14:textId="089722C9" w:rsidR="00F4603F" w:rsidRPr="00725AF5" w:rsidRDefault="001C7313">
            <w:pPr>
              <w:pStyle w:val="NoteText"/>
              <w:rPr>
                <w:color w:val="FF0000"/>
              </w:rPr>
            </w:pPr>
            <w:r w:rsidRPr="00725AF5">
              <w:rPr>
                <w:color w:val="FF0000"/>
              </w:rPr>
              <w:t xml:space="preserve">Group is eligible for Medicare Crossover: Yes </w:t>
            </w:r>
          </w:p>
        </w:tc>
      </w:tr>
      <w:tr w:rsidR="00BF7825" w:rsidRPr="00725AF5" w14:paraId="427EF1CB"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725AF5" w:rsidRDefault="00BF7825" w:rsidP="005F09B5">
            <w:pPr>
              <w:pStyle w:val="TableTextCharCharChar1"/>
              <w:rPr>
                <w:b/>
                <w:color w:val="FF0000"/>
              </w:rPr>
            </w:pPr>
            <w:bookmarkStart w:id="31" w:name="Pre_Existing_Conditions"/>
            <w:r w:rsidRPr="00725AF5">
              <w:rPr>
                <w:b/>
                <w:color w:val="FF0000"/>
              </w:rPr>
              <w:t>Are Pre-existing Conditions covered?</w:t>
            </w:r>
            <w:bookmarkEnd w:id="31"/>
          </w:p>
          <w:p w14:paraId="427EF1C9" w14:textId="77777777" w:rsidR="00BF7825" w:rsidRPr="00725AF5"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725AF5" w:rsidRDefault="00BF7825" w:rsidP="001C7313">
            <w:pPr>
              <w:pStyle w:val="NoteText"/>
              <w:rPr>
                <w:color w:val="FF0000"/>
              </w:rPr>
            </w:pPr>
            <w:r w:rsidRPr="00725AF5">
              <w:rPr>
                <w:b/>
                <w:snapToGrid w:val="0"/>
                <w:color w:val="FF0000"/>
              </w:rPr>
              <w:t>Yes</w:t>
            </w:r>
          </w:p>
        </w:tc>
      </w:tr>
      <w:tr w:rsidR="00F4603F" w:rsidRPr="00725AF5" w14:paraId="427EF1D8"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725AF5" w:rsidRDefault="00F4603F">
            <w:pPr>
              <w:pStyle w:val="TableTextCharCharChar1"/>
              <w:rPr>
                <w:b/>
                <w:color w:val="FF0000"/>
              </w:rPr>
            </w:pPr>
            <w:bookmarkStart w:id="32" w:name="RC_Tolerance_Level"/>
            <w:r w:rsidRPr="00725AF5">
              <w:rPr>
                <w:b/>
                <w:color w:val="FF0000"/>
              </w:rPr>
              <w:t>R&amp;C Tolerance Level</w:t>
            </w:r>
          </w:p>
          <w:bookmarkEnd w:id="32"/>
          <w:p w14:paraId="427EF1CE"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59210B5B" w:rsidR="00FB3F10" w:rsidRPr="00725AF5" w:rsidRDefault="00F4603F" w:rsidP="00E97ED1">
            <w:pPr>
              <w:pStyle w:val="TableTextCharChar"/>
              <w:rPr>
                <w:b/>
                <w:color w:val="FF0000"/>
              </w:rPr>
            </w:pPr>
            <w:r w:rsidRPr="00725AF5">
              <w:rPr>
                <w:b/>
                <w:bCs/>
                <w:color w:val="0000FF"/>
              </w:rPr>
              <w:t>$5</w:t>
            </w:r>
            <w:r w:rsidRPr="00725AF5">
              <w:t xml:space="preserve"> </w:t>
            </w:r>
            <w:r w:rsidRPr="00725AF5">
              <w:rPr>
                <w:color w:val="FF0000"/>
              </w:rPr>
              <w:t>Medical</w:t>
            </w:r>
            <w:r w:rsidRPr="00725AF5">
              <w:rPr>
                <w:b/>
                <w:bCs/>
                <w:color w:val="0000FF"/>
              </w:rPr>
              <w:t>/$25</w:t>
            </w:r>
            <w:r w:rsidRPr="00725AF5">
              <w:t xml:space="preserve"> </w:t>
            </w:r>
            <w:r w:rsidRPr="00725AF5">
              <w:rPr>
                <w:color w:val="FF0000"/>
              </w:rPr>
              <w:t>Surgical</w:t>
            </w:r>
          </w:p>
        </w:tc>
      </w:tr>
      <w:tr w:rsidR="00F4603F" w:rsidRPr="00725AF5" w14:paraId="427EF1E2"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725AF5" w:rsidRDefault="00F4603F">
            <w:pPr>
              <w:pStyle w:val="TableTextCharCharChar1"/>
              <w:rPr>
                <w:b/>
                <w:color w:val="FF0000"/>
              </w:rPr>
            </w:pPr>
            <w:bookmarkStart w:id="33" w:name="Run_In"/>
            <w:r w:rsidRPr="00725AF5">
              <w:rPr>
                <w:b/>
                <w:color w:val="FF0000"/>
              </w:rPr>
              <w:t>Run In</w:t>
            </w:r>
          </w:p>
          <w:bookmarkEnd w:id="33"/>
          <w:p w14:paraId="427EF1DB" w14:textId="77777777"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E78D940" w:rsidR="00F4603F" w:rsidRPr="00725AF5" w:rsidRDefault="00F4603F">
            <w:pPr>
              <w:pStyle w:val="TableTextCharCharChar1"/>
              <w:rPr>
                <w:color w:val="FF0000"/>
              </w:rPr>
            </w:pPr>
            <w:r w:rsidRPr="00725AF5">
              <w:rPr>
                <w:color w:val="FF0000"/>
              </w:rPr>
              <w:t>Not Applicable</w:t>
            </w:r>
            <w:r w:rsidR="00430861" w:rsidRPr="00725AF5">
              <w:rPr>
                <w:color w:val="FF0000"/>
              </w:rPr>
              <w:t xml:space="preserve"> </w:t>
            </w:r>
          </w:p>
        </w:tc>
      </w:tr>
      <w:tr w:rsidR="00F4603F" w:rsidRPr="00725AF5" w14:paraId="427EF1FE"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725AF5" w:rsidRDefault="00F4603F" w:rsidP="007A04BE">
            <w:pPr>
              <w:pStyle w:val="TableText"/>
              <w:rPr>
                <w:b/>
                <w:color w:val="FF0000"/>
              </w:rPr>
            </w:pPr>
            <w:bookmarkStart w:id="34" w:name="Simply_Affordable"/>
            <w:r w:rsidRPr="00725AF5">
              <w:rPr>
                <w:b/>
                <w:color w:val="FF0000"/>
              </w:rPr>
              <w:t>Simply Affordable</w:t>
            </w:r>
          </w:p>
          <w:bookmarkEnd w:id="34"/>
          <w:p w14:paraId="427EF1EE" w14:textId="7CC756FB" w:rsidR="00F4603F" w:rsidRPr="00725AF5"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725AF5" w:rsidRDefault="00F4603F" w:rsidP="007A04BE">
            <w:pPr>
              <w:pStyle w:val="TableText"/>
              <w:rPr>
                <w:color w:val="FF0000"/>
              </w:rPr>
            </w:pPr>
            <w:r w:rsidRPr="00725AF5">
              <w:rPr>
                <w:color w:val="FF0000"/>
              </w:rPr>
              <w:t>Not Applicable</w:t>
            </w:r>
          </w:p>
          <w:p w14:paraId="427EF1FD" w14:textId="77777777" w:rsidR="00F4603F" w:rsidRPr="00725AF5" w:rsidRDefault="00F4603F" w:rsidP="003B79F5">
            <w:pPr>
              <w:pStyle w:val="TableTextCharCharChar1"/>
              <w:numPr>
                <w:ilvl w:val="12"/>
                <w:numId w:val="0"/>
              </w:numPr>
              <w:rPr>
                <w:color w:val="FF00FF"/>
                <w:szCs w:val="24"/>
              </w:rPr>
            </w:pPr>
          </w:p>
        </w:tc>
      </w:tr>
      <w:tr w:rsidR="00F4603F" w:rsidRPr="00725AF5" w14:paraId="427EF207" w14:textId="77777777" w:rsidTr="00A404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725AF5" w:rsidRDefault="00F4603F">
            <w:pPr>
              <w:pStyle w:val="TableTextCharCharChar1"/>
              <w:rPr>
                <w:b/>
                <w:color w:val="FF0000"/>
              </w:rPr>
            </w:pPr>
            <w:bookmarkStart w:id="35" w:name="Transition_of_Care_Pregnancy"/>
            <w:r w:rsidRPr="00725AF5">
              <w:rPr>
                <w:b/>
                <w:color w:val="FF0000"/>
              </w:rPr>
              <w:t>Transition of Care – Pregnancy</w:t>
            </w:r>
            <w:bookmarkEnd w:id="35"/>
          </w:p>
          <w:p w14:paraId="427EF200"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A4F21C2" w14:textId="77777777" w:rsidR="00533C85" w:rsidRPr="00E97ED1" w:rsidRDefault="00533C85" w:rsidP="00D70FDB">
            <w:pPr>
              <w:pStyle w:val="TableTextCharCharChar1"/>
              <w:numPr>
                <w:ilvl w:val="0"/>
                <w:numId w:val="30"/>
              </w:numPr>
              <w:rPr>
                <w:bCs/>
                <w:color w:val="FF0000"/>
              </w:rPr>
            </w:pPr>
            <w:r w:rsidRPr="00E97ED1">
              <w:rPr>
                <w:b/>
                <w:bCs/>
                <w:color w:val="FF0000"/>
              </w:rPr>
              <w:t>Pregnancy, low risk</w:t>
            </w:r>
            <w:r w:rsidRPr="00E97ED1">
              <w:rPr>
                <w:bCs/>
                <w:color w:val="FF0000"/>
              </w:rPr>
              <w:t xml:space="preserve"> </w:t>
            </w:r>
            <w:r w:rsidRPr="00E97ED1">
              <w:rPr>
                <w:b/>
                <w:bCs/>
                <w:color w:val="FF0000"/>
              </w:rPr>
              <w:t>–</w:t>
            </w:r>
            <w:r w:rsidRPr="00E97ED1">
              <w:rPr>
                <w:bCs/>
                <w:color w:val="FF0000"/>
              </w:rPr>
              <w:t xml:space="preserve"> </w:t>
            </w:r>
            <w:r w:rsidRPr="00101C86">
              <w:rPr>
                <w:b/>
                <w:bCs/>
                <w:color w:val="0000FF"/>
              </w:rPr>
              <w:t>Third</w:t>
            </w:r>
            <w:r w:rsidRPr="00E97ED1">
              <w:rPr>
                <w:bCs/>
                <w:color w:val="FF0000"/>
              </w:rPr>
              <w:t xml:space="preserve"> trimester through the postpartum follow-up visit.</w:t>
            </w:r>
          </w:p>
          <w:p w14:paraId="78CEF42D" w14:textId="4FD9DDDE" w:rsidR="00533C85" w:rsidRPr="00E97ED1" w:rsidRDefault="00533C85" w:rsidP="00D70FDB">
            <w:pPr>
              <w:pStyle w:val="TableTextCharCharChar1"/>
              <w:numPr>
                <w:ilvl w:val="0"/>
                <w:numId w:val="30"/>
              </w:numPr>
              <w:rPr>
                <w:bCs/>
                <w:color w:val="FF0000"/>
              </w:rPr>
            </w:pPr>
            <w:r w:rsidRPr="00E97ED1">
              <w:rPr>
                <w:b/>
                <w:bCs/>
                <w:color w:val="FF0000"/>
              </w:rPr>
              <w:t>Pregnancy, moderate risk and high risk –</w:t>
            </w:r>
            <w:r w:rsidRPr="00E97ED1">
              <w:rPr>
                <w:bCs/>
                <w:color w:val="FF0000"/>
              </w:rPr>
              <w:t xml:space="preserve"> </w:t>
            </w:r>
            <w:r w:rsidRPr="00101C86">
              <w:rPr>
                <w:b/>
                <w:bCs/>
                <w:color w:val="0000FF"/>
              </w:rPr>
              <w:t>First</w:t>
            </w:r>
            <w:r w:rsidRPr="00E97ED1">
              <w:rPr>
                <w:bCs/>
                <w:color w:val="FF0000"/>
              </w:rPr>
              <w:t xml:space="preserve">, </w:t>
            </w:r>
            <w:r w:rsidRPr="00101C86">
              <w:rPr>
                <w:b/>
                <w:bCs/>
                <w:color w:val="0000FF"/>
              </w:rPr>
              <w:t>second</w:t>
            </w:r>
            <w:r w:rsidRPr="00E97ED1">
              <w:rPr>
                <w:bCs/>
                <w:color w:val="FF0000"/>
              </w:rPr>
              <w:t xml:space="preserve"> or </w:t>
            </w:r>
            <w:r w:rsidRPr="00101C86">
              <w:rPr>
                <w:b/>
                <w:bCs/>
                <w:color w:val="0000FF"/>
              </w:rPr>
              <w:t>third</w:t>
            </w:r>
            <w:r w:rsidRPr="00E97ED1">
              <w:rPr>
                <w:bCs/>
                <w:color w:val="FF0000"/>
              </w:rPr>
              <w:t xml:space="preserve"> trimester through the postpartum follow-up</w:t>
            </w:r>
            <w:r w:rsidR="00803DB2">
              <w:rPr>
                <w:bCs/>
                <w:color w:val="FF0000"/>
              </w:rPr>
              <w:t xml:space="preserve"> visits.</w:t>
            </w:r>
          </w:p>
          <w:p w14:paraId="427EF206" w14:textId="039580BB" w:rsidR="00F4603F" w:rsidRPr="00725AF5" w:rsidRDefault="00533C85">
            <w:pPr>
              <w:pStyle w:val="TableTextCharCharChar1"/>
              <w:rPr>
                <w:b/>
                <w:color w:val="0000FF"/>
              </w:rPr>
            </w:pPr>
            <w:r w:rsidRPr="00E97ED1">
              <w:rPr>
                <w:bCs/>
                <w:color w:val="FF0000"/>
              </w:rPr>
              <w:t xml:space="preserve">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r w:rsidRPr="00725AF5">
        <w:t>&lt;!--section=Deductibles--&gt;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1E591CE5"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053DC5">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6" w:name="Deductibles"/>
      <w:r w:rsidRPr="00725AF5">
        <w:rPr>
          <w:b/>
          <w:bCs/>
          <w:color w:val="0000FF"/>
          <w:sz w:val="28"/>
        </w:rPr>
        <w:t>DEDUCTIBLES</w:t>
      </w:r>
    </w:p>
    <w:bookmarkEnd w:id="36"/>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5B51A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97F2747" w14:textId="79095BFB" w:rsidR="008E483F" w:rsidRPr="008E483F" w:rsidRDefault="008E483F" w:rsidP="008E483F">
            <w:pPr>
              <w:pStyle w:val="TableTextCharCharChar1"/>
              <w:jc w:val="center"/>
              <w:rPr>
                <w:b/>
                <w:bCs/>
                <w:color w:val="000000"/>
              </w:rPr>
            </w:pPr>
            <w:r w:rsidRPr="008E483F">
              <w:rPr>
                <w:b/>
                <w:bCs/>
                <w:color w:val="000000"/>
              </w:rPr>
              <w:t xml:space="preserve">CUSTOM NETWORK PLAN – </w:t>
            </w:r>
          </w:p>
          <w:p w14:paraId="6BDACDA7" w14:textId="77777777" w:rsidR="005B51AE" w:rsidRPr="005B51AE" w:rsidRDefault="008E483F" w:rsidP="005B51AE">
            <w:pPr>
              <w:pStyle w:val="TableTextCharCharChar1"/>
              <w:jc w:val="center"/>
              <w:rPr>
                <w:b/>
                <w:bCs/>
                <w:color w:val="000000"/>
              </w:rPr>
            </w:pPr>
            <w:r w:rsidRPr="008E483F">
              <w:rPr>
                <w:b/>
                <w:bCs/>
                <w:color w:val="000000"/>
              </w:rPr>
              <w:t>ST LOUIS</w:t>
            </w:r>
            <w:r w:rsidR="005B51AE">
              <w:rPr>
                <w:b/>
                <w:bCs/>
                <w:color w:val="000000"/>
              </w:rPr>
              <w:t xml:space="preserve"> </w:t>
            </w:r>
            <w:r w:rsidR="005B51AE" w:rsidRPr="005B51AE">
              <w:rPr>
                <w:b/>
                <w:bCs/>
                <w:color w:val="000000"/>
              </w:rPr>
              <w:t>ALWAYS CHECK TO MAKE SURE THE PROVIDER IS PARTICIPATING IN THE UNIVERSITY’S CUSTOM NETWORK</w:t>
            </w:r>
          </w:p>
          <w:p w14:paraId="427EF20E" w14:textId="4410680B" w:rsidR="00154B9C" w:rsidRPr="00725AF5" w:rsidRDefault="005B51AE" w:rsidP="005B51AE">
            <w:pPr>
              <w:pStyle w:val="TableTextCharCharChar1"/>
              <w:jc w:val="center"/>
              <w:rPr>
                <w:b/>
                <w:bCs/>
                <w:color w:val="000000"/>
              </w:rPr>
            </w:pPr>
            <w:r w:rsidRPr="005B51AE">
              <w:rPr>
                <w:b/>
                <w:bCs/>
                <w:color w:val="000000"/>
              </w:rPr>
              <w:t>NETWORK</w:t>
            </w:r>
          </w:p>
          <w:p w14:paraId="427EF20F"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0BC5F287" w14:textId="771A9C33" w:rsidR="008E483F" w:rsidRPr="008E483F" w:rsidRDefault="008E483F" w:rsidP="008E483F">
            <w:pPr>
              <w:pStyle w:val="TableTextCharCharChar1"/>
              <w:jc w:val="center"/>
              <w:rPr>
                <w:b/>
                <w:bCs/>
                <w:color w:val="000000"/>
              </w:rPr>
            </w:pPr>
            <w:r w:rsidRPr="008E483F">
              <w:rPr>
                <w:b/>
                <w:bCs/>
                <w:color w:val="000000"/>
              </w:rPr>
              <w:t xml:space="preserve">CUSTOM NETWORK PLAN – </w:t>
            </w:r>
          </w:p>
          <w:p w14:paraId="40CF46E3" w14:textId="77777777" w:rsidR="005B51AE" w:rsidRPr="005B51AE" w:rsidRDefault="008E483F" w:rsidP="005B51AE">
            <w:pPr>
              <w:pStyle w:val="TableTextCharCharChar1"/>
              <w:jc w:val="center"/>
              <w:rPr>
                <w:b/>
                <w:bCs/>
                <w:color w:val="000000"/>
              </w:rPr>
            </w:pPr>
            <w:r w:rsidRPr="008E483F">
              <w:rPr>
                <w:b/>
                <w:bCs/>
                <w:color w:val="000000"/>
              </w:rPr>
              <w:t>ST LOUIS</w:t>
            </w:r>
            <w:r w:rsidR="00606753" w:rsidRPr="00725AF5">
              <w:rPr>
                <w:b/>
                <w:bCs/>
                <w:color w:val="000000"/>
              </w:rPr>
              <w:t xml:space="preserve"> </w:t>
            </w:r>
            <w:r w:rsidR="005B51AE" w:rsidRPr="005B51AE">
              <w:rPr>
                <w:b/>
                <w:bCs/>
                <w:color w:val="000000"/>
              </w:rPr>
              <w:t>ALWAYS CHECK TO MAKE SURE THE PROVIDER IS PARTICIPATING IN THE UNIVERSITY’S CUSTOM NETWORK</w:t>
            </w:r>
          </w:p>
          <w:p w14:paraId="427EF210" w14:textId="6ADF4E2D" w:rsidR="00154B9C" w:rsidRPr="00725AF5" w:rsidRDefault="005B51AE" w:rsidP="005B51AE">
            <w:pPr>
              <w:pStyle w:val="TableTextCharCharChar1"/>
              <w:jc w:val="center"/>
              <w:rPr>
                <w:b/>
                <w:bCs/>
                <w:color w:val="000000"/>
              </w:rPr>
            </w:pPr>
            <w:r w:rsidRPr="005B51AE">
              <w:rPr>
                <w:b/>
                <w:bCs/>
                <w:color w:val="000000"/>
              </w:rPr>
              <w:t>NETWORK</w:t>
            </w:r>
            <w:r>
              <w:rPr>
                <w:b/>
                <w:bCs/>
                <w:color w:val="000000"/>
              </w:rPr>
              <w:t xml:space="preserve"> </w:t>
            </w:r>
          </w:p>
          <w:p w14:paraId="427EF211" w14:textId="77777777" w:rsidR="00154B9C" w:rsidRPr="00725AF5" w:rsidRDefault="00154B9C">
            <w:pPr>
              <w:pStyle w:val="TableHeaderText"/>
              <w:rPr>
                <w:color w:val="000000"/>
              </w:rPr>
            </w:pPr>
            <w:r w:rsidRPr="00725AF5">
              <w:rPr>
                <w:color w:val="000000"/>
              </w:rPr>
              <w:t xml:space="preserve">NON-NETWORK </w:t>
            </w:r>
          </w:p>
        </w:tc>
      </w:tr>
      <w:tr w:rsidR="00154B9C" w:rsidRPr="00725AF5" w14:paraId="427EF239"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7" w:name="Annual_Deductible"/>
            <w:r w:rsidRPr="00725AF5">
              <w:rPr>
                <w:b/>
              </w:rPr>
              <w:t>Annual Deductible</w:t>
            </w:r>
            <w:bookmarkEnd w:id="37"/>
          </w:p>
          <w:p w14:paraId="427EF214" w14:textId="77777777" w:rsidR="00E918E6" w:rsidRPr="00725AF5" w:rsidRDefault="00E918E6">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1BDFCF1F"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C12EF8">
              <w:rPr>
                <w:sz w:val="24"/>
              </w:rPr>
              <w:t>calendar</w:t>
            </w:r>
            <w:r w:rsidRPr="00725AF5">
              <w:rPr>
                <w:bCs/>
                <w:sz w:val="24"/>
              </w:rPr>
              <w:t xml:space="preserve"> year for Covered Health Services before the Plan begins paying for Eligible Expenses. </w:t>
            </w:r>
          </w:p>
          <w:p w14:paraId="3590A37E" w14:textId="77777777" w:rsidR="00C12EF8" w:rsidRDefault="00C12EF8" w:rsidP="003745DE">
            <w:pPr>
              <w:pStyle w:val="TableText"/>
              <w:numPr>
                <w:ilvl w:val="12"/>
                <w:numId w:val="0"/>
              </w:numPr>
            </w:pPr>
          </w:p>
          <w:p w14:paraId="427EF21C" w14:textId="77777777" w:rsidR="003745DE" w:rsidRPr="00725AF5" w:rsidRDefault="003745DE" w:rsidP="003745DE">
            <w:pPr>
              <w:pStyle w:val="TableText"/>
              <w:numPr>
                <w:ilvl w:val="12"/>
                <w:numId w:val="0"/>
              </w:numPr>
            </w:pPr>
            <w:r w:rsidRPr="00725AF5">
              <w:t>The deductible applies to the service(s) where it is specifically identified in the sections below.</w:t>
            </w:r>
          </w:p>
          <w:p w14:paraId="427EF21D" w14:textId="77777777" w:rsidR="00154B9C" w:rsidRPr="00725AF5" w:rsidRDefault="00154B9C">
            <w:pPr>
              <w:pStyle w:val="BodyText"/>
              <w:rPr>
                <w:sz w:val="24"/>
              </w:rPr>
            </w:pPr>
          </w:p>
          <w:p w14:paraId="427EF220" w14:textId="77777777" w:rsidR="00026A8B" w:rsidRPr="00725AF5" w:rsidRDefault="00026A8B" w:rsidP="00E97ED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B" w14:textId="4755CAE7" w:rsidR="00D53F73" w:rsidRPr="00725AF5" w:rsidRDefault="00D53F73" w:rsidP="00D53F73">
            <w:pPr>
              <w:pStyle w:val="TableText"/>
              <w:rPr>
                <w:b/>
                <w:bCs/>
                <w:color w:val="FF00FF"/>
              </w:rPr>
            </w:pPr>
            <w:r w:rsidRPr="00725AF5">
              <w:rPr>
                <w:b/>
                <w:bCs/>
                <w:color w:val="000000"/>
              </w:rPr>
              <w:t>No Annual Deductible</w:t>
            </w:r>
          </w:p>
          <w:p w14:paraId="427EF22C" w14:textId="77777777" w:rsidR="00154B9C" w:rsidRPr="00725AF5" w:rsidRDefault="00154B9C">
            <w:pPr>
              <w:pStyle w:val="TableTextCharCharChar1"/>
              <w:numPr>
                <w:ilvl w:val="12"/>
                <w:numId w:val="0"/>
              </w:numPr>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1C5A907F" w:rsidR="00D53F73" w:rsidRPr="00725AF5" w:rsidRDefault="00D53F73" w:rsidP="00D53F73">
            <w:pPr>
              <w:pStyle w:val="TableText"/>
            </w:pPr>
            <w:r w:rsidRPr="00725AF5">
              <w:rPr>
                <w:b/>
                <w:bCs/>
                <w:color w:val="0000FF"/>
              </w:rPr>
              <w:t>$500</w:t>
            </w:r>
            <w:r w:rsidRPr="00725AF5">
              <w:t xml:space="preserve"> per Covered Person per </w:t>
            </w:r>
            <w:r w:rsidR="00C12EF8">
              <w:rPr>
                <w:snapToGrid w:val="0"/>
              </w:rPr>
              <w:t>calendar</w:t>
            </w:r>
            <w:r w:rsidRPr="00725AF5">
              <w:rPr>
                <w:b/>
                <w:bCs/>
                <w:color w:val="FF00FF"/>
              </w:rPr>
              <w:t xml:space="preserve"> </w:t>
            </w:r>
            <w:r w:rsidRPr="00725AF5">
              <w:t xml:space="preserve">year, not to exceed </w:t>
            </w:r>
            <w:r w:rsidRPr="00725AF5">
              <w:rPr>
                <w:b/>
                <w:bCs/>
                <w:color w:val="0000FF"/>
              </w:rPr>
              <w:t>$</w:t>
            </w:r>
            <w:r w:rsidR="00C12EF8">
              <w:rPr>
                <w:b/>
                <w:bCs/>
                <w:color w:val="0000FF"/>
              </w:rPr>
              <w:t>1</w:t>
            </w:r>
            <w:r w:rsidRPr="00725AF5">
              <w:rPr>
                <w:b/>
                <w:bCs/>
                <w:color w:val="0000FF"/>
              </w:rPr>
              <w:t>,500</w:t>
            </w:r>
            <w:r w:rsidRPr="00725AF5">
              <w:t xml:space="preserve"> for all Covered Persons in a family. </w:t>
            </w:r>
          </w:p>
          <w:p w14:paraId="041B25FA" w14:textId="0E2EB161" w:rsidR="003360D7" w:rsidRPr="00725AF5" w:rsidRDefault="003360D7" w:rsidP="00D53F73">
            <w:pPr>
              <w:pStyle w:val="TableText"/>
              <w:rPr>
                <w:rStyle w:val="wdColorPinkBoldNotItalic"/>
              </w:rPr>
            </w:pPr>
          </w:p>
          <w:p w14:paraId="427EF238" w14:textId="77777777" w:rsidR="00154B9C" w:rsidRPr="00725AF5" w:rsidRDefault="00154B9C" w:rsidP="00E97ED1">
            <w:pPr>
              <w:pStyle w:val="TableText"/>
              <w:rPr>
                <w:b/>
                <w:bCs/>
                <w:color w:val="FF00FF"/>
              </w:rPr>
            </w:pPr>
          </w:p>
        </w:tc>
      </w:tr>
      <w:tr w:rsidR="0072579E" w:rsidRPr="00725AF5" w14:paraId="427EF279"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8" w:name="Per_Occurrence_Deductible"/>
            <w:r w:rsidRPr="00725AF5">
              <w:rPr>
                <w:rStyle w:val="CDVarBold"/>
                <w:rFonts w:ascii="Times New Roman" w:hAnsi="Times New Roman"/>
                <w:color w:val="000000"/>
              </w:rPr>
              <w:t>Per Occurrence Deductible</w:t>
            </w:r>
            <w:bookmarkEnd w:id="38"/>
          </w:p>
          <w:p w14:paraId="427EF23B" w14:textId="77777777" w:rsidR="0072579E" w:rsidRPr="00725AF5" w:rsidRDefault="0072579E" w:rsidP="0072579E">
            <w:pPr>
              <w:pStyle w:val="TableText"/>
              <w:rPr>
                <w:color w:val="FF0000"/>
                <w:szCs w:val="24"/>
              </w:rPr>
            </w:pPr>
          </w:p>
          <w:p w14:paraId="427EF242" w14:textId="1ED67012" w:rsidR="0072579E" w:rsidRPr="00725AF5" w:rsidRDefault="0072579E" w:rsidP="00E97ED1">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49C5B9FF" w:rsidR="0072579E" w:rsidRPr="00725AF5" w:rsidRDefault="0072579E" w:rsidP="00CB2D12">
            <w:pPr>
              <w:pStyle w:val="TableText"/>
              <w:rPr>
                <w:rStyle w:val="Style9"/>
              </w:rPr>
            </w:pPr>
            <w:r w:rsidRPr="00725AF5">
              <w:rPr>
                <w:rStyle w:val="Style9"/>
              </w:rPr>
              <w:t>Network</w:t>
            </w:r>
          </w:p>
          <w:p w14:paraId="427EF246" w14:textId="77777777" w:rsidR="00016276" w:rsidRPr="00725AF5" w:rsidRDefault="00016276" w:rsidP="00CB2D12">
            <w:pPr>
              <w:pStyle w:val="TableText"/>
              <w:rPr>
                <w:rStyle w:val="Style9"/>
              </w:rPr>
            </w:pPr>
          </w:p>
          <w:p w14:paraId="427EF248" w14:textId="2B15932B"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4A" w14:textId="77777777" w:rsidR="00016276" w:rsidRPr="00725AF5" w:rsidRDefault="00016276" w:rsidP="00016276">
            <w:pPr>
              <w:pStyle w:val="TableText"/>
              <w:rPr>
                <w:rStyle w:val="Style9"/>
              </w:rPr>
            </w:pPr>
          </w:p>
          <w:p w14:paraId="427EF25F" w14:textId="77777777" w:rsidR="00A31EC0" w:rsidRPr="00725AF5" w:rsidRDefault="00A31EC0" w:rsidP="00101C86">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27EA92E7"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E97ED1">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r w:rsidRPr="00725AF5">
        <w:t>&lt;!--ID=CSR--&gt;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C3D223" w14:textId="52E73FA5"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3EE75E10" w14:textId="77777777" w:rsidR="005B51AE" w:rsidRPr="005B51AE" w:rsidRDefault="008E483F" w:rsidP="005B51AE">
            <w:pPr>
              <w:pStyle w:val="TableTextCharCharChar1"/>
              <w:jc w:val="center"/>
              <w:rPr>
                <w:b/>
                <w:bCs/>
                <w:color w:val="FF0000"/>
              </w:rPr>
            </w:pPr>
            <w:r w:rsidRPr="008E483F">
              <w:rPr>
                <w:b/>
                <w:bCs/>
                <w:color w:val="FF0000"/>
              </w:rPr>
              <w:t>ST LOUIS</w:t>
            </w:r>
            <w:r w:rsidR="00A11BB6" w:rsidRPr="00725AF5">
              <w:rPr>
                <w:b/>
                <w:bCs/>
                <w:color w:val="FF0000"/>
              </w:rPr>
              <w:t xml:space="preserve"> </w:t>
            </w:r>
            <w:r w:rsidR="005B51AE" w:rsidRPr="005B51AE">
              <w:rPr>
                <w:b/>
                <w:bCs/>
                <w:color w:val="FF0000"/>
              </w:rPr>
              <w:t>ALWAYS CHECK TO MAKE SURE THE PROVIDER IS PARTICIPATING IN THE UNIVERSITY’S CUSTOM NETWORK</w:t>
            </w:r>
          </w:p>
          <w:p w14:paraId="705FDDAD" w14:textId="4D106E7E" w:rsidR="008E483F" w:rsidRDefault="005B51AE" w:rsidP="005B51AE">
            <w:pPr>
              <w:pStyle w:val="TableTextCharCharChar1"/>
              <w:jc w:val="center"/>
              <w:rPr>
                <w:bCs/>
                <w:color w:val="FF0000"/>
              </w:rPr>
            </w:pPr>
            <w:r w:rsidRPr="005B51AE">
              <w:rPr>
                <w:b/>
                <w:bCs/>
                <w:color w:val="FF0000"/>
              </w:rPr>
              <w:t>NETWORK</w:t>
            </w:r>
          </w:p>
          <w:p w14:paraId="427EF280" w14:textId="77777777" w:rsidR="00154B9C" w:rsidRPr="00725AF5" w:rsidRDefault="00154B9C" w:rsidP="00E97ED1">
            <w:pPr>
              <w:pStyle w:val="TableTextCharCharChar1"/>
              <w:jc w:val="center"/>
              <w:rPr>
                <w:color w:val="FF0000"/>
              </w:rPr>
            </w:pPr>
            <w:r w:rsidRPr="008E483F">
              <w:rPr>
                <w:b/>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74733E" w14:textId="0C81852C"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1DD58B93" w14:textId="77777777" w:rsidR="005B51AE" w:rsidRPr="005B51AE" w:rsidRDefault="008E483F" w:rsidP="005B51AE">
            <w:pPr>
              <w:pStyle w:val="TableTextCharCharChar1"/>
              <w:jc w:val="center"/>
              <w:rPr>
                <w:b/>
                <w:bCs/>
                <w:color w:val="FF0000"/>
              </w:rPr>
            </w:pPr>
            <w:r w:rsidRPr="008E483F">
              <w:rPr>
                <w:b/>
                <w:bCs/>
                <w:color w:val="FF0000"/>
              </w:rPr>
              <w:t>ST LOUIS</w:t>
            </w:r>
            <w:r w:rsidR="005B51AE">
              <w:rPr>
                <w:b/>
                <w:bCs/>
                <w:color w:val="FF0000"/>
              </w:rPr>
              <w:t xml:space="preserve"> </w:t>
            </w:r>
            <w:r w:rsidR="005B51AE" w:rsidRPr="005B51AE">
              <w:rPr>
                <w:b/>
                <w:bCs/>
                <w:color w:val="FF0000"/>
              </w:rPr>
              <w:t>ALWAYS CHECK TO MAKE SURE THE PROVIDER IS PARTICIPATING IN THE UNIVERSITY’S CUSTOM NETWORK</w:t>
            </w:r>
          </w:p>
          <w:p w14:paraId="427EF281" w14:textId="245837C8" w:rsidR="00154B9C" w:rsidRPr="00725AF5" w:rsidRDefault="005B51AE" w:rsidP="005B51AE">
            <w:pPr>
              <w:pStyle w:val="TableTextCharCharChar1"/>
              <w:jc w:val="center"/>
              <w:rPr>
                <w:b/>
                <w:bCs/>
                <w:color w:val="FF0000"/>
              </w:rPr>
            </w:pPr>
            <w:r w:rsidRPr="005B51AE">
              <w:rPr>
                <w:b/>
                <w:bCs/>
                <w:color w:val="FF0000"/>
              </w:rPr>
              <w:t>NETWORK</w:t>
            </w:r>
          </w:p>
          <w:p w14:paraId="427EF282"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289"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39" w:name="Deductible_Cross_Apply"/>
            <w:r w:rsidRPr="00725AF5">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BFC60BE" w14:textId="77777777" w:rsidR="00516FD2" w:rsidRPr="00725AF5" w:rsidRDefault="00516FD2" w:rsidP="00516FD2">
            <w:pPr>
              <w:pStyle w:val="Heading5"/>
              <w:rPr>
                <w:color w:val="FF0000"/>
              </w:rPr>
            </w:pPr>
            <w:r w:rsidRPr="00725AF5">
              <w:rPr>
                <w:color w:val="FF0000"/>
              </w:rPr>
              <w:t>Not Applicable</w:t>
            </w:r>
          </w:p>
          <w:p w14:paraId="427EF285" w14:textId="36EE94ED" w:rsidR="00154B9C" w:rsidRPr="00725AF5" w:rsidRDefault="00154B9C">
            <w:pPr>
              <w:pStyle w:val="Heading5"/>
              <w:rPr>
                <w:color w:val="FF0000"/>
              </w:rPr>
            </w:pPr>
            <w:r w:rsidRPr="00725AF5">
              <w:rPr>
                <w:color w:val="FF0000"/>
              </w:rPr>
              <w:t xml:space="preserve"> </w:t>
            </w:r>
          </w:p>
          <w:p w14:paraId="427EF286"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5415298B" w:rsidR="00154B9C" w:rsidRPr="00725AF5" w:rsidRDefault="00154B9C">
            <w:pPr>
              <w:pStyle w:val="Heading5"/>
              <w:rPr>
                <w:color w:val="FF0000"/>
              </w:rPr>
            </w:pPr>
            <w:r w:rsidRPr="00725AF5">
              <w:rPr>
                <w:color w:val="FF0000"/>
              </w:rPr>
              <w:t xml:space="preserve">No </w:t>
            </w:r>
          </w:p>
          <w:p w14:paraId="427EF288" w14:textId="77777777" w:rsidR="00154B9C" w:rsidRPr="00725AF5" w:rsidRDefault="00154B9C">
            <w:pPr>
              <w:pStyle w:val="--"/>
              <w:rPr>
                <w:sz w:val="24"/>
              </w:rPr>
            </w:pPr>
          </w:p>
        </w:tc>
      </w:tr>
      <w:tr w:rsidR="00A31EC0" w:rsidRPr="00725AF5" w14:paraId="427EF28F"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0" w:name="Last_Quarter_Carry_Over"/>
            <w:r w:rsidRPr="00725AF5">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69FCCD38" w:rsidR="00A31EC0" w:rsidRPr="00725AF5" w:rsidRDefault="00A31EC0">
            <w:pPr>
              <w:pStyle w:val="Heading5"/>
              <w:rPr>
                <w:color w:val="FF0000"/>
              </w:rPr>
            </w:pPr>
            <w:r w:rsidRPr="00725AF5">
              <w:rPr>
                <w:color w:val="FF0000"/>
              </w:rPr>
              <w:t>Not Applicable</w:t>
            </w:r>
          </w:p>
          <w:p w14:paraId="427EF28C" w14:textId="77777777" w:rsidR="00A31EC0" w:rsidRPr="00725AF5"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66BDA6E8" w:rsidR="00A31EC0" w:rsidRPr="00725AF5" w:rsidRDefault="00A31EC0">
            <w:pPr>
              <w:pStyle w:val="Heading5"/>
              <w:rPr>
                <w:color w:val="FF0000"/>
              </w:rPr>
            </w:pPr>
            <w:r w:rsidRPr="00725AF5">
              <w:rPr>
                <w:color w:val="FF0000"/>
              </w:rPr>
              <w:t xml:space="preserve">No </w:t>
            </w:r>
          </w:p>
          <w:p w14:paraId="427EF28E" w14:textId="77777777" w:rsidR="00A31EC0" w:rsidRPr="00725AF5" w:rsidRDefault="00A31EC0">
            <w:pPr>
              <w:rPr>
                <w:sz w:val="24"/>
              </w:rPr>
            </w:pPr>
          </w:p>
        </w:tc>
      </w:tr>
      <w:tr w:rsidR="00A31EC0" w:rsidRPr="00725AF5" w14:paraId="427EF2A2"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1" w:name="Limited_Services_Counting_Method"/>
            <w:r w:rsidRPr="00725AF5">
              <w:rPr>
                <w:b/>
                <w:bCs/>
                <w:color w:val="FF0000"/>
              </w:rPr>
              <w:t>Limited Services Counting Method</w:t>
            </w:r>
            <w:bookmarkEnd w:id="41"/>
          </w:p>
          <w:p w14:paraId="427EF291" w14:textId="77777777" w:rsidR="00A31EC0" w:rsidRPr="00725AF5" w:rsidRDefault="00A31EC0" w:rsidP="00CB2D12">
            <w:pPr>
              <w:pStyle w:val="TableText"/>
              <w:numPr>
                <w:ilvl w:val="12"/>
                <w:numId w:val="0"/>
              </w:numPr>
              <w:rPr>
                <w:b/>
                <w:bCs/>
                <w:color w:val="FF0000"/>
              </w:rPr>
            </w:pPr>
          </w:p>
          <w:p w14:paraId="427EF293" w14:textId="3FCF2AD0" w:rsidR="00A31EC0" w:rsidRPr="00725AF5" w:rsidRDefault="00A31EC0" w:rsidP="00F34F97">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E97ED1">
            <w:pPr>
              <w:pStyle w:val="TableText"/>
              <w:rPr>
                <w:color w:val="000000"/>
              </w:rPr>
            </w:pPr>
          </w:p>
        </w:tc>
      </w:tr>
      <w:tr w:rsidR="00A31EC0" w:rsidRPr="00725AF5" w14:paraId="427EF2C4"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2" w:name="Prorated_Deductible_and_OutofPocket"/>
            <w:r w:rsidRPr="00725AF5">
              <w:rPr>
                <w:b/>
                <w:bCs/>
                <w:color w:val="FF0000"/>
              </w:rPr>
              <w:t>Prorated Deductible and Out-of-Pocket</w:t>
            </w:r>
            <w:bookmarkEnd w:id="42"/>
          </w:p>
          <w:p w14:paraId="427EF2A8" w14:textId="0660C8E2" w:rsidR="00A31EC0" w:rsidRPr="00725AF5" w:rsidRDefault="00A31EC0" w:rsidP="00101C86">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BA" w14:textId="4D32373B" w:rsidR="00A31EC0" w:rsidRPr="00725AF5" w:rsidRDefault="00A31EC0" w:rsidP="00E97ED1">
            <w:pPr>
              <w:overflowPunct/>
              <w:spacing w:line="240" w:lineRule="atLeast"/>
              <w:textAlignment w:val="auto"/>
              <w:rPr>
                <w:b/>
                <w:bCs/>
                <w:color w:val="FF0000"/>
              </w:rPr>
            </w:pPr>
            <w:r w:rsidRPr="00725AF5">
              <w:rPr>
                <w:rStyle w:val="TableTextChar2"/>
                <w:b/>
                <w:bCs/>
                <w:color w:val="FF0000"/>
              </w:rPr>
              <w:t>Does Proration apply? No</w:t>
            </w:r>
            <w:r w:rsidRPr="00725AF5">
              <w:rPr>
                <w:b/>
                <w:bCs/>
                <w:color w:val="FF0000"/>
                <w:sz w:val="24"/>
                <w:szCs w:val="24"/>
              </w:rPr>
              <w:t xml:space="preserve"> </w:t>
            </w:r>
          </w:p>
          <w:p w14:paraId="427EF2C3" w14:textId="77777777" w:rsidR="00A31EC0" w:rsidRPr="00725AF5" w:rsidRDefault="00A31EC0" w:rsidP="00E97ED1">
            <w:pPr>
              <w:pStyle w:val="TableText"/>
              <w:rPr>
                <w:b/>
                <w:bCs/>
                <w:color w:val="FF0000"/>
                <w:szCs w:val="24"/>
              </w:rPr>
            </w:pP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r w:rsidRPr="00725AF5">
        <w:t>&lt;!--section=Out_of_Pocket--&gt;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5BB62ECB" w:rsidR="00FD1B50" w:rsidRPr="00725AF5" w:rsidRDefault="00FD1B50" w:rsidP="00FD1B50">
      <w:r w:rsidRPr="00725AF5">
        <w:rPr>
          <w:i/>
          <w:iCs/>
          <w:sz w:val="24"/>
          <w:szCs w:val="24"/>
        </w:rPr>
        <w:t xml:space="preserve">Providers, this summary is for members, to review the terms of your participation agreement, please visit </w:t>
      </w:r>
      <w:hyperlink r:id="rId17" w:history="1">
        <w:r w:rsidR="00053DC5">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3" w:name="Out_of_Pocket"/>
      <w:r w:rsidRPr="00725AF5">
        <w:rPr>
          <w:b/>
          <w:bCs/>
          <w:color w:val="0000FF"/>
          <w:sz w:val="28"/>
        </w:rPr>
        <w:t>OUT OF POCKET</w:t>
      </w:r>
    </w:p>
    <w:bookmarkEnd w:id="43"/>
    <w:p w14:paraId="427EF2C9" w14:textId="77777777" w:rsidR="00154B9C" w:rsidRPr="00725AF5" w:rsidRDefault="00154B9C" w:rsidP="00E918E6">
      <w:pPr>
        <w:rPr>
          <w:sz w:val="24"/>
          <w:szCs w:val="24"/>
        </w:rPr>
      </w:pPr>
    </w:p>
    <w:tbl>
      <w:tblPr>
        <w:tblStyle w:val="TableGrid"/>
        <w:tblW w:w="0" w:type="auto"/>
        <w:tblLook w:val="04A0" w:firstRow="1" w:lastRow="0" w:firstColumn="1" w:lastColumn="0" w:noHBand="0" w:noVBand="1"/>
      </w:tblPr>
      <w:tblGrid>
        <w:gridCol w:w="2957"/>
        <w:gridCol w:w="2952"/>
        <w:gridCol w:w="2952"/>
      </w:tblGrid>
      <w:tr w:rsidR="00154B9C" w:rsidRPr="00725AF5" w14:paraId="427EF2CF" w14:textId="77777777" w:rsidTr="005B51AE">
        <w:tc>
          <w:tcPr>
            <w:tcW w:w="2957" w:type="dxa"/>
          </w:tcPr>
          <w:p w14:paraId="427EF2CA" w14:textId="77777777" w:rsidR="00154B9C" w:rsidRPr="00725AF5" w:rsidRDefault="00154B9C">
            <w:pPr>
              <w:pStyle w:val="TableHeaderText"/>
              <w:rPr>
                <w:color w:val="000000"/>
              </w:rPr>
            </w:pPr>
            <w:r w:rsidRPr="00725AF5">
              <w:rPr>
                <w:color w:val="000000"/>
              </w:rPr>
              <w:t>Situation</w:t>
            </w:r>
          </w:p>
        </w:tc>
        <w:tc>
          <w:tcPr>
            <w:tcW w:w="2952" w:type="dxa"/>
          </w:tcPr>
          <w:p w14:paraId="48A47F8E" w14:textId="7833E2E9" w:rsidR="008E483F" w:rsidRPr="008E483F" w:rsidRDefault="008E483F" w:rsidP="008E483F">
            <w:pPr>
              <w:pStyle w:val="TableTextCharCharChar1"/>
              <w:jc w:val="center"/>
              <w:rPr>
                <w:b/>
                <w:bCs/>
                <w:color w:val="000000"/>
              </w:rPr>
            </w:pPr>
            <w:r w:rsidRPr="008E483F">
              <w:rPr>
                <w:b/>
                <w:bCs/>
                <w:color w:val="000000"/>
              </w:rPr>
              <w:t xml:space="preserve">CUSTOM NETWORK PLAN – </w:t>
            </w:r>
          </w:p>
          <w:p w14:paraId="5A4974EC" w14:textId="77777777" w:rsidR="005B51AE" w:rsidRPr="005B51AE" w:rsidRDefault="008E483F" w:rsidP="005B51AE">
            <w:pPr>
              <w:pStyle w:val="TableTextCharCharChar1"/>
              <w:jc w:val="center"/>
              <w:rPr>
                <w:b/>
                <w:bCs/>
                <w:color w:val="000000"/>
              </w:rPr>
            </w:pPr>
            <w:r w:rsidRPr="008E483F">
              <w:rPr>
                <w:b/>
                <w:bCs/>
                <w:color w:val="000000"/>
              </w:rPr>
              <w:t>ST LOUIS</w:t>
            </w:r>
            <w:r w:rsidR="00A11BB6" w:rsidRPr="00725AF5">
              <w:rPr>
                <w:b/>
                <w:bCs/>
                <w:color w:val="000000"/>
              </w:rPr>
              <w:t xml:space="preserve"> </w:t>
            </w:r>
            <w:r w:rsidR="005B51AE" w:rsidRPr="005B51AE">
              <w:rPr>
                <w:b/>
                <w:bCs/>
                <w:color w:val="000000"/>
              </w:rPr>
              <w:t>ALWAYS CHECK TO MAKE SURE THE PROVIDER IS PARTICIPATING IN THE UNIVERSITY’S CUSTOM NETWORK</w:t>
            </w:r>
          </w:p>
          <w:p w14:paraId="427EF2CB" w14:textId="4F177AE5" w:rsidR="00154B9C" w:rsidRPr="00725AF5" w:rsidRDefault="005B51AE" w:rsidP="005B51AE">
            <w:pPr>
              <w:pStyle w:val="TableTextCharCharChar1"/>
              <w:jc w:val="center"/>
              <w:rPr>
                <w:b/>
                <w:bCs/>
                <w:color w:val="000000"/>
              </w:rPr>
            </w:pPr>
            <w:r w:rsidRPr="005B51AE">
              <w:rPr>
                <w:b/>
                <w:bCs/>
                <w:color w:val="000000"/>
              </w:rPr>
              <w:t>NETWORK</w:t>
            </w:r>
            <w:r>
              <w:rPr>
                <w:b/>
                <w:bCs/>
                <w:color w:val="000000"/>
              </w:rPr>
              <w:t xml:space="preserve"> </w:t>
            </w:r>
          </w:p>
          <w:p w14:paraId="427EF2CC" w14:textId="77777777" w:rsidR="00154B9C" w:rsidRPr="00725AF5" w:rsidRDefault="00154B9C">
            <w:pPr>
              <w:pStyle w:val="TableHeaderText"/>
              <w:rPr>
                <w:color w:val="000000"/>
              </w:rPr>
            </w:pPr>
            <w:r w:rsidRPr="00725AF5">
              <w:rPr>
                <w:color w:val="000000"/>
              </w:rPr>
              <w:t xml:space="preserve">NETWORK </w:t>
            </w:r>
          </w:p>
        </w:tc>
        <w:tc>
          <w:tcPr>
            <w:tcW w:w="2952" w:type="dxa"/>
          </w:tcPr>
          <w:p w14:paraId="70D15CA3" w14:textId="627246D3" w:rsidR="008E483F" w:rsidRPr="008E483F" w:rsidRDefault="008E483F" w:rsidP="008E483F">
            <w:pPr>
              <w:pStyle w:val="TableTextCharCharChar1"/>
              <w:jc w:val="center"/>
              <w:rPr>
                <w:b/>
                <w:bCs/>
                <w:color w:val="000000"/>
              </w:rPr>
            </w:pPr>
            <w:r w:rsidRPr="008E483F">
              <w:rPr>
                <w:b/>
                <w:bCs/>
                <w:color w:val="000000"/>
              </w:rPr>
              <w:t xml:space="preserve">CUSTOM NETWORK PLAN – </w:t>
            </w:r>
          </w:p>
          <w:p w14:paraId="0EC32A2B" w14:textId="77777777" w:rsidR="005B51AE" w:rsidRPr="005B51AE" w:rsidRDefault="008E483F" w:rsidP="005B51AE">
            <w:pPr>
              <w:pStyle w:val="TableTextCharCharChar1"/>
              <w:jc w:val="center"/>
              <w:rPr>
                <w:b/>
                <w:bCs/>
                <w:color w:val="000000"/>
              </w:rPr>
            </w:pPr>
            <w:r w:rsidRPr="008E483F">
              <w:rPr>
                <w:b/>
                <w:bCs/>
                <w:color w:val="000000"/>
              </w:rPr>
              <w:t>ST LOUIS</w:t>
            </w:r>
            <w:r w:rsidR="005B51AE">
              <w:rPr>
                <w:b/>
                <w:bCs/>
                <w:color w:val="000000"/>
              </w:rPr>
              <w:t xml:space="preserve"> </w:t>
            </w:r>
            <w:r w:rsidR="005B51AE" w:rsidRPr="005B51AE">
              <w:rPr>
                <w:b/>
                <w:bCs/>
                <w:color w:val="000000"/>
              </w:rPr>
              <w:t>ALWAYS CHECK TO MAKE SURE THE PROVIDER IS PARTICIPATING IN THE UNIVERSITY’S CUSTOM NETWORK</w:t>
            </w:r>
          </w:p>
          <w:p w14:paraId="427EF2CD" w14:textId="70356752" w:rsidR="00154B9C" w:rsidRPr="00725AF5" w:rsidRDefault="005B51AE" w:rsidP="005B51AE">
            <w:pPr>
              <w:pStyle w:val="TableTextCharCharChar1"/>
              <w:jc w:val="center"/>
              <w:rPr>
                <w:b/>
                <w:bCs/>
                <w:color w:val="000000"/>
              </w:rPr>
            </w:pPr>
            <w:r w:rsidRPr="005B51AE">
              <w:rPr>
                <w:b/>
                <w:bCs/>
                <w:color w:val="000000"/>
              </w:rPr>
              <w:t>NETWORK</w:t>
            </w:r>
            <w:r w:rsidR="00A11BB6" w:rsidRPr="00725AF5">
              <w:rPr>
                <w:b/>
                <w:bCs/>
                <w:color w:val="000000"/>
              </w:rPr>
              <w:t xml:space="preserve"> </w:t>
            </w:r>
            <w:r>
              <w:rPr>
                <w:b/>
                <w:bCs/>
                <w:color w:val="000000"/>
              </w:rPr>
              <w:t xml:space="preserve"> </w:t>
            </w:r>
          </w:p>
          <w:p w14:paraId="427EF2CE" w14:textId="77777777" w:rsidR="00154B9C" w:rsidRPr="00725AF5" w:rsidRDefault="00154B9C">
            <w:pPr>
              <w:pStyle w:val="TableHeaderText"/>
              <w:rPr>
                <w:color w:val="000000"/>
              </w:rPr>
            </w:pPr>
            <w:r w:rsidRPr="00725AF5">
              <w:rPr>
                <w:color w:val="000000"/>
              </w:rPr>
              <w:t xml:space="preserve">NON-NETWORK </w:t>
            </w:r>
          </w:p>
        </w:tc>
      </w:tr>
      <w:tr w:rsidR="00366D9C" w:rsidRPr="00725AF5" w14:paraId="427EF317" w14:textId="77777777" w:rsidTr="005B51AE">
        <w:tc>
          <w:tcPr>
            <w:tcW w:w="2957" w:type="dxa"/>
          </w:tcPr>
          <w:p w14:paraId="427EF2D0" w14:textId="77777777" w:rsidR="00366D9C" w:rsidRPr="00725AF5" w:rsidRDefault="00366D9C">
            <w:pPr>
              <w:pStyle w:val="TableText"/>
              <w:numPr>
                <w:ilvl w:val="12"/>
                <w:numId w:val="0"/>
              </w:numPr>
              <w:rPr>
                <w:b/>
              </w:rPr>
            </w:pPr>
            <w:bookmarkStart w:id="44" w:name="OutofPocket_Maximum_OOPM"/>
            <w:r w:rsidRPr="00725AF5">
              <w:rPr>
                <w:b/>
              </w:rPr>
              <w:t>Out-of-Pocket Maximum</w:t>
            </w:r>
            <w:r w:rsidR="00E918E6" w:rsidRPr="00725AF5">
              <w:rPr>
                <w:b/>
              </w:rPr>
              <w:t xml:space="preserve"> </w:t>
            </w:r>
            <w:r w:rsidRPr="00725AF5">
              <w:rPr>
                <w:b/>
              </w:rPr>
              <w:t>(OOPM)</w:t>
            </w:r>
            <w:bookmarkEnd w:id="44"/>
          </w:p>
          <w:p w14:paraId="427EF2D1" w14:textId="77777777" w:rsidR="00E918E6" w:rsidRPr="00725AF5" w:rsidRDefault="00E918E6">
            <w:pPr>
              <w:pStyle w:val="TableText"/>
              <w:numPr>
                <w:ilvl w:val="12"/>
                <w:numId w:val="0"/>
              </w:numPr>
              <w:rPr>
                <w:color w:val="000000"/>
              </w:rPr>
            </w:pPr>
          </w:p>
          <w:p w14:paraId="427EF2D2" w14:textId="4562964D" w:rsidR="00366D9C" w:rsidRPr="00725AF5" w:rsidRDefault="00366D9C">
            <w:pPr>
              <w:pStyle w:val="TableText"/>
            </w:pPr>
            <w:r w:rsidRPr="00725AF5">
              <w:t xml:space="preserve">The Out-of-Pocket Maximum is the most you pay each </w:t>
            </w:r>
            <w:r w:rsidR="00C12EF8">
              <w:rPr>
                <w:bCs/>
              </w:rPr>
              <w:t>calendar</w:t>
            </w:r>
            <w:r w:rsidRPr="00725AF5">
              <w:t xml:space="preserve"> year for Covered Health Services. </w:t>
            </w:r>
          </w:p>
          <w:p w14:paraId="427EF2D3" w14:textId="77777777" w:rsidR="00366D9C" w:rsidRPr="00725AF5" w:rsidRDefault="00366D9C">
            <w:pPr>
              <w:pStyle w:val="TableText"/>
            </w:pPr>
          </w:p>
          <w:p w14:paraId="427EF2D4" w14:textId="418EBB53" w:rsidR="00366D9C" w:rsidRPr="00725AF5" w:rsidRDefault="00366D9C">
            <w:pPr>
              <w:pStyle w:val="TableText"/>
            </w:pPr>
            <w:r w:rsidRPr="00725AF5">
              <w:t xml:space="preserve">If your eligible out-of-pocket expenses in a </w:t>
            </w:r>
            <w:r w:rsidR="00C12EF8">
              <w:rPr>
                <w:bCs/>
              </w:rPr>
              <w:t>calendar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C12EF8">
              <w:rPr>
                <w:bCs/>
              </w:rPr>
              <w:t>calendar</w:t>
            </w:r>
            <w:r w:rsidRPr="00725AF5">
              <w:t xml:space="preserve"> year.</w:t>
            </w:r>
          </w:p>
          <w:p w14:paraId="427EF2D5" w14:textId="77777777" w:rsidR="00366D9C" w:rsidRPr="00725AF5" w:rsidRDefault="00366D9C">
            <w:pPr>
              <w:pStyle w:val="TableText"/>
            </w:pP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Pr>
          <w:p w14:paraId="427EF2E0" w14:textId="40D7D046" w:rsidR="00366D9C" w:rsidRPr="00725AF5" w:rsidRDefault="00366D9C" w:rsidP="00DB10FB">
            <w:pPr>
              <w:pStyle w:val="TableText"/>
              <w:rPr>
                <w:b/>
                <w:color w:val="000000"/>
              </w:rPr>
            </w:pPr>
            <w:r w:rsidRPr="00725AF5">
              <w:rPr>
                <w:b/>
                <w:bCs/>
                <w:color w:val="0000FF"/>
              </w:rPr>
              <w:t>$</w:t>
            </w:r>
            <w:r w:rsidR="00516FD2">
              <w:rPr>
                <w:b/>
                <w:bCs/>
                <w:color w:val="0000FF"/>
              </w:rPr>
              <w:t>3</w:t>
            </w:r>
            <w:r w:rsidRPr="00725AF5">
              <w:rPr>
                <w:b/>
                <w:bCs/>
                <w:color w:val="0000FF"/>
              </w:rPr>
              <w:t>,</w:t>
            </w:r>
            <w:r w:rsidR="00516FD2">
              <w:rPr>
                <w:b/>
                <w:bCs/>
                <w:color w:val="0000FF"/>
              </w:rPr>
              <w:t>5</w:t>
            </w:r>
            <w:r w:rsidRPr="00725AF5">
              <w:rPr>
                <w:b/>
                <w:bCs/>
                <w:color w:val="0000FF"/>
              </w:rPr>
              <w:t>00</w:t>
            </w:r>
            <w:r w:rsidRPr="00725AF5">
              <w:rPr>
                <w:color w:val="000000"/>
              </w:rPr>
              <w:t xml:space="preserve"> per Covered Person per </w:t>
            </w:r>
            <w:r w:rsidR="00C12EF8">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516FD2">
              <w:rPr>
                <w:b/>
                <w:bCs/>
                <w:snapToGrid w:val="0"/>
                <w:color w:val="0000FF"/>
              </w:rPr>
              <w:t>7</w:t>
            </w:r>
            <w:r w:rsidRPr="00725AF5">
              <w:rPr>
                <w:b/>
                <w:bCs/>
                <w:color w:val="0000FF"/>
              </w:rPr>
              <w:t>,000</w:t>
            </w:r>
            <w:r w:rsidRPr="00725AF5">
              <w:rPr>
                <w:color w:val="000000"/>
              </w:rPr>
              <w:t xml:space="preserve"> for all Covered Persons in a family.</w:t>
            </w:r>
          </w:p>
          <w:p w14:paraId="682014CC" w14:textId="77777777" w:rsidR="00A63F40" w:rsidRPr="00725AF5" w:rsidRDefault="00A63F40" w:rsidP="00A63F40">
            <w:pPr>
              <w:pStyle w:val="TableTextCharCharChar1"/>
              <w:rPr>
                <w:b/>
                <w:color w:val="FF00FF"/>
              </w:rPr>
            </w:pPr>
          </w:p>
          <w:p w14:paraId="427EF2E8" w14:textId="77777777" w:rsidR="00366D9C" w:rsidRDefault="00366D9C" w:rsidP="00DB10FB">
            <w:pPr>
              <w:pStyle w:val="TableText"/>
              <w:rPr>
                <w:b/>
                <w:bCs/>
                <w:color w:val="000000"/>
              </w:rPr>
            </w:pPr>
          </w:p>
          <w:p w14:paraId="5688BDCA" w14:textId="77777777" w:rsidR="00C800E5" w:rsidRDefault="00C800E5" w:rsidP="00DB10FB">
            <w:pPr>
              <w:pStyle w:val="TableText"/>
              <w:rPr>
                <w:b/>
                <w:bCs/>
                <w:color w:val="000000"/>
              </w:rPr>
            </w:pPr>
          </w:p>
          <w:p w14:paraId="56E5CF44" w14:textId="77777777" w:rsidR="00C800E5" w:rsidRDefault="00C800E5" w:rsidP="00DB10FB">
            <w:pPr>
              <w:pStyle w:val="TableText"/>
              <w:rPr>
                <w:b/>
                <w:bCs/>
                <w:color w:val="000000"/>
              </w:rPr>
            </w:pPr>
          </w:p>
          <w:p w14:paraId="494D3839" w14:textId="77777777" w:rsidR="00C800E5" w:rsidRPr="00725AF5" w:rsidRDefault="00C800E5" w:rsidP="00DB10FB">
            <w:pPr>
              <w:pStyle w:val="TableText"/>
              <w:rPr>
                <w:b/>
                <w:bCs/>
                <w:color w:val="000000"/>
              </w:rPr>
            </w:pPr>
          </w:p>
          <w:p w14:paraId="31CABFE9" w14:textId="77777777" w:rsidR="00A63F40" w:rsidRPr="00725AF5" w:rsidRDefault="00A63F40"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Pr>
          <w:p w14:paraId="427EF300" w14:textId="3EC89A86" w:rsidR="00366D9C" w:rsidRPr="00725AF5" w:rsidRDefault="00366D9C" w:rsidP="00DB10FB">
            <w:pPr>
              <w:pStyle w:val="TableTextCharCharChar1"/>
              <w:rPr>
                <w:b/>
                <w:color w:val="000000"/>
              </w:rPr>
            </w:pPr>
            <w:r w:rsidRPr="00725AF5">
              <w:rPr>
                <w:b/>
                <w:bCs/>
                <w:color w:val="0000FF"/>
              </w:rPr>
              <w:t>$10,</w:t>
            </w:r>
            <w:r w:rsidR="00B8127A">
              <w:rPr>
                <w:b/>
                <w:bCs/>
                <w:color w:val="0000FF"/>
              </w:rPr>
              <w:t>5</w:t>
            </w:r>
            <w:r w:rsidRPr="00725AF5">
              <w:rPr>
                <w:b/>
                <w:bCs/>
                <w:color w:val="0000FF"/>
              </w:rPr>
              <w:t>00</w:t>
            </w:r>
            <w:r w:rsidRPr="00725AF5">
              <w:rPr>
                <w:color w:val="000000"/>
              </w:rPr>
              <w:t xml:space="preserve"> per Covered Person per </w:t>
            </w:r>
            <w:r w:rsidR="00C12EF8">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B8127A">
              <w:rPr>
                <w:b/>
                <w:bCs/>
                <w:color w:val="0000FF"/>
              </w:rPr>
              <w:t>21</w:t>
            </w:r>
            <w:r w:rsidRPr="00725AF5">
              <w:rPr>
                <w:b/>
                <w:bCs/>
                <w:color w:val="0000FF"/>
              </w:rPr>
              <w:t>,000</w:t>
            </w:r>
            <w:r w:rsidRPr="00725AF5">
              <w:rPr>
                <w:color w:val="000000"/>
              </w:rPr>
              <w:t xml:space="preserve"> for all Covered Persons in a family.</w:t>
            </w:r>
          </w:p>
          <w:p w14:paraId="725BBDF2" w14:textId="77777777" w:rsidR="00A63F40" w:rsidRPr="00725AF5" w:rsidRDefault="00A63F40" w:rsidP="00DB10FB">
            <w:pPr>
              <w:pStyle w:val="TableTextCharCharChar1"/>
              <w:rPr>
                <w:b/>
                <w:color w:val="FF00FF"/>
              </w:rPr>
            </w:pPr>
          </w:p>
          <w:p w14:paraId="427EF304" w14:textId="26E9464A" w:rsidR="00366D9C" w:rsidRPr="00725AF5" w:rsidRDefault="00366D9C" w:rsidP="00DB10FB">
            <w:pPr>
              <w:pStyle w:val="TableTextCharCharChar1"/>
              <w:rPr>
                <w:b/>
                <w:color w:val="FF00FF"/>
              </w:rPr>
            </w:pPr>
            <w:r w:rsidRPr="00725AF5">
              <w:rPr>
                <w:color w:val="000000"/>
              </w:rPr>
              <w:t>The Out-of-Pocket Maximum does include the Annual Deductible.</w:t>
            </w:r>
          </w:p>
          <w:p w14:paraId="427EF305" w14:textId="77777777" w:rsidR="00366D9C" w:rsidRPr="00725AF5" w:rsidRDefault="00366D9C" w:rsidP="00DB10FB">
            <w:pPr>
              <w:pStyle w:val="TableTextCharCharChar1"/>
              <w:rPr>
                <w:b/>
                <w:color w:val="FF00FF"/>
              </w:rPr>
            </w:pPr>
          </w:p>
          <w:p w14:paraId="427EF308" w14:textId="77777777" w:rsidR="00366D9C" w:rsidRPr="00725AF5" w:rsidRDefault="00366D9C" w:rsidP="00DB10FB">
            <w:pPr>
              <w:pStyle w:val="TableTextCharCharChar1"/>
              <w:rPr>
                <w:b/>
                <w:bCs/>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77777777" w:rsidTr="005B51AE">
        <w:tc>
          <w:tcPr>
            <w:tcW w:w="2957" w:type="dxa"/>
          </w:tcPr>
          <w:p w14:paraId="63B4A1B7" w14:textId="77777777" w:rsidR="004D2C07" w:rsidRPr="00725AF5" w:rsidRDefault="004D2C07" w:rsidP="00516FD2">
            <w:pPr>
              <w:numPr>
                <w:ilvl w:val="12"/>
                <w:numId w:val="0"/>
              </w:numPr>
              <w:rPr>
                <w:b/>
                <w:sz w:val="24"/>
                <w:szCs w:val="24"/>
              </w:rPr>
            </w:pPr>
            <w:bookmarkStart w:id="45" w:name="OOPM_2"/>
            <w:r w:rsidRPr="00725AF5">
              <w:rPr>
                <w:b/>
                <w:sz w:val="24"/>
                <w:szCs w:val="24"/>
              </w:rPr>
              <w:t>Out-of-Pocket Maximum 2 (OOPM 2)</w:t>
            </w:r>
          </w:p>
          <w:bookmarkEnd w:id="45"/>
          <w:p w14:paraId="577E99A9" w14:textId="77777777" w:rsidR="004D2C07" w:rsidRPr="00725AF5" w:rsidRDefault="004D2C07" w:rsidP="00E97ED1">
            <w:pPr>
              <w:rPr>
                <w:b/>
                <w:szCs w:val="24"/>
              </w:rPr>
            </w:pPr>
          </w:p>
        </w:tc>
        <w:tc>
          <w:tcPr>
            <w:tcW w:w="2952" w:type="dxa"/>
          </w:tcPr>
          <w:p w14:paraId="7398D51F"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ED9C0E3" w14:textId="7B381C0F" w:rsidR="004D2C07" w:rsidRPr="00725AF5" w:rsidRDefault="004D2C07" w:rsidP="00DB10FB">
            <w:pPr>
              <w:pStyle w:val="TableText"/>
              <w:numPr>
                <w:ilvl w:val="12"/>
                <w:numId w:val="0"/>
              </w:numPr>
              <w:rPr>
                <w:rStyle w:val="wdColorPinkBoldNotItalic"/>
                <w:szCs w:val="24"/>
                <w:u w:val="none"/>
              </w:rPr>
            </w:pPr>
          </w:p>
        </w:tc>
        <w:tc>
          <w:tcPr>
            <w:tcW w:w="2952" w:type="dxa"/>
          </w:tcPr>
          <w:p w14:paraId="4A2F2A88" w14:textId="77777777" w:rsidR="004D2C07" w:rsidRPr="00725AF5" w:rsidRDefault="004D2C07" w:rsidP="00516FD2">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77777777" w:rsidR="004D2C07" w:rsidRPr="00725AF5" w:rsidRDefault="004D2C07" w:rsidP="00516FD2">
            <w:pPr>
              <w:pStyle w:val="TableText"/>
              <w:rPr>
                <w:rStyle w:val="CDVar"/>
                <w:rFonts w:ascii="Times New Roman" w:hAnsi="Times New Roman"/>
                <w:b/>
                <w:color w:val="FF00FF"/>
                <w:szCs w:val="24"/>
              </w:rPr>
            </w:pPr>
          </w:p>
          <w:p w14:paraId="72C98BCB" w14:textId="77777777" w:rsidR="004D2C07" w:rsidRPr="00725AF5" w:rsidRDefault="004D2C07" w:rsidP="00E97ED1">
            <w:pPr>
              <w:ind w:left="288"/>
              <w:rPr>
                <w:rStyle w:val="wdColorPinkBoldNotItalic"/>
                <w:szCs w:val="24"/>
                <w:u w:val="none"/>
              </w:rPr>
            </w:pPr>
          </w:p>
        </w:tc>
      </w:tr>
      <w:tr w:rsidR="004D2C07" w:rsidRPr="00725AF5" w14:paraId="30FA2B92" w14:textId="77777777" w:rsidTr="005B51AE">
        <w:tc>
          <w:tcPr>
            <w:tcW w:w="2957" w:type="dxa"/>
          </w:tcPr>
          <w:p w14:paraId="6931EF1B" w14:textId="77777777" w:rsidR="004D2C07" w:rsidRPr="00725AF5" w:rsidRDefault="004D2C07" w:rsidP="00516FD2">
            <w:pPr>
              <w:pStyle w:val="TableText"/>
              <w:numPr>
                <w:ilvl w:val="12"/>
                <w:numId w:val="0"/>
              </w:numPr>
              <w:rPr>
                <w:b/>
                <w:szCs w:val="24"/>
              </w:rPr>
            </w:pPr>
            <w:bookmarkStart w:id="46" w:name="Annual_Copayment_Maximum"/>
            <w:r w:rsidRPr="00725AF5">
              <w:rPr>
                <w:b/>
                <w:szCs w:val="24"/>
              </w:rPr>
              <w:t xml:space="preserve">Copayment Maximum </w:t>
            </w:r>
          </w:p>
          <w:bookmarkEnd w:id="46"/>
          <w:p w14:paraId="41EA8D87" w14:textId="77777777" w:rsidR="004D2C07" w:rsidRPr="00725AF5" w:rsidRDefault="004D2C07" w:rsidP="00E97ED1">
            <w:pPr>
              <w:pStyle w:val="TableText"/>
              <w:rPr>
                <w:b/>
                <w:szCs w:val="24"/>
              </w:rPr>
            </w:pPr>
          </w:p>
        </w:tc>
        <w:tc>
          <w:tcPr>
            <w:tcW w:w="2952" w:type="dxa"/>
          </w:tcPr>
          <w:p w14:paraId="29AE55AA"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5E444F14" w14:textId="7CD609BA" w:rsidR="004D2C07" w:rsidRPr="00725AF5" w:rsidRDefault="004D2C07" w:rsidP="00DB10FB">
            <w:pPr>
              <w:pStyle w:val="TableText"/>
              <w:numPr>
                <w:ilvl w:val="12"/>
                <w:numId w:val="0"/>
              </w:numPr>
              <w:rPr>
                <w:rStyle w:val="wdColorPinkBoldNotItalic"/>
                <w:szCs w:val="24"/>
                <w:u w:val="none"/>
              </w:rPr>
            </w:pPr>
          </w:p>
        </w:tc>
        <w:tc>
          <w:tcPr>
            <w:tcW w:w="2952" w:type="dxa"/>
          </w:tcPr>
          <w:p w14:paraId="0D186250"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516FD2">
            <w:pPr>
              <w:pStyle w:val="TableText"/>
              <w:rPr>
                <w:rStyle w:val="CDVar"/>
                <w:rFonts w:ascii="Times New Roman" w:hAnsi="Times New Roman"/>
                <w:b/>
                <w:color w:val="FF00FF"/>
                <w:szCs w:val="24"/>
              </w:rPr>
            </w:pPr>
          </w:p>
          <w:p w14:paraId="7D9AA6B3" w14:textId="77777777" w:rsidR="004D2C07" w:rsidRPr="00725AF5" w:rsidRDefault="004D2C07" w:rsidP="00E97ED1">
            <w:pPr>
              <w:pStyle w:val="TableText"/>
              <w:rPr>
                <w:rStyle w:val="wdColorPinkBoldNotItalic"/>
                <w:szCs w:val="24"/>
                <w:u w:val="none"/>
              </w:rPr>
            </w:pPr>
          </w:p>
        </w:tc>
      </w:tr>
      <w:tr w:rsidR="00154B9C" w:rsidRPr="00725AF5" w14:paraId="427EF340" w14:textId="77777777" w:rsidTr="005B51AE">
        <w:tc>
          <w:tcPr>
            <w:tcW w:w="2957" w:type="dxa"/>
          </w:tcPr>
          <w:p w14:paraId="427EF337" w14:textId="77777777" w:rsidR="00154B9C" w:rsidRPr="00725AF5" w:rsidRDefault="00154B9C">
            <w:pPr>
              <w:pStyle w:val="TableTextCharCharChar1"/>
              <w:rPr>
                <w:b/>
              </w:rPr>
            </w:pPr>
            <w:bookmarkStart w:id="47" w:name="Maximum_Plan_Benefit"/>
            <w:r w:rsidRPr="00725AF5">
              <w:rPr>
                <w:b/>
              </w:rPr>
              <w:t>Maximum Plan Benefit</w:t>
            </w:r>
            <w:bookmarkEnd w:id="47"/>
          </w:p>
          <w:p w14:paraId="427EF338" w14:textId="77777777" w:rsidR="00814D5C" w:rsidRPr="00725AF5" w:rsidRDefault="00814D5C">
            <w:pPr>
              <w:pStyle w:val="TableTextCharCharChar1"/>
              <w:rPr>
                <w:b/>
              </w:rPr>
            </w:pPr>
          </w:p>
          <w:p w14:paraId="427EF339" w14:textId="77777777" w:rsidR="00C6725E" w:rsidRPr="00725AF5" w:rsidRDefault="00C6725E" w:rsidP="00C6725E">
            <w:pPr>
              <w:pStyle w:val="TableTextCharCharChar1"/>
            </w:pPr>
            <w:r w:rsidRPr="00725AF5">
              <w:t>There is no dollar limit to the amount the Plan will pay for essential Benefits during the entire period you are enrolled in this plan.</w:t>
            </w:r>
          </w:p>
          <w:p w14:paraId="427EF33A" w14:textId="77777777" w:rsidR="008C5D4B" w:rsidRPr="00725AF5" w:rsidRDefault="008C5D4B" w:rsidP="00C6725E">
            <w:pPr>
              <w:pStyle w:val="TableTextCharCharChar1"/>
            </w:pPr>
          </w:p>
          <w:p w14:paraId="427EF33B" w14:textId="77777777" w:rsidR="00B70457" w:rsidRPr="00725AF5" w:rsidRDefault="008C5D4B">
            <w:pPr>
              <w:pStyle w:val="TableTextCharCharChar1"/>
              <w:rPr>
                <w:b/>
              </w:rPr>
            </w:pPr>
            <w:r w:rsidRPr="00725AF5">
              <w:rPr>
                <w:color w:val="000000"/>
              </w:rPr>
              <w:t>Generally the following are considered to be essential benefits under the Patient Protection and Affordable Care Act:</w:t>
            </w:r>
            <w:r w:rsidRPr="00725AF5">
              <w:rPr>
                <w:color w:val="000000"/>
                <w:szCs w:val="24"/>
              </w:rPr>
              <w:br/>
            </w:r>
            <w:r w:rsidRPr="00725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Pr>
          <w:p w14:paraId="427EF33D" w14:textId="2F4455B6" w:rsidR="00237F68" w:rsidRPr="00725AF5" w:rsidRDefault="00C6725E" w:rsidP="00E97ED1">
            <w:pPr>
              <w:pStyle w:val="TableText"/>
              <w:rPr>
                <w:color w:val="000000"/>
              </w:rPr>
            </w:pPr>
            <w:r w:rsidRPr="00725AF5">
              <w:rPr>
                <w:b/>
                <w:color w:val="000000"/>
              </w:rPr>
              <w:t xml:space="preserve">No Maximum Plan Benefit </w:t>
            </w:r>
          </w:p>
        </w:tc>
        <w:tc>
          <w:tcPr>
            <w:tcW w:w="2952" w:type="dxa"/>
          </w:tcPr>
          <w:p w14:paraId="427EF33F" w14:textId="3DF89726" w:rsidR="00237F68" w:rsidRPr="00725AF5" w:rsidRDefault="00C6725E" w:rsidP="00E97ED1">
            <w:pPr>
              <w:pStyle w:val="TableText"/>
              <w:rPr>
                <w:color w:val="000000"/>
              </w:rPr>
            </w:pPr>
            <w:r w:rsidRPr="00725AF5">
              <w:rPr>
                <w:b/>
                <w:color w:val="000000"/>
              </w:rPr>
              <w:t xml:space="preserve">No Maximum Plan Benefit </w:t>
            </w:r>
          </w:p>
        </w:tc>
      </w:tr>
      <w:tr w:rsidR="005C24F6" w:rsidRPr="00725AF5" w14:paraId="427EF345" w14:textId="77777777" w:rsidTr="005B51AE">
        <w:tc>
          <w:tcPr>
            <w:tcW w:w="2957" w:type="dxa"/>
          </w:tcPr>
          <w:p w14:paraId="427EF341" w14:textId="77777777" w:rsidR="005C24F6" w:rsidRPr="00725AF5" w:rsidRDefault="005C24F6" w:rsidP="00CB2D12">
            <w:pPr>
              <w:pStyle w:val="TableText"/>
              <w:rPr>
                <w:rStyle w:val="CDVarBold"/>
                <w:rFonts w:ascii="Times New Roman" w:hAnsi="Times New Roman"/>
                <w:color w:val="000000"/>
              </w:rPr>
            </w:pPr>
            <w:bookmarkStart w:id="48" w:name="Annual_Maximum_Benefit"/>
            <w:r w:rsidRPr="00725AF5">
              <w:rPr>
                <w:rStyle w:val="CDVarBold"/>
                <w:rFonts w:ascii="Times New Roman" w:hAnsi="Times New Roman"/>
                <w:color w:val="000000"/>
              </w:rPr>
              <w:t>Annual Maximum Benefit</w:t>
            </w:r>
            <w:bookmarkEnd w:id="48"/>
          </w:p>
          <w:p w14:paraId="427EF342" w14:textId="77777777" w:rsidR="00814D5C" w:rsidRPr="00725AF5" w:rsidRDefault="00814D5C" w:rsidP="00CB2D12">
            <w:pPr>
              <w:pStyle w:val="TableText"/>
              <w:rPr>
                <w:rStyle w:val="CDVar"/>
                <w:rFonts w:ascii="Times New Roman" w:hAnsi="Times New Roman"/>
                <w:b/>
                <w:color w:val="FF00FF"/>
              </w:rPr>
            </w:pPr>
          </w:p>
          <w:p w14:paraId="0C67DB0F" w14:textId="074B92DD" w:rsidR="00237F68" w:rsidRPr="00725AF5" w:rsidRDefault="00237F68" w:rsidP="00CB2D12">
            <w:pPr>
              <w:pStyle w:val="TableText"/>
              <w:rPr>
                <w:rStyle w:val="CDVar"/>
                <w:rFonts w:ascii="Times New Roman" w:hAnsi="Times New Roman"/>
                <w:b/>
                <w:color w:val="FF00FF"/>
              </w:rPr>
            </w:pPr>
            <w:r w:rsidRPr="00725AF5">
              <w:rPr>
                <w:rStyle w:val="CDVar"/>
                <w:rFonts w:ascii="Times New Roman" w:hAnsi="Times New Roman"/>
                <w:color w:val="000000"/>
              </w:rPr>
              <w:t>The maximum amount we will pay for Benefits during the year.</w:t>
            </w:r>
          </w:p>
          <w:p w14:paraId="43823B80" w14:textId="77777777" w:rsidR="005C24F6" w:rsidRPr="00725AF5" w:rsidRDefault="005C24F6" w:rsidP="00C6725E">
            <w:pPr>
              <w:pStyle w:val="TableTextCharCharChar1"/>
              <w:rPr>
                <w:b/>
              </w:rPr>
            </w:pPr>
          </w:p>
          <w:p w14:paraId="427EF343" w14:textId="1159E150" w:rsidR="00237F68" w:rsidRPr="00725AF5" w:rsidRDefault="00237F68" w:rsidP="00237F68">
            <w:pPr>
              <w:pStyle w:val="TableTextCharCharChar1"/>
              <w:rPr>
                <w:b/>
              </w:rPr>
            </w:pPr>
          </w:p>
        </w:tc>
        <w:tc>
          <w:tcPr>
            <w:tcW w:w="5904" w:type="dxa"/>
            <w:gridSpan w:val="2"/>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427EF344" w14:textId="212C67B5" w:rsidR="00237F68" w:rsidRPr="00725AF5" w:rsidRDefault="00237F68" w:rsidP="00237F68">
            <w:pPr>
              <w:pStyle w:val="TableText"/>
              <w:rPr>
                <w:rStyle w:val="CDVar"/>
                <w:rFonts w:ascii="Times New Roman" w:hAnsi="Times New Roman"/>
                <w:b/>
              </w:rPr>
            </w:pPr>
          </w:p>
        </w:tc>
      </w:tr>
      <w:tr w:rsidR="001B2916" w14:paraId="56E2D0D2" w14:textId="77777777" w:rsidTr="005B51AE">
        <w:tc>
          <w:tcPr>
            <w:tcW w:w="2957" w:type="dxa"/>
          </w:tcPr>
          <w:p w14:paraId="6A2D3F79" w14:textId="6CCF8FD3" w:rsidR="001B2916" w:rsidRPr="00E97ED1" w:rsidRDefault="001B2916">
            <w:pPr>
              <w:rPr>
                <w:b/>
                <w:sz w:val="24"/>
              </w:rPr>
            </w:pPr>
            <w:r w:rsidRPr="00E97ED1">
              <w:rPr>
                <w:b/>
                <w:sz w:val="24"/>
              </w:rPr>
              <w:t>W</w:t>
            </w:r>
            <w:r w:rsidR="005D60D7">
              <w:rPr>
                <w:b/>
                <w:sz w:val="24"/>
              </w:rPr>
              <w:t>hen</w:t>
            </w:r>
            <w:r w:rsidRPr="00E97ED1">
              <w:rPr>
                <w:b/>
                <w:sz w:val="24"/>
              </w:rPr>
              <w:t xml:space="preserve"> C</w:t>
            </w:r>
            <w:r w:rsidR="005D60D7">
              <w:rPr>
                <w:b/>
                <w:sz w:val="24"/>
              </w:rPr>
              <w:t>overage</w:t>
            </w:r>
            <w:r w:rsidRPr="00E97ED1">
              <w:rPr>
                <w:b/>
                <w:sz w:val="24"/>
              </w:rPr>
              <w:t xml:space="preserve"> B</w:t>
            </w:r>
            <w:r w:rsidR="005D60D7">
              <w:rPr>
                <w:b/>
                <w:sz w:val="24"/>
              </w:rPr>
              <w:t>egins</w:t>
            </w:r>
          </w:p>
        </w:tc>
        <w:tc>
          <w:tcPr>
            <w:tcW w:w="5904" w:type="dxa"/>
            <w:gridSpan w:val="2"/>
          </w:tcPr>
          <w:p w14:paraId="22053DBD" w14:textId="77777777" w:rsidR="001B2916" w:rsidRPr="001B2916" w:rsidRDefault="001B2916" w:rsidP="001B2916">
            <w:pPr>
              <w:rPr>
                <w:sz w:val="24"/>
              </w:rPr>
            </w:pPr>
            <w:r w:rsidRPr="001B2916">
              <w:rPr>
                <w:sz w:val="24"/>
              </w:rPr>
              <w:t>For Employees, other than variable hour, seasonal, or part-time Employees, coverage begins on the date of</w:t>
            </w:r>
          </w:p>
          <w:p w14:paraId="3E1E3834" w14:textId="77777777" w:rsidR="001B2916" w:rsidRPr="001B2916" w:rsidRDefault="001B2916" w:rsidP="001B2916">
            <w:pPr>
              <w:rPr>
                <w:sz w:val="24"/>
              </w:rPr>
            </w:pPr>
            <w:r w:rsidRPr="001B2916">
              <w:rPr>
                <w:sz w:val="24"/>
              </w:rPr>
              <w:t xml:space="preserve">hire or the Benefit eligibility date provided you submit the form within </w:t>
            </w:r>
            <w:r w:rsidRPr="00E97ED1">
              <w:rPr>
                <w:b/>
                <w:color w:val="0000FF"/>
                <w:sz w:val="24"/>
              </w:rPr>
              <w:t xml:space="preserve">31 </w:t>
            </w:r>
            <w:r w:rsidRPr="001B2916">
              <w:rPr>
                <w:sz w:val="24"/>
              </w:rPr>
              <w:t>days of your date of hire or eligibility</w:t>
            </w:r>
          </w:p>
          <w:p w14:paraId="285EF3BD" w14:textId="77777777" w:rsidR="001B2916" w:rsidRDefault="001B2916" w:rsidP="001B2916">
            <w:pPr>
              <w:rPr>
                <w:sz w:val="24"/>
              </w:rPr>
            </w:pPr>
            <w:r w:rsidRPr="001B2916">
              <w:rPr>
                <w:sz w:val="24"/>
              </w:rPr>
              <w:t>date.</w:t>
            </w:r>
          </w:p>
          <w:p w14:paraId="6DABD0BA" w14:textId="77777777" w:rsidR="001B2916" w:rsidRPr="001B2916" w:rsidRDefault="001B2916" w:rsidP="001B2916">
            <w:pPr>
              <w:rPr>
                <w:sz w:val="24"/>
              </w:rPr>
            </w:pPr>
          </w:p>
          <w:p w14:paraId="2E8267D2" w14:textId="73736C8C" w:rsidR="001B2916" w:rsidRPr="001B2916" w:rsidRDefault="001B2916" w:rsidP="001B2916">
            <w:pPr>
              <w:rPr>
                <w:sz w:val="24"/>
              </w:rPr>
            </w:pPr>
            <w:r w:rsidRPr="001B2916">
              <w:rPr>
                <w:sz w:val="24"/>
              </w:rPr>
              <w:t>If you do not actively enroll in a plan or waive your enrollment, you will automatically be defaulted in to the Non-Discount Healthy Savings Plan on an after-tax basis”</w:t>
            </w:r>
          </w:p>
          <w:p w14:paraId="2E18362A" w14:textId="77777777" w:rsidR="001B2916" w:rsidRDefault="001B2916" w:rsidP="001B2916">
            <w:pPr>
              <w:rPr>
                <w:sz w:val="24"/>
              </w:rPr>
            </w:pPr>
          </w:p>
          <w:p w14:paraId="5BD5AAEB" w14:textId="77777777" w:rsidR="001B2916" w:rsidRPr="001B2916" w:rsidRDefault="001B2916" w:rsidP="001B2916">
            <w:pPr>
              <w:rPr>
                <w:sz w:val="24"/>
              </w:rPr>
            </w:pPr>
            <w:r w:rsidRPr="001B2916">
              <w:rPr>
                <w:sz w:val="24"/>
              </w:rPr>
              <w:t>Variable hour, seasonal, or part-time Employees are eligible to participate in the Plan, the first day of the</w:t>
            </w:r>
          </w:p>
          <w:p w14:paraId="2F0AEC16" w14:textId="77777777" w:rsidR="001B2916" w:rsidRPr="001B2916" w:rsidRDefault="001B2916" w:rsidP="001B2916">
            <w:pPr>
              <w:rPr>
                <w:sz w:val="24"/>
              </w:rPr>
            </w:pPr>
            <w:r w:rsidRPr="001B2916">
              <w:rPr>
                <w:sz w:val="24"/>
              </w:rPr>
              <w:t>designated "stability period" (as defined in Section 4980H of the Code and the regulations issued thereunder),</w:t>
            </w:r>
          </w:p>
          <w:p w14:paraId="510FE55A" w14:textId="77777777" w:rsidR="001B2916" w:rsidRPr="001B2916" w:rsidRDefault="001B2916" w:rsidP="001B2916">
            <w:pPr>
              <w:rPr>
                <w:sz w:val="24"/>
              </w:rPr>
            </w:pPr>
            <w:r w:rsidRPr="001B2916">
              <w:rPr>
                <w:sz w:val="24"/>
              </w:rPr>
              <w:t>following a designated "measurement period" (as defined in Section 4980H of the Code and the regulations</w:t>
            </w:r>
          </w:p>
          <w:p w14:paraId="69DE93F8" w14:textId="77777777" w:rsidR="001B2916" w:rsidRPr="001B2916" w:rsidRDefault="001B2916" w:rsidP="001B2916">
            <w:pPr>
              <w:rPr>
                <w:sz w:val="24"/>
              </w:rPr>
            </w:pPr>
            <w:r w:rsidRPr="001B2916">
              <w:rPr>
                <w:sz w:val="24"/>
              </w:rPr>
              <w:t xml:space="preserve">issued thereunder) if the Employee worked </w:t>
            </w:r>
            <w:r w:rsidRPr="00E97ED1">
              <w:rPr>
                <w:b/>
                <w:color w:val="0000FF"/>
                <w:sz w:val="24"/>
              </w:rPr>
              <w:t>thirty</w:t>
            </w:r>
            <w:r w:rsidRPr="001B2916">
              <w:rPr>
                <w:sz w:val="24"/>
              </w:rPr>
              <w:t xml:space="preserve"> (</w:t>
            </w:r>
            <w:r w:rsidRPr="00E97ED1">
              <w:rPr>
                <w:b/>
                <w:color w:val="0000FF"/>
                <w:sz w:val="24"/>
              </w:rPr>
              <w:t>30</w:t>
            </w:r>
            <w:r w:rsidRPr="001B2916">
              <w:rPr>
                <w:sz w:val="24"/>
              </w:rPr>
              <w:t>) hours or more on average per week and the Employee</w:t>
            </w:r>
          </w:p>
          <w:p w14:paraId="0D7CC64B" w14:textId="108D7686" w:rsidR="001B2916" w:rsidRDefault="001B2916" w:rsidP="001B2916">
            <w:pPr>
              <w:rPr>
                <w:sz w:val="24"/>
              </w:rPr>
            </w:pPr>
            <w:r w:rsidRPr="001B2916">
              <w:rPr>
                <w:sz w:val="24"/>
              </w:rPr>
              <w:t>makes written application during the designated "administrative period" (as defined in Section 4980H of the</w:t>
            </w:r>
            <w:r>
              <w:rPr>
                <w:sz w:val="24"/>
              </w:rPr>
              <w:t xml:space="preserve"> </w:t>
            </w:r>
            <w:r w:rsidRPr="001B2916">
              <w:rPr>
                <w:sz w:val="24"/>
              </w:rPr>
              <w:t>Code and the regulations issued thereunder).</w:t>
            </w:r>
          </w:p>
          <w:p w14:paraId="71E2B41C" w14:textId="77777777" w:rsidR="001B2916" w:rsidRPr="001B2916" w:rsidRDefault="001B2916" w:rsidP="001B2916">
            <w:pPr>
              <w:rPr>
                <w:sz w:val="24"/>
              </w:rPr>
            </w:pPr>
          </w:p>
          <w:p w14:paraId="06CFEAF0" w14:textId="77777777" w:rsidR="001B2916" w:rsidRPr="001B2916" w:rsidRDefault="001B2916" w:rsidP="001B2916">
            <w:pPr>
              <w:rPr>
                <w:sz w:val="24"/>
              </w:rPr>
            </w:pPr>
            <w:r w:rsidRPr="001B2916">
              <w:rPr>
                <w:sz w:val="24"/>
              </w:rPr>
              <w:t>Any person who is not an Employee, but who subsequently becomes an Employee (other than a variable</w:t>
            </w:r>
          </w:p>
          <w:p w14:paraId="7174BBCC" w14:textId="77777777" w:rsidR="001B2916" w:rsidRPr="001B2916" w:rsidRDefault="001B2916" w:rsidP="001B2916">
            <w:pPr>
              <w:rPr>
                <w:sz w:val="24"/>
              </w:rPr>
            </w:pPr>
            <w:r w:rsidRPr="001B2916">
              <w:rPr>
                <w:sz w:val="24"/>
              </w:rPr>
              <w:t>hour, seasonal, or part-time Employee), shall be eligible to participate in this Plan on the effective date of such</w:t>
            </w:r>
          </w:p>
          <w:p w14:paraId="26556D4F" w14:textId="77777777" w:rsidR="001B2916" w:rsidRDefault="001B2916" w:rsidP="001B2916">
            <w:pPr>
              <w:rPr>
                <w:sz w:val="24"/>
              </w:rPr>
            </w:pPr>
            <w:r w:rsidRPr="001B2916">
              <w:rPr>
                <w:sz w:val="24"/>
              </w:rPr>
              <w:t xml:space="preserve">change of designation, if the Employee enrolls within </w:t>
            </w:r>
            <w:r w:rsidRPr="00E97ED1">
              <w:rPr>
                <w:b/>
                <w:color w:val="0000FF"/>
                <w:sz w:val="24"/>
              </w:rPr>
              <w:t>31</w:t>
            </w:r>
            <w:r w:rsidRPr="001B2916">
              <w:rPr>
                <w:sz w:val="24"/>
              </w:rPr>
              <w:t xml:space="preserve"> days of the date of your change in status.</w:t>
            </w:r>
          </w:p>
          <w:p w14:paraId="3E434A44" w14:textId="77777777" w:rsidR="001B2916" w:rsidRPr="001B2916" w:rsidRDefault="001B2916" w:rsidP="001B2916">
            <w:pPr>
              <w:rPr>
                <w:sz w:val="24"/>
              </w:rPr>
            </w:pPr>
          </w:p>
          <w:p w14:paraId="364F2E44" w14:textId="77777777" w:rsidR="001B2916" w:rsidRPr="001B2916" w:rsidRDefault="001B2916" w:rsidP="001B2916">
            <w:pPr>
              <w:rPr>
                <w:sz w:val="24"/>
              </w:rPr>
            </w:pPr>
            <w:r w:rsidRPr="001B2916">
              <w:rPr>
                <w:sz w:val="24"/>
              </w:rPr>
              <w:t>If you are not Actively at Work on the date your Coverage would normally begin, the Coverage will not be</w:t>
            </w:r>
          </w:p>
          <w:p w14:paraId="16AEB3E2" w14:textId="77777777" w:rsidR="001B2916" w:rsidRPr="001B2916" w:rsidRDefault="001B2916" w:rsidP="001B2916">
            <w:pPr>
              <w:rPr>
                <w:sz w:val="24"/>
              </w:rPr>
            </w:pPr>
            <w:r w:rsidRPr="001B2916">
              <w:rPr>
                <w:sz w:val="24"/>
              </w:rPr>
              <w:t>effective until you return to full-time Active Employment, unless you are not Actively at Work due to a Health</w:t>
            </w:r>
          </w:p>
          <w:p w14:paraId="47379C06" w14:textId="77777777" w:rsidR="001B2916" w:rsidRDefault="001B2916" w:rsidP="001B2916">
            <w:pPr>
              <w:rPr>
                <w:sz w:val="24"/>
              </w:rPr>
            </w:pPr>
            <w:r w:rsidRPr="001B2916">
              <w:rPr>
                <w:sz w:val="24"/>
              </w:rPr>
              <w:t>Factor.</w:t>
            </w:r>
          </w:p>
          <w:p w14:paraId="3684F589" w14:textId="77777777" w:rsidR="001B2916" w:rsidRPr="001B2916" w:rsidRDefault="001B2916" w:rsidP="001B2916">
            <w:pPr>
              <w:rPr>
                <w:sz w:val="24"/>
              </w:rPr>
            </w:pPr>
          </w:p>
          <w:p w14:paraId="3B69717D" w14:textId="77777777" w:rsidR="001B2916" w:rsidRPr="001B2916" w:rsidRDefault="001B2916" w:rsidP="001B2916">
            <w:pPr>
              <w:rPr>
                <w:sz w:val="24"/>
              </w:rPr>
            </w:pPr>
            <w:r w:rsidRPr="001B2916">
              <w:rPr>
                <w:sz w:val="24"/>
              </w:rPr>
              <w:t>Child or Children means:</w:t>
            </w:r>
          </w:p>
          <w:p w14:paraId="5733A40C" w14:textId="77777777" w:rsidR="001B2916" w:rsidRPr="001B2916" w:rsidRDefault="001B2916" w:rsidP="001B2916">
            <w:pPr>
              <w:rPr>
                <w:sz w:val="24"/>
              </w:rPr>
            </w:pPr>
            <w:r w:rsidRPr="001B2916">
              <w:rPr>
                <w:sz w:val="24"/>
              </w:rPr>
              <w:t>(1) natural Children; or</w:t>
            </w:r>
          </w:p>
          <w:p w14:paraId="73293FD1" w14:textId="77777777" w:rsidR="001B2916" w:rsidRPr="001B2916" w:rsidRDefault="001B2916" w:rsidP="001B2916">
            <w:pPr>
              <w:rPr>
                <w:sz w:val="24"/>
              </w:rPr>
            </w:pPr>
            <w:r w:rsidRPr="001B2916">
              <w:rPr>
                <w:sz w:val="24"/>
              </w:rPr>
              <w:t>(2) stepchildren (note that the child of an Employee's or Retired Employee's Sponsored Adult Dependent is</w:t>
            </w:r>
          </w:p>
          <w:p w14:paraId="10821E81" w14:textId="77777777" w:rsidR="001B2916" w:rsidRPr="001B2916" w:rsidRDefault="001B2916" w:rsidP="001B2916">
            <w:pPr>
              <w:rPr>
                <w:sz w:val="24"/>
              </w:rPr>
            </w:pPr>
            <w:r w:rsidRPr="001B2916">
              <w:rPr>
                <w:sz w:val="24"/>
              </w:rPr>
              <w:t>not a stepchild); or</w:t>
            </w:r>
          </w:p>
          <w:p w14:paraId="6AD8EBCA" w14:textId="77777777" w:rsidR="001B2916" w:rsidRPr="001B2916" w:rsidRDefault="001B2916" w:rsidP="001B2916">
            <w:pPr>
              <w:rPr>
                <w:sz w:val="24"/>
              </w:rPr>
            </w:pPr>
            <w:r w:rsidRPr="001B2916">
              <w:rPr>
                <w:sz w:val="24"/>
              </w:rPr>
              <w:t>(3) foster Children or</w:t>
            </w:r>
          </w:p>
          <w:p w14:paraId="1EDA95AD" w14:textId="77777777" w:rsidR="001B2916" w:rsidRDefault="001B2916" w:rsidP="001B2916">
            <w:pPr>
              <w:rPr>
                <w:sz w:val="24"/>
              </w:rPr>
            </w:pPr>
            <w:r w:rsidRPr="001B2916">
              <w:rPr>
                <w:sz w:val="24"/>
              </w:rPr>
              <w:t>(4) legally adopted Children</w:t>
            </w:r>
          </w:p>
          <w:p w14:paraId="25CC52A7" w14:textId="77777777" w:rsidR="001B2916" w:rsidRPr="001B2916" w:rsidRDefault="001B2916" w:rsidP="001B2916">
            <w:pPr>
              <w:rPr>
                <w:sz w:val="24"/>
              </w:rPr>
            </w:pPr>
          </w:p>
          <w:p w14:paraId="42ACD9E6" w14:textId="77777777" w:rsidR="001B2916" w:rsidRPr="001B2916" w:rsidRDefault="001B2916" w:rsidP="001B2916">
            <w:pPr>
              <w:rPr>
                <w:sz w:val="24"/>
              </w:rPr>
            </w:pPr>
            <w:r w:rsidRPr="001B2916">
              <w:rPr>
                <w:sz w:val="24"/>
              </w:rPr>
              <w:t xml:space="preserve">Newborn coverage will be provided during the first </w:t>
            </w:r>
            <w:r w:rsidRPr="00E97ED1">
              <w:rPr>
                <w:b/>
                <w:color w:val="0000FF"/>
                <w:sz w:val="24"/>
              </w:rPr>
              <w:t>31</w:t>
            </w:r>
            <w:r w:rsidRPr="001B2916">
              <w:rPr>
                <w:sz w:val="24"/>
              </w:rPr>
              <w:t xml:space="preserve"> days and will cease as of the </w:t>
            </w:r>
            <w:r w:rsidRPr="00E97ED1">
              <w:rPr>
                <w:b/>
                <w:color w:val="0000FF"/>
                <w:sz w:val="24"/>
              </w:rPr>
              <w:t>32</w:t>
            </w:r>
            <w:r w:rsidRPr="001B2916">
              <w:rPr>
                <w:sz w:val="24"/>
              </w:rPr>
              <w:t>nd day and will</w:t>
            </w:r>
          </w:p>
          <w:p w14:paraId="64E8ED41" w14:textId="7C303467" w:rsidR="001B2916" w:rsidRDefault="001B2916" w:rsidP="001B2916">
            <w:pPr>
              <w:rPr>
                <w:sz w:val="24"/>
              </w:rPr>
            </w:pPr>
            <w:r w:rsidRPr="001B2916">
              <w:rPr>
                <w:sz w:val="24"/>
              </w:rPr>
              <w:t xml:space="preserve">subsequently resume as of the date the Employee’s request was received within the </w:t>
            </w:r>
            <w:r w:rsidRPr="00E97ED1">
              <w:rPr>
                <w:b/>
                <w:color w:val="0000FF"/>
                <w:sz w:val="24"/>
              </w:rPr>
              <w:t>180</w:t>
            </w:r>
            <w:r w:rsidRPr="001B2916">
              <w:rPr>
                <w:sz w:val="24"/>
              </w:rPr>
              <w:t xml:space="preserve"> day period.</w:t>
            </w: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r w:rsidRPr="00725AF5">
        <w:t>&lt;!--ID=CSR--&gt;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AACEDD" w14:textId="7A751F4D"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0231791C" w14:textId="77777777" w:rsidR="005B51AE" w:rsidRPr="005B51AE" w:rsidRDefault="008E483F" w:rsidP="005B51AE">
            <w:pPr>
              <w:pStyle w:val="TableTextCharCharChar1"/>
              <w:jc w:val="center"/>
              <w:rPr>
                <w:b/>
                <w:bCs/>
                <w:color w:val="FF0000"/>
              </w:rPr>
            </w:pPr>
            <w:r w:rsidRPr="008E483F">
              <w:rPr>
                <w:b/>
                <w:bCs/>
                <w:color w:val="FF0000"/>
              </w:rPr>
              <w:t>ST LOUIS</w:t>
            </w:r>
            <w:r w:rsidR="00364F71" w:rsidRPr="00725AF5">
              <w:rPr>
                <w:b/>
                <w:bCs/>
                <w:color w:val="FF0000"/>
              </w:rPr>
              <w:t xml:space="preserve"> </w:t>
            </w:r>
            <w:r w:rsidR="005B51AE" w:rsidRPr="005B51AE">
              <w:rPr>
                <w:b/>
                <w:bCs/>
                <w:color w:val="FF0000"/>
              </w:rPr>
              <w:t>ALWAYS CHECK TO MAKE SURE THE PROVIDER IS PARTICIPATING IN THE UNIVERSITY’S CUSTOM NETWORK</w:t>
            </w:r>
          </w:p>
          <w:p w14:paraId="427EF34D" w14:textId="3EFFDC26" w:rsidR="00154B9C" w:rsidRPr="00725AF5" w:rsidRDefault="005B51AE" w:rsidP="005B51AE">
            <w:pPr>
              <w:pStyle w:val="TableTextCharCharChar1"/>
              <w:jc w:val="center"/>
              <w:rPr>
                <w:b/>
                <w:bCs/>
                <w:color w:val="FF0000"/>
              </w:rPr>
            </w:pPr>
            <w:r w:rsidRPr="005B51AE">
              <w:rPr>
                <w:b/>
                <w:bCs/>
                <w:color w:val="FF0000"/>
              </w:rPr>
              <w:t>NETWORK</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ADD20CB" w14:textId="7A3EBEEF"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7AF06A08" w14:textId="77777777" w:rsidR="005B51AE" w:rsidRPr="005B51AE" w:rsidRDefault="008E483F" w:rsidP="005B51AE">
            <w:pPr>
              <w:pStyle w:val="TableTextCharCharChar1"/>
              <w:jc w:val="center"/>
              <w:rPr>
                <w:b/>
                <w:bCs/>
                <w:color w:val="FF0000"/>
              </w:rPr>
            </w:pPr>
            <w:r w:rsidRPr="008E483F">
              <w:rPr>
                <w:b/>
                <w:bCs/>
                <w:color w:val="FF0000"/>
              </w:rPr>
              <w:t>ST LOUIS</w:t>
            </w:r>
            <w:r w:rsidR="00364F71" w:rsidRPr="00725AF5">
              <w:rPr>
                <w:b/>
                <w:bCs/>
                <w:color w:val="FF0000"/>
              </w:rPr>
              <w:t xml:space="preserve"> </w:t>
            </w:r>
            <w:r w:rsidR="005B51AE" w:rsidRPr="005B51AE">
              <w:rPr>
                <w:b/>
                <w:bCs/>
                <w:color w:val="FF0000"/>
              </w:rPr>
              <w:t>ALWAYS CHECK TO MAKE SURE THE PROVIDER IS PARTICIPATING IN THE UNIVERSITY’S CUSTOM NETWORK</w:t>
            </w:r>
          </w:p>
          <w:p w14:paraId="427EF350" w14:textId="7420B10F" w:rsidR="00154B9C" w:rsidRPr="00725AF5" w:rsidRDefault="005B51AE" w:rsidP="005B51AE">
            <w:pPr>
              <w:pStyle w:val="TableTextCharCharChar1"/>
              <w:jc w:val="center"/>
              <w:rPr>
                <w:b/>
                <w:bCs/>
                <w:color w:val="FF0000"/>
              </w:rPr>
            </w:pPr>
            <w:r w:rsidRPr="005B51AE">
              <w:rPr>
                <w:b/>
                <w:bCs/>
                <w:color w:val="FF0000"/>
              </w:rPr>
              <w:t>NETWORK</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r w:rsidR="005734B7" w:rsidRPr="00725AF5" w14:paraId="427EF35B"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49" w:name="Do_deductibles_apply_to_outofpocket"/>
            <w:r w:rsidRPr="00725AF5">
              <w:rPr>
                <w:b/>
                <w:bCs/>
                <w:color w:val="FF0000"/>
              </w:rPr>
              <w:t>Do deductibles apply to out-of-pocket?</w:t>
            </w:r>
            <w:bookmarkEnd w:id="49"/>
            <w:r w:rsidRPr="00725AF5">
              <w:rPr>
                <w:b/>
                <w:bCs/>
                <w:color w:val="FF0000"/>
              </w:rPr>
              <w:t xml:space="preserve"> </w:t>
            </w:r>
          </w:p>
          <w:p w14:paraId="427EF355" w14:textId="0FAAA4FC"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7" w14:textId="77777777" w:rsidR="005734B7" w:rsidRPr="00725AF5" w:rsidRDefault="005734B7">
            <w:pPr>
              <w:pStyle w:val="Heading5"/>
              <w:rPr>
                <w:bCs/>
                <w:color w:val="FF0000"/>
              </w:rPr>
            </w:pPr>
            <w:r w:rsidRPr="00725AF5">
              <w:rPr>
                <w:bCs/>
                <w:color w:val="FF0000"/>
              </w:rPr>
              <w:t>Not Applicable</w:t>
            </w:r>
          </w:p>
          <w:p w14:paraId="427EF358" w14:textId="77777777" w:rsidR="005734B7" w:rsidRPr="00725AF5"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68CED257" w:rsidR="005734B7" w:rsidRPr="00725AF5" w:rsidRDefault="005734B7" w:rsidP="00E97ED1">
            <w:pPr>
              <w:pStyle w:val="TableHeaderText"/>
              <w:rPr>
                <w:bCs/>
                <w:color w:val="FF0000"/>
              </w:rPr>
            </w:pPr>
            <w:r w:rsidRPr="00725AF5">
              <w:rPr>
                <w:b w:val="0"/>
                <w:color w:val="FF0000"/>
              </w:rPr>
              <w:t xml:space="preserve">Yes </w:t>
            </w:r>
          </w:p>
        </w:tc>
      </w:tr>
      <w:tr w:rsidR="00FF32A9" w:rsidRPr="00725AF5" w14:paraId="427EF364"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78DA2F96"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0" w:name="Outofpocket_Cross_Apply"/>
            <w:r w:rsidRPr="00725AF5">
              <w:rPr>
                <w:b/>
                <w:bCs/>
                <w:color w:val="FF0000"/>
              </w:rPr>
              <w:t>Out-of-pocket Cross Apply</w:t>
            </w:r>
            <w:bookmarkEnd w:id="50"/>
            <w:r w:rsidRPr="00725AF5">
              <w:rPr>
                <w:b/>
                <w:bCs/>
                <w:color w:val="FF0000"/>
              </w:rPr>
              <w:t xml:space="preserve"> </w:t>
            </w:r>
          </w:p>
          <w:p w14:paraId="427EF366" w14:textId="196E45A4"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8" w14:textId="0602573D" w:rsidR="00FF32A9" w:rsidRPr="00725AF5" w:rsidRDefault="00FF32A9">
            <w:pPr>
              <w:pStyle w:val="Heading5"/>
              <w:rPr>
                <w:bCs/>
                <w:color w:val="FF0000"/>
              </w:rPr>
            </w:pPr>
            <w:r w:rsidRPr="00725AF5">
              <w:rPr>
                <w:bCs/>
                <w:color w:val="FF0000"/>
              </w:rPr>
              <w:t>No</w:t>
            </w:r>
          </w:p>
          <w:p w14:paraId="427EF369" w14:textId="77777777" w:rsidR="00FF32A9" w:rsidRPr="00725AF5"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504E78C2" w:rsidR="00FF32A9" w:rsidRPr="00725AF5" w:rsidRDefault="00FF32A9" w:rsidP="00E97ED1">
            <w:pPr>
              <w:pStyle w:val="TableHeaderText"/>
              <w:rPr>
                <w:bCs/>
                <w:color w:val="FF0000"/>
              </w:rPr>
            </w:pPr>
            <w:r w:rsidRPr="00725AF5">
              <w:rPr>
                <w:b w:val="0"/>
                <w:color w:val="FF0000"/>
              </w:rPr>
              <w:t xml:space="preserve">No </w:t>
            </w:r>
          </w:p>
        </w:tc>
      </w:tr>
      <w:tr w:rsidR="00FF32A9" w:rsidRPr="00725AF5" w14:paraId="427EF374"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1" w:name="Inpatient_confinement_deductible_applies"/>
            <w:r w:rsidRPr="00725AF5">
              <w:rPr>
                <w:b/>
                <w:bCs/>
                <w:color w:val="FF0000"/>
              </w:rPr>
              <w:t xml:space="preserve">Inpatient confinement deductible applies to out-of-pocket  </w:t>
            </w:r>
          </w:p>
          <w:bookmarkEnd w:id="51"/>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7D"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2" w:name="Copay_Emergency_Apply_OOP"/>
            <w:r w:rsidRPr="00725AF5">
              <w:rPr>
                <w:b/>
                <w:bCs/>
                <w:color w:val="FF0000"/>
              </w:rPr>
              <w:t xml:space="preserve">Copay emergency room apply to out-of-pocket </w:t>
            </w:r>
          </w:p>
          <w:bookmarkEnd w:id="52"/>
          <w:p w14:paraId="427EF376" w14:textId="0ADFA00A"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0527149" w:rsidR="00FF32A9" w:rsidRPr="00725AF5" w:rsidRDefault="00FF32A9">
            <w:pPr>
              <w:pStyle w:val="TableHeaderText"/>
              <w:rPr>
                <w:b w:val="0"/>
                <w:color w:val="FF0000"/>
              </w:rPr>
            </w:pPr>
            <w:r w:rsidRPr="00725AF5">
              <w:rPr>
                <w:b w:val="0"/>
                <w:color w:val="FF0000"/>
              </w:rPr>
              <w:t xml:space="preserve">Yes </w:t>
            </w:r>
          </w:p>
          <w:p w14:paraId="427EF379"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14EC2AA5" w:rsidR="00FF32A9" w:rsidRPr="00725AF5" w:rsidRDefault="00FF32A9">
            <w:pPr>
              <w:pStyle w:val="TableHeaderText"/>
              <w:rPr>
                <w:b w:val="0"/>
                <w:color w:val="FF0000"/>
              </w:rPr>
            </w:pPr>
            <w:r w:rsidRPr="00725AF5">
              <w:rPr>
                <w:b w:val="0"/>
                <w:color w:val="FF0000"/>
              </w:rPr>
              <w:t xml:space="preserve">Yes </w:t>
            </w:r>
          </w:p>
        </w:tc>
      </w:tr>
      <w:tr w:rsidR="00FF32A9" w:rsidRPr="00725AF5" w14:paraId="427EF385"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3" w:name="Copay_office_apply_to_outofpocket"/>
            <w:r w:rsidRPr="00725AF5">
              <w:rPr>
                <w:b/>
                <w:bCs/>
                <w:color w:val="FF0000"/>
              </w:rPr>
              <w:t>Copay office apply to out-of-pocket</w:t>
            </w:r>
            <w:bookmarkEnd w:id="53"/>
            <w:r w:rsidRPr="00725AF5">
              <w:rPr>
                <w:b/>
                <w:bCs/>
                <w:color w:val="FF0000"/>
              </w:rPr>
              <w:t xml:space="preserve"> </w:t>
            </w:r>
          </w:p>
          <w:p w14:paraId="427EF37F" w14:textId="432CAD65"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751DD586"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4" w:name="Copay_Office_Premium_Apply_OOP"/>
            <w:r w:rsidRPr="00725AF5">
              <w:rPr>
                <w:b/>
                <w:bCs/>
                <w:color w:val="FF0000"/>
              </w:rPr>
              <w:t>Copay Premium Designated office apply to out-of-pocket</w:t>
            </w:r>
            <w:bookmarkEnd w:id="54"/>
          </w:p>
          <w:p w14:paraId="427EF387" w14:textId="0D526B75"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5" w:name="Copay_hospital_apply_to_outofpocket"/>
            <w:r w:rsidRPr="00725AF5">
              <w:rPr>
                <w:b/>
                <w:bCs/>
                <w:color w:val="FF0000"/>
              </w:rPr>
              <w:t>Copay hospital apply to out-of-pocket</w:t>
            </w:r>
            <w:bookmarkEnd w:id="55"/>
            <w:r w:rsidRPr="00725AF5">
              <w:rPr>
                <w:b/>
                <w:bCs/>
                <w:color w:val="FF0000"/>
              </w:rPr>
              <w:t xml:space="preserve"> </w:t>
            </w:r>
          </w:p>
          <w:p w14:paraId="427EF390" w14:textId="042C0CFE"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3" w14:textId="6AE04B47"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6" w:name="Copay_Hospital_Premium_Apply_OOP"/>
            <w:r w:rsidRPr="00725AF5">
              <w:rPr>
                <w:b/>
                <w:bCs/>
                <w:color w:val="FF0000"/>
              </w:rPr>
              <w:t>Copay Premium Designated hospital apply to out-of-pocket</w:t>
            </w:r>
            <w:bookmarkEnd w:id="56"/>
          </w:p>
          <w:p w14:paraId="427EF398" w14:textId="08F4CDD4"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3745DE">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7" w:name="Copay_Outpatient_Surgery_Apply_OOP"/>
            <w:r w:rsidRPr="00725AF5">
              <w:rPr>
                <w:b/>
                <w:bCs/>
                <w:color w:val="FF0000"/>
              </w:rPr>
              <w:t>Copay outpatient surgical facility apply to out-of-pocket</w:t>
            </w:r>
            <w:bookmarkEnd w:id="57"/>
          </w:p>
          <w:p w14:paraId="427EF3A1" w14:textId="1888064D"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4" w14:textId="6CE56883"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725AF5" w:rsidRDefault="00FF32A9" w:rsidP="003745DE">
            <w:pPr>
              <w:pStyle w:val="TableHeaderText"/>
              <w:rPr>
                <w:b w:val="0"/>
                <w:color w:val="FF0000"/>
              </w:rPr>
            </w:pPr>
            <w:r w:rsidRPr="00725AF5">
              <w:rPr>
                <w:b w:val="0"/>
                <w:color w:val="FF0000"/>
              </w:rPr>
              <w:t>Not Applicable</w:t>
            </w:r>
          </w:p>
          <w:p w14:paraId="427EF3A7" w14:textId="77777777" w:rsidR="00FF32A9" w:rsidRPr="00725AF5" w:rsidRDefault="00FF32A9">
            <w:pPr>
              <w:pStyle w:val="TableHeaderText"/>
              <w:rPr>
                <w:b w:val="0"/>
                <w:color w:val="FF0000"/>
              </w:rPr>
            </w:pPr>
          </w:p>
        </w:tc>
      </w:tr>
      <w:tr w:rsidR="00FF32A9" w:rsidRPr="00725AF5" w14:paraId="427EF3AF"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8" w:name="Copay_urgent_care_center_services_apply"/>
            <w:r w:rsidRPr="00725AF5">
              <w:rPr>
                <w:b/>
                <w:bCs/>
                <w:color w:val="FF0000"/>
              </w:rPr>
              <w:t>Copay urgent care center services apply to out-of-pocket</w:t>
            </w:r>
            <w:bookmarkEnd w:id="58"/>
          </w:p>
          <w:p w14:paraId="427EF3AA" w14:textId="46B2BA0E"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4BC26486"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04BDF912" w:rsidR="00FF32A9" w:rsidRPr="00725AF5" w:rsidRDefault="00FF32A9">
            <w:pPr>
              <w:pStyle w:val="TableHeaderText"/>
              <w:rPr>
                <w:b w:val="0"/>
                <w:color w:val="FF0000"/>
              </w:rPr>
            </w:pPr>
            <w:r w:rsidRPr="00725AF5">
              <w:rPr>
                <w:b w:val="0"/>
                <w:color w:val="FF0000"/>
              </w:rPr>
              <w:t xml:space="preserve">Yes </w:t>
            </w:r>
          </w:p>
        </w:tc>
      </w:tr>
      <w:tr w:rsidR="00FF32A9" w:rsidRPr="00725AF5" w14:paraId="427EF3B7"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59" w:name="Coinsurance_apply_to_out_of_pocket"/>
            <w:r w:rsidRPr="00725AF5">
              <w:rPr>
                <w:b/>
                <w:bCs/>
                <w:color w:val="FF0000"/>
              </w:rPr>
              <w:t>Coinsurance apply to out of pocket</w:t>
            </w:r>
            <w:bookmarkEnd w:id="59"/>
          </w:p>
          <w:p w14:paraId="427EF3B1" w14:textId="0708E2F6"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3" w14:textId="2ABBC5D5" w:rsidR="00FF32A9" w:rsidRPr="00725AF5" w:rsidRDefault="00FF32A9">
            <w:pPr>
              <w:pStyle w:val="TableHeaderText"/>
              <w:rPr>
                <w:b w:val="0"/>
                <w:color w:val="FF0000"/>
              </w:rPr>
            </w:pPr>
            <w:r w:rsidRPr="00725AF5">
              <w:rPr>
                <w:b w:val="0"/>
                <w:color w:val="FF0000"/>
              </w:rPr>
              <w:t xml:space="preserve">Yes </w:t>
            </w:r>
          </w:p>
          <w:p w14:paraId="427EF3B4"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31DBA4D8" w:rsidR="00FF32A9" w:rsidRPr="00725AF5" w:rsidRDefault="00FF32A9">
            <w:pPr>
              <w:pStyle w:val="TableHeaderText"/>
              <w:rPr>
                <w:b w:val="0"/>
                <w:color w:val="FF0000"/>
              </w:rPr>
            </w:pPr>
            <w:r w:rsidRPr="00725AF5">
              <w:rPr>
                <w:b w:val="0"/>
                <w:color w:val="FF0000"/>
              </w:rPr>
              <w:t xml:space="preserve">Yes </w:t>
            </w:r>
          </w:p>
        </w:tc>
      </w:tr>
      <w:tr w:rsidR="001C76B2" w:rsidRPr="00725AF5" w14:paraId="427EF3C0"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0837284B" w:rsidR="001C76B2" w:rsidRPr="00725AF5" w:rsidRDefault="00BE1261" w:rsidP="00D228C6">
            <w:pPr>
              <w:pStyle w:val="TableTextCharCharChar1"/>
              <w:rPr>
                <w:b/>
                <w:bCs/>
                <w:color w:val="FF0000"/>
                <w:szCs w:val="24"/>
              </w:rPr>
            </w:pPr>
            <w:bookmarkStart w:id="60" w:name="Out_of_Network_Reimbursement_Programs"/>
            <w:bookmarkStart w:id="61" w:name="OON_Reimbursement"/>
            <w:r w:rsidRPr="00F941B6">
              <w:rPr>
                <w:b/>
                <w:bCs/>
                <w:color w:val="FF0000"/>
                <w:szCs w:val="24"/>
              </w:rPr>
              <w:t>Out-of-Network Reimbursement Programs</w:t>
            </w:r>
            <w:bookmarkEnd w:id="60"/>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725AF5" w:rsidRDefault="001C76B2">
            <w:pPr>
              <w:spacing w:line="276" w:lineRule="auto"/>
              <w:rPr>
                <w:b/>
                <w:bCs/>
                <w:color w:val="FF0000"/>
                <w:sz w:val="24"/>
                <w:szCs w:val="24"/>
              </w:rPr>
            </w:pPr>
            <w:r w:rsidRPr="00725AF5">
              <w:rPr>
                <w:b/>
                <w:bCs/>
                <w:color w:val="FF0000"/>
                <w:sz w:val="24"/>
                <w:szCs w:val="24"/>
              </w:rPr>
              <w:t>What type of Reimbursement Policy does the plan have?</w:t>
            </w:r>
          </w:p>
          <w:p w14:paraId="541CA3A8" w14:textId="6DF8F844" w:rsidR="001C76B2" w:rsidRPr="00725AF5" w:rsidRDefault="001C76B2">
            <w:pPr>
              <w:spacing w:line="276" w:lineRule="auto"/>
              <w:rPr>
                <w:sz w:val="24"/>
                <w:szCs w:val="24"/>
              </w:rPr>
            </w:pPr>
            <w:r w:rsidRPr="00725AF5">
              <w:rPr>
                <w:color w:val="FF0000"/>
                <w:sz w:val="24"/>
                <w:szCs w:val="24"/>
              </w:rPr>
              <w:t xml:space="preserve">Maximum Non-Network Reimbursement </w:t>
            </w:r>
            <w:r w:rsidRPr="00725AF5">
              <w:rPr>
                <w:rStyle w:val="CSRViewStandardChar"/>
              </w:rPr>
              <w:t>Program (</w:t>
            </w:r>
            <w:r w:rsidRPr="00725AF5">
              <w:rPr>
                <w:color w:val="FF0000"/>
                <w:sz w:val="24"/>
                <w:szCs w:val="24"/>
              </w:rPr>
              <w:t>MNRP)</w:t>
            </w:r>
            <w:r w:rsidRPr="00725AF5">
              <w:rPr>
                <w:sz w:val="24"/>
                <w:szCs w:val="24"/>
              </w:rPr>
              <w:t xml:space="preserve"> </w:t>
            </w:r>
          </w:p>
          <w:p w14:paraId="69BF35ED" w14:textId="77777777" w:rsidR="001C76B2" w:rsidRPr="00725AF5" w:rsidRDefault="001C76B2">
            <w:pPr>
              <w:spacing w:line="276" w:lineRule="auto"/>
              <w:rPr>
                <w:b/>
                <w:bCs/>
                <w:color w:val="FF0000"/>
                <w:sz w:val="24"/>
                <w:szCs w:val="24"/>
              </w:rPr>
            </w:pPr>
          </w:p>
          <w:p w14:paraId="6784B364" w14:textId="77777777" w:rsidR="001C76B2" w:rsidRPr="00725AF5" w:rsidRDefault="001C76B2">
            <w:pPr>
              <w:spacing w:line="276" w:lineRule="auto"/>
              <w:rPr>
                <w:b/>
                <w:bCs/>
                <w:color w:val="FF0000"/>
                <w:sz w:val="24"/>
                <w:szCs w:val="24"/>
              </w:rPr>
            </w:pPr>
            <w:r w:rsidRPr="00725AF5">
              <w:rPr>
                <w:b/>
                <w:bCs/>
                <w:color w:val="FF0000"/>
                <w:sz w:val="24"/>
                <w:szCs w:val="24"/>
              </w:rPr>
              <w:t>How is the allowed amount determined?</w:t>
            </w:r>
          </w:p>
          <w:p w14:paraId="64737376" w14:textId="77777777" w:rsidR="001C76B2" w:rsidRPr="00725AF5" w:rsidRDefault="001C76B2">
            <w:pPr>
              <w:spacing w:line="276" w:lineRule="auto"/>
              <w:rPr>
                <w:color w:val="FF0000"/>
                <w:sz w:val="24"/>
                <w:szCs w:val="24"/>
              </w:rPr>
            </w:pPr>
            <w:r w:rsidRPr="00725AF5">
              <w:rPr>
                <w:b/>
                <w:color w:val="FF0000"/>
                <w:sz w:val="24"/>
                <w:szCs w:val="24"/>
              </w:rPr>
              <w:t>MNRP</w:t>
            </w:r>
            <w:r w:rsidRPr="00725AF5">
              <w:rPr>
                <w:color w:val="FF0000"/>
                <w:sz w:val="24"/>
                <w:szCs w:val="24"/>
              </w:rPr>
              <w:t xml:space="preserve"> </w:t>
            </w:r>
            <w:r w:rsidRPr="00725AF5">
              <w:rPr>
                <w:b/>
                <w:bCs/>
                <w:color w:val="FF00FF"/>
                <w:sz w:val="24"/>
                <w:szCs w:val="24"/>
              </w:rPr>
              <w:t xml:space="preserve"> </w:t>
            </w:r>
          </w:p>
          <w:p w14:paraId="3C215DA5" w14:textId="217FA491" w:rsidR="001C76B2" w:rsidRPr="00EA2295" w:rsidRDefault="001C76B2" w:rsidP="00D70FDB">
            <w:pPr>
              <w:pStyle w:val="ListParagraph"/>
              <w:numPr>
                <w:ilvl w:val="0"/>
                <w:numId w:val="27"/>
              </w:numPr>
              <w:overflowPunct w:val="0"/>
              <w:autoSpaceDE w:val="0"/>
              <w:autoSpaceDN w:val="0"/>
              <w:adjustRightInd w:val="0"/>
              <w:spacing w:after="0"/>
              <w:textAlignment w:val="baseline"/>
              <w:rPr>
                <w:rFonts w:ascii="Times New Roman" w:hAnsi="Times New Roman" w:cs="Times New Roman"/>
                <w:color w:val="FF0000"/>
                <w:sz w:val="24"/>
                <w:szCs w:val="24"/>
              </w:rPr>
            </w:pPr>
            <w:r w:rsidRPr="00725AF5">
              <w:rPr>
                <w:rFonts w:ascii="Times New Roman" w:hAnsi="Times New Roman" w:cs="Times New Roman"/>
                <w:b/>
                <w:bCs/>
                <w:color w:val="FF0000"/>
                <w:sz w:val="24"/>
                <w:szCs w:val="24"/>
              </w:rPr>
              <w:t>110%</w:t>
            </w:r>
            <w:r w:rsidRPr="00725AF5">
              <w:rPr>
                <w:rFonts w:ascii="Times New Roman" w:hAnsi="Times New Roman" w:cs="Times New Roman"/>
                <w:color w:val="FF0000"/>
                <w:sz w:val="24"/>
                <w:szCs w:val="24"/>
              </w:rPr>
              <w:t xml:space="preserve"> of the published rates allowed by the </w:t>
            </w:r>
            <w:r w:rsidRPr="00725AF5">
              <w:rPr>
                <w:rFonts w:ascii="Times New Roman" w:hAnsi="Times New Roman" w:cs="Times New Roman"/>
                <w:i/>
                <w:iCs/>
                <w:color w:val="FF0000"/>
                <w:sz w:val="24"/>
                <w:szCs w:val="24"/>
              </w:rPr>
              <w:t>Centers for Medicare and Medicaid Services (CMS)</w:t>
            </w:r>
            <w:r w:rsidRPr="00725AF5">
              <w:rPr>
                <w:rFonts w:ascii="Times New Roman" w:hAnsi="Times New Roman" w:cs="Times New Roman"/>
                <w:color w:val="FF0000"/>
                <w:sz w:val="24"/>
                <w:szCs w:val="24"/>
              </w:rPr>
              <w:t xml:space="preserve"> for the </w:t>
            </w:r>
            <w:r w:rsidRPr="00B94A72">
              <w:rPr>
                <w:rFonts w:ascii="Times New Roman" w:hAnsi="Times New Roman" w:cs="Times New Roman"/>
                <w:color w:val="FF0000"/>
                <w:sz w:val="24"/>
                <w:szCs w:val="24"/>
              </w:rPr>
              <w:t xml:space="preserve">same or similar service within the geographic market with the exception of: </w:t>
            </w:r>
          </w:p>
          <w:p w14:paraId="1C8FAF2A" w14:textId="77777777" w:rsidR="00EA59B7" w:rsidRPr="00EA59B7" w:rsidRDefault="00EA59B7" w:rsidP="00EA59B7">
            <w:pPr>
              <w:numPr>
                <w:ilvl w:val="0"/>
                <w:numId w:val="45"/>
              </w:numPr>
              <w:overflowPunct/>
              <w:autoSpaceDE/>
              <w:autoSpaceDN/>
              <w:adjustRightInd/>
              <w:ind w:left="360"/>
              <w:contextualSpacing/>
              <w:textAlignment w:val="auto"/>
              <w:rPr>
                <w:rFonts w:eastAsia="Calibri"/>
                <w:color w:val="FF0000"/>
                <w:sz w:val="24"/>
                <w:szCs w:val="24"/>
              </w:rPr>
            </w:pPr>
            <w:r w:rsidRPr="00EA59B7">
              <w:rPr>
                <w:rFonts w:eastAsia="Calibri"/>
                <w:color w:val="FF0000"/>
                <w:sz w:val="24"/>
                <w:szCs w:val="24"/>
              </w:rPr>
              <w:t xml:space="preserve">The allowed amount will default to </w:t>
            </w:r>
            <w:r w:rsidRPr="00EA59B7">
              <w:rPr>
                <w:rFonts w:eastAsia="Calibri"/>
                <w:b/>
                <w:color w:val="FF0000"/>
                <w:sz w:val="24"/>
                <w:szCs w:val="24"/>
              </w:rPr>
              <w:t>50%</w:t>
            </w:r>
            <w:r w:rsidRPr="00EA59B7">
              <w:rPr>
                <w:rFonts w:ascii="Verdana" w:eastAsia="Calibri" w:hAnsi="Verdana"/>
                <w:color w:val="000000"/>
                <w:sz w:val="24"/>
                <w:szCs w:val="24"/>
              </w:rPr>
              <w:t xml:space="preserve"> </w:t>
            </w:r>
            <w:r w:rsidRPr="00EA59B7">
              <w:rPr>
                <w:rFonts w:eastAsia="Calibri"/>
                <w:color w:val="FF0000"/>
                <w:sz w:val="24"/>
                <w:szCs w:val="24"/>
              </w:rPr>
              <w:t>of the provider's billed charges :</w:t>
            </w:r>
          </w:p>
          <w:p w14:paraId="4F3F8CB6" w14:textId="77777777" w:rsidR="00EA59B7" w:rsidRPr="00EA59B7" w:rsidRDefault="00EA59B7" w:rsidP="00EA59B7">
            <w:pPr>
              <w:numPr>
                <w:ilvl w:val="0"/>
                <w:numId w:val="46"/>
              </w:numPr>
              <w:overflowPunct/>
              <w:autoSpaceDE/>
              <w:autoSpaceDN/>
              <w:adjustRightInd/>
              <w:spacing w:after="200" w:line="276" w:lineRule="auto"/>
              <w:contextualSpacing/>
              <w:textAlignment w:val="auto"/>
              <w:rPr>
                <w:rFonts w:ascii="Verdana" w:eastAsia="Calibri" w:hAnsi="Verdana"/>
                <w:color w:val="FF0000"/>
                <w:sz w:val="24"/>
                <w:szCs w:val="24"/>
              </w:rPr>
            </w:pPr>
            <w:r w:rsidRPr="00EA59B7">
              <w:rPr>
                <w:rFonts w:eastAsia="Calibri"/>
                <w:color w:val="FF0000"/>
                <w:sz w:val="24"/>
                <w:szCs w:val="24"/>
              </w:rPr>
              <w:t xml:space="preserve">when a published rate is not available from CMS; and </w:t>
            </w:r>
          </w:p>
          <w:p w14:paraId="540613A2" w14:textId="77777777" w:rsidR="00EA59B7" w:rsidRPr="00EA59B7" w:rsidRDefault="00EA59B7" w:rsidP="00EA59B7">
            <w:pPr>
              <w:numPr>
                <w:ilvl w:val="0"/>
                <w:numId w:val="46"/>
              </w:numPr>
              <w:overflowPunct/>
              <w:autoSpaceDE/>
              <w:autoSpaceDN/>
              <w:adjustRightInd/>
              <w:spacing w:after="200" w:line="276" w:lineRule="auto"/>
              <w:contextualSpacing/>
              <w:textAlignment w:val="auto"/>
              <w:rPr>
                <w:rFonts w:ascii="Verdana" w:eastAsia="Calibri" w:hAnsi="Verdana"/>
                <w:color w:val="FF0000"/>
                <w:sz w:val="24"/>
                <w:szCs w:val="24"/>
              </w:rPr>
            </w:pPr>
            <w:r w:rsidRPr="00EA59B7">
              <w:rPr>
                <w:rFonts w:eastAsia="Calibri"/>
                <w:color w:val="FF0000"/>
                <w:sz w:val="24"/>
                <w:szCs w:val="24"/>
              </w:rPr>
              <w:t>gap methodology does not apply</w:t>
            </w:r>
          </w:p>
          <w:p w14:paraId="2DF37DA7" w14:textId="77777777" w:rsidR="001C76B2" w:rsidRPr="00725AF5" w:rsidRDefault="001C76B2">
            <w:pPr>
              <w:pStyle w:val="CSRView-Bullet1"/>
              <w:spacing w:line="276" w:lineRule="auto"/>
            </w:pPr>
            <w:r w:rsidRPr="00725AF5">
              <w:t xml:space="preserve">For Mental Health Services and Substance Use Disorder Services the Eligible Expense will be reduced by: </w:t>
            </w:r>
          </w:p>
          <w:p w14:paraId="712835F3" w14:textId="77777777" w:rsidR="001C76B2" w:rsidRPr="00725AF5" w:rsidRDefault="001C76B2" w:rsidP="00D70FDB">
            <w:pPr>
              <w:numPr>
                <w:ilvl w:val="0"/>
                <w:numId w:val="28"/>
              </w:numPr>
              <w:spacing w:after="200" w:line="276" w:lineRule="auto"/>
              <w:contextualSpacing/>
              <w:rPr>
                <w:color w:val="FF0000"/>
                <w:sz w:val="24"/>
                <w:szCs w:val="24"/>
              </w:rPr>
            </w:pPr>
            <w:r w:rsidRPr="00725AF5">
              <w:rPr>
                <w:b/>
                <w:bCs/>
                <w:color w:val="FF0000"/>
                <w:sz w:val="24"/>
                <w:szCs w:val="24"/>
              </w:rPr>
              <w:t>25%</w:t>
            </w:r>
            <w:r w:rsidRPr="00725AF5">
              <w:rPr>
                <w:color w:val="FF0000"/>
                <w:sz w:val="24"/>
                <w:szCs w:val="24"/>
              </w:rPr>
              <w:t xml:space="preserve"> for Covered Health Services provided by a psychologist </w:t>
            </w:r>
          </w:p>
          <w:p w14:paraId="2EAA93A7" w14:textId="77777777" w:rsidR="001C76B2" w:rsidRPr="00F941B6" w:rsidRDefault="001C76B2" w:rsidP="00D70FDB">
            <w:pPr>
              <w:numPr>
                <w:ilvl w:val="0"/>
                <w:numId w:val="28"/>
              </w:numPr>
              <w:spacing w:after="200" w:line="276" w:lineRule="auto"/>
              <w:contextualSpacing/>
              <w:rPr>
                <w:strike/>
                <w:color w:val="FF0000"/>
                <w:sz w:val="24"/>
                <w:szCs w:val="24"/>
              </w:rPr>
            </w:pPr>
            <w:r w:rsidRPr="00725AF5">
              <w:rPr>
                <w:b/>
                <w:bCs/>
                <w:color w:val="FF0000"/>
                <w:sz w:val="24"/>
                <w:szCs w:val="24"/>
              </w:rPr>
              <w:t>35%</w:t>
            </w:r>
            <w:r w:rsidRPr="00725AF5">
              <w:rPr>
                <w:color w:val="FF0000"/>
                <w:sz w:val="24"/>
                <w:szCs w:val="24"/>
              </w:rPr>
              <w:t xml:space="preserve"> for Covered Health Services provided by a masters level counselor.</w:t>
            </w:r>
          </w:p>
          <w:p w14:paraId="1957F6D5" w14:textId="77777777" w:rsidR="00BE1261" w:rsidRDefault="00BE1261" w:rsidP="00BE1261">
            <w:pPr>
              <w:spacing w:line="276" w:lineRule="auto"/>
              <w:rPr>
                <w:b/>
                <w:color w:val="FF0000"/>
                <w:highlight w:val="green"/>
              </w:rPr>
            </w:pPr>
          </w:p>
          <w:p w14:paraId="5EA5102F" w14:textId="77777777" w:rsidR="00BE1261" w:rsidRDefault="00BE1261" w:rsidP="00BE1261">
            <w:pPr>
              <w:spacing w:line="276" w:lineRule="auto"/>
              <w:rPr>
                <w:b/>
                <w:color w:val="FF0000"/>
                <w:highlight w:val="green"/>
              </w:rPr>
            </w:pPr>
          </w:p>
          <w:p w14:paraId="3480E120" w14:textId="77777777" w:rsidR="00BE1261" w:rsidRPr="00F941B6" w:rsidRDefault="00BE1261" w:rsidP="00BE1261">
            <w:pPr>
              <w:spacing w:line="276" w:lineRule="auto"/>
              <w:rPr>
                <w:b/>
                <w:color w:val="0000FF"/>
                <w:sz w:val="24"/>
                <w:szCs w:val="24"/>
              </w:rPr>
            </w:pPr>
            <w:r w:rsidRPr="00F941B6">
              <w:rPr>
                <w:b/>
                <w:color w:val="FF0000"/>
                <w:sz w:val="24"/>
                <w:szCs w:val="24"/>
              </w:rPr>
              <w:t>Shared Savings:</w:t>
            </w:r>
          </w:p>
          <w:p w14:paraId="491A7187" w14:textId="77777777" w:rsidR="00BE1261" w:rsidRPr="00F941B6" w:rsidRDefault="00BE1261" w:rsidP="00BE1261">
            <w:pPr>
              <w:pStyle w:val="TableText"/>
              <w:rPr>
                <w:b/>
                <w:color w:val="FF00FF"/>
                <w:szCs w:val="24"/>
              </w:rPr>
            </w:pPr>
            <w:r w:rsidRPr="00F941B6">
              <w:rPr>
                <w:b/>
                <w:color w:val="FF0000"/>
                <w:szCs w:val="24"/>
              </w:rPr>
              <w:t>No</w:t>
            </w:r>
            <w:r w:rsidRPr="00F941B6">
              <w:rPr>
                <w:b/>
                <w:color w:val="FF00FF"/>
                <w:szCs w:val="24"/>
              </w:rPr>
              <w:t xml:space="preserve"> </w:t>
            </w:r>
          </w:p>
          <w:p w14:paraId="1682306C" w14:textId="77777777" w:rsidR="00BE1261" w:rsidRPr="00F941B6" w:rsidRDefault="00BE1261" w:rsidP="00BE1261">
            <w:pPr>
              <w:pStyle w:val="TableText"/>
              <w:rPr>
                <w:b/>
                <w:color w:val="FF00FF"/>
                <w:szCs w:val="24"/>
              </w:rPr>
            </w:pPr>
          </w:p>
          <w:p w14:paraId="3F16B593" w14:textId="77777777" w:rsidR="00BE1261" w:rsidRPr="00F941B6" w:rsidRDefault="00BE1261" w:rsidP="00BE1261">
            <w:pPr>
              <w:spacing w:line="276" w:lineRule="auto"/>
              <w:rPr>
                <w:b/>
                <w:bCs/>
                <w:color w:val="FF00FF"/>
                <w:sz w:val="24"/>
                <w:szCs w:val="24"/>
              </w:rPr>
            </w:pPr>
          </w:p>
          <w:p w14:paraId="6540A370" w14:textId="77777777" w:rsidR="00BE1261" w:rsidRPr="00F941B6" w:rsidRDefault="00BE1261" w:rsidP="00BE1261">
            <w:pPr>
              <w:spacing w:line="276" w:lineRule="auto"/>
              <w:rPr>
                <w:b/>
                <w:bCs/>
                <w:color w:val="FF0000"/>
                <w:sz w:val="24"/>
                <w:szCs w:val="24"/>
              </w:rPr>
            </w:pPr>
            <w:r w:rsidRPr="00F941B6">
              <w:rPr>
                <w:b/>
                <w:bCs/>
                <w:color w:val="FF0000"/>
                <w:sz w:val="24"/>
                <w:szCs w:val="24"/>
              </w:rPr>
              <w:t>Facility R&amp;C:</w:t>
            </w:r>
          </w:p>
          <w:p w14:paraId="7BCAF41F" w14:textId="41841EB8" w:rsidR="00BE1261" w:rsidRPr="00F941B6" w:rsidRDefault="00BE1261" w:rsidP="00BE1261">
            <w:pPr>
              <w:pStyle w:val="TableTextCharCharChar1"/>
              <w:rPr>
                <w:color w:val="FF0000"/>
                <w:szCs w:val="24"/>
              </w:rPr>
            </w:pPr>
            <w:r w:rsidRPr="00F941B6">
              <w:rPr>
                <w:color w:val="FF0000"/>
                <w:szCs w:val="24"/>
              </w:rPr>
              <w:t>No</w:t>
            </w:r>
          </w:p>
          <w:p w14:paraId="60EF488E" w14:textId="77777777" w:rsidR="001C76B2" w:rsidRPr="00725AF5" w:rsidRDefault="001C76B2">
            <w:pPr>
              <w:spacing w:line="276" w:lineRule="auto"/>
              <w:rPr>
                <w:b/>
                <w:bCs/>
                <w:sz w:val="24"/>
                <w:szCs w:val="24"/>
              </w:rPr>
            </w:pPr>
          </w:p>
          <w:p w14:paraId="427EF3BF" w14:textId="77777777" w:rsidR="001C76B2" w:rsidRPr="00725AF5" w:rsidRDefault="001C76B2" w:rsidP="00E97ED1">
            <w:pPr>
              <w:spacing w:line="276" w:lineRule="auto"/>
              <w:rPr>
                <w:b/>
                <w:color w:val="0000FF"/>
                <w:szCs w:val="24"/>
              </w:rPr>
            </w:pPr>
          </w:p>
        </w:tc>
      </w:tr>
      <w:tr w:rsidR="00FF32A9" w:rsidRPr="00725AF5" w14:paraId="427EF3C9" w14:textId="77777777" w:rsidTr="00BE12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2" w:name="Extended_NonNetwork_Reimbursement_Progr"/>
            <w:r w:rsidRPr="00725AF5">
              <w:rPr>
                <w:b/>
                <w:bCs/>
                <w:color w:val="FF0000"/>
                <w:sz w:val="24"/>
                <w:szCs w:val="24"/>
              </w:rPr>
              <w:t>Extended Non-Network Reimbursement Program (ENRP)</w:t>
            </w:r>
          </w:p>
          <w:bookmarkEnd w:id="62"/>
          <w:p w14:paraId="427EF3C5" w14:textId="2008924E"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05A18390" w:rsidR="00FF32A9" w:rsidRPr="00725AF5" w:rsidRDefault="00FF32A9" w:rsidP="003610FD">
            <w:pPr>
              <w:jc w:val="cente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r w:rsidRPr="00725AF5">
        <w:t>&lt;!--section=Coinsurance--&gt;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772E0506"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053DC5">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3" w:name="Coinsurance"/>
      <w:r w:rsidRPr="00725AF5">
        <w:rPr>
          <w:b/>
          <w:bCs/>
          <w:color w:val="0000FF"/>
          <w:sz w:val="28"/>
        </w:rPr>
        <w:t>COINSURANCE</w:t>
      </w:r>
    </w:p>
    <w:bookmarkEnd w:id="63"/>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5B51A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874127E" w14:textId="542FE1AA" w:rsidR="008E483F" w:rsidRPr="008E483F" w:rsidRDefault="008E483F" w:rsidP="008E483F">
            <w:pPr>
              <w:pStyle w:val="TableTextCharCharChar1"/>
              <w:jc w:val="center"/>
              <w:rPr>
                <w:b/>
                <w:bCs/>
                <w:color w:val="000000"/>
              </w:rPr>
            </w:pPr>
            <w:r w:rsidRPr="008E483F">
              <w:rPr>
                <w:b/>
                <w:bCs/>
                <w:color w:val="000000"/>
              </w:rPr>
              <w:t xml:space="preserve">CUSTOM NETWORK PLAN – </w:t>
            </w:r>
          </w:p>
          <w:p w14:paraId="5E073AA0" w14:textId="77777777" w:rsidR="005B51AE" w:rsidRPr="005B51AE" w:rsidRDefault="008E483F" w:rsidP="005B51AE">
            <w:pPr>
              <w:pStyle w:val="TableTextCharCharChar1"/>
              <w:jc w:val="center"/>
              <w:rPr>
                <w:b/>
                <w:bCs/>
                <w:color w:val="000000"/>
              </w:rPr>
            </w:pPr>
            <w:r w:rsidRPr="008E483F">
              <w:rPr>
                <w:b/>
                <w:bCs/>
                <w:color w:val="000000"/>
              </w:rPr>
              <w:t>ST LOUIS</w:t>
            </w:r>
            <w:r w:rsidR="004949B3" w:rsidRPr="00725AF5">
              <w:rPr>
                <w:b/>
                <w:bCs/>
                <w:color w:val="000000"/>
              </w:rPr>
              <w:t xml:space="preserve"> </w:t>
            </w:r>
            <w:r w:rsidR="005B51AE">
              <w:rPr>
                <w:b/>
                <w:bCs/>
                <w:color w:val="000000"/>
              </w:rPr>
              <w:t xml:space="preserve"> </w:t>
            </w:r>
            <w:r w:rsidR="005B51AE" w:rsidRPr="005B51AE">
              <w:rPr>
                <w:b/>
                <w:bCs/>
                <w:color w:val="000000"/>
              </w:rPr>
              <w:t>ALWAYS CHECK TO MAKE SURE THE PROVIDER IS PARTICIPATING IN THE UNIVERSITY’S CUSTOM NETWORK</w:t>
            </w:r>
          </w:p>
          <w:p w14:paraId="427EF3D0" w14:textId="5660E9DC" w:rsidR="00154B9C" w:rsidRPr="00725AF5" w:rsidRDefault="005B51AE" w:rsidP="005B51AE">
            <w:pPr>
              <w:pStyle w:val="TableTextCharCharChar1"/>
              <w:jc w:val="center"/>
              <w:rPr>
                <w:b/>
                <w:bCs/>
                <w:color w:val="000000"/>
              </w:rPr>
            </w:pPr>
            <w:r w:rsidRPr="005B51AE">
              <w:rPr>
                <w:b/>
                <w:bCs/>
                <w:color w:val="000000"/>
              </w:rPr>
              <w:t>NETWORK</w:t>
            </w:r>
          </w:p>
          <w:p w14:paraId="427EF3D1" w14:textId="77777777" w:rsidR="00154B9C" w:rsidRPr="00725AF5" w:rsidRDefault="00154B9C">
            <w:pPr>
              <w:pStyle w:val="TableHeaderText"/>
              <w:rPr>
                <w:color w:val="000000"/>
              </w:rPr>
            </w:pPr>
            <w:r w:rsidRPr="00725AF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6979DA4F" w14:textId="7D6F28B6" w:rsidR="008E483F" w:rsidRPr="008E483F" w:rsidRDefault="008E483F" w:rsidP="008E483F">
            <w:pPr>
              <w:pStyle w:val="TableTextCharCharChar1"/>
              <w:jc w:val="center"/>
              <w:rPr>
                <w:b/>
                <w:bCs/>
                <w:color w:val="000000"/>
              </w:rPr>
            </w:pPr>
            <w:r w:rsidRPr="008E483F">
              <w:rPr>
                <w:b/>
                <w:bCs/>
                <w:color w:val="000000"/>
              </w:rPr>
              <w:t xml:space="preserve">CUSTOM NETWORK PLAN – </w:t>
            </w:r>
          </w:p>
          <w:p w14:paraId="3799D5CF" w14:textId="77777777" w:rsidR="005B51AE" w:rsidRPr="005B51AE" w:rsidRDefault="008E483F" w:rsidP="005B51AE">
            <w:pPr>
              <w:pStyle w:val="TableTextCharCharChar1"/>
              <w:jc w:val="center"/>
              <w:rPr>
                <w:b/>
                <w:bCs/>
                <w:color w:val="000000"/>
              </w:rPr>
            </w:pPr>
            <w:r w:rsidRPr="008E483F">
              <w:rPr>
                <w:b/>
                <w:bCs/>
                <w:color w:val="000000"/>
              </w:rPr>
              <w:t>ST LOUIS</w:t>
            </w:r>
            <w:r w:rsidR="00D0176A" w:rsidRPr="00725AF5">
              <w:rPr>
                <w:b/>
                <w:bCs/>
                <w:color w:val="000000"/>
              </w:rPr>
              <w:t xml:space="preserve"> </w:t>
            </w:r>
            <w:r w:rsidR="005B51AE" w:rsidRPr="005B51AE">
              <w:rPr>
                <w:b/>
                <w:bCs/>
                <w:color w:val="000000"/>
              </w:rPr>
              <w:t>ALWAYS CHECK TO MAKE SURE THE PROVIDER IS PARTICIPATING IN THE UNIVERSITY’S CUSTOM NETWORK</w:t>
            </w:r>
          </w:p>
          <w:p w14:paraId="427EF3D2" w14:textId="23AC3567" w:rsidR="00154B9C" w:rsidRPr="00725AF5" w:rsidRDefault="005B51AE" w:rsidP="005B51AE">
            <w:pPr>
              <w:pStyle w:val="TableTextCharCharChar1"/>
              <w:jc w:val="center"/>
              <w:rPr>
                <w:b/>
                <w:bCs/>
                <w:color w:val="000000"/>
              </w:rPr>
            </w:pPr>
            <w:r w:rsidRPr="005B51AE">
              <w:rPr>
                <w:b/>
                <w:bCs/>
                <w:color w:val="000000"/>
              </w:rPr>
              <w:t>NETWORK</w:t>
            </w:r>
            <w:r>
              <w:rPr>
                <w:b/>
                <w:bCs/>
                <w:color w:val="000000"/>
              </w:rPr>
              <w:t xml:space="preserve"> </w:t>
            </w:r>
          </w:p>
          <w:p w14:paraId="427EF3D3" w14:textId="77777777" w:rsidR="00154B9C" w:rsidRPr="00725AF5" w:rsidRDefault="00154B9C">
            <w:pPr>
              <w:pStyle w:val="TableHeaderText"/>
              <w:rPr>
                <w:color w:val="000000"/>
              </w:rPr>
            </w:pPr>
            <w:r w:rsidRPr="00725AF5">
              <w:rPr>
                <w:color w:val="000000"/>
              </w:rPr>
              <w:t xml:space="preserve">NON-NETWORK </w:t>
            </w:r>
          </w:p>
        </w:tc>
      </w:tr>
      <w:tr w:rsidR="00C6725E" w:rsidRPr="00725AF5" w14:paraId="427EF3F3"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4" w:name="Patient_Protection_and_Affordable_Care_A"/>
            <w:r w:rsidRPr="00725AF5">
              <w:rPr>
                <w:b/>
              </w:rPr>
              <w:t>Patient Protection and Affordable Care Act (PPACA)</w:t>
            </w:r>
            <w:bookmarkEnd w:id="64"/>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rsidP="00101C8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67468DF3" w:rsidR="00C6725E" w:rsidRPr="00725AF5" w:rsidRDefault="00C6725E" w:rsidP="00C6725E">
            <w:pPr>
              <w:pStyle w:val="TableText"/>
              <w:rPr>
                <w:color w:val="000000"/>
              </w:rPr>
            </w:pPr>
            <w:r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18C08968" w:rsidR="00C6725E" w:rsidRPr="00725AF5" w:rsidRDefault="00C6725E" w:rsidP="00C6725E">
            <w:pPr>
              <w:pStyle w:val="TableTextCharCharChar1"/>
              <w:numPr>
                <w:ilvl w:val="12"/>
                <w:numId w:val="0"/>
              </w:numPr>
              <w:rPr>
                <w:b/>
                <w:color w:val="FF00FF"/>
              </w:rPr>
            </w:pPr>
            <w:r w:rsidRPr="00725AF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725AF5" w:rsidRDefault="000B6DA6" w:rsidP="00C6725E">
            <w:pPr>
              <w:pStyle w:val="TableTextCharCharChar1"/>
              <w:numPr>
                <w:ilvl w:val="12"/>
                <w:numId w:val="0"/>
              </w:numPr>
              <w:rPr>
                <w:b/>
                <w:color w:val="FF00FF"/>
              </w:rPr>
            </w:pPr>
          </w:p>
          <w:p w14:paraId="427EF3F2" w14:textId="77777777" w:rsidR="000B6DA6" w:rsidRPr="00725AF5" w:rsidRDefault="000B6DA6" w:rsidP="00E97ED1">
            <w:pPr>
              <w:pStyle w:val="TableText"/>
            </w:pPr>
          </w:p>
        </w:tc>
      </w:tr>
      <w:tr w:rsidR="00D228C6" w:rsidRPr="00725AF5" w14:paraId="0D11173E"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5" w:name="Allowed_Amount_aka_Eligible_Expenses"/>
            <w:r w:rsidRPr="00725AF5">
              <w:rPr>
                <w:sz w:val="24"/>
              </w:rPr>
              <w:t xml:space="preserve">Allowed Amount  </w:t>
            </w:r>
            <w:bookmarkEnd w:id="65"/>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396C894E"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5" w14:textId="40546444" w:rsidR="00622AE1" w:rsidRPr="00725AF5" w:rsidRDefault="003C3DFE" w:rsidP="00622AE1">
            <w:pPr>
              <w:pStyle w:val="TableTextCharCharChar1"/>
              <w:numPr>
                <w:ilvl w:val="12"/>
                <w:numId w:val="0"/>
              </w:numPr>
              <w:rPr>
                <w:b/>
                <w:color w:val="000000"/>
              </w:rPr>
            </w:pPr>
            <w:r>
              <w:rPr>
                <w:b/>
                <w:color w:val="0000FF"/>
              </w:rPr>
              <w:t>100%</w:t>
            </w:r>
            <w:r w:rsidR="00622AE1" w:rsidRPr="00725AF5">
              <w:rPr>
                <w:b/>
                <w:color w:val="000000"/>
              </w:rPr>
              <w:t xml:space="preserve"> </w:t>
            </w:r>
            <w:r w:rsidR="00622AE1" w:rsidRPr="00725AF5">
              <w:rPr>
                <w:color w:val="000000"/>
              </w:rPr>
              <w:t>of eligible expenses until Out-of-Pocket is reached</w:t>
            </w:r>
            <w:r w:rsidR="00622AE1" w:rsidRPr="00725AF5">
              <w:t>.</w:t>
            </w:r>
          </w:p>
          <w:p w14:paraId="427EF407" w14:textId="77777777" w:rsidR="00154B9C" w:rsidRPr="00725AF5" w:rsidRDefault="00154B9C">
            <w:pPr>
              <w:pStyle w:val="TableTextCharCharChar1"/>
              <w:numPr>
                <w:ilvl w:val="12"/>
                <w:numId w:val="0"/>
              </w:numPr>
              <w:rPr>
                <w:color w:val="000000"/>
              </w:rPr>
            </w:pPr>
          </w:p>
          <w:p w14:paraId="427EF40B" w14:textId="77777777" w:rsidR="00154B9C" w:rsidRPr="00725AF5" w:rsidRDefault="00154B9C" w:rsidP="00101C86">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20BC919F" w:rsidR="00154B9C" w:rsidRPr="00725AF5" w:rsidRDefault="009D6420">
            <w:pPr>
              <w:pStyle w:val="TableTextCharCharChar1"/>
              <w:numPr>
                <w:ilvl w:val="12"/>
                <w:numId w:val="0"/>
              </w:numPr>
              <w:rPr>
                <w:b/>
                <w:color w:val="000000"/>
              </w:rPr>
            </w:pPr>
            <w:r>
              <w:rPr>
                <w:b/>
                <w:color w:val="0000FF"/>
              </w:rPr>
              <w:t>70%</w:t>
            </w:r>
            <w:r w:rsidR="00154B9C"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A" w14:textId="77777777" w:rsidR="00154B9C" w:rsidRPr="00725AF5" w:rsidRDefault="00154B9C" w:rsidP="00101C86">
            <w:pPr>
              <w:pStyle w:val="TableTextCharCharChar1"/>
              <w:numPr>
                <w:ilvl w:val="12"/>
                <w:numId w:val="0"/>
              </w:numPr>
              <w:rPr>
                <w:b/>
                <w:color w:val="000000"/>
              </w:rPr>
            </w:pPr>
          </w:p>
        </w:tc>
      </w:tr>
      <w:tr w:rsidR="00550CA7" w:rsidRPr="00725AF5" w14:paraId="427EF428"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6" w:name="Copayment"/>
            <w:r w:rsidRPr="00725AF5">
              <w:rPr>
                <w:b/>
              </w:rPr>
              <w:t>Copayment</w:t>
            </w:r>
            <w:bookmarkEnd w:id="66"/>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r w:rsidRPr="00725AF5">
        <w:t>&lt;!--ID=CSR--&gt;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12"/>
        <w:gridCol w:w="140"/>
        <w:gridCol w:w="2952"/>
      </w:tblGrid>
      <w:tr w:rsidR="00154B9C" w:rsidRPr="00725AF5" w14:paraId="427EF465"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gridSpan w:val="2"/>
            <w:tcBorders>
              <w:top w:val="single" w:sz="6" w:space="0" w:color="auto"/>
              <w:left w:val="single" w:sz="6" w:space="0" w:color="auto"/>
              <w:bottom w:val="single" w:sz="6" w:space="0" w:color="auto"/>
              <w:right w:val="single" w:sz="6" w:space="0" w:color="auto"/>
            </w:tcBorders>
            <w:shd w:val="pct5" w:color="auto" w:fill="FFFFFF"/>
          </w:tcPr>
          <w:p w14:paraId="4A78DDDB" w14:textId="2C79CD6C"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56C12677" w14:textId="77777777" w:rsidR="005B51AE" w:rsidRPr="005B51AE" w:rsidRDefault="008E483F" w:rsidP="005B51AE">
            <w:pPr>
              <w:pStyle w:val="TableTextCharCharChar1"/>
              <w:jc w:val="center"/>
              <w:rPr>
                <w:b/>
                <w:bCs/>
                <w:color w:val="FF0000"/>
              </w:rPr>
            </w:pPr>
            <w:r w:rsidRPr="008E483F">
              <w:rPr>
                <w:b/>
                <w:bCs/>
                <w:color w:val="FF0000"/>
              </w:rPr>
              <w:t>ST LOUIS</w:t>
            </w:r>
            <w:r w:rsidR="00ED5980" w:rsidRPr="00725AF5">
              <w:rPr>
                <w:b/>
                <w:bCs/>
                <w:color w:val="FF0000"/>
              </w:rPr>
              <w:t xml:space="preserve"> </w:t>
            </w:r>
            <w:r w:rsidR="005B51AE" w:rsidRPr="005B51AE">
              <w:rPr>
                <w:b/>
                <w:bCs/>
                <w:color w:val="FF0000"/>
              </w:rPr>
              <w:t>ALWAYS CHECK TO MAKE SURE THE PROVIDER IS PARTICIPATING IN THE UNIVERSITY’S CUSTOM NETWORK</w:t>
            </w:r>
          </w:p>
          <w:p w14:paraId="427EF461" w14:textId="4AED798C" w:rsidR="00154B9C" w:rsidRPr="00725AF5" w:rsidRDefault="005B51AE" w:rsidP="005B51AE">
            <w:pPr>
              <w:pStyle w:val="TableTextCharCharChar1"/>
              <w:jc w:val="center"/>
              <w:rPr>
                <w:b/>
                <w:bCs/>
                <w:color w:val="FF0000"/>
              </w:rPr>
            </w:pPr>
            <w:r w:rsidRPr="005B51AE">
              <w:rPr>
                <w:b/>
                <w:bCs/>
                <w:color w:val="FF0000"/>
              </w:rPr>
              <w:t>NETWORK</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A297156" w14:textId="57CA7316"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7D421E1F" w14:textId="77777777" w:rsidR="005B51AE" w:rsidRPr="005B51AE" w:rsidRDefault="008E483F" w:rsidP="005B51AE">
            <w:pPr>
              <w:pStyle w:val="TableTextCharCharChar1"/>
              <w:jc w:val="center"/>
              <w:rPr>
                <w:b/>
                <w:bCs/>
                <w:color w:val="FF0000"/>
              </w:rPr>
            </w:pPr>
            <w:r w:rsidRPr="008E483F">
              <w:rPr>
                <w:b/>
                <w:bCs/>
                <w:color w:val="FF0000"/>
              </w:rPr>
              <w:t>ST LOUIS</w:t>
            </w:r>
            <w:r w:rsidR="00ED5980" w:rsidRPr="00725AF5">
              <w:rPr>
                <w:b/>
                <w:bCs/>
                <w:color w:val="FF0000"/>
              </w:rPr>
              <w:t xml:space="preserve"> </w:t>
            </w:r>
            <w:r w:rsidR="005B51AE" w:rsidRPr="005B51AE">
              <w:rPr>
                <w:b/>
                <w:bCs/>
                <w:color w:val="FF0000"/>
              </w:rPr>
              <w:t>ALWAYS CHECK TO MAKE SURE THE PROVIDER IS PARTICIPATING IN THE UNIVERSITY’S CUSTOM NETWORK</w:t>
            </w:r>
          </w:p>
          <w:p w14:paraId="427EF463" w14:textId="6C8A8DEF" w:rsidR="00154B9C" w:rsidRPr="00725AF5" w:rsidRDefault="005B51AE" w:rsidP="005B51AE">
            <w:pPr>
              <w:pStyle w:val="TableTextCharCharChar1"/>
              <w:jc w:val="center"/>
              <w:rPr>
                <w:b/>
                <w:bCs/>
                <w:color w:val="FF0000"/>
              </w:rPr>
            </w:pPr>
            <w:r w:rsidRPr="005B51AE">
              <w:rPr>
                <w:b/>
                <w:bCs/>
                <w:color w:val="FF0000"/>
              </w:rPr>
              <w:t>NETWORK</w:t>
            </w:r>
          </w:p>
          <w:p w14:paraId="427EF464" w14:textId="77777777" w:rsidR="00154B9C" w:rsidRPr="00725AF5" w:rsidRDefault="00154B9C">
            <w:pPr>
              <w:pStyle w:val="TableHeaderText"/>
              <w:rPr>
                <w:color w:val="FF0000"/>
              </w:rPr>
            </w:pPr>
            <w:r w:rsidRPr="00725AF5">
              <w:rPr>
                <w:color w:val="FF0000"/>
              </w:rPr>
              <w:t xml:space="preserve">NON-NETWORK </w:t>
            </w:r>
          </w:p>
        </w:tc>
      </w:tr>
      <w:tr w:rsidR="00B84637" w:rsidRPr="004739AE" w14:paraId="726896ED" w14:textId="77777777" w:rsidTr="00200231">
        <w:tc>
          <w:tcPr>
            <w:tcW w:w="2952" w:type="dxa"/>
            <w:tcBorders>
              <w:top w:val="single" w:sz="6" w:space="0" w:color="auto"/>
              <w:left w:val="single" w:sz="6" w:space="0" w:color="auto"/>
              <w:bottom w:val="single" w:sz="6" w:space="0" w:color="auto"/>
              <w:right w:val="single" w:sz="6" w:space="0" w:color="auto"/>
            </w:tcBorders>
            <w:shd w:val="pct5" w:color="auto" w:fill="FFFFFF"/>
          </w:tcPr>
          <w:p w14:paraId="10DC22AD" w14:textId="77777777" w:rsidR="00B84637" w:rsidRPr="004739AE" w:rsidRDefault="00B84637" w:rsidP="00B84637">
            <w:pPr>
              <w:pStyle w:val="TableTextCharCharChar1"/>
              <w:rPr>
                <w:b/>
                <w:color w:val="FF0000"/>
              </w:rPr>
            </w:pPr>
            <w:bookmarkStart w:id="67" w:name="CSP_GSP_Information"/>
            <w:r w:rsidRPr="00D64C7C">
              <w:rPr>
                <w:b/>
                <w:color w:val="FF0000"/>
              </w:rPr>
              <w:t>CSP/GSP Information</w:t>
            </w:r>
            <w:bookmarkEnd w:id="6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14:paraId="682B0A95" w14:textId="77777777" w:rsidR="00B84637" w:rsidRDefault="00B84637" w:rsidP="00B84637">
            <w:pPr>
              <w:overflowPunct/>
              <w:textAlignment w:val="auto"/>
              <w:rPr>
                <w:color w:val="FF0000"/>
                <w:sz w:val="24"/>
                <w:szCs w:val="24"/>
              </w:rPr>
            </w:pPr>
            <w:r w:rsidRPr="005B6FB3">
              <w:rPr>
                <w:color w:val="FF0000"/>
                <w:sz w:val="24"/>
                <w:szCs w:val="24"/>
              </w:rPr>
              <w:t xml:space="preserve">This group uses a CUSTOM NETWORK, ALWAYS CHECK TO MAKE SURE THE PROVIDER IS PARTICIPATING IN THE UNIVERSITY’S CUSTOM NETWORK. The Custom Network Directory can be found in Mycoach. Agents please review the plan’s alert located on the summary tab/message center in ISET. </w:t>
            </w:r>
          </w:p>
          <w:p w14:paraId="5641D7C2" w14:textId="77777777" w:rsidR="00B84637" w:rsidRDefault="00B84637" w:rsidP="00B84637">
            <w:pPr>
              <w:overflowPunct/>
              <w:textAlignment w:val="auto"/>
              <w:rPr>
                <w:color w:val="FF0000"/>
                <w:sz w:val="24"/>
                <w:szCs w:val="24"/>
              </w:rPr>
            </w:pPr>
          </w:p>
          <w:p w14:paraId="38963C2F" w14:textId="77777777" w:rsidR="00297A32" w:rsidRPr="00297A32" w:rsidRDefault="00297A32" w:rsidP="00297A32">
            <w:pPr>
              <w:overflowPunct/>
              <w:textAlignment w:val="auto"/>
              <w:rPr>
                <w:color w:val="FF0000"/>
                <w:sz w:val="24"/>
                <w:szCs w:val="24"/>
              </w:rPr>
            </w:pPr>
            <w:r w:rsidRPr="00297A32">
              <w:rPr>
                <w:color w:val="FF0000"/>
                <w:sz w:val="24"/>
                <w:szCs w:val="24"/>
              </w:rPr>
              <w:t>Medical</w:t>
            </w:r>
          </w:p>
          <w:p w14:paraId="768FA49F" w14:textId="77777777" w:rsidR="00297A32" w:rsidRPr="00297A32" w:rsidRDefault="00297A32" w:rsidP="00297A32">
            <w:pPr>
              <w:overflowPunct/>
              <w:textAlignment w:val="auto"/>
              <w:rPr>
                <w:color w:val="FF0000"/>
                <w:sz w:val="24"/>
                <w:szCs w:val="24"/>
              </w:rPr>
            </w:pPr>
            <w:r w:rsidRPr="00297A32">
              <w:rPr>
                <w:color w:val="FF0000"/>
                <w:sz w:val="24"/>
                <w:szCs w:val="24"/>
              </w:rPr>
              <w:t>IPA: 942</w:t>
            </w:r>
          </w:p>
          <w:p w14:paraId="7FAB67E3" w14:textId="77777777" w:rsidR="00297A32" w:rsidRPr="00297A32" w:rsidRDefault="00297A32" w:rsidP="00297A32">
            <w:pPr>
              <w:overflowPunct/>
              <w:textAlignment w:val="auto"/>
              <w:rPr>
                <w:color w:val="FF0000"/>
                <w:sz w:val="24"/>
                <w:szCs w:val="24"/>
              </w:rPr>
            </w:pPr>
            <w:r w:rsidRPr="00297A32">
              <w:rPr>
                <w:color w:val="FF0000"/>
                <w:sz w:val="24"/>
                <w:szCs w:val="24"/>
              </w:rPr>
              <w:t>GTN: C636</w:t>
            </w:r>
          </w:p>
          <w:p w14:paraId="6DBD6087" w14:textId="77777777" w:rsidR="00297A32" w:rsidRPr="00297A32" w:rsidRDefault="00297A32" w:rsidP="00297A32">
            <w:pPr>
              <w:overflowPunct/>
              <w:textAlignment w:val="auto"/>
              <w:rPr>
                <w:color w:val="FF0000"/>
                <w:sz w:val="24"/>
                <w:szCs w:val="24"/>
              </w:rPr>
            </w:pPr>
            <w:r w:rsidRPr="00297A32">
              <w:rPr>
                <w:color w:val="FF0000"/>
                <w:sz w:val="24"/>
                <w:szCs w:val="24"/>
              </w:rPr>
              <w:t>Product: C2</w:t>
            </w:r>
          </w:p>
          <w:p w14:paraId="0C5E0E2F" w14:textId="77777777" w:rsidR="00B84637" w:rsidRDefault="00297A32" w:rsidP="00297A32">
            <w:pPr>
              <w:pStyle w:val="TableTextCharCharChar1"/>
              <w:rPr>
                <w:color w:val="FF0000"/>
                <w:szCs w:val="24"/>
              </w:rPr>
            </w:pPr>
            <w:r w:rsidRPr="00297A32">
              <w:rPr>
                <w:color w:val="FF0000"/>
                <w:szCs w:val="24"/>
              </w:rPr>
              <w:t>Markets: 24508,24509,24510,24511,24512</w:t>
            </w:r>
          </w:p>
          <w:p w14:paraId="0F52D899" w14:textId="77777777" w:rsidR="00642611" w:rsidRDefault="00642611" w:rsidP="00297A32">
            <w:pPr>
              <w:pStyle w:val="TableTextCharCharChar1"/>
              <w:rPr>
                <w:color w:val="FF0000"/>
                <w:szCs w:val="24"/>
              </w:rPr>
            </w:pPr>
          </w:p>
          <w:p w14:paraId="1DA5883F" w14:textId="57297561" w:rsidR="00642611" w:rsidRPr="004739AE" w:rsidRDefault="00642611" w:rsidP="00297A32">
            <w:pPr>
              <w:pStyle w:val="TableTextCharCharChar1"/>
              <w:rPr>
                <w:color w:val="FF0000"/>
              </w:rPr>
            </w:pPr>
            <w:r>
              <w:rPr>
                <w:color w:val="FF0000"/>
              </w:rPr>
              <w:t>The CSP/GSP does not apply to mental health/substance abuse claims.</w:t>
            </w:r>
          </w:p>
        </w:tc>
      </w:tr>
      <w:tr w:rsidR="00B84637" w:rsidRPr="004739AE" w14:paraId="1F255A8C" w14:textId="77777777" w:rsidTr="00200231">
        <w:tc>
          <w:tcPr>
            <w:tcW w:w="2952" w:type="dxa"/>
            <w:tcBorders>
              <w:top w:val="single" w:sz="6" w:space="0" w:color="auto"/>
              <w:left w:val="single" w:sz="6" w:space="0" w:color="auto"/>
              <w:bottom w:val="single" w:sz="6" w:space="0" w:color="auto"/>
              <w:right w:val="single" w:sz="6" w:space="0" w:color="auto"/>
            </w:tcBorders>
            <w:shd w:val="pct5" w:color="auto" w:fill="FFFFFF"/>
          </w:tcPr>
          <w:p w14:paraId="3172EB39" w14:textId="77777777" w:rsidR="00B84637" w:rsidRPr="004739AE" w:rsidRDefault="00B84637" w:rsidP="00B84637">
            <w:pPr>
              <w:pStyle w:val="TableTextCharCharChar1"/>
              <w:rPr>
                <w:b/>
                <w:color w:val="FF0000"/>
              </w:rPr>
            </w:pPr>
            <w:r w:rsidRPr="004739AE">
              <w:rPr>
                <w:b/>
                <w:color w:val="FF0000"/>
              </w:rPr>
              <w:t>None</w:t>
            </w:r>
          </w:p>
        </w:tc>
        <w:tc>
          <w:tcPr>
            <w:tcW w:w="2812" w:type="dxa"/>
            <w:tcBorders>
              <w:top w:val="single" w:sz="6" w:space="0" w:color="auto"/>
              <w:left w:val="single" w:sz="6" w:space="0" w:color="auto"/>
              <w:bottom w:val="single" w:sz="6" w:space="0" w:color="auto"/>
              <w:right w:val="single" w:sz="6" w:space="0" w:color="auto"/>
            </w:tcBorders>
            <w:shd w:val="pct5" w:color="auto" w:fill="FFFFFF"/>
          </w:tcPr>
          <w:p w14:paraId="20B6BD8E" w14:textId="77777777" w:rsidR="00B84637" w:rsidRPr="004739AE" w:rsidRDefault="00B84637" w:rsidP="00B84637">
            <w:pPr>
              <w:pStyle w:val="TableTextCharCharChar1"/>
              <w:rPr>
                <w:color w:val="FF0000"/>
              </w:rPr>
            </w:pPr>
          </w:p>
        </w:tc>
        <w:tc>
          <w:tcPr>
            <w:tcW w:w="3092" w:type="dxa"/>
            <w:gridSpan w:val="2"/>
            <w:tcBorders>
              <w:top w:val="single" w:sz="6" w:space="0" w:color="auto"/>
              <w:left w:val="single" w:sz="6" w:space="0" w:color="auto"/>
              <w:bottom w:val="single" w:sz="6" w:space="0" w:color="auto"/>
              <w:right w:val="single" w:sz="6" w:space="0" w:color="auto"/>
            </w:tcBorders>
            <w:shd w:val="pct5" w:color="auto" w:fill="FFFFFF"/>
          </w:tcPr>
          <w:p w14:paraId="1D92ADE1" w14:textId="77777777" w:rsidR="00B84637" w:rsidRPr="004739AE" w:rsidRDefault="00B84637" w:rsidP="00B84637">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r w:rsidRPr="00725AF5">
        <w:t>&lt;!--section=Flexible_Spending_Account--&gt;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3B83AADF"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053DC5">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8" w:name="Flexible_Spending_Account"/>
      <w:r w:rsidRPr="00725AF5">
        <w:rPr>
          <w:b/>
          <w:bCs/>
          <w:color w:val="0000FF"/>
          <w:sz w:val="28"/>
        </w:rPr>
        <w:t>FLEXIBLE SPENDING ACCOUNT</w:t>
      </w:r>
    </w:p>
    <w:bookmarkEnd w:id="68"/>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rsidTr="005B51A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3AB8DD0F" w14:textId="0A06FAAA" w:rsidR="008E483F" w:rsidRPr="008E483F" w:rsidRDefault="008E483F" w:rsidP="008E483F">
            <w:pPr>
              <w:pStyle w:val="TableTextCharCharChar1"/>
              <w:jc w:val="center"/>
              <w:rPr>
                <w:b/>
                <w:bCs/>
                <w:color w:val="000000"/>
              </w:rPr>
            </w:pPr>
            <w:r w:rsidRPr="008E483F">
              <w:rPr>
                <w:b/>
                <w:bCs/>
                <w:color w:val="000000"/>
              </w:rPr>
              <w:t xml:space="preserve">CUSTOM NETWORK PLAN – </w:t>
            </w:r>
          </w:p>
          <w:p w14:paraId="72676649" w14:textId="77777777" w:rsidR="005B51AE" w:rsidRPr="005B51AE" w:rsidRDefault="008E483F" w:rsidP="005B51AE">
            <w:pPr>
              <w:pStyle w:val="TableTextCharCharChar1"/>
              <w:jc w:val="center"/>
              <w:rPr>
                <w:b/>
                <w:bCs/>
                <w:color w:val="000000"/>
              </w:rPr>
            </w:pPr>
            <w:r w:rsidRPr="008E483F">
              <w:rPr>
                <w:b/>
                <w:bCs/>
                <w:color w:val="000000"/>
              </w:rPr>
              <w:t>ST LOUIS</w:t>
            </w:r>
            <w:r w:rsidR="005B51AE">
              <w:rPr>
                <w:b/>
                <w:bCs/>
                <w:color w:val="000000"/>
              </w:rPr>
              <w:t xml:space="preserve"> </w:t>
            </w:r>
            <w:r w:rsidR="005B51AE" w:rsidRPr="005B51AE">
              <w:rPr>
                <w:b/>
                <w:bCs/>
                <w:color w:val="000000"/>
              </w:rPr>
              <w:t>ALWAYS CHECK TO MAKE SURE THE PROVIDER IS PARTICIPATING IN THE UNIVERSITY’S CUSTOM NETWORK</w:t>
            </w:r>
          </w:p>
          <w:p w14:paraId="427EF474" w14:textId="03CBF356" w:rsidR="00154B9C" w:rsidRPr="00725AF5" w:rsidRDefault="005B51AE" w:rsidP="005B51AE">
            <w:pPr>
              <w:pStyle w:val="TableTextCharCharChar1"/>
              <w:jc w:val="center"/>
              <w:rPr>
                <w:b/>
                <w:bCs/>
                <w:color w:val="000000"/>
              </w:rPr>
            </w:pPr>
            <w:r w:rsidRPr="005B51AE">
              <w:rPr>
                <w:b/>
                <w:bCs/>
                <w:color w:val="000000"/>
              </w:rPr>
              <w:t>NETWORK</w:t>
            </w:r>
          </w:p>
          <w:p w14:paraId="427EF475" w14:textId="77777777" w:rsidR="00154B9C" w:rsidRPr="00725AF5" w:rsidRDefault="00154B9C">
            <w:pPr>
              <w:pStyle w:val="TableHeaderText"/>
              <w:rPr>
                <w:color w:val="000000"/>
              </w:rPr>
            </w:pPr>
          </w:p>
        </w:tc>
      </w:tr>
      <w:tr w:rsidR="00ED6136" w:rsidRPr="00725AF5" w14:paraId="427EF47E"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9" w:name="FSA_Vendor"/>
            <w:r w:rsidRPr="00725AF5">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1E757690" w:rsidR="00782615" w:rsidRPr="00725AF5" w:rsidRDefault="00782615" w:rsidP="00782615">
            <w:pPr>
              <w:rPr>
                <w:sz w:val="24"/>
                <w:szCs w:val="24"/>
              </w:rPr>
            </w:pPr>
            <w:r w:rsidRPr="00725AF5">
              <w:rPr>
                <w:rStyle w:val="MemberViewStandardChar"/>
              </w:rPr>
              <w:t>Administered by:</w:t>
            </w:r>
            <w:r w:rsidRPr="00725AF5">
              <w:rPr>
                <w:sz w:val="24"/>
                <w:szCs w:val="24"/>
              </w:rPr>
              <w:t xml:space="preserve"> </w:t>
            </w:r>
            <w:r w:rsidR="00093B0E" w:rsidRPr="00093B0E">
              <w:rPr>
                <w:rStyle w:val="MemberViewBoldChar"/>
              </w:rPr>
              <w:t>ASI</w:t>
            </w:r>
          </w:p>
          <w:p w14:paraId="2B336C66" w14:textId="663EA359" w:rsidR="00782615" w:rsidRPr="00725AF5" w:rsidRDefault="00782615" w:rsidP="00782615">
            <w:pPr>
              <w:pStyle w:val="InstructionalText"/>
            </w:pPr>
            <w:r w:rsidRPr="00725AF5">
              <w:rPr>
                <w:rStyle w:val="NumbersCostShareChar"/>
                <w:b/>
              </w:rPr>
              <w:t>1-</w:t>
            </w:r>
            <w:r w:rsidR="00093B0E">
              <w:rPr>
                <w:rStyle w:val="NumbersCostShareChar"/>
                <w:b/>
              </w:rPr>
              <w:t>800-</w:t>
            </w:r>
            <w:r w:rsidR="00093B0E" w:rsidRPr="00093B0E">
              <w:rPr>
                <w:rStyle w:val="NumbersCostShareChar"/>
                <w:b/>
              </w:rPr>
              <w:t>659-3035</w:t>
            </w:r>
          </w:p>
          <w:p w14:paraId="6ED2427E" w14:textId="77777777" w:rsidR="00782615" w:rsidRPr="00725AF5" w:rsidRDefault="00782615" w:rsidP="00782615">
            <w:pPr>
              <w:pStyle w:val="InstructionalText"/>
            </w:pPr>
          </w:p>
          <w:p w14:paraId="427EF47D" w14:textId="438C5FC3" w:rsidR="00ED6136" w:rsidRPr="00725AF5" w:rsidRDefault="00ED6136" w:rsidP="00BD0118">
            <w:pPr>
              <w:rPr>
                <w:szCs w:val="24"/>
              </w:rPr>
            </w:pPr>
          </w:p>
        </w:tc>
      </w:tr>
      <w:tr w:rsidR="005176AF" w:rsidRPr="00725AF5" w14:paraId="427EF498"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70" w:name="Retiree_Reimbursement_Account"/>
            <w:r w:rsidRPr="00725AF5">
              <w:rPr>
                <w:b/>
                <w:bCs/>
                <w:color w:val="000000"/>
                <w:szCs w:val="24"/>
              </w:rPr>
              <w:t>Retiree Reimbursement Account (RRA)</w:t>
            </w:r>
          </w:p>
          <w:bookmarkEnd w:id="70"/>
          <w:p w14:paraId="427EF480" w14:textId="77777777" w:rsidR="005176AF" w:rsidRPr="00725AF5" w:rsidRDefault="005176AF" w:rsidP="0097437A">
            <w:pPr>
              <w:pStyle w:val="TableTextCharChar"/>
              <w:numPr>
                <w:ilvl w:val="12"/>
                <w:numId w:val="0"/>
              </w:numPr>
              <w:rPr>
                <w:b/>
                <w:bCs/>
                <w:color w:val="FF0000"/>
                <w:szCs w:val="24"/>
              </w:rPr>
            </w:pPr>
          </w:p>
          <w:p w14:paraId="427EF481" w14:textId="5C752A50" w:rsidR="005176AF" w:rsidRPr="00725AF5" w:rsidRDefault="005176AF" w:rsidP="00E97ED1">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97" w14:textId="77777777" w:rsidR="005176AF" w:rsidRPr="00725AF5" w:rsidRDefault="005176AF" w:rsidP="00101C86">
            <w:pPr>
              <w:pStyle w:val="TableTextCharChar"/>
              <w:rPr>
                <w:color w:val="000000"/>
                <w:szCs w:val="24"/>
              </w:rPr>
            </w:pPr>
          </w:p>
        </w:tc>
      </w:tr>
      <w:tr w:rsidR="005176AF" w:rsidRPr="00725AF5" w14:paraId="427EF49F"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1" w:name="UnitedHealthcare_Consumer_Accounts_Card"/>
            <w:r w:rsidRPr="00725AF5">
              <w:rPr>
                <w:b/>
                <w:bCs/>
                <w:szCs w:val="24"/>
              </w:rPr>
              <w:t>UnitedHealthcare Consumer Accounts Card</w:t>
            </w:r>
            <w:bookmarkEnd w:id="71"/>
          </w:p>
          <w:p w14:paraId="427EF49B" w14:textId="2B1AB992"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3489BE10" w:rsidR="005176AF" w:rsidRPr="00725AF5" w:rsidRDefault="005176AF" w:rsidP="00FD35E8">
            <w:pPr>
              <w:pStyle w:val="TableTextCharChar"/>
              <w:rPr>
                <w:b/>
                <w:bCs/>
              </w:rPr>
            </w:pPr>
            <w:r w:rsidRPr="00725AF5">
              <w:rPr>
                <w:b/>
                <w:bCs/>
              </w:rPr>
              <w:t>No</w:t>
            </w:r>
          </w:p>
          <w:p w14:paraId="427EF49E" w14:textId="7D4022A4" w:rsidR="005176AF" w:rsidRPr="00725AF5" w:rsidRDefault="005176AF" w:rsidP="00FD35E8">
            <w:pPr>
              <w:pStyle w:val="TableTextCharCharChar1"/>
              <w:numPr>
                <w:ilvl w:val="12"/>
                <w:numId w:val="0"/>
              </w:numPr>
              <w:rPr>
                <w:b/>
                <w:color w:val="FF00FF"/>
              </w:rPr>
            </w:pPr>
            <w:r w:rsidRPr="00725AF5">
              <w:t xml:space="preserve"> </w:t>
            </w:r>
          </w:p>
        </w:tc>
      </w:tr>
      <w:tr w:rsidR="00524F7F" w:rsidRPr="00725AF5" w14:paraId="235A82B2"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725AF5" w:rsidRDefault="00524F7F" w:rsidP="005F09B5">
            <w:pPr>
              <w:pStyle w:val="TableText"/>
              <w:rPr>
                <w:b/>
                <w:bCs/>
                <w:szCs w:val="24"/>
              </w:rPr>
            </w:pPr>
            <w:bookmarkStart w:id="72" w:name="Health_Reimbursement_Account_HRA"/>
            <w:r w:rsidRPr="00725AF5">
              <w:rPr>
                <w:b/>
                <w:bCs/>
                <w:szCs w:val="24"/>
              </w:rPr>
              <w:t>Health Reimbursement Account- HRA</w:t>
            </w:r>
            <w:bookmarkEnd w:id="72"/>
          </w:p>
          <w:p w14:paraId="25A707A5" w14:textId="77777777" w:rsidR="00524F7F" w:rsidRPr="00725AF5" w:rsidRDefault="00524F7F" w:rsidP="00E97ED1">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r w:rsidRPr="00725AF5">
        <w:t>&lt;!--ID=CSR--&gt;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E4FDBE0" w14:textId="2D35E369"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6CC822D9" w14:textId="77777777" w:rsidR="005B51AE" w:rsidRPr="005B51AE" w:rsidRDefault="008E483F" w:rsidP="005B51AE">
            <w:pPr>
              <w:pStyle w:val="TableTextCharCharChar1"/>
              <w:jc w:val="center"/>
              <w:rPr>
                <w:b/>
                <w:bCs/>
                <w:color w:val="FF0000"/>
              </w:rPr>
            </w:pPr>
            <w:r w:rsidRPr="008E483F">
              <w:rPr>
                <w:b/>
                <w:bCs/>
                <w:color w:val="FF0000"/>
              </w:rPr>
              <w:t>ST LOUIS</w:t>
            </w:r>
            <w:r w:rsidR="00ED5980" w:rsidRPr="00725AF5">
              <w:rPr>
                <w:b/>
                <w:bCs/>
                <w:color w:val="FF0000"/>
              </w:rPr>
              <w:t xml:space="preserve"> </w:t>
            </w:r>
            <w:r w:rsidR="00136C85" w:rsidRPr="00725AF5">
              <w:rPr>
                <w:b/>
                <w:bCs/>
                <w:color w:val="FF0000"/>
              </w:rPr>
              <w:t xml:space="preserve"> </w:t>
            </w:r>
            <w:r w:rsidR="005B51AE" w:rsidRPr="005B51AE">
              <w:rPr>
                <w:b/>
                <w:bCs/>
                <w:color w:val="FF0000"/>
              </w:rPr>
              <w:t>ALWAYS CHECK TO MAKE SURE THE PROVIDER IS PARTICIPATING IN THE UNIVERSITY’S CUSTOM NETWORK</w:t>
            </w:r>
          </w:p>
          <w:p w14:paraId="427EF4A5" w14:textId="54EDBFDD" w:rsidR="00154B9C" w:rsidRPr="00725AF5" w:rsidRDefault="005B51AE" w:rsidP="005B51AE">
            <w:pPr>
              <w:pStyle w:val="TableTextCharCharChar1"/>
              <w:jc w:val="center"/>
              <w:rPr>
                <w:b/>
                <w:bCs/>
                <w:color w:val="FF0000"/>
              </w:rPr>
            </w:pPr>
            <w:r w:rsidRPr="005B51AE">
              <w:rPr>
                <w:b/>
                <w:bCs/>
                <w:color w:val="FF0000"/>
              </w:rPr>
              <w:t>NETWORK</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2B4888A" w14:textId="07620F4F" w:rsidR="008E483F" w:rsidRPr="008E483F" w:rsidRDefault="008E483F" w:rsidP="008E483F">
            <w:pPr>
              <w:pStyle w:val="TableTextCharCharChar1"/>
              <w:jc w:val="center"/>
              <w:rPr>
                <w:b/>
                <w:bCs/>
                <w:color w:val="FF0000"/>
              </w:rPr>
            </w:pPr>
            <w:r w:rsidRPr="008E483F">
              <w:rPr>
                <w:b/>
                <w:bCs/>
                <w:color w:val="FF0000"/>
              </w:rPr>
              <w:t xml:space="preserve">CUSTOM NETWORK PLAN – </w:t>
            </w:r>
          </w:p>
          <w:p w14:paraId="26D25ABF" w14:textId="77777777" w:rsidR="005B51AE" w:rsidRPr="005B51AE" w:rsidRDefault="008E483F" w:rsidP="005B51AE">
            <w:pPr>
              <w:pStyle w:val="TableTextCharCharChar1"/>
              <w:jc w:val="center"/>
              <w:rPr>
                <w:b/>
                <w:bCs/>
                <w:color w:val="FF0000"/>
              </w:rPr>
            </w:pPr>
            <w:r w:rsidRPr="008E483F">
              <w:rPr>
                <w:b/>
                <w:bCs/>
                <w:color w:val="FF0000"/>
              </w:rPr>
              <w:t>ST LOUIS</w:t>
            </w:r>
            <w:r w:rsidR="00ED5980" w:rsidRPr="00725AF5">
              <w:rPr>
                <w:b/>
                <w:bCs/>
                <w:color w:val="FF0000"/>
              </w:rPr>
              <w:t xml:space="preserve"> </w:t>
            </w:r>
            <w:r w:rsidR="005B51AE" w:rsidRPr="005B51AE">
              <w:rPr>
                <w:b/>
                <w:bCs/>
                <w:color w:val="FF0000"/>
              </w:rPr>
              <w:t>ALWAYS CHECK TO MAKE SURE THE PROVIDER IS PARTICIPATING IN THE UNIVERSITY’S CUSTOM NETWORK</w:t>
            </w:r>
          </w:p>
          <w:p w14:paraId="427EF4A7" w14:textId="6EF02AA0" w:rsidR="00154B9C" w:rsidRPr="00725AF5" w:rsidRDefault="005B51AE" w:rsidP="005B51AE">
            <w:pPr>
              <w:pStyle w:val="TableTextCharCharChar1"/>
              <w:jc w:val="center"/>
              <w:rPr>
                <w:b/>
                <w:bCs/>
                <w:color w:val="FF0000"/>
              </w:rPr>
            </w:pPr>
            <w:r w:rsidRPr="005B51AE">
              <w:rPr>
                <w:b/>
                <w:bCs/>
                <w:color w:val="FF0000"/>
              </w:rPr>
              <w:t>NETWORK</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4AD"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r w:rsidRPr="00725AF5">
        <w:t>&lt;!--section=Hospital_Services--&gt;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453EF1DF"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053DC5">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3" w:name="Hospital_Services"/>
      <w:r w:rsidRPr="00725AF5">
        <w:rPr>
          <w:b/>
          <w:bCs/>
          <w:color w:val="0000FF"/>
          <w:sz w:val="28"/>
        </w:rPr>
        <w:t>HOSPITAL SERVICES</w:t>
      </w:r>
    </w:p>
    <w:bookmarkEnd w:id="73"/>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D91EE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215B17A0" w14:textId="7BF19D57" w:rsidR="000940EF" w:rsidRPr="000940EF" w:rsidRDefault="000940EF" w:rsidP="000940EF">
            <w:pPr>
              <w:pStyle w:val="TableTextCharCharChar1"/>
              <w:jc w:val="center"/>
              <w:rPr>
                <w:b/>
                <w:bCs/>
                <w:color w:val="000000"/>
              </w:rPr>
            </w:pPr>
            <w:r w:rsidRPr="000940EF">
              <w:rPr>
                <w:b/>
                <w:bCs/>
                <w:color w:val="000000"/>
              </w:rPr>
              <w:t xml:space="preserve">CUSTOM NETWORK PLAN – </w:t>
            </w:r>
          </w:p>
          <w:p w14:paraId="49AC7A73" w14:textId="77777777" w:rsidR="005B51AE" w:rsidRPr="005B51AE" w:rsidRDefault="000940EF" w:rsidP="005B51AE">
            <w:pPr>
              <w:pStyle w:val="TableTextCharCharChar1"/>
              <w:jc w:val="center"/>
              <w:rPr>
                <w:b/>
                <w:bCs/>
                <w:color w:val="000000"/>
              </w:rPr>
            </w:pPr>
            <w:r w:rsidRPr="000940EF">
              <w:rPr>
                <w:b/>
                <w:bCs/>
                <w:color w:val="000000"/>
              </w:rPr>
              <w:t>ST LOUIS</w:t>
            </w:r>
            <w:r w:rsidR="00ED5980" w:rsidRPr="00725AF5">
              <w:rPr>
                <w:b/>
                <w:bCs/>
                <w:color w:val="000000"/>
              </w:rPr>
              <w:t xml:space="preserve"> </w:t>
            </w:r>
            <w:r w:rsidR="005B51AE" w:rsidRPr="005B51AE">
              <w:rPr>
                <w:b/>
                <w:bCs/>
                <w:color w:val="000000"/>
              </w:rPr>
              <w:t>ALWAYS CHECK TO MAKE SURE THE PROVIDER IS PARTICIPATING IN THE UNIVERSITY’S CUSTOM NETWORK</w:t>
            </w:r>
          </w:p>
          <w:p w14:paraId="427EF4B8" w14:textId="78E25FAC" w:rsidR="00154B9C" w:rsidRPr="00725AF5" w:rsidRDefault="005B51AE" w:rsidP="005B51AE">
            <w:pPr>
              <w:pStyle w:val="TableTextCharCharChar1"/>
              <w:jc w:val="center"/>
              <w:rPr>
                <w:b/>
                <w:bCs/>
                <w:color w:val="000000"/>
              </w:rPr>
            </w:pPr>
            <w:r w:rsidRPr="005B51AE">
              <w:rPr>
                <w:b/>
                <w:bCs/>
                <w:color w:val="000000"/>
              </w:rPr>
              <w:t>NETWORK</w:t>
            </w:r>
            <w:r>
              <w:rPr>
                <w:b/>
                <w:bCs/>
                <w:color w:val="000000"/>
              </w:rPr>
              <w:t xml:space="preserve"> </w:t>
            </w:r>
          </w:p>
          <w:p w14:paraId="427EF4B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2C3A406" w14:textId="7F2E12CE" w:rsidR="000940EF" w:rsidRPr="000940EF" w:rsidRDefault="000940EF" w:rsidP="000940EF">
            <w:pPr>
              <w:pStyle w:val="TableTextCharCharChar1"/>
              <w:jc w:val="center"/>
              <w:rPr>
                <w:b/>
                <w:bCs/>
                <w:color w:val="000000"/>
              </w:rPr>
            </w:pPr>
            <w:r w:rsidRPr="000940EF">
              <w:rPr>
                <w:b/>
                <w:bCs/>
                <w:color w:val="000000"/>
              </w:rPr>
              <w:t xml:space="preserve">CUSTOM NETWORK PLAN – </w:t>
            </w:r>
          </w:p>
          <w:p w14:paraId="1C1A3633" w14:textId="77777777" w:rsidR="005B51AE" w:rsidRPr="005B51AE" w:rsidRDefault="000940EF" w:rsidP="005B51AE">
            <w:pPr>
              <w:pStyle w:val="TableTextCharCharChar1"/>
              <w:jc w:val="center"/>
              <w:rPr>
                <w:b/>
                <w:bCs/>
                <w:color w:val="000000"/>
              </w:rPr>
            </w:pPr>
            <w:r w:rsidRPr="000940EF">
              <w:rPr>
                <w:b/>
                <w:bCs/>
                <w:color w:val="000000"/>
              </w:rPr>
              <w:t>ST LOUIS</w:t>
            </w:r>
            <w:r w:rsidR="00ED5980" w:rsidRPr="00725AF5">
              <w:rPr>
                <w:b/>
                <w:bCs/>
                <w:color w:val="000000"/>
              </w:rPr>
              <w:t xml:space="preserve"> </w:t>
            </w:r>
            <w:r w:rsidR="005B51AE">
              <w:rPr>
                <w:b/>
                <w:bCs/>
                <w:color w:val="000000"/>
              </w:rPr>
              <w:t xml:space="preserve"> </w:t>
            </w:r>
            <w:r w:rsidR="005B51AE" w:rsidRPr="005B51AE">
              <w:rPr>
                <w:b/>
                <w:bCs/>
                <w:color w:val="000000"/>
              </w:rPr>
              <w:t>ALWAYS CHECK TO MAKE SURE THE PROVIDER IS PARTICIPATING IN THE UNIVERSITY’S CUSTOM NETWORK</w:t>
            </w:r>
          </w:p>
          <w:p w14:paraId="427EF4BA" w14:textId="349DF64E" w:rsidR="00154B9C" w:rsidRPr="00725AF5" w:rsidRDefault="005B51AE" w:rsidP="005B51AE">
            <w:pPr>
              <w:pStyle w:val="TableTextCharCharChar1"/>
              <w:jc w:val="center"/>
              <w:rPr>
                <w:b/>
                <w:bCs/>
                <w:color w:val="000000"/>
              </w:rPr>
            </w:pPr>
            <w:r w:rsidRPr="005B51AE">
              <w:rPr>
                <w:b/>
                <w:bCs/>
                <w:color w:val="000000"/>
              </w:rPr>
              <w:t>NETWORK</w:t>
            </w:r>
          </w:p>
          <w:p w14:paraId="427EF4B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E51152" w:rsidRPr="00725AF5" w14:paraId="427EF4DB"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4" w:name="Accessing_Benefits"/>
            <w:r w:rsidRPr="00725AF5">
              <w:rPr>
                <w:b/>
                <w:color w:val="000000"/>
              </w:rPr>
              <w:t>Accessing Benefits</w:t>
            </w:r>
            <w:bookmarkEnd w:id="74"/>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311E5234" w:rsidR="00E51152" w:rsidRPr="00725AF5" w:rsidRDefault="00E51152" w:rsidP="00C040A3">
            <w:pPr>
              <w:pStyle w:val="TableText"/>
            </w:pPr>
            <w:r w:rsidRPr="00725AF5">
              <w:t>You can choose to receive Network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427EF4CE" w14:textId="54E30A72" w:rsidR="00E51152" w:rsidRPr="00725AF5" w:rsidRDefault="00E51152" w:rsidP="00C040A3">
            <w:pPr>
              <w:pStyle w:val="TableText"/>
              <w:rPr>
                <w:rStyle w:val="CDVar"/>
                <w:rFonts w:ascii="Times New Roman" w:hAnsi="Times New Roman"/>
              </w:rPr>
            </w:pPr>
            <w:r w:rsidRPr="00725AF5">
              <w:rPr>
                <w:rStyle w:val="Style9"/>
              </w:rPr>
              <w:t>Network Benefits</w:t>
            </w:r>
            <w:r w:rsidRPr="00725AF5">
              <w:rPr>
                <w:rStyle w:val="Style4"/>
                <w:i w:val="0"/>
                <w:u w:val="none"/>
              </w:rPr>
              <w:t xml:space="preserve"> </w:t>
            </w:r>
            <w:r w:rsidRPr="00725AF5">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w:t>
            </w:r>
            <w:r w:rsidRPr="00E97ED1">
              <w:rPr>
                <w:rStyle w:val="CDVar"/>
                <w:rFonts w:ascii="Times New Roman" w:hAnsi="Times New Roman"/>
                <w:color w:val="auto"/>
              </w:rPr>
              <w:t>Benefits</w:t>
            </w:r>
            <w:r w:rsidRPr="00101C86">
              <w:rPr>
                <w:rStyle w:val="CDVar"/>
                <w:rFonts w:ascii="Times New Roman" w:hAnsi="Times New Roman"/>
                <w:color w:val="auto"/>
              </w:rPr>
              <w:t>.</w:t>
            </w:r>
          </w:p>
          <w:p w14:paraId="006C8ED2" w14:textId="77777777" w:rsidR="00397857" w:rsidRPr="00725AF5" w:rsidRDefault="00397857" w:rsidP="00397857">
            <w:pPr>
              <w:pStyle w:val="TableText"/>
              <w:rPr>
                <w:rStyle w:val="CDVarSuperscript"/>
                <w:rFonts w:ascii="Times New Roman" w:hAnsi="Times New Roman"/>
                <w:b/>
                <w:color w:val="FF00FF"/>
              </w:rPr>
            </w:pPr>
          </w:p>
          <w:p w14:paraId="6DFA41A4" w14:textId="77777777" w:rsidR="00DA672E" w:rsidRPr="00725AF5" w:rsidRDefault="00DA672E" w:rsidP="00C040A3">
            <w:pPr>
              <w:pStyle w:val="TableText"/>
              <w:rPr>
                <w:rStyle w:val="CDVarSuperscript"/>
                <w:rFonts w:ascii="Times New Roman" w:hAnsi="Times New Roman"/>
                <w:b/>
                <w:color w:val="FF00FF"/>
              </w:rPr>
            </w:pPr>
          </w:p>
          <w:p w14:paraId="427EF4D3" w14:textId="4142A680"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6" w14:textId="77777777" w:rsidR="00E51152" w:rsidRPr="00725AF5" w:rsidRDefault="00E51152" w:rsidP="00C040A3">
            <w:pPr>
              <w:pStyle w:val="TableText"/>
              <w:rPr>
                <w:rStyle w:val="CDVarSuperscript"/>
                <w:rFonts w:ascii="Times New Roman" w:hAnsi="Times New Roman"/>
              </w:rPr>
            </w:pP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5" w:name="Prior_Authorization_Requirements"/>
            <w:r w:rsidRPr="00725AF5">
              <w:rPr>
                <w:b/>
                <w:bCs/>
              </w:rPr>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6"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6"/>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can be performed. </w:t>
            </w:r>
            <w:r w:rsidR="00BC77B3" w:rsidRPr="00725AF5">
              <w:t>Air transportation is covered if ground transportation is impossible or would put your life or health in serious jeopardy.</w:t>
            </w:r>
          </w:p>
          <w:p w14:paraId="427EF594" w14:textId="77777777" w:rsidR="00161073" w:rsidRPr="00725AF5" w:rsidRDefault="00161073">
            <w:pPr>
              <w:pStyle w:val="TableTextCharCharChar1"/>
              <w:numPr>
                <w:ilvl w:val="12"/>
                <w:numId w:val="0"/>
              </w:numPr>
            </w:pPr>
          </w:p>
          <w:p w14:paraId="427EF595" w14:textId="77777777" w:rsidR="00161073" w:rsidRPr="00725AF5" w:rsidRDefault="00161073">
            <w:pPr>
              <w:pStyle w:val="TableTextCharCharChar1"/>
              <w:numPr>
                <w:ilvl w:val="12"/>
                <w:numId w:val="0"/>
              </w:numPr>
            </w:pPr>
          </w:p>
          <w:p w14:paraId="0306D4DC" w14:textId="77777777" w:rsidR="00383FC7" w:rsidRPr="00383FC7" w:rsidRDefault="00383FC7" w:rsidP="00383FC7">
            <w:pPr>
              <w:numPr>
                <w:ilvl w:val="12"/>
                <w:numId w:val="0"/>
              </w:numPr>
              <w:rPr>
                <w:b/>
                <w:sz w:val="24"/>
              </w:rPr>
            </w:pPr>
            <w:r w:rsidRPr="00383FC7">
              <w:rPr>
                <w:b/>
                <w:sz w:val="24"/>
              </w:rPr>
              <w:t>Ambulance/Ground &amp; Air</w:t>
            </w:r>
          </w:p>
          <w:p w14:paraId="3820BD56" w14:textId="77777777" w:rsidR="00383FC7" w:rsidRPr="00383FC7" w:rsidRDefault="00383FC7" w:rsidP="00383FC7">
            <w:pPr>
              <w:numPr>
                <w:ilvl w:val="12"/>
                <w:numId w:val="0"/>
              </w:numPr>
              <w:rPr>
                <w:sz w:val="24"/>
              </w:rPr>
            </w:pPr>
            <w:r w:rsidRPr="00383FC7">
              <w:rPr>
                <w:sz w:val="24"/>
              </w:rPr>
              <w:t xml:space="preserve"> </w:t>
            </w:r>
          </w:p>
          <w:p w14:paraId="5B0C55AC" w14:textId="77777777" w:rsidR="00383FC7" w:rsidRPr="00383FC7" w:rsidRDefault="00383FC7" w:rsidP="00383FC7">
            <w:pPr>
              <w:numPr>
                <w:ilvl w:val="12"/>
                <w:numId w:val="0"/>
              </w:numPr>
              <w:rPr>
                <w:b/>
                <w:sz w:val="24"/>
              </w:rPr>
            </w:pPr>
            <w:r w:rsidRPr="00383FC7">
              <w:rPr>
                <w:b/>
                <w:sz w:val="24"/>
              </w:rPr>
              <w:t>NOTE:</w:t>
            </w:r>
          </w:p>
          <w:p w14:paraId="033F98A1" w14:textId="77777777" w:rsidR="00383FC7" w:rsidRPr="00383FC7" w:rsidRDefault="00383FC7" w:rsidP="00383FC7">
            <w:pPr>
              <w:numPr>
                <w:ilvl w:val="12"/>
                <w:numId w:val="0"/>
              </w:numPr>
              <w:rPr>
                <w:sz w:val="24"/>
              </w:rPr>
            </w:pPr>
            <w:r w:rsidRPr="00383FC7">
              <w:rPr>
                <w:sz w:val="24"/>
              </w:rPr>
              <w:t>Normal processing applies to non-emergency ambulance services - SPI only refers Emergency Ambulance Services.</w:t>
            </w:r>
          </w:p>
          <w:p w14:paraId="39CF169B" w14:textId="77777777" w:rsidR="00383FC7" w:rsidRPr="00383FC7" w:rsidRDefault="00383FC7" w:rsidP="00383FC7">
            <w:pPr>
              <w:numPr>
                <w:ilvl w:val="12"/>
                <w:numId w:val="0"/>
              </w:numPr>
              <w:rPr>
                <w:sz w:val="24"/>
              </w:rPr>
            </w:pPr>
          </w:p>
          <w:p w14:paraId="58A3020A" w14:textId="77777777" w:rsidR="00383FC7" w:rsidRPr="00383FC7" w:rsidRDefault="00383FC7" w:rsidP="00383FC7">
            <w:pPr>
              <w:numPr>
                <w:ilvl w:val="12"/>
                <w:numId w:val="0"/>
              </w:numPr>
              <w:rPr>
                <w:sz w:val="24"/>
              </w:rPr>
            </w:pPr>
          </w:p>
          <w:p w14:paraId="0092204A" w14:textId="77777777" w:rsidR="00383FC7" w:rsidRPr="00383FC7" w:rsidRDefault="00383FC7" w:rsidP="00383FC7">
            <w:pPr>
              <w:numPr>
                <w:ilvl w:val="12"/>
                <w:numId w:val="0"/>
              </w:numPr>
              <w:rPr>
                <w:sz w:val="24"/>
              </w:rPr>
            </w:pPr>
            <w:r w:rsidRPr="00383FC7">
              <w:rPr>
                <w:sz w:val="24"/>
              </w:rPr>
              <w:t>Added 07/30/2018 - If shared savings is applying to the claim, please use SSP/SHARED SAVINGS in lieu of billed charges.</w:t>
            </w:r>
          </w:p>
          <w:p w14:paraId="00ED6485" w14:textId="77777777" w:rsidR="00383FC7" w:rsidRPr="00383FC7" w:rsidRDefault="00383FC7" w:rsidP="00383FC7">
            <w:pPr>
              <w:numPr>
                <w:ilvl w:val="12"/>
                <w:numId w:val="0"/>
              </w:numPr>
              <w:rPr>
                <w:sz w:val="24"/>
              </w:rPr>
            </w:pPr>
            <w:r w:rsidRPr="00383FC7">
              <w:rPr>
                <w:sz w:val="24"/>
              </w:rPr>
              <w:t xml:space="preserve"> </w:t>
            </w:r>
          </w:p>
          <w:p w14:paraId="2E35E72F" w14:textId="77777777" w:rsidR="00383FC7" w:rsidRPr="00383FC7" w:rsidRDefault="00383FC7" w:rsidP="00383FC7">
            <w:pPr>
              <w:numPr>
                <w:ilvl w:val="12"/>
                <w:numId w:val="0"/>
              </w:numPr>
              <w:rPr>
                <w:sz w:val="24"/>
              </w:rPr>
            </w:pPr>
            <w:r w:rsidRPr="00383FC7">
              <w:rPr>
                <w:sz w:val="24"/>
              </w:rPr>
              <w:t>Out of Network Emergency Ambulance Services should be covered at the In Network benefit level. (Co-Insurance/Deductible/Out of Pocket)</w:t>
            </w:r>
          </w:p>
          <w:p w14:paraId="64F2C322" w14:textId="77777777" w:rsidR="00383FC7" w:rsidRPr="00383FC7" w:rsidRDefault="00383FC7" w:rsidP="00383FC7">
            <w:pPr>
              <w:numPr>
                <w:ilvl w:val="12"/>
                <w:numId w:val="0"/>
              </w:numPr>
              <w:rPr>
                <w:sz w:val="24"/>
              </w:rPr>
            </w:pPr>
            <w:r w:rsidRPr="00383FC7">
              <w:rPr>
                <w:sz w:val="24"/>
              </w:rPr>
              <w:t xml:space="preserve">- Use the billed charges as the allowable. </w:t>
            </w:r>
          </w:p>
          <w:p w14:paraId="5034E4BA" w14:textId="77777777" w:rsidR="00383FC7" w:rsidRPr="00383FC7" w:rsidRDefault="00383FC7" w:rsidP="00383FC7">
            <w:pPr>
              <w:numPr>
                <w:ilvl w:val="12"/>
                <w:numId w:val="0"/>
              </w:numPr>
              <w:rPr>
                <w:sz w:val="24"/>
              </w:rPr>
            </w:pPr>
            <w:r w:rsidRPr="00383FC7">
              <w:rPr>
                <w:sz w:val="24"/>
              </w:rPr>
              <w:t>When applying billed charges to Out of Network Providers:</w:t>
            </w:r>
          </w:p>
          <w:p w14:paraId="18378EFC" w14:textId="77777777" w:rsidR="00383FC7" w:rsidRPr="00383FC7" w:rsidRDefault="00383FC7" w:rsidP="00383FC7">
            <w:pPr>
              <w:numPr>
                <w:ilvl w:val="12"/>
                <w:numId w:val="0"/>
              </w:numPr>
              <w:rPr>
                <w:sz w:val="24"/>
              </w:rPr>
            </w:pPr>
            <w:r w:rsidRPr="00383FC7">
              <w:rPr>
                <w:sz w:val="24"/>
              </w:rPr>
              <w:t xml:space="preserve">     - Remove any dollars from the not covered field.</w:t>
            </w:r>
          </w:p>
          <w:p w14:paraId="2675241A" w14:textId="77777777" w:rsidR="00383FC7" w:rsidRPr="00383FC7" w:rsidRDefault="00383FC7" w:rsidP="00383FC7">
            <w:pPr>
              <w:numPr>
                <w:ilvl w:val="12"/>
                <w:numId w:val="0"/>
              </w:numPr>
              <w:rPr>
                <w:sz w:val="24"/>
              </w:rPr>
            </w:pPr>
            <w:r w:rsidRPr="00383FC7">
              <w:rPr>
                <w:sz w:val="24"/>
              </w:rPr>
              <w:t xml:space="preserve">     - Waive the claim INN</w:t>
            </w:r>
          </w:p>
          <w:p w14:paraId="76F6C904" w14:textId="77777777" w:rsidR="00383FC7" w:rsidRPr="00383FC7" w:rsidRDefault="00383FC7" w:rsidP="00383FC7">
            <w:pPr>
              <w:numPr>
                <w:ilvl w:val="12"/>
                <w:numId w:val="0"/>
              </w:numPr>
              <w:rPr>
                <w:sz w:val="24"/>
              </w:rPr>
            </w:pPr>
            <w:r w:rsidRPr="00383FC7">
              <w:rPr>
                <w:sz w:val="24"/>
              </w:rPr>
              <w:t xml:space="preserve">      - Use override </w:t>
            </w:r>
            <w:r w:rsidRPr="00383FC7">
              <w:rPr>
                <w:b/>
                <w:color w:val="0000FF"/>
                <w:sz w:val="24"/>
              </w:rPr>
              <w:t>09</w:t>
            </w:r>
          </w:p>
          <w:p w14:paraId="748A9AE8" w14:textId="77777777" w:rsidR="00383FC7" w:rsidRPr="00383FC7" w:rsidRDefault="00383FC7" w:rsidP="00383FC7">
            <w:pPr>
              <w:numPr>
                <w:ilvl w:val="12"/>
                <w:numId w:val="0"/>
              </w:numPr>
              <w:rPr>
                <w:sz w:val="24"/>
              </w:rPr>
            </w:pPr>
            <w:r w:rsidRPr="00383FC7">
              <w:rPr>
                <w:sz w:val="24"/>
              </w:rPr>
              <w:t xml:space="preserve">     - Use Remark Code VW</w:t>
            </w:r>
          </w:p>
          <w:p w14:paraId="0465AB40" w14:textId="77777777" w:rsidR="00383FC7" w:rsidRPr="00383FC7" w:rsidRDefault="00383FC7" w:rsidP="00383FC7">
            <w:pPr>
              <w:numPr>
                <w:ilvl w:val="12"/>
                <w:numId w:val="0"/>
              </w:numPr>
              <w:rPr>
                <w:sz w:val="24"/>
              </w:rPr>
            </w:pPr>
            <w:r w:rsidRPr="00383FC7">
              <w:rPr>
                <w:sz w:val="24"/>
              </w:rPr>
              <w:t xml:space="preserve">     - Calculate</w:t>
            </w:r>
          </w:p>
          <w:p w14:paraId="4B675831" w14:textId="77777777" w:rsidR="00383FC7" w:rsidRPr="00383FC7" w:rsidRDefault="00383FC7" w:rsidP="00383FC7">
            <w:pPr>
              <w:numPr>
                <w:ilvl w:val="12"/>
                <w:numId w:val="0"/>
              </w:numPr>
              <w:rPr>
                <w:sz w:val="24"/>
              </w:rPr>
            </w:pPr>
            <w:r w:rsidRPr="00383FC7">
              <w:rPr>
                <w:sz w:val="24"/>
              </w:rPr>
              <w:t xml:space="preserve">     - Use of an </w:t>
            </w:r>
            <w:r w:rsidRPr="00383FC7">
              <w:rPr>
                <w:b/>
                <w:color w:val="0000FF"/>
                <w:sz w:val="24"/>
              </w:rPr>
              <w:t>02</w:t>
            </w:r>
            <w:r w:rsidRPr="00383FC7">
              <w:rPr>
                <w:sz w:val="24"/>
              </w:rPr>
              <w:t xml:space="preserve"> override might be required to resolve additional edits.</w:t>
            </w:r>
          </w:p>
          <w:p w14:paraId="56AF3481" w14:textId="77777777" w:rsidR="00383FC7" w:rsidRPr="00383FC7" w:rsidRDefault="00383FC7" w:rsidP="00383FC7">
            <w:pPr>
              <w:numPr>
                <w:ilvl w:val="12"/>
                <w:numId w:val="0"/>
              </w:numPr>
              <w:rPr>
                <w:sz w:val="24"/>
              </w:rPr>
            </w:pPr>
            <w:r w:rsidRPr="00383FC7">
              <w:rPr>
                <w:sz w:val="24"/>
              </w:rPr>
              <w:t xml:space="preserve"> </w:t>
            </w:r>
          </w:p>
          <w:p w14:paraId="1A7E1780" w14:textId="77777777" w:rsidR="00383FC7" w:rsidRPr="00383FC7" w:rsidRDefault="00383FC7" w:rsidP="00383FC7">
            <w:pPr>
              <w:numPr>
                <w:ilvl w:val="12"/>
                <w:numId w:val="0"/>
              </w:numPr>
              <w:rPr>
                <w:b/>
                <w:sz w:val="24"/>
              </w:rPr>
            </w:pPr>
            <w:r w:rsidRPr="00383FC7">
              <w:rPr>
                <w:b/>
                <w:sz w:val="24"/>
              </w:rPr>
              <w:t>NOTE:</w:t>
            </w:r>
          </w:p>
          <w:p w14:paraId="72584CC8" w14:textId="77777777" w:rsidR="00383FC7" w:rsidRPr="00383FC7" w:rsidRDefault="00383FC7" w:rsidP="00383FC7">
            <w:pPr>
              <w:numPr>
                <w:ilvl w:val="12"/>
                <w:numId w:val="0"/>
              </w:numPr>
              <w:rPr>
                <w:b/>
                <w:sz w:val="24"/>
              </w:rPr>
            </w:pPr>
            <w:r w:rsidRPr="00383FC7">
              <w:rPr>
                <w:sz w:val="24"/>
              </w:rPr>
              <w:t>When applying billed charges use of OV,</w:t>
            </w:r>
            <w:r w:rsidRPr="00383FC7">
              <w:rPr>
                <w:b/>
                <w:color w:val="0000FF"/>
                <w:sz w:val="24"/>
              </w:rPr>
              <w:t>02</w:t>
            </w:r>
            <w:r w:rsidRPr="00383FC7">
              <w:rPr>
                <w:sz w:val="24"/>
              </w:rPr>
              <w:t xml:space="preserve"> will be required, do not let MNRP apply to OON emergency ambulance claims.</w:t>
            </w:r>
          </w:p>
          <w:p w14:paraId="40869934" w14:textId="77777777" w:rsidR="00383FC7" w:rsidRPr="00383FC7" w:rsidRDefault="00383FC7" w:rsidP="00383FC7">
            <w:pPr>
              <w:numPr>
                <w:ilvl w:val="12"/>
                <w:numId w:val="0"/>
              </w:numPr>
              <w:rPr>
                <w:sz w:val="24"/>
              </w:rPr>
            </w:pPr>
          </w:p>
          <w:p w14:paraId="427EF596" w14:textId="77777777" w:rsidR="00B623D8" w:rsidRPr="00725AF5" w:rsidRDefault="00B623D8">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4711707B"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0EA3CA4B" w14:textId="77777777" w:rsidR="00CB1594" w:rsidRDefault="00CB1594" w:rsidP="006A2B71">
            <w:pPr>
              <w:pStyle w:val="TableText"/>
              <w:rPr>
                <w:b/>
                <w:color w:val="000000"/>
              </w:rPr>
            </w:pPr>
          </w:p>
          <w:p w14:paraId="427EF59D" w14:textId="2391F9B9" w:rsidR="00455C5C" w:rsidRPr="00725AF5" w:rsidRDefault="00455C5C" w:rsidP="006A2B71">
            <w:pPr>
              <w:pStyle w:val="TableText"/>
              <w:rPr>
                <w:b/>
                <w:color w:val="000000"/>
              </w:rPr>
            </w:pPr>
            <w:r w:rsidRPr="00455C5C">
              <w:rPr>
                <w:b/>
                <w:color w:val="000000"/>
              </w:rPr>
              <w:t xml:space="preserve">Non-Emergency transportation over </w:t>
            </w:r>
            <w:r w:rsidRPr="00E97ED1">
              <w:rPr>
                <w:b/>
                <w:color w:val="0000FF"/>
              </w:rPr>
              <w:t>150</w:t>
            </w:r>
            <w:r w:rsidRPr="00455C5C">
              <w:rPr>
                <w:b/>
                <w:color w:val="000000"/>
              </w:rPr>
              <w:t xml:space="preserve"> miles is excluded.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A2" w14:textId="2A8E8971"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154B9C" w:rsidRPr="00725AF5">
              <w:rPr>
                <w:b/>
              </w:rPr>
              <w:t>.</w:t>
            </w:r>
          </w:p>
          <w:p w14:paraId="427EF5A3" w14:textId="77777777" w:rsidR="003D3874" w:rsidRPr="00725AF5" w:rsidRDefault="003D3874" w:rsidP="003D3874">
            <w:pPr>
              <w:pStyle w:val="TableTextCharCharChar1"/>
              <w:numPr>
                <w:ilvl w:val="12"/>
                <w:numId w:val="0"/>
              </w:numPr>
              <w:rPr>
                <w:b/>
                <w:color w:val="FF0000"/>
              </w:rPr>
            </w:pPr>
          </w:p>
          <w:p w14:paraId="427EF5AC" w14:textId="77777777" w:rsidR="00154B9C" w:rsidRPr="00725AF5" w:rsidRDefault="00154B9C">
            <w:pPr>
              <w:pStyle w:val="TableTextCharCharChar1"/>
              <w:numPr>
                <w:ilvl w:val="12"/>
                <w:numId w:val="0"/>
              </w:numPr>
            </w:pPr>
          </w:p>
          <w:p w14:paraId="427EF5AD" w14:textId="77777777" w:rsidR="00154B9C" w:rsidRPr="00725AF5" w:rsidRDefault="00154B9C">
            <w:pPr>
              <w:pStyle w:val="TableTextCharCharChar1"/>
              <w:numPr>
                <w:ilvl w:val="12"/>
                <w:numId w:val="0"/>
              </w:numPr>
              <w:rPr>
                <w:b/>
                <w:iCs/>
              </w:rPr>
            </w:pPr>
            <w:r w:rsidRPr="00725AF5">
              <w:rPr>
                <w:b/>
                <w:iCs/>
              </w:rPr>
              <w:t>Air Transportation:</w:t>
            </w:r>
          </w:p>
          <w:p w14:paraId="427EF5B1" w14:textId="46202639"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154B9C" w:rsidRPr="00725AF5">
              <w:rPr>
                <w:b/>
              </w:rPr>
              <w:t>.</w:t>
            </w:r>
          </w:p>
          <w:p w14:paraId="427EF5B2" w14:textId="77777777" w:rsidR="003D3874" w:rsidRPr="00725AF5" w:rsidRDefault="003D3874" w:rsidP="003D3874">
            <w:pPr>
              <w:pStyle w:val="TableTextCharCharChar1"/>
              <w:numPr>
                <w:ilvl w:val="12"/>
                <w:numId w:val="0"/>
              </w:numPr>
              <w:rPr>
                <w:b/>
                <w:color w:val="FF0000"/>
              </w:rPr>
            </w:pPr>
          </w:p>
          <w:p w14:paraId="460AF9BC" w14:textId="77777777" w:rsidR="00397857" w:rsidRPr="00725AF5" w:rsidRDefault="00397857" w:rsidP="003D3874">
            <w:pPr>
              <w:pStyle w:val="TableTextCharCharChar1"/>
              <w:numPr>
                <w:ilvl w:val="12"/>
                <w:numId w:val="0"/>
              </w:numPr>
              <w:rPr>
                <w:b/>
                <w:color w:val="FF0000"/>
              </w:r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39918C79"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C0" w14:textId="14B373FF" w:rsidR="0046031D" w:rsidRPr="00725AF5" w:rsidRDefault="00093B0E" w:rsidP="0046031D">
            <w:pPr>
              <w:pStyle w:val="TableTextCharCharChar1"/>
              <w:numPr>
                <w:ilvl w:val="12"/>
                <w:numId w:val="0"/>
              </w:numPr>
              <w:rPr>
                <w:b/>
                <w:i/>
                <w:color w:val="FF0000"/>
                <w:u w:val="single"/>
              </w:rPr>
            </w:pPr>
            <w:r>
              <w:rPr>
                <w:b/>
                <w:color w:val="0000FF"/>
              </w:rPr>
              <w:t>$100</w:t>
            </w:r>
            <w:r w:rsidR="0046031D" w:rsidRPr="00725AF5">
              <w:rPr>
                <w:color w:val="0000FF"/>
              </w:rPr>
              <w:t xml:space="preserve"> </w:t>
            </w:r>
            <w:r w:rsidR="0046031D" w:rsidRPr="00725AF5">
              <w:t>copay</w:t>
            </w:r>
            <w:r w:rsidR="0046031D" w:rsidRPr="00725AF5">
              <w:rPr>
                <w:color w:val="0000FF"/>
              </w:rPr>
              <w:t xml:space="preserve"> </w:t>
            </w:r>
            <w:r w:rsidR="0046031D" w:rsidRPr="00725AF5">
              <w:rPr>
                <w:color w:val="000000"/>
              </w:rPr>
              <w:t xml:space="preserve">per transport, then </w:t>
            </w:r>
            <w:r w:rsidR="003C3DFE">
              <w:rPr>
                <w:b/>
                <w:color w:val="0000FF"/>
              </w:rPr>
              <w:t>100%</w:t>
            </w:r>
            <w:r w:rsidR="0046031D" w:rsidRPr="00725AF5">
              <w:rPr>
                <w:b/>
              </w:rPr>
              <w:t xml:space="preserve"> </w:t>
            </w:r>
            <w:r w:rsidR="0046031D" w:rsidRPr="00725AF5">
              <w:t>of eligible expenses</w:t>
            </w:r>
            <w:r w:rsidR="0046031D" w:rsidRPr="00725AF5">
              <w:rPr>
                <w:b/>
              </w:rPr>
              <w:t>.</w:t>
            </w:r>
          </w:p>
          <w:p w14:paraId="427EF5C1" w14:textId="77777777" w:rsidR="0046031D" w:rsidRPr="00725AF5" w:rsidRDefault="0046031D" w:rsidP="0046031D">
            <w:pPr>
              <w:pStyle w:val="TableTextCharCharChar1"/>
              <w:numPr>
                <w:ilvl w:val="12"/>
                <w:numId w:val="0"/>
              </w:numPr>
              <w:rPr>
                <w:b/>
                <w:color w:val="FF0000"/>
              </w:rPr>
            </w:pPr>
          </w:p>
          <w:p w14:paraId="265A3A9A"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CE" w14:textId="3904D036" w:rsidR="0046031D" w:rsidRPr="00725AF5" w:rsidRDefault="00093B0E" w:rsidP="0046031D">
            <w:pPr>
              <w:pStyle w:val="TableTextCharCharChar1"/>
              <w:numPr>
                <w:ilvl w:val="12"/>
                <w:numId w:val="0"/>
              </w:numPr>
              <w:rPr>
                <w:b/>
                <w:i/>
                <w:color w:val="FF0000"/>
                <w:u w:val="single"/>
              </w:rPr>
            </w:pPr>
            <w:r>
              <w:rPr>
                <w:b/>
                <w:color w:val="0000FF"/>
              </w:rPr>
              <w:t>$100</w:t>
            </w:r>
            <w:r w:rsidR="0046031D" w:rsidRPr="00725AF5">
              <w:rPr>
                <w:color w:val="0000FF"/>
              </w:rPr>
              <w:t xml:space="preserve"> </w:t>
            </w:r>
            <w:r w:rsidR="0046031D" w:rsidRPr="00725AF5">
              <w:t>copay</w:t>
            </w:r>
            <w:r w:rsidR="0046031D" w:rsidRPr="00725AF5">
              <w:rPr>
                <w:color w:val="0000FF"/>
              </w:rPr>
              <w:t xml:space="preserve"> </w:t>
            </w:r>
            <w:r w:rsidR="0046031D" w:rsidRPr="00725AF5">
              <w:rPr>
                <w:color w:val="000000"/>
              </w:rPr>
              <w:t xml:space="preserve">per transport, then </w:t>
            </w:r>
            <w:r w:rsidR="003C3DFE">
              <w:rPr>
                <w:b/>
                <w:color w:val="0000FF"/>
              </w:rPr>
              <w:t>100%</w:t>
            </w:r>
            <w:r w:rsidR="0046031D" w:rsidRPr="00725AF5">
              <w:rPr>
                <w:b/>
              </w:rPr>
              <w:t xml:space="preserve"> </w:t>
            </w:r>
            <w:r w:rsidR="0046031D" w:rsidRPr="00725AF5">
              <w:t>of eligible expenses</w:t>
            </w:r>
            <w:r w:rsidR="0046031D" w:rsidRPr="00725AF5">
              <w:rPr>
                <w:b/>
              </w:rPr>
              <w:t>.</w:t>
            </w:r>
          </w:p>
          <w:p w14:paraId="427EF5CF" w14:textId="77777777" w:rsidR="0046031D" w:rsidRPr="00725AF5" w:rsidRDefault="0046031D" w:rsidP="0046031D">
            <w:pPr>
              <w:pStyle w:val="TableTextCharCharChar1"/>
              <w:numPr>
                <w:ilvl w:val="12"/>
                <w:numId w:val="0"/>
              </w:numPr>
              <w:rPr>
                <w:b/>
                <w:color w:val="FF0000"/>
              </w:rPr>
            </w:pPr>
          </w:p>
          <w:p w14:paraId="427EF5DC" w14:textId="77777777" w:rsidR="00CF42B9" w:rsidRPr="00725AF5" w:rsidRDefault="00CF42B9" w:rsidP="00870816">
            <w:pPr>
              <w:pStyle w:val="TableTextCharCharChar1"/>
              <w:numPr>
                <w:ilvl w:val="12"/>
                <w:numId w:val="0"/>
              </w:numPr>
              <w:rPr>
                <w:rStyle w:val="wdColorPinkBoldItalic"/>
                <w:b w:val="0"/>
                <w:bCs/>
                <w:i w:val="0"/>
                <w:iCs w:val="0"/>
                <w:color w:val="000000"/>
                <w:u w:val="none"/>
              </w:rPr>
            </w:pPr>
          </w:p>
          <w:p w14:paraId="427EF5DE" w14:textId="163BDE58"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5DF" w14:textId="11CD974F"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27EF5E0" w14:textId="77777777" w:rsidR="00ED5461" w:rsidRPr="00725AF5"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427EF5E5" w14:textId="45ADF057"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EA" w14:textId="50CF1E27"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154B9C" w:rsidRPr="00725AF5">
              <w:rPr>
                <w:b/>
              </w:rPr>
              <w:t>.</w:t>
            </w:r>
          </w:p>
          <w:p w14:paraId="427EF5EB" w14:textId="77777777" w:rsidR="003D3874" w:rsidRPr="00725AF5" w:rsidRDefault="003D3874" w:rsidP="003D3874">
            <w:pPr>
              <w:pStyle w:val="TableTextCharCharChar1"/>
              <w:numPr>
                <w:ilvl w:val="12"/>
                <w:numId w:val="0"/>
              </w:numPr>
              <w:rPr>
                <w:b/>
                <w:color w:val="FF0000"/>
              </w:r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602" w14:textId="4591315A" w:rsidR="00154B9C" w:rsidRPr="00725AF5" w:rsidRDefault="00093B0E">
            <w:pPr>
              <w:pStyle w:val="TableTextCharCharChar1"/>
              <w:numPr>
                <w:ilvl w:val="12"/>
                <w:numId w:val="0"/>
              </w:numPr>
              <w:rPr>
                <w:b/>
                <w:i/>
                <w:color w:val="FF0000"/>
                <w:u w:val="single"/>
              </w:rPr>
            </w:pPr>
            <w:r>
              <w:rPr>
                <w:b/>
                <w:color w:val="0000FF"/>
              </w:rPr>
              <w:t>$100</w:t>
            </w:r>
            <w:r w:rsidR="00154B9C" w:rsidRPr="00725AF5">
              <w:rPr>
                <w:color w:val="0000FF"/>
              </w:rPr>
              <w:t xml:space="preserve"> </w:t>
            </w:r>
            <w:r w:rsidR="00154B9C" w:rsidRPr="00725AF5">
              <w:t>copay</w:t>
            </w:r>
            <w:r w:rsidR="00154B9C" w:rsidRPr="00725AF5">
              <w:rPr>
                <w:color w:val="0000FF"/>
              </w:rPr>
              <w:t xml:space="preserve"> </w:t>
            </w:r>
            <w:r w:rsidR="00154B9C" w:rsidRPr="00725AF5">
              <w:rPr>
                <w:color w:val="000000"/>
              </w:rPr>
              <w:t xml:space="preserve">per transport, then </w:t>
            </w:r>
            <w:r w:rsidR="003C3DFE">
              <w:rPr>
                <w:b/>
                <w:color w:val="0000FF"/>
              </w:rPr>
              <w:t>100%</w:t>
            </w:r>
            <w:r w:rsidR="00154B9C" w:rsidRPr="00725AF5">
              <w:rPr>
                <w:b/>
              </w:rPr>
              <w:t xml:space="preserve"> </w:t>
            </w:r>
            <w:r w:rsidR="00154B9C" w:rsidRPr="00725AF5">
              <w:t>of eligible expenses</w:t>
            </w:r>
            <w:r w:rsidR="00154B9C" w:rsidRPr="00725AF5">
              <w:rPr>
                <w:b/>
              </w:rPr>
              <w:t>.</w:t>
            </w:r>
          </w:p>
          <w:p w14:paraId="427EF603" w14:textId="77777777" w:rsidR="003D3874" w:rsidRPr="00725AF5" w:rsidRDefault="003D3874" w:rsidP="003D3874">
            <w:pPr>
              <w:pStyle w:val="TableTextCharCharChar1"/>
              <w:numPr>
                <w:ilvl w:val="12"/>
                <w:numId w:val="0"/>
              </w:numPr>
              <w:rPr>
                <w:b/>
                <w:color w:val="FF0000"/>
              </w:rPr>
            </w:pPr>
          </w:p>
          <w:p w14:paraId="427EF60B" w14:textId="77777777" w:rsidR="00161073" w:rsidRDefault="00161073" w:rsidP="00161073">
            <w:pPr>
              <w:pStyle w:val="TableTextCharCharChar1"/>
              <w:numPr>
                <w:ilvl w:val="12"/>
                <w:numId w:val="0"/>
              </w:numPr>
              <w:rPr>
                <w:b/>
                <w:color w:val="0000FF"/>
              </w:rPr>
            </w:pPr>
          </w:p>
          <w:p w14:paraId="4039C229" w14:textId="77777777" w:rsidR="00093B0E" w:rsidRDefault="00093B0E" w:rsidP="00161073">
            <w:pPr>
              <w:pStyle w:val="TableTextCharCharChar1"/>
              <w:numPr>
                <w:ilvl w:val="12"/>
                <w:numId w:val="0"/>
              </w:numPr>
              <w:rPr>
                <w:b/>
                <w:color w:val="0000FF"/>
              </w:rPr>
            </w:pPr>
          </w:p>
          <w:p w14:paraId="02DA74FE" w14:textId="77777777" w:rsidR="00093B0E" w:rsidRPr="00725AF5" w:rsidRDefault="00093B0E" w:rsidP="00161073">
            <w:pPr>
              <w:pStyle w:val="TableTextCharCharChar1"/>
              <w:numPr>
                <w:ilvl w:val="12"/>
                <w:numId w:val="0"/>
              </w:numPr>
              <w:rPr>
                <w:b/>
                <w:color w:val="0000FF"/>
              </w:rPr>
            </w:pPr>
          </w:p>
          <w:p w14:paraId="427EF60C" w14:textId="77777777" w:rsidR="00161073" w:rsidRPr="00725AF5" w:rsidRDefault="00161073" w:rsidP="00161073">
            <w:pPr>
              <w:pStyle w:val="TableTextCharCharChar1"/>
              <w:numPr>
                <w:ilvl w:val="12"/>
                <w:numId w:val="0"/>
              </w:numPr>
            </w:pPr>
          </w:p>
          <w:p w14:paraId="427EF613" w14:textId="77777777" w:rsidR="00B623D8" w:rsidRPr="00725AF5" w:rsidRDefault="00B623D8">
            <w:pPr>
              <w:pStyle w:val="TableTextCharCharChar1"/>
              <w:numPr>
                <w:ilvl w:val="12"/>
                <w:numId w:val="0"/>
              </w:num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A" w14:textId="3ECD059F" w:rsidR="0046031D" w:rsidRPr="00725AF5" w:rsidRDefault="00093B0E" w:rsidP="0046031D">
            <w:pPr>
              <w:pStyle w:val="TableTextCharCharChar1"/>
              <w:numPr>
                <w:ilvl w:val="12"/>
                <w:numId w:val="0"/>
              </w:numPr>
              <w:rPr>
                <w:b/>
                <w:color w:val="0000FF"/>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Pr>
                <w:b/>
                <w:color w:val="0000FF"/>
              </w:rPr>
              <w:t>100%</w:t>
            </w:r>
            <w:r w:rsidRPr="00725AF5">
              <w:rPr>
                <w:b/>
              </w:rPr>
              <w:t xml:space="preserve"> </w:t>
            </w:r>
            <w:r w:rsidRPr="00725AF5">
              <w:t>of eligible expenses</w:t>
            </w:r>
            <w:r w:rsidRPr="00725AF5">
              <w:rPr>
                <w:b/>
              </w:rPr>
              <w:t>.</w:t>
            </w:r>
          </w:p>
          <w:p w14:paraId="6E86F9CA" w14:textId="77777777" w:rsidR="00F420E2" w:rsidRPr="00725AF5" w:rsidRDefault="00F420E2" w:rsidP="0046031D">
            <w:pPr>
              <w:pStyle w:val="TableTextCharCharChar1"/>
              <w:numPr>
                <w:ilvl w:val="12"/>
                <w:numId w:val="0"/>
              </w:numPr>
              <w:rPr>
                <w:b/>
                <w:color w:val="0000FF"/>
              </w:rPr>
            </w:pPr>
          </w:p>
          <w:p w14:paraId="427EF61B" w14:textId="77777777" w:rsidR="0046031D" w:rsidRPr="00725AF5" w:rsidRDefault="0046031D" w:rsidP="0046031D">
            <w:pPr>
              <w:pStyle w:val="TableTextCharCharChar1"/>
              <w:numPr>
                <w:ilvl w:val="12"/>
                <w:numId w:val="0"/>
              </w:numPr>
              <w:rPr>
                <w:b/>
                <w:i/>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427EF61E" w14:textId="46830E09" w:rsidR="0046031D" w:rsidRPr="00725AF5" w:rsidRDefault="00093B0E">
            <w:pPr>
              <w:pStyle w:val="TableTextCharCharChar1"/>
              <w:numPr>
                <w:ilvl w:val="12"/>
                <w:numId w:val="0"/>
              </w:num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Pr>
                <w:b/>
                <w:color w:val="0000FF"/>
              </w:rPr>
              <w:t>100%</w:t>
            </w:r>
            <w:r w:rsidRPr="00725AF5">
              <w:rPr>
                <w:b/>
              </w:rPr>
              <w:t xml:space="preserve"> </w:t>
            </w:r>
            <w:r w:rsidRPr="00725AF5">
              <w:t>of eligible expenses</w:t>
            </w:r>
            <w:r w:rsidRPr="00725AF5">
              <w:rPr>
                <w:b/>
              </w:rPr>
              <w:t>.</w:t>
            </w:r>
          </w:p>
          <w:p w14:paraId="427EF622" w14:textId="77777777" w:rsidR="00161073" w:rsidRPr="00725AF5" w:rsidRDefault="00161073" w:rsidP="00161073">
            <w:pPr>
              <w:pStyle w:val="TableTextCharCharChar1"/>
              <w:numPr>
                <w:ilvl w:val="12"/>
                <w:numId w:val="0"/>
              </w:numPr>
            </w:pPr>
          </w:p>
          <w:p w14:paraId="427EF623" w14:textId="77777777" w:rsidR="00B623D8" w:rsidRPr="00725AF5" w:rsidRDefault="00B623D8">
            <w:pPr>
              <w:pStyle w:val="TableTextCharCharChar1"/>
              <w:numPr>
                <w:ilvl w:val="12"/>
                <w:numId w:val="0"/>
              </w:numPr>
            </w:pPr>
          </w:p>
          <w:p w14:paraId="427EF627" w14:textId="77777777" w:rsidR="00ED5461" w:rsidRPr="00725AF5" w:rsidRDefault="00ED5461" w:rsidP="00ED5461">
            <w:pPr>
              <w:pStyle w:val="TableTextCharCharChar1"/>
              <w:numPr>
                <w:ilvl w:val="12"/>
                <w:numId w:val="0"/>
              </w:numPr>
              <w:rPr>
                <w:rStyle w:val="CDBlack"/>
                <w:rFonts w:ascii="Times New Roman" w:hAnsi="Times New Roman"/>
              </w:rPr>
            </w:pPr>
          </w:p>
          <w:p w14:paraId="427EF628" w14:textId="77777777" w:rsidR="00ED5461" w:rsidRPr="00725AF5" w:rsidRDefault="00ED5461" w:rsidP="00ED5461">
            <w:pPr>
              <w:pStyle w:val="TableTextCharCharChar1"/>
              <w:numPr>
                <w:ilvl w:val="12"/>
                <w:numId w:val="0"/>
              </w:numPr>
              <w:rPr>
                <w:rStyle w:val="wdColorPinkBoldItalic"/>
                <w:b w:val="0"/>
                <w:bCs/>
                <w:i w:val="0"/>
                <w:iCs w:val="0"/>
                <w:color w:val="000000"/>
                <w:u w:val="none"/>
              </w:rPr>
            </w:pPr>
          </w:p>
          <w:p w14:paraId="427EF62A" w14:textId="262978E0"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35F2C35E" w14:textId="3D3DCABC" w:rsidR="00093B0E" w:rsidRDefault="00093B0E" w:rsidP="00ED5461">
            <w:pPr>
              <w:pStyle w:val="TableTextCharCharChar1"/>
              <w:numPr>
                <w:ilvl w:val="12"/>
                <w:numId w:val="0"/>
              </w:numPr>
            </w:pPr>
            <w:r w:rsidRPr="00093B0E">
              <w:t>Non-Emergency transportation services rendered by an Out of Network provider require prior authorization.</w:t>
            </w:r>
          </w:p>
          <w:p w14:paraId="427EF62B" w14:textId="77777777"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58FDCA4" w14:textId="77777777" w:rsidR="0040696A" w:rsidRPr="00725AF5" w:rsidRDefault="0040696A" w:rsidP="003D005E">
            <w:pPr>
              <w:pStyle w:val="TableTextCharCharChar1"/>
              <w:numPr>
                <w:ilvl w:val="12"/>
                <w:numId w:val="0"/>
              </w:numPr>
              <w:rPr>
                <w:b/>
                <w:color w:val="FF00FF"/>
              </w:rPr>
            </w:pPr>
          </w:p>
          <w:p w14:paraId="427EF62C" w14:textId="173F4B86"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xml:space="preserve">, Benefits will </w:t>
            </w:r>
            <w:r w:rsidRPr="00725AF5">
              <w:rPr>
                <w:bCs/>
              </w:rPr>
              <w:t xml:space="preserve">be </w:t>
            </w:r>
            <w:r w:rsidRPr="00725AF5">
              <w:t xml:space="preserve">subject to a </w:t>
            </w:r>
            <w:r w:rsidR="00093B0E">
              <w:rPr>
                <w:b/>
                <w:color w:val="0000FF"/>
              </w:rPr>
              <w:t>$500</w:t>
            </w:r>
            <w:r w:rsidRPr="00725AF5">
              <w:rPr>
                <w:b/>
                <w:color w:val="0000FF"/>
              </w:rPr>
              <w:t xml:space="preserve"> </w:t>
            </w:r>
            <w:r w:rsidRPr="00725AF5">
              <w:t>penalty</w:t>
            </w:r>
            <w:r w:rsidR="00ED5461" w:rsidRPr="00725AF5">
              <w:t>.</w:t>
            </w:r>
          </w:p>
          <w:p w14:paraId="427EF632" w14:textId="77777777" w:rsidR="003745DE" w:rsidRPr="00725AF5" w:rsidRDefault="003745DE" w:rsidP="00E97ED1">
            <w:pPr>
              <w:pStyle w:val="TableTextCharCharChar1"/>
              <w:numPr>
                <w:ilvl w:val="12"/>
                <w:numId w:val="0"/>
              </w:numPr>
            </w:pPr>
          </w:p>
        </w:tc>
      </w:tr>
      <w:tr w:rsidR="00A179FC" w:rsidRPr="00725AF5" w14:paraId="427EF63B"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7" w:name="Ambulatory_Surgical_Center"/>
            <w:r w:rsidRPr="00725AF5">
              <w:rPr>
                <w:b/>
                <w:bCs/>
              </w:rPr>
              <w:t>Ambulatory Surgical</w:t>
            </w:r>
            <w:r w:rsidR="00BD3A58" w:rsidRPr="00725AF5">
              <w:rPr>
                <w:b/>
                <w:bCs/>
              </w:rPr>
              <w:t xml:space="preserve"> </w:t>
            </w:r>
            <w:r w:rsidRPr="00725AF5">
              <w:rPr>
                <w:b/>
                <w:bCs/>
              </w:rPr>
              <w:t>Center</w:t>
            </w:r>
            <w:bookmarkEnd w:id="77"/>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8" w:name="Emergency_Health_ServicesOutpatient"/>
            <w:r w:rsidRPr="00725AF5">
              <w:rPr>
                <w:b/>
              </w:rPr>
              <w:t>Emergency Health</w:t>
            </w:r>
            <w:r w:rsidR="00BD3A58" w:rsidRPr="00725AF5">
              <w:rPr>
                <w:b/>
              </w:rPr>
              <w:t xml:space="preserve"> </w:t>
            </w:r>
            <w:r w:rsidRPr="00725AF5">
              <w:rPr>
                <w:b/>
              </w:rPr>
              <w:t>Services</w:t>
            </w:r>
            <w:r w:rsidR="00CE2AFD" w:rsidRPr="00725AF5">
              <w:rPr>
                <w:b/>
              </w:rPr>
              <w:t>-Outpatient</w:t>
            </w:r>
            <w:bookmarkEnd w:id="78"/>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0B0D5C25" w14:textId="20B0D81F" w:rsidR="003078A6" w:rsidRPr="003078A6" w:rsidRDefault="003078A6" w:rsidP="003078A6">
            <w:pPr>
              <w:pStyle w:val="TableTextCharCharChar1"/>
              <w:numPr>
                <w:ilvl w:val="12"/>
                <w:numId w:val="0"/>
              </w:numPr>
            </w:pPr>
            <w:r w:rsidRPr="003078A6">
              <w:t>An Emergency is defined as a serious medical condition or symptom resulting from injury, sickness, or mental illness which arises suddenly and, in the</w:t>
            </w:r>
            <w:r w:rsidR="00F7774B">
              <w:t xml:space="preserve"> </w:t>
            </w:r>
            <w:r w:rsidRPr="003078A6">
              <w:t xml:space="preserve">judgment of a reasonable person, requires immediate care and treatment, generally received within </w:t>
            </w:r>
            <w:r w:rsidRPr="00E97ED1">
              <w:rPr>
                <w:b/>
                <w:color w:val="0000FF"/>
              </w:rPr>
              <w:t>24</w:t>
            </w:r>
            <w:r w:rsidRPr="003078A6">
              <w:t xml:space="preserve"> hours of onset, to avoid jeopardy to the life or</w:t>
            </w:r>
          </w:p>
          <w:p w14:paraId="427EF640" w14:textId="1A94A693" w:rsidR="00154B9C" w:rsidRPr="00725AF5" w:rsidRDefault="003078A6" w:rsidP="003078A6">
            <w:pPr>
              <w:pStyle w:val="TableTextCharCharChar1"/>
              <w:numPr>
                <w:ilvl w:val="12"/>
                <w:numId w:val="0"/>
              </w:numPr>
            </w:pPr>
            <w:r w:rsidRPr="003078A6">
              <w:t>health of a covered person.</w:t>
            </w:r>
          </w:p>
          <w:p w14:paraId="427EF643" w14:textId="77777777" w:rsidR="00154B9C" w:rsidRPr="00725AF5" w:rsidRDefault="00154B9C">
            <w:pPr>
              <w:pStyle w:val="TableTextCharCharChar1"/>
              <w:numPr>
                <w:ilvl w:val="12"/>
                <w:numId w:val="0"/>
              </w:numPr>
            </w:pPr>
          </w:p>
          <w:p w14:paraId="427EF644"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55726B27" w:rsidR="00B554EF" w:rsidRPr="00725AF5" w:rsidRDefault="003078A6" w:rsidP="00B554EF">
            <w:pPr>
              <w:pStyle w:val="TableTextCharCharChar1"/>
              <w:numPr>
                <w:ilvl w:val="12"/>
                <w:numId w:val="0"/>
              </w:numPr>
              <w:rPr>
                <w:b/>
              </w:rPr>
            </w:pPr>
            <w:r>
              <w:rPr>
                <w:b/>
                <w:color w:val="0000FF"/>
              </w:rPr>
              <w:t>$</w:t>
            </w:r>
            <w:r w:rsidR="00037578">
              <w:rPr>
                <w:b/>
                <w:color w:val="0000FF"/>
              </w:rPr>
              <w:t>250</w:t>
            </w:r>
            <w:r w:rsidR="00037578" w:rsidRPr="00725AF5">
              <w:rPr>
                <w:b/>
                <w:color w:val="0000FF"/>
              </w:rPr>
              <w:t xml:space="preserve"> </w:t>
            </w:r>
            <w:r w:rsidR="00B554EF" w:rsidRPr="00725AF5">
              <w:rPr>
                <w:bCs/>
                <w:color w:val="000000"/>
              </w:rPr>
              <w:t xml:space="preserve">copay </w:t>
            </w:r>
            <w:r w:rsidR="00B554EF" w:rsidRPr="00725AF5">
              <w:rPr>
                <w:bCs/>
              </w:rPr>
              <w:t xml:space="preserve">then </w:t>
            </w:r>
            <w:r w:rsidR="00B554EF" w:rsidRPr="00725AF5">
              <w:rPr>
                <w:b/>
                <w:color w:val="0000FF"/>
              </w:rPr>
              <w:t>100%</w:t>
            </w:r>
            <w:r w:rsidR="00B554EF" w:rsidRPr="00725AF5">
              <w:rPr>
                <w:b/>
              </w:rPr>
              <w:t xml:space="preserve"> </w:t>
            </w:r>
            <w:r w:rsidR="00B554EF" w:rsidRPr="00725AF5">
              <w:t>of eligible expenses.</w:t>
            </w:r>
          </w:p>
          <w:p w14:paraId="427EF646" w14:textId="77777777" w:rsidR="00B554EF" w:rsidRPr="00725AF5" w:rsidRDefault="00B554EF" w:rsidP="00B554EF">
            <w:pPr>
              <w:pStyle w:val="TableTextCharCharChar1"/>
              <w:numPr>
                <w:ilvl w:val="12"/>
                <w:numId w:val="0"/>
              </w:numPr>
              <w:rPr>
                <w:b/>
              </w:rPr>
            </w:pPr>
          </w:p>
          <w:p w14:paraId="427EF65C" w14:textId="73556F62" w:rsidR="00A179FC" w:rsidRPr="00725AF5" w:rsidRDefault="00A179FC" w:rsidP="00A179FC">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427EF65E" w14:textId="77777777" w:rsidR="00A179FC" w:rsidRPr="00725AF5" w:rsidRDefault="00A179FC" w:rsidP="00E60F08">
            <w:pPr>
              <w:pStyle w:val="TableTextCharCharChar1"/>
              <w:numPr>
                <w:ilvl w:val="12"/>
                <w:numId w:val="0"/>
              </w:numPr>
              <w:rPr>
                <w:b/>
                <w:color w:val="000000"/>
              </w:rPr>
            </w:pPr>
          </w:p>
          <w:p w14:paraId="427EF663" w14:textId="77777777" w:rsidR="00154B9C" w:rsidRPr="00725AF5" w:rsidRDefault="00154B9C">
            <w:pPr>
              <w:pStyle w:val="TableTextCharCharChar1"/>
              <w:numPr>
                <w:ilvl w:val="12"/>
                <w:numId w:val="0"/>
              </w:numPr>
            </w:pPr>
          </w:p>
          <w:p w14:paraId="427EF664" w14:textId="77777777" w:rsidR="00154B9C" w:rsidRPr="00725AF5" w:rsidRDefault="00154B9C">
            <w:pPr>
              <w:pStyle w:val="TableTextCharCharChar1"/>
              <w:numPr>
                <w:ilvl w:val="12"/>
                <w:numId w:val="0"/>
              </w:numPr>
            </w:pP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1FADD926" w:rsidR="00B554EF" w:rsidRPr="00725AF5" w:rsidRDefault="003078A6" w:rsidP="00B554EF">
            <w:pPr>
              <w:pStyle w:val="TableTextCharCharChar1"/>
              <w:numPr>
                <w:ilvl w:val="12"/>
                <w:numId w:val="0"/>
              </w:numPr>
              <w:rPr>
                <w:b/>
              </w:rPr>
            </w:pPr>
            <w:r>
              <w:rPr>
                <w:b/>
                <w:color w:val="0000FF"/>
              </w:rPr>
              <w:t>$</w:t>
            </w:r>
            <w:r w:rsidR="00037578">
              <w:rPr>
                <w:b/>
                <w:color w:val="0000FF"/>
              </w:rPr>
              <w:t>250</w:t>
            </w:r>
            <w:r w:rsidR="00037578" w:rsidRPr="00725AF5">
              <w:rPr>
                <w:b/>
                <w:color w:val="0000FF"/>
              </w:rPr>
              <w:t xml:space="preserve"> </w:t>
            </w:r>
            <w:r w:rsidR="00B554EF" w:rsidRPr="00725AF5">
              <w:rPr>
                <w:bCs/>
                <w:color w:val="000000"/>
              </w:rPr>
              <w:t xml:space="preserve">copay </w:t>
            </w:r>
            <w:r w:rsidR="00B554EF" w:rsidRPr="00725AF5">
              <w:rPr>
                <w:bCs/>
              </w:rPr>
              <w:t xml:space="preserve">then </w:t>
            </w:r>
            <w:r w:rsidR="00B554EF" w:rsidRPr="00725AF5">
              <w:rPr>
                <w:b/>
                <w:color w:val="0000FF"/>
              </w:rPr>
              <w:t>100%</w:t>
            </w:r>
            <w:r w:rsidR="00B554EF" w:rsidRPr="00725AF5">
              <w:rPr>
                <w:b/>
              </w:rPr>
              <w:t xml:space="preserve"> </w:t>
            </w:r>
            <w:r w:rsidR="00B554EF" w:rsidRPr="00725AF5">
              <w:t>of eligible expenses.</w:t>
            </w:r>
          </w:p>
          <w:p w14:paraId="427EF671" w14:textId="77777777" w:rsidR="00B554EF" w:rsidRPr="00725AF5" w:rsidRDefault="00B554EF" w:rsidP="00B554EF">
            <w:pPr>
              <w:pStyle w:val="TableTextCharCharChar1"/>
              <w:numPr>
                <w:ilvl w:val="12"/>
                <w:numId w:val="0"/>
              </w:numPr>
              <w:rPr>
                <w:b/>
              </w:rPr>
            </w:pPr>
          </w:p>
          <w:p w14:paraId="427EF687" w14:textId="6BA53CC7" w:rsidR="008A7220" w:rsidRPr="00725AF5" w:rsidRDefault="008A7220" w:rsidP="008A7220">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427EF689" w14:textId="77777777" w:rsidR="00326CB5" w:rsidRPr="00725AF5" w:rsidRDefault="00326CB5" w:rsidP="00A42960">
            <w:pPr>
              <w:pStyle w:val="TableTextCharCharChar1"/>
              <w:numPr>
                <w:ilvl w:val="12"/>
                <w:numId w:val="0"/>
              </w:numPr>
              <w:rPr>
                <w:b/>
                <w:color w:val="FF00FF"/>
              </w:rPr>
            </w:pPr>
          </w:p>
          <w:p w14:paraId="427EF694" w14:textId="26673FCC" w:rsidR="00C767A9" w:rsidRPr="00725AF5" w:rsidRDefault="00C767A9" w:rsidP="00C767A9">
            <w:pPr>
              <w:pStyle w:val="TableTextCharCharChar1"/>
              <w:numPr>
                <w:ilvl w:val="12"/>
                <w:numId w:val="0"/>
              </w:numPr>
              <w:rPr>
                <w:b/>
              </w:rPr>
            </w:pPr>
            <w:r w:rsidRPr="00725AF5">
              <w:rPr>
                <w:b/>
              </w:rPr>
              <w:t>Prior Authorization Required</w:t>
            </w:r>
          </w:p>
          <w:p w14:paraId="427EF695" w14:textId="6452A480" w:rsidR="00C767A9" w:rsidRPr="00725AF5"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003078A6">
              <w:rPr>
                <w:b/>
                <w:bCs/>
                <w:color w:val="0000FF"/>
              </w:rPr>
              <w:t>1</w:t>
            </w:r>
            <w:r w:rsidRPr="00725AF5">
              <w:rPr>
                <w:b/>
                <w:bCs/>
              </w:rPr>
              <w:t xml:space="preserve"> </w:t>
            </w:r>
            <w:r w:rsidRPr="00725AF5">
              <w:t>business day</w:t>
            </w:r>
            <w:r w:rsidRPr="00725AF5">
              <w:rPr>
                <w:b/>
                <w:color w:val="FF00FF"/>
              </w:rPr>
              <w:t xml:space="preserve"> </w:t>
            </w:r>
            <w:r w:rsidRPr="00725AF5">
              <w:t>of the admission or on the same day of admission if reasonably possible after you are admitted to a non-Network Hospital or Alternate Facility</w:t>
            </w:r>
            <w:r w:rsidR="00DA5334" w:rsidRPr="00725AF5">
              <w:t>.</w:t>
            </w:r>
          </w:p>
          <w:p w14:paraId="427EF696" w14:textId="77777777" w:rsidR="00C767A9" w:rsidRPr="00725AF5" w:rsidRDefault="00C767A9" w:rsidP="00C767A9">
            <w:pPr>
              <w:pStyle w:val="TableTextCharCharChar1"/>
              <w:numPr>
                <w:ilvl w:val="12"/>
                <w:numId w:val="0"/>
              </w:numPr>
            </w:pPr>
          </w:p>
          <w:p w14:paraId="427EF697" w14:textId="34FD0F29" w:rsidR="00C767A9" w:rsidRPr="00725AF5" w:rsidRDefault="00C767A9" w:rsidP="00101C86">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xml:space="preserve">, Benefits for the Hospital Inpatient Stay will be subject to a </w:t>
            </w:r>
            <w:r w:rsidR="00093B0E">
              <w:rPr>
                <w:b/>
                <w:color w:val="0000FF"/>
              </w:rPr>
              <w:t>$500</w:t>
            </w:r>
            <w:r w:rsidRPr="00725AF5">
              <w:rPr>
                <w:b/>
                <w:color w:val="0000FF"/>
              </w:rPr>
              <w:t xml:space="preserve"> </w:t>
            </w:r>
            <w:r w:rsidRPr="00725AF5">
              <w:t>penalty.</w:t>
            </w:r>
            <w:r w:rsidRPr="00725AF5">
              <w:rPr>
                <w:b/>
              </w:rPr>
              <w:t xml:space="preserve"> </w:t>
            </w:r>
            <w:r w:rsidRPr="00725AF5">
              <w:t>Benefits will not be reduced for the outpatient Emergency Health Services.</w:t>
            </w:r>
          </w:p>
        </w:tc>
      </w:tr>
      <w:tr w:rsidR="00154B9C" w:rsidRPr="00725AF5" w14:paraId="427EF6FE"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9" w:name="Hospital_Inpatient_Stay"/>
            <w:r w:rsidRPr="00725AF5">
              <w:rPr>
                <w:b/>
              </w:rPr>
              <w:t>Hospital Inpatient Stay</w:t>
            </w:r>
            <w:bookmarkEnd w:id="79"/>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657ED5F0" w:rsidR="0038228C" w:rsidRPr="00725AF5" w:rsidRDefault="0038228C" w:rsidP="0038228C">
            <w:pPr>
              <w:pStyle w:val="TableTextCharCharChar1"/>
            </w:pPr>
            <w:r w:rsidRPr="00725AF5">
              <w:t xml:space="preserve">Benefits for an Inpatient Stay in a Hospital are available only when the Inpatient Stay is necessary to prevent, diagnose or treat a Sickness or Injury. Benefits for other Hospital-based Physician services are described under </w:t>
            </w:r>
            <w:r w:rsidRPr="00725AF5">
              <w:rPr>
                <w:rStyle w:val="wdColorBlackBoldItalic"/>
              </w:rPr>
              <w:t>Physician 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1"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08C60776" w:rsidR="00180F4D" w:rsidRPr="00725AF5" w:rsidRDefault="00180F4D" w:rsidP="00180F4D">
            <w:pPr>
              <w:pStyle w:val="TableTextChar1CharChar"/>
              <w:ind w:left="288" w:hanging="288"/>
              <w:rPr>
                <w:b/>
                <w:color w:val="FF00FF"/>
              </w:rPr>
            </w:pPr>
            <w:r w:rsidRPr="00725AF5">
              <w:rPr>
                <w:b/>
                <w:color w:val="000000"/>
              </w:rPr>
              <w:t xml:space="preserve">●  </w:t>
            </w:r>
            <w:r w:rsidRPr="00725AF5">
              <w:t>Physician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r w:rsidRPr="00725AF5">
              <w:rPr>
                <w:rStyle w:val="wdColorBlackBoldItalic"/>
                <w:u w:val="none"/>
              </w:rPr>
              <w:t>Scopic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A" w14:textId="779149E9" w:rsidR="00C2736C" w:rsidRPr="00725AF5" w:rsidRDefault="00EB6B9B" w:rsidP="00C2736C">
            <w:pPr>
              <w:pStyle w:val="TableTextCharCharChar1"/>
              <w:numPr>
                <w:ilvl w:val="12"/>
                <w:numId w:val="0"/>
              </w:numPr>
            </w:pPr>
            <w:r>
              <w:rPr>
                <w:b/>
                <w:color w:val="0000FF"/>
              </w:rPr>
              <w:t>$300</w:t>
            </w:r>
            <w:r w:rsidR="00C2736C" w:rsidRPr="00725AF5">
              <w:rPr>
                <w:szCs w:val="24"/>
              </w:rPr>
              <w:t xml:space="preserve"> copay per admission, then </w:t>
            </w:r>
            <w:r w:rsidR="00C2736C" w:rsidRPr="00725AF5">
              <w:rPr>
                <w:b/>
                <w:bCs/>
                <w:color w:val="0000FF"/>
                <w:szCs w:val="24"/>
              </w:rPr>
              <w:t>100%</w:t>
            </w:r>
            <w:r w:rsidR="00C2736C" w:rsidRPr="00725AF5">
              <w:rPr>
                <w:szCs w:val="24"/>
              </w:rPr>
              <w:t xml:space="preserve"> of eligible expenses</w:t>
            </w:r>
          </w:p>
          <w:p w14:paraId="427EF6C3" w14:textId="77777777" w:rsidR="00154B9C" w:rsidRPr="00725AF5" w:rsidRDefault="00154B9C">
            <w:pPr>
              <w:pStyle w:val="TableTextCharCharChar1"/>
              <w:numPr>
                <w:ilvl w:val="12"/>
                <w:numId w:val="0"/>
              </w:numPr>
              <w:rPr>
                <w:b/>
                <w:color w:val="000000"/>
              </w:rPr>
            </w:pPr>
          </w:p>
          <w:p w14:paraId="427EF6DE" w14:textId="25A7C5E1" w:rsidR="00154B9C" w:rsidRPr="00725AF5" w:rsidRDefault="00EB6B9B" w:rsidP="00634871">
            <w:pPr>
              <w:pStyle w:val="TableTextCharCharChar1"/>
              <w:tabs>
                <w:tab w:val="left" w:pos="360"/>
              </w:tabs>
            </w:pPr>
            <w:r w:rsidRPr="00E97ED1">
              <w:rPr>
                <w:szCs w:val="24"/>
              </w:rPr>
              <w:t>If a participant is re-admitted to a hospital for the same condition within</w:t>
            </w:r>
            <w:r w:rsidRPr="00E97ED1">
              <w:rPr>
                <w:b/>
                <w:szCs w:val="24"/>
              </w:rPr>
              <w:t xml:space="preserve"> </w:t>
            </w:r>
            <w:r w:rsidRPr="00E97ED1">
              <w:rPr>
                <w:b/>
                <w:color w:val="0000FF"/>
                <w:szCs w:val="24"/>
              </w:rPr>
              <w:t>60</w:t>
            </w:r>
            <w:r w:rsidRPr="00EB6B9B">
              <w:rPr>
                <w:b/>
                <w:color w:val="FF00FF"/>
                <w:szCs w:val="24"/>
              </w:rPr>
              <w:t xml:space="preserve"> </w:t>
            </w:r>
            <w:r w:rsidRPr="00E97ED1">
              <w:rPr>
                <w:szCs w:val="24"/>
              </w:rPr>
              <w:t>days, the hospital copay is waived after the initial admission.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305F1BC3" w:rsidR="00154B9C" w:rsidRPr="00725AF5" w:rsidRDefault="009D6420">
            <w:pPr>
              <w:pStyle w:val="TableTextCharCharChar1"/>
              <w:numPr>
                <w:ilvl w:val="12"/>
                <w:numId w:val="0"/>
              </w:numPr>
              <w:rPr>
                <w:b/>
                <w:color w:val="000000"/>
              </w:rPr>
            </w:pPr>
            <w:r>
              <w:rPr>
                <w:b/>
                <w:color w:val="0000FF"/>
              </w:rPr>
              <w:t>70%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427EF6F7" w14:textId="2786AD3B"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obtain 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65C4C637" w:rsidR="003A4965" w:rsidRPr="00725AF5" w:rsidRDefault="003A4965" w:rsidP="003A4965">
            <w:pPr>
              <w:pStyle w:val="TableTextCharCharChar1"/>
              <w:ind w:left="288" w:hanging="288"/>
            </w:pPr>
            <w:r w:rsidRPr="00725AF5">
              <w:rPr>
                <w:color w:val="000000"/>
              </w:rPr>
              <w:t xml:space="preserve">●   </w:t>
            </w:r>
            <w:r w:rsidRPr="00725AF5">
              <w:t xml:space="preserve">For Emergency admissions (also termed non-elective admissions): within </w:t>
            </w:r>
            <w:r w:rsidR="00EB6B9B">
              <w:rPr>
                <w:b/>
                <w:bCs/>
                <w:color w:val="0000FF"/>
              </w:rPr>
              <w:t>1</w:t>
            </w:r>
            <w:r w:rsidRPr="00725AF5">
              <w:rPr>
                <w:b/>
                <w:bCs/>
              </w:rPr>
              <w:t xml:space="preserve"> </w:t>
            </w:r>
            <w:r w:rsidRPr="00725AF5">
              <w:t>business day, or as soon as is reasonably possible.</w:t>
            </w:r>
          </w:p>
          <w:p w14:paraId="427EF6FB" w14:textId="77777777" w:rsidR="003A4965" w:rsidRPr="00725AF5" w:rsidRDefault="003A4965" w:rsidP="003A4965">
            <w:pPr>
              <w:pStyle w:val="TableTextCharCharChar1"/>
              <w:numPr>
                <w:ilvl w:val="12"/>
                <w:numId w:val="0"/>
              </w:numPr>
            </w:pPr>
          </w:p>
          <w:p w14:paraId="427EF6FC" w14:textId="6442FC6E"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r w:rsidRPr="00725AF5">
              <w:rPr>
                <w:bCs/>
              </w:rPr>
              <w:t>.</w:t>
            </w:r>
          </w:p>
          <w:p w14:paraId="427EF6FD" w14:textId="77777777" w:rsidR="00A31EC0" w:rsidRPr="00725AF5" w:rsidRDefault="00A31EC0" w:rsidP="00F657C2"/>
        </w:tc>
      </w:tr>
      <w:tr w:rsidR="00B75B9F" w:rsidRPr="00725AF5" w14:paraId="427EF749"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80" w:name="Lab_XRay_and_Diagnostics_Outpatient"/>
            <w:r w:rsidRPr="00725AF5">
              <w:rPr>
                <w:color w:val="000000"/>
              </w:rPr>
              <w:t>Lab, X-Ray and Diagnostics – Outpatient</w:t>
            </w:r>
            <w:bookmarkEnd w:id="80"/>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sym w:font="Symbol" w:char="F0B7"/>
            </w:r>
            <w:r w:rsidRPr="00725AF5">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67119108" w14:textId="77777777" w:rsidR="005F6BDB" w:rsidRPr="009072F1" w:rsidRDefault="005F6BDB" w:rsidP="005F6BDB">
            <w:pPr>
              <w:overflowPunct/>
              <w:autoSpaceDE/>
              <w:autoSpaceDN/>
              <w:adjustRightInd/>
              <w:ind w:left="288" w:hanging="288"/>
              <w:textAlignment w:val="auto"/>
              <w:rPr>
                <w:color w:val="000000" w:themeColor="text1"/>
                <w:sz w:val="24"/>
                <w:szCs w:val="24"/>
              </w:rPr>
            </w:pPr>
            <w:r w:rsidRPr="005F6BDB">
              <w:rPr>
                <w:color w:val="000000" w:themeColor="text1"/>
                <w:sz w:val="24"/>
                <w:szCs w:val="24"/>
              </w:rPr>
              <w:sym w:font="Symbol" w:char="F0B7"/>
            </w:r>
            <w:r w:rsidRPr="005F6BDB">
              <w:rPr>
                <w:color w:val="000000" w:themeColor="text1"/>
                <w:sz w:val="24"/>
                <w:szCs w:val="24"/>
              </w:rPr>
              <w:t xml:space="preserve">   </w:t>
            </w:r>
            <w:r w:rsidRPr="002D760A">
              <w:rPr>
                <w:color w:val="000000" w:themeColor="text1"/>
                <w:sz w:val="24"/>
                <w:szCs w:val="24"/>
              </w:rPr>
              <w:t>Drug tests, both presumptive and definitive</w:t>
            </w:r>
          </w:p>
          <w:p w14:paraId="27F5DFA9" w14:textId="77777777" w:rsidR="005F6BDB" w:rsidRPr="009072F1" w:rsidRDefault="005F6BDB" w:rsidP="005F6BDB">
            <w:pPr>
              <w:overflowPunct/>
              <w:autoSpaceDE/>
              <w:autoSpaceDN/>
              <w:adjustRightInd/>
              <w:ind w:left="576" w:hanging="288"/>
              <w:textAlignment w:val="auto"/>
              <w:rPr>
                <w:color w:val="000000" w:themeColor="text1"/>
                <w:sz w:val="24"/>
                <w:szCs w:val="24"/>
              </w:rPr>
            </w:pPr>
            <w:r w:rsidRPr="009072F1">
              <w:rPr>
                <w:color w:val="000000" w:themeColor="text1"/>
                <w:sz w:val="24"/>
                <w:szCs w:val="24"/>
              </w:rPr>
              <w:sym w:font="Symbol" w:char="F0B7"/>
            </w:r>
            <w:r w:rsidRPr="009072F1">
              <w:rPr>
                <w:color w:val="000000" w:themeColor="text1"/>
                <w:sz w:val="24"/>
                <w:szCs w:val="24"/>
              </w:rPr>
              <w:t xml:space="preserve">   </w:t>
            </w:r>
            <w:r w:rsidRPr="002D760A">
              <w:rPr>
                <w:color w:val="000000" w:themeColor="text1"/>
                <w:sz w:val="24"/>
                <w:szCs w:val="24"/>
              </w:rPr>
              <w:t>Drug tests are limited each year to:</w:t>
            </w:r>
          </w:p>
          <w:p w14:paraId="1E92249F" w14:textId="36F67D58" w:rsidR="005F6BDB" w:rsidRPr="002D760A" w:rsidRDefault="005F6BDB" w:rsidP="005F6BDB">
            <w:pPr>
              <w:ind w:left="576"/>
              <w:rPr>
                <w:color w:val="000000" w:themeColor="text1"/>
                <w:sz w:val="24"/>
                <w:szCs w:val="24"/>
              </w:rPr>
            </w:pPr>
            <w:r w:rsidRPr="009072F1">
              <w:rPr>
                <w:sz w:val="24"/>
                <w:szCs w:val="24"/>
              </w:rPr>
              <w:sym w:font="Symbol" w:char="F0B7"/>
            </w:r>
            <w:r w:rsidRPr="009072F1">
              <w:rPr>
                <w:sz w:val="24"/>
                <w:szCs w:val="24"/>
              </w:rPr>
              <w:t xml:space="preserve">  </w:t>
            </w:r>
            <w:r w:rsidRPr="002D760A">
              <w:rPr>
                <w:b/>
                <w:color w:val="0000FF"/>
                <w:sz w:val="24"/>
                <w:szCs w:val="24"/>
              </w:rPr>
              <w:t>18</w:t>
            </w:r>
            <w:r w:rsidRPr="002D760A">
              <w:rPr>
                <w:color w:val="0000FF"/>
                <w:sz w:val="24"/>
                <w:szCs w:val="24"/>
              </w:rPr>
              <w:t xml:space="preserve"> </w:t>
            </w:r>
            <w:r w:rsidRPr="002D760A">
              <w:rPr>
                <w:sz w:val="24"/>
                <w:szCs w:val="24"/>
              </w:rPr>
              <w:t xml:space="preserve">presumptive </w:t>
            </w:r>
          </w:p>
          <w:p w14:paraId="6793B383" w14:textId="34FC2A0E" w:rsidR="005F6BDB" w:rsidRPr="005F6BDB" w:rsidRDefault="005F6BDB" w:rsidP="005F6BDB">
            <w:pPr>
              <w:overflowPunct/>
              <w:autoSpaceDE/>
              <w:autoSpaceDN/>
              <w:adjustRightInd/>
              <w:ind w:left="864" w:hanging="288"/>
              <w:textAlignment w:val="auto"/>
              <w:rPr>
                <w:color w:val="000000" w:themeColor="text1"/>
                <w:sz w:val="24"/>
                <w:szCs w:val="24"/>
              </w:rPr>
            </w:pPr>
            <w:r w:rsidRPr="009072F1">
              <w:rPr>
                <w:color w:val="000000" w:themeColor="text1"/>
                <w:sz w:val="24"/>
                <w:szCs w:val="24"/>
              </w:rPr>
              <w:sym w:font="Symbol" w:char="F0B7"/>
            </w:r>
            <w:r w:rsidRPr="009072F1">
              <w:rPr>
                <w:color w:val="000000" w:themeColor="text1"/>
                <w:sz w:val="24"/>
                <w:szCs w:val="24"/>
              </w:rPr>
              <w:t xml:space="preserve">  </w:t>
            </w:r>
            <w:r w:rsidRPr="002D760A">
              <w:rPr>
                <w:b/>
                <w:color w:val="0000FF"/>
                <w:sz w:val="24"/>
                <w:szCs w:val="24"/>
              </w:rPr>
              <w:t xml:space="preserve">18 </w:t>
            </w:r>
            <w:r w:rsidRPr="002D760A">
              <w:rPr>
                <w:color w:val="000000" w:themeColor="text1"/>
                <w:sz w:val="24"/>
                <w:szCs w:val="24"/>
              </w:rPr>
              <w:t>definitive</w:t>
            </w: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687A1E65"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t>Lab Testing</w:t>
            </w:r>
          </w:p>
          <w:p w14:paraId="4344B4F8" w14:textId="1FA9DA47" w:rsidR="00054146" w:rsidRPr="00725AF5" w:rsidRDefault="003C3DFE"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p>
          <w:p w14:paraId="3DDF5A85" w14:textId="77777777" w:rsidR="00054146" w:rsidRDefault="00054146" w:rsidP="00054146">
            <w:pPr>
              <w:rPr>
                <w:color w:val="000000"/>
                <w:sz w:val="24"/>
                <w:szCs w:val="24"/>
              </w:rPr>
            </w:pPr>
          </w:p>
          <w:p w14:paraId="503FC3DC" w14:textId="77777777" w:rsidR="0019566B" w:rsidRDefault="0019566B" w:rsidP="00054146">
            <w:pPr>
              <w:rPr>
                <w:color w:val="000000"/>
                <w:sz w:val="24"/>
                <w:szCs w:val="24"/>
              </w:rPr>
            </w:pPr>
          </w:p>
          <w:p w14:paraId="3949BC3E" w14:textId="77777777" w:rsidR="0019566B" w:rsidRPr="00725AF5" w:rsidRDefault="0019566B" w:rsidP="00054146">
            <w:pPr>
              <w:rPr>
                <w:color w:val="000000"/>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54397A06" w:rsidR="00054146" w:rsidRPr="00725AF5" w:rsidRDefault="003C3DFE"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p>
          <w:p w14:paraId="694DB706" w14:textId="77777777" w:rsidR="00054146" w:rsidRPr="00725AF5" w:rsidRDefault="00054146" w:rsidP="00054146">
            <w:pPr>
              <w:rPr>
                <w:color w:val="000000"/>
                <w:sz w:val="24"/>
                <w:szCs w:val="24"/>
              </w:rPr>
            </w:pPr>
          </w:p>
          <w:p w14:paraId="427EF73D" w14:textId="39C8D6FD"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t>Lab Testing</w:t>
            </w:r>
          </w:p>
          <w:p w14:paraId="3DC32F1C" w14:textId="68EC79E1" w:rsidR="00054146" w:rsidRPr="00725AF5" w:rsidRDefault="009D6420"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469153AC" w:rsidR="00054146" w:rsidRPr="00725AF5" w:rsidRDefault="009D6420"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242401DE" w14:textId="7E1AB2FB"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62D4C734" w:rsidR="00D77E93" w:rsidRPr="00725AF5" w:rsidRDefault="00D77E93" w:rsidP="00D77E93">
            <w:pPr>
              <w:rPr>
                <w:color w:val="000000"/>
                <w:sz w:val="24"/>
                <w:szCs w:val="24"/>
              </w:rPr>
            </w:pPr>
            <w:r w:rsidRPr="00725AF5">
              <w:rPr>
                <w:color w:val="000000"/>
                <w:sz w:val="24"/>
                <w:szCs w:val="24"/>
              </w:rPr>
              <w:t xml:space="preserve">Please remember for Benefits you must obtain prior authorization </w:t>
            </w:r>
            <w:r w:rsidR="00B93978" w:rsidRPr="00725AF5">
              <w:rPr>
                <w:color w:val="000000"/>
                <w:sz w:val="24"/>
                <w:szCs w:val="24"/>
              </w:rPr>
              <w:t>for</w:t>
            </w:r>
            <w:r w:rsidR="005F6BDB" w:rsidRPr="005F6BDB">
              <w:rPr>
                <w:sz w:val="24"/>
                <w:szCs w:val="24"/>
                <w:highlight w:val="green"/>
              </w:rPr>
              <w:t xml:space="preserve"> </w:t>
            </w:r>
            <w:r w:rsidR="005F6BDB" w:rsidRPr="005F6BDB">
              <w:rPr>
                <w:color w:val="000000"/>
                <w:sz w:val="24"/>
                <w:szCs w:val="24"/>
              </w:rPr>
              <w:t>genetic testing,</w:t>
            </w:r>
            <w:r w:rsidR="00B93978" w:rsidRPr="00725AF5">
              <w:rPr>
                <w:color w:val="000000"/>
                <w:sz w:val="24"/>
                <w:szCs w:val="24"/>
              </w:rPr>
              <w:t xml:space="preserve"> </w:t>
            </w:r>
            <w:r w:rsidRPr="00725AF5">
              <w:rPr>
                <w:color w:val="000000"/>
                <w:sz w:val="24"/>
                <w:szCs w:val="24"/>
              </w:rPr>
              <w:t xml:space="preserve">sleep studies </w:t>
            </w:r>
            <w:r w:rsidRPr="00725AF5">
              <w:rPr>
                <w:b/>
                <w:color w:val="0000FF"/>
                <w:sz w:val="24"/>
                <w:szCs w:val="24"/>
              </w:rPr>
              <w:t>5</w:t>
            </w:r>
            <w:r w:rsidRPr="00725AF5">
              <w:rPr>
                <w:color w:val="000000"/>
                <w:sz w:val="24"/>
                <w:szCs w:val="24"/>
              </w:rPr>
              <w:t xml:space="preserve"> business days before scheduled services are received or, for non-scheduled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0B35A8AB" w:rsidR="00AE2C3B" w:rsidRPr="00725AF5" w:rsidRDefault="00D77E93" w:rsidP="00101C86">
            <w:pPr>
              <w:pStyle w:val="TableTextCharCharChar1"/>
              <w:numPr>
                <w:ilvl w:val="12"/>
                <w:numId w:val="0"/>
              </w:numPr>
              <w:rPr>
                <w:b/>
                <w:color w:val="000000"/>
                <w:szCs w:val="24"/>
              </w:rPr>
            </w:pPr>
            <w:r w:rsidRPr="00725AF5">
              <w:rPr>
                <w:szCs w:val="24"/>
              </w:rPr>
              <w:t>If you don't obtain prior authorization,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C54882" w:rsidRPr="00725AF5" w14:paraId="5AEAF689"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1" w:name="Lab_X_Ray_and_Major_Diagnostics"/>
            <w:r w:rsidRPr="00725AF5">
              <w:rPr>
                <w:b/>
                <w:color w:val="000000"/>
                <w:szCs w:val="24"/>
              </w:rPr>
              <w:t>Lab, X-Ray and Major Diagnostics - CT, PET Scans, MRI, MRA and Nuclear Medicine – Outpatient</w:t>
            </w:r>
            <w:bookmarkEnd w:id="81"/>
          </w:p>
          <w:p w14:paraId="167B2D81" w14:textId="77777777" w:rsidR="00C54882" w:rsidRPr="00725AF5" w:rsidRDefault="00C54882" w:rsidP="00BD57FE">
            <w:pPr>
              <w:pStyle w:val="TableTextCharCharChar1"/>
              <w:numPr>
                <w:ilvl w:val="12"/>
                <w:numId w:val="0"/>
              </w:numPr>
              <w:rPr>
                <w:b/>
                <w:szCs w:val="24"/>
              </w:rPr>
            </w:pPr>
          </w:p>
          <w:p w14:paraId="0E8D781F" w14:textId="6B704CDC"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Default="00C54882" w:rsidP="00BD57FE">
            <w:pPr>
              <w:pStyle w:val="TableText"/>
              <w:ind w:left="288" w:hanging="288"/>
              <w:rPr>
                <w:szCs w:val="24"/>
              </w:rPr>
            </w:pPr>
            <w:r w:rsidRPr="00725AF5">
              <w:rPr>
                <w:szCs w:val="24"/>
              </w:rPr>
              <w:sym w:font="Symbol" w:char="F0B7"/>
            </w:r>
            <w:r w:rsidRPr="00725AF5">
              <w:rPr>
                <w:szCs w:val="24"/>
              </w:rPr>
              <w:t xml:space="preserve">   Physician services for anesthesiologists, pathologists and radiologists</w:t>
            </w:r>
          </w:p>
          <w:p w14:paraId="03819475" w14:textId="77777777" w:rsidR="00547C6E" w:rsidRPr="00725AF5" w:rsidRDefault="00547C6E" w:rsidP="00BD57FE">
            <w:pPr>
              <w:pStyle w:val="TableText"/>
              <w:ind w:left="288" w:hanging="288"/>
              <w:rPr>
                <w:b/>
                <w:szCs w:val="24"/>
              </w:rPr>
            </w:pPr>
          </w:p>
          <w:p w14:paraId="634C6A1B" w14:textId="77777777" w:rsidR="00C54882" w:rsidRPr="00725AF5" w:rsidRDefault="00C54882" w:rsidP="00BD57FE">
            <w:pPr>
              <w:pStyle w:val="TableTextCharCharChar1"/>
              <w:numPr>
                <w:ilvl w:val="12"/>
                <w:numId w:val="0"/>
              </w:numPr>
              <w:rPr>
                <w:b/>
                <w:szCs w:val="24"/>
              </w:rPr>
            </w:pPr>
          </w:p>
          <w:p w14:paraId="35C3826E" w14:textId="336981A0"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29EEACBD" w:rsidR="00054146" w:rsidRPr="00725AF5" w:rsidRDefault="003C3DFE" w:rsidP="00054146">
            <w:pPr>
              <w:rPr>
                <w:color w:val="000000"/>
                <w:sz w:val="24"/>
                <w:szCs w:val="24"/>
              </w:rPr>
            </w:pPr>
            <w:r>
              <w:rPr>
                <w:b/>
                <w:color w:val="0000FF"/>
                <w:sz w:val="24"/>
                <w:szCs w:val="24"/>
              </w:rPr>
              <w:t>100%</w:t>
            </w:r>
            <w:r w:rsidR="00054146" w:rsidRPr="00725AF5">
              <w:rPr>
                <w:color w:val="000000"/>
                <w:sz w:val="24"/>
                <w:szCs w:val="24"/>
              </w:rPr>
              <w:t xml:space="preserve"> of eligible expenses.</w:t>
            </w:r>
          </w:p>
          <w:p w14:paraId="2B93BE1C" w14:textId="77777777" w:rsidR="00054146" w:rsidRPr="00725AF5" w:rsidRDefault="00054146" w:rsidP="00054146">
            <w:pPr>
              <w:rPr>
                <w:color w:val="000000"/>
                <w:sz w:val="24"/>
                <w:szCs w:val="24"/>
              </w:rPr>
            </w:pPr>
          </w:p>
          <w:p w14:paraId="286F962C" w14:textId="6F165522"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46CCDE81" w:rsidR="00054146" w:rsidRPr="00725AF5" w:rsidRDefault="009D6420"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0E4ED87A" w14:textId="77777777" w:rsidR="00C54882" w:rsidRPr="00725AF5" w:rsidRDefault="00C54882" w:rsidP="00BD57FE">
            <w:pPr>
              <w:pStyle w:val="TableTextCharCharChar1"/>
              <w:numPr>
                <w:ilvl w:val="12"/>
                <w:numId w:val="0"/>
              </w:numPr>
              <w:rPr>
                <w:b/>
                <w:color w:val="000000"/>
                <w:szCs w:val="24"/>
              </w:rPr>
            </w:pPr>
          </w:p>
          <w:p w14:paraId="5BE0D227" w14:textId="7CB92E72" w:rsidR="00C54882" w:rsidRPr="00725AF5" w:rsidRDefault="00C54882" w:rsidP="00BD57FE">
            <w:pPr>
              <w:rPr>
                <w:b/>
                <w:sz w:val="24"/>
                <w:szCs w:val="24"/>
              </w:rPr>
            </w:pPr>
          </w:p>
        </w:tc>
      </w:tr>
      <w:tr w:rsidR="00A31EC0" w:rsidRPr="00725AF5" w14:paraId="427EF951"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725AF5" w:rsidRDefault="00A31EC0" w:rsidP="00D16DE4">
            <w:pPr>
              <w:pStyle w:val="TableTextCharCharChar1"/>
              <w:numPr>
                <w:ilvl w:val="12"/>
                <w:numId w:val="0"/>
              </w:numPr>
              <w:rPr>
                <w:b/>
                <w:szCs w:val="24"/>
              </w:rPr>
            </w:pPr>
            <w:bookmarkStart w:id="82" w:name="Scopic_Procedures_Outpatient_Diagnostic"/>
            <w:r w:rsidRPr="00725AF5">
              <w:rPr>
                <w:b/>
                <w:szCs w:val="24"/>
              </w:rPr>
              <w:t>Scopic Procedures – Outpatient Diagnostic and Therapeutic</w:t>
            </w:r>
            <w:bookmarkEnd w:id="82"/>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The Plan pays for diagnostic and therapeutic scopic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Diagnostic scopic procedures are those for visualization, biopsy and polyp removal. Examples of diagnostic scopic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63EFAE1B" w:rsidR="00A31EC0" w:rsidRPr="00725AF5" w:rsidRDefault="00A31EC0" w:rsidP="00D16DE4">
            <w:pPr>
              <w:pStyle w:val="TableTextChar1CharChar"/>
              <w:rPr>
                <w:szCs w:val="24"/>
              </w:rPr>
            </w:pPr>
            <w:r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The facility charge and the charge for supplies and equipment; and</w:t>
            </w:r>
          </w:p>
          <w:p w14:paraId="427EF90D" w14:textId="7CF73C3D"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0E" w14:textId="77777777" w:rsidR="00A31EC0" w:rsidRPr="00725AF5" w:rsidRDefault="00A31EC0" w:rsidP="00D16DE4">
            <w:pPr>
              <w:pStyle w:val="TableTextChar1CharChar"/>
              <w:rPr>
                <w:color w:val="000000"/>
                <w:szCs w:val="24"/>
              </w:rPr>
            </w:pPr>
          </w:p>
          <w:p w14:paraId="427EF913" w14:textId="77777777" w:rsidR="00A31EC0" w:rsidRPr="00725AF5" w:rsidRDefault="00A31EC0" w:rsidP="00D16DE4">
            <w:pPr>
              <w:pStyle w:val="TableTextCharCharChar1"/>
              <w:numPr>
                <w:ilvl w:val="12"/>
                <w:numId w:val="0"/>
              </w:numPr>
              <w:rPr>
                <w:szCs w:val="24"/>
              </w:rPr>
            </w:pPr>
          </w:p>
          <w:p w14:paraId="427EF914" w14:textId="43CAF2B0"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scopic procedures, which are for the purpose of performing surgery. Benefits for surgical scopic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scopic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427EF916" w14:textId="07AD44AE" w:rsidR="009035F6" w:rsidRPr="00725AF5" w:rsidRDefault="009035F6" w:rsidP="009035F6">
            <w:pPr>
              <w:pStyle w:val="TableTextCharCharChar1"/>
              <w:numPr>
                <w:ilvl w:val="12"/>
                <w:numId w:val="0"/>
              </w:numPr>
              <w:rPr>
                <w:szCs w:val="24"/>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7" w14:textId="5A9DB083" w:rsidR="00A31EC0" w:rsidRPr="00725AF5" w:rsidRDefault="003C3DFE" w:rsidP="00DD2FB3">
            <w:pPr>
              <w:pStyle w:val="TableTextCharCharChar1"/>
              <w:numPr>
                <w:ilvl w:val="12"/>
                <w:numId w:val="0"/>
              </w:numPr>
              <w:rPr>
                <w:b/>
                <w:szCs w:val="24"/>
              </w:rPr>
            </w:pPr>
            <w:r>
              <w:rPr>
                <w:b/>
                <w:color w:val="0000FF"/>
                <w:szCs w:val="24"/>
              </w:rPr>
              <w:t>100%</w:t>
            </w:r>
            <w:r w:rsidR="00A31EC0" w:rsidRPr="00725AF5">
              <w:rPr>
                <w:b/>
                <w:szCs w:val="24"/>
              </w:rPr>
              <w:t xml:space="preserve"> </w:t>
            </w:r>
            <w:r w:rsidR="00A31EC0" w:rsidRPr="00725AF5">
              <w:rPr>
                <w:szCs w:val="24"/>
              </w:rPr>
              <w:t>of eligible expenses.</w:t>
            </w:r>
          </w:p>
          <w:p w14:paraId="427EF918" w14:textId="77777777" w:rsidR="00A31EC0" w:rsidRPr="00725AF5" w:rsidRDefault="00A31EC0" w:rsidP="00DD2FB3">
            <w:pPr>
              <w:pStyle w:val="TableTextCharCharChar1"/>
              <w:numPr>
                <w:ilvl w:val="12"/>
                <w:numId w:val="0"/>
              </w:numPr>
              <w:rPr>
                <w:b/>
                <w:szCs w:val="24"/>
              </w:rPr>
            </w:pPr>
          </w:p>
          <w:p w14:paraId="427EF938" w14:textId="77777777" w:rsidR="00A31EC0" w:rsidRPr="00725AF5" w:rsidRDefault="00A31EC0" w:rsidP="00101C86">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4D82B17A" w:rsidR="00A31EC0" w:rsidRPr="00725AF5" w:rsidRDefault="009D6420" w:rsidP="00DD2FB3">
            <w:pPr>
              <w:pStyle w:val="TableTextCharCharChar1"/>
              <w:numPr>
                <w:ilvl w:val="12"/>
                <w:numId w:val="0"/>
              </w:numPr>
              <w:rPr>
                <w:szCs w:val="24"/>
              </w:rPr>
            </w:pPr>
            <w:r>
              <w:rPr>
                <w:b/>
                <w:color w:val="0000FF"/>
                <w:szCs w:val="24"/>
              </w:rPr>
              <w:t>70%</w:t>
            </w:r>
            <w:r w:rsidR="00A31EC0"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0"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3" w:name="SurgeryOutpatient"/>
            <w:r w:rsidRPr="00725AF5">
              <w:rPr>
                <w:b/>
                <w:bCs/>
                <w:szCs w:val="24"/>
              </w:rPr>
              <w:t>Surgery-Outpatient</w:t>
            </w:r>
            <w:bookmarkEnd w:id="83"/>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scopic procedures (examples of surgical scopic procedures include arthroscopy, laparoscopy, bronchoscopy, hysteroscopy)</w:t>
            </w:r>
          </w:p>
          <w:p w14:paraId="427EF959" w14:textId="66AA72D4"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w:t>
            </w:r>
            <w:r w:rsidRPr="00725AF5">
              <w:rPr>
                <w:b/>
                <w:color w:val="FF00FF"/>
                <w:szCs w:val="24"/>
              </w:rPr>
              <w:t xml:space="preserve"> </w:t>
            </w:r>
            <w:r w:rsidRPr="00725AF5">
              <w:rPr>
                <w:szCs w:val="24"/>
              </w:rPr>
              <w:t>Physician services for 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468C1E3D"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46C597D0" w14:textId="0CB5305A"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rsidP="00101C86">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76" w14:textId="61CA7F3E" w:rsidR="00A31EC0" w:rsidRPr="00725AF5" w:rsidRDefault="00A06454" w:rsidP="00C06625">
            <w:pPr>
              <w:pStyle w:val="TableTextCharCharChar1"/>
              <w:numPr>
                <w:ilvl w:val="12"/>
                <w:numId w:val="0"/>
              </w:numPr>
              <w:rPr>
                <w:color w:val="0000FF"/>
                <w:szCs w:val="24"/>
              </w:rPr>
            </w:pPr>
            <w:r>
              <w:rPr>
                <w:b/>
                <w:color w:val="0000FF"/>
                <w:szCs w:val="24"/>
              </w:rPr>
              <w:t>$100</w:t>
            </w:r>
            <w:r w:rsidR="00A31EC0" w:rsidRPr="00725AF5">
              <w:rPr>
                <w:b/>
                <w:color w:val="0000FF"/>
                <w:szCs w:val="24"/>
              </w:rPr>
              <w:t xml:space="preserve"> </w:t>
            </w:r>
            <w:r w:rsidR="00A31EC0" w:rsidRPr="00725AF5">
              <w:rPr>
                <w:bCs/>
                <w:color w:val="000000"/>
                <w:szCs w:val="24"/>
              </w:rPr>
              <w:t>copay</w:t>
            </w:r>
            <w:r w:rsidR="00A31EC0" w:rsidRPr="00725AF5">
              <w:rPr>
                <w:b/>
                <w:color w:val="0000FF"/>
                <w:szCs w:val="24"/>
              </w:rPr>
              <w:t xml:space="preserve"> </w:t>
            </w:r>
            <w:r w:rsidR="00A31EC0" w:rsidRPr="00725AF5">
              <w:rPr>
                <w:bCs/>
                <w:szCs w:val="24"/>
              </w:rPr>
              <w:t xml:space="preserve">per visit, then </w:t>
            </w:r>
            <w:r w:rsidR="003C3DFE">
              <w:rPr>
                <w:b/>
                <w:color w:val="0000FF"/>
                <w:szCs w:val="24"/>
              </w:rPr>
              <w:t>100%</w:t>
            </w:r>
            <w:r w:rsidR="00A31EC0" w:rsidRPr="00725AF5">
              <w:rPr>
                <w:bCs/>
                <w:szCs w:val="24"/>
              </w:rPr>
              <w:t xml:space="preserve"> of eligible expenses.</w:t>
            </w:r>
          </w:p>
          <w:p w14:paraId="427EF977" w14:textId="77777777" w:rsidR="00A31EC0" w:rsidRPr="00725AF5" w:rsidRDefault="00A31EC0" w:rsidP="00C06625">
            <w:pPr>
              <w:pStyle w:val="TableTextCharCharChar1"/>
              <w:numPr>
                <w:ilvl w:val="12"/>
                <w:numId w:val="0"/>
              </w:numPr>
              <w:rPr>
                <w:color w:val="0000FF"/>
                <w:szCs w:val="24"/>
              </w:rPr>
            </w:pPr>
          </w:p>
          <w:p w14:paraId="427EF9A2" w14:textId="77777777" w:rsidR="000358EF" w:rsidRPr="00725AF5" w:rsidRDefault="000358EF" w:rsidP="00101C86">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6986A869" w:rsidR="00A31EC0" w:rsidRPr="00725AF5" w:rsidRDefault="009D6420" w:rsidP="00E232AE">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A8" w14:textId="77777777" w:rsidR="00A31EC0" w:rsidRPr="00725AF5" w:rsidRDefault="00A31EC0" w:rsidP="00C06625">
            <w:pPr>
              <w:pStyle w:val="TableTextCharCharChar1"/>
              <w:numPr>
                <w:ilvl w:val="12"/>
                <w:numId w:val="0"/>
              </w:numPr>
              <w:rPr>
                <w:b/>
                <w:szCs w:val="24"/>
              </w:rPr>
            </w:pPr>
          </w:p>
          <w:p w14:paraId="6F984881" w14:textId="77777777" w:rsidR="00EC06CB" w:rsidRPr="00725AF5" w:rsidRDefault="00EC06CB" w:rsidP="00EC06CB">
            <w:pPr>
              <w:pStyle w:val="TableTextCharCharChar1"/>
              <w:numPr>
                <w:ilvl w:val="12"/>
                <w:numId w:val="0"/>
              </w:numPr>
              <w:rPr>
                <w:b/>
                <w:color w:val="000000"/>
                <w:szCs w:val="24"/>
              </w:rPr>
            </w:pPr>
          </w:p>
          <w:p w14:paraId="40226CCE" w14:textId="77777777" w:rsidR="00EC06CB" w:rsidRPr="00725AF5" w:rsidRDefault="00EC06CB" w:rsidP="00EC06CB">
            <w:pPr>
              <w:pStyle w:val="TableTextCharCharChar1"/>
              <w:numPr>
                <w:ilvl w:val="12"/>
                <w:numId w:val="0"/>
              </w:numPr>
              <w:rPr>
                <w:b/>
                <w:color w:val="000000"/>
                <w:szCs w:val="24"/>
              </w:rPr>
            </w:pPr>
          </w:p>
          <w:p w14:paraId="32FE7331" w14:textId="592B51D7" w:rsidR="00D91EEB" w:rsidRPr="00D91EEB" w:rsidRDefault="00D91EEB" w:rsidP="00D91EEB">
            <w:pPr>
              <w:numPr>
                <w:ilvl w:val="12"/>
                <w:numId w:val="0"/>
              </w:numPr>
              <w:overflowPunct/>
              <w:autoSpaceDE/>
              <w:autoSpaceDN/>
              <w:adjustRightInd/>
              <w:textAlignment w:val="auto"/>
              <w:rPr>
                <w:b/>
                <w:sz w:val="24"/>
                <w:szCs w:val="24"/>
              </w:rPr>
            </w:pPr>
            <w:r w:rsidRPr="00D91EEB">
              <w:rPr>
                <w:b/>
                <w:sz w:val="24"/>
                <w:szCs w:val="24"/>
              </w:rPr>
              <w:t>Prior Authorization Required</w:t>
            </w:r>
          </w:p>
          <w:p w14:paraId="6695E8FA" w14:textId="77777777" w:rsidR="00D91EEB" w:rsidRPr="00D91EEB" w:rsidRDefault="00D91EEB" w:rsidP="00D91EEB">
            <w:pPr>
              <w:rPr>
                <w:color w:val="000000"/>
                <w:sz w:val="24"/>
                <w:szCs w:val="24"/>
              </w:rPr>
            </w:pPr>
            <w:r w:rsidRPr="00D91EEB">
              <w:rPr>
                <w:color w:val="000000"/>
                <w:sz w:val="24"/>
                <w:szCs w:val="24"/>
              </w:rPr>
              <w:t xml:space="preserve">Please remember for Benefits you must obtain prior authorization for </w:t>
            </w:r>
          </w:p>
          <w:p w14:paraId="00C6F58A" w14:textId="135E1555" w:rsidR="00D91EEB" w:rsidRPr="00D91EEB" w:rsidRDefault="00D91EEB" w:rsidP="00D91EEB">
            <w:pPr>
              <w:rPr>
                <w:color w:val="000000"/>
                <w:sz w:val="24"/>
                <w:szCs w:val="24"/>
              </w:rPr>
            </w:pPr>
            <w:r w:rsidRPr="00D91EEB">
              <w:rPr>
                <w:color w:val="000000"/>
                <w:sz w:val="24"/>
                <w:szCs w:val="24"/>
              </w:rPr>
              <w:t xml:space="preserve">sleep apnea surgeries </w:t>
            </w:r>
            <w:r w:rsidRPr="00D91EEB">
              <w:rPr>
                <w:b/>
                <w:color w:val="0000FF"/>
                <w:sz w:val="24"/>
                <w:szCs w:val="24"/>
              </w:rPr>
              <w:t>5</w:t>
            </w:r>
            <w:r w:rsidRPr="00D91EEB">
              <w:rPr>
                <w:color w:val="000000"/>
                <w:sz w:val="24"/>
                <w:szCs w:val="24"/>
              </w:rPr>
              <w:t xml:space="preserve"> business days before scheduled services are received or, for non-scheduled services, within </w:t>
            </w:r>
            <w:r w:rsidRPr="00D91EEB">
              <w:rPr>
                <w:b/>
                <w:color w:val="0000FF"/>
                <w:sz w:val="24"/>
                <w:szCs w:val="24"/>
              </w:rPr>
              <w:t>1</w:t>
            </w:r>
            <w:r w:rsidRPr="00D91EEB">
              <w:rPr>
                <w:color w:val="000000"/>
                <w:sz w:val="24"/>
                <w:szCs w:val="24"/>
              </w:rPr>
              <w:t xml:space="preserve"> business day or as soon as is reasonably possible.</w:t>
            </w:r>
          </w:p>
          <w:p w14:paraId="6BC66FB8" w14:textId="77777777" w:rsidR="00D91EEB" w:rsidRPr="00D91EEB" w:rsidRDefault="00D91EEB" w:rsidP="00D91EEB">
            <w:pPr>
              <w:numPr>
                <w:ilvl w:val="12"/>
                <w:numId w:val="0"/>
              </w:numPr>
              <w:overflowPunct/>
              <w:autoSpaceDE/>
              <w:autoSpaceDN/>
              <w:adjustRightInd/>
              <w:textAlignment w:val="auto"/>
              <w:rPr>
                <w:sz w:val="24"/>
                <w:szCs w:val="24"/>
              </w:rPr>
            </w:pPr>
          </w:p>
          <w:p w14:paraId="427EF9C1" w14:textId="10B8811D" w:rsidR="00702BB1" w:rsidRPr="00725AF5" w:rsidRDefault="00D91EEB" w:rsidP="00101C86">
            <w:pPr>
              <w:pStyle w:val="TableTextCharCharChar1"/>
              <w:numPr>
                <w:ilvl w:val="12"/>
                <w:numId w:val="0"/>
              </w:numPr>
              <w:rPr>
                <w:b/>
                <w:color w:val="000000"/>
                <w:szCs w:val="24"/>
              </w:rPr>
            </w:pPr>
            <w:r w:rsidRPr="00D91EEB">
              <w:rPr>
                <w:szCs w:val="24"/>
              </w:rPr>
              <w:t>If you don't obtain prior authorization, Benefits will be subject to a</w:t>
            </w:r>
            <w:r w:rsidRPr="00D91EEB">
              <w:rPr>
                <w:b/>
                <w:szCs w:val="24"/>
              </w:rPr>
              <w:t xml:space="preserve"> </w:t>
            </w:r>
            <w:r w:rsidRPr="00D91EEB">
              <w:rPr>
                <w:b/>
                <w:color w:val="0000FF"/>
                <w:szCs w:val="24"/>
              </w:rPr>
              <w:t>$</w:t>
            </w:r>
            <w:r>
              <w:rPr>
                <w:b/>
                <w:color w:val="0000FF"/>
                <w:szCs w:val="24"/>
              </w:rPr>
              <w:t>500</w:t>
            </w:r>
            <w:r w:rsidRPr="00D91EEB">
              <w:rPr>
                <w:b/>
                <w:color w:val="0000FF"/>
                <w:szCs w:val="24"/>
              </w:rPr>
              <w:t xml:space="preserve"> </w:t>
            </w:r>
            <w:r w:rsidRPr="00D91EEB">
              <w:rPr>
                <w:szCs w:val="24"/>
              </w:rPr>
              <w:t>penalty</w:t>
            </w:r>
            <w:r w:rsidRPr="00D91EEB">
              <w:rPr>
                <w:b/>
                <w:szCs w:val="24"/>
              </w:rPr>
              <w:t>.</w:t>
            </w:r>
          </w:p>
        </w:tc>
      </w:tr>
      <w:tr w:rsidR="00A31EC0" w:rsidRPr="00725AF5" w14:paraId="427EF9FB"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4" w:name="Therapeutic_Treatments_Outpatient"/>
            <w:r w:rsidRPr="00725AF5">
              <w:rPr>
                <w:b/>
                <w:bCs/>
              </w:rPr>
              <w:t>Therapeutic Treatments – Outpatient</w:t>
            </w:r>
            <w:bookmarkEnd w:id="84"/>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there exists a knowledge deficit regarding the 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27EF9D5" w14:textId="0BAD9369" w:rsidR="009035F6" w:rsidRPr="00725AF5" w:rsidRDefault="009035F6" w:rsidP="009035F6">
            <w:pPr>
              <w:pStyle w:val="TableTextCharCharChar1"/>
              <w:rPr>
                <w:b/>
                <w:bCs/>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0E84E172" w:rsidR="00A31EC0" w:rsidRPr="00725AF5" w:rsidRDefault="003C3DFE" w:rsidP="00B662EC">
            <w:pPr>
              <w:pStyle w:val="TableTextCharCharChar1"/>
              <w:numPr>
                <w:ilvl w:val="12"/>
                <w:numId w:val="0"/>
              </w:numPr>
              <w:rPr>
                <w:b/>
                <w:color w:val="FF0000"/>
                <w:szCs w:val="24"/>
              </w:rPr>
            </w:pPr>
            <w:r>
              <w:rPr>
                <w:b/>
                <w:color w:val="0000FF"/>
                <w:szCs w:val="24"/>
              </w:rPr>
              <w:t>100%</w:t>
            </w:r>
            <w:r w:rsidR="00A31EC0" w:rsidRPr="00725AF5">
              <w:rPr>
                <w:b/>
                <w:szCs w:val="24"/>
              </w:rPr>
              <w:t xml:space="preserve"> </w:t>
            </w:r>
            <w:r w:rsidR="00A31EC0" w:rsidRPr="00725AF5">
              <w:rPr>
                <w:szCs w:val="24"/>
              </w:rPr>
              <w:t>of eligible expenses</w:t>
            </w:r>
            <w:r w:rsidR="00A31EC0" w:rsidRPr="00725AF5">
              <w:rPr>
                <w:b/>
                <w:szCs w:val="24"/>
              </w:rPr>
              <w:t xml:space="preserve">. </w:t>
            </w:r>
          </w:p>
          <w:p w14:paraId="427EF9DB" w14:textId="77777777" w:rsidR="00A31EC0" w:rsidRPr="00725AF5" w:rsidRDefault="00A31EC0" w:rsidP="00C06625">
            <w:pPr>
              <w:pStyle w:val="TableTextCharCharChar1"/>
              <w:numPr>
                <w:ilvl w:val="12"/>
                <w:numId w:val="0"/>
              </w:numPr>
              <w:rPr>
                <w:b/>
                <w:color w:val="FF0000"/>
              </w:rPr>
            </w:pPr>
          </w:p>
          <w:p w14:paraId="427EF9E9" w14:textId="77777777" w:rsidR="00FF32A9" w:rsidRPr="00725AF5" w:rsidRDefault="00FF32A9" w:rsidP="00E97ED1">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20144A14" w:rsidR="00A31EC0" w:rsidRPr="00725AF5" w:rsidRDefault="009D6420" w:rsidP="00B662EC">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Pr="00725AF5" w:rsidRDefault="00A02C9A" w:rsidP="00A02C9A">
            <w:pPr>
              <w:rPr>
                <w:sz w:val="24"/>
                <w:szCs w:val="24"/>
              </w:rPr>
            </w:pPr>
          </w:p>
          <w:p w14:paraId="427EF9FA" w14:textId="6FF29F48" w:rsidR="00AC792B" w:rsidRPr="00725AF5" w:rsidRDefault="00AC792B" w:rsidP="00101C86">
            <w:pPr>
              <w:pStyle w:val="TableTextCharCharChar1"/>
              <w:numPr>
                <w:ilvl w:val="12"/>
                <w:numId w:val="0"/>
              </w:numPr>
              <w:rPr>
                <w:b/>
                <w:color w:val="000000"/>
              </w:rPr>
            </w:pPr>
          </w:p>
        </w:tc>
      </w:tr>
      <w:tr w:rsidR="00A31EC0" w:rsidRPr="00725AF5" w14:paraId="427EFA25" w14:textId="77777777" w:rsidTr="00D91E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725AF5" w:rsidRDefault="00A31EC0">
            <w:pPr>
              <w:pStyle w:val="TableTextCharCharChar1"/>
              <w:numPr>
                <w:ilvl w:val="12"/>
                <w:numId w:val="0"/>
              </w:numPr>
              <w:rPr>
                <w:b/>
              </w:rPr>
            </w:pPr>
            <w:bookmarkStart w:id="85" w:name="Urgent_Care_Center_Services"/>
            <w:r w:rsidRPr="00725AF5">
              <w:rPr>
                <w:b/>
              </w:rPr>
              <w:t>Urgent Care Center Services</w:t>
            </w:r>
            <w:bookmarkEnd w:id="85"/>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427EFA08" w14:textId="3811054D" w:rsidR="00A31EC0" w:rsidRPr="00725AF5" w:rsidRDefault="009035F6">
            <w:pPr>
              <w:pStyle w:val="TableText"/>
              <w:rPr>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00053843" w:rsidR="00A31EC0" w:rsidRPr="00725AF5" w:rsidRDefault="00ED21DC">
            <w:pPr>
              <w:pStyle w:val="TableTextCharCharChar1"/>
              <w:numPr>
                <w:ilvl w:val="12"/>
                <w:numId w:val="0"/>
              </w:numPr>
              <w:rPr>
                <w:b/>
              </w:rPr>
            </w:pPr>
            <w:r>
              <w:rPr>
                <w:b/>
                <w:color w:val="0000FF"/>
              </w:rPr>
              <w:t>$50</w:t>
            </w:r>
            <w:r w:rsidRPr="00725AF5">
              <w:rPr>
                <w:b/>
                <w:color w:val="0000FF"/>
              </w:rPr>
              <w:t xml:space="preserve"> </w:t>
            </w:r>
            <w:r w:rsidR="00A31EC0" w:rsidRPr="00725AF5">
              <w:rPr>
                <w:bCs/>
                <w:color w:val="000000"/>
              </w:rPr>
              <w:t>copay</w:t>
            </w:r>
            <w:r w:rsidR="00A31EC0" w:rsidRPr="00725AF5">
              <w:rPr>
                <w:b/>
                <w:color w:val="0000FF"/>
              </w:rPr>
              <w:t xml:space="preserve"> </w:t>
            </w:r>
            <w:r w:rsidR="00A31EC0" w:rsidRPr="00725AF5">
              <w:t xml:space="preserve">per visit, then </w:t>
            </w:r>
            <w:r w:rsidR="00A31EC0" w:rsidRPr="00725AF5">
              <w:rPr>
                <w:b/>
                <w:bCs/>
                <w:color w:val="0000FF"/>
              </w:rPr>
              <w:t>100%</w:t>
            </w:r>
            <w:r w:rsidR="00A31EC0" w:rsidRPr="00725AF5">
              <w:t xml:space="preserve"> of eligible expenses.</w:t>
            </w:r>
          </w:p>
          <w:p w14:paraId="427EFA0A" w14:textId="77777777" w:rsidR="00A31EC0" w:rsidRPr="00725AF5" w:rsidRDefault="00A31EC0">
            <w:pPr>
              <w:pStyle w:val="TableTextCharCharChar1"/>
              <w:numPr>
                <w:ilvl w:val="12"/>
                <w:numId w:val="0"/>
              </w:numPr>
              <w:rPr>
                <w:bCs/>
              </w:rPr>
            </w:pPr>
          </w:p>
          <w:p w14:paraId="427EFA16" w14:textId="77777777" w:rsidR="00A31EC0" w:rsidRPr="00725AF5" w:rsidRDefault="00A31EC0" w:rsidP="00101C86">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7" w14:textId="2D4EA80C" w:rsidR="00A31EC0" w:rsidRPr="00725AF5" w:rsidRDefault="00ED21DC" w:rsidP="003370C3">
            <w:pPr>
              <w:pStyle w:val="TableTextCharCharChar1"/>
              <w:numPr>
                <w:ilvl w:val="12"/>
                <w:numId w:val="0"/>
              </w:numPr>
              <w:rPr>
                <w:b/>
              </w:rPr>
            </w:pPr>
            <w:r>
              <w:rPr>
                <w:b/>
                <w:color w:val="0000FF"/>
              </w:rPr>
              <w:t>$50</w:t>
            </w:r>
            <w:r w:rsidRPr="00725AF5">
              <w:rPr>
                <w:b/>
                <w:color w:val="0000FF"/>
              </w:rPr>
              <w:t xml:space="preserve"> </w:t>
            </w:r>
            <w:r w:rsidR="00A31EC0" w:rsidRPr="00725AF5">
              <w:rPr>
                <w:bCs/>
                <w:color w:val="000000"/>
              </w:rPr>
              <w:t>copay</w:t>
            </w:r>
            <w:r w:rsidR="00A31EC0" w:rsidRPr="00725AF5">
              <w:rPr>
                <w:b/>
                <w:color w:val="0000FF"/>
              </w:rPr>
              <w:t xml:space="preserve"> </w:t>
            </w:r>
            <w:r w:rsidR="00A31EC0" w:rsidRPr="00725AF5">
              <w:t xml:space="preserve">per visit, then </w:t>
            </w:r>
            <w:r w:rsidR="00A31EC0" w:rsidRPr="00725AF5">
              <w:rPr>
                <w:b/>
                <w:bCs/>
                <w:color w:val="0000FF"/>
              </w:rPr>
              <w:t>100%</w:t>
            </w:r>
            <w:r w:rsidR="00A31EC0" w:rsidRPr="00725AF5">
              <w:t xml:space="preserve"> of eligible expenses.</w:t>
            </w:r>
          </w:p>
          <w:p w14:paraId="427EFA18" w14:textId="77777777" w:rsidR="00A31EC0" w:rsidRPr="00725AF5" w:rsidRDefault="00A31EC0">
            <w:pPr>
              <w:pStyle w:val="TableTextCharCharChar1"/>
              <w:numPr>
                <w:ilvl w:val="12"/>
                <w:numId w:val="0"/>
              </w:numPr>
              <w:rPr>
                <w:b/>
                <w:color w:val="0000FF"/>
              </w:rPr>
            </w:pPr>
          </w:p>
          <w:p w14:paraId="427EFA24" w14:textId="77777777" w:rsidR="00A31EC0" w:rsidRPr="00725AF5" w:rsidRDefault="00A31EC0" w:rsidP="00101C86">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r w:rsidRPr="00725AF5">
        <w:t>&lt;!--ID=CSR--&gt;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3E6139C" w14:textId="259460F3" w:rsidR="000940EF" w:rsidRPr="000940EF" w:rsidRDefault="000940EF" w:rsidP="000940EF">
            <w:pPr>
              <w:pStyle w:val="TableTextCharCharChar1"/>
              <w:jc w:val="center"/>
              <w:rPr>
                <w:b/>
                <w:bCs/>
                <w:color w:val="FF0000"/>
              </w:rPr>
            </w:pPr>
            <w:r w:rsidRPr="000940EF">
              <w:rPr>
                <w:b/>
                <w:bCs/>
                <w:color w:val="FF0000"/>
              </w:rPr>
              <w:t xml:space="preserve">CUSTOM NETWORK PLAN – </w:t>
            </w:r>
          </w:p>
          <w:p w14:paraId="1667E9FE" w14:textId="77777777" w:rsidR="005B51AE" w:rsidRPr="005B51AE" w:rsidRDefault="000940EF" w:rsidP="005B51AE">
            <w:pPr>
              <w:pStyle w:val="TableTextCharCharChar1"/>
              <w:jc w:val="center"/>
              <w:rPr>
                <w:b/>
                <w:bCs/>
                <w:color w:val="FF0000"/>
              </w:rPr>
            </w:pPr>
            <w:r w:rsidRPr="000940EF">
              <w:rPr>
                <w:b/>
                <w:bCs/>
                <w:color w:val="FF0000"/>
              </w:rPr>
              <w:t>ST LOUIS</w:t>
            </w:r>
            <w:r w:rsidR="00ED5980" w:rsidRPr="00725AF5">
              <w:rPr>
                <w:b/>
                <w:bCs/>
                <w:color w:val="FF0000"/>
              </w:rPr>
              <w:t xml:space="preserve"> </w:t>
            </w:r>
            <w:r w:rsidR="005B51AE" w:rsidRPr="005B51AE">
              <w:rPr>
                <w:b/>
                <w:bCs/>
                <w:color w:val="FF0000"/>
              </w:rPr>
              <w:t>ALWAYS CHECK TO MAKE SURE THE PROVIDER IS PARTICIPATING IN THE UNIVERSITY’S CUSTOM NETWORK</w:t>
            </w:r>
          </w:p>
          <w:p w14:paraId="427EFA2B" w14:textId="2B887B8F" w:rsidR="00154B9C" w:rsidRPr="00725AF5" w:rsidRDefault="005B51AE" w:rsidP="005B51AE">
            <w:pPr>
              <w:pStyle w:val="TableTextCharCharChar1"/>
              <w:jc w:val="center"/>
              <w:rPr>
                <w:b/>
                <w:bCs/>
                <w:color w:val="FF0000"/>
              </w:rPr>
            </w:pPr>
            <w:r w:rsidRPr="005B51AE">
              <w:rPr>
                <w:b/>
                <w:bCs/>
                <w:color w:val="FF0000"/>
              </w:rPr>
              <w:t>NETWORK</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60A505C" w14:textId="48580459" w:rsidR="000940EF" w:rsidRPr="000940EF" w:rsidRDefault="000940EF" w:rsidP="000940EF">
            <w:pPr>
              <w:pStyle w:val="TableTextCharCharChar1"/>
              <w:jc w:val="center"/>
              <w:rPr>
                <w:b/>
                <w:bCs/>
                <w:color w:val="FF0000"/>
              </w:rPr>
            </w:pPr>
            <w:r w:rsidRPr="000940EF">
              <w:rPr>
                <w:b/>
                <w:bCs/>
                <w:color w:val="FF0000"/>
              </w:rPr>
              <w:t xml:space="preserve">CUSTOM NETWORK PLAN – </w:t>
            </w:r>
          </w:p>
          <w:p w14:paraId="048A3D12" w14:textId="77777777" w:rsidR="005B51AE" w:rsidRPr="005B51AE" w:rsidRDefault="000940EF" w:rsidP="005B51AE">
            <w:pPr>
              <w:pStyle w:val="TableTextCharCharChar1"/>
              <w:jc w:val="center"/>
              <w:rPr>
                <w:b/>
                <w:bCs/>
                <w:color w:val="FF0000"/>
              </w:rPr>
            </w:pPr>
            <w:r w:rsidRPr="000940EF">
              <w:rPr>
                <w:b/>
                <w:bCs/>
                <w:color w:val="FF0000"/>
              </w:rPr>
              <w:t>ST LOUIS</w:t>
            </w:r>
            <w:r w:rsidR="00ED5980" w:rsidRPr="00725AF5">
              <w:rPr>
                <w:b/>
                <w:bCs/>
                <w:color w:val="FF0000"/>
              </w:rPr>
              <w:t xml:space="preserve"> </w:t>
            </w:r>
            <w:r w:rsidR="005B51AE" w:rsidRPr="005B51AE">
              <w:rPr>
                <w:b/>
                <w:bCs/>
                <w:color w:val="FF0000"/>
              </w:rPr>
              <w:t>ALWAYS CHECK TO MAKE SURE THE PROVIDER IS PARTICIPATING IN THE UNIVERSITY’S CUSTOM NETWORK</w:t>
            </w:r>
          </w:p>
          <w:p w14:paraId="427EFA2D" w14:textId="46558845" w:rsidR="00154B9C" w:rsidRPr="00725AF5" w:rsidRDefault="005B51AE" w:rsidP="005B51AE">
            <w:pPr>
              <w:pStyle w:val="TableTextCharCharChar1"/>
              <w:jc w:val="center"/>
              <w:rPr>
                <w:b/>
                <w:bCs/>
                <w:color w:val="FF0000"/>
              </w:rPr>
            </w:pPr>
            <w:r w:rsidRPr="005B51AE">
              <w:rPr>
                <w:b/>
                <w:bCs/>
                <w:color w:val="FF0000"/>
              </w:rPr>
              <w:t>NETWORK</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A66"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6" w:name="Intensive_Care_Unit"/>
            <w:r w:rsidRPr="00725AF5">
              <w:rPr>
                <w:b/>
                <w:bCs/>
                <w:color w:val="FF0000"/>
              </w:rPr>
              <w:t>Intensive Care Unit</w:t>
            </w:r>
          </w:p>
          <w:bookmarkEnd w:id="86"/>
          <w:p w14:paraId="427EFA31" w14:textId="77777777" w:rsidR="00715EF8" w:rsidRPr="00725AF5" w:rsidRDefault="00715EF8">
            <w:pPr>
              <w:pStyle w:val="TableTextCharCharChar1"/>
              <w:rPr>
                <w:b/>
                <w:bCs/>
                <w:color w:val="FF0000"/>
              </w:rPr>
            </w:pPr>
          </w:p>
          <w:p w14:paraId="6837AF7B" w14:textId="77777777" w:rsidR="00154B9C" w:rsidRDefault="00154B9C" w:rsidP="00B90A49">
            <w:pPr>
              <w:pStyle w:val="TableTextCharCharChar1"/>
              <w:rPr>
                <w:b/>
                <w:bCs/>
                <w:color w:val="FF0000"/>
              </w:rPr>
            </w:pPr>
          </w:p>
          <w:p w14:paraId="427EFA37" w14:textId="1E948D43" w:rsidR="00355343" w:rsidRPr="00E97ED1" w:rsidRDefault="00355343" w:rsidP="00B90A49">
            <w:pPr>
              <w:pStyle w:val="TableTextCharCharChar1"/>
              <w:rPr>
                <w:bCs/>
                <w:color w:val="FF0000"/>
              </w:rPr>
            </w:pPr>
            <w:r w:rsidRPr="00E97ED1">
              <w:rPr>
                <w:bCs/>
                <w:color w:val="FF0000"/>
              </w:rPr>
              <w:t>The diagnosis code doesn’t have to be an exact match, as long as the condition being treated is the same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43" w14:textId="6944E740" w:rsidR="00345C8C" w:rsidRPr="00725AF5" w:rsidRDefault="00ED21DC" w:rsidP="00345C8C">
            <w:pPr>
              <w:pStyle w:val="TableTextCharCharChar1"/>
              <w:numPr>
                <w:ilvl w:val="12"/>
                <w:numId w:val="0"/>
              </w:numPr>
              <w:rPr>
                <w:szCs w:val="24"/>
              </w:rPr>
            </w:pPr>
            <w:r>
              <w:rPr>
                <w:b/>
                <w:color w:val="0000FF"/>
              </w:rPr>
              <w:t>$300</w:t>
            </w:r>
            <w:r w:rsidR="00345C8C" w:rsidRPr="00725AF5">
              <w:rPr>
                <w:szCs w:val="24"/>
              </w:rPr>
              <w:t xml:space="preserve"> </w:t>
            </w:r>
            <w:r w:rsidR="00345C8C" w:rsidRPr="00725AF5">
              <w:rPr>
                <w:color w:val="FF0000"/>
                <w:szCs w:val="24"/>
              </w:rPr>
              <w:t>copay</w:t>
            </w:r>
            <w:r w:rsidR="00345C8C" w:rsidRPr="00725AF5">
              <w:rPr>
                <w:szCs w:val="24"/>
              </w:rPr>
              <w:t xml:space="preserve"> </w:t>
            </w:r>
            <w:r w:rsidR="00345C8C" w:rsidRPr="00725AF5">
              <w:rPr>
                <w:color w:val="FF0000"/>
                <w:szCs w:val="24"/>
              </w:rPr>
              <w:t xml:space="preserve">per admission, then </w:t>
            </w:r>
            <w:r w:rsidR="00345C8C" w:rsidRPr="00725AF5">
              <w:rPr>
                <w:b/>
                <w:bCs/>
                <w:color w:val="0000FF"/>
                <w:szCs w:val="24"/>
              </w:rPr>
              <w:t>100%</w:t>
            </w:r>
            <w:r w:rsidR="00345C8C" w:rsidRPr="00725AF5">
              <w:rPr>
                <w:color w:val="FF0000"/>
                <w:szCs w:val="24"/>
              </w:rPr>
              <w:t xml:space="preserve"> of eligible expenses.</w:t>
            </w:r>
          </w:p>
          <w:p w14:paraId="427EFA44" w14:textId="77777777" w:rsidR="00345C8C" w:rsidRPr="00725AF5" w:rsidRDefault="00345C8C">
            <w:pPr>
              <w:pStyle w:val="TableTextCharCharChar1"/>
              <w:numPr>
                <w:ilvl w:val="12"/>
                <w:numId w:val="0"/>
              </w:numPr>
            </w:pPr>
          </w:p>
          <w:p w14:paraId="427EFA4C" w14:textId="77777777" w:rsidR="00154B9C" w:rsidRPr="00725AF5" w:rsidRDefault="00154B9C">
            <w:pPr>
              <w:pStyle w:val="TableTextCharCharChar1"/>
              <w:numPr>
                <w:ilvl w:val="12"/>
                <w:numId w:val="0"/>
              </w:numPr>
              <w:rPr>
                <w:b/>
                <w:color w:val="000000"/>
              </w:rPr>
            </w:pPr>
          </w:p>
          <w:p w14:paraId="427EFA4F" w14:textId="2891A2FC" w:rsidR="00154B9C" w:rsidRPr="00725AF5" w:rsidRDefault="00B90A49" w:rsidP="00B90A49">
            <w:pPr>
              <w:pStyle w:val="TableTextCharCharChar1"/>
              <w:rPr>
                <w:color w:val="FF0000"/>
              </w:rPr>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4846E7FA" w:rsidR="00345C8C" w:rsidRPr="00725AF5" w:rsidRDefault="009D6420" w:rsidP="00345C8C">
            <w:pPr>
              <w:pStyle w:val="TableTextCharCharChar1"/>
              <w:numPr>
                <w:ilvl w:val="12"/>
                <w:numId w:val="0"/>
              </w:numPr>
              <w:rPr>
                <w:b/>
                <w:color w:val="FF0000"/>
                <w:szCs w:val="24"/>
              </w:rPr>
            </w:pPr>
            <w:r>
              <w:rPr>
                <w:b/>
                <w:color w:val="0000FF"/>
                <w:szCs w:val="24"/>
              </w:rPr>
              <w:t>70%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F" w14:textId="3C9FF17F"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339F1B13"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00ED21DC">
              <w:rPr>
                <w:b/>
                <w:bCs/>
                <w:color w:val="0000FF"/>
              </w:rPr>
              <w:t>1</w:t>
            </w:r>
            <w:r w:rsidRPr="00725AF5">
              <w:rPr>
                <w:b/>
                <w:bCs/>
              </w:rPr>
              <w:t xml:space="preserve"> </w:t>
            </w:r>
            <w:r w:rsidRPr="00725AF5">
              <w:rPr>
                <w:color w:val="FF0000"/>
              </w:rPr>
              <w:t>business</w:t>
            </w:r>
            <w:r w:rsidRPr="00725AF5">
              <w:t xml:space="preserve"> </w:t>
            </w:r>
            <w:r w:rsidRPr="00725AF5">
              <w:rPr>
                <w:color w:val="FF0000"/>
              </w:rPr>
              <w:t>day, or as soon as is reasonably possible.</w:t>
            </w:r>
          </w:p>
          <w:p w14:paraId="427EFA63" w14:textId="77777777" w:rsidR="00B82441" w:rsidRPr="00725AF5" w:rsidRDefault="00B82441" w:rsidP="00B82441">
            <w:pPr>
              <w:pStyle w:val="TableTextCharCharChar1"/>
              <w:numPr>
                <w:ilvl w:val="12"/>
                <w:numId w:val="0"/>
              </w:numPr>
            </w:pPr>
          </w:p>
          <w:p w14:paraId="427EFA64" w14:textId="271F0053"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subject to a</w:t>
            </w:r>
            <w:r w:rsidRPr="00725AF5">
              <w:rPr>
                <w:b/>
              </w:rPr>
              <w:t xml:space="preserve"> </w:t>
            </w:r>
            <w:r w:rsidR="00093B0E">
              <w:rPr>
                <w:b/>
                <w:color w:val="0000FF"/>
              </w:rPr>
              <w:t>$500</w:t>
            </w:r>
            <w:r w:rsidRPr="00725AF5">
              <w:rPr>
                <w:b/>
                <w:color w:val="0000FF"/>
              </w:rPr>
              <w:t xml:space="preserve"> </w:t>
            </w:r>
            <w:r w:rsidRPr="00725AF5">
              <w:rPr>
                <w:color w:val="FF0000"/>
              </w:rPr>
              <w:t>penalty</w:t>
            </w:r>
            <w:r w:rsidRPr="00725AF5">
              <w:rPr>
                <w:b/>
                <w:color w:val="FF0000"/>
              </w:rPr>
              <w:t>.</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7" w:name="PreAdmission_Testing"/>
            <w:r w:rsidRPr="00725AF5">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r w:rsidRPr="00725AF5">
        <w:t>&lt;!--section=Maternity_Care--&gt;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7E020EA6"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053DC5">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8" w:name="Maternity_Care"/>
      <w:r w:rsidRPr="00725AF5">
        <w:rPr>
          <w:b/>
          <w:bCs/>
          <w:color w:val="0000FF"/>
          <w:sz w:val="28"/>
        </w:rPr>
        <w:t>MATERNITY CARE</w:t>
      </w:r>
    </w:p>
    <w:bookmarkEnd w:id="88"/>
    <w:p w14:paraId="427EFA78"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13303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2374AE2C" w14:textId="73AB9B67" w:rsidR="000940EF" w:rsidRPr="000940EF" w:rsidRDefault="000940EF" w:rsidP="000940EF">
            <w:pPr>
              <w:pStyle w:val="TableTextCharCharChar1"/>
              <w:jc w:val="center"/>
              <w:rPr>
                <w:b/>
                <w:bCs/>
                <w:color w:val="000000"/>
              </w:rPr>
            </w:pPr>
            <w:r w:rsidRPr="000940EF">
              <w:rPr>
                <w:b/>
                <w:bCs/>
                <w:color w:val="000000"/>
              </w:rPr>
              <w:t xml:space="preserve">CUSTOM NETWORK PLAN – </w:t>
            </w:r>
          </w:p>
          <w:p w14:paraId="66ACF5C0" w14:textId="77777777" w:rsidR="005B51AE" w:rsidRPr="005B51AE" w:rsidRDefault="000940EF" w:rsidP="005B51AE">
            <w:pPr>
              <w:pStyle w:val="TableTextCharCharChar1"/>
              <w:jc w:val="center"/>
              <w:rPr>
                <w:b/>
                <w:bCs/>
                <w:color w:val="000000"/>
              </w:rPr>
            </w:pPr>
            <w:r w:rsidRPr="000940EF">
              <w:rPr>
                <w:b/>
                <w:bCs/>
                <w:color w:val="000000"/>
              </w:rPr>
              <w:t>ST LOUIS</w:t>
            </w:r>
            <w:r w:rsidR="00ED5980" w:rsidRPr="00725AF5">
              <w:rPr>
                <w:b/>
                <w:bCs/>
                <w:color w:val="000000"/>
              </w:rPr>
              <w:t xml:space="preserve"> </w:t>
            </w:r>
            <w:r w:rsidR="005B51AE" w:rsidRPr="005B51AE">
              <w:rPr>
                <w:b/>
                <w:bCs/>
                <w:color w:val="000000"/>
              </w:rPr>
              <w:t>ALWAYS CHECK TO MAKE SURE THE PROVIDER IS PARTICIPATING IN THE UNIVERSITY’S CUSTOM NETWORK</w:t>
            </w:r>
          </w:p>
          <w:p w14:paraId="427EFA7A" w14:textId="145CC635" w:rsidR="00154B9C" w:rsidRPr="00725AF5" w:rsidRDefault="005B51AE" w:rsidP="005B51AE">
            <w:pPr>
              <w:pStyle w:val="TableTextCharCharChar1"/>
              <w:jc w:val="center"/>
              <w:rPr>
                <w:b/>
                <w:bCs/>
                <w:color w:val="000000"/>
              </w:rPr>
            </w:pPr>
            <w:r w:rsidRPr="005B51AE">
              <w:rPr>
                <w:b/>
                <w:bCs/>
                <w:color w:val="000000"/>
              </w:rPr>
              <w:t>NETWORK</w:t>
            </w:r>
          </w:p>
          <w:p w14:paraId="427EFA7B"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A27E214" w14:textId="1975ACCA" w:rsidR="000940EF" w:rsidRPr="000940EF" w:rsidRDefault="000940EF" w:rsidP="000940EF">
            <w:pPr>
              <w:pStyle w:val="TableTextCharCharChar1"/>
              <w:jc w:val="center"/>
              <w:rPr>
                <w:b/>
                <w:bCs/>
                <w:color w:val="000000"/>
              </w:rPr>
            </w:pPr>
            <w:r w:rsidRPr="000940EF">
              <w:rPr>
                <w:b/>
                <w:bCs/>
                <w:color w:val="000000"/>
              </w:rPr>
              <w:t xml:space="preserve">CUSTOM NETWORK PLAN – </w:t>
            </w:r>
          </w:p>
          <w:p w14:paraId="3334B7D5" w14:textId="77777777" w:rsidR="005B51AE" w:rsidRPr="005B51AE" w:rsidRDefault="000940EF" w:rsidP="005B51AE">
            <w:pPr>
              <w:pStyle w:val="TableTextCharCharChar1"/>
              <w:jc w:val="center"/>
              <w:rPr>
                <w:b/>
                <w:bCs/>
                <w:color w:val="000000"/>
              </w:rPr>
            </w:pPr>
            <w:r w:rsidRPr="000940EF">
              <w:rPr>
                <w:b/>
                <w:bCs/>
                <w:color w:val="000000"/>
              </w:rPr>
              <w:t>ST LOUIS</w:t>
            </w:r>
            <w:r w:rsidR="00ED5980" w:rsidRPr="00725AF5">
              <w:rPr>
                <w:b/>
                <w:bCs/>
                <w:color w:val="000000"/>
              </w:rPr>
              <w:t xml:space="preserve"> </w:t>
            </w:r>
            <w:r w:rsidR="005B51AE">
              <w:rPr>
                <w:b/>
                <w:bCs/>
                <w:color w:val="000000"/>
              </w:rPr>
              <w:t xml:space="preserve"> </w:t>
            </w:r>
            <w:r w:rsidR="005B51AE" w:rsidRPr="005B51AE">
              <w:rPr>
                <w:b/>
                <w:bCs/>
                <w:color w:val="000000"/>
              </w:rPr>
              <w:t>ALWAYS CHECK TO MAKE SURE THE PROVIDER IS PARTICIPATING IN THE UNIVERSITY’S CUSTOM NETWORK</w:t>
            </w:r>
          </w:p>
          <w:p w14:paraId="427EFA7C" w14:textId="087D4009" w:rsidR="00154B9C" w:rsidRPr="00725AF5" w:rsidRDefault="005B51AE" w:rsidP="005B51AE">
            <w:pPr>
              <w:pStyle w:val="TableTextCharCharChar1"/>
              <w:jc w:val="center"/>
              <w:rPr>
                <w:b/>
                <w:bCs/>
                <w:color w:val="000000"/>
              </w:rPr>
            </w:pPr>
            <w:r w:rsidRPr="005B51AE">
              <w:rPr>
                <w:b/>
                <w:bCs/>
                <w:color w:val="000000"/>
              </w:rPr>
              <w:t>NETWORK</w:t>
            </w:r>
          </w:p>
          <w:p w14:paraId="427EFA7D"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AC1" w14:textId="77777777" w:rsidTr="001330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9" w:name="Maternity_Services_Mother_Newborn"/>
            <w:r w:rsidRPr="00725AF5">
              <w:rPr>
                <w:b/>
                <w:szCs w:val="24"/>
              </w:rPr>
              <w:t>Maternity Services- Mother and Newborn</w:t>
            </w:r>
            <w:bookmarkEnd w:id="89"/>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Default="00154B9C">
            <w:pPr>
              <w:pStyle w:val="TableTextCharCharChar1"/>
              <w:numPr>
                <w:ilvl w:val="12"/>
                <w:numId w:val="0"/>
              </w:numPr>
              <w:rPr>
                <w:bCs/>
                <w:szCs w:val="24"/>
              </w:rPr>
            </w:pPr>
          </w:p>
          <w:p w14:paraId="4833F2B1" w14:textId="2D5209EF" w:rsidR="00C22A43" w:rsidRDefault="00C22A43">
            <w:pPr>
              <w:pStyle w:val="TableTextCharCharChar1"/>
              <w:numPr>
                <w:ilvl w:val="12"/>
                <w:numId w:val="0"/>
              </w:numPr>
              <w:rPr>
                <w:bCs/>
                <w:szCs w:val="24"/>
              </w:rPr>
            </w:pPr>
            <w:r w:rsidRPr="00C22A43">
              <w:rPr>
                <w:bCs/>
                <w:szCs w:val="24"/>
              </w:rPr>
              <w:t>Midwives are covered.</w:t>
            </w:r>
          </w:p>
          <w:p w14:paraId="6E5EDC3D" w14:textId="77777777" w:rsidR="00C22A43" w:rsidRPr="00725AF5" w:rsidRDefault="00C22A43">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427EFA87" w14:textId="77777777" w:rsidR="00154B9C" w:rsidRPr="00725AF5" w:rsidRDefault="00154B9C">
            <w:pPr>
              <w:pStyle w:val="TableTextCharCharChar1"/>
              <w:tabs>
                <w:tab w:val="left" w:pos="360"/>
              </w:tabs>
              <w:ind w:left="288"/>
              <w:rPr>
                <w:szCs w:val="24"/>
              </w:rPr>
            </w:pPr>
            <w:r w:rsidRPr="00725AF5">
              <w:rPr>
                <w:szCs w:val="24"/>
              </w:rPr>
              <w:t>and newborn child following a cesarean section delivery.</w:t>
            </w:r>
          </w:p>
          <w:p w14:paraId="427EFA88" w14:textId="77777777" w:rsidR="00154B9C" w:rsidRPr="00725AF5" w:rsidRDefault="00154B9C">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4AE247B7" w14:textId="77777777" w:rsidR="00972FE1" w:rsidRDefault="00972FE1" w:rsidP="009A4E80">
            <w:pPr>
              <w:pStyle w:val="TableTextCharCharChar1"/>
              <w:ind w:left="288" w:hanging="288"/>
              <w:rPr>
                <w:bCs/>
                <w:szCs w:val="24"/>
              </w:rPr>
            </w:pPr>
          </w:p>
          <w:p w14:paraId="64FB1A5B" w14:textId="77777777" w:rsidR="00616746" w:rsidRDefault="00616746" w:rsidP="00616746">
            <w:pPr>
              <w:rPr>
                <w:color w:val="FF0000"/>
                <w:sz w:val="24"/>
                <w:szCs w:val="24"/>
              </w:rPr>
            </w:pPr>
            <w:r>
              <w:rPr>
                <w:sz w:val="24"/>
                <w:szCs w:val="24"/>
              </w:rPr>
              <w:t>Newborns of a dependent child are not covered - as that child is a grandchild and not an eligible dependent.</w:t>
            </w:r>
            <w:r>
              <w:t xml:space="preserve"> </w:t>
            </w:r>
            <w:r>
              <w:rPr>
                <w:sz w:val="24"/>
                <w:szCs w:val="24"/>
              </w:rPr>
              <w:t>However they are covered for the first</w:t>
            </w:r>
            <w:r>
              <w:rPr>
                <w:color w:val="FF0000"/>
                <w:sz w:val="24"/>
                <w:szCs w:val="24"/>
              </w:rPr>
              <w:t xml:space="preserve"> </w:t>
            </w:r>
            <w:r>
              <w:rPr>
                <w:b/>
                <w:color w:val="0000FF"/>
                <w:sz w:val="24"/>
                <w:szCs w:val="24"/>
              </w:rPr>
              <w:t>48/96</w:t>
            </w:r>
            <w:r>
              <w:rPr>
                <w:color w:val="FF0000"/>
                <w:sz w:val="24"/>
                <w:szCs w:val="24"/>
              </w:rPr>
              <w:t xml:space="preserve"> </w:t>
            </w:r>
            <w:r>
              <w:rPr>
                <w:sz w:val="24"/>
                <w:szCs w:val="24"/>
              </w:rPr>
              <w:t>hours after birth. The dependents newborn will NOT be eligible for enrollment beyond</w:t>
            </w:r>
            <w:r>
              <w:rPr>
                <w:color w:val="FF0000"/>
                <w:sz w:val="24"/>
                <w:szCs w:val="24"/>
              </w:rPr>
              <w:t xml:space="preserve"> </w:t>
            </w:r>
            <w:r>
              <w:rPr>
                <w:sz w:val="24"/>
                <w:szCs w:val="24"/>
              </w:rPr>
              <w:t xml:space="preserve">the </w:t>
            </w:r>
            <w:r>
              <w:rPr>
                <w:b/>
                <w:color w:val="0000FF"/>
                <w:sz w:val="24"/>
                <w:szCs w:val="24"/>
              </w:rPr>
              <w:t>48-96</w:t>
            </w:r>
            <w:r>
              <w:rPr>
                <w:color w:val="FF0000"/>
                <w:sz w:val="24"/>
                <w:szCs w:val="24"/>
              </w:rPr>
              <w:t xml:space="preserve"> </w:t>
            </w:r>
            <w:r>
              <w:rPr>
                <w:sz w:val="24"/>
                <w:szCs w:val="24"/>
              </w:rPr>
              <w:t>hour coverage.</w:t>
            </w:r>
          </w:p>
          <w:p w14:paraId="427EFA96" w14:textId="77777777" w:rsidR="00825EDB" w:rsidRPr="00725AF5" w:rsidRDefault="00825EDB" w:rsidP="009A4E80">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t>Same as:</w:t>
            </w:r>
          </w:p>
          <w:p w14:paraId="427EFA98" w14:textId="77777777" w:rsidR="006E70CA" w:rsidRPr="00725AF5" w:rsidRDefault="006E70CA" w:rsidP="006E70CA">
            <w:pPr>
              <w:pStyle w:val="TableTextChar"/>
              <w:rPr>
                <w:rStyle w:val="Style16"/>
                <w:szCs w:val="24"/>
              </w:rPr>
            </w:pPr>
            <w:r w:rsidRPr="00725AF5">
              <w:rPr>
                <w:b/>
                <w:color w:val="000000"/>
                <w:szCs w:val="24"/>
              </w:rPr>
              <w:t xml:space="preserve">●  </w:t>
            </w:r>
            <w:r w:rsidRPr="00725AF5">
              <w:rPr>
                <w:rStyle w:val="Style16"/>
                <w:szCs w:val="24"/>
              </w:rPr>
              <w:t>Physician's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r w:rsidRPr="00725AF5">
              <w:rPr>
                <w:b/>
                <w:color w:val="000000"/>
                <w:szCs w:val="24"/>
              </w:rPr>
              <w:t xml:space="preserve">●  </w:t>
            </w:r>
            <w:r w:rsidR="006E70CA" w:rsidRPr="00725AF5">
              <w:rPr>
                <w:rStyle w:val="Style16"/>
                <w:szCs w:val="24"/>
              </w:rPr>
              <w:t>Physician Fees</w:t>
            </w:r>
          </w:p>
          <w:p w14:paraId="7C377F94" w14:textId="78265995" w:rsidR="004647DC" w:rsidRDefault="004647DC" w:rsidP="006E70CA">
            <w:pPr>
              <w:pStyle w:val="TableTextChar"/>
              <w:rPr>
                <w:b/>
                <w:bCs/>
                <w:i/>
              </w:rPr>
            </w:pPr>
            <w:r w:rsidRPr="00725AF5">
              <w:rPr>
                <w:b/>
                <w:color w:val="000000"/>
                <w:szCs w:val="24"/>
              </w:rPr>
              <w:t xml:space="preserve">●  </w:t>
            </w:r>
            <w:r w:rsidRPr="00725AF5">
              <w:rPr>
                <w:b/>
                <w:bCs/>
                <w:i/>
              </w:rPr>
              <w:t>Preventive Care</w:t>
            </w:r>
          </w:p>
          <w:p w14:paraId="1D51C9FE" w14:textId="7E05E906" w:rsidR="00133032" w:rsidRPr="00725AF5" w:rsidRDefault="00133032" w:rsidP="006E70CA">
            <w:pPr>
              <w:pStyle w:val="TableTextChar"/>
              <w:rPr>
                <w:b/>
                <w:i/>
                <w:iCs/>
                <w:color w:val="000000"/>
                <w:szCs w:val="24"/>
              </w:rPr>
            </w:pPr>
            <w:r w:rsidRPr="00CC53C1">
              <w:rPr>
                <w:b/>
                <w:color w:val="000000"/>
                <w:szCs w:val="24"/>
              </w:rPr>
              <w:t xml:space="preserve">●  </w:t>
            </w:r>
            <w:r w:rsidRPr="00CC53C1">
              <w:rPr>
                <w:b/>
                <w:i/>
                <w:iCs/>
                <w:color w:val="000000"/>
                <w:szCs w:val="24"/>
              </w:rPr>
              <w:t>Hospital-Inpatient Stay</w:t>
            </w:r>
          </w:p>
          <w:p w14:paraId="427EFA9C"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rStyle w:val="Style16"/>
                <w:szCs w:val="24"/>
              </w:rPr>
              <w:t>Lab, X-ray and Diagnostics – Outpatient</w:t>
            </w:r>
          </w:p>
          <w:p w14:paraId="427EFA9D"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b/>
                <w:i/>
                <w:iCs/>
                <w:color w:val="000000"/>
                <w:szCs w:val="24"/>
              </w:rPr>
              <w:t>Therapeutic Treatments - Outpatient</w:t>
            </w:r>
          </w:p>
          <w:p w14:paraId="6211EF0B" w14:textId="77777777" w:rsidR="00C22A43" w:rsidRPr="00725AF5" w:rsidRDefault="00C22A43">
            <w:pPr>
              <w:pStyle w:val="TableTextCharCharChar1"/>
              <w:numPr>
                <w:ilvl w:val="12"/>
                <w:numId w:val="0"/>
              </w:numPr>
              <w:rPr>
                <w:b/>
                <w:color w:val="0000FF"/>
                <w:szCs w:val="24"/>
              </w:rPr>
            </w:pPr>
          </w:p>
          <w:p w14:paraId="2DFA71A9" w14:textId="77777777" w:rsidR="00C22A43" w:rsidRPr="00725AF5" w:rsidRDefault="00C22A43" w:rsidP="00E97ED1">
            <w:pPr>
              <w:pStyle w:val="TableTextCharCharChar1"/>
              <w:numPr>
                <w:ilvl w:val="12"/>
                <w:numId w:val="0"/>
              </w:numPr>
              <w:rPr>
                <w:szCs w:val="24"/>
              </w:rPr>
            </w:pPr>
          </w:p>
          <w:p w14:paraId="427EFAA8" w14:textId="7CDF0D5A" w:rsidR="00154B9C" w:rsidRPr="00725AF5" w:rsidRDefault="00154B9C">
            <w:pPr>
              <w:pStyle w:val="TableTextCharCharChar1"/>
              <w:numPr>
                <w:ilvl w:val="12"/>
                <w:numId w:val="0"/>
              </w:numPr>
              <w:rPr>
                <w:szCs w:val="24"/>
              </w:rPr>
            </w:pPr>
            <w:r w:rsidRPr="00725AF5">
              <w:rPr>
                <w:b/>
                <w:color w:val="000000"/>
                <w:szCs w:val="24"/>
              </w:rPr>
              <w:t>No Copayment</w:t>
            </w:r>
            <w:r w:rsidRPr="00725AF5">
              <w:rPr>
                <w:b/>
                <w:szCs w:val="24"/>
              </w:rPr>
              <w:t xml:space="preserve"> </w:t>
            </w:r>
            <w:r w:rsidRPr="00725AF5">
              <w:rPr>
                <w:szCs w:val="24"/>
              </w:rPr>
              <w:t>applies to Physician office visits for prenatal care after the first visit in which an</w:t>
            </w:r>
            <w:r w:rsidRPr="00725AF5">
              <w:rPr>
                <w:b/>
                <w:szCs w:val="24"/>
              </w:rPr>
              <w:t xml:space="preserve"> </w:t>
            </w:r>
            <w:r w:rsidR="00C22A43">
              <w:rPr>
                <w:b/>
                <w:color w:val="0000FF"/>
                <w:szCs w:val="24"/>
              </w:rPr>
              <w:t>$</w:t>
            </w:r>
            <w:r w:rsidR="00031E41">
              <w:rPr>
                <w:b/>
                <w:color w:val="0000FF"/>
                <w:szCs w:val="24"/>
              </w:rPr>
              <w:t>30</w:t>
            </w:r>
            <w:r w:rsidR="00031E41" w:rsidRPr="00725AF5">
              <w:rPr>
                <w:b/>
                <w:color w:val="0000FF"/>
                <w:szCs w:val="24"/>
              </w:rPr>
              <w:t xml:space="preserve"> </w:t>
            </w:r>
            <w:r w:rsidRPr="00725AF5">
              <w:rPr>
                <w:color w:val="000000"/>
                <w:szCs w:val="24"/>
              </w:rPr>
              <w:t>applies</w:t>
            </w:r>
            <w:r w:rsidRPr="00725AF5">
              <w:rPr>
                <w:bCs/>
                <w:color w:val="000000"/>
                <w:szCs w:val="24"/>
              </w:rPr>
              <w:t>.</w:t>
            </w:r>
            <w:r w:rsidR="007E00FC" w:rsidRPr="00725AF5">
              <w:rPr>
                <w:b/>
                <w:color w:val="FF00FF"/>
                <w:szCs w:val="24"/>
              </w:rPr>
              <w:t xml:space="preserve"> </w:t>
            </w:r>
            <w:r w:rsidRPr="00725AF5">
              <w:rPr>
                <w:b/>
                <w:color w:val="000000"/>
                <w:szCs w:val="24"/>
              </w:rPr>
              <w:t xml:space="preserve"> </w:t>
            </w:r>
          </w:p>
          <w:p w14:paraId="427EFAAA" w14:textId="77777777" w:rsidR="00972FE1" w:rsidRPr="00725AF5" w:rsidRDefault="00972FE1">
            <w:pPr>
              <w:pStyle w:val="TableTextCharCharChar1"/>
              <w:numPr>
                <w:ilvl w:val="12"/>
                <w:numId w:val="0"/>
              </w:numPr>
              <w:rPr>
                <w:szCs w:val="24"/>
              </w:rPr>
            </w:pPr>
          </w:p>
          <w:p w14:paraId="70819DFB" w14:textId="0A1B78A7" w:rsidR="00F25BAB" w:rsidRDefault="00F25BAB" w:rsidP="00F25BAB">
            <w:pPr>
              <w:pStyle w:val="TableTextCharCharChar1"/>
              <w:numPr>
                <w:ilvl w:val="12"/>
                <w:numId w:val="0"/>
              </w:numPr>
              <w:rPr>
                <w:b/>
                <w:bCs/>
                <w:szCs w:val="24"/>
              </w:rPr>
            </w:pPr>
            <w:r w:rsidRPr="00ED1A80">
              <w:rPr>
                <w:b/>
                <w:bCs/>
                <w:szCs w:val="24"/>
                <w:u w:val="single"/>
              </w:rPr>
              <w:t>Newborn Care-Well Baby</w:t>
            </w:r>
          </w:p>
          <w:p w14:paraId="46B2C0B2" w14:textId="07C47BF1" w:rsidR="00D75C15" w:rsidRDefault="00F25BAB" w:rsidP="00F25BAB">
            <w:pPr>
              <w:pStyle w:val="TableTextCharCharChar1"/>
              <w:numPr>
                <w:ilvl w:val="12"/>
                <w:numId w:val="0"/>
              </w:numPr>
            </w:pPr>
            <w:r>
              <w:rPr>
                <w:b/>
                <w:bCs/>
                <w:color w:val="0000FF"/>
              </w:rPr>
              <w:t>100%</w:t>
            </w:r>
            <w:r w:rsidRPr="00725AF5">
              <w:t xml:space="preserve"> of eligible expenses.</w:t>
            </w:r>
          </w:p>
          <w:p w14:paraId="130BD110" w14:textId="77777777" w:rsidR="003C568F" w:rsidRDefault="003C568F" w:rsidP="00F25BAB">
            <w:pPr>
              <w:pStyle w:val="TableTextCharCharChar1"/>
              <w:numPr>
                <w:ilvl w:val="12"/>
                <w:numId w:val="0"/>
              </w:numPr>
            </w:pPr>
          </w:p>
          <w:p w14:paraId="529742C2" w14:textId="5D88D54B" w:rsidR="00D75C15" w:rsidRPr="00725AF5" w:rsidRDefault="00D75C15" w:rsidP="00F25BAB">
            <w:pPr>
              <w:pStyle w:val="TableTextCharCharChar1"/>
              <w:numPr>
                <w:ilvl w:val="12"/>
                <w:numId w:val="0"/>
              </w:numPr>
              <w:rPr>
                <w:b/>
              </w:rPr>
            </w:pPr>
            <w:r w:rsidRPr="00D75C15">
              <w:rPr>
                <w:b/>
              </w:rPr>
              <w:t xml:space="preserve">Sick Newborn - </w:t>
            </w:r>
            <w:r w:rsidRPr="006B6FFE">
              <w:rPr>
                <w:b/>
                <w:color w:val="0000FF"/>
              </w:rPr>
              <w:t xml:space="preserve">100% </w:t>
            </w:r>
            <w:r w:rsidRPr="006B6FFE">
              <w:t xml:space="preserve">of eligible expenses after </w:t>
            </w:r>
            <w:r w:rsidRPr="006B6FFE">
              <w:rPr>
                <w:b/>
                <w:color w:val="0000FF"/>
              </w:rPr>
              <w:t>$300</w:t>
            </w:r>
            <w:r w:rsidRPr="00D75C15">
              <w:rPr>
                <w:b/>
              </w:rPr>
              <w:t xml:space="preserve"> </w:t>
            </w:r>
            <w:r w:rsidRPr="006B6FFE">
              <w:t>copay</w:t>
            </w:r>
          </w:p>
          <w:p w14:paraId="2588A585" w14:textId="77777777" w:rsidR="00EF1AEE" w:rsidRDefault="00EF1AEE">
            <w:pPr>
              <w:pStyle w:val="TableTextCharCharChar1"/>
              <w:numPr>
                <w:ilvl w:val="12"/>
                <w:numId w:val="0"/>
              </w:numPr>
              <w:rPr>
                <w:szCs w:val="24"/>
              </w:rPr>
            </w:pPr>
          </w:p>
          <w:p w14:paraId="427EFAAB" w14:textId="69BE4D82" w:rsidR="00243268" w:rsidRPr="00725AF5" w:rsidRDefault="00243268" w:rsidP="00131C5B">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t>Same as:</w:t>
            </w:r>
          </w:p>
          <w:p w14:paraId="427EFAAD"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Physician's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 Fees</w:t>
            </w:r>
          </w:p>
          <w:p w14:paraId="72479D0A" w14:textId="406088D6" w:rsidR="004647DC" w:rsidRPr="00725AF5" w:rsidRDefault="004647DC" w:rsidP="00715EF8">
            <w:pPr>
              <w:pStyle w:val="TableTextChar"/>
              <w:rPr>
                <w:b/>
                <w:i/>
                <w:iCs/>
                <w:color w:val="000000"/>
                <w:szCs w:val="24"/>
              </w:rPr>
            </w:pPr>
            <w:r w:rsidRPr="00725AF5">
              <w:rPr>
                <w:b/>
                <w:color w:val="000000"/>
                <w:szCs w:val="24"/>
              </w:rPr>
              <w:t xml:space="preserve">●  </w:t>
            </w:r>
            <w:r w:rsidRPr="00725AF5">
              <w:rPr>
                <w:b/>
                <w:bCs/>
                <w:i/>
              </w:rPr>
              <w:t>Preventive Care</w:t>
            </w:r>
          </w:p>
          <w:p w14:paraId="427EFAB0" w14:textId="7CA754C7" w:rsidR="00715EF8" w:rsidRPr="00725AF5" w:rsidRDefault="00715EF8" w:rsidP="00715EF8">
            <w:pPr>
              <w:pStyle w:val="TableTextChar"/>
              <w:rPr>
                <w:b/>
                <w:i/>
                <w:iCs/>
                <w:color w:val="000000"/>
                <w:szCs w:val="24"/>
              </w:rPr>
            </w:pPr>
            <w:r w:rsidRPr="00725AF5">
              <w:rPr>
                <w:b/>
                <w:color w:val="000000"/>
                <w:szCs w:val="24"/>
              </w:rPr>
              <w:t xml:space="preserve">●  </w:t>
            </w:r>
            <w:r w:rsidRPr="00725AF5">
              <w:rPr>
                <w:b/>
                <w:i/>
                <w:iCs/>
                <w:color w:val="000000"/>
                <w:szCs w:val="24"/>
              </w:rPr>
              <w:t>Hospital-Inpatient Stay</w:t>
            </w:r>
          </w:p>
          <w:p w14:paraId="427EFAB1" w14:textId="77777777" w:rsidR="00715EF8"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rStyle w:val="Style16"/>
                <w:szCs w:val="24"/>
              </w:rPr>
              <w:t>Lab, X-ray and Diagnostics – Outpatient</w:t>
            </w:r>
          </w:p>
          <w:p w14:paraId="427EFAB2" w14:textId="77777777" w:rsidR="00D87231"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b/>
                <w:i/>
                <w:iCs/>
                <w:color w:val="000000"/>
                <w:szCs w:val="24"/>
              </w:rPr>
              <w:t>Therapeutic Treatments - Outpatient</w:t>
            </w:r>
          </w:p>
          <w:p w14:paraId="427EFAB5" w14:textId="77777777" w:rsidR="00154B9C" w:rsidRDefault="00154B9C">
            <w:pPr>
              <w:pStyle w:val="TableTextCharCharChar1"/>
              <w:numPr>
                <w:ilvl w:val="12"/>
                <w:numId w:val="0"/>
              </w:numPr>
              <w:rPr>
                <w:szCs w:val="24"/>
              </w:rPr>
            </w:pPr>
          </w:p>
          <w:p w14:paraId="62382929" w14:textId="77777777" w:rsidR="00D75C15" w:rsidRDefault="00D75C15">
            <w:pPr>
              <w:pStyle w:val="TableTextCharCharChar1"/>
              <w:numPr>
                <w:ilvl w:val="12"/>
                <w:numId w:val="0"/>
              </w:numPr>
              <w:rPr>
                <w:szCs w:val="24"/>
              </w:rPr>
            </w:pPr>
          </w:p>
          <w:p w14:paraId="1F8FF7F7" w14:textId="77777777" w:rsidR="00D75C15" w:rsidRDefault="00D75C15">
            <w:pPr>
              <w:pStyle w:val="TableTextCharCharChar1"/>
              <w:numPr>
                <w:ilvl w:val="12"/>
                <w:numId w:val="0"/>
              </w:numPr>
              <w:rPr>
                <w:szCs w:val="24"/>
              </w:rPr>
            </w:pPr>
          </w:p>
          <w:p w14:paraId="7128920C" w14:textId="77777777" w:rsidR="00D75C15" w:rsidRDefault="00D75C15">
            <w:pPr>
              <w:pStyle w:val="TableTextCharCharChar1"/>
              <w:numPr>
                <w:ilvl w:val="12"/>
                <w:numId w:val="0"/>
              </w:numPr>
              <w:rPr>
                <w:szCs w:val="24"/>
              </w:rPr>
            </w:pPr>
          </w:p>
          <w:p w14:paraId="3C77D5F6" w14:textId="77777777" w:rsidR="00D75C15" w:rsidRDefault="00D75C15">
            <w:pPr>
              <w:pStyle w:val="TableTextCharCharChar1"/>
              <w:numPr>
                <w:ilvl w:val="12"/>
                <w:numId w:val="0"/>
              </w:numPr>
              <w:rPr>
                <w:szCs w:val="24"/>
              </w:rPr>
            </w:pPr>
          </w:p>
          <w:p w14:paraId="5C582518" w14:textId="77777777" w:rsidR="00D75C15" w:rsidRDefault="00D75C15">
            <w:pPr>
              <w:pStyle w:val="TableTextCharCharChar1"/>
              <w:numPr>
                <w:ilvl w:val="12"/>
                <w:numId w:val="0"/>
              </w:numPr>
              <w:rPr>
                <w:szCs w:val="24"/>
              </w:rPr>
            </w:pPr>
          </w:p>
          <w:p w14:paraId="0F04C368" w14:textId="1167E109" w:rsidR="00EF1AEE" w:rsidRDefault="00EF1AEE" w:rsidP="00EF1AEE">
            <w:pPr>
              <w:pStyle w:val="TableTextCharCharChar1"/>
              <w:numPr>
                <w:ilvl w:val="12"/>
                <w:numId w:val="0"/>
              </w:numPr>
              <w:rPr>
                <w:b/>
                <w:bCs/>
                <w:szCs w:val="24"/>
              </w:rPr>
            </w:pPr>
            <w:r w:rsidRPr="00E97ED1">
              <w:rPr>
                <w:b/>
                <w:bCs/>
                <w:szCs w:val="24"/>
                <w:u w:val="single"/>
              </w:rPr>
              <w:t>Newborn Care-Well Baby</w:t>
            </w:r>
          </w:p>
          <w:p w14:paraId="59490E2A" w14:textId="09D73640" w:rsidR="00D75C15" w:rsidRPr="00725AF5" w:rsidRDefault="00EF1AEE" w:rsidP="00EF1AEE">
            <w:pPr>
              <w:pStyle w:val="TableTextCharCharChar1"/>
              <w:numPr>
                <w:ilvl w:val="12"/>
                <w:numId w:val="0"/>
              </w:numPr>
              <w:rPr>
                <w:b/>
              </w:rPr>
            </w:pPr>
            <w:r>
              <w:rPr>
                <w:b/>
                <w:bCs/>
                <w:color w:val="0000FF"/>
              </w:rPr>
              <w:t>7</w:t>
            </w:r>
            <w:r w:rsidRPr="00725AF5">
              <w:rPr>
                <w:b/>
                <w:bCs/>
                <w:color w:val="0000FF"/>
              </w:rPr>
              <w:t>0%</w:t>
            </w:r>
            <w:r w:rsidRPr="00725AF5">
              <w:t xml:space="preserve"> of eligible expenses.</w:t>
            </w:r>
          </w:p>
          <w:p w14:paraId="109A513E" w14:textId="77777777" w:rsidR="007E00FC" w:rsidRDefault="007E00FC">
            <w:pPr>
              <w:pStyle w:val="TableTextCharCharChar1"/>
              <w:numPr>
                <w:ilvl w:val="12"/>
                <w:numId w:val="0"/>
              </w:numPr>
              <w:rPr>
                <w:szCs w:val="24"/>
              </w:rPr>
            </w:pPr>
          </w:p>
          <w:p w14:paraId="69065F5D" w14:textId="5DF31067" w:rsidR="00EF1AEE" w:rsidRDefault="001512D6">
            <w:pPr>
              <w:pStyle w:val="TableTextCharCharChar1"/>
              <w:numPr>
                <w:ilvl w:val="12"/>
                <w:numId w:val="0"/>
              </w:numPr>
              <w:rPr>
                <w:szCs w:val="24"/>
              </w:rPr>
            </w:pPr>
            <w:r w:rsidRPr="00D75C15">
              <w:rPr>
                <w:b/>
              </w:rPr>
              <w:t xml:space="preserve">Sick Newborn - </w:t>
            </w:r>
            <w:r w:rsidR="00F02C8C">
              <w:rPr>
                <w:b/>
                <w:color w:val="0000FF"/>
                <w:szCs w:val="24"/>
              </w:rPr>
              <w:t>70%</w:t>
            </w:r>
            <w:r w:rsidR="00F02C8C">
              <w:rPr>
                <w:szCs w:val="24"/>
              </w:rPr>
              <w:t xml:space="preserve"> of eligible expenses after satisfying the deductible</w:t>
            </w:r>
          </w:p>
          <w:p w14:paraId="34855085" w14:textId="77777777" w:rsidR="00EF1AEE" w:rsidRPr="00725AF5" w:rsidRDefault="00EF1AEE">
            <w:pPr>
              <w:pStyle w:val="TableTextCharCharChar1"/>
              <w:numPr>
                <w:ilvl w:val="12"/>
                <w:numId w:val="0"/>
              </w:numPr>
              <w:rPr>
                <w:szCs w:val="24"/>
              </w:rPr>
            </w:pPr>
          </w:p>
          <w:p w14:paraId="5E1B1F4B" w14:textId="77777777" w:rsidR="00243268" w:rsidRDefault="00243268" w:rsidP="00B82441">
            <w:pPr>
              <w:pStyle w:val="TableTextCharCharChar1"/>
              <w:numPr>
                <w:ilvl w:val="12"/>
                <w:numId w:val="0"/>
              </w:numPr>
              <w:rPr>
                <w:b/>
                <w:szCs w:val="24"/>
              </w:rPr>
            </w:pPr>
          </w:p>
          <w:p w14:paraId="6504B7CD" w14:textId="77777777" w:rsidR="00243268" w:rsidRDefault="00243268" w:rsidP="00B82441">
            <w:pPr>
              <w:pStyle w:val="TableTextCharCharChar1"/>
              <w:numPr>
                <w:ilvl w:val="12"/>
                <w:numId w:val="0"/>
              </w:numPr>
              <w:rPr>
                <w:b/>
                <w:szCs w:val="24"/>
              </w:rPr>
            </w:pPr>
          </w:p>
          <w:p w14:paraId="427EFABD" w14:textId="781F0471"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Default="00B82441" w:rsidP="00B82441">
            <w:pPr>
              <w:pStyle w:val="TableTextCharCharChar1"/>
              <w:numPr>
                <w:ilvl w:val="12"/>
                <w:numId w:val="0"/>
              </w:numPr>
              <w:rPr>
                <w:szCs w:val="24"/>
              </w:rPr>
            </w:pPr>
          </w:p>
          <w:p w14:paraId="572C01D4" w14:textId="77777777" w:rsidR="00C22A43" w:rsidRPr="00C22A43" w:rsidRDefault="00C22A43" w:rsidP="00C22A43">
            <w:pPr>
              <w:pStyle w:val="TableTextCharCharChar1"/>
              <w:numPr>
                <w:ilvl w:val="12"/>
                <w:numId w:val="0"/>
              </w:numPr>
              <w:rPr>
                <w:szCs w:val="24"/>
              </w:rPr>
            </w:pPr>
            <w:r w:rsidRPr="00C22A43">
              <w:rPr>
                <w:szCs w:val="24"/>
              </w:rPr>
              <w:t>Authoirization is only required if care in an Out of Network hospital exceeds the limits listed below:</w:t>
            </w:r>
          </w:p>
          <w:p w14:paraId="4E4F1674" w14:textId="77777777" w:rsidR="00C22A43" w:rsidRPr="00C22A43" w:rsidRDefault="00C22A43" w:rsidP="00C22A43">
            <w:pPr>
              <w:pStyle w:val="TableTextCharCharChar1"/>
              <w:numPr>
                <w:ilvl w:val="12"/>
                <w:numId w:val="0"/>
              </w:numPr>
              <w:rPr>
                <w:szCs w:val="24"/>
              </w:rPr>
            </w:pPr>
            <w:r w:rsidRPr="00C22A43">
              <w:rPr>
                <w:szCs w:val="24"/>
              </w:rPr>
              <w:t xml:space="preserve">- </w:t>
            </w:r>
            <w:r w:rsidRPr="00E97ED1">
              <w:rPr>
                <w:b/>
                <w:color w:val="0000FF"/>
                <w:szCs w:val="24"/>
              </w:rPr>
              <w:t>48</w:t>
            </w:r>
            <w:r w:rsidRPr="00C22A43">
              <w:rPr>
                <w:szCs w:val="24"/>
              </w:rPr>
              <w:t xml:space="preserve"> hours for the mother and newborn child following a normal delivery</w:t>
            </w:r>
          </w:p>
          <w:p w14:paraId="4B1D4452" w14:textId="77777777" w:rsidR="00C22A43" w:rsidRPr="00C22A43" w:rsidRDefault="00C22A43" w:rsidP="00C22A43">
            <w:pPr>
              <w:pStyle w:val="TableTextCharCharChar1"/>
              <w:numPr>
                <w:ilvl w:val="12"/>
                <w:numId w:val="0"/>
              </w:numPr>
              <w:rPr>
                <w:szCs w:val="24"/>
              </w:rPr>
            </w:pPr>
            <w:r w:rsidRPr="00C22A43">
              <w:rPr>
                <w:szCs w:val="24"/>
              </w:rPr>
              <w:t xml:space="preserve">- </w:t>
            </w:r>
            <w:r w:rsidRPr="00E97ED1">
              <w:rPr>
                <w:b/>
                <w:color w:val="0000FF"/>
                <w:szCs w:val="24"/>
              </w:rPr>
              <w:t xml:space="preserve">96 </w:t>
            </w:r>
            <w:r w:rsidRPr="00C22A43">
              <w:rPr>
                <w:szCs w:val="24"/>
              </w:rPr>
              <w:t>hours for the mother and newborn child following a caesarian delivery.</w:t>
            </w:r>
          </w:p>
          <w:p w14:paraId="3A07CDB4" w14:textId="3CD2D202" w:rsidR="00C22A43" w:rsidRDefault="00C22A43" w:rsidP="00C22A43">
            <w:pPr>
              <w:pStyle w:val="TableTextCharCharChar1"/>
              <w:numPr>
                <w:ilvl w:val="12"/>
                <w:numId w:val="0"/>
              </w:numPr>
              <w:rPr>
                <w:szCs w:val="24"/>
              </w:rPr>
            </w:pPr>
            <w:r w:rsidRPr="00C22A43">
              <w:rPr>
                <w:szCs w:val="24"/>
              </w:rPr>
              <w:t>- Extended stay requires authorization as soon as is reasonably possible if the mother or newborn is required to stay additional days.</w:t>
            </w:r>
          </w:p>
          <w:p w14:paraId="586B39F2" w14:textId="77777777" w:rsidR="00C22A43" w:rsidRPr="00725AF5" w:rsidRDefault="00C22A43" w:rsidP="00B82441">
            <w:pPr>
              <w:pStyle w:val="TableTextCharCharChar1"/>
              <w:numPr>
                <w:ilvl w:val="12"/>
                <w:numId w:val="0"/>
              </w:numPr>
              <w:rPr>
                <w:szCs w:val="24"/>
              </w:rPr>
            </w:pPr>
          </w:p>
          <w:p w14:paraId="427EFAC0" w14:textId="357295D6" w:rsidR="00B82441" w:rsidRPr="00725AF5" w:rsidRDefault="00B82441" w:rsidP="00101C86">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577B82" w:rsidRPr="00725AF5" w14:paraId="427EFAD4" w14:textId="77777777" w:rsidTr="001330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14B76AF8" w:rsidR="00577B82" w:rsidRPr="00725AF5" w:rsidRDefault="00577B82" w:rsidP="001539B1">
            <w:pPr>
              <w:pStyle w:val="TableTextCharCharChar1"/>
              <w:numPr>
                <w:ilvl w:val="12"/>
                <w:numId w:val="0"/>
              </w:numPr>
              <w:rPr>
                <w:b/>
              </w:rPr>
            </w:pPr>
            <w:bookmarkStart w:id="90" w:name="Neonatal_Resource_Services_NRS"/>
            <w:r w:rsidRPr="00725AF5">
              <w:rPr>
                <w:b/>
              </w:rPr>
              <w:t>Neonatal Resource</w:t>
            </w:r>
            <w:r w:rsidR="00715EF8" w:rsidRPr="00725AF5">
              <w:rPr>
                <w:b/>
              </w:rPr>
              <w:t xml:space="preserve"> </w:t>
            </w:r>
            <w:r w:rsidRPr="00725AF5">
              <w:rPr>
                <w:b/>
              </w:rPr>
              <w:t>Services (NRS)</w:t>
            </w:r>
            <w:bookmarkEnd w:id="90"/>
          </w:p>
          <w:p w14:paraId="427EFAC3" w14:textId="77777777" w:rsidR="00715EF8" w:rsidRPr="00725AF5"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725AF5" w:rsidRDefault="00577B82" w:rsidP="00BF41A0">
            <w:pPr>
              <w:pStyle w:val="TableText"/>
              <w:rPr>
                <w:color w:val="000000"/>
              </w:rPr>
            </w:pPr>
            <w:r w:rsidRPr="00725AF5">
              <w:rPr>
                <w:color w:val="000000"/>
              </w:rPr>
              <w:t>Not Applicable</w:t>
            </w:r>
          </w:p>
          <w:p w14:paraId="427EFACB" w14:textId="77777777" w:rsidR="00577B82" w:rsidRPr="00725AF5"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725AF5" w:rsidRDefault="00577B82" w:rsidP="00037ECA">
            <w:pPr>
              <w:pStyle w:val="TableText"/>
              <w:rPr>
                <w:color w:val="000000"/>
              </w:rPr>
            </w:pPr>
            <w:r w:rsidRPr="00725AF5">
              <w:rPr>
                <w:color w:val="000000"/>
              </w:rPr>
              <w:t>Not Applicable</w:t>
            </w:r>
          </w:p>
          <w:p w14:paraId="427EFAD3" w14:textId="77777777" w:rsidR="00577B82" w:rsidRPr="00725AF5" w:rsidRDefault="00577B82" w:rsidP="00037ECA">
            <w:pPr>
              <w:pStyle w:val="TableText"/>
              <w:rPr>
                <w:color w:val="000000"/>
              </w:rPr>
            </w:pPr>
          </w:p>
        </w:tc>
      </w:tr>
      <w:tr w:rsidR="00E75157" w:rsidRPr="00725AF5" w14:paraId="427EFAE2" w14:textId="77777777" w:rsidTr="001330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1" w:name="Midwife"/>
            <w:r w:rsidRPr="00725AF5">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1330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2" w:name="Birthing_Center"/>
            <w:r w:rsidRPr="00725AF5">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547C6E" w:rsidRPr="00725AF5" w14:paraId="427EFB3B" w14:textId="77777777" w:rsidTr="001330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7F642FAB" w:rsidR="00547C6E" w:rsidRPr="009072F1" w:rsidRDefault="00547C6E" w:rsidP="00870816">
            <w:pPr>
              <w:pStyle w:val="TableTextCharCharChar1"/>
              <w:numPr>
                <w:ilvl w:val="12"/>
                <w:numId w:val="0"/>
              </w:numPr>
              <w:rPr>
                <w:b/>
                <w:szCs w:val="24"/>
              </w:rPr>
            </w:pPr>
            <w:bookmarkStart w:id="93" w:name="Maternity_Support_Program"/>
            <w:bookmarkStart w:id="94" w:name="The_Healthy_Pregnancy_Program"/>
            <w:r w:rsidRPr="009072F1">
              <w:rPr>
                <w:b/>
                <w:szCs w:val="24"/>
              </w:rPr>
              <w:t>Maternity Support Program</w:t>
            </w:r>
            <w:bookmarkEnd w:id="93"/>
            <w:bookmarkEnd w:id="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B0337C4" w14:textId="77777777" w:rsidR="00547C6E" w:rsidRPr="009072F1" w:rsidRDefault="00547C6E" w:rsidP="00547C6E">
            <w:pPr>
              <w:pStyle w:val="TableText"/>
              <w:rPr>
                <w:szCs w:val="24"/>
              </w:rPr>
            </w:pPr>
            <w:r w:rsidRPr="009072F1">
              <w:rPr>
                <w:szCs w:val="24"/>
              </w:rPr>
              <w:t xml:space="preserve">If you are pregnant or thinking about becoming pregnant, and you are enrolled in the medical Plan, you can get valuable educational information, advice and comprehensive case management. </w:t>
            </w:r>
          </w:p>
          <w:p w14:paraId="757F3816" w14:textId="77777777" w:rsidR="00547C6E" w:rsidRPr="009072F1" w:rsidRDefault="00547C6E" w:rsidP="00547C6E">
            <w:pPr>
              <w:pStyle w:val="TableText"/>
              <w:rPr>
                <w:szCs w:val="24"/>
              </w:rPr>
            </w:pPr>
            <w:r w:rsidRPr="009072F1">
              <w:rPr>
                <w:szCs w:val="24"/>
              </w:rPr>
              <w:t>This program offers:</w:t>
            </w:r>
          </w:p>
          <w:p w14:paraId="2C9794C3" w14:textId="77777777" w:rsidR="00547C6E" w:rsidRPr="009072F1" w:rsidRDefault="00547C6E" w:rsidP="00547C6E">
            <w:pPr>
              <w:pStyle w:val="TableText"/>
              <w:numPr>
                <w:ilvl w:val="0"/>
                <w:numId w:val="44"/>
              </w:numPr>
              <w:textAlignment w:val="auto"/>
              <w:rPr>
                <w:szCs w:val="24"/>
              </w:rPr>
            </w:pPr>
            <w:r w:rsidRPr="009072F1">
              <w:rPr>
                <w:szCs w:val="24"/>
              </w:rPr>
              <w:t xml:space="preserve">Help to enroll in the program </w:t>
            </w:r>
          </w:p>
          <w:p w14:paraId="4E32BE8D" w14:textId="77777777" w:rsidR="00547C6E" w:rsidRPr="009072F1" w:rsidRDefault="00547C6E" w:rsidP="00547C6E">
            <w:pPr>
              <w:pStyle w:val="TableText"/>
              <w:numPr>
                <w:ilvl w:val="0"/>
                <w:numId w:val="44"/>
              </w:numPr>
              <w:textAlignment w:val="auto"/>
              <w:rPr>
                <w:szCs w:val="24"/>
              </w:rPr>
            </w:pPr>
            <w:r w:rsidRPr="009072F1">
              <w:rPr>
                <w:szCs w:val="24"/>
              </w:rPr>
              <w:t>pre-conception health coaching;</w:t>
            </w:r>
          </w:p>
          <w:p w14:paraId="0BC50C87" w14:textId="77777777" w:rsidR="00547C6E" w:rsidRPr="009072F1" w:rsidRDefault="00547C6E" w:rsidP="00547C6E">
            <w:pPr>
              <w:pStyle w:val="TableText"/>
              <w:numPr>
                <w:ilvl w:val="0"/>
                <w:numId w:val="44"/>
              </w:numPr>
              <w:textAlignment w:val="auto"/>
              <w:rPr>
                <w:szCs w:val="24"/>
              </w:rPr>
            </w:pPr>
            <w:r w:rsidRPr="009072F1">
              <w:rPr>
                <w:szCs w:val="24"/>
              </w:rPr>
              <w:t xml:space="preserve">written and online educational resources covering a wide range of topics; </w:t>
            </w:r>
          </w:p>
          <w:p w14:paraId="217E60B3" w14:textId="77777777" w:rsidR="00547C6E" w:rsidRPr="009072F1" w:rsidRDefault="00547C6E" w:rsidP="00547C6E">
            <w:pPr>
              <w:pStyle w:val="TableText"/>
              <w:numPr>
                <w:ilvl w:val="0"/>
                <w:numId w:val="44"/>
              </w:numPr>
              <w:textAlignment w:val="auto"/>
              <w:rPr>
                <w:szCs w:val="24"/>
              </w:rPr>
            </w:pPr>
            <w:r w:rsidRPr="009072F1">
              <w:rPr>
                <w:szCs w:val="24"/>
              </w:rPr>
              <w:t>Continued risk assessments during and after your pregnancy to offer you the right support and guidance</w:t>
            </w:r>
          </w:p>
          <w:p w14:paraId="08507BB6" w14:textId="77777777" w:rsidR="00547C6E" w:rsidRPr="009072F1" w:rsidRDefault="00547C6E" w:rsidP="00547C6E">
            <w:pPr>
              <w:pStyle w:val="TableText"/>
              <w:numPr>
                <w:ilvl w:val="0"/>
                <w:numId w:val="44"/>
              </w:numPr>
              <w:textAlignment w:val="auto"/>
              <w:rPr>
                <w:szCs w:val="24"/>
              </w:rPr>
            </w:pPr>
            <w:r w:rsidRPr="009072F1">
              <w:rPr>
                <w:szCs w:val="24"/>
              </w:rPr>
              <w:t>pre-delivery consultation;</w:t>
            </w:r>
          </w:p>
          <w:p w14:paraId="12A6AFF0" w14:textId="77777777" w:rsidR="00547C6E" w:rsidRPr="009072F1" w:rsidRDefault="00547C6E" w:rsidP="00547C6E">
            <w:pPr>
              <w:pStyle w:val="TableText"/>
              <w:numPr>
                <w:ilvl w:val="0"/>
                <w:numId w:val="44"/>
              </w:numPr>
              <w:textAlignment w:val="auto"/>
              <w:rPr>
                <w:szCs w:val="24"/>
              </w:rPr>
            </w:pPr>
            <w:r w:rsidRPr="009072F1">
              <w:rPr>
                <w:szCs w:val="24"/>
              </w:rPr>
              <w:t>coordination with and referrals to other benefits and programs available under the medical plan;</w:t>
            </w:r>
          </w:p>
          <w:p w14:paraId="1FB85438" w14:textId="77777777" w:rsidR="00547C6E" w:rsidRPr="009072F1" w:rsidRDefault="00547C6E" w:rsidP="00547C6E">
            <w:pPr>
              <w:pStyle w:val="TableText"/>
              <w:numPr>
                <w:ilvl w:val="0"/>
                <w:numId w:val="44"/>
              </w:numPr>
              <w:textAlignment w:val="auto"/>
              <w:rPr>
                <w:szCs w:val="24"/>
              </w:rPr>
            </w:pPr>
            <w:r w:rsidRPr="009072F1">
              <w:rPr>
                <w:szCs w:val="24"/>
              </w:rPr>
              <w:t xml:space="preserve">a phone call from a nurse approximately two weeks postpartum to provide information on postpartum and newborn care, feeding, nutrition, immunizations and more; </w:t>
            </w:r>
          </w:p>
          <w:p w14:paraId="7D83AD80" w14:textId="77777777" w:rsidR="00547C6E" w:rsidRPr="009072F1" w:rsidRDefault="00547C6E" w:rsidP="00547C6E">
            <w:pPr>
              <w:pStyle w:val="TableText"/>
              <w:numPr>
                <w:ilvl w:val="0"/>
                <w:numId w:val="44"/>
              </w:numPr>
              <w:textAlignment w:val="auto"/>
              <w:rPr>
                <w:szCs w:val="24"/>
              </w:rPr>
            </w:pPr>
            <w:r w:rsidRPr="009072F1">
              <w:rPr>
                <w:szCs w:val="24"/>
              </w:rPr>
              <w:t>post-partum depression screening</w:t>
            </w:r>
          </w:p>
          <w:p w14:paraId="3FA3FA71" w14:textId="77777777" w:rsidR="00547C6E" w:rsidRPr="009072F1" w:rsidRDefault="00547C6E" w:rsidP="00547C6E">
            <w:pPr>
              <w:pStyle w:val="TableText"/>
              <w:rPr>
                <w:szCs w:val="24"/>
              </w:rPr>
            </w:pPr>
          </w:p>
          <w:p w14:paraId="10CB8CF5" w14:textId="77777777" w:rsidR="00547C6E" w:rsidRPr="009072F1" w:rsidRDefault="00547C6E" w:rsidP="00547C6E">
            <w:pPr>
              <w:pStyle w:val="TableText"/>
              <w:numPr>
                <w:ilvl w:val="12"/>
                <w:numId w:val="0"/>
              </w:numPr>
              <w:rPr>
                <w:szCs w:val="24"/>
              </w:rPr>
            </w:pPr>
            <w:r w:rsidRPr="009072F1">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6BEB468D" w14:textId="77777777" w:rsidR="00547C6E" w:rsidRPr="009072F1" w:rsidRDefault="00547C6E" w:rsidP="00547C6E">
            <w:pPr>
              <w:pStyle w:val="TableText"/>
              <w:numPr>
                <w:ilvl w:val="12"/>
                <w:numId w:val="0"/>
              </w:numPr>
              <w:rPr>
                <w:szCs w:val="24"/>
              </w:rPr>
            </w:pPr>
          </w:p>
          <w:p w14:paraId="3BFE8E3A" w14:textId="77777777" w:rsidR="00547C6E" w:rsidRPr="009072F1" w:rsidRDefault="00547C6E" w:rsidP="00547C6E">
            <w:pPr>
              <w:pStyle w:val="TableText"/>
              <w:numPr>
                <w:ilvl w:val="12"/>
                <w:numId w:val="0"/>
              </w:numPr>
              <w:rPr>
                <w:szCs w:val="24"/>
              </w:rPr>
            </w:pPr>
            <w:r w:rsidRPr="009072F1">
              <w:rPr>
                <w:szCs w:val="24"/>
              </w:rPr>
              <w:t>As a program participant, you can always call your nurse with any questions or concerns you might have.</w:t>
            </w:r>
          </w:p>
          <w:p w14:paraId="2FA31C6A" w14:textId="77777777" w:rsidR="00547C6E" w:rsidRPr="009072F1" w:rsidRDefault="00547C6E" w:rsidP="00547C6E">
            <w:pPr>
              <w:pStyle w:val="TableText"/>
              <w:numPr>
                <w:ilvl w:val="12"/>
                <w:numId w:val="0"/>
              </w:numPr>
              <w:rPr>
                <w:szCs w:val="24"/>
              </w:rPr>
            </w:pPr>
          </w:p>
          <w:p w14:paraId="1F85E414" w14:textId="77777777" w:rsidR="00547C6E" w:rsidRPr="002D760A" w:rsidRDefault="00547C6E" w:rsidP="00547C6E">
            <w:pPr>
              <w:numPr>
                <w:ilvl w:val="12"/>
                <w:numId w:val="0"/>
              </w:numPr>
              <w:rPr>
                <w:sz w:val="24"/>
                <w:szCs w:val="24"/>
              </w:rPr>
            </w:pPr>
            <w:r w:rsidRPr="002D760A">
              <w:rPr>
                <w:sz w:val="24"/>
                <w:szCs w:val="24"/>
              </w:rPr>
              <w:t>For more information and to enroll, call us toll-free at the number on your health plan ID card.</w:t>
            </w:r>
          </w:p>
          <w:p w14:paraId="427EFB3A" w14:textId="6D0292C4" w:rsidR="00547C6E" w:rsidRPr="002D760A" w:rsidRDefault="00547C6E" w:rsidP="00E97ED1">
            <w:pPr>
              <w:numPr>
                <w:ilvl w:val="12"/>
                <w:numId w:val="0"/>
              </w:numPr>
              <w:rPr>
                <w:sz w:val="24"/>
                <w:szCs w:val="24"/>
              </w:r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r w:rsidRPr="00725AF5">
        <w:t>&lt;!--ID=CSR--&gt;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rsidTr="00A602F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544D618" w14:textId="52728A4A" w:rsidR="00645C76" w:rsidRPr="00645C76" w:rsidRDefault="00645C76" w:rsidP="00645C76">
            <w:pPr>
              <w:pStyle w:val="TableTextCharCharChar1"/>
              <w:jc w:val="center"/>
              <w:rPr>
                <w:b/>
                <w:bCs/>
                <w:color w:val="FF0000"/>
              </w:rPr>
            </w:pPr>
            <w:r w:rsidRPr="00645C76">
              <w:rPr>
                <w:b/>
                <w:bCs/>
                <w:color w:val="FF0000"/>
              </w:rPr>
              <w:t xml:space="preserve">CUSTOM NETWORK PLAN – </w:t>
            </w:r>
          </w:p>
          <w:p w14:paraId="45DB99EE" w14:textId="77777777" w:rsidR="005B51AE" w:rsidRPr="005B51AE" w:rsidRDefault="00645C76" w:rsidP="005B51AE">
            <w:pPr>
              <w:pStyle w:val="TableTextCharCharChar1"/>
              <w:jc w:val="center"/>
              <w:rPr>
                <w:b/>
                <w:bCs/>
                <w:color w:val="FF0000"/>
              </w:rPr>
            </w:pPr>
            <w:r w:rsidRPr="00645C76">
              <w:rPr>
                <w:b/>
                <w:bCs/>
                <w:color w:val="FF0000"/>
              </w:rPr>
              <w:t>ST LOUIS</w:t>
            </w:r>
            <w:r w:rsidR="00ED5980" w:rsidRPr="00725AF5">
              <w:rPr>
                <w:b/>
                <w:bCs/>
                <w:color w:val="FF0000"/>
              </w:rPr>
              <w:t xml:space="preserve"> </w:t>
            </w:r>
            <w:r w:rsidR="005B51AE" w:rsidRPr="005B51AE">
              <w:rPr>
                <w:b/>
                <w:bCs/>
                <w:color w:val="FF0000"/>
              </w:rPr>
              <w:t>ALWAYS CHECK TO MAKE SURE THE PROVIDER IS PARTICIPATING IN THE UNIVERSITY’S CUSTOM NETWORK</w:t>
            </w:r>
          </w:p>
          <w:p w14:paraId="427EFB41" w14:textId="14AD1688" w:rsidR="00154B9C" w:rsidRPr="00725AF5" w:rsidRDefault="005B51AE" w:rsidP="005B51AE">
            <w:pPr>
              <w:pStyle w:val="TableTextCharCharChar1"/>
              <w:jc w:val="center"/>
              <w:rPr>
                <w:b/>
                <w:bCs/>
                <w:color w:val="FF0000"/>
              </w:rPr>
            </w:pPr>
            <w:r w:rsidRPr="005B51AE">
              <w:rPr>
                <w:b/>
                <w:bCs/>
                <w:color w:val="FF0000"/>
              </w:rPr>
              <w:t>NETWORK</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D84FEA5" w14:textId="0F30089C" w:rsidR="00645C76" w:rsidRPr="00645C76" w:rsidRDefault="00645C76" w:rsidP="00645C76">
            <w:pPr>
              <w:pStyle w:val="TableTextCharCharChar1"/>
              <w:jc w:val="center"/>
              <w:rPr>
                <w:b/>
                <w:bCs/>
                <w:color w:val="FF0000"/>
              </w:rPr>
            </w:pPr>
            <w:r w:rsidRPr="00645C76">
              <w:rPr>
                <w:b/>
                <w:bCs/>
                <w:color w:val="FF0000"/>
              </w:rPr>
              <w:t xml:space="preserve">CUSTOM NETWORK PLAN – </w:t>
            </w:r>
          </w:p>
          <w:p w14:paraId="39B4D0E9" w14:textId="77777777" w:rsidR="005B51AE" w:rsidRPr="005B51AE" w:rsidRDefault="00645C76" w:rsidP="005B51AE">
            <w:pPr>
              <w:pStyle w:val="TableTextCharCharChar1"/>
              <w:jc w:val="center"/>
              <w:rPr>
                <w:b/>
                <w:bCs/>
                <w:color w:val="FF0000"/>
              </w:rPr>
            </w:pPr>
            <w:r w:rsidRPr="00645C76">
              <w:rPr>
                <w:b/>
                <w:bCs/>
                <w:color w:val="FF0000"/>
              </w:rPr>
              <w:t>ST LOUIS</w:t>
            </w:r>
            <w:r w:rsidR="00ED5980" w:rsidRPr="00725AF5">
              <w:rPr>
                <w:b/>
                <w:bCs/>
                <w:color w:val="FF0000"/>
              </w:rPr>
              <w:t xml:space="preserve"> </w:t>
            </w:r>
            <w:r w:rsidR="005B51AE" w:rsidRPr="005B51AE">
              <w:rPr>
                <w:b/>
                <w:bCs/>
                <w:color w:val="FF0000"/>
              </w:rPr>
              <w:t>ALWAYS CHECK TO MAKE SURE THE PROVIDER IS PARTICIPATING IN THE UNIVERSITY’S CUSTOM NETWORK</w:t>
            </w:r>
          </w:p>
          <w:p w14:paraId="427EFB44" w14:textId="68BF41C0" w:rsidR="00154B9C" w:rsidRPr="00725AF5" w:rsidRDefault="005B51AE" w:rsidP="005B51AE">
            <w:pPr>
              <w:pStyle w:val="TableTextCharCharChar1"/>
              <w:jc w:val="center"/>
              <w:rPr>
                <w:b/>
                <w:bCs/>
                <w:color w:val="FF0000"/>
              </w:rPr>
            </w:pPr>
            <w:r w:rsidRPr="005B51AE">
              <w:rPr>
                <w:b/>
                <w:bCs/>
                <w:color w:val="FF0000"/>
              </w:rPr>
              <w:t>NETWORK</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E75157" w:rsidRPr="00725AF5" w14:paraId="427EFB4F" w14:textId="77777777" w:rsidTr="00A602F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5" w:name="Newborn_Process"/>
            <w:r w:rsidRPr="00725AF5">
              <w:rPr>
                <w:b/>
                <w:bCs/>
                <w:color w:val="FF0000"/>
              </w:rPr>
              <w:t>Newborn Process</w:t>
            </w:r>
            <w:bookmarkEnd w:id="95"/>
          </w:p>
          <w:p w14:paraId="427EFB48" w14:textId="77777777" w:rsidR="00B75B9F" w:rsidRPr="00725AF5"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EC0F83" w14:textId="77777777" w:rsidR="00B63D77" w:rsidRDefault="00006291" w:rsidP="00006291">
            <w:pPr>
              <w:rPr>
                <w:color w:val="FF0000"/>
                <w:sz w:val="24"/>
                <w:szCs w:val="24"/>
              </w:rPr>
            </w:pPr>
            <w:r w:rsidRPr="00725AF5">
              <w:rPr>
                <w:color w:val="FF0000"/>
                <w:sz w:val="24"/>
                <w:szCs w:val="24"/>
              </w:rPr>
              <w:t xml:space="preserve">The child is automatically covered for a </w:t>
            </w:r>
            <w:r w:rsidRPr="00725AF5">
              <w:rPr>
                <w:b/>
                <w:color w:val="0000FF"/>
                <w:sz w:val="24"/>
                <w:szCs w:val="24"/>
              </w:rPr>
              <w:t>31</w:t>
            </w:r>
            <w:r w:rsidRPr="00725AF5">
              <w:rPr>
                <w:color w:val="FF0000"/>
                <w:sz w:val="24"/>
                <w:szCs w:val="24"/>
              </w:rPr>
              <w:t xml:space="preserve">-day period under the employees SSN as "Baby Boy or Baby Girl." Claims incurred/submitted during this period of time will be paid. Any claims received after the </w:t>
            </w:r>
            <w:r w:rsidRPr="00725AF5">
              <w:rPr>
                <w:b/>
                <w:color w:val="0000FF"/>
                <w:sz w:val="24"/>
                <w:szCs w:val="24"/>
              </w:rPr>
              <w:t>31</w:t>
            </w:r>
            <w:r w:rsidRPr="00725AF5">
              <w:rPr>
                <w:color w:val="FF0000"/>
                <w:sz w:val="24"/>
                <w:szCs w:val="24"/>
              </w:rPr>
              <w:t xml:space="preserve">-day period, (for DOS after the </w:t>
            </w:r>
            <w:r w:rsidRPr="00725AF5">
              <w:rPr>
                <w:b/>
                <w:color w:val="0000FF"/>
                <w:sz w:val="24"/>
                <w:szCs w:val="24"/>
              </w:rPr>
              <w:t>31</w:t>
            </w:r>
            <w:r w:rsidRPr="00725AF5">
              <w:rPr>
                <w:color w:val="FF0000"/>
                <w:sz w:val="24"/>
                <w:szCs w:val="24"/>
              </w:rPr>
              <w:t xml:space="preserve"> days post-birth), will be denied unless child has already been added as a dependent. </w:t>
            </w:r>
          </w:p>
          <w:p w14:paraId="6DE0FDBD" w14:textId="77777777" w:rsidR="00B63D77" w:rsidRDefault="00B63D77" w:rsidP="00006291">
            <w:pPr>
              <w:rPr>
                <w:color w:val="FF0000"/>
                <w:sz w:val="24"/>
                <w:szCs w:val="24"/>
              </w:rPr>
            </w:pPr>
          </w:p>
          <w:p w14:paraId="427EFB4A" w14:textId="201C0463" w:rsidR="00006291" w:rsidRPr="00725AF5" w:rsidRDefault="00B63D77" w:rsidP="00006291">
            <w:pPr>
              <w:rPr>
                <w:color w:val="FF0000"/>
                <w:sz w:val="24"/>
                <w:szCs w:val="24"/>
              </w:rPr>
            </w:pPr>
            <w:r w:rsidRPr="00B63D77">
              <w:rPr>
                <w:color w:val="FF0000"/>
                <w:sz w:val="24"/>
                <w:szCs w:val="24"/>
              </w:rPr>
              <w:t>Newborns of a dependent child are not covered - as that child is a grandchild and not an eligible dependent.</w:t>
            </w:r>
          </w:p>
          <w:p w14:paraId="0CB0A543" w14:textId="77777777" w:rsidR="00A602FB" w:rsidRPr="00766A59" w:rsidRDefault="00A602FB" w:rsidP="00A602FB">
            <w:pPr>
              <w:rPr>
                <w:color w:val="FF0000"/>
                <w:sz w:val="24"/>
                <w:szCs w:val="24"/>
              </w:rPr>
            </w:pPr>
            <w:r w:rsidRPr="00766A59">
              <w:rPr>
                <w:color w:val="FF0000"/>
                <w:sz w:val="24"/>
                <w:szCs w:val="24"/>
              </w:rPr>
              <w:t xml:space="preserve">However they are covered for the first </w:t>
            </w:r>
            <w:r w:rsidRPr="00766A59">
              <w:rPr>
                <w:b/>
                <w:color w:val="0000FF"/>
                <w:sz w:val="24"/>
                <w:szCs w:val="24"/>
              </w:rPr>
              <w:t>48</w:t>
            </w:r>
            <w:r w:rsidRPr="00766A59">
              <w:rPr>
                <w:color w:val="FF0000"/>
                <w:sz w:val="24"/>
                <w:szCs w:val="24"/>
              </w:rPr>
              <w:t>/</w:t>
            </w:r>
            <w:r w:rsidRPr="00766A59">
              <w:rPr>
                <w:b/>
                <w:color w:val="0000FF"/>
                <w:sz w:val="24"/>
                <w:szCs w:val="24"/>
              </w:rPr>
              <w:t>96</w:t>
            </w:r>
            <w:r w:rsidRPr="00766A59">
              <w:rPr>
                <w:color w:val="FF0000"/>
                <w:sz w:val="24"/>
                <w:szCs w:val="24"/>
              </w:rPr>
              <w:t xml:space="preserve"> hours after birth. The dependents newborn will NOT be eligible for enrollment beyond the </w:t>
            </w:r>
            <w:r w:rsidRPr="00766A59">
              <w:rPr>
                <w:b/>
                <w:color w:val="0000FF"/>
                <w:sz w:val="24"/>
                <w:szCs w:val="24"/>
              </w:rPr>
              <w:t>48</w:t>
            </w:r>
            <w:r w:rsidRPr="00766A59">
              <w:rPr>
                <w:color w:val="FF0000"/>
                <w:sz w:val="24"/>
                <w:szCs w:val="24"/>
              </w:rPr>
              <w:t>-</w:t>
            </w:r>
            <w:r w:rsidRPr="00766A59">
              <w:rPr>
                <w:b/>
                <w:color w:val="0000FF"/>
                <w:sz w:val="24"/>
                <w:szCs w:val="24"/>
              </w:rPr>
              <w:t>96</w:t>
            </w:r>
            <w:r w:rsidRPr="00766A59">
              <w:rPr>
                <w:color w:val="FF0000"/>
                <w:sz w:val="24"/>
                <w:szCs w:val="24"/>
              </w:rPr>
              <w:t xml:space="preserve"> hour coverage</w:t>
            </w:r>
          </w:p>
          <w:p w14:paraId="427EFB4E" w14:textId="77777777" w:rsidR="00E75157" w:rsidRPr="00725AF5" w:rsidRDefault="00E75157" w:rsidP="00E97ED1">
            <w:pPr>
              <w:rPr>
                <w:color w:val="FF0000"/>
              </w:rPr>
            </w:pP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r w:rsidRPr="00725AF5">
        <w:t>&lt;!--section=Physician_Services--&gt;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255BD35B"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053DC5">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6" w:name="Physician_Services"/>
      <w:r w:rsidRPr="00725AF5">
        <w:rPr>
          <w:b/>
          <w:bCs/>
          <w:color w:val="0000FF"/>
          <w:sz w:val="28"/>
        </w:rPr>
        <w:t>PHYSICIAN SERVICES</w:t>
      </w:r>
    </w:p>
    <w:bookmarkEnd w:id="96"/>
    <w:p w14:paraId="427EFB54"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AE6789">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006F76DB" w14:textId="40C70657" w:rsidR="00645C76" w:rsidRPr="00645C76" w:rsidRDefault="00645C76" w:rsidP="00645C76">
            <w:pPr>
              <w:pStyle w:val="TableTextCharCharChar1"/>
              <w:jc w:val="center"/>
              <w:rPr>
                <w:b/>
                <w:bCs/>
                <w:color w:val="000000"/>
              </w:rPr>
            </w:pPr>
            <w:r w:rsidRPr="00645C76">
              <w:rPr>
                <w:b/>
                <w:bCs/>
                <w:color w:val="000000"/>
              </w:rPr>
              <w:t xml:space="preserve">CUSTOM NETWORK PLAN – </w:t>
            </w:r>
          </w:p>
          <w:p w14:paraId="13F3D9B0" w14:textId="77777777" w:rsidR="005B51AE" w:rsidRPr="005B51AE" w:rsidRDefault="00645C76" w:rsidP="005B51AE">
            <w:pPr>
              <w:pStyle w:val="TableTextCharCharChar1"/>
              <w:jc w:val="center"/>
              <w:rPr>
                <w:b/>
                <w:bCs/>
                <w:color w:val="000000"/>
              </w:rPr>
            </w:pPr>
            <w:r w:rsidRPr="00645C76">
              <w:rPr>
                <w:b/>
                <w:bCs/>
                <w:color w:val="000000"/>
              </w:rPr>
              <w:t>ST LOUIS</w:t>
            </w:r>
            <w:r w:rsidR="00ED5980" w:rsidRPr="00725AF5">
              <w:rPr>
                <w:b/>
                <w:bCs/>
                <w:color w:val="000000"/>
              </w:rPr>
              <w:t xml:space="preserve"> </w:t>
            </w:r>
            <w:r w:rsidR="005B51AE" w:rsidRPr="005B51AE">
              <w:rPr>
                <w:b/>
                <w:bCs/>
                <w:color w:val="000000"/>
              </w:rPr>
              <w:t>ALWAYS CHECK TO MAKE SURE THE PROVIDER IS PARTICIPATING IN THE UNIVERSITY’S CUSTOM NETWORK</w:t>
            </w:r>
          </w:p>
          <w:p w14:paraId="427EFB56" w14:textId="0CF2E532" w:rsidR="00154B9C" w:rsidRPr="00725AF5" w:rsidRDefault="005B51AE" w:rsidP="005B51AE">
            <w:pPr>
              <w:pStyle w:val="TableTextCharCharChar1"/>
              <w:jc w:val="center"/>
              <w:rPr>
                <w:b/>
                <w:bCs/>
                <w:color w:val="000000"/>
              </w:rPr>
            </w:pPr>
            <w:r w:rsidRPr="005B51AE">
              <w:rPr>
                <w:b/>
                <w:bCs/>
                <w:color w:val="000000"/>
              </w:rPr>
              <w:t>NETWORK</w:t>
            </w:r>
          </w:p>
          <w:p w14:paraId="427EFB57"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5C4E0E3C" w14:textId="0DFAD5D8" w:rsidR="00645C76" w:rsidRPr="00645C76" w:rsidRDefault="00645C76" w:rsidP="00645C76">
            <w:pPr>
              <w:pStyle w:val="TableTextCharCharChar1"/>
              <w:ind w:right="-18"/>
              <w:jc w:val="center"/>
              <w:rPr>
                <w:b/>
                <w:bCs/>
                <w:color w:val="000000"/>
              </w:rPr>
            </w:pPr>
            <w:r w:rsidRPr="00645C76">
              <w:rPr>
                <w:b/>
                <w:bCs/>
                <w:color w:val="000000"/>
              </w:rPr>
              <w:t xml:space="preserve">CUSTOM NETWORK PLAN – </w:t>
            </w:r>
          </w:p>
          <w:p w14:paraId="03628660" w14:textId="77777777" w:rsidR="005B51AE" w:rsidRPr="005B51AE" w:rsidRDefault="00645C76" w:rsidP="005B51AE">
            <w:pPr>
              <w:pStyle w:val="TableTextCharCharChar1"/>
              <w:ind w:right="-18"/>
              <w:jc w:val="center"/>
              <w:rPr>
                <w:b/>
                <w:bCs/>
                <w:color w:val="000000"/>
              </w:rPr>
            </w:pPr>
            <w:r w:rsidRPr="00645C76">
              <w:rPr>
                <w:b/>
                <w:bCs/>
                <w:color w:val="000000"/>
              </w:rPr>
              <w:t>ST LOUIS</w:t>
            </w:r>
            <w:r w:rsidR="00ED5980" w:rsidRPr="00725AF5">
              <w:rPr>
                <w:b/>
                <w:bCs/>
                <w:color w:val="000000"/>
              </w:rPr>
              <w:t xml:space="preserve"> </w:t>
            </w:r>
            <w:r w:rsidR="005B51AE" w:rsidRPr="005B51AE">
              <w:rPr>
                <w:b/>
                <w:bCs/>
                <w:color w:val="000000"/>
              </w:rPr>
              <w:t>ALWAYS CHECK TO MAKE SURE THE PROVIDER IS PARTICIPATING IN THE UNIVERSITY’S CUSTOM NETWORK</w:t>
            </w:r>
          </w:p>
          <w:p w14:paraId="427EFB58" w14:textId="75C9BA28" w:rsidR="00154B9C" w:rsidRPr="00725AF5" w:rsidRDefault="005B51AE" w:rsidP="005B51AE">
            <w:pPr>
              <w:pStyle w:val="TableTextCharCharChar1"/>
              <w:ind w:right="-18"/>
              <w:jc w:val="center"/>
              <w:rPr>
                <w:b/>
                <w:bCs/>
                <w:color w:val="000000"/>
              </w:rPr>
            </w:pPr>
            <w:r w:rsidRPr="005B51AE">
              <w:rPr>
                <w:b/>
                <w:bCs/>
                <w:color w:val="000000"/>
              </w:rPr>
              <w:t>NETWORK</w:t>
            </w:r>
          </w:p>
          <w:p w14:paraId="427EFB59"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0F3C21" w:rsidRPr="00725AF5" w14:paraId="427EFB67"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7" w:name="Anesthesia"/>
            <w:r w:rsidRPr="00725AF5">
              <w:rPr>
                <w:b/>
              </w:rPr>
              <w:t>Anesthesia</w:t>
            </w:r>
            <w:bookmarkEnd w:id="97"/>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rsidP="00101C86">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rsidP="00101C86">
            <w:pPr>
              <w:pStyle w:val="TableTextChar"/>
              <w:rPr>
                <w:color w:val="FF00FF"/>
              </w:rPr>
            </w:pPr>
          </w:p>
        </w:tc>
      </w:tr>
      <w:tr w:rsidR="00EC69F2" w:rsidRPr="00725AF5" w14:paraId="427EFB99"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8" w:name="Hemophilia_Program"/>
            <w:r w:rsidRPr="00725AF5">
              <w:rPr>
                <w:b/>
                <w:color w:val="000000"/>
                <w:szCs w:val="24"/>
              </w:rPr>
              <w:t>Hemophilia Program</w:t>
            </w:r>
          </w:p>
          <w:bookmarkEnd w:id="98"/>
          <w:p w14:paraId="427EFB69" w14:textId="77777777" w:rsidR="00EC69F2" w:rsidRPr="00725AF5" w:rsidRDefault="00EC69F2" w:rsidP="005F09B5">
            <w:pPr>
              <w:pStyle w:val="TableText"/>
              <w:rPr>
                <w:color w:val="000000"/>
                <w:szCs w:val="24"/>
              </w:rPr>
            </w:pPr>
          </w:p>
          <w:p w14:paraId="427EFB6A" w14:textId="77777777" w:rsidR="00EC69F2" w:rsidRPr="00725AF5" w:rsidRDefault="00EC69F2" w:rsidP="005F09B5">
            <w:pPr>
              <w:pStyle w:val="TableText"/>
              <w:rPr>
                <w:color w:val="000000"/>
                <w:szCs w:val="24"/>
              </w:rPr>
            </w:pPr>
          </w:p>
          <w:p w14:paraId="427EFB73" w14:textId="457F87AB" w:rsidR="00EC69F2" w:rsidRPr="00725AF5"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581FB8D7" w14:textId="5ED701B3" w:rsidR="00152524" w:rsidRPr="00725AF5" w:rsidRDefault="00152524" w:rsidP="00152524">
            <w:pPr>
              <w:pStyle w:val="TableText"/>
              <w:rPr>
                <w:color w:val="000000"/>
                <w:szCs w:val="24"/>
              </w:rPr>
            </w:pPr>
            <w:r w:rsidRPr="00725AF5">
              <w:rPr>
                <w:b/>
                <w:color w:val="000000"/>
                <w:szCs w:val="24"/>
              </w:rPr>
              <w:t xml:space="preserve">Pharmacy benefit administration is through: </w:t>
            </w:r>
            <w:r w:rsidR="00120A10" w:rsidRPr="00120A10">
              <w:rPr>
                <w:b/>
                <w:color w:val="0000FF"/>
                <w:szCs w:val="24"/>
              </w:rPr>
              <w:t>Express Scripts</w:t>
            </w:r>
            <w:r w:rsidRPr="00725AF5">
              <w:rPr>
                <w:b/>
                <w:color w:val="000000"/>
                <w:szCs w:val="24"/>
              </w:rPr>
              <w:t xml:space="preserve">, Call </w:t>
            </w:r>
            <w:r w:rsidRPr="00725AF5">
              <w:rPr>
                <w:b/>
                <w:color w:val="0000FF"/>
                <w:szCs w:val="24"/>
              </w:rPr>
              <w:t>1-</w:t>
            </w:r>
            <w:r w:rsidR="00120A10">
              <w:rPr>
                <w:b/>
                <w:color w:val="0000FF"/>
                <w:szCs w:val="24"/>
              </w:rPr>
              <w:t>800-</w:t>
            </w:r>
            <w:r w:rsidR="00120A10" w:rsidRPr="00120A10">
              <w:rPr>
                <w:b/>
                <w:color w:val="0000FF"/>
                <w:szCs w:val="24"/>
              </w:rPr>
              <w:t>955-1201</w:t>
            </w:r>
          </w:p>
          <w:p w14:paraId="5402F974" w14:textId="77777777" w:rsidR="00152524" w:rsidRPr="00725AF5" w:rsidRDefault="00152524" w:rsidP="00152524">
            <w:pPr>
              <w:pStyle w:val="TableText"/>
              <w:rPr>
                <w:color w:val="000000"/>
                <w:szCs w:val="24"/>
              </w:rPr>
            </w:pPr>
          </w:p>
          <w:p w14:paraId="1128BFD2" w14:textId="79692B95" w:rsidR="00152524" w:rsidRPr="00725AF5" w:rsidRDefault="00152524" w:rsidP="00152524">
            <w:pPr>
              <w:pStyle w:val="TableText"/>
              <w:rPr>
                <w:color w:val="000000"/>
                <w:szCs w:val="24"/>
              </w:rPr>
            </w:pPr>
            <w:r w:rsidRPr="00725AF5">
              <w:rPr>
                <w:color w:val="000000"/>
                <w:szCs w:val="24"/>
              </w:rPr>
              <w:t>Please contact your Pharmacy Benefit Manager (PBM) to confirm benefit coverage and sourcing of Hemophilia Factor medications.</w:t>
            </w:r>
          </w:p>
          <w:p w14:paraId="427EFB80" w14:textId="77777777" w:rsidR="00EC69F2" w:rsidRPr="00725AF5" w:rsidRDefault="00EC69F2" w:rsidP="005F09B5">
            <w:pPr>
              <w:pStyle w:val="TableText"/>
              <w:rPr>
                <w:b/>
                <w:color w:val="FF00FF"/>
                <w:szCs w:val="24"/>
              </w:rPr>
            </w:pPr>
          </w:p>
          <w:p w14:paraId="427EFB81" w14:textId="77777777" w:rsidR="00EC69F2" w:rsidRPr="00725AF5" w:rsidRDefault="00EC69F2" w:rsidP="005F09B5">
            <w:pPr>
              <w:pStyle w:val="TableText"/>
              <w:rPr>
                <w:b/>
                <w:color w:val="FF00FF"/>
                <w:szCs w:val="24"/>
              </w:rPr>
            </w:pPr>
          </w:p>
          <w:p w14:paraId="427EFB98" w14:textId="0FB0E745" w:rsidR="00EC69F2" w:rsidRPr="00725AF5" w:rsidRDefault="00EC69F2" w:rsidP="005F09B5">
            <w:pPr>
              <w:rPr>
                <w:sz w:val="24"/>
                <w:szCs w:val="24"/>
              </w:rPr>
            </w:pPr>
          </w:p>
        </w:tc>
      </w:tr>
      <w:tr w:rsidR="00154B9C" w:rsidRPr="00725AF5" w14:paraId="427EFBE1"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9" w:name="Nutritional_Counseling"/>
            <w:r w:rsidRPr="00725AF5">
              <w:rPr>
                <w:b/>
              </w:rPr>
              <w:t>Nutritional Counseling</w:t>
            </w:r>
            <w:bookmarkEnd w:id="99"/>
          </w:p>
          <w:p w14:paraId="427EFB9B" w14:textId="77777777" w:rsidR="00715EF8" w:rsidRPr="00725AF5" w:rsidRDefault="00715EF8">
            <w:pPr>
              <w:pStyle w:val="TableTextCharCharChar1"/>
              <w:numPr>
                <w:ilvl w:val="12"/>
                <w:numId w:val="0"/>
              </w:numPr>
              <w:rPr>
                <w:b/>
              </w:rPr>
            </w:pPr>
          </w:p>
          <w:p w14:paraId="427EFB9D" w14:textId="77777777" w:rsidR="008D0A95" w:rsidRPr="00725AF5" w:rsidRDefault="002575C5">
            <w:pPr>
              <w:pStyle w:val="TableTextCharCharChar1"/>
            </w:pPr>
            <w:r w:rsidRPr="00725AF5">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725AF5">
              <w:t>.</w:t>
            </w:r>
          </w:p>
          <w:p w14:paraId="427EFB9E" w14:textId="77777777" w:rsidR="008D0A95" w:rsidRPr="00725AF5" w:rsidRDefault="008D0A95">
            <w:pPr>
              <w:pStyle w:val="TableTextCharCharChar1"/>
            </w:pPr>
          </w:p>
          <w:p w14:paraId="427EFB9F" w14:textId="0952ADE9" w:rsidR="00154B9C" w:rsidRDefault="00154B9C" w:rsidP="003610EF">
            <w:pPr>
              <w:pStyle w:val="TableTextCharCharChar1"/>
            </w:pPr>
            <w:r w:rsidRPr="00725AF5">
              <w:t>Some examples of such medical conditions include:</w:t>
            </w:r>
          </w:p>
          <w:p w14:paraId="43E66969" w14:textId="2C075666" w:rsidR="00101C86" w:rsidRPr="00725AF5" w:rsidRDefault="00101C86" w:rsidP="00D70FDB">
            <w:pPr>
              <w:pStyle w:val="TableTextCharCharChar1"/>
              <w:numPr>
                <w:ilvl w:val="0"/>
                <w:numId w:val="31"/>
              </w:numPr>
            </w:pPr>
            <w:r>
              <w:t>D</w:t>
            </w:r>
            <w:r w:rsidRPr="00101C86">
              <w:t>iabetes mellitus</w:t>
            </w:r>
          </w:p>
          <w:p w14:paraId="427EFBA0" w14:textId="2E8BCA4F"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Coronary artery disease;</w:t>
            </w:r>
          </w:p>
          <w:p w14:paraId="427EFBA1" w14:textId="642601E8"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Congestive heart failure;</w:t>
            </w:r>
          </w:p>
          <w:p w14:paraId="427EFBA2" w14:textId="3FC4E5F5"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Severe obstructive airway disease;</w:t>
            </w:r>
          </w:p>
          <w:p w14:paraId="427EFBA3" w14:textId="48804B64"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Gout;</w:t>
            </w:r>
          </w:p>
          <w:p w14:paraId="427EFBA4" w14:textId="36F700CB"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Renal failure;</w:t>
            </w:r>
          </w:p>
          <w:p w14:paraId="427EFBA5" w14:textId="02F0EED2"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Phenylketonuria; and</w:t>
            </w:r>
          </w:p>
          <w:p w14:paraId="427EFBA6" w14:textId="15759DB5"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Hyperlipidemias.</w:t>
            </w:r>
          </w:p>
          <w:p w14:paraId="427EFBA7" w14:textId="77777777" w:rsidR="00154B9C" w:rsidRPr="00725AF5" w:rsidRDefault="00154B9C">
            <w:pPr>
              <w:pStyle w:val="TableTextCharCharChar1"/>
            </w:pPr>
          </w:p>
          <w:p w14:paraId="427EFBAA" w14:textId="77777777" w:rsidR="00154B9C" w:rsidRPr="00725AF5" w:rsidRDefault="00154B9C">
            <w:pPr>
              <w:pStyle w:val="TableTextCharCharChar1"/>
              <w:numPr>
                <w:ilvl w:val="12"/>
                <w:numId w:val="0"/>
              </w:numPr>
            </w:pPr>
            <w:r w:rsidRPr="00725AF5">
              <w:t>The following services are not covered:</w:t>
            </w:r>
          </w:p>
          <w:p w14:paraId="427EFBAB"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Nutritional counseling for either individuals or groups, except as </w:t>
            </w:r>
            <w:r w:rsidR="005E6494" w:rsidRPr="00725AF5">
              <w:t>identified under Diabetes Services and except as defined in this category</w:t>
            </w:r>
            <w:r w:rsidRPr="00725AF5">
              <w:t>;</w:t>
            </w:r>
          </w:p>
          <w:p w14:paraId="427EFBAC"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00B77A01" w:rsidRPr="00725AF5">
              <w:t>Nutritional or cosmetic therapy using high dose or mega quantities of vitamins, minerals or elements, and other nutrition based therapy,</w:t>
            </w:r>
          </w:p>
          <w:p w14:paraId="427EFBAD" w14:textId="77777777" w:rsidR="00154B9C" w:rsidRPr="00725AF5" w:rsidRDefault="00154B9C" w:rsidP="002575C5">
            <w:pPr>
              <w:pStyle w:val="TableTextCharCharChar1"/>
              <w:ind w:left="576" w:hanging="288"/>
            </w:pPr>
            <w:r w:rsidRPr="00725AF5">
              <w:rPr>
                <w:color w:val="000000"/>
              </w:rPr>
              <w:t xml:space="preserve">●  </w:t>
            </w:r>
            <w:r w:rsidR="00BC0906" w:rsidRPr="00725AF5">
              <w:rPr>
                <w:color w:val="000000"/>
              </w:rPr>
              <w:t xml:space="preserve"> </w:t>
            </w:r>
            <w:r w:rsidRPr="00725AF5">
              <w:t>Food of any kind.  Foods that are not covered include:</w:t>
            </w:r>
          </w:p>
          <w:p w14:paraId="427EFBAE" w14:textId="03F14B4B" w:rsidR="00154B9C" w:rsidRPr="00725AF5" w:rsidRDefault="00154B9C" w:rsidP="002575C5">
            <w:pPr>
              <w:pStyle w:val="TableTextCharCharChar1"/>
              <w:ind w:left="648" w:hanging="288"/>
            </w:pPr>
            <w:r w:rsidRPr="00725AF5">
              <w:rPr>
                <w:color w:val="000000"/>
              </w:rPr>
              <w:t xml:space="preserve">●  </w:t>
            </w:r>
            <w:r w:rsidR="00BC0906" w:rsidRPr="00725AF5">
              <w:rPr>
                <w:color w:val="000000"/>
              </w:rPr>
              <w:t xml:space="preserve"> </w:t>
            </w:r>
            <w:r w:rsidR="003610EF" w:rsidRPr="003610EF">
              <w:t>SEE ENTERAL NUTRITION COVERAGE BOX</w:t>
            </w:r>
            <w:r w:rsidR="003610EF">
              <w:t>.</w:t>
            </w:r>
          </w:p>
          <w:p w14:paraId="427EFBAF" w14:textId="77777777" w:rsidR="00154B9C" w:rsidRPr="00725AF5" w:rsidRDefault="00154B9C">
            <w:pPr>
              <w:pStyle w:val="TableTextCharCharChar1"/>
              <w:ind w:left="648" w:hanging="288"/>
            </w:pPr>
            <w:r w:rsidRPr="00725AF5">
              <w:rPr>
                <w:color w:val="000000"/>
              </w:rPr>
              <w:t xml:space="preserve">●  </w:t>
            </w:r>
            <w:r w:rsidR="00BC0906" w:rsidRPr="00725AF5">
              <w:rPr>
                <w:color w:val="000000"/>
              </w:rPr>
              <w:t xml:space="preserve"> </w:t>
            </w:r>
            <w:r w:rsidRPr="00725AF5">
              <w:t>Foods to control weight, treat obesity (including liquid diets), lower cholesterol or control diabetes;</w:t>
            </w:r>
          </w:p>
          <w:p w14:paraId="427EFBB0"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Oral vitamins and </w:t>
            </w:r>
          </w:p>
          <w:p w14:paraId="427EFBB1" w14:textId="77777777" w:rsidR="00154B9C" w:rsidRPr="00725AF5" w:rsidRDefault="00154B9C">
            <w:pPr>
              <w:pStyle w:val="TableTextCharCharChar1"/>
              <w:ind w:left="648"/>
            </w:pPr>
            <w:r w:rsidRPr="00725AF5">
              <w:t>minerals;</w:t>
            </w:r>
          </w:p>
          <w:p w14:paraId="427EFBB2"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Meals you can order </w:t>
            </w:r>
          </w:p>
          <w:p w14:paraId="427EFBB3" w14:textId="77777777" w:rsidR="00154B9C" w:rsidRPr="00725AF5" w:rsidRDefault="00154B9C">
            <w:pPr>
              <w:pStyle w:val="TableTextCharCharChar1"/>
              <w:ind w:left="648"/>
            </w:pPr>
            <w:r w:rsidRPr="00725AF5">
              <w:t>from a menu, for an additional charge, during an Inpatient Stay; and</w:t>
            </w:r>
          </w:p>
          <w:p w14:paraId="427EFBB4"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Other dietary and </w:t>
            </w:r>
          </w:p>
          <w:p w14:paraId="427EFBB5" w14:textId="77777777" w:rsidR="00154B9C" w:rsidRPr="00725AF5" w:rsidRDefault="00154B9C">
            <w:pPr>
              <w:pStyle w:val="TableTextCharCharChar1"/>
              <w:ind w:left="648"/>
            </w:pPr>
            <w:r w:rsidRPr="00725AF5">
              <w:rPr>
                <w:bCs/>
                <w:color w:val="000000"/>
              </w:rPr>
              <w:t>e</w:t>
            </w:r>
            <w:r w:rsidRPr="00725AF5">
              <w:t>lectrolyte supplements; and</w:t>
            </w:r>
          </w:p>
          <w:p w14:paraId="427EFBB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 xml:space="preserve">Health education classes </w:t>
            </w:r>
          </w:p>
          <w:p w14:paraId="427EFBB7" w14:textId="77777777" w:rsidR="00154B9C" w:rsidRPr="00725AF5" w:rsidRDefault="00154B9C">
            <w:pPr>
              <w:pStyle w:val="TableTextCharCharChar1"/>
              <w:ind w:left="288"/>
            </w:pPr>
            <w:r w:rsidRPr="00725AF5">
              <w:t>unless offered by UnitedHealthcare or its affiliates, including but not limited to asthma, smoking cessation, and weight control classes.</w:t>
            </w:r>
          </w:p>
          <w:p w14:paraId="427EFBB8" w14:textId="77777777" w:rsidR="00154B9C" w:rsidRPr="00725AF5"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B9" w14:textId="0FE4B000" w:rsidR="0091315E" w:rsidRPr="00E97ED1" w:rsidRDefault="003610EF" w:rsidP="0091315E">
            <w:pPr>
              <w:pStyle w:val="TableTextCharCharChar1"/>
              <w:numPr>
                <w:ilvl w:val="12"/>
                <w:numId w:val="0"/>
              </w:numPr>
              <w:rPr>
                <w:b/>
                <w:szCs w:val="24"/>
              </w:rPr>
            </w:pPr>
            <w:r>
              <w:rPr>
                <w:b/>
                <w:color w:val="0000FF"/>
                <w:szCs w:val="24"/>
              </w:rPr>
              <w:t>$</w:t>
            </w:r>
            <w:r w:rsidR="008C7E70">
              <w:rPr>
                <w:b/>
                <w:color w:val="0000FF"/>
                <w:szCs w:val="24"/>
              </w:rPr>
              <w:t>10</w:t>
            </w:r>
            <w:r w:rsidR="008C7E70" w:rsidRPr="00725AF5">
              <w:rPr>
                <w:szCs w:val="24"/>
              </w:rPr>
              <w:t xml:space="preserve"> </w:t>
            </w:r>
            <w:r w:rsidRPr="00725AF5">
              <w:rPr>
                <w:szCs w:val="24"/>
              </w:rPr>
              <w:t xml:space="preserve">Primary Physician/ </w:t>
            </w:r>
            <w:r>
              <w:rPr>
                <w:b/>
                <w:color w:val="0000FF"/>
                <w:szCs w:val="24"/>
              </w:rPr>
              <w:t>$</w:t>
            </w:r>
            <w:r w:rsidR="008C7E70">
              <w:rPr>
                <w:b/>
                <w:color w:val="0000FF"/>
                <w:szCs w:val="24"/>
              </w:rPr>
              <w:t>30</w:t>
            </w:r>
            <w:r w:rsidR="008C7E70" w:rsidRPr="00725AF5">
              <w:rPr>
                <w:szCs w:val="24"/>
              </w:rPr>
              <w:t xml:space="preserve"> </w:t>
            </w:r>
            <w:r w:rsidRPr="00725AF5">
              <w:rPr>
                <w:szCs w:val="24"/>
              </w:rPr>
              <w:t>Specialist copay per visit</w:t>
            </w:r>
            <w:r w:rsidR="0091315E" w:rsidRPr="00725AF5">
              <w:rPr>
                <w:szCs w:val="24"/>
              </w:rPr>
              <w:t xml:space="preserve"> then </w:t>
            </w:r>
            <w:r w:rsidR="0091315E" w:rsidRPr="00725AF5">
              <w:rPr>
                <w:b/>
                <w:color w:val="0000FF"/>
                <w:szCs w:val="24"/>
              </w:rPr>
              <w:t xml:space="preserve">100% </w:t>
            </w:r>
            <w:r w:rsidR="0091315E" w:rsidRPr="00725AF5">
              <w:rPr>
                <w:bCs/>
                <w:szCs w:val="24"/>
              </w:rPr>
              <w:t xml:space="preserve">of eligible </w:t>
            </w:r>
            <w:r w:rsidR="0091315E" w:rsidRPr="00101C86">
              <w:rPr>
                <w:bCs/>
                <w:szCs w:val="24"/>
              </w:rPr>
              <w:t>expenses</w:t>
            </w:r>
            <w:r w:rsidR="0091315E" w:rsidRPr="00E97ED1">
              <w:rPr>
                <w:bCs/>
                <w:szCs w:val="24"/>
              </w:rPr>
              <w:t xml:space="preserve">. </w:t>
            </w:r>
          </w:p>
          <w:p w14:paraId="427EFBBA" w14:textId="77777777" w:rsidR="0091315E" w:rsidRPr="00725AF5" w:rsidRDefault="0091315E" w:rsidP="0091315E">
            <w:pPr>
              <w:pStyle w:val="TableTextCharCharChar1"/>
              <w:numPr>
                <w:ilvl w:val="12"/>
                <w:numId w:val="0"/>
              </w:numPr>
              <w:rPr>
                <w:szCs w:val="24"/>
              </w:rPr>
            </w:pPr>
          </w:p>
          <w:p w14:paraId="427EFBBB" w14:textId="77777777" w:rsidR="0091315E" w:rsidRPr="00725AF5" w:rsidRDefault="0091315E" w:rsidP="0091315E">
            <w:pPr>
              <w:pStyle w:val="TableTextCharCharChar1"/>
              <w:numPr>
                <w:ilvl w:val="12"/>
                <w:numId w:val="0"/>
              </w:numPr>
              <w:rPr>
                <w:bCs/>
                <w:szCs w:val="24"/>
              </w:rPr>
            </w:pPr>
            <w:r w:rsidRPr="00725AF5">
              <w:rPr>
                <w:bCs/>
                <w:szCs w:val="24"/>
              </w:rPr>
              <w:t>No copayment applies when a Physician charge is not assessed.</w:t>
            </w:r>
          </w:p>
          <w:p w14:paraId="427EFBBC" w14:textId="77777777" w:rsidR="0091315E" w:rsidRPr="00725AF5" w:rsidRDefault="0091315E">
            <w:pPr>
              <w:pStyle w:val="TableTextCharCharChar1"/>
              <w:numPr>
                <w:ilvl w:val="12"/>
                <w:numId w:val="0"/>
              </w:numPr>
              <w:rPr>
                <w:b/>
                <w:color w:val="0000FF"/>
              </w:rPr>
            </w:pPr>
          </w:p>
          <w:p w14:paraId="427EFBCA" w14:textId="77777777" w:rsidR="00154B9C" w:rsidRPr="00725AF5" w:rsidRDefault="00154B9C">
            <w:pPr>
              <w:pStyle w:val="TableTextCharCharChar1"/>
              <w:numPr>
                <w:ilvl w:val="12"/>
                <w:numId w:val="0"/>
              </w:numPr>
              <w:rPr>
                <w:bCs/>
              </w:rPr>
            </w:pPr>
          </w:p>
          <w:p w14:paraId="427EFBCF" w14:textId="746E341E" w:rsidR="008C5D4B" w:rsidRPr="00725AF5" w:rsidRDefault="008C5D4B" w:rsidP="008C5D4B">
            <w:pPr>
              <w:pStyle w:val="TableTextCharCharChar1"/>
              <w:numPr>
                <w:ilvl w:val="12"/>
                <w:numId w:val="0"/>
              </w:numPr>
              <w:rPr>
                <w:b/>
                <w:color w:val="FF00FF"/>
              </w:rPr>
            </w:pPr>
            <w:r w:rsidRPr="00725AF5">
              <w:t xml:space="preserve">When nutritional counseling services are billed as a preventive care service, these services will be paid as described under </w:t>
            </w:r>
            <w:r w:rsidRPr="00725AF5">
              <w:rPr>
                <w:b/>
                <w:i/>
              </w:rPr>
              <w:t>Preventive Care Services</w:t>
            </w:r>
            <w:r w:rsidRPr="00725AF5">
              <w:t>.</w:t>
            </w:r>
          </w:p>
          <w:p w14:paraId="427EFBD0" w14:textId="77777777" w:rsidR="00037ECA" w:rsidRPr="00725AF5" w:rsidRDefault="00037ECA" w:rsidP="008C5D4B">
            <w:pPr>
              <w:pStyle w:val="TableTextCharCharChar1"/>
              <w:numPr>
                <w:ilvl w:val="12"/>
                <w:numId w:val="0"/>
              </w:numPr>
              <w:rPr>
                <w:b/>
                <w:color w:val="FF00FF"/>
              </w:rPr>
            </w:pPr>
          </w:p>
          <w:p w14:paraId="427EFBD4" w14:textId="77777777" w:rsidR="008C5D4B" w:rsidRPr="00725AF5" w:rsidRDefault="008C5D4B" w:rsidP="00101C86">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2ECF4151" w:rsidR="0091315E" w:rsidRPr="00725AF5" w:rsidRDefault="009D6420" w:rsidP="0091315E">
            <w:pPr>
              <w:pStyle w:val="TableTextCharCharChar1"/>
              <w:numPr>
                <w:ilvl w:val="12"/>
                <w:numId w:val="0"/>
              </w:numPr>
              <w:rPr>
                <w:b/>
                <w:color w:val="FF0000"/>
                <w:szCs w:val="24"/>
              </w:rPr>
            </w:pPr>
            <w:r>
              <w:rPr>
                <w:b/>
                <w:color w:val="0000FF"/>
                <w:szCs w:val="24"/>
              </w:rPr>
              <w:t>70%</w:t>
            </w:r>
            <w:r w:rsidR="0091315E"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DA" w14:textId="77777777" w:rsidR="0091315E" w:rsidRPr="00725AF5" w:rsidRDefault="0091315E">
            <w:pPr>
              <w:rPr>
                <w:sz w:val="24"/>
              </w:rPr>
            </w:pPr>
          </w:p>
          <w:p w14:paraId="427EFBE0" w14:textId="51615E93" w:rsidR="00154B9C" w:rsidRPr="00725AF5" w:rsidRDefault="00154B9C" w:rsidP="00E97ED1">
            <w:pPr>
              <w:pStyle w:val="TableTextChar1"/>
              <w:numPr>
                <w:ilvl w:val="12"/>
                <w:numId w:val="0"/>
              </w:numPr>
              <w:rPr>
                <w:b/>
                <w:color w:val="FF00FF"/>
              </w:rPr>
            </w:pPr>
          </w:p>
        </w:tc>
      </w:tr>
      <w:tr w:rsidR="00B90A49" w:rsidRPr="00725AF5" w14:paraId="427EFC76"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100" w:name="Physicians_Office_Services_Sickness_and"/>
            <w:r w:rsidRPr="00725AF5">
              <w:rPr>
                <w:rStyle w:val="CDBlack"/>
                <w:rFonts w:ascii="Times New Roman" w:hAnsi="Times New Roman"/>
                <w:b/>
                <w:szCs w:val="24"/>
              </w:rPr>
              <w:t>Physician's Office Services – Sickness and Injury</w:t>
            </w:r>
            <w:bookmarkEnd w:id="100"/>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2B156EAF"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C" w14:textId="77777777" w:rsidR="0038161A" w:rsidRPr="00725AF5" w:rsidRDefault="0038161A"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5EDAD905" w:rsidR="00B90A49" w:rsidRPr="00725AF5" w:rsidRDefault="00C42116" w:rsidP="00373C48">
            <w:pPr>
              <w:pStyle w:val="TableTextChar1"/>
              <w:rPr>
                <w:rStyle w:val="CDBlack"/>
                <w:rFonts w:ascii="Times New Roman" w:hAnsi="Times New Roman"/>
                <w:bCs w:val="0"/>
                <w:szCs w:val="24"/>
              </w:rPr>
            </w:pPr>
            <w:r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725AF5" w:rsidRDefault="00797DB6" w:rsidP="00054146">
            <w:pPr>
              <w:pStyle w:val="TableTextCharCharChar1"/>
              <w:numPr>
                <w:ilvl w:val="12"/>
                <w:numId w:val="0"/>
              </w:numPr>
              <w:rPr>
                <w:b/>
                <w:color w:val="0000FF"/>
                <w:szCs w:val="24"/>
              </w:rPr>
            </w:pPr>
            <w:r w:rsidRPr="00725AF5">
              <w:rPr>
                <w:b/>
                <w:szCs w:val="24"/>
              </w:rPr>
              <w:t>Office Visit</w:t>
            </w:r>
          </w:p>
          <w:p w14:paraId="427EFC2E" w14:textId="58B74C56" w:rsidR="00B90A49" w:rsidRPr="00E97ED1" w:rsidRDefault="007C49AA">
            <w:pPr>
              <w:pStyle w:val="TableTextCharCharChar1"/>
              <w:numPr>
                <w:ilvl w:val="12"/>
                <w:numId w:val="0"/>
              </w:numPr>
              <w:rPr>
                <w:b/>
                <w:szCs w:val="24"/>
              </w:rPr>
            </w:pPr>
            <w:r>
              <w:rPr>
                <w:b/>
                <w:color w:val="0000FF"/>
                <w:szCs w:val="24"/>
              </w:rPr>
              <w:t>$</w:t>
            </w:r>
            <w:r w:rsidR="008C7E70">
              <w:rPr>
                <w:b/>
                <w:color w:val="0000FF"/>
                <w:szCs w:val="24"/>
              </w:rPr>
              <w:t>10</w:t>
            </w:r>
            <w:r w:rsidR="008C7E70" w:rsidRPr="00725AF5">
              <w:rPr>
                <w:szCs w:val="24"/>
              </w:rPr>
              <w:t xml:space="preserve"> </w:t>
            </w:r>
            <w:r w:rsidR="00797DB6" w:rsidRPr="00725AF5">
              <w:rPr>
                <w:szCs w:val="24"/>
              </w:rPr>
              <w:t>Primary Physician/</w:t>
            </w:r>
            <w:r w:rsidR="00B90A49" w:rsidRPr="00725AF5">
              <w:rPr>
                <w:szCs w:val="24"/>
              </w:rPr>
              <w:t xml:space="preserve"> </w:t>
            </w:r>
            <w:r>
              <w:rPr>
                <w:b/>
                <w:color w:val="0000FF"/>
                <w:szCs w:val="24"/>
              </w:rPr>
              <w:t>$</w:t>
            </w:r>
            <w:r w:rsidR="008C7E70">
              <w:rPr>
                <w:b/>
                <w:color w:val="0000FF"/>
                <w:szCs w:val="24"/>
              </w:rPr>
              <w:t>30</w:t>
            </w:r>
            <w:r w:rsidR="008C7E70" w:rsidRPr="00725AF5">
              <w:rPr>
                <w:szCs w:val="24"/>
              </w:rPr>
              <w:t xml:space="preserve"> </w:t>
            </w:r>
            <w:r w:rsidR="00797DB6" w:rsidRPr="00725AF5">
              <w:rPr>
                <w:szCs w:val="24"/>
              </w:rPr>
              <w:t xml:space="preserve">Specialist </w:t>
            </w:r>
            <w:r w:rsidR="00B90A49" w:rsidRPr="00725AF5">
              <w:rPr>
                <w:szCs w:val="24"/>
              </w:rPr>
              <w:t xml:space="preserve">copay per visit then </w:t>
            </w:r>
            <w:r w:rsidR="00797DB6" w:rsidRPr="00725AF5">
              <w:rPr>
                <w:b/>
                <w:color w:val="0000FF"/>
                <w:szCs w:val="24"/>
              </w:rPr>
              <w:t>100%</w:t>
            </w:r>
            <w:r w:rsidR="00B90A49" w:rsidRPr="00725AF5">
              <w:rPr>
                <w:b/>
                <w:color w:val="0000FF"/>
                <w:szCs w:val="24"/>
              </w:rPr>
              <w:t xml:space="preserve"> </w:t>
            </w:r>
            <w:r w:rsidR="00B90A49" w:rsidRPr="00725AF5">
              <w:rPr>
                <w:bCs/>
                <w:szCs w:val="24"/>
              </w:rPr>
              <w:t xml:space="preserve">of eligible </w:t>
            </w:r>
            <w:r w:rsidR="00B90A49" w:rsidRPr="007C49AA">
              <w:rPr>
                <w:bCs/>
                <w:szCs w:val="24"/>
              </w:rPr>
              <w:t>expenses.</w:t>
            </w:r>
          </w:p>
          <w:p w14:paraId="427EFC2F" w14:textId="77777777" w:rsidR="00B90A49" w:rsidRPr="00725AF5" w:rsidRDefault="00B90A49">
            <w:pPr>
              <w:pStyle w:val="TableTextCharCharChar1"/>
              <w:rPr>
                <w:b/>
                <w:bCs/>
                <w:szCs w:val="24"/>
              </w:rPr>
            </w:pPr>
          </w:p>
          <w:p w14:paraId="427EFC30" w14:textId="77777777" w:rsidR="00797DB6" w:rsidRPr="00725AF5" w:rsidRDefault="00797DB6" w:rsidP="00797DB6">
            <w:pPr>
              <w:pStyle w:val="TableTextCharCharChar1"/>
              <w:rPr>
                <w:bCs/>
                <w:color w:val="000000"/>
                <w:szCs w:val="24"/>
              </w:rPr>
            </w:pPr>
            <w:r w:rsidRPr="00725AF5">
              <w:rPr>
                <w:bCs/>
                <w:color w:val="000000"/>
                <w:szCs w:val="24"/>
              </w:rPr>
              <w:t xml:space="preserve">No copayment applies when no Physician charge is assessed. </w:t>
            </w:r>
          </w:p>
          <w:p w14:paraId="427EFC31" w14:textId="77777777" w:rsidR="00797DB6" w:rsidRPr="00725AF5" w:rsidRDefault="00797DB6">
            <w:pPr>
              <w:pStyle w:val="TableTextCharCharChar1"/>
              <w:rPr>
                <w:b/>
                <w:bCs/>
                <w:szCs w:val="24"/>
              </w:rPr>
            </w:pPr>
          </w:p>
          <w:p w14:paraId="398CD8D5" w14:textId="77777777" w:rsidR="004D05CB" w:rsidRDefault="004D05CB">
            <w:pPr>
              <w:pStyle w:val="TableTextCharCharChar1"/>
              <w:numPr>
                <w:ilvl w:val="12"/>
                <w:numId w:val="0"/>
              </w:numPr>
              <w:rPr>
                <w:b/>
                <w:i/>
                <w:iCs/>
                <w:u w:val="single"/>
              </w:rPr>
            </w:pPr>
            <w:r w:rsidRPr="00716B74">
              <w:rPr>
                <w:iCs/>
              </w:rPr>
              <w:t>OB-GYNS ARE CONSIDERED SPECIALISTS AND SPC COPAY APPLIES</w:t>
            </w:r>
            <w:r w:rsidRPr="00716B74" w:rsidDel="007C49AA">
              <w:rPr>
                <w:b/>
                <w:i/>
                <w:iCs/>
                <w:u w:val="single"/>
              </w:rPr>
              <w:t xml:space="preserve"> </w:t>
            </w:r>
          </w:p>
          <w:p w14:paraId="427EFC3F" w14:textId="77777777" w:rsidR="00B90A49" w:rsidRPr="00725AF5" w:rsidRDefault="00B90A49">
            <w:pPr>
              <w:pStyle w:val="TableTextCharCharChar1"/>
              <w:numPr>
                <w:ilvl w:val="12"/>
                <w:numId w:val="0"/>
              </w:numPr>
              <w:rPr>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D" w14:textId="5C085086" w:rsidR="00797DB6" w:rsidRPr="00725AF5" w:rsidRDefault="003C3DFE" w:rsidP="00797DB6">
            <w:pPr>
              <w:pStyle w:val="TableTextCharCharChar1"/>
              <w:numPr>
                <w:ilvl w:val="12"/>
                <w:numId w:val="0"/>
              </w:numPr>
              <w:rPr>
                <w:b/>
                <w:color w:val="0000FF"/>
                <w:szCs w:val="24"/>
              </w:rPr>
            </w:pPr>
            <w:r>
              <w:rPr>
                <w:b/>
                <w:color w:val="0000FF"/>
                <w:szCs w:val="24"/>
              </w:rPr>
              <w:t>100%</w:t>
            </w:r>
            <w:r w:rsidR="00797DB6" w:rsidRPr="00725AF5">
              <w:rPr>
                <w:b/>
                <w:color w:val="0000FF"/>
                <w:szCs w:val="24"/>
              </w:rPr>
              <w:t xml:space="preserve"> </w:t>
            </w:r>
            <w:r w:rsidR="00797DB6" w:rsidRPr="00725AF5">
              <w:rPr>
                <w:bCs/>
                <w:szCs w:val="24"/>
              </w:rPr>
              <w:t>of eligible expenses</w:t>
            </w:r>
            <w:r w:rsidR="00797DB6" w:rsidRPr="00725AF5">
              <w:rPr>
                <w:szCs w:val="24"/>
              </w:rPr>
              <w:t>.</w:t>
            </w:r>
          </w:p>
          <w:p w14:paraId="427EFC4E" w14:textId="77777777" w:rsidR="00797DB6" w:rsidRPr="00725AF5" w:rsidRDefault="00797DB6" w:rsidP="00797DB6">
            <w:pPr>
              <w:pStyle w:val="TableTextCharCharChar1"/>
              <w:numPr>
                <w:ilvl w:val="12"/>
                <w:numId w:val="0"/>
              </w:numPr>
              <w:rPr>
                <w:b/>
                <w:color w:val="0000FF"/>
                <w:szCs w:val="24"/>
              </w:rPr>
            </w:pPr>
          </w:p>
          <w:p w14:paraId="427EFC60" w14:textId="77777777" w:rsidR="00B90A49" w:rsidRPr="00725AF5" w:rsidRDefault="00B90A49">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725AF5" w:rsidRDefault="00797DB6">
            <w:pPr>
              <w:pStyle w:val="TableTextCharCharChar1"/>
              <w:numPr>
                <w:ilvl w:val="12"/>
                <w:numId w:val="0"/>
              </w:numPr>
              <w:rPr>
                <w:b/>
                <w:color w:val="0000FF"/>
              </w:rPr>
            </w:pPr>
            <w:r w:rsidRPr="00725AF5">
              <w:rPr>
                <w:b/>
                <w:szCs w:val="24"/>
              </w:rPr>
              <w:t>Office Visit</w:t>
            </w:r>
          </w:p>
          <w:p w14:paraId="427EFC66" w14:textId="0ED98DED" w:rsidR="00797DB6" w:rsidRPr="00725AF5" w:rsidRDefault="009D6420">
            <w:pPr>
              <w:pStyle w:val="TableTextCharCharChar1"/>
              <w:numPr>
                <w:ilvl w:val="12"/>
                <w:numId w:val="0"/>
              </w:numPr>
              <w:rPr>
                <w:b/>
                <w:color w:val="0000FF"/>
              </w:rPr>
            </w:pPr>
            <w:r>
              <w:rPr>
                <w:b/>
                <w:color w:val="0000FF"/>
              </w:rPr>
              <w:t>70%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Pr="00725AF5" w:rsidRDefault="00B90A49">
            <w:pPr>
              <w:pStyle w:val="TableTextCharCharChar1"/>
              <w:rPr>
                <w:b/>
                <w:bCs/>
                <w:color w:val="FF00FF"/>
              </w:rPr>
            </w:pPr>
          </w:p>
          <w:p w14:paraId="427EFC68" w14:textId="77777777" w:rsidR="00797DB6" w:rsidRPr="00725AF5" w:rsidRDefault="00797DB6">
            <w:pPr>
              <w:pStyle w:val="TableTextCharCharChar1"/>
              <w:numPr>
                <w:ilvl w:val="12"/>
                <w:numId w:val="0"/>
              </w:numPr>
              <w:rPr>
                <w:b/>
                <w:color w:val="0000FF"/>
              </w:rPr>
            </w:pPr>
            <w:r w:rsidRPr="00725AF5">
              <w:rPr>
                <w:b/>
                <w:szCs w:val="24"/>
              </w:rPr>
              <w:t>Home Visit</w:t>
            </w:r>
          </w:p>
          <w:p w14:paraId="427EFC6D" w14:textId="4B2671B2" w:rsidR="00797DB6" w:rsidRPr="00725AF5" w:rsidRDefault="009D6420">
            <w:pPr>
              <w:pStyle w:val="TableTextCharCharChar1"/>
              <w:numPr>
                <w:ilvl w:val="12"/>
                <w:numId w:val="0"/>
              </w:numPr>
              <w:rPr>
                <w:b/>
                <w:color w:val="0000FF"/>
              </w:rPr>
            </w:pPr>
            <w:r>
              <w:rPr>
                <w:b/>
                <w:color w:val="0000FF"/>
              </w:rPr>
              <w:t>70%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427EFC75" w14:textId="77777777" w:rsidR="00B90A49" w:rsidRPr="00725AF5" w:rsidRDefault="00B90A49" w:rsidP="009072F1">
            <w:pPr>
              <w:pStyle w:val="TableTextCharCharChar1"/>
              <w:numPr>
                <w:ilvl w:val="12"/>
                <w:numId w:val="0"/>
              </w:numPr>
              <w:rPr>
                <w:color w:val="000000"/>
              </w:rPr>
            </w:pPr>
          </w:p>
        </w:tc>
      </w:tr>
      <w:tr w:rsidR="0011557F" w:rsidRPr="00725AF5" w14:paraId="427EFCD6"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254809AA" w:rsidR="0011557F" w:rsidRPr="00725AF5" w:rsidRDefault="0011557F" w:rsidP="00AF3278">
            <w:pPr>
              <w:pStyle w:val="TableTextCharChar"/>
              <w:rPr>
                <w:b/>
                <w:bCs/>
              </w:rPr>
            </w:pPr>
            <w:bookmarkStart w:id="101" w:name="Preventive_Care"/>
            <w:r w:rsidRPr="00725AF5">
              <w:rPr>
                <w:b/>
                <w:bCs/>
              </w:rPr>
              <w:t>Preventive Care</w:t>
            </w:r>
            <w:bookmarkEnd w:id="101"/>
          </w:p>
          <w:p w14:paraId="427EFC78" w14:textId="77777777" w:rsidR="0011557F" w:rsidRPr="00725AF5" w:rsidRDefault="0011557F" w:rsidP="0062640C"/>
          <w:p w14:paraId="427EFC7A" w14:textId="5A17371C" w:rsidR="00C6725E" w:rsidRPr="00725AF5" w:rsidRDefault="00C6725E" w:rsidP="008C5D4B">
            <w:pPr>
              <w:pStyle w:val="TableText"/>
              <w:rPr>
                <w:color w:val="000000"/>
              </w:rPr>
            </w:pPr>
            <w:r w:rsidRPr="00725AF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2" w14:textId="47AA02D1" w:rsidR="00C6725E" w:rsidRPr="00725AF5" w:rsidRDefault="00C6725E" w:rsidP="00C6725E">
            <w:pPr>
              <w:pStyle w:val="TableText"/>
              <w:ind w:left="288"/>
              <w:rPr>
                <w:color w:val="000000"/>
              </w:rPr>
            </w:pPr>
            <w:r w:rsidRPr="00725AF5">
              <w:rPr>
                <w:color w:val="000000"/>
              </w:rPr>
              <w:t>such additional preventive care and screenings as provided for in comprehensive guidelines supported by the Health Resources and Services Administration.</w:t>
            </w:r>
          </w:p>
          <w:p w14:paraId="427EFC83" w14:textId="77777777" w:rsidR="00C6725E" w:rsidRPr="00725AF5" w:rsidRDefault="00C6725E" w:rsidP="00C6725E">
            <w:pPr>
              <w:pStyle w:val="TableTextCharChar"/>
              <w:rPr>
                <w:b/>
                <w:bCs/>
              </w:rPr>
            </w:pPr>
          </w:p>
          <w:p w14:paraId="6F1F95CB" w14:textId="77777777" w:rsidR="00C202FC" w:rsidRPr="00E97ED1" w:rsidRDefault="00C202FC" w:rsidP="00C202FC">
            <w:pPr>
              <w:pStyle w:val="TableTextCharChar"/>
              <w:rPr>
                <w:bCs/>
              </w:rPr>
            </w:pPr>
            <w:r w:rsidRPr="00E97ED1">
              <w:rPr>
                <w:bCs/>
              </w:rPr>
              <w:t>A baseline mammogram will be Covered for women:</w:t>
            </w:r>
          </w:p>
          <w:p w14:paraId="29C27C64" w14:textId="56618C23" w:rsidR="00C202FC" w:rsidRPr="00E97ED1" w:rsidRDefault="00C202FC" w:rsidP="00D70FDB">
            <w:pPr>
              <w:pStyle w:val="TableTextCharChar"/>
              <w:numPr>
                <w:ilvl w:val="0"/>
                <w:numId w:val="31"/>
              </w:numPr>
              <w:rPr>
                <w:bCs/>
              </w:rPr>
            </w:pPr>
            <w:r w:rsidRPr="00E97ED1">
              <w:rPr>
                <w:bCs/>
              </w:rPr>
              <w:t xml:space="preserve">between </w:t>
            </w:r>
            <w:r w:rsidRPr="00E97ED1">
              <w:rPr>
                <w:b/>
                <w:bCs/>
                <w:color w:val="0000FF"/>
              </w:rPr>
              <w:t xml:space="preserve">thirty-five </w:t>
            </w:r>
            <w:r w:rsidRPr="00E97ED1">
              <w:rPr>
                <w:bCs/>
              </w:rPr>
              <w:t>(</w:t>
            </w:r>
            <w:r w:rsidRPr="00E97ED1">
              <w:rPr>
                <w:b/>
                <w:bCs/>
                <w:color w:val="0000FF"/>
              </w:rPr>
              <w:t>35</w:t>
            </w:r>
            <w:r w:rsidRPr="00E97ED1">
              <w:rPr>
                <w:bCs/>
              </w:rPr>
              <w:t xml:space="preserve">) and </w:t>
            </w:r>
            <w:r w:rsidRPr="00E97ED1">
              <w:rPr>
                <w:b/>
                <w:bCs/>
                <w:color w:val="0000FF"/>
              </w:rPr>
              <w:t xml:space="preserve">thirty-nine </w:t>
            </w:r>
            <w:r w:rsidRPr="00E97ED1">
              <w:rPr>
                <w:bCs/>
              </w:rPr>
              <w:t>(</w:t>
            </w:r>
            <w:r w:rsidRPr="00E97ED1">
              <w:rPr>
                <w:b/>
                <w:bCs/>
                <w:color w:val="0000FF"/>
              </w:rPr>
              <w:t>39</w:t>
            </w:r>
            <w:r w:rsidRPr="00E97ED1">
              <w:rPr>
                <w:bCs/>
              </w:rPr>
              <w:t>)</w:t>
            </w:r>
          </w:p>
          <w:p w14:paraId="252AD4AF" w14:textId="2F0FE103" w:rsidR="00C202FC" w:rsidRPr="00E97ED1" w:rsidRDefault="00C202FC" w:rsidP="00D70FDB">
            <w:pPr>
              <w:pStyle w:val="TableTextCharChar"/>
              <w:numPr>
                <w:ilvl w:val="0"/>
                <w:numId w:val="31"/>
              </w:numPr>
              <w:rPr>
                <w:bCs/>
              </w:rPr>
            </w:pPr>
            <w:r w:rsidRPr="00E97ED1">
              <w:rPr>
                <w:bCs/>
              </w:rPr>
              <w:t xml:space="preserve">then every </w:t>
            </w:r>
            <w:r w:rsidRPr="00E97ED1">
              <w:rPr>
                <w:b/>
                <w:bCs/>
                <w:color w:val="0000FF"/>
              </w:rPr>
              <w:t>two</w:t>
            </w:r>
            <w:r w:rsidRPr="00E97ED1">
              <w:rPr>
                <w:bCs/>
              </w:rPr>
              <w:t xml:space="preserve"> (</w:t>
            </w:r>
            <w:r w:rsidRPr="00E97ED1">
              <w:rPr>
                <w:b/>
                <w:bCs/>
                <w:color w:val="0000FF"/>
              </w:rPr>
              <w:t>2</w:t>
            </w:r>
            <w:r w:rsidRPr="00E97ED1">
              <w:rPr>
                <w:bCs/>
              </w:rPr>
              <w:t xml:space="preserve">) years for women between </w:t>
            </w:r>
            <w:r w:rsidRPr="00E97ED1">
              <w:rPr>
                <w:b/>
                <w:bCs/>
                <w:color w:val="0000FF"/>
              </w:rPr>
              <w:t>forty</w:t>
            </w:r>
            <w:r w:rsidRPr="00E97ED1">
              <w:rPr>
                <w:bCs/>
              </w:rPr>
              <w:t xml:space="preserve"> (</w:t>
            </w:r>
            <w:r w:rsidRPr="00E97ED1">
              <w:rPr>
                <w:b/>
                <w:bCs/>
                <w:color w:val="0000FF"/>
              </w:rPr>
              <w:t>40</w:t>
            </w:r>
            <w:r w:rsidRPr="00E97ED1">
              <w:rPr>
                <w:bCs/>
              </w:rPr>
              <w:t xml:space="preserve">) and </w:t>
            </w:r>
            <w:r w:rsidRPr="00E97ED1">
              <w:rPr>
                <w:b/>
                <w:bCs/>
                <w:color w:val="0000FF"/>
              </w:rPr>
              <w:t xml:space="preserve">forty-nine </w:t>
            </w:r>
            <w:r w:rsidRPr="00E97ED1">
              <w:rPr>
                <w:bCs/>
              </w:rPr>
              <w:t>(</w:t>
            </w:r>
            <w:r w:rsidRPr="00E97ED1">
              <w:rPr>
                <w:b/>
                <w:bCs/>
                <w:color w:val="0000FF"/>
              </w:rPr>
              <w:t>49</w:t>
            </w:r>
            <w:r w:rsidRPr="00E97ED1">
              <w:rPr>
                <w:bCs/>
              </w:rPr>
              <w:t>)</w:t>
            </w:r>
          </w:p>
          <w:p w14:paraId="772DF492" w14:textId="57A77F1F" w:rsidR="00C202FC" w:rsidRPr="00E97ED1" w:rsidRDefault="00C202FC" w:rsidP="00D70FDB">
            <w:pPr>
              <w:pStyle w:val="TableTextCharChar"/>
              <w:numPr>
                <w:ilvl w:val="0"/>
                <w:numId w:val="31"/>
              </w:numPr>
              <w:rPr>
                <w:bCs/>
              </w:rPr>
            </w:pPr>
            <w:r w:rsidRPr="00E97ED1">
              <w:rPr>
                <w:bCs/>
              </w:rPr>
              <w:t xml:space="preserve">yearly after age </w:t>
            </w:r>
            <w:r w:rsidRPr="00E97ED1">
              <w:rPr>
                <w:b/>
                <w:bCs/>
                <w:color w:val="0000FF"/>
              </w:rPr>
              <w:t>fifty</w:t>
            </w:r>
            <w:r w:rsidRPr="00E97ED1">
              <w:rPr>
                <w:bCs/>
              </w:rPr>
              <w:t xml:space="preserve"> (</w:t>
            </w:r>
            <w:r w:rsidRPr="00E97ED1">
              <w:rPr>
                <w:b/>
                <w:bCs/>
                <w:color w:val="0000FF"/>
              </w:rPr>
              <w:t>50</w:t>
            </w:r>
            <w:r w:rsidRPr="00E97ED1">
              <w:rPr>
                <w:bCs/>
              </w:rPr>
              <w:t>)</w:t>
            </w:r>
          </w:p>
          <w:p w14:paraId="765E935B" w14:textId="4FC4A339" w:rsidR="00C202FC" w:rsidRPr="00E97ED1" w:rsidRDefault="00C202FC" w:rsidP="00D70FDB">
            <w:pPr>
              <w:pStyle w:val="TableTextCharChar"/>
              <w:numPr>
                <w:ilvl w:val="0"/>
                <w:numId w:val="31"/>
              </w:numPr>
              <w:rPr>
                <w:bCs/>
              </w:rPr>
            </w:pPr>
            <w:r w:rsidRPr="00E97ED1">
              <w:rPr>
                <w:bCs/>
              </w:rPr>
              <w:t>and, upon the recommendation of a Physician, a woman whose sister or mother has a prior history of breast cancer.</w:t>
            </w:r>
          </w:p>
          <w:p w14:paraId="427EFC8E" w14:textId="290D98AA" w:rsidR="00D74B28" w:rsidRPr="00C202FC" w:rsidRDefault="00D74B28" w:rsidP="00D74B28">
            <w:pPr>
              <w:pStyle w:val="TableText"/>
              <w:rPr>
                <w:b/>
                <w:bCs/>
              </w:rPr>
            </w:pPr>
          </w:p>
          <w:p w14:paraId="76F6BEDD" w14:textId="09A68A67" w:rsidR="00C9758A" w:rsidRPr="00725AF5" w:rsidRDefault="00C9758A">
            <w:pPr>
              <w:pStyle w:val="TableTextCharChar"/>
              <w:rPr>
                <w:b/>
                <w:bCs/>
              </w:rPr>
            </w:pPr>
            <w:r w:rsidRPr="00E97ED1">
              <w:rPr>
                <w:bCs/>
              </w:rPr>
              <w:t>Shingles Vaccine covered age</w:t>
            </w:r>
            <w:r w:rsidRPr="00C9758A">
              <w:rPr>
                <w:b/>
                <w:bCs/>
              </w:rPr>
              <w:t xml:space="preserve"> </w:t>
            </w:r>
            <w:r w:rsidRPr="00E97ED1">
              <w:rPr>
                <w:b/>
                <w:bCs/>
                <w:color w:val="0000FF"/>
              </w:rPr>
              <w:t>50</w:t>
            </w:r>
            <w:r w:rsidRPr="00C9758A">
              <w:rPr>
                <w:b/>
                <w:bCs/>
              </w:rPr>
              <w:t xml:space="preserve"> </w:t>
            </w:r>
            <w:r w:rsidRPr="00E97ED1">
              <w:rPr>
                <w:bCs/>
              </w:rPr>
              <w:t>and over</w:t>
            </w:r>
          </w:p>
          <w:p w14:paraId="427EFCA1" w14:textId="77777777" w:rsidR="0011557F" w:rsidRPr="00725AF5" w:rsidRDefault="0011557F" w:rsidP="00E97ED1">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725AF5" w:rsidRDefault="00C6725E" w:rsidP="00C6725E">
            <w:pPr>
              <w:pStyle w:val="TableTextCharChar"/>
              <w:numPr>
                <w:ilvl w:val="12"/>
                <w:numId w:val="0"/>
              </w:numPr>
              <w:rPr>
                <w:bCs/>
                <w:color w:val="0000FF"/>
              </w:rPr>
            </w:pPr>
            <w:r w:rsidRPr="00725AF5">
              <w:rPr>
                <w:b/>
                <w:color w:val="0000FF"/>
              </w:rPr>
              <w:t xml:space="preserve">100% </w:t>
            </w:r>
            <w:r w:rsidRPr="00725AF5">
              <w:rPr>
                <w:bCs/>
              </w:rPr>
              <w:t>of eligible expenses</w:t>
            </w:r>
            <w:r w:rsidRPr="00E97ED1">
              <w:rPr>
                <w:bCs/>
              </w:rPr>
              <w:t>.</w:t>
            </w:r>
          </w:p>
          <w:p w14:paraId="427EFCA5" w14:textId="77777777" w:rsidR="00C6725E" w:rsidRPr="00725AF5" w:rsidRDefault="00C6725E" w:rsidP="00C6725E">
            <w:pPr>
              <w:pStyle w:val="TableTextCharChar"/>
              <w:numPr>
                <w:ilvl w:val="12"/>
                <w:numId w:val="0"/>
              </w:numPr>
              <w:rPr>
                <w:b/>
                <w:color w:val="0000FF"/>
              </w:rPr>
            </w:pPr>
          </w:p>
          <w:p w14:paraId="21C49F83" w14:textId="77777777" w:rsidR="008251B0" w:rsidRDefault="008251B0" w:rsidP="00E97ED1">
            <w:pPr>
              <w:pStyle w:val="TableTextCharCharChar1"/>
              <w:numPr>
                <w:ilvl w:val="12"/>
                <w:numId w:val="0"/>
              </w:numPr>
              <w:rPr>
                <w:b/>
                <w:color w:val="0000FF"/>
              </w:rPr>
            </w:pPr>
          </w:p>
          <w:p w14:paraId="427EFCCA" w14:textId="2DB41587" w:rsidR="00697FEE" w:rsidRPr="00725AF5" w:rsidRDefault="00697FEE" w:rsidP="00E97ED1">
            <w:pPr>
              <w:pStyle w:val="TableTextCharCharChar1"/>
              <w:numPr>
                <w:ilvl w:val="12"/>
                <w:numId w:val="0"/>
              </w:numPr>
              <w:rPr>
                <w:b/>
                <w:color w:val="0000FF"/>
              </w:rPr>
            </w:pPr>
            <w:r w:rsidRPr="00E97ED1">
              <w:t>Preventive Services are covered in-network at</w:t>
            </w:r>
            <w:r w:rsidRPr="00E97ED1">
              <w:rPr>
                <w:b/>
              </w:rPr>
              <w:t xml:space="preserve"> </w:t>
            </w:r>
            <w:r w:rsidRPr="00697FEE">
              <w:rPr>
                <w:b/>
                <w:color w:val="0000FF"/>
              </w:rPr>
              <w:t>100%</w:t>
            </w:r>
            <w:r w:rsidRPr="00E97ED1">
              <w:t>, no copay, no deductible, no limits.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0D9C4E8C" w:rsidR="00761F32" w:rsidRPr="00725AF5" w:rsidRDefault="009D6420" w:rsidP="00761F32">
            <w:pPr>
              <w:pStyle w:val="TableTextCharChar"/>
              <w:numPr>
                <w:ilvl w:val="12"/>
                <w:numId w:val="0"/>
              </w:numPr>
              <w:rPr>
                <w:b/>
                <w:bCs/>
              </w:rPr>
            </w:pPr>
            <w:r>
              <w:rPr>
                <w:b/>
                <w:color w:val="0000FF"/>
              </w:rPr>
              <w:t>70%</w:t>
            </w:r>
            <w:r w:rsidR="00761F32" w:rsidRPr="00725AF5">
              <w:rPr>
                <w:b/>
                <w:color w:val="0000FF"/>
              </w:rPr>
              <w:t xml:space="preserve"> </w:t>
            </w:r>
            <w:r w:rsidR="00761F32" w:rsidRPr="00725AF5">
              <w:rPr>
                <w:bCs/>
              </w:rPr>
              <w:t>of eligible expenses</w:t>
            </w:r>
            <w:r w:rsidR="00761F32" w:rsidRPr="00725AF5">
              <w:rPr>
                <w:bCs/>
                <w:color w:val="0000FF"/>
              </w:rPr>
              <w:t xml:space="preserve"> </w:t>
            </w:r>
            <w:r w:rsidR="00761F32" w:rsidRPr="00725AF5">
              <w:rPr>
                <w:bCs/>
              </w:rPr>
              <w:t>after satisfying</w:t>
            </w:r>
            <w:r w:rsidR="008C60AD" w:rsidRPr="00725AF5">
              <w:rPr>
                <w:bCs/>
              </w:rPr>
              <w:t xml:space="preserve"> the</w:t>
            </w:r>
            <w:r w:rsidR="00761F32" w:rsidRPr="00725AF5">
              <w:rPr>
                <w:b/>
                <w:color w:val="0000FF"/>
              </w:rPr>
              <w:t xml:space="preserve"> </w:t>
            </w:r>
            <w:r w:rsidR="00761F32" w:rsidRPr="00725AF5">
              <w:t>deductible.</w:t>
            </w:r>
          </w:p>
          <w:p w14:paraId="788B75F4" w14:textId="77777777" w:rsidR="00761F32" w:rsidRPr="00725AF5" w:rsidRDefault="00761F32" w:rsidP="00761F32">
            <w:pPr>
              <w:pStyle w:val="TableTextCharChar"/>
              <w:rPr>
                <w:b/>
                <w:bCs/>
              </w:rPr>
            </w:pPr>
          </w:p>
          <w:p w14:paraId="193907F5" w14:textId="77777777" w:rsidR="00761F32" w:rsidRPr="00725AF5" w:rsidRDefault="00761F32" w:rsidP="00761F32">
            <w:pPr>
              <w:pStyle w:val="TableTextCharChar"/>
              <w:rPr>
                <w:b/>
                <w:bCs/>
                <w:color w:val="FF00FF"/>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725AF5" w:rsidRDefault="00B90A49" w:rsidP="00373C48">
            <w:pPr>
              <w:pStyle w:val="TableTextCharCharChar1"/>
              <w:numPr>
                <w:ilvl w:val="12"/>
                <w:numId w:val="0"/>
              </w:numPr>
              <w:rPr>
                <w:b/>
              </w:rPr>
            </w:pPr>
            <w:bookmarkStart w:id="102" w:name="Physician_Fees_for_Surgical_and_Medical"/>
            <w:r w:rsidRPr="00725AF5">
              <w:rPr>
                <w:b/>
              </w:rPr>
              <w:t>Physician Fees for Surgical and Medical Services</w:t>
            </w:r>
            <w:bookmarkEnd w:id="102"/>
          </w:p>
          <w:p w14:paraId="427EFCD8" w14:textId="77777777" w:rsidR="00B90A49" w:rsidRPr="00725AF5" w:rsidRDefault="00B90A49" w:rsidP="00373C48">
            <w:pPr>
              <w:pStyle w:val="TableTextCharCharChar1"/>
              <w:numPr>
                <w:ilvl w:val="12"/>
                <w:numId w:val="0"/>
              </w:numPr>
              <w:rPr>
                <w:b/>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75E4CD7B" w:rsidR="00DD582E" w:rsidRPr="00725AF5" w:rsidRDefault="003C3DFE" w:rsidP="00DD582E">
            <w:pPr>
              <w:pStyle w:val="TableTextCharCharChar1"/>
              <w:numPr>
                <w:ilvl w:val="12"/>
                <w:numId w:val="0"/>
              </w:numPr>
              <w:rPr>
                <w:b/>
                <w:bCs/>
                <w:snapToGrid w:val="0"/>
                <w:color w:val="FF00FF"/>
                <w:szCs w:val="24"/>
              </w:rPr>
            </w:pPr>
            <w:r>
              <w:rPr>
                <w:b/>
                <w:color w:val="0000FF"/>
                <w:szCs w:val="24"/>
              </w:rPr>
              <w:t>100%</w:t>
            </w:r>
            <w:r w:rsidR="00DD582E" w:rsidRPr="00725AF5">
              <w:rPr>
                <w:b/>
                <w:szCs w:val="24"/>
              </w:rPr>
              <w:t xml:space="preserve"> </w:t>
            </w:r>
            <w:r w:rsidR="00DD582E" w:rsidRPr="00725AF5">
              <w:rPr>
                <w:szCs w:val="24"/>
              </w:rPr>
              <w:t>of eligible expenses</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65ABD959" w:rsidR="00DD582E" w:rsidRPr="00725AF5" w:rsidRDefault="009D6420" w:rsidP="00DD582E">
            <w:pPr>
              <w:pStyle w:val="TableTextCharCharChar1"/>
              <w:numPr>
                <w:ilvl w:val="12"/>
                <w:numId w:val="0"/>
              </w:numPr>
              <w:rPr>
                <w:b/>
                <w:bCs/>
                <w:snapToGrid w:val="0"/>
                <w:color w:val="FF00FF"/>
                <w:szCs w:val="24"/>
              </w:rPr>
            </w:pPr>
            <w:r>
              <w:rPr>
                <w:b/>
                <w:color w:val="0000FF"/>
                <w:szCs w:val="24"/>
              </w:rPr>
              <w:t>70%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A" w14:textId="77777777" w:rsidR="00B90A49" w:rsidRPr="00725AF5" w:rsidRDefault="00B90A49">
            <w:pPr>
              <w:pStyle w:val="TableTextCharCharChar1"/>
              <w:numPr>
                <w:ilvl w:val="12"/>
                <w:numId w:val="0"/>
              </w:numPr>
              <w:rPr>
                <w:color w:val="FF0000"/>
              </w:rPr>
            </w:pPr>
          </w:p>
        </w:tc>
      </w:tr>
      <w:tr w:rsidR="005D077E" w:rsidRPr="00725AF5" w14:paraId="52542459"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3" w:name="Virtual_Visit"/>
            <w:r w:rsidRPr="00725AF5">
              <w:rPr>
                <w:b/>
                <w:szCs w:val="24"/>
              </w:rPr>
              <w:t>Virtual Visit</w:t>
            </w:r>
            <w:bookmarkEnd w:id="103"/>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06421F6A"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by virtual provider clinics that use online technology and live audio/video capabilities.</w:t>
            </w:r>
            <w:r w:rsidRPr="00725AF5">
              <w:t xml:space="preserve">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w:t>
            </w:r>
            <w:r w:rsidRPr="00E97ED1">
              <w:rPr>
                <w:b/>
                <w:color w:val="0000FF"/>
                <w:sz w:val="24"/>
                <w:szCs w:val="24"/>
              </w:rPr>
              <w:t xml:space="preserve">24 </w:t>
            </w:r>
            <w:r w:rsidRPr="00725AF5">
              <w:rPr>
                <w:sz w:val="24"/>
                <w:szCs w:val="24"/>
              </w:rPr>
              <w:t xml:space="preserve">hours a day, </w:t>
            </w:r>
            <w:r w:rsidRPr="00E97ED1">
              <w:rPr>
                <w:b/>
                <w:color w:val="0000FF"/>
                <w:sz w:val="24"/>
                <w:szCs w:val="24"/>
              </w:rPr>
              <w:t>7</w:t>
            </w:r>
            <w:r w:rsidRPr="00725AF5">
              <w:rPr>
                <w:sz w:val="24"/>
                <w:szCs w:val="24"/>
              </w:rPr>
              <w:t xml:space="preserve"> days a week. </w:t>
            </w:r>
          </w:p>
          <w:p w14:paraId="4A267D17" w14:textId="77777777" w:rsidR="00B024A4" w:rsidRPr="00725AF5" w:rsidRDefault="00B024A4" w:rsidP="00B024A4">
            <w:pPr>
              <w:rPr>
                <w:sz w:val="24"/>
                <w:szCs w:val="24"/>
              </w:rPr>
            </w:pPr>
          </w:p>
          <w:p w14:paraId="5C7ED374" w14:textId="06344643" w:rsidR="005D077E" w:rsidRPr="00725AF5"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03F659F0" w:rsidR="005D077E" w:rsidRPr="001B3BD4" w:rsidRDefault="001B3BD4">
            <w:pPr>
              <w:pStyle w:val="TableTextCharCharChar1"/>
              <w:numPr>
                <w:ilvl w:val="12"/>
                <w:numId w:val="0"/>
              </w:numPr>
              <w:spacing w:line="276" w:lineRule="auto"/>
              <w:rPr>
                <w:szCs w:val="24"/>
              </w:rPr>
            </w:pPr>
            <w:r>
              <w:rPr>
                <w:b/>
                <w:color w:val="0000FF"/>
                <w:szCs w:val="24"/>
              </w:rPr>
              <w:t>$</w:t>
            </w:r>
            <w:r w:rsidR="008C7E70">
              <w:rPr>
                <w:b/>
                <w:color w:val="0000FF"/>
                <w:szCs w:val="24"/>
              </w:rPr>
              <w:t>10</w:t>
            </w:r>
            <w:r w:rsidR="008C7E70" w:rsidRPr="00725AF5">
              <w:rPr>
                <w:szCs w:val="24"/>
              </w:rPr>
              <w:t xml:space="preserve"> </w:t>
            </w:r>
            <w:r w:rsidR="005D077E" w:rsidRPr="00725AF5">
              <w:rPr>
                <w:szCs w:val="24"/>
              </w:rPr>
              <w:t xml:space="preserve">copay per visit then </w:t>
            </w:r>
            <w:r w:rsidR="005D077E" w:rsidRPr="00725AF5">
              <w:rPr>
                <w:b/>
                <w:color w:val="0000FF"/>
                <w:szCs w:val="24"/>
              </w:rPr>
              <w:t xml:space="preserve">100% </w:t>
            </w:r>
            <w:r w:rsidR="005D077E" w:rsidRPr="00725AF5">
              <w:rPr>
                <w:bCs/>
                <w:szCs w:val="24"/>
              </w:rPr>
              <w:t xml:space="preserve">of eligible </w:t>
            </w:r>
            <w:r w:rsidR="005D077E" w:rsidRPr="001B3BD4">
              <w:rPr>
                <w:bCs/>
                <w:szCs w:val="24"/>
              </w:rPr>
              <w:t>expenses.</w:t>
            </w:r>
          </w:p>
          <w:p w14:paraId="0148985C" w14:textId="77777777" w:rsidR="005D077E" w:rsidRPr="00725AF5" w:rsidRDefault="005D077E">
            <w:pPr>
              <w:pStyle w:val="TableTextCharCharChar1"/>
              <w:numPr>
                <w:ilvl w:val="12"/>
                <w:numId w:val="0"/>
              </w:numPr>
              <w:spacing w:line="276" w:lineRule="auto"/>
              <w:jc w:val="center"/>
              <w:rPr>
                <w:rStyle w:val="wdColorPinkBoldItalic"/>
                <w:szCs w:val="24"/>
              </w:rPr>
            </w:pPr>
          </w:p>
          <w:p w14:paraId="0882F3D8" w14:textId="77777777" w:rsidR="005D077E" w:rsidRPr="00725AF5" w:rsidRDefault="005D077E" w:rsidP="00E97ED1">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D5FE3FA" w14:textId="7638B8D2" w:rsidR="005D077E" w:rsidRPr="00725AF5" w:rsidRDefault="005D077E" w:rsidP="00E97ED1">
            <w:pPr>
              <w:pStyle w:val="TableTextCharChar"/>
              <w:numPr>
                <w:ilvl w:val="12"/>
                <w:numId w:val="0"/>
              </w:numPr>
              <w:spacing w:line="276" w:lineRule="auto"/>
              <w:rPr>
                <w:color w:val="0000FF"/>
                <w:szCs w:val="24"/>
              </w:rPr>
            </w:pPr>
            <w:r w:rsidRPr="00725AF5">
              <w:rPr>
                <w:bCs/>
                <w:szCs w:val="24"/>
              </w:rPr>
              <w:t xml:space="preserve">Not Covered </w:t>
            </w: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58608F" w:rsidRPr="00725AF5" w14:paraId="427EFD67" w14:textId="77777777" w:rsidTr="00AE6789">
        <w:tc>
          <w:tcPr>
            <w:tcW w:w="3060" w:type="dxa"/>
            <w:tcBorders>
              <w:top w:val="single" w:sz="6" w:space="0" w:color="auto"/>
              <w:left w:val="single" w:sz="6" w:space="0" w:color="auto"/>
              <w:bottom w:val="single" w:sz="6" w:space="0" w:color="auto"/>
              <w:right w:val="single" w:sz="6" w:space="0" w:color="auto"/>
            </w:tcBorders>
            <w:shd w:val="pct5" w:color="auto" w:fill="FFFFFF"/>
          </w:tcPr>
          <w:p w14:paraId="68F6BD0F" w14:textId="77777777" w:rsidR="0058608F" w:rsidRPr="004739AE" w:rsidRDefault="0058608F" w:rsidP="00547C6E">
            <w:pPr>
              <w:rPr>
                <w:b/>
                <w:sz w:val="24"/>
                <w:szCs w:val="24"/>
              </w:rPr>
            </w:pPr>
            <w:bookmarkStart w:id="104" w:name="Vision_Care"/>
            <w:r>
              <w:rPr>
                <w:b/>
                <w:sz w:val="24"/>
                <w:szCs w:val="24"/>
              </w:rPr>
              <w:t xml:space="preserve">Routine </w:t>
            </w:r>
            <w:r w:rsidRPr="004739AE">
              <w:rPr>
                <w:b/>
                <w:sz w:val="24"/>
                <w:szCs w:val="24"/>
              </w:rPr>
              <w:t>Vision Care</w:t>
            </w:r>
          </w:p>
          <w:p w14:paraId="5CBFD4B8" w14:textId="77777777" w:rsidR="0058608F" w:rsidRPr="004739AE" w:rsidRDefault="0058608F" w:rsidP="00547C6E">
            <w:pPr>
              <w:rPr>
                <w:sz w:val="24"/>
                <w:szCs w:val="24"/>
              </w:rPr>
            </w:pPr>
          </w:p>
          <w:p w14:paraId="465082BE" w14:textId="77777777" w:rsidR="0058608F" w:rsidRPr="004739AE" w:rsidRDefault="0058608F" w:rsidP="00547C6E">
            <w:pPr>
              <w:pStyle w:val="TableTextCharCharChar1"/>
              <w:numPr>
                <w:ilvl w:val="12"/>
                <w:numId w:val="0"/>
              </w:numPr>
              <w:rPr>
                <w:color w:val="FF00FF"/>
                <w:szCs w:val="24"/>
              </w:rPr>
            </w:pPr>
          </w:p>
          <w:p w14:paraId="19B47C15" w14:textId="77777777" w:rsidR="0058608F" w:rsidRPr="00E81068" w:rsidRDefault="0058608F" w:rsidP="00547C6E">
            <w:pPr>
              <w:numPr>
                <w:ilvl w:val="12"/>
                <w:numId w:val="0"/>
              </w:numPr>
              <w:rPr>
                <w:color w:val="000000"/>
                <w:sz w:val="24"/>
                <w:szCs w:val="24"/>
              </w:rPr>
            </w:pPr>
            <w:r w:rsidRPr="00E81068">
              <w:rPr>
                <w:color w:val="000000"/>
                <w:sz w:val="24"/>
                <w:szCs w:val="24"/>
              </w:rPr>
              <w:t>The Plan pays Benefits for:</w:t>
            </w:r>
          </w:p>
          <w:p w14:paraId="3C08E8ED" w14:textId="77777777" w:rsidR="0058608F" w:rsidRPr="00E81068" w:rsidRDefault="0058608F" w:rsidP="00547C6E">
            <w:pPr>
              <w:numPr>
                <w:ilvl w:val="12"/>
                <w:numId w:val="0"/>
              </w:numPr>
              <w:ind w:left="288" w:hanging="288"/>
              <w:rPr>
                <w:color w:val="000000"/>
                <w:sz w:val="24"/>
                <w:szCs w:val="24"/>
              </w:rPr>
            </w:pPr>
            <w:r w:rsidRPr="00E81068">
              <w:rPr>
                <w:sz w:val="24"/>
              </w:rPr>
              <w:sym w:font="Symbol" w:char="F0B7"/>
            </w:r>
            <w:r w:rsidRPr="00E81068">
              <w:rPr>
                <w:sz w:val="24"/>
              </w:rPr>
              <w:t xml:space="preserve">   </w:t>
            </w:r>
            <w:r w:rsidRPr="00E81068">
              <w:rPr>
                <w:color w:val="000000"/>
                <w:sz w:val="24"/>
                <w:szCs w:val="24"/>
              </w:rPr>
              <w:t xml:space="preserve">vision screenings, which could be performed as part of an annual physical examination in a provider's office (vision screenings do not include refractive examinations to detect vision impairment) </w:t>
            </w:r>
          </w:p>
          <w:bookmarkEnd w:id="104"/>
          <w:p w14:paraId="427EFD4B" w14:textId="362B71EA" w:rsidR="0058608F" w:rsidRPr="00725AF5" w:rsidRDefault="0058608F" w:rsidP="00131C5B">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D7A2155" w14:textId="268E6D08" w:rsidR="0058608F" w:rsidRPr="004739AE" w:rsidRDefault="0058608F" w:rsidP="00547C6E">
            <w:pPr>
              <w:pStyle w:val="TableTextCharCharChar1"/>
              <w:numPr>
                <w:ilvl w:val="12"/>
                <w:numId w:val="0"/>
              </w:numPr>
              <w:rPr>
                <w:b/>
                <w:color w:val="0000FF"/>
                <w:szCs w:val="24"/>
              </w:rPr>
            </w:pPr>
            <w:r>
              <w:rPr>
                <w:b/>
                <w:color w:val="0000FF"/>
                <w:szCs w:val="24"/>
              </w:rPr>
              <w:t>$</w:t>
            </w:r>
            <w:r w:rsidR="00C60E8F">
              <w:rPr>
                <w:b/>
                <w:color w:val="0000FF"/>
                <w:szCs w:val="24"/>
              </w:rPr>
              <w:t>10/ $</w:t>
            </w:r>
            <w:r>
              <w:rPr>
                <w:b/>
                <w:color w:val="0000FF"/>
                <w:szCs w:val="24"/>
              </w:rPr>
              <w:t xml:space="preserve">30 </w:t>
            </w:r>
            <w:r w:rsidRPr="004739AE">
              <w:rPr>
                <w:szCs w:val="24"/>
              </w:rPr>
              <w:t xml:space="preserve">copay per visit then </w:t>
            </w:r>
            <w:r w:rsidRPr="004739AE">
              <w:rPr>
                <w:b/>
                <w:color w:val="0000FF"/>
                <w:szCs w:val="24"/>
              </w:rPr>
              <w:t xml:space="preserve">100% </w:t>
            </w:r>
            <w:r w:rsidRPr="004739AE">
              <w:rPr>
                <w:bCs/>
                <w:szCs w:val="24"/>
              </w:rPr>
              <w:t>of eligible expenses</w:t>
            </w:r>
            <w:r w:rsidRPr="004739AE">
              <w:rPr>
                <w:bCs/>
                <w:color w:val="0000FF"/>
                <w:szCs w:val="24"/>
              </w:rPr>
              <w:t xml:space="preserve">. </w:t>
            </w:r>
          </w:p>
          <w:p w14:paraId="515DA3E7" w14:textId="77777777" w:rsidR="0058608F" w:rsidRDefault="0058608F" w:rsidP="00547C6E">
            <w:pPr>
              <w:pStyle w:val="TableTextCharCharChar1"/>
              <w:numPr>
                <w:ilvl w:val="12"/>
                <w:numId w:val="0"/>
              </w:numPr>
              <w:rPr>
                <w:b/>
              </w:rPr>
            </w:pPr>
          </w:p>
          <w:p w14:paraId="1065AFA9" w14:textId="77777777" w:rsidR="0058608F" w:rsidRDefault="0058608F" w:rsidP="00547C6E">
            <w:pPr>
              <w:pStyle w:val="TableTextCharCharChar1"/>
              <w:numPr>
                <w:ilvl w:val="12"/>
                <w:numId w:val="0"/>
              </w:numPr>
              <w:rPr>
                <w:b/>
              </w:rPr>
            </w:pPr>
          </w:p>
          <w:p w14:paraId="427EFD5D" w14:textId="7A513751" w:rsidR="0058608F" w:rsidRPr="00725AF5" w:rsidRDefault="0058608F" w:rsidP="00C0569D">
            <w:pPr>
              <w:pStyle w:val="TableTextCharCharChar1"/>
              <w:numPr>
                <w:ilvl w:val="12"/>
                <w:numId w:val="0"/>
              </w:numPr>
              <w:rPr>
                <w:b/>
                <w:color w:val="000000"/>
              </w:rPr>
            </w:pPr>
            <w:r w:rsidRPr="004739AE">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22AF7D2" w14:textId="62D24AA1" w:rsidR="0058608F" w:rsidRPr="004739AE" w:rsidRDefault="0058608F" w:rsidP="00547C6E">
            <w:pPr>
              <w:pStyle w:val="TableTextCharCharChar1"/>
              <w:numPr>
                <w:ilvl w:val="12"/>
                <w:numId w:val="0"/>
              </w:numPr>
              <w:rPr>
                <w:bCs/>
              </w:rPr>
            </w:pPr>
            <w:r>
              <w:rPr>
                <w:b/>
                <w:color w:val="0000FF"/>
              </w:rPr>
              <w:t>70%</w:t>
            </w:r>
            <w:r w:rsidRPr="004739AE">
              <w:rPr>
                <w:b/>
                <w:color w:val="0000FF"/>
              </w:rPr>
              <w:t xml:space="preserve"> </w:t>
            </w:r>
            <w:r w:rsidRPr="004739AE">
              <w:rPr>
                <w:bCs/>
              </w:rPr>
              <w:t xml:space="preserve">of eligible expenses after satisfying the </w:t>
            </w:r>
            <w:r w:rsidRPr="004739AE">
              <w:t>deductible.</w:t>
            </w:r>
          </w:p>
          <w:p w14:paraId="25722183" w14:textId="77777777" w:rsidR="0058608F" w:rsidRDefault="0058608F" w:rsidP="00547C6E">
            <w:pPr>
              <w:pStyle w:val="TableTextCharCharChar1"/>
              <w:numPr>
                <w:ilvl w:val="12"/>
                <w:numId w:val="0"/>
              </w:numPr>
              <w:rPr>
                <w:b/>
              </w:rPr>
            </w:pPr>
          </w:p>
          <w:p w14:paraId="267C597C" w14:textId="77777777" w:rsidR="0058608F" w:rsidRDefault="0058608F" w:rsidP="00547C6E">
            <w:pPr>
              <w:pStyle w:val="TableTextCharCharChar1"/>
              <w:numPr>
                <w:ilvl w:val="12"/>
                <w:numId w:val="0"/>
              </w:numPr>
              <w:rPr>
                <w:b/>
              </w:rPr>
            </w:pPr>
          </w:p>
          <w:p w14:paraId="427EFD66" w14:textId="18C41D0F" w:rsidR="0058608F" w:rsidRPr="00725AF5" w:rsidRDefault="0058608F">
            <w:pPr>
              <w:pStyle w:val="TableTextCharCharChar1"/>
              <w:numPr>
                <w:ilvl w:val="12"/>
                <w:numId w:val="0"/>
              </w:numPr>
            </w:pPr>
            <w:r w:rsidRPr="004739AE">
              <w:t xml:space="preserve"> </w:t>
            </w: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r w:rsidRPr="00725AF5">
        <w:t>&lt;!--ID=CSR--&gt;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BF5293" w14:textId="6AEA73EB" w:rsidR="009652ED" w:rsidRPr="009652ED" w:rsidRDefault="009652ED" w:rsidP="009652ED">
            <w:pPr>
              <w:pStyle w:val="TableTextCharCharChar1"/>
              <w:jc w:val="center"/>
              <w:rPr>
                <w:b/>
                <w:bCs/>
                <w:color w:val="FF0000"/>
              </w:rPr>
            </w:pPr>
            <w:r w:rsidRPr="009652ED">
              <w:rPr>
                <w:b/>
                <w:bCs/>
                <w:color w:val="FF0000"/>
              </w:rPr>
              <w:t xml:space="preserve">CUSTOM NETWORK PLAN – </w:t>
            </w:r>
          </w:p>
          <w:p w14:paraId="1ADB67FE" w14:textId="77777777" w:rsidR="005B51AE" w:rsidRPr="005B51AE" w:rsidRDefault="009652ED" w:rsidP="005B51AE">
            <w:pPr>
              <w:pStyle w:val="TableTextCharCharChar1"/>
              <w:jc w:val="center"/>
              <w:rPr>
                <w:b/>
                <w:bCs/>
                <w:color w:val="FF0000"/>
              </w:rPr>
            </w:pPr>
            <w:r w:rsidRPr="009652ED">
              <w:rPr>
                <w:b/>
                <w:bCs/>
                <w:color w:val="FF0000"/>
              </w:rPr>
              <w:t>ST LOUIS</w:t>
            </w:r>
            <w:r w:rsidR="008C743B" w:rsidRPr="00725AF5">
              <w:rPr>
                <w:b/>
                <w:bCs/>
                <w:color w:val="FF0000"/>
              </w:rPr>
              <w:t xml:space="preserve"> </w:t>
            </w:r>
            <w:r w:rsidR="005B51AE" w:rsidRPr="005B51AE">
              <w:rPr>
                <w:b/>
                <w:bCs/>
                <w:color w:val="FF0000"/>
              </w:rPr>
              <w:t>ALWAYS CHECK TO MAKE SURE THE PROVIDER IS PARTICIPATING IN THE UNIVERSITY’S CUSTOM NETWORK</w:t>
            </w:r>
          </w:p>
          <w:p w14:paraId="427EFDBB" w14:textId="6E31490C" w:rsidR="00154B9C" w:rsidRPr="00725AF5" w:rsidRDefault="005B51AE" w:rsidP="005B51AE">
            <w:pPr>
              <w:pStyle w:val="TableTextCharCharChar1"/>
              <w:jc w:val="center"/>
              <w:rPr>
                <w:b/>
                <w:bCs/>
                <w:color w:val="FF0000"/>
              </w:rPr>
            </w:pPr>
            <w:r w:rsidRPr="005B51AE">
              <w:rPr>
                <w:b/>
                <w:bCs/>
                <w:color w:val="FF0000"/>
              </w:rPr>
              <w:t>NETWORK</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B777C4A" w14:textId="3F6DDDE8" w:rsidR="009652ED" w:rsidRPr="009652ED" w:rsidRDefault="009652ED" w:rsidP="009652ED">
            <w:pPr>
              <w:pStyle w:val="TableTextCharCharChar1"/>
              <w:jc w:val="center"/>
              <w:rPr>
                <w:b/>
                <w:bCs/>
                <w:color w:val="FF0000"/>
              </w:rPr>
            </w:pPr>
            <w:r w:rsidRPr="009652ED">
              <w:rPr>
                <w:b/>
                <w:bCs/>
                <w:color w:val="FF0000"/>
              </w:rPr>
              <w:t xml:space="preserve">CUSTOM NETWORK PLAN – </w:t>
            </w:r>
          </w:p>
          <w:p w14:paraId="1D1B4DCE" w14:textId="77777777" w:rsidR="005B51AE" w:rsidRPr="005B51AE" w:rsidRDefault="009652ED" w:rsidP="005B51AE">
            <w:pPr>
              <w:pStyle w:val="TableTextCharCharChar1"/>
              <w:jc w:val="center"/>
              <w:rPr>
                <w:b/>
                <w:bCs/>
                <w:color w:val="FF0000"/>
              </w:rPr>
            </w:pPr>
            <w:r w:rsidRPr="009652ED">
              <w:rPr>
                <w:b/>
                <w:bCs/>
                <w:color w:val="FF0000"/>
              </w:rPr>
              <w:t>ST LOUIS</w:t>
            </w:r>
            <w:r w:rsidR="008C743B" w:rsidRPr="00725AF5">
              <w:rPr>
                <w:b/>
                <w:bCs/>
                <w:color w:val="FF0000"/>
              </w:rPr>
              <w:t xml:space="preserve"> </w:t>
            </w:r>
            <w:r w:rsidR="005B51AE" w:rsidRPr="005B51AE">
              <w:rPr>
                <w:b/>
                <w:bCs/>
                <w:color w:val="FF0000"/>
              </w:rPr>
              <w:t>ALWAYS CHECK TO MAKE SURE THE PROVIDER IS PARTICIPATING IN THE UNIVERSITY’S CUSTOM NETWORK</w:t>
            </w:r>
          </w:p>
          <w:p w14:paraId="427EFDBD" w14:textId="3B8492F4" w:rsidR="00154B9C" w:rsidRPr="00725AF5" w:rsidRDefault="005B51AE" w:rsidP="005B51AE">
            <w:pPr>
              <w:pStyle w:val="TableTextCharCharChar1"/>
              <w:jc w:val="center"/>
              <w:rPr>
                <w:b/>
                <w:bCs/>
                <w:color w:val="FF0000"/>
              </w:rPr>
            </w:pPr>
            <w:r w:rsidRPr="005B51AE">
              <w:rPr>
                <w:b/>
                <w:bCs/>
                <w:color w:val="FF0000"/>
              </w:rPr>
              <w:t>NETWORK</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DC4"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5" w:name="Assistant_Surgeon"/>
            <w:r w:rsidRPr="00725AF5">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0A7030CE" w:rsidR="00154B9C" w:rsidRPr="00725AF5" w:rsidRDefault="003C3DFE">
            <w:pPr>
              <w:pStyle w:val="TableTextCharCharChar1"/>
              <w:rPr>
                <w:color w:val="FF0000"/>
              </w:rPr>
            </w:pPr>
            <w:r>
              <w:rPr>
                <w:b/>
                <w:color w:val="0000FF"/>
              </w:rPr>
              <w:t>100%</w:t>
            </w:r>
            <w:r w:rsidR="00154B9C" w:rsidRPr="00725AF5">
              <w:rPr>
                <w:b/>
                <w:color w:val="FF0000"/>
              </w:rPr>
              <w:t xml:space="preserve"> </w:t>
            </w:r>
            <w:r w:rsidR="00154B9C" w:rsidRPr="00725AF5">
              <w:rPr>
                <w:color w:val="FF0000"/>
              </w:rPr>
              <w:t>of eligible expenses.</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0D0CFCFF" w:rsidR="00154B9C" w:rsidRPr="00725AF5" w:rsidRDefault="009D6420">
            <w:pPr>
              <w:pStyle w:val="TableTextCharCharChar1"/>
              <w:numPr>
                <w:ilvl w:val="12"/>
                <w:numId w:val="0"/>
              </w:numPr>
              <w:rPr>
                <w:b/>
                <w:bCs/>
                <w:color w:val="0000FF"/>
              </w:rPr>
            </w:pPr>
            <w:r>
              <w:rPr>
                <w:b/>
                <w:color w:val="0000FF"/>
              </w:rPr>
              <w:t>70%</w:t>
            </w:r>
            <w:r w:rsidR="00154B9C" w:rsidRPr="00725AF5">
              <w:rPr>
                <w:color w:val="FF0000"/>
              </w:rPr>
              <w:t xml:space="preserve"> 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tc>
      </w:tr>
      <w:tr w:rsidR="00154B9C" w:rsidRPr="00725AF5" w14:paraId="427EFDDE"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6" w:name="Cochlear_Implants"/>
            <w:r w:rsidRPr="00725AF5">
              <w:rPr>
                <w:b/>
                <w:color w:val="FF0000"/>
              </w:rPr>
              <w:t>Cochlear Implants</w:t>
            </w:r>
            <w:bookmarkEnd w:id="106"/>
          </w:p>
          <w:p w14:paraId="427EFDC6" w14:textId="77777777" w:rsidR="00B9011A" w:rsidRPr="00725AF5" w:rsidRDefault="00B9011A">
            <w:pPr>
              <w:pStyle w:val="TableTextCharCharChar1"/>
              <w:numPr>
                <w:ilvl w:val="12"/>
                <w:numId w:val="0"/>
              </w:numPr>
              <w:rPr>
                <w:b/>
                <w:color w:val="FF0000"/>
              </w:rPr>
            </w:pPr>
          </w:p>
          <w:p w14:paraId="427EFDC7" w14:textId="63E90F73" w:rsidR="00B9011A" w:rsidRPr="00725AF5"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CA"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CB"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CC"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CD"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2" w14:textId="165F186E" w:rsidR="00154B9C" w:rsidRPr="00725AF5" w:rsidRDefault="00B9011A" w:rsidP="00B9011A">
            <w:pPr>
              <w:pStyle w:val="TableTextCharCharChar1"/>
              <w:rPr>
                <w:b/>
                <w:bCs/>
                <w:color w:val="0000FF"/>
              </w:rPr>
            </w:pPr>
            <w:r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D5"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D6"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D7"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D8"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8D6706F" w14:textId="7E803283" w:rsidR="00154B9C" w:rsidRDefault="00154B9C" w:rsidP="00B9011A">
            <w:pPr>
              <w:pStyle w:val="TableTextCharCharChar1"/>
              <w:numPr>
                <w:ilvl w:val="12"/>
                <w:numId w:val="0"/>
              </w:numPr>
              <w:rPr>
                <w:b/>
                <w:bCs/>
                <w:color w:val="FF0000"/>
              </w:rPr>
            </w:pPr>
          </w:p>
          <w:p w14:paraId="65A42C9C" w14:textId="77777777" w:rsidR="00DE0237" w:rsidRDefault="00DE0237" w:rsidP="00B9011A">
            <w:pPr>
              <w:pStyle w:val="TableTextCharCharChar1"/>
              <w:numPr>
                <w:ilvl w:val="12"/>
                <w:numId w:val="0"/>
              </w:numPr>
              <w:rPr>
                <w:b/>
                <w:bCs/>
                <w:color w:val="FF0000"/>
              </w:rPr>
            </w:pPr>
          </w:p>
          <w:p w14:paraId="7FF5A01C" w14:textId="77777777" w:rsidR="00DE0237" w:rsidRPr="00DE0237" w:rsidRDefault="00DE0237" w:rsidP="00DE0237">
            <w:pPr>
              <w:pStyle w:val="TableTextCharCharChar1"/>
              <w:rPr>
                <w:b/>
                <w:bCs/>
                <w:color w:val="FF0000"/>
              </w:rPr>
            </w:pPr>
            <w:r w:rsidRPr="00DE0237">
              <w:rPr>
                <w:b/>
                <w:bCs/>
                <w:color w:val="FF0000"/>
              </w:rPr>
              <w:t>Prior Authorization Required</w:t>
            </w:r>
          </w:p>
          <w:p w14:paraId="0D0C3BF9" w14:textId="663004AC" w:rsidR="00DE0237" w:rsidRPr="00E97ED1" w:rsidRDefault="00DE0237" w:rsidP="00DE0237">
            <w:pPr>
              <w:pStyle w:val="TableTextCharCharChar1"/>
              <w:rPr>
                <w:bCs/>
                <w:color w:val="FF0000"/>
              </w:rPr>
            </w:pPr>
            <w:r w:rsidRPr="00E97ED1">
              <w:rPr>
                <w:bCs/>
                <w:color w:val="FF0000"/>
              </w:rPr>
              <w:t>Please remember that you must obtain prior authorization</w:t>
            </w:r>
            <w:r>
              <w:rPr>
                <w:bCs/>
                <w:color w:val="FF0000"/>
              </w:rPr>
              <w:t>.</w:t>
            </w:r>
            <w:r w:rsidRPr="00E97ED1">
              <w:rPr>
                <w:bCs/>
                <w:color w:val="FF0000"/>
              </w:rPr>
              <w:t xml:space="preserve"> </w:t>
            </w:r>
          </w:p>
          <w:p w14:paraId="29658538" w14:textId="77777777" w:rsidR="00DE0237" w:rsidRPr="00E97ED1" w:rsidRDefault="00DE0237" w:rsidP="00DE0237">
            <w:pPr>
              <w:pStyle w:val="TableTextCharCharChar1"/>
              <w:rPr>
                <w:bCs/>
                <w:color w:val="FF0000"/>
              </w:rPr>
            </w:pPr>
          </w:p>
          <w:p w14:paraId="36B46CF1" w14:textId="2A135A86" w:rsidR="00DE0237" w:rsidRPr="00E97ED1" w:rsidRDefault="00DE0237" w:rsidP="00DE0237">
            <w:pPr>
              <w:pStyle w:val="TableTextCharCharChar1"/>
              <w:rPr>
                <w:bCs/>
                <w:color w:val="FF0000"/>
              </w:rPr>
            </w:pPr>
            <w:r w:rsidRPr="00E97ED1">
              <w:rPr>
                <w:bCs/>
                <w:color w:val="FF0000"/>
              </w:rPr>
              <w:t xml:space="preserve">If you don't obtain prior authorization, Benefits will be subject to a </w:t>
            </w:r>
            <w:r w:rsidRPr="00E97ED1">
              <w:rPr>
                <w:b/>
                <w:bCs/>
                <w:color w:val="0000FF"/>
              </w:rPr>
              <w:t>$500</w:t>
            </w:r>
            <w:r>
              <w:rPr>
                <w:bCs/>
                <w:color w:val="0000FF"/>
              </w:rPr>
              <w:t xml:space="preserve"> </w:t>
            </w:r>
            <w:r w:rsidRPr="00E97ED1">
              <w:rPr>
                <w:bCs/>
                <w:color w:val="FF0000"/>
              </w:rPr>
              <w:t>penalty.</w:t>
            </w:r>
          </w:p>
          <w:p w14:paraId="42C42AD9" w14:textId="77777777" w:rsidR="00DE0237" w:rsidRPr="00DE0237" w:rsidRDefault="00DE0237" w:rsidP="00DE0237">
            <w:pPr>
              <w:pStyle w:val="TableTextCharCharChar1"/>
              <w:rPr>
                <w:b/>
                <w:bCs/>
                <w:color w:val="FF0000"/>
              </w:rPr>
            </w:pPr>
          </w:p>
          <w:p w14:paraId="66505827" w14:textId="77777777" w:rsidR="00DE0237" w:rsidRDefault="00DE0237" w:rsidP="00B9011A">
            <w:pPr>
              <w:pStyle w:val="TableTextCharCharChar1"/>
              <w:numPr>
                <w:ilvl w:val="12"/>
                <w:numId w:val="0"/>
              </w:numPr>
              <w:rPr>
                <w:b/>
                <w:bCs/>
                <w:color w:val="FF0000"/>
              </w:rPr>
            </w:pPr>
          </w:p>
          <w:p w14:paraId="427EFDDD" w14:textId="485D92D2" w:rsidR="00DE0237" w:rsidRPr="00725AF5" w:rsidRDefault="00DE0237" w:rsidP="00B9011A">
            <w:pPr>
              <w:pStyle w:val="TableTextCharCharChar1"/>
              <w:numPr>
                <w:ilvl w:val="12"/>
                <w:numId w:val="0"/>
              </w:numPr>
              <w:rPr>
                <w:b/>
                <w:bCs/>
                <w:color w:val="0000FF"/>
              </w:rPr>
            </w:pPr>
          </w:p>
        </w:tc>
      </w:tr>
      <w:tr w:rsidR="003E4ABB" w:rsidRPr="00725AF5" w14:paraId="427EFDF4"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7" w:name="Hemophilia_Quick_Tip"/>
            <w:r w:rsidRPr="00725AF5">
              <w:rPr>
                <w:b/>
                <w:color w:val="FF0000"/>
              </w:rPr>
              <w:t>Hemophilia Quick Tip</w:t>
            </w:r>
            <w:bookmarkEnd w:id="107"/>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D70FDB">
            <w:pPr>
              <w:pStyle w:val="TableTextChar"/>
              <w:numPr>
                <w:ilvl w:val="0"/>
                <w:numId w:val="10"/>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5" w14:textId="77777777" w:rsidR="003E4ABB" w:rsidRPr="00725AF5" w:rsidRDefault="003E4ABB" w:rsidP="007A5F99">
            <w:pPr>
              <w:pStyle w:val="TableTextChar"/>
              <w:ind w:left="72"/>
              <w:rPr>
                <w:color w:val="FF0000"/>
              </w:rPr>
            </w:pPr>
          </w:p>
          <w:p w14:paraId="427EFDE6" w14:textId="77777777" w:rsidR="003E4ABB" w:rsidRPr="00725AF5" w:rsidRDefault="003E4ABB" w:rsidP="00D70FDB">
            <w:pPr>
              <w:pStyle w:val="TableTextChar"/>
              <w:numPr>
                <w:ilvl w:val="0"/>
                <w:numId w:val="10"/>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D70FDB">
            <w:pPr>
              <w:pStyle w:val="TableTextChar"/>
              <w:numPr>
                <w:ilvl w:val="0"/>
                <w:numId w:val="10"/>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D70FDB">
            <w:pPr>
              <w:pStyle w:val="TableTextChar"/>
              <w:numPr>
                <w:ilvl w:val="0"/>
                <w:numId w:val="10"/>
              </w:numPr>
              <w:rPr>
                <w:color w:val="FF0000"/>
              </w:rPr>
            </w:pPr>
            <w:r w:rsidRPr="00725AF5">
              <w:rPr>
                <w:color w:val="FF0000"/>
              </w:rPr>
              <w:t xml:space="preserve">If self-administered (self-injected, self-infused, etc),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EC" w14:textId="77777777" w:rsidR="003E4ABB" w:rsidRPr="00725AF5" w:rsidRDefault="003E4ABB" w:rsidP="007A5F99">
            <w:pPr>
              <w:pStyle w:val="TableTextChar"/>
              <w:rPr>
                <w:color w:val="FF0000"/>
              </w:rPr>
            </w:pPr>
          </w:p>
          <w:p w14:paraId="427EFDF3" w14:textId="65C465B4" w:rsidR="003E4ABB" w:rsidRPr="00725AF5" w:rsidRDefault="003E4ABB" w:rsidP="00E3235A">
            <w:pPr>
              <w:pStyle w:val="TableTextChar"/>
              <w:ind w:left="360"/>
              <w:rPr>
                <w:color w:val="FF0000"/>
                <w:u w:val="double"/>
              </w:rPr>
            </w:pPr>
          </w:p>
        </w:tc>
      </w:tr>
      <w:tr w:rsidR="00154B9C" w:rsidRPr="00725AF5" w14:paraId="427EFDFC"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8" w:name="Multiple_Surgical_Procedures"/>
            <w:r w:rsidRPr="00725AF5">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499CDEB8" w:rsidR="00154B9C" w:rsidRPr="00725AF5" w:rsidRDefault="00154B9C">
            <w:pPr>
              <w:pStyle w:val="TableTextCharCharChar1"/>
              <w:numPr>
                <w:ilvl w:val="12"/>
                <w:numId w:val="0"/>
              </w:numPr>
              <w:rPr>
                <w:b/>
                <w:color w:val="0000FF"/>
              </w:rPr>
            </w:pPr>
            <w:r w:rsidRPr="00725AF5">
              <w:rPr>
                <w:b/>
                <w:bCs/>
                <w:color w:val="0000FF"/>
              </w:rPr>
              <w:t>100/50/50</w:t>
            </w:r>
            <w:r w:rsidR="009B2483"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42BB51D8" w:rsidR="00154B9C" w:rsidRPr="00725AF5" w:rsidRDefault="00154B9C">
            <w:pPr>
              <w:pStyle w:val="TableTextCharCharChar1"/>
              <w:numPr>
                <w:ilvl w:val="12"/>
                <w:numId w:val="0"/>
              </w:numPr>
              <w:rPr>
                <w:color w:val="0000FF"/>
              </w:rPr>
            </w:pPr>
            <w:r w:rsidRPr="00725AF5">
              <w:rPr>
                <w:b/>
                <w:bCs/>
                <w:color w:val="0000FF"/>
              </w:rPr>
              <w:t>100/50/50</w:t>
            </w:r>
            <w:r w:rsidR="009B2483" w:rsidRPr="00725AF5">
              <w:rPr>
                <w:b/>
                <w:bCs/>
                <w:color w:val="0000FF"/>
              </w:rPr>
              <w:t xml:space="preserve"> </w:t>
            </w:r>
          </w:p>
        </w:tc>
      </w:tr>
      <w:tr w:rsidR="00452E15" w:rsidRPr="00725AF5" w14:paraId="427EFE00" w14:textId="77777777" w:rsidTr="005B51A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607F55C5" w:rsidR="00452E15" w:rsidRPr="00725AF5" w:rsidRDefault="00452E15">
            <w:pPr>
              <w:rPr>
                <w:b/>
                <w:color w:val="FF0000"/>
                <w:sz w:val="24"/>
                <w:szCs w:val="24"/>
              </w:rPr>
            </w:pPr>
            <w:bookmarkStart w:id="109" w:name="Network_Gap_Exception_No_PhysicianSpecia"/>
            <w:r w:rsidRPr="00725AF5">
              <w:rPr>
                <w:b/>
                <w:color w:val="FF0000"/>
                <w:sz w:val="24"/>
                <w:szCs w:val="24"/>
              </w:rPr>
              <w:t xml:space="preserve">Network Gap Exception – No Physician/Specialist within </w:t>
            </w:r>
            <w:r w:rsidR="004D729F">
              <w:rPr>
                <w:b/>
                <w:color w:val="0000FF"/>
                <w:sz w:val="24"/>
                <w:szCs w:val="24"/>
              </w:rPr>
              <w:t>5</w:t>
            </w:r>
            <w:r w:rsidRPr="00725AF5">
              <w:rPr>
                <w:b/>
                <w:color w:val="0000FF"/>
                <w:sz w:val="24"/>
                <w:szCs w:val="24"/>
              </w:rPr>
              <w:t>0</w:t>
            </w:r>
            <w:r w:rsidRPr="00725AF5">
              <w:rPr>
                <w:b/>
                <w:color w:val="FF00FF"/>
                <w:sz w:val="24"/>
                <w:szCs w:val="24"/>
              </w:rPr>
              <w:t xml:space="preserve"> </w:t>
            </w:r>
            <w:r w:rsidRPr="00725AF5">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427EFDFF" w14:textId="75809A00" w:rsidR="00452E15" w:rsidRPr="00725AF5" w:rsidRDefault="00452E15" w:rsidP="00CD22B0">
            <w:pPr>
              <w:pStyle w:val="TableText"/>
              <w:rPr>
                <w:color w:val="FF0000"/>
                <w:szCs w:val="24"/>
              </w:rPr>
            </w:pPr>
          </w:p>
        </w:tc>
      </w:tr>
      <w:tr w:rsidR="00CC79D6" w:rsidRPr="00725AF5" w14:paraId="427EFE1E"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10" w:name="NonNetwork_Office_Based_Lab_and_Diagn"/>
            <w:r w:rsidRPr="00725AF5">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725AF5" w:rsidRDefault="00F918A7" w:rsidP="00F918A7">
            <w:pPr>
              <w:pStyle w:val="TableText"/>
              <w:rPr>
                <w:color w:val="FF0000"/>
              </w:rPr>
            </w:pPr>
            <w:r w:rsidRPr="00725AF5">
              <w:rPr>
                <w:color w:val="FF0000"/>
              </w:rPr>
              <w:t xml:space="preserve">New Processing applies to Lab and Diagnostic services. </w:t>
            </w:r>
          </w:p>
          <w:p w14:paraId="427EFE03" w14:textId="77777777" w:rsidR="00F918A7" w:rsidRPr="00725AF5" w:rsidRDefault="00F918A7" w:rsidP="00F918A7">
            <w:pPr>
              <w:pStyle w:val="TableText"/>
              <w:rPr>
                <w:color w:val="FF0000"/>
              </w:rPr>
            </w:pPr>
            <w:r w:rsidRPr="00725AF5">
              <w:rPr>
                <w:color w:val="FF0000"/>
              </w:rPr>
              <w:t xml:space="preserve">Explanation:  </w:t>
            </w:r>
          </w:p>
          <w:p w14:paraId="427EFE04" w14:textId="77777777" w:rsidR="00F918A7" w:rsidRPr="00725AF5" w:rsidRDefault="00F918A7" w:rsidP="00F918A7">
            <w:pPr>
              <w:pStyle w:val="TableText"/>
              <w:rPr>
                <w:color w:val="FF0000"/>
              </w:rPr>
            </w:pPr>
            <w:r w:rsidRPr="00725AF5">
              <w:rPr>
                <w:color w:val="FF0000"/>
              </w:rPr>
              <w:t>Benefits for lab/diagnostics services will be based solely on the network status of the lab/diagnostic provider, regardless of the network status of the ordering physician.</w:t>
            </w:r>
          </w:p>
          <w:p w14:paraId="427EFE05" w14:textId="77777777" w:rsidR="00F918A7" w:rsidRPr="00725AF5" w:rsidRDefault="00F918A7" w:rsidP="00F918A7">
            <w:pPr>
              <w:pStyle w:val="TableText"/>
              <w:rPr>
                <w:rStyle w:val="UnderlineItalized1"/>
                <w:i w:val="0"/>
              </w:rPr>
            </w:pPr>
          </w:p>
          <w:p w14:paraId="427EFE0D" w14:textId="77777777" w:rsidR="00F918A7" w:rsidRPr="00725AF5" w:rsidRDefault="00F918A7" w:rsidP="00F918A7">
            <w:pPr>
              <w:pStyle w:val="TableText"/>
              <w:rPr>
                <w:rStyle w:val="UnderlineItalized1"/>
                <w:i w:val="0"/>
                <w:iCs w:val="0"/>
              </w:rPr>
            </w:pPr>
          </w:p>
          <w:p w14:paraId="427EFE1D" w14:textId="77777777" w:rsidR="00CC79D6" w:rsidRPr="00725AF5" w:rsidRDefault="00CC79D6" w:rsidP="00E97ED1">
            <w:pPr>
              <w:pStyle w:val="TableText"/>
              <w:rPr>
                <w:color w:val="FF0000"/>
              </w:rPr>
            </w:pPr>
          </w:p>
        </w:tc>
      </w:tr>
      <w:tr w:rsidR="00AB44C6" w:rsidRPr="00725AF5" w14:paraId="427EFE48"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1" w:name="RAPS_Processing"/>
            <w:r w:rsidRPr="00725AF5">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725AF5" w:rsidRDefault="00AB44C6" w:rsidP="003203FF">
            <w:pPr>
              <w:pStyle w:val="TableText"/>
              <w:rPr>
                <w:color w:val="FF0000"/>
                <w:szCs w:val="24"/>
              </w:rPr>
            </w:pPr>
          </w:p>
          <w:p w14:paraId="427EFE47" w14:textId="4AE2CFF2"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r w:rsidRPr="00725AF5">
        <w:t>&lt;!--section=Family_Planning--&gt;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3A7E990F" w:rsidR="00FD1B50" w:rsidRPr="00725AF5" w:rsidRDefault="00FD1B50" w:rsidP="00FD1B50">
      <w:r w:rsidRPr="00725AF5">
        <w:rPr>
          <w:i/>
          <w:iCs/>
          <w:sz w:val="24"/>
          <w:szCs w:val="24"/>
        </w:rPr>
        <w:t xml:space="preserve">Providers, this summary is for members, to review the terms of your participation agreement, please visit </w:t>
      </w:r>
      <w:hyperlink r:id="rId24" w:history="1">
        <w:r w:rsidR="00053DC5">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2" w:name="Family_Planning"/>
      <w:r w:rsidRPr="00725AF5">
        <w:rPr>
          <w:b/>
          <w:bCs/>
          <w:color w:val="0000FF"/>
          <w:sz w:val="28"/>
        </w:rPr>
        <w:t>FAMILY PLANNING</w:t>
      </w:r>
    </w:p>
    <w:bookmarkEnd w:id="112"/>
    <w:p w14:paraId="427EFE4D"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355B5D">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0E4E6DE3" w14:textId="56E77CD5" w:rsidR="009652ED" w:rsidRPr="009652ED" w:rsidRDefault="009652ED" w:rsidP="009652ED">
            <w:pPr>
              <w:pStyle w:val="TableTextCharCharChar1"/>
              <w:jc w:val="center"/>
              <w:rPr>
                <w:b/>
                <w:bCs/>
                <w:color w:val="000000"/>
              </w:rPr>
            </w:pPr>
            <w:r w:rsidRPr="009652ED">
              <w:rPr>
                <w:b/>
                <w:bCs/>
                <w:color w:val="000000"/>
              </w:rPr>
              <w:t xml:space="preserve">CUSTOM NETWORK PLAN – </w:t>
            </w:r>
          </w:p>
          <w:p w14:paraId="41AD0AA6" w14:textId="77777777" w:rsidR="005B51AE" w:rsidRPr="005B51AE" w:rsidRDefault="009652ED" w:rsidP="005B51AE">
            <w:pPr>
              <w:pStyle w:val="TableTextCharCharChar1"/>
              <w:jc w:val="center"/>
              <w:rPr>
                <w:b/>
                <w:bCs/>
                <w:color w:val="000000"/>
              </w:rPr>
            </w:pPr>
            <w:r w:rsidRPr="009652ED">
              <w:rPr>
                <w:b/>
                <w:bCs/>
                <w:color w:val="000000"/>
              </w:rPr>
              <w:t>ST LOUIS</w:t>
            </w:r>
            <w:r w:rsidR="000A7CC5" w:rsidRPr="00725AF5">
              <w:rPr>
                <w:b/>
                <w:bCs/>
                <w:color w:val="000000"/>
              </w:rPr>
              <w:t xml:space="preserve"> </w:t>
            </w:r>
            <w:r w:rsidR="00136C85" w:rsidRPr="00725AF5">
              <w:rPr>
                <w:b/>
                <w:bCs/>
                <w:color w:val="000000"/>
              </w:rPr>
              <w:t xml:space="preserve"> </w:t>
            </w:r>
            <w:r w:rsidR="005B51AE" w:rsidRPr="005B51AE">
              <w:rPr>
                <w:b/>
                <w:bCs/>
                <w:color w:val="000000"/>
              </w:rPr>
              <w:t>ALWAYS CHECK TO MAKE SURE THE PROVIDER IS PARTICIPATING IN THE UNIVERSITY’S CUSTOM NETWORK</w:t>
            </w:r>
          </w:p>
          <w:p w14:paraId="427EFE4F" w14:textId="267E569A" w:rsidR="00154B9C" w:rsidRPr="00725AF5" w:rsidRDefault="005B51AE" w:rsidP="005B51AE">
            <w:pPr>
              <w:pStyle w:val="TableTextCharCharChar1"/>
              <w:jc w:val="center"/>
              <w:rPr>
                <w:b/>
                <w:bCs/>
                <w:color w:val="000000"/>
              </w:rPr>
            </w:pPr>
            <w:r w:rsidRPr="005B51AE">
              <w:rPr>
                <w:b/>
                <w:bCs/>
                <w:color w:val="000000"/>
              </w:rPr>
              <w:t>NETWORK</w:t>
            </w:r>
          </w:p>
          <w:p w14:paraId="427EFE50"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74E5E6A9" w14:textId="47CBCD08" w:rsidR="009652ED" w:rsidRPr="009652ED" w:rsidRDefault="009652ED" w:rsidP="009652ED">
            <w:pPr>
              <w:pStyle w:val="TableTextCharCharChar1"/>
              <w:jc w:val="center"/>
              <w:rPr>
                <w:b/>
                <w:bCs/>
                <w:color w:val="000000"/>
              </w:rPr>
            </w:pPr>
            <w:r w:rsidRPr="009652ED">
              <w:rPr>
                <w:b/>
                <w:bCs/>
                <w:color w:val="000000"/>
              </w:rPr>
              <w:t xml:space="preserve">CUSTOM NETWORK PLAN – </w:t>
            </w:r>
          </w:p>
          <w:p w14:paraId="09322A9A" w14:textId="77777777" w:rsidR="005B51AE" w:rsidRPr="005B51AE" w:rsidRDefault="009652ED" w:rsidP="005B51AE">
            <w:pPr>
              <w:pStyle w:val="TableTextCharCharChar1"/>
              <w:jc w:val="center"/>
              <w:rPr>
                <w:b/>
                <w:bCs/>
                <w:color w:val="000000"/>
              </w:rPr>
            </w:pPr>
            <w:r w:rsidRPr="009652ED">
              <w:rPr>
                <w:b/>
                <w:bCs/>
                <w:color w:val="000000"/>
              </w:rPr>
              <w:t>ST LOUIS</w:t>
            </w:r>
            <w:r w:rsidR="000A7CC5" w:rsidRPr="00725AF5">
              <w:rPr>
                <w:b/>
                <w:bCs/>
                <w:color w:val="000000"/>
              </w:rPr>
              <w:t xml:space="preserve"> </w:t>
            </w:r>
            <w:r w:rsidR="005B51AE" w:rsidRPr="005B51AE">
              <w:rPr>
                <w:b/>
                <w:bCs/>
                <w:color w:val="000000"/>
              </w:rPr>
              <w:t>ALWAYS CHECK TO MAKE SURE THE PROVIDER IS PARTICIPATING IN THE UNIVERSITY’S CUSTOM NETWORK</w:t>
            </w:r>
          </w:p>
          <w:p w14:paraId="427EFE51" w14:textId="6499182E" w:rsidR="00154B9C" w:rsidRPr="00725AF5" w:rsidRDefault="005B51AE" w:rsidP="005B51AE">
            <w:pPr>
              <w:pStyle w:val="TableTextCharCharChar1"/>
              <w:jc w:val="center"/>
              <w:rPr>
                <w:b/>
                <w:bCs/>
                <w:color w:val="000000"/>
              </w:rPr>
            </w:pPr>
            <w:r w:rsidRPr="005B51AE">
              <w:rPr>
                <w:b/>
                <w:bCs/>
                <w:color w:val="000000"/>
              </w:rPr>
              <w:t>NETWORK</w:t>
            </w:r>
          </w:p>
          <w:p w14:paraId="427EFE52"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E5B" w14:textId="77777777" w:rsidTr="00355B5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3" w:name="Birth_Control_Pills"/>
            <w:r w:rsidRPr="00725AF5">
              <w:rPr>
                <w:b/>
              </w:rPr>
              <w:t>Birth Control Pills</w:t>
            </w:r>
            <w:bookmarkEnd w:id="113"/>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355B5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3BFF7F69" w:rsidR="00110881" w:rsidRPr="00725AF5" w:rsidRDefault="00355B5D" w:rsidP="000424B1">
            <w:pPr>
              <w:pStyle w:val="TableText"/>
              <w:rPr>
                <w:b/>
              </w:rPr>
            </w:pPr>
            <w:bookmarkStart w:id="114" w:name="Fertility_Solutions"/>
            <w:bookmarkStart w:id="115" w:name="Reproductive_Resource_Services_Program_R"/>
            <w:r w:rsidRPr="00355B5D">
              <w:rPr>
                <w:b/>
                <w:color w:val="000000"/>
              </w:rPr>
              <w:t>Fertility Solutions</w:t>
            </w:r>
            <w:bookmarkEnd w:id="114"/>
            <w:r w:rsidRPr="00355B5D" w:rsidDel="00355B5D">
              <w:rPr>
                <w:b/>
                <w:color w:val="000000"/>
              </w:rPr>
              <w:t xml:space="preserve"> </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355B5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6" w:name="Infertility_Services"/>
            <w:r w:rsidRPr="00725AF5">
              <w:rPr>
                <w:b/>
                <w:sz w:val="24"/>
                <w:szCs w:val="24"/>
              </w:rPr>
              <w:t>Infertility Services</w:t>
            </w:r>
            <w:bookmarkEnd w:id="116"/>
          </w:p>
          <w:p w14:paraId="427EFEAA" w14:textId="77777777" w:rsidR="007E1070" w:rsidRPr="00725AF5" w:rsidRDefault="007E1070" w:rsidP="00E97ED1">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725AF5" w:rsidRDefault="003D6C48">
            <w:pPr>
              <w:pStyle w:val="TableText"/>
              <w:numPr>
                <w:ilvl w:val="12"/>
                <w:numId w:val="0"/>
              </w:numPr>
              <w:rPr>
                <w:b/>
                <w:szCs w:val="24"/>
              </w:rPr>
            </w:pPr>
            <w:r w:rsidRPr="00725AF5">
              <w:rPr>
                <w:b/>
                <w:szCs w:val="24"/>
              </w:rPr>
              <w:t>Not Covered</w:t>
            </w:r>
          </w:p>
          <w:p w14:paraId="427EFED5" w14:textId="77777777" w:rsidR="00E90C29" w:rsidRPr="00725AF5" w:rsidRDefault="00E90C29" w:rsidP="00E97ED1">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725AF5" w:rsidRDefault="003D6C48" w:rsidP="003D6C48">
            <w:pPr>
              <w:pStyle w:val="TableText"/>
              <w:numPr>
                <w:ilvl w:val="12"/>
                <w:numId w:val="0"/>
              </w:numPr>
              <w:rPr>
                <w:b/>
                <w:szCs w:val="24"/>
              </w:rPr>
            </w:pPr>
            <w:r w:rsidRPr="00725AF5">
              <w:rPr>
                <w:b/>
                <w:szCs w:val="24"/>
              </w:rPr>
              <w:t>Not Covered</w:t>
            </w:r>
          </w:p>
          <w:p w14:paraId="427EFEFD" w14:textId="77777777" w:rsidR="007E1070" w:rsidRPr="00725AF5" w:rsidRDefault="007E1070">
            <w:pPr>
              <w:pStyle w:val="TableText"/>
              <w:rPr>
                <w:b/>
                <w:color w:val="000000"/>
                <w:szCs w:val="24"/>
              </w:rPr>
            </w:pPr>
          </w:p>
        </w:tc>
      </w:tr>
      <w:tr w:rsidR="00241C70" w:rsidRPr="00725AF5" w14:paraId="427EFF7F" w14:textId="77777777" w:rsidTr="00355B5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7" w:name="Reproduction"/>
            <w:r w:rsidRPr="00725AF5">
              <w:rPr>
                <w:b/>
              </w:rPr>
              <w:t>Reproduction</w:t>
            </w:r>
            <w:bookmarkEnd w:id="117"/>
          </w:p>
          <w:p w14:paraId="427EFF51" w14:textId="77777777" w:rsidR="009D6CE0" w:rsidRPr="00725AF5" w:rsidRDefault="009D6CE0" w:rsidP="0023498A">
            <w:pPr>
              <w:pStyle w:val="TableTextCharCharChar1"/>
              <w:numPr>
                <w:ilvl w:val="12"/>
                <w:numId w:val="0"/>
              </w:numPr>
            </w:pPr>
          </w:p>
          <w:p w14:paraId="427EFF53" w14:textId="6515259D"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contraceptive services, supplies and voluntary sterilization are covered the same as Preventive Care Benefits as defined under the Health Resources and Services Administration (HRSA) requirement.</w:t>
            </w:r>
            <w:r w:rsidR="00E00FAB" w:rsidRPr="00725AF5">
              <w:rPr>
                <w:color w:val="000000"/>
              </w:rPr>
              <w:t xml:space="preserve"> </w:t>
            </w:r>
          </w:p>
          <w:p w14:paraId="427EFF54" w14:textId="77777777" w:rsidR="00E00F70" w:rsidRPr="00725AF5"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t>Same as:</w:t>
            </w:r>
          </w:p>
          <w:p w14:paraId="427EFF56" w14:textId="77777777" w:rsidR="008254C8" w:rsidRPr="00725AF5" w:rsidRDefault="008254C8" w:rsidP="008254C8">
            <w:pPr>
              <w:pStyle w:val="TableTextChar"/>
              <w:rPr>
                <w:rStyle w:val="Style16"/>
              </w:rPr>
            </w:pPr>
            <w:r w:rsidRPr="00725AF5">
              <w:rPr>
                <w:b/>
                <w:color w:val="000000"/>
              </w:rPr>
              <w:t xml:space="preserve">●  </w:t>
            </w:r>
            <w:r w:rsidRPr="00725AF5">
              <w:rPr>
                <w:rStyle w:val="Style16"/>
              </w:rPr>
              <w:t>Physician's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r w:rsidRPr="00725AF5">
              <w:rPr>
                <w:b/>
                <w:color w:val="000000"/>
              </w:rPr>
              <w:t xml:space="preserve">●  </w:t>
            </w:r>
            <w:r w:rsidRPr="00725AF5">
              <w:rPr>
                <w:rStyle w:val="Style16"/>
              </w:rPr>
              <w:t>Physician Fees</w:t>
            </w:r>
          </w:p>
          <w:p w14:paraId="427EFF59" w14:textId="77777777" w:rsidR="008254C8" w:rsidRPr="00725AF5" w:rsidRDefault="008254C8" w:rsidP="008254C8">
            <w:pPr>
              <w:pStyle w:val="TableTextChar"/>
              <w:rPr>
                <w:b/>
                <w:i/>
                <w:iCs/>
                <w:color w:val="000000"/>
              </w:rPr>
            </w:pPr>
            <w:r w:rsidRPr="00725AF5">
              <w:rPr>
                <w:b/>
                <w:color w:val="000000"/>
              </w:rPr>
              <w:t xml:space="preserve">●  </w:t>
            </w:r>
            <w:r w:rsidRPr="00725AF5">
              <w:rPr>
                <w:b/>
                <w:i/>
                <w:iCs/>
                <w:color w:val="000000"/>
              </w:rPr>
              <w:t>Hospital-Inpatient Stay</w:t>
            </w:r>
          </w:p>
          <w:p w14:paraId="427EFF5A"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5B"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42214CEC" w:rsidR="00FA44FF" w:rsidRPr="00725AF5" w:rsidRDefault="00FA44FF" w:rsidP="00FA44FF">
            <w:pPr>
              <w:pStyle w:val="TableTextCharChar"/>
              <w:rPr>
                <w:color w:val="000000"/>
              </w:rPr>
            </w:pPr>
            <w:r w:rsidRPr="00725AF5">
              <w:rPr>
                <w:color w:val="000000"/>
              </w:rPr>
              <w:t>●  Voluntary sterilization.</w:t>
            </w:r>
          </w:p>
          <w:p w14:paraId="427EFF65" w14:textId="41A4621E" w:rsidR="00FA44FF" w:rsidRPr="00725AF5" w:rsidRDefault="00FA44FF" w:rsidP="00FA44FF">
            <w:pPr>
              <w:pStyle w:val="TableTextCharChar"/>
              <w:rPr>
                <w:color w:val="000000"/>
              </w:rPr>
            </w:pPr>
            <w:r w:rsidRPr="00725AF5">
              <w:rPr>
                <w:color w:val="000000"/>
              </w:rPr>
              <w:t>●  Fetal reduction surgery</w:t>
            </w:r>
            <w:r w:rsidR="008F6912" w:rsidRPr="00725AF5">
              <w:rPr>
                <w:color w:val="000000"/>
              </w:rPr>
              <w:t xml:space="preserve"> </w:t>
            </w:r>
          </w:p>
          <w:p w14:paraId="34C84FBF" w14:textId="63A3E794" w:rsidR="00E0623B" w:rsidRDefault="00FA44FF" w:rsidP="00FA44FF">
            <w:pPr>
              <w:pStyle w:val="TableTextCharChar"/>
              <w:ind w:left="288" w:hanging="288"/>
              <w:rPr>
                <w:b/>
                <w:color w:val="FF00FF"/>
              </w:rPr>
            </w:pPr>
            <w:r w:rsidRPr="00725AF5">
              <w:rPr>
                <w:color w:val="000000"/>
              </w:rPr>
              <w:t>●  Contraceptive supplies and services.</w:t>
            </w:r>
          </w:p>
          <w:p w14:paraId="427EFF67" w14:textId="77777777" w:rsidR="00241C70" w:rsidRPr="00725AF5" w:rsidRDefault="00241C70" w:rsidP="00E97ED1">
            <w:pPr>
              <w:pStyle w:val="TableTextCharChar"/>
              <w:ind w:left="288" w:hanging="288"/>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t>Same as:</w:t>
            </w:r>
          </w:p>
          <w:p w14:paraId="427EFF6B" w14:textId="77777777" w:rsidR="009D6CE0" w:rsidRPr="00725AF5" w:rsidRDefault="009D6CE0" w:rsidP="009D6CE0">
            <w:pPr>
              <w:pStyle w:val="TableTextChar"/>
              <w:rPr>
                <w:rStyle w:val="Style16"/>
              </w:rPr>
            </w:pPr>
            <w:r w:rsidRPr="00725AF5">
              <w:rPr>
                <w:b/>
                <w:color w:val="000000"/>
              </w:rPr>
              <w:t xml:space="preserve">●  </w:t>
            </w:r>
            <w:r w:rsidRPr="00725AF5">
              <w:rPr>
                <w:rStyle w:val="Style16"/>
              </w:rPr>
              <w:t>Physician's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r w:rsidRPr="00725AF5">
              <w:rPr>
                <w:b/>
                <w:color w:val="000000"/>
              </w:rPr>
              <w:t xml:space="preserve">●  </w:t>
            </w:r>
            <w:r w:rsidRPr="00725AF5">
              <w:rPr>
                <w:rStyle w:val="Style16"/>
              </w:rPr>
              <w:t>Physician Fees</w:t>
            </w:r>
          </w:p>
          <w:p w14:paraId="427EFF6E" w14:textId="77777777" w:rsidR="009D6CE0" w:rsidRPr="00725AF5" w:rsidRDefault="009D6CE0" w:rsidP="009D6CE0">
            <w:pPr>
              <w:pStyle w:val="TableTextChar"/>
              <w:rPr>
                <w:b/>
                <w:i/>
                <w:iCs/>
                <w:color w:val="000000"/>
              </w:rPr>
            </w:pPr>
            <w:r w:rsidRPr="00725AF5">
              <w:rPr>
                <w:b/>
                <w:color w:val="000000"/>
              </w:rPr>
              <w:t xml:space="preserve">●  </w:t>
            </w:r>
            <w:r w:rsidRPr="00725AF5">
              <w:rPr>
                <w:b/>
                <w:i/>
                <w:iCs/>
                <w:color w:val="000000"/>
              </w:rPr>
              <w:t>Hospital-Inpatient Stay</w:t>
            </w:r>
          </w:p>
          <w:p w14:paraId="427EFF6F" w14:textId="77777777" w:rsidR="009D6CE0" w:rsidRPr="00725AF5" w:rsidRDefault="009D6CE0" w:rsidP="009D6CE0">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70" w14:textId="77777777" w:rsidR="008254C8" w:rsidRPr="00725AF5" w:rsidRDefault="009D6CE0" w:rsidP="009D6CE0">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6C02C06C" w:rsidR="00FA44FF" w:rsidRPr="00725AF5" w:rsidRDefault="00FA44FF" w:rsidP="00FA44FF">
            <w:pPr>
              <w:pStyle w:val="TableTextCharChar"/>
              <w:rPr>
                <w:color w:val="000000"/>
              </w:rPr>
            </w:pPr>
            <w:r w:rsidRPr="00725AF5">
              <w:rPr>
                <w:color w:val="000000"/>
              </w:rPr>
              <w:t>●  Voluntary sterilization.</w:t>
            </w:r>
          </w:p>
          <w:p w14:paraId="427EFF7A" w14:textId="73F72378" w:rsidR="00FA44FF" w:rsidRPr="00725AF5" w:rsidRDefault="00FA44FF" w:rsidP="00FA44FF">
            <w:pPr>
              <w:pStyle w:val="TableTextCharChar"/>
              <w:rPr>
                <w:color w:val="000000"/>
              </w:rPr>
            </w:pPr>
            <w:r w:rsidRPr="00725AF5">
              <w:rPr>
                <w:color w:val="000000"/>
              </w:rPr>
              <w:t>●  Fetal reduction surgery</w:t>
            </w:r>
          </w:p>
          <w:p w14:paraId="427EFF7B" w14:textId="0A9AFED8" w:rsidR="00FA44FF" w:rsidRPr="00725AF5" w:rsidRDefault="00FA44FF" w:rsidP="00FA44FF">
            <w:pPr>
              <w:pStyle w:val="TableTextCharChar"/>
              <w:ind w:left="288" w:hanging="288"/>
              <w:rPr>
                <w:color w:val="000000"/>
              </w:rPr>
            </w:pPr>
            <w:r w:rsidRPr="00725AF5">
              <w:rPr>
                <w:color w:val="000000"/>
              </w:rPr>
              <w:t>●  Contraceptive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355B5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8" w:name="Reproduction_Exclusions"/>
            <w:r w:rsidRPr="00725AF5">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427EFF83" w14:textId="4B05540F" w:rsidR="00543525" w:rsidRPr="00725AF5" w:rsidRDefault="00543525" w:rsidP="0022558F">
            <w:pPr>
              <w:pStyle w:val="Instruction-Issuer"/>
              <w:shd w:val="pct5" w:color="auto" w:fill="FFFFFF"/>
              <w:rPr>
                <w:rFonts w:ascii="Times New Roman" w:hAnsi="Times New Roman"/>
                <w:color w:val="auto"/>
                <w:szCs w:val="24"/>
              </w:rPr>
            </w:pPr>
            <w:r w:rsidRPr="00725AF5">
              <w:rPr>
                <w:rFonts w:ascii="Times New Roman" w:hAnsi="Times New Roman"/>
                <w:color w:val="auto"/>
                <w:szCs w:val="24"/>
              </w:rPr>
              <w:t xml:space="preserve">●  Health services and associated expenses for infertility </w:t>
            </w:r>
          </w:p>
          <w:p w14:paraId="427EFF84" w14:textId="77777777" w:rsidR="00543525" w:rsidRPr="00725AF5" w:rsidRDefault="00543525" w:rsidP="0022558F">
            <w:pPr>
              <w:pStyle w:val="Instruction-Issuer"/>
              <w:shd w:val="pct5" w:color="auto" w:fill="FFFFFF"/>
              <w:ind w:left="288"/>
              <w:rPr>
                <w:rFonts w:ascii="Times New Roman" w:hAnsi="Times New Roman"/>
                <w:b/>
                <w:color w:val="auto"/>
                <w:szCs w:val="24"/>
              </w:rPr>
            </w:pPr>
            <w:r w:rsidRPr="00725AF5">
              <w:rPr>
                <w:rFonts w:ascii="Times New Roman" w:hAnsi="Times New Roman"/>
                <w:color w:val="auto"/>
                <w:szCs w:val="24"/>
              </w:rPr>
              <w:t>treatments, including assisted reproductive technology, regardless of the reason for the treatment</w:t>
            </w:r>
          </w:p>
          <w:p w14:paraId="427EFF85" w14:textId="267690DA" w:rsidR="00543525" w:rsidRPr="00725AF5" w:rsidRDefault="00543525" w:rsidP="00B53DB8">
            <w:pPr>
              <w:ind w:left="288"/>
              <w:rPr>
                <w:sz w:val="24"/>
                <w:szCs w:val="24"/>
              </w:rPr>
            </w:pPr>
            <w:r w:rsidRPr="00725AF5">
              <w:rPr>
                <w:sz w:val="24"/>
                <w:szCs w:val="24"/>
              </w:rPr>
              <w:t>This exclusion does not apply to services required to treat or correct underlying causes of infertility.</w:t>
            </w:r>
          </w:p>
          <w:p w14:paraId="5C415162" w14:textId="636E8CA3" w:rsidR="00712F69" w:rsidRPr="00725AF5" w:rsidRDefault="00712F69" w:rsidP="00D70FDB">
            <w:pPr>
              <w:pStyle w:val="TableTextChar1"/>
              <w:numPr>
                <w:ilvl w:val="0"/>
                <w:numId w:val="17"/>
              </w:numPr>
              <w:textAlignment w:val="auto"/>
              <w:rPr>
                <w:szCs w:val="24"/>
              </w:rPr>
            </w:pPr>
            <w:r w:rsidRPr="00725AF5">
              <w:rPr>
                <w:szCs w:val="24"/>
              </w:rPr>
              <w:t>Surrogate parenting, donor eggs, donor sperm and host uterus;</w:t>
            </w:r>
          </w:p>
          <w:p w14:paraId="2375A89C" w14:textId="404F084B" w:rsidR="00712F69" w:rsidRPr="00417561" w:rsidRDefault="00E0623B" w:rsidP="00D70FDB">
            <w:pPr>
              <w:pStyle w:val="TableTextChar1"/>
              <w:numPr>
                <w:ilvl w:val="0"/>
                <w:numId w:val="17"/>
              </w:numPr>
              <w:textAlignment w:val="auto"/>
              <w:rPr>
                <w:b/>
                <w:szCs w:val="24"/>
              </w:rPr>
            </w:pPr>
            <w:r w:rsidRPr="00725AF5" w:rsidDel="00E0623B">
              <w:rPr>
                <w:b/>
                <w:color w:val="FF00FF"/>
                <w:szCs w:val="24"/>
              </w:rPr>
              <w:t xml:space="preserve"> </w:t>
            </w:r>
            <w:r w:rsidR="00712F69" w:rsidRPr="00725AF5">
              <w:rPr>
                <w:szCs w:val="24"/>
              </w:rPr>
              <w:t xml:space="preserve">Storage and retrieval of all reproductive materials (examples include eggs, sperm, testicular tissue and </w:t>
            </w:r>
            <w:r w:rsidR="00712F69" w:rsidRPr="00417561">
              <w:rPr>
                <w:szCs w:val="24"/>
              </w:rPr>
              <w:t>ovarian tissue);</w:t>
            </w:r>
            <w:r w:rsidR="00712F69" w:rsidRPr="00E97ED1">
              <w:rPr>
                <w:b/>
                <w:szCs w:val="24"/>
              </w:rPr>
              <w:t xml:space="preserve"> </w:t>
            </w:r>
          </w:p>
          <w:p w14:paraId="0361AD96" w14:textId="051D975E" w:rsidR="00712F69" w:rsidRPr="001F4495" w:rsidRDefault="00E0623B" w:rsidP="00D70FDB">
            <w:pPr>
              <w:pStyle w:val="TableTextChar1"/>
              <w:numPr>
                <w:ilvl w:val="0"/>
                <w:numId w:val="17"/>
              </w:numPr>
              <w:textAlignment w:val="auto"/>
              <w:rPr>
                <w:szCs w:val="24"/>
              </w:rPr>
            </w:pPr>
            <w:r w:rsidRPr="00E97ED1" w:rsidDel="00E0623B">
              <w:rPr>
                <w:b/>
                <w:szCs w:val="24"/>
              </w:rPr>
              <w:t xml:space="preserve"> </w:t>
            </w:r>
            <w:r w:rsidR="00712F69" w:rsidRPr="001F4495">
              <w:rPr>
                <w:szCs w:val="24"/>
              </w:rPr>
              <w:t>the reversal of voluntary sterilization</w:t>
            </w:r>
          </w:p>
          <w:p w14:paraId="0947704B" w14:textId="1BD62660" w:rsidR="00712F69" w:rsidRPr="00417561" w:rsidRDefault="00712F69" w:rsidP="00D70FDB">
            <w:pPr>
              <w:pStyle w:val="TableTextChar1"/>
              <w:numPr>
                <w:ilvl w:val="0"/>
                <w:numId w:val="17"/>
              </w:numPr>
              <w:textAlignment w:val="auto"/>
              <w:rPr>
                <w:b/>
                <w:szCs w:val="24"/>
              </w:rPr>
            </w:pPr>
            <w:r w:rsidRPr="00417561">
              <w:rPr>
                <w:szCs w:val="24"/>
              </w:rPr>
              <w:t xml:space="preserve">Surgical, non-surgical </w:t>
            </w:r>
            <w:r w:rsidRPr="001F4495">
              <w:rPr>
                <w:szCs w:val="24"/>
              </w:rPr>
              <w:t>or drug induced Pregnancy termination.  This exclusion does not apply to treatment of a molar Pregnancy, ectopic Pregnancy, or missed abortion (commonly known as a miscarriage)</w:t>
            </w:r>
            <w:r w:rsidR="00E0623B" w:rsidRPr="00E97ED1">
              <w:rPr>
                <w:b/>
                <w:szCs w:val="24"/>
              </w:rPr>
              <w:t xml:space="preserve"> NOTE:</w:t>
            </w:r>
            <w:r w:rsidR="00E0623B" w:rsidRPr="00417561">
              <w:rPr>
                <w:rFonts w:ascii="Arial" w:hAnsi="Arial" w:cs="Arial"/>
                <w:sz w:val="16"/>
                <w:szCs w:val="16"/>
              </w:rPr>
              <w:t xml:space="preserve"> </w:t>
            </w:r>
            <w:r w:rsidR="00E0623B" w:rsidRPr="001F4495">
              <w:rPr>
                <w:b/>
                <w:szCs w:val="24"/>
              </w:rPr>
              <w:t>Elective abortions are not covered unless the life of the mother is endangered.</w:t>
            </w:r>
          </w:p>
          <w:p w14:paraId="427EFFA3" w14:textId="77777777" w:rsidR="00543525" w:rsidRPr="00725AF5" w:rsidRDefault="00543525" w:rsidP="00E97ED1">
            <w:pPr>
              <w:pStyle w:val="TableTextChar1"/>
              <w:ind w:left="360"/>
              <w:textAlignment w:val="auto"/>
              <w:rPr>
                <w:b/>
                <w:szCs w:val="24"/>
              </w:rPr>
            </w:pPr>
          </w:p>
        </w:tc>
      </w:tr>
      <w:tr w:rsidR="00241C70" w:rsidRPr="00725AF5" w14:paraId="427EFFBB" w14:textId="77777777" w:rsidTr="00355B5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19" w:name="Tubal_Ligation"/>
            <w:r w:rsidRPr="00725AF5">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72C9FAA8" w:rsidR="002C2DDA" w:rsidRPr="00725AF5" w:rsidRDefault="002C2DDA" w:rsidP="002C2DDA">
            <w:pPr>
              <w:pStyle w:val="TableTextCharCharChar1"/>
              <w:numPr>
                <w:ilvl w:val="12"/>
                <w:numId w:val="0"/>
              </w:numPr>
              <w:rPr>
                <w:b/>
              </w:rPr>
            </w:pPr>
            <w:r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2BC34691" w:rsidR="002C2DDA" w:rsidRPr="00725AF5" w:rsidRDefault="002C2DDA" w:rsidP="002C2DDA">
            <w:pPr>
              <w:pStyle w:val="TableTextCharCharChar1"/>
              <w:numPr>
                <w:ilvl w:val="12"/>
                <w:numId w:val="0"/>
              </w:numPr>
              <w:rPr>
                <w:color w:val="000000"/>
              </w:rPr>
            </w:pPr>
            <w:r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355B5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20" w:name="Vasectomy"/>
            <w:r w:rsidRPr="00725AF5">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r w:rsidRPr="00725AF5">
        <w:t>&lt;!--ID=CSR--&gt;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3CAC6A" w14:textId="70857B41"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71552F8F" w14:textId="77777777" w:rsidR="005B51AE" w:rsidRPr="005B51AE" w:rsidRDefault="00D373B4" w:rsidP="005B51AE">
            <w:pPr>
              <w:pStyle w:val="TableTextCharCharChar1"/>
              <w:jc w:val="center"/>
              <w:rPr>
                <w:b/>
                <w:bCs/>
                <w:color w:val="FF0000"/>
              </w:rPr>
            </w:pPr>
            <w:r w:rsidRPr="00D373B4">
              <w:rPr>
                <w:b/>
                <w:bCs/>
                <w:color w:val="FF0000"/>
              </w:rPr>
              <w:t>ST LOUIS</w:t>
            </w:r>
            <w:r w:rsidR="00042CB9" w:rsidRPr="00725AF5">
              <w:rPr>
                <w:b/>
                <w:bCs/>
                <w:color w:val="FF0000"/>
              </w:rPr>
              <w:t xml:space="preserve"> </w:t>
            </w:r>
            <w:r w:rsidR="005B51AE" w:rsidRPr="005B51AE">
              <w:rPr>
                <w:b/>
                <w:bCs/>
                <w:color w:val="FF0000"/>
              </w:rPr>
              <w:t>ALWAYS CHECK TO MAKE SURE THE PROVIDER IS PARTICIPATING IN THE UNIVERSITY’S CUSTOM NETWORK</w:t>
            </w:r>
          </w:p>
          <w:p w14:paraId="427EFFCF" w14:textId="6C0E7A8E" w:rsidR="00154B9C" w:rsidRPr="00725AF5" w:rsidRDefault="005B51AE" w:rsidP="005B51AE">
            <w:pPr>
              <w:pStyle w:val="TableTextCharCharChar1"/>
              <w:jc w:val="center"/>
              <w:rPr>
                <w:b/>
                <w:bCs/>
                <w:color w:val="FF0000"/>
              </w:rPr>
            </w:pPr>
            <w:r w:rsidRPr="005B51AE">
              <w:rPr>
                <w:b/>
                <w:bCs/>
                <w:color w:val="FF0000"/>
              </w:rPr>
              <w:t>NETWORK</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DB8676F" w14:textId="4BD6542A"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38CB392A" w14:textId="77777777" w:rsidR="005B51AE" w:rsidRPr="005B51AE" w:rsidRDefault="00D373B4" w:rsidP="005B51AE">
            <w:pPr>
              <w:pStyle w:val="TableTextCharCharChar1"/>
              <w:jc w:val="center"/>
              <w:rPr>
                <w:b/>
                <w:bCs/>
                <w:color w:val="FF0000"/>
              </w:rPr>
            </w:pPr>
            <w:r w:rsidRPr="00D373B4">
              <w:rPr>
                <w:b/>
                <w:bCs/>
                <w:color w:val="FF0000"/>
              </w:rPr>
              <w:t>ST LOUIS</w:t>
            </w:r>
            <w:r w:rsidR="00042CB9" w:rsidRPr="00725AF5">
              <w:rPr>
                <w:b/>
                <w:bCs/>
                <w:color w:val="FF0000"/>
              </w:rPr>
              <w:t xml:space="preserve"> </w:t>
            </w:r>
            <w:r w:rsidR="005B51AE" w:rsidRPr="005B51AE">
              <w:rPr>
                <w:b/>
                <w:bCs/>
                <w:color w:val="FF0000"/>
              </w:rPr>
              <w:t>ALWAYS CHECK TO MAKE SURE THE PROVIDER IS PARTICIPATING IN THE UNIVERSITY’S CUSTOM NETWORK</w:t>
            </w:r>
          </w:p>
          <w:p w14:paraId="427EFFD1" w14:textId="675CCA36" w:rsidR="00154B9C" w:rsidRPr="00725AF5" w:rsidRDefault="005B51AE" w:rsidP="005B51AE">
            <w:pPr>
              <w:pStyle w:val="TableTextCharCharChar1"/>
              <w:jc w:val="center"/>
              <w:rPr>
                <w:b/>
                <w:bCs/>
                <w:color w:val="FF0000"/>
              </w:rPr>
            </w:pPr>
            <w:r w:rsidRPr="005B51AE">
              <w:rPr>
                <w:b/>
                <w:bCs/>
                <w:color w:val="FF0000"/>
              </w:rPr>
              <w:t>NETWORK</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FF0"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21" w:name="Diaphragm"/>
            <w:r w:rsidRPr="00725AF5">
              <w:rPr>
                <w:b/>
                <w:bCs/>
                <w:color w:val="FF0000"/>
              </w:rPr>
              <w:t>Diaphragm</w:t>
            </w:r>
            <w:bookmarkEnd w:id="121"/>
          </w:p>
          <w:p w14:paraId="427EFFD5" w14:textId="77777777" w:rsidR="00A25AA5" w:rsidRPr="00725AF5" w:rsidRDefault="00A25AA5">
            <w:pPr>
              <w:pStyle w:val="TableTextCharCharChar1"/>
              <w:rPr>
                <w:b/>
                <w:bCs/>
                <w:color w:val="FF0000"/>
              </w:rPr>
            </w:pPr>
          </w:p>
          <w:p w14:paraId="427EFFD6" w14:textId="1E33FFB2"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09D5D248"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7AC989A4" w:rsidR="00293591"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3801BC5B" w:rsidR="00154B9C" w:rsidRPr="00725AF5" w:rsidRDefault="009D6420">
            <w:pPr>
              <w:pStyle w:val="TableTextCharCharChar1"/>
              <w:rPr>
                <w:color w:val="FF0000"/>
              </w:rPr>
            </w:pPr>
            <w:r>
              <w:rPr>
                <w:b/>
                <w:color w:val="0000FF"/>
              </w:rPr>
              <w:t>70%</w:t>
            </w:r>
            <w:r w:rsidR="00154B9C" w:rsidRPr="00725AF5">
              <w:rPr>
                <w:color w:val="FF0000"/>
              </w:rPr>
              <w:t xml:space="preserve"> of eligible expenses after satisfying</w:t>
            </w:r>
            <w:r w:rsidR="00B53DB8" w:rsidRPr="00725AF5">
              <w:rPr>
                <w:color w:val="FF0000"/>
              </w:rPr>
              <w:t xml:space="preserve"> the</w:t>
            </w:r>
            <w:r w:rsidR="00154B9C" w:rsidRPr="00725AF5">
              <w:rPr>
                <w:color w:val="FF0000"/>
              </w:rPr>
              <w:t xml:space="preserve"> deductible.</w:t>
            </w:r>
          </w:p>
          <w:p w14:paraId="427EFFEF" w14:textId="1C8F36DC" w:rsidR="005200FC" w:rsidRPr="00725AF5" w:rsidRDefault="005200FC" w:rsidP="005200FC">
            <w:pPr>
              <w:pStyle w:val="TableTextCharCharChar1"/>
              <w:rPr>
                <w:color w:val="FF0000"/>
              </w:rPr>
            </w:pPr>
          </w:p>
        </w:tc>
      </w:tr>
      <w:tr w:rsidR="00154B9C" w:rsidRPr="00725AF5" w14:paraId="427F000B"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2" w:name="Depo_Provera"/>
            <w:r w:rsidRPr="00725AF5">
              <w:rPr>
                <w:b/>
                <w:bCs/>
                <w:color w:val="FF0000"/>
              </w:rPr>
              <w:t>Depo Provera</w:t>
            </w:r>
            <w:bookmarkEnd w:id="122"/>
          </w:p>
          <w:p w14:paraId="427EFFF2" w14:textId="77777777" w:rsidR="0074269F" w:rsidRPr="00725AF5" w:rsidRDefault="0074269F">
            <w:pPr>
              <w:pStyle w:val="TableTextCharCharChar1"/>
              <w:rPr>
                <w:b/>
                <w:bCs/>
                <w:color w:val="FF0000"/>
              </w:rPr>
            </w:pPr>
          </w:p>
          <w:p w14:paraId="427EFFF4" w14:textId="29DF2E7F"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69BA2CED" w:rsidR="00293591"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21349252" w:rsidR="00154B9C" w:rsidRPr="00725AF5" w:rsidRDefault="009D6420">
            <w:pPr>
              <w:pStyle w:val="TableTextCharCharChar1"/>
              <w:rPr>
                <w:color w:val="FF0000"/>
              </w:rPr>
            </w:pPr>
            <w:r>
              <w:rPr>
                <w:b/>
                <w:color w:val="0000FF"/>
              </w:rPr>
              <w:t>70%</w:t>
            </w:r>
            <w:r w:rsidR="00154B9C" w:rsidRPr="00725AF5">
              <w:rPr>
                <w:color w:val="FF0000"/>
              </w:rPr>
              <w:t xml:space="preserve"> of eligible expenses after satisfying</w:t>
            </w:r>
            <w:r w:rsidR="001C4525" w:rsidRPr="00725AF5">
              <w:rPr>
                <w:color w:val="FF0000"/>
              </w:rPr>
              <w:t xml:space="preserve"> the</w:t>
            </w:r>
            <w:r w:rsidR="00154B9C" w:rsidRPr="00725AF5">
              <w:rPr>
                <w:b/>
                <w:color w:val="FF0000"/>
              </w:rPr>
              <w:t xml:space="preserve"> </w:t>
            </w:r>
            <w:r w:rsidR="00154B9C" w:rsidRPr="00725AF5">
              <w:rPr>
                <w:color w:val="FF0000"/>
              </w:rPr>
              <w:t>deductible.</w:t>
            </w:r>
          </w:p>
          <w:p w14:paraId="427F000A" w14:textId="78B881A9" w:rsidR="005200FC" w:rsidRPr="00725AF5" w:rsidRDefault="005200FC" w:rsidP="005200FC">
            <w:pPr>
              <w:pStyle w:val="TableTextCharCharChar1"/>
              <w:rPr>
                <w:color w:val="FF0000"/>
              </w:rPr>
            </w:pPr>
          </w:p>
        </w:tc>
      </w:tr>
      <w:tr w:rsidR="008E6031" w:rsidRPr="00725AF5" w14:paraId="427F0027"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3" w:name="IUD"/>
            <w:r w:rsidRPr="00725AF5">
              <w:rPr>
                <w:b/>
                <w:bCs/>
                <w:color w:val="FF0000"/>
              </w:rPr>
              <w:t>IUD</w:t>
            </w:r>
            <w:bookmarkEnd w:id="123"/>
          </w:p>
          <w:p w14:paraId="427F000D" w14:textId="77777777" w:rsidR="00A25AA5" w:rsidRPr="00725AF5" w:rsidRDefault="00A25AA5">
            <w:pPr>
              <w:pStyle w:val="TableTextCharCharChar1"/>
              <w:rPr>
                <w:b/>
                <w:bCs/>
                <w:color w:val="FF0000"/>
              </w:rPr>
            </w:pPr>
          </w:p>
          <w:p w14:paraId="427F000E" w14:textId="7C22834C"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50B606C7"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3556CF0D" w:rsidR="00573C7E" w:rsidRPr="00725AF5" w:rsidRDefault="00573C7E" w:rsidP="00417561">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01A367D3" w:rsidR="008E6031" w:rsidRPr="00725AF5" w:rsidRDefault="009D6420">
            <w:pPr>
              <w:pStyle w:val="TableTextCharCharChar1"/>
              <w:rPr>
                <w:color w:val="FF0000"/>
              </w:rPr>
            </w:pPr>
            <w:r>
              <w:rPr>
                <w:b/>
                <w:color w:val="0000FF"/>
              </w:rPr>
              <w:t>70%</w:t>
            </w:r>
            <w:r w:rsidR="008E6031" w:rsidRPr="00725AF5">
              <w:rPr>
                <w:b/>
                <w:color w:val="FF0000"/>
              </w:rPr>
              <w:t xml:space="preserve"> </w:t>
            </w:r>
            <w:r w:rsidR="008E6031" w:rsidRPr="00725AF5">
              <w:rPr>
                <w:color w:val="FF0000"/>
              </w:rPr>
              <w:t>of eligible expenses after satisfying</w:t>
            </w:r>
            <w:r w:rsidR="007801A0" w:rsidRPr="00725AF5">
              <w:rPr>
                <w:color w:val="FF0000"/>
              </w:rPr>
              <w:t xml:space="preserve"> the</w:t>
            </w:r>
            <w:r w:rsidR="008E6031" w:rsidRPr="00725AF5">
              <w:rPr>
                <w:b/>
                <w:color w:val="FF0000"/>
              </w:rPr>
              <w:t xml:space="preserve"> </w:t>
            </w:r>
            <w:r w:rsidR="008E6031" w:rsidRPr="00725AF5">
              <w:rPr>
                <w:color w:val="FF0000"/>
              </w:rPr>
              <w:t>deductible.</w:t>
            </w:r>
          </w:p>
          <w:p w14:paraId="427F0026" w14:textId="142336B7" w:rsidR="005200FC" w:rsidRPr="00725AF5" w:rsidRDefault="005200FC" w:rsidP="005200FC">
            <w:pPr>
              <w:pStyle w:val="TableTextCharCharChar1"/>
              <w:rPr>
                <w:color w:val="FF0000"/>
              </w:rPr>
            </w:pP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r w:rsidRPr="00725AF5">
        <w:t>&lt;!--section=Special_Services--&gt;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3A45EBCE" w:rsidR="00FD1B50" w:rsidRPr="00725AF5" w:rsidRDefault="00FD1B50" w:rsidP="00FD1B50">
      <w:r w:rsidRPr="00725AF5">
        <w:rPr>
          <w:i/>
          <w:iCs/>
          <w:sz w:val="24"/>
          <w:szCs w:val="24"/>
        </w:rPr>
        <w:t xml:space="preserve">Providers, this summary is for members, to review the terms of your participation agreement, please visit </w:t>
      </w:r>
      <w:hyperlink r:id="rId25" w:history="1">
        <w:r w:rsidR="00053DC5">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4" w:name="Special_Services"/>
      <w:r w:rsidRPr="00725AF5">
        <w:rPr>
          <w:b/>
          <w:bCs/>
          <w:color w:val="0000FF"/>
          <w:sz w:val="28"/>
        </w:rPr>
        <w:t>SPECIAL SERVICES</w:t>
      </w:r>
    </w:p>
    <w:bookmarkEnd w:id="124"/>
    <w:p w14:paraId="427F002C" w14:textId="77777777" w:rsidR="00154B9C" w:rsidRPr="00725AF5"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
        <w:gridCol w:w="3098"/>
        <w:gridCol w:w="31"/>
        <w:gridCol w:w="19"/>
        <w:gridCol w:w="2771"/>
        <w:gridCol w:w="90"/>
        <w:gridCol w:w="10"/>
        <w:gridCol w:w="2870"/>
      </w:tblGrid>
      <w:tr w:rsidR="00CE309F" w:rsidRPr="00725AF5" w14:paraId="427F0032" w14:textId="77777777" w:rsidTr="00270E0E">
        <w:tc>
          <w:tcPr>
            <w:tcW w:w="3119" w:type="dxa"/>
            <w:gridSpan w:val="2"/>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921" w:type="dxa"/>
            <w:gridSpan w:val="5"/>
            <w:tcBorders>
              <w:top w:val="single" w:sz="6" w:space="0" w:color="auto"/>
              <w:left w:val="single" w:sz="6" w:space="0" w:color="auto"/>
              <w:bottom w:val="single" w:sz="6" w:space="0" w:color="auto"/>
              <w:right w:val="single" w:sz="6" w:space="0" w:color="auto"/>
            </w:tcBorders>
            <w:shd w:val="clear" w:color="auto" w:fill="808080"/>
          </w:tcPr>
          <w:p w14:paraId="26AFBBF5" w14:textId="7867AA25"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0952F1D5" w14:textId="77777777" w:rsidR="005B51AE" w:rsidRPr="005B51AE" w:rsidRDefault="00D373B4" w:rsidP="005B51AE">
            <w:pPr>
              <w:pStyle w:val="TableTextCharCharChar1"/>
              <w:jc w:val="center"/>
              <w:rPr>
                <w:b/>
                <w:bCs/>
                <w:color w:val="000000"/>
              </w:rPr>
            </w:pPr>
            <w:r w:rsidRPr="00D373B4">
              <w:rPr>
                <w:b/>
                <w:bCs/>
                <w:color w:val="000000"/>
              </w:rPr>
              <w:t>ST LOUIS</w:t>
            </w:r>
            <w:r w:rsidR="00AD413C" w:rsidRPr="00725AF5">
              <w:rPr>
                <w:b/>
                <w:bCs/>
                <w:color w:val="000000"/>
              </w:rPr>
              <w:t xml:space="preserve"> </w:t>
            </w:r>
            <w:r w:rsidR="005B51AE" w:rsidRPr="005B51AE">
              <w:rPr>
                <w:b/>
                <w:bCs/>
                <w:color w:val="000000"/>
              </w:rPr>
              <w:t>ALWAYS CHECK TO MAKE SURE THE PROVIDER IS PARTICIPATING IN THE UNIVERSITY’S CUSTOM NETWORK</w:t>
            </w:r>
          </w:p>
          <w:p w14:paraId="427F002E" w14:textId="4E141BBF" w:rsidR="00154B9C" w:rsidRPr="00725AF5" w:rsidRDefault="005B51AE" w:rsidP="005B51AE">
            <w:pPr>
              <w:pStyle w:val="TableTextCharCharChar1"/>
              <w:jc w:val="center"/>
              <w:rPr>
                <w:b/>
                <w:bCs/>
                <w:color w:val="000000"/>
              </w:rPr>
            </w:pPr>
            <w:r w:rsidRPr="005B51AE">
              <w:rPr>
                <w:b/>
                <w:bCs/>
                <w:color w:val="000000"/>
              </w:rPr>
              <w:t>NETWORK</w:t>
            </w:r>
          </w:p>
          <w:p w14:paraId="427F002F"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870" w:type="dxa"/>
            <w:tcBorders>
              <w:top w:val="single" w:sz="6" w:space="0" w:color="auto"/>
              <w:left w:val="single" w:sz="6" w:space="0" w:color="auto"/>
              <w:bottom w:val="single" w:sz="6" w:space="0" w:color="auto"/>
              <w:right w:val="single" w:sz="6" w:space="0" w:color="auto"/>
            </w:tcBorders>
            <w:shd w:val="clear" w:color="auto" w:fill="808080"/>
          </w:tcPr>
          <w:p w14:paraId="20075801" w14:textId="159090FA"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5C3C5928" w14:textId="77777777" w:rsidR="005B51AE" w:rsidRPr="005B51AE" w:rsidRDefault="00D373B4" w:rsidP="005B51AE">
            <w:pPr>
              <w:pStyle w:val="TableTextCharCharChar1"/>
              <w:jc w:val="center"/>
              <w:rPr>
                <w:b/>
                <w:bCs/>
                <w:color w:val="000000"/>
              </w:rPr>
            </w:pPr>
            <w:r w:rsidRPr="00D373B4">
              <w:rPr>
                <w:b/>
                <w:bCs/>
                <w:color w:val="000000"/>
              </w:rPr>
              <w:t>ST LOUIS</w:t>
            </w:r>
            <w:r w:rsidR="00AD413C" w:rsidRPr="00725AF5">
              <w:rPr>
                <w:b/>
                <w:bCs/>
                <w:color w:val="000000"/>
              </w:rPr>
              <w:t xml:space="preserve"> </w:t>
            </w:r>
            <w:r w:rsidR="005B51AE" w:rsidRPr="005B51AE">
              <w:rPr>
                <w:b/>
                <w:bCs/>
                <w:color w:val="000000"/>
              </w:rPr>
              <w:t>ALWAYS CHECK TO MAKE SURE THE PROVIDER IS PARTICIPATING IN THE UNIVERSITY’S CUSTOM NETWORK</w:t>
            </w:r>
          </w:p>
          <w:p w14:paraId="427F0030" w14:textId="123531DE" w:rsidR="00154B9C" w:rsidRPr="00725AF5" w:rsidRDefault="005B51AE" w:rsidP="005B51AE">
            <w:pPr>
              <w:pStyle w:val="TableTextCharCharChar1"/>
              <w:jc w:val="center"/>
              <w:rPr>
                <w:b/>
                <w:bCs/>
                <w:color w:val="000000"/>
              </w:rPr>
            </w:pPr>
            <w:r w:rsidRPr="005B51AE">
              <w:rPr>
                <w:b/>
                <w:bCs/>
                <w:color w:val="000000"/>
              </w:rPr>
              <w:t>NETWORK</w:t>
            </w:r>
          </w:p>
          <w:p w14:paraId="427F0031"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916680" w:rsidRPr="00725AF5" w14:paraId="427F006C"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725AF5" w:rsidRDefault="00916680" w:rsidP="00EB177D">
            <w:pPr>
              <w:pStyle w:val="TableTextChar"/>
              <w:numPr>
                <w:ilvl w:val="12"/>
                <w:numId w:val="0"/>
              </w:numPr>
              <w:rPr>
                <w:b/>
              </w:rPr>
            </w:pPr>
            <w:bookmarkStart w:id="125" w:name="Acupuncture_Services"/>
            <w:r w:rsidRPr="00725AF5">
              <w:rPr>
                <w:b/>
              </w:rPr>
              <w:t>Acupuncture Services</w:t>
            </w:r>
          </w:p>
          <w:bookmarkEnd w:id="125"/>
          <w:p w14:paraId="427F0043" w14:textId="77777777" w:rsidR="00916680" w:rsidRPr="00725AF5" w:rsidRDefault="00916680" w:rsidP="00EB177D">
            <w:pPr>
              <w:pStyle w:val="TableTextChar"/>
              <w:rPr>
                <w:b/>
              </w:rPr>
            </w:pPr>
          </w:p>
          <w:p w14:paraId="427F0044" w14:textId="77777777" w:rsidR="00916680" w:rsidRPr="00725AF5" w:rsidRDefault="00916680" w:rsidP="00EB177D">
            <w:pPr>
              <w:pStyle w:val="TableTextChar"/>
              <w:numPr>
                <w:ilvl w:val="12"/>
                <w:numId w:val="0"/>
              </w:numPr>
              <w:rPr>
                <w:b/>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5D" w14:textId="77777777" w:rsidR="00916680" w:rsidRPr="00725AF5" w:rsidRDefault="00916680" w:rsidP="00E97ED1">
            <w:pPr>
              <w:pStyle w:val="TableTextCharCharChar1"/>
              <w:numPr>
                <w:ilvl w:val="12"/>
                <w:numId w:val="0"/>
              </w:num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6B" w14:textId="77777777" w:rsidR="00916680" w:rsidRPr="00725AF5" w:rsidRDefault="00916680" w:rsidP="00417561">
            <w:pPr>
              <w:pStyle w:val="TableTextCharCharChar1"/>
              <w:numPr>
                <w:ilvl w:val="12"/>
                <w:numId w:val="0"/>
              </w:numPr>
              <w:rPr>
                <w:b/>
                <w:color w:val="000000"/>
              </w:rPr>
            </w:pPr>
          </w:p>
        </w:tc>
      </w:tr>
      <w:tr w:rsidR="00CE309F" w:rsidRPr="00725AF5" w14:paraId="427F008A"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6" w:name="Allergy_Care"/>
            <w:r w:rsidRPr="00725AF5">
              <w:rPr>
                <w:b/>
              </w:rPr>
              <w:t>Allergy Care</w:t>
            </w:r>
            <w:bookmarkEnd w:id="126"/>
          </w:p>
          <w:p w14:paraId="427F006E" w14:textId="77777777" w:rsidR="00D96454" w:rsidRPr="00725AF5" w:rsidRDefault="00D96454">
            <w:pPr>
              <w:pStyle w:val="TableTextCharCharChar1"/>
              <w:numPr>
                <w:ilvl w:val="12"/>
                <w:numId w:val="0"/>
              </w:numPr>
              <w:rPr>
                <w:b/>
              </w:rPr>
            </w:pPr>
          </w:p>
          <w:p w14:paraId="08FF5A17" w14:textId="77777777" w:rsidR="0098629A" w:rsidRDefault="0098629A" w:rsidP="0098629A">
            <w:pPr>
              <w:pStyle w:val="TableTextCharCharChar1"/>
              <w:numPr>
                <w:ilvl w:val="12"/>
                <w:numId w:val="0"/>
              </w:numPr>
              <w:rPr>
                <w:b/>
                <w:color w:val="000000"/>
                <w:szCs w:val="24"/>
              </w:rPr>
            </w:pPr>
          </w:p>
          <w:p w14:paraId="45CF7FF9" w14:textId="77777777" w:rsidR="00916DC2" w:rsidRPr="002D760A" w:rsidRDefault="00916DC2" w:rsidP="00916DC2">
            <w:pPr>
              <w:pStyle w:val="TableTextCharCharChar1"/>
              <w:rPr>
                <w:color w:val="000000"/>
                <w:szCs w:val="24"/>
              </w:rPr>
            </w:pPr>
            <w:r w:rsidRPr="002D760A">
              <w:rPr>
                <w:color w:val="000000"/>
                <w:szCs w:val="24"/>
              </w:rPr>
              <w:t xml:space="preserve">Benefits for testing are described under </w:t>
            </w:r>
            <w:r w:rsidRPr="002D760A">
              <w:rPr>
                <w:i/>
                <w:color w:val="000000"/>
                <w:szCs w:val="24"/>
              </w:rPr>
              <w:t>Lab, X-Ray and Diagnostics - Outpatient</w:t>
            </w:r>
            <w:r w:rsidRPr="002D760A">
              <w:rPr>
                <w:color w:val="000000"/>
                <w:szCs w:val="24"/>
              </w:rPr>
              <w:t>.</w:t>
            </w:r>
          </w:p>
          <w:p w14:paraId="472FD3EF" w14:textId="77777777" w:rsidR="0098629A" w:rsidRDefault="0098629A" w:rsidP="0098629A">
            <w:pPr>
              <w:pStyle w:val="TableTextCharCharChar1"/>
              <w:numPr>
                <w:ilvl w:val="12"/>
                <w:numId w:val="0"/>
              </w:numPr>
              <w:rPr>
                <w:b/>
                <w:color w:val="000000"/>
                <w:szCs w:val="24"/>
              </w:rPr>
            </w:pPr>
          </w:p>
          <w:p w14:paraId="10E25EC7" w14:textId="77777777" w:rsidR="0098629A" w:rsidRDefault="0098629A" w:rsidP="0098629A">
            <w:pPr>
              <w:pStyle w:val="TableTextCharCharChar1"/>
              <w:numPr>
                <w:ilvl w:val="12"/>
                <w:numId w:val="0"/>
              </w:numPr>
              <w:rPr>
                <w:b/>
                <w:color w:val="000000"/>
                <w:szCs w:val="24"/>
              </w:rPr>
            </w:pPr>
          </w:p>
          <w:p w14:paraId="575AC1CC" w14:textId="77777777" w:rsidR="0098629A" w:rsidRDefault="0098629A" w:rsidP="0098629A">
            <w:pPr>
              <w:pStyle w:val="TableTextCharCharChar1"/>
              <w:numPr>
                <w:ilvl w:val="12"/>
                <w:numId w:val="0"/>
              </w:numPr>
              <w:rPr>
                <w:b/>
                <w:color w:val="000000"/>
                <w:szCs w:val="24"/>
              </w:rPr>
            </w:pPr>
          </w:p>
          <w:p w14:paraId="4FC99037" w14:textId="77777777" w:rsidR="0098629A" w:rsidRDefault="0098629A" w:rsidP="0098629A">
            <w:pPr>
              <w:pStyle w:val="TableTextCharCharChar1"/>
              <w:numPr>
                <w:ilvl w:val="12"/>
                <w:numId w:val="0"/>
              </w:numPr>
              <w:rPr>
                <w:b/>
                <w:color w:val="000000"/>
                <w:szCs w:val="24"/>
              </w:rPr>
            </w:pPr>
          </w:p>
          <w:p w14:paraId="02AE7769" w14:textId="77777777" w:rsidR="0098629A" w:rsidRDefault="0098629A" w:rsidP="0098629A">
            <w:pPr>
              <w:pStyle w:val="TableTextCharCharChar1"/>
              <w:numPr>
                <w:ilvl w:val="12"/>
                <w:numId w:val="0"/>
              </w:numPr>
              <w:rPr>
                <w:b/>
                <w:color w:val="000000"/>
                <w:szCs w:val="24"/>
              </w:rPr>
            </w:pPr>
          </w:p>
          <w:p w14:paraId="7A279A0F" w14:textId="77777777" w:rsidR="0098629A" w:rsidRDefault="0098629A" w:rsidP="0098629A">
            <w:pPr>
              <w:pStyle w:val="TableTextCharCharChar1"/>
              <w:numPr>
                <w:ilvl w:val="12"/>
                <w:numId w:val="0"/>
              </w:numPr>
              <w:rPr>
                <w:b/>
                <w:color w:val="000000"/>
                <w:szCs w:val="24"/>
              </w:rPr>
            </w:pPr>
          </w:p>
          <w:p w14:paraId="3CC893E1" w14:textId="77777777" w:rsidR="0098629A" w:rsidRDefault="0098629A" w:rsidP="0098629A">
            <w:pPr>
              <w:pStyle w:val="TableTextCharCharChar1"/>
              <w:numPr>
                <w:ilvl w:val="12"/>
                <w:numId w:val="0"/>
              </w:numPr>
              <w:rPr>
                <w:b/>
                <w:color w:val="000000"/>
                <w:szCs w:val="24"/>
              </w:rPr>
            </w:pPr>
          </w:p>
          <w:p w14:paraId="7C0F90CB" w14:textId="77777777" w:rsidR="0098629A" w:rsidRPr="003D73FA" w:rsidRDefault="0098629A" w:rsidP="0098629A">
            <w:pPr>
              <w:pStyle w:val="TableTextCharCharChar1"/>
              <w:numPr>
                <w:ilvl w:val="12"/>
                <w:numId w:val="0"/>
              </w:numPr>
              <w:rPr>
                <w:b/>
                <w:color w:val="000000"/>
                <w:szCs w:val="24"/>
              </w:rPr>
            </w:pPr>
            <w:r w:rsidRPr="003D73FA">
              <w:rPr>
                <w:b/>
                <w:color w:val="000000"/>
                <w:szCs w:val="24"/>
              </w:rPr>
              <w:t>Sublingual Allergy Drops:</w:t>
            </w:r>
          </w:p>
          <w:p w14:paraId="080DA635" w14:textId="5383F34B" w:rsidR="0098629A" w:rsidRPr="00924C2F" w:rsidRDefault="0098629A" w:rsidP="00924C2F">
            <w:pPr>
              <w:numPr>
                <w:ilvl w:val="12"/>
                <w:numId w:val="0"/>
              </w:numPr>
              <w:rPr>
                <w:b/>
                <w:sz w:val="24"/>
                <w:szCs w:val="24"/>
              </w:rPr>
            </w:pPr>
            <w:r w:rsidRPr="003D73FA">
              <w:rPr>
                <w:color w:val="000000"/>
                <w:sz w:val="24"/>
                <w:szCs w:val="24"/>
              </w:rPr>
              <w:t xml:space="preserve">Manual processing required (Specific processing instructions are included in SPI attachment </w:t>
            </w:r>
            <w:r w:rsidRPr="003D73FA">
              <w:rPr>
                <w:b/>
                <w:color w:val="0000FF"/>
                <w:sz w:val="24"/>
                <w:szCs w:val="24"/>
              </w:rPr>
              <w:t>04-31803</w:t>
            </w:r>
            <w:r w:rsidRPr="003D73FA">
              <w:rPr>
                <w:color w:val="000000"/>
                <w:sz w:val="24"/>
                <w:szCs w:val="24"/>
              </w:rPr>
              <w:t xml:space="preserve"> in IBAAG).</w:t>
            </w:r>
          </w:p>
          <w:p w14:paraId="427F006F" w14:textId="6C67E13B" w:rsidR="00154B9C" w:rsidRPr="00E97ED1" w:rsidRDefault="00154B9C">
            <w:pPr>
              <w:pStyle w:val="TableTextCharCharChar1"/>
              <w:numPr>
                <w:ilvl w:val="12"/>
                <w:numId w:val="0"/>
              </w:num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074" w14:textId="0CCD8CF3" w:rsidR="00D96454" w:rsidRPr="00E97ED1" w:rsidRDefault="00160A8B" w:rsidP="00D96454">
            <w:pPr>
              <w:pStyle w:val="TableTextCharCharChar1"/>
              <w:numPr>
                <w:ilvl w:val="12"/>
                <w:numId w:val="0"/>
              </w:numPr>
              <w:rPr>
                <w:b/>
              </w:rPr>
            </w:pPr>
            <w:r>
              <w:rPr>
                <w:b/>
                <w:color w:val="0000FF"/>
              </w:rPr>
              <w:t>$</w:t>
            </w:r>
            <w:r w:rsidR="008C7E70">
              <w:rPr>
                <w:b/>
                <w:color w:val="0000FF"/>
              </w:rPr>
              <w:t>10</w:t>
            </w:r>
            <w:r w:rsidR="008C7E70" w:rsidRPr="00725AF5">
              <w:t xml:space="preserve"> </w:t>
            </w:r>
            <w:r w:rsidR="00D96454" w:rsidRPr="00725AF5">
              <w:t xml:space="preserve">Primary Physician/ </w:t>
            </w:r>
            <w:r>
              <w:rPr>
                <w:b/>
                <w:color w:val="0000FF"/>
              </w:rPr>
              <w:t>$</w:t>
            </w:r>
            <w:r w:rsidR="008C7E70">
              <w:rPr>
                <w:b/>
                <w:color w:val="0000FF"/>
              </w:rPr>
              <w:t>30</w:t>
            </w:r>
            <w:r w:rsidR="008C7E70" w:rsidRPr="00725AF5">
              <w:t xml:space="preserve"> </w:t>
            </w:r>
            <w:r w:rsidR="00D96454" w:rsidRPr="00725AF5">
              <w:t xml:space="preserve">Specialist copay per visit then </w:t>
            </w:r>
            <w:r w:rsidR="00D96454" w:rsidRPr="00725AF5">
              <w:rPr>
                <w:b/>
                <w:color w:val="0000FF"/>
              </w:rPr>
              <w:t xml:space="preserve">100% </w:t>
            </w:r>
            <w:r w:rsidR="00D96454" w:rsidRPr="00725AF5">
              <w:rPr>
                <w:bCs/>
              </w:rPr>
              <w:t xml:space="preserve">of eligible </w:t>
            </w:r>
            <w:r w:rsidR="00D96454" w:rsidRPr="00417561">
              <w:rPr>
                <w:bCs/>
              </w:rPr>
              <w:t>expenses</w:t>
            </w:r>
            <w:r w:rsidR="00D96454" w:rsidRPr="00E97ED1">
              <w:rPr>
                <w:bCs/>
              </w:rPr>
              <w:t>.</w:t>
            </w:r>
          </w:p>
          <w:p w14:paraId="333AB82C" w14:textId="77777777" w:rsidR="00160A8B" w:rsidRDefault="00160A8B" w:rsidP="00E97ED1">
            <w:pPr>
              <w:pStyle w:val="TableTextCharCharChar1"/>
              <w:rPr>
                <w:rStyle w:val="wdColorPinkBoldItalic"/>
                <w:szCs w:val="24"/>
              </w:rPr>
            </w:pPr>
          </w:p>
          <w:p w14:paraId="595F8CF8" w14:textId="77777777" w:rsidR="00160A8B" w:rsidRPr="00E97ED1" w:rsidRDefault="00160A8B" w:rsidP="00160A8B">
            <w:pPr>
              <w:pStyle w:val="TableTextCharCharChar1"/>
              <w:rPr>
                <w:b/>
                <w:iCs/>
                <w:szCs w:val="24"/>
              </w:rPr>
            </w:pPr>
            <w:r w:rsidRPr="00E97ED1">
              <w:rPr>
                <w:b/>
                <w:iCs/>
                <w:szCs w:val="24"/>
              </w:rPr>
              <w:t>Allergy Injections:</w:t>
            </w:r>
          </w:p>
          <w:p w14:paraId="68E4B3C4" w14:textId="09924154" w:rsidR="00160A8B" w:rsidRDefault="00160A8B" w:rsidP="00E97ED1">
            <w:pPr>
              <w:pStyle w:val="TableTextCharCharChar1"/>
              <w:rPr>
                <w:iCs/>
                <w:szCs w:val="24"/>
              </w:rPr>
            </w:pPr>
            <w:r w:rsidRPr="00E97ED1">
              <w:rPr>
                <w:b/>
                <w:iCs/>
                <w:color w:val="0000FF"/>
                <w:szCs w:val="24"/>
              </w:rPr>
              <w:t>$</w:t>
            </w:r>
            <w:r w:rsidR="008C7E70">
              <w:rPr>
                <w:b/>
                <w:iCs/>
                <w:color w:val="0000FF"/>
                <w:szCs w:val="24"/>
              </w:rPr>
              <w:t>10</w:t>
            </w:r>
            <w:r w:rsidR="008C7E70" w:rsidRPr="00E97ED1">
              <w:rPr>
                <w:iCs/>
                <w:szCs w:val="24"/>
              </w:rPr>
              <w:t xml:space="preserve"> </w:t>
            </w:r>
            <w:r w:rsidRPr="00E97ED1">
              <w:rPr>
                <w:iCs/>
                <w:szCs w:val="24"/>
              </w:rPr>
              <w:t>Copay per injection</w:t>
            </w:r>
          </w:p>
          <w:p w14:paraId="60B01A34" w14:textId="77777777" w:rsidR="0098629A" w:rsidRDefault="0098629A" w:rsidP="00E97ED1">
            <w:pPr>
              <w:pStyle w:val="TableTextCharCharChar1"/>
              <w:rPr>
                <w:iCs/>
                <w:szCs w:val="24"/>
              </w:rPr>
            </w:pPr>
          </w:p>
          <w:p w14:paraId="57B89B9C" w14:textId="77777777" w:rsidR="0098629A" w:rsidRDefault="0098629A" w:rsidP="00E97ED1">
            <w:pPr>
              <w:pStyle w:val="TableTextCharCharChar1"/>
              <w:rPr>
                <w:iCs/>
                <w:szCs w:val="24"/>
              </w:rPr>
            </w:pPr>
          </w:p>
          <w:p w14:paraId="603698B8" w14:textId="77777777" w:rsidR="0098629A" w:rsidRDefault="0098629A" w:rsidP="00E97ED1">
            <w:pPr>
              <w:pStyle w:val="TableTextCharCharChar1"/>
              <w:rPr>
                <w:iCs/>
                <w:szCs w:val="24"/>
              </w:rPr>
            </w:pPr>
          </w:p>
          <w:p w14:paraId="3DBF3389" w14:textId="77777777" w:rsidR="0098629A" w:rsidRDefault="0098629A" w:rsidP="0098629A">
            <w:pPr>
              <w:pStyle w:val="TableTextCharCharChar1"/>
              <w:rPr>
                <w:szCs w:val="24"/>
              </w:rPr>
            </w:pPr>
            <w:r w:rsidRPr="009D3842">
              <w:rPr>
                <w:color w:val="000000"/>
                <w:szCs w:val="24"/>
              </w:rPr>
              <w:t xml:space="preserve">Sublingual Allergy Drops billed using CPT Code </w:t>
            </w:r>
            <w:r w:rsidRPr="009D3842">
              <w:rPr>
                <w:b/>
                <w:color w:val="0000FF"/>
                <w:szCs w:val="24"/>
              </w:rPr>
              <w:t>95199</w:t>
            </w:r>
            <w:r w:rsidRPr="00E5423F">
              <w:rPr>
                <w:color w:val="000000"/>
                <w:szCs w:val="24"/>
              </w:rPr>
              <w:t xml:space="preserve"> are </w:t>
            </w:r>
            <w:r>
              <w:rPr>
                <w:color w:val="000000"/>
                <w:szCs w:val="24"/>
              </w:rPr>
              <w:t>paid</w:t>
            </w:r>
            <w:r w:rsidRPr="00E5423F">
              <w:rPr>
                <w:color w:val="000000"/>
                <w:szCs w:val="24"/>
              </w:rPr>
              <w:t xml:space="preserve"> at </w:t>
            </w:r>
            <w:r w:rsidRPr="00E5423F">
              <w:rPr>
                <w:b/>
                <w:color w:val="0000FF"/>
                <w:szCs w:val="24"/>
              </w:rPr>
              <w:t>75</w:t>
            </w:r>
            <w:r>
              <w:rPr>
                <w:b/>
                <w:color w:val="0000FF"/>
                <w:szCs w:val="24"/>
              </w:rPr>
              <w:t>%</w:t>
            </w:r>
            <w:r w:rsidRPr="00E5423F">
              <w:rPr>
                <w:color w:val="000000"/>
                <w:szCs w:val="24"/>
              </w:rPr>
              <w:t xml:space="preserve"> </w:t>
            </w:r>
            <w:r>
              <w:rPr>
                <w:color w:val="000000"/>
                <w:szCs w:val="24"/>
              </w:rPr>
              <w:t>coinsurance, deductible does not apply</w:t>
            </w:r>
            <w:r w:rsidRPr="009D3842">
              <w:rPr>
                <w:color w:val="000000"/>
                <w:szCs w:val="24"/>
              </w:rPr>
              <w:t xml:space="preserve">. </w:t>
            </w:r>
          </w:p>
          <w:p w14:paraId="298DBE03" w14:textId="77777777" w:rsidR="0098629A" w:rsidRDefault="0098629A" w:rsidP="00E97ED1">
            <w:pPr>
              <w:pStyle w:val="TableTextCharCharChar1"/>
              <w:rPr>
                <w:iCs/>
                <w:szCs w:val="24"/>
              </w:rPr>
            </w:pPr>
          </w:p>
          <w:p w14:paraId="427F0083" w14:textId="77777777" w:rsidR="00154B9C" w:rsidRPr="00725AF5" w:rsidRDefault="00154B9C" w:rsidP="00E97ED1">
            <w:pPr>
              <w:pStyle w:val="TableTextCharCharChar1"/>
              <w:rPr>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5CE693C0" w14:textId="77777777" w:rsidR="002759C8" w:rsidRPr="00725AF5" w:rsidRDefault="002759C8" w:rsidP="002759C8">
            <w:pPr>
              <w:pStyle w:val="TableTextCharCharChar1"/>
              <w:numPr>
                <w:ilvl w:val="12"/>
                <w:numId w:val="0"/>
              </w:numPr>
              <w:rPr>
                <w:b/>
                <w:bCs/>
                <w:color w:val="800080"/>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r w:rsidRPr="00725AF5">
              <w:rPr>
                <w:b/>
                <w:bCs/>
                <w:color w:val="800080"/>
                <w:szCs w:val="24"/>
              </w:rPr>
              <w:t xml:space="preserve"> </w:t>
            </w:r>
          </w:p>
          <w:p w14:paraId="7D72574E" w14:textId="77777777" w:rsidR="00154B9C" w:rsidRDefault="00154B9C">
            <w:pPr>
              <w:pStyle w:val="TableTextCharCharChar1"/>
              <w:numPr>
                <w:ilvl w:val="12"/>
                <w:numId w:val="0"/>
              </w:numPr>
              <w:rPr>
                <w:color w:val="000000"/>
              </w:rPr>
            </w:pPr>
          </w:p>
          <w:p w14:paraId="268C3CA1" w14:textId="77777777" w:rsidR="002759C8" w:rsidRDefault="002759C8">
            <w:pPr>
              <w:pStyle w:val="TableTextCharCharChar1"/>
              <w:numPr>
                <w:ilvl w:val="12"/>
                <w:numId w:val="0"/>
              </w:numPr>
              <w:rPr>
                <w:color w:val="000000"/>
              </w:rPr>
            </w:pPr>
          </w:p>
          <w:p w14:paraId="6CFEB88A" w14:textId="77777777" w:rsidR="002759C8" w:rsidRPr="00E97ED1" w:rsidRDefault="002759C8" w:rsidP="002759C8">
            <w:pPr>
              <w:pStyle w:val="TableTextCharCharChar1"/>
              <w:rPr>
                <w:b/>
                <w:iCs/>
                <w:szCs w:val="24"/>
              </w:rPr>
            </w:pPr>
            <w:r w:rsidRPr="00E97ED1">
              <w:rPr>
                <w:b/>
                <w:iCs/>
                <w:szCs w:val="24"/>
              </w:rPr>
              <w:t>Allergy Injections:</w:t>
            </w:r>
          </w:p>
          <w:p w14:paraId="1FF6854B" w14:textId="77777777" w:rsidR="002759C8" w:rsidRDefault="002759C8" w:rsidP="003D73FA">
            <w:pPr>
              <w:pStyle w:val="TableTextCharCharChar1"/>
              <w:numPr>
                <w:ilvl w:val="12"/>
                <w:numId w:val="0"/>
              </w:numPr>
              <w:rPr>
                <w:b/>
                <w:bCs/>
                <w:color w:val="800080"/>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r w:rsidRPr="00725AF5">
              <w:rPr>
                <w:b/>
                <w:bCs/>
                <w:color w:val="800080"/>
                <w:szCs w:val="24"/>
              </w:rPr>
              <w:t xml:space="preserve"> </w:t>
            </w:r>
          </w:p>
          <w:p w14:paraId="54C7018A" w14:textId="77777777" w:rsidR="0098629A" w:rsidRDefault="0098629A" w:rsidP="003D73FA">
            <w:pPr>
              <w:pStyle w:val="TableTextCharCharChar1"/>
              <w:numPr>
                <w:ilvl w:val="12"/>
                <w:numId w:val="0"/>
              </w:numPr>
              <w:rPr>
                <w:b/>
                <w:bCs/>
                <w:color w:val="800080"/>
                <w:szCs w:val="24"/>
              </w:rPr>
            </w:pPr>
          </w:p>
          <w:p w14:paraId="427F0089" w14:textId="719300C4" w:rsidR="0098629A" w:rsidRPr="00725AF5" w:rsidRDefault="0098629A" w:rsidP="003D73FA">
            <w:pPr>
              <w:pStyle w:val="TableTextCharCharChar1"/>
              <w:numPr>
                <w:ilvl w:val="12"/>
                <w:numId w:val="0"/>
              </w:numPr>
              <w:rPr>
                <w:color w:val="000000"/>
              </w:rPr>
            </w:pPr>
            <w:r w:rsidRPr="006902C3">
              <w:rPr>
                <w:bCs/>
                <w:szCs w:val="24"/>
              </w:rPr>
              <w:t xml:space="preserve">Sublingual Allergy Drops billed using CPT Code </w:t>
            </w:r>
            <w:r w:rsidRPr="006902C3">
              <w:rPr>
                <w:b/>
                <w:color w:val="0000FF"/>
                <w:szCs w:val="24"/>
              </w:rPr>
              <w:t>95199</w:t>
            </w:r>
            <w:r w:rsidRPr="006902C3">
              <w:rPr>
                <w:bCs/>
                <w:szCs w:val="24"/>
              </w:rPr>
              <w:t xml:space="preserve"> are paid at </w:t>
            </w:r>
            <w:r w:rsidRPr="006902C3">
              <w:rPr>
                <w:b/>
                <w:color w:val="0000FF"/>
                <w:szCs w:val="24"/>
              </w:rPr>
              <w:t>75%</w:t>
            </w:r>
            <w:r w:rsidRPr="006902C3">
              <w:rPr>
                <w:bCs/>
                <w:szCs w:val="24"/>
              </w:rPr>
              <w:t xml:space="preserve"> coinsurance, after deductible.</w:t>
            </w:r>
          </w:p>
        </w:tc>
      </w:tr>
      <w:tr w:rsidR="00C64659" w:rsidRPr="00725AF5" w14:paraId="427F0097"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725AF5" w:rsidRDefault="00800792" w:rsidP="0020478D">
            <w:pPr>
              <w:pStyle w:val="TableText"/>
              <w:rPr>
                <w:b/>
                <w:color w:val="000000"/>
              </w:rPr>
            </w:pPr>
            <w:bookmarkStart w:id="127" w:name="Bariatric_Resource_Services"/>
            <w:r w:rsidRPr="00725AF5">
              <w:rPr>
                <w:b/>
                <w:color w:val="000000"/>
              </w:rPr>
              <w:t>Bariatric Resource Services</w:t>
            </w:r>
            <w:bookmarkEnd w:id="127"/>
            <w:r w:rsidR="0020478D" w:rsidRPr="00725AF5">
              <w:rPr>
                <w:b/>
                <w:color w:val="000000"/>
              </w:rPr>
              <w:t xml:space="preserve"> </w:t>
            </w:r>
            <w:r w:rsidRPr="00725AF5">
              <w:rPr>
                <w:b/>
                <w:color w:val="000000"/>
              </w:rPr>
              <w:t>(BRS)</w:t>
            </w:r>
          </w:p>
          <w:p w14:paraId="427F008C" w14:textId="77777777" w:rsidR="00B8787A" w:rsidRPr="00725AF5" w:rsidRDefault="00B8787A" w:rsidP="00505374">
            <w:pPr>
              <w:pStyle w:val="TableText"/>
              <w:rPr>
                <w:b/>
                <w:color w:val="FF00FF"/>
              </w:rPr>
            </w:pPr>
          </w:p>
        </w:tc>
        <w:tc>
          <w:tcPr>
            <w:tcW w:w="5791" w:type="dxa"/>
            <w:gridSpan w:val="6"/>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725AF5" w:rsidRDefault="00C64659" w:rsidP="0020478D">
            <w:pPr>
              <w:pStyle w:val="TableText"/>
              <w:rPr>
                <w:color w:val="000000"/>
              </w:rPr>
            </w:pPr>
            <w:r w:rsidRPr="00725AF5">
              <w:rPr>
                <w:color w:val="000000"/>
              </w:rPr>
              <w:t>Not Applicable.</w:t>
            </w:r>
          </w:p>
        </w:tc>
      </w:tr>
      <w:tr w:rsidR="004200A5" w:rsidRPr="00725AF5" w14:paraId="427F00C3"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8" w:name="Breast_Pumps"/>
            <w:r w:rsidRPr="00725AF5">
              <w:rPr>
                <w:b/>
                <w:color w:val="000000"/>
              </w:rPr>
              <w:t>Breast Pumps</w:t>
            </w:r>
            <w:bookmarkEnd w:id="128"/>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E97ED1" w:rsidRDefault="001E15AF" w:rsidP="001E15AF">
            <w:pPr>
              <w:pStyle w:val="TableTextCharChar"/>
              <w:numPr>
                <w:ilvl w:val="12"/>
                <w:numId w:val="0"/>
              </w:numPr>
              <w:rPr>
                <w:bCs/>
              </w:rPr>
            </w:pPr>
            <w:r w:rsidRPr="00725AF5">
              <w:rPr>
                <w:b/>
                <w:color w:val="0000FF"/>
              </w:rPr>
              <w:t xml:space="preserve">100% </w:t>
            </w:r>
            <w:r w:rsidRPr="00725AF5">
              <w:rPr>
                <w:bCs/>
              </w:rPr>
              <w:t xml:space="preserve">of eligible </w:t>
            </w:r>
            <w:r w:rsidRPr="00417561">
              <w:rPr>
                <w:bCs/>
              </w:rPr>
              <w:t>expenses</w:t>
            </w:r>
            <w:r w:rsidRPr="00E97ED1">
              <w:rPr>
                <w:bCs/>
              </w:rPr>
              <w:t>.</w:t>
            </w:r>
          </w:p>
          <w:p w14:paraId="427F00A2" w14:textId="77777777" w:rsidR="001E15AF" w:rsidRPr="00725AF5" w:rsidRDefault="001E15AF" w:rsidP="001E15AF">
            <w:pPr>
              <w:pStyle w:val="TableTextCharChar"/>
              <w:numPr>
                <w:ilvl w:val="12"/>
                <w:numId w:val="0"/>
              </w:numPr>
              <w:rPr>
                <w:b/>
                <w:color w:val="0000FF"/>
              </w:rPr>
            </w:pPr>
          </w:p>
          <w:p w14:paraId="427F00BA" w14:textId="77777777" w:rsidR="00821AED" w:rsidRPr="00725AF5" w:rsidRDefault="00821AED" w:rsidP="00E97ED1">
            <w:pPr>
              <w:pStyle w:val="TableTextCharChar"/>
              <w:numPr>
                <w:ilvl w:val="12"/>
                <w:numId w:val="0"/>
              </w:numPr>
              <w:rPr>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0BD" w14:textId="3D71FC29" w:rsidR="00033855" w:rsidRPr="00725AF5" w:rsidRDefault="009D6420" w:rsidP="00033855">
            <w:pPr>
              <w:pStyle w:val="TableTextCharChar"/>
              <w:numPr>
                <w:ilvl w:val="12"/>
                <w:numId w:val="0"/>
              </w:numPr>
              <w:rPr>
                <w:b/>
                <w:bCs/>
              </w:rPr>
            </w:pPr>
            <w:r>
              <w:rPr>
                <w:b/>
                <w:color w:val="0000FF"/>
              </w:rPr>
              <w:t>70%</w:t>
            </w:r>
            <w:r w:rsidR="00033855" w:rsidRPr="00725AF5">
              <w:rPr>
                <w:b/>
                <w:color w:val="0000FF"/>
              </w:rPr>
              <w:t xml:space="preserve"> </w:t>
            </w:r>
            <w:r w:rsidR="00033855" w:rsidRPr="00725AF5">
              <w:rPr>
                <w:bCs/>
              </w:rPr>
              <w:t>of eligible expenses</w:t>
            </w:r>
            <w:r w:rsidR="00033855" w:rsidRPr="00725AF5">
              <w:rPr>
                <w:bCs/>
                <w:color w:val="0000FF"/>
              </w:rPr>
              <w:t xml:space="preserve"> </w:t>
            </w:r>
            <w:r w:rsidR="00033855" w:rsidRPr="00725AF5">
              <w:rPr>
                <w:bCs/>
              </w:rPr>
              <w:t>after satisfying</w:t>
            </w:r>
            <w:r w:rsidR="00ED3613" w:rsidRPr="00725AF5">
              <w:rPr>
                <w:bCs/>
              </w:rPr>
              <w:t xml:space="preserve"> the</w:t>
            </w:r>
            <w:r w:rsidR="00033855" w:rsidRPr="00725AF5">
              <w:rPr>
                <w:b/>
                <w:color w:val="0000FF"/>
              </w:rPr>
              <w:t xml:space="preserve"> </w:t>
            </w:r>
            <w:r w:rsidR="00033855" w:rsidRPr="00725AF5">
              <w:t>deductible.</w:t>
            </w:r>
          </w:p>
          <w:p w14:paraId="427F00BE" w14:textId="77777777" w:rsidR="00033855" w:rsidRPr="00725AF5" w:rsidRDefault="00033855" w:rsidP="00033855">
            <w:pPr>
              <w:pStyle w:val="TableTextCharChar"/>
              <w:rPr>
                <w:b/>
                <w:bCs/>
              </w:rPr>
            </w:pPr>
          </w:p>
          <w:p w14:paraId="427F00C2" w14:textId="77777777" w:rsidR="004200A5" w:rsidRPr="00725AF5" w:rsidRDefault="004200A5" w:rsidP="00E97ED1">
            <w:pPr>
              <w:pStyle w:val="TableTextCharChar"/>
              <w:numPr>
                <w:ilvl w:val="12"/>
                <w:numId w:val="0"/>
              </w:numPr>
              <w:rPr>
                <w:color w:val="000000"/>
              </w:rPr>
            </w:pPr>
          </w:p>
        </w:tc>
      </w:tr>
      <w:tr w:rsidR="00E11D8B" w:rsidRPr="00725AF5" w14:paraId="427F00ED" w14:textId="77777777" w:rsidTr="00270E0E">
        <w:trPr>
          <w:cantSplit/>
        </w:trPr>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29" w:name="Cancer_Resource_Services_CRS"/>
            <w:r w:rsidRPr="00725AF5">
              <w:rPr>
                <w:b/>
                <w:bCs/>
                <w:szCs w:val="24"/>
              </w:rPr>
              <w:t>Cancer Resource Services (CRS)</w:t>
            </w:r>
            <w:bookmarkEnd w:id="129"/>
          </w:p>
          <w:p w14:paraId="427F00DD" w14:textId="77777777" w:rsidR="00E11D8B" w:rsidRPr="00725AF5" w:rsidRDefault="00E11D8B" w:rsidP="00417561">
            <w:pPr>
              <w:pStyle w:val="TableTextChar"/>
              <w:numPr>
                <w:ilvl w:val="12"/>
                <w:numId w:val="0"/>
              </w:numPr>
              <w:rPr>
                <w:b/>
              </w:rPr>
            </w:pPr>
          </w:p>
        </w:tc>
        <w:tc>
          <w:tcPr>
            <w:tcW w:w="5791" w:type="dxa"/>
            <w:gridSpan w:val="6"/>
            <w:tcBorders>
              <w:top w:val="single" w:sz="6" w:space="0" w:color="auto"/>
              <w:left w:val="single" w:sz="6" w:space="0" w:color="auto"/>
              <w:bottom w:val="single" w:sz="6" w:space="0" w:color="auto"/>
              <w:right w:val="single" w:sz="6" w:space="0" w:color="auto"/>
            </w:tcBorders>
            <w:shd w:val="pct5" w:color="auto" w:fill="FFFFFF"/>
          </w:tcPr>
          <w:p w14:paraId="03B8C9FF" w14:textId="77777777" w:rsidR="00E11D8B" w:rsidRPr="00725AF5" w:rsidRDefault="00E11D8B" w:rsidP="00A77C12">
            <w:pPr>
              <w:pStyle w:val="TableText"/>
              <w:rPr>
                <w:bCs/>
                <w:szCs w:val="24"/>
              </w:rPr>
            </w:pPr>
            <w:r w:rsidRPr="00725AF5">
              <w:rPr>
                <w:bCs/>
                <w:szCs w:val="24"/>
              </w:rPr>
              <w:t>Not Applicable</w:t>
            </w:r>
          </w:p>
          <w:p w14:paraId="427F00EC" w14:textId="77777777" w:rsidR="00E11D8B" w:rsidRPr="00725AF5" w:rsidRDefault="00E11D8B" w:rsidP="00E97ED1">
            <w:pPr>
              <w:pStyle w:val="TableTextChar1"/>
              <w:rPr>
                <w:b/>
                <w:color w:val="0000FF"/>
              </w:rPr>
            </w:pPr>
          </w:p>
        </w:tc>
      </w:tr>
      <w:tr w:rsidR="00F12724" w:rsidRPr="008F7CFC" w14:paraId="7EF3D9E3" w14:textId="77777777" w:rsidTr="00270E0E">
        <w:tc>
          <w:tcPr>
            <w:tcW w:w="3150" w:type="dxa"/>
            <w:gridSpan w:val="3"/>
            <w:tcBorders>
              <w:top w:val="single" w:sz="6" w:space="0" w:color="auto"/>
              <w:left w:val="single" w:sz="6" w:space="0" w:color="auto"/>
              <w:bottom w:val="single" w:sz="6" w:space="0" w:color="auto"/>
              <w:right w:val="single" w:sz="6" w:space="0" w:color="auto"/>
            </w:tcBorders>
            <w:shd w:val="clear" w:color="auto" w:fill="auto"/>
          </w:tcPr>
          <w:p w14:paraId="2EB4027C" w14:textId="77777777" w:rsidR="00F12724" w:rsidRPr="002D760A" w:rsidRDefault="00F12724" w:rsidP="00547C6E">
            <w:pPr>
              <w:rPr>
                <w:b/>
                <w:sz w:val="24"/>
                <w:szCs w:val="24"/>
              </w:rPr>
            </w:pPr>
            <w:bookmarkStart w:id="130" w:name="Cellular_and_Gene_Therapy"/>
            <w:r w:rsidRPr="002D760A">
              <w:rPr>
                <w:b/>
                <w:sz w:val="24"/>
                <w:szCs w:val="24"/>
              </w:rPr>
              <w:t>Cellular and Gene Therapy</w:t>
            </w:r>
            <w:bookmarkEnd w:id="130"/>
          </w:p>
          <w:p w14:paraId="4AD00871" w14:textId="77777777" w:rsidR="00F12724" w:rsidRPr="002D760A" w:rsidRDefault="00F12724" w:rsidP="00547C6E">
            <w:pPr>
              <w:rPr>
                <w:sz w:val="24"/>
                <w:szCs w:val="24"/>
              </w:rPr>
            </w:pPr>
          </w:p>
          <w:p w14:paraId="29E0B623" w14:textId="77777777" w:rsidR="00F12724" w:rsidRPr="002D760A" w:rsidRDefault="00F12724" w:rsidP="00547C6E">
            <w:pPr>
              <w:rPr>
                <w:sz w:val="24"/>
                <w:szCs w:val="24"/>
              </w:rPr>
            </w:pPr>
            <w:r w:rsidRPr="002D760A">
              <w:rPr>
                <w:sz w:val="24"/>
                <w:szCs w:val="24"/>
              </w:rPr>
              <w:t>Cellular Therapy and Gene Therapy received on an inpatient or outpatient basis at a Hospital or on an outpatient basis at an Alternate Facility or in a Physician's office.</w:t>
            </w:r>
          </w:p>
          <w:p w14:paraId="2CB82373" w14:textId="77777777" w:rsidR="00F12724" w:rsidRPr="002D760A" w:rsidRDefault="00F12724" w:rsidP="00547C6E">
            <w:pPr>
              <w:rPr>
                <w:sz w:val="24"/>
                <w:szCs w:val="24"/>
              </w:rPr>
            </w:pPr>
          </w:p>
          <w:p w14:paraId="2F34B83D" w14:textId="77777777" w:rsidR="00F12724" w:rsidRPr="002D760A" w:rsidRDefault="00F12724" w:rsidP="00547C6E">
            <w:pPr>
              <w:rPr>
                <w:sz w:val="24"/>
                <w:szCs w:val="24"/>
              </w:rPr>
            </w:pPr>
            <w:r w:rsidRPr="002D760A">
              <w:rPr>
                <w:sz w:val="24"/>
                <w:szCs w:val="24"/>
              </w:rPr>
              <w:t xml:space="preserve">Benefits for CAR-T therapy for malignancies are provided under </w:t>
            </w:r>
            <w:r w:rsidRPr="002D760A">
              <w:rPr>
                <w:i/>
                <w:sz w:val="24"/>
                <w:szCs w:val="24"/>
              </w:rPr>
              <w:t>Transplantation Services</w:t>
            </w:r>
            <w:r w:rsidRPr="002D760A">
              <w:rPr>
                <w:sz w:val="24"/>
                <w:szCs w:val="24"/>
              </w:rPr>
              <w:t>.</w:t>
            </w:r>
          </w:p>
        </w:tc>
        <w:tc>
          <w:tcPr>
            <w:tcW w:w="2880" w:type="dxa"/>
            <w:gridSpan w:val="3"/>
            <w:tcBorders>
              <w:top w:val="single" w:sz="6" w:space="0" w:color="auto"/>
              <w:left w:val="single" w:sz="6" w:space="0" w:color="auto"/>
              <w:bottom w:val="single" w:sz="6" w:space="0" w:color="auto"/>
              <w:right w:val="single" w:sz="6" w:space="0" w:color="auto"/>
            </w:tcBorders>
            <w:shd w:val="clear" w:color="auto" w:fill="auto"/>
          </w:tcPr>
          <w:p w14:paraId="148CBE40" w14:textId="77777777" w:rsidR="00F12724" w:rsidRPr="002D760A" w:rsidRDefault="00F12724" w:rsidP="00547C6E">
            <w:pPr>
              <w:rPr>
                <w:sz w:val="24"/>
                <w:szCs w:val="24"/>
              </w:rPr>
            </w:pPr>
            <w:r w:rsidRPr="002D760A">
              <w:rPr>
                <w:sz w:val="24"/>
                <w:szCs w:val="24"/>
              </w:rPr>
              <w:t>Depending upon where the Covered Health Service is provided, Benefits will be the same as those stated under each Covered Health Service category.</w:t>
            </w:r>
          </w:p>
          <w:p w14:paraId="766B58AA" w14:textId="77777777" w:rsidR="00F12724" w:rsidRPr="002D760A" w:rsidRDefault="00F12724" w:rsidP="00547C6E">
            <w:pPr>
              <w:rPr>
                <w:sz w:val="24"/>
                <w:szCs w:val="24"/>
              </w:rPr>
            </w:pPr>
          </w:p>
          <w:p w14:paraId="60C1FD48" w14:textId="18CA983D" w:rsidR="00F12724" w:rsidRPr="002D760A" w:rsidRDefault="00F12724" w:rsidP="00547C6E">
            <w:pPr>
              <w:rPr>
                <w:b/>
                <w:color w:val="000000"/>
                <w:sz w:val="24"/>
                <w:szCs w:val="24"/>
              </w:rPr>
            </w:pPr>
            <w:r w:rsidRPr="002D760A">
              <w:rPr>
                <w:b/>
                <w:color w:val="000000"/>
                <w:sz w:val="24"/>
                <w:szCs w:val="24"/>
              </w:rPr>
              <w:t xml:space="preserve">Pre-service </w:t>
            </w:r>
            <w:r w:rsidRPr="002D760A">
              <w:rPr>
                <w:b/>
                <w:bCs/>
                <w:sz w:val="24"/>
                <w:szCs w:val="24"/>
              </w:rPr>
              <w:t>Authorization</w:t>
            </w:r>
            <w:r w:rsidRPr="002D760A">
              <w:rPr>
                <w:b/>
                <w:color w:val="000000"/>
                <w:sz w:val="24"/>
                <w:szCs w:val="24"/>
              </w:rPr>
              <w:t xml:space="preserve"> Requirement</w:t>
            </w:r>
          </w:p>
          <w:p w14:paraId="0D1E9AC9" w14:textId="20C93794" w:rsidR="00F12724" w:rsidRPr="002D760A" w:rsidRDefault="00F12724" w:rsidP="00547C6E">
            <w:pPr>
              <w:rPr>
                <w:color w:val="000000"/>
                <w:sz w:val="24"/>
                <w:szCs w:val="24"/>
              </w:rPr>
            </w:pPr>
            <w:r w:rsidRPr="002D760A">
              <w:rPr>
                <w:color w:val="000000"/>
                <w:sz w:val="24"/>
                <w:szCs w:val="24"/>
              </w:rPr>
              <w:t xml:space="preserve">You must </w:t>
            </w:r>
            <w:r w:rsidRPr="002D760A">
              <w:rPr>
                <w:bCs/>
                <w:color w:val="000000"/>
                <w:sz w:val="24"/>
                <w:szCs w:val="24"/>
              </w:rPr>
              <w:t>obtain prior authorization</w:t>
            </w:r>
            <w:r w:rsidRPr="002D760A">
              <w:rPr>
                <w:color w:val="000000"/>
                <w:sz w:val="24"/>
                <w:szCs w:val="24"/>
              </w:rPr>
              <w:t xml:space="preserve"> as soon as the possibility </w:t>
            </w:r>
            <w:r w:rsidRPr="002D760A">
              <w:rPr>
                <w:bCs/>
                <w:sz w:val="24"/>
                <w:szCs w:val="24"/>
              </w:rPr>
              <w:t>of a Cellular or Gene Therapy arises</w:t>
            </w:r>
            <w:r w:rsidRPr="002D760A">
              <w:rPr>
                <w:color w:val="000000"/>
                <w:sz w:val="24"/>
                <w:szCs w:val="24"/>
              </w:rPr>
              <w:t xml:space="preserve">.  </w:t>
            </w:r>
            <w:r w:rsidRPr="002D760A">
              <w:rPr>
                <w:bCs/>
                <w:sz w:val="24"/>
                <w:szCs w:val="24"/>
              </w:rPr>
              <w:t>If you do not obtain prior authorization, Benefits will not be paid.</w:t>
            </w:r>
          </w:p>
        </w:tc>
        <w:tc>
          <w:tcPr>
            <w:tcW w:w="2880" w:type="dxa"/>
            <w:gridSpan w:val="2"/>
            <w:tcBorders>
              <w:top w:val="single" w:sz="6" w:space="0" w:color="auto"/>
              <w:left w:val="single" w:sz="6" w:space="0" w:color="auto"/>
              <w:bottom w:val="single" w:sz="6" w:space="0" w:color="auto"/>
              <w:right w:val="single" w:sz="6" w:space="0" w:color="auto"/>
            </w:tcBorders>
            <w:shd w:val="clear" w:color="auto" w:fill="auto"/>
          </w:tcPr>
          <w:p w14:paraId="6A24CC83" w14:textId="77777777" w:rsidR="00F12724" w:rsidRPr="002D760A" w:rsidRDefault="00F12724" w:rsidP="00547C6E">
            <w:pPr>
              <w:rPr>
                <w:sz w:val="24"/>
                <w:szCs w:val="24"/>
              </w:rPr>
            </w:pPr>
            <w:r w:rsidRPr="002D760A">
              <w:rPr>
                <w:sz w:val="24"/>
                <w:szCs w:val="24"/>
              </w:rPr>
              <w:t>Not Covered</w:t>
            </w:r>
          </w:p>
          <w:p w14:paraId="20C69FF9" w14:textId="77777777" w:rsidR="00F12724" w:rsidRPr="002D760A" w:rsidRDefault="00F12724" w:rsidP="00547C6E">
            <w:pPr>
              <w:rPr>
                <w:sz w:val="24"/>
                <w:szCs w:val="24"/>
              </w:rPr>
            </w:pPr>
          </w:p>
        </w:tc>
      </w:tr>
      <w:tr w:rsidR="00BC7EBE" w:rsidRPr="00725AF5" w14:paraId="31831A36"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551D5E66" w14:textId="77777777" w:rsidR="00BC7EBE" w:rsidRPr="00BC7EBE" w:rsidRDefault="00BC7EBE" w:rsidP="00BC7EBE">
            <w:pPr>
              <w:pStyle w:val="TableTextChar1CharChar"/>
              <w:rPr>
                <w:b/>
                <w:bCs/>
                <w:color w:val="000000"/>
                <w:szCs w:val="24"/>
              </w:rPr>
            </w:pPr>
            <w:r w:rsidRPr="00BC7EBE">
              <w:rPr>
                <w:b/>
                <w:bCs/>
                <w:color w:val="000000"/>
                <w:szCs w:val="24"/>
              </w:rPr>
              <w:t>Christian Scie</w:t>
            </w:r>
            <w:bookmarkStart w:id="131" w:name="Christian_Science_Practitioner_Nurse"/>
            <w:bookmarkEnd w:id="131"/>
            <w:r w:rsidRPr="00BC7EBE">
              <w:rPr>
                <w:b/>
                <w:bCs/>
                <w:color w:val="000000"/>
                <w:szCs w:val="24"/>
              </w:rPr>
              <w:t>nce</w:t>
            </w:r>
          </w:p>
          <w:p w14:paraId="641BE798" w14:textId="77777777" w:rsidR="00BC7EBE" w:rsidRDefault="00BC7EBE" w:rsidP="00BC7EBE">
            <w:pPr>
              <w:pStyle w:val="TableTextChar1CharChar"/>
              <w:rPr>
                <w:b/>
                <w:bCs/>
                <w:color w:val="000000"/>
                <w:szCs w:val="24"/>
              </w:rPr>
            </w:pPr>
            <w:r w:rsidRPr="00BC7EBE">
              <w:rPr>
                <w:b/>
                <w:bCs/>
                <w:color w:val="000000"/>
                <w:szCs w:val="24"/>
              </w:rPr>
              <w:t>Practitioner &amp; Nurse</w:t>
            </w:r>
          </w:p>
          <w:p w14:paraId="1D908B76" w14:textId="77777777" w:rsidR="00BC7EBE" w:rsidRDefault="00BC7EBE" w:rsidP="00BC7EBE">
            <w:pPr>
              <w:pStyle w:val="TableTextChar1CharChar"/>
              <w:rPr>
                <w:b/>
                <w:bCs/>
                <w:color w:val="000000"/>
                <w:szCs w:val="24"/>
              </w:rPr>
            </w:pPr>
          </w:p>
          <w:p w14:paraId="14057867" w14:textId="77777777" w:rsidR="00BC7EBE" w:rsidRPr="00E97ED1" w:rsidRDefault="00BC7EBE" w:rsidP="00BC7EBE">
            <w:pPr>
              <w:pStyle w:val="TableTextChar1CharChar"/>
              <w:rPr>
                <w:color w:val="000000"/>
                <w:szCs w:val="24"/>
              </w:rPr>
            </w:pPr>
            <w:r w:rsidRPr="00E97ED1">
              <w:rPr>
                <w:color w:val="000000"/>
                <w:szCs w:val="24"/>
              </w:rPr>
              <w:t>Services by a Christian Science Practitioner who is listed in the Christian Science Journal current at the time services are received:</w:t>
            </w:r>
          </w:p>
          <w:p w14:paraId="30E8C84F" w14:textId="77777777" w:rsidR="00BC7EBE" w:rsidRPr="00E97ED1" w:rsidRDefault="00BC7EBE" w:rsidP="00BC7EBE">
            <w:pPr>
              <w:pStyle w:val="TableTextChar1CharChar"/>
              <w:rPr>
                <w:color w:val="000000"/>
                <w:szCs w:val="24"/>
              </w:rPr>
            </w:pPr>
            <w:r w:rsidRPr="00E97ED1">
              <w:rPr>
                <w:color w:val="000000"/>
                <w:szCs w:val="24"/>
              </w:rPr>
              <w:t>1) as having completed nurse’s training at Christian Science Benevolent Associate Sanatorium, or</w:t>
            </w:r>
          </w:p>
          <w:p w14:paraId="6D593DB6" w14:textId="77777777" w:rsidR="00BC7EBE" w:rsidRPr="00E97ED1" w:rsidRDefault="00BC7EBE" w:rsidP="00BC7EBE">
            <w:pPr>
              <w:pStyle w:val="TableTextChar1CharChar"/>
              <w:rPr>
                <w:color w:val="000000"/>
                <w:szCs w:val="24"/>
              </w:rPr>
            </w:pPr>
            <w:r w:rsidRPr="00E97ED1">
              <w:rPr>
                <w:color w:val="000000"/>
                <w:szCs w:val="24"/>
              </w:rPr>
              <w:t>2) as a graduate of another nurse’s training course, or</w:t>
            </w:r>
          </w:p>
          <w:p w14:paraId="13A1661B" w14:textId="77777777" w:rsidR="00BC7EBE" w:rsidRPr="00E97ED1" w:rsidRDefault="00BC7EBE" w:rsidP="00BC7EBE">
            <w:pPr>
              <w:pStyle w:val="TableTextChar1CharChar"/>
              <w:rPr>
                <w:color w:val="000000"/>
                <w:szCs w:val="24"/>
              </w:rPr>
            </w:pPr>
            <w:r w:rsidRPr="00E97ED1">
              <w:rPr>
                <w:color w:val="000000"/>
                <w:szCs w:val="24"/>
              </w:rPr>
              <w:t xml:space="preserve">3) as having had </w:t>
            </w:r>
            <w:r w:rsidRPr="00E97ED1">
              <w:rPr>
                <w:b/>
                <w:color w:val="0000FF"/>
                <w:szCs w:val="24"/>
              </w:rPr>
              <w:t>three</w:t>
            </w:r>
            <w:r w:rsidRPr="00E97ED1">
              <w:rPr>
                <w:color w:val="000000"/>
                <w:szCs w:val="24"/>
              </w:rPr>
              <w:t xml:space="preserve"> consecutive years of Christian science nursing including </w:t>
            </w:r>
            <w:r w:rsidRPr="00E97ED1">
              <w:rPr>
                <w:b/>
                <w:color w:val="0000FF"/>
                <w:szCs w:val="24"/>
              </w:rPr>
              <w:t>two</w:t>
            </w:r>
            <w:r w:rsidRPr="00E97ED1">
              <w:rPr>
                <w:color w:val="000000"/>
                <w:szCs w:val="24"/>
              </w:rPr>
              <w:t xml:space="preserve"> years of training provided</w:t>
            </w:r>
          </w:p>
          <w:p w14:paraId="4596F8F9" w14:textId="77777777" w:rsidR="00BC7EBE" w:rsidRDefault="00BC7EBE" w:rsidP="00BC7EBE">
            <w:pPr>
              <w:pStyle w:val="TableTextChar1CharChar"/>
              <w:rPr>
                <w:color w:val="000000"/>
                <w:szCs w:val="24"/>
              </w:rPr>
            </w:pPr>
          </w:p>
          <w:p w14:paraId="31D6DE5F" w14:textId="77777777" w:rsidR="00BC7EBE" w:rsidRPr="00BC7EBE" w:rsidRDefault="00BC7EBE" w:rsidP="00BC7EBE">
            <w:pPr>
              <w:pStyle w:val="TableTextChar1CharChar"/>
              <w:rPr>
                <w:b/>
                <w:color w:val="000000"/>
                <w:szCs w:val="24"/>
              </w:rPr>
            </w:pPr>
            <w:r w:rsidRPr="00BC7EBE">
              <w:rPr>
                <w:b/>
                <w:color w:val="000000"/>
                <w:szCs w:val="24"/>
              </w:rPr>
              <w:t>Limitations:</w:t>
            </w:r>
          </w:p>
          <w:p w14:paraId="2EE2B442" w14:textId="566C1671" w:rsidR="00BC7EBE" w:rsidRPr="00E97ED1" w:rsidRDefault="00BC7EBE" w:rsidP="00BC7EBE">
            <w:pPr>
              <w:pStyle w:val="TableTextChar1CharChar"/>
              <w:rPr>
                <w:color w:val="000000"/>
                <w:szCs w:val="24"/>
              </w:rPr>
            </w:pPr>
            <w:r w:rsidRPr="00E97ED1">
              <w:rPr>
                <w:color w:val="000000"/>
                <w:szCs w:val="24"/>
              </w:rPr>
              <w:t>Services must be provided by a Christian Science Practitioner who is listed as a practitioner in the Christian Science J</w:t>
            </w:r>
            <w:r>
              <w:rPr>
                <w:color w:val="000000"/>
                <w:szCs w:val="24"/>
              </w:rPr>
              <w:t xml:space="preserve">ournal current at the time such </w:t>
            </w:r>
            <w:r w:rsidRPr="00E97ED1">
              <w:rPr>
                <w:color w:val="000000"/>
                <w:szCs w:val="24"/>
              </w:rPr>
              <w:t>services are received, if such services are elected by the Participant in lieu of the services of a Physician.</w:t>
            </w:r>
            <w:r>
              <w:rPr>
                <w:color w:val="000000"/>
                <w:szCs w:val="24"/>
              </w:rPr>
              <w:t xml:space="preserve"> </w:t>
            </w:r>
            <w:r w:rsidRPr="00E97ED1">
              <w:rPr>
                <w:color w:val="000000"/>
                <w:szCs w:val="24"/>
              </w:rPr>
              <w:t>Such election must be made at the time the Participant files their first claim in each Calendar Year.</w:t>
            </w:r>
          </w:p>
          <w:p w14:paraId="2C49FDB3" w14:textId="77777777" w:rsidR="00BC7EBE" w:rsidRDefault="00BC7EBE" w:rsidP="00BC7EBE">
            <w:pPr>
              <w:pStyle w:val="TableTextChar1CharChar"/>
              <w:rPr>
                <w:color w:val="000000"/>
                <w:szCs w:val="24"/>
              </w:rPr>
            </w:pPr>
            <w:r w:rsidRPr="00E97ED1">
              <w:rPr>
                <w:color w:val="000000"/>
                <w:szCs w:val="24"/>
              </w:rPr>
              <w:t>Charges made by a Physician with respect to a Pregnancy shall not be subject to the terms of such election.</w:t>
            </w:r>
          </w:p>
          <w:p w14:paraId="65F4CBF9" w14:textId="4A2A166D" w:rsidR="00BC7EBE" w:rsidRPr="00725AF5" w:rsidRDefault="00BC7EBE" w:rsidP="00BC7EBE">
            <w:pPr>
              <w:pStyle w:val="TableTextChar1CharChar"/>
              <w:rPr>
                <w:rStyle w:val="CDBold"/>
                <w:rFonts w:ascii="Times New Roman" w:hAnsi="Times New Roman"/>
                <w:szCs w:val="24"/>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7B41FD73" w14:textId="2809F4FE" w:rsidR="00BC7EBE" w:rsidRPr="00725AF5" w:rsidRDefault="00BC7EBE" w:rsidP="00BC4F31">
            <w:pPr>
              <w:pStyle w:val="TableTextChar1CharChar"/>
              <w:rPr>
                <w:rStyle w:val="CDBlack"/>
                <w:rFonts w:ascii="Times New Roman" w:hAnsi="Times New Roman"/>
                <w:szCs w:val="24"/>
              </w:rPr>
            </w:pPr>
            <w:r>
              <w:rPr>
                <w:b/>
                <w:color w:val="0000FF"/>
              </w:rPr>
              <w:t>100%</w:t>
            </w:r>
            <w:r w:rsidRPr="00725AF5">
              <w:rPr>
                <w:b/>
                <w:color w:val="0000FF"/>
              </w:rPr>
              <w:t xml:space="preserve"> </w:t>
            </w:r>
            <w:r w:rsidRPr="00725AF5">
              <w:rPr>
                <w:bCs/>
                <w:color w:val="000000"/>
              </w:rPr>
              <w:t>of eligible expenses</w:t>
            </w:r>
            <w:r>
              <w:rPr>
                <w:bCs/>
                <w:color w:val="000000"/>
              </w:rPr>
              <w:t>.</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3B6F537A" w14:textId="3D45CE87" w:rsidR="00BC7EBE" w:rsidRPr="00E97ED1" w:rsidRDefault="00BC7EBE" w:rsidP="00BC7EBE">
            <w:pPr>
              <w:pStyle w:val="TableTextCharCharChar1"/>
              <w:numPr>
                <w:ilvl w:val="12"/>
                <w:numId w:val="0"/>
              </w:numPr>
              <w:rPr>
                <w:bCs/>
              </w:rPr>
            </w:pPr>
            <w:r>
              <w:rPr>
                <w:b/>
                <w:color w:val="0000FF"/>
              </w:rPr>
              <w:t>70%</w:t>
            </w:r>
            <w:r w:rsidRPr="00725AF5">
              <w:rPr>
                <w:b/>
                <w:color w:val="0000FF"/>
              </w:rPr>
              <w:t xml:space="preserve"> </w:t>
            </w:r>
            <w:r w:rsidRPr="00725AF5">
              <w:rPr>
                <w:bCs/>
                <w:color w:val="000000"/>
              </w:rPr>
              <w:t>of eligible expenses</w:t>
            </w:r>
            <w:r w:rsidRPr="00725AF5">
              <w:rPr>
                <w:bCs/>
                <w:color w:val="0000FF"/>
              </w:rPr>
              <w:t xml:space="preserve"> </w:t>
            </w:r>
            <w:r w:rsidRPr="00725AF5">
              <w:rPr>
                <w:bCs/>
              </w:rPr>
              <w:t xml:space="preserve">after satisfying the </w:t>
            </w:r>
            <w:r w:rsidRPr="00BC7EBE">
              <w:t>deductible</w:t>
            </w:r>
            <w:r w:rsidRPr="00E97ED1">
              <w:rPr>
                <w:bCs/>
              </w:rPr>
              <w:t>.</w:t>
            </w:r>
          </w:p>
          <w:p w14:paraId="2DA5177E" w14:textId="77777777" w:rsidR="00BC7EBE" w:rsidRPr="00725AF5" w:rsidRDefault="00BC7EBE" w:rsidP="00BC4F31">
            <w:pPr>
              <w:pStyle w:val="TableTextChar1CharChar"/>
              <w:rPr>
                <w:rStyle w:val="CDBlack"/>
                <w:rFonts w:ascii="Times New Roman" w:hAnsi="Times New Roman"/>
                <w:szCs w:val="24"/>
              </w:rPr>
            </w:pPr>
          </w:p>
        </w:tc>
      </w:tr>
      <w:tr w:rsidR="00A719B8" w:rsidRPr="00725AF5" w14:paraId="427F0130"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bookmarkStart w:id="132" w:name="Clinical_Trials"/>
            <w:r w:rsidRPr="00725AF5">
              <w:rPr>
                <w:rStyle w:val="CDBold"/>
                <w:rFonts w:ascii="Times New Roman" w:hAnsi="Times New Roman"/>
                <w:szCs w:val="24"/>
              </w:rPr>
              <w:t>Clinical Trials</w:t>
            </w:r>
            <w:bookmarkEnd w:id="132"/>
          </w:p>
          <w:p w14:paraId="427F0104" w14:textId="77777777" w:rsidR="00A719B8" w:rsidRPr="00725AF5" w:rsidRDefault="00A719B8" w:rsidP="005F09B5">
            <w:pPr>
              <w:pStyle w:val="TableTextChar1CharChar"/>
              <w:rPr>
                <w:rStyle w:val="CDBold"/>
                <w:rFonts w:ascii="Times New Roman" w:hAnsi="Times New Roman"/>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D70FDB">
            <w:pPr>
              <w:pStyle w:val="ListParagraph"/>
              <w:numPr>
                <w:ilvl w:val="0"/>
                <w:numId w:val="1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D70FDB">
            <w:pPr>
              <w:pStyle w:val="ListParagraph"/>
              <w:numPr>
                <w:ilvl w:val="0"/>
                <w:numId w:val="1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79ED5A5E" w:rsidR="00F946F2" w:rsidRPr="00725AF5" w:rsidRDefault="000F0EFA" w:rsidP="00D70FDB">
            <w:pPr>
              <w:pStyle w:val="ListParagraph"/>
              <w:numPr>
                <w:ilvl w:val="0"/>
                <w:numId w:val="18"/>
              </w:numPr>
              <w:spacing w:after="0" w:line="240" w:lineRule="auto"/>
              <w:rPr>
                <w:rFonts w:ascii="Times New Roman" w:hAnsi="Times New Roman" w:cs="Times New Roman"/>
                <w:sz w:val="24"/>
                <w:szCs w:val="24"/>
              </w:rPr>
            </w:pPr>
            <w:r w:rsidRPr="00725AF5" w:rsidDel="000F0EFA">
              <w:rPr>
                <w:b/>
                <w:bCs/>
                <w:snapToGrid w:val="0"/>
                <w:color w:val="FF00FF"/>
                <w:sz w:val="24"/>
                <w:szCs w:val="24"/>
              </w:rPr>
              <w:t xml:space="preserve"> </w:t>
            </w:r>
            <w:r w:rsidR="00F946F2"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D70FDB">
            <w:pPr>
              <w:pStyle w:val="ListParagraph"/>
              <w:numPr>
                <w:ilvl w:val="0"/>
                <w:numId w:val="1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D70FDB">
            <w:pPr>
              <w:pStyle w:val="ListParagraph"/>
              <w:numPr>
                <w:ilvl w:val="0"/>
                <w:numId w:val="1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D70FDB">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investigational drugs or devices. </w:t>
            </w:r>
          </w:p>
          <w:p w14:paraId="74214EDF" w14:textId="77777777" w:rsidR="008C4528" w:rsidRPr="00725AF5" w:rsidRDefault="008C4528" w:rsidP="00D70FDB">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725AF5" w:rsidRDefault="008C4528" w:rsidP="00D70FDB">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D70FDB">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26"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E" w14:textId="1694951F"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1F" w14:textId="5D2979F6"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2AEB0D22" w14:textId="77777777" w:rsidR="00A719B8" w:rsidRPr="00725AF5" w:rsidRDefault="00A719B8" w:rsidP="00BC4F31">
            <w:pPr>
              <w:pStyle w:val="TableTextChar1CharChar"/>
              <w:rPr>
                <w:szCs w:val="24"/>
              </w:rPr>
            </w:pPr>
          </w:p>
          <w:p w14:paraId="427F0120" w14:textId="2F1F2EEE" w:rsidR="003E5747" w:rsidRPr="00725AF5" w:rsidRDefault="003E5747" w:rsidP="00417561">
            <w:pPr>
              <w:pStyle w:val="TableTextChar1CharChar"/>
              <w:rPr>
                <w:szCs w:val="24"/>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B" w14:textId="5A27AB20"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25AADA7E"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19B360B1" w14:textId="77777777" w:rsidR="00A719B8" w:rsidRPr="00725AF5" w:rsidRDefault="00A719B8" w:rsidP="00BC4F31">
            <w:pPr>
              <w:pStyle w:val="TableTextChar1CharChar"/>
              <w:rPr>
                <w:bCs/>
                <w:color w:val="000000"/>
                <w:szCs w:val="24"/>
              </w:rPr>
            </w:pPr>
          </w:p>
          <w:p w14:paraId="427F012F" w14:textId="75B0CEB2" w:rsidR="006C3900" w:rsidRPr="00725AF5" w:rsidRDefault="006C3900" w:rsidP="00417561">
            <w:pPr>
              <w:pStyle w:val="TableTextChar1CharChar"/>
              <w:rPr>
                <w:bCs/>
                <w:color w:val="000000"/>
                <w:szCs w:val="24"/>
              </w:rPr>
            </w:pPr>
          </w:p>
        </w:tc>
      </w:tr>
      <w:tr w:rsidR="00A719B8" w:rsidRPr="00725AF5" w14:paraId="427F01BF"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3" w:name="Congenital_Heart_Disease_Resource_Servic"/>
            <w:r w:rsidRPr="00725AF5">
              <w:rPr>
                <w:b/>
              </w:rPr>
              <w:t>Congenital Heart Disease Resource Services (CHDRS)</w:t>
            </w:r>
            <w:bookmarkEnd w:id="133"/>
          </w:p>
          <w:p w14:paraId="427F0185" w14:textId="77777777" w:rsidR="00A719B8" w:rsidRPr="00725AF5" w:rsidRDefault="00A719B8" w:rsidP="00417561">
            <w:pPr>
              <w:overflowPunct/>
              <w:spacing w:line="240" w:lineRule="atLeast"/>
              <w:textAlignment w:val="auto"/>
              <w:rPr>
                <w:rStyle w:val="Style9"/>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1A6" w14:textId="5BBD56DE" w:rsidR="00A719B8" w:rsidRPr="00725AF5" w:rsidRDefault="00A318FA">
            <w:pPr>
              <w:pStyle w:val="TableTextCharCharChar1"/>
              <w:numPr>
                <w:ilvl w:val="12"/>
                <w:numId w:val="0"/>
              </w:numPr>
            </w:pPr>
            <w:r>
              <w:rPr>
                <w:szCs w:val="24"/>
              </w:rPr>
              <w:t>Not A</w:t>
            </w:r>
            <w:r w:rsidR="00A719B8" w:rsidRPr="00725AF5">
              <w:rPr>
                <w:szCs w:val="24"/>
              </w:rPr>
              <w:t>pplicable</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1BE" w14:textId="77777777" w:rsidR="00A719B8" w:rsidRPr="00725AF5" w:rsidRDefault="00A719B8" w:rsidP="001539B1">
            <w:pPr>
              <w:pStyle w:val="TableTextCharCharChar1"/>
              <w:numPr>
                <w:ilvl w:val="12"/>
                <w:numId w:val="0"/>
              </w:numPr>
            </w:pPr>
            <w:r w:rsidRPr="00725AF5">
              <w:rPr>
                <w:szCs w:val="24"/>
              </w:rPr>
              <w:t>Not Applicable</w:t>
            </w:r>
          </w:p>
        </w:tc>
      </w:tr>
      <w:tr w:rsidR="00C60979" w:rsidRPr="00725AF5" w14:paraId="0D5FEBA4"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3F980B8B" w14:textId="74F3946C" w:rsidR="00C60979" w:rsidRDefault="00C60979" w:rsidP="00C60979">
            <w:pPr>
              <w:pStyle w:val="TableTextCharCharChar1"/>
              <w:rPr>
                <w:b/>
                <w:bCs/>
              </w:rPr>
            </w:pPr>
            <w:r>
              <w:rPr>
                <w:b/>
                <w:bCs/>
              </w:rPr>
              <w:t>Dental H</w:t>
            </w:r>
            <w:bookmarkStart w:id="134" w:name="Dental_Hospital_and_Anesthesia_Services"/>
            <w:bookmarkEnd w:id="134"/>
            <w:r>
              <w:rPr>
                <w:b/>
                <w:bCs/>
              </w:rPr>
              <w:t>ospital &amp;</w:t>
            </w:r>
          </w:p>
          <w:p w14:paraId="5C42EBD0" w14:textId="3F91DC82" w:rsidR="00C60979" w:rsidRDefault="00C60979" w:rsidP="00C60979">
            <w:pPr>
              <w:pStyle w:val="TableTextCharCharChar1"/>
              <w:rPr>
                <w:b/>
                <w:bCs/>
              </w:rPr>
            </w:pPr>
            <w:r w:rsidRPr="00C60979">
              <w:rPr>
                <w:b/>
                <w:bCs/>
              </w:rPr>
              <w:t>Anesthesia</w:t>
            </w:r>
            <w:r>
              <w:rPr>
                <w:b/>
                <w:bCs/>
              </w:rPr>
              <w:t xml:space="preserve"> </w:t>
            </w:r>
            <w:r w:rsidRPr="00C60979">
              <w:rPr>
                <w:b/>
                <w:bCs/>
              </w:rPr>
              <w:t>Services</w:t>
            </w:r>
          </w:p>
          <w:p w14:paraId="0E5D7B7C" w14:textId="77777777" w:rsidR="00C60979" w:rsidRDefault="00C60979" w:rsidP="00C60979">
            <w:pPr>
              <w:pStyle w:val="TableTextCharCharChar1"/>
              <w:rPr>
                <w:b/>
                <w:bCs/>
              </w:rPr>
            </w:pPr>
          </w:p>
          <w:p w14:paraId="2AAAF0FC" w14:textId="4928F4EC" w:rsidR="00042FED" w:rsidRPr="00E97ED1" w:rsidRDefault="00042FED" w:rsidP="00042FED">
            <w:pPr>
              <w:pStyle w:val="TableTextCharCharChar1"/>
              <w:rPr>
                <w:bCs/>
              </w:rPr>
            </w:pPr>
            <w:r w:rsidRPr="00E97ED1">
              <w:rPr>
                <w:bCs/>
              </w:rPr>
              <w:t xml:space="preserve">Coverage for the administration of general anesthesia and Hospital charges for dental care provided to the following </w:t>
            </w:r>
            <w:r>
              <w:rPr>
                <w:bCs/>
              </w:rPr>
              <w:t xml:space="preserve">Participants when Authorized in </w:t>
            </w:r>
            <w:r w:rsidRPr="00E97ED1">
              <w:rPr>
                <w:bCs/>
              </w:rPr>
              <w:t>advance:</w:t>
            </w:r>
          </w:p>
          <w:p w14:paraId="7AEBBFF8" w14:textId="77777777" w:rsidR="00042FED" w:rsidRPr="00E97ED1" w:rsidRDefault="00042FED" w:rsidP="00042FED">
            <w:pPr>
              <w:pStyle w:val="TableTextCharCharChar1"/>
              <w:rPr>
                <w:bCs/>
              </w:rPr>
            </w:pPr>
            <w:r w:rsidRPr="00E97ED1">
              <w:rPr>
                <w:bCs/>
              </w:rPr>
              <w:t xml:space="preserve">1) A Child under the age of </w:t>
            </w:r>
            <w:r w:rsidRPr="00E97ED1">
              <w:rPr>
                <w:b/>
                <w:bCs/>
                <w:color w:val="0000FF"/>
              </w:rPr>
              <w:t>five</w:t>
            </w:r>
            <w:r w:rsidRPr="00E97ED1">
              <w:rPr>
                <w:bCs/>
              </w:rPr>
              <w:t xml:space="preserve"> (</w:t>
            </w:r>
            <w:r w:rsidRPr="00E97ED1">
              <w:rPr>
                <w:b/>
                <w:bCs/>
                <w:color w:val="0000FF"/>
              </w:rPr>
              <w:t>5</w:t>
            </w:r>
            <w:r w:rsidRPr="00E97ED1">
              <w:rPr>
                <w:bCs/>
              </w:rPr>
              <w:t>);</w:t>
            </w:r>
          </w:p>
          <w:p w14:paraId="413097C9" w14:textId="77777777" w:rsidR="00042FED" w:rsidRPr="00E97ED1" w:rsidRDefault="00042FED" w:rsidP="00042FED">
            <w:pPr>
              <w:pStyle w:val="TableTextCharCharChar1"/>
              <w:rPr>
                <w:bCs/>
              </w:rPr>
            </w:pPr>
            <w:r w:rsidRPr="00E97ED1">
              <w:rPr>
                <w:bCs/>
              </w:rPr>
              <w:t>2) A person who is severely disabled; or</w:t>
            </w:r>
          </w:p>
          <w:p w14:paraId="003BDC41" w14:textId="77777777" w:rsidR="00042FED" w:rsidRPr="00E97ED1" w:rsidRDefault="00042FED" w:rsidP="00042FED">
            <w:pPr>
              <w:pStyle w:val="TableTextCharCharChar1"/>
              <w:rPr>
                <w:bCs/>
              </w:rPr>
            </w:pPr>
            <w:r w:rsidRPr="00E97ED1">
              <w:rPr>
                <w:bCs/>
              </w:rPr>
              <w:t>3) A person who has a medical or behavioral condition which requires hospitalization or general anesthesia when dental treatment is required.</w:t>
            </w:r>
          </w:p>
          <w:p w14:paraId="4348EDC8" w14:textId="77777777" w:rsidR="00042FED" w:rsidRDefault="00042FED" w:rsidP="00042FED">
            <w:pPr>
              <w:pStyle w:val="TableTextCharCharChar1"/>
              <w:rPr>
                <w:bCs/>
              </w:rPr>
            </w:pPr>
          </w:p>
          <w:p w14:paraId="3ECDFE5E" w14:textId="77777777" w:rsidR="00C60979" w:rsidRDefault="00042FED" w:rsidP="00042FED">
            <w:pPr>
              <w:pStyle w:val="TableTextCharCharChar1"/>
              <w:rPr>
                <w:bCs/>
              </w:rPr>
            </w:pPr>
            <w:r w:rsidRPr="00E97ED1">
              <w:rPr>
                <w:bCs/>
              </w:rPr>
              <w:t>This Coverage is provided regardless of whether the dental services are provided in a Hospital, Surgical Center or office.</w:t>
            </w:r>
          </w:p>
          <w:p w14:paraId="48032756" w14:textId="137D621D" w:rsidR="00042FED" w:rsidRPr="00725AF5" w:rsidRDefault="00042FED" w:rsidP="00042FED">
            <w:pPr>
              <w:pStyle w:val="TableTextCharCharChar1"/>
              <w:rPr>
                <w:b/>
                <w:bCs/>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36DC220A" w14:textId="74E63097" w:rsidR="002E61C0" w:rsidRPr="00F941B6" w:rsidRDefault="002E61C0" w:rsidP="002E61C0">
            <w:pPr>
              <w:pStyle w:val="TableTextCharCharChar1"/>
              <w:numPr>
                <w:ilvl w:val="12"/>
                <w:numId w:val="0"/>
              </w:numPr>
              <w:rPr>
                <w:b/>
                <w:color w:val="0000FF"/>
              </w:rPr>
            </w:pPr>
            <w:r w:rsidRPr="00947C78">
              <w:rPr>
                <w:b/>
                <w:color w:val="0000FF"/>
              </w:rPr>
              <w:t xml:space="preserve">100% </w:t>
            </w:r>
            <w:r w:rsidRPr="00F941B6">
              <w:t>of eligible expenses</w:t>
            </w:r>
            <w:r w:rsidRPr="00947C78">
              <w:rPr>
                <w:b/>
                <w:color w:val="0000FF"/>
              </w:rPr>
              <w:t>.</w:t>
            </w:r>
          </w:p>
          <w:p w14:paraId="3C08DC3E" w14:textId="77777777" w:rsidR="00C60979" w:rsidRPr="00725AF5" w:rsidDel="003C3DFE" w:rsidRDefault="00C60979">
            <w:pPr>
              <w:pStyle w:val="TableTextCharCharChar1"/>
              <w:numPr>
                <w:ilvl w:val="12"/>
                <w:numId w:val="0"/>
              </w:numPr>
              <w:rPr>
                <w:b/>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66EE5AC5" w14:textId="3F9DE1FB" w:rsidR="002E61C0" w:rsidRPr="00725AF5" w:rsidRDefault="002E61C0" w:rsidP="002E61C0">
            <w:pPr>
              <w:pStyle w:val="TableTextCharCharChar1"/>
              <w:numPr>
                <w:ilvl w:val="12"/>
                <w:numId w:val="0"/>
              </w:numPr>
              <w:rPr>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Pr>
                <w:szCs w:val="24"/>
              </w:rPr>
              <w:t>.</w:t>
            </w:r>
          </w:p>
          <w:p w14:paraId="00D748FF" w14:textId="5D3702F2" w:rsidR="00C60979" w:rsidRDefault="00C60979" w:rsidP="00A950DC">
            <w:pPr>
              <w:pStyle w:val="TableTextCharCharChar1"/>
              <w:numPr>
                <w:ilvl w:val="12"/>
                <w:numId w:val="0"/>
              </w:numPr>
              <w:rPr>
                <w:b/>
                <w:color w:val="0000FF"/>
                <w:szCs w:val="24"/>
              </w:rPr>
            </w:pPr>
          </w:p>
          <w:p w14:paraId="5E180E11" w14:textId="2278E34B" w:rsidR="002E61C0" w:rsidRDefault="002E61C0" w:rsidP="00A950DC">
            <w:pPr>
              <w:pStyle w:val="TableTextCharCharChar1"/>
              <w:numPr>
                <w:ilvl w:val="12"/>
                <w:numId w:val="0"/>
              </w:numPr>
              <w:rPr>
                <w:b/>
                <w:color w:val="0000FF"/>
                <w:szCs w:val="24"/>
              </w:rPr>
            </w:pPr>
          </w:p>
          <w:p w14:paraId="2D8C9EB9" w14:textId="12B484DF" w:rsidR="002E61C0" w:rsidRPr="00725AF5" w:rsidRDefault="002E61C0" w:rsidP="002E61C0">
            <w:pPr>
              <w:pStyle w:val="TableTextCharCharChar1"/>
              <w:numPr>
                <w:ilvl w:val="12"/>
                <w:numId w:val="0"/>
              </w:numPr>
              <w:rPr>
                <w:b/>
              </w:rPr>
            </w:pPr>
            <w:r w:rsidRPr="00725AF5">
              <w:rPr>
                <w:b/>
              </w:rPr>
              <w:t>Prior Authorization Required</w:t>
            </w:r>
          </w:p>
          <w:p w14:paraId="06B1D7EE" w14:textId="26AD81E2" w:rsidR="002E61C0" w:rsidRPr="00725AF5" w:rsidRDefault="002E61C0" w:rsidP="002E61C0">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Pr>
                <w:bCs/>
                <w:color w:val="000000"/>
              </w:rPr>
              <w:t>.</w:t>
            </w:r>
            <w:r w:rsidRPr="00725AF5">
              <w:rPr>
                <w:b/>
                <w:bCs/>
                <w:color w:val="FF00FF"/>
              </w:rPr>
              <w:t xml:space="preserve"> </w:t>
            </w:r>
          </w:p>
          <w:p w14:paraId="6FB58C31" w14:textId="695C7565" w:rsidR="002E61C0" w:rsidRPr="00725AF5" w:rsidRDefault="002E61C0" w:rsidP="002E61C0">
            <w:pPr>
              <w:pStyle w:val="TableTextChar"/>
              <w:numPr>
                <w:ilvl w:val="12"/>
                <w:numId w:val="0"/>
              </w:numPr>
              <w:rPr>
                <w:b/>
                <w:color w:val="000000"/>
              </w:rPr>
            </w:pPr>
          </w:p>
          <w:p w14:paraId="22D01FA0" w14:textId="2CCD329D" w:rsidR="002E61C0" w:rsidRPr="00725AF5" w:rsidRDefault="002E61C0" w:rsidP="002E61C0">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5BE07B31" w14:textId="77777777" w:rsidR="002E61C0" w:rsidRDefault="002E61C0" w:rsidP="00A950DC">
            <w:pPr>
              <w:pStyle w:val="TableTextCharCharChar1"/>
              <w:numPr>
                <w:ilvl w:val="12"/>
                <w:numId w:val="0"/>
              </w:numPr>
              <w:rPr>
                <w:b/>
                <w:color w:val="0000FF"/>
                <w:szCs w:val="24"/>
              </w:rPr>
            </w:pPr>
          </w:p>
          <w:p w14:paraId="4DE2E403" w14:textId="77777777" w:rsidR="002E61C0" w:rsidRDefault="002E61C0" w:rsidP="00A950DC">
            <w:pPr>
              <w:pStyle w:val="TableTextCharCharChar1"/>
              <w:numPr>
                <w:ilvl w:val="12"/>
                <w:numId w:val="0"/>
              </w:numPr>
              <w:rPr>
                <w:b/>
                <w:color w:val="0000FF"/>
                <w:szCs w:val="24"/>
              </w:rPr>
            </w:pPr>
          </w:p>
          <w:p w14:paraId="14521F6F" w14:textId="77777777" w:rsidR="002E61C0" w:rsidRDefault="002E61C0" w:rsidP="00A950DC">
            <w:pPr>
              <w:pStyle w:val="TableTextCharCharChar1"/>
              <w:numPr>
                <w:ilvl w:val="12"/>
                <w:numId w:val="0"/>
              </w:numPr>
              <w:rPr>
                <w:b/>
                <w:color w:val="0000FF"/>
                <w:szCs w:val="24"/>
              </w:rPr>
            </w:pPr>
          </w:p>
          <w:p w14:paraId="3AF613BC" w14:textId="77777777" w:rsidR="002E61C0" w:rsidRPr="00725AF5" w:rsidDel="003C3DFE" w:rsidRDefault="002E61C0" w:rsidP="00A950DC">
            <w:pPr>
              <w:pStyle w:val="TableTextCharCharChar1"/>
              <w:numPr>
                <w:ilvl w:val="12"/>
                <w:numId w:val="0"/>
              </w:numPr>
              <w:rPr>
                <w:b/>
                <w:color w:val="0000FF"/>
                <w:szCs w:val="24"/>
              </w:rPr>
            </w:pPr>
          </w:p>
        </w:tc>
      </w:tr>
      <w:tr w:rsidR="00A719B8" w:rsidRPr="00725AF5" w14:paraId="427F0212"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5" w:name="Dental_Services_Accident_Only"/>
            <w:r w:rsidRPr="00725AF5">
              <w:rPr>
                <w:b/>
                <w:bCs/>
              </w:rPr>
              <w:t xml:space="preserve">Dental Services – </w:t>
            </w:r>
            <w:r w:rsidRPr="00725AF5">
              <w:rPr>
                <w:b/>
              </w:rPr>
              <w:t>Accident Only</w:t>
            </w:r>
            <w:bookmarkEnd w:id="135"/>
          </w:p>
          <w:p w14:paraId="427F01C1" w14:textId="77777777" w:rsidR="00A719B8" w:rsidRDefault="00A719B8" w:rsidP="000B6FBE">
            <w:pPr>
              <w:pStyle w:val="TableTextCharCharChar1"/>
            </w:pPr>
          </w:p>
          <w:p w14:paraId="33505C6D" w14:textId="2EDCFD10" w:rsidR="001A7991" w:rsidRPr="001A7991" w:rsidRDefault="001A7991" w:rsidP="001A7991">
            <w:pPr>
              <w:pStyle w:val="TableTextCharCharChar1"/>
            </w:pPr>
            <w:r w:rsidRPr="001A7991">
              <w:t>Coverage is limited to the functional restoration of structures and treatment as a result of trauma resulting in fracture of jaw or laceration of mouth,</w:t>
            </w:r>
            <w:r>
              <w:t xml:space="preserve"> </w:t>
            </w:r>
            <w:r w:rsidRPr="001A7991">
              <w:t xml:space="preserve">tongue, or gums when services are provided within </w:t>
            </w:r>
            <w:r w:rsidRPr="00E97ED1">
              <w:rPr>
                <w:b/>
                <w:color w:val="0000FF"/>
              </w:rPr>
              <w:t>3</w:t>
            </w:r>
            <w:r w:rsidRPr="001A7991">
              <w:t xml:space="preserve"> months of injury and finished within </w:t>
            </w:r>
            <w:r w:rsidRPr="00E97ED1">
              <w:rPr>
                <w:b/>
                <w:color w:val="0000FF"/>
              </w:rPr>
              <w:t>12</w:t>
            </w:r>
            <w:r w:rsidRPr="001A7991">
              <w:t xml:space="preserve"> months.</w:t>
            </w:r>
          </w:p>
          <w:p w14:paraId="6EE50C7A" w14:textId="77777777" w:rsidR="001A7991" w:rsidRDefault="001A7991" w:rsidP="001A7991">
            <w:pPr>
              <w:pStyle w:val="TableTextCharCharChar1"/>
            </w:pPr>
          </w:p>
          <w:p w14:paraId="0965C401" w14:textId="0358279F" w:rsidR="001A7991" w:rsidRPr="001A7991" w:rsidRDefault="001A7991" w:rsidP="001A7991">
            <w:pPr>
              <w:pStyle w:val="TableTextCharCharChar1"/>
            </w:pPr>
            <w:r w:rsidRPr="001A7991">
              <w:t>Coverage is provided for services by a licensed dentist for the care, repair, removal, replacement or treatment of the teeth, or surrounding tissues</w:t>
            </w:r>
            <w:r>
              <w:t xml:space="preserve"> </w:t>
            </w:r>
            <w:r w:rsidRPr="001A7991">
              <w:t>when necessitated by damage to teeth or surrounding tissues as a result of an Injury.</w:t>
            </w:r>
          </w:p>
          <w:p w14:paraId="6327828C" w14:textId="77777777" w:rsidR="001A7991" w:rsidRDefault="001A7991" w:rsidP="001A7991">
            <w:pPr>
              <w:pStyle w:val="TableTextCharCharChar1"/>
            </w:pPr>
          </w:p>
          <w:p w14:paraId="201D1256" w14:textId="77777777" w:rsidR="001A7991" w:rsidRPr="001A7991" w:rsidRDefault="001A7991" w:rsidP="001A7991">
            <w:pPr>
              <w:pStyle w:val="TableTextCharCharChar1"/>
            </w:pPr>
            <w:r w:rsidRPr="001A7991">
              <w:t>Dental implants are Covered if Medically Necessary as a result of Injury or Illness.</w:t>
            </w:r>
          </w:p>
          <w:p w14:paraId="35CF0CB6" w14:textId="77777777" w:rsidR="001A7991" w:rsidRDefault="001A7991" w:rsidP="001A7991">
            <w:pPr>
              <w:pStyle w:val="TableTextCharCharChar1"/>
            </w:pPr>
          </w:p>
          <w:p w14:paraId="0FF819C8" w14:textId="16553B05" w:rsidR="001A7991" w:rsidRDefault="001A7991" w:rsidP="001A7991">
            <w:pPr>
              <w:pStyle w:val="TableTextCharCharChar1"/>
            </w:pPr>
            <w:r w:rsidRPr="001A7991">
              <w:t>Teeth do not need to be sound and natural.</w:t>
            </w:r>
          </w:p>
          <w:p w14:paraId="3C01BD03" w14:textId="77777777" w:rsidR="001A7991" w:rsidRPr="00725AF5" w:rsidRDefault="001A7991" w:rsidP="000B6FBE">
            <w:pPr>
              <w:pStyle w:val="TableTextCharCharChar1"/>
            </w:pPr>
          </w:p>
          <w:p w14:paraId="427F01C2" w14:textId="77777777" w:rsidR="00A719B8" w:rsidRPr="00725AF5" w:rsidRDefault="00A719B8" w:rsidP="008B4504">
            <w:pPr>
              <w:rPr>
                <w:sz w:val="24"/>
                <w:szCs w:val="24"/>
              </w:rPr>
            </w:pPr>
            <w:r w:rsidRPr="00725AF5">
              <w:rPr>
                <w:sz w:val="24"/>
                <w:szCs w:val="24"/>
              </w:rPr>
              <w:t>Dental services are covered by the Plan when all of the following are true:</w:t>
            </w:r>
          </w:p>
          <w:p w14:paraId="427F01C3" w14:textId="77777777" w:rsidR="00A719B8" w:rsidRPr="00725AF5" w:rsidRDefault="00A719B8" w:rsidP="00D70FDB">
            <w:pPr>
              <w:numPr>
                <w:ilvl w:val="0"/>
                <w:numId w:val="6"/>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D70FDB">
            <w:pPr>
              <w:numPr>
                <w:ilvl w:val="0"/>
                <w:numId w:val="6"/>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D70FDB">
            <w:pPr>
              <w:numPr>
                <w:ilvl w:val="0"/>
                <w:numId w:val="6"/>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D70FDB">
            <w:pPr>
              <w:numPr>
                <w:ilvl w:val="0"/>
                <w:numId w:val="6"/>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provided that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r w:rsidRPr="00725AF5">
              <w:rPr>
                <w:color w:val="000000"/>
              </w:rPr>
              <w:t xml:space="preserve">●  </w:t>
            </w:r>
            <w:r w:rsidRPr="00725AF5">
              <w:t>dental services related to medical transplant procedures;</w:t>
            </w:r>
          </w:p>
          <w:p w14:paraId="427F01CA" w14:textId="77777777" w:rsidR="00A719B8" w:rsidRPr="00725AF5" w:rsidRDefault="00A719B8" w:rsidP="000B6FBE">
            <w:pPr>
              <w:pStyle w:val="TableTextChar1CharChar"/>
              <w:ind w:left="288" w:hanging="288"/>
            </w:pPr>
            <w:r w:rsidRPr="00725AF5">
              <w:rPr>
                <w:color w:val="000000"/>
              </w:rPr>
              <w:t xml:space="preserve">●  </w:t>
            </w:r>
            <w:r w:rsidRPr="00725AF5">
              <w:t>initiation of immunosuppressives (medication used to reduce inflammation and suppress the immune system); and</w:t>
            </w:r>
          </w:p>
          <w:p w14:paraId="427F01CB" w14:textId="77777777" w:rsidR="00A719B8" w:rsidRPr="00725AF5" w:rsidRDefault="00A719B8" w:rsidP="000B6FBE">
            <w:pPr>
              <w:pStyle w:val="TableTextChar1CharChar"/>
              <w:ind w:left="288" w:hanging="288"/>
            </w:pPr>
            <w:r w:rsidRPr="00725AF5">
              <w:rPr>
                <w:color w:val="000000"/>
              </w:rPr>
              <w:t xml:space="preserve">●  </w:t>
            </w:r>
            <w:r w:rsidRPr="00725AF5">
              <w:t>direct treatment of acute traumatic Injury, cancer or cleft palate</w:t>
            </w:r>
          </w:p>
          <w:p w14:paraId="427F01CC" w14:textId="77777777" w:rsidR="00A719B8" w:rsidRPr="00725AF5" w:rsidRDefault="00A719B8" w:rsidP="000B6FBE">
            <w:pPr>
              <w:pStyle w:val="TableTextChar1CharChar"/>
              <w:ind w:left="288" w:hanging="288"/>
            </w:pPr>
          </w:p>
          <w:p w14:paraId="427F01CD" w14:textId="43C39E56" w:rsidR="00A719B8" w:rsidRPr="00725AF5" w:rsidRDefault="00A719B8" w:rsidP="000B6FBE">
            <w:pPr>
              <w:pStyle w:val="TableTextChar1CharChar"/>
            </w:pPr>
            <w:r w:rsidRPr="00725AF5">
              <w:t xml:space="preserve">Dental services for final treatment to repair the damage caused by accidental Injury must be started within </w:t>
            </w:r>
            <w:r w:rsidRPr="00725AF5">
              <w:rPr>
                <w:b/>
                <w:color w:val="0000FF"/>
              </w:rPr>
              <w:t>3</w:t>
            </w:r>
            <w:r w:rsidRPr="00725AF5">
              <w:rPr>
                <w:color w:val="FF0000"/>
              </w:rPr>
              <w:t xml:space="preserve"> </w:t>
            </w:r>
            <w:r w:rsidRPr="00725AF5">
              <w:rPr>
                <w:color w:val="000000"/>
              </w:rPr>
              <w:t>months</w:t>
            </w:r>
            <w:r w:rsidRPr="00725AF5">
              <w:rPr>
                <w:color w:val="FF0000"/>
              </w:rPr>
              <w:t xml:space="preserve"> </w:t>
            </w:r>
            <w:r w:rsidRPr="00725AF5">
              <w:t xml:space="preserve">of the accident </w:t>
            </w:r>
            <w:r w:rsidR="00B50B78" w:rsidRPr="00B50B78">
              <w:t>or from the time you are covered on the plan,</w:t>
            </w:r>
            <w:r w:rsidR="00B50B78">
              <w:t xml:space="preserve"> </w:t>
            </w:r>
            <w:r w:rsidRPr="00725AF5">
              <w:t xml:space="preserve">unless extenuating circumstances exist (such as prolonged hospitalization or the presence of fixation wires from fracture care) and completed within </w:t>
            </w:r>
            <w:r w:rsidRPr="00725AF5">
              <w:rPr>
                <w:b/>
                <w:color w:val="0000FF"/>
              </w:rPr>
              <w:t>12</w:t>
            </w:r>
            <w:r w:rsidRPr="00725AF5">
              <w:t xml:space="preserve"> months of the </w:t>
            </w:r>
            <w:r w:rsidRPr="00B50B78">
              <w:t>accident</w:t>
            </w:r>
            <w:r w:rsidR="00B50B78" w:rsidRPr="00F941B6">
              <w:rPr>
                <w:szCs w:val="24"/>
              </w:rPr>
              <w:t xml:space="preserve"> </w:t>
            </w:r>
            <w:r w:rsidR="00B50B78" w:rsidRPr="00B50B78">
              <w:t>or from the time you are covered on the plan</w:t>
            </w:r>
            <w:r w:rsidRPr="00725AF5">
              <w:t>.</w:t>
            </w: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r w:rsidRPr="00725AF5">
              <w:rPr>
                <w:color w:val="000000"/>
              </w:rPr>
              <w:t xml:space="preserve">●  </w:t>
            </w:r>
            <w:r w:rsidRPr="00725AF5">
              <w:t>emergency examination</w:t>
            </w:r>
          </w:p>
          <w:p w14:paraId="427F01D1" w14:textId="77777777" w:rsidR="00A719B8" w:rsidRPr="00725AF5" w:rsidRDefault="00A719B8" w:rsidP="000B6FBE">
            <w:pPr>
              <w:pStyle w:val="TableTextChar1CharChar"/>
              <w:ind w:left="288" w:hanging="288"/>
            </w:pPr>
            <w:r w:rsidRPr="00725AF5">
              <w:rPr>
                <w:color w:val="000000"/>
              </w:rPr>
              <w:t xml:space="preserve">●  </w:t>
            </w:r>
            <w:r w:rsidRPr="00725AF5">
              <w:t>necessary diagnostic x-rays;</w:t>
            </w:r>
          </w:p>
          <w:p w14:paraId="427F01D2" w14:textId="77777777" w:rsidR="00A719B8" w:rsidRPr="00725AF5" w:rsidRDefault="00A719B8" w:rsidP="000B6FBE">
            <w:pPr>
              <w:pStyle w:val="TableTextChar1CharChar"/>
              <w:ind w:left="288" w:hanging="288"/>
            </w:pPr>
            <w:r w:rsidRPr="00725AF5">
              <w:rPr>
                <w:color w:val="000000"/>
              </w:rPr>
              <w:t xml:space="preserve">●  </w:t>
            </w:r>
            <w:r w:rsidRPr="00725AF5">
              <w:t>endodontic (root canal) treatment;</w:t>
            </w:r>
          </w:p>
          <w:p w14:paraId="427F01D3" w14:textId="77777777" w:rsidR="00A719B8" w:rsidRPr="00725AF5" w:rsidRDefault="00A719B8" w:rsidP="000B6FBE">
            <w:pPr>
              <w:pStyle w:val="TableTextChar1CharChar"/>
              <w:ind w:left="288" w:hanging="288"/>
            </w:pPr>
            <w:r w:rsidRPr="00725AF5">
              <w:rPr>
                <w:color w:val="000000"/>
              </w:rPr>
              <w:t xml:space="preserve">●  </w:t>
            </w:r>
            <w:r w:rsidRPr="00725AF5">
              <w:t>temporary splinting of teeth;</w:t>
            </w:r>
          </w:p>
          <w:p w14:paraId="427F01D4" w14:textId="77777777" w:rsidR="00A719B8" w:rsidRPr="00725AF5" w:rsidRDefault="00A719B8" w:rsidP="000B6FBE">
            <w:pPr>
              <w:pStyle w:val="TableTextChar1CharChar"/>
              <w:ind w:left="288" w:hanging="288"/>
            </w:pPr>
            <w:r w:rsidRPr="00725AF5">
              <w:rPr>
                <w:color w:val="000000"/>
              </w:rPr>
              <w:t xml:space="preserve">●  </w:t>
            </w:r>
            <w:r w:rsidRPr="00725AF5">
              <w:t>prefabricated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simple minimal restorative procedures (fillings);</w:t>
            </w:r>
          </w:p>
          <w:p w14:paraId="427F01D6" w14:textId="77777777" w:rsidR="00A719B8" w:rsidRPr="00725AF5" w:rsidRDefault="00A719B8" w:rsidP="000B6FBE">
            <w:pPr>
              <w:pStyle w:val="TableTextChar1CharChar"/>
              <w:ind w:left="288" w:hanging="288"/>
            </w:pPr>
            <w:r w:rsidRPr="00725AF5">
              <w:rPr>
                <w:color w:val="000000"/>
              </w:rPr>
              <w:t xml:space="preserve">●  </w:t>
            </w:r>
            <w:r w:rsidRPr="00725AF5">
              <w:t>extractions;</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post-traumatic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Style w:val="TableTextChar1CharCharChar"/>
                <w:rFonts w:ascii="Times New Roman" w:hAnsi="Times New Roman"/>
              </w:rPr>
              <w:t>replacement of lost teeth due to the Injury by implant, dentures or bridges.</w:t>
            </w:r>
          </w:p>
          <w:p w14:paraId="427F01DA" w14:textId="77777777" w:rsidR="00A719B8" w:rsidRPr="00725AF5" w:rsidRDefault="00A719B8"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The following services are not covered:</w:t>
            </w:r>
          </w:p>
          <w:p w14:paraId="427F01E2" w14:textId="77777777" w:rsidR="00A719B8" w:rsidRPr="00725AF5" w:rsidRDefault="00A719B8" w:rsidP="00CE309F">
            <w:pPr>
              <w:pStyle w:val="TableTextChar1CharChar"/>
              <w:ind w:left="288" w:hanging="288"/>
              <w:rPr>
                <w:color w:val="000000"/>
              </w:rPr>
            </w:pPr>
            <w:r w:rsidRPr="00725AF5">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725AF5" w:rsidRDefault="00A719B8" w:rsidP="00CE309F">
            <w:pPr>
              <w:pStyle w:val="TableTextChar1CharChar"/>
              <w:ind w:left="288" w:hanging="288"/>
            </w:pPr>
            <w:r w:rsidRPr="00725AF5">
              <w:rPr>
                <w:color w:val="000000"/>
              </w:rPr>
              <w:t xml:space="preserve">●  </w:t>
            </w:r>
            <w:r w:rsidRPr="00725AF5">
              <w:t>Endodontics,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extractions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restoration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medical or surgical treatments of dental conditions; and</w:t>
            </w:r>
          </w:p>
          <w:p w14:paraId="427F01E8" w14:textId="77777777" w:rsidR="00A719B8" w:rsidRPr="00725AF5" w:rsidRDefault="00A719B8" w:rsidP="00CE309F">
            <w:pPr>
              <w:pStyle w:val="TableTextChar1CharChar"/>
              <w:ind w:left="576" w:hanging="288"/>
              <w:rPr>
                <w:color w:val="000000"/>
              </w:rPr>
            </w:pPr>
            <w:r w:rsidRPr="00725AF5">
              <w:rPr>
                <w:color w:val="000000"/>
              </w:rPr>
              <w:t>●  services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color w:val="000000"/>
              </w:rPr>
            </w:pPr>
            <w:r w:rsidRPr="00725AF5">
              <w:rPr>
                <w:rFonts w:ascii="Times New Roman" w:hAnsi="Times New Roman"/>
                <w:color w:val="000000"/>
              </w:rPr>
              <w:t xml:space="preserve">●  </w:t>
            </w:r>
            <w:r w:rsidRPr="00725AF5">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725AF5" w:rsidRDefault="00A719B8" w:rsidP="000B6FBE">
            <w:pPr>
              <w:pStyle w:val="TableTextCharCharChar1"/>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1EE" w14:textId="002AF6E8" w:rsidR="00A719B8" w:rsidRPr="00725AF5" w:rsidRDefault="003C3DFE">
            <w:pPr>
              <w:pStyle w:val="TableTextCharCharChar1"/>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p>
          <w:p w14:paraId="427F01FA" w14:textId="77777777" w:rsidR="00A719B8" w:rsidRPr="00725AF5" w:rsidRDefault="00A719B8">
            <w:pPr>
              <w:pStyle w:val="TableTextCharCharChar1"/>
              <w:numPr>
                <w:ilvl w:val="12"/>
                <w:numId w:val="0"/>
              </w:numPr>
              <w:rPr>
                <w:b/>
              </w:rPr>
            </w:pPr>
          </w:p>
          <w:p w14:paraId="427F01FF" w14:textId="77777777" w:rsidR="00A719B8" w:rsidRPr="00725AF5" w:rsidRDefault="00A719B8" w:rsidP="00E97ED1">
            <w:pPr>
              <w:pStyle w:val="TableText"/>
              <w:rPr>
                <w:b/>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20B" w14:textId="0110E552" w:rsidR="00A719B8" w:rsidRPr="00725AF5" w:rsidRDefault="009D6420" w:rsidP="00351A24">
            <w:pPr>
              <w:pStyle w:val="TableTextCharCharChar1"/>
              <w:numPr>
                <w:ilvl w:val="12"/>
                <w:numId w:val="0"/>
              </w:numPr>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20C" w14:textId="77777777" w:rsidR="00A719B8" w:rsidRDefault="00A719B8">
            <w:pPr>
              <w:pStyle w:val="TableTextCharCharChar1"/>
              <w:numPr>
                <w:ilvl w:val="12"/>
                <w:numId w:val="0"/>
              </w:numPr>
              <w:rPr>
                <w:bCs/>
                <w:color w:val="0000FF"/>
              </w:rPr>
            </w:pPr>
          </w:p>
          <w:p w14:paraId="58620649" w14:textId="77777777" w:rsidR="001A7991" w:rsidRPr="00725AF5" w:rsidRDefault="001A7991">
            <w:pPr>
              <w:pStyle w:val="TableTextCharCharChar1"/>
              <w:numPr>
                <w:ilvl w:val="12"/>
                <w:numId w:val="0"/>
              </w:numPr>
              <w:rPr>
                <w:bCs/>
                <w:color w:val="0000FF"/>
              </w:rPr>
            </w:pPr>
          </w:p>
          <w:p w14:paraId="427F0211" w14:textId="77777777" w:rsidR="00A719B8" w:rsidRPr="00725AF5" w:rsidRDefault="00A719B8" w:rsidP="00E3235A">
            <w:pPr>
              <w:pStyle w:val="TableTextChar"/>
              <w:numPr>
                <w:ilvl w:val="12"/>
                <w:numId w:val="0"/>
              </w:numPr>
              <w:rPr>
                <w:b/>
              </w:rPr>
            </w:pPr>
          </w:p>
        </w:tc>
      </w:tr>
      <w:tr w:rsidR="001B6C47" w:rsidRPr="00725AF5" w14:paraId="2EB9ACD0"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65871BC1" w14:textId="77777777" w:rsidR="001B6C47" w:rsidRDefault="001B6C47" w:rsidP="00EB177D">
            <w:pPr>
              <w:pStyle w:val="TableTextChar"/>
              <w:numPr>
                <w:ilvl w:val="12"/>
                <w:numId w:val="0"/>
              </w:numPr>
              <w:rPr>
                <w:b/>
                <w:bCs/>
              </w:rPr>
            </w:pPr>
            <w:r w:rsidRPr="001B6C47">
              <w:rPr>
                <w:b/>
                <w:bCs/>
              </w:rPr>
              <w:t>Diabetes Self Mana</w:t>
            </w:r>
            <w:bookmarkStart w:id="136" w:name="Diabetes_Self_Management"/>
            <w:bookmarkEnd w:id="136"/>
            <w:r w:rsidRPr="001B6C47">
              <w:rPr>
                <w:b/>
                <w:bCs/>
              </w:rPr>
              <w:t>gement</w:t>
            </w:r>
          </w:p>
          <w:p w14:paraId="0B409867" w14:textId="77777777" w:rsidR="001B6C47" w:rsidRDefault="001B6C47" w:rsidP="00EB177D">
            <w:pPr>
              <w:pStyle w:val="TableTextChar"/>
              <w:numPr>
                <w:ilvl w:val="12"/>
                <w:numId w:val="0"/>
              </w:numPr>
              <w:rPr>
                <w:b/>
              </w:rPr>
            </w:pPr>
          </w:p>
          <w:p w14:paraId="1034AB6D" w14:textId="77777777" w:rsidR="001B6C47" w:rsidRPr="00E97ED1" w:rsidRDefault="001B6C47" w:rsidP="00EB177D">
            <w:pPr>
              <w:pStyle w:val="TableTextChar"/>
              <w:numPr>
                <w:ilvl w:val="12"/>
                <w:numId w:val="0"/>
              </w:numPr>
            </w:pPr>
          </w:p>
          <w:p w14:paraId="14703377" w14:textId="1721062F" w:rsidR="001B6C47" w:rsidRPr="00725AF5" w:rsidRDefault="001B6C47" w:rsidP="00EB177D">
            <w:pPr>
              <w:pStyle w:val="TableTextChar"/>
              <w:numPr>
                <w:ilvl w:val="12"/>
                <w:numId w:val="0"/>
              </w:numPr>
              <w:rPr>
                <w:b/>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7402C482" w14:textId="77777777" w:rsidR="00F92589" w:rsidRPr="00716B74" w:rsidRDefault="00F92589" w:rsidP="00F92589">
            <w:pPr>
              <w:pStyle w:val="TableTextChar"/>
              <w:numPr>
                <w:ilvl w:val="12"/>
                <w:numId w:val="0"/>
              </w:numPr>
            </w:pPr>
            <w:r w:rsidRPr="00716B74">
              <w:t>Coverage includes</w:t>
            </w:r>
          </w:p>
          <w:p w14:paraId="2939A2B1" w14:textId="77777777" w:rsidR="00F92589" w:rsidRPr="00716B74" w:rsidRDefault="00F92589" w:rsidP="00D70FDB">
            <w:pPr>
              <w:pStyle w:val="TableTextChar"/>
              <w:numPr>
                <w:ilvl w:val="0"/>
                <w:numId w:val="32"/>
              </w:numPr>
            </w:pPr>
            <w:r w:rsidRPr="00716B74">
              <w:t>Self-Management Training for the treatment of diabetes. Benefits are paid the same as Physician's Office Services</w:t>
            </w:r>
          </w:p>
          <w:p w14:paraId="232336B2" w14:textId="77777777" w:rsidR="00F92589" w:rsidRPr="00716B74" w:rsidRDefault="00F92589" w:rsidP="00D70FDB">
            <w:pPr>
              <w:pStyle w:val="TableTextChar"/>
              <w:numPr>
                <w:ilvl w:val="0"/>
                <w:numId w:val="32"/>
              </w:numPr>
            </w:pPr>
            <w:r w:rsidRPr="00716B74">
              <w:rPr>
                <w:b/>
                <w:color w:val="0000FF"/>
              </w:rPr>
              <w:t>One</w:t>
            </w:r>
            <w:r w:rsidRPr="00716B74">
              <w:t xml:space="preserve"> pair of therapeutic shoes, including fitting, per calendar year. Benefits are paid the same as Orthotic Appliances</w:t>
            </w:r>
          </w:p>
          <w:p w14:paraId="18F60EB4" w14:textId="77777777" w:rsidR="00F92589" w:rsidRPr="00716B74" w:rsidRDefault="00F92589" w:rsidP="00D70FDB">
            <w:pPr>
              <w:pStyle w:val="TableTextChar"/>
              <w:numPr>
                <w:ilvl w:val="0"/>
                <w:numId w:val="32"/>
              </w:numPr>
            </w:pPr>
            <w:r w:rsidRPr="00716B74">
              <w:rPr>
                <w:b/>
                <w:color w:val="0000FF"/>
              </w:rPr>
              <w:t>One</w:t>
            </w:r>
            <w:r w:rsidRPr="00716B74">
              <w:rPr>
                <w:color w:val="0000FF"/>
              </w:rPr>
              <w:t xml:space="preserve"> </w:t>
            </w:r>
            <w:r w:rsidRPr="00716B74">
              <w:t>pair of custom molded shoe orthotics per calendar year.</w:t>
            </w:r>
            <w:r>
              <w:t xml:space="preserve"> </w:t>
            </w:r>
            <w:r w:rsidRPr="00716B74">
              <w:t>Benefits are paid the same as Orthotic Appliances</w:t>
            </w:r>
          </w:p>
          <w:p w14:paraId="329EC02C" w14:textId="77777777" w:rsidR="00F92589" w:rsidRPr="00716B74" w:rsidRDefault="00F92589" w:rsidP="00D70FDB">
            <w:pPr>
              <w:pStyle w:val="TableTextChar"/>
              <w:numPr>
                <w:ilvl w:val="0"/>
                <w:numId w:val="32"/>
              </w:numPr>
            </w:pPr>
            <w:r w:rsidRPr="00716B74">
              <w:t>Foot care in connection with clipping nails or treating corns and calluses related to diabetic foot disease or peripheral</w:t>
            </w:r>
            <w:r>
              <w:t xml:space="preserve"> </w:t>
            </w:r>
            <w:r w:rsidRPr="00716B74">
              <w:t>neuropathy.</w:t>
            </w:r>
          </w:p>
          <w:p w14:paraId="2F732463" w14:textId="131DA9AB" w:rsidR="001B6C47" w:rsidRPr="00725AF5" w:rsidDel="003C3DFE" w:rsidRDefault="001B6C47" w:rsidP="00EB177D">
            <w:pPr>
              <w:pStyle w:val="TableTextChar"/>
              <w:numPr>
                <w:ilvl w:val="12"/>
                <w:numId w:val="0"/>
              </w:numPr>
              <w:rPr>
                <w:b/>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69C332A2" w14:textId="77777777" w:rsidR="00F92589" w:rsidRPr="00716B74" w:rsidRDefault="00F92589" w:rsidP="00F92589">
            <w:pPr>
              <w:pStyle w:val="TableTextChar"/>
              <w:numPr>
                <w:ilvl w:val="12"/>
                <w:numId w:val="0"/>
              </w:numPr>
            </w:pPr>
            <w:r w:rsidRPr="00716B74">
              <w:t>Coverage includes</w:t>
            </w:r>
          </w:p>
          <w:p w14:paraId="007A6EAA" w14:textId="77777777" w:rsidR="00F92589" w:rsidRPr="00716B74" w:rsidRDefault="00F92589" w:rsidP="00D70FDB">
            <w:pPr>
              <w:pStyle w:val="TableTextChar"/>
              <w:numPr>
                <w:ilvl w:val="0"/>
                <w:numId w:val="32"/>
              </w:numPr>
            </w:pPr>
            <w:r w:rsidRPr="00716B74">
              <w:t>Self-Management Training for the treatment of diabetes. Benefits are paid the same as Physician's Office Services</w:t>
            </w:r>
          </w:p>
          <w:p w14:paraId="73F412E5" w14:textId="77777777" w:rsidR="00F92589" w:rsidRPr="00716B74" w:rsidRDefault="00F92589" w:rsidP="00D70FDB">
            <w:pPr>
              <w:pStyle w:val="TableTextChar"/>
              <w:numPr>
                <w:ilvl w:val="0"/>
                <w:numId w:val="32"/>
              </w:numPr>
            </w:pPr>
            <w:r w:rsidRPr="00716B74">
              <w:rPr>
                <w:b/>
                <w:color w:val="0000FF"/>
              </w:rPr>
              <w:t>One</w:t>
            </w:r>
            <w:r w:rsidRPr="00716B74">
              <w:t xml:space="preserve"> pair of therapeutic shoes, including fitting, per calendar year. Benefits are paid the same as Orthotic Appliances</w:t>
            </w:r>
          </w:p>
          <w:p w14:paraId="7585E2A9" w14:textId="77777777" w:rsidR="00F92589" w:rsidRPr="00716B74" w:rsidRDefault="00F92589" w:rsidP="00D70FDB">
            <w:pPr>
              <w:pStyle w:val="TableTextChar"/>
              <w:numPr>
                <w:ilvl w:val="0"/>
                <w:numId w:val="32"/>
              </w:numPr>
            </w:pPr>
            <w:r w:rsidRPr="00716B74">
              <w:rPr>
                <w:b/>
                <w:color w:val="0000FF"/>
              </w:rPr>
              <w:t>One</w:t>
            </w:r>
            <w:r w:rsidRPr="00716B74">
              <w:rPr>
                <w:color w:val="0000FF"/>
              </w:rPr>
              <w:t xml:space="preserve"> </w:t>
            </w:r>
            <w:r w:rsidRPr="00716B74">
              <w:t>pair of custom molded shoe orthotics per calendar year.</w:t>
            </w:r>
            <w:r>
              <w:t xml:space="preserve"> </w:t>
            </w:r>
            <w:r w:rsidRPr="00716B74">
              <w:t>Benefits are paid the same as Orthotic Appliances</w:t>
            </w:r>
          </w:p>
          <w:p w14:paraId="2C55625C" w14:textId="77777777" w:rsidR="00F92589" w:rsidRPr="00716B74" w:rsidRDefault="00F92589" w:rsidP="00D70FDB">
            <w:pPr>
              <w:pStyle w:val="TableTextChar"/>
              <w:numPr>
                <w:ilvl w:val="0"/>
                <w:numId w:val="32"/>
              </w:numPr>
            </w:pPr>
            <w:r w:rsidRPr="00716B74">
              <w:t>Foot care in connection with clipping nails or treating corns and calluses related to diabetic foot disease or peripheral</w:t>
            </w:r>
            <w:r>
              <w:t xml:space="preserve"> </w:t>
            </w:r>
            <w:r w:rsidRPr="00716B74">
              <w:t>neuropathy.</w:t>
            </w:r>
          </w:p>
          <w:p w14:paraId="03B7AF94" w14:textId="77777777" w:rsidR="00F4152B" w:rsidRDefault="00F4152B" w:rsidP="009E271C">
            <w:pPr>
              <w:pStyle w:val="TableTextChar"/>
              <w:numPr>
                <w:ilvl w:val="12"/>
                <w:numId w:val="0"/>
              </w:numPr>
            </w:pPr>
          </w:p>
          <w:p w14:paraId="38D7748B" w14:textId="77777777" w:rsidR="00F4152B" w:rsidRDefault="00F4152B" w:rsidP="009E271C">
            <w:pPr>
              <w:pStyle w:val="TableTextChar"/>
              <w:numPr>
                <w:ilvl w:val="12"/>
                <w:numId w:val="0"/>
              </w:numPr>
            </w:pPr>
          </w:p>
          <w:p w14:paraId="097E31A0" w14:textId="77777777" w:rsidR="00F4152B" w:rsidRDefault="00F4152B" w:rsidP="009E271C">
            <w:pPr>
              <w:pStyle w:val="TableTextChar"/>
              <w:numPr>
                <w:ilvl w:val="12"/>
                <w:numId w:val="0"/>
              </w:numPr>
              <w:rPr>
                <w:b/>
              </w:rPr>
            </w:pPr>
            <w:r w:rsidRPr="00725AF5">
              <w:rPr>
                <w:b/>
              </w:rPr>
              <w:t>Prior Authorization Required</w:t>
            </w:r>
          </w:p>
          <w:p w14:paraId="0542D6E3" w14:textId="77777777" w:rsidR="00F4152B" w:rsidRDefault="00F4152B" w:rsidP="009E271C">
            <w:pPr>
              <w:pStyle w:val="TableTextChar"/>
              <w:numPr>
                <w:ilvl w:val="12"/>
                <w:numId w:val="0"/>
              </w:numPr>
              <w:rPr>
                <w:szCs w:val="24"/>
              </w:rPr>
            </w:pPr>
            <w:r w:rsidRPr="00E97ED1">
              <w:rPr>
                <w:szCs w:val="24"/>
              </w:rPr>
              <w:t>Authorization is required for therapuetic shoes and custom molded shoe orthotics</w:t>
            </w:r>
          </w:p>
          <w:p w14:paraId="703A6A40" w14:textId="77777777" w:rsidR="00F4152B" w:rsidRDefault="00F4152B" w:rsidP="009E271C">
            <w:pPr>
              <w:pStyle w:val="TableTextChar"/>
              <w:numPr>
                <w:ilvl w:val="12"/>
                <w:numId w:val="0"/>
              </w:numPr>
              <w:rPr>
                <w:szCs w:val="24"/>
              </w:rPr>
            </w:pPr>
          </w:p>
          <w:p w14:paraId="0C0B0467" w14:textId="5B050004" w:rsidR="00F4152B" w:rsidRPr="00725AF5" w:rsidRDefault="00F4152B" w:rsidP="00F4152B">
            <w:pPr>
              <w:pStyle w:val="TableTextChar"/>
              <w:numPr>
                <w:ilvl w:val="12"/>
                <w:numId w:val="0"/>
              </w:numPr>
              <w:rPr>
                <w:b/>
                <w:color w:val="0000FF"/>
              </w:rPr>
            </w:pPr>
            <w:r w:rsidRPr="00725AF5">
              <w:t xml:space="preserve">If you don't </w:t>
            </w:r>
            <w:r w:rsidRPr="00725AF5">
              <w:rPr>
                <w:bCs/>
                <w:color w:val="000000"/>
              </w:rPr>
              <w:t>notify us</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6F47C0BB" w14:textId="4F2FE3C8" w:rsidR="00F4152B" w:rsidRPr="00E97ED1" w:rsidDel="009D6420" w:rsidRDefault="00F4152B" w:rsidP="009E271C">
            <w:pPr>
              <w:pStyle w:val="TableTextChar"/>
              <w:numPr>
                <w:ilvl w:val="12"/>
                <w:numId w:val="0"/>
              </w:numPr>
              <w:rPr>
                <w:color w:val="0000FF"/>
                <w:szCs w:val="24"/>
              </w:rPr>
            </w:pPr>
          </w:p>
        </w:tc>
      </w:tr>
      <w:tr w:rsidR="00F84031" w:rsidRPr="00507B50" w14:paraId="1C9BF7FB" w14:textId="77777777" w:rsidTr="00270E0E">
        <w:trPr>
          <w:gridBefore w:val="1"/>
          <w:wBefore w:w="21" w:type="dxa"/>
        </w:trPr>
        <w:tc>
          <w:tcPr>
            <w:tcW w:w="3148" w:type="dxa"/>
            <w:gridSpan w:val="3"/>
            <w:tcBorders>
              <w:top w:val="single" w:sz="6" w:space="0" w:color="auto"/>
              <w:left w:val="single" w:sz="6" w:space="0" w:color="auto"/>
              <w:bottom w:val="single" w:sz="6" w:space="0" w:color="auto"/>
              <w:right w:val="single" w:sz="6" w:space="0" w:color="auto"/>
            </w:tcBorders>
            <w:shd w:val="pct5" w:color="auto" w:fill="FFFFFF"/>
          </w:tcPr>
          <w:p w14:paraId="14CAA793" w14:textId="77777777" w:rsidR="00F84031" w:rsidRPr="00507B50" w:rsidRDefault="00F84031" w:rsidP="00E67830">
            <w:pPr>
              <w:pStyle w:val="TableTextCharCharChar1"/>
              <w:rPr>
                <w:b/>
                <w:bCs/>
                <w:szCs w:val="24"/>
              </w:rPr>
            </w:pPr>
            <w:bookmarkStart w:id="137" w:name="Diabetic_Supplies"/>
            <w:r w:rsidRPr="00507B50">
              <w:rPr>
                <w:b/>
                <w:bCs/>
                <w:szCs w:val="24"/>
              </w:rPr>
              <w:t>Diabetic Supplies</w:t>
            </w:r>
          </w:p>
          <w:bookmarkEnd w:id="137"/>
          <w:p w14:paraId="3D8B5CAA" w14:textId="77777777" w:rsidR="00F84031" w:rsidRPr="00507B50" w:rsidRDefault="00F84031" w:rsidP="00E67830">
            <w:pPr>
              <w:pStyle w:val="TableTextCharCharChar1"/>
              <w:rPr>
                <w:b/>
                <w:bCs/>
                <w:szCs w:val="24"/>
              </w:rPr>
            </w:pPr>
          </w:p>
          <w:p w14:paraId="266EAA52" w14:textId="77777777" w:rsidR="00F84031" w:rsidRPr="00507B50" w:rsidRDefault="00F84031" w:rsidP="00E67830">
            <w:pPr>
              <w:adjustRightInd/>
              <w:textAlignment w:val="auto"/>
              <w:rPr>
                <w:rFonts w:eastAsia="Calibri"/>
                <w:sz w:val="24"/>
                <w:szCs w:val="24"/>
              </w:rPr>
            </w:pPr>
            <w:r w:rsidRPr="00507B50">
              <w:rPr>
                <w:rFonts w:eastAsia="Calibri"/>
                <w:b/>
                <w:bCs/>
                <w:sz w:val="24"/>
                <w:szCs w:val="24"/>
              </w:rPr>
              <w:t>Services are covered under both medical and pharmacy for the following: </w:t>
            </w:r>
          </w:p>
          <w:p w14:paraId="7E88C6FB"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Syringes</w:t>
            </w:r>
          </w:p>
          <w:p w14:paraId="6046780E"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Needles</w:t>
            </w:r>
          </w:p>
          <w:p w14:paraId="0A788815"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blood glucose and urine test strips</w:t>
            </w:r>
          </w:p>
          <w:p w14:paraId="4D093CAF"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ketone test strips and tablets</w:t>
            </w:r>
          </w:p>
          <w:p w14:paraId="7669E21C"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lancets and lancet devices</w:t>
            </w:r>
          </w:p>
          <w:p w14:paraId="57143286"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 xml:space="preserve">alcohol wipes are covered under the medical benefit if obtained from a medical supplier.  </w:t>
            </w:r>
          </w:p>
          <w:p w14:paraId="3CE31D51"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Insulin pump supplies</w:t>
            </w:r>
          </w:p>
          <w:p w14:paraId="6FE86FB5"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Infusion sets</w:t>
            </w:r>
          </w:p>
          <w:p w14:paraId="4312774D" w14:textId="77777777" w:rsidR="00F84031" w:rsidRPr="00507B50" w:rsidRDefault="00F84031" w:rsidP="00D70FDB">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Reservoirs</w:t>
            </w:r>
          </w:p>
          <w:p w14:paraId="3677AB40" w14:textId="77777777" w:rsidR="00F84031" w:rsidRPr="00507B50" w:rsidRDefault="00F84031" w:rsidP="00E67830">
            <w:pPr>
              <w:adjustRightInd/>
              <w:ind w:left="360"/>
              <w:textAlignment w:val="auto"/>
              <w:rPr>
                <w:rFonts w:eastAsia="Calibri"/>
                <w:sz w:val="24"/>
                <w:szCs w:val="24"/>
              </w:rPr>
            </w:pPr>
          </w:p>
          <w:p w14:paraId="27F18DC5" w14:textId="77777777" w:rsidR="00F84031" w:rsidRPr="00507B50" w:rsidRDefault="00F84031" w:rsidP="00E67830">
            <w:pPr>
              <w:pStyle w:val="TableTextCharCharChar1"/>
              <w:rPr>
                <w:b/>
                <w:bCs/>
                <w:szCs w:val="24"/>
              </w:rPr>
            </w:pPr>
            <w:r w:rsidRPr="00507B50">
              <w:rPr>
                <w:rFonts w:eastAsia="Calibri"/>
                <w:szCs w:val="24"/>
              </w:rPr>
              <w:t>Insulin is covered under the pharmacy benefit.</w:t>
            </w:r>
            <w:r w:rsidRPr="00507B50">
              <w:rPr>
                <w:rFonts w:eastAsia="Calibri"/>
                <w:b/>
                <w:bCs/>
                <w:color w:val="FF0000"/>
                <w:szCs w:val="24"/>
              </w:rPr>
              <w:t> </w:t>
            </w:r>
          </w:p>
        </w:tc>
        <w:tc>
          <w:tcPr>
            <w:tcW w:w="2871" w:type="dxa"/>
            <w:gridSpan w:val="3"/>
            <w:tcBorders>
              <w:top w:val="single" w:sz="6" w:space="0" w:color="auto"/>
              <w:left w:val="single" w:sz="6" w:space="0" w:color="auto"/>
              <w:bottom w:val="single" w:sz="6" w:space="0" w:color="auto"/>
              <w:right w:val="single" w:sz="6" w:space="0" w:color="auto"/>
            </w:tcBorders>
            <w:shd w:val="pct5" w:color="auto" w:fill="FFFFFF"/>
          </w:tcPr>
          <w:p w14:paraId="78D87809" w14:textId="77777777" w:rsidR="00F84031" w:rsidRPr="00507B50" w:rsidRDefault="00F84031" w:rsidP="00E67830">
            <w:pPr>
              <w:adjustRightInd/>
              <w:textAlignment w:val="auto"/>
              <w:rPr>
                <w:sz w:val="24"/>
                <w:szCs w:val="24"/>
              </w:rPr>
            </w:pPr>
            <w:r w:rsidRPr="00507B50">
              <w:rPr>
                <w:sz w:val="24"/>
                <w:szCs w:val="24"/>
              </w:rPr>
              <w:t xml:space="preserve">In Network benefits for both Diabetic Supplies &amp; Diabetic DME are paid at </w:t>
            </w:r>
            <w:r w:rsidRPr="00507B50">
              <w:rPr>
                <w:b/>
                <w:bCs/>
                <w:color w:val="0000FF"/>
                <w:sz w:val="24"/>
                <w:szCs w:val="24"/>
              </w:rPr>
              <w:t>100%</w:t>
            </w:r>
            <w:r w:rsidRPr="00507B50">
              <w:rPr>
                <w:sz w:val="24"/>
                <w:szCs w:val="24"/>
              </w:rPr>
              <w:t xml:space="preserve"> with the deductible waived.</w:t>
            </w:r>
          </w:p>
          <w:p w14:paraId="2381D753" w14:textId="77777777" w:rsidR="00F84031" w:rsidRPr="00507B50" w:rsidRDefault="00F84031" w:rsidP="00E67830">
            <w:pPr>
              <w:overflowPunct/>
              <w:textAlignment w:val="auto"/>
              <w:rPr>
                <w:b/>
                <w:sz w:val="24"/>
                <w:szCs w:val="24"/>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72E4DEA" w14:textId="1C68157B" w:rsidR="00F84031" w:rsidRPr="00507B50" w:rsidRDefault="00F84031" w:rsidP="00E67830">
            <w:pPr>
              <w:pStyle w:val="TableTextChar"/>
              <w:numPr>
                <w:ilvl w:val="12"/>
                <w:numId w:val="0"/>
              </w:numPr>
              <w:rPr>
                <w:color w:val="000000"/>
                <w:szCs w:val="24"/>
              </w:rPr>
            </w:pPr>
            <w:r>
              <w:rPr>
                <w:b/>
                <w:color w:val="0000FF"/>
                <w:szCs w:val="24"/>
              </w:rPr>
              <w:t>7</w:t>
            </w:r>
            <w:r w:rsidRPr="00507B50">
              <w:rPr>
                <w:b/>
                <w:color w:val="0000FF"/>
                <w:szCs w:val="24"/>
              </w:rPr>
              <w:t>0%</w:t>
            </w:r>
            <w:r w:rsidRPr="00507B50">
              <w:rPr>
                <w:b/>
                <w:szCs w:val="24"/>
              </w:rPr>
              <w:t xml:space="preserve"> </w:t>
            </w:r>
            <w:r w:rsidRPr="00507B50">
              <w:rPr>
                <w:szCs w:val="24"/>
              </w:rPr>
              <w:t xml:space="preserve">of eligible expenses after satisfying </w:t>
            </w:r>
            <w:r w:rsidRPr="00507B50">
              <w:rPr>
                <w:color w:val="000000"/>
                <w:szCs w:val="24"/>
              </w:rPr>
              <w:t>the</w:t>
            </w:r>
            <w:r w:rsidRPr="00507B50">
              <w:rPr>
                <w:szCs w:val="24"/>
              </w:rPr>
              <w:t xml:space="preserve"> deductible</w:t>
            </w:r>
            <w:r w:rsidRPr="00507B50">
              <w:rPr>
                <w:b/>
                <w:szCs w:val="24"/>
              </w:rPr>
              <w:t>.</w:t>
            </w:r>
          </w:p>
          <w:p w14:paraId="566FDDC7" w14:textId="77777777" w:rsidR="00F84031" w:rsidRPr="00507B50" w:rsidRDefault="00F84031" w:rsidP="00E67830">
            <w:pPr>
              <w:overflowPunct/>
              <w:textAlignment w:val="auto"/>
              <w:rPr>
                <w:b/>
                <w:sz w:val="24"/>
                <w:szCs w:val="24"/>
              </w:rPr>
            </w:pPr>
          </w:p>
        </w:tc>
      </w:tr>
      <w:tr w:rsidR="00A719B8" w:rsidRPr="00725AF5" w14:paraId="427F031C"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8" w:name="Durable_Medical_Equipment"/>
            <w:r w:rsidRPr="00725AF5">
              <w:rPr>
                <w:b/>
              </w:rPr>
              <w:t>Durable Medical Equipment</w:t>
            </w:r>
          </w:p>
          <w:bookmarkEnd w:id="138"/>
          <w:p w14:paraId="3DA81591" w14:textId="77777777" w:rsidR="009468EB" w:rsidRDefault="009468EB" w:rsidP="00EB177D">
            <w:pPr>
              <w:pStyle w:val="TableTextChar"/>
              <w:numPr>
                <w:ilvl w:val="12"/>
                <w:numId w:val="0"/>
              </w:numPr>
              <w:rPr>
                <w:b/>
              </w:rPr>
            </w:pPr>
          </w:p>
          <w:p w14:paraId="1E7DDF46" w14:textId="77777777" w:rsidR="00933725" w:rsidRPr="00725AF5" w:rsidRDefault="00933725"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equipment to assist mobility, such as a 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0E659C2A"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 xml:space="preserve">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w:t>
            </w:r>
            <w:r w:rsidR="00A86817" w:rsidRPr="00E97ED1">
              <w:rPr>
                <w:rStyle w:val="TableTextChar2"/>
                <w:b/>
                <w:i/>
                <w:color w:val="000000"/>
              </w:rPr>
              <w:t>(This exclusion doe not apply to foot orthotics.)</w:t>
            </w:r>
            <w:r w:rsidR="00A86817">
              <w:rPr>
                <w:rStyle w:val="TableTextChar2"/>
                <w:color w:val="000000"/>
              </w:rPr>
              <w:t xml:space="preserve"> </w:t>
            </w:r>
            <w:r w:rsidRPr="00725AF5">
              <w:rPr>
                <w:rStyle w:val="TableTextChar2"/>
                <w:color w:val="000000"/>
              </w:rPr>
              <w:t>Dental braces are also excluded 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tubings, nasal cannulas, connectors and masks used in connection with Durable Medical Equipment.</w:t>
            </w:r>
          </w:p>
          <w:p w14:paraId="427F02C7" w14:textId="77777777" w:rsidR="00A719B8" w:rsidRPr="00725AF5" w:rsidRDefault="00A719B8" w:rsidP="00EB177D">
            <w:pPr>
              <w:pStyle w:val="TableTextChar1"/>
            </w:pPr>
          </w:p>
          <w:p w14:paraId="427F02C9" w14:textId="378502D1" w:rsidR="00A719B8" w:rsidRPr="00725AF5" w:rsidRDefault="00A719B8" w:rsidP="00417561">
            <w:pPr>
              <w:pStyle w:val="TableTextChar1"/>
            </w:pPr>
            <w:r w:rsidRPr="00725AF5">
              <w:t xml:space="preserve">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w:t>
            </w:r>
            <w:r w:rsidRPr="00E97ED1">
              <w:rPr>
                <w:b/>
                <w:color w:val="0000FF"/>
              </w:rPr>
              <w:t>three</w:t>
            </w:r>
            <w:r w:rsidRPr="00725AF5">
              <w:t>-month rental period.</w:t>
            </w:r>
            <w:r w:rsidRPr="00725AF5">
              <w:rPr>
                <w:b/>
                <w:bCs/>
                <w:color w:val="FF00FF"/>
              </w:rPr>
              <w:t xml:space="preserve"> </w:t>
            </w:r>
          </w:p>
          <w:p w14:paraId="427F02CA" w14:textId="77777777" w:rsidR="00A719B8" w:rsidRPr="00725AF5" w:rsidRDefault="00A719B8" w:rsidP="00EB177D">
            <w:pPr>
              <w:pStyle w:val="TableTextChar1"/>
            </w:pPr>
          </w:p>
          <w:p w14:paraId="35E94B4D" w14:textId="22739C51" w:rsidR="00840ACD" w:rsidRDefault="0076292C" w:rsidP="00840ACD">
            <w:pPr>
              <w:pStyle w:val="TableTextChar1"/>
            </w:pPr>
            <w:r w:rsidRPr="00507B50">
              <w:rPr>
                <w:b/>
                <w:szCs w:val="24"/>
              </w:rPr>
              <w:t>Please see Diabetic Supplies.</w:t>
            </w:r>
          </w:p>
          <w:p w14:paraId="20CE27DA" w14:textId="77777777" w:rsidR="0076292C" w:rsidRDefault="0076292C" w:rsidP="00840ACD">
            <w:pPr>
              <w:pStyle w:val="TableTextChar1"/>
            </w:pPr>
          </w:p>
          <w:p w14:paraId="10C6B320" w14:textId="138A822C" w:rsidR="00840ACD" w:rsidRPr="00E97ED1" w:rsidRDefault="00840ACD" w:rsidP="00E97ED1">
            <w:pPr>
              <w:pStyle w:val="TableTextChar1"/>
            </w:pPr>
            <w:r w:rsidRPr="00E97ED1">
              <w:t>Diabetic Durable Equipment covered under the Medical Plan includes glucose meters, platforms for glucose meters, and external insulin pumps and</w:t>
            </w:r>
            <w:r>
              <w:t xml:space="preserve"> </w:t>
            </w:r>
            <w:r w:rsidRPr="00E97ED1">
              <w:t>associated supplies</w:t>
            </w:r>
          </w:p>
          <w:p w14:paraId="7B1659DD" w14:textId="77777777" w:rsidR="00840ACD" w:rsidRPr="00E97ED1" w:rsidRDefault="00840ACD" w:rsidP="00E97ED1">
            <w:pPr>
              <w:pStyle w:val="TableTextChar1"/>
              <w:ind w:left="288" w:hanging="288"/>
            </w:pPr>
            <w:r w:rsidRPr="00E97ED1">
              <w:t>including calibrator</w:t>
            </w:r>
          </w:p>
          <w:p w14:paraId="716D86DB" w14:textId="77777777" w:rsidR="00840ACD" w:rsidRPr="00E97ED1" w:rsidRDefault="00840ACD" w:rsidP="00E97ED1">
            <w:pPr>
              <w:pStyle w:val="TableTextChar1"/>
              <w:ind w:left="288" w:hanging="288"/>
            </w:pPr>
            <w:r w:rsidRPr="00E97ED1">
              <w:t>solution/chips and infusion</w:t>
            </w:r>
          </w:p>
          <w:p w14:paraId="1AB8B70D" w14:textId="154188C8" w:rsidR="00A719B8" w:rsidRPr="00840ACD" w:rsidRDefault="00840ACD" w:rsidP="007D2769">
            <w:pPr>
              <w:pStyle w:val="TableTextChar1"/>
              <w:ind w:left="288" w:hanging="288"/>
              <w:rPr>
                <w:bCs/>
              </w:rPr>
            </w:pPr>
            <w:r w:rsidRPr="00E97ED1">
              <w:t xml:space="preserve">sets. </w:t>
            </w:r>
          </w:p>
          <w:p w14:paraId="3B5336B4" w14:textId="77777777" w:rsidR="00840ACD" w:rsidRDefault="00840ACD" w:rsidP="00E97ED1">
            <w:pPr>
              <w:pStyle w:val="TableTextChar1"/>
              <w:ind w:left="288" w:hanging="288"/>
              <w:rPr>
                <w:bCs/>
              </w:rPr>
            </w:pPr>
          </w:p>
          <w:p w14:paraId="4B6975FF" w14:textId="77777777" w:rsidR="00840ACD" w:rsidRDefault="00840ACD" w:rsidP="00E97ED1">
            <w:pPr>
              <w:pStyle w:val="TableTextChar1"/>
              <w:ind w:left="288" w:hanging="288"/>
              <w:rPr>
                <w:bCs/>
              </w:rPr>
            </w:pPr>
            <w:r>
              <w:rPr>
                <w:bCs/>
              </w:rPr>
              <w:t>Batteries and battery chargers</w:t>
            </w:r>
          </w:p>
          <w:p w14:paraId="6DE45627" w14:textId="77777777" w:rsidR="00840ACD" w:rsidRDefault="00840ACD" w:rsidP="00E97ED1">
            <w:pPr>
              <w:pStyle w:val="TableTextChar1"/>
              <w:ind w:left="288" w:hanging="288"/>
              <w:rPr>
                <w:bCs/>
              </w:rPr>
            </w:pPr>
            <w:r>
              <w:rPr>
                <w:bCs/>
              </w:rPr>
              <w:t>for wheelchairs and portable</w:t>
            </w:r>
          </w:p>
          <w:p w14:paraId="02666E16" w14:textId="6BCA0A28" w:rsidR="00840ACD" w:rsidRDefault="00840ACD" w:rsidP="00E97ED1">
            <w:pPr>
              <w:pStyle w:val="TableTextChar1"/>
              <w:ind w:left="288" w:hanging="288"/>
              <w:rPr>
                <w:bCs/>
              </w:rPr>
            </w:pPr>
            <w:r w:rsidRPr="00840ACD">
              <w:rPr>
                <w:bCs/>
              </w:rPr>
              <w:t>oxygen systems are covered</w:t>
            </w:r>
          </w:p>
          <w:p w14:paraId="427F02E1" w14:textId="77777777" w:rsidR="00840ACD" w:rsidRPr="00725AF5" w:rsidRDefault="00840ACD" w:rsidP="00E97ED1">
            <w:pPr>
              <w:pStyle w:val="TableTextChar1"/>
              <w:ind w:left="288" w:hanging="288"/>
              <w:rPr>
                <w:bCs/>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2E2" w14:textId="080F46BB" w:rsidR="00A719B8" w:rsidRPr="00725AF5" w:rsidRDefault="003C3DFE" w:rsidP="00EB177D">
            <w:pPr>
              <w:pStyle w:val="TableTextChar"/>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p>
          <w:p w14:paraId="3B5941BE" w14:textId="77777777" w:rsidR="00840ACD" w:rsidRDefault="00840ACD" w:rsidP="00EB177D">
            <w:pPr>
              <w:pStyle w:val="TableTextChar"/>
              <w:numPr>
                <w:ilvl w:val="12"/>
                <w:numId w:val="0"/>
              </w:numPr>
              <w:rPr>
                <w:rStyle w:val="wdColorPinkBoldItalic"/>
              </w:rPr>
            </w:pPr>
          </w:p>
          <w:p w14:paraId="6A3BE1C6" w14:textId="77777777" w:rsidR="00840ACD" w:rsidRDefault="00840ACD" w:rsidP="00EB177D">
            <w:pPr>
              <w:pStyle w:val="TableTextChar"/>
              <w:numPr>
                <w:ilvl w:val="12"/>
                <w:numId w:val="0"/>
              </w:numPr>
              <w:rPr>
                <w:rStyle w:val="wdColorPinkBoldItalic"/>
              </w:rPr>
            </w:pPr>
          </w:p>
          <w:p w14:paraId="427F02EE" w14:textId="77777777" w:rsidR="00A719B8" w:rsidRPr="00725AF5" w:rsidRDefault="00A719B8" w:rsidP="00EB177D">
            <w:pPr>
              <w:pStyle w:val="TableTextChar"/>
              <w:numPr>
                <w:ilvl w:val="12"/>
                <w:numId w:val="0"/>
              </w:numPr>
              <w:rPr>
                <w:bCs/>
                <w:color w:val="000000"/>
              </w:rPr>
            </w:pPr>
          </w:p>
          <w:p w14:paraId="427F02F5" w14:textId="3EB6AC55" w:rsidR="00A719B8" w:rsidRPr="00725AF5" w:rsidRDefault="00840ACD" w:rsidP="00FB29D0">
            <w:pPr>
              <w:pStyle w:val="TableText"/>
              <w:rPr>
                <w:b/>
              </w:rPr>
            </w:pPr>
            <w:r w:rsidRPr="00840ACD">
              <w:t xml:space="preserve">Replacement is </w:t>
            </w:r>
            <w:r>
              <w:t>covered when prescrib</w:t>
            </w:r>
            <w:r w:rsidRPr="00840ACD">
              <w:t>ed by a physician due to normal routine wear and tear.</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2FA" w14:textId="00FE1292" w:rsidR="00A719B8" w:rsidRPr="00725AF5" w:rsidRDefault="009D6420" w:rsidP="009E271C">
            <w:pPr>
              <w:pStyle w:val="TableTextChar"/>
              <w:numPr>
                <w:ilvl w:val="12"/>
                <w:numId w:val="0"/>
              </w:numPr>
              <w:rPr>
                <w:color w:val="000000"/>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427F02FC" w14:textId="4A2746F3" w:rsidR="00A719B8" w:rsidRDefault="00840ACD" w:rsidP="00EB177D">
            <w:pPr>
              <w:pStyle w:val="TableTextChar"/>
              <w:numPr>
                <w:ilvl w:val="12"/>
                <w:numId w:val="0"/>
              </w:numPr>
              <w:rPr>
                <w:color w:val="000000"/>
              </w:rPr>
            </w:pPr>
            <w:r w:rsidRPr="00840ACD">
              <w:rPr>
                <w:color w:val="000000"/>
              </w:rPr>
              <w:t>Repla</w:t>
            </w:r>
            <w:r>
              <w:rPr>
                <w:color w:val="000000"/>
              </w:rPr>
              <w:t>cement is covered when prescrib</w:t>
            </w:r>
            <w:r w:rsidRPr="00840ACD">
              <w:rPr>
                <w:color w:val="000000"/>
              </w:rPr>
              <w:t>ed by a physician due to normal routine wear and tear.</w:t>
            </w:r>
          </w:p>
          <w:p w14:paraId="3BE78154" w14:textId="77777777" w:rsidR="00840ACD" w:rsidRPr="00725AF5" w:rsidRDefault="00840ACD" w:rsidP="00EB177D">
            <w:pPr>
              <w:pStyle w:val="TableTextChar"/>
              <w:numPr>
                <w:ilvl w:val="12"/>
                <w:numId w:val="0"/>
              </w:numPr>
              <w:rPr>
                <w:color w:val="000000"/>
              </w:rPr>
            </w:pPr>
          </w:p>
          <w:p w14:paraId="427F02FD" w14:textId="77777777" w:rsidR="00A719B8" w:rsidRPr="00725AF5" w:rsidRDefault="00A719B8" w:rsidP="00EB177D">
            <w:pPr>
              <w:pStyle w:val="TableTextChar"/>
              <w:numPr>
                <w:ilvl w:val="12"/>
                <w:numId w:val="0"/>
              </w:numPr>
              <w:rPr>
                <w:color w:val="000000"/>
              </w:rPr>
            </w:pPr>
          </w:p>
          <w:p w14:paraId="427F0317" w14:textId="4357237A"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A" w14:textId="00943D6A" w:rsidR="00A719B8" w:rsidRPr="00725AF5" w:rsidRDefault="00A719B8" w:rsidP="00CF5E2A">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31B" w14:textId="77777777" w:rsidR="00A719B8" w:rsidRPr="00725AF5" w:rsidRDefault="00A719B8" w:rsidP="00EB177D">
            <w:pPr>
              <w:pStyle w:val="TableTextChar"/>
              <w:numPr>
                <w:ilvl w:val="12"/>
                <w:numId w:val="0"/>
              </w:numPr>
              <w:rPr>
                <w:b/>
              </w:rPr>
            </w:pPr>
          </w:p>
        </w:tc>
      </w:tr>
      <w:tr w:rsidR="005915E6" w:rsidRPr="00725AF5" w14:paraId="4DA2071C"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39" w:name="Gender_Identity_Disorder_Dysphoria"/>
            <w:r w:rsidRPr="00725AF5">
              <w:rPr>
                <w:b/>
              </w:rPr>
              <w:t>Gender Identity Disorder/Dysphoria</w:t>
            </w:r>
            <w:bookmarkEnd w:id="139"/>
          </w:p>
          <w:p w14:paraId="2787DB56" w14:textId="77777777" w:rsidR="005915E6" w:rsidRPr="00725AF5" w:rsidRDefault="005915E6" w:rsidP="005915E6">
            <w:pPr>
              <w:pStyle w:val="TableTextChar"/>
              <w:numPr>
                <w:ilvl w:val="12"/>
                <w:numId w:val="0"/>
              </w:numPr>
              <w:rPr>
                <w:b/>
              </w:rPr>
            </w:pPr>
          </w:p>
          <w:p w14:paraId="21F6287E" w14:textId="77777777" w:rsidR="005915E6" w:rsidRPr="00725AF5" w:rsidRDefault="005915E6" w:rsidP="005915E6">
            <w:pPr>
              <w:pStyle w:val="TableTextChar"/>
              <w:rPr>
                <w:bCs/>
              </w:rPr>
            </w:pPr>
            <w:r w:rsidRPr="00725AF5">
              <w:rPr>
                <w:bCs/>
              </w:rPr>
              <w:t>Benefits include:</w:t>
            </w:r>
          </w:p>
          <w:p w14:paraId="7B7C30BA" w14:textId="44AB200B" w:rsidR="005915E6" w:rsidRPr="00725AF5" w:rsidRDefault="005915E6" w:rsidP="00D70FDB">
            <w:pPr>
              <w:pStyle w:val="TableTextChar"/>
              <w:numPr>
                <w:ilvl w:val="0"/>
                <w:numId w:val="22"/>
              </w:numPr>
              <w:rPr>
                <w:bCs/>
              </w:rPr>
            </w:pPr>
            <w:r w:rsidRPr="00725AF5">
              <w:rPr>
                <w:bCs/>
              </w:rPr>
              <w:t>Psychotherapy</w:t>
            </w:r>
          </w:p>
          <w:p w14:paraId="6666504C" w14:textId="77777777" w:rsidR="005915E6" w:rsidRPr="00725AF5" w:rsidRDefault="005915E6" w:rsidP="00D70FDB">
            <w:pPr>
              <w:pStyle w:val="TableTextChar"/>
              <w:numPr>
                <w:ilvl w:val="0"/>
                <w:numId w:val="22"/>
              </w:numPr>
              <w:rPr>
                <w:bCs/>
              </w:rPr>
            </w:pPr>
            <w:r w:rsidRPr="00725AF5">
              <w:rPr>
                <w:bCs/>
              </w:rPr>
              <w:t>Continuous hormone replacement</w:t>
            </w:r>
          </w:p>
          <w:p w14:paraId="7E234FD8" w14:textId="77777777" w:rsidR="005915E6" w:rsidRPr="00725AF5" w:rsidRDefault="005915E6" w:rsidP="00D70FDB">
            <w:pPr>
              <w:pStyle w:val="TableTextChar"/>
              <w:numPr>
                <w:ilvl w:val="0"/>
                <w:numId w:val="22"/>
              </w:numPr>
              <w:rPr>
                <w:bCs/>
              </w:rPr>
            </w:pPr>
            <w:r w:rsidRPr="00725AF5">
              <w:rPr>
                <w:bCs/>
              </w:rPr>
              <w:t>Genital surgery and surgery to change secondary sex characteristics</w:t>
            </w:r>
          </w:p>
          <w:p w14:paraId="2BBB0250" w14:textId="77777777" w:rsidR="005915E6" w:rsidRPr="00725AF5" w:rsidRDefault="005915E6" w:rsidP="00D70FDB">
            <w:pPr>
              <w:pStyle w:val="TableTextChar"/>
              <w:numPr>
                <w:ilvl w:val="0"/>
                <w:numId w:val="22"/>
              </w:numPr>
              <w:rPr>
                <w:bCs/>
              </w:rPr>
            </w:pPr>
            <w:r w:rsidRPr="00725AF5">
              <w:rPr>
                <w:bCs/>
              </w:rPr>
              <w:t xml:space="preserve">Laboratory testing to monitor the safety of continuous hormone therapy </w:t>
            </w:r>
          </w:p>
          <w:p w14:paraId="330EA0C8" w14:textId="77777777" w:rsidR="005915E6" w:rsidRPr="00725AF5" w:rsidRDefault="005915E6" w:rsidP="00EB177D">
            <w:pPr>
              <w:pStyle w:val="TableTextChar"/>
              <w:numPr>
                <w:ilvl w:val="12"/>
                <w:numId w:val="0"/>
              </w:numPr>
              <w:rPr>
                <w:b/>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131CBFE8" w14:textId="77777777" w:rsidR="005915E6" w:rsidRPr="00725AF5" w:rsidRDefault="005915E6" w:rsidP="00D70FDB">
            <w:pPr>
              <w:pStyle w:val="TableTextChar"/>
              <w:numPr>
                <w:ilvl w:val="0"/>
                <w:numId w:val="23"/>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50FAD716" w14:textId="77777777" w:rsidR="005915E6" w:rsidRPr="00725AF5" w:rsidRDefault="005915E6" w:rsidP="00D70FDB">
            <w:pPr>
              <w:pStyle w:val="TableTextChar"/>
              <w:numPr>
                <w:ilvl w:val="0"/>
                <w:numId w:val="23"/>
              </w:numPr>
              <w:rPr>
                <w:b/>
                <w:i/>
                <w:iCs/>
                <w:color w:val="000000"/>
              </w:rPr>
            </w:pPr>
            <w:r w:rsidRPr="00725AF5">
              <w:rPr>
                <w:rStyle w:val="Style16"/>
              </w:rPr>
              <w:t>Physician Fees</w:t>
            </w:r>
          </w:p>
          <w:p w14:paraId="421A3C7C" w14:textId="77777777" w:rsidR="005915E6" w:rsidRPr="00725AF5" w:rsidRDefault="005915E6" w:rsidP="00D70FDB">
            <w:pPr>
              <w:pStyle w:val="TableTextChar"/>
              <w:numPr>
                <w:ilvl w:val="0"/>
                <w:numId w:val="23"/>
              </w:numPr>
              <w:rPr>
                <w:b/>
                <w:i/>
                <w:iCs/>
                <w:color w:val="000000"/>
              </w:rPr>
            </w:pPr>
            <w:r w:rsidRPr="00725AF5">
              <w:rPr>
                <w:b/>
                <w:i/>
                <w:iCs/>
                <w:color w:val="000000"/>
              </w:rPr>
              <w:t>Hospital-Inpatient Stay</w:t>
            </w:r>
          </w:p>
          <w:p w14:paraId="038F448E" w14:textId="77777777" w:rsidR="005915E6" w:rsidRPr="00725AF5" w:rsidRDefault="005915E6" w:rsidP="00D70FDB">
            <w:pPr>
              <w:pStyle w:val="TableTextChar"/>
              <w:numPr>
                <w:ilvl w:val="0"/>
                <w:numId w:val="23"/>
              </w:numPr>
              <w:rPr>
                <w:b/>
                <w:i/>
                <w:iCs/>
                <w:color w:val="000000"/>
              </w:rPr>
            </w:pPr>
            <w:r w:rsidRPr="00725AF5">
              <w:rPr>
                <w:b/>
                <w:i/>
                <w:iCs/>
                <w:color w:val="000000"/>
              </w:rPr>
              <w:t>Surgery - Outpatient</w:t>
            </w:r>
          </w:p>
          <w:p w14:paraId="2A45B775" w14:textId="77777777" w:rsidR="005915E6" w:rsidRPr="00725AF5" w:rsidRDefault="005915E6" w:rsidP="00D70FDB">
            <w:pPr>
              <w:pStyle w:val="TableTextChar"/>
              <w:numPr>
                <w:ilvl w:val="0"/>
                <w:numId w:val="23"/>
              </w:numPr>
              <w:rPr>
                <w:b/>
                <w:i/>
                <w:iCs/>
                <w:color w:val="000000"/>
              </w:rPr>
            </w:pPr>
            <w:r w:rsidRPr="00725AF5">
              <w:rPr>
                <w:rStyle w:val="Style16"/>
              </w:rPr>
              <w:t>Lab, X-ray and Diagnostics – Outpatient</w:t>
            </w: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5F8BC583" w14:textId="77777777" w:rsidR="005915E6" w:rsidRPr="00725AF5" w:rsidRDefault="005915E6" w:rsidP="00D70FDB">
            <w:pPr>
              <w:pStyle w:val="TableTextChar"/>
              <w:numPr>
                <w:ilvl w:val="0"/>
                <w:numId w:val="23"/>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1025211D" w14:textId="77777777" w:rsidR="005915E6" w:rsidRPr="00725AF5" w:rsidRDefault="005915E6" w:rsidP="00D70FDB">
            <w:pPr>
              <w:pStyle w:val="TableTextChar"/>
              <w:numPr>
                <w:ilvl w:val="0"/>
                <w:numId w:val="23"/>
              </w:numPr>
              <w:rPr>
                <w:b/>
                <w:i/>
                <w:iCs/>
                <w:color w:val="000000"/>
              </w:rPr>
            </w:pPr>
            <w:r w:rsidRPr="00725AF5">
              <w:rPr>
                <w:rStyle w:val="Style16"/>
              </w:rPr>
              <w:t>Physician Fees</w:t>
            </w:r>
          </w:p>
          <w:p w14:paraId="7B7405EF" w14:textId="77777777" w:rsidR="005915E6" w:rsidRPr="00725AF5" w:rsidRDefault="005915E6" w:rsidP="00D70FDB">
            <w:pPr>
              <w:pStyle w:val="TableTextChar"/>
              <w:numPr>
                <w:ilvl w:val="0"/>
                <w:numId w:val="23"/>
              </w:numPr>
              <w:rPr>
                <w:b/>
                <w:i/>
                <w:iCs/>
                <w:color w:val="000000"/>
              </w:rPr>
            </w:pPr>
            <w:r w:rsidRPr="00725AF5">
              <w:rPr>
                <w:b/>
                <w:i/>
                <w:iCs/>
                <w:color w:val="000000"/>
              </w:rPr>
              <w:t>Hospital-Inpatient Stay</w:t>
            </w:r>
          </w:p>
          <w:p w14:paraId="2D14AF11" w14:textId="77777777" w:rsidR="005915E6" w:rsidRPr="00725AF5" w:rsidRDefault="005915E6" w:rsidP="00D70FDB">
            <w:pPr>
              <w:pStyle w:val="TableTextChar"/>
              <w:numPr>
                <w:ilvl w:val="0"/>
                <w:numId w:val="23"/>
              </w:numPr>
              <w:rPr>
                <w:b/>
                <w:i/>
                <w:iCs/>
                <w:color w:val="000000"/>
              </w:rPr>
            </w:pPr>
            <w:r w:rsidRPr="00725AF5">
              <w:rPr>
                <w:b/>
                <w:i/>
                <w:iCs/>
                <w:color w:val="000000"/>
              </w:rPr>
              <w:t>Surgery - Outpatient</w:t>
            </w:r>
          </w:p>
          <w:p w14:paraId="0D8CE1CA" w14:textId="77777777" w:rsidR="005915E6" w:rsidRPr="00725AF5" w:rsidRDefault="005915E6" w:rsidP="00D70FDB">
            <w:pPr>
              <w:pStyle w:val="TableTextChar"/>
              <w:numPr>
                <w:ilvl w:val="0"/>
                <w:numId w:val="23"/>
              </w:numPr>
              <w:rPr>
                <w:b/>
                <w:i/>
                <w:iCs/>
                <w:color w:val="000000"/>
              </w:rPr>
            </w:pPr>
            <w:r w:rsidRPr="00725AF5">
              <w:rPr>
                <w:rStyle w:val="Style16"/>
              </w:rPr>
              <w:t>Lab, X-ray and Diagnostics – Outpatient</w:t>
            </w:r>
          </w:p>
          <w:p w14:paraId="70BEC837" w14:textId="77777777" w:rsidR="005915E6" w:rsidRPr="00725AF5" w:rsidRDefault="005915E6" w:rsidP="005915E6">
            <w:pPr>
              <w:pStyle w:val="TableTextChar"/>
              <w:numPr>
                <w:ilvl w:val="12"/>
                <w:numId w:val="0"/>
              </w:numPr>
            </w:pPr>
          </w:p>
          <w:p w14:paraId="45161E7F" w14:textId="5F444F83" w:rsidR="005915E6" w:rsidRPr="00725AF5" w:rsidRDefault="005915E6" w:rsidP="00E97ED1">
            <w:pPr>
              <w:pStyle w:val="TableTextCharChar"/>
              <w:rPr>
                <w:b/>
                <w:szCs w:val="24"/>
              </w:rPr>
            </w:pPr>
            <w:r w:rsidRPr="00725AF5">
              <w:rPr>
                <w:b/>
                <w:szCs w:val="24"/>
              </w:rPr>
              <w:t>Prior Authorization Required</w:t>
            </w:r>
          </w:p>
          <w:p w14:paraId="7C9CCA5F" w14:textId="77777777" w:rsidR="005915E6" w:rsidRPr="00725AF5" w:rsidRDefault="005915E6" w:rsidP="005915E6">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60C8F5B" w14:textId="77777777" w:rsidR="005915E6" w:rsidRPr="00725AF5" w:rsidRDefault="005915E6" w:rsidP="005915E6">
            <w:pPr>
              <w:pStyle w:val="TableTextChar"/>
              <w:numPr>
                <w:ilvl w:val="12"/>
                <w:numId w:val="0"/>
              </w:numPr>
              <w:rPr>
                <w:szCs w:val="24"/>
              </w:rPr>
            </w:pPr>
          </w:p>
          <w:p w14:paraId="146DA6BB" w14:textId="0AB2AA1A" w:rsidR="005915E6" w:rsidRPr="00725AF5" w:rsidRDefault="005915E6">
            <w:pPr>
              <w:pStyle w:val="TableTextChar"/>
              <w:numPr>
                <w:ilvl w:val="12"/>
                <w:numId w:val="0"/>
              </w:numPr>
              <w:rPr>
                <w:b/>
                <w:color w:val="0000FF"/>
                <w:szCs w:val="24"/>
              </w:rPr>
            </w:pPr>
            <w:r w:rsidRPr="00725AF5">
              <w:rPr>
                <w:szCs w:val="24"/>
              </w:rPr>
              <w:t>If you don't obtain prior authorization,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A719B8" w:rsidRPr="00725AF5" w14:paraId="427F0372"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40" w:name="Hearing_Aids"/>
            <w:r w:rsidRPr="00725AF5">
              <w:rPr>
                <w:b/>
              </w:rPr>
              <w:t>Hearing Aids</w:t>
            </w:r>
            <w:bookmarkEnd w:id="140"/>
          </w:p>
          <w:p w14:paraId="427F0341" w14:textId="77777777" w:rsidR="00A719B8" w:rsidRPr="00725AF5" w:rsidRDefault="00A719B8" w:rsidP="002C775B">
            <w:pPr>
              <w:pStyle w:val="TableTextCharCharChar1"/>
              <w:rPr>
                <w:b/>
              </w:rPr>
            </w:pPr>
          </w:p>
          <w:p w14:paraId="427F0344" w14:textId="57EB09F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The Plan pays Benefits for</w:t>
            </w:r>
            <w:r w:rsidRPr="00725AF5">
              <w:rPr>
                <w:rStyle w:val="CDVar"/>
                <w:rFonts w:ascii="Times New Roman" w:hAnsi="Times New Roman"/>
                <w:b/>
                <w:color w:val="FF00FF"/>
              </w:rPr>
              <w:t xml:space="preserve"> </w:t>
            </w:r>
            <w:r w:rsidRPr="00725AF5">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725AF5" w:rsidRDefault="00A719B8" w:rsidP="002C775B">
            <w:pPr>
              <w:pStyle w:val="TableTextChar1CharChar"/>
              <w:rPr>
                <w:rStyle w:val="CDVar"/>
                <w:rFonts w:ascii="Times New Roman" w:hAnsi="Times New Roman"/>
                <w:color w:val="auto"/>
              </w:rPr>
            </w:pPr>
          </w:p>
          <w:p w14:paraId="427F0346" w14:textId="7777777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725AF5" w:rsidRDefault="00A719B8" w:rsidP="002C775B">
            <w:pPr>
              <w:pStyle w:val="TableTextChar1CharChar"/>
              <w:rPr>
                <w:rStyle w:val="CDVar"/>
                <w:rFonts w:ascii="Times New Roman" w:hAnsi="Times New Roman"/>
                <w:color w:val="auto"/>
              </w:rPr>
            </w:pPr>
          </w:p>
          <w:p w14:paraId="427F0348" w14:textId="77777777" w:rsidR="00A719B8" w:rsidRPr="00725AF5" w:rsidRDefault="00A719B8" w:rsidP="00DB4371">
            <w:pPr>
              <w:pStyle w:val="TableText"/>
              <w:rPr>
                <w:rStyle w:val="CDVar"/>
                <w:rFonts w:ascii="Times New Roman" w:hAnsi="Times New Roman"/>
                <w:color w:val="000000"/>
              </w:rPr>
            </w:pPr>
            <w:r w:rsidRPr="00725AF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craniofacial anomalies </w:t>
            </w:r>
          </w:p>
          <w:p w14:paraId="427F034A" w14:textId="7777777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whose abnormal or absent ear canals preclude the use of a wearable hearing aid; or</w:t>
            </w:r>
          </w:p>
          <w:p w14:paraId="427F034B"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hearing loss of sufficient </w:t>
            </w:r>
          </w:p>
          <w:p w14:paraId="427F034C" w14:textId="6EEA3C44"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severity that it would not be adequately remedied by a wearable hearing aid.</w:t>
            </w:r>
          </w:p>
          <w:p w14:paraId="427F034D" w14:textId="77777777" w:rsidR="00A719B8" w:rsidRPr="00725AF5" w:rsidRDefault="00A719B8" w:rsidP="002C775B">
            <w:pPr>
              <w:pStyle w:val="TableTextChar1CharChar"/>
              <w:rPr>
                <w:rStyle w:val="CDVar"/>
                <w:rFonts w:ascii="Times New Roman" w:hAnsi="Times New Roman"/>
                <w:b/>
                <w:color w:val="FF00FF"/>
              </w:rPr>
            </w:pPr>
          </w:p>
          <w:p w14:paraId="427F034E" w14:textId="77777777" w:rsidR="00A719B8" w:rsidRPr="00725AF5" w:rsidRDefault="00A719B8" w:rsidP="002C775B">
            <w:pPr>
              <w:pStyle w:val="TableTextChar1CharChar"/>
            </w:pPr>
          </w:p>
          <w:p w14:paraId="499116A4" w14:textId="77777777" w:rsidR="003F5BAC" w:rsidRPr="00E97ED1" w:rsidRDefault="003F5BAC" w:rsidP="003F5BAC">
            <w:pPr>
              <w:pStyle w:val="TableTextChar1CharChar"/>
            </w:pPr>
            <w:r w:rsidRPr="00E97ED1">
              <w:t>For all covered members: There is coverage for ear examinations, the fitting of hearing aids and the cost of the appliances if due to Illness or Injury to</w:t>
            </w:r>
          </w:p>
          <w:p w14:paraId="527E5D59" w14:textId="16DE1C4C" w:rsidR="003F5BAC" w:rsidRPr="00E97ED1" w:rsidRDefault="003F5BAC" w:rsidP="003F5BAC">
            <w:pPr>
              <w:pStyle w:val="TableTextChar1CharChar"/>
            </w:pPr>
            <w:r w:rsidRPr="00E97ED1">
              <w:t>physical organs or parts or dependent children with developmental disabilities. This includes, but is not limited t</w:t>
            </w:r>
            <w:r w:rsidRPr="00417561">
              <w:t>o: diabetes, stroke, high blood</w:t>
            </w:r>
            <w:r>
              <w:t xml:space="preserve"> </w:t>
            </w:r>
            <w:r w:rsidRPr="00E97ED1">
              <w:t>pressure, heart disease,</w:t>
            </w:r>
            <w:r w:rsidRPr="00E97ED1">
              <w:rPr>
                <w:b/>
              </w:rPr>
              <w:t xml:space="preserve"> </w:t>
            </w:r>
            <w:r w:rsidRPr="00E97ED1">
              <w:t>Menier’s disease, and tumors that cause hearing loss.</w:t>
            </w:r>
          </w:p>
          <w:p w14:paraId="61F05896" w14:textId="77777777" w:rsidR="003F5BAC" w:rsidRDefault="003F5BAC" w:rsidP="003F5BAC">
            <w:pPr>
              <w:pStyle w:val="TableTextChar1CharChar"/>
            </w:pPr>
          </w:p>
          <w:p w14:paraId="54D00F0D" w14:textId="77777777" w:rsidR="003F5BAC" w:rsidRPr="00E97ED1" w:rsidRDefault="003F5BAC" w:rsidP="003F5BAC">
            <w:pPr>
              <w:pStyle w:val="TableTextChar1CharChar"/>
            </w:pPr>
            <w:r w:rsidRPr="00E97ED1">
              <w:t>Coverage is as follows:</w:t>
            </w:r>
          </w:p>
          <w:p w14:paraId="4CDE38E5" w14:textId="77777777" w:rsidR="003F5BAC" w:rsidRPr="00E97ED1" w:rsidRDefault="003F5BAC" w:rsidP="003F5BAC">
            <w:pPr>
              <w:pStyle w:val="TableTextChar1CharChar"/>
            </w:pPr>
            <w:r w:rsidRPr="00E97ED1">
              <w:t xml:space="preserve">• </w:t>
            </w:r>
            <w:r w:rsidRPr="00E97ED1">
              <w:rPr>
                <w:b/>
                <w:color w:val="0000FF"/>
              </w:rPr>
              <w:t>One</w:t>
            </w:r>
            <w:r w:rsidRPr="00E97ED1">
              <w:t xml:space="preserve"> hearing screening, including audiogram, is limited to </w:t>
            </w:r>
            <w:r w:rsidRPr="00E97ED1">
              <w:rPr>
                <w:b/>
                <w:color w:val="0000FF"/>
              </w:rPr>
              <w:t>one</w:t>
            </w:r>
            <w:r w:rsidRPr="00E97ED1">
              <w:t xml:space="preserve"> screening per calendar year;</w:t>
            </w:r>
          </w:p>
          <w:p w14:paraId="04397480" w14:textId="77777777" w:rsidR="003F5BAC" w:rsidRPr="00E97ED1" w:rsidRDefault="003F5BAC" w:rsidP="003F5BAC">
            <w:pPr>
              <w:pStyle w:val="TableTextChar1CharChar"/>
            </w:pPr>
            <w:r w:rsidRPr="00E97ED1">
              <w:t xml:space="preserve">• For appliances, coverage is limited to </w:t>
            </w:r>
            <w:r w:rsidRPr="00E97ED1">
              <w:rPr>
                <w:b/>
                <w:color w:val="0000FF"/>
              </w:rPr>
              <w:t>one</w:t>
            </w:r>
            <w:r w:rsidRPr="00E97ED1">
              <w:t xml:space="preserve"> appliance per ear every </w:t>
            </w:r>
            <w:r w:rsidRPr="00E97ED1">
              <w:rPr>
                <w:b/>
                <w:color w:val="0000FF"/>
              </w:rPr>
              <w:t>two</w:t>
            </w:r>
            <w:r w:rsidRPr="00E97ED1">
              <w:t xml:space="preserve"> calendar years;</w:t>
            </w:r>
          </w:p>
          <w:p w14:paraId="2B36F4AB" w14:textId="77777777" w:rsidR="003F5BAC" w:rsidRPr="00E97ED1" w:rsidRDefault="003F5BAC" w:rsidP="003F5BAC">
            <w:pPr>
              <w:pStyle w:val="TableTextChar1CharChar"/>
            </w:pPr>
            <w:r w:rsidRPr="00E97ED1">
              <w:t>• Network Care only;</w:t>
            </w:r>
          </w:p>
          <w:p w14:paraId="7655175D" w14:textId="77777777" w:rsidR="003F5BAC" w:rsidRPr="00E97ED1" w:rsidRDefault="003F5BAC" w:rsidP="003F5BAC">
            <w:pPr>
              <w:pStyle w:val="TableTextChar1CharChar"/>
            </w:pPr>
            <w:r w:rsidRPr="00E97ED1">
              <w:t>• Cochlear implants are covered for any member who meets the plan guidelines, regardless of age.</w:t>
            </w:r>
          </w:p>
          <w:p w14:paraId="53A73A85" w14:textId="77777777" w:rsidR="003F5BAC" w:rsidRDefault="003F5BAC" w:rsidP="002C775B">
            <w:pPr>
              <w:pStyle w:val="TableTextChar1CharChar"/>
            </w:pPr>
            <w:r w:rsidRPr="00E97ED1">
              <w:t xml:space="preserve">• Cochlear implant therapy is limited to </w:t>
            </w:r>
            <w:r w:rsidRPr="00E97ED1">
              <w:rPr>
                <w:b/>
                <w:color w:val="0000FF"/>
              </w:rPr>
              <w:t>30</w:t>
            </w:r>
            <w:r w:rsidRPr="00E97ED1">
              <w:t xml:space="preserve"> visits per calendar year.</w:t>
            </w:r>
          </w:p>
          <w:p w14:paraId="07F84808" w14:textId="77777777" w:rsidR="00FC3642" w:rsidRDefault="00FC3642" w:rsidP="002C775B">
            <w:pPr>
              <w:pStyle w:val="TableTextChar1CharChar"/>
            </w:pPr>
          </w:p>
          <w:p w14:paraId="5AF008E9" w14:textId="1DE83BD3" w:rsidR="00FC3642" w:rsidRDefault="00FC3642" w:rsidP="002C775B">
            <w:pPr>
              <w:pStyle w:val="TableTextChar1CharChar"/>
            </w:pPr>
            <w:r w:rsidRPr="00FC3642">
              <w:t>Bone Anchored Hearing Aids (BAHA) are covered</w:t>
            </w:r>
          </w:p>
          <w:p w14:paraId="427F0354" w14:textId="77777777" w:rsidR="00A719B8" w:rsidRPr="00725AF5" w:rsidRDefault="00A719B8" w:rsidP="002C775B">
            <w:pPr>
              <w:pStyle w:val="TableTextChar1CharChar"/>
              <w:rPr>
                <w:szCs w:val="24"/>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355" w14:textId="640C240A" w:rsidR="00A719B8" w:rsidRPr="00725AF5" w:rsidRDefault="003C3DFE" w:rsidP="001B15C3">
            <w:pPr>
              <w:pStyle w:val="TableTextChar"/>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p>
          <w:p w14:paraId="427F0366" w14:textId="77777777" w:rsidR="00A719B8" w:rsidRPr="00725AF5" w:rsidRDefault="00A719B8" w:rsidP="00E97ED1">
            <w:pPr>
              <w:pStyle w:val="TableTextChar"/>
              <w:numPr>
                <w:ilvl w:val="12"/>
                <w:numId w:val="0"/>
              </w:numPr>
              <w:rPr>
                <w:rStyle w:val="CDBoldItalic"/>
                <w:rFonts w:ascii="Times New Roman" w:hAnsi="Times New Roman"/>
                <w:b w:val="0"/>
                <w:i w:val="0"/>
                <w:sz w:val="20"/>
                <w:szCs w:val="24"/>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725AF5" w:rsidRDefault="00A719B8" w:rsidP="00F652C8">
            <w:pPr>
              <w:pStyle w:val="TableTextChar"/>
              <w:numPr>
                <w:ilvl w:val="12"/>
                <w:numId w:val="0"/>
              </w:numPr>
              <w:rPr>
                <w:bCs/>
              </w:rPr>
            </w:pPr>
            <w:r w:rsidRPr="00725AF5">
              <w:t>Not Covered.</w:t>
            </w:r>
          </w:p>
          <w:p w14:paraId="427F0371" w14:textId="77777777" w:rsidR="00A719B8" w:rsidRPr="00725AF5" w:rsidRDefault="00A719B8" w:rsidP="001B15C3">
            <w:pPr>
              <w:pStyle w:val="TableTextChar1CharChar"/>
              <w:rPr>
                <w:rStyle w:val="CDBoldItalic"/>
                <w:rFonts w:ascii="Times New Roman" w:hAnsi="Times New Roman"/>
                <w:b w:val="0"/>
                <w:i w:val="0"/>
                <w:szCs w:val="24"/>
              </w:rPr>
            </w:pPr>
          </w:p>
        </w:tc>
      </w:tr>
      <w:tr w:rsidR="00B32209" w:rsidRPr="00725AF5" w14:paraId="6974C0FE"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19925DA3" w14:textId="77777777" w:rsidR="00B32209" w:rsidRPr="00F941B6" w:rsidRDefault="00B32209" w:rsidP="00E67830">
            <w:pPr>
              <w:rPr>
                <w:rFonts w:eastAsia="MS PGothic"/>
                <w:b/>
                <w:bCs/>
                <w:sz w:val="24"/>
                <w:szCs w:val="24"/>
              </w:rPr>
            </w:pPr>
            <w:bookmarkStart w:id="141" w:name="Heart_Care_Solution_Program_HCS"/>
            <w:bookmarkStart w:id="142" w:name="Home_Health_Care"/>
            <w:r w:rsidRPr="00F941B6">
              <w:rPr>
                <w:rFonts w:eastAsia="MS PGothic"/>
                <w:b/>
                <w:bCs/>
                <w:sz w:val="24"/>
                <w:szCs w:val="24"/>
              </w:rPr>
              <w:t>Heart Care Solution Program (HCS)</w:t>
            </w:r>
            <w:bookmarkEnd w:id="141"/>
          </w:p>
          <w:p w14:paraId="523A0540" w14:textId="77777777" w:rsidR="00B32209" w:rsidRPr="00725AF5" w:rsidRDefault="00B32209">
            <w:pPr>
              <w:pStyle w:val="TableTextCharCharChar1"/>
              <w:ind w:left="288"/>
              <w:rPr>
                <w:b/>
              </w:rPr>
            </w:pPr>
          </w:p>
        </w:tc>
        <w:tc>
          <w:tcPr>
            <w:tcW w:w="5791" w:type="dxa"/>
            <w:gridSpan w:val="6"/>
            <w:tcBorders>
              <w:top w:val="single" w:sz="6" w:space="0" w:color="auto"/>
              <w:left w:val="single" w:sz="6" w:space="0" w:color="auto"/>
              <w:bottom w:val="single" w:sz="6" w:space="0" w:color="auto"/>
              <w:right w:val="single" w:sz="6" w:space="0" w:color="auto"/>
            </w:tcBorders>
            <w:shd w:val="pct5" w:color="auto" w:fill="FFFFFF"/>
          </w:tcPr>
          <w:p w14:paraId="621B62E5" w14:textId="77777777" w:rsidR="00B32209" w:rsidRPr="0084040F" w:rsidRDefault="00B32209" w:rsidP="00E67830">
            <w:pPr>
              <w:pStyle w:val="TableText"/>
              <w:rPr>
                <w:color w:val="000000"/>
              </w:rPr>
            </w:pPr>
            <w:r w:rsidRPr="0084040F">
              <w:rPr>
                <w:color w:val="000000"/>
              </w:rPr>
              <w:t>Not Applicable</w:t>
            </w:r>
          </w:p>
          <w:p w14:paraId="4FADE600" w14:textId="77777777" w:rsidR="00B32209" w:rsidRPr="0084040F" w:rsidRDefault="00B32209" w:rsidP="00E67830">
            <w:pPr>
              <w:pStyle w:val="TableText"/>
              <w:rPr>
                <w:color w:val="000000"/>
              </w:rPr>
            </w:pPr>
          </w:p>
          <w:p w14:paraId="7A42A304" w14:textId="77777777" w:rsidR="00B32209" w:rsidRPr="00725AF5" w:rsidRDefault="00B32209" w:rsidP="00F941B6"/>
        </w:tc>
      </w:tr>
      <w:tr w:rsidR="00A719B8" w:rsidRPr="00725AF5" w14:paraId="427F03CD"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725AF5" w:rsidRDefault="00A719B8">
            <w:pPr>
              <w:pStyle w:val="TableTextCharCharChar1"/>
              <w:numPr>
                <w:ilvl w:val="12"/>
                <w:numId w:val="0"/>
              </w:numPr>
              <w:rPr>
                <w:b/>
              </w:rPr>
            </w:pPr>
            <w:r w:rsidRPr="00725AF5">
              <w:rPr>
                <w:b/>
              </w:rPr>
              <w:t>Home Health Care</w:t>
            </w:r>
            <w:bookmarkEnd w:id="142"/>
          </w:p>
          <w:p w14:paraId="427F0374" w14:textId="77777777" w:rsidR="00A719B8" w:rsidRDefault="00A719B8">
            <w:pPr>
              <w:pStyle w:val="TableTextCharCharChar1"/>
              <w:numPr>
                <w:ilvl w:val="12"/>
                <w:numId w:val="0"/>
              </w:numPr>
              <w:rPr>
                <w:b/>
              </w:rPr>
            </w:pPr>
          </w:p>
          <w:p w14:paraId="3D23C3A9" w14:textId="77777777" w:rsidR="007A5E3B" w:rsidRPr="00E97ED1" w:rsidRDefault="007A5E3B" w:rsidP="007A5E3B">
            <w:pPr>
              <w:pStyle w:val="TableTextCharCharChar1"/>
              <w:numPr>
                <w:ilvl w:val="12"/>
                <w:numId w:val="0"/>
              </w:numPr>
            </w:pPr>
            <w:r w:rsidRPr="00E97ED1">
              <w:t>Covered Service when all of the following requirements are met:</w:t>
            </w:r>
          </w:p>
          <w:p w14:paraId="2015F939" w14:textId="77777777" w:rsidR="007A5E3B" w:rsidRPr="00E97ED1" w:rsidRDefault="007A5E3B" w:rsidP="007A5E3B">
            <w:pPr>
              <w:pStyle w:val="TableTextCharCharChar1"/>
              <w:numPr>
                <w:ilvl w:val="12"/>
                <w:numId w:val="0"/>
              </w:numPr>
            </w:pPr>
            <w:r w:rsidRPr="00E97ED1">
              <w:t>1) the service is ordered by a Physician;</w:t>
            </w:r>
          </w:p>
          <w:p w14:paraId="0606B67C" w14:textId="77777777" w:rsidR="007A5E3B" w:rsidRPr="00E97ED1" w:rsidRDefault="007A5E3B" w:rsidP="007A5E3B">
            <w:pPr>
              <w:pStyle w:val="TableTextCharCharChar1"/>
              <w:numPr>
                <w:ilvl w:val="12"/>
                <w:numId w:val="0"/>
              </w:numPr>
            </w:pPr>
            <w:r w:rsidRPr="00E97ED1">
              <w:t>2) services required are of a type which can only be performed by a licensed nurse, physical therapist, speech therapist, or occupational therapist;</w:t>
            </w:r>
          </w:p>
          <w:p w14:paraId="4A935E0E" w14:textId="77777777" w:rsidR="007A5E3B" w:rsidRPr="00E97ED1" w:rsidRDefault="007A5E3B" w:rsidP="007A5E3B">
            <w:pPr>
              <w:pStyle w:val="TableTextCharCharChar1"/>
              <w:numPr>
                <w:ilvl w:val="12"/>
                <w:numId w:val="0"/>
              </w:numPr>
            </w:pPr>
            <w:r w:rsidRPr="00E97ED1">
              <w:t>3) the services are a substitute or alternative to hospitalization;</w:t>
            </w:r>
          </w:p>
          <w:p w14:paraId="128C22F8" w14:textId="77777777" w:rsidR="007A5E3B" w:rsidRPr="00E97ED1" w:rsidRDefault="007A5E3B" w:rsidP="007A5E3B">
            <w:pPr>
              <w:pStyle w:val="TableTextCharCharChar1"/>
              <w:numPr>
                <w:ilvl w:val="12"/>
                <w:numId w:val="0"/>
              </w:numPr>
            </w:pPr>
            <w:r w:rsidRPr="00E97ED1">
              <w:t>4) part-time intermittent services are required;</w:t>
            </w:r>
          </w:p>
          <w:p w14:paraId="25263C71" w14:textId="77777777" w:rsidR="007A5E3B" w:rsidRPr="00E97ED1" w:rsidRDefault="007A5E3B" w:rsidP="007A5E3B">
            <w:pPr>
              <w:pStyle w:val="TableTextCharCharChar1"/>
              <w:numPr>
                <w:ilvl w:val="12"/>
                <w:numId w:val="0"/>
              </w:numPr>
            </w:pPr>
            <w:r w:rsidRPr="00E97ED1">
              <w:t>5) a treatment plan has been established and periodically reviewed by the ordering Physician; and</w:t>
            </w:r>
          </w:p>
          <w:p w14:paraId="185EB2DF" w14:textId="46E9854E" w:rsidR="007A5E3B" w:rsidRPr="00E97ED1" w:rsidRDefault="007A5E3B" w:rsidP="007A5E3B">
            <w:pPr>
              <w:pStyle w:val="TableTextCharCharChar1"/>
              <w:numPr>
                <w:ilvl w:val="12"/>
                <w:numId w:val="0"/>
              </w:numPr>
            </w:pPr>
            <w:r w:rsidRPr="00E97ED1">
              <w:t>6) the agency rendering services is Medicare certified and licensed by the state of location.</w:t>
            </w:r>
          </w:p>
          <w:p w14:paraId="0400C0D9" w14:textId="77777777" w:rsidR="007A5E3B" w:rsidRPr="00725AF5" w:rsidRDefault="007A5E3B">
            <w:pPr>
              <w:pStyle w:val="TableTextCharCharChar1"/>
              <w:numPr>
                <w:ilvl w:val="12"/>
                <w:numId w:val="0"/>
              </w:numPr>
              <w:rPr>
                <w:b/>
              </w:rPr>
            </w:pPr>
          </w:p>
          <w:p w14:paraId="427F0375" w14:textId="77777777" w:rsidR="00A719B8" w:rsidRPr="00725AF5" w:rsidRDefault="00A719B8"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ordered by a Physician;</w:t>
            </w:r>
          </w:p>
          <w:p w14:paraId="427F0377"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by or supervised by a registered nurse in your home, or provided by either a home health aide or licensed practical nurse and supervised by a registered nurse;</w:t>
            </w:r>
          </w:p>
          <w:p w14:paraId="427F0378"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on a part-time, intermittent schedule when Skilled Care is required. Refer to Glossary for the definition of Skilled Care.</w:t>
            </w:r>
          </w:p>
          <w:p w14:paraId="427F037A" w14:textId="77777777" w:rsidR="00A719B8" w:rsidRPr="00725AF5" w:rsidRDefault="00A719B8" w:rsidP="00744D54">
            <w:pPr>
              <w:pStyle w:val="TableTextCharCharChar1"/>
              <w:numPr>
                <w:ilvl w:val="12"/>
                <w:numId w:val="0"/>
              </w:numPr>
              <w:rPr>
                <w:bCs/>
              </w:rPr>
            </w:pPr>
          </w:p>
          <w:p w14:paraId="427F037B" w14:textId="77777777" w:rsidR="00A719B8" w:rsidRPr="00725AF5" w:rsidRDefault="00A719B8"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725AF5" w:rsidRDefault="00A719B8" w:rsidP="00744D54">
            <w:pPr>
              <w:pStyle w:val="TableTextCharCharChar1"/>
              <w:numPr>
                <w:ilvl w:val="12"/>
                <w:numId w:val="0"/>
              </w:numPr>
              <w:rPr>
                <w:bCs/>
              </w:rPr>
            </w:pPr>
          </w:p>
          <w:p w14:paraId="427F037D" w14:textId="77777777" w:rsidR="00A719B8" w:rsidRPr="00725AF5" w:rsidRDefault="00A719B8">
            <w:pPr>
              <w:pStyle w:val="TableTextCharCharChar1"/>
              <w:rPr>
                <w:bCs/>
              </w:rPr>
            </w:pPr>
          </w:p>
          <w:p w14:paraId="427F037E" w14:textId="77777777" w:rsidR="00A719B8" w:rsidRPr="00725AF5" w:rsidRDefault="00A719B8">
            <w:pPr>
              <w:pStyle w:val="TableTextCharCharChar1"/>
              <w:rPr>
                <w:bCs/>
              </w:rPr>
            </w:pPr>
            <w:r w:rsidRPr="00725AF5">
              <w:rPr>
                <w:bCs/>
              </w:rPr>
              <w:t>Skilled care is skilled nursing, teaching, and rehabilitation services when:</w:t>
            </w:r>
          </w:p>
          <w:p w14:paraId="427F037F" w14:textId="77777777" w:rsidR="00A719B8" w:rsidRPr="00725AF5" w:rsidRDefault="00A719B8">
            <w:pPr>
              <w:pStyle w:val="TableTextCharCharChar1"/>
              <w:rPr>
                <w:bCs/>
              </w:rPr>
            </w:pPr>
            <w:r w:rsidRPr="00725AF5">
              <w:rPr>
                <w:color w:val="000000"/>
              </w:rPr>
              <w:t xml:space="preserve">●   </w:t>
            </w:r>
            <w:r w:rsidRPr="00725AF5">
              <w:rPr>
                <w:bCs/>
              </w:rPr>
              <w:t xml:space="preserve">They are delivered or </w:t>
            </w:r>
          </w:p>
          <w:p w14:paraId="427F0380" w14:textId="77777777" w:rsidR="00A719B8" w:rsidRPr="00725AF5" w:rsidRDefault="00A719B8">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A719B8" w:rsidRPr="00725AF5" w:rsidRDefault="00A719B8" w:rsidP="00DE55D7">
            <w:pPr>
              <w:pStyle w:val="TableTextCharCharChar1"/>
              <w:ind w:left="288" w:hanging="288"/>
              <w:rPr>
                <w:bCs/>
              </w:rPr>
            </w:pPr>
            <w:r w:rsidRPr="00725AF5">
              <w:rPr>
                <w:color w:val="000000"/>
              </w:rPr>
              <w:t xml:space="preserve">●   </w:t>
            </w:r>
            <w:r w:rsidRPr="00725AF5">
              <w:rPr>
                <w:bCs/>
              </w:rPr>
              <w:t>A physician orders them;</w:t>
            </w:r>
          </w:p>
          <w:p w14:paraId="427F0382" w14:textId="77777777" w:rsidR="00A719B8" w:rsidRPr="00725AF5" w:rsidRDefault="00A719B8"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A719B8" w:rsidRPr="00725AF5" w:rsidRDefault="00A719B8">
            <w:pPr>
              <w:pStyle w:val="TableTextCharCharChar1"/>
              <w:rPr>
                <w:bCs/>
              </w:rPr>
            </w:pPr>
            <w:r w:rsidRPr="00725AF5">
              <w:rPr>
                <w:color w:val="000000"/>
              </w:rPr>
              <w:t xml:space="preserve">●   </w:t>
            </w:r>
            <w:r w:rsidRPr="00725AF5">
              <w:rPr>
                <w:bCs/>
              </w:rPr>
              <w:t xml:space="preserve">They require clinical </w:t>
            </w:r>
          </w:p>
          <w:p w14:paraId="427F0384" w14:textId="77777777" w:rsidR="00A719B8" w:rsidRPr="00725AF5" w:rsidRDefault="00A719B8">
            <w:pPr>
              <w:pStyle w:val="TableTextCharCharChar1"/>
              <w:ind w:left="288"/>
              <w:rPr>
                <w:bCs/>
              </w:rPr>
            </w:pPr>
            <w:r w:rsidRPr="00725AF5">
              <w:rPr>
                <w:bCs/>
              </w:rPr>
              <w:t>training in order to be delivered safely and effectively; and</w:t>
            </w:r>
          </w:p>
          <w:p w14:paraId="427F0385" w14:textId="77777777" w:rsidR="00A719B8" w:rsidRPr="00725AF5" w:rsidRDefault="00A719B8">
            <w:pPr>
              <w:pStyle w:val="TableTextCharCharChar1"/>
              <w:rPr>
                <w:bCs/>
              </w:rPr>
            </w:pPr>
            <w:r w:rsidRPr="00725AF5">
              <w:rPr>
                <w:color w:val="000000"/>
              </w:rPr>
              <w:t xml:space="preserve">●   </w:t>
            </w:r>
            <w:r w:rsidRPr="00725AF5">
              <w:rPr>
                <w:bCs/>
              </w:rPr>
              <w:t xml:space="preserve">They are not Custodial </w:t>
            </w:r>
          </w:p>
          <w:p w14:paraId="427F0386" w14:textId="77777777" w:rsidR="00A719B8" w:rsidRPr="00725AF5" w:rsidRDefault="00A719B8">
            <w:pPr>
              <w:pStyle w:val="TableTextCharCharChar1"/>
              <w:ind w:left="288"/>
              <w:rPr>
                <w:b/>
              </w:rPr>
            </w:pPr>
            <w:r w:rsidRPr="00725AF5">
              <w:rPr>
                <w:bCs/>
              </w:rPr>
              <w:t>Care.</w:t>
            </w:r>
          </w:p>
          <w:p w14:paraId="427F0387" w14:textId="77777777" w:rsidR="00A719B8" w:rsidRPr="00725AF5" w:rsidRDefault="00A719B8">
            <w:pPr>
              <w:pStyle w:val="TableTextCharCharChar1"/>
              <w:rPr>
                <w:bCs/>
              </w:rPr>
            </w:pPr>
          </w:p>
          <w:p w14:paraId="427F0388" w14:textId="77777777" w:rsidR="00A719B8" w:rsidRPr="00725AF5" w:rsidRDefault="00A719B8">
            <w:pPr>
              <w:pStyle w:val="TableTextCharCharChar1"/>
              <w:numPr>
                <w:ilvl w:val="12"/>
                <w:numId w:val="0"/>
              </w:numPr>
              <w:rPr>
                <w:bCs/>
              </w:rPr>
            </w:pPr>
            <w:r w:rsidRPr="00725AF5">
              <w:rPr>
                <w:bCs/>
              </w:rPr>
              <w:t>Custodial Care is defined as services that do not require special skills or training and that:</w:t>
            </w:r>
          </w:p>
          <w:p w14:paraId="427F0389" w14:textId="77777777" w:rsidR="00A719B8" w:rsidRPr="00725AF5" w:rsidRDefault="00A719B8">
            <w:pPr>
              <w:pStyle w:val="TableTextCharCharChar1"/>
              <w:rPr>
                <w:bCs/>
              </w:rPr>
            </w:pPr>
            <w:r w:rsidRPr="00725AF5">
              <w:rPr>
                <w:color w:val="000000"/>
              </w:rPr>
              <w:t xml:space="preserve">●   </w:t>
            </w:r>
            <w:r w:rsidRPr="00725AF5">
              <w:rPr>
                <w:bCs/>
              </w:rPr>
              <w:t xml:space="preserve">Provide assistance in </w:t>
            </w:r>
          </w:p>
          <w:p w14:paraId="427F038A" w14:textId="77777777" w:rsidR="00A719B8" w:rsidRPr="00725AF5" w:rsidRDefault="00A719B8">
            <w:pPr>
              <w:pStyle w:val="TableTextCharCharChar1"/>
              <w:ind w:left="288"/>
              <w:rPr>
                <w:bCs/>
              </w:rPr>
            </w:pPr>
            <w:r w:rsidRPr="00725AF5">
              <w:rPr>
                <w:bCs/>
              </w:rPr>
              <w:t>activities of daily living (including but not limited to feeding, dressing, bathing, ostomy care, incontinence care, checking of routine vital signs, transferring and ambulating);</w:t>
            </w:r>
          </w:p>
          <w:p w14:paraId="427F038B" w14:textId="77777777" w:rsidR="00A719B8" w:rsidRPr="00725AF5" w:rsidRDefault="00A719B8">
            <w:pPr>
              <w:pStyle w:val="TableTextCharCharChar1"/>
              <w:rPr>
                <w:bCs/>
              </w:rPr>
            </w:pPr>
            <w:r w:rsidRPr="00725AF5">
              <w:rPr>
                <w:color w:val="000000"/>
              </w:rPr>
              <w:t xml:space="preserve">●   </w:t>
            </w:r>
            <w:r w:rsidRPr="00725AF5">
              <w:rPr>
                <w:bCs/>
              </w:rPr>
              <w:t xml:space="preserve">Do not seek to cure, or </w:t>
            </w:r>
          </w:p>
          <w:p w14:paraId="427F038C" w14:textId="77777777" w:rsidR="00A719B8" w:rsidRPr="00725AF5" w:rsidRDefault="00A719B8">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A719B8" w:rsidRPr="00725AF5" w:rsidRDefault="00A719B8">
            <w:pPr>
              <w:pStyle w:val="TableTextCharCharChar1"/>
              <w:rPr>
                <w:bCs/>
              </w:rPr>
            </w:pPr>
            <w:r w:rsidRPr="00725AF5">
              <w:rPr>
                <w:color w:val="000000"/>
              </w:rPr>
              <w:t xml:space="preserve">●   </w:t>
            </w:r>
            <w:r w:rsidRPr="00725AF5">
              <w:rPr>
                <w:bCs/>
              </w:rPr>
              <w:t xml:space="preserve">Do not require continued </w:t>
            </w:r>
          </w:p>
          <w:p w14:paraId="427F038E" w14:textId="77777777" w:rsidR="00A719B8" w:rsidRPr="00725AF5" w:rsidRDefault="00A719B8">
            <w:pPr>
              <w:pStyle w:val="TableTextCharCharChar1"/>
              <w:ind w:left="288"/>
              <w:rPr>
                <w:bCs/>
              </w:rPr>
            </w:pPr>
            <w:r w:rsidRPr="00725AF5">
              <w:rPr>
                <w:bCs/>
              </w:rPr>
              <w:t>administration by trained medical personnel in order to be delivered safely and effectively.</w:t>
            </w:r>
          </w:p>
          <w:p w14:paraId="427F038F" w14:textId="77777777" w:rsidR="00A719B8" w:rsidRPr="00725AF5" w:rsidRDefault="00A719B8">
            <w:pPr>
              <w:pStyle w:val="TableTextCharCharChar1"/>
              <w:ind w:left="288"/>
              <w:rPr>
                <w:b/>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390" w14:textId="21DE012F" w:rsidR="00A719B8" w:rsidRPr="00725AF5" w:rsidRDefault="003C3DFE">
            <w:pPr>
              <w:pStyle w:val="TableTextCharCharChar1"/>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p>
          <w:p w14:paraId="427F039D" w14:textId="77777777" w:rsidR="00A719B8" w:rsidRDefault="00A719B8">
            <w:pPr>
              <w:pStyle w:val="TableTextCharCharChar1"/>
              <w:numPr>
                <w:ilvl w:val="12"/>
                <w:numId w:val="0"/>
              </w:numPr>
              <w:rPr>
                <w:b/>
                <w:color w:val="0000FF"/>
              </w:rPr>
            </w:pPr>
          </w:p>
          <w:p w14:paraId="5A5241EF" w14:textId="77777777" w:rsidR="007A5E3B" w:rsidRPr="00725AF5" w:rsidRDefault="007A5E3B">
            <w:pPr>
              <w:pStyle w:val="TableTextCharCharChar1"/>
              <w:numPr>
                <w:ilvl w:val="12"/>
                <w:numId w:val="0"/>
              </w:numPr>
              <w:rPr>
                <w:b/>
                <w:color w:val="0000FF"/>
              </w:rPr>
            </w:pPr>
          </w:p>
          <w:p w14:paraId="427F039E" w14:textId="77777777" w:rsidR="00A719B8" w:rsidRPr="00725AF5" w:rsidRDefault="00A719B8">
            <w:pPr>
              <w:pStyle w:val="TableTextCharCharChar1"/>
              <w:numPr>
                <w:ilvl w:val="12"/>
                <w:numId w:val="0"/>
              </w:numPr>
              <w:rPr>
                <w:i/>
              </w:rPr>
            </w:pPr>
          </w:p>
          <w:p w14:paraId="427F039F" w14:textId="77777777" w:rsidR="00A719B8" w:rsidRPr="00725AF5" w:rsidRDefault="00A719B8">
            <w:pPr>
              <w:pStyle w:val="TableTextCharCharChar1"/>
              <w:numPr>
                <w:ilvl w:val="12"/>
                <w:numId w:val="0"/>
              </w:numPr>
              <w:rPr>
                <w:b/>
              </w:rPr>
            </w:pPr>
            <w:r w:rsidRPr="00725AF5">
              <w:rPr>
                <w:b/>
              </w:rPr>
              <w:t>The following services are not covered:</w:t>
            </w:r>
          </w:p>
          <w:p w14:paraId="427F03A0" w14:textId="77777777" w:rsidR="00A719B8" w:rsidRPr="00725AF5" w:rsidRDefault="00A719B8">
            <w:pPr>
              <w:pStyle w:val="TableTextCharCharChar1"/>
              <w:rPr>
                <w:color w:val="000000"/>
              </w:rPr>
            </w:pPr>
            <w:r w:rsidRPr="00725AF5">
              <w:rPr>
                <w:color w:val="000000"/>
              </w:rPr>
              <w:t>●   Custodial Care.</w:t>
            </w:r>
          </w:p>
          <w:p w14:paraId="427F03A1" w14:textId="77777777" w:rsidR="00A719B8" w:rsidRPr="00725AF5" w:rsidRDefault="00A719B8">
            <w:pPr>
              <w:pStyle w:val="TableTextCharCharChar1"/>
              <w:rPr>
                <w:color w:val="000000"/>
              </w:rPr>
            </w:pPr>
            <w:r w:rsidRPr="00725AF5">
              <w:rPr>
                <w:color w:val="000000"/>
              </w:rPr>
              <w:t>●   Domiciliary care.</w:t>
            </w:r>
          </w:p>
          <w:p w14:paraId="427F03A2" w14:textId="77777777" w:rsidR="00A719B8" w:rsidRPr="00725AF5" w:rsidRDefault="00A719B8">
            <w:pPr>
              <w:pStyle w:val="TableTextCharCharChar1"/>
              <w:rPr>
                <w:color w:val="000000"/>
              </w:rPr>
            </w:pPr>
            <w:r w:rsidRPr="00725AF5">
              <w:rPr>
                <w:color w:val="000000"/>
              </w:rPr>
              <w:t>●   Respite care.</w:t>
            </w:r>
          </w:p>
          <w:p w14:paraId="427F03A3" w14:textId="77777777" w:rsidR="00A719B8" w:rsidRPr="00725AF5" w:rsidRDefault="00A719B8">
            <w:pPr>
              <w:pStyle w:val="TableTextCharCharChar1"/>
            </w:pPr>
            <w:r w:rsidRPr="00725AF5">
              <w:rPr>
                <w:color w:val="000000"/>
              </w:rPr>
              <w:t>●   Rest cures.</w:t>
            </w:r>
          </w:p>
          <w:p w14:paraId="427F03A4" w14:textId="77777777" w:rsidR="00A719B8" w:rsidRPr="00725AF5" w:rsidRDefault="00A719B8" w:rsidP="00AF167C">
            <w:pPr>
              <w:pStyle w:val="TableTextCharCharChar1"/>
              <w:rPr>
                <w:color w:val="000000"/>
              </w:rPr>
            </w:pPr>
          </w:p>
          <w:p w14:paraId="427F03AA" w14:textId="72DEA974" w:rsidR="00A719B8" w:rsidRPr="00725AF5" w:rsidRDefault="00A719B8">
            <w:pPr>
              <w:pStyle w:val="TableTextCharCharChar1"/>
              <w:rPr>
                <w:b/>
                <w:color w:val="FF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3AF" w14:textId="6317A972" w:rsidR="00A719B8" w:rsidRPr="00725AF5" w:rsidRDefault="009D6420" w:rsidP="009D00A7">
            <w:pPr>
              <w:pStyle w:val="TableTextCharCharChar1"/>
              <w:numPr>
                <w:ilvl w:val="12"/>
                <w:numId w:val="0"/>
              </w:numPr>
              <w:rPr>
                <w:b/>
                <w:szCs w:val="24"/>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B1" w14:textId="77777777" w:rsidR="00A719B8" w:rsidRPr="00725AF5" w:rsidRDefault="00A719B8">
            <w:pPr>
              <w:pStyle w:val="TableTextCharCharChar1"/>
              <w:numPr>
                <w:ilvl w:val="12"/>
                <w:numId w:val="0"/>
              </w:numPr>
              <w:rPr>
                <w:b/>
              </w:rPr>
            </w:pPr>
          </w:p>
          <w:p w14:paraId="427F03B2" w14:textId="77777777" w:rsidR="00A719B8" w:rsidRPr="00725AF5" w:rsidRDefault="00A719B8">
            <w:pPr>
              <w:pStyle w:val="TableTextCharCharChar1"/>
              <w:numPr>
                <w:ilvl w:val="12"/>
                <w:numId w:val="0"/>
              </w:numPr>
              <w:rPr>
                <w:b/>
              </w:rPr>
            </w:pPr>
            <w:r w:rsidRPr="00725AF5">
              <w:rPr>
                <w:b/>
              </w:rPr>
              <w:t>The following services are not covered:</w:t>
            </w:r>
          </w:p>
          <w:p w14:paraId="427F03B3" w14:textId="77777777" w:rsidR="00A719B8" w:rsidRPr="00725AF5" w:rsidRDefault="00A719B8">
            <w:pPr>
              <w:pStyle w:val="TableTextCharCharChar1"/>
              <w:rPr>
                <w:color w:val="000000"/>
              </w:rPr>
            </w:pPr>
            <w:r w:rsidRPr="00725AF5">
              <w:rPr>
                <w:color w:val="000000"/>
              </w:rPr>
              <w:t>●   Custodial Care.</w:t>
            </w:r>
          </w:p>
          <w:p w14:paraId="427F03B4" w14:textId="77777777" w:rsidR="00A719B8" w:rsidRPr="00725AF5" w:rsidRDefault="00A719B8">
            <w:pPr>
              <w:pStyle w:val="TableTextCharCharChar1"/>
              <w:rPr>
                <w:color w:val="000000"/>
              </w:rPr>
            </w:pPr>
            <w:r w:rsidRPr="00725AF5">
              <w:rPr>
                <w:color w:val="000000"/>
              </w:rPr>
              <w:t>●   Domiciliary care.</w:t>
            </w:r>
          </w:p>
          <w:p w14:paraId="427F03B5" w14:textId="77777777" w:rsidR="00A719B8" w:rsidRPr="00725AF5" w:rsidRDefault="00A719B8">
            <w:pPr>
              <w:pStyle w:val="TableTextCharCharChar1"/>
              <w:rPr>
                <w:color w:val="000000"/>
              </w:rPr>
            </w:pPr>
            <w:r w:rsidRPr="00725AF5">
              <w:rPr>
                <w:color w:val="000000"/>
              </w:rPr>
              <w:t>●   Respite care.</w:t>
            </w:r>
          </w:p>
          <w:p w14:paraId="427F03B6" w14:textId="77777777" w:rsidR="00A719B8" w:rsidRPr="00725AF5" w:rsidRDefault="00A719B8">
            <w:pPr>
              <w:pStyle w:val="TableTextCharCharChar1"/>
            </w:pPr>
            <w:r w:rsidRPr="00725AF5">
              <w:rPr>
                <w:color w:val="000000"/>
              </w:rPr>
              <w:t>●   Rest cures.</w:t>
            </w:r>
          </w:p>
          <w:p w14:paraId="427F03B7" w14:textId="77777777" w:rsidR="00A719B8" w:rsidRPr="00725AF5" w:rsidRDefault="00A719B8">
            <w:pPr>
              <w:pStyle w:val="TableTextCharCharChar1"/>
              <w:rPr>
                <w:color w:val="000000"/>
              </w:rPr>
            </w:pPr>
          </w:p>
          <w:p w14:paraId="427F03BE" w14:textId="77777777" w:rsidR="00A719B8" w:rsidRPr="00725AF5" w:rsidRDefault="00A719B8" w:rsidP="00E87B91">
            <w:pPr>
              <w:pStyle w:val="TableTextCharCharChar1"/>
              <w:rPr>
                <w:b/>
                <w:color w:val="FF00FF"/>
              </w:rPr>
            </w:pPr>
          </w:p>
          <w:p w14:paraId="427F03C8" w14:textId="69B04C79" w:rsidR="00A719B8" w:rsidRPr="00725AF5" w:rsidRDefault="00A719B8" w:rsidP="009C721E">
            <w:pPr>
              <w:pStyle w:val="TableTextCharCharChar1"/>
              <w:numPr>
                <w:ilvl w:val="12"/>
                <w:numId w:val="0"/>
              </w:numPr>
              <w:rPr>
                <w:b/>
              </w:rPr>
            </w:pPr>
            <w:r w:rsidRPr="00725AF5">
              <w:rPr>
                <w:b/>
              </w:rPr>
              <w:t>Prior Authorization Required</w:t>
            </w:r>
          </w:p>
          <w:p w14:paraId="427F03C9" w14:textId="77777777" w:rsidR="00A719B8" w:rsidRPr="00725AF5" w:rsidRDefault="00A719B8"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A719B8" w:rsidRPr="00725AF5" w:rsidRDefault="00A719B8" w:rsidP="009C721E">
            <w:pPr>
              <w:pStyle w:val="TableTextCharCharChar1"/>
              <w:numPr>
                <w:ilvl w:val="12"/>
                <w:numId w:val="0"/>
              </w:numPr>
              <w:rPr>
                <w:b/>
                <w:color w:val="0000FF"/>
              </w:rPr>
            </w:pPr>
          </w:p>
          <w:p w14:paraId="427F03CB" w14:textId="01CE6A4E" w:rsidR="00A719B8" w:rsidRPr="00725AF5" w:rsidRDefault="00A719B8" w:rsidP="009C721E">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3CC" w14:textId="77777777" w:rsidR="00A719B8" w:rsidRPr="00725AF5" w:rsidRDefault="00A719B8" w:rsidP="009C721E">
            <w:pPr>
              <w:jc w:val="center"/>
            </w:pPr>
          </w:p>
        </w:tc>
      </w:tr>
      <w:tr w:rsidR="00A719B8" w:rsidRPr="00725AF5" w14:paraId="427F0406"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725AF5" w:rsidRDefault="00A719B8">
            <w:pPr>
              <w:pStyle w:val="TableTextCharCharChar1"/>
              <w:numPr>
                <w:ilvl w:val="12"/>
                <w:numId w:val="0"/>
              </w:numPr>
              <w:rPr>
                <w:b/>
              </w:rPr>
            </w:pPr>
            <w:bookmarkStart w:id="143" w:name="Hospice_Care"/>
            <w:r w:rsidRPr="00725AF5">
              <w:rPr>
                <w:b/>
              </w:rPr>
              <w:t>Hospice Care</w:t>
            </w:r>
            <w:bookmarkEnd w:id="143"/>
          </w:p>
          <w:p w14:paraId="427F03CF" w14:textId="77777777" w:rsidR="00A719B8" w:rsidRPr="00725AF5" w:rsidRDefault="00A719B8">
            <w:pPr>
              <w:pStyle w:val="TableTextCharCharChar1"/>
              <w:numPr>
                <w:ilvl w:val="12"/>
                <w:numId w:val="0"/>
              </w:numPr>
              <w:rPr>
                <w:b/>
              </w:rPr>
            </w:pPr>
          </w:p>
          <w:p w14:paraId="427F03D0" w14:textId="77777777" w:rsidR="00A719B8" w:rsidRPr="00725AF5" w:rsidRDefault="00A719B8">
            <w:pPr>
              <w:pStyle w:val="TableTextCharCharChar1"/>
              <w:numPr>
                <w:ilvl w:val="12"/>
                <w:numId w:val="0"/>
              </w:numPr>
            </w:pPr>
          </w:p>
          <w:p w14:paraId="427F03D1" w14:textId="77777777" w:rsidR="00A719B8" w:rsidRPr="00725AF5" w:rsidRDefault="00A719B8"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725AF5" w:rsidRDefault="00A719B8">
            <w:pPr>
              <w:pStyle w:val="TableTextCharCharChar1"/>
              <w:numPr>
                <w:ilvl w:val="12"/>
                <w:numId w:val="0"/>
              </w:numPr>
              <w:rPr>
                <w:bCs/>
              </w:rPr>
            </w:pPr>
          </w:p>
          <w:p w14:paraId="427F03D3" w14:textId="77777777" w:rsidR="00A719B8" w:rsidRPr="00725AF5" w:rsidRDefault="00A719B8">
            <w:pPr>
              <w:pStyle w:val="TableTextCharCharChar1"/>
              <w:numPr>
                <w:ilvl w:val="12"/>
                <w:numId w:val="0"/>
              </w:numPr>
              <w:rPr>
                <w:b/>
                <w:color w:val="FF00FF"/>
              </w:rPr>
            </w:pPr>
          </w:p>
          <w:p w14:paraId="427F03D4" w14:textId="77777777" w:rsidR="00A719B8" w:rsidRPr="00725AF5" w:rsidRDefault="00A719B8">
            <w:pPr>
              <w:pStyle w:val="TableTextCharCharChar1"/>
              <w:numPr>
                <w:ilvl w:val="12"/>
                <w:numId w:val="0"/>
              </w:numPr>
              <w:rPr>
                <w:bCs/>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3D5" w14:textId="66D0EF67" w:rsidR="00A719B8" w:rsidRPr="00725AF5" w:rsidRDefault="003C3DFE">
            <w:pPr>
              <w:pStyle w:val="TableTextCharCharChar1"/>
              <w:numPr>
                <w:ilvl w:val="12"/>
                <w:numId w:val="0"/>
              </w:numPr>
              <w:rPr>
                <w:bCs/>
                <w:color w:val="0000FF"/>
              </w:rPr>
            </w:pPr>
            <w:r>
              <w:rPr>
                <w:b/>
                <w:color w:val="0000FF"/>
              </w:rPr>
              <w:t>100%</w:t>
            </w:r>
            <w:r w:rsidR="00A719B8" w:rsidRPr="00725AF5">
              <w:rPr>
                <w:bCs/>
                <w:color w:val="0000FF"/>
              </w:rPr>
              <w:t xml:space="preserve"> </w:t>
            </w:r>
            <w:r w:rsidR="00A719B8" w:rsidRPr="00725AF5">
              <w:rPr>
                <w:bCs/>
              </w:rPr>
              <w:t>of eligible expenses.</w:t>
            </w:r>
          </w:p>
          <w:p w14:paraId="427F03E1" w14:textId="77777777" w:rsidR="00A719B8" w:rsidRPr="00725AF5" w:rsidRDefault="00A719B8">
            <w:pPr>
              <w:pStyle w:val="TableTextCharCharChar1"/>
              <w:numPr>
                <w:ilvl w:val="12"/>
                <w:numId w:val="0"/>
              </w:numPr>
              <w:rPr>
                <w:bCs/>
                <w:color w:val="000000"/>
              </w:rPr>
            </w:pPr>
          </w:p>
          <w:p w14:paraId="427F03E6" w14:textId="77777777" w:rsidR="00A719B8" w:rsidRPr="00725AF5" w:rsidRDefault="00A719B8" w:rsidP="00417561">
            <w:pPr>
              <w:pStyle w:val="TableTextCharCharChar1"/>
              <w:numPr>
                <w:ilvl w:val="12"/>
                <w:numId w:val="0"/>
              </w:num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3EB" w14:textId="350A337C" w:rsidR="00A719B8" w:rsidRPr="00725AF5" w:rsidRDefault="009D6420" w:rsidP="00CE5B87">
            <w:pPr>
              <w:pStyle w:val="TableTextCharCharChar1"/>
              <w:numPr>
                <w:ilvl w:val="12"/>
                <w:numId w:val="0"/>
              </w:numPr>
              <w:rPr>
                <w:b/>
                <w:color w:val="FF00FF"/>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3EC" w14:textId="77777777" w:rsidR="00A719B8" w:rsidRPr="00725AF5" w:rsidRDefault="00A719B8">
            <w:pPr>
              <w:pStyle w:val="TableTextCharCharChar1"/>
              <w:numPr>
                <w:ilvl w:val="12"/>
                <w:numId w:val="0"/>
              </w:numPr>
              <w:rPr>
                <w:b/>
                <w:color w:val="FF00FF"/>
              </w:rPr>
            </w:pPr>
          </w:p>
          <w:p w14:paraId="427F03ED" w14:textId="77777777" w:rsidR="00A719B8" w:rsidRPr="00725AF5" w:rsidRDefault="00A719B8">
            <w:pPr>
              <w:pStyle w:val="TableTextCharCharChar1"/>
              <w:numPr>
                <w:ilvl w:val="12"/>
                <w:numId w:val="0"/>
              </w:numPr>
              <w:rPr>
                <w:b/>
                <w:color w:val="FF00FF"/>
              </w:rPr>
            </w:pPr>
          </w:p>
          <w:p w14:paraId="427F03EE" w14:textId="77777777" w:rsidR="00A719B8" w:rsidRPr="00725AF5" w:rsidRDefault="00A719B8">
            <w:pPr>
              <w:pStyle w:val="TableTextCharCharChar1"/>
              <w:numPr>
                <w:ilvl w:val="12"/>
                <w:numId w:val="0"/>
              </w:numPr>
              <w:rPr>
                <w:b/>
                <w:color w:val="FF00FF"/>
              </w:rPr>
            </w:pPr>
          </w:p>
          <w:p w14:paraId="427F0401" w14:textId="7CC86BD4" w:rsidR="00A719B8" w:rsidRPr="00725AF5" w:rsidRDefault="00A719B8" w:rsidP="00EE5DEF">
            <w:pPr>
              <w:pStyle w:val="TableTextCharCharChar1"/>
              <w:numPr>
                <w:ilvl w:val="12"/>
                <w:numId w:val="0"/>
              </w:numPr>
              <w:rPr>
                <w:b/>
              </w:rPr>
            </w:pPr>
            <w:r w:rsidRPr="00725AF5">
              <w:rPr>
                <w:b/>
              </w:rPr>
              <w:t>Prior Authorization Required</w:t>
            </w:r>
          </w:p>
          <w:p w14:paraId="427F0402" w14:textId="6741E427" w:rsidR="00A719B8" w:rsidRPr="00725AF5" w:rsidRDefault="007A5E3B" w:rsidP="00EE5DEF">
            <w:pPr>
              <w:pStyle w:val="TableTextCharCharChar1"/>
              <w:numPr>
                <w:ilvl w:val="12"/>
                <w:numId w:val="0"/>
              </w:numPr>
            </w:pPr>
            <w:r w:rsidRPr="007A5E3B">
              <w:t>Authorization is only required for inpatient care in an Out of Network facility.</w:t>
            </w:r>
            <w:r>
              <w:t xml:space="preserve"> </w:t>
            </w:r>
            <w:r w:rsidR="00A719B8" w:rsidRPr="00725AF5">
              <w:t xml:space="preserve">Please remember that for Benefits you should </w:t>
            </w:r>
            <w:r w:rsidR="00A719B8" w:rsidRPr="00725AF5">
              <w:rPr>
                <w:bCs/>
                <w:color w:val="000000"/>
              </w:rPr>
              <w:t>obtain prior authorization</w:t>
            </w:r>
            <w:r w:rsidR="00A719B8" w:rsidRPr="00725AF5">
              <w:t xml:space="preserve"> </w:t>
            </w:r>
            <w:r w:rsidR="00A719B8" w:rsidRPr="00725AF5">
              <w:rPr>
                <w:b/>
                <w:bCs/>
                <w:color w:val="0000FF"/>
              </w:rPr>
              <w:t>5</w:t>
            </w:r>
            <w:r w:rsidR="00A719B8" w:rsidRPr="00725AF5">
              <w:t xml:space="preserve"> business days before receiving services.</w:t>
            </w:r>
          </w:p>
          <w:p w14:paraId="427F0403" w14:textId="77777777" w:rsidR="00A719B8" w:rsidRPr="00725AF5" w:rsidRDefault="00A719B8" w:rsidP="00EE5DEF">
            <w:pPr>
              <w:pStyle w:val="TableTextCharCharChar1"/>
              <w:numPr>
                <w:ilvl w:val="12"/>
                <w:numId w:val="0"/>
              </w:numPr>
              <w:rPr>
                <w:b/>
                <w:color w:val="0000FF"/>
              </w:rPr>
            </w:pPr>
          </w:p>
          <w:p w14:paraId="427F0404" w14:textId="59E0BE37" w:rsidR="00A719B8" w:rsidRPr="00725AF5" w:rsidRDefault="00A719B8" w:rsidP="00EE5DEF">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405" w14:textId="77777777" w:rsidR="00A719B8" w:rsidRPr="00725AF5" w:rsidRDefault="00A719B8">
            <w:pPr>
              <w:pStyle w:val="TableTextCharCharChar1"/>
              <w:numPr>
                <w:ilvl w:val="12"/>
                <w:numId w:val="0"/>
              </w:numPr>
              <w:rPr>
                <w:b/>
              </w:rPr>
            </w:pPr>
          </w:p>
        </w:tc>
      </w:tr>
      <w:tr w:rsidR="005D7D33" w:rsidRPr="00725AF5" w14:paraId="67921B5B"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3A887DF0" w14:textId="77777777" w:rsidR="005D7D33" w:rsidRPr="005D7D33" w:rsidRDefault="005D7D33" w:rsidP="005D7D33">
            <w:pPr>
              <w:pStyle w:val="TableTextCharCharChar1"/>
              <w:numPr>
                <w:ilvl w:val="12"/>
                <w:numId w:val="0"/>
              </w:numPr>
              <w:rPr>
                <w:b/>
                <w:bCs/>
              </w:rPr>
            </w:pPr>
            <w:r w:rsidRPr="005D7D33">
              <w:rPr>
                <w:b/>
                <w:bCs/>
              </w:rPr>
              <w:t>Implants</w:t>
            </w:r>
            <w:bookmarkStart w:id="144" w:name="Implants_and_Related_Medical_Services"/>
            <w:bookmarkEnd w:id="144"/>
            <w:r w:rsidRPr="005D7D33">
              <w:rPr>
                <w:b/>
                <w:bCs/>
              </w:rPr>
              <w:t xml:space="preserve"> and Related</w:t>
            </w:r>
          </w:p>
          <w:p w14:paraId="0B0EE78C" w14:textId="77777777" w:rsidR="005D7D33" w:rsidRDefault="005D7D33" w:rsidP="005D7D33">
            <w:pPr>
              <w:pStyle w:val="TableTextCharCharChar1"/>
              <w:numPr>
                <w:ilvl w:val="12"/>
                <w:numId w:val="0"/>
              </w:numPr>
              <w:rPr>
                <w:b/>
                <w:bCs/>
              </w:rPr>
            </w:pPr>
            <w:r w:rsidRPr="005D7D33">
              <w:rPr>
                <w:b/>
                <w:bCs/>
              </w:rPr>
              <w:t>Medical Services</w:t>
            </w:r>
          </w:p>
          <w:p w14:paraId="55D59BBB" w14:textId="77777777" w:rsidR="005D7D33" w:rsidRDefault="005D7D33" w:rsidP="005D7D33">
            <w:pPr>
              <w:pStyle w:val="TableTextCharCharChar1"/>
              <w:numPr>
                <w:ilvl w:val="12"/>
                <w:numId w:val="0"/>
              </w:numPr>
              <w:rPr>
                <w:b/>
                <w:bCs/>
              </w:rPr>
            </w:pPr>
          </w:p>
          <w:p w14:paraId="67749CF4" w14:textId="0C94ACAD" w:rsidR="005D7D33" w:rsidRPr="00725AF5" w:rsidRDefault="005D7D33">
            <w:pPr>
              <w:pStyle w:val="TableTextCharCharChar1"/>
              <w:numPr>
                <w:ilvl w:val="12"/>
                <w:numId w:val="0"/>
              </w:numPr>
              <w:rPr>
                <w:b/>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58F2577D" w14:textId="77777777" w:rsidR="00F92589" w:rsidRDefault="00F92589" w:rsidP="00F92589">
            <w:pPr>
              <w:pStyle w:val="TableTextCharCharChar1"/>
              <w:numPr>
                <w:ilvl w:val="12"/>
                <w:numId w:val="0"/>
              </w:numPr>
            </w:pPr>
            <w:r w:rsidRPr="00716B74">
              <w:t>Implant devices and related implantation Medical Services including, but not limited to, implants for the purpose of contraception and implants for the</w:t>
            </w:r>
            <w:r>
              <w:t xml:space="preserve"> </w:t>
            </w:r>
            <w:r w:rsidRPr="00716B74">
              <w:t>delivery of medication when provided by or under the direction of a Physician, in accordance with the Claims Administrator’s guidelines and approved</w:t>
            </w:r>
            <w:r>
              <w:t xml:space="preserve"> </w:t>
            </w:r>
            <w:r w:rsidRPr="00716B74">
              <w:t>in advance by the Claims Administrator, are Covered.</w:t>
            </w:r>
          </w:p>
          <w:p w14:paraId="641331BF" w14:textId="77777777" w:rsidR="00F92589" w:rsidRPr="00716B74" w:rsidRDefault="00F92589" w:rsidP="00F92589">
            <w:pPr>
              <w:pStyle w:val="TableTextCharCharChar1"/>
              <w:numPr>
                <w:ilvl w:val="12"/>
                <w:numId w:val="0"/>
              </w:numPr>
            </w:pPr>
          </w:p>
          <w:p w14:paraId="4F685656" w14:textId="77777777" w:rsidR="00F92589" w:rsidRPr="00716B74" w:rsidRDefault="00F92589" w:rsidP="00F92589">
            <w:pPr>
              <w:pStyle w:val="TableTextCharCharChar1"/>
              <w:numPr>
                <w:ilvl w:val="12"/>
                <w:numId w:val="0"/>
              </w:numPr>
            </w:pPr>
            <w:r w:rsidRPr="00716B74">
              <w:t>Dental implants are Covered if Medically Necessary as a result of Injury or Illness.</w:t>
            </w:r>
          </w:p>
          <w:p w14:paraId="70C4F4EF" w14:textId="77777777" w:rsidR="00F92589" w:rsidRDefault="00F92589" w:rsidP="00F92589">
            <w:pPr>
              <w:pStyle w:val="TableTextCharCharChar1"/>
              <w:numPr>
                <w:ilvl w:val="12"/>
                <w:numId w:val="0"/>
              </w:numPr>
            </w:pPr>
          </w:p>
          <w:p w14:paraId="38F94654" w14:textId="77777777" w:rsidR="00F92589" w:rsidRDefault="00F92589" w:rsidP="00F92589">
            <w:pPr>
              <w:pStyle w:val="TableTextCharCharChar1"/>
              <w:numPr>
                <w:ilvl w:val="12"/>
                <w:numId w:val="0"/>
              </w:numPr>
            </w:pPr>
          </w:p>
          <w:p w14:paraId="4E0BDA62" w14:textId="77777777" w:rsidR="00F92589" w:rsidRPr="00716B74" w:rsidRDefault="00F92589" w:rsidP="00F92589">
            <w:pPr>
              <w:pStyle w:val="TableTextCharCharChar1"/>
              <w:numPr>
                <w:ilvl w:val="12"/>
                <w:numId w:val="0"/>
              </w:numPr>
              <w:rPr>
                <w:b/>
              </w:rPr>
            </w:pPr>
            <w:r w:rsidRPr="00716B74">
              <w:rPr>
                <w:b/>
              </w:rPr>
              <w:t>Exclusions:</w:t>
            </w:r>
          </w:p>
          <w:p w14:paraId="37C5C196" w14:textId="77777777" w:rsidR="00F92589" w:rsidRPr="00716B74" w:rsidRDefault="00F92589" w:rsidP="00F92589">
            <w:pPr>
              <w:pStyle w:val="TableTextCharCharChar1"/>
              <w:numPr>
                <w:ilvl w:val="12"/>
                <w:numId w:val="0"/>
              </w:numPr>
            </w:pPr>
            <w:r w:rsidRPr="00716B74">
              <w:t>There is no Coverage for either penile or Nanometric implants except as described under Gender Identify Disorder/Dysphoria.</w:t>
            </w:r>
          </w:p>
          <w:p w14:paraId="38A0651E" w14:textId="77777777" w:rsidR="00F92589" w:rsidRPr="00716B74" w:rsidRDefault="00F92589" w:rsidP="00F92589">
            <w:pPr>
              <w:pStyle w:val="TableTextCharCharChar1"/>
              <w:numPr>
                <w:ilvl w:val="12"/>
                <w:numId w:val="0"/>
              </w:numPr>
            </w:pPr>
            <w:r w:rsidRPr="00716B74">
              <w:t>Implants for the treatment of sexual dysfunction or gender identity except as described under Gender Identify Disorder/Dysphoria.</w:t>
            </w:r>
          </w:p>
          <w:p w14:paraId="7C5410A1" w14:textId="77777777" w:rsidR="00F92589" w:rsidRDefault="00F92589" w:rsidP="00F92589">
            <w:pPr>
              <w:pStyle w:val="TableTextCharCharChar1"/>
              <w:numPr>
                <w:ilvl w:val="12"/>
                <w:numId w:val="0"/>
              </w:numPr>
            </w:pPr>
          </w:p>
          <w:p w14:paraId="400EDD6F" w14:textId="77777777" w:rsidR="00F92589" w:rsidRPr="00716B74" w:rsidRDefault="00F92589" w:rsidP="00F92589">
            <w:pPr>
              <w:pStyle w:val="TableTextCharCharChar1"/>
              <w:numPr>
                <w:ilvl w:val="12"/>
                <w:numId w:val="0"/>
              </w:numPr>
            </w:pPr>
            <w:r w:rsidRPr="00716B74">
              <w:t>No coverage is provided for repair, replacement or duplicates nor is Coverage provided for Medical Services related to the repair or replacement of</w:t>
            </w:r>
          </w:p>
          <w:p w14:paraId="1551C95D" w14:textId="77777777" w:rsidR="00F92589" w:rsidRDefault="00F92589" w:rsidP="00F92589">
            <w:pPr>
              <w:pStyle w:val="TableTextCharCharChar1"/>
              <w:numPr>
                <w:ilvl w:val="12"/>
                <w:numId w:val="0"/>
              </w:numPr>
            </w:pPr>
            <w:r w:rsidRPr="00716B74">
              <w:t>Covered implants, except when necessitated due to a change in the Participant’s medical condition</w:t>
            </w:r>
          </w:p>
          <w:p w14:paraId="7FB623D1" w14:textId="77777777" w:rsidR="005D7D33" w:rsidRPr="00725AF5" w:rsidDel="003C3DFE" w:rsidRDefault="005D7D33">
            <w:pPr>
              <w:pStyle w:val="TableTextCharCharChar1"/>
              <w:numPr>
                <w:ilvl w:val="12"/>
                <w:numId w:val="0"/>
              </w:numPr>
              <w:rPr>
                <w:b/>
                <w:color w:val="0000FF"/>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7DA6A6AF" w14:textId="77777777" w:rsidR="00F92589" w:rsidRDefault="00F92589" w:rsidP="00F92589">
            <w:pPr>
              <w:pStyle w:val="TableTextCharCharChar1"/>
              <w:numPr>
                <w:ilvl w:val="12"/>
                <w:numId w:val="0"/>
              </w:numPr>
            </w:pPr>
            <w:r w:rsidRPr="00716B74">
              <w:t>Implant devices and related implantation Medical Services including, but not limited to, implants for the purpose of contraception and implants for the</w:t>
            </w:r>
            <w:r>
              <w:t xml:space="preserve"> </w:t>
            </w:r>
            <w:r w:rsidRPr="00716B74">
              <w:t>delivery of medication when provided by or under the direction of a Physician, in accordance with the Claims Administrator’s guidelines and approved</w:t>
            </w:r>
            <w:r>
              <w:t xml:space="preserve"> </w:t>
            </w:r>
            <w:r w:rsidRPr="00716B74">
              <w:t>in advance by the Claims Administrator, are Covered.</w:t>
            </w:r>
          </w:p>
          <w:p w14:paraId="7D5586B9" w14:textId="77777777" w:rsidR="00F92589" w:rsidRPr="00716B74" w:rsidRDefault="00F92589" w:rsidP="00F92589">
            <w:pPr>
              <w:pStyle w:val="TableTextCharCharChar1"/>
              <w:numPr>
                <w:ilvl w:val="12"/>
                <w:numId w:val="0"/>
              </w:numPr>
            </w:pPr>
          </w:p>
          <w:p w14:paraId="551E70D9" w14:textId="77777777" w:rsidR="00F92589" w:rsidRPr="00716B74" w:rsidRDefault="00F92589" w:rsidP="00F92589">
            <w:pPr>
              <w:pStyle w:val="TableTextCharCharChar1"/>
              <w:numPr>
                <w:ilvl w:val="12"/>
                <w:numId w:val="0"/>
              </w:numPr>
            </w:pPr>
            <w:r w:rsidRPr="00716B74">
              <w:t>Dental implants are Covered if Medically Necessary as a result of Injury or Illness.</w:t>
            </w:r>
          </w:p>
          <w:p w14:paraId="0BDC289A" w14:textId="77777777" w:rsidR="00F92589" w:rsidRDefault="00F92589" w:rsidP="00F92589">
            <w:pPr>
              <w:pStyle w:val="TableTextCharCharChar1"/>
              <w:numPr>
                <w:ilvl w:val="12"/>
                <w:numId w:val="0"/>
              </w:numPr>
            </w:pPr>
          </w:p>
          <w:p w14:paraId="75F02C16" w14:textId="77777777" w:rsidR="00F92589" w:rsidRDefault="00F92589" w:rsidP="00F92589">
            <w:pPr>
              <w:pStyle w:val="TableTextCharCharChar1"/>
              <w:numPr>
                <w:ilvl w:val="12"/>
                <w:numId w:val="0"/>
              </w:numPr>
            </w:pPr>
          </w:p>
          <w:p w14:paraId="19D84B1F" w14:textId="77777777" w:rsidR="00F92589" w:rsidRPr="00716B74" w:rsidRDefault="00F92589" w:rsidP="00F92589">
            <w:pPr>
              <w:pStyle w:val="TableTextCharCharChar1"/>
              <w:numPr>
                <w:ilvl w:val="12"/>
                <w:numId w:val="0"/>
              </w:numPr>
              <w:rPr>
                <w:b/>
              </w:rPr>
            </w:pPr>
            <w:r w:rsidRPr="00716B74">
              <w:rPr>
                <w:b/>
              </w:rPr>
              <w:t>Exclusions:</w:t>
            </w:r>
          </w:p>
          <w:p w14:paraId="19C692F2" w14:textId="77777777" w:rsidR="00F92589" w:rsidRPr="00716B74" w:rsidRDefault="00F92589" w:rsidP="00F92589">
            <w:pPr>
              <w:pStyle w:val="TableTextCharCharChar1"/>
              <w:numPr>
                <w:ilvl w:val="12"/>
                <w:numId w:val="0"/>
              </w:numPr>
            </w:pPr>
            <w:r w:rsidRPr="00716B74">
              <w:t>There is no Coverage for either penile or Nanometric implants except as described under Gender Identify Disorder/Dysphoria.</w:t>
            </w:r>
          </w:p>
          <w:p w14:paraId="7200079B" w14:textId="77777777" w:rsidR="00F92589" w:rsidRPr="00716B74" w:rsidRDefault="00F92589" w:rsidP="00F92589">
            <w:pPr>
              <w:pStyle w:val="TableTextCharCharChar1"/>
              <w:numPr>
                <w:ilvl w:val="12"/>
                <w:numId w:val="0"/>
              </w:numPr>
            </w:pPr>
            <w:r w:rsidRPr="00716B74">
              <w:t>Implants for the treatment of sexual dysfunction or gender identity except as described under Gender Identify Disorder/Dysphoria.</w:t>
            </w:r>
          </w:p>
          <w:p w14:paraId="0630C045" w14:textId="77777777" w:rsidR="00F92589" w:rsidRDefault="00F92589" w:rsidP="00F92589">
            <w:pPr>
              <w:pStyle w:val="TableTextCharCharChar1"/>
              <w:numPr>
                <w:ilvl w:val="12"/>
                <w:numId w:val="0"/>
              </w:numPr>
            </w:pPr>
          </w:p>
          <w:p w14:paraId="174CCD64" w14:textId="77777777" w:rsidR="00F92589" w:rsidRPr="00716B74" w:rsidRDefault="00F92589" w:rsidP="00F92589">
            <w:pPr>
              <w:pStyle w:val="TableTextCharCharChar1"/>
              <w:numPr>
                <w:ilvl w:val="12"/>
                <w:numId w:val="0"/>
              </w:numPr>
            </w:pPr>
            <w:r w:rsidRPr="00716B74">
              <w:t>No coverage is provided for repair, replacement or duplicates nor is Coverage provided for Medical Services related to the repair or replacement of</w:t>
            </w:r>
          </w:p>
          <w:p w14:paraId="78704340" w14:textId="77777777" w:rsidR="00F92589" w:rsidRDefault="00F92589" w:rsidP="00F92589">
            <w:pPr>
              <w:pStyle w:val="TableTextCharCharChar1"/>
              <w:numPr>
                <w:ilvl w:val="12"/>
                <w:numId w:val="0"/>
              </w:numPr>
            </w:pPr>
            <w:r w:rsidRPr="00716B74">
              <w:t>Covered implants, except when necessitated due to a change in the Participant’s medical condition</w:t>
            </w:r>
          </w:p>
          <w:p w14:paraId="0988FE58" w14:textId="77777777" w:rsidR="005D7D33" w:rsidRPr="00725AF5" w:rsidDel="009D6420" w:rsidRDefault="005D7D33" w:rsidP="00CE5B87">
            <w:pPr>
              <w:pStyle w:val="TableTextCharCharChar1"/>
              <w:numPr>
                <w:ilvl w:val="12"/>
                <w:numId w:val="0"/>
              </w:numPr>
              <w:rPr>
                <w:b/>
                <w:color w:val="0000FF"/>
                <w:szCs w:val="24"/>
              </w:rPr>
            </w:pPr>
          </w:p>
        </w:tc>
      </w:tr>
      <w:tr w:rsidR="00FD5734" w:rsidRPr="00725AF5" w14:paraId="427F0415"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E80243" w:rsidRDefault="00FD5734" w:rsidP="006C3900">
            <w:pPr>
              <w:rPr>
                <w:b/>
                <w:bCs/>
                <w:sz w:val="24"/>
                <w:szCs w:val="24"/>
              </w:rPr>
            </w:pPr>
            <w:bookmarkStart w:id="145" w:name="Kidney_Resource_Services_KRS_CKS"/>
            <w:r w:rsidRPr="00B94A72">
              <w:rPr>
                <w:b/>
                <w:bCs/>
                <w:sz w:val="24"/>
                <w:szCs w:val="24"/>
              </w:rPr>
              <w:t>Kidney Disease Programs</w:t>
            </w:r>
            <w:bookmarkEnd w:id="145"/>
          </w:p>
          <w:p w14:paraId="427F0409" w14:textId="5E07DC2D" w:rsidR="00FD5734" w:rsidRPr="00E97ED1" w:rsidRDefault="00FD5734">
            <w:pPr>
              <w:pStyle w:val="TableText"/>
              <w:rPr>
                <w:b/>
                <w:color w:val="FF00FF"/>
                <w:highlight w:val="yellow"/>
              </w:rPr>
            </w:pPr>
          </w:p>
        </w:tc>
        <w:tc>
          <w:tcPr>
            <w:tcW w:w="5791" w:type="dxa"/>
            <w:gridSpan w:val="6"/>
            <w:tcBorders>
              <w:top w:val="single" w:sz="6" w:space="0" w:color="auto"/>
              <w:left w:val="single" w:sz="6" w:space="0" w:color="auto"/>
              <w:bottom w:val="single" w:sz="6" w:space="0" w:color="auto"/>
              <w:right w:val="single" w:sz="6" w:space="0" w:color="auto"/>
            </w:tcBorders>
            <w:shd w:val="pct5" w:color="auto" w:fill="FFFFFF"/>
          </w:tcPr>
          <w:p w14:paraId="440B2328" w14:textId="77777777" w:rsidR="00FD5734" w:rsidRPr="00E80243" w:rsidRDefault="00FD5734" w:rsidP="006C3900">
            <w:pPr>
              <w:rPr>
                <w:color w:val="000000"/>
                <w:sz w:val="24"/>
                <w:szCs w:val="24"/>
              </w:rPr>
            </w:pPr>
            <w:r w:rsidRPr="00E80243">
              <w:rPr>
                <w:color w:val="000000"/>
                <w:sz w:val="24"/>
                <w:szCs w:val="24"/>
              </w:rPr>
              <w:t>Not Applicable</w:t>
            </w:r>
          </w:p>
          <w:p w14:paraId="427F0414" w14:textId="73B21E93" w:rsidR="00FD5734" w:rsidRPr="00E97ED1" w:rsidRDefault="00FD5734" w:rsidP="00BD0118">
            <w:pPr>
              <w:rPr>
                <w:szCs w:val="24"/>
                <w:highlight w:val="yellow"/>
              </w:rPr>
            </w:pPr>
          </w:p>
        </w:tc>
      </w:tr>
      <w:tr w:rsidR="004C6B54" w:rsidRPr="00725AF5" w14:paraId="5A911510" w14:textId="72AEFB1E"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3A5FE9D4" w14:textId="601A12BA" w:rsidR="004C6B54" w:rsidRPr="009F2B8C" w:rsidRDefault="004C6B54" w:rsidP="004C6B54">
            <w:pPr>
              <w:pStyle w:val="TableText"/>
              <w:numPr>
                <w:ilvl w:val="12"/>
                <w:numId w:val="0"/>
              </w:numPr>
              <w:rPr>
                <w:b/>
                <w:bCs/>
              </w:rPr>
            </w:pPr>
            <w:r w:rsidRPr="002D04CE">
              <w:rPr>
                <w:b/>
                <w:bCs/>
              </w:rPr>
              <w:t xml:space="preserve">Lenses and </w:t>
            </w:r>
            <w:bookmarkStart w:id="146" w:name="Lenses_and_Eye_Exams_for_Cataract_Patien"/>
            <w:bookmarkEnd w:id="146"/>
            <w:r w:rsidRPr="002D04CE">
              <w:rPr>
                <w:b/>
                <w:bCs/>
              </w:rPr>
              <w:t>Eye Exams for</w:t>
            </w:r>
          </w:p>
          <w:p w14:paraId="7943B4D3" w14:textId="634D6593" w:rsidR="004C6B54" w:rsidRPr="008D4013" w:rsidRDefault="004C6B54" w:rsidP="004C6B54">
            <w:pPr>
              <w:pStyle w:val="TableText"/>
              <w:numPr>
                <w:ilvl w:val="12"/>
                <w:numId w:val="0"/>
              </w:numPr>
              <w:rPr>
                <w:b/>
                <w:bCs/>
              </w:rPr>
            </w:pPr>
            <w:r w:rsidRPr="008D4013">
              <w:rPr>
                <w:b/>
                <w:bCs/>
              </w:rPr>
              <w:t>Cataract Patients</w:t>
            </w:r>
          </w:p>
          <w:p w14:paraId="357CF7FE" w14:textId="2B3EA9D8" w:rsidR="004C6B54" w:rsidRPr="008D4013" w:rsidRDefault="004C6B54" w:rsidP="004C6B54">
            <w:pPr>
              <w:pStyle w:val="TableText"/>
              <w:numPr>
                <w:ilvl w:val="12"/>
                <w:numId w:val="0"/>
              </w:numPr>
              <w:rPr>
                <w:b/>
                <w:bCs/>
              </w:rPr>
            </w:pPr>
          </w:p>
          <w:p w14:paraId="427B75D9" w14:textId="7ED3711C" w:rsidR="004C6B54" w:rsidRPr="008D4013" w:rsidRDefault="004C6B54" w:rsidP="004C6B54">
            <w:pPr>
              <w:pStyle w:val="TableText"/>
              <w:numPr>
                <w:ilvl w:val="12"/>
                <w:numId w:val="0"/>
              </w:numPr>
              <w:rPr>
                <w:bCs/>
              </w:rPr>
            </w:pPr>
            <w:r w:rsidRPr="008D4013">
              <w:rPr>
                <w:bCs/>
              </w:rPr>
              <w:t>Coverage is available for the first pair of eyeglasses or corrective lenses following cataract Surgery performed while the participant is enrolled with the</w:t>
            </w:r>
          </w:p>
          <w:p w14:paraId="1564E345" w14:textId="21CF2537" w:rsidR="004C6B54" w:rsidRPr="008D4013" w:rsidRDefault="004C6B54" w:rsidP="004C6B54">
            <w:pPr>
              <w:pStyle w:val="TableText"/>
              <w:numPr>
                <w:ilvl w:val="12"/>
                <w:numId w:val="0"/>
              </w:numPr>
              <w:rPr>
                <w:bCs/>
              </w:rPr>
            </w:pPr>
            <w:r w:rsidRPr="008D4013">
              <w:rPr>
                <w:bCs/>
              </w:rPr>
              <w:t xml:space="preserve">Plan. Coverage is provided for </w:t>
            </w:r>
            <w:r w:rsidRPr="008D4013">
              <w:rPr>
                <w:b/>
                <w:bCs/>
                <w:color w:val="0000FF"/>
              </w:rPr>
              <w:t>one</w:t>
            </w:r>
            <w:r w:rsidRPr="008D4013">
              <w:rPr>
                <w:bCs/>
              </w:rPr>
              <w:t xml:space="preserve"> (</w:t>
            </w:r>
            <w:r w:rsidRPr="008D4013">
              <w:rPr>
                <w:b/>
                <w:bCs/>
                <w:color w:val="0000FF"/>
              </w:rPr>
              <w:t>1</w:t>
            </w:r>
            <w:r w:rsidRPr="008D4013">
              <w:rPr>
                <w:bCs/>
              </w:rPr>
              <w:t>) eye examination per Participant for the purpose of determining vision loss or disease (including refraction) for</w:t>
            </w:r>
          </w:p>
          <w:p w14:paraId="16429023" w14:textId="2623C9C2" w:rsidR="004C6B54" w:rsidRPr="008D4013" w:rsidRDefault="004C6B54" w:rsidP="004C6B54">
            <w:pPr>
              <w:pStyle w:val="TableText"/>
              <w:numPr>
                <w:ilvl w:val="12"/>
                <w:numId w:val="0"/>
              </w:numPr>
              <w:rPr>
                <w:bCs/>
              </w:rPr>
            </w:pPr>
            <w:r w:rsidRPr="008D4013">
              <w:rPr>
                <w:bCs/>
              </w:rPr>
              <w:t>Cataract patients only. The Specialist Copay will be applied to the Office Visit charge for this examination</w:t>
            </w:r>
          </w:p>
          <w:p w14:paraId="690FBAA9" w14:textId="45FFE7E0" w:rsidR="004C6B54" w:rsidRPr="008D4013" w:rsidRDefault="004C6B54" w:rsidP="004C6B54">
            <w:pPr>
              <w:pStyle w:val="TableText"/>
              <w:numPr>
                <w:ilvl w:val="12"/>
                <w:numId w:val="0"/>
              </w:numPr>
              <w:rPr>
                <w:b/>
              </w:rP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1B78C767" w14:textId="3AE7C0A2" w:rsidR="004C6B54" w:rsidRPr="008D4013" w:rsidRDefault="004C6B54" w:rsidP="00DD6826">
            <w:pPr>
              <w:pStyle w:val="TableText"/>
              <w:rPr>
                <w:b/>
                <w:color w:val="0000FF"/>
                <w:szCs w:val="24"/>
              </w:rPr>
            </w:pPr>
            <w:r w:rsidRPr="008D4013">
              <w:rPr>
                <w:b/>
                <w:color w:val="0000FF"/>
                <w:szCs w:val="24"/>
              </w:rPr>
              <w:t xml:space="preserve">100% </w:t>
            </w:r>
            <w:r w:rsidRPr="008D4013">
              <w:rPr>
                <w:bCs/>
                <w:szCs w:val="24"/>
              </w:rPr>
              <w:t>of eligible expenses</w:t>
            </w: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24C2312A" w14:textId="687F5948" w:rsidR="004C6B54" w:rsidRPr="008D4013" w:rsidRDefault="004C6B54" w:rsidP="004C6B54">
            <w:pPr>
              <w:pStyle w:val="TableText"/>
              <w:rPr>
                <w:szCs w:val="24"/>
              </w:rPr>
            </w:pPr>
            <w:r w:rsidRPr="008D4013">
              <w:rPr>
                <w:b/>
                <w:color w:val="0000FF"/>
                <w:szCs w:val="24"/>
              </w:rPr>
              <w:t xml:space="preserve">70% </w:t>
            </w:r>
            <w:r w:rsidRPr="008D4013">
              <w:rPr>
                <w:bCs/>
                <w:szCs w:val="24"/>
              </w:rPr>
              <w:t>of eligible expenses</w:t>
            </w:r>
            <w:r w:rsidRPr="008D4013">
              <w:rPr>
                <w:bCs/>
                <w:color w:val="0000FF"/>
                <w:szCs w:val="24"/>
              </w:rPr>
              <w:t xml:space="preserve"> </w:t>
            </w:r>
            <w:r w:rsidRPr="008D4013">
              <w:rPr>
                <w:bCs/>
                <w:szCs w:val="24"/>
              </w:rPr>
              <w:t xml:space="preserve">after satisfying </w:t>
            </w:r>
            <w:r w:rsidRPr="008D4013">
              <w:rPr>
                <w:color w:val="000000"/>
                <w:szCs w:val="24"/>
              </w:rPr>
              <w:t>the</w:t>
            </w:r>
            <w:r w:rsidRPr="008D4013">
              <w:rPr>
                <w:b/>
                <w:color w:val="0000FF"/>
                <w:szCs w:val="24"/>
              </w:rPr>
              <w:t xml:space="preserve"> </w:t>
            </w:r>
            <w:r w:rsidRPr="008D4013">
              <w:rPr>
                <w:szCs w:val="24"/>
              </w:rPr>
              <w:t>deductible</w:t>
            </w:r>
          </w:p>
          <w:p w14:paraId="03868460" w14:textId="78912114" w:rsidR="004C6B54" w:rsidRPr="008D4013" w:rsidRDefault="004C6B54" w:rsidP="00DD6826">
            <w:pPr>
              <w:pStyle w:val="TableText"/>
              <w:rPr>
                <w:b/>
                <w:color w:val="0000FF"/>
                <w:szCs w:val="24"/>
              </w:rPr>
            </w:pPr>
          </w:p>
        </w:tc>
      </w:tr>
      <w:tr w:rsidR="00C91928" w:rsidRPr="00725AF5" w14:paraId="5AF380A1"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054DB3E4" w14:textId="77777777" w:rsidR="00C91928" w:rsidRDefault="00C91928" w:rsidP="0095064D">
            <w:pPr>
              <w:pStyle w:val="TableText"/>
              <w:numPr>
                <w:ilvl w:val="12"/>
                <w:numId w:val="0"/>
              </w:numPr>
              <w:rPr>
                <w:b/>
                <w:bCs/>
              </w:rPr>
            </w:pPr>
            <w:r w:rsidRPr="00C91928">
              <w:rPr>
                <w:b/>
                <w:bCs/>
              </w:rPr>
              <w:t>Oral Ap</w:t>
            </w:r>
            <w:bookmarkStart w:id="147" w:name="Oral_Appliances_for_Snoring"/>
            <w:bookmarkEnd w:id="147"/>
            <w:r w:rsidRPr="00C91928">
              <w:rPr>
                <w:b/>
                <w:bCs/>
              </w:rPr>
              <w:t>pliance For Snoring</w:t>
            </w:r>
          </w:p>
          <w:p w14:paraId="10FADC9E" w14:textId="77777777" w:rsidR="00C91928" w:rsidRDefault="00C91928" w:rsidP="0095064D">
            <w:pPr>
              <w:pStyle w:val="TableText"/>
              <w:numPr>
                <w:ilvl w:val="12"/>
                <w:numId w:val="0"/>
              </w:numPr>
              <w:rPr>
                <w:b/>
                <w:bCs/>
              </w:rPr>
            </w:pPr>
          </w:p>
          <w:p w14:paraId="4D61A2E9" w14:textId="40A19A40" w:rsidR="00C91928" w:rsidRPr="00E97ED1" w:rsidRDefault="00C91928" w:rsidP="00C91928">
            <w:pPr>
              <w:pStyle w:val="TableText"/>
              <w:numPr>
                <w:ilvl w:val="12"/>
                <w:numId w:val="0"/>
              </w:numPr>
            </w:pPr>
            <w:r w:rsidRPr="00E97ED1">
              <w:t>Non-surgical oral appliances, worn during sleep, are intended to treat Obstructive Sleep Apnea (OSA) by keeping the airway open in one of three</w:t>
            </w:r>
            <w:r>
              <w:t xml:space="preserve"> </w:t>
            </w:r>
            <w:r w:rsidRPr="00E97ED1">
              <w:t>ways:</w:t>
            </w:r>
          </w:p>
          <w:p w14:paraId="35B3AD05" w14:textId="6F08C830" w:rsidR="00C91928" w:rsidRPr="00E97ED1" w:rsidRDefault="00C91928" w:rsidP="00D70FDB">
            <w:pPr>
              <w:pStyle w:val="TableText"/>
              <w:numPr>
                <w:ilvl w:val="0"/>
                <w:numId w:val="33"/>
              </w:numPr>
            </w:pPr>
            <w:r w:rsidRPr="00E97ED1">
              <w:t>by pushing the lower jaw forward (a mandibular advancement device or MAD),</w:t>
            </w:r>
          </w:p>
          <w:p w14:paraId="490173A1" w14:textId="3A4389E2" w:rsidR="00C91928" w:rsidRPr="00E97ED1" w:rsidRDefault="00C91928" w:rsidP="00D70FDB">
            <w:pPr>
              <w:pStyle w:val="TableText"/>
              <w:numPr>
                <w:ilvl w:val="0"/>
                <w:numId w:val="33"/>
              </w:numPr>
            </w:pPr>
            <w:r w:rsidRPr="00E97ED1">
              <w:t>by preventing the tongue from falling back over the airway (a tongue-retaining device)</w:t>
            </w:r>
          </w:p>
          <w:p w14:paraId="57BDC705" w14:textId="562DE13E" w:rsidR="00C91928" w:rsidRPr="00E97ED1" w:rsidRDefault="00C91928" w:rsidP="00D70FDB">
            <w:pPr>
              <w:pStyle w:val="TableText"/>
              <w:numPr>
                <w:ilvl w:val="0"/>
                <w:numId w:val="33"/>
              </w:numPr>
            </w:pPr>
            <w:r w:rsidRPr="00E97ED1">
              <w:t>by combining both mechanisms.</w:t>
            </w:r>
          </w:p>
          <w:p w14:paraId="4171D346" w14:textId="77777777" w:rsidR="00C91928" w:rsidRDefault="00C91928" w:rsidP="00C91928">
            <w:pPr>
              <w:pStyle w:val="TableText"/>
              <w:numPr>
                <w:ilvl w:val="12"/>
                <w:numId w:val="0"/>
              </w:numPr>
            </w:pPr>
          </w:p>
          <w:p w14:paraId="2688FB5C" w14:textId="77777777" w:rsidR="00C91928" w:rsidRPr="00E97ED1" w:rsidRDefault="00C91928" w:rsidP="00C91928">
            <w:pPr>
              <w:pStyle w:val="TableText"/>
              <w:numPr>
                <w:ilvl w:val="12"/>
                <w:numId w:val="0"/>
              </w:numPr>
            </w:pPr>
            <w:r w:rsidRPr="00E97ED1">
              <w:t>Coverage is available for the MAD device and the device that combines both mechanisms described above.</w:t>
            </w:r>
          </w:p>
          <w:p w14:paraId="60CD5CE6" w14:textId="77777777" w:rsidR="00C91928" w:rsidRDefault="00C91928" w:rsidP="00C91928">
            <w:pPr>
              <w:pStyle w:val="TableText"/>
              <w:numPr>
                <w:ilvl w:val="12"/>
                <w:numId w:val="0"/>
              </w:numPr>
            </w:pPr>
            <w:r w:rsidRPr="00E97ED1">
              <w:t>Coverage is NOT available for a tongue retaining device.</w:t>
            </w:r>
          </w:p>
          <w:p w14:paraId="7604A668" w14:textId="701FCB84" w:rsidR="00C91928" w:rsidRPr="00725AF5" w:rsidRDefault="00C91928" w:rsidP="00C91928">
            <w:pPr>
              <w:pStyle w:val="TableText"/>
              <w:numPr>
                <w:ilvl w:val="12"/>
                <w:numId w:val="0"/>
              </w:numPr>
              <w:rPr>
                <w:b/>
              </w:rP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2B70D6F3" w14:textId="56EE4E9B" w:rsidR="00C91928" w:rsidRPr="00725AF5" w:rsidDel="003C3DFE" w:rsidRDefault="00C91928" w:rsidP="00DD6826">
            <w:pPr>
              <w:pStyle w:val="TableText"/>
              <w:rPr>
                <w:b/>
                <w:color w:val="0000FF"/>
                <w:szCs w:val="24"/>
              </w:rPr>
            </w:pPr>
            <w:r>
              <w:rPr>
                <w:b/>
                <w:color w:val="0000FF"/>
                <w:szCs w:val="24"/>
              </w:rPr>
              <w:t>100%</w:t>
            </w:r>
            <w:r w:rsidRPr="00725AF5">
              <w:rPr>
                <w:b/>
                <w:color w:val="0000FF"/>
                <w:szCs w:val="24"/>
              </w:rPr>
              <w:t xml:space="preserve"> </w:t>
            </w:r>
            <w:r w:rsidRPr="00725AF5">
              <w:rPr>
                <w:bCs/>
                <w:szCs w:val="24"/>
              </w:rPr>
              <w:t>of eligible expenses</w:t>
            </w: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7EDF03D" w14:textId="77777777" w:rsidR="00C91928" w:rsidRPr="00725AF5" w:rsidRDefault="00C91928" w:rsidP="00C91928">
            <w:pPr>
              <w:pStyle w:val="TableText"/>
              <w:rPr>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22F2E2CC" w14:textId="77777777" w:rsidR="00C91928" w:rsidRPr="00725AF5" w:rsidDel="009D6420" w:rsidRDefault="00C91928" w:rsidP="00DD6826">
            <w:pPr>
              <w:pStyle w:val="TableText"/>
              <w:rPr>
                <w:b/>
                <w:color w:val="0000FF"/>
                <w:szCs w:val="24"/>
              </w:rPr>
            </w:pPr>
          </w:p>
        </w:tc>
      </w:tr>
      <w:tr w:rsidR="00203408" w:rsidRPr="00725AF5" w14:paraId="12932405"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2F18E8DB" w14:textId="77777777" w:rsidR="00203408" w:rsidRPr="00203408" w:rsidRDefault="00203408" w:rsidP="00203408">
            <w:pPr>
              <w:pStyle w:val="TableText"/>
              <w:numPr>
                <w:ilvl w:val="12"/>
                <w:numId w:val="0"/>
              </w:numPr>
              <w:rPr>
                <w:b/>
                <w:bCs/>
              </w:rPr>
            </w:pPr>
            <w:r w:rsidRPr="00203408">
              <w:rPr>
                <w:b/>
                <w:bCs/>
              </w:rPr>
              <w:t>Oral Surgery &amp;</w:t>
            </w:r>
            <w:bookmarkStart w:id="148" w:name="Oral_Surgery_and_Diseases_of_The_Mouth"/>
            <w:bookmarkEnd w:id="148"/>
            <w:r w:rsidRPr="00203408">
              <w:rPr>
                <w:b/>
                <w:bCs/>
              </w:rPr>
              <w:t xml:space="preserve"> Diseases Of</w:t>
            </w:r>
          </w:p>
          <w:p w14:paraId="7E5AF14C" w14:textId="77777777" w:rsidR="00203408" w:rsidRDefault="00203408" w:rsidP="00203408">
            <w:pPr>
              <w:pStyle w:val="TableText"/>
              <w:numPr>
                <w:ilvl w:val="12"/>
                <w:numId w:val="0"/>
              </w:numPr>
              <w:rPr>
                <w:b/>
                <w:bCs/>
              </w:rPr>
            </w:pPr>
            <w:r w:rsidRPr="00203408">
              <w:rPr>
                <w:b/>
                <w:bCs/>
              </w:rPr>
              <w:t>The Mouth</w:t>
            </w:r>
          </w:p>
          <w:p w14:paraId="3672751C" w14:textId="69A9D5EA" w:rsidR="00203408" w:rsidRPr="00725AF5" w:rsidRDefault="00203408" w:rsidP="00203408">
            <w:pPr>
              <w:pStyle w:val="TableText"/>
              <w:numPr>
                <w:ilvl w:val="12"/>
                <w:numId w:val="0"/>
              </w:numPr>
              <w:rPr>
                <w:b/>
              </w:rP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79BCD1FB" w14:textId="77777777" w:rsidR="00203408" w:rsidRPr="00E97ED1" w:rsidRDefault="00203408" w:rsidP="00203408">
            <w:pPr>
              <w:pStyle w:val="TableText"/>
              <w:rPr>
                <w:szCs w:val="24"/>
              </w:rPr>
            </w:pPr>
            <w:r w:rsidRPr="00E97ED1">
              <w:rPr>
                <w:szCs w:val="24"/>
              </w:rPr>
              <w:t>Coverage includes only Authorized oral surgical services limited to the reduction or manipulation of fractures of facial bones; excision of lesions of the</w:t>
            </w:r>
          </w:p>
          <w:p w14:paraId="5BD072E5" w14:textId="77777777" w:rsidR="00203408" w:rsidRPr="00E97ED1" w:rsidRDefault="00203408" w:rsidP="00203408">
            <w:pPr>
              <w:pStyle w:val="TableText"/>
              <w:rPr>
                <w:szCs w:val="24"/>
              </w:rPr>
            </w:pPr>
            <w:r w:rsidRPr="00E97ED1">
              <w:rPr>
                <w:szCs w:val="24"/>
              </w:rPr>
              <w:t>mandible, mouth, lip, or tongue; incision of accessory sinuses, mouth, salivary glands, or ducts; reconstruction or repair of the mouth or lip necessary</w:t>
            </w:r>
          </w:p>
          <w:p w14:paraId="66D4A237" w14:textId="77777777" w:rsidR="00203408" w:rsidRPr="00E97ED1" w:rsidRDefault="00203408" w:rsidP="00203408">
            <w:pPr>
              <w:pStyle w:val="TableText"/>
              <w:rPr>
                <w:szCs w:val="24"/>
              </w:rPr>
            </w:pPr>
            <w:r w:rsidRPr="00E97ED1">
              <w:rPr>
                <w:szCs w:val="24"/>
              </w:rPr>
              <w:t>to correct anatomical functional impairment caused by congenital defect.</w:t>
            </w:r>
          </w:p>
          <w:p w14:paraId="00C34164" w14:textId="77777777" w:rsidR="00203408" w:rsidRPr="00E97ED1" w:rsidRDefault="00203408" w:rsidP="00203408">
            <w:pPr>
              <w:pStyle w:val="TableText"/>
              <w:rPr>
                <w:szCs w:val="24"/>
              </w:rPr>
            </w:pPr>
          </w:p>
          <w:p w14:paraId="06600ED2" w14:textId="77777777" w:rsidR="00203408" w:rsidRPr="00E97ED1" w:rsidRDefault="00203408" w:rsidP="00203408">
            <w:pPr>
              <w:pStyle w:val="TableText"/>
              <w:rPr>
                <w:szCs w:val="24"/>
              </w:rPr>
            </w:pPr>
            <w:r w:rsidRPr="00E97ED1">
              <w:rPr>
                <w:szCs w:val="24"/>
              </w:rPr>
              <w:t>In addition, services are Covered for the removal of tumors and cysts of the jaws, lips, cheeks, tongue, roof and floor of the mouth, and removal of</w:t>
            </w:r>
          </w:p>
          <w:p w14:paraId="2E2544EA" w14:textId="77777777" w:rsidR="00203408" w:rsidRPr="00E97ED1" w:rsidRDefault="00203408" w:rsidP="00203408">
            <w:pPr>
              <w:pStyle w:val="TableText"/>
              <w:rPr>
                <w:szCs w:val="24"/>
              </w:rPr>
            </w:pPr>
            <w:r w:rsidRPr="00E97ED1">
              <w:rPr>
                <w:szCs w:val="24"/>
              </w:rPr>
              <w:t>bony growths of the jaw, soft and hard palate.</w:t>
            </w:r>
          </w:p>
          <w:p w14:paraId="66D18871" w14:textId="77777777" w:rsidR="00203408" w:rsidRDefault="00203408" w:rsidP="00203408">
            <w:pPr>
              <w:pStyle w:val="TableText"/>
              <w:rPr>
                <w:szCs w:val="24"/>
              </w:rPr>
            </w:pPr>
            <w:r w:rsidRPr="00E97ED1">
              <w:rPr>
                <w:szCs w:val="24"/>
              </w:rPr>
              <w:t>Coverage is provided for diseases of the mouth, unless the condition is due to dental disease or of dental origin.</w:t>
            </w:r>
          </w:p>
          <w:p w14:paraId="5DB04E73" w14:textId="77777777" w:rsidR="00203408" w:rsidRPr="00E97ED1" w:rsidRDefault="00203408" w:rsidP="00203408">
            <w:pPr>
              <w:pStyle w:val="TableText"/>
              <w:rPr>
                <w:szCs w:val="24"/>
              </w:rPr>
            </w:pPr>
          </w:p>
          <w:p w14:paraId="0F6C432D" w14:textId="77777777" w:rsidR="00203408" w:rsidRPr="00E97ED1" w:rsidRDefault="00203408" w:rsidP="00203408">
            <w:pPr>
              <w:pStyle w:val="TableText"/>
              <w:rPr>
                <w:szCs w:val="24"/>
              </w:rPr>
            </w:pPr>
            <w:r w:rsidRPr="00E97ED1">
              <w:rPr>
                <w:szCs w:val="24"/>
              </w:rPr>
              <w:t>Benefits are paid the same as:</w:t>
            </w:r>
          </w:p>
          <w:p w14:paraId="4759CCF2" w14:textId="26B05C4D" w:rsidR="00203408" w:rsidRPr="00E97ED1" w:rsidRDefault="00203408" w:rsidP="00D70FDB">
            <w:pPr>
              <w:pStyle w:val="TableText"/>
              <w:numPr>
                <w:ilvl w:val="0"/>
                <w:numId w:val="34"/>
              </w:numPr>
              <w:rPr>
                <w:szCs w:val="24"/>
              </w:rPr>
            </w:pPr>
            <w:r w:rsidRPr="00E97ED1">
              <w:rPr>
                <w:szCs w:val="24"/>
              </w:rPr>
              <w:t>Surgery Outpatient Facility</w:t>
            </w:r>
          </w:p>
          <w:p w14:paraId="5B183136" w14:textId="6D195287" w:rsidR="00203408" w:rsidRPr="00E97ED1" w:rsidRDefault="00203408" w:rsidP="00D70FDB">
            <w:pPr>
              <w:pStyle w:val="TableText"/>
              <w:numPr>
                <w:ilvl w:val="0"/>
                <w:numId w:val="34"/>
              </w:numPr>
              <w:rPr>
                <w:szCs w:val="24"/>
              </w:rPr>
            </w:pPr>
            <w:r w:rsidRPr="00E97ED1">
              <w:rPr>
                <w:szCs w:val="24"/>
              </w:rPr>
              <w:t>Professional Fees for Surgical and Medical</w:t>
            </w:r>
          </w:p>
          <w:p w14:paraId="0822C358" w14:textId="77777777" w:rsidR="00203408" w:rsidRDefault="00203408" w:rsidP="00D70FDB">
            <w:pPr>
              <w:pStyle w:val="TableText"/>
              <w:numPr>
                <w:ilvl w:val="0"/>
                <w:numId w:val="34"/>
              </w:numPr>
              <w:rPr>
                <w:szCs w:val="24"/>
              </w:rPr>
            </w:pPr>
            <w:r w:rsidRPr="00E97ED1">
              <w:rPr>
                <w:szCs w:val="24"/>
              </w:rPr>
              <w:t>Hospital Confinements including Intensive Care Unit</w:t>
            </w:r>
          </w:p>
          <w:p w14:paraId="5431C7D4" w14:textId="77777777" w:rsidR="00203408" w:rsidRDefault="00203408" w:rsidP="00D70FDB">
            <w:pPr>
              <w:pStyle w:val="TableText"/>
              <w:numPr>
                <w:ilvl w:val="0"/>
                <w:numId w:val="34"/>
              </w:numPr>
              <w:rPr>
                <w:szCs w:val="24"/>
              </w:rPr>
            </w:pPr>
            <w:r w:rsidRPr="00E97ED1">
              <w:rPr>
                <w:szCs w:val="24"/>
              </w:rPr>
              <w:t>Physician Office Services</w:t>
            </w:r>
          </w:p>
          <w:p w14:paraId="60037AA7" w14:textId="38ACB1E7" w:rsidR="00203408" w:rsidRPr="00E97ED1" w:rsidDel="003C3DFE" w:rsidRDefault="00203408" w:rsidP="00E97ED1">
            <w:pPr>
              <w:pStyle w:val="TableText"/>
              <w:ind w:left="360"/>
              <w:rPr>
                <w:szCs w:val="24"/>
              </w:rPr>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2E41C5BD" w14:textId="77777777" w:rsidR="00203408" w:rsidRPr="00716B74" w:rsidRDefault="00203408" w:rsidP="00203408">
            <w:pPr>
              <w:pStyle w:val="TableText"/>
              <w:rPr>
                <w:szCs w:val="24"/>
              </w:rPr>
            </w:pPr>
            <w:r w:rsidRPr="00716B74">
              <w:rPr>
                <w:szCs w:val="24"/>
              </w:rPr>
              <w:t>Coverage includes only Authorized oral surgical services limited to the reduction or manipulation of fractures of facial bones; excision of lesions of the</w:t>
            </w:r>
          </w:p>
          <w:p w14:paraId="2C4BA872" w14:textId="77777777" w:rsidR="00203408" w:rsidRPr="00716B74" w:rsidRDefault="00203408" w:rsidP="00203408">
            <w:pPr>
              <w:pStyle w:val="TableText"/>
              <w:rPr>
                <w:szCs w:val="24"/>
              </w:rPr>
            </w:pPr>
            <w:r w:rsidRPr="00716B74">
              <w:rPr>
                <w:szCs w:val="24"/>
              </w:rPr>
              <w:t>mandible, mouth, lip, or tongue; incision of accessory sinuses, mouth, salivary glands, or ducts; reconstruction or repair of the mouth or lip necessary</w:t>
            </w:r>
          </w:p>
          <w:p w14:paraId="6D89ED83" w14:textId="77777777" w:rsidR="00203408" w:rsidRPr="00716B74" w:rsidRDefault="00203408" w:rsidP="00203408">
            <w:pPr>
              <w:pStyle w:val="TableText"/>
              <w:rPr>
                <w:szCs w:val="24"/>
              </w:rPr>
            </w:pPr>
            <w:r w:rsidRPr="00716B74">
              <w:rPr>
                <w:szCs w:val="24"/>
              </w:rPr>
              <w:t>to correct anatomical functional impairment caused by congenital defect.</w:t>
            </w:r>
          </w:p>
          <w:p w14:paraId="5F699B19" w14:textId="77777777" w:rsidR="00203408" w:rsidRPr="00716B74" w:rsidRDefault="00203408" w:rsidP="00203408">
            <w:pPr>
              <w:pStyle w:val="TableText"/>
              <w:rPr>
                <w:szCs w:val="24"/>
              </w:rPr>
            </w:pPr>
          </w:p>
          <w:p w14:paraId="716FE61F" w14:textId="77777777" w:rsidR="00203408" w:rsidRPr="00716B74" w:rsidRDefault="00203408" w:rsidP="00203408">
            <w:pPr>
              <w:pStyle w:val="TableText"/>
              <w:rPr>
                <w:szCs w:val="24"/>
              </w:rPr>
            </w:pPr>
            <w:r w:rsidRPr="00716B74">
              <w:rPr>
                <w:szCs w:val="24"/>
              </w:rPr>
              <w:t>In addition, services are Covered for the removal of tumors and cysts of the jaws, lips, cheeks, tongue, roof and floor of the mouth, and removal of</w:t>
            </w:r>
          </w:p>
          <w:p w14:paraId="6CDC1D82" w14:textId="77777777" w:rsidR="00203408" w:rsidRPr="00716B74" w:rsidRDefault="00203408" w:rsidP="00203408">
            <w:pPr>
              <w:pStyle w:val="TableText"/>
              <w:rPr>
                <w:szCs w:val="24"/>
              </w:rPr>
            </w:pPr>
            <w:r w:rsidRPr="00716B74">
              <w:rPr>
                <w:szCs w:val="24"/>
              </w:rPr>
              <w:t>bony growths of the jaw, soft and hard palate.</w:t>
            </w:r>
          </w:p>
          <w:p w14:paraId="5364F3F2" w14:textId="77777777" w:rsidR="00203408" w:rsidRDefault="00203408" w:rsidP="00203408">
            <w:pPr>
              <w:pStyle w:val="TableText"/>
              <w:rPr>
                <w:szCs w:val="24"/>
              </w:rPr>
            </w:pPr>
            <w:r w:rsidRPr="00716B74">
              <w:rPr>
                <w:szCs w:val="24"/>
              </w:rPr>
              <w:t>Coverage is provided for diseases of the mouth, unless the condition is due to dental disease or of dental origin.</w:t>
            </w:r>
          </w:p>
          <w:p w14:paraId="62EF5E28" w14:textId="77777777" w:rsidR="00203408" w:rsidRPr="00716B74" w:rsidRDefault="00203408" w:rsidP="00203408">
            <w:pPr>
              <w:pStyle w:val="TableText"/>
              <w:rPr>
                <w:szCs w:val="24"/>
              </w:rPr>
            </w:pPr>
          </w:p>
          <w:p w14:paraId="13FC1D2B" w14:textId="77777777" w:rsidR="00203408" w:rsidRPr="00716B74" w:rsidRDefault="00203408" w:rsidP="00203408">
            <w:pPr>
              <w:pStyle w:val="TableText"/>
              <w:rPr>
                <w:szCs w:val="24"/>
              </w:rPr>
            </w:pPr>
            <w:r w:rsidRPr="00716B74">
              <w:rPr>
                <w:szCs w:val="24"/>
              </w:rPr>
              <w:t>Benefits are paid the same as:</w:t>
            </w:r>
          </w:p>
          <w:p w14:paraId="49F7BF08" w14:textId="77777777" w:rsidR="00203408" w:rsidRPr="00716B74" w:rsidRDefault="00203408" w:rsidP="00D70FDB">
            <w:pPr>
              <w:pStyle w:val="TableText"/>
              <w:numPr>
                <w:ilvl w:val="0"/>
                <w:numId w:val="34"/>
              </w:numPr>
              <w:rPr>
                <w:szCs w:val="24"/>
              </w:rPr>
            </w:pPr>
            <w:r w:rsidRPr="00716B74">
              <w:rPr>
                <w:szCs w:val="24"/>
              </w:rPr>
              <w:t>Surgery Outpatient Facility</w:t>
            </w:r>
          </w:p>
          <w:p w14:paraId="40686987" w14:textId="77777777" w:rsidR="00203408" w:rsidRPr="00716B74" w:rsidRDefault="00203408" w:rsidP="00D70FDB">
            <w:pPr>
              <w:pStyle w:val="TableText"/>
              <w:numPr>
                <w:ilvl w:val="0"/>
                <w:numId w:val="34"/>
              </w:numPr>
              <w:rPr>
                <w:szCs w:val="24"/>
              </w:rPr>
            </w:pPr>
            <w:r w:rsidRPr="00716B74">
              <w:rPr>
                <w:szCs w:val="24"/>
              </w:rPr>
              <w:t>Professional Fees for Surgical and Medical</w:t>
            </w:r>
          </w:p>
          <w:p w14:paraId="6BC5FE3D" w14:textId="77777777" w:rsidR="00203408" w:rsidRDefault="00203408" w:rsidP="00D70FDB">
            <w:pPr>
              <w:pStyle w:val="TableText"/>
              <w:numPr>
                <w:ilvl w:val="0"/>
                <w:numId w:val="34"/>
              </w:numPr>
              <w:rPr>
                <w:szCs w:val="24"/>
              </w:rPr>
            </w:pPr>
            <w:r w:rsidRPr="00716B74">
              <w:rPr>
                <w:szCs w:val="24"/>
              </w:rPr>
              <w:t>Hospital Confinements including Intensive Care Unit</w:t>
            </w:r>
          </w:p>
          <w:p w14:paraId="037EDCC1" w14:textId="77777777" w:rsidR="00203408" w:rsidRDefault="00203408" w:rsidP="00D70FDB">
            <w:pPr>
              <w:pStyle w:val="TableText"/>
              <w:numPr>
                <w:ilvl w:val="0"/>
                <w:numId w:val="34"/>
              </w:numPr>
              <w:rPr>
                <w:szCs w:val="24"/>
              </w:rPr>
            </w:pPr>
            <w:r w:rsidRPr="00203408">
              <w:rPr>
                <w:szCs w:val="24"/>
              </w:rPr>
              <w:t>Physician Office Services</w:t>
            </w:r>
          </w:p>
          <w:p w14:paraId="34E77B55" w14:textId="77777777" w:rsidR="00203408" w:rsidRDefault="00203408">
            <w:pPr>
              <w:pStyle w:val="TableText"/>
              <w:rPr>
                <w:szCs w:val="24"/>
              </w:rPr>
            </w:pPr>
          </w:p>
          <w:p w14:paraId="2F732D98" w14:textId="77777777" w:rsidR="00203408" w:rsidRDefault="00203408">
            <w:pPr>
              <w:pStyle w:val="TableText"/>
              <w:rPr>
                <w:szCs w:val="24"/>
              </w:rPr>
            </w:pPr>
          </w:p>
          <w:p w14:paraId="2B44BC8D" w14:textId="77777777" w:rsidR="00203408" w:rsidRPr="00725AF5" w:rsidRDefault="00203408" w:rsidP="00203408">
            <w:pPr>
              <w:numPr>
                <w:ilvl w:val="12"/>
                <w:numId w:val="0"/>
              </w:numPr>
              <w:rPr>
                <w:color w:val="000000"/>
                <w:sz w:val="24"/>
              </w:rPr>
            </w:pPr>
            <w:r w:rsidRPr="00725AF5">
              <w:rPr>
                <w:b/>
                <w:sz w:val="24"/>
              </w:rPr>
              <w:t>Prior Authorization</w:t>
            </w:r>
            <w:r w:rsidRPr="00725AF5">
              <w:rPr>
                <w:b/>
                <w:color w:val="000000"/>
                <w:sz w:val="24"/>
              </w:rPr>
              <w:t xml:space="preserve"> Required</w:t>
            </w:r>
          </w:p>
          <w:p w14:paraId="07022918" w14:textId="4505C8B2" w:rsidR="00203408" w:rsidRDefault="00203408" w:rsidP="00203408">
            <w:pPr>
              <w:numPr>
                <w:ilvl w:val="12"/>
                <w:numId w:val="0"/>
              </w:numPr>
              <w:rPr>
                <w:color w:val="000000"/>
                <w:sz w:val="24"/>
              </w:rPr>
            </w:pPr>
            <w:r w:rsidRPr="00203408">
              <w:rPr>
                <w:color w:val="000000"/>
                <w:sz w:val="24"/>
              </w:rPr>
              <w:t>Prior Authorization is required for:</w:t>
            </w:r>
            <w:r w:rsidRPr="00725AF5">
              <w:rPr>
                <w:color w:val="000000"/>
                <w:sz w:val="24"/>
              </w:rPr>
              <w:t xml:space="preserve"> </w:t>
            </w:r>
          </w:p>
          <w:p w14:paraId="09F1278A" w14:textId="2D5ABE0D" w:rsidR="00203408" w:rsidRDefault="00203408" w:rsidP="00D70FDB">
            <w:pPr>
              <w:pStyle w:val="ListParagraph"/>
              <w:numPr>
                <w:ilvl w:val="0"/>
                <w:numId w:val="35"/>
              </w:numPr>
              <w:rPr>
                <w:color w:val="000000"/>
                <w:sz w:val="24"/>
              </w:rPr>
            </w:pPr>
            <w:r w:rsidRPr="00780720">
              <w:rPr>
                <w:rFonts w:ascii="Times New Roman" w:hAnsi="Times New Roman" w:cs="Times New Roman"/>
                <w:color w:val="000000"/>
                <w:sz w:val="24"/>
              </w:rPr>
              <w:t>Surgery Outpatient Facility</w:t>
            </w:r>
          </w:p>
          <w:p w14:paraId="52D9DE94" w14:textId="0B3CA96A" w:rsidR="00203408" w:rsidRPr="00E97ED1" w:rsidRDefault="00203408" w:rsidP="00D70FDB">
            <w:pPr>
              <w:pStyle w:val="ListParagraph"/>
              <w:numPr>
                <w:ilvl w:val="0"/>
                <w:numId w:val="35"/>
              </w:numPr>
              <w:rPr>
                <w:color w:val="000000"/>
                <w:sz w:val="24"/>
              </w:rPr>
            </w:pPr>
            <w:r>
              <w:rPr>
                <w:rFonts w:ascii="Times New Roman" w:hAnsi="Times New Roman" w:cs="Times New Roman"/>
                <w:color w:val="000000"/>
                <w:sz w:val="24"/>
              </w:rPr>
              <w:t>Hospital Confinements including Intensive Care Unit</w:t>
            </w:r>
          </w:p>
          <w:p w14:paraId="0BFFB42D" w14:textId="06A766BE" w:rsidR="00203408" w:rsidRPr="00725AF5" w:rsidRDefault="00203408" w:rsidP="00203408">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70A8DF28" w14:textId="77777777" w:rsidR="00203408" w:rsidRDefault="00203408">
            <w:pPr>
              <w:pStyle w:val="TableText"/>
              <w:rPr>
                <w:szCs w:val="24"/>
              </w:rPr>
            </w:pPr>
          </w:p>
          <w:p w14:paraId="1985F18D" w14:textId="77777777" w:rsidR="00203408" w:rsidRDefault="00203408">
            <w:pPr>
              <w:pStyle w:val="TableText"/>
              <w:rPr>
                <w:szCs w:val="24"/>
              </w:rPr>
            </w:pPr>
          </w:p>
          <w:p w14:paraId="429076FA" w14:textId="77777777" w:rsidR="00203408" w:rsidRDefault="00203408">
            <w:pPr>
              <w:pStyle w:val="TableText"/>
              <w:rPr>
                <w:szCs w:val="24"/>
              </w:rPr>
            </w:pPr>
          </w:p>
          <w:p w14:paraId="00853D73" w14:textId="25B7492C" w:rsidR="00203408" w:rsidRPr="00E97ED1" w:rsidDel="009D6420" w:rsidRDefault="00203408">
            <w:pPr>
              <w:pStyle w:val="TableText"/>
              <w:rPr>
                <w:szCs w:val="24"/>
              </w:rPr>
            </w:pPr>
          </w:p>
        </w:tc>
      </w:tr>
      <w:tr w:rsidR="00CE761E" w:rsidRPr="00725AF5" w14:paraId="570D880E"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65716174" w14:textId="77777777" w:rsidR="00CE761E" w:rsidRDefault="00CE761E" w:rsidP="0095064D">
            <w:pPr>
              <w:pStyle w:val="TableText"/>
              <w:numPr>
                <w:ilvl w:val="12"/>
                <w:numId w:val="0"/>
              </w:numPr>
              <w:rPr>
                <w:b/>
                <w:bCs/>
              </w:rPr>
            </w:pPr>
            <w:r w:rsidRPr="00CE761E">
              <w:rPr>
                <w:b/>
                <w:bCs/>
              </w:rPr>
              <w:t>Orthotic App</w:t>
            </w:r>
            <w:bookmarkStart w:id="149" w:name="Orthotic_Appliances"/>
            <w:bookmarkEnd w:id="149"/>
            <w:r w:rsidRPr="00CE761E">
              <w:rPr>
                <w:b/>
                <w:bCs/>
              </w:rPr>
              <w:t>liances</w:t>
            </w:r>
          </w:p>
          <w:p w14:paraId="49B4996C" w14:textId="77777777" w:rsidR="00CE761E" w:rsidRDefault="00CE761E" w:rsidP="0095064D">
            <w:pPr>
              <w:pStyle w:val="TableText"/>
              <w:numPr>
                <w:ilvl w:val="12"/>
                <w:numId w:val="0"/>
              </w:numPr>
              <w:rPr>
                <w:b/>
                <w:bCs/>
              </w:rPr>
            </w:pPr>
          </w:p>
          <w:p w14:paraId="7B52F5EC" w14:textId="77777777" w:rsidR="00905236" w:rsidRPr="00E97ED1" w:rsidRDefault="00905236" w:rsidP="00905236">
            <w:pPr>
              <w:pStyle w:val="TableText"/>
              <w:numPr>
                <w:ilvl w:val="12"/>
                <w:numId w:val="0"/>
              </w:numPr>
            </w:pPr>
            <w:r w:rsidRPr="00E97ED1">
              <w:t>The following orthotic appliances are covered when prescribed by a physician:</w:t>
            </w:r>
          </w:p>
          <w:p w14:paraId="38B156FF" w14:textId="0B02283E" w:rsidR="00905236" w:rsidRPr="00E97ED1" w:rsidRDefault="00905236" w:rsidP="00D70FDB">
            <w:pPr>
              <w:pStyle w:val="TableText"/>
              <w:numPr>
                <w:ilvl w:val="0"/>
                <w:numId w:val="36"/>
              </w:numPr>
            </w:pPr>
            <w:r w:rsidRPr="00E97ED1">
              <w:t>cranial helmets</w:t>
            </w:r>
          </w:p>
          <w:p w14:paraId="06633CA6" w14:textId="6769849B" w:rsidR="00905236" w:rsidRPr="00E97ED1" w:rsidRDefault="00905236" w:rsidP="00D70FDB">
            <w:pPr>
              <w:pStyle w:val="TableText"/>
              <w:numPr>
                <w:ilvl w:val="0"/>
                <w:numId w:val="36"/>
              </w:numPr>
            </w:pPr>
            <w:r w:rsidRPr="00E97ED1">
              <w:rPr>
                <w:b/>
                <w:color w:val="0000FF"/>
              </w:rPr>
              <w:t>1</w:t>
            </w:r>
            <w:r w:rsidRPr="00E97ED1">
              <w:t xml:space="preserve"> pair of foot orthotics per calendar year</w:t>
            </w:r>
          </w:p>
          <w:p w14:paraId="281A4EC6" w14:textId="0F5AAE25" w:rsidR="00905236" w:rsidRPr="00E97ED1" w:rsidRDefault="00905236" w:rsidP="00D70FDB">
            <w:pPr>
              <w:pStyle w:val="TableText"/>
              <w:numPr>
                <w:ilvl w:val="0"/>
                <w:numId w:val="36"/>
              </w:numPr>
            </w:pPr>
            <w:r w:rsidRPr="00E97ED1">
              <w:rPr>
                <w:b/>
                <w:color w:val="0000FF"/>
              </w:rPr>
              <w:t>1</w:t>
            </w:r>
            <w:r w:rsidRPr="00E97ED1">
              <w:t xml:space="preserve"> pair of therapeutic shoes per calendar year for diabetic foot disease or peripheral neuropathy</w:t>
            </w:r>
          </w:p>
          <w:p w14:paraId="24C26B45" w14:textId="77777777" w:rsidR="00905236" w:rsidRPr="00E97ED1" w:rsidRDefault="00905236" w:rsidP="00905236">
            <w:pPr>
              <w:pStyle w:val="TableText"/>
              <w:numPr>
                <w:ilvl w:val="12"/>
                <w:numId w:val="0"/>
              </w:numPr>
            </w:pPr>
          </w:p>
          <w:p w14:paraId="5199FD19" w14:textId="77777777" w:rsidR="00CE761E" w:rsidRDefault="00905236" w:rsidP="00905236">
            <w:pPr>
              <w:pStyle w:val="TableText"/>
              <w:numPr>
                <w:ilvl w:val="12"/>
                <w:numId w:val="0"/>
              </w:numPr>
            </w:pPr>
            <w:r w:rsidRPr="00E97ED1">
              <w:t>Coverage includes orthotics that are prescribed for the diagnosis of a congenital anomaly including Down Syndrome</w:t>
            </w:r>
          </w:p>
          <w:p w14:paraId="4F7D1FB4" w14:textId="144CCAB0" w:rsidR="00905236" w:rsidRPr="00725AF5" w:rsidRDefault="00905236" w:rsidP="00905236">
            <w:pPr>
              <w:pStyle w:val="TableText"/>
              <w:numPr>
                <w:ilvl w:val="12"/>
                <w:numId w:val="0"/>
              </w:numPr>
              <w:rPr>
                <w:b/>
              </w:rP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0E3614F6" w14:textId="2099E108" w:rsidR="00666A82" w:rsidRDefault="00905236" w:rsidP="00DD6826">
            <w:pPr>
              <w:pStyle w:val="TableText"/>
              <w:rPr>
                <w:b/>
                <w:color w:val="0000FF"/>
                <w:szCs w:val="24"/>
              </w:rPr>
            </w:pPr>
            <w:r>
              <w:rPr>
                <w:b/>
                <w:color w:val="0000FF"/>
                <w:szCs w:val="24"/>
              </w:rPr>
              <w:t>100%</w:t>
            </w:r>
            <w:r w:rsidRPr="00725AF5">
              <w:rPr>
                <w:b/>
                <w:color w:val="0000FF"/>
                <w:szCs w:val="24"/>
              </w:rPr>
              <w:t xml:space="preserve"> </w:t>
            </w:r>
            <w:r w:rsidRPr="00725AF5">
              <w:rPr>
                <w:bCs/>
                <w:szCs w:val="24"/>
              </w:rPr>
              <w:t>of eligible expenses</w:t>
            </w:r>
          </w:p>
          <w:p w14:paraId="07246FF4" w14:textId="77777777" w:rsidR="00666A82" w:rsidRPr="00666A82" w:rsidRDefault="00666A82" w:rsidP="00666A82"/>
          <w:p w14:paraId="4A5AAD92" w14:textId="1BE79818" w:rsidR="00666A82" w:rsidRDefault="00666A82" w:rsidP="00666A82"/>
          <w:p w14:paraId="1EC289E4" w14:textId="2830BA02" w:rsidR="00666A82" w:rsidRPr="00666A82" w:rsidRDefault="00666A82" w:rsidP="00666A82">
            <w:pPr>
              <w:rPr>
                <w:b/>
                <w:sz w:val="24"/>
              </w:rPr>
            </w:pPr>
          </w:p>
          <w:p w14:paraId="705CB1D2" w14:textId="68A6A402" w:rsidR="00CE761E" w:rsidRPr="00666A82" w:rsidDel="003C3DFE" w:rsidRDefault="00666A82" w:rsidP="00666A82">
            <w:r w:rsidRPr="00666A82">
              <w:rPr>
                <w:b/>
                <w:sz w:val="24"/>
              </w:rPr>
              <w:t>Prior Authorization is required</w:t>
            </w: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605E9EC2" w14:textId="77777777" w:rsidR="00905236" w:rsidRPr="00725AF5" w:rsidRDefault="00905236" w:rsidP="00905236">
            <w:pPr>
              <w:pStyle w:val="TableText"/>
              <w:rPr>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0DC0F775" w14:textId="77777777" w:rsidR="00CE761E" w:rsidRDefault="00CE761E" w:rsidP="00DD6826">
            <w:pPr>
              <w:pStyle w:val="TableText"/>
              <w:rPr>
                <w:b/>
                <w:color w:val="0000FF"/>
                <w:szCs w:val="24"/>
              </w:rPr>
            </w:pPr>
          </w:p>
          <w:p w14:paraId="3EE1F7CE" w14:textId="77777777" w:rsidR="00873133" w:rsidRDefault="00873133" w:rsidP="00DD6826">
            <w:pPr>
              <w:pStyle w:val="TableText"/>
              <w:rPr>
                <w:b/>
                <w:color w:val="0000FF"/>
                <w:szCs w:val="24"/>
              </w:rPr>
            </w:pPr>
          </w:p>
          <w:p w14:paraId="12B398BC" w14:textId="77777777" w:rsidR="00873133" w:rsidRPr="00725AF5" w:rsidRDefault="00873133" w:rsidP="00873133">
            <w:pPr>
              <w:numPr>
                <w:ilvl w:val="12"/>
                <w:numId w:val="0"/>
              </w:numPr>
              <w:rPr>
                <w:color w:val="000000"/>
                <w:sz w:val="24"/>
              </w:rPr>
            </w:pPr>
            <w:r w:rsidRPr="00725AF5">
              <w:rPr>
                <w:b/>
                <w:sz w:val="24"/>
              </w:rPr>
              <w:t>Prior Authorization</w:t>
            </w:r>
            <w:r w:rsidRPr="00725AF5">
              <w:rPr>
                <w:b/>
                <w:color w:val="000000"/>
                <w:sz w:val="24"/>
              </w:rPr>
              <w:t xml:space="preserve"> Required</w:t>
            </w:r>
          </w:p>
          <w:p w14:paraId="0EF72FC1" w14:textId="412921C8" w:rsidR="00873133" w:rsidRPr="00725AF5" w:rsidRDefault="00873133" w:rsidP="00873133">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color w:val="000000"/>
                <w:sz w:val="24"/>
              </w:rPr>
              <w:t xml:space="preserve">. </w:t>
            </w:r>
          </w:p>
          <w:p w14:paraId="3BEFAF38" w14:textId="77777777" w:rsidR="00873133" w:rsidRPr="00725AF5" w:rsidRDefault="00873133" w:rsidP="00873133">
            <w:pPr>
              <w:pStyle w:val="TableTextCharChar"/>
              <w:numPr>
                <w:ilvl w:val="12"/>
                <w:numId w:val="0"/>
              </w:numPr>
              <w:rPr>
                <w:color w:val="000000"/>
              </w:rPr>
            </w:pPr>
          </w:p>
          <w:p w14:paraId="7521C258" w14:textId="7AF754F4" w:rsidR="00873133" w:rsidRPr="00725AF5" w:rsidRDefault="00873133" w:rsidP="00873133">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BCEC94E" w14:textId="77777777" w:rsidR="00873133" w:rsidRPr="00725AF5" w:rsidDel="009D6420" w:rsidRDefault="00873133" w:rsidP="00DD6826">
            <w:pPr>
              <w:pStyle w:val="TableText"/>
              <w:rPr>
                <w:b/>
                <w:color w:val="0000FF"/>
                <w:szCs w:val="24"/>
              </w:rPr>
            </w:pPr>
          </w:p>
        </w:tc>
      </w:tr>
      <w:tr w:rsidR="00A719B8" w:rsidRPr="00725AF5" w14:paraId="427F043C"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725AF5" w:rsidRDefault="00A719B8" w:rsidP="0095064D">
            <w:pPr>
              <w:pStyle w:val="TableText"/>
              <w:numPr>
                <w:ilvl w:val="12"/>
                <w:numId w:val="0"/>
              </w:numPr>
              <w:rPr>
                <w:b/>
              </w:rPr>
            </w:pPr>
            <w:bookmarkStart w:id="150" w:name="Ostomy_Supplies"/>
            <w:r w:rsidRPr="00725AF5">
              <w:rPr>
                <w:b/>
              </w:rPr>
              <w:t>Ostomy Supplies</w:t>
            </w:r>
            <w:bookmarkEnd w:id="150"/>
          </w:p>
          <w:p w14:paraId="427F0417" w14:textId="77777777" w:rsidR="00A719B8" w:rsidRPr="00725AF5" w:rsidRDefault="00A719B8" w:rsidP="0095064D">
            <w:pPr>
              <w:pStyle w:val="TableText"/>
              <w:numPr>
                <w:ilvl w:val="12"/>
                <w:numId w:val="0"/>
              </w:numPr>
              <w:rPr>
                <w:b/>
              </w:rPr>
            </w:pPr>
          </w:p>
          <w:p w14:paraId="427F0419" w14:textId="77777777" w:rsidR="00A719B8" w:rsidRPr="00725AF5" w:rsidRDefault="00A719B8" w:rsidP="0095064D">
            <w:pPr>
              <w:pStyle w:val="TableText"/>
              <w:numPr>
                <w:ilvl w:val="12"/>
                <w:numId w:val="0"/>
              </w:numPr>
            </w:pPr>
            <w:r w:rsidRPr="00725AF5">
              <w:t>Benefits for ostomy supplies are limited to:</w:t>
            </w:r>
          </w:p>
          <w:p w14:paraId="427F041A" w14:textId="77777777" w:rsidR="00A719B8" w:rsidRPr="00725AF5" w:rsidRDefault="00A719B8" w:rsidP="0095064D">
            <w:pPr>
              <w:pStyle w:val="TableText"/>
              <w:ind w:left="288" w:hanging="288"/>
            </w:pPr>
            <w:r w:rsidRPr="00725AF5">
              <w:t>●   Pouches, face plates and belts.</w:t>
            </w:r>
          </w:p>
          <w:p w14:paraId="427F041B" w14:textId="77777777" w:rsidR="00A719B8" w:rsidRPr="00725AF5" w:rsidRDefault="00A719B8" w:rsidP="0095064D">
            <w:pPr>
              <w:pStyle w:val="TableText"/>
              <w:ind w:left="288" w:hanging="288"/>
            </w:pPr>
            <w:r w:rsidRPr="00725AF5">
              <w:t>●   Irrigation sleeves, bags and ostomy irrigation catheters.</w:t>
            </w:r>
          </w:p>
          <w:p w14:paraId="427F041C" w14:textId="77777777" w:rsidR="00A719B8" w:rsidRPr="00725AF5" w:rsidRDefault="00A719B8" w:rsidP="0095064D">
            <w:pPr>
              <w:pStyle w:val="TableText"/>
              <w:ind w:left="288" w:hanging="288"/>
            </w:pPr>
            <w:r w:rsidRPr="00725AF5">
              <w:t>●   Skin barriers.</w:t>
            </w:r>
          </w:p>
          <w:p w14:paraId="427F041D" w14:textId="77777777" w:rsidR="00A719B8" w:rsidRPr="00725AF5" w:rsidRDefault="00A719B8" w:rsidP="0095064D">
            <w:pPr>
              <w:pStyle w:val="TableText"/>
              <w:numPr>
                <w:ilvl w:val="12"/>
                <w:numId w:val="0"/>
              </w:numPr>
              <w:rPr>
                <w:b/>
              </w:rPr>
            </w:pPr>
          </w:p>
          <w:p w14:paraId="427F041E" w14:textId="36D0E5AF" w:rsidR="00A719B8" w:rsidRPr="00725AF5" w:rsidRDefault="00A719B8" w:rsidP="0095064D">
            <w:pPr>
              <w:pStyle w:val="TableText"/>
            </w:pPr>
            <w:r w:rsidRPr="00725AF5">
              <w:t xml:space="preserve">Benefits are </w:t>
            </w:r>
            <w:r w:rsidR="007A5E3B">
              <w:t>ALSO</w:t>
            </w:r>
            <w:r w:rsidR="007A5E3B" w:rsidRPr="00725AF5">
              <w:t xml:space="preserve"> </w:t>
            </w:r>
            <w:r w:rsidRPr="00725AF5">
              <w:t>available for deodorants, filters, lubricants, tape, appliance cleaners, adhesive, adhesive remover.</w:t>
            </w:r>
          </w:p>
          <w:p w14:paraId="427F041F" w14:textId="77777777" w:rsidR="00A719B8" w:rsidRPr="00725AF5" w:rsidRDefault="00A719B8" w:rsidP="00564A49"/>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427F0424" w14:textId="519781B7" w:rsidR="00A719B8" w:rsidRPr="00725AF5" w:rsidRDefault="003C3DFE" w:rsidP="00DD6826">
            <w:pPr>
              <w:pStyle w:val="TableText"/>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p>
          <w:p w14:paraId="427F0425" w14:textId="77777777" w:rsidR="00A719B8" w:rsidRPr="00725AF5" w:rsidRDefault="00A719B8" w:rsidP="00716AF1">
            <w:pPr>
              <w:pStyle w:val="TableText"/>
            </w:pPr>
          </w:p>
          <w:p w14:paraId="427F042D" w14:textId="295E41A8" w:rsidR="00A719B8" w:rsidRPr="00725AF5" w:rsidRDefault="00A719B8" w:rsidP="00716AF1">
            <w:pPr>
              <w:pStyle w:val="TableText"/>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27F0432" w14:textId="20098E25" w:rsidR="00A719B8" w:rsidRPr="00725AF5" w:rsidRDefault="009D6420" w:rsidP="00DD6826">
            <w:pPr>
              <w:pStyle w:val="TableText"/>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433" w14:textId="77777777" w:rsidR="00A719B8" w:rsidRPr="00725AF5" w:rsidRDefault="00A719B8" w:rsidP="00716AF1">
            <w:pPr>
              <w:pStyle w:val="TableText"/>
            </w:pPr>
          </w:p>
          <w:p w14:paraId="6901CF56" w14:textId="77777777" w:rsidR="007A5E3B" w:rsidRDefault="007A5E3B" w:rsidP="00716AF1">
            <w:pPr>
              <w:pStyle w:val="TableText"/>
              <w:rPr>
                <w:b/>
                <w:color w:val="FF00FF"/>
              </w:rPr>
            </w:pPr>
          </w:p>
          <w:p w14:paraId="057BFBB3" w14:textId="77777777" w:rsidR="007A5E3B" w:rsidRPr="00725AF5" w:rsidRDefault="007A5E3B" w:rsidP="007A5E3B">
            <w:pPr>
              <w:numPr>
                <w:ilvl w:val="12"/>
                <w:numId w:val="0"/>
              </w:numPr>
              <w:rPr>
                <w:color w:val="000000"/>
                <w:sz w:val="24"/>
              </w:rPr>
            </w:pPr>
            <w:r w:rsidRPr="00725AF5">
              <w:rPr>
                <w:b/>
                <w:sz w:val="24"/>
              </w:rPr>
              <w:t>Prior Authorization</w:t>
            </w:r>
            <w:r w:rsidRPr="00725AF5">
              <w:rPr>
                <w:b/>
                <w:color w:val="000000"/>
                <w:sz w:val="24"/>
              </w:rPr>
              <w:t xml:space="preserve"> Required</w:t>
            </w:r>
          </w:p>
          <w:p w14:paraId="009E3481" w14:textId="3AA9B58D" w:rsidR="007A5E3B" w:rsidRDefault="007A5E3B">
            <w:pPr>
              <w:pStyle w:val="TableText"/>
              <w:rPr>
                <w:b/>
                <w:color w:val="0000FF"/>
              </w:rPr>
            </w:pPr>
            <w:r w:rsidRPr="007A5E3B">
              <w:t xml:space="preserve">Prior Authorization is only required for any Out of Network purchases over </w:t>
            </w:r>
            <w:r w:rsidRPr="00E97ED1">
              <w:rPr>
                <w:b/>
                <w:color w:val="0000FF"/>
              </w:rPr>
              <w:t>$1,000</w:t>
            </w:r>
          </w:p>
          <w:p w14:paraId="5050F328" w14:textId="77777777" w:rsidR="007A5E3B" w:rsidRDefault="007A5E3B">
            <w:pPr>
              <w:pStyle w:val="TableText"/>
              <w:rPr>
                <w:b/>
                <w:color w:val="0000FF"/>
              </w:rPr>
            </w:pPr>
          </w:p>
          <w:p w14:paraId="4C8D2B82" w14:textId="219BAA05" w:rsidR="007A5E3B" w:rsidRPr="00725AF5" w:rsidRDefault="007A5E3B" w:rsidP="007A5E3B">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27F043B" w14:textId="0073B342" w:rsidR="007A5E3B" w:rsidRPr="00725AF5" w:rsidRDefault="007A5E3B" w:rsidP="00417561">
            <w:pPr>
              <w:pStyle w:val="TableText"/>
            </w:pPr>
          </w:p>
        </w:tc>
      </w:tr>
      <w:tr w:rsidR="00A719B8" w:rsidRPr="00725AF5" w14:paraId="427F0454"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725AF5" w:rsidRDefault="00A719B8" w:rsidP="00564A49">
            <w:pPr>
              <w:pStyle w:val="TableTextChar1CharChar"/>
              <w:rPr>
                <w:rStyle w:val="Style9"/>
              </w:rPr>
            </w:pPr>
            <w:bookmarkStart w:id="151" w:name="Pharmaceutical_Products_Outpatient"/>
            <w:r w:rsidRPr="00725AF5">
              <w:rPr>
                <w:rStyle w:val="Style9"/>
              </w:rPr>
              <w:t>Pharmaceutical Products – Outpatient</w:t>
            </w:r>
            <w:bookmarkEnd w:id="151"/>
          </w:p>
          <w:p w14:paraId="427F043E" w14:textId="77777777" w:rsidR="00A719B8" w:rsidRPr="00725AF5" w:rsidRDefault="00A719B8" w:rsidP="00564A49">
            <w:pPr>
              <w:pStyle w:val="TableTextChar1CharChar"/>
            </w:pPr>
          </w:p>
          <w:p w14:paraId="427F043F" w14:textId="77777777" w:rsidR="00A719B8" w:rsidRPr="00725AF5" w:rsidRDefault="00A719B8" w:rsidP="00734700">
            <w:pPr>
              <w:pStyle w:val="TableTextChar1CharChar"/>
            </w:pPr>
            <w:r w:rsidRPr="00725AF5">
              <w:t xml:space="preserve">The Plan pays for Pharmaceutical Products that are administered on an outpatient basis in a Hospital, Alternate Facility, Physician's office, or in a Covered Person's home. </w:t>
            </w:r>
          </w:p>
          <w:p w14:paraId="427F0440" w14:textId="77777777" w:rsidR="00A719B8" w:rsidRPr="00725AF5" w:rsidRDefault="00A719B8" w:rsidP="00734700">
            <w:pPr>
              <w:pStyle w:val="TableTextChar1CharChar"/>
            </w:pPr>
          </w:p>
          <w:p w14:paraId="427F0441" w14:textId="77777777" w:rsidR="00A719B8" w:rsidRPr="00725AF5" w:rsidRDefault="00A719B8" w:rsidP="00734700">
            <w:pPr>
              <w:pStyle w:val="TableTextChar1CharChar"/>
            </w:pPr>
            <w:r w:rsidRPr="00725AF5">
              <w:t>Examples of what would be included under this category include:</w:t>
            </w:r>
          </w:p>
          <w:p w14:paraId="427F0442" w14:textId="77777777" w:rsidR="00A719B8" w:rsidRPr="00725AF5" w:rsidRDefault="00A719B8"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A719B8" w:rsidRPr="00725AF5" w:rsidRDefault="00A719B8"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A719B8" w:rsidRDefault="00A719B8" w:rsidP="00734700">
            <w:pPr>
              <w:pStyle w:val="TableTextCharCharChar1"/>
              <w:numPr>
                <w:ilvl w:val="12"/>
                <w:numId w:val="0"/>
              </w:numPr>
              <w:rPr>
                <w:b/>
              </w:rPr>
            </w:pPr>
          </w:p>
          <w:p w14:paraId="64D78710" w14:textId="125C467C" w:rsidR="002E1A14" w:rsidRDefault="002E1A14" w:rsidP="00734700">
            <w:pPr>
              <w:pStyle w:val="TableTextCharCharChar1"/>
              <w:numPr>
                <w:ilvl w:val="12"/>
                <w:numId w:val="0"/>
              </w:numPr>
              <w:rPr>
                <w:b/>
              </w:rPr>
            </w:pPr>
            <w:r w:rsidRPr="008A5140">
              <w:t xml:space="preserve">Coverage includes Sublingual Allergy Drops (SLIT). </w:t>
            </w:r>
          </w:p>
          <w:p w14:paraId="6210F6B0" w14:textId="77777777" w:rsidR="00A14061" w:rsidRDefault="00A14061" w:rsidP="00734700">
            <w:pPr>
              <w:pStyle w:val="TableTextCharCharChar1"/>
              <w:numPr>
                <w:ilvl w:val="12"/>
                <w:numId w:val="0"/>
              </w:numPr>
              <w:rPr>
                <w:b/>
              </w:rPr>
            </w:pPr>
          </w:p>
          <w:p w14:paraId="5E4A76D4" w14:textId="77777777" w:rsidR="00A14061" w:rsidRPr="006902C3" w:rsidRDefault="00A14061" w:rsidP="00A14061">
            <w:pPr>
              <w:pStyle w:val="TableTextCharCharChar1"/>
              <w:numPr>
                <w:ilvl w:val="12"/>
                <w:numId w:val="0"/>
              </w:numPr>
              <w:rPr>
                <w:color w:val="000000"/>
                <w:szCs w:val="24"/>
              </w:rPr>
            </w:pPr>
            <w:r w:rsidRPr="006902C3">
              <w:rPr>
                <w:color w:val="000000"/>
                <w:szCs w:val="24"/>
              </w:rPr>
              <w:t>Sublingual Allergy Drops:</w:t>
            </w:r>
          </w:p>
          <w:p w14:paraId="69BD79B5" w14:textId="77777777" w:rsidR="00A14061" w:rsidRDefault="00A14061" w:rsidP="00A14061">
            <w:pPr>
              <w:pStyle w:val="TableTextChar1CharChar"/>
              <w:rPr>
                <w:color w:val="000000"/>
                <w:szCs w:val="24"/>
              </w:rPr>
            </w:pPr>
            <w:r w:rsidRPr="005422E7">
              <w:rPr>
                <w:color w:val="000000"/>
                <w:szCs w:val="24"/>
              </w:rPr>
              <w:t xml:space="preserve">Manual processing required </w:t>
            </w:r>
            <w:r w:rsidRPr="009D3842">
              <w:rPr>
                <w:color w:val="000000"/>
                <w:szCs w:val="24"/>
              </w:rPr>
              <w:t xml:space="preserve">(Specific processing instructions are included in SPI attachment </w:t>
            </w:r>
            <w:r w:rsidRPr="009D3842">
              <w:rPr>
                <w:b/>
                <w:color w:val="0000FF"/>
                <w:szCs w:val="24"/>
              </w:rPr>
              <w:t>04-31803</w:t>
            </w:r>
            <w:r w:rsidRPr="009D3842">
              <w:rPr>
                <w:color w:val="000000"/>
                <w:szCs w:val="24"/>
              </w:rPr>
              <w:t xml:space="preserve"> in IBAAG).</w:t>
            </w:r>
          </w:p>
          <w:p w14:paraId="2E53F14F" w14:textId="77777777" w:rsidR="000343A6" w:rsidRDefault="000343A6" w:rsidP="00734700">
            <w:pPr>
              <w:pStyle w:val="TableTextCharCharChar1"/>
              <w:numPr>
                <w:ilvl w:val="12"/>
                <w:numId w:val="0"/>
              </w:numPr>
            </w:pPr>
          </w:p>
          <w:p w14:paraId="427F0445" w14:textId="77777777" w:rsidR="00A719B8" w:rsidRPr="00725AF5" w:rsidRDefault="00A719B8" w:rsidP="00734700">
            <w:pPr>
              <w:pStyle w:val="TableTextCharCharChar1"/>
              <w:numPr>
                <w:ilvl w:val="12"/>
                <w:numId w:val="0"/>
              </w:numPr>
            </w:pPr>
            <w:r w:rsidRPr="00725AF5">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725AF5" w:rsidRDefault="00A719B8" w:rsidP="00734700">
            <w:pPr>
              <w:pStyle w:val="TableTextCharCharChar1"/>
              <w:numPr>
                <w:ilvl w:val="12"/>
                <w:numId w:val="0"/>
              </w:numPr>
            </w:pPr>
          </w:p>
          <w:p w14:paraId="427F0449" w14:textId="1F2FF04B" w:rsidR="000302A5" w:rsidRPr="00725AF5" w:rsidRDefault="000302A5" w:rsidP="000302A5">
            <w:pPr>
              <w:pStyle w:val="TableTextCharCharChar1"/>
              <w:numPr>
                <w:ilvl w:val="12"/>
                <w:numId w:val="0"/>
              </w:numPr>
              <w:rPr>
                <w:b/>
              </w:rPr>
            </w:pPr>
            <w:r w:rsidRPr="00725AF5">
              <w:t>If the service is provided in a doctor’s office, additional co-pays, deductible or co-insurance may apply.</w:t>
            </w: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32319992" w14:textId="01B749E0" w:rsidR="00A719B8" w:rsidRDefault="003C3DFE">
            <w:pPr>
              <w:pStyle w:val="TableTextChar1CharChar"/>
              <w:rPr>
                <w:bCs/>
                <w:color w:val="000000"/>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00"/>
                <w:szCs w:val="24"/>
              </w:rPr>
              <w:t>.</w:t>
            </w:r>
          </w:p>
          <w:p w14:paraId="05EDA56A" w14:textId="77777777" w:rsidR="00E239DF" w:rsidRDefault="00E239DF">
            <w:pPr>
              <w:pStyle w:val="TableTextChar1CharChar"/>
              <w:rPr>
                <w:bCs/>
                <w:color w:val="000000"/>
                <w:szCs w:val="24"/>
              </w:rPr>
            </w:pPr>
          </w:p>
          <w:p w14:paraId="08EF9440" w14:textId="77777777" w:rsidR="00E239DF" w:rsidRDefault="00E239DF">
            <w:pPr>
              <w:pStyle w:val="TableTextChar1CharChar"/>
              <w:rPr>
                <w:bCs/>
                <w:color w:val="000000"/>
                <w:szCs w:val="24"/>
              </w:rPr>
            </w:pPr>
          </w:p>
          <w:p w14:paraId="6A170C53" w14:textId="77777777" w:rsidR="00E239DF" w:rsidRDefault="00E239DF">
            <w:pPr>
              <w:pStyle w:val="TableTextChar1CharChar"/>
              <w:rPr>
                <w:bCs/>
                <w:color w:val="000000"/>
                <w:szCs w:val="24"/>
              </w:rPr>
            </w:pPr>
          </w:p>
          <w:p w14:paraId="1140CB62" w14:textId="77777777" w:rsidR="00E239DF" w:rsidRDefault="00E239DF">
            <w:pPr>
              <w:pStyle w:val="TableTextChar1CharChar"/>
              <w:rPr>
                <w:bCs/>
                <w:color w:val="000000"/>
                <w:szCs w:val="24"/>
              </w:rPr>
            </w:pPr>
          </w:p>
          <w:p w14:paraId="7DC73269" w14:textId="77777777" w:rsidR="00E239DF" w:rsidRDefault="00E239DF">
            <w:pPr>
              <w:pStyle w:val="TableTextChar1CharChar"/>
              <w:rPr>
                <w:bCs/>
                <w:color w:val="000000"/>
                <w:szCs w:val="24"/>
              </w:rPr>
            </w:pPr>
          </w:p>
          <w:p w14:paraId="5DE5CEBE" w14:textId="77777777" w:rsidR="00E239DF" w:rsidRDefault="00E239DF">
            <w:pPr>
              <w:pStyle w:val="TableTextChar1CharChar"/>
              <w:rPr>
                <w:bCs/>
                <w:color w:val="000000"/>
                <w:szCs w:val="24"/>
              </w:rPr>
            </w:pPr>
          </w:p>
          <w:p w14:paraId="54393EBE" w14:textId="77777777" w:rsidR="00E239DF" w:rsidRDefault="00E239DF">
            <w:pPr>
              <w:pStyle w:val="TableTextChar1CharChar"/>
              <w:rPr>
                <w:bCs/>
                <w:color w:val="000000"/>
                <w:szCs w:val="24"/>
              </w:rPr>
            </w:pPr>
          </w:p>
          <w:p w14:paraId="3328D232" w14:textId="77777777" w:rsidR="00E239DF" w:rsidRDefault="00E239DF">
            <w:pPr>
              <w:pStyle w:val="TableTextChar1CharChar"/>
              <w:rPr>
                <w:bCs/>
                <w:color w:val="000000"/>
                <w:szCs w:val="24"/>
              </w:rPr>
            </w:pPr>
          </w:p>
          <w:p w14:paraId="40149378" w14:textId="77777777" w:rsidR="00E239DF" w:rsidRDefault="00E239DF">
            <w:pPr>
              <w:pStyle w:val="TableTextChar1CharChar"/>
              <w:rPr>
                <w:bCs/>
                <w:color w:val="000000"/>
                <w:szCs w:val="24"/>
              </w:rPr>
            </w:pPr>
          </w:p>
          <w:p w14:paraId="706A2B1F" w14:textId="77777777" w:rsidR="00E239DF" w:rsidRDefault="00E239DF">
            <w:pPr>
              <w:pStyle w:val="TableTextChar1CharChar"/>
              <w:rPr>
                <w:bCs/>
                <w:color w:val="000000"/>
                <w:szCs w:val="24"/>
              </w:rPr>
            </w:pPr>
          </w:p>
          <w:p w14:paraId="34053DDF" w14:textId="77777777" w:rsidR="00E239DF" w:rsidRDefault="00E239DF">
            <w:pPr>
              <w:pStyle w:val="TableTextChar1CharChar"/>
              <w:rPr>
                <w:bCs/>
                <w:color w:val="000000"/>
                <w:szCs w:val="24"/>
              </w:rPr>
            </w:pPr>
          </w:p>
          <w:p w14:paraId="4823665C" w14:textId="77777777" w:rsidR="00E239DF" w:rsidRDefault="00E239DF">
            <w:pPr>
              <w:pStyle w:val="TableTextChar1CharChar"/>
              <w:rPr>
                <w:bCs/>
                <w:color w:val="000000"/>
                <w:szCs w:val="24"/>
              </w:rPr>
            </w:pPr>
          </w:p>
          <w:p w14:paraId="111AA2CE" w14:textId="77777777" w:rsidR="00E239DF" w:rsidRDefault="00E239DF">
            <w:pPr>
              <w:pStyle w:val="TableTextChar1CharChar"/>
              <w:rPr>
                <w:bCs/>
                <w:color w:val="000000"/>
                <w:szCs w:val="24"/>
              </w:rPr>
            </w:pPr>
          </w:p>
          <w:p w14:paraId="45E461F9" w14:textId="77777777" w:rsidR="00E239DF" w:rsidRDefault="00E239DF">
            <w:pPr>
              <w:pStyle w:val="TableTextChar1CharChar"/>
              <w:rPr>
                <w:bCs/>
                <w:color w:val="000000"/>
                <w:szCs w:val="24"/>
              </w:rPr>
            </w:pPr>
          </w:p>
          <w:p w14:paraId="658F5C94" w14:textId="77777777" w:rsidR="00E239DF" w:rsidRDefault="00E239DF">
            <w:pPr>
              <w:pStyle w:val="TableTextChar1CharChar"/>
              <w:rPr>
                <w:bCs/>
                <w:color w:val="000000"/>
                <w:szCs w:val="24"/>
              </w:rPr>
            </w:pPr>
          </w:p>
          <w:p w14:paraId="47DF92C6" w14:textId="77777777" w:rsidR="00E239DF" w:rsidRDefault="00E239DF">
            <w:pPr>
              <w:pStyle w:val="TableTextChar1CharChar"/>
              <w:rPr>
                <w:bCs/>
                <w:color w:val="000000"/>
                <w:szCs w:val="24"/>
              </w:rPr>
            </w:pPr>
          </w:p>
          <w:p w14:paraId="670E9D2E" w14:textId="77777777" w:rsidR="00E239DF" w:rsidRDefault="00E239DF">
            <w:pPr>
              <w:pStyle w:val="TableTextChar1CharChar"/>
              <w:rPr>
                <w:bCs/>
                <w:color w:val="000000"/>
                <w:szCs w:val="24"/>
              </w:rPr>
            </w:pPr>
          </w:p>
          <w:p w14:paraId="36B0D317" w14:textId="77777777" w:rsidR="00E239DF" w:rsidRDefault="00E239DF">
            <w:pPr>
              <w:pStyle w:val="TableTextChar1CharChar"/>
              <w:rPr>
                <w:bCs/>
                <w:color w:val="000000"/>
                <w:szCs w:val="24"/>
              </w:rPr>
            </w:pPr>
          </w:p>
          <w:p w14:paraId="389EE9FB" w14:textId="77777777" w:rsidR="00E239DF" w:rsidRDefault="00E239DF">
            <w:pPr>
              <w:pStyle w:val="TableTextChar1CharChar"/>
              <w:rPr>
                <w:bCs/>
                <w:color w:val="000000"/>
                <w:szCs w:val="24"/>
              </w:rPr>
            </w:pPr>
          </w:p>
          <w:p w14:paraId="438306BE" w14:textId="77777777" w:rsidR="00E239DF" w:rsidRDefault="00E239DF">
            <w:pPr>
              <w:pStyle w:val="TableTextChar1CharChar"/>
              <w:rPr>
                <w:bCs/>
                <w:color w:val="000000"/>
                <w:szCs w:val="24"/>
              </w:rPr>
            </w:pPr>
          </w:p>
          <w:p w14:paraId="53D282A3" w14:textId="77777777" w:rsidR="00E239DF" w:rsidRDefault="00E239DF" w:rsidP="00E239DF">
            <w:pPr>
              <w:pStyle w:val="TableTextCharCharChar1"/>
              <w:rPr>
                <w:b/>
                <w:szCs w:val="24"/>
              </w:rPr>
            </w:pPr>
            <w:r w:rsidRPr="00BC377E">
              <w:rPr>
                <w:b/>
                <w:szCs w:val="24"/>
              </w:rPr>
              <w:t>Sublingual Allergy Drops (SLIT)</w:t>
            </w:r>
          </w:p>
          <w:p w14:paraId="4CA75867" w14:textId="4CB67FB5" w:rsidR="008A5140" w:rsidRDefault="00A14061">
            <w:pPr>
              <w:pStyle w:val="TableTextChar1CharChar"/>
              <w:rPr>
                <w:bCs/>
                <w:color w:val="000000"/>
                <w:szCs w:val="24"/>
              </w:rPr>
            </w:pPr>
            <w:r w:rsidRPr="009D3842">
              <w:rPr>
                <w:color w:val="000000"/>
                <w:szCs w:val="24"/>
              </w:rPr>
              <w:t xml:space="preserve">Sublingual Allergy Drops billed using CPT Code </w:t>
            </w:r>
            <w:r w:rsidRPr="009D3842">
              <w:rPr>
                <w:b/>
                <w:color w:val="0000FF"/>
                <w:szCs w:val="24"/>
              </w:rPr>
              <w:t>95199</w:t>
            </w:r>
            <w:r w:rsidRPr="00E5423F">
              <w:rPr>
                <w:color w:val="000000"/>
                <w:szCs w:val="24"/>
              </w:rPr>
              <w:t xml:space="preserve"> are </w:t>
            </w:r>
            <w:r>
              <w:rPr>
                <w:color w:val="000000"/>
                <w:szCs w:val="24"/>
              </w:rPr>
              <w:t>paid</w:t>
            </w:r>
            <w:r w:rsidRPr="00E5423F">
              <w:rPr>
                <w:color w:val="000000"/>
                <w:szCs w:val="24"/>
              </w:rPr>
              <w:t xml:space="preserve"> at </w:t>
            </w:r>
            <w:r w:rsidRPr="00E5423F">
              <w:rPr>
                <w:b/>
                <w:color w:val="0000FF"/>
                <w:szCs w:val="24"/>
              </w:rPr>
              <w:t>75</w:t>
            </w:r>
            <w:r>
              <w:rPr>
                <w:b/>
                <w:color w:val="0000FF"/>
                <w:szCs w:val="24"/>
              </w:rPr>
              <w:t>%</w:t>
            </w:r>
            <w:r w:rsidRPr="00E5423F">
              <w:rPr>
                <w:color w:val="000000"/>
                <w:szCs w:val="24"/>
              </w:rPr>
              <w:t xml:space="preserve"> </w:t>
            </w:r>
            <w:r>
              <w:rPr>
                <w:color w:val="000000"/>
                <w:szCs w:val="24"/>
              </w:rPr>
              <w:t>coinsurance, deductible does not apply</w:t>
            </w:r>
            <w:r w:rsidRPr="009D3842">
              <w:rPr>
                <w:color w:val="000000"/>
                <w:szCs w:val="24"/>
              </w:rPr>
              <w:t>.</w:t>
            </w:r>
          </w:p>
          <w:p w14:paraId="390B6850" w14:textId="77777777" w:rsidR="008A5140" w:rsidRDefault="008A5140">
            <w:pPr>
              <w:pStyle w:val="TableTextChar1CharChar"/>
              <w:rPr>
                <w:bCs/>
                <w:color w:val="000000"/>
                <w:szCs w:val="24"/>
              </w:rPr>
            </w:pPr>
          </w:p>
          <w:p w14:paraId="427F044E" w14:textId="085FF8C6" w:rsidR="008A5140" w:rsidRPr="00725AF5" w:rsidRDefault="008A5140" w:rsidP="00417561">
            <w:pPr>
              <w:pStyle w:val="TableTextChar1CharChar"/>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554020D4" w14:textId="6F99BF5C" w:rsidR="00A719B8" w:rsidRDefault="009D6420" w:rsidP="00734700">
            <w:pPr>
              <w:pStyle w:val="TableTextChar1CharChar"/>
              <w:rPr>
                <w:bCs/>
                <w:color w:val="000000"/>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2B90D511" w14:textId="77777777" w:rsidR="00E239DF" w:rsidRDefault="00E239DF" w:rsidP="00734700">
            <w:pPr>
              <w:pStyle w:val="TableTextChar1CharChar"/>
              <w:rPr>
                <w:bCs/>
                <w:color w:val="000000"/>
                <w:szCs w:val="24"/>
              </w:rPr>
            </w:pPr>
          </w:p>
          <w:p w14:paraId="6E4AB135" w14:textId="77777777" w:rsidR="00E239DF" w:rsidRDefault="00E239DF" w:rsidP="00734700">
            <w:pPr>
              <w:pStyle w:val="TableTextChar1CharChar"/>
              <w:rPr>
                <w:bCs/>
                <w:color w:val="000000"/>
                <w:szCs w:val="24"/>
              </w:rPr>
            </w:pPr>
          </w:p>
          <w:p w14:paraId="427D3BC2" w14:textId="77777777" w:rsidR="00E239DF" w:rsidRDefault="00E239DF" w:rsidP="00734700">
            <w:pPr>
              <w:pStyle w:val="TableTextChar1CharChar"/>
              <w:rPr>
                <w:bCs/>
                <w:color w:val="000000"/>
                <w:szCs w:val="24"/>
              </w:rPr>
            </w:pPr>
          </w:p>
          <w:p w14:paraId="596A64E8" w14:textId="77777777" w:rsidR="00E239DF" w:rsidRDefault="00E239DF" w:rsidP="00734700">
            <w:pPr>
              <w:pStyle w:val="TableTextChar1CharChar"/>
              <w:rPr>
                <w:bCs/>
                <w:color w:val="000000"/>
                <w:szCs w:val="24"/>
              </w:rPr>
            </w:pPr>
          </w:p>
          <w:p w14:paraId="61ADF38B" w14:textId="77777777" w:rsidR="00E239DF" w:rsidRDefault="00E239DF" w:rsidP="00734700">
            <w:pPr>
              <w:pStyle w:val="TableTextChar1CharChar"/>
              <w:rPr>
                <w:bCs/>
                <w:color w:val="000000"/>
                <w:szCs w:val="24"/>
              </w:rPr>
            </w:pPr>
          </w:p>
          <w:p w14:paraId="6964FE79" w14:textId="77777777" w:rsidR="00E239DF" w:rsidRDefault="00E239DF" w:rsidP="00734700">
            <w:pPr>
              <w:pStyle w:val="TableTextChar1CharChar"/>
              <w:rPr>
                <w:bCs/>
                <w:color w:val="000000"/>
                <w:szCs w:val="24"/>
              </w:rPr>
            </w:pPr>
          </w:p>
          <w:p w14:paraId="62836622" w14:textId="77777777" w:rsidR="00E239DF" w:rsidRDefault="00E239DF" w:rsidP="00734700">
            <w:pPr>
              <w:pStyle w:val="TableTextChar1CharChar"/>
              <w:rPr>
                <w:bCs/>
                <w:color w:val="000000"/>
                <w:szCs w:val="24"/>
              </w:rPr>
            </w:pPr>
          </w:p>
          <w:p w14:paraId="65F2220E" w14:textId="77777777" w:rsidR="00E239DF" w:rsidRDefault="00E239DF" w:rsidP="00734700">
            <w:pPr>
              <w:pStyle w:val="TableTextChar1CharChar"/>
              <w:rPr>
                <w:bCs/>
                <w:color w:val="000000"/>
                <w:szCs w:val="24"/>
              </w:rPr>
            </w:pPr>
          </w:p>
          <w:p w14:paraId="15116F05" w14:textId="77777777" w:rsidR="00E239DF" w:rsidRDefault="00E239DF" w:rsidP="00734700">
            <w:pPr>
              <w:pStyle w:val="TableTextChar1CharChar"/>
              <w:rPr>
                <w:bCs/>
                <w:color w:val="000000"/>
                <w:szCs w:val="24"/>
              </w:rPr>
            </w:pPr>
          </w:p>
          <w:p w14:paraId="58DCD6ED" w14:textId="77777777" w:rsidR="00E239DF" w:rsidRDefault="00E239DF" w:rsidP="00734700">
            <w:pPr>
              <w:pStyle w:val="TableTextChar1CharChar"/>
              <w:rPr>
                <w:bCs/>
                <w:color w:val="000000"/>
                <w:szCs w:val="24"/>
              </w:rPr>
            </w:pPr>
          </w:p>
          <w:p w14:paraId="2B2E2036" w14:textId="77777777" w:rsidR="00E239DF" w:rsidRDefault="00E239DF" w:rsidP="00734700">
            <w:pPr>
              <w:pStyle w:val="TableTextChar1CharChar"/>
              <w:rPr>
                <w:bCs/>
                <w:color w:val="000000"/>
                <w:szCs w:val="24"/>
              </w:rPr>
            </w:pPr>
          </w:p>
          <w:p w14:paraId="2396707D" w14:textId="77777777" w:rsidR="00E239DF" w:rsidRDefault="00E239DF" w:rsidP="00734700">
            <w:pPr>
              <w:pStyle w:val="TableTextChar1CharChar"/>
              <w:rPr>
                <w:bCs/>
                <w:color w:val="000000"/>
                <w:szCs w:val="24"/>
              </w:rPr>
            </w:pPr>
          </w:p>
          <w:p w14:paraId="5D664014" w14:textId="77777777" w:rsidR="00E239DF" w:rsidRDefault="00E239DF" w:rsidP="00734700">
            <w:pPr>
              <w:pStyle w:val="TableTextChar1CharChar"/>
              <w:rPr>
                <w:bCs/>
                <w:color w:val="000000"/>
                <w:szCs w:val="24"/>
              </w:rPr>
            </w:pPr>
          </w:p>
          <w:p w14:paraId="36B522D9" w14:textId="77777777" w:rsidR="00E239DF" w:rsidRDefault="00E239DF" w:rsidP="00734700">
            <w:pPr>
              <w:pStyle w:val="TableTextChar1CharChar"/>
              <w:rPr>
                <w:bCs/>
                <w:color w:val="000000"/>
                <w:szCs w:val="24"/>
              </w:rPr>
            </w:pPr>
          </w:p>
          <w:p w14:paraId="5E06A1AB" w14:textId="77777777" w:rsidR="00E239DF" w:rsidRDefault="00E239DF" w:rsidP="00734700">
            <w:pPr>
              <w:pStyle w:val="TableTextChar1CharChar"/>
              <w:rPr>
                <w:bCs/>
                <w:color w:val="000000"/>
                <w:szCs w:val="24"/>
              </w:rPr>
            </w:pPr>
          </w:p>
          <w:p w14:paraId="3F74F7DC" w14:textId="77777777" w:rsidR="00E239DF" w:rsidRDefault="00E239DF" w:rsidP="00734700">
            <w:pPr>
              <w:pStyle w:val="TableTextChar1CharChar"/>
              <w:rPr>
                <w:bCs/>
                <w:color w:val="000000"/>
                <w:szCs w:val="24"/>
              </w:rPr>
            </w:pPr>
          </w:p>
          <w:p w14:paraId="05558B7E" w14:textId="77777777" w:rsidR="00E239DF" w:rsidRDefault="00E239DF" w:rsidP="00734700">
            <w:pPr>
              <w:pStyle w:val="TableTextChar1CharChar"/>
              <w:rPr>
                <w:bCs/>
                <w:color w:val="000000"/>
                <w:szCs w:val="24"/>
              </w:rPr>
            </w:pPr>
          </w:p>
          <w:p w14:paraId="3DD508B6" w14:textId="77777777" w:rsidR="00E239DF" w:rsidRDefault="00E239DF" w:rsidP="00734700">
            <w:pPr>
              <w:pStyle w:val="TableTextChar1CharChar"/>
              <w:rPr>
                <w:bCs/>
                <w:color w:val="000000"/>
                <w:szCs w:val="24"/>
              </w:rPr>
            </w:pPr>
          </w:p>
          <w:p w14:paraId="3778FFF6" w14:textId="77777777" w:rsidR="00E239DF" w:rsidRDefault="00E239DF" w:rsidP="00E239DF">
            <w:pPr>
              <w:pStyle w:val="TableTextCharCharChar1"/>
              <w:numPr>
                <w:ilvl w:val="12"/>
                <w:numId w:val="0"/>
              </w:numPr>
              <w:rPr>
                <w:b/>
                <w:szCs w:val="24"/>
              </w:rPr>
            </w:pPr>
            <w:r w:rsidRPr="00BC377E">
              <w:rPr>
                <w:b/>
                <w:szCs w:val="24"/>
              </w:rPr>
              <w:t>Sublingual Allergy Drops (SLIT)</w:t>
            </w:r>
          </w:p>
          <w:p w14:paraId="18383E68" w14:textId="104E242A" w:rsidR="008A5140" w:rsidRDefault="00A14061" w:rsidP="00734700">
            <w:pPr>
              <w:pStyle w:val="TableTextChar1CharChar"/>
              <w:rPr>
                <w:bCs/>
                <w:color w:val="000000"/>
                <w:szCs w:val="24"/>
              </w:rPr>
            </w:pPr>
            <w:r w:rsidRPr="002E5F32">
              <w:rPr>
                <w:bCs/>
                <w:szCs w:val="24"/>
              </w:rPr>
              <w:t xml:space="preserve">Sublingual Allergy Drops billed using CPT Code </w:t>
            </w:r>
            <w:r w:rsidRPr="002E5F32">
              <w:rPr>
                <w:b/>
                <w:color w:val="0000FF"/>
                <w:szCs w:val="24"/>
              </w:rPr>
              <w:t>95199</w:t>
            </w:r>
            <w:r w:rsidRPr="002E5F32">
              <w:rPr>
                <w:bCs/>
                <w:szCs w:val="24"/>
              </w:rPr>
              <w:t xml:space="preserve"> are paid at </w:t>
            </w:r>
            <w:r w:rsidRPr="002E5F32">
              <w:rPr>
                <w:b/>
                <w:color w:val="0000FF"/>
                <w:szCs w:val="24"/>
              </w:rPr>
              <w:t>75%</w:t>
            </w:r>
            <w:r w:rsidRPr="002E5F32">
              <w:rPr>
                <w:bCs/>
                <w:szCs w:val="24"/>
              </w:rPr>
              <w:t xml:space="preserve"> coinsurance, after deductible.</w:t>
            </w:r>
          </w:p>
          <w:p w14:paraId="427F0453" w14:textId="41451DBD" w:rsidR="008A5140" w:rsidRPr="00725AF5" w:rsidRDefault="008A5140" w:rsidP="00734700">
            <w:pPr>
              <w:pStyle w:val="TableTextChar1CharChar"/>
              <w:rPr>
                <w:color w:val="000000"/>
              </w:rPr>
            </w:pPr>
          </w:p>
        </w:tc>
      </w:tr>
      <w:tr w:rsidR="00A719B8" w:rsidRPr="00725AF5" w14:paraId="427F0484"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725AF5" w:rsidRDefault="00A719B8">
            <w:pPr>
              <w:pStyle w:val="TableTextCharCharChar1"/>
              <w:numPr>
                <w:ilvl w:val="12"/>
                <w:numId w:val="0"/>
              </w:numPr>
              <w:rPr>
                <w:b/>
              </w:rPr>
            </w:pPr>
            <w:bookmarkStart w:id="152" w:name="Private_Duty_Nursing_Outpatient"/>
            <w:r w:rsidRPr="00725AF5">
              <w:rPr>
                <w:b/>
              </w:rPr>
              <w:t>Private Duty Nursing – Outpatient</w:t>
            </w:r>
            <w:bookmarkEnd w:id="152"/>
          </w:p>
          <w:p w14:paraId="427F0456" w14:textId="77777777" w:rsidR="00A719B8" w:rsidRPr="00725AF5" w:rsidRDefault="00A719B8">
            <w:pPr>
              <w:pStyle w:val="TableTextCharCharChar1"/>
              <w:numPr>
                <w:ilvl w:val="12"/>
                <w:numId w:val="0"/>
              </w:numPr>
              <w:rPr>
                <w:b/>
              </w:rPr>
            </w:pPr>
          </w:p>
          <w:p w14:paraId="427F0457" w14:textId="77777777" w:rsidR="00A719B8" w:rsidRPr="00725AF5" w:rsidRDefault="00A719B8">
            <w:pPr>
              <w:pStyle w:val="TableTextCharCharChar1"/>
              <w:numPr>
                <w:ilvl w:val="12"/>
                <w:numId w:val="0"/>
              </w:numPr>
              <w:rPr>
                <w:b/>
              </w:rPr>
            </w:pPr>
          </w:p>
          <w:p w14:paraId="427F0459" w14:textId="77777777" w:rsidR="00A719B8" w:rsidRPr="00725AF5" w:rsidRDefault="00A719B8">
            <w:pPr>
              <w:pStyle w:val="TableTextCharCharChar1"/>
              <w:rPr>
                <w:color w:val="000000"/>
              </w:rPr>
            </w:pPr>
            <w:r w:rsidRPr="00725AF5">
              <w:rPr>
                <w:color w:val="000000"/>
              </w:rPr>
              <w:t>The Plan covers private duty nursing care given on an outpatient basis by a licensed nurse such as a Registered Nurse (R.N.), Licensed Practical Nurse (L.P.N.), or Licensed Vocational Nurse (L.V.N.).</w:t>
            </w: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427F0461" w14:textId="2D12AC38" w:rsidR="00A719B8" w:rsidRPr="00725AF5" w:rsidRDefault="003C3DFE" w:rsidP="00743299">
            <w:pPr>
              <w:pStyle w:val="TableTextCharCharChar1"/>
              <w:numPr>
                <w:ilvl w:val="12"/>
                <w:numId w:val="0"/>
              </w:numPr>
              <w:rPr>
                <w:bCs/>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00"/>
                <w:szCs w:val="24"/>
              </w:rPr>
              <w:t>.</w:t>
            </w:r>
          </w:p>
          <w:p w14:paraId="427F0462" w14:textId="77777777" w:rsidR="00A719B8" w:rsidRPr="00725AF5" w:rsidRDefault="00A719B8">
            <w:pPr>
              <w:pStyle w:val="TableTextCharCharChar1"/>
              <w:numPr>
                <w:ilvl w:val="12"/>
                <w:numId w:val="0"/>
              </w:numPr>
              <w:rPr>
                <w:b/>
                <w:color w:val="0000FF"/>
              </w:rPr>
            </w:pPr>
          </w:p>
          <w:p w14:paraId="065C14ED" w14:textId="77777777" w:rsidR="006014A3" w:rsidRDefault="006014A3">
            <w:pPr>
              <w:pStyle w:val="TableTextCharCharChar1"/>
              <w:numPr>
                <w:ilvl w:val="12"/>
                <w:numId w:val="0"/>
              </w:numPr>
              <w:rPr>
                <w:rStyle w:val="wdColorPinkBoldItalic"/>
              </w:rPr>
            </w:pPr>
          </w:p>
          <w:p w14:paraId="427F046A" w14:textId="77777777" w:rsidR="00A719B8" w:rsidRPr="00725AF5" w:rsidRDefault="00A719B8">
            <w:pPr>
              <w:pStyle w:val="TableTextCharCharChar1"/>
              <w:numPr>
                <w:ilvl w:val="12"/>
                <w:numId w:val="0"/>
              </w:numPr>
              <w:rPr>
                <w:color w:val="000000"/>
              </w:rPr>
            </w:pPr>
          </w:p>
          <w:p w14:paraId="427F046B" w14:textId="77777777" w:rsidR="00A719B8" w:rsidRPr="00725AF5" w:rsidRDefault="00A719B8">
            <w:pPr>
              <w:pStyle w:val="TableTextCharCharChar1"/>
              <w:numPr>
                <w:ilvl w:val="12"/>
                <w:numId w:val="0"/>
              </w:numPr>
              <w:rPr>
                <w:b/>
                <w:bCs/>
                <w:color w:val="000000"/>
              </w:rPr>
            </w:pPr>
            <w:r w:rsidRPr="00725AF5">
              <w:rPr>
                <w:b/>
                <w:bCs/>
                <w:color w:val="000000"/>
              </w:rPr>
              <w:t>The following service is not covered:</w:t>
            </w:r>
          </w:p>
          <w:p w14:paraId="427F046C" w14:textId="77777777" w:rsidR="00A719B8" w:rsidRPr="00725AF5" w:rsidRDefault="00A719B8">
            <w:pPr>
              <w:pStyle w:val="TableTextCharCharChar1"/>
            </w:pPr>
            <w:r w:rsidRPr="00725AF5">
              <w:rPr>
                <w:color w:val="000000"/>
              </w:rPr>
              <w:t xml:space="preserve">●   </w:t>
            </w:r>
            <w:r w:rsidRPr="00725AF5">
              <w:t xml:space="preserve">Private duty nursing </w:t>
            </w:r>
          </w:p>
          <w:p w14:paraId="427F046D" w14:textId="0061C41C" w:rsidR="00A719B8" w:rsidRPr="00725AF5" w:rsidRDefault="00A719B8">
            <w:pPr>
              <w:pStyle w:val="TableTextCharCharChar1"/>
              <w:ind w:left="288"/>
              <w:rPr>
                <w:color w:val="000000"/>
              </w:rPr>
            </w:pPr>
            <w:r w:rsidRPr="00725AF5">
              <w:t>received on an inpatient basis.</w:t>
            </w: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27F0472" w14:textId="41AD22F0" w:rsidR="00A719B8" w:rsidRPr="00725AF5" w:rsidRDefault="009D6420" w:rsidP="00743299">
            <w:pPr>
              <w:pStyle w:val="TableTextCharCharChar1"/>
              <w:numPr>
                <w:ilvl w:val="12"/>
                <w:numId w:val="0"/>
              </w:numPr>
              <w:rPr>
                <w:bCs/>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73" w14:textId="77777777" w:rsidR="00A719B8" w:rsidRPr="00725AF5" w:rsidRDefault="00A719B8">
            <w:pPr>
              <w:pStyle w:val="TableTextCharCharChar1"/>
              <w:numPr>
                <w:ilvl w:val="12"/>
                <w:numId w:val="0"/>
              </w:numPr>
              <w:rPr>
                <w:bCs/>
              </w:rPr>
            </w:pPr>
          </w:p>
          <w:p w14:paraId="427F0480" w14:textId="77777777" w:rsidR="00A719B8" w:rsidRPr="00725AF5" w:rsidRDefault="00A719B8">
            <w:pPr>
              <w:pStyle w:val="TableTextCharCharChar1"/>
              <w:numPr>
                <w:ilvl w:val="12"/>
                <w:numId w:val="0"/>
              </w:numPr>
              <w:rPr>
                <w:b/>
                <w:bCs/>
                <w:color w:val="000000"/>
              </w:rPr>
            </w:pPr>
            <w:r w:rsidRPr="00725AF5">
              <w:rPr>
                <w:b/>
                <w:bCs/>
                <w:color w:val="000000"/>
              </w:rPr>
              <w:t>The following service is not covered:</w:t>
            </w:r>
          </w:p>
          <w:p w14:paraId="427F0481" w14:textId="77777777" w:rsidR="00A719B8" w:rsidRPr="00725AF5" w:rsidRDefault="00A719B8">
            <w:pPr>
              <w:pStyle w:val="TableTextCharCharChar1"/>
            </w:pPr>
            <w:r w:rsidRPr="00725AF5">
              <w:rPr>
                <w:color w:val="000000"/>
              </w:rPr>
              <w:t xml:space="preserve">●   </w:t>
            </w:r>
            <w:r w:rsidRPr="00725AF5">
              <w:t xml:space="preserve">Private duty nursing </w:t>
            </w:r>
          </w:p>
          <w:p w14:paraId="427F0482" w14:textId="7DB926EA" w:rsidR="00A719B8" w:rsidRPr="00725AF5" w:rsidRDefault="00A719B8">
            <w:pPr>
              <w:pStyle w:val="TableTextCharCharChar1"/>
              <w:ind w:left="288"/>
            </w:pPr>
            <w:r w:rsidRPr="00725AF5">
              <w:t>received on an inpatient basis.</w:t>
            </w:r>
          </w:p>
          <w:p w14:paraId="04F054CB" w14:textId="77777777" w:rsidR="00A719B8" w:rsidRDefault="00A719B8">
            <w:pPr>
              <w:pStyle w:val="TableTextCharCharChar1"/>
              <w:numPr>
                <w:ilvl w:val="12"/>
                <w:numId w:val="0"/>
              </w:numPr>
              <w:rPr>
                <w:color w:val="FF0000"/>
              </w:rPr>
            </w:pPr>
          </w:p>
          <w:p w14:paraId="12F19D28" w14:textId="77777777" w:rsidR="002529C8" w:rsidRDefault="002529C8">
            <w:pPr>
              <w:pStyle w:val="TableTextCharCharChar1"/>
              <w:numPr>
                <w:ilvl w:val="12"/>
                <w:numId w:val="0"/>
              </w:numPr>
              <w:rPr>
                <w:color w:val="FF0000"/>
              </w:rPr>
            </w:pPr>
          </w:p>
          <w:p w14:paraId="5A26BDDA" w14:textId="77777777" w:rsidR="002529C8" w:rsidRPr="00725AF5" w:rsidRDefault="002529C8" w:rsidP="002529C8">
            <w:pPr>
              <w:numPr>
                <w:ilvl w:val="12"/>
                <w:numId w:val="0"/>
              </w:numPr>
              <w:rPr>
                <w:color w:val="000000"/>
                <w:sz w:val="24"/>
              </w:rPr>
            </w:pPr>
            <w:r w:rsidRPr="00725AF5">
              <w:rPr>
                <w:b/>
                <w:sz w:val="24"/>
              </w:rPr>
              <w:t>Prior Authorization</w:t>
            </w:r>
            <w:r w:rsidRPr="00725AF5">
              <w:rPr>
                <w:b/>
                <w:color w:val="000000"/>
                <w:sz w:val="24"/>
              </w:rPr>
              <w:t xml:space="preserve"> Required</w:t>
            </w:r>
          </w:p>
          <w:p w14:paraId="1B4E487D" w14:textId="2DAC2D00" w:rsidR="002529C8" w:rsidRPr="00725AF5" w:rsidRDefault="002529C8" w:rsidP="002529C8">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color w:val="000000"/>
                <w:sz w:val="24"/>
              </w:rPr>
              <w:t xml:space="preserve">. </w:t>
            </w:r>
          </w:p>
          <w:p w14:paraId="253F934B" w14:textId="77777777" w:rsidR="002529C8" w:rsidRPr="00725AF5" w:rsidRDefault="002529C8" w:rsidP="002529C8">
            <w:pPr>
              <w:pStyle w:val="TableTextCharChar"/>
              <w:numPr>
                <w:ilvl w:val="12"/>
                <w:numId w:val="0"/>
              </w:numPr>
              <w:rPr>
                <w:color w:val="000000"/>
              </w:rPr>
            </w:pPr>
          </w:p>
          <w:p w14:paraId="13025A59" w14:textId="46F1C331" w:rsidR="002529C8" w:rsidRPr="00725AF5" w:rsidRDefault="002529C8" w:rsidP="002529C8">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27F0483" w14:textId="77777777" w:rsidR="002529C8" w:rsidRPr="00725AF5" w:rsidRDefault="002529C8">
            <w:pPr>
              <w:pStyle w:val="TableTextCharCharChar1"/>
              <w:numPr>
                <w:ilvl w:val="12"/>
                <w:numId w:val="0"/>
              </w:numPr>
              <w:rPr>
                <w:color w:val="FF0000"/>
              </w:rPr>
            </w:pPr>
          </w:p>
        </w:tc>
      </w:tr>
      <w:tr w:rsidR="00A719B8" w:rsidRPr="00725AF5" w14:paraId="427F04BC"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725AF5" w:rsidRDefault="00A719B8">
            <w:pPr>
              <w:pStyle w:val="TableTextCharCharChar1"/>
              <w:numPr>
                <w:ilvl w:val="12"/>
                <w:numId w:val="0"/>
              </w:numPr>
              <w:rPr>
                <w:b/>
              </w:rPr>
            </w:pPr>
            <w:bookmarkStart w:id="153" w:name="Prosthetic_Devices"/>
            <w:r w:rsidRPr="00725AF5">
              <w:rPr>
                <w:b/>
              </w:rPr>
              <w:t>Prosthetic Devices</w:t>
            </w:r>
            <w:bookmarkEnd w:id="153"/>
          </w:p>
          <w:p w14:paraId="6B9493B5" w14:textId="77777777" w:rsidR="009468EB" w:rsidRPr="00725AF5" w:rsidRDefault="009468EB">
            <w:pPr>
              <w:pStyle w:val="TableTextCharCharChar1"/>
              <w:numPr>
                <w:ilvl w:val="12"/>
                <w:numId w:val="0"/>
              </w:numPr>
              <w:rPr>
                <w:b/>
              </w:rPr>
            </w:pPr>
          </w:p>
          <w:p w14:paraId="427F0487" w14:textId="77777777" w:rsidR="00A719B8" w:rsidRPr="00725AF5" w:rsidRDefault="00A719B8" w:rsidP="00034ACE">
            <w:pPr>
              <w:rPr>
                <w:sz w:val="24"/>
                <w:szCs w:val="24"/>
              </w:rPr>
            </w:pPr>
            <w:r w:rsidRPr="00725AF5">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725AF5" w:rsidRDefault="00A719B8" w:rsidP="00034ACE">
            <w:pPr>
              <w:pStyle w:val="TableTextChar1CharChar"/>
              <w:ind w:left="288" w:hanging="288"/>
            </w:pPr>
            <w:r w:rsidRPr="00725AF5">
              <w:rPr>
                <w:color w:val="000000"/>
              </w:rPr>
              <w:t xml:space="preserve">●   </w:t>
            </w:r>
            <w:r w:rsidRPr="00725AF5">
              <w:t>artificial arms, legs, feet and hands;</w:t>
            </w:r>
          </w:p>
          <w:p w14:paraId="427F0489" w14:textId="77777777" w:rsidR="00A719B8" w:rsidRPr="00725AF5" w:rsidRDefault="00A719B8"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A719B8" w:rsidRPr="00725AF5" w:rsidRDefault="00A719B8"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A719B8" w:rsidRPr="00725AF5" w:rsidRDefault="00A719B8" w:rsidP="00034ACE">
            <w:pPr>
              <w:pStyle w:val="TableTextChar1CharChar"/>
              <w:ind w:left="288" w:hanging="288"/>
            </w:pPr>
          </w:p>
          <w:p w14:paraId="427F048C" w14:textId="77777777" w:rsidR="00A719B8" w:rsidRPr="00725AF5" w:rsidRDefault="00A719B8"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A719B8" w:rsidRPr="00725AF5" w:rsidRDefault="00A719B8" w:rsidP="00034ACE">
            <w:pPr>
              <w:pStyle w:val="TableTextChar1CharChar"/>
              <w:rPr>
                <w:color w:val="000000"/>
              </w:rPr>
            </w:pPr>
          </w:p>
          <w:p w14:paraId="427F048E" w14:textId="77777777" w:rsidR="00A719B8" w:rsidRPr="00725AF5" w:rsidRDefault="00A719B8"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725AF5" w:rsidRDefault="00A719B8" w:rsidP="00034ACE">
            <w:pPr>
              <w:pStyle w:val="TableTextCharCharChar1"/>
              <w:rPr>
                <w:b/>
              </w:rP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427F0498" w14:textId="73A24CCB" w:rsidR="00A719B8" w:rsidRPr="00725AF5" w:rsidRDefault="003C3DFE" w:rsidP="009F74B5">
            <w:pPr>
              <w:pStyle w:val="TableTextCharCharChar1"/>
              <w:numPr>
                <w:ilvl w:val="12"/>
                <w:numId w:val="0"/>
              </w:numPr>
              <w:rPr>
                <w:bCs/>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00"/>
                <w:szCs w:val="24"/>
              </w:rPr>
              <w:t>.</w:t>
            </w:r>
          </w:p>
          <w:p w14:paraId="427F0499" w14:textId="77777777" w:rsidR="00A719B8" w:rsidRDefault="00A719B8">
            <w:pPr>
              <w:pStyle w:val="TableTextCharCharChar1"/>
              <w:numPr>
                <w:ilvl w:val="12"/>
                <w:numId w:val="0"/>
              </w:numPr>
              <w:rPr>
                <w:bCs/>
              </w:rPr>
            </w:pPr>
          </w:p>
          <w:p w14:paraId="349AEFB0" w14:textId="77777777" w:rsidR="003D374C" w:rsidRPr="00725AF5" w:rsidRDefault="003D374C">
            <w:pPr>
              <w:pStyle w:val="TableTextCharCharChar1"/>
              <w:numPr>
                <w:ilvl w:val="12"/>
                <w:numId w:val="0"/>
              </w:numPr>
              <w:rPr>
                <w:bCs/>
              </w:rPr>
            </w:pPr>
          </w:p>
          <w:p w14:paraId="6A3DF54F" w14:textId="77777777" w:rsidR="003D374C" w:rsidRPr="00E97ED1" w:rsidRDefault="003D374C" w:rsidP="003D374C">
            <w:pPr>
              <w:pStyle w:val="TableTextCharCharChar1"/>
              <w:numPr>
                <w:ilvl w:val="12"/>
                <w:numId w:val="0"/>
              </w:numPr>
            </w:pPr>
            <w:r w:rsidRPr="00E97ED1">
              <w:t>Coverage will be provided for replacement of Prosthetic Devices, which become non-functional and non-repairable due to normal, routine wear and</w:t>
            </w:r>
          </w:p>
          <w:p w14:paraId="65F8C6F7" w14:textId="77777777" w:rsidR="003D374C" w:rsidRPr="00E97ED1" w:rsidRDefault="003D374C" w:rsidP="003D374C">
            <w:pPr>
              <w:pStyle w:val="TableTextCharCharChar1"/>
              <w:numPr>
                <w:ilvl w:val="12"/>
                <w:numId w:val="0"/>
              </w:numPr>
            </w:pPr>
            <w:r w:rsidRPr="00E97ED1">
              <w:t>tear when prescribed by a physician.</w:t>
            </w:r>
          </w:p>
          <w:p w14:paraId="36E9F8FF" w14:textId="77777777" w:rsidR="003D374C" w:rsidRDefault="003D374C" w:rsidP="003D374C">
            <w:pPr>
              <w:pStyle w:val="TableTextCharCharChar1"/>
              <w:numPr>
                <w:ilvl w:val="12"/>
                <w:numId w:val="0"/>
              </w:numPr>
            </w:pPr>
          </w:p>
          <w:p w14:paraId="13F5E7D2" w14:textId="77777777" w:rsidR="003D374C" w:rsidRPr="00E97ED1" w:rsidRDefault="003D374C" w:rsidP="003D374C">
            <w:pPr>
              <w:pStyle w:val="TableTextCharCharChar1"/>
              <w:numPr>
                <w:ilvl w:val="12"/>
                <w:numId w:val="0"/>
              </w:numPr>
            </w:pPr>
            <w:r w:rsidRPr="00E97ED1">
              <w:t>Prosthetics will be replaced yearly for documented growth in a Child requiring replacement.</w:t>
            </w:r>
          </w:p>
          <w:p w14:paraId="4902221B" w14:textId="77777777" w:rsidR="003D374C" w:rsidRDefault="003D374C">
            <w:pPr>
              <w:pStyle w:val="TableTextCharCharChar1"/>
              <w:numPr>
                <w:ilvl w:val="12"/>
                <w:numId w:val="0"/>
              </w:numPr>
            </w:pPr>
          </w:p>
          <w:p w14:paraId="427F04A1" w14:textId="3FE2E630" w:rsidR="00A719B8" w:rsidRPr="00725AF5" w:rsidRDefault="003D374C">
            <w:pPr>
              <w:pStyle w:val="TableTextCharCharChar1"/>
              <w:numPr>
                <w:ilvl w:val="12"/>
                <w:numId w:val="0"/>
              </w:numPr>
              <w:rPr>
                <w:color w:val="FF0000"/>
              </w:rPr>
            </w:pPr>
            <w:r w:rsidRPr="00E97ED1">
              <w:t xml:space="preserve">Coverage for mastectomy bras is limited to </w:t>
            </w:r>
            <w:r w:rsidRPr="00E97ED1">
              <w:rPr>
                <w:b/>
                <w:color w:val="0000FF"/>
              </w:rPr>
              <w:t>2</w:t>
            </w:r>
            <w:r w:rsidRPr="00E97ED1">
              <w:t xml:space="preserve"> per calendar year.</w:t>
            </w: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27F04A6" w14:textId="7EA5978D" w:rsidR="00A719B8" w:rsidRPr="00725AF5" w:rsidRDefault="009D6420" w:rsidP="009F74B5">
            <w:pPr>
              <w:pStyle w:val="TableTextCharCharChar1"/>
              <w:numPr>
                <w:ilvl w:val="12"/>
                <w:numId w:val="0"/>
              </w:numPr>
              <w:rPr>
                <w:bCs/>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A7" w14:textId="77777777" w:rsidR="00A719B8" w:rsidRPr="00725AF5" w:rsidRDefault="00A719B8">
            <w:pPr>
              <w:pStyle w:val="TableTextCharCharChar1"/>
              <w:numPr>
                <w:ilvl w:val="12"/>
                <w:numId w:val="0"/>
              </w:numPr>
            </w:pPr>
          </w:p>
          <w:p w14:paraId="427F04A8" w14:textId="77777777" w:rsidR="00A719B8" w:rsidRPr="00725AF5" w:rsidRDefault="00A719B8">
            <w:pPr>
              <w:pStyle w:val="TableTextCharCharChar1"/>
              <w:numPr>
                <w:ilvl w:val="12"/>
                <w:numId w:val="0"/>
              </w:numPr>
            </w:pPr>
          </w:p>
          <w:p w14:paraId="6C1EDC68" w14:textId="77777777" w:rsidR="003D374C" w:rsidRPr="000C49CC" w:rsidRDefault="003D374C" w:rsidP="003D374C">
            <w:pPr>
              <w:pStyle w:val="TableTextCharCharChar1"/>
              <w:numPr>
                <w:ilvl w:val="12"/>
                <w:numId w:val="0"/>
              </w:numPr>
            </w:pPr>
            <w:r w:rsidRPr="000C49CC">
              <w:t>Coverage will be provided for replacement of Prosthetic Devices, which become non-functional and non-repairable due to normal, routine wear and</w:t>
            </w:r>
          </w:p>
          <w:p w14:paraId="76FA83B4" w14:textId="77777777" w:rsidR="003D374C" w:rsidRPr="000C49CC" w:rsidRDefault="003D374C" w:rsidP="003D374C">
            <w:pPr>
              <w:pStyle w:val="TableTextCharCharChar1"/>
              <w:numPr>
                <w:ilvl w:val="12"/>
                <w:numId w:val="0"/>
              </w:numPr>
            </w:pPr>
            <w:r w:rsidRPr="000C49CC">
              <w:t>tear when prescribed by a physician.</w:t>
            </w:r>
          </w:p>
          <w:p w14:paraId="039B8F40" w14:textId="77777777" w:rsidR="003D374C" w:rsidRDefault="003D374C" w:rsidP="003D374C">
            <w:pPr>
              <w:pStyle w:val="TableTextCharCharChar1"/>
              <w:numPr>
                <w:ilvl w:val="12"/>
                <w:numId w:val="0"/>
              </w:numPr>
            </w:pPr>
          </w:p>
          <w:p w14:paraId="01D32B4C" w14:textId="77777777" w:rsidR="003D374C" w:rsidRPr="000C49CC" w:rsidRDefault="003D374C" w:rsidP="003D374C">
            <w:pPr>
              <w:pStyle w:val="TableTextCharCharChar1"/>
              <w:numPr>
                <w:ilvl w:val="12"/>
                <w:numId w:val="0"/>
              </w:numPr>
            </w:pPr>
            <w:r w:rsidRPr="000C49CC">
              <w:t>Prosthetics will be replaced yearly for documented growth in a Child requiring replacement.</w:t>
            </w:r>
          </w:p>
          <w:p w14:paraId="1D30BA0F" w14:textId="77777777" w:rsidR="003D374C" w:rsidRDefault="003D374C" w:rsidP="003D374C">
            <w:pPr>
              <w:pStyle w:val="TableTextCharCharChar1"/>
              <w:numPr>
                <w:ilvl w:val="12"/>
                <w:numId w:val="0"/>
              </w:numPr>
            </w:pPr>
          </w:p>
          <w:p w14:paraId="427F04A9" w14:textId="715E94CF" w:rsidR="00A719B8" w:rsidRPr="00725AF5" w:rsidRDefault="003D374C" w:rsidP="003D374C">
            <w:pPr>
              <w:pStyle w:val="TableTextCharCharChar1"/>
              <w:numPr>
                <w:ilvl w:val="12"/>
                <w:numId w:val="0"/>
              </w:numPr>
            </w:pPr>
            <w:r w:rsidRPr="000C49CC">
              <w:t xml:space="preserve">Coverage for mastectomy bras is limited to </w:t>
            </w:r>
            <w:r w:rsidRPr="000C49CC">
              <w:rPr>
                <w:b/>
                <w:color w:val="0000FF"/>
              </w:rPr>
              <w:t>2</w:t>
            </w:r>
            <w:r w:rsidRPr="000C49CC">
              <w:t xml:space="preserve"> per calendar year.</w:t>
            </w:r>
          </w:p>
          <w:p w14:paraId="427F04AA" w14:textId="77777777" w:rsidR="00A719B8" w:rsidRPr="00725AF5" w:rsidRDefault="00A719B8">
            <w:pPr>
              <w:pStyle w:val="TableTextCharCharChar1"/>
              <w:numPr>
                <w:ilvl w:val="12"/>
                <w:numId w:val="0"/>
              </w:numPr>
            </w:pPr>
          </w:p>
          <w:p w14:paraId="4AB3109B" w14:textId="77777777" w:rsidR="003D374C" w:rsidRPr="00725AF5" w:rsidRDefault="003D374C">
            <w:pPr>
              <w:pStyle w:val="TableTextCharCharChar1"/>
              <w:numPr>
                <w:ilvl w:val="12"/>
                <w:numId w:val="0"/>
              </w:numPr>
            </w:pPr>
          </w:p>
          <w:p w14:paraId="427F04B7" w14:textId="77777777" w:rsidR="00287044" w:rsidRPr="00725AF5" w:rsidRDefault="00287044" w:rsidP="00287044">
            <w:pPr>
              <w:numPr>
                <w:ilvl w:val="12"/>
                <w:numId w:val="0"/>
              </w:numPr>
              <w:rPr>
                <w:color w:val="000000"/>
                <w:sz w:val="24"/>
              </w:rPr>
            </w:pPr>
            <w:r w:rsidRPr="00725AF5">
              <w:rPr>
                <w:b/>
                <w:sz w:val="24"/>
              </w:rPr>
              <w:t>Prior Authorization</w:t>
            </w:r>
            <w:r w:rsidRPr="00725AF5">
              <w:rPr>
                <w:b/>
                <w:color w:val="000000"/>
                <w:sz w:val="24"/>
              </w:rPr>
              <w:t xml:space="preserve"> Required</w:t>
            </w:r>
          </w:p>
          <w:p w14:paraId="427F04B8" w14:textId="031101A6" w:rsidR="00287044" w:rsidRPr="00725AF5" w:rsidRDefault="00287044"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3732E6" w:rsidRPr="00725AF5" w:rsidRDefault="003732E6" w:rsidP="003732E6">
            <w:pPr>
              <w:pStyle w:val="TableTextCharChar"/>
              <w:numPr>
                <w:ilvl w:val="12"/>
                <w:numId w:val="0"/>
              </w:numPr>
              <w:rPr>
                <w:color w:val="000000"/>
              </w:rPr>
            </w:pPr>
          </w:p>
          <w:p w14:paraId="427F04BA" w14:textId="167779C3" w:rsidR="003732E6" w:rsidRPr="00725AF5" w:rsidRDefault="003732E6" w:rsidP="003732E6">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4BB" w14:textId="77777777" w:rsidR="003732E6" w:rsidRPr="00725AF5" w:rsidRDefault="003732E6" w:rsidP="0029087B">
            <w:pPr>
              <w:pStyle w:val="TableTextCharCharChar1"/>
              <w:numPr>
                <w:ilvl w:val="12"/>
                <w:numId w:val="0"/>
              </w:numPr>
              <w:rPr>
                <w:color w:val="FF0000"/>
              </w:rPr>
            </w:pPr>
          </w:p>
        </w:tc>
      </w:tr>
      <w:tr w:rsidR="00A719B8" w:rsidRPr="00725AF5" w14:paraId="427F04F1"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725AF5" w:rsidRDefault="00A719B8" w:rsidP="00EB177D">
            <w:pPr>
              <w:pStyle w:val="TableTextChar"/>
              <w:numPr>
                <w:ilvl w:val="12"/>
                <w:numId w:val="0"/>
              </w:numPr>
              <w:rPr>
                <w:b/>
              </w:rPr>
            </w:pPr>
            <w:bookmarkStart w:id="154" w:name="Reconstructive_Procedures"/>
            <w:r w:rsidRPr="00725AF5">
              <w:rPr>
                <w:b/>
              </w:rPr>
              <w:t>Reconstructive Procedures</w:t>
            </w:r>
            <w:bookmarkEnd w:id="154"/>
          </w:p>
          <w:p w14:paraId="427F04BE" w14:textId="77777777" w:rsidR="00A719B8" w:rsidRPr="00725AF5" w:rsidRDefault="00A719B8" w:rsidP="00EB177D">
            <w:pPr>
              <w:pStyle w:val="TableTextChar"/>
              <w:numPr>
                <w:ilvl w:val="12"/>
                <w:numId w:val="0"/>
              </w:numPr>
              <w:rPr>
                <w:b/>
              </w:rPr>
            </w:pPr>
          </w:p>
          <w:p w14:paraId="427F04BF" w14:textId="77777777" w:rsidR="00A719B8" w:rsidRPr="00725AF5" w:rsidRDefault="00A719B8" w:rsidP="00EB177D">
            <w:pPr>
              <w:pStyle w:val="TableTextChar"/>
              <w:tabs>
                <w:tab w:val="left" w:pos="360"/>
              </w:tabs>
              <w:rPr>
                <w:bCs/>
              </w:rPr>
            </w:pPr>
            <w:r w:rsidRPr="00725AF5">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725AF5" w:rsidRDefault="00A719B8" w:rsidP="00EB177D">
            <w:pPr>
              <w:pStyle w:val="TableTextChar"/>
              <w:tabs>
                <w:tab w:val="left" w:pos="360"/>
              </w:tabs>
              <w:rPr>
                <w:bCs/>
              </w:rPr>
            </w:pPr>
          </w:p>
          <w:p w14:paraId="427F04C1" w14:textId="77777777" w:rsidR="00A719B8" w:rsidRPr="00725AF5" w:rsidRDefault="00A719B8"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725AF5" w:rsidRDefault="00A719B8" w:rsidP="00EB177D">
            <w:pPr>
              <w:pStyle w:val="TableTextChar"/>
              <w:tabs>
                <w:tab w:val="left" w:pos="360"/>
              </w:tabs>
              <w:rPr>
                <w:bCs/>
              </w:rPr>
            </w:pPr>
          </w:p>
          <w:p w14:paraId="427F04C3" w14:textId="77777777" w:rsidR="00A719B8" w:rsidRPr="00725AF5" w:rsidRDefault="00A719B8"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725AF5" w:rsidRDefault="00A719B8" w:rsidP="00EB177D">
            <w:pPr>
              <w:pStyle w:val="TableTextChar"/>
              <w:tabs>
                <w:tab w:val="left" w:pos="360"/>
              </w:tabs>
              <w:rPr>
                <w:bCs/>
              </w:rPr>
            </w:pPr>
          </w:p>
          <w:p w14:paraId="427F04C5" w14:textId="77777777" w:rsidR="00A719B8" w:rsidRPr="00725AF5" w:rsidRDefault="00A719B8" w:rsidP="00EB177D">
            <w:pPr>
              <w:pStyle w:val="TableTextChar"/>
              <w:tabs>
                <w:tab w:val="left" w:pos="360"/>
              </w:tabs>
              <w:rPr>
                <w:bCs/>
              </w:rPr>
            </w:pPr>
            <w:r w:rsidRPr="00725AF5">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725AF5" w:rsidRDefault="00A719B8" w:rsidP="00EB177D">
            <w:pPr>
              <w:pStyle w:val="TableTextChar"/>
              <w:tabs>
                <w:tab w:val="left" w:pos="360"/>
              </w:tabs>
              <w:rPr>
                <w:bCs/>
              </w:rPr>
            </w:pPr>
          </w:p>
          <w:p w14:paraId="427F04D7" w14:textId="77777777" w:rsidR="00A719B8" w:rsidRPr="00725AF5" w:rsidRDefault="00A719B8"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A719B8" w:rsidRPr="00725AF5" w:rsidRDefault="00A719B8" w:rsidP="00EB177D">
            <w:pPr>
              <w:pStyle w:val="TableTextChar"/>
              <w:tabs>
                <w:tab w:val="left" w:pos="360"/>
              </w:tabs>
              <w:rPr>
                <w:bCs/>
              </w:rP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DA" w14:textId="77777777" w:rsidR="00A719B8" w:rsidRPr="00725AF5" w:rsidRDefault="00A719B8" w:rsidP="003C2A8D">
            <w:pPr>
              <w:pStyle w:val="TableTextChar"/>
              <w:rPr>
                <w:rStyle w:val="Style16"/>
              </w:rPr>
            </w:pPr>
            <w:r w:rsidRPr="00725AF5">
              <w:rPr>
                <w:b/>
                <w:color w:val="000000"/>
              </w:rPr>
              <w:t xml:space="preserve">●  </w:t>
            </w:r>
            <w:r w:rsidRPr="00725AF5">
              <w:rPr>
                <w:rStyle w:val="Style16"/>
              </w:rPr>
              <w:t>Physician's Office</w:t>
            </w:r>
          </w:p>
          <w:p w14:paraId="427F04DB" w14:textId="77777777" w:rsidR="00A719B8" w:rsidRPr="00725AF5" w:rsidRDefault="00A719B8" w:rsidP="003C2A8D">
            <w:pPr>
              <w:pStyle w:val="TableTextChar"/>
              <w:ind w:left="288"/>
              <w:rPr>
                <w:b/>
                <w:i/>
                <w:iCs/>
                <w:color w:val="0000FF"/>
                <w:u w:val="single"/>
              </w:rPr>
            </w:pPr>
            <w:r w:rsidRPr="00725AF5">
              <w:rPr>
                <w:rStyle w:val="Style16"/>
              </w:rPr>
              <w:t>Services – Sickness and Injury</w:t>
            </w:r>
          </w:p>
          <w:p w14:paraId="427F04DC" w14:textId="77777777" w:rsidR="00A719B8" w:rsidRPr="00725AF5" w:rsidRDefault="00A719B8" w:rsidP="003C2A8D">
            <w:pPr>
              <w:pStyle w:val="TableTextChar"/>
              <w:rPr>
                <w:b/>
                <w:i/>
                <w:iCs/>
                <w:color w:val="000000"/>
              </w:rPr>
            </w:pPr>
            <w:r w:rsidRPr="00725AF5">
              <w:rPr>
                <w:b/>
                <w:color w:val="000000"/>
              </w:rPr>
              <w:t xml:space="preserve">●  </w:t>
            </w:r>
            <w:r w:rsidRPr="00725AF5">
              <w:rPr>
                <w:rStyle w:val="Style16"/>
              </w:rPr>
              <w:t>Physician Fees</w:t>
            </w:r>
          </w:p>
          <w:p w14:paraId="427F04DD"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Hospital-Inpatient Stay</w:t>
            </w:r>
          </w:p>
          <w:p w14:paraId="427F04DE"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Surgery - Outpatient</w:t>
            </w:r>
          </w:p>
          <w:p w14:paraId="427F04DF"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0"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1" w14:textId="77777777" w:rsidR="00A719B8" w:rsidRPr="00725AF5" w:rsidRDefault="00A719B8" w:rsidP="00EB177D">
            <w:pPr>
              <w:pStyle w:val="TableTextChar"/>
              <w:numPr>
                <w:ilvl w:val="12"/>
                <w:numId w:val="0"/>
              </w:numPr>
            </w:pPr>
          </w:p>
          <w:p w14:paraId="427F04E2"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A719B8" w:rsidRPr="00725AF5" w:rsidRDefault="00A719B8" w:rsidP="00EB177D">
            <w:pPr>
              <w:pStyle w:val="TableTextChar"/>
              <w:numPr>
                <w:ilvl w:val="12"/>
                <w:numId w:val="0"/>
              </w:numPr>
            </w:pPr>
          </w:p>
          <w:p w14:paraId="427F04E4" w14:textId="77777777" w:rsidR="00A719B8" w:rsidRPr="00725AF5" w:rsidRDefault="00A719B8" w:rsidP="00EB177D">
            <w:pPr>
              <w:pStyle w:val="TableTextChar"/>
              <w:numPr>
                <w:ilvl w:val="12"/>
                <w:numId w:val="0"/>
              </w:numPr>
              <w:rPr>
                <w:color w:val="000000"/>
              </w:rPr>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E6" w14:textId="77777777" w:rsidR="00A719B8" w:rsidRPr="00725AF5" w:rsidRDefault="00A719B8" w:rsidP="006238F5">
            <w:pPr>
              <w:pStyle w:val="TableTextChar"/>
              <w:rPr>
                <w:rStyle w:val="Style16"/>
              </w:rPr>
            </w:pPr>
            <w:r w:rsidRPr="00725AF5">
              <w:rPr>
                <w:b/>
                <w:color w:val="000000"/>
              </w:rPr>
              <w:t xml:space="preserve">●  </w:t>
            </w:r>
            <w:r w:rsidRPr="00725AF5">
              <w:rPr>
                <w:rStyle w:val="Style16"/>
              </w:rPr>
              <w:t>Physician's Office</w:t>
            </w:r>
          </w:p>
          <w:p w14:paraId="427F04E7" w14:textId="77777777" w:rsidR="00A719B8" w:rsidRPr="00725AF5" w:rsidRDefault="00A719B8" w:rsidP="006238F5">
            <w:pPr>
              <w:pStyle w:val="TableTextChar"/>
              <w:ind w:left="288"/>
              <w:rPr>
                <w:b/>
                <w:i/>
                <w:iCs/>
                <w:color w:val="0000FF"/>
                <w:u w:val="single"/>
              </w:rPr>
            </w:pPr>
            <w:r w:rsidRPr="00725AF5">
              <w:rPr>
                <w:rStyle w:val="Style16"/>
              </w:rPr>
              <w:t>Services – Sickness and Injury</w:t>
            </w:r>
          </w:p>
          <w:p w14:paraId="427F04E8" w14:textId="77777777" w:rsidR="00A719B8" w:rsidRPr="00725AF5" w:rsidRDefault="00A719B8" w:rsidP="006238F5">
            <w:pPr>
              <w:pStyle w:val="TableTextChar"/>
              <w:rPr>
                <w:b/>
                <w:i/>
                <w:iCs/>
                <w:color w:val="000000"/>
              </w:rPr>
            </w:pPr>
            <w:r w:rsidRPr="00725AF5">
              <w:rPr>
                <w:b/>
                <w:color w:val="000000"/>
              </w:rPr>
              <w:t xml:space="preserve">●  </w:t>
            </w:r>
            <w:r w:rsidRPr="00725AF5">
              <w:rPr>
                <w:rStyle w:val="Style16"/>
              </w:rPr>
              <w:t>Physician Fees</w:t>
            </w:r>
          </w:p>
          <w:p w14:paraId="427F04E9"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Hospital-Inpatient Stay</w:t>
            </w:r>
          </w:p>
          <w:p w14:paraId="427F04EA"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Surgery - Outpatient</w:t>
            </w:r>
          </w:p>
          <w:p w14:paraId="427F04EB"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C"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D" w14:textId="77777777" w:rsidR="00A719B8" w:rsidRPr="00725AF5" w:rsidRDefault="00A719B8" w:rsidP="00EB177D">
            <w:pPr>
              <w:pStyle w:val="TableTextChar"/>
              <w:numPr>
                <w:ilvl w:val="12"/>
                <w:numId w:val="0"/>
              </w:numPr>
              <w:rPr>
                <w:b/>
              </w:rPr>
            </w:pPr>
          </w:p>
          <w:p w14:paraId="427F04EE"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A719B8" w:rsidRPr="00725AF5" w:rsidRDefault="00A719B8" w:rsidP="00EB177D">
            <w:pPr>
              <w:pStyle w:val="TableTextChar"/>
              <w:numPr>
                <w:ilvl w:val="12"/>
                <w:numId w:val="0"/>
              </w:numPr>
              <w:rPr>
                <w:b/>
              </w:rPr>
            </w:pPr>
          </w:p>
          <w:p w14:paraId="1FDEF345" w14:textId="62066D03" w:rsidR="000E5ACD" w:rsidRPr="00725AF5" w:rsidRDefault="000E5ACD" w:rsidP="000E5ACD">
            <w:pPr>
              <w:rPr>
                <w:bCs/>
                <w:color w:val="000000"/>
                <w:sz w:val="24"/>
              </w:rPr>
            </w:pP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0E5ACD" w:rsidRPr="00725AF5" w:rsidRDefault="000E5ACD"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we can determine whether the service is considered reconstructive or cosmetic. Cosmetic procedures are always excluded from coverage.</w:t>
            </w:r>
            <w:r w:rsidRPr="00725AF5">
              <w:rPr>
                <w:b/>
                <w:color w:val="FF00FF"/>
                <w:sz w:val="24"/>
                <w:szCs w:val="16"/>
              </w:rPr>
              <w:t xml:space="preserve"> </w:t>
            </w:r>
          </w:p>
          <w:p w14:paraId="4BC06409" w14:textId="77777777" w:rsidR="000E5ACD" w:rsidRPr="00725AF5" w:rsidRDefault="000E5ACD" w:rsidP="000E5ACD">
            <w:pPr>
              <w:rPr>
                <w:bCs/>
                <w:color w:val="000000"/>
                <w:sz w:val="24"/>
              </w:rPr>
            </w:pPr>
          </w:p>
          <w:p w14:paraId="2ECA9738" w14:textId="2B617413" w:rsidR="000E5ACD" w:rsidRPr="00725AF5" w:rsidRDefault="000E5ACD" w:rsidP="000E5ACD">
            <w:pPr>
              <w:tabs>
                <w:tab w:val="left" w:pos="360"/>
              </w:tabs>
              <w:rPr>
                <w:b/>
                <w:color w:val="FF00FF"/>
                <w:sz w:val="24"/>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subject to a</w:t>
            </w:r>
            <w:r w:rsidRPr="00725AF5">
              <w:rPr>
                <w:b/>
                <w:sz w:val="24"/>
              </w:rPr>
              <w:t xml:space="preserve"> </w:t>
            </w:r>
            <w:r w:rsidR="00093B0E">
              <w:rPr>
                <w:b/>
                <w:color w:val="0000FF"/>
                <w:sz w:val="24"/>
              </w:rPr>
              <w:t>$500</w:t>
            </w:r>
            <w:r w:rsidRPr="00725AF5">
              <w:rPr>
                <w:b/>
                <w:color w:val="0000FF"/>
                <w:sz w:val="24"/>
              </w:rPr>
              <w:t xml:space="preserve"> </w:t>
            </w:r>
            <w:r w:rsidRPr="00725AF5">
              <w:rPr>
                <w:sz w:val="24"/>
              </w:rPr>
              <w:t>penalty.</w:t>
            </w:r>
          </w:p>
          <w:p w14:paraId="427F04F0" w14:textId="77777777" w:rsidR="00A719B8" w:rsidRPr="00725AF5" w:rsidRDefault="00A719B8" w:rsidP="00EB177D">
            <w:pPr>
              <w:pStyle w:val="TableTextChar1"/>
              <w:rPr>
                <w:color w:val="FF0000"/>
              </w:rPr>
            </w:pPr>
          </w:p>
        </w:tc>
      </w:tr>
      <w:tr w:rsidR="00A719B8" w:rsidRPr="00725AF5" w14:paraId="427F0559"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725AF5" w:rsidRDefault="00A719B8">
            <w:pPr>
              <w:pStyle w:val="TableTextCharCharChar1"/>
              <w:numPr>
                <w:ilvl w:val="12"/>
                <w:numId w:val="0"/>
              </w:numPr>
              <w:rPr>
                <w:b/>
              </w:rPr>
            </w:pPr>
            <w:bookmarkStart w:id="155" w:name="Rehabilitation_Services_Outpatient_Thera"/>
            <w:r w:rsidRPr="00725AF5">
              <w:rPr>
                <w:b/>
              </w:rPr>
              <w:t>Rehabilitation and Habilitative Services Outpatient Therapy and Manipulative Treatment</w:t>
            </w:r>
          </w:p>
          <w:bookmarkEnd w:id="155"/>
          <w:p w14:paraId="427F04F7" w14:textId="77777777" w:rsidR="00A719B8" w:rsidRPr="00725AF5" w:rsidRDefault="00A719B8">
            <w:pPr>
              <w:pStyle w:val="TableTextCharCharChar1"/>
              <w:numPr>
                <w:ilvl w:val="12"/>
                <w:numId w:val="0"/>
              </w:numPr>
              <w:rPr>
                <w:b/>
              </w:rPr>
            </w:pPr>
          </w:p>
          <w:p w14:paraId="427F04F8" w14:textId="77777777" w:rsidR="00A719B8" w:rsidRPr="00725AF5" w:rsidRDefault="00A719B8">
            <w:pPr>
              <w:pStyle w:val="TableTextCharCharChar1"/>
            </w:pPr>
            <w:r w:rsidRPr="00725AF5">
              <w:t>Short</w:t>
            </w:r>
            <w:r w:rsidRPr="00725AF5">
              <w:noBreakHyphen/>
              <w:t xml:space="preserve">term outpatient rehabilitation services for: </w:t>
            </w:r>
          </w:p>
          <w:p w14:paraId="427F04F9" w14:textId="77777777" w:rsidR="00A719B8" w:rsidRPr="00725AF5" w:rsidRDefault="00A719B8">
            <w:pPr>
              <w:pStyle w:val="TableTextCharCharChar1"/>
            </w:pPr>
            <w:r w:rsidRPr="00725AF5">
              <w:rPr>
                <w:color w:val="000000"/>
              </w:rPr>
              <w:t xml:space="preserve">●   </w:t>
            </w:r>
            <w:r w:rsidRPr="00725AF5">
              <w:t>Physical therapy;</w:t>
            </w:r>
          </w:p>
          <w:p w14:paraId="427F04FA" w14:textId="77777777" w:rsidR="00A719B8" w:rsidRPr="00725AF5" w:rsidRDefault="00A719B8">
            <w:pPr>
              <w:pStyle w:val="TableTextCharCharChar1"/>
            </w:pPr>
            <w:r w:rsidRPr="00725AF5">
              <w:rPr>
                <w:color w:val="000000"/>
              </w:rPr>
              <w:t xml:space="preserve">●   </w:t>
            </w:r>
            <w:r w:rsidRPr="00725AF5">
              <w:t>Occupational therapy;</w:t>
            </w:r>
          </w:p>
          <w:p w14:paraId="427F04FB" w14:textId="77777777" w:rsidR="00A719B8" w:rsidRPr="00725AF5" w:rsidRDefault="00A719B8" w:rsidP="00903AE7">
            <w:pPr>
              <w:pStyle w:val="TableTextCharCharChar1"/>
            </w:pPr>
            <w:r w:rsidRPr="00725AF5">
              <w:rPr>
                <w:color w:val="000000"/>
              </w:rPr>
              <w:t xml:space="preserve">●   </w:t>
            </w:r>
            <w:r w:rsidRPr="00725AF5">
              <w:t>Manipulative treatment</w:t>
            </w:r>
          </w:p>
          <w:p w14:paraId="427F04FC" w14:textId="77777777" w:rsidR="00A719B8" w:rsidRPr="00725AF5" w:rsidRDefault="00A719B8">
            <w:pPr>
              <w:pStyle w:val="TableTextCharCharChar1"/>
            </w:pPr>
            <w:r w:rsidRPr="00725AF5">
              <w:rPr>
                <w:color w:val="000000"/>
              </w:rPr>
              <w:t xml:space="preserve">●   </w:t>
            </w:r>
            <w:r w:rsidRPr="00725AF5">
              <w:t>Speech therapy;</w:t>
            </w:r>
          </w:p>
          <w:p w14:paraId="427F04FD" w14:textId="77777777" w:rsidR="00A719B8" w:rsidRPr="00725AF5" w:rsidRDefault="00A719B8" w:rsidP="00903AE7">
            <w:pPr>
              <w:pStyle w:val="TableTextCharCharChar1"/>
              <w:ind w:left="288" w:hanging="288"/>
            </w:pPr>
            <w:r w:rsidRPr="00725AF5">
              <w:rPr>
                <w:color w:val="000000"/>
              </w:rPr>
              <w:t>●   P</w:t>
            </w:r>
            <w:r w:rsidRPr="00725AF5">
              <w:t>ost-cochlear implant aural therapy;</w:t>
            </w:r>
          </w:p>
          <w:p w14:paraId="427F0501" w14:textId="77777777" w:rsidR="00A719B8" w:rsidRPr="00725AF5" w:rsidRDefault="00A719B8">
            <w:pPr>
              <w:pStyle w:val="TableTextCharCharChar1"/>
            </w:pPr>
            <w:r w:rsidRPr="00725AF5">
              <w:rPr>
                <w:color w:val="000000"/>
              </w:rPr>
              <w:t xml:space="preserve">●   </w:t>
            </w:r>
            <w:r w:rsidRPr="00725AF5">
              <w:t xml:space="preserve">Pulmonary rehabilitation </w:t>
            </w:r>
          </w:p>
          <w:p w14:paraId="427F0502" w14:textId="77777777" w:rsidR="00A719B8" w:rsidRPr="00725AF5" w:rsidRDefault="00A719B8">
            <w:pPr>
              <w:pStyle w:val="TableTextCharCharChar1"/>
              <w:ind w:left="288"/>
            </w:pPr>
            <w:r w:rsidRPr="00725AF5">
              <w:t>therapy; and</w:t>
            </w:r>
          </w:p>
          <w:p w14:paraId="427F0503" w14:textId="77777777" w:rsidR="00A719B8" w:rsidRPr="00725AF5" w:rsidRDefault="00A719B8" w:rsidP="00B45C91">
            <w:pPr>
              <w:pStyle w:val="TableTextCharCharChar1"/>
              <w:ind w:left="288" w:hanging="288"/>
            </w:pPr>
            <w:r w:rsidRPr="00725AF5">
              <w:rPr>
                <w:color w:val="000000"/>
              </w:rPr>
              <w:t xml:space="preserve">●   </w:t>
            </w:r>
            <w:r w:rsidRPr="00725AF5">
              <w:t>Cardiac rehabilitation therapy.</w:t>
            </w:r>
          </w:p>
          <w:p w14:paraId="427F0504" w14:textId="77777777" w:rsidR="00A719B8" w:rsidRDefault="00A719B8">
            <w:pPr>
              <w:pStyle w:val="TableTextCharCharChar1"/>
            </w:pPr>
          </w:p>
          <w:p w14:paraId="46FD0F75" w14:textId="3A7EB69D" w:rsidR="00417561" w:rsidRDefault="00417561">
            <w:pPr>
              <w:pStyle w:val="TableTextCharCharChar1"/>
            </w:pPr>
            <w:r w:rsidRPr="00417561">
              <w:t>Coverage for Cognitive Therapy is included in the benefit for Occupational Therapy.</w:t>
            </w:r>
          </w:p>
          <w:p w14:paraId="7546DC4F" w14:textId="77777777" w:rsidR="00417561" w:rsidRPr="00725AF5" w:rsidRDefault="00417561">
            <w:pPr>
              <w:pStyle w:val="TableTextCharCharChar1"/>
            </w:pPr>
          </w:p>
          <w:p w14:paraId="427F0505" w14:textId="77777777" w:rsidR="00A719B8" w:rsidRPr="00725AF5" w:rsidRDefault="00A719B8">
            <w:pPr>
              <w:pStyle w:val="TableTextCharCharChar1"/>
            </w:pPr>
            <w:r w:rsidRPr="00725AF5">
              <w:t xml:space="preserve">For all rehabilitation services, a licensed therapy provider, under the direction of a Physician, must perform the services. </w:t>
            </w:r>
          </w:p>
          <w:p w14:paraId="427F0506" w14:textId="77777777" w:rsidR="00A719B8" w:rsidRPr="00725AF5" w:rsidRDefault="00A719B8" w:rsidP="00C3079F">
            <w:pPr>
              <w:pStyle w:val="TableTextCharCharChar1"/>
            </w:pPr>
            <w:r w:rsidRPr="00725AF5">
              <w:t>Benefits under this section include rehabilitation services provided in a Physician’s office or on an outpatient basis at a Hospital or Alternate Facility.</w:t>
            </w:r>
          </w:p>
          <w:p w14:paraId="427F0507" w14:textId="77777777" w:rsidR="00A719B8" w:rsidRPr="00725AF5" w:rsidRDefault="00A719B8">
            <w:pPr>
              <w:pStyle w:val="TableTextCharCharChar1"/>
            </w:pPr>
          </w:p>
          <w:p w14:paraId="427F0509" w14:textId="53C7C2A6" w:rsidR="00A719B8" w:rsidRPr="00725AF5" w:rsidRDefault="00A719B8">
            <w:pPr>
              <w:pStyle w:val="TableTextCharCharChar1"/>
            </w:pPr>
            <w:r w:rsidRPr="00725AF5">
              <w:t>The Plan will pay Benefits for speech therapy only when the speech impediment or dysfunction results from Injury, Sickness, stroke, cancer, Autism Spectrum Disorders or a Congenital Anomaly</w:t>
            </w:r>
            <w:r w:rsidR="003C44D7" w:rsidRPr="00725AF5">
              <w:t>.</w:t>
            </w:r>
          </w:p>
          <w:p w14:paraId="427F050A" w14:textId="77777777" w:rsidR="00A719B8" w:rsidRPr="00725AF5" w:rsidRDefault="00A719B8">
            <w:pPr>
              <w:pStyle w:val="TableTextCharCharChar1"/>
            </w:pPr>
          </w:p>
          <w:p w14:paraId="427F050B" w14:textId="77777777" w:rsidR="00A719B8" w:rsidRPr="00725AF5" w:rsidRDefault="00A719B8"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A719B8" w:rsidRPr="00725AF5" w:rsidRDefault="00A719B8" w:rsidP="00822A60">
            <w:pPr>
              <w:pStyle w:val="TableText"/>
              <w:rPr>
                <w:color w:val="000000"/>
              </w:rPr>
            </w:pPr>
          </w:p>
          <w:p w14:paraId="427F050E" w14:textId="5A87831E" w:rsidR="00A719B8" w:rsidRPr="00725AF5" w:rsidRDefault="00A719B8" w:rsidP="00822A60">
            <w:pPr>
              <w:pStyle w:val="TableText"/>
              <w:rPr>
                <w:color w:val="000000"/>
              </w:rPr>
            </w:pPr>
            <w:r w:rsidRPr="00725AF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725AF5" w:rsidRDefault="00A719B8" w:rsidP="00822A60">
            <w:pPr>
              <w:pStyle w:val="TableTextCharCharChar1"/>
              <w:rPr>
                <w:b/>
                <w:color w:val="000000"/>
              </w:rPr>
            </w:pPr>
          </w:p>
          <w:p w14:paraId="427F050F" w14:textId="38CA59A1" w:rsidR="000302A5" w:rsidRPr="00725AF5" w:rsidRDefault="000302A5" w:rsidP="000302A5">
            <w:pPr>
              <w:pStyle w:val="TableTextCharCharChar1"/>
              <w:rPr>
                <w:b/>
                <w:color w:val="000000"/>
              </w:rPr>
            </w:pPr>
            <w:r w:rsidRPr="00725AF5">
              <w:t>If the service is provided in a doctor’s office, additional co-pays, deductible or co-insurance may apply.</w:t>
            </w: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427F0511" w14:textId="2665F9DC" w:rsidR="00A719B8" w:rsidRPr="002C6247" w:rsidRDefault="002C6247">
            <w:pPr>
              <w:pStyle w:val="TableTextCharCharChar1"/>
              <w:numPr>
                <w:ilvl w:val="12"/>
                <w:numId w:val="0"/>
              </w:numPr>
            </w:pPr>
            <w:r w:rsidRPr="00E97ED1">
              <w:rPr>
                <w:b/>
              </w:rPr>
              <w:t>Manipulative Treatment:</w:t>
            </w:r>
          </w:p>
          <w:p w14:paraId="427F0518" w14:textId="6493F690" w:rsidR="00A719B8" w:rsidRPr="00725AF5" w:rsidRDefault="002C6247" w:rsidP="00C43D43">
            <w:pPr>
              <w:pStyle w:val="TableTextCharCharChar1"/>
            </w:pPr>
            <w:r>
              <w:rPr>
                <w:b/>
                <w:color w:val="0000FF"/>
                <w:szCs w:val="24"/>
              </w:rPr>
              <w:t>8</w:t>
            </w:r>
            <w:r w:rsidR="003C3DFE">
              <w:rPr>
                <w:b/>
                <w:color w:val="0000FF"/>
                <w:szCs w:val="24"/>
              </w:rPr>
              <w:t>0%</w:t>
            </w:r>
            <w:r w:rsidR="00A719B8" w:rsidRPr="00725AF5">
              <w:rPr>
                <w:b/>
                <w:color w:val="0000FF"/>
                <w:szCs w:val="24"/>
              </w:rPr>
              <w:t xml:space="preserve"> </w:t>
            </w:r>
            <w:r w:rsidR="00A719B8" w:rsidRPr="00725AF5">
              <w:rPr>
                <w:bCs/>
                <w:szCs w:val="24"/>
              </w:rPr>
              <w:t>of eligible expenses</w:t>
            </w:r>
            <w:r w:rsidR="00A719B8" w:rsidRPr="00725AF5">
              <w:rPr>
                <w:bCs/>
                <w:color w:val="000000"/>
                <w:szCs w:val="24"/>
              </w:rPr>
              <w:t>.</w:t>
            </w:r>
          </w:p>
          <w:p w14:paraId="427F0519" w14:textId="77777777" w:rsidR="00A719B8" w:rsidRDefault="00A719B8">
            <w:pPr>
              <w:pStyle w:val="TableTextCharCharChar1"/>
              <w:numPr>
                <w:ilvl w:val="12"/>
                <w:numId w:val="0"/>
              </w:numPr>
              <w:rPr>
                <w:b/>
              </w:rPr>
            </w:pPr>
          </w:p>
          <w:p w14:paraId="1202D9F3" w14:textId="53EA68A3" w:rsidR="002C6247" w:rsidRDefault="002C6247">
            <w:pPr>
              <w:pStyle w:val="TableTextCharCharChar1"/>
              <w:numPr>
                <w:ilvl w:val="12"/>
                <w:numId w:val="0"/>
              </w:numPr>
              <w:rPr>
                <w:b/>
              </w:rPr>
            </w:pPr>
            <w:r w:rsidRPr="002C6247">
              <w:rPr>
                <w:b/>
                <w:bCs/>
              </w:rPr>
              <w:t>Pulmonary Rehabilitation Services</w:t>
            </w:r>
            <w:r>
              <w:rPr>
                <w:b/>
                <w:bCs/>
              </w:rPr>
              <w:t>/</w:t>
            </w:r>
            <w:r w:rsidRPr="002C6247">
              <w:rPr>
                <w:rFonts w:ascii="Arial" w:hAnsi="Arial" w:cs="Arial"/>
                <w:b/>
                <w:bCs/>
                <w:sz w:val="16"/>
                <w:szCs w:val="16"/>
              </w:rPr>
              <w:t xml:space="preserve"> </w:t>
            </w:r>
            <w:r w:rsidRPr="002C6247">
              <w:rPr>
                <w:b/>
                <w:bCs/>
              </w:rPr>
              <w:t>Cardiac Rehabilitation Services</w:t>
            </w:r>
            <w:r>
              <w:rPr>
                <w:b/>
                <w:bCs/>
              </w:rPr>
              <w:t>:</w:t>
            </w:r>
          </w:p>
          <w:p w14:paraId="4789801E" w14:textId="34688066" w:rsidR="002C6247" w:rsidRPr="00725AF5" w:rsidRDefault="002C6247" w:rsidP="002C6247">
            <w:pPr>
              <w:pStyle w:val="TableTextCharCharChar1"/>
            </w:pPr>
            <w:r>
              <w:rPr>
                <w:b/>
                <w:color w:val="0000FF"/>
                <w:szCs w:val="24"/>
              </w:rPr>
              <w:t>100%</w:t>
            </w:r>
            <w:r w:rsidRPr="00725AF5">
              <w:rPr>
                <w:b/>
                <w:color w:val="0000FF"/>
                <w:szCs w:val="24"/>
              </w:rPr>
              <w:t xml:space="preserve"> </w:t>
            </w:r>
            <w:r w:rsidRPr="00725AF5">
              <w:rPr>
                <w:bCs/>
                <w:szCs w:val="24"/>
              </w:rPr>
              <w:t>of eligible expenses</w:t>
            </w:r>
            <w:r w:rsidRPr="00725AF5">
              <w:rPr>
                <w:bCs/>
                <w:color w:val="000000"/>
                <w:szCs w:val="24"/>
              </w:rPr>
              <w:t>.</w:t>
            </w:r>
          </w:p>
          <w:p w14:paraId="7C7C4C56" w14:textId="77777777" w:rsidR="002C6247" w:rsidRDefault="002C6247">
            <w:pPr>
              <w:pStyle w:val="TableTextCharCharChar1"/>
              <w:numPr>
                <w:ilvl w:val="12"/>
                <w:numId w:val="0"/>
              </w:numPr>
              <w:rPr>
                <w:b/>
              </w:rPr>
            </w:pPr>
          </w:p>
          <w:p w14:paraId="6481180F" w14:textId="4784E9A4" w:rsidR="002C6247" w:rsidRPr="00725AF5" w:rsidRDefault="002C6247">
            <w:pPr>
              <w:pStyle w:val="TableTextCharCharChar1"/>
              <w:numPr>
                <w:ilvl w:val="12"/>
                <w:numId w:val="0"/>
              </w:numPr>
              <w:rPr>
                <w:b/>
              </w:rPr>
            </w:pPr>
            <w:r>
              <w:rPr>
                <w:b/>
              </w:rPr>
              <w:t>All Other Therapies:</w:t>
            </w:r>
          </w:p>
          <w:p w14:paraId="0DD60361" w14:textId="7CFC5242" w:rsidR="002C6247" w:rsidRPr="00725AF5" w:rsidRDefault="002C6247" w:rsidP="002C6247">
            <w:pPr>
              <w:pStyle w:val="TableTextCharCharChar1"/>
              <w:numPr>
                <w:ilvl w:val="12"/>
                <w:numId w:val="0"/>
              </w:numPr>
            </w:pPr>
            <w:r>
              <w:rPr>
                <w:b/>
                <w:color w:val="0000FF"/>
              </w:rPr>
              <w:t>$</w:t>
            </w:r>
            <w:r w:rsidR="00456309">
              <w:rPr>
                <w:b/>
                <w:color w:val="0000FF"/>
              </w:rPr>
              <w:t>30</w:t>
            </w:r>
            <w:r w:rsidR="00456309" w:rsidRPr="00725AF5">
              <w:t xml:space="preserve"> </w:t>
            </w:r>
            <w:r w:rsidRPr="00725AF5">
              <w:t xml:space="preserve">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427F051A" w14:textId="77777777" w:rsidR="00A719B8" w:rsidRDefault="00A719B8">
            <w:pPr>
              <w:pStyle w:val="TableTextCharCharChar1"/>
              <w:numPr>
                <w:ilvl w:val="12"/>
                <w:numId w:val="0"/>
              </w:numPr>
            </w:pPr>
          </w:p>
          <w:p w14:paraId="1A4858BD" w14:textId="77777777" w:rsidR="002C6247" w:rsidRPr="00725AF5" w:rsidRDefault="002C6247">
            <w:pPr>
              <w:pStyle w:val="TableTextCharCharChar1"/>
              <w:numPr>
                <w:ilvl w:val="12"/>
                <w:numId w:val="0"/>
              </w:numPr>
            </w:pPr>
          </w:p>
          <w:p w14:paraId="427F051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20" w14:textId="4BFEB783" w:rsidR="00A719B8" w:rsidRPr="00725AF5" w:rsidRDefault="003D374C" w:rsidP="00D70FDB">
            <w:pPr>
              <w:pStyle w:val="TableTextCharCharChar1"/>
              <w:numPr>
                <w:ilvl w:val="0"/>
                <w:numId w:val="8"/>
              </w:numPr>
              <w:rPr>
                <w:bCs/>
                <w:color w:val="000000"/>
              </w:rPr>
            </w:pPr>
            <w:r>
              <w:rPr>
                <w:b/>
                <w:bCs/>
                <w:color w:val="0000FF"/>
              </w:rPr>
              <w:t>26</w:t>
            </w:r>
            <w:r w:rsidR="00A719B8" w:rsidRPr="00725AF5">
              <w:rPr>
                <w:color w:val="000000"/>
              </w:rPr>
              <w:t xml:space="preserve"> visits of manipulative treatment per </w:t>
            </w:r>
            <w:r w:rsidR="00C12EF8">
              <w:rPr>
                <w:bCs/>
              </w:rPr>
              <w:t>calendar</w:t>
            </w:r>
            <w:r w:rsidR="00A719B8" w:rsidRPr="00725AF5">
              <w:rPr>
                <w:bCs/>
                <w:color w:val="000000"/>
              </w:rPr>
              <w:t xml:space="preserve"> year</w:t>
            </w:r>
            <w:r>
              <w:rPr>
                <w:bCs/>
                <w:color w:val="000000"/>
              </w:rPr>
              <w:t xml:space="preserve"> (</w:t>
            </w:r>
            <w:r w:rsidRPr="003D374C">
              <w:rPr>
                <w:bCs/>
                <w:color w:val="000000"/>
              </w:rPr>
              <w:t>No Medical Claim Review Applies</w:t>
            </w:r>
            <w:r>
              <w:rPr>
                <w:bCs/>
                <w:color w:val="000000"/>
              </w:rPr>
              <w:t>)</w:t>
            </w:r>
          </w:p>
          <w:p w14:paraId="427F0522" w14:textId="154D5489" w:rsidR="00A719B8" w:rsidRPr="00725AF5" w:rsidRDefault="00417561" w:rsidP="00D70FDB">
            <w:pPr>
              <w:pStyle w:val="TableTextCharCharChar1"/>
              <w:numPr>
                <w:ilvl w:val="0"/>
                <w:numId w:val="8"/>
              </w:numPr>
              <w:rPr>
                <w:color w:val="000000"/>
              </w:rPr>
            </w:pPr>
            <w:r>
              <w:rPr>
                <w:b/>
                <w:bCs/>
                <w:color w:val="0000FF"/>
              </w:rPr>
              <w:t>3</w:t>
            </w:r>
            <w:r w:rsidR="00A719B8" w:rsidRPr="00725AF5">
              <w:rPr>
                <w:b/>
                <w:bCs/>
                <w:color w:val="0000FF"/>
              </w:rPr>
              <w:t>0</w:t>
            </w:r>
            <w:r w:rsidR="00A719B8" w:rsidRPr="00725AF5">
              <w:rPr>
                <w:color w:val="000000"/>
              </w:rPr>
              <w:t xml:space="preserve"> visits of post-cochlear implant aural therapy per </w:t>
            </w:r>
            <w:r w:rsidR="00C12EF8">
              <w:rPr>
                <w:bCs/>
              </w:rPr>
              <w:t>calendar</w:t>
            </w:r>
            <w:r w:rsidR="00A719B8" w:rsidRPr="00725AF5">
              <w:rPr>
                <w:bCs/>
                <w:color w:val="000000"/>
              </w:rPr>
              <w:t xml:space="preserve"> year</w:t>
            </w:r>
          </w:p>
          <w:p w14:paraId="427F0525" w14:textId="0F272E6B" w:rsidR="00A719B8" w:rsidRPr="00725AF5" w:rsidRDefault="00417561" w:rsidP="00D70FDB">
            <w:pPr>
              <w:pStyle w:val="TableTextCharCharChar1"/>
              <w:numPr>
                <w:ilvl w:val="0"/>
                <w:numId w:val="8"/>
              </w:numPr>
              <w:rPr>
                <w:color w:val="000000"/>
              </w:rPr>
            </w:pPr>
            <w:r>
              <w:rPr>
                <w:b/>
                <w:bCs/>
                <w:color w:val="0000FF"/>
              </w:rPr>
              <w:t>36</w:t>
            </w:r>
            <w:r w:rsidR="00A719B8" w:rsidRPr="00725AF5">
              <w:rPr>
                <w:color w:val="000000"/>
              </w:rPr>
              <w:t xml:space="preserve"> visits of pulmonary rehabilitation therapy </w:t>
            </w:r>
            <w:r w:rsidRPr="00417561">
              <w:rPr>
                <w:color w:val="000000"/>
              </w:rPr>
              <w:t xml:space="preserve">in a </w:t>
            </w:r>
            <w:r w:rsidRPr="00E97ED1">
              <w:rPr>
                <w:b/>
                <w:color w:val="0000FF"/>
              </w:rPr>
              <w:t xml:space="preserve">12 </w:t>
            </w:r>
            <w:r w:rsidRPr="00417561">
              <w:rPr>
                <w:color w:val="000000"/>
              </w:rPr>
              <w:t>week period per incident</w:t>
            </w:r>
            <w:r w:rsidR="00A719B8" w:rsidRPr="00725AF5">
              <w:rPr>
                <w:bCs/>
                <w:color w:val="000000"/>
              </w:rPr>
              <w:t>.</w:t>
            </w:r>
          </w:p>
          <w:p w14:paraId="427F0526" w14:textId="4EAF715E" w:rsidR="00A719B8" w:rsidRPr="00725AF5" w:rsidRDefault="00417561" w:rsidP="00D70FDB">
            <w:pPr>
              <w:pStyle w:val="TableTextCharCharChar1"/>
              <w:numPr>
                <w:ilvl w:val="0"/>
                <w:numId w:val="8"/>
              </w:numPr>
              <w:rPr>
                <w:color w:val="000000"/>
              </w:rPr>
            </w:pPr>
            <w:r>
              <w:rPr>
                <w:b/>
                <w:bCs/>
                <w:color w:val="0000FF"/>
              </w:rPr>
              <w:t>36</w:t>
            </w:r>
            <w:r w:rsidR="00A719B8" w:rsidRPr="00725AF5">
              <w:rPr>
                <w:color w:val="000000"/>
              </w:rPr>
              <w:t xml:space="preserve"> visits of cardiac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27" w14:textId="77777777" w:rsidR="00A719B8" w:rsidRPr="00725AF5" w:rsidRDefault="00A719B8">
            <w:pPr>
              <w:pStyle w:val="TableTextCharCharChar1"/>
              <w:rPr>
                <w:color w:val="000000"/>
              </w:rPr>
            </w:pPr>
          </w:p>
          <w:p w14:paraId="427F052A" w14:textId="77777777" w:rsidR="00A719B8" w:rsidRPr="00725AF5" w:rsidRDefault="00A719B8">
            <w:pPr>
              <w:pStyle w:val="TableTextCharCharChar1"/>
              <w:numPr>
                <w:ilvl w:val="12"/>
                <w:numId w:val="0"/>
              </w:numPr>
            </w:pPr>
            <w:r w:rsidRPr="00725AF5">
              <w:t>Any combination of Network and Non-Network Benefits is limited as follows:</w:t>
            </w:r>
          </w:p>
          <w:p w14:paraId="427F052B" w14:textId="0FAB57FC" w:rsidR="00A719B8" w:rsidRPr="00725AF5" w:rsidRDefault="00A719B8" w:rsidP="004F657A">
            <w:pPr>
              <w:pStyle w:val="TableTextCharCharChar1"/>
              <w:ind w:left="288" w:hanging="288"/>
              <w:rPr>
                <w:color w:val="000000"/>
              </w:rPr>
            </w:pPr>
            <w:r w:rsidRPr="00725AF5">
              <w:rPr>
                <w:color w:val="000000"/>
              </w:rPr>
              <w:t xml:space="preserve">●   </w:t>
            </w:r>
            <w:r w:rsidR="00417561">
              <w:rPr>
                <w:b/>
                <w:bCs/>
                <w:color w:val="0000FF"/>
              </w:rPr>
              <w:t>6</w:t>
            </w:r>
            <w:r w:rsidRPr="00725AF5">
              <w:rPr>
                <w:b/>
                <w:bCs/>
                <w:color w:val="0000FF"/>
              </w:rPr>
              <w:t>0</w:t>
            </w:r>
            <w:r w:rsidRPr="00725AF5">
              <w:rPr>
                <w:color w:val="000000"/>
              </w:rPr>
              <w:t xml:space="preserve"> visits of physical, occupational and speech therapy combined per </w:t>
            </w:r>
            <w:r w:rsidR="00C12EF8">
              <w:rPr>
                <w:bCs/>
              </w:rPr>
              <w:t>calendar</w:t>
            </w:r>
            <w:r w:rsidRPr="00725AF5">
              <w:rPr>
                <w:bCs/>
                <w:color w:val="000000"/>
              </w:rPr>
              <w:t xml:space="preserve"> year.</w:t>
            </w:r>
          </w:p>
          <w:p w14:paraId="427F052C" w14:textId="77777777" w:rsidR="00A719B8" w:rsidRPr="00725AF5" w:rsidRDefault="00A719B8">
            <w:pPr>
              <w:pStyle w:val="TableTextCharCharChar1"/>
              <w:ind w:left="288" w:hanging="288"/>
              <w:rPr>
                <w:color w:val="000000"/>
              </w:rPr>
            </w:pPr>
          </w:p>
          <w:p w14:paraId="3194317A" w14:textId="77777777" w:rsidR="00A719B8" w:rsidRDefault="00A719B8">
            <w:pPr>
              <w:pStyle w:val="TableTextCharCharChar1"/>
              <w:numPr>
                <w:ilvl w:val="12"/>
                <w:numId w:val="0"/>
              </w:numPr>
              <w:rPr>
                <w:color w:val="000000"/>
              </w:rPr>
            </w:pPr>
          </w:p>
          <w:p w14:paraId="427F052D" w14:textId="2AEAAA2C" w:rsidR="00417561" w:rsidRPr="00725AF5" w:rsidRDefault="00417561">
            <w:pPr>
              <w:pStyle w:val="TableTextCharCharChar1"/>
              <w:numPr>
                <w:ilvl w:val="12"/>
                <w:numId w:val="0"/>
              </w:numPr>
              <w:rPr>
                <w:color w:val="000000"/>
              </w:rPr>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27F0532" w14:textId="3B5B1073" w:rsidR="00A719B8" w:rsidRPr="00725AF5" w:rsidRDefault="009D6420" w:rsidP="00C43D43">
            <w:pPr>
              <w:pStyle w:val="TableTextCharCharChar1"/>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p>
          <w:p w14:paraId="427F0533" w14:textId="77777777" w:rsidR="00A719B8" w:rsidRPr="00725AF5" w:rsidRDefault="00A719B8">
            <w:pPr>
              <w:pStyle w:val="TableTextCharCharChar1"/>
            </w:pPr>
          </w:p>
          <w:p w14:paraId="427F0534" w14:textId="77777777" w:rsidR="00A719B8" w:rsidRPr="00725AF5" w:rsidRDefault="00A719B8">
            <w:pPr>
              <w:pStyle w:val="TableTextCharCharChar1"/>
            </w:pPr>
          </w:p>
          <w:p w14:paraId="427F0535" w14:textId="77777777" w:rsidR="00A719B8" w:rsidRPr="00725AF5" w:rsidRDefault="00A719B8">
            <w:pPr>
              <w:pStyle w:val="TableTextCharCharChar1"/>
            </w:pPr>
          </w:p>
          <w:p w14:paraId="427F0536" w14:textId="77777777" w:rsidR="00A719B8" w:rsidRPr="00725AF5" w:rsidRDefault="00A719B8">
            <w:pPr>
              <w:pStyle w:val="TableTextCharCharChar1"/>
            </w:pPr>
          </w:p>
          <w:p w14:paraId="427F0537" w14:textId="77777777" w:rsidR="00A719B8" w:rsidRDefault="00A719B8">
            <w:pPr>
              <w:pStyle w:val="TableTextCharCharChar1"/>
            </w:pPr>
          </w:p>
          <w:p w14:paraId="4A28C9E0" w14:textId="77777777" w:rsidR="00417561" w:rsidRDefault="00417561">
            <w:pPr>
              <w:pStyle w:val="TableTextCharCharChar1"/>
            </w:pPr>
          </w:p>
          <w:p w14:paraId="19D58280" w14:textId="77777777" w:rsidR="00417561" w:rsidRDefault="00417561">
            <w:pPr>
              <w:pStyle w:val="TableTextCharCharChar1"/>
            </w:pPr>
          </w:p>
          <w:p w14:paraId="2EFC2019" w14:textId="77777777" w:rsidR="00417561" w:rsidRDefault="00417561">
            <w:pPr>
              <w:pStyle w:val="TableTextCharCharChar1"/>
            </w:pPr>
          </w:p>
          <w:p w14:paraId="19683062" w14:textId="77777777" w:rsidR="00417561" w:rsidRDefault="00417561">
            <w:pPr>
              <w:pStyle w:val="TableTextCharCharChar1"/>
            </w:pPr>
          </w:p>
          <w:p w14:paraId="44370118" w14:textId="77777777" w:rsidR="00417561" w:rsidRPr="00725AF5" w:rsidRDefault="00417561">
            <w:pPr>
              <w:pStyle w:val="TableTextCharCharChar1"/>
            </w:pPr>
          </w:p>
          <w:p w14:paraId="427F053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40" w14:textId="496152C7" w:rsidR="00A719B8" w:rsidRPr="00725AF5" w:rsidRDefault="003D374C" w:rsidP="00D70FDB">
            <w:pPr>
              <w:pStyle w:val="TableTextCharCharChar1"/>
              <w:numPr>
                <w:ilvl w:val="0"/>
                <w:numId w:val="8"/>
              </w:numPr>
              <w:rPr>
                <w:bCs/>
                <w:color w:val="000000"/>
              </w:rPr>
            </w:pPr>
            <w:r>
              <w:rPr>
                <w:b/>
                <w:bCs/>
                <w:color w:val="0000FF"/>
              </w:rPr>
              <w:t>26</w:t>
            </w:r>
            <w:r w:rsidR="00A719B8" w:rsidRPr="00725AF5">
              <w:rPr>
                <w:color w:val="000000"/>
              </w:rPr>
              <w:t xml:space="preserve"> visits of manipulative treatment per </w:t>
            </w:r>
            <w:r w:rsidR="00C12EF8">
              <w:rPr>
                <w:bCs/>
              </w:rPr>
              <w:t>calendar</w:t>
            </w:r>
            <w:r w:rsidR="00A719B8" w:rsidRPr="00725AF5">
              <w:rPr>
                <w:bCs/>
                <w:color w:val="000000"/>
              </w:rPr>
              <w:t xml:space="preserve"> year</w:t>
            </w:r>
            <w:r>
              <w:rPr>
                <w:bCs/>
                <w:color w:val="000000"/>
              </w:rPr>
              <w:t xml:space="preserve"> (</w:t>
            </w:r>
            <w:r w:rsidRPr="003D374C">
              <w:rPr>
                <w:bCs/>
                <w:color w:val="000000"/>
              </w:rPr>
              <w:t>No Medical Claim Review Applies</w:t>
            </w:r>
            <w:r>
              <w:rPr>
                <w:bCs/>
                <w:color w:val="000000"/>
              </w:rPr>
              <w:t>)</w:t>
            </w:r>
          </w:p>
          <w:p w14:paraId="427F0542" w14:textId="4EF341F0" w:rsidR="00A719B8" w:rsidRPr="00725AF5" w:rsidRDefault="00417561" w:rsidP="00D70FDB">
            <w:pPr>
              <w:pStyle w:val="TableTextCharCharChar1"/>
              <w:numPr>
                <w:ilvl w:val="0"/>
                <w:numId w:val="8"/>
              </w:numPr>
              <w:rPr>
                <w:color w:val="000000"/>
              </w:rPr>
            </w:pPr>
            <w:r>
              <w:rPr>
                <w:b/>
                <w:bCs/>
                <w:color w:val="0000FF"/>
              </w:rPr>
              <w:t>3</w:t>
            </w:r>
            <w:r w:rsidR="00A719B8" w:rsidRPr="00725AF5">
              <w:rPr>
                <w:b/>
                <w:bCs/>
                <w:color w:val="0000FF"/>
              </w:rPr>
              <w:t>0</w:t>
            </w:r>
            <w:r w:rsidR="00A719B8" w:rsidRPr="00725AF5">
              <w:rPr>
                <w:color w:val="000000"/>
              </w:rPr>
              <w:t xml:space="preserve"> visits of post-cochlear implant aural therapy per </w:t>
            </w:r>
            <w:r w:rsidR="00C12EF8">
              <w:rPr>
                <w:bCs/>
              </w:rPr>
              <w:t>calendar</w:t>
            </w:r>
            <w:r w:rsidR="00A719B8" w:rsidRPr="00725AF5">
              <w:rPr>
                <w:bCs/>
                <w:color w:val="000000"/>
              </w:rPr>
              <w:t xml:space="preserve"> year</w:t>
            </w:r>
          </w:p>
          <w:p w14:paraId="427F0545" w14:textId="184B2E62" w:rsidR="00A719B8" w:rsidRPr="00725AF5" w:rsidRDefault="00417561" w:rsidP="00D70FDB">
            <w:pPr>
              <w:pStyle w:val="TableTextCharCharChar1"/>
              <w:numPr>
                <w:ilvl w:val="0"/>
                <w:numId w:val="8"/>
              </w:numPr>
              <w:rPr>
                <w:color w:val="000000"/>
              </w:rPr>
            </w:pPr>
            <w:r>
              <w:rPr>
                <w:b/>
                <w:bCs/>
                <w:color w:val="0000FF"/>
              </w:rPr>
              <w:t>36</w:t>
            </w:r>
            <w:r w:rsidRPr="00725AF5">
              <w:rPr>
                <w:color w:val="000000"/>
              </w:rPr>
              <w:t xml:space="preserve"> visits of pulmonary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46" w14:textId="5AC58A7C" w:rsidR="00A719B8" w:rsidRPr="00725AF5" w:rsidRDefault="00417561" w:rsidP="00D70FDB">
            <w:pPr>
              <w:pStyle w:val="TableTextCharCharChar1"/>
              <w:numPr>
                <w:ilvl w:val="0"/>
                <w:numId w:val="8"/>
              </w:numPr>
              <w:rPr>
                <w:color w:val="000000"/>
              </w:rPr>
            </w:pPr>
            <w:r>
              <w:rPr>
                <w:b/>
                <w:bCs/>
                <w:color w:val="0000FF"/>
              </w:rPr>
              <w:t>36</w:t>
            </w:r>
            <w:r w:rsidRPr="00725AF5">
              <w:rPr>
                <w:color w:val="000000"/>
              </w:rPr>
              <w:t xml:space="preserve"> visits of cardiac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47" w14:textId="77777777" w:rsidR="00A719B8" w:rsidRPr="00725AF5" w:rsidRDefault="00A719B8">
            <w:pPr>
              <w:pStyle w:val="TableTextCharCharChar1"/>
              <w:numPr>
                <w:ilvl w:val="12"/>
                <w:numId w:val="0"/>
              </w:numPr>
            </w:pPr>
          </w:p>
          <w:p w14:paraId="427F054A" w14:textId="77777777" w:rsidR="00A719B8" w:rsidRPr="00725AF5" w:rsidRDefault="00A719B8">
            <w:pPr>
              <w:pStyle w:val="TableTextCharCharChar1"/>
              <w:numPr>
                <w:ilvl w:val="12"/>
                <w:numId w:val="0"/>
              </w:numPr>
            </w:pPr>
            <w:r w:rsidRPr="00725AF5">
              <w:t>Any combination of Network and Non-Network Benefits is limited as follows:</w:t>
            </w:r>
          </w:p>
          <w:p w14:paraId="427F054B" w14:textId="77EF2D16" w:rsidR="00A719B8" w:rsidRPr="00725AF5" w:rsidRDefault="00A719B8" w:rsidP="004F657A">
            <w:pPr>
              <w:pStyle w:val="TableTextCharCharChar1"/>
              <w:ind w:left="288" w:hanging="288"/>
              <w:rPr>
                <w:color w:val="000000"/>
              </w:rPr>
            </w:pPr>
            <w:r w:rsidRPr="00725AF5">
              <w:rPr>
                <w:color w:val="000000"/>
              </w:rPr>
              <w:t xml:space="preserve">●   </w:t>
            </w:r>
            <w:r w:rsidR="00417561">
              <w:rPr>
                <w:b/>
                <w:bCs/>
                <w:color w:val="0000FF"/>
              </w:rPr>
              <w:t>6</w:t>
            </w:r>
            <w:r w:rsidRPr="00725AF5">
              <w:rPr>
                <w:b/>
                <w:bCs/>
                <w:color w:val="0000FF"/>
              </w:rPr>
              <w:t>0</w:t>
            </w:r>
            <w:r w:rsidRPr="00725AF5">
              <w:rPr>
                <w:color w:val="000000"/>
              </w:rPr>
              <w:t xml:space="preserve"> visits of physical, occupational and speech therapy combined per </w:t>
            </w:r>
            <w:r w:rsidR="00C12EF8">
              <w:rPr>
                <w:bCs/>
              </w:rPr>
              <w:t>calendar</w:t>
            </w:r>
            <w:r w:rsidRPr="00725AF5">
              <w:rPr>
                <w:bCs/>
                <w:color w:val="000000"/>
              </w:rPr>
              <w:t xml:space="preserve"> year.</w:t>
            </w:r>
          </w:p>
          <w:p w14:paraId="427F054C" w14:textId="77777777" w:rsidR="00A719B8" w:rsidRPr="00725AF5" w:rsidRDefault="00A719B8">
            <w:pPr>
              <w:pStyle w:val="TableTextCharCharChar1"/>
              <w:ind w:left="288" w:hanging="288"/>
              <w:rPr>
                <w:color w:val="000000"/>
              </w:rPr>
            </w:pPr>
          </w:p>
          <w:p w14:paraId="427F054D" w14:textId="77777777" w:rsidR="00A719B8" w:rsidRPr="00725AF5" w:rsidRDefault="00A719B8">
            <w:pPr>
              <w:pStyle w:val="TableTextCharCharChar1"/>
              <w:numPr>
                <w:ilvl w:val="12"/>
                <w:numId w:val="0"/>
              </w:numPr>
              <w:rPr>
                <w:color w:val="000000"/>
              </w:rPr>
            </w:pPr>
          </w:p>
          <w:p w14:paraId="427F0558" w14:textId="5CEB53F9" w:rsidR="00417561" w:rsidRPr="00725AF5" w:rsidRDefault="00417561" w:rsidP="00131C5B">
            <w:pPr>
              <w:pStyle w:val="TableTextCharCharChar1"/>
              <w:rPr>
                <w:b/>
                <w:color w:val="000000"/>
              </w:rPr>
            </w:pPr>
          </w:p>
        </w:tc>
      </w:tr>
      <w:tr w:rsidR="00A0549A" w:rsidRPr="00725AF5" w14:paraId="15E7D541"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0CAC34E3" w14:textId="77777777" w:rsidR="00A0549A" w:rsidRPr="00A0549A" w:rsidRDefault="00A0549A" w:rsidP="00A0549A">
            <w:pPr>
              <w:pStyle w:val="TableTextChar"/>
              <w:rPr>
                <w:b/>
                <w:bCs/>
              </w:rPr>
            </w:pPr>
            <w:r w:rsidRPr="00A0549A">
              <w:rPr>
                <w:b/>
                <w:bCs/>
              </w:rPr>
              <w:t>Services In A L</w:t>
            </w:r>
            <w:bookmarkStart w:id="156" w:name="Services_In_A_Long_Term_Care_Facility"/>
            <w:bookmarkEnd w:id="156"/>
            <w:r w:rsidRPr="00A0549A">
              <w:rPr>
                <w:b/>
                <w:bCs/>
              </w:rPr>
              <w:t>ong Term</w:t>
            </w:r>
          </w:p>
          <w:p w14:paraId="50A5CE75" w14:textId="77777777" w:rsidR="00A0549A" w:rsidRDefault="00A0549A" w:rsidP="00A0549A">
            <w:pPr>
              <w:pStyle w:val="TableTextChar"/>
              <w:rPr>
                <w:b/>
                <w:bCs/>
              </w:rPr>
            </w:pPr>
            <w:r w:rsidRPr="00A0549A">
              <w:rPr>
                <w:b/>
                <w:bCs/>
              </w:rPr>
              <w:t>Care Facility</w:t>
            </w:r>
          </w:p>
          <w:p w14:paraId="03EE4BD4" w14:textId="77777777" w:rsidR="00A0549A" w:rsidRDefault="00A0549A" w:rsidP="00A0549A">
            <w:pPr>
              <w:pStyle w:val="TableTextChar"/>
              <w:rPr>
                <w:b/>
                <w:bCs/>
              </w:rPr>
            </w:pPr>
          </w:p>
          <w:p w14:paraId="49025E65" w14:textId="45758FCD" w:rsidR="00A0549A" w:rsidRPr="00725AF5" w:rsidRDefault="00A0549A" w:rsidP="00A0549A">
            <w:pPr>
              <w:pStyle w:val="TableTextChar"/>
              <w:rPr>
                <w:b/>
                <w:bCs/>
              </w:rP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11141A7C" w14:textId="1B319639" w:rsidR="00A0549A" w:rsidRPr="00E97ED1" w:rsidRDefault="00A0549A" w:rsidP="00A0549A">
            <w:pPr>
              <w:pStyle w:val="TableTextChar"/>
              <w:numPr>
                <w:ilvl w:val="12"/>
                <w:numId w:val="0"/>
              </w:numPr>
            </w:pPr>
            <w:r w:rsidRPr="00E97ED1">
              <w:t>If the Participant is a resident of a licensed long-term care Facility or a continuing care retirement community, suc</w:t>
            </w:r>
            <w:r>
              <w:t xml:space="preserve">h Participant has the option of </w:t>
            </w:r>
            <w:r w:rsidRPr="00E97ED1">
              <w:t>receiving Medically Necessary services</w:t>
            </w:r>
            <w:r w:rsidRPr="00E97ED1">
              <w:rPr>
                <w:b/>
              </w:rPr>
              <w:t xml:space="preserve"> </w:t>
            </w:r>
            <w:r w:rsidRPr="00E97ED1">
              <w:t>Covered by this provision in the long-term care Facility that serves as the Participant’s primary residence if the</w:t>
            </w:r>
          </w:p>
          <w:p w14:paraId="4B48C131" w14:textId="77777777" w:rsidR="00A0549A" w:rsidRPr="00E97ED1" w:rsidRDefault="00A0549A" w:rsidP="00A0549A">
            <w:pPr>
              <w:pStyle w:val="TableTextChar"/>
              <w:numPr>
                <w:ilvl w:val="12"/>
                <w:numId w:val="0"/>
              </w:numPr>
            </w:pPr>
            <w:r w:rsidRPr="00E97ED1">
              <w:t>following conditions apply:</w:t>
            </w:r>
          </w:p>
          <w:p w14:paraId="41284CD7" w14:textId="77777777" w:rsidR="00A0549A" w:rsidRPr="00E97ED1" w:rsidRDefault="00A0549A" w:rsidP="00A0549A">
            <w:pPr>
              <w:pStyle w:val="TableTextChar"/>
              <w:numPr>
                <w:ilvl w:val="12"/>
                <w:numId w:val="0"/>
              </w:numPr>
            </w:pPr>
            <w:r w:rsidRPr="00E97ED1">
              <w:t>1) the Facility is willing and able to provide the Covered Service to the Participant;</w:t>
            </w:r>
          </w:p>
          <w:p w14:paraId="4A4B7243" w14:textId="7A0AD8F7" w:rsidR="00A0549A" w:rsidRPr="00E97ED1" w:rsidRDefault="00A0549A" w:rsidP="00A0549A">
            <w:pPr>
              <w:pStyle w:val="TableTextChar"/>
              <w:numPr>
                <w:ilvl w:val="12"/>
                <w:numId w:val="0"/>
              </w:numPr>
            </w:pPr>
            <w:r w:rsidRPr="00E97ED1">
              <w:t>2) the Facility and its Providers meet the requisite licensing and training standards required under applicable state law; the Facility is certified through</w:t>
            </w:r>
            <w:r>
              <w:t xml:space="preserve"> </w:t>
            </w:r>
            <w:r w:rsidRPr="00E97ED1">
              <w:t>Medicare; and</w:t>
            </w:r>
          </w:p>
          <w:p w14:paraId="4B6B5FF0" w14:textId="77777777" w:rsidR="00A0549A" w:rsidRPr="00E97ED1" w:rsidRDefault="00A0549A" w:rsidP="00A0549A">
            <w:pPr>
              <w:pStyle w:val="TableTextChar"/>
              <w:numPr>
                <w:ilvl w:val="12"/>
                <w:numId w:val="0"/>
              </w:numPr>
            </w:pPr>
            <w:r w:rsidRPr="00E97ED1">
              <w:t>3) the Facility and its</w:t>
            </w:r>
            <w:r w:rsidRPr="00E97ED1">
              <w:rPr>
                <w:b/>
              </w:rPr>
              <w:t xml:space="preserve"> </w:t>
            </w:r>
            <w:r w:rsidRPr="00E97ED1">
              <w:t>Providers agree to abide by the terms and conditions of the Claims Administrator’s contracts with similar Providers, abide by</w:t>
            </w:r>
          </w:p>
          <w:p w14:paraId="714C4DBB" w14:textId="77777777" w:rsidR="00A0549A" w:rsidRPr="00E97ED1" w:rsidRDefault="00A0549A" w:rsidP="00A0549A">
            <w:pPr>
              <w:pStyle w:val="TableTextChar"/>
              <w:numPr>
                <w:ilvl w:val="12"/>
                <w:numId w:val="0"/>
              </w:numPr>
            </w:pPr>
            <w:r w:rsidRPr="00E97ED1">
              <w:t>patient protection standards and requirements imposed by state and federal law, and meet the quality standards of the Claims Administrator for similar</w:t>
            </w:r>
          </w:p>
          <w:p w14:paraId="174EED15" w14:textId="77777777" w:rsidR="00A0549A" w:rsidRPr="00E97ED1" w:rsidRDefault="00A0549A" w:rsidP="00A0549A">
            <w:pPr>
              <w:pStyle w:val="TableTextChar"/>
              <w:numPr>
                <w:ilvl w:val="12"/>
                <w:numId w:val="0"/>
              </w:numPr>
            </w:pPr>
            <w:r w:rsidRPr="00E97ED1">
              <w:t>Providers.</w:t>
            </w:r>
          </w:p>
          <w:p w14:paraId="49E9F2B4" w14:textId="77777777" w:rsidR="00A0549A" w:rsidRPr="00E97ED1" w:rsidRDefault="00A0549A" w:rsidP="00A0549A">
            <w:pPr>
              <w:pStyle w:val="TableTextChar"/>
              <w:numPr>
                <w:ilvl w:val="12"/>
                <w:numId w:val="0"/>
              </w:numPr>
            </w:pPr>
            <w:r w:rsidRPr="00E97ED1">
              <w:t>The services Covered under this provision include, but are not limited to, Skilled Nursing Care, rehabilitative and other therapy services, and post-</w:t>
            </w:r>
          </w:p>
          <w:p w14:paraId="2F10C672" w14:textId="77777777" w:rsidR="00A0549A" w:rsidRPr="00E97ED1" w:rsidRDefault="00A0549A" w:rsidP="00A0549A">
            <w:pPr>
              <w:pStyle w:val="TableTextChar"/>
              <w:numPr>
                <w:ilvl w:val="12"/>
                <w:numId w:val="0"/>
              </w:numPr>
            </w:pPr>
            <w:r w:rsidRPr="00E97ED1">
              <w:t>Acute care, as needed.</w:t>
            </w:r>
          </w:p>
          <w:p w14:paraId="7AEC309D" w14:textId="3199E233" w:rsidR="00A0549A" w:rsidRPr="00725AF5" w:rsidRDefault="00A0549A" w:rsidP="00A0549A">
            <w:pPr>
              <w:pStyle w:val="TableTextChar"/>
              <w:numPr>
                <w:ilvl w:val="12"/>
                <w:numId w:val="0"/>
              </w:numPr>
              <w:rPr>
                <w:b/>
                <w:color w:val="0000FF"/>
              </w:rPr>
            </w:pPr>
            <w:r w:rsidRPr="00E97ED1">
              <w:t>4) The Plan may deliver the services Covered under this provision in the Participant’s resident Facility.</w:t>
            </w: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8B0B3BC" w14:textId="77777777" w:rsidR="00A0549A" w:rsidRPr="00716B74" w:rsidRDefault="00A0549A" w:rsidP="00A0549A">
            <w:pPr>
              <w:pStyle w:val="TableTextChar"/>
              <w:numPr>
                <w:ilvl w:val="12"/>
                <w:numId w:val="0"/>
              </w:numPr>
            </w:pPr>
            <w:r w:rsidRPr="00716B74">
              <w:t>If the Participant is a resident of a licensed long-term care Facility or a continuing care retirement community, such Participant has the option of</w:t>
            </w:r>
            <w:r>
              <w:t xml:space="preserve"> </w:t>
            </w:r>
            <w:r w:rsidRPr="00716B74">
              <w:t>receiving Medically Necessary services</w:t>
            </w:r>
            <w:r w:rsidRPr="00716B74">
              <w:rPr>
                <w:b/>
              </w:rPr>
              <w:t xml:space="preserve"> </w:t>
            </w:r>
            <w:r w:rsidRPr="00716B74">
              <w:t>Covered by this provision in the long-term care Facility that serves as the Participant’s primary residence if the</w:t>
            </w:r>
          </w:p>
          <w:p w14:paraId="3DEC0CFD" w14:textId="77777777" w:rsidR="00A0549A" w:rsidRPr="00716B74" w:rsidRDefault="00A0549A" w:rsidP="00A0549A">
            <w:pPr>
              <w:pStyle w:val="TableTextChar"/>
              <w:numPr>
                <w:ilvl w:val="12"/>
                <w:numId w:val="0"/>
              </w:numPr>
            </w:pPr>
            <w:r w:rsidRPr="00716B74">
              <w:t>following conditions apply:</w:t>
            </w:r>
          </w:p>
          <w:p w14:paraId="23BB09A6" w14:textId="77777777" w:rsidR="00A0549A" w:rsidRPr="00716B74" w:rsidRDefault="00A0549A" w:rsidP="00A0549A">
            <w:pPr>
              <w:pStyle w:val="TableTextChar"/>
              <w:numPr>
                <w:ilvl w:val="12"/>
                <w:numId w:val="0"/>
              </w:numPr>
            </w:pPr>
            <w:r w:rsidRPr="00716B74">
              <w:t>1) the Facility is willing and able to provide the Covered Service to the Participant;</w:t>
            </w:r>
          </w:p>
          <w:p w14:paraId="596DE092" w14:textId="77777777" w:rsidR="00A0549A" w:rsidRPr="00716B74" w:rsidRDefault="00A0549A" w:rsidP="00A0549A">
            <w:pPr>
              <w:pStyle w:val="TableTextChar"/>
              <w:numPr>
                <w:ilvl w:val="12"/>
                <w:numId w:val="0"/>
              </w:numPr>
            </w:pPr>
            <w:r w:rsidRPr="00716B74">
              <w:t>2) the Facility and its Providers meet the requisite licensing and training standards required under applicable state law; the Facility is certified through</w:t>
            </w:r>
            <w:r>
              <w:t xml:space="preserve"> </w:t>
            </w:r>
            <w:r w:rsidRPr="00716B74">
              <w:t>Medicare; and</w:t>
            </w:r>
          </w:p>
          <w:p w14:paraId="674D34E0" w14:textId="77777777" w:rsidR="00A0549A" w:rsidRPr="00716B74" w:rsidRDefault="00A0549A" w:rsidP="00A0549A">
            <w:pPr>
              <w:pStyle w:val="TableTextChar"/>
              <w:numPr>
                <w:ilvl w:val="12"/>
                <w:numId w:val="0"/>
              </w:numPr>
            </w:pPr>
            <w:r w:rsidRPr="00716B74">
              <w:t>3) the Facility and its</w:t>
            </w:r>
            <w:r w:rsidRPr="00716B74">
              <w:rPr>
                <w:b/>
              </w:rPr>
              <w:t xml:space="preserve"> </w:t>
            </w:r>
            <w:r w:rsidRPr="00716B74">
              <w:t>Providers agree to abide by the terms and conditions of the Claims Administrator’s contracts with similar Providers, abide by</w:t>
            </w:r>
          </w:p>
          <w:p w14:paraId="17F26E89" w14:textId="77777777" w:rsidR="00A0549A" w:rsidRPr="00716B74" w:rsidRDefault="00A0549A" w:rsidP="00A0549A">
            <w:pPr>
              <w:pStyle w:val="TableTextChar"/>
              <w:numPr>
                <w:ilvl w:val="12"/>
                <w:numId w:val="0"/>
              </w:numPr>
            </w:pPr>
            <w:r w:rsidRPr="00716B74">
              <w:t>patient protection standards and requirements imposed by state and federal law, and meet the quality standards of the Claims Administrator for similar</w:t>
            </w:r>
          </w:p>
          <w:p w14:paraId="4A874C98" w14:textId="77777777" w:rsidR="00A0549A" w:rsidRPr="00716B74" w:rsidRDefault="00A0549A" w:rsidP="00A0549A">
            <w:pPr>
              <w:pStyle w:val="TableTextChar"/>
              <w:numPr>
                <w:ilvl w:val="12"/>
                <w:numId w:val="0"/>
              </w:numPr>
            </w:pPr>
            <w:r w:rsidRPr="00716B74">
              <w:t>Providers.</w:t>
            </w:r>
          </w:p>
          <w:p w14:paraId="4392405B" w14:textId="77777777" w:rsidR="00A0549A" w:rsidRPr="00716B74" w:rsidRDefault="00A0549A" w:rsidP="00A0549A">
            <w:pPr>
              <w:pStyle w:val="TableTextChar"/>
              <w:numPr>
                <w:ilvl w:val="12"/>
                <w:numId w:val="0"/>
              </w:numPr>
            </w:pPr>
            <w:r w:rsidRPr="00716B74">
              <w:t>The services Covered under this provision include, but are not limited to, Skilled Nursing Care, rehabilitative and other therapy services, and post-</w:t>
            </w:r>
          </w:p>
          <w:p w14:paraId="5CBBB46E" w14:textId="77777777" w:rsidR="00A0549A" w:rsidRPr="00716B74" w:rsidRDefault="00A0549A" w:rsidP="00A0549A">
            <w:pPr>
              <w:pStyle w:val="TableTextChar"/>
              <w:numPr>
                <w:ilvl w:val="12"/>
                <w:numId w:val="0"/>
              </w:numPr>
            </w:pPr>
            <w:r w:rsidRPr="00716B74">
              <w:t>Acute care, as needed.</w:t>
            </w:r>
          </w:p>
          <w:p w14:paraId="5211F4C4" w14:textId="2805C3D8" w:rsidR="00A0549A" w:rsidRPr="00725AF5" w:rsidDel="009D6420" w:rsidRDefault="00A0549A" w:rsidP="00A0549A">
            <w:pPr>
              <w:pStyle w:val="TableTextChar"/>
              <w:numPr>
                <w:ilvl w:val="12"/>
                <w:numId w:val="0"/>
              </w:numPr>
              <w:rPr>
                <w:b/>
                <w:color w:val="0000FF"/>
              </w:rPr>
            </w:pPr>
            <w:r w:rsidRPr="00716B74">
              <w:t>4) The Plan may deliver the services Covered under this provision in the Participant’s resident Facility.</w:t>
            </w:r>
          </w:p>
        </w:tc>
      </w:tr>
      <w:tr w:rsidR="00A719B8" w:rsidRPr="00725AF5" w14:paraId="427F05B9"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725AF5" w:rsidRDefault="00A719B8" w:rsidP="003F1898">
            <w:pPr>
              <w:pStyle w:val="TableTextChar"/>
              <w:rPr>
                <w:b/>
                <w:bCs/>
              </w:rPr>
            </w:pPr>
            <w:bookmarkStart w:id="157" w:name="Skilled_Nursing_Facility_Inpatient_Rehab"/>
            <w:r w:rsidRPr="00725AF5">
              <w:rPr>
                <w:b/>
                <w:bCs/>
              </w:rPr>
              <w:t>Skilled Nursing Facility Inpatient Rehabilitation Facility Services</w:t>
            </w:r>
            <w:bookmarkEnd w:id="157"/>
          </w:p>
          <w:p w14:paraId="427F055B" w14:textId="77777777" w:rsidR="00A719B8" w:rsidRPr="00725AF5" w:rsidRDefault="00A719B8" w:rsidP="003F1898">
            <w:pPr>
              <w:pStyle w:val="TableTextChar"/>
            </w:pPr>
          </w:p>
          <w:p w14:paraId="427F055F" w14:textId="77777777" w:rsidR="00A719B8" w:rsidRPr="00725AF5" w:rsidRDefault="00A719B8" w:rsidP="003F1898">
            <w:pPr>
              <w:pStyle w:val="TableTextChar"/>
              <w:rPr>
                <w:b/>
                <w:color w:val="000000"/>
              </w:rPr>
            </w:pPr>
            <w:r w:rsidRPr="00725AF5">
              <w:rPr>
                <w:b/>
                <w:color w:val="000000"/>
              </w:rPr>
              <w:t>Benefits include:</w:t>
            </w:r>
          </w:p>
          <w:p w14:paraId="427F0560" w14:textId="77777777" w:rsidR="00A719B8" w:rsidRPr="00725AF5" w:rsidRDefault="00A719B8" w:rsidP="003F1898">
            <w:pPr>
              <w:pStyle w:val="TableTextChar"/>
            </w:pPr>
            <w:r w:rsidRPr="00725AF5">
              <w:t>Non-Physician services and supplies received during the Inpatient Stay;</w:t>
            </w:r>
          </w:p>
          <w:p w14:paraId="427F0561" w14:textId="42F3FE3A" w:rsidR="00A719B8" w:rsidRPr="00725AF5" w:rsidRDefault="00A719B8" w:rsidP="003F1898">
            <w:pPr>
              <w:pStyle w:val="TableTextChar"/>
            </w:pPr>
            <w:r w:rsidRPr="00725AF5">
              <w:t>Room and board in a semi-private room (a room with two or more beds); and</w:t>
            </w:r>
          </w:p>
          <w:p w14:paraId="427F0562" w14:textId="256CD4CF" w:rsidR="00A719B8" w:rsidRPr="00725AF5" w:rsidRDefault="00A719B8" w:rsidP="003F1898">
            <w:pPr>
              <w:pStyle w:val="TableTextChar"/>
            </w:pPr>
            <w:r w:rsidRPr="00725AF5">
              <w:rPr>
                <w:rStyle w:val="CDVar"/>
                <w:rFonts w:ascii="Times New Roman" w:hAnsi="Times New Roman"/>
                <w:color w:val="000000"/>
              </w:rPr>
              <w:t xml:space="preserve">Physician services for anesthesiologists, consulting Physicians, pathologists and </w:t>
            </w:r>
            <w:r w:rsidRPr="00E97ED1">
              <w:rPr>
                <w:rStyle w:val="CDVar"/>
                <w:rFonts w:ascii="Times New Roman" w:hAnsi="Times New Roman"/>
                <w:color w:val="auto"/>
              </w:rPr>
              <w:t>radiologists.</w:t>
            </w:r>
          </w:p>
          <w:p w14:paraId="427F0563" w14:textId="77777777" w:rsidR="00A719B8" w:rsidRPr="00725AF5" w:rsidRDefault="00A719B8" w:rsidP="003F1898">
            <w:pPr>
              <w:pStyle w:val="TableTextChar"/>
            </w:pPr>
          </w:p>
          <w:p w14:paraId="427F0565" w14:textId="77777777" w:rsidR="00A719B8" w:rsidRPr="00725AF5" w:rsidRDefault="00A719B8" w:rsidP="003F1898">
            <w:pPr>
              <w:pStyle w:val="TableTextChar"/>
            </w:pPr>
          </w:p>
          <w:p w14:paraId="427F0566" w14:textId="05045786" w:rsidR="00A719B8" w:rsidRPr="00725AF5" w:rsidRDefault="00A719B8">
            <w:pPr>
              <w:pStyle w:val="TableTextChar"/>
              <w:rPr>
                <w:szCs w:val="24"/>
              </w:rPr>
            </w:pPr>
            <w:r w:rsidRPr="00725AF5">
              <w:rPr>
                <w:szCs w:val="24"/>
              </w:rPr>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A719B8" w:rsidRPr="00725AF5" w:rsidRDefault="00A719B8" w:rsidP="003F1898">
            <w:pPr>
              <w:pStyle w:val="TableTextChar"/>
            </w:pPr>
          </w:p>
          <w:p w14:paraId="427F0568" w14:textId="77777777" w:rsidR="00A719B8" w:rsidRPr="00725AF5" w:rsidRDefault="00A719B8"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725AF5" w:rsidRDefault="00A719B8" w:rsidP="003F1898">
            <w:pPr>
              <w:pStyle w:val="TableTextChar"/>
            </w:pPr>
          </w:p>
          <w:p w14:paraId="427F056A" w14:textId="77777777" w:rsidR="00A719B8" w:rsidRPr="00725AF5" w:rsidRDefault="00A719B8"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725AF5" w:rsidRDefault="00A719B8" w:rsidP="003F1898">
            <w:pPr>
              <w:pStyle w:val="TableTextChar"/>
            </w:pPr>
            <w:r w:rsidRPr="00725AF5">
              <w:t>Benefits are available only if:</w:t>
            </w:r>
          </w:p>
          <w:p w14:paraId="427F056C" w14:textId="77777777" w:rsidR="00A719B8" w:rsidRPr="00725AF5" w:rsidRDefault="00A719B8" w:rsidP="003F1898">
            <w:pPr>
              <w:pStyle w:val="TableTextChar"/>
              <w:ind w:left="288" w:hanging="288"/>
            </w:pPr>
            <w:r w:rsidRPr="00725AF5">
              <w:rPr>
                <w:color w:val="000000"/>
              </w:rPr>
              <w:t xml:space="preserve">●   </w:t>
            </w:r>
            <w:r w:rsidRPr="00725AF5">
              <w:t>the initial confinement in a Skilled Nursing Facility or Inpatient Rehabilitation Facility was or will be a Cost Effective alternative to an Inpatient Stay in a Hospital; and</w:t>
            </w:r>
          </w:p>
          <w:p w14:paraId="427F056D" w14:textId="77777777" w:rsidR="00A719B8" w:rsidRPr="00725AF5" w:rsidRDefault="00A719B8" w:rsidP="003F1898">
            <w:pPr>
              <w:pStyle w:val="TableTextChar"/>
              <w:ind w:left="288" w:hanging="288"/>
              <w:rPr>
                <w:color w:val="000000"/>
              </w:rPr>
            </w:pPr>
            <w:r w:rsidRPr="00725AF5">
              <w:rPr>
                <w:color w:val="000000"/>
              </w:rPr>
              <w:t>●   You will receive skilled care services that are not primarily Custodial Care.</w:t>
            </w:r>
          </w:p>
          <w:p w14:paraId="427F056E" w14:textId="77777777" w:rsidR="00A719B8" w:rsidRPr="00725AF5" w:rsidRDefault="00A719B8" w:rsidP="003F1898">
            <w:pPr>
              <w:pStyle w:val="TableTextChar"/>
              <w:ind w:left="288" w:hanging="288"/>
              <w:rPr>
                <w:color w:val="000000"/>
              </w:rPr>
            </w:pPr>
          </w:p>
          <w:p w14:paraId="427F056F" w14:textId="77777777" w:rsidR="00A719B8" w:rsidRPr="00725AF5" w:rsidRDefault="00A719B8" w:rsidP="003F1898">
            <w:pPr>
              <w:pStyle w:val="TableTextChar"/>
              <w:rPr>
                <w:color w:val="000000"/>
              </w:rPr>
            </w:pPr>
            <w:r w:rsidRPr="00725AF5">
              <w:rPr>
                <w:color w:val="000000"/>
              </w:rPr>
              <w:t>Skilled care is skilled nursing, skilled teaching, and skilled rehabilitation services when:</w:t>
            </w:r>
          </w:p>
          <w:p w14:paraId="427F0570" w14:textId="77777777" w:rsidR="00A719B8" w:rsidRPr="00725AF5" w:rsidRDefault="00A719B8" w:rsidP="003F1898">
            <w:pPr>
              <w:pStyle w:val="TableTextChar"/>
              <w:ind w:left="288" w:hanging="288"/>
            </w:pPr>
            <w:r w:rsidRPr="00725AF5">
              <w:rPr>
                <w:color w:val="000000"/>
              </w:rPr>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A719B8" w:rsidRPr="00725AF5" w:rsidRDefault="00A719B8" w:rsidP="003F1898">
            <w:pPr>
              <w:pStyle w:val="TableTextChar"/>
              <w:ind w:left="288" w:hanging="288"/>
              <w:rPr>
                <w:color w:val="000000"/>
              </w:rPr>
            </w:pPr>
            <w:r w:rsidRPr="00725AF5">
              <w:rPr>
                <w:color w:val="000000"/>
              </w:rPr>
              <w:t>●   it is ordered by a Physician;</w:t>
            </w:r>
          </w:p>
          <w:p w14:paraId="427F0572" w14:textId="77777777" w:rsidR="00A719B8" w:rsidRPr="00725AF5" w:rsidRDefault="00A719B8" w:rsidP="003F1898">
            <w:pPr>
              <w:pStyle w:val="TableTextChar"/>
              <w:ind w:left="288" w:hanging="288"/>
              <w:rPr>
                <w:color w:val="000000"/>
              </w:rPr>
            </w:pPr>
            <w:r w:rsidRPr="00725AF5">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725AF5" w:rsidRDefault="00A719B8"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A719B8" w:rsidRPr="00725AF5" w:rsidRDefault="00A719B8" w:rsidP="003F1898">
            <w:pPr>
              <w:pStyle w:val="TableTextChar"/>
            </w:pPr>
          </w:p>
          <w:p w14:paraId="427F0575" w14:textId="77777777" w:rsidR="00A719B8" w:rsidRPr="00725AF5" w:rsidRDefault="00A719B8" w:rsidP="003F1898">
            <w:pPr>
              <w:pStyle w:val="TableTextChar"/>
              <w:rPr>
                <w:b/>
              </w:rPr>
            </w:pPr>
            <w:r w:rsidRPr="00725AF5">
              <w:rPr>
                <w:b/>
              </w:rPr>
              <w:t>The following services are not covered:</w:t>
            </w:r>
          </w:p>
          <w:p w14:paraId="427F0576" w14:textId="77777777" w:rsidR="00A719B8" w:rsidRPr="00725AF5" w:rsidRDefault="00A719B8" w:rsidP="003F1898">
            <w:pPr>
              <w:pStyle w:val="TableTextChar"/>
              <w:rPr>
                <w:color w:val="000000"/>
              </w:rPr>
            </w:pPr>
            <w:r w:rsidRPr="00725AF5">
              <w:rPr>
                <w:color w:val="000000"/>
              </w:rPr>
              <w:t>●   Custodial Care.</w:t>
            </w:r>
          </w:p>
          <w:p w14:paraId="427F0577" w14:textId="77777777" w:rsidR="00A719B8" w:rsidRPr="00725AF5" w:rsidRDefault="00A719B8" w:rsidP="003F1898">
            <w:pPr>
              <w:pStyle w:val="TableTextChar"/>
            </w:pPr>
            <w:r w:rsidRPr="00725AF5">
              <w:rPr>
                <w:color w:val="000000"/>
              </w:rPr>
              <w:t xml:space="preserve">●   </w:t>
            </w:r>
            <w:r w:rsidRPr="00725AF5">
              <w:t>Domiciliary care.</w:t>
            </w:r>
          </w:p>
          <w:p w14:paraId="427F0578" w14:textId="77777777" w:rsidR="00A719B8" w:rsidRPr="00725AF5" w:rsidRDefault="00A719B8" w:rsidP="003F1898">
            <w:pPr>
              <w:pStyle w:val="TableTextChar"/>
            </w:pPr>
          </w:p>
        </w:tc>
        <w:tc>
          <w:tcPr>
            <w:tcW w:w="2911" w:type="dxa"/>
            <w:gridSpan w:val="4"/>
            <w:tcBorders>
              <w:top w:val="single" w:sz="6" w:space="0" w:color="auto"/>
              <w:left w:val="single" w:sz="6" w:space="0" w:color="auto"/>
              <w:bottom w:val="single" w:sz="6" w:space="0" w:color="auto"/>
              <w:right w:val="single" w:sz="6" w:space="0" w:color="auto"/>
            </w:tcBorders>
            <w:shd w:val="pct5" w:color="auto" w:fill="FFFFFF"/>
          </w:tcPr>
          <w:p w14:paraId="427F0585" w14:textId="5F2AB9EB" w:rsidR="00A719B8" w:rsidRPr="00725AF5" w:rsidRDefault="003C3DFE" w:rsidP="003F1898">
            <w:pPr>
              <w:pStyle w:val="TableTextChar"/>
              <w:numPr>
                <w:ilvl w:val="12"/>
                <w:numId w:val="0"/>
              </w:numPr>
              <w:rPr>
                <w:bCs/>
              </w:rPr>
            </w:pPr>
            <w:r>
              <w:rPr>
                <w:b/>
                <w:color w:val="0000FF"/>
              </w:rPr>
              <w:t>100%</w:t>
            </w:r>
            <w:r w:rsidR="00A719B8" w:rsidRPr="00725AF5">
              <w:rPr>
                <w:b/>
                <w:color w:val="0000FF"/>
              </w:rPr>
              <w:t xml:space="preserve"> </w:t>
            </w:r>
            <w:r w:rsidR="00A719B8" w:rsidRPr="00725AF5">
              <w:rPr>
                <w:bCs/>
              </w:rPr>
              <w:t>of eligible expenses</w:t>
            </w:r>
            <w:r w:rsidR="00A719B8" w:rsidRPr="00725AF5">
              <w:rPr>
                <w:bCs/>
                <w:color w:val="000000"/>
              </w:rPr>
              <w:t>.</w:t>
            </w:r>
          </w:p>
          <w:p w14:paraId="427F0586" w14:textId="77777777" w:rsidR="00A719B8" w:rsidRPr="00725AF5" w:rsidRDefault="00A719B8" w:rsidP="003F1898">
            <w:pPr>
              <w:pStyle w:val="TableTextChar"/>
              <w:numPr>
                <w:ilvl w:val="12"/>
                <w:numId w:val="0"/>
              </w:numPr>
              <w:rPr>
                <w:bCs/>
              </w:rPr>
            </w:pPr>
          </w:p>
          <w:p w14:paraId="7B9DCCB5" w14:textId="77777777" w:rsidR="007F176E" w:rsidRDefault="007F176E" w:rsidP="003F1898">
            <w:pPr>
              <w:pStyle w:val="TableTextChar"/>
              <w:numPr>
                <w:ilvl w:val="12"/>
                <w:numId w:val="0"/>
              </w:numPr>
              <w:rPr>
                <w:rStyle w:val="wdColorPinkBoldItalic"/>
              </w:rPr>
            </w:pPr>
          </w:p>
          <w:p w14:paraId="427F058E" w14:textId="77777777" w:rsidR="00A719B8" w:rsidRPr="00725AF5" w:rsidRDefault="00A719B8" w:rsidP="003F1898">
            <w:pPr>
              <w:pStyle w:val="TableTextChar"/>
              <w:numPr>
                <w:ilvl w:val="12"/>
                <w:numId w:val="0"/>
              </w:numPr>
              <w:rPr>
                <w:color w:val="000000"/>
              </w:rPr>
            </w:pPr>
          </w:p>
          <w:p w14:paraId="427F0593" w14:textId="03C121F9" w:rsidR="00A719B8" w:rsidRPr="00725AF5" w:rsidRDefault="00A719B8" w:rsidP="003F1898">
            <w:pPr>
              <w:pStyle w:val="TableTextChar"/>
              <w:numPr>
                <w:ilvl w:val="12"/>
                <w:numId w:val="0"/>
              </w:numPr>
              <w:rPr>
                <w:color w:val="FF0000"/>
              </w:rPr>
            </w:pPr>
            <w:r w:rsidRPr="00725AF5">
              <w:rPr>
                <w:color w:val="000000"/>
              </w:rPr>
              <w:t xml:space="preserve">Any combination of Network and Non-Network Benefits is limited to </w:t>
            </w:r>
            <w:r w:rsidR="007F176E">
              <w:rPr>
                <w:b/>
                <w:color w:val="0000FF"/>
              </w:rPr>
              <w:t>9</w:t>
            </w:r>
            <w:r w:rsidRPr="00725AF5">
              <w:rPr>
                <w:b/>
                <w:color w:val="0000FF"/>
              </w:rPr>
              <w:t>0</w:t>
            </w:r>
            <w:r w:rsidRPr="00725AF5">
              <w:rPr>
                <w:b/>
                <w:color w:val="000000"/>
              </w:rPr>
              <w:t xml:space="preserve"> </w:t>
            </w:r>
            <w:r w:rsidRPr="00725AF5">
              <w:rPr>
                <w:color w:val="000000"/>
              </w:rPr>
              <w:t xml:space="preserve">days per </w:t>
            </w:r>
            <w:r w:rsidR="00C12EF8">
              <w:rPr>
                <w:bCs/>
              </w:rPr>
              <w:t>calendar</w:t>
            </w:r>
            <w:r w:rsidRPr="00725AF5">
              <w:rPr>
                <w:bCs/>
                <w:color w:val="000000"/>
              </w:rPr>
              <w:t xml:space="preserve"> year.</w:t>
            </w:r>
          </w:p>
          <w:p w14:paraId="427F0594" w14:textId="77777777" w:rsidR="00A719B8" w:rsidRPr="00725AF5" w:rsidRDefault="00A719B8" w:rsidP="003F1898">
            <w:pPr>
              <w:pStyle w:val="TableTextChar"/>
              <w:numPr>
                <w:ilvl w:val="12"/>
                <w:numId w:val="0"/>
              </w:numPr>
              <w:rPr>
                <w:color w:val="FF0000"/>
              </w:rPr>
            </w:pPr>
          </w:p>
          <w:p w14:paraId="427F0595" w14:textId="77777777" w:rsidR="00A719B8" w:rsidRPr="00725AF5" w:rsidRDefault="00A719B8" w:rsidP="003F1898">
            <w:pPr>
              <w:pStyle w:val="TableTextChar"/>
              <w:numPr>
                <w:ilvl w:val="12"/>
                <w:numId w:val="0"/>
              </w:numPr>
              <w:rPr>
                <w:color w:val="FF0000"/>
              </w:rPr>
            </w:pPr>
            <w:r w:rsidRPr="00725AF5">
              <w:rPr>
                <w:color w:val="FF0000"/>
              </w:rPr>
              <w:t xml:space="preserve"> </w:t>
            </w: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427F059A" w14:textId="2340FD90" w:rsidR="00A719B8" w:rsidRPr="00725AF5" w:rsidRDefault="009D6420" w:rsidP="005460F8">
            <w:pPr>
              <w:pStyle w:val="TableTextChar"/>
              <w:numPr>
                <w:ilvl w:val="12"/>
                <w:numId w:val="0"/>
              </w:numPr>
              <w:rPr>
                <w:bCs/>
              </w:rPr>
            </w:pPr>
            <w:r>
              <w:rPr>
                <w:b/>
                <w:color w:val="0000FF"/>
              </w:rPr>
              <w:t>70%</w:t>
            </w:r>
            <w:r w:rsidR="00A719B8" w:rsidRPr="00725AF5">
              <w:rPr>
                <w:b/>
                <w:color w:val="0000FF"/>
              </w:rPr>
              <w:t xml:space="preserve"> </w:t>
            </w:r>
            <w:r w:rsidR="00A719B8" w:rsidRPr="00725AF5">
              <w:rPr>
                <w:bCs/>
              </w:rPr>
              <w:t>of eligible expenses</w:t>
            </w:r>
            <w:r w:rsidR="00A719B8" w:rsidRPr="00725AF5">
              <w:rPr>
                <w:bCs/>
                <w:color w:val="0000FF"/>
              </w:rPr>
              <w:t xml:space="preserve"> </w:t>
            </w:r>
            <w:r w:rsidR="00A719B8" w:rsidRPr="00725AF5">
              <w:rPr>
                <w:bCs/>
              </w:rPr>
              <w:t xml:space="preserve">after satisfying the </w:t>
            </w:r>
            <w:r w:rsidR="00A719B8" w:rsidRPr="00725AF5">
              <w:t>deductible</w:t>
            </w:r>
            <w:r w:rsidR="00A719B8" w:rsidRPr="00725AF5">
              <w:rPr>
                <w:bCs/>
                <w:color w:val="000000"/>
              </w:rPr>
              <w:t>.</w:t>
            </w:r>
          </w:p>
          <w:p w14:paraId="427F059B" w14:textId="77777777" w:rsidR="00A719B8" w:rsidRPr="00725AF5" w:rsidRDefault="00A719B8" w:rsidP="003F1898">
            <w:pPr>
              <w:pStyle w:val="TableTextChar"/>
            </w:pPr>
          </w:p>
          <w:p w14:paraId="427F059F" w14:textId="5D99ECAC" w:rsidR="00A719B8" w:rsidRPr="00725AF5" w:rsidRDefault="00A719B8" w:rsidP="003F1898">
            <w:pPr>
              <w:pStyle w:val="TableTextChar"/>
              <w:numPr>
                <w:ilvl w:val="12"/>
                <w:numId w:val="0"/>
              </w:numPr>
              <w:rPr>
                <w:color w:val="000000"/>
              </w:rPr>
            </w:pPr>
            <w:r w:rsidRPr="00725AF5">
              <w:rPr>
                <w:color w:val="000000"/>
              </w:rPr>
              <w:t xml:space="preserve">Any combination of Network and Non-Network Benefits is limited to </w:t>
            </w:r>
            <w:r w:rsidR="007F176E">
              <w:rPr>
                <w:b/>
                <w:color w:val="0000FF"/>
              </w:rPr>
              <w:t>9</w:t>
            </w:r>
            <w:r w:rsidRPr="00725AF5">
              <w:rPr>
                <w:b/>
                <w:color w:val="0000FF"/>
              </w:rPr>
              <w:t>0</w:t>
            </w:r>
            <w:r w:rsidRPr="00725AF5">
              <w:rPr>
                <w:color w:val="000000"/>
              </w:rPr>
              <w:t xml:space="preserve"> days per </w:t>
            </w:r>
            <w:r w:rsidR="00C12EF8">
              <w:rPr>
                <w:bCs/>
              </w:rPr>
              <w:t>calendar</w:t>
            </w:r>
            <w:r w:rsidRPr="00725AF5">
              <w:rPr>
                <w:bCs/>
                <w:color w:val="000000"/>
              </w:rPr>
              <w:t xml:space="preserve"> year.</w:t>
            </w:r>
          </w:p>
          <w:p w14:paraId="427F05A0" w14:textId="77777777" w:rsidR="00A719B8" w:rsidRPr="00725AF5" w:rsidRDefault="00A719B8" w:rsidP="003F1898">
            <w:pPr>
              <w:pStyle w:val="TableTextChar"/>
              <w:numPr>
                <w:ilvl w:val="12"/>
                <w:numId w:val="0"/>
              </w:numPr>
            </w:pPr>
          </w:p>
          <w:p w14:paraId="427F05A1" w14:textId="77777777" w:rsidR="00A719B8" w:rsidRPr="00725AF5" w:rsidRDefault="00A719B8" w:rsidP="003F1898">
            <w:pPr>
              <w:pStyle w:val="TableTextChar"/>
              <w:numPr>
                <w:ilvl w:val="12"/>
                <w:numId w:val="0"/>
              </w:numPr>
              <w:rPr>
                <w:color w:val="FF0000"/>
              </w:rPr>
            </w:pPr>
          </w:p>
          <w:p w14:paraId="427F05AF" w14:textId="3C497370" w:rsidR="00A719B8" w:rsidRPr="00725AF5" w:rsidRDefault="00A719B8" w:rsidP="00A15E8B">
            <w:pPr>
              <w:pStyle w:val="TableTextCharCharChar1"/>
              <w:numPr>
                <w:ilvl w:val="12"/>
                <w:numId w:val="0"/>
              </w:numPr>
              <w:rPr>
                <w:b/>
              </w:rPr>
            </w:pPr>
            <w:r w:rsidRPr="00725AF5">
              <w:rPr>
                <w:b/>
              </w:rPr>
              <w:t>Prior Authorization Required</w:t>
            </w:r>
          </w:p>
          <w:p w14:paraId="427F05B0" w14:textId="77777777" w:rsidR="00A719B8" w:rsidRPr="00725AF5" w:rsidRDefault="00A719B8"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A719B8" w:rsidRPr="00725AF5" w:rsidRDefault="00A719B8" w:rsidP="00A15E8B">
            <w:pPr>
              <w:pStyle w:val="TableTextChar"/>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business days before admission.</w:t>
            </w:r>
          </w:p>
          <w:p w14:paraId="427F05B2" w14:textId="31833C89" w:rsidR="00A719B8" w:rsidRPr="00725AF5" w:rsidRDefault="00A719B8" w:rsidP="00A15E8B">
            <w:pPr>
              <w:pStyle w:val="TableTextChar"/>
              <w:ind w:left="288" w:hanging="288"/>
            </w:pPr>
            <w:r w:rsidRPr="00725AF5">
              <w:rPr>
                <w:color w:val="000000"/>
              </w:rPr>
              <w:t xml:space="preserve">●   </w:t>
            </w:r>
            <w:r w:rsidRPr="00725AF5">
              <w:t xml:space="preserve">For Emergency admissions (also termed non-elective admission): within </w:t>
            </w:r>
            <w:r w:rsidR="007F176E">
              <w:rPr>
                <w:b/>
                <w:bCs/>
                <w:color w:val="0000FF"/>
              </w:rPr>
              <w:t>1</w:t>
            </w:r>
            <w:r w:rsidRPr="00725AF5">
              <w:rPr>
                <w:b/>
                <w:bCs/>
              </w:rPr>
              <w:t xml:space="preserve"> </w:t>
            </w:r>
            <w:r w:rsidRPr="00725AF5">
              <w:t>business day, or as soon as is reasonably possible.</w:t>
            </w:r>
          </w:p>
          <w:p w14:paraId="427F05B3" w14:textId="77777777" w:rsidR="00A719B8" w:rsidRPr="00725AF5" w:rsidRDefault="00A719B8" w:rsidP="00A15E8B">
            <w:pPr>
              <w:pStyle w:val="TableTextChar"/>
              <w:numPr>
                <w:ilvl w:val="12"/>
                <w:numId w:val="0"/>
              </w:numPr>
            </w:pPr>
          </w:p>
          <w:p w14:paraId="427F05B8" w14:textId="6192B624" w:rsidR="00A719B8" w:rsidRPr="00725AF5" w:rsidRDefault="00A719B8">
            <w:pPr>
              <w:pStyle w:val="TableTextChar"/>
              <w:numPr>
                <w:ilvl w:val="12"/>
                <w:numId w:val="0"/>
              </w:numPr>
            </w:pPr>
            <w:r w:rsidRPr="00725AF5">
              <w:t xml:space="preserve">If you don't </w:t>
            </w:r>
            <w:r w:rsidRPr="00725AF5">
              <w:rPr>
                <w:bCs/>
                <w:color w:val="000000"/>
              </w:rPr>
              <w:t>obtain prior authorization</w:t>
            </w:r>
            <w:r w:rsidRPr="00725AF5">
              <w:t xml:space="preserve">, Benefits will be subject to a </w:t>
            </w:r>
            <w:r w:rsidR="00093B0E">
              <w:rPr>
                <w:b/>
                <w:color w:val="0000FF"/>
              </w:rPr>
              <w:t>$500</w:t>
            </w:r>
            <w:r w:rsidRPr="00725AF5">
              <w:rPr>
                <w:color w:val="0000FF"/>
              </w:rPr>
              <w:t xml:space="preserve"> </w:t>
            </w:r>
            <w:r w:rsidRPr="00725AF5">
              <w:t>penalty.</w:t>
            </w:r>
          </w:p>
        </w:tc>
      </w:tr>
      <w:tr w:rsidR="00991FEB" w:rsidRPr="00725AF5" w14:paraId="6D3984DC"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725AF5" w:rsidRDefault="00991FEB" w:rsidP="00516FD2">
            <w:pPr>
              <w:rPr>
                <w:b/>
                <w:bCs/>
                <w:sz w:val="24"/>
                <w:szCs w:val="24"/>
              </w:rPr>
            </w:pPr>
            <w:bookmarkStart w:id="158" w:name="Spine_and_Joint_Solution_Program_SJS"/>
            <w:r w:rsidRPr="00725AF5">
              <w:rPr>
                <w:b/>
                <w:bCs/>
                <w:sz w:val="24"/>
                <w:szCs w:val="24"/>
              </w:rPr>
              <w:t>Spine and Joint Solution Program (SJS)</w:t>
            </w:r>
            <w:bookmarkEnd w:id="158"/>
          </w:p>
          <w:p w14:paraId="258541FD" w14:textId="77777777" w:rsidR="00991FEB" w:rsidRPr="00725AF5" w:rsidRDefault="00991FEB" w:rsidP="003F1898">
            <w:pPr>
              <w:pStyle w:val="TableTextChar"/>
              <w:rPr>
                <w:b/>
                <w:bCs/>
              </w:rPr>
            </w:pPr>
          </w:p>
        </w:tc>
        <w:tc>
          <w:tcPr>
            <w:tcW w:w="5791" w:type="dxa"/>
            <w:gridSpan w:val="6"/>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725AF5" w:rsidRDefault="00991FEB" w:rsidP="00D25A9F">
            <w:pPr>
              <w:pStyle w:val="TableTextChar"/>
              <w:numPr>
                <w:ilvl w:val="12"/>
                <w:numId w:val="0"/>
              </w:numPr>
              <w:rPr>
                <w:b/>
                <w:color w:val="0000FF"/>
              </w:rPr>
            </w:pPr>
            <w:r w:rsidRPr="00725AF5">
              <w:rPr>
                <w:szCs w:val="24"/>
              </w:rPr>
              <w:t xml:space="preserve">Not Applicable </w:t>
            </w:r>
          </w:p>
        </w:tc>
      </w:tr>
      <w:tr w:rsidR="005A778C" w:rsidRPr="00FA00F0" w14:paraId="21B57E0B" w14:textId="77777777" w:rsidTr="00270E0E">
        <w:tc>
          <w:tcPr>
            <w:tcW w:w="3150" w:type="dxa"/>
            <w:gridSpan w:val="3"/>
            <w:tcBorders>
              <w:top w:val="single" w:sz="6" w:space="0" w:color="auto"/>
              <w:left w:val="single" w:sz="6" w:space="0" w:color="auto"/>
              <w:bottom w:val="single" w:sz="6" w:space="0" w:color="auto"/>
              <w:right w:val="single" w:sz="6" w:space="0" w:color="auto"/>
            </w:tcBorders>
            <w:shd w:val="pct5" w:color="auto" w:fill="FFFFFF"/>
          </w:tcPr>
          <w:p w14:paraId="3ABB1BCA" w14:textId="77777777" w:rsidR="005A778C" w:rsidRPr="00FA00F0" w:rsidRDefault="005A778C" w:rsidP="005A778C">
            <w:pPr>
              <w:pStyle w:val="TableTextChar"/>
              <w:numPr>
                <w:ilvl w:val="12"/>
                <w:numId w:val="0"/>
              </w:numPr>
              <w:rPr>
                <w:b/>
              </w:rPr>
            </w:pPr>
            <w:bookmarkStart w:id="159" w:name="Transplantation_Services"/>
            <w:r w:rsidRPr="00FA00F0">
              <w:rPr>
                <w:b/>
              </w:rPr>
              <w:t>Transplantation Services</w:t>
            </w:r>
          </w:p>
          <w:p w14:paraId="3725F857" w14:textId="77777777" w:rsidR="005A778C" w:rsidRPr="00FA00F0" w:rsidRDefault="005A778C" w:rsidP="005A778C">
            <w:pPr>
              <w:pStyle w:val="TableTextChar"/>
              <w:numPr>
                <w:ilvl w:val="12"/>
                <w:numId w:val="0"/>
              </w:numPr>
              <w:rPr>
                <w:b/>
                <w:color w:val="0000FF"/>
              </w:rPr>
            </w:pPr>
          </w:p>
          <w:p w14:paraId="46B4E0EB" w14:textId="77777777" w:rsidR="005A778C" w:rsidRPr="00FA00F0" w:rsidRDefault="005A778C" w:rsidP="005A778C">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242583DF" w14:textId="77777777" w:rsidR="005A778C" w:rsidRPr="00FA00F0" w:rsidRDefault="005A778C" w:rsidP="005A778C">
            <w:pPr>
              <w:pStyle w:val="TableTextChar"/>
              <w:ind w:left="288" w:hanging="288"/>
            </w:pPr>
            <w:r w:rsidRPr="00FA00F0">
              <w:sym w:font="Symbol" w:char="F0B7"/>
            </w:r>
            <w:r w:rsidRPr="00FA00F0">
              <w:t xml:space="preserve">   Heart;</w:t>
            </w:r>
          </w:p>
          <w:p w14:paraId="4E40B616" w14:textId="77777777" w:rsidR="005A778C" w:rsidRPr="00FA00F0" w:rsidRDefault="005A778C" w:rsidP="005A778C">
            <w:pPr>
              <w:pStyle w:val="TableTextChar"/>
              <w:ind w:left="288" w:hanging="288"/>
            </w:pPr>
            <w:r w:rsidRPr="00FA00F0">
              <w:sym w:font="Symbol" w:char="F0B7"/>
            </w:r>
            <w:r w:rsidRPr="00FA00F0">
              <w:t xml:space="preserve">   Heart/lung;</w:t>
            </w:r>
          </w:p>
          <w:p w14:paraId="23964D0D" w14:textId="77777777" w:rsidR="005A778C" w:rsidRPr="00FA00F0" w:rsidRDefault="005A778C" w:rsidP="005A778C">
            <w:pPr>
              <w:pStyle w:val="TableTextChar"/>
              <w:ind w:left="288" w:hanging="288"/>
            </w:pPr>
            <w:r w:rsidRPr="00FA00F0">
              <w:sym w:font="Symbol" w:char="F0B7"/>
            </w:r>
            <w:r w:rsidRPr="00FA00F0">
              <w:t xml:space="preserve">   Lung;</w:t>
            </w:r>
          </w:p>
          <w:p w14:paraId="5816A424" w14:textId="77777777" w:rsidR="005A778C" w:rsidRPr="00FA00F0" w:rsidRDefault="005A778C" w:rsidP="005A778C">
            <w:pPr>
              <w:pStyle w:val="TableTextChar"/>
              <w:ind w:left="288" w:hanging="288"/>
            </w:pPr>
            <w:r w:rsidRPr="00FA00F0">
              <w:sym w:font="Symbol" w:char="F0B7"/>
            </w:r>
            <w:r w:rsidRPr="00FA00F0">
              <w:t xml:space="preserve">   Kidney;</w:t>
            </w:r>
          </w:p>
          <w:p w14:paraId="77A3F0A9" w14:textId="77777777" w:rsidR="005A778C" w:rsidRPr="00FA00F0" w:rsidRDefault="005A778C" w:rsidP="005A778C">
            <w:pPr>
              <w:pStyle w:val="TableTextChar"/>
              <w:ind w:left="288" w:hanging="288"/>
            </w:pPr>
            <w:r w:rsidRPr="00FA00F0">
              <w:sym w:font="Symbol" w:char="F0B7"/>
            </w:r>
            <w:r w:rsidRPr="00FA00F0">
              <w:t xml:space="preserve">   Kidney/pancreas;</w:t>
            </w:r>
          </w:p>
          <w:p w14:paraId="67547FB3" w14:textId="77777777" w:rsidR="005A778C" w:rsidRPr="00FA00F0" w:rsidRDefault="005A778C" w:rsidP="005A778C">
            <w:pPr>
              <w:pStyle w:val="TableTextChar"/>
              <w:ind w:left="288" w:hanging="288"/>
            </w:pPr>
            <w:r w:rsidRPr="00FA00F0">
              <w:sym w:font="Symbol" w:char="F0B7"/>
            </w:r>
            <w:r w:rsidRPr="00FA00F0">
              <w:t xml:space="preserve">   Liver;</w:t>
            </w:r>
          </w:p>
          <w:p w14:paraId="2FB3DD0E" w14:textId="77777777" w:rsidR="005A778C" w:rsidRPr="00FA00F0" w:rsidRDefault="005A778C" w:rsidP="005A778C">
            <w:pPr>
              <w:pStyle w:val="TableTextChar"/>
              <w:ind w:left="288" w:hanging="288"/>
            </w:pPr>
            <w:r w:rsidRPr="00FA00F0">
              <w:sym w:font="Symbol" w:char="F0B7"/>
            </w:r>
            <w:r w:rsidRPr="00FA00F0">
              <w:t xml:space="preserve">   Liver/kidney;</w:t>
            </w:r>
          </w:p>
          <w:p w14:paraId="22343290" w14:textId="77777777" w:rsidR="005A778C" w:rsidRPr="00FA00F0" w:rsidRDefault="005A778C" w:rsidP="005A778C">
            <w:pPr>
              <w:pStyle w:val="TableTextChar"/>
              <w:ind w:left="288" w:hanging="288"/>
            </w:pPr>
            <w:r w:rsidRPr="00FA00F0">
              <w:sym w:font="Symbol" w:char="F0B7"/>
            </w:r>
            <w:r w:rsidRPr="00FA00F0">
              <w:t xml:space="preserve">   Liver/intestinal;</w:t>
            </w:r>
          </w:p>
          <w:p w14:paraId="478474EF" w14:textId="77777777" w:rsidR="005A778C" w:rsidRPr="00FA00F0" w:rsidRDefault="005A778C" w:rsidP="005A778C">
            <w:pPr>
              <w:pStyle w:val="TableTextChar"/>
              <w:ind w:left="288" w:hanging="288"/>
            </w:pPr>
            <w:r w:rsidRPr="00FA00F0">
              <w:sym w:font="Symbol" w:char="F0B7"/>
            </w:r>
            <w:r w:rsidRPr="00FA00F0">
              <w:t xml:space="preserve">   Pancreas; </w:t>
            </w:r>
          </w:p>
          <w:p w14:paraId="3F86DEA0" w14:textId="77777777" w:rsidR="005A778C" w:rsidRPr="00FA00F0" w:rsidRDefault="005A778C" w:rsidP="005A778C">
            <w:pPr>
              <w:pStyle w:val="TableTextChar"/>
              <w:ind w:left="288" w:hanging="288"/>
            </w:pPr>
            <w:r w:rsidRPr="00FA00F0">
              <w:sym w:font="Symbol" w:char="F0B7"/>
            </w:r>
            <w:r w:rsidRPr="00FA00F0">
              <w:t xml:space="preserve">   Intestinal; and </w:t>
            </w:r>
          </w:p>
          <w:p w14:paraId="341765E2" w14:textId="77777777" w:rsidR="005A778C" w:rsidRPr="00FA00F0" w:rsidRDefault="005A778C" w:rsidP="005A778C">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00AC6D11" w14:textId="77777777" w:rsidR="005A778C" w:rsidRPr="00FA00F0" w:rsidRDefault="005A778C" w:rsidP="005A778C">
            <w:pPr>
              <w:pStyle w:val="TableTextChar"/>
              <w:numPr>
                <w:ilvl w:val="12"/>
                <w:numId w:val="0"/>
              </w:numPr>
              <w:ind w:left="288" w:hanging="288"/>
            </w:pPr>
          </w:p>
          <w:p w14:paraId="71E0D01B" w14:textId="77777777" w:rsidR="005A778C" w:rsidRPr="00FA00F0" w:rsidRDefault="005A778C" w:rsidP="005A778C">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589C9F15" w14:textId="77777777" w:rsidR="005A778C" w:rsidRDefault="005A778C" w:rsidP="005A778C">
            <w:pPr>
              <w:pStyle w:val="TableTextChar"/>
              <w:numPr>
                <w:ilvl w:val="12"/>
                <w:numId w:val="0"/>
              </w:numPr>
            </w:pPr>
          </w:p>
          <w:p w14:paraId="5CECD728" w14:textId="77777777" w:rsidR="00672E9C" w:rsidRPr="00B32129" w:rsidRDefault="00672E9C" w:rsidP="00672E9C">
            <w:pPr>
              <w:overflowPunct/>
              <w:textAlignment w:val="auto"/>
              <w:rPr>
                <w:sz w:val="24"/>
                <w:szCs w:val="24"/>
              </w:rPr>
            </w:pPr>
            <w:r w:rsidRPr="00B32129">
              <w:rPr>
                <w:sz w:val="24"/>
                <w:szCs w:val="24"/>
              </w:rPr>
              <w:t>Services received at a non-Designated transplant facility will be covered at the Out-of-Network Benefit</w:t>
            </w:r>
            <w:r>
              <w:rPr>
                <w:sz w:val="24"/>
                <w:szCs w:val="24"/>
              </w:rPr>
              <w:t xml:space="preserve"> </w:t>
            </w:r>
            <w:r w:rsidRPr="00B32129">
              <w:rPr>
                <w:sz w:val="24"/>
                <w:szCs w:val="24"/>
              </w:rPr>
              <w:t>level.</w:t>
            </w:r>
          </w:p>
          <w:p w14:paraId="7FB2071A" w14:textId="77777777" w:rsidR="00672E9C" w:rsidRDefault="00672E9C" w:rsidP="005A778C">
            <w:pPr>
              <w:pStyle w:val="TableTextChar"/>
              <w:numPr>
                <w:ilvl w:val="12"/>
                <w:numId w:val="0"/>
              </w:numPr>
            </w:pPr>
          </w:p>
          <w:p w14:paraId="1F046796" w14:textId="77777777" w:rsidR="00672E9C" w:rsidRPr="00FA00F0" w:rsidRDefault="00672E9C" w:rsidP="005A778C">
            <w:pPr>
              <w:pStyle w:val="TableTextChar"/>
              <w:numPr>
                <w:ilvl w:val="12"/>
                <w:numId w:val="0"/>
              </w:numPr>
            </w:pPr>
          </w:p>
          <w:p w14:paraId="0B8FD700" w14:textId="77777777" w:rsidR="005A778C" w:rsidRPr="00FA00F0" w:rsidRDefault="005A778C" w:rsidP="005A778C">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2837E3D5" w14:textId="77777777" w:rsidR="005A778C" w:rsidRPr="00FA00F0" w:rsidRDefault="005A778C" w:rsidP="005A778C">
            <w:pPr>
              <w:pStyle w:val="TableTextChar"/>
              <w:numPr>
                <w:ilvl w:val="12"/>
                <w:numId w:val="0"/>
              </w:numPr>
            </w:pPr>
          </w:p>
          <w:p w14:paraId="73B4A8C6" w14:textId="0025D361" w:rsidR="005A778C" w:rsidRPr="005A778C" w:rsidRDefault="002427A0" w:rsidP="005A778C">
            <w:pPr>
              <w:rPr>
                <w:sz w:val="24"/>
                <w:szCs w:val="24"/>
              </w:rPr>
            </w:pPr>
            <w:r w:rsidRPr="009244C4">
              <w:rPr>
                <w:sz w:val="24"/>
                <w:szCs w:val="24"/>
              </w:rPr>
              <w:t>Kidney and/or Heart Transplants</w:t>
            </w:r>
            <w:r w:rsidRPr="005A778C">
              <w:rPr>
                <w:sz w:val="24"/>
                <w:szCs w:val="24"/>
              </w:rPr>
              <w:t xml:space="preserve"> </w:t>
            </w:r>
            <w:r w:rsidR="005A778C" w:rsidRPr="005A778C">
              <w:rPr>
                <w:sz w:val="24"/>
                <w:szCs w:val="24"/>
              </w:rPr>
              <w:t xml:space="preserve">may be performed at a Designated Facility or The University of Missouri Health System in order to receive the IN NETWORK benefit level. </w:t>
            </w:r>
          </w:p>
          <w:p w14:paraId="74BB96D5" w14:textId="77777777" w:rsidR="005A778C" w:rsidRPr="005A778C" w:rsidRDefault="005A778C" w:rsidP="005A778C">
            <w:pPr>
              <w:numPr>
                <w:ilvl w:val="12"/>
                <w:numId w:val="0"/>
              </w:numPr>
              <w:rPr>
                <w:sz w:val="24"/>
              </w:rPr>
            </w:pPr>
          </w:p>
          <w:p w14:paraId="5B966097" w14:textId="77777777" w:rsidR="005A778C" w:rsidRPr="005A778C" w:rsidRDefault="005A778C" w:rsidP="005A778C">
            <w:pPr>
              <w:numPr>
                <w:ilvl w:val="12"/>
                <w:numId w:val="0"/>
              </w:numPr>
              <w:rPr>
                <w:sz w:val="24"/>
              </w:rPr>
            </w:pPr>
            <w:r w:rsidRPr="005A778C">
              <w:rPr>
                <w:sz w:val="24"/>
              </w:rPr>
              <w:t xml:space="preserve">If a participant is re-admitted to a hospital for the same condition within </w:t>
            </w:r>
            <w:r w:rsidRPr="005A778C">
              <w:rPr>
                <w:b/>
                <w:color w:val="0000FF"/>
                <w:sz w:val="24"/>
              </w:rPr>
              <w:t>60</w:t>
            </w:r>
            <w:r w:rsidRPr="005A778C">
              <w:rPr>
                <w:sz w:val="24"/>
              </w:rPr>
              <w:t xml:space="preserve"> days, the hospital copay is waived after the initial admission.</w:t>
            </w:r>
          </w:p>
          <w:p w14:paraId="032C2B23" w14:textId="77777777" w:rsidR="005A778C" w:rsidRPr="00FA00F0" w:rsidRDefault="005A778C" w:rsidP="005A778C">
            <w:pPr>
              <w:pStyle w:val="TableTextChar1"/>
            </w:pPr>
          </w:p>
        </w:tc>
        <w:tc>
          <w:tcPr>
            <w:tcW w:w="2790" w:type="dxa"/>
            <w:gridSpan w:val="2"/>
            <w:tcBorders>
              <w:top w:val="single" w:sz="6" w:space="0" w:color="auto"/>
              <w:left w:val="single" w:sz="6" w:space="0" w:color="auto"/>
              <w:bottom w:val="single" w:sz="6" w:space="0" w:color="auto"/>
              <w:right w:val="single" w:sz="6" w:space="0" w:color="auto"/>
            </w:tcBorders>
            <w:shd w:val="pct5" w:color="auto" w:fill="FFFFFF"/>
          </w:tcPr>
          <w:p w14:paraId="4746D177" w14:textId="47A2D044" w:rsidR="005A778C" w:rsidRPr="00FA00F0" w:rsidRDefault="005A778C" w:rsidP="005A778C">
            <w:pPr>
              <w:pStyle w:val="TableTextCharCharChar1"/>
              <w:numPr>
                <w:ilvl w:val="12"/>
                <w:numId w:val="0"/>
              </w:numPr>
              <w:rPr>
                <w:b/>
                <w:szCs w:val="24"/>
              </w:rPr>
            </w:pPr>
            <w:r w:rsidRPr="00FA00F0">
              <w:rPr>
                <w:b/>
                <w:szCs w:val="24"/>
              </w:rPr>
              <w:t xml:space="preserve">Centers of Excellence (COE) </w:t>
            </w:r>
          </w:p>
          <w:p w14:paraId="02DEA896" w14:textId="0061982C" w:rsidR="005A778C" w:rsidRPr="00FA00F0" w:rsidRDefault="005A778C" w:rsidP="005A778C">
            <w:pPr>
              <w:pStyle w:val="TableTextCharCharChar1"/>
              <w:numPr>
                <w:ilvl w:val="12"/>
                <w:numId w:val="0"/>
              </w:numPr>
              <w:rPr>
                <w:b/>
                <w:szCs w:val="24"/>
              </w:rPr>
            </w:pPr>
            <w:r w:rsidRPr="00FA00F0">
              <w:rPr>
                <w:b/>
                <w:szCs w:val="24"/>
              </w:rPr>
              <w:t>Transplant Access Program (TAP)</w:t>
            </w:r>
          </w:p>
          <w:p w14:paraId="7012C0D0" w14:textId="77777777" w:rsidR="005A778C" w:rsidRPr="00FA00F0" w:rsidRDefault="005A778C" w:rsidP="005A778C">
            <w:pPr>
              <w:pStyle w:val="TableTextCharCharChar1"/>
              <w:numPr>
                <w:ilvl w:val="12"/>
                <w:numId w:val="0"/>
              </w:numPr>
              <w:rPr>
                <w:b/>
                <w:color w:val="FF00FF"/>
                <w:szCs w:val="24"/>
              </w:rPr>
            </w:pPr>
          </w:p>
          <w:p w14:paraId="3A84908A" w14:textId="448A0271" w:rsidR="005A778C" w:rsidRPr="00FA00F0" w:rsidRDefault="005A778C" w:rsidP="005A778C">
            <w:pPr>
              <w:pStyle w:val="TableTextCharCharChar1"/>
              <w:numPr>
                <w:ilvl w:val="12"/>
                <w:numId w:val="0"/>
              </w:numPr>
              <w:rPr>
                <w:b/>
                <w:szCs w:val="24"/>
              </w:rPr>
            </w:pPr>
            <w:r>
              <w:rPr>
                <w:b/>
                <w:color w:val="0000FF"/>
                <w:szCs w:val="24"/>
              </w:rPr>
              <w:t>$300</w:t>
            </w:r>
            <w:r w:rsidRPr="00FA00F0">
              <w:rPr>
                <w:b/>
                <w:color w:val="0000FF"/>
                <w:szCs w:val="24"/>
              </w:rPr>
              <w:t xml:space="preserve"> </w:t>
            </w:r>
            <w:r w:rsidRPr="00FA00F0">
              <w:rPr>
                <w:bCs/>
                <w:szCs w:val="24"/>
              </w:rPr>
              <w:t>copay</w:t>
            </w:r>
            <w:r w:rsidRPr="00FA00F0">
              <w:rPr>
                <w:szCs w:val="24"/>
              </w:rPr>
              <w:t xml:space="preserve"> per admission, then </w:t>
            </w:r>
            <w:r w:rsidRPr="00FA00F0">
              <w:rPr>
                <w:b/>
                <w:bCs/>
                <w:color w:val="0000FF"/>
                <w:szCs w:val="24"/>
              </w:rPr>
              <w:t>100%</w:t>
            </w:r>
            <w:r w:rsidRPr="00FA00F0">
              <w:rPr>
                <w:szCs w:val="24"/>
              </w:rPr>
              <w:t xml:space="preserve"> of eligible expenses.</w:t>
            </w:r>
          </w:p>
          <w:p w14:paraId="0AA9C385" w14:textId="77777777" w:rsidR="005A778C" w:rsidRPr="00FA00F0" w:rsidRDefault="005A778C" w:rsidP="005A778C">
            <w:pPr>
              <w:pStyle w:val="TableTextCharCharChar1"/>
              <w:numPr>
                <w:ilvl w:val="12"/>
                <w:numId w:val="0"/>
              </w:numPr>
              <w:rPr>
                <w:szCs w:val="24"/>
              </w:rPr>
            </w:pPr>
          </w:p>
          <w:p w14:paraId="507E8563" w14:textId="77777777" w:rsidR="005A778C" w:rsidRPr="00FA00F0" w:rsidRDefault="005A778C" w:rsidP="005A778C">
            <w:pPr>
              <w:pStyle w:val="TableTextCharCharChar1"/>
              <w:rPr>
                <w:b/>
                <w:bCs/>
                <w:szCs w:val="24"/>
              </w:rPr>
            </w:pPr>
            <w:r w:rsidRPr="00FA00F0">
              <w:rPr>
                <w:b/>
                <w:bCs/>
                <w:szCs w:val="24"/>
              </w:rPr>
              <w:t>Travel and Lodging</w:t>
            </w:r>
          </w:p>
          <w:p w14:paraId="0FF6E028" w14:textId="263E6AC7" w:rsidR="005A778C" w:rsidRPr="00E3235A" w:rsidRDefault="005A778C" w:rsidP="005A778C">
            <w:pPr>
              <w:pStyle w:val="TableTextCharCharChar1"/>
              <w:rPr>
                <w:b/>
                <w:bCs/>
                <w:szCs w:val="24"/>
              </w:rPr>
            </w:pPr>
            <w:r w:rsidRPr="00E3235A">
              <w:rPr>
                <w:b/>
                <w:bCs/>
                <w:szCs w:val="24"/>
              </w:rPr>
              <w:t>Not Covered</w:t>
            </w:r>
          </w:p>
          <w:p w14:paraId="4393158E" w14:textId="77777777" w:rsidR="005A778C" w:rsidRDefault="005A778C" w:rsidP="005A778C">
            <w:pPr>
              <w:rPr>
                <w:b/>
                <w:bCs/>
                <w:snapToGrid w:val="0"/>
                <w:color w:val="FF00FF"/>
                <w:sz w:val="24"/>
                <w:szCs w:val="24"/>
              </w:rPr>
            </w:pPr>
          </w:p>
          <w:p w14:paraId="7CAECA70" w14:textId="77777777" w:rsidR="005A778C" w:rsidRDefault="005A778C" w:rsidP="005A778C">
            <w:pPr>
              <w:rPr>
                <w:b/>
                <w:bCs/>
                <w:snapToGrid w:val="0"/>
                <w:color w:val="FF00FF"/>
                <w:sz w:val="24"/>
                <w:szCs w:val="24"/>
              </w:rPr>
            </w:pPr>
          </w:p>
          <w:p w14:paraId="5411657A" w14:textId="2DAF7EAF" w:rsidR="005A778C" w:rsidRPr="00FA00F0" w:rsidRDefault="005A778C" w:rsidP="005A778C">
            <w:pPr>
              <w:rPr>
                <w:b/>
                <w:sz w:val="24"/>
                <w:szCs w:val="24"/>
              </w:rPr>
            </w:pPr>
            <w:r w:rsidRPr="00FA00F0">
              <w:rPr>
                <w:b/>
                <w:sz w:val="24"/>
                <w:szCs w:val="24"/>
              </w:rPr>
              <w:t>Pre-service Authorization  Requirement</w:t>
            </w:r>
          </w:p>
          <w:p w14:paraId="3A6EEEBC" w14:textId="25ED4610" w:rsidR="005A778C" w:rsidRPr="00FA00F0" w:rsidRDefault="005A778C" w:rsidP="005A778C">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xml:space="preserve">, Benefits will </w:t>
            </w:r>
            <w:r w:rsidR="00452CB2" w:rsidRPr="001F48D4">
              <w:rPr>
                <w:bCs/>
                <w:szCs w:val="24"/>
              </w:rPr>
              <w:t>not be paid</w:t>
            </w:r>
            <w:r w:rsidRPr="005A778C">
              <w:rPr>
                <w:szCs w:val="24"/>
              </w:rPr>
              <w:t>.</w:t>
            </w:r>
            <w:r w:rsidRPr="00FA00F0">
              <w:rPr>
                <w:b/>
                <w:color w:val="FF00FF"/>
                <w:szCs w:val="24"/>
              </w:rPr>
              <w:t xml:space="preserve"> </w:t>
            </w:r>
          </w:p>
          <w:p w14:paraId="4CC96DF9" w14:textId="77777777" w:rsidR="005A778C" w:rsidRPr="00FA00F0" w:rsidRDefault="005A778C" w:rsidP="005A778C">
            <w:pPr>
              <w:pStyle w:val="TableTextCharCharChar1"/>
              <w:rPr>
                <w:b/>
                <w:bCs/>
                <w:color w:val="FF00FF"/>
                <w:szCs w:val="24"/>
              </w:rPr>
            </w:pPr>
          </w:p>
          <w:p w14:paraId="5AE5BB88" w14:textId="77777777" w:rsidR="005A778C" w:rsidRPr="00FA00F0" w:rsidRDefault="005A778C" w:rsidP="00E3235A">
            <w:pPr>
              <w:rPr>
                <w:b/>
                <w:bCs/>
                <w:color w:val="FF00FF"/>
                <w:szCs w:val="24"/>
              </w:rPr>
            </w:pPr>
          </w:p>
        </w:tc>
        <w:tc>
          <w:tcPr>
            <w:tcW w:w="2970" w:type="dxa"/>
            <w:gridSpan w:val="3"/>
            <w:tcBorders>
              <w:top w:val="single" w:sz="6" w:space="0" w:color="auto"/>
              <w:left w:val="single" w:sz="6" w:space="0" w:color="auto"/>
              <w:bottom w:val="single" w:sz="6" w:space="0" w:color="auto"/>
              <w:right w:val="single" w:sz="6" w:space="0" w:color="auto"/>
            </w:tcBorders>
            <w:shd w:val="pct5" w:color="auto" w:fill="FFFFFF"/>
          </w:tcPr>
          <w:p w14:paraId="2214B6A6" w14:textId="1C7F5EBF" w:rsidR="005A778C" w:rsidRPr="00FA00F0" w:rsidRDefault="005A778C" w:rsidP="005A778C">
            <w:pPr>
              <w:pStyle w:val="TableTextCharCharChar1"/>
              <w:numPr>
                <w:ilvl w:val="12"/>
                <w:numId w:val="0"/>
              </w:numPr>
              <w:rPr>
                <w:b/>
                <w:szCs w:val="24"/>
              </w:rPr>
            </w:pPr>
            <w:r w:rsidRPr="00FA00F0">
              <w:rPr>
                <w:b/>
                <w:szCs w:val="24"/>
              </w:rPr>
              <w:t>UHC Network</w:t>
            </w:r>
          </w:p>
          <w:p w14:paraId="0FAFC3EB" w14:textId="29EB181C" w:rsidR="005A778C" w:rsidRPr="00FA00F0" w:rsidRDefault="005A778C" w:rsidP="005A778C">
            <w:pPr>
              <w:pStyle w:val="TableTextCharCharChar1"/>
              <w:numPr>
                <w:ilvl w:val="12"/>
                <w:numId w:val="0"/>
              </w:numPr>
              <w:rPr>
                <w:b/>
                <w:szCs w:val="24"/>
              </w:rPr>
            </w:pPr>
            <w:r w:rsidRPr="00FA00F0">
              <w:rPr>
                <w:b/>
                <w:szCs w:val="24"/>
              </w:rPr>
              <w:t>Non-Network</w:t>
            </w:r>
          </w:p>
          <w:p w14:paraId="27CFE473" w14:textId="77777777" w:rsidR="005A778C" w:rsidRPr="00FA00F0" w:rsidRDefault="005A778C" w:rsidP="005A778C">
            <w:pPr>
              <w:pStyle w:val="TableTextCharCharChar1"/>
              <w:numPr>
                <w:ilvl w:val="12"/>
                <w:numId w:val="0"/>
              </w:numPr>
              <w:rPr>
                <w:b/>
                <w:color w:val="0000FF"/>
                <w:szCs w:val="24"/>
              </w:rPr>
            </w:pPr>
          </w:p>
          <w:p w14:paraId="493FE466" w14:textId="77777777" w:rsidR="005A778C" w:rsidRPr="00725AF5" w:rsidRDefault="005A778C" w:rsidP="005A778C">
            <w:pPr>
              <w:pStyle w:val="TableTextChar"/>
              <w:numPr>
                <w:ilvl w:val="12"/>
                <w:numId w:val="0"/>
              </w:numPr>
              <w:rPr>
                <w:bCs/>
              </w:rPr>
            </w:pPr>
            <w:r>
              <w:rPr>
                <w:b/>
                <w:color w:val="0000FF"/>
              </w:rPr>
              <w:t>70%</w:t>
            </w:r>
            <w:r w:rsidRPr="00725AF5">
              <w:rPr>
                <w:b/>
                <w:color w:val="0000FF"/>
              </w:rPr>
              <w:t xml:space="preserve"> </w:t>
            </w:r>
            <w:r w:rsidRPr="00725AF5">
              <w:rPr>
                <w:bCs/>
              </w:rPr>
              <w:t>of eligible expenses</w:t>
            </w:r>
            <w:r w:rsidRPr="00725AF5">
              <w:rPr>
                <w:bCs/>
                <w:color w:val="0000FF"/>
              </w:rPr>
              <w:t xml:space="preserve"> </w:t>
            </w:r>
            <w:r w:rsidRPr="00725AF5">
              <w:rPr>
                <w:bCs/>
              </w:rPr>
              <w:t xml:space="preserve">after satisfying the </w:t>
            </w:r>
            <w:r w:rsidRPr="00725AF5">
              <w:t>deductible</w:t>
            </w:r>
            <w:r w:rsidRPr="00725AF5">
              <w:rPr>
                <w:bCs/>
                <w:color w:val="000000"/>
              </w:rPr>
              <w:t>.</w:t>
            </w:r>
          </w:p>
          <w:p w14:paraId="2A4E5C18" w14:textId="77777777" w:rsidR="005A778C" w:rsidRPr="00FA00F0" w:rsidRDefault="005A778C" w:rsidP="005A778C">
            <w:pPr>
              <w:pStyle w:val="TableTextCharCharChar1"/>
            </w:pPr>
          </w:p>
          <w:p w14:paraId="4148337E" w14:textId="52C4962D" w:rsidR="005A778C" w:rsidRPr="00FA00F0" w:rsidRDefault="005A778C" w:rsidP="005A778C">
            <w:pPr>
              <w:rPr>
                <w:b/>
                <w:sz w:val="24"/>
              </w:rPr>
            </w:pPr>
            <w:r w:rsidRPr="00FA00F0">
              <w:rPr>
                <w:b/>
                <w:sz w:val="24"/>
              </w:rPr>
              <w:t>Pre-service Authorization  Requirement</w:t>
            </w:r>
          </w:p>
          <w:p w14:paraId="09EC35CE" w14:textId="77777777" w:rsidR="005A778C" w:rsidRPr="00FA00F0" w:rsidRDefault="005A778C" w:rsidP="005A778C">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6549C50B" w14:textId="77777777" w:rsidR="005A778C" w:rsidRDefault="005A778C" w:rsidP="005A778C">
            <w:pPr>
              <w:rPr>
                <w:b/>
                <w:color w:val="FF00FF"/>
                <w:sz w:val="24"/>
              </w:rPr>
            </w:pPr>
          </w:p>
          <w:p w14:paraId="289D07D7" w14:textId="085466EF" w:rsidR="005A778C" w:rsidRPr="00FA00F0" w:rsidRDefault="005A778C" w:rsidP="005A778C">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subject to a </w:t>
            </w:r>
            <w:r w:rsidRPr="00FA00F0">
              <w:rPr>
                <w:b/>
                <w:color w:val="0000FF"/>
                <w:sz w:val="24"/>
              </w:rPr>
              <w:t>$</w:t>
            </w:r>
            <w:r>
              <w:rPr>
                <w:b/>
                <w:color w:val="0000FF"/>
                <w:sz w:val="24"/>
              </w:rPr>
              <w:t>500</w:t>
            </w:r>
            <w:r w:rsidRPr="00FA00F0">
              <w:rPr>
                <w:color w:val="0000FF"/>
                <w:sz w:val="24"/>
              </w:rPr>
              <w:t xml:space="preserve"> </w:t>
            </w:r>
            <w:r w:rsidRPr="00FA00F0">
              <w:rPr>
                <w:sz w:val="24"/>
              </w:rPr>
              <w:t>penalty.</w:t>
            </w:r>
          </w:p>
          <w:p w14:paraId="62E7956F" w14:textId="77777777" w:rsidR="005A778C" w:rsidRPr="00FA00F0" w:rsidRDefault="005A778C" w:rsidP="005A778C">
            <w:pPr>
              <w:pStyle w:val="TableTextCharCharChar1"/>
            </w:pPr>
          </w:p>
          <w:p w14:paraId="695CA1BB" w14:textId="77777777" w:rsidR="005A778C" w:rsidRPr="00FA00F0" w:rsidRDefault="005A778C" w:rsidP="005A778C">
            <w:pPr>
              <w:pStyle w:val="TableTextCharCharChar1"/>
              <w:rPr>
                <w:b/>
              </w:rPr>
            </w:pPr>
          </w:p>
        </w:tc>
      </w:tr>
      <w:tr w:rsidR="00270E0E" w:rsidRPr="00FA00F0" w14:paraId="06CD958B" w14:textId="77777777" w:rsidTr="00270E0E">
        <w:tc>
          <w:tcPr>
            <w:tcW w:w="3150" w:type="dxa"/>
            <w:gridSpan w:val="3"/>
            <w:tcBorders>
              <w:top w:val="single" w:sz="6" w:space="0" w:color="auto"/>
              <w:left w:val="single" w:sz="6" w:space="0" w:color="auto"/>
              <w:bottom w:val="single" w:sz="6" w:space="0" w:color="auto"/>
              <w:right w:val="single" w:sz="6" w:space="0" w:color="auto"/>
            </w:tcBorders>
            <w:shd w:val="pct5" w:color="auto" w:fill="FFFFFF"/>
          </w:tcPr>
          <w:p w14:paraId="5125E2B8" w14:textId="77777777" w:rsidR="00270E0E" w:rsidRDefault="00270E0E" w:rsidP="00270E0E">
            <w:pPr>
              <w:pStyle w:val="TableText"/>
              <w:numPr>
                <w:ilvl w:val="12"/>
                <w:numId w:val="0"/>
              </w:numPr>
              <w:rPr>
                <w:b/>
              </w:rPr>
            </w:pPr>
            <w:bookmarkStart w:id="160" w:name="Urinary_Catheters"/>
            <w:r>
              <w:rPr>
                <w:b/>
              </w:rPr>
              <w:t>Urinary Catheters</w:t>
            </w:r>
            <w:bookmarkEnd w:id="160"/>
          </w:p>
          <w:p w14:paraId="357794B2" w14:textId="77777777" w:rsidR="00270E0E" w:rsidRDefault="00270E0E" w:rsidP="00270E0E">
            <w:pPr>
              <w:pStyle w:val="TableText"/>
              <w:numPr>
                <w:ilvl w:val="12"/>
                <w:numId w:val="0"/>
              </w:numPr>
              <w:rPr>
                <w:b/>
              </w:rPr>
            </w:pPr>
          </w:p>
          <w:p w14:paraId="041CD8D6" w14:textId="77777777" w:rsidR="00270E0E" w:rsidRDefault="00270E0E" w:rsidP="00270E0E">
            <w:pPr>
              <w:pStyle w:val="iBAAGStandardText"/>
              <w:rPr>
                <w:rFonts w:ascii="Times New Roman" w:eastAsia="Times New Roman" w:hAnsi="Times New Roman" w:cs="Times New Roman"/>
                <w:color w:val="auto"/>
              </w:rPr>
            </w:pPr>
            <w:r>
              <w:rPr>
                <w:rFonts w:ascii="Times New Roman" w:eastAsia="Times New Roman" w:hAnsi="Times New Roman" w:cs="Times New Roman"/>
                <w:color w:val="auto"/>
              </w:rPr>
              <w:t>Limited to:</w:t>
            </w:r>
          </w:p>
          <w:p w14:paraId="61B72AEF" w14:textId="77777777" w:rsidR="00270E0E" w:rsidRPr="004C6AB8" w:rsidRDefault="00270E0E" w:rsidP="00270E0E">
            <w:pPr>
              <w:pStyle w:val="iBAAGStandardText"/>
              <w:rPr>
                <w:rFonts w:ascii="Times New Roman" w:hAnsi="Times New Roman"/>
                <w:color w:val="auto"/>
              </w:rPr>
            </w:pPr>
            <w:r w:rsidRPr="004C6AB8">
              <w:rPr>
                <w:rFonts w:ascii="Times New Roman" w:hAnsi="Times New Roman"/>
                <w:color w:val="auto"/>
              </w:rPr>
              <w:t xml:space="preserve">Intermittent catheters: </w:t>
            </w:r>
          </w:p>
          <w:p w14:paraId="4AF6FE92" w14:textId="77777777" w:rsidR="00270E0E" w:rsidRPr="004C6AB8" w:rsidRDefault="00270E0E" w:rsidP="00270E0E">
            <w:pPr>
              <w:pStyle w:val="iBAAGLevel1Bullets"/>
              <w:spacing w:line="276" w:lineRule="auto"/>
              <w:ind w:hanging="450"/>
              <w:rPr>
                <w:rFonts w:ascii="Times New Roman" w:hAnsi="Times New Roman"/>
                <w:color w:val="auto"/>
              </w:rPr>
            </w:pPr>
            <w:r w:rsidRPr="004C6AB8">
              <w:rPr>
                <w:rFonts w:ascii="Times New Roman" w:hAnsi="Times New Roman"/>
                <w:color w:val="auto"/>
              </w:rPr>
              <w:t xml:space="preserve">insertion tray kit    </w:t>
            </w:r>
          </w:p>
          <w:p w14:paraId="00910886" w14:textId="77777777" w:rsidR="00270E0E" w:rsidRPr="004C6AB8" w:rsidRDefault="00270E0E" w:rsidP="00270E0E">
            <w:pPr>
              <w:pStyle w:val="iBAAGStandardText"/>
              <w:rPr>
                <w:rFonts w:ascii="Times New Roman" w:hAnsi="Times New Roman"/>
                <w:color w:val="auto"/>
              </w:rPr>
            </w:pPr>
          </w:p>
          <w:p w14:paraId="5700BC38" w14:textId="77777777" w:rsidR="00270E0E" w:rsidRPr="004C6AB8" w:rsidRDefault="00270E0E" w:rsidP="00270E0E">
            <w:pPr>
              <w:pStyle w:val="iBAAGStandardText"/>
              <w:rPr>
                <w:rFonts w:ascii="Times New Roman" w:hAnsi="Times New Roman"/>
                <w:color w:val="auto"/>
              </w:rPr>
            </w:pPr>
            <w:r w:rsidRPr="004C6AB8">
              <w:rPr>
                <w:rFonts w:ascii="Times New Roman" w:hAnsi="Times New Roman"/>
                <w:color w:val="auto"/>
              </w:rPr>
              <w:t>Indwelling catheters:</w:t>
            </w:r>
          </w:p>
          <w:p w14:paraId="52418B62" w14:textId="77777777" w:rsidR="00270E0E" w:rsidRPr="004C6AB8" w:rsidRDefault="00270E0E" w:rsidP="00270E0E">
            <w:pPr>
              <w:pStyle w:val="iBAAGLevel1Bullets"/>
              <w:ind w:hanging="450"/>
              <w:rPr>
                <w:rFonts w:ascii="Times New Roman" w:hAnsi="Times New Roman"/>
              </w:rPr>
            </w:pPr>
            <w:r w:rsidRPr="004C6AB8">
              <w:rPr>
                <w:rFonts w:ascii="Times New Roman" w:hAnsi="Times New Roman"/>
              </w:rPr>
              <w:t xml:space="preserve">insertion tray kit    </w:t>
            </w:r>
          </w:p>
          <w:p w14:paraId="378D0824" w14:textId="77777777" w:rsidR="00270E0E" w:rsidRPr="004C6AB8" w:rsidRDefault="00270E0E" w:rsidP="00270E0E">
            <w:pPr>
              <w:pStyle w:val="iBAAGLevel1Bullets"/>
              <w:ind w:hanging="450"/>
              <w:rPr>
                <w:rFonts w:ascii="Times New Roman" w:hAnsi="Times New Roman"/>
              </w:rPr>
            </w:pPr>
            <w:r w:rsidRPr="004C6AB8">
              <w:rPr>
                <w:rFonts w:ascii="Times New Roman" w:hAnsi="Times New Roman"/>
              </w:rPr>
              <w:t xml:space="preserve">urinary drainage bag </w:t>
            </w:r>
          </w:p>
          <w:p w14:paraId="387E293E" w14:textId="77777777" w:rsidR="00270E0E" w:rsidRPr="004C6AB8" w:rsidRDefault="00270E0E" w:rsidP="00270E0E">
            <w:pPr>
              <w:pStyle w:val="iBAAGLevel1Bullets"/>
              <w:ind w:hanging="450"/>
              <w:rPr>
                <w:rFonts w:ascii="Times New Roman" w:hAnsi="Times New Roman"/>
              </w:rPr>
            </w:pPr>
            <w:r w:rsidRPr="004C6AB8">
              <w:rPr>
                <w:rFonts w:ascii="Times New Roman" w:hAnsi="Times New Roman"/>
              </w:rPr>
              <w:t>anchoring device</w:t>
            </w:r>
          </w:p>
          <w:p w14:paraId="5B00F308" w14:textId="77777777" w:rsidR="00270E0E" w:rsidRPr="004C6AB8" w:rsidRDefault="00270E0E" w:rsidP="00270E0E">
            <w:pPr>
              <w:pStyle w:val="iBAAGLevel1Bullets"/>
              <w:ind w:hanging="450"/>
              <w:rPr>
                <w:rFonts w:ascii="Times New Roman" w:hAnsi="Times New Roman"/>
              </w:rPr>
            </w:pPr>
            <w:r w:rsidRPr="004C6AB8">
              <w:rPr>
                <w:rFonts w:ascii="Times New Roman" w:hAnsi="Times New Roman"/>
              </w:rPr>
              <w:t>irrigation tubing set</w:t>
            </w:r>
          </w:p>
          <w:p w14:paraId="462958B4" w14:textId="77777777" w:rsidR="00270E0E" w:rsidRPr="00FA00F0" w:rsidRDefault="00270E0E" w:rsidP="00270E0E">
            <w:pPr>
              <w:pStyle w:val="TableTextChar"/>
              <w:numPr>
                <w:ilvl w:val="12"/>
                <w:numId w:val="0"/>
              </w:numPr>
              <w:rPr>
                <w:b/>
              </w:rPr>
            </w:pPr>
          </w:p>
        </w:tc>
        <w:tc>
          <w:tcPr>
            <w:tcW w:w="2790" w:type="dxa"/>
            <w:gridSpan w:val="2"/>
            <w:tcBorders>
              <w:top w:val="single" w:sz="6" w:space="0" w:color="auto"/>
              <w:left w:val="single" w:sz="6" w:space="0" w:color="auto"/>
              <w:bottom w:val="single" w:sz="6" w:space="0" w:color="auto"/>
              <w:right w:val="single" w:sz="6" w:space="0" w:color="auto"/>
            </w:tcBorders>
            <w:shd w:val="pct5" w:color="auto" w:fill="FFFFFF"/>
          </w:tcPr>
          <w:p w14:paraId="2FE7A8FE" w14:textId="77777777" w:rsidR="00270E0E" w:rsidRPr="00725AF5" w:rsidRDefault="00270E0E" w:rsidP="00270E0E">
            <w:pPr>
              <w:pStyle w:val="TableTextCharCharChar1"/>
              <w:numPr>
                <w:ilvl w:val="12"/>
                <w:numId w:val="0"/>
              </w:numPr>
              <w:rPr>
                <w:b/>
                <w:bCs/>
                <w:color w:val="800080"/>
                <w:szCs w:val="24"/>
              </w:rPr>
            </w:pPr>
            <w:r>
              <w:rPr>
                <w:b/>
                <w:color w:val="0000FF"/>
                <w:szCs w:val="24"/>
              </w:rPr>
              <w:t>100%</w:t>
            </w:r>
            <w:r w:rsidRPr="00725AF5">
              <w:rPr>
                <w:b/>
                <w:color w:val="0000FF"/>
                <w:szCs w:val="24"/>
              </w:rPr>
              <w:t xml:space="preserve"> </w:t>
            </w:r>
            <w:r w:rsidRPr="00725AF5">
              <w:rPr>
                <w:bCs/>
                <w:szCs w:val="24"/>
              </w:rPr>
              <w:t>of eligible expenses</w:t>
            </w:r>
            <w:r w:rsidRPr="00725AF5">
              <w:rPr>
                <w:bCs/>
                <w:color w:val="000000"/>
                <w:szCs w:val="24"/>
              </w:rPr>
              <w:t>.</w:t>
            </w:r>
            <w:r w:rsidRPr="00725AF5">
              <w:rPr>
                <w:b/>
                <w:bCs/>
                <w:color w:val="800080"/>
                <w:szCs w:val="24"/>
              </w:rPr>
              <w:t xml:space="preserve"> </w:t>
            </w:r>
          </w:p>
          <w:p w14:paraId="654ADF02" w14:textId="77777777" w:rsidR="00270E0E" w:rsidRPr="00725AF5" w:rsidRDefault="00270E0E" w:rsidP="00270E0E">
            <w:pPr>
              <w:pStyle w:val="TableTextCharCharChar1"/>
              <w:numPr>
                <w:ilvl w:val="12"/>
                <w:numId w:val="0"/>
              </w:numPr>
              <w:rPr>
                <w:bCs/>
                <w:szCs w:val="24"/>
              </w:rPr>
            </w:pPr>
          </w:p>
          <w:p w14:paraId="3B3CC90F" w14:textId="02988309" w:rsidR="00270E0E" w:rsidRPr="00FA00F0" w:rsidRDefault="00270E0E" w:rsidP="00270E0E">
            <w:pPr>
              <w:pStyle w:val="TableTextCharCharChar1"/>
              <w:numPr>
                <w:ilvl w:val="12"/>
                <w:numId w:val="0"/>
              </w:numPr>
              <w:rPr>
                <w:b/>
                <w:szCs w:val="24"/>
              </w:rPr>
            </w:pPr>
          </w:p>
        </w:tc>
        <w:tc>
          <w:tcPr>
            <w:tcW w:w="2970" w:type="dxa"/>
            <w:gridSpan w:val="3"/>
            <w:tcBorders>
              <w:top w:val="single" w:sz="6" w:space="0" w:color="auto"/>
              <w:left w:val="single" w:sz="6" w:space="0" w:color="auto"/>
              <w:bottom w:val="single" w:sz="6" w:space="0" w:color="auto"/>
              <w:right w:val="single" w:sz="6" w:space="0" w:color="auto"/>
            </w:tcBorders>
            <w:shd w:val="pct5" w:color="auto" w:fill="FFFFFF"/>
          </w:tcPr>
          <w:p w14:paraId="763EA814" w14:textId="5E5B4A87" w:rsidR="00270E0E" w:rsidRDefault="00270E0E" w:rsidP="00270E0E">
            <w:pPr>
              <w:pStyle w:val="TableText"/>
              <w:rPr>
                <w:szCs w:val="24"/>
              </w:rPr>
            </w:pPr>
            <w:r>
              <w:rPr>
                <w:b/>
                <w:color w:val="0000FF"/>
                <w:szCs w:val="24"/>
              </w:rPr>
              <w:t xml:space="preserve">70% </w:t>
            </w:r>
            <w:r>
              <w:rPr>
                <w:bCs/>
                <w:szCs w:val="24"/>
              </w:rPr>
              <w:t>of eligible expenses</w:t>
            </w:r>
            <w:r>
              <w:rPr>
                <w:bCs/>
                <w:color w:val="0000FF"/>
                <w:szCs w:val="24"/>
              </w:rPr>
              <w:t xml:space="preserve"> </w:t>
            </w:r>
            <w:r>
              <w:rPr>
                <w:bCs/>
                <w:szCs w:val="24"/>
              </w:rPr>
              <w:t xml:space="preserve">after satisfying </w:t>
            </w:r>
            <w:r>
              <w:rPr>
                <w:color w:val="000000"/>
                <w:szCs w:val="24"/>
              </w:rPr>
              <w:t>the</w:t>
            </w:r>
            <w:r>
              <w:rPr>
                <w:b/>
                <w:color w:val="0000FF"/>
                <w:szCs w:val="24"/>
              </w:rPr>
              <w:t xml:space="preserve"> </w:t>
            </w:r>
            <w:r>
              <w:rPr>
                <w:szCs w:val="24"/>
              </w:rPr>
              <w:t>deductible</w:t>
            </w:r>
          </w:p>
          <w:p w14:paraId="25FA1A3E" w14:textId="52922CE3" w:rsidR="00270E0E" w:rsidRPr="00FA00F0" w:rsidRDefault="00270E0E" w:rsidP="00270E0E">
            <w:pPr>
              <w:pStyle w:val="TableTextCharCharChar1"/>
              <w:numPr>
                <w:ilvl w:val="12"/>
                <w:numId w:val="0"/>
              </w:numPr>
              <w:rPr>
                <w:b/>
                <w:szCs w:val="24"/>
              </w:rPr>
            </w:pPr>
          </w:p>
        </w:tc>
      </w:tr>
      <w:tr w:rsidR="00A719B8" w:rsidRPr="00725AF5" w14:paraId="427F0647" w14:textId="77777777" w:rsidTr="00270E0E">
        <w:tc>
          <w:tcPr>
            <w:tcW w:w="3119" w:type="dxa"/>
            <w:gridSpan w:val="2"/>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725AF5" w:rsidRDefault="00A719B8">
            <w:pPr>
              <w:pStyle w:val="TableTextCharCharChar1"/>
              <w:numPr>
                <w:ilvl w:val="12"/>
                <w:numId w:val="0"/>
              </w:numPr>
              <w:rPr>
                <w:b/>
              </w:rPr>
            </w:pPr>
            <w:bookmarkStart w:id="161" w:name="Wigs"/>
            <w:bookmarkEnd w:id="159"/>
            <w:r w:rsidRPr="00725AF5">
              <w:rPr>
                <w:b/>
              </w:rPr>
              <w:t>Wigs</w:t>
            </w:r>
            <w:bookmarkEnd w:id="161"/>
          </w:p>
          <w:p w14:paraId="427F062E" w14:textId="77777777" w:rsidR="00A719B8" w:rsidRPr="00725AF5" w:rsidRDefault="00A719B8">
            <w:pPr>
              <w:pStyle w:val="TableTextCharCharChar1"/>
              <w:numPr>
                <w:ilvl w:val="12"/>
                <w:numId w:val="0"/>
              </w:numPr>
              <w:rPr>
                <w:b/>
              </w:rPr>
            </w:pPr>
          </w:p>
          <w:p w14:paraId="67E3F176" w14:textId="5115A1DC" w:rsidR="00A719B8" w:rsidRPr="00515A0C" w:rsidRDefault="00515A0C">
            <w:pPr>
              <w:pStyle w:val="TableTextCharCharChar1"/>
              <w:numPr>
                <w:ilvl w:val="12"/>
                <w:numId w:val="0"/>
              </w:numPr>
            </w:pPr>
            <w:r w:rsidRPr="00E97ED1">
              <w:t>Wigs are covered when used to replace hair lost as a result of illness or injury.</w:t>
            </w:r>
          </w:p>
          <w:p w14:paraId="2EB3230B" w14:textId="77777777" w:rsidR="00515A0C" w:rsidRDefault="00515A0C">
            <w:pPr>
              <w:pStyle w:val="TableTextCharCharChar1"/>
              <w:numPr>
                <w:ilvl w:val="12"/>
                <w:numId w:val="0"/>
              </w:numPr>
            </w:pPr>
          </w:p>
          <w:p w14:paraId="29543B68" w14:textId="53E0D43A" w:rsidR="00515A0C" w:rsidRDefault="00515A0C">
            <w:pPr>
              <w:pStyle w:val="TableTextCharCharChar1"/>
              <w:numPr>
                <w:ilvl w:val="12"/>
                <w:numId w:val="0"/>
              </w:numPr>
            </w:pPr>
            <w:r w:rsidRPr="00515A0C">
              <w:t>No specific dollar or frequency criteria apply to this benefit.</w:t>
            </w:r>
          </w:p>
          <w:p w14:paraId="6A87BEB2" w14:textId="5F65CE19" w:rsidR="00515A0C" w:rsidRPr="0040110F" w:rsidRDefault="00515A0C" w:rsidP="00F941B6">
            <w:pPr>
              <w:rPr>
                <w:szCs w:val="24"/>
              </w:rPr>
            </w:pPr>
          </w:p>
        </w:tc>
        <w:tc>
          <w:tcPr>
            <w:tcW w:w="2921" w:type="dxa"/>
            <w:gridSpan w:val="5"/>
            <w:tcBorders>
              <w:top w:val="single" w:sz="6" w:space="0" w:color="auto"/>
              <w:left w:val="single" w:sz="6" w:space="0" w:color="auto"/>
              <w:bottom w:val="single" w:sz="6" w:space="0" w:color="auto"/>
              <w:right w:val="single" w:sz="6" w:space="0" w:color="auto"/>
            </w:tcBorders>
            <w:shd w:val="pct5" w:color="auto" w:fill="FFFFFF"/>
          </w:tcPr>
          <w:p w14:paraId="427F063A" w14:textId="3BCCF7A0" w:rsidR="00A719B8" w:rsidRPr="00725AF5" w:rsidRDefault="003C3DFE" w:rsidP="00EC2FD0">
            <w:pPr>
              <w:pStyle w:val="TableTextCharCharChar1"/>
              <w:numPr>
                <w:ilvl w:val="12"/>
                <w:numId w:val="0"/>
              </w:numPr>
              <w:rPr>
                <w:b/>
                <w:bCs/>
                <w:color w:val="800080"/>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00"/>
                <w:szCs w:val="24"/>
              </w:rPr>
              <w:t>.</w:t>
            </w:r>
            <w:r w:rsidR="00A719B8" w:rsidRPr="00725AF5">
              <w:rPr>
                <w:b/>
                <w:bCs/>
                <w:color w:val="800080"/>
                <w:szCs w:val="24"/>
              </w:rPr>
              <w:t xml:space="preserve"> </w:t>
            </w:r>
          </w:p>
          <w:p w14:paraId="427F063B" w14:textId="77777777" w:rsidR="00A719B8" w:rsidRPr="00725AF5" w:rsidRDefault="00A719B8" w:rsidP="00EC2FD0">
            <w:pPr>
              <w:pStyle w:val="TableTextCharCharChar1"/>
              <w:numPr>
                <w:ilvl w:val="12"/>
                <w:numId w:val="0"/>
              </w:numPr>
              <w:rPr>
                <w:bCs/>
                <w:szCs w:val="24"/>
              </w:rPr>
            </w:pPr>
          </w:p>
          <w:p w14:paraId="427F063E" w14:textId="7AA9B3E1" w:rsidR="00A719B8" w:rsidRPr="00725AF5" w:rsidRDefault="00A719B8" w:rsidP="00EC2FD0">
            <w:pPr>
              <w:pStyle w:val="TableText"/>
              <w:rPr>
                <w:color w:val="000000"/>
              </w:rPr>
            </w:pP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27F0642" w14:textId="5B66B007" w:rsidR="00A719B8" w:rsidRPr="00725AF5" w:rsidRDefault="009D6420" w:rsidP="00EC2FD0">
            <w:pPr>
              <w:pStyle w:val="TableTextCharCharChar1"/>
              <w:numPr>
                <w:ilvl w:val="12"/>
                <w:numId w:val="0"/>
              </w:numPr>
              <w:rPr>
                <w:b/>
                <w:bCs/>
                <w:color w:val="800080"/>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r w:rsidR="00A719B8" w:rsidRPr="00725AF5">
              <w:rPr>
                <w:b/>
                <w:bCs/>
                <w:color w:val="800080"/>
                <w:szCs w:val="24"/>
              </w:rPr>
              <w:t xml:space="preserve"> </w:t>
            </w:r>
          </w:p>
          <w:p w14:paraId="1E96052E" w14:textId="77777777" w:rsidR="00515A0C" w:rsidRDefault="00515A0C" w:rsidP="00EC2FD0">
            <w:pPr>
              <w:pStyle w:val="TableText"/>
              <w:rPr>
                <w:bCs/>
                <w:szCs w:val="24"/>
              </w:rPr>
            </w:pPr>
          </w:p>
          <w:p w14:paraId="5F237D4E" w14:textId="77777777" w:rsidR="00515A0C" w:rsidRDefault="00515A0C" w:rsidP="00EC2FD0">
            <w:pPr>
              <w:pStyle w:val="TableTextCharCharChar1"/>
              <w:numPr>
                <w:ilvl w:val="12"/>
                <w:numId w:val="0"/>
              </w:numPr>
              <w:rPr>
                <w:bCs/>
                <w:szCs w:val="24"/>
              </w:rPr>
            </w:pPr>
          </w:p>
          <w:p w14:paraId="25CF58FF" w14:textId="77777777" w:rsidR="00515A0C" w:rsidRPr="00725AF5" w:rsidRDefault="00515A0C" w:rsidP="00515A0C">
            <w:pPr>
              <w:pStyle w:val="TableTextCharCharChar1"/>
              <w:numPr>
                <w:ilvl w:val="12"/>
                <w:numId w:val="0"/>
              </w:numPr>
              <w:rPr>
                <w:b/>
              </w:rPr>
            </w:pPr>
            <w:r w:rsidRPr="00725AF5">
              <w:rPr>
                <w:b/>
              </w:rPr>
              <w:t>Prior Authorization Required</w:t>
            </w:r>
          </w:p>
          <w:p w14:paraId="41E78847" w14:textId="13F1DA99" w:rsidR="00515A0C" w:rsidRPr="00725AF5" w:rsidRDefault="00515A0C" w:rsidP="00EC2FD0">
            <w:pPr>
              <w:pStyle w:val="TableTextCharCharChar1"/>
              <w:numPr>
                <w:ilvl w:val="12"/>
                <w:numId w:val="0"/>
              </w:numPr>
              <w:rPr>
                <w:bCs/>
                <w:szCs w:val="24"/>
              </w:rPr>
            </w:pPr>
            <w:r w:rsidRPr="00515A0C">
              <w:rPr>
                <w:bCs/>
                <w:szCs w:val="24"/>
              </w:rPr>
              <w:t xml:space="preserve">Prior Authorization is only required for any Out of Network purchases over </w:t>
            </w:r>
            <w:r w:rsidRPr="00E97ED1">
              <w:rPr>
                <w:b/>
                <w:bCs/>
                <w:color w:val="0000FF"/>
                <w:szCs w:val="24"/>
              </w:rPr>
              <w:t>$1,000</w:t>
            </w:r>
          </w:p>
          <w:p w14:paraId="287A6E68" w14:textId="77777777" w:rsidR="00515A0C" w:rsidRDefault="00515A0C" w:rsidP="00EC2FD0">
            <w:pPr>
              <w:pStyle w:val="TableText"/>
              <w:rPr>
                <w:rStyle w:val="wdColorPinkBoldItalic"/>
                <w:szCs w:val="24"/>
              </w:rPr>
            </w:pPr>
          </w:p>
          <w:p w14:paraId="7BEA5D3A" w14:textId="77777777" w:rsidR="00515A0C" w:rsidRPr="00725AF5" w:rsidRDefault="00515A0C" w:rsidP="00515A0C">
            <w:pPr>
              <w:rPr>
                <w:b/>
                <w:color w:val="FF00FF"/>
                <w:sz w:val="24"/>
              </w:rPr>
            </w:pPr>
            <w:r w:rsidRPr="00725AF5">
              <w:rPr>
                <w:sz w:val="24"/>
              </w:rPr>
              <w:t xml:space="preserve">If you fail to </w:t>
            </w:r>
            <w:r w:rsidRPr="00725AF5">
              <w:rPr>
                <w:bCs/>
                <w:color w:val="000000"/>
                <w:sz w:val="24"/>
              </w:rPr>
              <w:t xml:space="preserve">obtain prior authorization </w:t>
            </w:r>
            <w:r w:rsidRPr="00725AF5">
              <w:rPr>
                <w:sz w:val="24"/>
              </w:rPr>
              <w:t xml:space="preserve">as required, Benefits will be subject to a </w:t>
            </w:r>
            <w:r>
              <w:rPr>
                <w:b/>
                <w:color w:val="0000FF"/>
                <w:sz w:val="24"/>
              </w:rPr>
              <w:t>$500</w:t>
            </w:r>
            <w:r w:rsidRPr="00725AF5">
              <w:rPr>
                <w:color w:val="0000FF"/>
                <w:sz w:val="24"/>
              </w:rPr>
              <w:t xml:space="preserve"> </w:t>
            </w:r>
            <w:r w:rsidRPr="00725AF5">
              <w:rPr>
                <w:sz w:val="24"/>
              </w:rPr>
              <w:t>penalty.</w:t>
            </w:r>
          </w:p>
          <w:p w14:paraId="427F0646" w14:textId="668B14DA" w:rsidR="00A719B8" w:rsidRPr="00725AF5" w:rsidRDefault="00A719B8" w:rsidP="00EC2FD0">
            <w:pPr>
              <w:pStyle w:val="TableText"/>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r w:rsidRPr="00725AF5">
        <w:t>&lt;!--ID=CSR--&gt;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EFF18DC" w14:textId="661673ED"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34120C66" w14:textId="77777777" w:rsidR="005B51AE" w:rsidRPr="005B51AE" w:rsidRDefault="00D373B4" w:rsidP="005B51AE">
            <w:pPr>
              <w:pStyle w:val="TableTextCharCharChar1"/>
              <w:jc w:val="center"/>
              <w:rPr>
                <w:b/>
                <w:bCs/>
                <w:color w:val="FF0000"/>
              </w:rPr>
            </w:pPr>
            <w:r w:rsidRPr="00D373B4">
              <w:rPr>
                <w:b/>
                <w:bCs/>
                <w:color w:val="FF0000"/>
              </w:rPr>
              <w:t>ST LOUIS</w:t>
            </w:r>
            <w:r w:rsidR="008E7291" w:rsidRPr="00725AF5">
              <w:rPr>
                <w:b/>
                <w:bCs/>
                <w:color w:val="FF0000"/>
              </w:rPr>
              <w:t xml:space="preserve"> </w:t>
            </w:r>
            <w:r w:rsidR="005B51AE" w:rsidRPr="005B51AE">
              <w:rPr>
                <w:b/>
                <w:bCs/>
                <w:color w:val="FF0000"/>
              </w:rPr>
              <w:t>ALWAYS CHECK TO MAKE SURE THE PROVIDER IS PARTICIPATING IN THE UNIVERSITY’S CUSTOM NETWORK</w:t>
            </w:r>
          </w:p>
          <w:p w14:paraId="427F064D" w14:textId="33726857" w:rsidR="00154B9C" w:rsidRPr="00725AF5" w:rsidRDefault="005B51AE" w:rsidP="005B51AE">
            <w:pPr>
              <w:pStyle w:val="TableTextCharCharChar1"/>
              <w:jc w:val="center"/>
              <w:rPr>
                <w:b/>
                <w:bCs/>
                <w:color w:val="FF0000"/>
              </w:rPr>
            </w:pPr>
            <w:r w:rsidRPr="005B51AE">
              <w:rPr>
                <w:b/>
                <w:bCs/>
                <w:color w:val="FF0000"/>
              </w:rPr>
              <w:t>NETWORK</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6A607A1" w14:textId="066A3247"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2DDED097" w14:textId="77777777" w:rsidR="005B51AE" w:rsidRPr="005B51AE" w:rsidRDefault="00D373B4" w:rsidP="005B51AE">
            <w:pPr>
              <w:pStyle w:val="TableTextCharCharChar1"/>
              <w:jc w:val="center"/>
              <w:rPr>
                <w:b/>
                <w:bCs/>
                <w:color w:val="FF0000"/>
              </w:rPr>
            </w:pPr>
            <w:r w:rsidRPr="00D373B4">
              <w:rPr>
                <w:b/>
                <w:bCs/>
                <w:color w:val="FF0000"/>
              </w:rPr>
              <w:t>ST LOUIS</w:t>
            </w:r>
            <w:r w:rsidR="008E7291" w:rsidRPr="00725AF5">
              <w:rPr>
                <w:b/>
                <w:bCs/>
                <w:color w:val="FF0000"/>
              </w:rPr>
              <w:t xml:space="preserve"> </w:t>
            </w:r>
            <w:r w:rsidR="005B51AE" w:rsidRPr="005B51AE">
              <w:rPr>
                <w:b/>
                <w:bCs/>
                <w:color w:val="FF0000"/>
              </w:rPr>
              <w:t>ALWAYS CHECK TO MAKE SURE THE PROVIDER IS PARTICIPATING IN THE UNIVERSITY’S CUSTOM NETWORK</w:t>
            </w:r>
          </w:p>
          <w:p w14:paraId="427F064F" w14:textId="57F4F02B" w:rsidR="00154B9C" w:rsidRPr="00725AF5" w:rsidRDefault="005B51AE" w:rsidP="005B51AE">
            <w:pPr>
              <w:pStyle w:val="TableTextCharCharChar1"/>
              <w:jc w:val="center"/>
              <w:rPr>
                <w:b/>
                <w:bCs/>
                <w:color w:val="FF0000"/>
              </w:rPr>
            </w:pPr>
            <w:r w:rsidRPr="005B51AE">
              <w:rPr>
                <w:b/>
                <w:bCs/>
                <w:color w:val="FF0000"/>
              </w:rPr>
              <w:t>NETWORK</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E37EA" w:rsidRPr="00725AF5" w14:paraId="427F065F"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62" w:name="Alternative_Treatments"/>
            <w:r w:rsidRPr="00725AF5">
              <w:rPr>
                <w:b/>
                <w:color w:val="FF0000"/>
              </w:rPr>
              <w:t>Alternative Treatments</w:t>
            </w:r>
            <w:bookmarkEnd w:id="162"/>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3F1898">
            <w:pPr>
              <w:pStyle w:val="TableTextChar"/>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49680EAE"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0297C78D" w14:textId="25A8E37C" w:rsidR="00510956" w:rsidRDefault="003E37EA">
            <w:pPr>
              <w:pStyle w:val="TableTextCharCharChar1"/>
              <w:ind w:left="288" w:hanging="288"/>
              <w:rPr>
                <w:b/>
                <w:color w:val="FF00FF"/>
              </w:rPr>
            </w:pPr>
            <w:r w:rsidRPr="00725AF5">
              <w:rPr>
                <w:color w:val="FF0000"/>
              </w:rPr>
              <w:sym w:font="Symbol" w:char="F0B7"/>
            </w:r>
            <w:r w:rsidRPr="00725AF5">
              <w:rPr>
                <w:color w:val="FF0000"/>
              </w:rPr>
              <w:t xml:space="preserve">   Art therapy, music therapy, dance therapy, horseback therapy and</w:t>
            </w:r>
            <w:r w:rsidRPr="00725AF5">
              <w:t xml:space="preserve"> </w:t>
            </w:r>
            <w:r w:rsidRPr="00725AF5">
              <w:rPr>
                <w:color w:val="FF0000"/>
              </w:rPr>
              <w:t xml:space="preserve">other forms of alternative treatment as defined by the National Center for Complimentary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and</w:t>
            </w:r>
            <w:r w:rsidRPr="00725AF5">
              <w:rPr>
                <w:color w:val="FF0000"/>
              </w:rPr>
              <w:t xml:space="preserve"> and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r w:rsidR="0095064D" w:rsidRPr="00725AF5">
              <w:rPr>
                <w:b/>
                <w:color w:val="FF00FF"/>
              </w:rPr>
              <w:t xml:space="preserve"> </w:t>
            </w:r>
          </w:p>
          <w:p w14:paraId="427F065E" w14:textId="2DCE4287" w:rsidR="003E37EA" w:rsidRPr="00725AF5" w:rsidRDefault="003E37EA">
            <w:pPr>
              <w:pStyle w:val="TableTextCharCharChar1"/>
              <w:ind w:left="288" w:hanging="288"/>
              <w:rPr>
                <w:color w:val="FF0000"/>
              </w:rPr>
            </w:pPr>
          </w:p>
        </w:tc>
      </w:tr>
      <w:tr w:rsidR="00154B9C" w:rsidRPr="00725AF5" w14:paraId="427F066F"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63" w:name="Bereavement_Counseling"/>
            <w:r w:rsidRPr="00725AF5">
              <w:rPr>
                <w:b/>
                <w:color w:val="FF0000"/>
              </w:rPr>
              <w:t>Bereavement</w:t>
            </w:r>
            <w:r w:rsidR="003E2CED" w:rsidRPr="00725AF5">
              <w:rPr>
                <w:b/>
                <w:color w:val="FF0000"/>
              </w:rPr>
              <w:t xml:space="preserve"> </w:t>
            </w:r>
            <w:r w:rsidRPr="00725AF5">
              <w:rPr>
                <w:b/>
                <w:color w:val="FF0000"/>
              </w:rPr>
              <w:t>Counseling</w:t>
            </w:r>
            <w:bookmarkEnd w:id="163"/>
          </w:p>
          <w:p w14:paraId="427F0662" w14:textId="585E6239"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50C62968" w:rsidR="00B912F4" w:rsidRPr="00725AF5" w:rsidRDefault="003C3DFE" w:rsidP="00B912F4">
            <w:pPr>
              <w:pStyle w:val="TableTextCharCharChar1"/>
              <w:numPr>
                <w:ilvl w:val="12"/>
                <w:numId w:val="0"/>
              </w:numPr>
              <w:rPr>
                <w:b/>
                <w:color w:val="FF0000"/>
              </w:rPr>
            </w:pPr>
            <w:r>
              <w:rPr>
                <w:b/>
                <w:color w:val="0000FF"/>
                <w:szCs w:val="24"/>
              </w:rPr>
              <w:t>100%</w:t>
            </w:r>
            <w:r w:rsidR="00B912F4" w:rsidRPr="00725AF5">
              <w:rPr>
                <w:color w:val="FF0000"/>
                <w:szCs w:val="24"/>
              </w:rPr>
              <w:t xml:space="preserve"> of eligible expenses.</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5D2F4E06" w:rsidR="00B912F4" w:rsidRPr="00725AF5" w:rsidRDefault="009D6420" w:rsidP="00DD24A2">
            <w:pPr>
              <w:pStyle w:val="TableTextCharCharChar1"/>
              <w:numPr>
                <w:ilvl w:val="12"/>
                <w:numId w:val="0"/>
              </w:numPr>
              <w:rPr>
                <w:b/>
                <w:color w:val="FF0000"/>
              </w:rPr>
            </w:pPr>
            <w:r>
              <w:rPr>
                <w:b/>
                <w:color w:val="0000FF"/>
                <w:szCs w:val="24"/>
              </w:rPr>
              <w:t>70%</w:t>
            </w:r>
            <w:r w:rsidR="00B912F4" w:rsidRPr="00725AF5">
              <w:rPr>
                <w:color w:val="FF0000"/>
                <w:szCs w:val="24"/>
              </w:rPr>
              <w:t xml:space="preserve"> 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64" w:name="Breast_Reconstruction"/>
            <w:r w:rsidRPr="00725AF5">
              <w:rPr>
                <w:b/>
                <w:color w:val="FF0000"/>
              </w:rPr>
              <w:t>Breast Reconstruction</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75"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76"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77"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78" w14:textId="77777777" w:rsidR="00154B9C" w:rsidRPr="00725AF5" w:rsidRDefault="00154B9C">
            <w:pPr>
              <w:pStyle w:val="TableTextCharCharChar1"/>
              <w:numPr>
                <w:ilvl w:val="12"/>
                <w:numId w:val="0"/>
              </w:numPr>
              <w:rPr>
                <w:b/>
                <w:color w:val="FF0000"/>
              </w:rPr>
            </w:pPr>
          </w:p>
          <w:p w14:paraId="427F067B" w14:textId="431D34E8"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0"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1"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2"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0CF3691F"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157CB24E" w14:textId="77777777" w:rsidR="00A53B8A" w:rsidRDefault="00A53B8A">
            <w:pPr>
              <w:pStyle w:val="TableTextCharCharChar1"/>
              <w:numPr>
                <w:ilvl w:val="12"/>
                <w:numId w:val="0"/>
              </w:numPr>
              <w:rPr>
                <w:b/>
                <w:color w:val="FF0000"/>
              </w:rPr>
            </w:pPr>
            <w:bookmarkStart w:id="165" w:name="Breast_Reduction"/>
            <w:r w:rsidRPr="00725AF5">
              <w:rPr>
                <w:b/>
                <w:color w:val="FF0000"/>
              </w:rPr>
              <w:t>Breast Reduction</w:t>
            </w:r>
            <w:bookmarkEnd w:id="165"/>
          </w:p>
          <w:p w14:paraId="6BD1203E" w14:textId="77777777" w:rsidR="00510956" w:rsidRDefault="00510956">
            <w:pPr>
              <w:pStyle w:val="TableTextCharCharChar1"/>
              <w:numPr>
                <w:ilvl w:val="12"/>
                <w:numId w:val="0"/>
              </w:numPr>
              <w:rPr>
                <w:b/>
                <w:color w:val="FF0000"/>
              </w:rPr>
            </w:pPr>
          </w:p>
          <w:p w14:paraId="50CED66B" w14:textId="77777777" w:rsidR="00510956" w:rsidRDefault="00510956">
            <w:pPr>
              <w:pStyle w:val="TableTextCharCharChar1"/>
              <w:numPr>
                <w:ilvl w:val="12"/>
                <w:numId w:val="0"/>
              </w:numPr>
              <w:rPr>
                <w:b/>
                <w:color w:val="FF0000"/>
              </w:rPr>
            </w:pPr>
          </w:p>
          <w:p w14:paraId="454D4898" w14:textId="77777777" w:rsidR="00510956" w:rsidRDefault="00510956">
            <w:pPr>
              <w:pStyle w:val="TableTextCharCharChar1"/>
              <w:numPr>
                <w:ilvl w:val="12"/>
                <w:numId w:val="0"/>
              </w:numPr>
              <w:rPr>
                <w:color w:val="FF0000"/>
              </w:rPr>
            </w:pPr>
            <w:r w:rsidRPr="00E97ED1">
              <w:rPr>
                <w:color w:val="FF0000"/>
              </w:rPr>
              <w:t>Coverage is provided for Medically Necessary breast reduction, including for male gynecomastia, when prescribed by a physician.</w:t>
            </w:r>
          </w:p>
          <w:p w14:paraId="40E6D14D" w14:textId="77777777" w:rsidR="004C54DB" w:rsidRDefault="004C54DB">
            <w:pPr>
              <w:pStyle w:val="TableTextCharCharChar1"/>
              <w:numPr>
                <w:ilvl w:val="12"/>
                <w:numId w:val="0"/>
              </w:numPr>
              <w:rPr>
                <w:color w:val="FF0000"/>
              </w:rPr>
            </w:pPr>
          </w:p>
          <w:p w14:paraId="427F0688" w14:textId="35393318" w:rsidR="004C54DB" w:rsidRPr="00E97ED1" w:rsidRDefault="004C54DB">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t xml:space="preserve">Same as </w:t>
            </w:r>
          </w:p>
          <w:p w14:paraId="427F068A" w14:textId="77777777" w:rsidR="00775D31" w:rsidRPr="00725AF5" w:rsidRDefault="00775D31" w:rsidP="00DD24A2">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D"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E" w14:textId="77777777" w:rsidR="00775D31"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F" w14:textId="77777777" w:rsidR="001B6486"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3C08EAB0"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t xml:space="preserve">Same as </w:t>
            </w:r>
          </w:p>
          <w:p w14:paraId="427F0695"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98"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99"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9A"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B" w14:textId="77777777" w:rsidR="00A53B8A" w:rsidRPr="00725AF5" w:rsidRDefault="00A53B8A" w:rsidP="00DD24A2">
            <w:pPr>
              <w:pStyle w:val="TableTextCharCharChar1"/>
              <w:numPr>
                <w:ilvl w:val="12"/>
                <w:numId w:val="0"/>
              </w:numPr>
              <w:rPr>
                <w:b/>
                <w:color w:val="FF0000"/>
              </w:rPr>
            </w:pPr>
          </w:p>
          <w:p w14:paraId="427F069D" w14:textId="77777777" w:rsidR="000B4E22" w:rsidRPr="00725AF5" w:rsidRDefault="000B4E22" w:rsidP="000B4E22">
            <w:pPr>
              <w:pStyle w:val="TableTextCharCharChar1"/>
              <w:numPr>
                <w:ilvl w:val="12"/>
                <w:numId w:val="0"/>
              </w:numPr>
              <w:rPr>
                <w:b/>
                <w:color w:val="FF0000"/>
              </w:rPr>
            </w:pPr>
          </w:p>
          <w:p w14:paraId="207EBD0D" w14:textId="77777777" w:rsidR="00510956" w:rsidRPr="00510956" w:rsidRDefault="00510956" w:rsidP="00510956">
            <w:pPr>
              <w:pStyle w:val="TableTextCharCharChar1"/>
              <w:rPr>
                <w:b/>
                <w:bCs/>
                <w:color w:val="FF0000"/>
                <w:szCs w:val="24"/>
              </w:rPr>
            </w:pPr>
            <w:r w:rsidRPr="00510956">
              <w:rPr>
                <w:b/>
                <w:bCs/>
                <w:color w:val="FF0000"/>
                <w:szCs w:val="24"/>
              </w:rPr>
              <w:t>Prior Authorization Required</w:t>
            </w:r>
          </w:p>
          <w:p w14:paraId="39276BF9" w14:textId="663DB21C" w:rsidR="00510956" w:rsidRPr="00E97ED1" w:rsidRDefault="00510956" w:rsidP="00510956">
            <w:pPr>
              <w:pStyle w:val="TableTextCharCharChar1"/>
              <w:rPr>
                <w:bCs/>
                <w:color w:val="FF0000"/>
                <w:szCs w:val="24"/>
              </w:rPr>
            </w:pPr>
            <w:r w:rsidRPr="00E97ED1">
              <w:rPr>
                <w:bCs/>
                <w:color w:val="FF0000"/>
                <w:szCs w:val="24"/>
              </w:rPr>
              <w:t xml:space="preserve">Please remember that for Benefits you must obtain prior authorization. </w:t>
            </w:r>
          </w:p>
          <w:p w14:paraId="3865F78A" w14:textId="77777777" w:rsidR="00510956" w:rsidRPr="00510956" w:rsidRDefault="00510956" w:rsidP="00510956">
            <w:pPr>
              <w:pStyle w:val="TableTextCharCharChar1"/>
              <w:rPr>
                <w:b/>
                <w:bCs/>
                <w:color w:val="FF0000"/>
                <w:szCs w:val="24"/>
              </w:rPr>
            </w:pPr>
          </w:p>
          <w:p w14:paraId="3AD638EF" w14:textId="77777777" w:rsidR="00510956" w:rsidRPr="00510956" w:rsidRDefault="00510956" w:rsidP="00510956">
            <w:pPr>
              <w:pStyle w:val="TableTextCharCharChar1"/>
              <w:rPr>
                <w:b/>
                <w:bCs/>
                <w:color w:val="FF0000"/>
                <w:szCs w:val="24"/>
              </w:rPr>
            </w:pPr>
            <w:r w:rsidRPr="00E97ED1">
              <w:rPr>
                <w:bCs/>
                <w:color w:val="FF0000"/>
                <w:szCs w:val="24"/>
              </w:rPr>
              <w:t>If you don't obtain prior authorization, Benefits will be subject to a</w:t>
            </w:r>
            <w:r w:rsidRPr="00510956">
              <w:rPr>
                <w:b/>
                <w:bCs/>
                <w:color w:val="FF0000"/>
                <w:szCs w:val="24"/>
              </w:rPr>
              <w:t xml:space="preserve"> </w:t>
            </w:r>
            <w:r w:rsidRPr="00E97ED1">
              <w:rPr>
                <w:b/>
                <w:bCs/>
                <w:color w:val="0000FF"/>
                <w:szCs w:val="24"/>
              </w:rPr>
              <w:t xml:space="preserve">$500 </w:t>
            </w:r>
            <w:r w:rsidRPr="00E97ED1">
              <w:rPr>
                <w:bCs/>
                <w:color w:val="FF0000"/>
                <w:szCs w:val="24"/>
              </w:rPr>
              <w:t>penalty.</w:t>
            </w:r>
          </w:p>
          <w:p w14:paraId="427F069E" w14:textId="215A7BA6" w:rsidR="000B4E22" w:rsidRPr="00725AF5" w:rsidRDefault="000B4E22" w:rsidP="000B4E22">
            <w:pPr>
              <w:pStyle w:val="TableTextCharCharChar1"/>
              <w:numPr>
                <w:ilvl w:val="12"/>
                <w:numId w:val="0"/>
              </w:numPr>
              <w:rPr>
                <w:b/>
                <w:color w:val="FF0000"/>
              </w:rPr>
            </w:pPr>
          </w:p>
        </w:tc>
      </w:tr>
      <w:tr w:rsidR="00F75076" w:rsidRPr="00725AF5" w14:paraId="427F06BA"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66" w:name="Devices_Appliances_and_Prosthetics"/>
            <w:r w:rsidRPr="00725AF5">
              <w:rPr>
                <w:b/>
                <w:color w:val="FF0000"/>
              </w:rPr>
              <w:t>Devices, Appliances and Prosthetics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2" w14:textId="77777777" w:rsidR="00F75076" w:rsidRPr="00725AF5" w:rsidRDefault="00F75076" w:rsidP="003F189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p>
          <w:p w14:paraId="427F06A3" w14:textId="77777777" w:rsidR="00C3079F" w:rsidRPr="00725AF5" w:rsidRDefault="00C3079F" w:rsidP="00C3079F">
            <w:pPr>
              <w:pStyle w:val="TableText"/>
              <w:rPr>
                <w:color w:val="FF0000"/>
              </w:rPr>
            </w:pPr>
            <w:r w:rsidRPr="00725AF5">
              <w:rPr>
                <w:color w:val="FF0000"/>
              </w:rPr>
              <w:sym w:font="Symbol" w:char="00B7"/>
            </w:r>
            <w:r w:rsidRPr="00725AF5">
              <w:rPr>
                <w:color w:val="FF0000"/>
              </w:rPr>
              <w:t xml:space="preserve">   orthotic appliances and devices that straighten or </w:t>
            </w:r>
          </w:p>
          <w:p w14:paraId="427F06A4" w14:textId="77777777" w:rsidR="00C3079F" w:rsidRPr="00725AF5" w:rsidRDefault="00C3079F" w:rsidP="00C3079F">
            <w:pPr>
              <w:pStyle w:val="TableText"/>
              <w:ind w:left="288"/>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52C3C78B" w:rsidR="00C3079F" w:rsidRPr="00725AF5" w:rsidRDefault="00C3079F" w:rsidP="00C3079F">
            <w:pPr>
              <w:pStyle w:val="TableText"/>
              <w:ind w:left="576"/>
              <w:rPr>
                <w:color w:val="FF0000"/>
              </w:rPr>
            </w:pPr>
            <w:r w:rsidRPr="00725AF5">
              <w:rPr>
                <w:color w:val="FF0000"/>
              </w:rPr>
              <w:t>Examples of excluded orthotic appliances and devices include but are not limited to or any orthotic braces available over the counter. This exclusion does not include diabetic footwear which may be covered for a Covered Person with diabetic foot disease.</w:t>
            </w:r>
          </w:p>
          <w:p w14:paraId="427F06A7" w14:textId="77777777" w:rsidR="00F75076" w:rsidRPr="00725AF5" w:rsidRDefault="00F75076" w:rsidP="00C3079F">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tracheo-esophageal voice</w:t>
            </w:r>
            <w:r w:rsidR="00CF3A80" w:rsidRPr="00725AF5">
              <w:rPr>
                <w:color w:val="FF0000"/>
              </w:rPr>
              <w:t xml:space="preserve"> devices for which Benefits are provided as described under Durable Medical Equipment</w:t>
            </w:r>
            <w:r w:rsidRPr="00725AF5">
              <w:rPr>
                <w:color w:val="FF0000"/>
              </w:rPr>
              <w:t>;</w:t>
            </w:r>
          </w:p>
          <w:p w14:paraId="3D9C3043" w14:textId="77777777" w:rsidR="00036DB2" w:rsidRPr="00036DB2" w:rsidRDefault="00036DB2" w:rsidP="00036DB2">
            <w:pPr>
              <w:rPr>
                <w:color w:val="FF0000"/>
                <w:sz w:val="24"/>
              </w:rPr>
            </w:pPr>
            <w:r w:rsidRPr="009072F1">
              <w:rPr>
                <w:color w:val="FF0000"/>
                <w:sz w:val="24"/>
              </w:rPr>
              <w:sym w:font="Symbol" w:char="F0B7"/>
            </w:r>
            <w:r w:rsidRPr="009072F1">
              <w:rPr>
                <w:color w:val="FF0000"/>
                <w:sz w:val="24"/>
              </w:rPr>
              <w:t xml:space="preserve">   </w:t>
            </w:r>
            <w:r w:rsidRPr="002D760A">
              <w:rPr>
                <w:color w:val="FF0000"/>
                <w:sz w:val="24"/>
              </w:rPr>
              <w:t>Powered and non-powered exoskeleton devices</w:t>
            </w: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E97ED1">
            <w:pPr>
              <w:pStyle w:val="TableTextChar1CharChar"/>
              <w:rPr>
                <w:color w:val="FF0000"/>
              </w:rPr>
            </w:pPr>
          </w:p>
        </w:tc>
      </w:tr>
      <w:tr w:rsidR="00043308" w:rsidRPr="00725AF5" w14:paraId="427F072E"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67" w:name="Diabetes_Services"/>
            <w:r w:rsidRPr="00725AF5">
              <w:rPr>
                <w:rStyle w:val="CDBlack"/>
                <w:rFonts w:ascii="Times New Roman" w:hAnsi="Times New Roman"/>
                <w:b/>
                <w:color w:val="FF0000"/>
                <w:szCs w:val="24"/>
              </w:rPr>
              <w:t>Diabetes Services</w:t>
            </w:r>
            <w:bookmarkEnd w:id="167"/>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8" w14:textId="703E1C55" w:rsidR="00554226" w:rsidRPr="00725AF5" w:rsidRDefault="00554226" w:rsidP="00554226">
            <w:pPr>
              <w:pStyle w:val="TableText"/>
              <w:rPr>
                <w:color w:val="FF0000"/>
              </w:rPr>
            </w:pPr>
            <w:r w:rsidRPr="00725AF5">
              <w:rPr>
                <w:color w:val="FF0000"/>
              </w:rPr>
              <w:t>Insulin pumps that are not fully implanted into the body, and supplies for the management and treatment of diabetes, based upon the medical needs of the Covered Person including, but not limited to:</w:t>
            </w:r>
          </w:p>
          <w:p w14:paraId="427F06F9"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blood glucose monitors;</w:t>
            </w:r>
          </w:p>
          <w:p w14:paraId="427F06FA"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insulin syringes with needles;</w:t>
            </w:r>
          </w:p>
          <w:p w14:paraId="427F06FB"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blood glucose and urine test strips;</w:t>
            </w:r>
          </w:p>
          <w:p w14:paraId="427F06FC"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ketone test strips and tablets; and</w:t>
            </w:r>
          </w:p>
          <w:p w14:paraId="427F06FD"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lancets and lancet devices.</w:t>
            </w:r>
          </w:p>
          <w:p w14:paraId="427F06FE" w14:textId="19D1D561" w:rsidR="00554226" w:rsidRPr="00725AF5" w:rsidRDefault="00554226" w:rsidP="00554226">
            <w:pPr>
              <w:pStyle w:val="TableTextChar1"/>
              <w:rPr>
                <w:rStyle w:val="CDVar"/>
                <w:rFonts w:ascii="Times New Roman" w:hAnsi="Times New Roman"/>
                <w:color w:val="FF0000"/>
                <w:szCs w:val="24"/>
              </w:rPr>
            </w:pPr>
            <w:r w:rsidRPr="00725AF5">
              <w:rPr>
                <w:color w:val="FF0000"/>
                <w:szCs w:val="24"/>
              </w:rPr>
              <w:t>Insulin pumps are subject to all the conditions of coverage stated under Durable Medical Equipment in this section.</w:t>
            </w:r>
            <w:r w:rsidR="00EE60C3" w:rsidRPr="00725AF5">
              <w:rPr>
                <w:rStyle w:val="CDSM"/>
                <w:rFonts w:ascii="Times New Roman" w:hAnsi="Times New Roman"/>
                <w:b/>
                <w:color w:val="FF00FF"/>
                <w:szCs w:val="24"/>
              </w:rPr>
              <w:t xml:space="preserve"> </w:t>
            </w:r>
          </w:p>
          <w:p w14:paraId="427F06FF" w14:textId="77777777" w:rsidR="00554226" w:rsidRPr="00725AF5" w:rsidRDefault="00554226" w:rsidP="00554226">
            <w:pPr>
              <w:pStyle w:val="TableTextChar"/>
              <w:rPr>
                <w:rStyle w:val="CDVar"/>
                <w:rFonts w:ascii="Times New Roman" w:hAnsi="Times New Roman"/>
                <w:color w:val="FF00FF"/>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0C5171A4" w14:textId="77777777" w:rsidR="00396B97" w:rsidRPr="00E97ED1" w:rsidRDefault="00396B97" w:rsidP="00396B97">
            <w:pPr>
              <w:pStyle w:val="TableTextChar"/>
              <w:rPr>
                <w:color w:val="FF0000"/>
                <w:szCs w:val="24"/>
              </w:rPr>
            </w:pPr>
            <w:r w:rsidRPr="00E97ED1">
              <w:rPr>
                <w:color w:val="FF0000"/>
                <w:szCs w:val="24"/>
              </w:rPr>
              <w:t>Syringes, needles, blood glucose and urine test strips, ketone test strips and tablets, lancets and lancet devices, alcohol wipes are covered under the</w:t>
            </w:r>
          </w:p>
          <w:p w14:paraId="2B8163F1" w14:textId="77777777" w:rsidR="00396B97" w:rsidRDefault="00396B97" w:rsidP="00396B97">
            <w:pPr>
              <w:pStyle w:val="TableTextChar"/>
              <w:rPr>
                <w:color w:val="FF0000"/>
                <w:szCs w:val="24"/>
              </w:rPr>
            </w:pPr>
            <w:r w:rsidRPr="00E97ED1">
              <w:rPr>
                <w:color w:val="FF0000"/>
                <w:szCs w:val="24"/>
              </w:rPr>
              <w:t>medical benefit if obtained from a medical supplier. Insulin is covered under the pharmacy benefit.</w:t>
            </w:r>
          </w:p>
          <w:p w14:paraId="2406C475" w14:textId="77777777" w:rsidR="00396B97" w:rsidRPr="00E97ED1" w:rsidRDefault="00396B97" w:rsidP="00396B97">
            <w:pPr>
              <w:pStyle w:val="TableTextChar"/>
              <w:rPr>
                <w:color w:val="FF0000"/>
                <w:szCs w:val="24"/>
              </w:rPr>
            </w:pPr>
          </w:p>
          <w:p w14:paraId="1DE3D358" w14:textId="77777777" w:rsidR="00396B97" w:rsidRPr="00E97ED1" w:rsidRDefault="00396B97" w:rsidP="00396B97">
            <w:pPr>
              <w:pStyle w:val="TableTextChar"/>
              <w:rPr>
                <w:color w:val="FF0000"/>
                <w:szCs w:val="24"/>
              </w:rPr>
            </w:pPr>
            <w:r w:rsidRPr="00E97ED1">
              <w:rPr>
                <w:color w:val="FF0000"/>
                <w:szCs w:val="24"/>
              </w:rPr>
              <w:t>Diabetic Durable Equipment covered under the Medical Plan includes glucose meters, platforms for glucose meters, and external insulin pumps and</w:t>
            </w:r>
          </w:p>
          <w:p w14:paraId="427F0706" w14:textId="646D468C" w:rsidR="00043308" w:rsidRPr="00725AF5" w:rsidRDefault="00396B97">
            <w:pPr>
              <w:pStyle w:val="TableTextChar"/>
              <w:rPr>
                <w:b/>
                <w:szCs w:val="24"/>
              </w:rPr>
            </w:pPr>
            <w:r w:rsidRPr="00E97ED1">
              <w:rPr>
                <w:color w:val="FF0000"/>
                <w:szCs w:val="24"/>
              </w:rPr>
              <w:t>associated supplies including calibrator solution/chips and infusion sets. Benefits are paid same as Durable Medical Equipment.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C" w14:textId="77777777" w:rsidR="00043308" w:rsidRPr="00725AF5" w:rsidRDefault="00043308" w:rsidP="004D553E">
            <w:pPr>
              <w:rPr>
                <w:rStyle w:val="CDVarSuperscript"/>
                <w:rFonts w:ascii="Times New Roman" w:hAnsi="Times New Roman"/>
                <w:b/>
                <w:color w:val="FF00FF"/>
                <w:sz w:val="24"/>
                <w:szCs w:val="24"/>
              </w:rPr>
            </w:pPr>
          </w:p>
          <w:p w14:paraId="427F070E" w14:textId="3BB09461" w:rsidR="000D5265" w:rsidRPr="00725AF5" w:rsidRDefault="000D5265" w:rsidP="000D5265">
            <w:pPr>
              <w:rPr>
                <w:rStyle w:val="CDVarBold"/>
                <w:rFonts w:ascii="Times New Roman" w:hAnsi="Times New Roman"/>
                <w:color w:val="000000"/>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Durable Medical Equipment.</w:t>
            </w:r>
          </w:p>
          <w:p w14:paraId="427F070F" w14:textId="77777777" w:rsidR="000D5265" w:rsidRPr="00725AF5" w:rsidRDefault="000D5265" w:rsidP="000D5265">
            <w:pPr>
              <w:rPr>
                <w:rStyle w:val="CDVar"/>
                <w:rFonts w:ascii="Times New Roman" w:hAnsi="Times New Roman"/>
                <w:b/>
                <w:color w:val="FF00FF"/>
                <w:sz w:val="24"/>
                <w:szCs w:val="24"/>
                <w:u w:val="single"/>
              </w:rPr>
            </w:pPr>
          </w:p>
          <w:p w14:paraId="427F0719" w14:textId="77777777" w:rsidR="00043308" w:rsidRPr="00725AF5" w:rsidRDefault="00043308">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1" w14:textId="260F4559" w:rsidR="00DD24A2" w:rsidRPr="00725AF5" w:rsidRDefault="00DD24A2" w:rsidP="00DD24A2">
            <w:pPr>
              <w:rPr>
                <w:rStyle w:val="CDVarBold"/>
                <w:rFonts w:ascii="Times New Roman" w:hAnsi="Times New Roman"/>
                <w:color w:val="000000"/>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Durable Medical Equipment.</w:t>
            </w:r>
          </w:p>
          <w:p w14:paraId="427F0722" w14:textId="77777777" w:rsidR="00DD24A2" w:rsidRPr="00725AF5" w:rsidRDefault="00DD24A2" w:rsidP="00DD24A2">
            <w:pPr>
              <w:rPr>
                <w:rStyle w:val="CDVar"/>
                <w:rFonts w:ascii="Times New Roman" w:hAnsi="Times New Roman"/>
                <w:b/>
                <w:color w:val="FF00FF"/>
                <w:sz w:val="24"/>
                <w:szCs w:val="24"/>
                <w:u w:val="single"/>
              </w:rPr>
            </w:pPr>
          </w:p>
          <w:p w14:paraId="0B50C7CB" w14:textId="77777777" w:rsidR="00396B97" w:rsidRDefault="00396B97">
            <w:pPr>
              <w:rPr>
                <w:rStyle w:val="CDVar"/>
                <w:rFonts w:ascii="Times New Roman" w:hAnsi="Times New Roman"/>
                <w:b/>
                <w:color w:val="FF00FF"/>
                <w:sz w:val="24"/>
                <w:szCs w:val="24"/>
                <w:u w:val="single"/>
              </w:rPr>
            </w:pPr>
          </w:p>
          <w:p w14:paraId="427F072D" w14:textId="77777777" w:rsidR="00043308" w:rsidRPr="00725AF5" w:rsidRDefault="00043308">
            <w:pPr>
              <w:rPr>
                <w:color w:val="0000FF"/>
                <w:sz w:val="24"/>
                <w:szCs w:val="24"/>
              </w:rPr>
            </w:pPr>
          </w:p>
        </w:tc>
      </w:tr>
      <w:tr w:rsidR="003B1361" w:rsidRPr="00725AF5" w14:paraId="427F076E"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725AF5" w:rsidRDefault="003B1361">
            <w:pPr>
              <w:pStyle w:val="TableTextCharCharChar1"/>
              <w:numPr>
                <w:ilvl w:val="12"/>
                <w:numId w:val="0"/>
              </w:numPr>
              <w:rPr>
                <w:b/>
                <w:color w:val="FF0000"/>
              </w:rPr>
            </w:pPr>
            <w:bookmarkStart w:id="168" w:name="Disposable_Medical_Supplies"/>
            <w:r w:rsidRPr="00725AF5">
              <w:rPr>
                <w:b/>
                <w:color w:val="FF0000"/>
              </w:rPr>
              <w:t>Disposable Medical</w:t>
            </w:r>
            <w:r w:rsidR="003E2CED" w:rsidRPr="00725AF5">
              <w:rPr>
                <w:b/>
                <w:color w:val="FF0000"/>
              </w:rPr>
              <w:t xml:space="preserve"> </w:t>
            </w:r>
            <w:r w:rsidRPr="00725AF5">
              <w:rPr>
                <w:b/>
                <w:color w:val="FF0000"/>
              </w:rPr>
              <w:t>Supplies</w:t>
            </w:r>
            <w:bookmarkEnd w:id="168"/>
          </w:p>
          <w:p w14:paraId="427F075A" w14:textId="77777777" w:rsidR="003E2CED" w:rsidRPr="00725AF5" w:rsidRDefault="003E2CED">
            <w:pPr>
              <w:pStyle w:val="TableTextCharCharChar1"/>
              <w:numPr>
                <w:ilvl w:val="12"/>
                <w:numId w:val="0"/>
              </w:numPr>
              <w:rPr>
                <w:b/>
                <w:color w:val="FF0000"/>
              </w:rPr>
            </w:pPr>
          </w:p>
          <w:p w14:paraId="4D801F30" w14:textId="5CEA25D3" w:rsidR="00346157" w:rsidRPr="00E97ED1" w:rsidRDefault="00C60E8F" w:rsidP="00346157">
            <w:pPr>
              <w:pStyle w:val="TableTextCharCharChar1"/>
              <w:rPr>
                <w:color w:val="FF0000"/>
              </w:rPr>
            </w:pPr>
            <w:r>
              <w:rPr>
                <w:color w:val="FF0000"/>
              </w:rPr>
              <w:t>S</w:t>
            </w:r>
            <w:r w:rsidR="00346157" w:rsidRPr="00E97ED1">
              <w:rPr>
                <w:color w:val="FF0000"/>
              </w:rPr>
              <w:t>urgical dressings and</w:t>
            </w:r>
          </w:p>
          <w:p w14:paraId="47395146" w14:textId="77777777" w:rsidR="00346157" w:rsidRPr="00E97ED1" w:rsidRDefault="00346157" w:rsidP="00346157">
            <w:pPr>
              <w:pStyle w:val="TableTextCharCharChar1"/>
              <w:rPr>
                <w:color w:val="FF0000"/>
              </w:rPr>
            </w:pPr>
            <w:r w:rsidRPr="00E97ED1">
              <w:rPr>
                <w:color w:val="FF0000"/>
              </w:rPr>
              <w:t>surgical/compression</w:t>
            </w:r>
          </w:p>
          <w:p w14:paraId="7CEFC64A" w14:textId="77777777" w:rsidR="00346157" w:rsidRPr="00E97ED1" w:rsidRDefault="00346157" w:rsidP="00346157">
            <w:pPr>
              <w:pStyle w:val="TableTextCharCharChar1"/>
              <w:rPr>
                <w:color w:val="FF0000"/>
              </w:rPr>
            </w:pPr>
            <w:r w:rsidRPr="00E97ED1">
              <w:rPr>
                <w:color w:val="FF0000"/>
              </w:rPr>
              <w:t>stockings are covered</w:t>
            </w:r>
          </w:p>
          <w:p w14:paraId="2D72B3A3" w14:textId="77777777" w:rsidR="00B75B9F" w:rsidRDefault="00B75B9F" w:rsidP="009B0628">
            <w:pPr>
              <w:pStyle w:val="TableTextCharCharChar1"/>
              <w:rPr>
                <w:b/>
                <w:color w:val="FF0000"/>
              </w:rPr>
            </w:pPr>
          </w:p>
          <w:p w14:paraId="3063DF54" w14:textId="12270199" w:rsidR="009D7442" w:rsidRPr="00E97ED1" w:rsidRDefault="009D7442" w:rsidP="009B0628">
            <w:pPr>
              <w:pStyle w:val="TableTextCharCharChar1"/>
              <w:rPr>
                <w:color w:val="FF0000"/>
              </w:rPr>
            </w:pPr>
            <w:r w:rsidRPr="00E97ED1">
              <w:rPr>
                <w:color w:val="FF0000"/>
              </w:rPr>
              <w:t>Disposable medical supplies for Enteral Feedings are also covered</w:t>
            </w:r>
          </w:p>
          <w:p w14:paraId="027B5DEE" w14:textId="77777777" w:rsidR="009D7442" w:rsidRDefault="009D7442" w:rsidP="009B0628">
            <w:pPr>
              <w:pStyle w:val="TableTextCharCharChar1"/>
              <w:rPr>
                <w:b/>
                <w:color w:val="FF0000"/>
              </w:rPr>
            </w:pPr>
          </w:p>
          <w:p w14:paraId="24623E65" w14:textId="3C824EFD" w:rsidR="00346157" w:rsidRPr="00E97ED1" w:rsidRDefault="00346157" w:rsidP="00346157">
            <w:pPr>
              <w:pStyle w:val="TableTextCharCharChar1"/>
              <w:rPr>
                <w:color w:val="FF0000"/>
              </w:rPr>
            </w:pPr>
            <w:r>
              <w:rPr>
                <w:color w:val="FF0000"/>
              </w:rPr>
              <w:t>Surgical/Compressio</w:t>
            </w:r>
            <w:r w:rsidRPr="00E97ED1">
              <w:rPr>
                <w:color w:val="FF0000"/>
              </w:rPr>
              <w:t xml:space="preserve">n Stockings </w:t>
            </w:r>
            <w:r>
              <w:rPr>
                <w:color w:val="FF0000"/>
              </w:rPr>
              <w:t>are l</w:t>
            </w:r>
            <w:r w:rsidRPr="00E97ED1">
              <w:rPr>
                <w:color w:val="FF0000"/>
              </w:rPr>
              <w:t>imit</w:t>
            </w:r>
            <w:r>
              <w:rPr>
                <w:color w:val="FF0000"/>
              </w:rPr>
              <w:t xml:space="preserve">ed to </w:t>
            </w:r>
            <w:r w:rsidRPr="00E97ED1">
              <w:rPr>
                <w:b/>
                <w:color w:val="0000FF"/>
              </w:rPr>
              <w:t xml:space="preserve">2 </w:t>
            </w:r>
            <w:r>
              <w:rPr>
                <w:color w:val="FF0000"/>
              </w:rPr>
              <w:t>pair per calendar year.</w:t>
            </w:r>
          </w:p>
          <w:p w14:paraId="68007BC9" w14:textId="77777777" w:rsidR="00346157" w:rsidRDefault="00346157" w:rsidP="009B0628">
            <w:pPr>
              <w:pStyle w:val="TableTextCharCharChar1"/>
              <w:rPr>
                <w:b/>
                <w:color w:val="FF0000"/>
              </w:rPr>
            </w:pPr>
          </w:p>
          <w:p w14:paraId="427F075B" w14:textId="77777777" w:rsidR="00346157" w:rsidRPr="00725AF5" w:rsidRDefault="00346157"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60C92B74" w:rsidR="007A7AAC" w:rsidRPr="00725AF5" w:rsidRDefault="003C3DFE" w:rsidP="007A7AAC">
            <w:pPr>
              <w:pStyle w:val="TableTextCharCharChar1"/>
              <w:rPr>
                <w:color w:val="0000FF"/>
              </w:rPr>
            </w:pPr>
            <w:r>
              <w:rPr>
                <w:b/>
                <w:color w:val="0000FF"/>
              </w:rPr>
              <w:t>100%</w:t>
            </w:r>
            <w:r w:rsidR="007A7AAC" w:rsidRPr="00725AF5">
              <w:rPr>
                <w:color w:val="FF0000"/>
              </w:rPr>
              <w:t xml:space="preserve"> of eligible expenses.</w:t>
            </w:r>
          </w:p>
          <w:p w14:paraId="427F0760" w14:textId="77777777" w:rsidR="007A7AAC" w:rsidRPr="00725AF5" w:rsidRDefault="007A7AAC" w:rsidP="00B41FB3">
            <w:pPr>
              <w:pStyle w:val="TableTextCharCharChar1"/>
              <w:rPr>
                <w:color w:val="FF0000"/>
              </w:rPr>
            </w:pPr>
          </w:p>
          <w:p w14:paraId="427F0764" w14:textId="77777777" w:rsidR="003B1361" w:rsidRPr="00725AF5"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28777CFF" w:rsidR="007A7AAC" w:rsidRPr="00725AF5" w:rsidRDefault="009D6420" w:rsidP="007A7AAC">
            <w:pPr>
              <w:pStyle w:val="TableTextCharCharChar1"/>
              <w:rPr>
                <w:color w:val="0000FF"/>
              </w:rPr>
            </w:pPr>
            <w:r>
              <w:rPr>
                <w:b/>
                <w:color w:val="0000FF"/>
              </w:rPr>
              <w:t>70%</w:t>
            </w:r>
            <w:r w:rsidR="007A7AAC" w:rsidRPr="00725AF5">
              <w:rPr>
                <w:color w:val="FF0000"/>
              </w:rPr>
              <w:t xml:space="preserve"> of eligible expenses after satisfying the deductible.</w:t>
            </w:r>
          </w:p>
          <w:p w14:paraId="427F0769" w14:textId="77777777" w:rsidR="007A7AAC" w:rsidRPr="00725AF5" w:rsidRDefault="007A7AAC" w:rsidP="007A7AAC">
            <w:pPr>
              <w:pStyle w:val="TableTextCharCharChar1"/>
              <w:rPr>
                <w:color w:val="FF0000"/>
              </w:rPr>
            </w:pPr>
          </w:p>
          <w:p w14:paraId="427F076D" w14:textId="77777777" w:rsidR="003B1361" w:rsidRPr="00725AF5" w:rsidRDefault="003B1361">
            <w:pPr>
              <w:pStyle w:val="TableTextCharCharChar1"/>
              <w:rPr>
                <w:b/>
                <w:color w:val="FF0000"/>
              </w:rPr>
            </w:pPr>
          </w:p>
        </w:tc>
      </w:tr>
      <w:tr w:rsidR="003B1361" w:rsidRPr="00725AF5" w14:paraId="427F0779"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69" w:name="Drugs"/>
            <w:r w:rsidRPr="00725AF5">
              <w:rPr>
                <w:b/>
                <w:color w:val="FF0000"/>
              </w:rPr>
              <w:t>Drugs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99D3F2E" w14:textId="0FB8A8EC" w:rsidR="00D067FC" w:rsidRDefault="00D067FC" w:rsidP="00D067FC">
            <w:pPr>
              <w:pStyle w:val="TableTextCharCharChar1"/>
              <w:rPr>
                <w:b/>
                <w:color w:val="FF0000"/>
              </w:rPr>
            </w:pPr>
            <w:r>
              <w:rPr>
                <w:b/>
                <w:color w:val="FF0000"/>
              </w:rPr>
              <w:t xml:space="preserve">Self-injectables are </w:t>
            </w:r>
            <w:r w:rsidRPr="00D067FC">
              <w:rPr>
                <w:b/>
                <w:color w:val="FF0000"/>
              </w:rPr>
              <w:t xml:space="preserve">covered </w:t>
            </w:r>
            <w:r>
              <w:rPr>
                <w:b/>
                <w:color w:val="FF0000"/>
              </w:rPr>
              <w:t xml:space="preserve">under the pharmacy benefit, the </w:t>
            </w:r>
            <w:r w:rsidRPr="00D067FC">
              <w:rPr>
                <w:b/>
                <w:color w:val="FF0000"/>
              </w:rPr>
              <w:t>pharmacy vendor is Express Scripts.</w:t>
            </w:r>
          </w:p>
          <w:p w14:paraId="208DC0A6" w14:textId="77777777" w:rsidR="00D067FC" w:rsidRDefault="00D067FC">
            <w:pPr>
              <w:pStyle w:val="TableTextCharCharChar1"/>
              <w:rPr>
                <w:b/>
                <w:color w:val="FF0000"/>
              </w:rPr>
            </w:pPr>
          </w:p>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24912FD9" w14:textId="77777777" w:rsidR="006A6AC7" w:rsidRPr="006A6AC7" w:rsidRDefault="006A6AC7" w:rsidP="006A6AC7">
            <w:pPr>
              <w:ind w:left="360" w:hanging="360"/>
              <w:rPr>
                <w:color w:val="FF0000"/>
                <w:sz w:val="24"/>
              </w:rPr>
            </w:pPr>
            <w:r w:rsidRPr="00E3235A">
              <w:rPr>
                <w:color w:val="FF0000"/>
                <w:sz w:val="24"/>
              </w:rPr>
              <w:t>●   Certain medications are not covered under the medical plan.</w:t>
            </w:r>
            <w:r w:rsidRPr="006A6AC7">
              <w:rPr>
                <w:b/>
                <w:color w:val="FF0000"/>
                <w:sz w:val="24"/>
              </w:rPr>
              <w:t xml:space="preserve"> </w:t>
            </w:r>
            <w:r w:rsidRPr="006A6AC7">
              <w:rPr>
                <w:color w:val="FF0000"/>
                <w:sz w:val="24"/>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09467633" w14:textId="77777777" w:rsidR="003B1361" w:rsidRDefault="003B1361">
            <w:pPr>
              <w:pStyle w:val="TableTextCharCharChar1"/>
              <w:numPr>
                <w:ilvl w:val="12"/>
                <w:numId w:val="0"/>
              </w:numPr>
              <w:rPr>
                <w:b/>
                <w:color w:val="FF0000"/>
              </w:rPr>
            </w:pPr>
            <w:bookmarkStart w:id="170" w:name="Enteral_Nutrition"/>
            <w:r w:rsidRPr="00725AF5">
              <w:rPr>
                <w:b/>
                <w:color w:val="FF0000"/>
              </w:rPr>
              <w:t>Enteral Nutrition</w:t>
            </w:r>
            <w:bookmarkEnd w:id="170"/>
          </w:p>
          <w:p w14:paraId="6F312E95" w14:textId="77777777" w:rsidR="000524F8" w:rsidRDefault="000524F8">
            <w:pPr>
              <w:pStyle w:val="TableTextCharCharChar1"/>
              <w:numPr>
                <w:ilvl w:val="12"/>
                <w:numId w:val="0"/>
              </w:numPr>
              <w:rPr>
                <w:b/>
                <w:color w:val="FF0000"/>
              </w:rPr>
            </w:pPr>
          </w:p>
          <w:p w14:paraId="6B022065" w14:textId="77777777" w:rsidR="000524F8" w:rsidRPr="00E97ED1" w:rsidRDefault="000524F8" w:rsidP="000524F8">
            <w:pPr>
              <w:pStyle w:val="TableTextCharCharChar1"/>
              <w:numPr>
                <w:ilvl w:val="12"/>
                <w:numId w:val="0"/>
              </w:numPr>
              <w:rPr>
                <w:color w:val="FF0000"/>
              </w:rPr>
            </w:pPr>
            <w:r w:rsidRPr="00E97ED1">
              <w:rPr>
                <w:color w:val="FF0000"/>
              </w:rPr>
              <w:t xml:space="preserve">Enteral Formula for patients of any age who are unable to take nutrition orally and Low Protein Modified Food Products for Children less than </w:t>
            </w:r>
            <w:r w:rsidRPr="00E97ED1">
              <w:rPr>
                <w:b/>
                <w:color w:val="0000FF"/>
              </w:rPr>
              <w:t>thirteen</w:t>
            </w:r>
          </w:p>
          <w:p w14:paraId="4BA1A66C" w14:textId="77777777" w:rsidR="000524F8" w:rsidRPr="00E97ED1" w:rsidRDefault="000524F8" w:rsidP="000524F8">
            <w:pPr>
              <w:pStyle w:val="TableTextCharCharChar1"/>
              <w:numPr>
                <w:ilvl w:val="12"/>
                <w:numId w:val="0"/>
              </w:numPr>
              <w:rPr>
                <w:color w:val="FF0000"/>
              </w:rPr>
            </w:pPr>
            <w:r w:rsidRPr="00E97ED1">
              <w:rPr>
                <w:color w:val="FF0000"/>
              </w:rPr>
              <w:t>(</w:t>
            </w:r>
            <w:r w:rsidRPr="00E97ED1">
              <w:rPr>
                <w:b/>
                <w:color w:val="0000FF"/>
              </w:rPr>
              <w:t>13</w:t>
            </w:r>
            <w:r w:rsidRPr="00E97ED1">
              <w:rPr>
                <w:color w:val="FF0000"/>
              </w:rPr>
              <w:t>) years of age when recommended by a Physician for the treatment of eosinophilic esophagities or phenylketonuric or any inherited disease of</w:t>
            </w:r>
          </w:p>
          <w:p w14:paraId="28A9E691" w14:textId="77777777" w:rsidR="000524F8" w:rsidRDefault="000524F8" w:rsidP="000524F8">
            <w:pPr>
              <w:pStyle w:val="TableTextCharCharChar1"/>
              <w:numPr>
                <w:ilvl w:val="12"/>
                <w:numId w:val="0"/>
              </w:numPr>
              <w:rPr>
                <w:color w:val="FF0000"/>
              </w:rPr>
            </w:pPr>
            <w:r w:rsidRPr="00E97ED1">
              <w:rPr>
                <w:color w:val="FF0000"/>
              </w:rPr>
              <w:t>amino and organic origins.</w:t>
            </w:r>
          </w:p>
          <w:p w14:paraId="18FF2032" w14:textId="77777777" w:rsidR="000524F8" w:rsidRDefault="000524F8" w:rsidP="000524F8">
            <w:pPr>
              <w:pStyle w:val="TableTextCharCharChar1"/>
              <w:numPr>
                <w:ilvl w:val="12"/>
                <w:numId w:val="0"/>
              </w:numPr>
              <w:rPr>
                <w:color w:val="FF0000"/>
              </w:rPr>
            </w:pPr>
          </w:p>
          <w:p w14:paraId="0E82D7A3" w14:textId="6633F7DC" w:rsidR="000524F8" w:rsidRDefault="009D7442" w:rsidP="000524F8">
            <w:pPr>
              <w:pStyle w:val="TableTextCharCharChar1"/>
              <w:numPr>
                <w:ilvl w:val="12"/>
                <w:numId w:val="0"/>
              </w:numPr>
              <w:rPr>
                <w:color w:val="FF0000"/>
              </w:rPr>
            </w:pPr>
            <w:r w:rsidRPr="009D7442">
              <w:rPr>
                <w:color w:val="FF0000"/>
              </w:rPr>
              <w:t>Disposable medical supplies for Enteral Feedings are also covered</w:t>
            </w:r>
          </w:p>
          <w:p w14:paraId="3168D172" w14:textId="77777777" w:rsidR="000524F8" w:rsidRDefault="000524F8" w:rsidP="000524F8">
            <w:pPr>
              <w:pStyle w:val="TableTextCharCharChar1"/>
              <w:numPr>
                <w:ilvl w:val="12"/>
                <w:numId w:val="0"/>
              </w:numPr>
              <w:rPr>
                <w:b/>
                <w:color w:val="FF0000"/>
              </w:rPr>
            </w:pPr>
          </w:p>
          <w:p w14:paraId="1D37BE36" w14:textId="3A7A3F99" w:rsidR="009D7442" w:rsidRPr="00E97ED1" w:rsidRDefault="009D7442" w:rsidP="000524F8">
            <w:pPr>
              <w:pStyle w:val="TableTextCharCharChar1"/>
              <w:numPr>
                <w:ilvl w:val="12"/>
                <w:numId w:val="0"/>
              </w:numPr>
              <w:rPr>
                <w:color w:val="FF0000"/>
              </w:rPr>
            </w:pPr>
            <w:r w:rsidRPr="00E97ED1">
              <w:rPr>
                <w:b/>
                <w:color w:val="0000FF"/>
              </w:rPr>
              <w:t xml:space="preserve">$5,000 </w:t>
            </w:r>
            <w:r w:rsidRPr="00E97ED1">
              <w:rPr>
                <w:color w:val="FF0000"/>
              </w:rPr>
              <w:t>calendar year maximum benefit.</w:t>
            </w:r>
          </w:p>
          <w:p w14:paraId="427F077A" w14:textId="137A4E16" w:rsidR="009D7442" w:rsidRPr="00725AF5" w:rsidRDefault="009D7442" w:rsidP="000524F8">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4AAF950B" w:rsidR="00F50FE2" w:rsidRPr="00725AF5" w:rsidRDefault="003C3DFE" w:rsidP="00F50FE2">
            <w:pPr>
              <w:pStyle w:val="TableTextCharCharChar1"/>
              <w:rPr>
                <w:color w:val="FF0000"/>
                <w:szCs w:val="24"/>
              </w:rPr>
            </w:pPr>
            <w:r>
              <w:rPr>
                <w:b/>
                <w:color w:val="0000FF"/>
                <w:szCs w:val="24"/>
              </w:rPr>
              <w:t>100%</w:t>
            </w:r>
            <w:r w:rsidR="00F50FE2" w:rsidRPr="00725AF5">
              <w:rPr>
                <w:color w:val="FF0000"/>
                <w:szCs w:val="24"/>
              </w:rPr>
              <w:t xml:space="preserve"> of eligible expenses.</w:t>
            </w:r>
          </w:p>
          <w:p w14:paraId="427F0780" w14:textId="77777777" w:rsidR="00F50FE2" w:rsidRPr="00725AF5" w:rsidRDefault="00F50FE2">
            <w:pPr>
              <w:pStyle w:val="TableTextCharCharChar1"/>
              <w:rPr>
                <w:color w:val="FF0000"/>
              </w:rPr>
            </w:pPr>
          </w:p>
          <w:p w14:paraId="427F0782" w14:textId="77777777" w:rsidR="00626BF3" w:rsidRPr="00725AF5" w:rsidRDefault="00626BF3">
            <w:pPr>
              <w:pStyle w:val="TableTextCharCharChar1"/>
              <w:rPr>
                <w:color w:val="FF0000"/>
              </w:rPr>
            </w:pPr>
          </w:p>
          <w:p w14:paraId="427F0786" w14:textId="77777777" w:rsidR="003B1361" w:rsidRPr="00725AF5" w:rsidRDefault="003B1361" w:rsidP="00780720">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0E06D0D1" w:rsidR="00F50FE2" w:rsidRPr="00725AF5" w:rsidRDefault="009D6420" w:rsidP="00F50FE2">
            <w:pPr>
              <w:pStyle w:val="TableTextCharCharChar1"/>
              <w:rPr>
                <w:color w:val="FF0000"/>
                <w:szCs w:val="24"/>
              </w:rPr>
            </w:pPr>
            <w:r>
              <w:rPr>
                <w:b/>
                <w:color w:val="0000FF"/>
                <w:szCs w:val="24"/>
              </w:rPr>
              <w:t>70%</w:t>
            </w:r>
            <w:r w:rsidR="00F50FE2" w:rsidRPr="00725AF5">
              <w:rPr>
                <w:color w:val="FF0000"/>
                <w:szCs w:val="24"/>
              </w:rPr>
              <w:t xml:space="preserve"> of eligible expenses after satisfying the deductible.</w:t>
            </w:r>
          </w:p>
          <w:p w14:paraId="427F078C" w14:textId="77777777" w:rsidR="00F50FE2" w:rsidRPr="00725AF5" w:rsidRDefault="00F50FE2">
            <w:pPr>
              <w:pStyle w:val="TableTextCharCharChar1"/>
              <w:rPr>
                <w:color w:val="FF0000"/>
              </w:rPr>
            </w:pPr>
          </w:p>
          <w:p w14:paraId="427F078E" w14:textId="77777777" w:rsidR="00626BF3" w:rsidRPr="00725AF5" w:rsidRDefault="00626BF3">
            <w:pPr>
              <w:pStyle w:val="TableTextCharCharChar1"/>
              <w:rPr>
                <w:color w:val="FF0000"/>
              </w:rPr>
            </w:pPr>
          </w:p>
          <w:p w14:paraId="427F0792" w14:textId="77777777" w:rsidR="00E61473" w:rsidRPr="00725AF5" w:rsidRDefault="00E61473" w:rsidP="00780720">
            <w:pPr>
              <w:pStyle w:val="TableTextCharCharChar1"/>
              <w:rPr>
                <w:color w:val="FF0000"/>
              </w:rPr>
            </w:pPr>
          </w:p>
        </w:tc>
      </w:tr>
      <w:tr w:rsidR="00A719B8" w:rsidRPr="00725AF5" w14:paraId="427F079E"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71" w:name="Experimental_or_Investigational_or_Unpro"/>
            <w:r w:rsidRPr="00725AF5">
              <w:rPr>
                <w:b/>
                <w:bCs/>
                <w:color w:val="FF0000"/>
              </w:rPr>
              <w:t>Experimental or Investigational or Unproven Services</w:t>
            </w:r>
            <w:bookmarkEnd w:id="171"/>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72" w:name="Foot_Care"/>
            <w:r w:rsidRPr="00725AF5">
              <w:rPr>
                <w:b/>
                <w:color w:val="FF0000"/>
              </w:rPr>
              <w:t>Foot Care</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30261B9E" w:rsidR="003B1361" w:rsidRPr="00725AF5" w:rsidRDefault="003B1361">
            <w:pPr>
              <w:pStyle w:val="ListBullet2"/>
              <w:tabs>
                <w:tab w:val="clear" w:pos="360"/>
              </w:tabs>
              <w:spacing w:before="0"/>
              <w:ind w:left="288" w:hanging="288"/>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40FE36C5"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67EC00C4" w14:textId="007C78D2" w:rsidR="003B1361" w:rsidRDefault="004829C8" w:rsidP="00E97ED1">
            <w:pPr>
              <w:pStyle w:val="List"/>
              <w:spacing w:before="0"/>
              <w:ind w:left="288" w:hanging="288"/>
              <w:rPr>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Treatment of flat feet</w:t>
            </w:r>
          </w:p>
          <w:p w14:paraId="427F07B2" w14:textId="77777777" w:rsidR="00396202" w:rsidRPr="00725AF5" w:rsidRDefault="00396202" w:rsidP="00E97ED1">
            <w:pPr>
              <w:pStyle w:val="List"/>
              <w:spacing w:before="0"/>
              <w:ind w:left="288" w:hanging="288"/>
              <w:rPr>
                <w:color w:val="FF0000"/>
              </w:rPr>
            </w:pPr>
          </w:p>
        </w:tc>
      </w:tr>
      <w:tr w:rsidR="003B1361" w:rsidRPr="00725AF5" w14:paraId="427F07B8"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73" w:name="Gynecomastia"/>
            <w:r w:rsidRPr="00725AF5">
              <w:rPr>
                <w:b/>
                <w:color w:val="FF0000"/>
              </w:rPr>
              <w:t>Gynecomastia</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68730A30" w:rsidR="003B1361" w:rsidRPr="00725AF5" w:rsidRDefault="003B1361">
            <w:pPr>
              <w:pStyle w:val="TableTextCharCharChar1"/>
              <w:numPr>
                <w:ilvl w:val="12"/>
                <w:numId w:val="0"/>
              </w:numPr>
              <w:rPr>
                <w:b/>
                <w:color w:val="FF0000"/>
              </w:rPr>
            </w:pPr>
            <w:r w:rsidRPr="00725AF5">
              <w:rPr>
                <w:b/>
                <w:color w:val="FF0000"/>
              </w:rPr>
              <w:t>The following service is covered</w:t>
            </w:r>
            <w:r w:rsidR="00534BFB">
              <w:rPr>
                <w:b/>
                <w:color w:val="FF0000"/>
              </w:rPr>
              <w:t xml:space="preserve"> </w:t>
            </w:r>
            <w:r w:rsidR="00534BFB" w:rsidRPr="00534BFB">
              <w:rPr>
                <w:b/>
                <w:color w:val="FF0000"/>
              </w:rPr>
              <w:t>when prescribed by a physician</w:t>
            </w:r>
            <w:r w:rsidRPr="00725AF5">
              <w:rPr>
                <w:b/>
                <w:color w:val="FF0000"/>
              </w:rPr>
              <w:t>:</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74" w:name="Mechanical_Circulatory_Support_Devices"/>
            <w:r w:rsidRPr="00725AF5">
              <w:rPr>
                <w:b/>
                <w:color w:val="FF0000"/>
                <w:szCs w:val="24"/>
              </w:rPr>
              <w:t>Mechanical Circulatory Support Devices (MCSD)</w:t>
            </w:r>
            <w:r w:rsidRPr="00725AF5">
              <w:rPr>
                <w:color w:val="FF0000"/>
                <w:szCs w:val="24"/>
              </w:rPr>
              <w:t xml:space="preserve"> </w:t>
            </w:r>
            <w:r w:rsidRPr="00725AF5">
              <w:rPr>
                <w:b/>
                <w:color w:val="FF0000"/>
                <w:szCs w:val="24"/>
              </w:rPr>
              <w:t>/ Ventricular Assist Devices (VAD)</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725AF5">
              <w:rPr>
                <w:b/>
                <w:color w:val="0000FF"/>
                <w:sz w:val="24"/>
                <w:szCs w:val="24"/>
              </w:rPr>
              <w:t>1-888-936-7246</w:t>
            </w:r>
            <w:r w:rsidRPr="00725AF5">
              <w:rPr>
                <w:color w:val="FF0000"/>
                <w:sz w:val="24"/>
                <w:szCs w:val="24"/>
              </w:rPr>
              <w:t xml:space="preserve">, 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D70FDB">
            <w:pPr>
              <w:pStyle w:val="TableText"/>
              <w:numPr>
                <w:ilvl w:val="0"/>
                <w:numId w:val="21"/>
              </w:numPr>
              <w:rPr>
                <w:color w:val="FF0000"/>
              </w:rPr>
            </w:pPr>
            <w:r w:rsidRPr="00725AF5">
              <w:rPr>
                <w:color w:val="FF0000"/>
              </w:rPr>
              <w:t xml:space="preserve">Inpatient admission for insertion. </w:t>
            </w:r>
          </w:p>
          <w:p w14:paraId="3980EC46" w14:textId="77777777" w:rsidR="00045E5C" w:rsidRPr="00725AF5" w:rsidRDefault="00045E5C" w:rsidP="00D70FDB">
            <w:pPr>
              <w:pStyle w:val="TableText"/>
              <w:numPr>
                <w:ilvl w:val="0"/>
                <w:numId w:val="2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28AF878D" w:rsidR="00043308" w:rsidRPr="00725AF5" w:rsidRDefault="00043308" w:rsidP="00780720">
            <w:pPr>
              <w:pStyle w:val="TableTextChar"/>
              <w:numPr>
                <w:ilvl w:val="12"/>
                <w:numId w:val="0"/>
              </w:numPr>
              <w:rPr>
                <w:b/>
                <w:color w:val="FF0000"/>
              </w:rPr>
            </w:pPr>
            <w:bookmarkStart w:id="175" w:name="Medical_Supplies_and_Equipment"/>
            <w:r w:rsidRPr="00725AF5">
              <w:rPr>
                <w:b/>
                <w:color w:val="FF0000"/>
              </w:rPr>
              <w:t xml:space="preserve">Medical Supplies </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C1" w14:textId="0897AD7A" w:rsidR="00043308" w:rsidRPr="00725AF5" w:rsidRDefault="00043308" w:rsidP="00E97ED1">
            <w:pPr>
              <w:pStyle w:val="ListBullet1"/>
              <w:tabs>
                <w:tab w:val="clear" w:pos="360"/>
              </w:tabs>
              <w:ind w:left="288" w:hanging="288"/>
              <w:rPr>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supplies. </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79B9FDE7"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6" w14:textId="161850A1"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27A6ADFD"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tubings, nasal cannulas, connectors and masks except when used with Durable Medical Equipment;</w:t>
            </w:r>
            <w:r w:rsidRPr="00725AF5">
              <w:rPr>
                <w:color w:val="FF00FF"/>
              </w:rPr>
              <w:t xml:space="preserve"> </w:t>
            </w:r>
            <w:r w:rsidRPr="00725AF5">
              <w:rPr>
                <w:color w:val="FF0000"/>
              </w:rPr>
              <w:t>and</w:t>
            </w:r>
          </w:p>
          <w:p w14:paraId="427F07C9" w14:textId="47710B71"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208BDEC8"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17FF896F"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3B1361" w:rsidRPr="00725AF5" w14:paraId="427F0837"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725AF5" w:rsidRDefault="003B1361">
            <w:pPr>
              <w:pStyle w:val="TableTextCharCharChar1"/>
              <w:numPr>
                <w:ilvl w:val="12"/>
                <w:numId w:val="0"/>
              </w:numPr>
              <w:rPr>
                <w:b/>
                <w:color w:val="FF0000"/>
              </w:rPr>
            </w:pPr>
            <w:bookmarkStart w:id="176" w:name="Morbid_Obesity"/>
            <w:r w:rsidRPr="00725AF5">
              <w:rPr>
                <w:b/>
                <w:color w:val="FF0000"/>
              </w:rPr>
              <w:t>Morbid Obesity</w:t>
            </w:r>
            <w:bookmarkEnd w:id="176"/>
          </w:p>
          <w:p w14:paraId="427F07CF" w14:textId="77777777" w:rsidR="0008394F" w:rsidRPr="00725AF5" w:rsidRDefault="0008394F">
            <w:pPr>
              <w:pStyle w:val="TableTextCharCharChar1"/>
              <w:numPr>
                <w:ilvl w:val="12"/>
                <w:numId w:val="0"/>
              </w:numPr>
              <w:rPr>
                <w:b/>
                <w:color w:val="FF0000"/>
              </w:rPr>
            </w:pPr>
          </w:p>
          <w:p w14:paraId="427F07D2" w14:textId="77777777" w:rsidR="007310B0" w:rsidRPr="00725AF5" w:rsidRDefault="007310B0" w:rsidP="0008394F">
            <w:pPr>
              <w:pStyle w:val="TableTextCharCharChar1"/>
              <w:numPr>
                <w:ilvl w:val="12"/>
                <w:numId w:val="0"/>
              </w:numPr>
              <w:rPr>
                <w:b/>
                <w:color w:val="FF0000"/>
                <w:szCs w:val="24"/>
              </w:rPr>
            </w:pPr>
          </w:p>
          <w:p w14:paraId="427F07D5" w14:textId="77777777" w:rsidR="007310B0" w:rsidRPr="00725AF5" w:rsidRDefault="007310B0" w:rsidP="00E97ED1">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725AF5" w:rsidRDefault="003B1361" w:rsidP="00D5011E">
            <w:pPr>
              <w:pStyle w:val="TableTextCharCharChar1"/>
              <w:numPr>
                <w:ilvl w:val="12"/>
                <w:numId w:val="0"/>
              </w:numPr>
              <w:rPr>
                <w:b/>
                <w:color w:val="FF0000"/>
              </w:rPr>
            </w:pPr>
            <w:r w:rsidRPr="00725AF5">
              <w:rPr>
                <w:b/>
                <w:color w:val="FF0000"/>
              </w:rPr>
              <w:t xml:space="preserve">Same as </w:t>
            </w:r>
          </w:p>
          <w:p w14:paraId="427F07DC" w14:textId="77777777" w:rsidR="0021745F" w:rsidRPr="00725AF5" w:rsidRDefault="0021745F" w:rsidP="00D5011E">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7DD" w14:textId="77777777" w:rsidR="0021745F" w:rsidRPr="00725AF5" w:rsidRDefault="0021745F" w:rsidP="00D5011E">
            <w:pPr>
              <w:pStyle w:val="TableTextChar"/>
              <w:ind w:left="288"/>
              <w:rPr>
                <w:b/>
                <w:i/>
                <w:iCs/>
                <w:color w:val="0000FF"/>
                <w:u w:val="single"/>
              </w:rPr>
            </w:pPr>
            <w:r w:rsidRPr="00725AF5">
              <w:rPr>
                <w:rStyle w:val="Style17"/>
              </w:rPr>
              <w:t>Services – Sickness and Injury</w:t>
            </w:r>
          </w:p>
          <w:p w14:paraId="427F07DE"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7DF"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7E0"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Surgery - Outpatient</w:t>
            </w:r>
          </w:p>
          <w:p w14:paraId="427F07E1" w14:textId="77777777" w:rsidR="0021745F" w:rsidRPr="00725AF5" w:rsidRDefault="0021745F" w:rsidP="00D5011E">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7E2" w14:textId="77777777" w:rsidR="0021745F" w:rsidRPr="00725AF5" w:rsidRDefault="0021745F" w:rsidP="00D5011E">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7E3" w14:textId="77777777" w:rsidR="003F1898" w:rsidRPr="00725AF5" w:rsidRDefault="003F1898" w:rsidP="003E2CED">
            <w:pPr>
              <w:pStyle w:val="TableTextChar"/>
              <w:ind w:left="288" w:right="158" w:hanging="288"/>
              <w:rPr>
                <w:b/>
                <w:i/>
                <w:iCs/>
                <w:color w:val="000000"/>
              </w:rPr>
            </w:pPr>
          </w:p>
          <w:p w14:paraId="427F07E7" w14:textId="582F8ABA" w:rsidR="00043308" w:rsidRPr="00E97ED1" w:rsidRDefault="00754E6D" w:rsidP="00E97ED1">
            <w:pPr>
              <w:rPr>
                <w:color w:val="FF0000"/>
                <w:szCs w:val="24"/>
              </w:rPr>
            </w:pPr>
            <w:r w:rsidRPr="00E97ED1">
              <w:rPr>
                <w:color w:val="FF0000"/>
                <w:sz w:val="24"/>
                <w:szCs w:val="24"/>
              </w:rPr>
              <w:t xml:space="preserve">The Participant pays a </w:t>
            </w:r>
            <w:r w:rsidRPr="00E97ED1">
              <w:rPr>
                <w:b/>
                <w:color w:val="0000FF"/>
                <w:sz w:val="24"/>
                <w:szCs w:val="24"/>
              </w:rPr>
              <w:t>$2,500</w:t>
            </w:r>
            <w:r w:rsidRPr="00E97ED1">
              <w:rPr>
                <w:color w:val="0000FF"/>
                <w:sz w:val="24"/>
                <w:szCs w:val="24"/>
              </w:rPr>
              <w:t xml:space="preserve"> </w:t>
            </w:r>
            <w:r w:rsidRPr="00E97ED1">
              <w:rPr>
                <w:color w:val="FF0000"/>
                <w:sz w:val="24"/>
                <w:szCs w:val="24"/>
              </w:rPr>
              <w:t>Co-payment toward the cost of the bariatric Surgery in addition to all ot</w:t>
            </w:r>
            <w:r>
              <w:rPr>
                <w:color w:val="FF0000"/>
                <w:sz w:val="24"/>
                <w:szCs w:val="24"/>
              </w:rPr>
              <w:t xml:space="preserve">her deductibles, Copayments, or </w:t>
            </w:r>
            <w:r w:rsidRPr="00E97ED1">
              <w:rPr>
                <w:color w:val="FF0000"/>
                <w:sz w:val="24"/>
                <w:szCs w:val="24"/>
              </w:rPr>
              <w:t>Coinsurance</w:t>
            </w:r>
            <w:r>
              <w:rPr>
                <w:color w:val="FF0000"/>
                <w:sz w:val="24"/>
                <w:szCs w:val="24"/>
              </w:rPr>
              <w:t xml:space="preserve"> </w:t>
            </w:r>
            <w:r w:rsidRPr="00E97ED1">
              <w:rPr>
                <w:color w:val="FF0000"/>
                <w:sz w:val="24"/>
                <w:szCs w:val="24"/>
              </w:rPr>
              <w:t>that may apply under the Plan.</w:t>
            </w:r>
          </w:p>
          <w:p w14:paraId="24EE066E" w14:textId="77777777" w:rsidR="00BD3B89" w:rsidRDefault="00BD3B89" w:rsidP="003E2CED">
            <w:pPr>
              <w:pStyle w:val="TableTextChar"/>
              <w:ind w:left="288" w:right="158" w:hanging="288"/>
              <w:rPr>
                <w:bCs/>
                <w:color w:val="FF0000"/>
                <w:szCs w:val="24"/>
              </w:rPr>
            </w:pPr>
          </w:p>
          <w:p w14:paraId="72EFEBFD" w14:textId="77777777" w:rsidR="00754E6D" w:rsidRPr="00E97ED1" w:rsidRDefault="00754E6D" w:rsidP="00754E6D">
            <w:pPr>
              <w:overflowPunct/>
              <w:textAlignment w:val="auto"/>
              <w:rPr>
                <w:color w:val="FF0000"/>
                <w:sz w:val="24"/>
                <w:szCs w:val="24"/>
              </w:rPr>
            </w:pPr>
            <w:r w:rsidRPr="00E97ED1">
              <w:rPr>
                <w:color w:val="FF0000"/>
                <w:sz w:val="24"/>
                <w:szCs w:val="24"/>
              </w:rPr>
              <w:t xml:space="preserve">If you have had obesity surgery under the University of Missouri’s medical plan, band manipulations will be covered without an additional </w:t>
            </w:r>
            <w:r w:rsidRPr="00E97ED1">
              <w:rPr>
                <w:b/>
                <w:color w:val="0000FF"/>
                <w:sz w:val="24"/>
                <w:szCs w:val="24"/>
              </w:rPr>
              <w:t>$2,500</w:t>
            </w:r>
            <w:r w:rsidRPr="00E97ED1">
              <w:rPr>
                <w:color w:val="0000FF"/>
                <w:sz w:val="24"/>
                <w:szCs w:val="24"/>
              </w:rPr>
              <w:t xml:space="preserve"> </w:t>
            </w:r>
            <w:r w:rsidRPr="00E97ED1">
              <w:rPr>
                <w:color w:val="FF0000"/>
                <w:sz w:val="24"/>
                <w:szCs w:val="24"/>
              </w:rPr>
              <w:t>copay.</w:t>
            </w:r>
          </w:p>
          <w:p w14:paraId="793D3A59" w14:textId="77777777" w:rsidR="00754E6D" w:rsidRPr="00E97ED1" w:rsidRDefault="00754E6D" w:rsidP="00754E6D">
            <w:pPr>
              <w:overflowPunct/>
              <w:textAlignment w:val="auto"/>
              <w:rPr>
                <w:color w:val="FF0000"/>
                <w:sz w:val="24"/>
                <w:szCs w:val="24"/>
              </w:rPr>
            </w:pPr>
            <w:r w:rsidRPr="00E97ED1">
              <w:rPr>
                <w:color w:val="FF0000"/>
                <w:sz w:val="24"/>
                <w:szCs w:val="24"/>
              </w:rPr>
              <w:t xml:space="preserve">If your obesity surgery was performed under a non-university medical plan, the </w:t>
            </w:r>
            <w:r w:rsidRPr="00E97ED1">
              <w:rPr>
                <w:b/>
                <w:color w:val="0000FF"/>
                <w:sz w:val="24"/>
                <w:szCs w:val="24"/>
              </w:rPr>
              <w:t>$2,500</w:t>
            </w:r>
            <w:r w:rsidRPr="00E97ED1">
              <w:rPr>
                <w:color w:val="0000FF"/>
                <w:sz w:val="24"/>
                <w:szCs w:val="24"/>
              </w:rPr>
              <w:t xml:space="preserve"> </w:t>
            </w:r>
            <w:r w:rsidRPr="00E97ED1">
              <w:rPr>
                <w:color w:val="FF0000"/>
                <w:sz w:val="24"/>
                <w:szCs w:val="24"/>
              </w:rPr>
              <w:t>copay will apply for the first band manipulation. Additional band</w:t>
            </w:r>
          </w:p>
          <w:p w14:paraId="1C9AF884" w14:textId="77777777" w:rsidR="00754E6D" w:rsidRDefault="00754E6D" w:rsidP="00754E6D">
            <w:pPr>
              <w:pStyle w:val="TableTextChar"/>
              <w:ind w:left="288" w:right="158" w:hanging="288"/>
              <w:rPr>
                <w:color w:val="FF0000"/>
                <w:szCs w:val="24"/>
              </w:rPr>
            </w:pPr>
            <w:r w:rsidRPr="00E97ED1">
              <w:rPr>
                <w:color w:val="FF0000"/>
                <w:szCs w:val="24"/>
              </w:rPr>
              <w:t>man</w:t>
            </w:r>
            <w:r w:rsidRPr="00780720">
              <w:rPr>
                <w:color w:val="FF0000"/>
                <w:szCs w:val="24"/>
              </w:rPr>
              <w:t>ipulations will not be</w:t>
            </w:r>
          </w:p>
          <w:p w14:paraId="162ADAF8" w14:textId="5B5044FE" w:rsidR="00754E6D" w:rsidRPr="00CE2B3A" w:rsidRDefault="00754E6D" w:rsidP="00E97ED1">
            <w:pPr>
              <w:rPr>
                <w:color w:val="FF0000"/>
                <w:szCs w:val="24"/>
              </w:rPr>
            </w:pPr>
            <w:r w:rsidRPr="00E97ED1">
              <w:rPr>
                <w:color w:val="FF0000"/>
                <w:sz w:val="24"/>
                <w:szCs w:val="24"/>
              </w:rPr>
              <w:t xml:space="preserve">assessed the </w:t>
            </w:r>
            <w:r w:rsidRPr="00E97ED1">
              <w:rPr>
                <w:b/>
                <w:color w:val="0000FF"/>
                <w:sz w:val="24"/>
                <w:szCs w:val="24"/>
              </w:rPr>
              <w:t>$2,500</w:t>
            </w:r>
            <w:r w:rsidRPr="00E97ED1">
              <w:rPr>
                <w:color w:val="0000FF"/>
                <w:sz w:val="24"/>
                <w:szCs w:val="24"/>
              </w:rPr>
              <w:t xml:space="preserve"> </w:t>
            </w:r>
            <w:r w:rsidRPr="00E97ED1">
              <w:rPr>
                <w:color w:val="FF0000"/>
                <w:sz w:val="24"/>
                <w:szCs w:val="24"/>
              </w:rPr>
              <w:t>copay.</w:t>
            </w:r>
          </w:p>
          <w:p w14:paraId="051F0A2E" w14:textId="77777777" w:rsidR="00754E6D" w:rsidRPr="00780720" w:rsidRDefault="00754E6D" w:rsidP="003E2CED">
            <w:pPr>
              <w:pStyle w:val="TableTextChar"/>
              <w:ind w:left="288" w:right="158" w:hanging="288"/>
              <w:rPr>
                <w:bCs/>
                <w:color w:val="FF0000"/>
                <w:szCs w:val="24"/>
              </w:rPr>
            </w:pPr>
          </w:p>
          <w:p w14:paraId="17414DC8" w14:textId="77777777" w:rsidR="00C36411" w:rsidRDefault="00C36411" w:rsidP="00C36411">
            <w:pPr>
              <w:pStyle w:val="MemberViewStandard"/>
              <w:rPr>
                <w:bCs/>
                <w:color w:val="FF0000"/>
              </w:rPr>
            </w:pPr>
            <w:r w:rsidRPr="00E97ED1">
              <w:rPr>
                <w:bCs/>
                <w:color w:val="FF0000"/>
              </w:rPr>
              <w:t>No dollar limit applies to this benefit.</w:t>
            </w:r>
          </w:p>
          <w:p w14:paraId="2E032197" w14:textId="77777777" w:rsidR="00C36411" w:rsidRPr="00E97ED1" w:rsidRDefault="00C36411" w:rsidP="00C36411">
            <w:pPr>
              <w:pStyle w:val="MemberViewStandard"/>
              <w:rPr>
                <w:bCs/>
                <w:color w:val="FF0000"/>
              </w:rPr>
            </w:pPr>
          </w:p>
          <w:p w14:paraId="3F51AE20" w14:textId="77777777" w:rsidR="00C36411" w:rsidRPr="00E97ED1" w:rsidRDefault="00C36411" w:rsidP="00C36411">
            <w:pPr>
              <w:pStyle w:val="MemberViewStandard"/>
              <w:rPr>
                <w:b/>
                <w:bCs/>
                <w:color w:val="FF0000"/>
              </w:rPr>
            </w:pPr>
            <w:r w:rsidRPr="00E97ED1">
              <w:rPr>
                <w:b/>
                <w:bCs/>
                <w:color w:val="FF0000"/>
              </w:rPr>
              <w:t>Coverage Availability Requirements:</w:t>
            </w:r>
          </w:p>
          <w:p w14:paraId="3B91CB81" w14:textId="77777777" w:rsidR="00C36411" w:rsidRPr="00E97ED1" w:rsidRDefault="00C36411" w:rsidP="00C36411">
            <w:pPr>
              <w:pStyle w:val="MemberViewStandard"/>
              <w:rPr>
                <w:bCs/>
                <w:color w:val="FF0000"/>
              </w:rPr>
            </w:pPr>
            <w:r w:rsidRPr="00E97ED1">
              <w:rPr>
                <w:bCs/>
                <w:color w:val="FF0000"/>
              </w:rPr>
              <w:t>Bariatric Surgery procedures for weight reduction unless all of the following requirements have been satisfied:</w:t>
            </w:r>
          </w:p>
          <w:p w14:paraId="6338F172" w14:textId="77777777" w:rsidR="00C36411" w:rsidRPr="00E97ED1" w:rsidRDefault="00C36411" w:rsidP="00C36411">
            <w:pPr>
              <w:pStyle w:val="MemberViewStandard"/>
              <w:rPr>
                <w:bCs/>
                <w:color w:val="FF0000"/>
              </w:rPr>
            </w:pPr>
            <w:r w:rsidRPr="00E97ED1">
              <w:rPr>
                <w:bCs/>
                <w:color w:val="FF0000"/>
              </w:rPr>
              <w:t xml:space="preserve">1) the individual has been a Participant under the University of Missouri Medical Benefits Plan for a period of at least </w:t>
            </w:r>
            <w:r w:rsidRPr="00E97ED1">
              <w:rPr>
                <w:b/>
                <w:bCs/>
                <w:color w:val="0000FF"/>
              </w:rPr>
              <w:t xml:space="preserve">three </w:t>
            </w:r>
            <w:r w:rsidRPr="00E97ED1">
              <w:rPr>
                <w:bCs/>
                <w:color w:val="FF0000"/>
              </w:rPr>
              <w:t>consecutive years;</w:t>
            </w:r>
          </w:p>
          <w:p w14:paraId="1A939D99" w14:textId="77777777" w:rsidR="00C36411" w:rsidRPr="00E97ED1" w:rsidRDefault="00C36411" w:rsidP="00C36411">
            <w:pPr>
              <w:pStyle w:val="MemberViewStandard"/>
              <w:rPr>
                <w:bCs/>
                <w:color w:val="FF0000"/>
              </w:rPr>
            </w:pPr>
            <w:r w:rsidRPr="00E97ED1">
              <w:rPr>
                <w:bCs/>
                <w:color w:val="FF0000"/>
              </w:rPr>
              <w:t xml:space="preserve">2) the Participant is at least </w:t>
            </w:r>
            <w:r w:rsidRPr="00E97ED1">
              <w:rPr>
                <w:b/>
                <w:bCs/>
                <w:color w:val="0000FF"/>
              </w:rPr>
              <w:t>21</w:t>
            </w:r>
            <w:r w:rsidRPr="00E97ED1">
              <w:rPr>
                <w:bCs/>
                <w:color w:val="FF0000"/>
              </w:rPr>
              <w:t xml:space="preserve"> years of age;</w:t>
            </w:r>
          </w:p>
          <w:p w14:paraId="2C11C1BD" w14:textId="77777777" w:rsidR="00C36411" w:rsidRPr="00E97ED1" w:rsidRDefault="00C36411" w:rsidP="00C36411">
            <w:pPr>
              <w:pStyle w:val="MemberViewStandard"/>
              <w:rPr>
                <w:bCs/>
                <w:color w:val="FF0000"/>
              </w:rPr>
            </w:pPr>
            <w:r w:rsidRPr="00E97ED1">
              <w:rPr>
                <w:bCs/>
                <w:color w:val="FF0000"/>
              </w:rPr>
              <w:t xml:space="preserve">3) the Participant has a Body Mass Index equal to or greater than </w:t>
            </w:r>
            <w:r w:rsidRPr="00E97ED1">
              <w:rPr>
                <w:b/>
                <w:bCs/>
                <w:color w:val="0000FF"/>
              </w:rPr>
              <w:t>35</w:t>
            </w:r>
            <w:r w:rsidRPr="00E97ED1">
              <w:rPr>
                <w:bCs/>
                <w:color w:val="FF0000"/>
              </w:rPr>
              <w:t xml:space="preserve"> and said index has been met for the </w:t>
            </w:r>
            <w:r w:rsidRPr="00E97ED1">
              <w:rPr>
                <w:b/>
                <w:bCs/>
                <w:color w:val="0000FF"/>
              </w:rPr>
              <w:t>three</w:t>
            </w:r>
            <w:r w:rsidRPr="00E97ED1">
              <w:rPr>
                <w:bCs/>
                <w:color w:val="FF0000"/>
              </w:rPr>
              <w:t xml:space="preserve"> years prior to the date of Surgery;</w:t>
            </w:r>
          </w:p>
          <w:p w14:paraId="40422A41" w14:textId="77777777" w:rsidR="00C36411" w:rsidRPr="00E97ED1" w:rsidRDefault="00C36411" w:rsidP="00C36411">
            <w:pPr>
              <w:pStyle w:val="MemberViewStandard"/>
              <w:rPr>
                <w:bCs/>
                <w:color w:val="FF0000"/>
              </w:rPr>
            </w:pPr>
            <w:r w:rsidRPr="00E97ED1">
              <w:rPr>
                <w:bCs/>
                <w:color w:val="FF0000"/>
              </w:rPr>
              <w:t xml:space="preserve">4) the Participant has at least </w:t>
            </w:r>
            <w:r w:rsidRPr="00E97ED1">
              <w:rPr>
                <w:b/>
                <w:bCs/>
                <w:color w:val="0000FF"/>
              </w:rPr>
              <w:t xml:space="preserve">one </w:t>
            </w:r>
            <w:r w:rsidRPr="00E97ED1">
              <w:rPr>
                <w:bCs/>
                <w:color w:val="FF0000"/>
              </w:rPr>
              <w:t>co-morbidity that is a direct complication of obesity and that has been previously unsuccessfully treated (this</w:t>
            </w:r>
          </w:p>
          <w:p w14:paraId="455BDB1A" w14:textId="77777777" w:rsidR="00C36411" w:rsidRPr="00E97ED1" w:rsidRDefault="00C36411" w:rsidP="00C36411">
            <w:pPr>
              <w:pStyle w:val="MemberViewStandard"/>
              <w:rPr>
                <w:bCs/>
                <w:color w:val="FF0000"/>
              </w:rPr>
            </w:pPr>
            <w:r w:rsidRPr="00E97ED1">
              <w:rPr>
                <w:bCs/>
                <w:color w:val="FF0000"/>
              </w:rPr>
              <w:t xml:space="preserve">requirement is waived for individuals with a Body Mass Index greater than </w:t>
            </w:r>
            <w:r w:rsidRPr="00E97ED1">
              <w:rPr>
                <w:b/>
                <w:bCs/>
                <w:color w:val="0000FF"/>
              </w:rPr>
              <w:t>40</w:t>
            </w:r>
            <w:r w:rsidRPr="00E97ED1">
              <w:rPr>
                <w:bCs/>
                <w:color w:val="FF0000"/>
              </w:rPr>
              <w:t>);</w:t>
            </w:r>
          </w:p>
          <w:p w14:paraId="6FF145F7" w14:textId="059055BA" w:rsidR="00C36411" w:rsidRPr="00E97ED1" w:rsidRDefault="00C36411" w:rsidP="00C36411">
            <w:pPr>
              <w:pStyle w:val="MemberViewStandard"/>
              <w:rPr>
                <w:bCs/>
                <w:color w:val="FF0000"/>
              </w:rPr>
            </w:pPr>
            <w:r w:rsidRPr="00E97ED1">
              <w:rPr>
                <w:bCs/>
                <w:color w:val="FF0000"/>
              </w:rPr>
              <w:t>5) the Participant has, within</w:t>
            </w:r>
            <w:r>
              <w:rPr>
                <w:bCs/>
                <w:color w:val="FF0000"/>
              </w:rPr>
              <w:t xml:space="preserve"> </w:t>
            </w:r>
            <w:r w:rsidRPr="00E97ED1">
              <w:rPr>
                <w:bCs/>
                <w:color w:val="FF0000"/>
              </w:rPr>
              <w:t xml:space="preserve">the </w:t>
            </w:r>
            <w:r w:rsidRPr="00E97ED1">
              <w:rPr>
                <w:b/>
                <w:bCs/>
                <w:color w:val="0000FF"/>
              </w:rPr>
              <w:t>24</w:t>
            </w:r>
            <w:r w:rsidRPr="00E97ED1">
              <w:rPr>
                <w:bCs/>
                <w:color w:val="FF0000"/>
              </w:rPr>
              <w:t xml:space="preserve"> months prior to Surgery, previously completed </w:t>
            </w:r>
            <w:r w:rsidRPr="00E97ED1">
              <w:rPr>
                <w:b/>
                <w:bCs/>
                <w:color w:val="0000FF"/>
              </w:rPr>
              <w:t>one</w:t>
            </w:r>
            <w:r w:rsidRPr="00E97ED1">
              <w:rPr>
                <w:bCs/>
                <w:color w:val="FF0000"/>
              </w:rPr>
              <w:t xml:space="preserve"> Physician supervised weight loss</w:t>
            </w:r>
          </w:p>
          <w:p w14:paraId="1616068D" w14:textId="77777777" w:rsidR="00C36411" w:rsidRPr="00E97ED1" w:rsidRDefault="00C36411" w:rsidP="00C36411">
            <w:pPr>
              <w:pStyle w:val="MemberViewStandard"/>
              <w:rPr>
                <w:bCs/>
                <w:color w:val="FF0000"/>
              </w:rPr>
            </w:pPr>
            <w:r w:rsidRPr="00E97ED1">
              <w:rPr>
                <w:bCs/>
                <w:color w:val="FF0000"/>
              </w:rPr>
              <w:t xml:space="preserve">attempt, for a duration no less than </w:t>
            </w:r>
            <w:r w:rsidRPr="00E97ED1">
              <w:rPr>
                <w:b/>
                <w:bCs/>
                <w:color w:val="0000FF"/>
              </w:rPr>
              <w:t>six</w:t>
            </w:r>
            <w:r w:rsidRPr="00E97ED1">
              <w:rPr>
                <w:bCs/>
                <w:color w:val="FF0000"/>
              </w:rPr>
              <w:t xml:space="preserve"> months, that included behavioral therapy, diet changes, alteration of physical</w:t>
            </w:r>
          </w:p>
          <w:p w14:paraId="427F07F3" w14:textId="12AABAFB" w:rsidR="00870816" w:rsidRPr="00E97ED1" w:rsidRDefault="00C36411" w:rsidP="003E2CED">
            <w:pPr>
              <w:pStyle w:val="TableTextChar"/>
              <w:ind w:right="158"/>
              <w:rPr>
                <w:b/>
                <w:bCs/>
                <w:color w:val="FF0000"/>
              </w:rPr>
            </w:pPr>
            <w:r w:rsidRPr="00E97ED1">
              <w:rPr>
                <w:bCs/>
                <w:color w:val="FF0000"/>
                <w:szCs w:val="24"/>
              </w:rPr>
              <w:t>activity and pharmacotherapy when indicated and has been unsuccessful in this effort</w:t>
            </w:r>
          </w:p>
          <w:p w14:paraId="635E957E" w14:textId="77777777" w:rsidR="00C36411" w:rsidRPr="00E97ED1" w:rsidRDefault="00C36411" w:rsidP="003E2CED">
            <w:pPr>
              <w:pStyle w:val="TableTextChar"/>
              <w:ind w:right="158"/>
              <w:rPr>
                <w:b/>
                <w:bCs/>
                <w:color w:val="FF0000"/>
              </w:rPr>
            </w:pPr>
          </w:p>
          <w:p w14:paraId="427F07F7" w14:textId="77777777" w:rsidR="00870816" w:rsidRPr="00725AF5" w:rsidRDefault="00870816" w:rsidP="003E2CED">
            <w:pPr>
              <w:pStyle w:val="TableTextChar"/>
              <w:ind w:right="158"/>
              <w:rPr>
                <w:b/>
                <w:bCs/>
                <w:color w:val="FF00FF"/>
              </w:rPr>
            </w:pPr>
          </w:p>
          <w:p w14:paraId="26477706" w14:textId="77777777" w:rsidR="009E7501" w:rsidRPr="00725AF5" w:rsidRDefault="009E7501" w:rsidP="003E2CED">
            <w:pPr>
              <w:pStyle w:val="TableTextChar"/>
              <w:ind w:right="158"/>
              <w:rPr>
                <w:b/>
                <w:bCs/>
                <w:color w:val="FF00FF"/>
              </w:rPr>
            </w:pPr>
          </w:p>
          <w:p w14:paraId="427F07F9" w14:textId="1DFEB5EC" w:rsidR="0087127C" w:rsidRPr="00725AF5" w:rsidRDefault="0087127C" w:rsidP="0087127C">
            <w:pPr>
              <w:pStyle w:val="TableTextCharCharChar1"/>
              <w:numPr>
                <w:ilvl w:val="12"/>
                <w:numId w:val="0"/>
              </w:numPr>
              <w:rPr>
                <w:b/>
                <w:color w:val="FF0000"/>
              </w:rPr>
            </w:pPr>
            <w:r w:rsidRPr="00725AF5">
              <w:rPr>
                <w:b/>
                <w:color w:val="FF0000"/>
              </w:rPr>
              <w:t>Prior Authorization</w:t>
            </w:r>
            <w:r w:rsidR="004404AD" w:rsidRPr="00725AF5">
              <w:rPr>
                <w:b/>
                <w:color w:val="FF0000"/>
              </w:rPr>
              <w:t xml:space="preserve"> </w:t>
            </w:r>
            <w:r w:rsidRPr="00725AF5">
              <w:rPr>
                <w:b/>
                <w:color w:val="FF0000"/>
              </w:rPr>
              <w:t>Required</w:t>
            </w:r>
          </w:p>
          <w:p w14:paraId="427F07FA" w14:textId="1623C3FF" w:rsidR="0087127C" w:rsidRPr="00725AF5" w:rsidRDefault="0087127C" w:rsidP="0087127C">
            <w:pPr>
              <w:pStyle w:val="TableTextChar"/>
              <w:ind w:right="162"/>
              <w:rPr>
                <w:color w:val="FF0000"/>
                <w:szCs w:val="24"/>
              </w:rPr>
            </w:pPr>
            <w:r w:rsidRPr="00725AF5">
              <w:rPr>
                <w:color w:val="FF0000"/>
                <w:szCs w:val="24"/>
              </w:rPr>
              <w:t xml:space="preserve">Please remember that for Benefits you must </w:t>
            </w:r>
            <w:r w:rsidRPr="00725AF5">
              <w:rPr>
                <w:bCs/>
                <w:color w:val="FF0000"/>
              </w:rPr>
              <w:t>obtain</w:t>
            </w:r>
            <w:r w:rsidRPr="00725AF5">
              <w:rPr>
                <w:bCs/>
                <w:color w:val="000000"/>
              </w:rPr>
              <w:t xml:space="preserve"> </w:t>
            </w:r>
            <w:r w:rsidRPr="00725AF5">
              <w:rPr>
                <w:bCs/>
                <w:color w:val="FF0000"/>
              </w:rPr>
              <w:t>prior authorization</w:t>
            </w:r>
            <w:r w:rsidRPr="00725AF5">
              <w:rPr>
                <w:b/>
                <w:color w:val="FF00FF"/>
                <w:szCs w:val="24"/>
              </w:rPr>
              <w:t xml:space="preserve"> </w:t>
            </w:r>
            <w:r w:rsidRPr="00725AF5">
              <w:rPr>
                <w:bCs/>
                <w:color w:val="FF0000"/>
                <w:szCs w:val="24"/>
              </w:rPr>
              <w:t>as soon as the possibility of surgery arises</w:t>
            </w:r>
            <w:r w:rsidRPr="00725AF5">
              <w:rPr>
                <w:color w:val="FF0000"/>
                <w:szCs w:val="24"/>
              </w:rPr>
              <w:t>.</w:t>
            </w:r>
          </w:p>
          <w:p w14:paraId="427F07FB" w14:textId="77777777" w:rsidR="0087127C" w:rsidRPr="00725AF5" w:rsidRDefault="0087127C" w:rsidP="003E2CED">
            <w:pPr>
              <w:pStyle w:val="TableTextChar"/>
              <w:ind w:right="158"/>
              <w:rPr>
                <w:b/>
                <w:bCs/>
                <w:color w:val="FF00FF"/>
              </w:rPr>
            </w:pPr>
          </w:p>
          <w:p w14:paraId="427F0806" w14:textId="77777777" w:rsidR="003B1361" w:rsidRPr="00725AF5"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D" w14:textId="77777777" w:rsidR="003B1361" w:rsidRPr="00725AF5" w:rsidRDefault="003B1361">
            <w:pPr>
              <w:pStyle w:val="TableTextCharCharChar1"/>
              <w:numPr>
                <w:ilvl w:val="12"/>
                <w:numId w:val="0"/>
              </w:numPr>
              <w:rPr>
                <w:b/>
                <w:color w:val="FF0000"/>
              </w:rPr>
            </w:pPr>
            <w:r w:rsidRPr="00725AF5">
              <w:rPr>
                <w:b/>
                <w:color w:val="FF0000"/>
              </w:rPr>
              <w:t xml:space="preserve">Same as </w:t>
            </w:r>
          </w:p>
          <w:p w14:paraId="427F080E" w14:textId="77777777" w:rsidR="003E2CED" w:rsidRPr="00725AF5" w:rsidRDefault="003E2CED" w:rsidP="003E2CED">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80F" w14:textId="77777777" w:rsidR="003E2CED" w:rsidRPr="00725AF5" w:rsidRDefault="003E2CED" w:rsidP="003E2CED">
            <w:pPr>
              <w:pStyle w:val="TableTextChar"/>
              <w:ind w:left="288"/>
              <w:rPr>
                <w:b/>
                <w:i/>
                <w:iCs/>
                <w:color w:val="0000FF"/>
                <w:u w:val="single"/>
              </w:rPr>
            </w:pPr>
            <w:r w:rsidRPr="00725AF5">
              <w:rPr>
                <w:rStyle w:val="Style17"/>
              </w:rPr>
              <w:t>Services – Sickness and Injury</w:t>
            </w:r>
          </w:p>
          <w:p w14:paraId="427F0810"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811"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812"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Surgery - Outpatient</w:t>
            </w:r>
          </w:p>
          <w:p w14:paraId="427F0813" w14:textId="77777777" w:rsidR="003E2CED"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814" w14:textId="77777777" w:rsidR="003F1898"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815" w14:textId="77777777" w:rsidR="003B1361" w:rsidRPr="00725AF5" w:rsidRDefault="003B1361">
            <w:pPr>
              <w:pStyle w:val="TableTextCharCharChar1"/>
              <w:ind w:left="288"/>
              <w:rPr>
                <w:b/>
                <w:bCs/>
                <w:color w:val="FF0000"/>
              </w:rPr>
            </w:pPr>
          </w:p>
          <w:p w14:paraId="427F0827" w14:textId="364FC5C1" w:rsidR="004F5CCC" w:rsidRPr="00725AF5" w:rsidRDefault="00754E6D" w:rsidP="004F5CCC">
            <w:pPr>
              <w:pStyle w:val="MemberViewStandard"/>
              <w:rPr>
                <w:rStyle w:val="InstructionalTextChar"/>
              </w:rPr>
            </w:pPr>
            <w:r w:rsidRPr="00D422DA">
              <w:rPr>
                <w:color w:val="FF0000"/>
              </w:rPr>
              <w:t xml:space="preserve">The Participant pays a </w:t>
            </w:r>
            <w:r w:rsidRPr="00D422DA">
              <w:rPr>
                <w:b/>
                <w:color w:val="0000FF"/>
              </w:rPr>
              <w:t>$2,500</w:t>
            </w:r>
            <w:r w:rsidRPr="00D422DA">
              <w:rPr>
                <w:color w:val="0000FF"/>
              </w:rPr>
              <w:t xml:space="preserve"> </w:t>
            </w:r>
            <w:r>
              <w:rPr>
                <w:color w:val="FF0000"/>
              </w:rPr>
              <w:t>Deductible</w:t>
            </w:r>
            <w:r w:rsidRPr="00D422DA">
              <w:rPr>
                <w:color w:val="FF0000"/>
              </w:rPr>
              <w:t xml:space="preserve"> toward the cost of the bariatric Surgery in addition to all other deductibles, Copayments, or</w:t>
            </w:r>
            <w:r>
              <w:rPr>
                <w:color w:val="FF0000"/>
              </w:rPr>
              <w:t xml:space="preserve"> </w:t>
            </w:r>
            <w:r w:rsidRPr="00D422DA">
              <w:rPr>
                <w:color w:val="FF0000"/>
              </w:rPr>
              <w:t>Coinsurance</w:t>
            </w:r>
            <w:r>
              <w:rPr>
                <w:color w:val="FF0000"/>
              </w:rPr>
              <w:t xml:space="preserve"> </w:t>
            </w:r>
            <w:r w:rsidRPr="00D422DA">
              <w:rPr>
                <w:color w:val="FF0000"/>
              </w:rPr>
              <w:t>that may apply under the Plan.</w:t>
            </w:r>
          </w:p>
          <w:p w14:paraId="427F082B" w14:textId="77777777" w:rsidR="00FF32A9" w:rsidRDefault="00FF32A9" w:rsidP="00F657C2"/>
          <w:p w14:paraId="0ED371B1" w14:textId="77777777" w:rsidR="003E50D8" w:rsidRPr="00D422DA" w:rsidRDefault="003E50D8" w:rsidP="003E50D8">
            <w:pPr>
              <w:overflowPunct/>
              <w:textAlignment w:val="auto"/>
              <w:rPr>
                <w:color w:val="FF0000"/>
                <w:sz w:val="24"/>
                <w:szCs w:val="24"/>
              </w:rPr>
            </w:pPr>
            <w:r w:rsidRPr="00D422DA">
              <w:rPr>
                <w:color w:val="FF0000"/>
                <w:sz w:val="24"/>
                <w:szCs w:val="24"/>
              </w:rPr>
              <w:t xml:space="preserve">If you have had obesity surgery under the University of Missouri’s medical plan, band manipulations will be covered without an additional </w:t>
            </w:r>
            <w:r w:rsidRPr="00D422DA">
              <w:rPr>
                <w:b/>
                <w:color w:val="0000FF"/>
                <w:sz w:val="24"/>
                <w:szCs w:val="24"/>
              </w:rPr>
              <w:t>$2,500</w:t>
            </w:r>
            <w:r w:rsidRPr="00D422DA">
              <w:rPr>
                <w:color w:val="0000FF"/>
                <w:sz w:val="24"/>
                <w:szCs w:val="24"/>
              </w:rPr>
              <w:t xml:space="preserve"> </w:t>
            </w:r>
            <w:r w:rsidRPr="00D422DA">
              <w:rPr>
                <w:color w:val="FF0000"/>
                <w:sz w:val="24"/>
                <w:szCs w:val="24"/>
              </w:rPr>
              <w:t>copay.</w:t>
            </w:r>
          </w:p>
          <w:p w14:paraId="60BD5EFA" w14:textId="77777777" w:rsidR="003E50D8" w:rsidRPr="00D422DA" w:rsidRDefault="003E50D8" w:rsidP="003E50D8">
            <w:pPr>
              <w:overflowPunct/>
              <w:textAlignment w:val="auto"/>
              <w:rPr>
                <w:color w:val="FF0000"/>
                <w:sz w:val="24"/>
                <w:szCs w:val="24"/>
              </w:rPr>
            </w:pPr>
            <w:r w:rsidRPr="00D422DA">
              <w:rPr>
                <w:color w:val="FF0000"/>
                <w:sz w:val="24"/>
                <w:szCs w:val="24"/>
              </w:rPr>
              <w:t xml:space="preserve">If your obesity surgery was performed under a non-university medical plan, the </w:t>
            </w:r>
            <w:r w:rsidRPr="00D422DA">
              <w:rPr>
                <w:b/>
                <w:color w:val="0000FF"/>
                <w:sz w:val="24"/>
                <w:szCs w:val="24"/>
              </w:rPr>
              <w:t>$2,500</w:t>
            </w:r>
            <w:r w:rsidRPr="00D422DA">
              <w:rPr>
                <w:color w:val="0000FF"/>
                <w:sz w:val="24"/>
                <w:szCs w:val="24"/>
              </w:rPr>
              <w:t xml:space="preserve"> </w:t>
            </w:r>
            <w:r w:rsidRPr="00D422DA">
              <w:rPr>
                <w:color w:val="FF0000"/>
                <w:sz w:val="24"/>
                <w:szCs w:val="24"/>
              </w:rPr>
              <w:t>copay will apply for the first band manipulation. Additional band</w:t>
            </w:r>
          </w:p>
          <w:p w14:paraId="5BF18831" w14:textId="77777777" w:rsidR="003E50D8" w:rsidRDefault="003E50D8" w:rsidP="003E50D8">
            <w:pPr>
              <w:pStyle w:val="TableTextChar"/>
              <w:ind w:left="288" w:right="158" w:hanging="288"/>
              <w:rPr>
                <w:color w:val="FF0000"/>
                <w:szCs w:val="24"/>
              </w:rPr>
            </w:pPr>
            <w:r w:rsidRPr="00D422DA">
              <w:rPr>
                <w:color w:val="FF0000"/>
                <w:szCs w:val="24"/>
              </w:rPr>
              <w:t>manipulations will not be</w:t>
            </w:r>
          </w:p>
          <w:p w14:paraId="153DAD32" w14:textId="5C02A4CD" w:rsidR="00754E6D" w:rsidRDefault="003E50D8" w:rsidP="003E50D8">
            <w:r w:rsidRPr="00D422DA">
              <w:rPr>
                <w:color w:val="FF0000"/>
                <w:sz w:val="24"/>
                <w:szCs w:val="24"/>
              </w:rPr>
              <w:t xml:space="preserve">assessed the </w:t>
            </w:r>
            <w:r w:rsidRPr="00D422DA">
              <w:rPr>
                <w:b/>
                <w:color w:val="0000FF"/>
                <w:sz w:val="24"/>
                <w:szCs w:val="24"/>
              </w:rPr>
              <w:t>$2,500</w:t>
            </w:r>
            <w:r w:rsidRPr="00D422DA">
              <w:rPr>
                <w:color w:val="0000FF"/>
                <w:sz w:val="24"/>
                <w:szCs w:val="24"/>
              </w:rPr>
              <w:t xml:space="preserve"> </w:t>
            </w:r>
            <w:r w:rsidRPr="00D422DA">
              <w:rPr>
                <w:color w:val="FF0000"/>
                <w:sz w:val="24"/>
                <w:szCs w:val="24"/>
              </w:rPr>
              <w:t>copay.</w:t>
            </w:r>
          </w:p>
          <w:p w14:paraId="7A2A25C3" w14:textId="77777777" w:rsidR="00754E6D" w:rsidRDefault="00754E6D" w:rsidP="00F657C2"/>
          <w:p w14:paraId="247AC851" w14:textId="77777777" w:rsidR="003E50D8" w:rsidRDefault="003E50D8" w:rsidP="003E50D8">
            <w:pPr>
              <w:pStyle w:val="MemberViewStandard"/>
              <w:rPr>
                <w:bCs/>
                <w:color w:val="FF0000"/>
              </w:rPr>
            </w:pPr>
            <w:r w:rsidRPr="00D422DA">
              <w:rPr>
                <w:bCs/>
                <w:color w:val="FF0000"/>
              </w:rPr>
              <w:t>No dollar limit applies to this benefit.</w:t>
            </w:r>
          </w:p>
          <w:p w14:paraId="15639947" w14:textId="77777777" w:rsidR="003E50D8" w:rsidRPr="00D422DA" w:rsidRDefault="003E50D8" w:rsidP="003E50D8">
            <w:pPr>
              <w:pStyle w:val="MemberViewStandard"/>
              <w:rPr>
                <w:bCs/>
                <w:color w:val="FF0000"/>
              </w:rPr>
            </w:pPr>
          </w:p>
          <w:p w14:paraId="28FC0812" w14:textId="77777777" w:rsidR="003E50D8" w:rsidRPr="00D422DA" w:rsidRDefault="003E50D8" w:rsidP="003E50D8">
            <w:pPr>
              <w:pStyle w:val="MemberViewStandard"/>
              <w:rPr>
                <w:b/>
                <w:bCs/>
                <w:color w:val="FF0000"/>
              </w:rPr>
            </w:pPr>
            <w:r w:rsidRPr="00D422DA">
              <w:rPr>
                <w:b/>
                <w:bCs/>
                <w:color w:val="FF0000"/>
              </w:rPr>
              <w:t>Coverage Availability Requirements:</w:t>
            </w:r>
          </w:p>
          <w:p w14:paraId="67CE54C2" w14:textId="77777777" w:rsidR="003E50D8" w:rsidRPr="00D422DA" w:rsidRDefault="003E50D8" w:rsidP="003E50D8">
            <w:pPr>
              <w:pStyle w:val="MemberViewStandard"/>
              <w:rPr>
                <w:bCs/>
                <w:color w:val="FF0000"/>
              </w:rPr>
            </w:pPr>
            <w:r w:rsidRPr="00D422DA">
              <w:rPr>
                <w:bCs/>
                <w:color w:val="FF0000"/>
              </w:rPr>
              <w:t>Bariatric Surgery procedures for weight reduction unless all of the following requirements have been satisfied:</w:t>
            </w:r>
          </w:p>
          <w:p w14:paraId="7196757C" w14:textId="77777777" w:rsidR="003E50D8" w:rsidRPr="00D422DA" w:rsidRDefault="003E50D8" w:rsidP="003E50D8">
            <w:pPr>
              <w:pStyle w:val="MemberViewStandard"/>
              <w:rPr>
                <w:bCs/>
                <w:color w:val="FF0000"/>
              </w:rPr>
            </w:pPr>
            <w:r w:rsidRPr="00D422DA">
              <w:rPr>
                <w:bCs/>
                <w:color w:val="FF0000"/>
              </w:rPr>
              <w:t xml:space="preserve">1) the individual has been a Participant under the University of Missouri Medical Benefits Plan for a period of at least </w:t>
            </w:r>
            <w:r w:rsidRPr="00D422DA">
              <w:rPr>
                <w:b/>
                <w:bCs/>
                <w:color w:val="0000FF"/>
              </w:rPr>
              <w:t xml:space="preserve">three </w:t>
            </w:r>
            <w:r w:rsidRPr="00D422DA">
              <w:rPr>
                <w:bCs/>
                <w:color w:val="FF0000"/>
              </w:rPr>
              <w:t>consecutive years;</w:t>
            </w:r>
          </w:p>
          <w:p w14:paraId="3425FC2D" w14:textId="77777777" w:rsidR="003E50D8" w:rsidRPr="00D422DA" w:rsidRDefault="003E50D8" w:rsidP="003E50D8">
            <w:pPr>
              <w:pStyle w:val="MemberViewStandard"/>
              <w:rPr>
                <w:bCs/>
                <w:color w:val="FF0000"/>
              </w:rPr>
            </w:pPr>
            <w:r w:rsidRPr="00D422DA">
              <w:rPr>
                <w:bCs/>
                <w:color w:val="FF0000"/>
              </w:rPr>
              <w:t xml:space="preserve">2) the Participant is at least </w:t>
            </w:r>
            <w:r w:rsidRPr="00D422DA">
              <w:rPr>
                <w:b/>
                <w:bCs/>
                <w:color w:val="0000FF"/>
              </w:rPr>
              <w:t>21</w:t>
            </w:r>
            <w:r w:rsidRPr="00D422DA">
              <w:rPr>
                <w:bCs/>
                <w:color w:val="FF0000"/>
              </w:rPr>
              <w:t xml:space="preserve"> years of age;</w:t>
            </w:r>
          </w:p>
          <w:p w14:paraId="30481401" w14:textId="77777777" w:rsidR="003E50D8" w:rsidRPr="00D422DA" w:rsidRDefault="003E50D8" w:rsidP="003E50D8">
            <w:pPr>
              <w:pStyle w:val="MemberViewStandard"/>
              <w:rPr>
                <w:bCs/>
                <w:color w:val="FF0000"/>
              </w:rPr>
            </w:pPr>
            <w:r w:rsidRPr="00D422DA">
              <w:rPr>
                <w:bCs/>
                <w:color w:val="FF0000"/>
              </w:rPr>
              <w:t xml:space="preserve">3) the Participant has a Body Mass Index equal to or greater than </w:t>
            </w:r>
            <w:r w:rsidRPr="00D422DA">
              <w:rPr>
                <w:b/>
                <w:bCs/>
                <w:color w:val="0000FF"/>
              </w:rPr>
              <w:t>35</w:t>
            </w:r>
            <w:r w:rsidRPr="00D422DA">
              <w:rPr>
                <w:bCs/>
                <w:color w:val="FF0000"/>
              </w:rPr>
              <w:t xml:space="preserve"> and said index has been met for the </w:t>
            </w:r>
            <w:r w:rsidRPr="00D422DA">
              <w:rPr>
                <w:b/>
                <w:bCs/>
                <w:color w:val="0000FF"/>
              </w:rPr>
              <w:t>three</w:t>
            </w:r>
            <w:r w:rsidRPr="00D422DA">
              <w:rPr>
                <w:bCs/>
                <w:color w:val="FF0000"/>
              </w:rPr>
              <w:t xml:space="preserve"> years prior to the date of Surgery;</w:t>
            </w:r>
          </w:p>
          <w:p w14:paraId="5834330B" w14:textId="77777777" w:rsidR="003E50D8" w:rsidRPr="00D422DA" w:rsidRDefault="003E50D8" w:rsidP="003E50D8">
            <w:pPr>
              <w:pStyle w:val="MemberViewStandard"/>
              <w:rPr>
                <w:bCs/>
                <w:color w:val="FF0000"/>
              </w:rPr>
            </w:pPr>
            <w:r w:rsidRPr="00D422DA">
              <w:rPr>
                <w:bCs/>
                <w:color w:val="FF0000"/>
              </w:rPr>
              <w:t xml:space="preserve">4) the Participant has at least </w:t>
            </w:r>
            <w:r w:rsidRPr="00D422DA">
              <w:rPr>
                <w:b/>
                <w:bCs/>
                <w:color w:val="0000FF"/>
              </w:rPr>
              <w:t xml:space="preserve">one </w:t>
            </w:r>
            <w:r w:rsidRPr="00D422DA">
              <w:rPr>
                <w:bCs/>
                <w:color w:val="FF0000"/>
              </w:rPr>
              <w:t>co-morbidity that is a direct complication of obesity and that has been previously unsuccessfully treated (this</w:t>
            </w:r>
          </w:p>
          <w:p w14:paraId="65970E2D" w14:textId="77777777" w:rsidR="003E50D8" w:rsidRPr="00D422DA" w:rsidRDefault="003E50D8" w:rsidP="003E50D8">
            <w:pPr>
              <w:pStyle w:val="MemberViewStandard"/>
              <w:rPr>
                <w:bCs/>
                <w:color w:val="FF0000"/>
              </w:rPr>
            </w:pPr>
            <w:r w:rsidRPr="00D422DA">
              <w:rPr>
                <w:bCs/>
                <w:color w:val="FF0000"/>
              </w:rPr>
              <w:t xml:space="preserve">requirement is waived for individuals with a Body Mass Index greater than </w:t>
            </w:r>
            <w:r w:rsidRPr="00D422DA">
              <w:rPr>
                <w:b/>
                <w:bCs/>
                <w:color w:val="0000FF"/>
              </w:rPr>
              <w:t>40</w:t>
            </w:r>
            <w:r w:rsidRPr="00D422DA">
              <w:rPr>
                <w:bCs/>
                <w:color w:val="FF0000"/>
              </w:rPr>
              <w:t>);</w:t>
            </w:r>
          </w:p>
          <w:p w14:paraId="6F07C4BD" w14:textId="77777777" w:rsidR="003E50D8" w:rsidRPr="00D422DA" w:rsidRDefault="003E50D8" w:rsidP="003E50D8">
            <w:pPr>
              <w:pStyle w:val="MemberViewStandard"/>
              <w:rPr>
                <w:bCs/>
                <w:color w:val="FF0000"/>
              </w:rPr>
            </w:pPr>
            <w:r w:rsidRPr="00D422DA">
              <w:rPr>
                <w:bCs/>
                <w:color w:val="FF0000"/>
              </w:rPr>
              <w:t>5) the Participant has, within</w:t>
            </w:r>
            <w:r>
              <w:rPr>
                <w:bCs/>
                <w:color w:val="FF0000"/>
              </w:rPr>
              <w:t xml:space="preserve"> </w:t>
            </w:r>
            <w:r w:rsidRPr="00D422DA">
              <w:rPr>
                <w:bCs/>
                <w:color w:val="FF0000"/>
              </w:rPr>
              <w:t xml:space="preserve">the </w:t>
            </w:r>
            <w:r w:rsidRPr="00D422DA">
              <w:rPr>
                <w:b/>
                <w:bCs/>
                <w:color w:val="0000FF"/>
              </w:rPr>
              <w:t>24</w:t>
            </w:r>
            <w:r w:rsidRPr="00D422DA">
              <w:rPr>
                <w:bCs/>
                <w:color w:val="FF0000"/>
              </w:rPr>
              <w:t xml:space="preserve"> months prior to Surgery, previously completed </w:t>
            </w:r>
            <w:r w:rsidRPr="00D422DA">
              <w:rPr>
                <w:b/>
                <w:bCs/>
                <w:color w:val="0000FF"/>
              </w:rPr>
              <w:t>one</w:t>
            </w:r>
            <w:r w:rsidRPr="00D422DA">
              <w:rPr>
                <w:bCs/>
                <w:color w:val="FF0000"/>
              </w:rPr>
              <w:t xml:space="preserve"> Physician supervised weight loss</w:t>
            </w:r>
          </w:p>
          <w:p w14:paraId="1813722F" w14:textId="77777777" w:rsidR="003E50D8" w:rsidRPr="00D422DA" w:rsidRDefault="003E50D8" w:rsidP="003E50D8">
            <w:pPr>
              <w:pStyle w:val="MemberViewStandard"/>
              <w:rPr>
                <w:bCs/>
                <w:color w:val="FF0000"/>
              </w:rPr>
            </w:pPr>
            <w:r w:rsidRPr="00D422DA">
              <w:rPr>
                <w:bCs/>
                <w:color w:val="FF0000"/>
              </w:rPr>
              <w:t xml:space="preserve">attempt, for a duration no less than </w:t>
            </w:r>
            <w:r w:rsidRPr="00D422DA">
              <w:rPr>
                <w:b/>
                <w:bCs/>
                <w:color w:val="0000FF"/>
              </w:rPr>
              <w:t>six</w:t>
            </w:r>
            <w:r w:rsidRPr="00D422DA">
              <w:rPr>
                <w:bCs/>
                <w:color w:val="FF0000"/>
              </w:rPr>
              <w:t xml:space="preserve"> months, that included behavioral therapy, diet changes, alteration of physical</w:t>
            </w:r>
          </w:p>
          <w:p w14:paraId="3D1041BA" w14:textId="77777777" w:rsidR="003E50D8" w:rsidRPr="00D422DA" w:rsidRDefault="003E50D8" w:rsidP="003E50D8">
            <w:pPr>
              <w:pStyle w:val="TableTextChar"/>
              <w:ind w:right="158"/>
              <w:rPr>
                <w:b/>
                <w:bCs/>
                <w:color w:val="FF0000"/>
              </w:rPr>
            </w:pPr>
            <w:r w:rsidRPr="00D422DA">
              <w:rPr>
                <w:bCs/>
                <w:color w:val="FF0000"/>
                <w:szCs w:val="24"/>
              </w:rPr>
              <w:t>activity and pharmacotherapy when indicated and has been unsuccessful in this effort</w:t>
            </w:r>
          </w:p>
          <w:p w14:paraId="3DF7986F" w14:textId="77777777" w:rsidR="00754E6D" w:rsidRPr="00725AF5" w:rsidRDefault="00754E6D" w:rsidP="00F657C2"/>
          <w:p w14:paraId="427F0831" w14:textId="77777777" w:rsidR="004404AD" w:rsidRPr="00725AF5" w:rsidRDefault="004404AD" w:rsidP="00043308">
            <w:pPr>
              <w:pStyle w:val="TableTextChar"/>
              <w:rPr>
                <w:color w:val="FF0000"/>
              </w:rPr>
            </w:pPr>
          </w:p>
          <w:p w14:paraId="427F0833" w14:textId="3E5019BE" w:rsidR="004404AD" w:rsidRPr="00725AF5" w:rsidRDefault="004404AD" w:rsidP="004404AD">
            <w:pPr>
              <w:pStyle w:val="TableTextCharCharChar1"/>
              <w:numPr>
                <w:ilvl w:val="12"/>
                <w:numId w:val="0"/>
              </w:numPr>
              <w:rPr>
                <w:b/>
                <w:color w:val="FF0000"/>
              </w:rPr>
            </w:pPr>
            <w:r w:rsidRPr="00725AF5">
              <w:rPr>
                <w:b/>
                <w:color w:val="FF0000"/>
              </w:rPr>
              <w:t>Prior Authorization Required</w:t>
            </w:r>
          </w:p>
          <w:p w14:paraId="427F0834" w14:textId="2E2A3117" w:rsidR="004404AD" w:rsidRPr="00725AF5" w:rsidRDefault="004404AD" w:rsidP="004404AD">
            <w:pPr>
              <w:pStyle w:val="TableTextChar"/>
              <w:rPr>
                <w:b/>
                <w:bCs/>
                <w:color w:val="FF00FF"/>
                <w:szCs w:val="24"/>
              </w:rPr>
            </w:pPr>
            <w:r w:rsidRPr="00725AF5">
              <w:rPr>
                <w:color w:val="FF0000"/>
                <w:szCs w:val="24"/>
              </w:rPr>
              <w:t xml:space="preserve">Please remember that for Benefits you must </w:t>
            </w:r>
            <w:r w:rsidRPr="00725AF5">
              <w:rPr>
                <w:bCs/>
                <w:color w:val="FF0000"/>
              </w:rPr>
              <w:t>obtain</w:t>
            </w:r>
            <w:r w:rsidRPr="00725AF5">
              <w:rPr>
                <w:bCs/>
                <w:color w:val="000000"/>
              </w:rPr>
              <w:t xml:space="preserve"> </w:t>
            </w:r>
            <w:r w:rsidRPr="00725AF5">
              <w:rPr>
                <w:bCs/>
                <w:color w:val="FF0000"/>
              </w:rPr>
              <w:t>prior authorization</w:t>
            </w:r>
            <w:r w:rsidRPr="00725AF5">
              <w:rPr>
                <w:b/>
                <w:color w:val="FF00FF"/>
                <w:szCs w:val="24"/>
              </w:rPr>
              <w:t xml:space="preserve"> </w:t>
            </w:r>
            <w:r w:rsidRPr="00725AF5">
              <w:rPr>
                <w:bCs/>
                <w:color w:val="FF0000"/>
                <w:szCs w:val="24"/>
              </w:rPr>
              <w:t>as soon as the possibility of surgery arises</w:t>
            </w:r>
            <w:r w:rsidRPr="00725AF5">
              <w:rPr>
                <w:color w:val="FF0000"/>
                <w:szCs w:val="24"/>
              </w:rPr>
              <w:t>.</w:t>
            </w:r>
          </w:p>
          <w:p w14:paraId="427F0835" w14:textId="77777777" w:rsidR="004404AD" w:rsidRPr="00725AF5" w:rsidRDefault="004404AD" w:rsidP="004404AD">
            <w:pPr>
              <w:pStyle w:val="TableTextChar"/>
              <w:rPr>
                <w:color w:val="FF0000"/>
              </w:rPr>
            </w:pPr>
          </w:p>
          <w:p w14:paraId="73D690F2" w14:textId="72CDA328" w:rsidR="003E50D8" w:rsidRPr="00E97ED1" w:rsidRDefault="00043308">
            <w:pPr>
              <w:pStyle w:val="TableTextCharCharChar1"/>
              <w:rPr>
                <w:b/>
                <w:bCs/>
                <w:color w:val="FF0000"/>
              </w:rPr>
            </w:pPr>
            <w:r w:rsidRPr="00725AF5">
              <w:rPr>
                <w:color w:val="FF0000"/>
              </w:rPr>
              <w:t xml:space="preserve">If you do not </w:t>
            </w:r>
            <w:r w:rsidR="00654A6A" w:rsidRPr="00725AF5">
              <w:rPr>
                <w:bCs/>
                <w:color w:val="FF0000"/>
              </w:rPr>
              <w:t>obtain</w:t>
            </w:r>
            <w:r w:rsidR="00654A6A" w:rsidRPr="00725AF5">
              <w:rPr>
                <w:bCs/>
                <w:color w:val="000000"/>
              </w:rPr>
              <w:t xml:space="preserve"> </w:t>
            </w:r>
            <w:r w:rsidR="00654A6A" w:rsidRPr="00725AF5">
              <w:rPr>
                <w:bCs/>
                <w:color w:val="FF0000"/>
              </w:rPr>
              <w:t>prior authorization</w:t>
            </w:r>
            <w:r w:rsidRPr="00725AF5">
              <w:rPr>
                <w:color w:val="FF0000"/>
              </w:rPr>
              <w:t>, Benefits will be</w:t>
            </w:r>
            <w:r w:rsidRPr="00725AF5">
              <w:t xml:space="preserve"> </w:t>
            </w:r>
            <w:r w:rsidRPr="00725AF5">
              <w:rPr>
                <w:color w:val="FF0000"/>
              </w:rPr>
              <w:t>subject to a</w:t>
            </w:r>
            <w:r w:rsidRPr="00725AF5">
              <w:t xml:space="preserve"> </w:t>
            </w:r>
            <w:r w:rsidR="00093B0E">
              <w:rPr>
                <w:b/>
                <w:color w:val="0000FF"/>
              </w:rPr>
              <w:t>$500</w:t>
            </w:r>
            <w:r w:rsidRPr="00725AF5">
              <w:rPr>
                <w:color w:val="0000FF"/>
              </w:rPr>
              <w:t xml:space="preserve"> </w:t>
            </w:r>
            <w:r w:rsidRPr="00725AF5">
              <w:rPr>
                <w:color w:val="FF0000"/>
              </w:rPr>
              <w:t>penalty</w:t>
            </w:r>
            <w:r w:rsidRPr="00E97ED1">
              <w:rPr>
                <w:color w:val="FF0000"/>
              </w:rPr>
              <w:t>.</w:t>
            </w:r>
          </w:p>
          <w:p w14:paraId="427F0836" w14:textId="501CF242" w:rsidR="003B1361" w:rsidRPr="00725AF5" w:rsidRDefault="003B1361" w:rsidP="00780720">
            <w:pPr>
              <w:pStyle w:val="TableTextCharCharChar1"/>
              <w:rPr>
                <w:b/>
                <w:color w:val="FF0000"/>
              </w:rPr>
            </w:pPr>
          </w:p>
        </w:tc>
      </w:tr>
      <w:tr w:rsidR="00DB20F2" w:rsidRPr="00725AF5" w14:paraId="427F0847"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77"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nutritional or cosmetic therapy using high dose or mega quantities of vitamins, minerals or elements, and other nutrition based therapy;</w:t>
            </w:r>
          </w:p>
          <w:p w14:paraId="427F083C" w14:textId="42C227F9" w:rsidR="00DB20F2" w:rsidRPr="00780720" w:rsidRDefault="00DB20F2" w:rsidP="004D553E">
            <w:pPr>
              <w:pStyle w:val="TableTextChar1"/>
              <w:ind w:left="288" w:hanging="288"/>
              <w:rPr>
                <w:i/>
                <w:iCs/>
                <w:color w:val="FF0000"/>
              </w:rPr>
            </w:pPr>
            <w:r w:rsidRPr="00725AF5">
              <w:rPr>
                <w:bCs/>
                <w:color w:val="FF0000"/>
              </w:rPr>
              <w:t xml:space="preserve">●   </w:t>
            </w:r>
            <w:r w:rsidRPr="00725AF5">
              <w:rPr>
                <w:color w:val="FF0000"/>
              </w:rPr>
              <w:t xml:space="preserve">nutritional counseling for either individuals or groups, except as defined under </w:t>
            </w:r>
            <w:r w:rsidRPr="00725AF5">
              <w:rPr>
                <w:rStyle w:val="wdColorRedBoldItalic"/>
              </w:rPr>
              <w:t xml:space="preserve">Nutritional </w:t>
            </w:r>
            <w:r w:rsidRPr="00780720">
              <w:rPr>
                <w:rStyle w:val="wdColorRedBoldItalic"/>
              </w:rPr>
              <w:t>Counseling</w:t>
            </w:r>
            <w:r w:rsidRPr="00E97ED1">
              <w:rPr>
                <w:rStyle w:val="Style15"/>
                <w:color w:val="FF0000"/>
              </w:rPr>
              <w:t>;</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1A1721C8"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Pr="00725AF5">
              <w:rPr>
                <w:color w:val="FF0000"/>
              </w:rPr>
              <w:t xml:space="preserve"> they are the only source of nutrition or</w:t>
            </w:r>
            <w:r w:rsidRPr="00725AF5">
              <w:rPr>
                <w:b/>
                <w:color w:val="FF00FF"/>
              </w:rPr>
              <w:t xml:space="preserve"> </w:t>
            </w:r>
            <w:r w:rsidR="005A6D55" w:rsidRPr="00725AF5">
              <w:rPr>
                <w:color w:val="FF0000"/>
              </w:rPr>
              <w:t>unless</w:t>
            </w:r>
            <w:r w:rsidRPr="00725AF5">
              <w:rPr>
                <w:color w:val="FF0000"/>
              </w:rPr>
              <w:t xml:space="preserve"> 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78" w:name="Orthognathic_Surgery"/>
            <w:r w:rsidRPr="00725AF5">
              <w:rPr>
                <w:b/>
                <w:color w:val="FF0000"/>
              </w:rPr>
              <w:t>O</w:t>
            </w:r>
            <w:r w:rsidR="003B1361" w:rsidRPr="00725AF5">
              <w:rPr>
                <w:b/>
                <w:color w:val="FF0000"/>
              </w:rPr>
              <w:t>rthognathic Surgery</w:t>
            </w:r>
            <w:bookmarkEnd w:id="178"/>
          </w:p>
          <w:p w14:paraId="427F084A" w14:textId="15384433" w:rsidR="003B1361" w:rsidRPr="00725AF5"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725AF5" w:rsidRDefault="003B1361" w:rsidP="00E8530A">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6E" w14:textId="77777777" w:rsidR="003B1361" w:rsidRPr="00725AF5"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725AF5" w:rsidRDefault="003B1361">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92" w14:textId="77777777" w:rsidR="003B1361" w:rsidRPr="00725AF5" w:rsidRDefault="003B1361">
            <w:pPr>
              <w:pStyle w:val="List"/>
              <w:spacing w:before="0"/>
              <w:ind w:left="346" w:hanging="346"/>
              <w:rPr>
                <w:rFonts w:ascii="Times New Roman" w:hAnsi="Times New Roman"/>
                <w:b/>
                <w:bCs/>
                <w:color w:val="FF0000"/>
              </w:rPr>
            </w:pPr>
          </w:p>
        </w:tc>
      </w:tr>
      <w:tr w:rsidR="00DB20F2" w:rsidRPr="00725AF5" w14:paraId="427F08B9"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79" w:name="Personal_Care_Comfort_or_Convenience"/>
            <w:r w:rsidRPr="00725AF5">
              <w:rPr>
                <w:b/>
                <w:color w:val="FF0000"/>
              </w:rPr>
              <w:t>Personal Care, Comfort or Convenience</w:t>
            </w:r>
            <w:bookmarkEnd w:id="179"/>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61A949E6" w:rsidR="00DB20F2" w:rsidRPr="00725AF5" w:rsidRDefault="00DB20F2" w:rsidP="004D553E">
            <w:pPr>
              <w:pStyle w:val="TableTextChar"/>
              <w:rPr>
                <w:color w:val="FF0000"/>
              </w:rPr>
            </w:pPr>
            <w:r w:rsidRPr="00725AF5">
              <w:rPr>
                <w:color w:val="FF0000"/>
              </w:rPr>
              <w:t>●   Batteries and battery chargers</w:t>
            </w:r>
            <w:r w:rsidR="00403A6E">
              <w:rPr>
                <w:color w:val="FF0000"/>
              </w:rPr>
              <w:t xml:space="preserve"> </w:t>
            </w:r>
            <w:r w:rsidR="00403A6E" w:rsidRPr="00E97ED1">
              <w:rPr>
                <w:b/>
                <w:color w:val="FF0000"/>
              </w:rPr>
              <w:t>(This exclusion does not apply for wheelchairs and portable oxygen systems, see DME)</w:t>
            </w:r>
            <w:r w:rsidRPr="00725AF5">
              <w:rPr>
                <w:color w:val="FF0000"/>
              </w:rPr>
              <w:t>;</w:t>
            </w:r>
          </w:p>
          <w:p w14:paraId="427F08A2" w14:textId="77777777" w:rsidR="00DB20F2" w:rsidRPr="00725AF5" w:rsidRDefault="00DB20F2" w:rsidP="004D553E">
            <w:pPr>
              <w:pStyle w:val="TableTextChar"/>
              <w:rPr>
                <w:color w:val="FF0000"/>
              </w:rPr>
            </w:pPr>
            <w:r w:rsidRPr="00725AF5">
              <w:rPr>
                <w:color w:val="FF0000"/>
              </w:rPr>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20573A6A"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80" w:name="Physical_Appearance"/>
            <w:r w:rsidRPr="00725AF5">
              <w:rPr>
                <w:b/>
                <w:bCs/>
                <w:color w:val="FF0000"/>
              </w:rPr>
              <w:t>Physical Appearance</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salabrasion,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of the lower extremities, when 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whether or not they are under </w:t>
            </w:r>
          </w:p>
          <w:p w14:paraId="427F08CB" w14:textId="06DCF280"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medical supervision. Weight loss programs for medical reasons are also excluded.</w:t>
            </w:r>
          </w:p>
          <w:p w14:paraId="427F08CD" w14:textId="71C90E01" w:rsidR="00626BF3" w:rsidRPr="00725AF5" w:rsidRDefault="00626BF3" w:rsidP="0062640C">
            <w:pPr>
              <w:pStyle w:val="TableText"/>
              <w:ind w:left="270" w:hanging="270"/>
              <w:rPr>
                <w:rStyle w:val="CDBlack"/>
                <w:rFonts w:ascii="Times New Roman" w:hAnsi="Times New Roman"/>
                <w:color w:val="FF0000"/>
                <w:sz w:val="2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treatment of obesity.</w:t>
            </w:r>
            <w:r w:rsidRPr="00725AF5">
              <w:rPr>
                <w:rStyle w:val="CDVar"/>
                <w:rFonts w:ascii="Times New Roman" w:hAnsi="Times New Roman"/>
                <w:color w:val="FF0000"/>
              </w:rPr>
              <w:t xml:space="preserve"> </w:t>
            </w:r>
          </w:p>
          <w:p w14:paraId="427F08CE" w14:textId="77777777" w:rsidR="00DB20F2" w:rsidRPr="00725AF5" w:rsidRDefault="00DB20F2" w:rsidP="004D553E">
            <w:pPr>
              <w:pStyle w:val="TableTextChar"/>
              <w:ind w:left="288" w:hanging="288"/>
              <w:rPr>
                <w:color w:val="FF0000"/>
              </w:rPr>
            </w:pPr>
            <w:r w:rsidRPr="00725AF5">
              <w:rPr>
                <w:color w:val="FF0000"/>
              </w:rPr>
              <w:t xml:space="preserve"> </w:t>
            </w:r>
          </w:p>
        </w:tc>
      </w:tr>
      <w:tr w:rsidR="00DB20F2" w:rsidRPr="00725AF5" w14:paraId="427F08FC"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81" w:name="Procedures_and_Treatment"/>
            <w:r w:rsidRPr="00725AF5">
              <w:rPr>
                <w:b/>
                <w:bCs/>
                <w:color w:val="FF0000"/>
              </w:rPr>
              <w:t>Procedures and Treatment</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p>
          <w:p w14:paraId="56AD41A0" w14:textId="64EF4524" w:rsidR="00036DB2" w:rsidRPr="002D760A" w:rsidRDefault="00036DB2" w:rsidP="002D760A">
            <w:pPr>
              <w:rPr>
                <w:color w:val="FF0000"/>
                <w:sz w:val="24"/>
              </w:rPr>
            </w:pPr>
            <w:r w:rsidRPr="00036DB2">
              <w:rPr>
                <w:color w:val="FF0000"/>
                <w:sz w:val="24"/>
              </w:rPr>
              <w:sym w:font="Symbol" w:char="F0B7"/>
            </w:r>
            <w:r w:rsidRPr="00036DB2">
              <w:rPr>
                <w:color w:val="FF0000"/>
                <w:sz w:val="24"/>
              </w:rPr>
              <w:t xml:space="preserve">   </w:t>
            </w:r>
            <w:r w:rsidRPr="002D760A">
              <w:rPr>
                <w:color w:val="FF0000"/>
                <w:sz w:val="24"/>
                <w:lang w:val="it-IT"/>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1B93D0C8" w:rsidR="004026FC" w:rsidRPr="00725AF5" w:rsidRDefault="004026FC" w:rsidP="0062640C">
            <w:pPr>
              <w:pStyle w:val="TableText"/>
              <w:ind w:left="270"/>
              <w:rPr>
                <w:color w:val="FF0000"/>
              </w:rPr>
            </w:pPr>
            <w:r w:rsidRPr="00725AF5">
              <w:rPr>
                <w:color w:val="FF0000"/>
              </w:rPr>
              <w:sym w:font="Symbol" w:char="F0B7"/>
            </w:r>
            <w:r w:rsidRPr="00725AF5">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37EA8462"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or</w:t>
            </w:r>
            <w:r w:rsidR="00914E07" w:rsidRPr="00725AF5">
              <w:rPr>
                <w:color w:val="FF0000"/>
              </w:rPr>
              <w:t xml:space="preserve"> </w:t>
            </w:r>
            <w:r w:rsidR="00B36643" w:rsidRPr="00725AF5">
              <w:rPr>
                <w:color w:val="FF0000"/>
              </w:rPr>
              <w:t>Autism Spectrum Disorders</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thighplasty,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46E890EF"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r w:rsidR="00B472F9" w:rsidRPr="00725AF5">
              <w:rPr>
                <w:color w:val="FF0000"/>
              </w:rPr>
              <w:t>;</w:t>
            </w:r>
          </w:p>
          <w:p w14:paraId="427F08E1" w14:textId="77777777" w:rsidR="007A5558" w:rsidRPr="00725AF5" w:rsidRDefault="00DB20F2" w:rsidP="004D553E">
            <w:pPr>
              <w:pStyle w:val="TableTextChar1"/>
              <w:rPr>
                <w:color w:val="FF0000"/>
              </w:rPr>
            </w:pPr>
            <w:r w:rsidRPr="00725AF5">
              <w:rPr>
                <w:color w:val="FF0000"/>
              </w:rPr>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24DB8805"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w:t>
            </w:r>
            <w:r w:rsidR="00943B11" w:rsidRPr="00725AF5">
              <w:rPr>
                <w:color w:val="FF0000"/>
              </w:rPr>
              <w:t>unless</w:t>
            </w:r>
            <w:r w:rsidRPr="00725AF5">
              <w:rPr>
                <w:color w:val="FF0000"/>
              </w:rPr>
              <w:t xml:space="preserve"> there is a diagnosis of morbid obesity as described under </w:t>
            </w:r>
            <w:r w:rsidRPr="00725AF5">
              <w:rPr>
                <w:rStyle w:val="wdColorRedBoldItalic"/>
              </w:rPr>
              <w:t>Morbid Obesity</w:t>
            </w:r>
            <w:r w:rsidRPr="00725AF5">
              <w:rPr>
                <w:color w:val="FF0000"/>
              </w:rPr>
              <w:t>;</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hidrosis (excessive sweating); a</w:t>
            </w:r>
            <w:r w:rsidRPr="00725AF5">
              <w:rPr>
                <w:color w:val="FF0000"/>
              </w:rPr>
              <w:t>nd</w:t>
            </w:r>
          </w:p>
          <w:p w14:paraId="427F08ED" w14:textId="65C3AD14"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3" w14:textId="59147727" w:rsidR="00DB20F2" w:rsidRPr="00725AF5" w:rsidRDefault="00DB20F2" w:rsidP="00E97ED1">
            <w:pPr>
              <w:pStyle w:val="TableTextChar1"/>
              <w:rPr>
                <w:color w:val="FF0000"/>
              </w:rPr>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 jaw alignment and treatment for the temporomandibular joint, except as treatment of obstructive sleep apnea; and</w:t>
            </w:r>
          </w:p>
          <w:p w14:paraId="427F08F8" w14:textId="2C703199"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672B9086"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82" w:name="Providers"/>
            <w:r w:rsidRPr="00725AF5">
              <w:rPr>
                <w:b/>
                <w:color w:val="FF0000"/>
              </w:rPr>
              <w:t>Providers</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Ordered by a provider affiliated with a diagnostic facility (Hospital or free-standing), when that provider 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83" w:name="Services_Provided_Under_Another_Plan"/>
            <w:r w:rsidRPr="00725AF5">
              <w:rPr>
                <w:b/>
                <w:color w:val="FF0000"/>
              </w:rPr>
              <w:t>Services Provided</w:t>
            </w:r>
            <w:r w:rsidR="005142B1" w:rsidRPr="00725AF5">
              <w:rPr>
                <w:b/>
                <w:color w:val="FF0000"/>
              </w:rPr>
              <w:t xml:space="preserve"> </w:t>
            </w:r>
            <w:r w:rsidRPr="00725AF5">
              <w:rPr>
                <w:b/>
                <w:color w:val="FF0000"/>
              </w:rPr>
              <w:t>Under Another Plan</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84" w:name="Smoking_Cessation"/>
            <w:r w:rsidRPr="00725AF5">
              <w:rPr>
                <w:b/>
                <w:color w:val="FF0000"/>
              </w:rPr>
              <w:t>Smoking Cessation</w:t>
            </w:r>
            <w:bookmarkEnd w:id="184"/>
          </w:p>
          <w:p w14:paraId="427F0928" w14:textId="6E742FAE"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427F0935" w14:textId="7B98D45A" w:rsidR="004C1014" w:rsidRPr="00725AF5"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427F0943" w14:textId="77777777" w:rsidR="004C1014" w:rsidRPr="00725AF5" w:rsidRDefault="004C1014" w:rsidP="00E97ED1">
            <w:pPr>
              <w:pStyle w:val="TableTextCharCharChar1"/>
              <w:numPr>
                <w:ilvl w:val="12"/>
                <w:numId w:val="0"/>
              </w:numPr>
              <w:spacing w:line="276" w:lineRule="auto"/>
              <w:rPr>
                <w:color w:val="FF0000"/>
              </w:rPr>
            </w:pPr>
          </w:p>
        </w:tc>
      </w:tr>
      <w:tr w:rsidR="005C5183" w:rsidRPr="00725AF5" w14:paraId="427F0992"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85" w:name="Temporomandibular_Joint_TMJ_Services"/>
            <w:r w:rsidRPr="00725AF5">
              <w:rPr>
                <w:b/>
                <w:color w:val="FF0000"/>
              </w:rPr>
              <w:t>Temporomandibular Joint (TMJ) Services</w:t>
            </w:r>
            <w:bookmarkEnd w:id="185"/>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E97ED1">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724C551A"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3172F871"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725AF5" w:rsidRDefault="004D553E" w:rsidP="004D553E">
            <w:pPr>
              <w:pStyle w:val="TableTextChar"/>
              <w:numPr>
                <w:ilvl w:val="12"/>
                <w:numId w:val="0"/>
              </w:numPr>
              <w:rPr>
                <w:b/>
                <w:color w:val="FF0000"/>
              </w:rPr>
            </w:pPr>
            <w:bookmarkStart w:id="186" w:name="Travel"/>
            <w:r w:rsidRPr="00725AF5">
              <w:rPr>
                <w:b/>
                <w:color w:val="FF0000"/>
              </w:rPr>
              <w:t>Travel</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Travel and 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87" w:name="Types_of_Care"/>
            <w:r w:rsidRPr="00725AF5">
              <w:rPr>
                <w:b/>
                <w:color w:val="FF0000"/>
              </w:rPr>
              <w:t>Types of Care</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2" w14:textId="0A025AC3" w:rsidR="004D553E" w:rsidRPr="00725AF5" w:rsidRDefault="004D553E" w:rsidP="004D553E">
            <w:pPr>
              <w:pStyle w:val="TableTextChar"/>
              <w:numPr>
                <w:ilvl w:val="12"/>
                <w:numId w:val="0"/>
              </w:numPr>
              <w:rPr>
                <w:b/>
                <w:color w:val="FF00FF"/>
              </w:rPr>
            </w:pPr>
            <w:r w:rsidRPr="00725AF5">
              <w:rPr>
                <w:color w:val="FF0000"/>
              </w:rPr>
              <w:t>●   private duty nursing received on an inpatient basis;</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88" w:name="Vision_and_Hearing"/>
            <w:r w:rsidRPr="00725AF5">
              <w:rPr>
                <w:b/>
                <w:color w:val="FF0000"/>
              </w:rPr>
              <w:t>Vision and Hearing</w:t>
            </w:r>
            <w:bookmarkEnd w:id="1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096EAAA5" w14:textId="7EF12986" w:rsidR="00A137AF" w:rsidRPr="008A60AA" w:rsidRDefault="00A137AF" w:rsidP="00A137AF">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AD"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510F2D09" w14:textId="77777777" w:rsidR="00FC3642" w:rsidRPr="008A60AA" w:rsidRDefault="00FC3642" w:rsidP="00FC3642">
            <w:pPr>
              <w:pStyle w:val="TableText"/>
              <w:rPr>
                <w:color w:val="FF0000"/>
              </w:rPr>
            </w:pPr>
            <w:r w:rsidRPr="008A60AA">
              <w:rPr>
                <w:color w:val="FF0000"/>
              </w:rPr>
              <w:t xml:space="preserve">●   bone anchored hearing </w:t>
            </w:r>
          </w:p>
          <w:p w14:paraId="4E3FA1FD" w14:textId="77777777" w:rsidR="00FC3642" w:rsidRPr="008A60AA" w:rsidRDefault="00FC3642" w:rsidP="00FC3642">
            <w:pPr>
              <w:pStyle w:val="TableText"/>
              <w:ind w:left="288"/>
              <w:rPr>
                <w:color w:val="FF0000"/>
              </w:rPr>
            </w:pPr>
            <w:r w:rsidRPr="008A60AA">
              <w:rPr>
                <w:color w:val="FF0000"/>
              </w:rPr>
              <w:t>aids except when either of the following applies:</w:t>
            </w:r>
          </w:p>
          <w:p w14:paraId="7A363A14" w14:textId="77777777" w:rsidR="00FC3642" w:rsidRPr="008A60AA" w:rsidRDefault="00FC3642" w:rsidP="00FC3642">
            <w:pPr>
              <w:pStyle w:val="TableText"/>
              <w:ind w:left="288"/>
              <w:rPr>
                <w:color w:val="FF0000"/>
              </w:rPr>
            </w:pPr>
            <w:r w:rsidRPr="008A60AA">
              <w:rPr>
                <w:color w:val="FF0000"/>
              </w:rPr>
              <w:t>●   for Covered Persons with craniofacial anomalies whose abnormal or absent ear canals preclude the use of a wearable hearing aid; or</w:t>
            </w:r>
          </w:p>
          <w:p w14:paraId="0D5F02EF" w14:textId="77777777" w:rsidR="00FC3642" w:rsidRPr="008A60AA" w:rsidRDefault="00FC3642" w:rsidP="00FC3642">
            <w:pPr>
              <w:pStyle w:val="TableText"/>
              <w:ind w:left="288"/>
              <w:rPr>
                <w:color w:val="FF0000"/>
              </w:rPr>
            </w:pPr>
            <w:r w:rsidRPr="008A60AA">
              <w:rPr>
                <w:color w:val="FF0000"/>
              </w:rPr>
              <w:t>●   for Covered Persons with hearing loss of sufficient severity that it would not be adequately remedied by a wearable hearing aid</w:t>
            </w:r>
            <w:r w:rsidRPr="008A60AA">
              <w:rPr>
                <w:b/>
                <w:color w:val="FF00FF"/>
              </w:rPr>
              <w:t xml:space="preserve"> </w:t>
            </w:r>
            <w:r w:rsidRPr="008A60AA">
              <w:rPr>
                <w:color w:val="FF0000"/>
              </w:rPr>
              <w:t>and</w:t>
            </w:r>
          </w:p>
          <w:p w14:paraId="427F09B8" w14:textId="3046555E"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295C6C5F" w14:textId="49373B81" w:rsidR="00A137AF" w:rsidRPr="008A60AA" w:rsidRDefault="00A137AF" w:rsidP="00A137AF">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1"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427F09C3" w14:textId="137A042F" w:rsidR="004D553E" w:rsidRPr="00725AF5" w:rsidRDefault="004D553E" w:rsidP="004D553E">
            <w:pPr>
              <w:pStyle w:val="TableTextChar1"/>
              <w:ind w:left="288" w:hanging="288"/>
              <w:rPr>
                <w:b/>
                <w:color w:val="FF00FF"/>
              </w:rPr>
            </w:pPr>
            <w:r w:rsidRPr="00725AF5">
              <w:rPr>
                <w:color w:val="FF0000"/>
              </w:rPr>
              <w:t>●   purchase cost and associated fitting and testing charges for hearing aids, Bone Anchor Hearing Aids (BAHA) and all other hearing assistive devices;</w:t>
            </w:r>
          </w:p>
          <w:p w14:paraId="427F09CB" w14:textId="43B6555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r>
      <w:tr w:rsidR="003B1361" w:rsidRPr="00725AF5" w14:paraId="427F09E6"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89" w:name="Wisdom_Teeth"/>
            <w:r w:rsidRPr="00725AF5">
              <w:rPr>
                <w:b/>
                <w:color w:val="FF0000"/>
              </w:rPr>
              <w:t>Wisdom Teeth</w:t>
            </w:r>
            <w:bookmarkEnd w:id="189"/>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B" w14:textId="77777777" w:rsidR="003B1361" w:rsidRPr="00725AF5" w:rsidRDefault="003B1361" w:rsidP="00446169">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E5" w14:textId="77777777" w:rsidR="003B1361" w:rsidRPr="00725AF5" w:rsidRDefault="003B1361" w:rsidP="00446169">
            <w:pPr>
              <w:pStyle w:val="TableTextCharCharChar1"/>
              <w:numPr>
                <w:ilvl w:val="12"/>
                <w:numId w:val="0"/>
              </w:numPr>
              <w:rPr>
                <w:color w:val="FF0000"/>
              </w:rPr>
            </w:pPr>
          </w:p>
        </w:tc>
      </w:tr>
      <w:tr w:rsidR="000A4757" w:rsidRPr="00725AF5" w14:paraId="427F0A05" w14:textId="77777777" w:rsidTr="00A137A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90" w:name="All_Other_Exclusions"/>
            <w:r w:rsidRPr="00725AF5">
              <w:rPr>
                <w:b/>
                <w:color w:val="FF0000"/>
              </w:rPr>
              <w:t>All Other Exclusions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t xml:space="preserve">●   Required solely for purposes of education, </w:t>
            </w:r>
          </w:p>
          <w:p w14:paraId="427F0A00" w14:textId="261D669C"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 xml:space="preserve">travel,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r w:rsidRPr="00725AF5">
        <w:t>&lt;!--section=Prescription_Drugs--&gt;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76736071" w:rsidR="00FD1B50" w:rsidRPr="00725AF5" w:rsidRDefault="00FD1B50" w:rsidP="00FD1B50">
      <w:r w:rsidRPr="00725AF5">
        <w:rPr>
          <w:i/>
          <w:iCs/>
          <w:sz w:val="24"/>
          <w:szCs w:val="24"/>
        </w:rPr>
        <w:t xml:space="preserve">Providers, this summary is for members, to review the terms of your participation agreement, please visit </w:t>
      </w:r>
      <w:hyperlink r:id="rId27" w:history="1">
        <w:r w:rsidR="00053DC5">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91" w:name="Prescription_Drugs"/>
      <w:r w:rsidRPr="00725AF5">
        <w:rPr>
          <w:b/>
          <w:bCs/>
          <w:color w:val="0000FF"/>
          <w:sz w:val="28"/>
        </w:rPr>
        <w:t>PRESCRIPTION DRUGS</w:t>
      </w:r>
    </w:p>
    <w:bookmarkEnd w:id="191"/>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8F059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9C3A1B4" w14:textId="331785D7"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3B85D765" w14:textId="77777777" w:rsidR="005B51AE" w:rsidRPr="005B51AE" w:rsidRDefault="00D373B4" w:rsidP="005B51AE">
            <w:pPr>
              <w:pStyle w:val="TableTextCharCharChar1"/>
              <w:jc w:val="center"/>
              <w:rPr>
                <w:b/>
                <w:bCs/>
                <w:color w:val="000000"/>
              </w:rPr>
            </w:pPr>
            <w:r w:rsidRPr="00D373B4">
              <w:rPr>
                <w:b/>
                <w:bCs/>
                <w:color w:val="000000"/>
              </w:rPr>
              <w:t>ST LOUIS</w:t>
            </w:r>
            <w:r w:rsidR="007A7076" w:rsidRPr="00725AF5">
              <w:rPr>
                <w:b/>
                <w:bCs/>
                <w:color w:val="000000"/>
              </w:rPr>
              <w:t xml:space="preserve"> </w:t>
            </w:r>
            <w:r w:rsidR="005B51AE" w:rsidRPr="005B51AE">
              <w:rPr>
                <w:b/>
                <w:bCs/>
                <w:color w:val="000000"/>
              </w:rPr>
              <w:t>ALWAYS CHECK TO MAKE SURE THE PROVIDER IS PARTICIPATING IN THE UNIVERSITY’S CUSTOM NETWORK</w:t>
            </w:r>
          </w:p>
          <w:p w14:paraId="427F0A0C" w14:textId="18A50EEB" w:rsidR="00154B9C" w:rsidRPr="00725AF5" w:rsidRDefault="005B51AE" w:rsidP="005B51AE">
            <w:pPr>
              <w:pStyle w:val="TableTextCharCharChar1"/>
              <w:jc w:val="center"/>
              <w:rPr>
                <w:b/>
                <w:bCs/>
                <w:color w:val="000000"/>
              </w:rPr>
            </w:pPr>
            <w:r w:rsidRPr="005B51AE">
              <w:rPr>
                <w:b/>
                <w:bCs/>
                <w:color w:val="000000"/>
              </w:rPr>
              <w:t>NETWORK</w:t>
            </w:r>
          </w:p>
          <w:p w14:paraId="427F0A0D"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66B9D3C3" w14:textId="28765DDA"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26537D4C" w14:textId="77777777" w:rsidR="005B51AE" w:rsidRPr="005B51AE" w:rsidRDefault="00D373B4" w:rsidP="005B51AE">
            <w:pPr>
              <w:pStyle w:val="TableTextCharCharChar1"/>
              <w:jc w:val="center"/>
              <w:rPr>
                <w:b/>
                <w:bCs/>
                <w:color w:val="000000"/>
              </w:rPr>
            </w:pPr>
            <w:r w:rsidRPr="00D373B4">
              <w:rPr>
                <w:b/>
                <w:bCs/>
                <w:color w:val="000000"/>
              </w:rPr>
              <w:t>ST LOUIS</w:t>
            </w:r>
            <w:r w:rsidR="007A7076" w:rsidRPr="00725AF5">
              <w:rPr>
                <w:b/>
                <w:bCs/>
                <w:color w:val="000000"/>
              </w:rPr>
              <w:t xml:space="preserve"> </w:t>
            </w:r>
            <w:r w:rsidR="005B51AE" w:rsidRPr="005B51AE">
              <w:rPr>
                <w:b/>
                <w:bCs/>
                <w:color w:val="000000"/>
              </w:rPr>
              <w:t>ALWAYS CHECK TO MAKE SURE THE PROVIDER IS PARTICIPATING IN THE UNIVERSITY’S CUSTOM NETWORK</w:t>
            </w:r>
          </w:p>
          <w:p w14:paraId="427F0A0E" w14:textId="6BFA8FAB" w:rsidR="00154B9C" w:rsidRPr="00725AF5" w:rsidRDefault="005B51AE" w:rsidP="005B51AE">
            <w:pPr>
              <w:pStyle w:val="TableTextCharCharChar1"/>
              <w:jc w:val="center"/>
              <w:rPr>
                <w:b/>
                <w:bCs/>
                <w:color w:val="000000"/>
              </w:rPr>
            </w:pPr>
            <w:r w:rsidRPr="005B51AE">
              <w:rPr>
                <w:b/>
                <w:bCs/>
                <w:color w:val="000000"/>
              </w:rPr>
              <w:t>NETWORK</w:t>
            </w:r>
          </w:p>
          <w:p w14:paraId="427F0A0F"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8F0598" w:rsidRPr="001C46FD" w14:paraId="0AC8FD4E" w14:textId="77777777" w:rsidTr="00053DC5">
        <w:tc>
          <w:tcPr>
            <w:tcW w:w="2952" w:type="dxa"/>
            <w:tcBorders>
              <w:top w:val="single" w:sz="6" w:space="0" w:color="auto"/>
              <w:left w:val="single" w:sz="6" w:space="0" w:color="auto"/>
              <w:bottom w:val="single" w:sz="6" w:space="0" w:color="auto"/>
              <w:right w:val="single" w:sz="6" w:space="0" w:color="auto"/>
            </w:tcBorders>
            <w:shd w:val="clear" w:color="auto" w:fill="auto"/>
          </w:tcPr>
          <w:p w14:paraId="662F2940" w14:textId="77777777" w:rsidR="008F0598" w:rsidRPr="00E3235A" w:rsidRDefault="008F0598" w:rsidP="00053DC5">
            <w:pPr>
              <w:rPr>
                <w:b/>
                <w:sz w:val="24"/>
                <w:szCs w:val="24"/>
              </w:rPr>
            </w:pPr>
            <w:bookmarkStart w:id="192" w:name="Pharmacy_Benefit_Manager_PBM"/>
            <w:r w:rsidRPr="00E3235A">
              <w:rPr>
                <w:b/>
                <w:sz w:val="24"/>
                <w:szCs w:val="24"/>
              </w:rPr>
              <w:t>Pharmacy Benefit Manager (PBM)</w:t>
            </w:r>
          </w:p>
          <w:p w14:paraId="3A4E568A" w14:textId="77777777" w:rsidR="008F0598" w:rsidRPr="00E3235A" w:rsidRDefault="008F0598" w:rsidP="00053DC5">
            <w:pPr>
              <w:numPr>
                <w:ilvl w:val="12"/>
                <w:numId w:val="0"/>
              </w:numPr>
              <w:rPr>
                <w:b/>
                <w:sz w:val="24"/>
                <w:szCs w:val="24"/>
              </w:rPr>
            </w:pPr>
          </w:p>
          <w:p w14:paraId="6A5AC140" w14:textId="77777777" w:rsidR="008F0598" w:rsidRPr="00E3235A" w:rsidRDefault="008F0598" w:rsidP="00053DC5">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4F1D8E5" w14:textId="77777777" w:rsidR="008F0598" w:rsidRPr="00E3235A" w:rsidRDefault="008F0598" w:rsidP="00053DC5">
            <w:pPr>
              <w:rPr>
                <w:color w:val="000000" w:themeColor="text1"/>
                <w:sz w:val="24"/>
                <w:szCs w:val="24"/>
              </w:rPr>
            </w:pPr>
            <w:r w:rsidRPr="00E3235A">
              <w:rPr>
                <w:sz w:val="24"/>
                <w:szCs w:val="24"/>
              </w:rPr>
              <w:t xml:space="preserve">Coverage is through </w:t>
            </w:r>
          </w:p>
          <w:p w14:paraId="1D1A8669" w14:textId="667B2036" w:rsidR="008F0598" w:rsidRPr="00E3235A" w:rsidRDefault="008F0598" w:rsidP="00053DC5">
            <w:pPr>
              <w:rPr>
                <w:b/>
                <w:color w:val="FF00FF"/>
                <w:sz w:val="24"/>
                <w:szCs w:val="24"/>
              </w:rPr>
            </w:pPr>
            <w:r w:rsidRPr="008F0598">
              <w:rPr>
                <w:b/>
                <w:color w:val="000000"/>
                <w:sz w:val="24"/>
                <w:szCs w:val="24"/>
              </w:rPr>
              <w:t>Express Scripts</w:t>
            </w:r>
            <w:r w:rsidRPr="00E3235A">
              <w:rPr>
                <w:b/>
                <w:color w:val="000000"/>
                <w:sz w:val="24"/>
                <w:szCs w:val="24"/>
              </w:rPr>
              <w:t xml:space="preserve"> </w:t>
            </w:r>
            <w:r w:rsidRPr="00E3235A">
              <w:rPr>
                <w:bCs/>
                <w:color w:val="000000"/>
                <w:sz w:val="24"/>
                <w:szCs w:val="24"/>
              </w:rPr>
              <w:t>(Carve Out)</w:t>
            </w:r>
            <w:r w:rsidRPr="00E3235A">
              <w:rPr>
                <w:bCs/>
                <w:color w:val="FF00FF"/>
                <w:sz w:val="24"/>
                <w:szCs w:val="24"/>
              </w:rPr>
              <w:t xml:space="preserve"> </w:t>
            </w:r>
          </w:p>
          <w:p w14:paraId="1DA32CFC" w14:textId="5965636E" w:rsidR="008F0598" w:rsidRPr="00E3235A" w:rsidRDefault="008F0598" w:rsidP="00053DC5">
            <w:pPr>
              <w:rPr>
                <w:sz w:val="24"/>
                <w:szCs w:val="24"/>
              </w:rPr>
            </w:pPr>
            <w:r w:rsidRPr="00E3235A">
              <w:rPr>
                <w:color w:val="000000"/>
                <w:sz w:val="24"/>
                <w:szCs w:val="24"/>
              </w:rPr>
              <w:t xml:space="preserve">●   </w:t>
            </w:r>
            <w:r w:rsidRPr="00E3235A">
              <w:rPr>
                <w:sz w:val="24"/>
                <w:szCs w:val="24"/>
              </w:rPr>
              <w:t xml:space="preserve">Call: </w:t>
            </w:r>
            <w:r w:rsidRPr="008F0598">
              <w:rPr>
                <w:b/>
                <w:bCs/>
                <w:color w:val="0000FF"/>
                <w:sz w:val="24"/>
                <w:szCs w:val="24"/>
              </w:rPr>
              <w:t>1-800-955-1201</w:t>
            </w:r>
          </w:p>
          <w:p w14:paraId="180173ED" w14:textId="77777777" w:rsidR="008F0598" w:rsidRPr="00E3235A" w:rsidRDefault="008F0598" w:rsidP="00053DC5">
            <w:pPr>
              <w:rPr>
                <w:sz w:val="24"/>
                <w:szCs w:val="24"/>
              </w:rPr>
            </w:pPr>
          </w:p>
        </w:tc>
      </w:tr>
      <w:tr w:rsidR="008F0598" w:rsidRPr="008578C2" w14:paraId="4F18E541" w14:textId="77777777" w:rsidTr="00053DC5">
        <w:tc>
          <w:tcPr>
            <w:tcW w:w="2952" w:type="dxa"/>
            <w:tcBorders>
              <w:top w:val="single" w:sz="6" w:space="0" w:color="auto"/>
              <w:left w:val="single" w:sz="6" w:space="0" w:color="auto"/>
              <w:bottom w:val="single" w:sz="6" w:space="0" w:color="auto"/>
              <w:right w:val="single" w:sz="6" w:space="0" w:color="auto"/>
            </w:tcBorders>
            <w:shd w:val="clear" w:color="auto" w:fill="auto"/>
          </w:tcPr>
          <w:p w14:paraId="5BAA4145" w14:textId="77777777" w:rsidR="008F0598" w:rsidRPr="00E3235A" w:rsidRDefault="008F0598" w:rsidP="00053DC5">
            <w:pPr>
              <w:rPr>
                <w:b/>
                <w:color w:val="000000"/>
                <w:sz w:val="24"/>
                <w:szCs w:val="24"/>
              </w:rPr>
            </w:pPr>
            <w:r w:rsidRPr="00E3235A">
              <w:rPr>
                <w:b/>
                <w:color w:val="000000"/>
                <w:sz w:val="24"/>
                <w:szCs w:val="24"/>
              </w:rPr>
              <w:t>Specialty Pharmacy Program</w:t>
            </w:r>
          </w:p>
          <w:p w14:paraId="2D96ED27" w14:textId="77777777" w:rsidR="008F0598" w:rsidRPr="00E3235A" w:rsidRDefault="008F0598" w:rsidP="00053DC5">
            <w:pPr>
              <w:rPr>
                <w:b/>
                <w:color w:val="000000"/>
                <w:sz w:val="24"/>
                <w:szCs w:val="24"/>
              </w:rPr>
            </w:pPr>
          </w:p>
          <w:p w14:paraId="1214B907" w14:textId="77777777" w:rsidR="008F0598" w:rsidRPr="00E3235A" w:rsidRDefault="008F0598" w:rsidP="00053DC5">
            <w:pPr>
              <w:rPr>
                <w:b/>
                <w:color w:val="000000"/>
                <w:sz w:val="24"/>
                <w:szCs w:val="24"/>
              </w:rPr>
            </w:pPr>
            <w:r w:rsidRPr="00E3235A">
              <w:rPr>
                <w:b/>
                <w:color w:val="000000"/>
                <w:sz w:val="24"/>
                <w:szCs w:val="24"/>
              </w:rPr>
              <w:t>Self- administered Diabetes products DO NOT fall into this category</w:t>
            </w:r>
          </w:p>
          <w:p w14:paraId="400AFC70" w14:textId="77777777" w:rsidR="008F0598" w:rsidRPr="00E3235A" w:rsidRDefault="008F0598" w:rsidP="00053DC5">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50D2893C" w14:textId="38B6A418" w:rsidR="008F0598" w:rsidRPr="00E3235A" w:rsidRDefault="008F0598" w:rsidP="00053DC5">
            <w:pPr>
              <w:rPr>
                <w:color w:val="000000"/>
                <w:sz w:val="24"/>
                <w:szCs w:val="24"/>
              </w:rPr>
            </w:pPr>
            <w:r w:rsidRPr="00E3235A">
              <w:rPr>
                <w:b/>
                <w:color w:val="000000"/>
                <w:sz w:val="24"/>
                <w:szCs w:val="24"/>
              </w:rPr>
              <w:t xml:space="preserve">Specialty Pharmacy benefit coverage and administration is through:  </w:t>
            </w:r>
            <w:r w:rsidRPr="00E3235A">
              <w:rPr>
                <w:b/>
                <w:sz w:val="24"/>
                <w:szCs w:val="24"/>
              </w:rPr>
              <w:t>Express Scripts</w:t>
            </w:r>
            <w:r w:rsidRPr="00E3235A">
              <w:rPr>
                <w:b/>
                <w:color w:val="000000"/>
                <w:sz w:val="24"/>
                <w:szCs w:val="24"/>
              </w:rPr>
              <w:t xml:space="preserve">, Call at </w:t>
            </w:r>
            <w:r>
              <w:rPr>
                <w:b/>
                <w:color w:val="0000FF"/>
                <w:sz w:val="24"/>
                <w:szCs w:val="24"/>
              </w:rPr>
              <w:t xml:space="preserve">    </w:t>
            </w:r>
            <w:r w:rsidRPr="008F0598">
              <w:rPr>
                <w:b/>
                <w:bCs/>
                <w:color w:val="0000FF"/>
                <w:sz w:val="24"/>
                <w:szCs w:val="24"/>
              </w:rPr>
              <w:t>1-800-955-1201</w:t>
            </w:r>
          </w:p>
          <w:p w14:paraId="37E7A960" w14:textId="77777777" w:rsidR="008F0598" w:rsidRPr="00E3235A" w:rsidRDefault="008F0598" w:rsidP="00053DC5">
            <w:pPr>
              <w:rPr>
                <w:color w:val="000000"/>
                <w:sz w:val="24"/>
                <w:szCs w:val="24"/>
              </w:rPr>
            </w:pPr>
          </w:p>
          <w:p w14:paraId="4D5994E7" w14:textId="77777777" w:rsidR="008F0598" w:rsidRPr="00E3235A" w:rsidRDefault="008F0598" w:rsidP="00053DC5">
            <w:pPr>
              <w:rPr>
                <w:b/>
                <w:color w:val="000000"/>
                <w:sz w:val="24"/>
                <w:szCs w:val="24"/>
              </w:rPr>
            </w:pPr>
            <w:r w:rsidRPr="00E3235A">
              <w:rPr>
                <w:b/>
                <w:color w:val="000000"/>
                <w:sz w:val="24"/>
                <w:szCs w:val="24"/>
              </w:rPr>
              <w:t>Please contact your Pharmacy Benefit Manager (PBM) to confirm benefit coverage and sourcing of specialty medications.</w:t>
            </w:r>
          </w:p>
          <w:p w14:paraId="00B23145" w14:textId="77777777" w:rsidR="008F0598" w:rsidRPr="00E3235A" w:rsidRDefault="008F0598" w:rsidP="00053DC5">
            <w:pPr>
              <w:tabs>
                <w:tab w:val="left" w:pos="854"/>
              </w:tabs>
              <w:rPr>
                <w:color w:val="000000"/>
                <w:sz w:val="24"/>
                <w:szCs w:val="24"/>
              </w:rPr>
            </w:pPr>
          </w:p>
        </w:tc>
      </w:tr>
      <w:bookmarkEnd w:id="192"/>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r w:rsidRPr="00725AF5">
        <w:t>&lt;!--ID=CSR--&gt;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26168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075E0B2" w14:textId="5FFB3861"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11CEB76A" w14:textId="77777777" w:rsidR="005B51AE" w:rsidRPr="005B51AE" w:rsidRDefault="00D373B4" w:rsidP="005B51AE">
            <w:pPr>
              <w:pStyle w:val="TableTextCharCharChar1"/>
              <w:jc w:val="center"/>
              <w:rPr>
                <w:b/>
                <w:bCs/>
                <w:color w:val="FF0000"/>
              </w:rPr>
            </w:pPr>
            <w:r w:rsidRPr="00D373B4">
              <w:rPr>
                <w:b/>
                <w:bCs/>
                <w:color w:val="FF0000"/>
              </w:rPr>
              <w:t>ST LOUIS</w:t>
            </w:r>
            <w:r w:rsidR="001C5EF6" w:rsidRPr="00725AF5">
              <w:rPr>
                <w:b/>
                <w:bCs/>
                <w:color w:val="FF0000"/>
              </w:rPr>
              <w:t xml:space="preserve"> </w:t>
            </w:r>
            <w:r w:rsidR="005B51AE" w:rsidRPr="005B51AE">
              <w:rPr>
                <w:b/>
                <w:bCs/>
                <w:color w:val="FF0000"/>
              </w:rPr>
              <w:t>ALWAYS CHECK TO MAKE SURE THE PROVIDER IS PARTICIPATING IN THE UNIVERSITY’S CUSTOM NETWORK</w:t>
            </w:r>
          </w:p>
          <w:p w14:paraId="427F0BC9" w14:textId="425F0DFD" w:rsidR="00154B9C" w:rsidRPr="00725AF5" w:rsidRDefault="005B51AE" w:rsidP="005B51AE">
            <w:pPr>
              <w:pStyle w:val="TableTextCharCharChar1"/>
              <w:jc w:val="center"/>
              <w:rPr>
                <w:b/>
                <w:bCs/>
                <w:color w:val="FF0000"/>
              </w:rPr>
            </w:pPr>
            <w:r w:rsidRPr="005B51AE">
              <w:rPr>
                <w:b/>
                <w:bCs/>
                <w:color w:val="FF0000"/>
              </w:rPr>
              <w:t>NETWORK</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85C91A1" w14:textId="43AEC651"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4424E9AC" w14:textId="77777777" w:rsidR="005B51AE" w:rsidRPr="005B51AE" w:rsidRDefault="00D373B4" w:rsidP="005B51AE">
            <w:pPr>
              <w:pStyle w:val="TableTextCharCharChar1"/>
              <w:jc w:val="center"/>
              <w:rPr>
                <w:b/>
                <w:bCs/>
                <w:color w:val="FF0000"/>
              </w:rPr>
            </w:pPr>
            <w:r w:rsidRPr="00D373B4">
              <w:rPr>
                <w:b/>
                <w:bCs/>
                <w:color w:val="FF0000"/>
              </w:rPr>
              <w:t>ST LOUIS</w:t>
            </w:r>
            <w:r w:rsidR="001C5EF6" w:rsidRPr="00725AF5">
              <w:rPr>
                <w:b/>
                <w:bCs/>
                <w:color w:val="FF0000"/>
              </w:rPr>
              <w:t xml:space="preserve"> </w:t>
            </w:r>
            <w:r w:rsidR="005B51AE" w:rsidRPr="005B51AE">
              <w:rPr>
                <w:b/>
                <w:bCs/>
                <w:color w:val="FF0000"/>
              </w:rPr>
              <w:t>ALWAYS CHECK TO MAKE SURE THE PROVIDER IS PARTICIPATING IN THE UNIVERSITY’S CUSTOM NETWORK</w:t>
            </w:r>
          </w:p>
          <w:p w14:paraId="427F0BCB" w14:textId="57254A0B" w:rsidR="00154B9C" w:rsidRPr="00725AF5" w:rsidRDefault="005B51AE" w:rsidP="005B51AE">
            <w:pPr>
              <w:pStyle w:val="TableTextCharCharChar1"/>
              <w:jc w:val="center"/>
              <w:rPr>
                <w:b/>
                <w:bCs/>
                <w:color w:val="FF0000"/>
              </w:rPr>
            </w:pPr>
            <w:r w:rsidRPr="005B51AE">
              <w:rPr>
                <w:b/>
                <w:bCs/>
                <w:color w:val="FF0000"/>
              </w:rPr>
              <w:t>NETWORK</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215DB" w:rsidRPr="00725AF5" w14:paraId="0DC9C5C4" w14:textId="77777777" w:rsidTr="0026168A">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93" w:name="Pharmaceutical_Products_Quick_Tip"/>
            <w:bookmarkStart w:id="194" w:name="Pharmaceutical_Quick_Tip"/>
            <w:r w:rsidRPr="00725AF5">
              <w:rPr>
                <w:b/>
                <w:bCs/>
                <w:color w:val="FF0000"/>
                <w:sz w:val="24"/>
                <w:szCs w:val="24"/>
              </w:rPr>
              <w:t>Pharmaceutical Products – Outpatient Quick Tip</w:t>
            </w:r>
            <w:bookmarkEnd w:id="193"/>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6097DEA9" w14:textId="77777777" w:rsidR="006A6AC7" w:rsidRDefault="006A6AC7" w:rsidP="003215DB">
            <w:pPr>
              <w:rPr>
                <w:color w:val="FF0000"/>
                <w:sz w:val="24"/>
                <w:szCs w:val="24"/>
              </w:rPr>
            </w:pPr>
          </w:p>
          <w:p w14:paraId="3FE9FB3D" w14:textId="77777777" w:rsidR="006A6AC7" w:rsidRPr="006A6AC7" w:rsidRDefault="006A6AC7" w:rsidP="006A6AC7">
            <w:pPr>
              <w:rPr>
                <w:b/>
                <w:color w:val="FF0000"/>
                <w:sz w:val="24"/>
                <w:szCs w:val="24"/>
              </w:rPr>
            </w:pPr>
            <w:r w:rsidRPr="006A6AC7">
              <w:rPr>
                <w:b/>
                <w:bCs/>
                <w:color w:val="FF0000"/>
                <w:sz w:val="24"/>
                <w:szCs w:val="24"/>
                <w:u w:val="single"/>
              </w:rPr>
              <w:t>Review at Launch</w:t>
            </w:r>
          </w:p>
          <w:p w14:paraId="0E5824E9" w14:textId="77777777" w:rsidR="006A6AC7" w:rsidRPr="006A6AC7" w:rsidRDefault="006A6AC7" w:rsidP="006A6AC7">
            <w:pPr>
              <w:rPr>
                <w:color w:val="FF0000"/>
                <w:sz w:val="24"/>
                <w:szCs w:val="24"/>
              </w:rPr>
            </w:pPr>
            <w:r w:rsidRPr="006A6AC7">
              <w:rPr>
                <w:color w:val="FF0000"/>
                <w:sz w:val="24"/>
                <w:szCs w:val="24"/>
              </w:rPr>
              <w:t>Provider Services - Refer to the ‘Review at Launch - New to Market Medication Policy’ for drugs excluded under the medical plan.</w:t>
            </w:r>
            <w:r w:rsidRPr="006A6AC7">
              <w:rPr>
                <w:b/>
                <w:bCs/>
                <w:color w:val="FF0000"/>
                <w:sz w:val="24"/>
                <w:szCs w:val="24"/>
              </w:rPr>
              <w:t xml:space="preserve"> </w:t>
            </w:r>
          </w:p>
          <w:p w14:paraId="3D45F58D" w14:textId="77777777" w:rsidR="006A6AC7" w:rsidRPr="00725AF5" w:rsidRDefault="006A6AC7" w:rsidP="003215DB">
            <w:pPr>
              <w:rPr>
                <w:color w:val="FF0000"/>
                <w:sz w:val="24"/>
                <w:szCs w:val="24"/>
              </w:rPr>
            </w:pPr>
          </w:p>
          <w:p w14:paraId="61D5BA11" w14:textId="77777777" w:rsidR="003215DB" w:rsidRDefault="003215DB" w:rsidP="003215DB">
            <w:pPr>
              <w:rPr>
                <w:color w:val="FF0000"/>
                <w:sz w:val="24"/>
                <w:szCs w:val="24"/>
              </w:rPr>
            </w:pPr>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p w14:paraId="5F500799" w14:textId="77777777" w:rsidR="00F6708F" w:rsidRPr="00F6708F" w:rsidRDefault="00F6708F" w:rsidP="003215DB">
            <w:pPr>
              <w:rPr>
                <w:color w:val="FF0000"/>
                <w:sz w:val="24"/>
                <w:szCs w:val="24"/>
              </w:rPr>
            </w:pPr>
          </w:p>
          <w:p w14:paraId="25B437B4" w14:textId="1EB5293A" w:rsidR="00F6708F" w:rsidRPr="00725AF5" w:rsidRDefault="00F6708F" w:rsidP="003F1820"/>
        </w:tc>
      </w:tr>
      <w:tr w:rsidR="003E4ABB" w:rsidRPr="00725AF5" w14:paraId="427F0C0A" w14:textId="77777777" w:rsidTr="0026168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95" w:name="Specialty_Pharmacy_Program_Quick_Tip"/>
            <w:r w:rsidRPr="00725AF5">
              <w:rPr>
                <w:b/>
                <w:color w:val="FF0000"/>
              </w:rPr>
              <w:t>Specialty Pharmacy Program Quick Tip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532FDC" w14:textId="77777777" w:rsidR="0026168A" w:rsidRPr="003A1819" w:rsidRDefault="0026168A" w:rsidP="0026168A">
            <w:pPr>
              <w:pStyle w:val="NormalWeb"/>
              <w:rPr>
                <w:color w:val="FF0000"/>
              </w:rPr>
            </w:pPr>
            <w:r w:rsidRPr="003A1819">
              <w:rPr>
                <w:color w:val="FF0000"/>
              </w:rPr>
              <w:t xml:space="preserve">Reference the Customer Service drug list available on PharWeb to verify specialty medications typically covered under medical benefits. </w:t>
            </w:r>
          </w:p>
          <w:p w14:paraId="135FF134" w14:textId="77777777" w:rsidR="0026168A" w:rsidRPr="003A1819" w:rsidRDefault="0026168A" w:rsidP="0026168A">
            <w:pPr>
              <w:pStyle w:val="NormalWeb"/>
              <w:rPr>
                <w:color w:val="FF0000"/>
              </w:rPr>
            </w:pPr>
            <w:r w:rsidRPr="003A1819">
              <w:rPr>
                <w:color w:val="FF0000"/>
              </w:rPr>
              <w:t>Clinical Coverage Review (CCR) team:  Follow standard clinical process for drug review with Medical Policy.</w:t>
            </w:r>
          </w:p>
          <w:p w14:paraId="427F0C09" w14:textId="5B7C39B2" w:rsidR="003E4ABB" w:rsidRPr="00725AF5" w:rsidRDefault="00CF3456" w:rsidP="0062640C">
            <w:pPr>
              <w:pStyle w:val="TableTextChar"/>
              <w:rPr>
                <w:color w:val="FF0000"/>
              </w:rPr>
            </w:pPr>
            <w:r w:rsidRPr="00725AF5">
              <w:rPr>
                <w:color w:val="FF0000"/>
                <w:szCs w:val="24"/>
              </w:rPr>
              <w:t xml:space="preserve"> </w:t>
            </w: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r w:rsidRPr="00725AF5">
        <w:t>&lt;!--section=Other_Benefits--&gt;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4347B494" w:rsidR="00FD1B50" w:rsidRPr="00725AF5" w:rsidRDefault="00FD1B50" w:rsidP="00FD1B50">
      <w:r w:rsidRPr="00725AF5">
        <w:rPr>
          <w:i/>
          <w:iCs/>
          <w:sz w:val="24"/>
          <w:szCs w:val="24"/>
        </w:rPr>
        <w:t xml:space="preserve">Providers, this summary is for members, to review the terms of your participation agreement, please visit </w:t>
      </w:r>
      <w:hyperlink r:id="rId28" w:history="1">
        <w:r w:rsidR="00053DC5">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96" w:name="Other_Benefits"/>
      <w:r w:rsidRPr="00725AF5">
        <w:rPr>
          <w:b/>
          <w:bCs/>
          <w:color w:val="0000FF"/>
          <w:sz w:val="28"/>
        </w:rPr>
        <w:t>OTHER BENEFITS</w:t>
      </w:r>
    </w:p>
    <w:bookmarkEnd w:id="196"/>
    <w:p w14:paraId="427F0C0F" w14:textId="77777777" w:rsidR="00154B9C" w:rsidRPr="00725AF5"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8F059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24B122D6" w14:textId="0F513F2E"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021B4CB6" w14:textId="77777777" w:rsidR="005B51AE" w:rsidRPr="005B51AE" w:rsidRDefault="00D373B4" w:rsidP="005B51AE">
            <w:pPr>
              <w:pStyle w:val="TableTextCharCharChar1"/>
              <w:jc w:val="center"/>
              <w:rPr>
                <w:b/>
                <w:bCs/>
                <w:color w:val="000000"/>
              </w:rPr>
            </w:pPr>
            <w:r w:rsidRPr="00D373B4">
              <w:rPr>
                <w:b/>
                <w:bCs/>
                <w:color w:val="000000"/>
              </w:rPr>
              <w:t>ST LOUIS</w:t>
            </w:r>
            <w:r w:rsidR="00E83B21" w:rsidRPr="00725AF5">
              <w:rPr>
                <w:b/>
                <w:bCs/>
                <w:color w:val="000000"/>
              </w:rPr>
              <w:t xml:space="preserve"> </w:t>
            </w:r>
            <w:r w:rsidR="005B51AE" w:rsidRPr="005B51AE">
              <w:rPr>
                <w:b/>
                <w:bCs/>
                <w:color w:val="000000"/>
              </w:rPr>
              <w:t>ALWAYS CHECK TO MAKE SURE THE PROVIDER IS PARTICIPATING IN THE UNIVERSITY’S CUSTOM NETWORK</w:t>
            </w:r>
          </w:p>
          <w:p w14:paraId="427F0C12" w14:textId="6C5A8DF3" w:rsidR="00154B9C" w:rsidRPr="00725AF5" w:rsidRDefault="005B51AE" w:rsidP="005B51AE">
            <w:pPr>
              <w:pStyle w:val="TableTextCharCharChar1"/>
              <w:jc w:val="center"/>
              <w:rPr>
                <w:color w:val="000000"/>
              </w:rPr>
            </w:pPr>
            <w:r w:rsidRPr="005B51AE">
              <w:rPr>
                <w:b/>
                <w:bCs/>
                <w:color w:val="000000"/>
              </w:rPr>
              <w:t>NETWORK</w:t>
            </w:r>
          </w:p>
        </w:tc>
      </w:tr>
      <w:tr w:rsidR="00154B9C" w:rsidRPr="00725AF5" w14:paraId="427F0C1E"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97" w:name="Dental_Vendor"/>
            <w:r w:rsidRPr="00725AF5">
              <w:rPr>
                <w:b/>
                <w:color w:val="000000"/>
              </w:rPr>
              <w:t>Dental Vendor</w:t>
            </w:r>
            <w:bookmarkEnd w:id="197"/>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00975077" w:rsidR="00154B9C" w:rsidRPr="00725AF5" w:rsidRDefault="00154B9C">
            <w:pPr>
              <w:pStyle w:val="TableTextCharCharChar1"/>
              <w:numPr>
                <w:ilvl w:val="12"/>
                <w:numId w:val="0"/>
              </w:numPr>
            </w:pPr>
            <w:r w:rsidRPr="00725AF5">
              <w:t>Administrator:</w:t>
            </w:r>
            <w:r w:rsidR="00CD48BF">
              <w:t xml:space="preserve"> </w:t>
            </w:r>
            <w:r w:rsidR="00CD48BF" w:rsidRPr="00CD48BF">
              <w:t>Delta Dental</w:t>
            </w:r>
          </w:p>
          <w:p w14:paraId="427F0C18" w14:textId="114049BC" w:rsidR="00154B9C" w:rsidRPr="00725AF5" w:rsidRDefault="00154B9C">
            <w:pPr>
              <w:pStyle w:val="TableTextCharCharChar1"/>
              <w:numPr>
                <w:ilvl w:val="12"/>
                <w:numId w:val="0"/>
              </w:numPr>
              <w:rPr>
                <w:b/>
                <w:bCs/>
                <w:color w:val="0000FF"/>
              </w:rPr>
            </w:pPr>
            <w:r w:rsidRPr="00725AF5">
              <w:t xml:space="preserve">Phone Number: </w:t>
            </w:r>
            <w:r w:rsidR="00CD48BF" w:rsidRPr="00E97ED1">
              <w:rPr>
                <w:b/>
                <w:color w:val="0000FF"/>
              </w:rPr>
              <w:t>1-800-335-8266</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rsidP="00446169">
            <w:pPr>
              <w:pStyle w:val="TableTextCharCharChar1"/>
              <w:numPr>
                <w:ilvl w:val="12"/>
                <w:numId w:val="0"/>
              </w:numPr>
            </w:pPr>
          </w:p>
        </w:tc>
      </w:tr>
      <w:tr w:rsidR="003F43F5" w:rsidRPr="00725AF5" w14:paraId="427F0C3C"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98" w:name="Health_Wellness"/>
            <w:r w:rsidRPr="00725AF5">
              <w:rPr>
                <w:b/>
                <w:bCs/>
              </w:rPr>
              <w:t>Health &amp; Wellness</w:t>
            </w:r>
            <w:bookmarkEnd w:id="19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29" w:history="1">
              <w:r w:rsidRPr="00725AF5">
                <w:rPr>
                  <w:rStyle w:val="Hyperlink"/>
                  <w:bCs/>
                  <w:szCs w:val="24"/>
                </w:rPr>
                <w:t>www.myuhc.com</w:t>
              </w:r>
            </w:hyperlink>
          </w:p>
          <w:p w14:paraId="1F32C217" w14:textId="77777777" w:rsidR="00AC1FAA" w:rsidRPr="00725AF5" w:rsidRDefault="00AC1FAA" w:rsidP="00AC1FAA">
            <w:pPr>
              <w:pStyle w:val="TableText"/>
              <w:rPr>
                <w:b/>
                <w:bCs/>
                <w:szCs w:val="24"/>
              </w:rPr>
            </w:pPr>
          </w:p>
          <w:p w14:paraId="403BFD22" w14:textId="77777777" w:rsidR="00BD1069" w:rsidRDefault="00BD1069" w:rsidP="00BD1069">
            <w:pPr>
              <w:pStyle w:val="TableText"/>
              <w:rPr>
                <w:b/>
                <w:color w:val="00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73360138" w14:textId="77777777" w:rsidR="005F15E9" w:rsidRDefault="005F15E9" w:rsidP="00BD1069">
            <w:pPr>
              <w:pStyle w:val="TableText"/>
              <w:rPr>
                <w:b/>
                <w:color w:val="0000FF"/>
                <w:szCs w:val="24"/>
              </w:rPr>
            </w:pPr>
          </w:p>
          <w:p w14:paraId="586AC78F" w14:textId="0CE17171" w:rsidR="00BD1069" w:rsidRPr="00725AF5" w:rsidRDefault="005F15E9" w:rsidP="00BD1069">
            <w:pPr>
              <w:pStyle w:val="TableText"/>
              <w:rPr>
                <w:b/>
                <w:bCs/>
                <w:color w:val="0000FF"/>
                <w:szCs w:val="24"/>
              </w:rPr>
            </w:pPr>
            <w:r w:rsidRPr="002D760A">
              <w:rPr>
                <w:b/>
                <w:szCs w:val="24"/>
              </w:rPr>
              <w:t xml:space="preserve">CONGESTIVE OBSTRUCTIVE PULMONARY DISEASE PROGRAM (COPD) applies via BAR </w:t>
            </w:r>
            <w:r w:rsidRPr="005F15E9">
              <w:rPr>
                <w:b/>
                <w:color w:val="0000FF"/>
                <w:szCs w:val="24"/>
              </w:rPr>
              <w:t>57321</w:t>
            </w:r>
          </w:p>
          <w:p w14:paraId="427F0C3B" w14:textId="77777777" w:rsidR="003F43F5" w:rsidRPr="00725AF5" w:rsidRDefault="003F43F5" w:rsidP="00E97ED1">
            <w:pPr>
              <w:pStyle w:val="TableTextChar1"/>
              <w:rPr>
                <w:b/>
                <w:bCs/>
                <w:color w:val="000000"/>
                <w:szCs w:val="24"/>
              </w:rPr>
            </w:pPr>
          </w:p>
        </w:tc>
      </w:tr>
      <w:tr w:rsidR="00165C96" w:rsidRPr="00725AF5" w14:paraId="53834337"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199" w:name="Health_Savings_Account"/>
            <w:r w:rsidRPr="00725AF5">
              <w:rPr>
                <w:b/>
                <w:color w:val="000000"/>
              </w:rPr>
              <w:t>Health Savings Account</w:t>
            </w:r>
            <w:bookmarkEnd w:id="19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725AF5" w:rsidRDefault="00165C96" w:rsidP="00165C96">
            <w:pPr>
              <w:spacing w:line="240" w:lineRule="atLeast"/>
              <w:ind w:left="15" w:right="108"/>
              <w:rPr>
                <w:b/>
                <w:bCs/>
                <w:color w:val="FF00FF"/>
                <w:sz w:val="24"/>
                <w:szCs w:val="24"/>
              </w:rPr>
            </w:pPr>
            <w:r w:rsidRPr="00725AF5">
              <w:rPr>
                <w:sz w:val="24"/>
                <w:szCs w:val="24"/>
              </w:rPr>
              <w:t>Not Applicable</w:t>
            </w:r>
          </w:p>
        </w:tc>
      </w:tr>
      <w:tr w:rsidR="008F0598" w:rsidRPr="00725AF5" w14:paraId="427F0C55"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39CFE2B4" w:rsidR="008F0598" w:rsidRPr="00725AF5" w:rsidRDefault="008F0598" w:rsidP="00154E10">
            <w:pPr>
              <w:pStyle w:val="TableText"/>
              <w:rPr>
                <w:b/>
                <w:color w:val="000000"/>
              </w:rPr>
            </w:pPr>
            <w:bookmarkStart w:id="200" w:name="hi_healthinnovations_hearing_program"/>
            <w:r w:rsidRPr="00FD7AF9">
              <w:rPr>
                <w:b/>
                <w:bCs/>
                <w:i/>
                <w:iCs/>
                <w:szCs w:val="24"/>
              </w:rPr>
              <w:t>hi HealthInnovations</w:t>
            </w:r>
            <w:r w:rsidRPr="00FD7AF9">
              <w:rPr>
                <w:b/>
                <w:bCs/>
                <w:szCs w:val="24"/>
                <w:vertAlign w:val="superscript"/>
              </w:rPr>
              <w:t>®</w:t>
            </w:r>
            <w:r w:rsidRPr="00FD7AF9">
              <w:rPr>
                <w:b/>
                <w:bCs/>
                <w:szCs w:val="24"/>
              </w:rPr>
              <w:t xml:space="preserve"> Hearing Program</w:t>
            </w:r>
            <w:bookmarkEnd w:id="200"/>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B2EADA0" w14:textId="77777777" w:rsidR="008F0598" w:rsidRPr="00131C5B" w:rsidRDefault="008F0598" w:rsidP="00053DC5">
            <w:pPr>
              <w:pStyle w:val="iBAAGStandardText"/>
              <w:rPr>
                <w:rFonts w:ascii="Times New Roman" w:hAnsi="Times New Roman" w:cs="Times New Roman"/>
              </w:rPr>
            </w:pPr>
            <w:r w:rsidRPr="00131C5B">
              <w:rPr>
                <w:rFonts w:ascii="Times New Roman" w:hAnsi="Times New Roman" w:cs="Times New Roman"/>
                <w:i/>
              </w:rPr>
              <w:t>hi HealthInnovations</w:t>
            </w:r>
            <w:r w:rsidRPr="00131C5B">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38C7A758" w14:textId="77777777" w:rsidR="008F0598" w:rsidRPr="00E3235A" w:rsidRDefault="008F0598" w:rsidP="00053DC5">
            <w:pPr>
              <w:rPr>
                <w:sz w:val="24"/>
                <w:szCs w:val="24"/>
              </w:rPr>
            </w:pPr>
          </w:p>
          <w:p w14:paraId="5E6BBB1A" w14:textId="77777777" w:rsidR="008F0598" w:rsidRPr="00E3235A" w:rsidRDefault="008F0598" w:rsidP="00053DC5">
            <w:pPr>
              <w:rPr>
                <w:sz w:val="24"/>
                <w:szCs w:val="24"/>
              </w:rPr>
            </w:pPr>
          </w:p>
          <w:p w14:paraId="65F5B001" w14:textId="77777777" w:rsidR="008F0598" w:rsidRPr="00E3235A" w:rsidRDefault="008F0598" w:rsidP="00053DC5">
            <w:pPr>
              <w:rPr>
                <w:sz w:val="24"/>
                <w:szCs w:val="24"/>
              </w:rPr>
            </w:pPr>
            <w:r w:rsidRPr="00E3235A">
              <w:rPr>
                <w:sz w:val="24"/>
                <w:szCs w:val="24"/>
              </w:rPr>
              <w:t>Benefits of this program:</w:t>
            </w:r>
          </w:p>
          <w:p w14:paraId="1D6E1538" w14:textId="77777777" w:rsidR="008F0598" w:rsidRPr="00E3235A" w:rsidRDefault="008F0598" w:rsidP="008F0598">
            <w:pPr>
              <w:pStyle w:val="ListParagraph"/>
              <w:numPr>
                <w:ilvl w:val="0"/>
                <w:numId w:val="41"/>
              </w:numPr>
              <w:spacing w:after="0" w:line="240" w:lineRule="auto"/>
              <w:rPr>
                <w:rFonts w:ascii="Times New Roman" w:hAnsi="Times New Roman" w:cs="Times New Roman"/>
                <w:sz w:val="24"/>
                <w:szCs w:val="24"/>
              </w:rPr>
            </w:pPr>
            <w:r w:rsidRPr="00E3235A">
              <w:rPr>
                <w:rFonts w:ascii="Times New Roman" w:hAnsi="Times New Roman" w:cs="Times New Roman"/>
                <w:sz w:val="24"/>
                <w:szCs w:val="24"/>
              </w:rPr>
              <w:t xml:space="preserve">There is no cost to use this program. </w:t>
            </w:r>
          </w:p>
          <w:p w14:paraId="2330CCAD" w14:textId="77777777" w:rsidR="008F0598" w:rsidRPr="00E3235A" w:rsidRDefault="008F0598" w:rsidP="008F0598">
            <w:pPr>
              <w:pStyle w:val="ListParagraph"/>
              <w:numPr>
                <w:ilvl w:val="0"/>
                <w:numId w:val="41"/>
              </w:numPr>
              <w:spacing w:after="0" w:line="240" w:lineRule="auto"/>
              <w:rPr>
                <w:rFonts w:ascii="Times New Roman" w:hAnsi="Times New Roman" w:cs="Times New Roman"/>
                <w:sz w:val="24"/>
                <w:szCs w:val="24"/>
              </w:rPr>
            </w:pPr>
            <w:r w:rsidRPr="00E3235A">
              <w:rPr>
                <w:rFonts w:ascii="Times New Roman" w:hAnsi="Times New Roman" w:cs="Times New Roman"/>
                <w:sz w:val="24"/>
                <w:szCs w:val="24"/>
              </w:rPr>
              <w:t xml:space="preserve">You can get high quality hearing aids for a fraction of the cost. </w:t>
            </w:r>
          </w:p>
          <w:p w14:paraId="2228DFB1" w14:textId="77777777" w:rsidR="008F0598" w:rsidRPr="00E3235A" w:rsidRDefault="008F0598" w:rsidP="008F0598">
            <w:pPr>
              <w:pStyle w:val="ListParagraph"/>
              <w:numPr>
                <w:ilvl w:val="0"/>
                <w:numId w:val="41"/>
              </w:numPr>
              <w:spacing w:after="0" w:line="240" w:lineRule="auto"/>
              <w:rPr>
                <w:rFonts w:ascii="Times New Roman" w:hAnsi="Times New Roman" w:cs="Times New Roman"/>
                <w:sz w:val="24"/>
                <w:szCs w:val="24"/>
              </w:rPr>
            </w:pPr>
            <w:r w:rsidRPr="00E3235A">
              <w:rPr>
                <w:rFonts w:ascii="Times New Roman" w:hAnsi="Times New Roman" w:cs="Times New Roman"/>
                <w:sz w:val="24"/>
                <w:szCs w:val="24"/>
              </w:rPr>
              <w:t xml:space="preserve">Your hearing aid is programmed specifically for you. </w:t>
            </w:r>
          </w:p>
          <w:p w14:paraId="151A50C9" w14:textId="77777777" w:rsidR="008F0598" w:rsidRPr="00E3235A" w:rsidRDefault="008F0598" w:rsidP="008F0598">
            <w:pPr>
              <w:pStyle w:val="ListParagraph"/>
              <w:numPr>
                <w:ilvl w:val="0"/>
                <w:numId w:val="41"/>
              </w:numPr>
              <w:spacing w:after="0" w:line="240" w:lineRule="auto"/>
              <w:rPr>
                <w:rFonts w:ascii="Times New Roman" w:hAnsi="Times New Roman" w:cs="Times New Roman"/>
                <w:sz w:val="24"/>
                <w:szCs w:val="24"/>
              </w:rPr>
            </w:pPr>
            <w:r w:rsidRPr="00E3235A">
              <w:rPr>
                <w:rFonts w:ascii="Times New Roman" w:hAnsi="Times New Roman" w:cs="Times New Roman"/>
                <w:sz w:val="24"/>
                <w:szCs w:val="24"/>
              </w:rPr>
              <w:t xml:space="preserve">You pay only the discounted price for any hearing aid you buy. </w:t>
            </w:r>
          </w:p>
          <w:p w14:paraId="2D99ED70" w14:textId="77777777" w:rsidR="008F0598" w:rsidRPr="00E3235A" w:rsidRDefault="008F0598" w:rsidP="008F0598">
            <w:pPr>
              <w:pStyle w:val="ListParagraph"/>
              <w:numPr>
                <w:ilvl w:val="0"/>
                <w:numId w:val="41"/>
              </w:numPr>
              <w:spacing w:after="0" w:line="240" w:lineRule="auto"/>
              <w:rPr>
                <w:rFonts w:ascii="Times New Roman" w:hAnsi="Times New Roman" w:cs="Times New Roman"/>
                <w:sz w:val="24"/>
                <w:szCs w:val="24"/>
              </w:rPr>
            </w:pPr>
            <w:r w:rsidRPr="00E3235A">
              <w:rPr>
                <w:rFonts w:ascii="Times New Roman" w:hAnsi="Times New Roman" w:cs="Times New Roman"/>
                <w:sz w:val="24"/>
                <w:szCs w:val="24"/>
              </w:rPr>
              <w:t xml:space="preserve">The cost will range from </w:t>
            </w:r>
            <w:r w:rsidRPr="00E3235A">
              <w:rPr>
                <w:rFonts w:ascii="Times New Roman" w:hAnsi="Times New Roman" w:cs="Times New Roman"/>
                <w:b/>
                <w:color w:val="0000FF"/>
                <w:sz w:val="24"/>
                <w:szCs w:val="24"/>
              </w:rPr>
              <w:t>$599</w:t>
            </w:r>
            <w:r w:rsidRPr="00E3235A">
              <w:rPr>
                <w:rFonts w:ascii="Times New Roman" w:hAnsi="Times New Roman" w:cs="Times New Roman"/>
                <w:color w:val="0000FF"/>
                <w:sz w:val="24"/>
                <w:szCs w:val="24"/>
              </w:rPr>
              <w:t xml:space="preserve"> </w:t>
            </w:r>
            <w:r w:rsidRPr="00E3235A">
              <w:rPr>
                <w:rFonts w:ascii="Times New Roman" w:hAnsi="Times New Roman" w:cs="Times New Roman"/>
                <w:sz w:val="24"/>
                <w:szCs w:val="24"/>
              </w:rPr>
              <w:t xml:space="preserve">to </w:t>
            </w:r>
            <w:r w:rsidRPr="00E3235A">
              <w:rPr>
                <w:rFonts w:ascii="Times New Roman" w:hAnsi="Times New Roman" w:cs="Times New Roman"/>
                <w:b/>
                <w:color w:val="0000FF"/>
                <w:sz w:val="24"/>
                <w:szCs w:val="24"/>
              </w:rPr>
              <w:t>$799</w:t>
            </w:r>
            <w:r w:rsidRPr="00E3235A">
              <w:rPr>
                <w:rFonts w:ascii="Times New Roman" w:hAnsi="Times New Roman" w:cs="Times New Roman"/>
                <w:color w:val="0000FF"/>
                <w:sz w:val="24"/>
                <w:szCs w:val="24"/>
              </w:rPr>
              <w:t xml:space="preserve"> </w:t>
            </w:r>
            <w:r w:rsidRPr="00E3235A">
              <w:rPr>
                <w:rFonts w:ascii="Times New Roman" w:hAnsi="Times New Roman" w:cs="Times New Roman"/>
                <w:sz w:val="24"/>
                <w:szCs w:val="24"/>
              </w:rPr>
              <w:t xml:space="preserve">for each hearing aid, based on the hearing aid model you pick. </w:t>
            </w:r>
          </w:p>
          <w:p w14:paraId="0536A0EE" w14:textId="77777777" w:rsidR="008F0598" w:rsidRPr="00E3235A" w:rsidRDefault="008F0598" w:rsidP="00053DC5">
            <w:pPr>
              <w:rPr>
                <w:sz w:val="24"/>
                <w:szCs w:val="24"/>
              </w:rPr>
            </w:pPr>
          </w:p>
          <w:p w14:paraId="1BC889A1" w14:textId="77777777" w:rsidR="008F0598" w:rsidRPr="00E3235A" w:rsidRDefault="008F0598" w:rsidP="00053DC5">
            <w:pPr>
              <w:rPr>
                <w:bCs/>
                <w:sz w:val="24"/>
                <w:szCs w:val="24"/>
              </w:rPr>
            </w:pPr>
            <w:r w:rsidRPr="00E3235A">
              <w:rPr>
                <w:sz w:val="24"/>
                <w:szCs w:val="24"/>
              </w:rPr>
              <w:t xml:space="preserve">For more information about this program and how to order, click </w:t>
            </w:r>
            <w:hyperlink r:id="rId30" w:history="1">
              <w:r w:rsidRPr="00E3235A">
                <w:rPr>
                  <w:rStyle w:val="Hyperlink"/>
                  <w:sz w:val="24"/>
                  <w:szCs w:val="24"/>
                </w:rPr>
                <w:t>here</w:t>
              </w:r>
            </w:hyperlink>
            <w:r w:rsidRPr="00E3235A">
              <w:rPr>
                <w:sz w:val="24"/>
                <w:szCs w:val="24"/>
              </w:rPr>
              <w:t xml:space="preserve"> or call </w:t>
            </w:r>
            <w:r w:rsidRPr="00E3235A">
              <w:rPr>
                <w:b/>
                <w:bCs/>
                <w:color w:val="0000FF"/>
                <w:sz w:val="24"/>
                <w:szCs w:val="24"/>
              </w:rPr>
              <w:t>1-866-926-6632</w:t>
            </w:r>
            <w:r w:rsidRPr="00E3235A">
              <w:rPr>
                <w:bCs/>
                <w:sz w:val="24"/>
                <w:szCs w:val="24"/>
              </w:rPr>
              <w:t xml:space="preserve">, TTY users can dial </w:t>
            </w:r>
            <w:r w:rsidRPr="00E3235A">
              <w:rPr>
                <w:b/>
                <w:bCs/>
                <w:color w:val="0000FF"/>
                <w:sz w:val="24"/>
                <w:szCs w:val="24"/>
              </w:rPr>
              <w:t>711</w:t>
            </w:r>
            <w:r w:rsidRPr="00E3235A">
              <w:rPr>
                <w:bCs/>
                <w:sz w:val="24"/>
                <w:szCs w:val="24"/>
              </w:rPr>
              <w:t>.</w:t>
            </w:r>
          </w:p>
          <w:p w14:paraId="427F0C54" w14:textId="77777777" w:rsidR="008F0598" w:rsidRPr="00725AF5" w:rsidRDefault="008F0598" w:rsidP="00154E10">
            <w:pPr>
              <w:pStyle w:val="TableText"/>
              <w:rPr>
                <w:color w:val="000000"/>
                <w:szCs w:val="24"/>
              </w:rPr>
            </w:pPr>
          </w:p>
        </w:tc>
      </w:tr>
      <w:tr w:rsidR="003967DC" w:rsidRPr="00725AF5" w14:paraId="3F865386"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0B47A821" w14:textId="77777777" w:rsidR="003967DC" w:rsidRDefault="003967DC">
            <w:pPr>
              <w:pStyle w:val="TableText"/>
              <w:numPr>
                <w:ilvl w:val="12"/>
                <w:numId w:val="0"/>
              </w:numPr>
              <w:rPr>
                <w:b/>
                <w:szCs w:val="24"/>
              </w:rPr>
            </w:pPr>
            <w:bookmarkStart w:id="201" w:name="Real_Appeal"/>
            <w:r>
              <w:rPr>
                <w:b/>
                <w:szCs w:val="24"/>
              </w:rPr>
              <w:t>Real Appeal</w:t>
            </w:r>
          </w:p>
          <w:p w14:paraId="5709B422" w14:textId="77777777" w:rsidR="003967DC" w:rsidRDefault="003967DC">
            <w:pPr>
              <w:pStyle w:val="TableText"/>
              <w:rPr>
                <w:b/>
                <w:szCs w:val="24"/>
              </w:rPr>
            </w:pPr>
          </w:p>
          <w:p w14:paraId="2A505465" w14:textId="77777777" w:rsidR="003967DC" w:rsidRDefault="003967DC">
            <w:pPr>
              <w:pStyle w:val="TableText"/>
              <w:rPr>
                <w:szCs w:val="24"/>
              </w:rPr>
            </w:pPr>
            <w:r>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66C26A93" w14:textId="77777777" w:rsidR="003967DC" w:rsidRDefault="003967DC">
            <w:pPr>
              <w:pStyle w:val="TableText"/>
              <w:rPr>
                <w:szCs w:val="24"/>
              </w:rPr>
            </w:pPr>
          </w:p>
          <w:bookmarkEnd w:id="201"/>
          <w:p w14:paraId="0F5E9D3D" w14:textId="63CD4D05" w:rsidR="003967DC" w:rsidRPr="00725AF5" w:rsidRDefault="006074D6" w:rsidP="000E7F8D">
            <w:pPr>
              <w:pStyle w:val="TableTextCharChar"/>
              <w:spacing w:line="276" w:lineRule="auto"/>
              <w:rPr>
                <w:b/>
                <w:color w:val="FF00FF"/>
                <w:szCs w:val="24"/>
              </w:rPr>
            </w:pPr>
            <w:r>
              <w:rPr>
                <w:szCs w:val="24"/>
              </w:rPr>
              <w:t xml:space="preserve">MSPI for Real appeal per first pass claims - MSPI states Real Appeal will only bill </w:t>
            </w:r>
            <w:r>
              <w:rPr>
                <w:b/>
                <w:color w:val="0000FF"/>
                <w:szCs w:val="24"/>
              </w:rPr>
              <w:t>96156</w:t>
            </w:r>
            <w:r>
              <w:rPr>
                <w:szCs w:val="24"/>
              </w:rPr>
              <w:t xml:space="preserve"> and </w:t>
            </w:r>
            <w:r>
              <w:rPr>
                <w:b/>
                <w:color w:val="0000FF"/>
                <w:szCs w:val="24"/>
              </w:rPr>
              <w:t xml:space="preserve">98960 </w:t>
            </w:r>
            <w:r>
              <w:rPr>
                <w:szCs w:val="24"/>
              </w:rPr>
              <w:t>service codes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450ADB0" w14:textId="77777777" w:rsidR="003967DC" w:rsidRDefault="003967DC">
            <w:pPr>
              <w:pStyle w:val="TableText"/>
              <w:rPr>
                <w:szCs w:val="24"/>
              </w:rPr>
            </w:pPr>
            <w:r>
              <w:rPr>
                <w:szCs w:val="24"/>
              </w:rPr>
              <w:t xml:space="preserve">If you have obesity-related diseases or want to maintain a healthy lifestyle, Real Appeal health coaches are available to answer questions about your treatment.  We provide: </w:t>
            </w:r>
          </w:p>
          <w:p w14:paraId="562432D8" w14:textId="77777777" w:rsidR="003967DC" w:rsidRDefault="003967DC">
            <w:pPr>
              <w:pStyle w:val="TableText"/>
              <w:rPr>
                <w:szCs w:val="24"/>
              </w:rPr>
            </w:pPr>
          </w:p>
          <w:p w14:paraId="45BF76B0" w14:textId="77777777" w:rsidR="003967DC" w:rsidRDefault="003967DC" w:rsidP="003967DC">
            <w:pPr>
              <w:pStyle w:val="ListParagraph"/>
              <w:numPr>
                <w:ilvl w:val="0"/>
                <w:numId w:val="38"/>
              </w:numPr>
              <w:rPr>
                <w:rFonts w:ascii="Times New Roman" w:hAnsi="Times New Roman"/>
                <w:sz w:val="24"/>
                <w:szCs w:val="24"/>
              </w:rPr>
            </w:pPr>
            <w:r>
              <w:rPr>
                <w:rFonts w:ascii="Times New Roman" w:hAnsi="Times New Roman"/>
                <w:sz w:val="24"/>
                <w:szCs w:val="24"/>
              </w:rPr>
              <w:t>Coaches specially trained to deliver the program</w:t>
            </w:r>
          </w:p>
          <w:p w14:paraId="5D391F31" w14:textId="77777777" w:rsidR="003967DC" w:rsidRDefault="003967DC" w:rsidP="003967DC">
            <w:pPr>
              <w:pStyle w:val="ListParagraph"/>
              <w:numPr>
                <w:ilvl w:val="0"/>
                <w:numId w:val="38"/>
              </w:numPr>
              <w:rPr>
                <w:rFonts w:ascii="Times New Roman" w:hAnsi="Times New Roman"/>
                <w:sz w:val="24"/>
                <w:szCs w:val="24"/>
              </w:rPr>
            </w:pPr>
            <w:r>
              <w:rPr>
                <w:rFonts w:ascii="Times New Roman" w:hAnsi="Times New Roman"/>
                <w:sz w:val="24"/>
                <w:szCs w:val="24"/>
              </w:rPr>
              <w:t>Online support and self-help tools</w:t>
            </w:r>
          </w:p>
          <w:p w14:paraId="736E9229" w14:textId="77777777" w:rsidR="003967DC" w:rsidRDefault="003967DC" w:rsidP="003967DC">
            <w:pPr>
              <w:pStyle w:val="ListParagraph"/>
              <w:numPr>
                <w:ilvl w:val="0"/>
                <w:numId w:val="38"/>
              </w:numPr>
              <w:rPr>
                <w:rFonts w:ascii="Times New Roman" w:hAnsi="Times New Roman"/>
                <w:sz w:val="24"/>
                <w:szCs w:val="24"/>
              </w:rPr>
            </w:pPr>
            <w:r>
              <w:rPr>
                <w:rFonts w:ascii="Times New Roman" w:hAnsi="Times New Roman"/>
                <w:sz w:val="24"/>
                <w:szCs w:val="24"/>
              </w:rPr>
              <w:t>Education and training materials focused on goal setting and problem-solving skills</w:t>
            </w:r>
          </w:p>
          <w:p w14:paraId="73EA164B" w14:textId="77777777" w:rsidR="003967DC" w:rsidRDefault="003967DC">
            <w:pPr>
              <w:rPr>
                <w:sz w:val="24"/>
                <w:szCs w:val="24"/>
              </w:rPr>
            </w:pPr>
            <w:r>
              <w:rPr>
                <w:sz w:val="24"/>
                <w:szCs w:val="24"/>
              </w:rPr>
              <w:t xml:space="preserve">Real Appeal is a voluntary program, there is no cost to participate and coverage is at </w:t>
            </w:r>
            <w:r>
              <w:rPr>
                <w:b/>
                <w:color w:val="0000FF"/>
                <w:sz w:val="24"/>
                <w:szCs w:val="24"/>
              </w:rPr>
              <w:t>100%</w:t>
            </w:r>
            <w:r>
              <w:rPr>
                <w:sz w:val="24"/>
                <w:szCs w:val="24"/>
              </w:rPr>
              <w:t>.</w:t>
            </w:r>
          </w:p>
          <w:p w14:paraId="76662E8F" w14:textId="77777777" w:rsidR="003967DC" w:rsidRDefault="003967DC">
            <w:pPr>
              <w:rPr>
                <w:sz w:val="24"/>
                <w:szCs w:val="24"/>
              </w:rPr>
            </w:pPr>
          </w:p>
          <w:p w14:paraId="491512C5" w14:textId="12B632A2" w:rsidR="003967DC" w:rsidRPr="00F941B6" w:rsidRDefault="003967DC">
            <w:pPr>
              <w:rPr>
                <w:rStyle w:val="Hyperlink"/>
                <w:sz w:val="24"/>
                <w:szCs w:val="24"/>
              </w:rPr>
            </w:pPr>
            <w:r>
              <w:rPr>
                <w:sz w:val="24"/>
                <w:szCs w:val="24"/>
              </w:rPr>
              <w:t xml:space="preserve">For more information regarding Real Appeal, visit </w:t>
            </w:r>
            <w:hyperlink r:id="rId31" w:history="1">
              <w:r w:rsidR="00E36985" w:rsidRPr="00F941B6">
                <w:rPr>
                  <w:rStyle w:val="Hyperlink"/>
                  <w:sz w:val="24"/>
                  <w:szCs w:val="24"/>
                </w:rPr>
                <w:t>member.realappeal.com</w:t>
              </w:r>
            </w:hyperlink>
          </w:p>
          <w:p w14:paraId="487DDBEB" w14:textId="77777777" w:rsidR="003967DC" w:rsidRDefault="003967DC">
            <w:pPr>
              <w:rPr>
                <w:color w:val="000000"/>
              </w:rPr>
            </w:pPr>
          </w:p>
          <w:p w14:paraId="3BC2E98B" w14:textId="18E887CB" w:rsidR="003967DC" w:rsidRPr="00725AF5" w:rsidRDefault="003967DC" w:rsidP="000E7F8D">
            <w:pPr>
              <w:pStyle w:val="TableTextCharChar"/>
              <w:spacing w:line="276" w:lineRule="auto"/>
              <w:rPr>
                <w:rStyle w:val="NumbersCostShareChar"/>
              </w:rPr>
            </w:pPr>
          </w:p>
        </w:tc>
      </w:tr>
      <w:tr w:rsidR="00BC361D" w:rsidRPr="00725AF5" w14:paraId="427F0C8D"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202" w:name="SimplyEngaged_Wellness_Incentive_Program"/>
            <w:r w:rsidRPr="00725AF5">
              <w:rPr>
                <w:rFonts w:ascii="Times New Roman" w:hAnsi="Times New Roman" w:cs="Times New Roman"/>
                <w:sz w:val="24"/>
                <w:szCs w:val="24"/>
              </w:rPr>
              <w:t>SimplyEngaged Wellness Incentive Program</w:t>
            </w:r>
            <w:bookmarkEnd w:id="202"/>
          </w:p>
          <w:p w14:paraId="427F0C62" w14:textId="70CEA933" w:rsidR="00BC361D" w:rsidRPr="00725AF5" w:rsidRDefault="00BC361D" w:rsidP="00AF67B9">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t>Not Applicable</w:t>
            </w:r>
          </w:p>
          <w:p w14:paraId="427F0C8C" w14:textId="2CD5F5B3" w:rsidR="00BC361D" w:rsidRPr="00725AF5" w:rsidRDefault="00BC361D">
            <w:pPr>
              <w:pStyle w:val="TableText"/>
              <w:rPr>
                <w:b/>
                <w:bCs/>
                <w:szCs w:val="24"/>
              </w:rPr>
            </w:pPr>
          </w:p>
        </w:tc>
      </w:tr>
      <w:tr w:rsidR="000251DA" w:rsidRPr="00725AF5" w14:paraId="583B740F"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516FD2">
            <w:pPr>
              <w:pStyle w:val="iBAAGSituationBoxName"/>
              <w:rPr>
                <w:rFonts w:ascii="Times New Roman" w:hAnsi="Times New Roman" w:cs="Times New Roman"/>
                <w:sz w:val="24"/>
                <w:szCs w:val="24"/>
              </w:rPr>
            </w:pPr>
            <w:bookmarkStart w:id="203" w:name="UnitedHealthcare_Motion"/>
            <w:r w:rsidRPr="00725AF5">
              <w:rPr>
                <w:rFonts w:ascii="Times New Roman" w:hAnsi="Times New Roman" w:cs="Times New Roman"/>
                <w:sz w:val="24"/>
                <w:szCs w:val="24"/>
              </w:rPr>
              <w:t xml:space="preserve">UnitedHealthcare Motion </w:t>
            </w:r>
          </w:p>
          <w:bookmarkEnd w:id="203"/>
          <w:p w14:paraId="3040B7D6" w14:textId="77777777" w:rsidR="000251DA" w:rsidRPr="00725AF5" w:rsidRDefault="000251DA" w:rsidP="00E97ED1">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516FD2">
            <w:pPr>
              <w:pStyle w:val="iBAAGStandardText"/>
              <w:rPr>
                <w:rFonts w:ascii="Times New Roman" w:hAnsi="Times New Roman" w:cs="Times New Roman"/>
              </w:rPr>
            </w:pPr>
            <w:r w:rsidRPr="00725AF5">
              <w:rPr>
                <w:rFonts w:ascii="Times New Roman" w:hAnsi="Times New Roman" w:cs="Times New Roman"/>
              </w:rPr>
              <w:t>Not Applicable</w:t>
            </w:r>
          </w:p>
          <w:p w14:paraId="3DD9666F" w14:textId="77777777" w:rsidR="000251DA" w:rsidRPr="00725AF5" w:rsidRDefault="000251DA" w:rsidP="00E97ED1">
            <w:pPr>
              <w:pStyle w:val="iBAAGLevel1Bullets"/>
              <w:numPr>
                <w:ilvl w:val="0"/>
                <w:numId w:val="0"/>
              </w:numPr>
            </w:pPr>
          </w:p>
        </w:tc>
      </w:tr>
      <w:tr w:rsidR="00E726B2" w:rsidRPr="00725AF5" w14:paraId="427F0CAE" w14:textId="77777777" w:rsidTr="008F0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204" w:name="Vision_Vendor"/>
            <w:r w:rsidRPr="00725AF5">
              <w:rPr>
                <w:b/>
                <w:color w:val="000000"/>
              </w:rPr>
              <w:t>Vision Vendor</w:t>
            </w:r>
            <w:bookmarkEnd w:id="20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72C122AD" w:rsidR="006837B7" w:rsidRPr="00725AF5" w:rsidRDefault="006837B7" w:rsidP="006837B7">
            <w:pPr>
              <w:pStyle w:val="MemberViewStandard"/>
            </w:pPr>
            <w:r w:rsidRPr="00725AF5">
              <w:t xml:space="preserve">Administered by: </w:t>
            </w:r>
            <w:r w:rsidR="00037578" w:rsidRPr="00037578">
              <w:t>EyeMed</w:t>
            </w:r>
          </w:p>
          <w:p w14:paraId="6DC58686" w14:textId="765C3F08" w:rsidR="006837B7" w:rsidRPr="00725AF5" w:rsidRDefault="006837B7" w:rsidP="006837B7">
            <w:pPr>
              <w:tabs>
                <w:tab w:val="num" w:pos="360"/>
              </w:tabs>
              <w:ind w:left="360" w:hanging="360"/>
              <w:rPr>
                <w:sz w:val="24"/>
                <w:szCs w:val="24"/>
              </w:rPr>
            </w:pPr>
            <w:r w:rsidRPr="00725AF5">
              <w:rPr>
                <w:rStyle w:val="MemberViewStandardChar"/>
                <w:rFonts w:eastAsiaTheme="minorHAnsi"/>
              </w:rPr>
              <w:t>Call toll-free at</w:t>
            </w:r>
            <w:r w:rsidRPr="00725AF5">
              <w:rPr>
                <w:sz w:val="24"/>
                <w:szCs w:val="24"/>
              </w:rPr>
              <w:t xml:space="preserve"> </w:t>
            </w:r>
            <w:r w:rsidRPr="00725AF5">
              <w:rPr>
                <w:rStyle w:val="NumbersCostShareChar"/>
                <w:rFonts w:eastAsiaTheme="minorHAnsi"/>
              </w:rPr>
              <w:t>1-</w:t>
            </w:r>
            <w:r w:rsidR="00037578">
              <w:t xml:space="preserve"> </w:t>
            </w:r>
            <w:r w:rsidR="00037578" w:rsidRPr="00037578">
              <w:rPr>
                <w:rStyle w:val="MemberViewStandardChar"/>
                <w:rFonts w:eastAsiaTheme="minorHAnsi"/>
                <w:b/>
                <w:color w:val="0000FF"/>
              </w:rPr>
              <w:t>866</w:t>
            </w:r>
            <w:r w:rsidR="00037578">
              <w:rPr>
                <w:rStyle w:val="MemberViewStandardChar"/>
                <w:rFonts w:eastAsiaTheme="minorHAnsi"/>
                <w:b/>
                <w:color w:val="0000FF"/>
              </w:rPr>
              <w:t>-</w:t>
            </w:r>
            <w:r w:rsidR="00037578" w:rsidRPr="00037578">
              <w:rPr>
                <w:rStyle w:val="MemberViewStandardChar"/>
                <w:rFonts w:eastAsiaTheme="minorHAnsi"/>
                <w:b/>
                <w:color w:val="0000FF"/>
              </w:rPr>
              <w:t>800-5457</w:t>
            </w:r>
          </w:p>
          <w:p w14:paraId="427F0CAD" w14:textId="6E75B7EA"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r w:rsidRPr="00725AF5">
        <w:t>&lt;!--ID=CSR--&gt;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53CB791" w14:textId="3AF18168"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738D5AB2" w14:textId="77777777" w:rsidR="005B51AE" w:rsidRPr="005B51AE" w:rsidRDefault="00D373B4" w:rsidP="005B51AE">
            <w:pPr>
              <w:pStyle w:val="TableTextCharCharChar1"/>
              <w:jc w:val="center"/>
              <w:rPr>
                <w:b/>
                <w:bCs/>
                <w:color w:val="FF0000"/>
              </w:rPr>
            </w:pPr>
            <w:r w:rsidRPr="00D373B4">
              <w:rPr>
                <w:b/>
                <w:bCs/>
                <w:color w:val="FF0000"/>
              </w:rPr>
              <w:t>ST LOUIS</w:t>
            </w:r>
            <w:r w:rsidR="009C405B" w:rsidRPr="00725AF5">
              <w:rPr>
                <w:b/>
                <w:bCs/>
                <w:color w:val="FF0000"/>
              </w:rPr>
              <w:t xml:space="preserve"> </w:t>
            </w:r>
            <w:r w:rsidR="005B51AE" w:rsidRPr="005B51AE">
              <w:rPr>
                <w:b/>
                <w:bCs/>
                <w:color w:val="FF0000"/>
              </w:rPr>
              <w:t>ALWAYS CHECK TO MAKE SURE THE PROVIDER IS PARTICIPATING IN THE UNIVERSITY’S CUSTOM NETWORK</w:t>
            </w:r>
          </w:p>
          <w:p w14:paraId="427F0CB4" w14:textId="10DD4851" w:rsidR="00154B9C" w:rsidRPr="00725AF5" w:rsidRDefault="005B51AE" w:rsidP="005B51AE">
            <w:pPr>
              <w:pStyle w:val="TableTextCharCharChar1"/>
              <w:jc w:val="center"/>
              <w:rPr>
                <w:b/>
                <w:bCs/>
                <w:color w:val="FF0000"/>
              </w:rPr>
            </w:pPr>
            <w:r w:rsidRPr="005B51AE">
              <w:rPr>
                <w:b/>
                <w:bCs/>
                <w:color w:val="FF0000"/>
              </w:rPr>
              <w:t>NETWORK</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419B778" w14:textId="5DFE4760"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45DCD9F2" w14:textId="77777777" w:rsidR="005B51AE" w:rsidRPr="005B51AE" w:rsidRDefault="00D373B4" w:rsidP="005B51AE">
            <w:pPr>
              <w:pStyle w:val="TableTextCharCharChar1"/>
              <w:jc w:val="center"/>
              <w:rPr>
                <w:b/>
                <w:bCs/>
                <w:color w:val="FF0000"/>
              </w:rPr>
            </w:pPr>
            <w:r w:rsidRPr="00D373B4">
              <w:rPr>
                <w:b/>
                <w:bCs/>
                <w:color w:val="FF0000"/>
              </w:rPr>
              <w:t>ST LOUIS</w:t>
            </w:r>
            <w:r w:rsidR="009C405B" w:rsidRPr="00725AF5">
              <w:rPr>
                <w:b/>
                <w:bCs/>
                <w:color w:val="FF0000"/>
              </w:rPr>
              <w:t xml:space="preserve"> </w:t>
            </w:r>
            <w:r w:rsidR="005B51AE" w:rsidRPr="005B51AE">
              <w:rPr>
                <w:b/>
                <w:bCs/>
                <w:color w:val="FF0000"/>
              </w:rPr>
              <w:t>ALWAYS CHECK TO MAKE SURE THE PROVIDER IS PARTICIPATING IN THE UNIVERSITY’S CUSTOM NETWORK</w:t>
            </w:r>
          </w:p>
          <w:p w14:paraId="427F0CB7" w14:textId="44A2058F" w:rsidR="00154B9C" w:rsidRPr="00725AF5" w:rsidRDefault="005B51AE" w:rsidP="005B51AE">
            <w:pPr>
              <w:pStyle w:val="TableTextCharCharChar1"/>
              <w:jc w:val="center"/>
              <w:rPr>
                <w:b/>
                <w:bCs/>
                <w:color w:val="FF0000"/>
              </w:rPr>
            </w:pPr>
            <w:r w:rsidRPr="005B51AE">
              <w:rPr>
                <w:b/>
                <w:bCs/>
                <w:color w:val="FF0000"/>
              </w:rPr>
              <w:t>NETWORK</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2616C5" w:rsidRPr="00725AF5" w14:paraId="427F0CD2" w14:textId="77777777" w:rsidTr="005B51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205" w:name="Disease_Management_Program_Carve_Out"/>
            <w:r w:rsidRPr="00725AF5">
              <w:rPr>
                <w:b/>
                <w:bCs/>
                <w:color w:val="FF0000"/>
                <w:sz w:val="24"/>
              </w:rPr>
              <w:t>Carve Out Disease Management Program</w:t>
            </w:r>
          </w:p>
          <w:bookmarkEnd w:id="205"/>
          <w:p w14:paraId="427F0CBB" w14:textId="77777777" w:rsidR="002616C5" w:rsidRPr="00725AF5"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74E75C5" w14:textId="77777777" w:rsidR="00BA28D9" w:rsidRPr="00725AF5" w:rsidRDefault="00BA28D9" w:rsidP="00BA28D9">
            <w:pPr>
              <w:rPr>
                <w:color w:val="FF0000"/>
                <w:sz w:val="24"/>
              </w:rPr>
            </w:pPr>
            <w:r w:rsidRPr="00725AF5">
              <w:rPr>
                <w:color w:val="FF0000"/>
                <w:sz w:val="24"/>
              </w:rPr>
              <w:t>Not Applicable</w:t>
            </w:r>
          </w:p>
          <w:p w14:paraId="427F0CD1" w14:textId="77777777" w:rsidR="002616C5" w:rsidRPr="00725AF5" w:rsidRDefault="002616C5" w:rsidP="00E97ED1">
            <w:pPr>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r w:rsidRPr="00725AF5">
        <w:t>&lt;!--section=Mental_and_Nervous--&gt;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40079335" w:rsidR="00FD1B50" w:rsidRPr="00725AF5" w:rsidRDefault="00FD1B50" w:rsidP="00FD1B50">
      <w:r w:rsidRPr="00725AF5">
        <w:rPr>
          <w:i/>
          <w:iCs/>
          <w:sz w:val="24"/>
          <w:szCs w:val="24"/>
        </w:rPr>
        <w:t xml:space="preserve">Providers, this summary is for members, to review the terms of your participation agreement, please visit </w:t>
      </w:r>
      <w:hyperlink r:id="rId32" w:history="1">
        <w:r w:rsidR="00053DC5">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206" w:name="Mental_and_Nervous"/>
      <w:r w:rsidRPr="00725AF5">
        <w:rPr>
          <w:b/>
          <w:bCs/>
          <w:color w:val="0000FF"/>
          <w:sz w:val="28"/>
        </w:rPr>
        <w:t>MENTAL HEALTH</w:t>
      </w:r>
    </w:p>
    <w:bookmarkEnd w:id="206"/>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BF303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5C09633" w14:textId="7F050A7C"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427F0CE9" w14:textId="4E28FAE6" w:rsidR="00154B9C" w:rsidRPr="00725AF5" w:rsidRDefault="00D373B4" w:rsidP="00D373B4">
            <w:pPr>
              <w:pStyle w:val="TableTextCharCharChar1"/>
              <w:jc w:val="center"/>
              <w:rPr>
                <w:b/>
                <w:bCs/>
                <w:color w:val="000000"/>
              </w:rPr>
            </w:pPr>
            <w:r w:rsidRPr="00D373B4">
              <w:rPr>
                <w:b/>
                <w:bCs/>
                <w:color w:val="000000"/>
              </w:rPr>
              <w:t>ST LOUIS</w:t>
            </w:r>
            <w:r w:rsidR="009C405B" w:rsidRPr="00725AF5">
              <w:rPr>
                <w:b/>
                <w:bCs/>
                <w:color w:val="000000"/>
              </w:rPr>
              <w:t xml:space="preserve"> </w:t>
            </w:r>
          </w:p>
          <w:p w14:paraId="427F0CEA"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E60DDAE" w14:textId="0C300497"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427F0CEB" w14:textId="28109F2C" w:rsidR="00154B9C" w:rsidRPr="00725AF5" w:rsidRDefault="00D373B4" w:rsidP="00D373B4">
            <w:pPr>
              <w:pStyle w:val="TableTextCharCharChar1"/>
              <w:jc w:val="center"/>
              <w:rPr>
                <w:b/>
                <w:bCs/>
                <w:color w:val="000000"/>
              </w:rPr>
            </w:pPr>
            <w:r w:rsidRPr="00D373B4">
              <w:rPr>
                <w:b/>
                <w:bCs/>
                <w:color w:val="000000"/>
              </w:rPr>
              <w:t>ST LOUIS</w:t>
            </w:r>
            <w:r w:rsidR="009C405B" w:rsidRPr="00725AF5">
              <w:rPr>
                <w:b/>
                <w:bCs/>
                <w:color w:val="000000"/>
              </w:rPr>
              <w:t xml:space="preserve"> </w:t>
            </w:r>
          </w:p>
          <w:p w14:paraId="427F0CEC"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C101ED" w:rsidRPr="00725AF5" w14:paraId="427F0D07" w14:textId="77777777" w:rsidTr="00BF30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207" w:name="Mental_Health_Vendor"/>
            <w:r w:rsidRPr="00725AF5">
              <w:rPr>
                <w:b/>
              </w:rPr>
              <w:t xml:space="preserve">Mental Health </w:t>
            </w:r>
            <w:r w:rsidR="00C101ED" w:rsidRPr="00725AF5">
              <w:rPr>
                <w:b/>
                <w:color w:val="000000"/>
              </w:rPr>
              <w:t>Vendor</w:t>
            </w:r>
            <w:bookmarkEnd w:id="2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725AF5" w:rsidRDefault="00C101ED" w:rsidP="00C101ED">
            <w:pPr>
              <w:pStyle w:val="TableTextCharCharChar1"/>
              <w:spacing w:line="276" w:lineRule="auto"/>
              <w:rPr>
                <w:color w:val="000000"/>
              </w:rPr>
            </w:pPr>
            <w:r w:rsidRPr="00725AF5">
              <w:rPr>
                <w:color w:val="000000"/>
              </w:rPr>
              <w:t>Administered by:</w:t>
            </w:r>
          </w:p>
          <w:p w14:paraId="2D56194A" w14:textId="1A1183E8" w:rsidR="00C101ED" w:rsidRPr="00725AF5" w:rsidRDefault="00C101ED" w:rsidP="00C101ED">
            <w:pPr>
              <w:pStyle w:val="TableTextCharCharChar1"/>
              <w:spacing w:line="276" w:lineRule="auto"/>
              <w:ind w:left="288" w:hanging="288"/>
              <w:rPr>
                <w:b/>
                <w:color w:val="FF00FF"/>
              </w:rPr>
            </w:pPr>
            <w:r w:rsidRPr="00725AF5">
              <w:rPr>
                <w:color w:val="000000"/>
              </w:rPr>
              <w:t xml:space="preserve">●  United Behavioral Health- Employer Division </w:t>
            </w:r>
          </w:p>
          <w:p w14:paraId="5B14EDBE" w14:textId="2B8E62DF" w:rsidR="00C101ED" w:rsidRPr="00725AF5" w:rsidRDefault="00C101ED" w:rsidP="00C101E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844-</w:t>
            </w:r>
            <w:r w:rsidR="00087981" w:rsidRPr="00087981">
              <w:rPr>
                <w:b/>
                <w:color w:val="0000FF"/>
              </w:rPr>
              <w:t>634-1237</w:t>
            </w:r>
          </w:p>
          <w:p w14:paraId="4CF18543" w14:textId="57A0A4A5" w:rsidR="00C101ED" w:rsidRPr="00725AF5" w:rsidRDefault="00087981" w:rsidP="00E97ED1">
            <w:pPr>
              <w:pStyle w:val="TableTextCharCharChar1"/>
              <w:tabs>
                <w:tab w:val="left" w:pos="1870"/>
              </w:tabs>
              <w:spacing w:line="276" w:lineRule="auto"/>
              <w:ind w:left="288" w:hanging="288"/>
              <w:rPr>
                <w:b/>
                <w:color w:val="FF00FF"/>
              </w:rPr>
            </w:pPr>
            <w:r>
              <w:rPr>
                <w:b/>
                <w:color w:val="FF00FF"/>
              </w:rPr>
              <w:tab/>
            </w:r>
            <w:r>
              <w:rPr>
                <w:b/>
                <w:color w:val="FF00FF"/>
              </w:rPr>
              <w:tab/>
            </w:r>
          </w:p>
          <w:p w14:paraId="427F0D06" w14:textId="1AF12275" w:rsidR="00C101ED" w:rsidRPr="00725AF5" w:rsidRDefault="00C101ED" w:rsidP="00197EA2">
            <w:pPr>
              <w:pStyle w:val="TableTextCharCharChar1"/>
              <w:rPr>
                <w:color w:val="FF00FF"/>
              </w:rPr>
            </w:pPr>
          </w:p>
        </w:tc>
      </w:tr>
      <w:tr w:rsidR="00201869" w:rsidRPr="00725AF5" w14:paraId="3855C1DC" w14:textId="77777777" w:rsidTr="00BF303C">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208" w:name="Employee_Assistance_Program_EAP"/>
            <w:r w:rsidRPr="00725AF5">
              <w:rPr>
                <w:b/>
                <w:color w:val="000000"/>
              </w:rPr>
              <w:t>Employee Assistance Program (EAP)</w:t>
            </w:r>
            <w:bookmarkEnd w:id="2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725AF5" w:rsidRDefault="00201869">
            <w:pPr>
              <w:pStyle w:val="TableTextCharCharChar1"/>
              <w:rPr>
                <w:b/>
              </w:rPr>
            </w:pPr>
            <w:r w:rsidRPr="00725AF5">
              <w:rPr>
                <w:b/>
              </w:rPr>
              <w:t>Employee Assistance Program (EAP)</w:t>
            </w:r>
          </w:p>
          <w:p w14:paraId="68170493" w14:textId="78D7CF4A" w:rsidR="00201869" w:rsidRPr="00725AF5" w:rsidRDefault="00201869">
            <w:pPr>
              <w:pStyle w:val="TableTextCharCharChar1"/>
              <w:rPr>
                <w:color w:val="000000"/>
              </w:rPr>
            </w:pPr>
            <w:r w:rsidRPr="00725AF5">
              <w:rPr>
                <w:color w:val="000000"/>
              </w:rPr>
              <w:t>Administered by:</w:t>
            </w:r>
            <w:r w:rsidR="00087981">
              <w:rPr>
                <w:color w:val="000000"/>
              </w:rPr>
              <w:t xml:space="preserve"> </w:t>
            </w:r>
            <w:r w:rsidR="00087981" w:rsidRPr="00087981">
              <w:rPr>
                <w:color w:val="000000"/>
              </w:rPr>
              <w:t>University of Missouri (self administered)</w:t>
            </w:r>
          </w:p>
          <w:p w14:paraId="56176FC4" w14:textId="19374FFF" w:rsidR="00201869" w:rsidRPr="00725AF5" w:rsidRDefault="00201869">
            <w:pPr>
              <w:pStyle w:val="TableTextCharCharChar1"/>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573-</w:t>
            </w:r>
            <w:r w:rsidR="00087981" w:rsidRPr="00087981">
              <w:rPr>
                <w:b/>
                <w:color w:val="0000FF"/>
              </w:rPr>
              <w:t>882-6701</w:t>
            </w:r>
          </w:p>
          <w:p w14:paraId="5C278F6A" w14:textId="77777777" w:rsidR="00201869" w:rsidRPr="00725AF5" w:rsidRDefault="00201869">
            <w:pPr>
              <w:pStyle w:val="TableTextCharCharChar1"/>
              <w:rPr>
                <w:b/>
                <w:color w:val="0000FF"/>
              </w:rPr>
            </w:pPr>
          </w:p>
          <w:p w14:paraId="14E88C29" w14:textId="540CC5C5" w:rsidR="00201869" w:rsidRPr="00725AF5" w:rsidRDefault="00201869" w:rsidP="00CE2751">
            <w:pPr>
              <w:pStyle w:val="TableTextCharCharChar1"/>
              <w:rPr>
                <w:b/>
                <w:color w:val="FF00FF"/>
              </w:rPr>
            </w:pPr>
          </w:p>
        </w:tc>
      </w:tr>
      <w:tr w:rsidR="001B3356" w:rsidRPr="00725AF5" w14:paraId="427F0DED" w14:textId="77777777" w:rsidTr="00BF30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209" w:name="Mental_Health_Services"/>
            <w:r w:rsidRPr="00725AF5">
              <w:rPr>
                <w:b/>
                <w:szCs w:val="24"/>
              </w:rPr>
              <w:t xml:space="preserve">Mental Health Services </w:t>
            </w:r>
          </w:p>
          <w:bookmarkEnd w:id="209"/>
          <w:p w14:paraId="427F0D09" w14:textId="77777777" w:rsidR="001B3356" w:rsidRPr="00725AF5" w:rsidRDefault="001B3356" w:rsidP="00E64986">
            <w:pPr>
              <w:pStyle w:val="TableTextChar"/>
              <w:numPr>
                <w:ilvl w:val="12"/>
                <w:numId w:val="0"/>
              </w:numPr>
              <w:rPr>
                <w:b/>
                <w:szCs w:val="24"/>
              </w:rPr>
            </w:pPr>
          </w:p>
          <w:p w14:paraId="427F0D0C" w14:textId="77777777" w:rsidR="001B3356" w:rsidRPr="00725AF5" w:rsidRDefault="001B3356" w:rsidP="00E64986">
            <w:pPr>
              <w:pStyle w:val="TableText"/>
              <w:rPr>
                <w:color w:val="000000"/>
                <w:szCs w:val="24"/>
              </w:rPr>
            </w:pPr>
            <w:r w:rsidRPr="00725AF5">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725AF5" w:rsidRDefault="001B3356" w:rsidP="00E64986">
            <w:pPr>
              <w:pStyle w:val="TableTextChar"/>
              <w:numPr>
                <w:ilvl w:val="12"/>
                <w:numId w:val="0"/>
              </w:numPr>
              <w:rPr>
                <w:b/>
                <w:szCs w:val="24"/>
              </w:rPr>
            </w:pPr>
          </w:p>
          <w:p w14:paraId="427F0D0E" w14:textId="77777777" w:rsidR="001B3356" w:rsidRPr="00725AF5" w:rsidRDefault="001B3356" w:rsidP="00E64986">
            <w:pPr>
              <w:pStyle w:val="TableText"/>
              <w:rPr>
                <w:color w:val="000000"/>
                <w:szCs w:val="24"/>
              </w:rPr>
            </w:pPr>
            <w:r w:rsidRPr="00725AF5">
              <w:rPr>
                <w:color w:val="000000"/>
                <w:szCs w:val="24"/>
              </w:rPr>
              <w:t>Benefits include the following services provided on either an outpatient or inpatient basis:</w:t>
            </w:r>
          </w:p>
          <w:p w14:paraId="427F0D0F"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10" w14:textId="77777777" w:rsidR="001B3356" w:rsidRPr="00725AF5" w:rsidRDefault="001B3356" w:rsidP="00E64986">
            <w:pPr>
              <w:pStyle w:val="TableText"/>
              <w:ind w:left="288"/>
              <w:rPr>
                <w:color w:val="000000"/>
                <w:szCs w:val="24"/>
              </w:rPr>
            </w:pPr>
            <w:r w:rsidRPr="00725AF5">
              <w:rPr>
                <w:color w:val="000000"/>
                <w:szCs w:val="24"/>
              </w:rPr>
              <w:t>and assessment;</w:t>
            </w:r>
          </w:p>
          <w:p w14:paraId="427F0D11" w14:textId="77777777" w:rsidR="001B3356" w:rsidRPr="00725AF5" w:rsidRDefault="001B3356" w:rsidP="00E64986">
            <w:pPr>
              <w:pStyle w:val="TableText"/>
              <w:rPr>
                <w:color w:val="000000"/>
                <w:szCs w:val="24"/>
              </w:rPr>
            </w:pPr>
            <w:r w:rsidRPr="00725AF5">
              <w:rPr>
                <w:color w:val="000000"/>
                <w:szCs w:val="24"/>
              </w:rPr>
              <w:t xml:space="preserve">●   treatment planning; </w:t>
            </w:r>
          </w:p>
          <w:p w14:paraId="427F0D12" w14:textId="77777777" w:rsidR="001B3356" w:rsidRPr="00725AF5" w:rsidRDefault="001B3356" w:rsidP="00E64986">
            <w:pPr>
              <w:pStyle w:val="TableText"/>
              <w:rPr>
                <w:color w:val="000000"/>
                <w:szCs w:val="24"/>
              </w:rPr>
            </w:pPr>
            <w:r w:rsidRPr="00725AF5">
              <w:rPr>
                <w:color w:val="000000"/>
                <w:szCs w:val="24"/>
              </w:rPr>
              <w:t>●   referral services;</w:t>
            </w:r>
          </w:p>
          <w:p w14:paraId="427F0D13" w14:textId="77777777" w:rsidR="001B3356" w:rsidRPr="00725AF5" w:rsidRDefault="001B3356" w:rsidP="00E64986">
            <w:pPr>
              <w:pStyle w:val="TableText"/>
              <w:rPr>
                <w:color w:val="000000"/>
                <w:szCs w:val="24"/>
              </w:rPr>
            </w:pPr>
            <w:r w:rsidRPr="00725AF5">
              <w:rPr>
                <w:color w:val="000000"/>
                <w:szCs w:val="24"/>
              </w:rPr>
              <w:t>●   medication management;</w:t>
            </w:r>
          </w:p>
          <w:p w14:paraId="427F0D1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D15" w14:textId="34DDC1C7"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D16" w14:textId="77777777" w:rsidR="001B3356" w:rsidRPr="00725AF5" w:rsidRDefault="001B3356" w:rsidP="00E64986">
            <w:pPr>
              <w:pStyle w:val="TableText"/>
              <w:rPr>
                <w:color w:val="000000"/>
                <w:szCs w:val="24"/>
              </w:rPr>
            </w:pPr>
            <w:r w:rsidRPr="00725AF5">
              <w:rPr>
                <w:color w:val="000000"/>
                <w:szCs w:val="24"/>
              </w:rPr>
              <w:t>●   crisis intervention.</w:t>
            </w:r>
          </w:p>
          <w:p w14:paraId="427F0D1A" w14:textId="77777777" w:rsidR="001B3356" w:rsidRPr="00725AF5" w:rsidRDefault="001B3356" w:rsidP="00E64986">
            <w:pPr>
              <w:pStyle w:val="TableText"/>
              <w:rPr>
                <w:color w:val="000000"/>
                <w:szCs w:val="24"/>
              </w:rPr>
            </w:pPr>
            <w:r w:rsidRPr="00725AF5">
              <w:rPr>
                <w:color w:val="000000"/>
                <w:szCs w:val="24"/>
              </w:rPr>
              <w:t xml:space="preserve">●   Partial </w:t>
            </w:r>
          </w:p>
          <w:p w14:paraId="427F0D1B"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D1C"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D1D"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D20"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D21" w14:textId="77777777" w:rsidR="001B3356" w:rsidRPr="00725AF5" w:rsidRDefault="001B3356" w:rsidP="00E64986">
            <w:pPr>
              <w:pStyle w:val="TableText"/>
              <w:ind w:left="288"/>
              <w:rPr>
                <w:color w:val="000000"/>
                <w:szCs w:val="24"/>
              </w:rPr>
            </w:pPr>
            <w:r w:rsidRPr="00725AF5">
              <w:rPr>
                <w:color w:val="000000"/>
                <w:szCs w:val="24"/>
              </w:rPr>
              <w:t>Treatment;</w:t>
            </w:r>
          </w:p>
          <w:p w14:paraId="427F0D22" w14:textId="77777777" w:rsidR="001B3356" w:rsidRPr="00725AF5" w:rsidRDefault="001B3356" w:rsidP="00E64986">
            <w:pPr>
              <w:pStyle w:val="TableTextChar"/>
              <w:rPr>
                <w:bCs/>
                <w:szCs w:val="24"/>
              </w:rPr>
            </w:pPr>
          </w:p>
          <w:p w14:paraId="427F0D23" w14:textId="29C2E019"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D24" w14:textId="77777777" w:rsidR="001B3356" w:rsidRPr="00725AF5" w:rsidRDefault="001B3356" w:rsidP="00E64986">
            <w:pPr>
              <w:pStyle w:val="TableText"/>
              <w:rPr>
                <w:color w:val="000000"/>
                <w:szCs w:val="24"/>
              </w:rPr>
            </w:pPr>
          </w:p>
          <w:p w14:paraId="427F0D25"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D26" w14:textId="77777777" w:rsidR="001B3356" w:rsidRPr="00725AF5" w:rsidRDefault="001B3356" w:rsidP="00E64986">
            <w:pPr>
              <w:pStyle w:val="TableText"/>
              <w:rPr>
                <w:color w:val="000000"/>
                <w:szCs w:val="24"/>
              </w:rPr>
            </w:pPr>
          </w:p>
          <w:p w14:paraId="427F0D27" w14:textId="77777777" w:rsidR="001B3356" w:rsidRPr="00725AF5" w:rsidRDefault="001B3356" w:rsidP="00E64986">
            <w:pPr>
              <w:pStyle w:val="TableText"/>
              <w:rPr>
                <w:b/>
                <w:color w:val="FF00FF"/>
                <w:szCs w:val="24"/>
              </w:rPr>
            </w:pPr>
          </w:p>
          <w:p w14:paraId="427F0D36" w14:textId="77777777" w:rsidR="001B3356" w:rsidRPr="00725AF5" w:rsidRDefault="001B3356" w:rsidP="00F941B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44" w14:textId="1CCA773C" w:rsidR="001B3356" w:rsidRPr="00725AF5" w:rsidRDefault="001B10AA" w:rsidP="00E64986">
            <w:pPr>
              <w:pStyle w:val="TableTextChar"/>
              <w:numPr>
                <w:ilvl w:val="12"/>
                <w:numId w:val="0"/>
              </w:numPr>
              <w:rPr>
                <w:szCs w:val="24"/>
              </w:rPr>
            </w:pPr>
            <w:r>
              <w:rPr>
                <w:b/>
                <w:color w:val="0000FF"/>
                <w:szCs w:val="24"/>
              </w:rPr>
              <w:t>$300</w:t>
            </w:r>
            <w:r w:rsidR="001B3356" w:rsidRPr="00725AF5">
              <w:rPr>
                <w:szCs w:val="24"/>
              </w:rPr>
              <w:t xml:space="preserve"> copay per admission, then </w:t>
            </w:r>
            <w:r w:rsidR="003C3DFE">
              <w:rPr>
                <w:b/>
                <w:bCs/>
                <w:color w:val="0000FF"/>
                <w:szCs w:val="24"/>
              </w:rPr>
              <w:t>100%</w:t>
            </w:r>
            <w:r w:rsidR="001B3356" w:rsidRPr="00725AF5">
              <w:rPr>
                <w:szCs w:val="24"/>
              </w:rPr>
              <w:t xml:space="preserve"> of eligible expenses.</w:t>
            </w:r>
          </w:p>
          <w:p w14:paraId="427F0D45" w14:textId="77777777" w:rsidR="001B3356" w:rsidRPr="00725AF5" w:rsidRDefault="001B3356" w:rsidP="00E64986">
            <w:pPr>
              <w:pStyle w:val="TableTextChar"/>
              <w:numPr>
                <w:ilvl w:val="12"/>
                <w:numId w:val="0"/>
              </w:numPr>
              <w:rPr>
                <w:b/>
                <w:i/>
                <w:iCs/>
                <w:color w:val="FF00FF"/>
                <w:szCs w:val="24"/>
              </w:rPr>
            </w:pPr>
          </w:p>
          <w:p w14:paraId="2E32BAAC" w14:textId="77777777" w:rsidR="001B10AA" w:rsidRPr="00E97ED1" w:rsidRDefault="001B10AA" w:rsidP="00E64986">
            <w:pPr>
              <w:pStyle w:val="TableTextChar"/>
              <w:numPr>
                <w:ilvl w:val="12"/>
                <w:numId w:val="0"/>
              </w:numPr>
              <w:rPr>
                <w:iCs/>
                <w:szCs w:val="24"/>
              </w:rPr>
            </w:pPr>
            <w:r w:rsidRPr="00E97ED1">
              <w:rPr>
                <w:iCs/>
                <w:szCs w:val="24"/>
              </w:rPr>
              <w:t xml:space="preserve">If a participant is re-admitted to a hospital for the same condition within </w:t>
            </w:r>
            <w:r w:rsidRPr="00E97ED1">
              <w:rPr>
                <w:b/>
                <w:iCs/>
                <w:color w:val="0000FF"/>
                <w:szCs w:val="24"/>
              </w:rPr>
              <w:t>60</w:t>
            </w:r>
            <w:r w:rsidRPr="00E97ED1">
              <w:rPr>
                <w:iCs/>
                <w:szCs w:val="24"/>
              </w:rPr>
              <w:t xml:space="preserve"> days, the hospital copay is waived after the initial admission.</w:t>
            </w:r>
          </w:p>
          <w:p w14:paraId="427F0D49" w14:textId="77777777" w:rsidR="001B3356" w:rsidRPr="00725AF5" w:rsidRDefault="001B3356" w:rsidP="00E64986">
            <w:pPr>
              <w:pStyle w:val="TableTextChar"/>
              <w:numPr>
                <w:ilvl w:val="12"/>
                <w:numId w:val="0"/>
              </w:numPr>
              <w:rPr>
                <w:b/>
                <w:color w:val="000000"/>
                <w:szCs w:val="24"/>
              </w:rPr>
            </w:pPr>
          </w:p>
          <w:p w14:paraId="427F0D4B"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4C" w14:textId="11FD371C" w:rsidR="001B3356" w:rsidRPr="00725AF5" w:rsidRDefault="00A85990" w:rsidP="00E64986">
            <w:pPr>
              <w:pStyle w:val="TableTextCharCharChar1"/>
              <w:numPr>
                <w:ilvl w:val="12"/>
                <w:numId w:val="0"/>
              </w:numPr>
              <w:rPr>
                <w:b/>
                <w:color w:val="0000FF"/>
                <w:szCs w:val="24"/>
              </w:rPr>
            </w:pPr>
            <w:r>
              <w:rPr>
                <w:b/>
                <w:color w:val="0000FF"/>
                <w:szCs w:val="24"/>
              </w:rPr>
              <w:t>$</w:t>
            </w:r>
            <w:r w:rsidR="00456309">
              <w:rPr>
                <w:b/>
                <w:color w:val="0000FF"/>
                <w:szCs w:val="24"/>
              </w:rPr>
              <w:t>30</w:t>
            </w:r>
            <w:r w:rsidR="00456309" w:rsidRPr="00725AF5">
              <w:rPr>
                <w:szCs w:val="24"/>
              </w:rPr>
              <w:t xml:space="preserve"> </w:t>
            </w:r>
            <w:r w:rsidR="001B3356" w:rsidRPr="00725AF5">
              <w:rPr>
                <w:szCs w:val="24"/>
              </w:rPr>
              <w:t xml:space="preserve">copay per visit then </w:t>
            </w:r>
            <w:r w:rsidR="003C3DFE">
              <w:rPr>
                <w:b/>
                <w:color w:val="0000FF"/>
                <w:szCs w:val="24"/>
              </w:rPr>
              <w:t>100%</w:t>
            </w:r>
            <w:r w:rsidR="001B3356" w:rsidRPr="00725AF5">
              <w:rPr>
                <w:b/>
                <w:color w:val="0000FF"/>
                <w:szCs w:val="24"/>
              </w:rPr>
              <w:t xml:space="preserve"> </w:t>
            </w:r>
            <w:r w:rsidR="001B3356" w:rsidRPr="00725AF5">
              <w:rPr>
                <w:bCs/>
                <w:szCs w:val="24"/>
              </w:rPr>
              <w:t>of eligible expenses</w:t>
            </w:r>
            <w:r w:rsidR="001B3356" w:rsidRPr="00725AF5">
              <w:rPr>
                <w:bCs/>
                <w:color w:val="0000FF"/>
                <w:szCs w:val="24"/>
              </w:rPr>
              <w:t>.</w:t>
            </w:r>
          </w:p>
          <w:p w14:paraId="427F0D4D" w14:textId="77777777" w:rsidR="001B3356" w:rsidRPr="00725AF5" w:rsidRDefault="001B3356" w:rsidP="00E64986">
            <w:pPr>
              <w:pStyle w:val="TableTextCharCharChar1"/>
              <w:rPr>
                <w:b/>
                <w:bCs/>
                <w:szCs w:val="24"/>
              </w:rPr>
            </w:pPr>
          </w:p>
          <w:p w14:paraId="427F0D4F" w14:textId="4521CFD5" w:rsidR="001B3356" w:rsidRPr="00725AF5" w:rsidRDefault="00A85990" w:rsidP="00E97ED1">
            <w:pPr>
              <w:pStyle w:val="TableTextCharCharChar1"/>
              <w:rPr>
                <w:rStyle w:val="wdColorPinkBoldItalic"/>
                <w:szCs w:val="24"/>
              </w:rPr>
            </w:pPr>
            <w:r>
              <w:rPr>
                <w:rStyle w:val="wdColorPinkBoldItalic"/>
                <w:i w:val="0"/>
                <w:color w:val="auto"/>
                <w:szCs w:val="24"/>
                <w:u w:val="none"/>
              </w:rPr>
              <w:t>Group Therapy:</w:t>
            </w:r>
          </w:p>
          <w:p w14:paraId="427F0D58" w14:textId="0E1C41AF" w:rsidR="00AE0AB7" w:rsidRPr="00725AF5" w:rsidRDefault="00A85990" w:rsidP="00E97ED1">
            <w:pPr>
              <w:pStyle w:val="TableTextCharCharChar1"/>
              <w:numPr>
                <w:ilvl w:val="12"/>
                <w:numId w:val="0"/>
              </w:numPr>
              <w:rPr>
                <w:b/>
                <w:bCs/>
                <w:color w:val="FF00FF"/>
                <w:szCs w:val="24"/>
              </w:rPr>
            </w:pPr>
            <w:r>
              <w:rPr>
                <w:b/>
                <w:color w:val="0000FF"/>
                <w:szCs w:val="24"/>
              </w:rPr>
              <w:t>$</w:t>
            </w:r>
            <w:r w:rsidR="00456309">
              <w:rPr>
                <w:b/>
                <w:color w:val="0000FF"/>
                <w:szCs w:val="24"/>
              </w:rPr>
              <w:t>30</w:t>
            </w:r>
            <w:r w:rsidR="00456309" w:rsidRPr="00725AF5">
              <w:rPr>
                <w:b/>
                <w:color w:val="0000FF"/>
                <w:szCs w:val="24"/>
              </w:rPr>
              <w:t xml:space="preserve"> </w:t>
            </w:r>
            <w:r w:rsidR="00AE0AB7" w:rsidRPr="00725AF5">
              <w:rPr>
                <w:szCs w:val="24"/>
              </w:rPr>
              <w:t xml:space="preserve">copay </w:t>
            </w:r>
          </w:p>
          <w:p w14:paraId="427F0D59" w14:textId="77777777" w:rsidR="00AE0AB7" w:rsidRPr="00725AF5" w:rsidRDefault="00AE0AB7" w:rsidP="00E64986">
            <w:pPr>
              <w:pStyle w:val="TableTextChar"/>
              <w:numPr>
                <w:ilvl w:val="12"/>
                <w:numId w:val="0"/>
              </w:numPr>
              <w:rPr>
                <w:b/>
                <w:color w:val="000000"/>
                <w:szCs w:val="24"/>
              </w:rPr>
            </w:pPr>
          </w:p>
          <w:p w14:paraId="2ADFA2F0" w14:textId="51C24D62" w:rsidR="00F72BAC" w:rsidRPr="00796844" w:rsidRDefault="00111437" w:rsidP="00F72BAC">
            <w:pPr>
              <w:pStyle w:val="TableTextChar"/>
              <w:numPr>
                <w:ilvl w:val="12"/>
                <w:numId w:val="0"/>
              </w:numPr>
              <w:rPr>
                <w:color w:val="000000"/>
                <w:szCs w:val="24"/>
              </w:rPr>
            </w:pPr>
            <w:r w:rsidRPr="00796844">
              <w:rPr>
                <w:color w:val="000000"/>
                <w:szCs w:val="24"/>
              </w:rPr>
              <w:t>Methadone Maintenance Treatment is a covered benefit to pay under the medical/behavioral plan.</w:t>
            </w:r>
          </w:p>
          <w:p w14:paraId="261F9C11" w14:textId="77777777" w:rsidR="00111437" w:rsidRPr="00725AF5" w:rsidRDefault="00111437" w:rsidP="00F72BAC">
            <w:pPr>
              <w:pStyle w:val="TableTextChar"/>
              <w:numPr>
                <w:ilvl w:val="12"/>
                <w:numId w:val="0"/>
              </w:numPr>
              <w:rPr>
                <w:b/>
                <w:color w:val="000000"/>
                <w:szCs w:val="24"/>
              </w:rPr>
            </w:pPr>
          </w:p>
          <w:p w14:paraId="427F0D82" w14:textId="3EF39D73"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427F0D85" w14:textId="54436BEB" w:rsidR="00195CEF" w:rsidRPr="00725AF5" w:rsidRDefault="00195CEF" w:rsidP="00195CEF">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color w:val="000000"/>
                <w:szCs w:val="24"/>
              </w:rPr>
              <w:t xml:space="preserve">intensive outpatient program treatment; outpatient electro-convulsive treatment; psychological testing; </w:t>
            </w:r>
            <w:r w:rsidR="00355B5D" w:rsidRPr="00355B5D">
              <w:rPr>
                <w:color w:val="000000"/>
                <w:szCs w:val="24"/>
              </w:rPr>
              <w:t>transcranial magnetic stimulation</w:t>
            </w:r>
          </w:p>
          <w:p w14:paraId="427F0D86" w14:textId="77777777" w:rsidR="00195CEF" w:rsidRPr="00725AF5" w:rsidRDefault="00195CEF" w:rsidP="00195CEF">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8A" w14:textId="446CCE41" w:rsidR="00195CEF" w:rsidRPr="00725AF5" w:rsidRDefault="00195CEF" w:rsidP="00195CEF">
            <w:pPr>
              <w:pStyle w:val="TableText"/>
              <w:rPr>
                <w:color w:val="000000"/>
                <w:szCs w:val="24"/>
              </w:rPr>
            </w:pPr>
            <w:r w:rsidRPr="00725AF5">
              <w:rPr>
                <w:color w:val="000000"/>
                <w:szCs w:val="24"/>
              </w:rPr>
              <w:t xml:space="preserve">In addition, </w:t>
            </w:r>
            <w:r w:rsidRPr="00725AF5">
              <w:rPr>
                <w:b/>
                <w:color w:val="000000"/>
                <w:szCs w:val="24"/>
              </w:rPr>
              <w:t>Network provider</w:t>
            </w:r>
            <w:r w:rsidRPr="00725AF5">
              <w:rPr>
                <w:color w:val="000000"/>
                <w:szCs w:val="24"/>
              </w:rPr>
              <w:t xml:space="preserve"> must obtain prior authorization from</w:t>
            </w:r>
            <w:r w:rsidRPr="00725AF5">
              <w:rPr>
                <w:b/>
                <w:color w:val="FF00FF"/>
                <w:szCs w:val="24"/>
              </w:rPr>
              <w:t xml:space="preserve"> </w:t>
            </w:r>
            <w:r w:rsidRPr="00725AF5">
              <w:rPr>
                <w:color w:val="000000"/>
                <w:szCs w:val="24"/>
              </w:rPr>
              <w:t>the Mental Health/Substance Use Disorder Administrator before the following services are received.</w:t>
            </w:r>
          </w:p>
          <w:p w14:paraId="427F0D8B" w14:textId="77777777" w:rsidR="00195CEF" w:rsidRPr="00725AF5" w:rsidRDefault="00195CEF" w:rsidP="00195CEF">
            <w:pPr>
              <w:pStyle w:val="TableText"/>
              <w:rPr>
                <w:color w:val="000000"/>
                <w:szCs w:val="24"/>
              </w:rPr>
            </w:pPr>
            <w:r w:rsidRPr="00725AF5">
              <w:rPr>
                <w:color w:val="000000"/>
                <w:szCs w:val="24"/>
              </w:rPr>
              <w:t xml:space="preserve">●   intensive outpatient </w:t>
            </w:r>
          </w:p>
          <w:p w14:paraId="427F0D8C" w14:textId="77777777" w:rsidR="00195CEF" w:rsidRPr="00725AF5" w:rsidRDefault="00195CEF" w:rsidP="00195CEF">
            <w:pPr>
              <w:pStyle w:val="TableText"/>
              <w:ind w:left="288"/>
              <w:rPr>
                <w:color w:val="000000"/>
                <w:szCs w:val="24"/>
              </w:rPr>
            </w:pPr>
            <w:r w:rsidRPr="00725AF5">
              <w:rPr>
                <w:color w:val="000000"/>
                <w:szCs w:val="24"/>
              </w:rPr>
              <w:t>program treatment;</w:t>
            </w:r>
          </w:p>
          <w:p w14:paraId="427F0D8D" w14:textId="77777777" w:rsidR="00195CEF" w:rsidRPr="00725AF5" w:rsidRDefault="00195CEF" w:rsidP="00195CEF">
            <w:pPr>
              <w:pStyle w:val="TableText"/>
              <w:rPr>
                <w:color w:val="000000"/>
                <w:szCs w:val="24"/>
              </w:rPr>
            </w:pPr>
            <w:r w:rsidRPr="00725AF5">
              <w:rPr>
                <w:color w:val="000000"/>
                <w:szCs w:val="24"/>
              </w:rPr>
              <w:t>●   outpatient electro-</w:t>
            </w:r>
          </w:p>
          <w:p w14:paraId="427F0D8E" w14:textId="77777777" w:rsidR="00195CEF" w:rsidRPr="00725AF5" w:rsidRDefault="00195CEF" w:rsidP="00195CEF">
            <w:pPr>
              <w:pStyle w:val="TableText"/>
              <w:ind w:left="288"/>
              <w:rPr>
                <w:color w:val="000000"/>
                <w:szCs w:val="24"/>
              </w:rPr>
            </w:pPr>
            <w:r w:rsidRPr="00725AF5">
              <w:rPr>
                <w:color w:val="000000"/>
                <w:szCs w:val="24"/>
              </w:rPr>
              <w:t>convulsive treatment;</w:t>
            </w:r>
          </w:p>
          <w:p w14:paraId="427F0D8F" w14:textId="77777777" w:rsidR="00195CEF" w:rsidRDefault="00195CEF" w:rsidP="00195CEF">
            <w:pPr>
              <w:pStyle w:val="TableText"/>
              <w:rPr>
                <w:color w:val="000000"/>
                <w:szCs w:val="24"/>
              </w:rPr>
            </w:pPr>
            <w:r w:rsidRPr="00725AF5">
              <w:rPr>
                <w:color w:val="000000"/>
                <w:szCs w:val="24"/>
              </w:rPr>
              <w:t>●   psychological testing;</w:t>
            </w:r>
          </w:p>
          <w:p w14:paraId="18EB7476" w14:textId="77777777" w:rsidR="00355B5D" w:rsidRPr="00F941B6" w:rsidRDefault="00355B5D" w:rsidP="00355B5D">
            <w:pPr>
              <w:rPr>
                <w:color w:val="000000"/>
                <w:sz w:val="24"/>
                <w:szCs w:val="24"/>
              </w:rPr>
            </w:pPr>
            <w:r w:rsidRPr="00F941B6">
              <w:rPr>
                <w:color w:val="000000"/>
                <w:sz w:val="24"/>
                <w:szCs w:val="24"/>
              </w:rPr>
              <w:t xml:space="preserve">●   transcranial magnetic </w:t>
            </w:r>
          </w:p>
          <w:p w14:paraId="180575E9" w14:textId="6C0EAEA9" w:rsidR="00355B5D" w:rsidRPr="00355B5D" w:rsidRDefault="00355B5D" w:rsidP="00F941B6">
            <w:pPr>
              <w:ind w:left="288"/>
              <w:rPr>
                <w:color w:val="000000"/>
                <w:szCs w:val="24"/>
              </w:rPr>
            </w:pPr>
            <w:r w:rsidRPr="00F941B6">
              <w:rPr>
                <w:color w:val="000000"/>
                <w:sz w:val="24"/>
                <w:szCs w:val="24"/>
              </w:rPr>
              <w:t>stimulation</w:t>
            </w:r>
          </w:p>
          <w:p w14:paraId="2CB8F2C8" w14:textId="77777777" w:rsidR="00CE7F2C" w:rsidRPr="001308A9" w:rsidRDefault="00CE7F2C" w:rsidP="00CE7F2C">
            <w:pPr>
              <w:ind w:left="288"/>
              <w:rPr>
                <w:color w:val="000000"/>
                <w:sz w:val="24"/>
                <w:szCs w:val="24"/>
              </w:rPr>
            </w:pPr>
            <w:r w:rsidRPr="001308A9">
              <w:rPr>
                <w:color w:val="000000"/>
                <w:sz w:val="24"/>
                <w:szCs w:val="24"/>
              </w:rPr>
              <w:t xml:space="preserve">●   </w:t>
            </w:r>
            <w:r w:rsidRPr="001308A9">
              <w:rPr>
                <w:bCs/>
                <w:sz w:val="24"/>
              </w:rPr>
              <w:t>Methadone      Maintenance.</w:t>
            </w:r>
          </w:p>
          <w:p w14:paraId="7A807297" w14:textId="77777777" w:rsidR="00CE7F2C" w:rsidRPr="00725AF5" w:rsidRDefault="00CE7F2C" w:rsidP="00195CEF">
            <w:pPr>
              <w:pStyle w:val="TableText"/>
              <w:ind w:left="288"/>
              <w:rPr>
                <w:color w:val="000000"/>
                <w:szCs w:val="24"/>
              </w:rPr>
            </w:pPr>
          </w:p>
          <w:p w14:paraId="427F0D96" w14:textId="77777777" w:rsidR="001B3356" w:rsidRPr="00725AF5" w:rsidRDefault="001B3356" w:rsidP="00446169">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9C" w14:textId="0071AC60" w:rsidR="00ED6B58" w:rsidRPr="00725AF5" w:rsidRDefault="009D6420" w:rsidP="00ED6B58">
            <w:pPr>
              <w:pStyle w:val="TableTextChar"/>
              <w:numPr>
                <w:ilvl w:val="12"/>
                <w:numId w:val="0"/>
              </w:numPr>
              <w:rPr>
                <w:b/>
                <w:bCs/>
                <w:color w:val="FF00FF"/>
                <w:szCs w:val="24"/>
              </w:rPr>
            </w:pPr>
            <w:r>
              <w:rPr>
                <w:b/>
                <w:color w:val="0000FF"/>
                <w:szCs w:val="24"/>
              </w:rPr>
              <w:t>70%</w:t>
            </w:r>
            <w:r w:rsidR="00ED6B58" w:rsidRPr="00725AF5">
              <w:rPr>
                <w:color w:val="FF0000"/>
                <w:szCs w:val="24"/>
              </w:rPr>
              <w:t xml:space="preserve"> </w:t>
            </w:r>
            <w:r w:rsidR="00ED6B58" w:rsidRPr="00725AF5">
              <w:rPr>
                <w:szCs w:val="24"/>
              </w:rPr>
              <w:t>of eligible expenses after satisfying the deductible</w:t>
            </w:r>
          </w:p>
          <w:p w14:paraId="427F0D9D" w14:textId="77777777" w:rsidR="001B3356" w:rsidRDefault="001B3356" w:rsidP="00E64986">
            <w:pPr>
              <w:pStyle w:val="TableTextChar"/>
              <w:numPr>
                <w:ilvl w:val="12"/>
                <w:numId w:val="0"/>
              </w:numPr>
              <w:rPr>
                <w:b/>
                <w:color w:val="FF00FF"/>
                <w:szCs w:val="24"/>
              </w:rPr>
            </w:pPr>
          </w:p>
          <w:p w14:paraId="33D69D2E" w14:textId="77777777" w:rsidR="00111437" w:rsidRDefault="00111437" w:rsidP="00E64986">
            <w:pPr>
              <w:pStyle w:val="TableTextChar"/>
              <w:numPr>
                <w:ilvl w:val="12"/>
                <w:numId w:val="0"/>
              </w:numPr>
              <w:rPr>
                <w:b/>
                <w:color w:val="FF00FF"/>
                <w:szCs w:val="24"/>
              </w:rPr>
            </w:pPr>
          </w:p>
          <w:p w14:paraId="4B58B7F7" w14:textId="77777777" w:rsidR="00111437" w:rsidRDefault="00111437" w:rsidP="00E64986">
            <w:pPr>
              <w:pStyle w:val="TableTextChar"/>
              <w:numPr>
                <w:ilvl w:val="12"/>
                <w:numId w:val="0"/>
              </w:numPr>
              <w:rPr>
                <w:b/>
                <w:color w:val="FF00FF"/>
                <w:szCs w:val="24"/>
              </w:rPr>
            </w:pPr>
          </w:p>
          <w:p w14:paraId="259658CC" w14:textId="77777777" w:rsidR="00111437" w:rsidRDefault="00111437" w:rsidP="00E64986">
            <w:pPr>
              <w:pStyle w:val="TableTextChar"/>
              <w:numPr>
                <w:ilvl w:val="12"/>
                <w:numId w:val="0"/>
              </w:numPr>
              <w:rPr>
                <w:b/>
                <w:color w:val="FF00FF"/>
                <w:szCs w:val="24"/>
              </w:rPr>
            </w:pPr>
          </w:p>
          <w:p w14:paraId="13D94A53" w14:textId="77777777" w:rsidR="00111437" w:rsidRDefault="00111437" w:rsidP="00E64986">
            <w:pPr>
              <w:pStyle w:val="TableTextChar"/>
              <w:numPr>
                <w:ilvl w:val="12"/>
                <w:numId w:val="0"/>
              </w:numPr>
              <w:rPr>
                <w:b/>
                <w:color w:val="FF00FF"/>
                <w:szCs w:val="24"/>
              </w:rPr>
            </w:pPr>
          </w:p>
          <w:p w14:paraId="12051F2F" w14:textId="77777777" w:rsidR="00111437" w:rsidRDefault="00111437" w:rsidP="00E64986">
            <w:pPr>
              <w:pStyle w:val="TableTextChar"/>
              <w:numPr>
                <w:ilvl w:val="12"/>
                <w:numId w:val="0"/>
              </w:numPr>
              <w:rPr>
                <w:b/>
                <w:color w:val="FF00FF"/>
                <w:szCs w:val="24"/>
              </w:rPr>
            </w:pPr>
          </w:p>
          <w:p w14:paraId="6989F70F" w14:textId="77777777" w:rsidR="00111437" w:rsidRPr="00725AF5" w:rsidRDefault="00111437" w:rsidP="00E64986">
            <w:pPr>
              <w:pStyle w:val="TableTextChar"/>
              <w:numPr>
                <w:ilvl w:val="12"/>
                <w:numId w:val="0"/>
              </w:numPr>
              <w:rPr>
                <w:b/>
                <w:color w:val="FF00FF"/>
                <w:szCs w:val="24"/>
              </w:rPr>
            </w:pPr>
          </w:p>
          <w:p w14:paraId="427F0D9E" w14:textId="77777777" w:rsidR="001B3356" w:rsidRPr="00725AF5" w:rsidRDefault="001B3356" w:rsidP="00E64986">
            <w:pPr>
              <w:pStyle w:val="TableTextChar"/>
              <w:numPr>
                <w:ilvl w:val="12"/>
                <w:numId w:val="0"/>
              </w:numPr>
              <w:rPr>
                <w:b/>
                <w:color w:val="FF00FF"/>
                <w:szCs w:val="24"/>
              </w:rPr>
            </w:pPr>
          </w:p>
          <w:p w14:paraId="427F0D9F"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23EE9700" w:rsidR="00A557CA" w:rsidRPr="00725AF5" w:rsidRDefault="009D6420" w:rsidP="00A557CA">
            <w:pPr>
              <w:pStyle w:val="TableTextChar"/>
              <w:numPr>
                <w:ilvl w:val="12"/>
                <w:numId w:val="0"/>
              </w:numPr>
              <w:rPr>
                <w:b/>
                <w:bCs/>
                <w:color w:val="FF00FF"/>
                <w:szCs w:val="24"/>
              </w:rPr>
            </w:pPr>
            <w:r>
              <w:rPr>
                <w:b/>
                <w:color w:val="0000FF"/>
                <w:szCs w:val="24"/>
              </w:rPr>
              <w:t>70%</w:t>
            </w:r>
            <w:r w:rsidR="00A557CA" w:rsidRPr="00725AF5">
              <w:rPr>
                <w:color w:val="FF0000"/>
                <w:szCs w:val="24"/>
              </w:rPr>
              <w:t xml:space="preserve"> </w:t>
            </w:r>
            <w:r w:rsidR="00A557CA" w:rsidRPr="00725AF5">
              <w:rPr>
                <w:szCs w:val="24"/>
              </w:rPr>
              <w:t>of eligible expenses after satisfying the deductible</w:t>
            </w:r>
          </w:p>
          <w:p w14:paraId="427F0DA5" w14:textId="77777777" w:rsidR="00A557CA" w:rsidRPr="00725AF5" w:rsidRDefault="00A557CA" w:rsidP="00E64986">
            <w:pPr>
              <w:pStyle w:val="TableTextChar"/>
              <w:numPr>
                <w:ilvl w:val="12"/>
                <w:numId w:val="0"/>
              </w:numPr>
              <w:rPr>
                <w:b/>
                <w:color w:val="FF00FF"/>
                <w:szCs w:val="24"/>
              </w:rPr>
            </w:pPr>
          </w:p>
          <w:p w14:paraId="427F0DAB" w14:textId="77777777" w:rsidR="001B3356" w:rsidRDefault="001B3356" w:rsidP="00E64986">
            <w:pPr>
              <w:pStyle w:val="TableTextChar"/>
              <w:numPr>
                <w:ilvl w:val="12"/>
                <w:numId w:val="0"/>
              </w:numPr>
              <w:rPr>
                <w:b/>
                <w:color w:val="FF00FF"/>
                <w:szCs w:val="24"/>
              </w:rPr>
            </w:pPr>
          </w:p>
          <w:p w14:paraId="1F684D54" w14:textId="77777777" w:rsidR="00111437" w:rsidRPr="00725AF5" w:rsidRDefault="00111437" w:rsidP="00E64986">
            <w:pPr>
              <w:pStyle w:val="TableTextChar"/>
              <w:numPr>
                <w:ilvl w:val="12"/>
                <w:numId w:val="0"/>
              </w:numPr>
              <w:rPr>
                <w:b/>
                <w:color w:val="FF00FF"/>
                <w:szCs w:val="24"/>
              </w:rPr>
            </w:pPr>
          </w:p>
          <w:p w14:paraId="0AD4C3CD" w14:textId="77777777" w:rsidR="00111437" w:rsidRPr="00483482" w:rsidRDefault="00111437" w:rsidP="00111437">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427F0DAC" w14:textId="77777777" w:rsidR="001B3356" w:rsidRDefault="001B3356" w:rsidP="00E64986">
            <w:pPr>
              <w:pStyle w:val="TableTextChar"/>
              <w:numPr>
                <w:ilvl w:val="12"/>
                <w:numId w:val="0"/>
              </w:numPr>
              <w:rPr>
                <w:b/>
                <w:color w:val="FF00FF"/>
                <w:szCs w:val="24"/>
              </w:rPr>
            </w:pPr>
          </w:p>
          <w:p w14:paraId="7F6B5409" w14:textId="77777777" w:rsidR="00111437" w:rsidRDefault="00111437" w:rsidP="00E64986">
            <w:pPr>
              <w:pStyle w:val="TableTextChar"/>
              <w:numPr>
                <w:ilvl w:val="12"/>
                <w:numId w:val="0"/>
              </w:numPr>
              <w:rPr>
                <w:b/>
                <w:color w:val="FF00FF"/>
                <w:szCs w:val="24"/>
              </w:rPr>
            </w:pPr>
          </w:p>
          <w:p w14:paraId="5383CE86" w14:textId="77777777" w:rsidR="00111437" w:rsidRDefault="00111437" w:rsidP="00E64986">
            <w:pPr>
              <w:pStyle w:val="TableTextChar"/>
              <w:numPr>
                <w:ilvl w:val="12"/>
                <w:numId w:val="0"/>
              </w:numPr>
              <w:rPr>
                <w:b/>
                <w:color w:val="FF00FF"/>
                <w:szCs w:val="24"/>
              </w:rPr>
            </w:pPr>
          </w:p>
          <w:p w14:paraId="0296C679" w14:textId="77777777" w:rsidR="00111437" w:rsidRDefault="00111437" w:rsidP="00E64986">
            <w:pPr>
              <w:pStyle w:val="TableTextChar"/>
              <w:numPr>
                <w:ilvl w:val="12"/>
                <w:numId w:val="0"/>
              </w:numPr>
              <w:rPr>
                <w:b/>
                <w:color w:val="FF00FF"/>
                <w:szCs w:val="24"/>
              </w:rPr>
            </w:pPr>
          </w:p>
          <w:p w14:paraId="6D48B0A0" w14:textId="77777777" w:rsidR="00111437" w:rsidRDefault="00111437" w:rsidP="00E64986">
            <w:pPr>
              <w:pStyle w:val="TableTextChar"/>
              <w:numPr>
                <w:ilvl w:val="12"/>
                <w:numId w:val="0"/>
              </w:numPr>
              <w:rPr>
                <w:b/>
                <w:color w:val="FF00FF"/>
                <w:szCs w:val="24"/>
              </w:rPr>
            </w:pPr>
          </w:p>
          <w:p w14:paraId="18ACCB76" w14:textId="77777777" w:rsidR="00111437" w:rsidRDefault="00111437" w:rsidP="00E64986">
            <w:pPr>
              <w:pStyle w:val="TableTextChar"/>
              <w:numPr>
                <w:ilvl w:val="12"/>
                <w:numId w:val="0"/>
              </w:numPr>
              <w:rPr>
                <w:b/>
                <w:color w:val="FF00FF"/>
                <w:szCs w:val="24"/>
              </w:rPr>
            </w:pPr>
          </w:p>
          <w:p w14:paraId="38063679" w14:textId="77777777" w:rsidR="00111437" w:rsidRPr="00725AF5" w:rsidRDefault="00111437" w:rsidP="00E64986">
            <w:pPr>
              <w:pStyle w:val="TableTextChar"/>
              <w:numPr>
                <w:ilvl w:val="12"/>
                <w:numId w:val="0"/>
              </w:numPr>
              <w:rPr>
                <w:b/>
                <w:color w:val="FF00FF"/>
                <w:szCs w:val="24"/>
              </w:rPr>
            </w:pPr>
          </w:p>
          <w:p w14:paraId="427F0DAD" w14:textId="77777777" w:rsidR="001B3356" w:rsidRPr="00725AF5" w:rsidRDefault="001B3356" w:rsidP="00E64986">
            <w:pPr>
              <w:pStyle w:val="TableTextChar"/>
              <w:numPr>
                <w:ilvl w:val="12"/>
                <w:numId w:val="0"/>
              </w:numPr>
              <w:rPr>
                <w:b/>
                <w:color w:val="FF00FF"/>
                <w:szCs w:val="24"/>
              </w:rPr>
            </w:pPr>
          </w:p>
          <w:p w14:paraId="427F0DD5" w14:textId="57C9AA40"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DD9" w14:textId="1BD3C00F"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 xml:space="preserve">intensive outpatient program treatment; outpatient electro-convulsive treatment; psychological testing; </w:t>
            </w:r>
            <w:r w:rsidR="00355B5D" w:rsidRPr="00355B5D">
              <w:rPr>
                <w:color w:val="000000"/>
                <w:szCs w:val="24"/>
              </w:rPr>
              <w:t>transcranial magnetic stimulation;</w:t>
            </w:r>
            <w:r w:rsidR="00355B5D">
              <w:rPr>
                <w:color w:val="000000"/>
                <w:szCs w:val="24"/>
              </w:rPr>
              <w:t xml:space="preserve"> </w:t>
            </w:r>
            <w:r w:rsidRPr="00725AF5">
              <w:rPr>
                <w:rStyle w:val="CDVar"/>
                <w:rFonts w:ascii="Times New Roman" w:hAnsi="Times New Roman"/>
                <w:color w:val="000000"/>
                <w:szCs w:val="24"/>
              </w:rPr>
              <w:t>extended outpatient treatment visits, with or without medication management.</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725AF5" w:rsidRDefault="006B00A4" w:rsidP="006B00A4">
            <w:pPr>
              <w:pStyle w:val="TableText"/>
              <w:rPr>
                <w:rStyle w:val="CDVar"/>
                <w:rFonts w:ascii="Times New Roman" w:hAnsi="Times New Roman"/>
                <w:color w:val="000000"/>
                <w:szCs w:val="24"/>
              </w:rPr>
            </w:pPr>
          </w:p>
          <w:p w14:paraId="71F68352" w14:textId="3A4CED66" w:rsidR="00446169"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27F0DDF"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DE0"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DE1"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DE2"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DE3" w14:textId="77777777" w:rsidR="006B00A4"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260B7F07" w14:textId="77777777" w:rsidR="00355B5D" w:rsidRPr="00F941B6" w:rsidRDefault="00355B5D" w:rsidP="00355B5D">
            <w:pPr>
              <w:rPr>
                <w:color w:val="000000"/>
                <w:sz w:val="24"/>
                <w:szCs w:val="24"/>
              </w:rPr>
            </w:pPr>
            <w:r w:rsidRPr="00F941B6">
              <w:rPr>
                <w:color w:val="000000"/>
                <w:sz w:val="24"/>
                <w:szCs w:val="24"/>
              </w:rPr>
              <w:t xml:space="preserve">●   transcranial magnetic </w:t>
            </w:r>
          </w:p>
          <w:p w14:paraId="0A4F7A17" w14:textId="17A0999E" w:rsidR="00355B5D" w:rsidRPr="00F941B6" w:rsidRDefault="00355B5D" w:rsidP="00F941B6">
            <w:pPr>
              <w:ind w:left="288"/>
              <w:rPr>
                <w:rStyle w:val="CDVar"/>
                <w:rFonts w:ascii="Times New Roman" w:hAnsi="Times New Roman"/>
                <w:color w:val="000000"/>
                <w:sz w:val="24"/>
                <w:szCs w:val="24"/>
              </w:rPr>
            </w:pPr>
            <w:r w:rsidRPr="00F941B6">
              <w:rPr>
                <w:color w:val="000000"/>
                <w:sz w:val="24"/>
                <w:szCs w:val="24"/>
              </w:rPr>
              <w:t>stimulation</w:t>
            </w:r>
          </w:p>
          <w:p w14:paraId="427F0DE4"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DE5" w14:textId="1E97F3E9" w:rsidR="006B00A4"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74CA3AF5" w14:textId="77777777" w:rsidR="00692512" w:rsidRPr="004462A3" w:rsidRDefault="00692512" w:rsidP="00692512">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3EA9024E" w14:textId="77777777" w:rsidR="00692512" w:rsidRPr="00725AF5" w:rsidRDefault="00692512" w:rsidP="006B00A4">
            <w:pPr>
              <w:pStyle w:val="TableText"/>
              <w:ind w:left="288"/>
              <w:rPr>
                <w:rStyle w:val="CDVar"/>
                <w:rFonts w:ascii="Times New Roman" w:hAnsi="Times New Roman"/>
                <w:color w:val="000000"/>
                <w:szCs w:val="24"/>
              </w:rPr>
            </w:pPr>
          </w:p>
          <w:p w14:paraId="427F0DE6" w14:textId="77777777" w:rsidR="006B00A4" w:rsidRPr="00725AF5" w:rsidRDefault="006B00A4" w:rsidP="006B00A4">
            <w:pPr>
              <w:pStyle w:val="TableText"/>
              <w:rPr>
                <w:color w:val="000000"/>
                <w:szCs w:val="24"/>
              </w:rPr>
            </w:pPr>
          </w:p>
          <w:p w14:paraId="427F0DE8" w14:textId="2F5B3054"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p w14:paraId="427F0DEC" w14:textId="42DD5A9D" w:rsidR="001B3356" w:rsidRPr="00725AF5" w:rsidRDefault="001B3356" w:rsidP="00143CFB">
            <w:pPr>
              <w:pStyle w:val="TableText"/>
              <w:rPr>
                <w:bCs/>
                <w:color w:val="000000"/>
                <w:szCs w:val="24"/>
              </w:rPr>
            </w:pPr>
          </w:p>
        </w:tc>
      </w:tr>
      <w:tr w:rsidR="001B3356" w:rsidRPr="00725AF5" w14:paraId="427F0EB2" w14:textId="77777777" w:rsidTr="00BF303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210" w:name="Neurological_Disorders_Austism_Spectrum"/>
            <w:r w:rsidRPr="00725AF5">
              <w:rPr>
                <w:b/>
                <w:szCs w:val="24"/>
              </w:rPr>
              <w:t>Neurobiological Disorders - Mental Health Services for Autism Spectrum Disorders</w:t>
            </w:r>
          </w:p>
          <w:bookmarkEnd w:id="210"/>
          <w:p w14:paraId="427F0DF1" w14:textId="77777777" w:rsidR="001B3356" w:rsidRPr="00725AF5" w:rsidRDefault="001B3356" w:rsidP="00E64986">
            <w:pPr>
              <w:pStyle w:val="TableTextCharCharChar1"/>
              <w:rPr>
                <w:bCs/>
                <w:color w:val="0000FF"/>
                <w:szCs w:val="24"/>
              </w:rPr>
            </w:pPr>
          </w:p>
          <w:p w14:paraId="427F0DF4" w14:textId="77777777" w:rsidR="001B3356" w:rsidRPr="00725AF5" w:rsidRDefault="001B3356" w:rsidP="00E64986">
            <w:pPr>
              <w:pStyle w:val="TableText"/>
              <w:rPr>
                <w:color w:val="000000"/>
                <w:szCs w:val="24"/>
              </w:rPr>
            </w:pPr>
            <w:r w:rsidRPr="00725AF5">
              <w:rPr>
                <w:color w:val="000000"/>
                <w:szCs w:val="24"/>
              </w:rPr>
              <w:t>The Plan pays Benefits for psychiatric services for Autism Spectrum Disorders that are both of the following:</w:t>
            </w:r>
          </w:p>
          <w:p w14:paraId="427F0DF5" w14:textId="77777777" w:rsidR="001B3356" w:rsidRPr="00725AF5" w:rsidRDefault="001B3356" w:rsidP="00E64986">
            <w:pPr>
              <w:pStyle w:val="TableText"/>
              <w:rPr>
                <w:color w:val="000000"/>
                <w:szCs w:val="24"/>
              </w:rPr>
            </w:pPr>
            <w:r w:rsidRPr="00725AF5">
              <w:rPr>
                <w:color w:val="000000"/>
                <w:szCs w:val="24"/>
              </w:rPr>
              <w:t xml:space="preserve">●   Provided by or under the </w:t>
            </w:r>
          </w:p>
          <w:p w14:paraId="427F0DF6" w14:textId="77777777" w:rsidR="001B3356" w:rsidRPr="00725AF5" w:rsidRDefault="001B3356" w:rsidP="00E64986">
            <w:pPr>
              <w:pStyle w:val="TableText"/>
              <w:ind w:left="288"/>
              <w:rPr>
                <w:color w:val="000000"/>
                <w:szCs w:val="24"/>
              </w:rPr>
            </w:pPr>
            <w:r w:rsidRPr="00725AF5">
              <w:rPr>
                <w:color w:val="000000"/>
                <w:szCs w:val="24"/>
              </w:rPr>
              <w:t>direction of an experienced psychiatrist and/or an experienced licensed psychiatric provider; and</w:t>
            </w:r>
          </w:p>
          <w:p w14:paraId="427F0DF7" w14:textId="77777777" w:rsidR="001B3356" w:rsidRPr="00725AF5" w:rsidRDefault="001B3356" w:rsidP="00E64986">
            <w:pPr>
              <w:pStyle w:val="TableText"/>
              <w:rPr>
                <w:color w:val="000000"/>
                <w:szCs w:val="24"/>
              </w:rPr>
            </w:pPr>
            <w:r w:rsidRPr="00725AF5">
              <w:rPr>
                <w:color w:val="000000"/>
                <w:szCs w:val="24"/>
              </w:rPr>
              <w:t xml:space="preserve">●   Focused on treating </w:t>
            </w:r>
          </w:p>
          <w:p w14:paraId="427F0DF8" w14:textId="77777777" w:rsidR="001B3356" w:rsidRPr="00725AF5" w:rsidRDefault="001B3356" w:rsidP="00E64986">
            <w:pPr>
              <w:pStyle w:val="TableText"/>
              <w:ind w:left="288"/>
              <w:rPr>
                <w:color w:val="000000"/>
                <w:szCs w:val="24"/>
              </w:rPr>
            </w:pPr>
            <w:r w:rsidRPr="00725AF5">
              <w:rPr>
                <w:color w:val="000000"/>
                <w:szCs w:val="24"/>
              </w:rPr>
              <w:t>maladaptive/stereotypic behaviors that are posing danger to self, others and property and impairment in daily functioning.</w:t>
            </w:r>
          </w:p>
          <w:p w14:paraId="427F0DF9" w14:textId="77777777" w:rsidR="001B3356" w:rsidRPr="00725AF5" w:rsidRDefault="001B3356" w:rsidP="00E64986">
            <w:pPr>
              <w:pStyle w:val="TableText"/>
              <w:rPr>
                <w:color w:val="000000"/>
                <w:szCs w:val="24"/>
              </w:rPr>
            </w:pPr>
          </w:p>
          <w:p w14:paraId="427F0DFA" w14:textId="11A1D775" w:rsidR="001B3356" w:rsidRPr="00725AF5" w:rsidRDefault="001B3356">
            <w:pPr>
              <w:rPr>
                <w:color w:val="000000"/>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725AF5" w:rsidRDefault="001B3356" w:rsidP="00E64986">
            <w:pPr>
              <w:pStyle w:val="TableText"/>
              <w:rPr>
                <w:color w:val="000000"/>
                <w:szCs w:val="24"/>
              </w:rPr>
            </w:pPr>
          </w:p>
          <w:p w14:paraId="427F0DFC" w14:textId="77777777" w:rsidR="001B3356" w:rsidRPr="00725AF5" w:rsidRDefault="001B3356" w:rsidP="00E64986">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427F0DFD"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FE" w14:textId="77777777" w:rsidR="001B3356" w:rsidRPr="00725AF5" w:rsidRDefault="001B3356" w:rsidP="00E64986">
            <w:pPr>
              <w:pStyle w:val="TableText"/>
              <w:ind w:left="288"/>
              <w:rPr>
                <w:color w:val="000000"/>
                <w:szCs w:val="24"/>
              </w:rPr>
            </w:pPr>
            <w:r w:rsidRPr="00725AF5">
              <w:rPr>
                <w:color w:val="000000"/>
                <w:szCs w:val="24"/>
              </w:rPr>
              <w:t>and assessment;</w:t>
            </w:r>
          </w:p>
          <w:p w14:paraId="427F0DFF" w14:textId="77777777" w:rsidR="001B3356" w:rsidRPr="00725AF5" w:rsidRDefault="001B3356" w:rsidP="00E64986">
            <w:pPr>
              <w:pStyle w:val="TableText"/>
              <w:rPr>
                <w:color w:val="000000"/>
                <w:szCs w:val="24"/>
              </w:rPr>
            </w:pPr>
            <w:r w:rsidRPr="00725AF5">
              <w:rPr>
                <w:color w:val="000000"/>
                <w:szCs w:val="24"/>
              </w:rPr>
              <w:t>●   treatment planning;</w:t>
            </w:r>
          </w:p>
          <w:p w14:paraId="427F0E00" w14:textId="77777777" w:rsidR="001B3356" w:rsidRPr="00725AF5" w:rsidRDefault="001B3356" w:rsidP="00E64986">
            <w:pPr>
              <w:pStyle w:val="TableText"/>
              <w:rPr>
                <w:color w:val="000000"/>
                <w:szCs w:val="24"/>
              </w:rPr>
            </w:pPr>
            <w:r w:rsidRPr="00725AF5">
              <w:rPr>
                <w:color w:val="000000"/>
                <w:szCs w:val="24"/>
              </w:rPr>
              <w:t>●   referral services;</w:t>
            </w:r>
          </w:p>
          <w:p w14:paraId="427F0E01" w14:textId="77777777" w:rsidR="001B3356" w:rsidRPr="00725AF5" w:rsidRDefault="001B3356" w:rsidP="00E64986">
            <w:pPr>
              <w:pStyle w:val="TableText"/>
              <w:rPr>
                <w:color w:val="000000"/>
                <w:szCs w:val="24"/>
              </w:rPr>
            </w:pPr>
            <w:r w:rsidRPr="00725AF5">
              <w:rPr>
                <w:color w:val="000000"/>
                <w:szCs w:val="24"/>
              </w:rPr>
              <w:t>●   medication management;</w:t>
            </w:r>
          </w:p>
          <w:p w14:paraId="427F0E02"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E03" w14:textId="3CF938CC"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E04" w14:textId="77777777" w:rsidR="001B3356" w:rsidRPr="00725AF5" w:rsidRDefault="001B3356" w:rsidP="00E64986">
            <w:pPr>
              <w:pStyle w:val="TableText"/>
              <w:rPr>
                <w:color w:val="000000"/>
                <w:szCs w:val="24"/>
              </w:rPr>
            </w:pPr>
            <w:r w:rsidRPr="00725AF5">
              <w:rPr>
                <w:color w:val="000000"/>
                <w:szCs w:val="24"/>
              </w:rPr>
              <w:t>●  crisis intervention</w:t>
            </w:r>
          </w:p>
          <w:p w14:paraId="427F0E07" w14:textId="77777777" w:rsidR="001B3356" w:rsidRPr="00725AF5" w:rsidRDefault="001B3356" w:rsidP="00E64986">
            <w:pPr>
              <w:pStyle w:val="TableText"/>
              <w:rPr>
                <w:szCs w:val="24"/>
              </w:rPr>
            </w:pPr>
            <w:r w:rsidRPr="00725AF5">
              <w:rPr>
                <w:szCs w:val="24"/>
              </w:rPr>
              <w:t xml:space="preserve">●   Partial Hospitalization/ </w:t>
            </w:r>
          </w:p>
          <w:p w14:paraId="427F0E08" w14:textId="77777777" w:rsidR="001B3356" w:rsidRPr="00725AF5" w:rsidRDefault="001B3356" w:rsidP="00E64986">
            <w:pPr>
              <w:pStyle w:val="TableText"/>
              <w:ind w:left="288"/>
              <w:rPr>
                <w:szCs w:val="24"/>
              </w:rPr>
            </w:pPr>
            <w:r w:rsidRPr="00725AF5">
              <w:rPr>
                <w:szCs w:val="24"/>
              </w:rPr>
              <w:t>Day Treatment</w:t>
            </w:r>
          </w:p>
          <w:p w14:paraId="427F0E09" w14:textId="77777777" w:rsidR="001B3356" w:rsidRPr="00725AF5" w:rsidRDefault="001B3356" w:rsidP="00E64986">
            <w:pPr>
              <w:pStyle w:val="TableText"/>
              <w:rPr>
                <w:szCs w:val="24"/>
              </w:rPr>
            </w:pPr>
            <w:r w:rsidRPr="00725AF5">
              <w:rPr>
                <w:szCs w:val="24"/>
              </w:rPr>
              <w:t xml:space="preserve">●   services at a Residential </w:t>
            </w:r>
          </w:p>
          <w:p w14:paraId="427F0E0A" w14:textId="77777777" w:rsidR="001B3356" w:rsidRPr="00725AF5" w:rsidRDefault="001B3356" w:rsidP="00E64986">
            <w:pPr>
              <w:pStyle w:val="TableText"/>
              <w:ind w:left="288"/>
              <w:rPr>
                <w:szCs w:val="24"/>
              </w:rPr>
            </w:pPr>
            <w:r w:rsidRPr="00725AF5">
              <w:rPr>
                <w:szCs w:val="24"/>
              </w:rPr>
              <w:t>Treatment Facility.</w:t>
            </w:r>
          </w:p>
          <w:p w14:paraId="427F0E0D"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E0E" w14:textId="77777777" w:rsidR="001B3356" w:rsidRPr="00725AF5" w:rsidRDefault="001B3356" w:rsidP="00E64986">
            <w:pPr>
              <w:pStyle w:val="TableText"/>
              <w:ind w:left="288"/>
              <w:rPr>
                <w:color w:val="000000"/>
                <w:szCs w:val="24"/>
              </w:rPr>
            </w:pPr>
            <w:r w:rsidRPr="00725AF5">
              <w:rPr>
                <w:color w:val="000000"/>
                <w:szCs w:val="24"/>
              </w:rPr>
              <w:t>Treatment.</w:t>
            </w:r>
          </w:p>
          <w:p w14:paraId="427F0E0F" w14:textId="77777777" w:rsidR="001B3356" w:rsidRPr="00725AF5" w:rsidRDefault="001B3356" w:rsidP="00E64986">
            <w:pPr>
              <w:rPr>
                <w:sz w:val="24"/>
                <w:szCs w:val="24"/>
              </w:rPr>
            </w:pPr>
          </w:p>
          <w:p w14:paraId="427F0E10" w14:textId="77777777" w:rsidR="001B3356" w:rsidRPr="00725AF5" w:rsidRDefault="001B3356" w:rsidP="00E64986">
            <w:pPr>
              <w:rPr>
                <w:sz w:val="24"/>
                <w:szCs w:val="24"/>
              </w:rPr>
            </w:pPr>
          </w:p>
          <w:p w14:paraId="427F0E12" w14:textId="435B49BA" w:rsidR="001B3356" w:rsidRPr="00725AF5" w:rsidRDefault="001B3356" w:rsidP="00E64986">
            <w:pPr>
              <w:pStyle w:val="TableText"/>
              <w:rPr>
                <w:color w:val="000000"/>
                <w:szCs w:val="24"/>
              </w:rPr>
            </w:pPr>
            <w:r w:rsidRPr="00725AF5">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725AF5" w:rsidRDefault="001B3356" w:rsidP="00E64986">
            <w:pPr>
              <w:pStyle w:val="TableText"/>
              <w:rPr>
                <w:color w:val="000000"/>
                <w:szCs w:val="24"/>
              </w:rPr>
            </w:pPr>
          </w:p>
          <w:p w14:paraId="427F0E14" w14:textId="176510B9"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000000"/>
                <w:szCs w:val="24"/>
              </w:rPr>
              <w:t xml:space="preserve"> If an Inpatient Stay is required, it is covered on a Semi-private Room basis. </w:t>
            </w:r>
          </w:p>
          <w:p w14:paraId="427F0E15" w14:textId="77777777" w:rsidR="001B3356" w:rsidRPr="00725AF5" w:rsidRDefault="001B3356" w:rsidP="00E64986">
            <w:pPr>
              <w:pStyle w:val="TableText"/>
              <w:rPr>
                <w:color w:val="000000"/>
                <w:szCs w:val="24"/>
              </w:rPr>
            </w:pPr>
          </w:p>
          <w:p w14:paraId="427F0E16"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1B3356" w:rsidRPr="00725AF5"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25" w14:textId="57A04012" w:rsidR="001B3356" w:rsidRPr="00725AF5" w:rsidRDefault="00446169" w:rsidP="00E64986">
            <w:pPr>
              <w:pStyle w:val="TableTextChar"/>
              <w:numPr>
                <w:ilvl w:val="12"/>
                <w:numId w:val="0"/>
              </w:numPr>
              <w:rPr>
                <w:szCs w:val="24"/>
              </w:rPr>
            </w:pPr>
            <w:r>
              <w:rPr>
                <w:b/>
                <w:color w:val="0000FF"/>
                <w:szCs w:val="24"/>
              </w:rPr>
              <w:t>$300</w:t>
            </w:r>
            <w:r w:rsidR="001B3356" w:rsidRPr="00725AF5">
              <w:rPr>
                <w:szCs w:val="24"/>
              </w:rPr>
              <w:t xml:space="preserve"> copay per admission, then </w:t>
            </w:r>
            <w:r w:rsidR="003C3DFE">
              <w:rPr>
                <w:b/>
                <w:bCs/>
                <w:color w:val="0000FF"/>
                <w:szCs w:val="24"/>
              </w:rPr>
              <w:t>100%</w:t>
            </w:r>
            <w:r w:rsidR="001B3356" w:rsidRPr="00725AF5">
              <w:rPr>
                <w:szCs w:val="24"/>
              </w:rPr>
              <w:t xml:space="preserve"> of eligible expenses.</w:t>
            </w:r>
          </w:p>
          <w:p w14:paraId="427F0E26" w14:textId="77777777" w:rsidR="001B3356" w:rsidRPr="00725AF5" w:rsidRDefault="001B3356" w:rsidP="00E64986">
            <w:pPr>
              <w:pStyle w:val="TableTextChar"/>
              <w:numPr>
                <w:ilvl w:val="12"/>
                <w:numId w:val="0"/>
              </w:numPr>
              <w:rPr>
                <w:b/>
                <w:i/>
                <w:iCs/>
                <w:color w:val="FF00FF"/>
                <w:szCs w:val="24"/>
              </w:rPr>
            </w:pPr>
          </w:p>
          <w:p w14:paraId="052B903D" w14:textId="77777777" w:rsidR="00BA38A9" w:rsidRDefault="00BA38A9" w:rsidP="00E64986">
            <w:pPr>
              <w:pStyle w:val="TableTextChar"/>
              <w:numPr>
                <w:ilvl w:val="12"/>
                <w:numId w:val="0"/>
              </w:numPr>
              <w:rPr>
                <w:iCs/>
                <w:szCs w:val="24"/>
              </w:rPr>
            </w:pPr>
            <w:r w:rsidRPr="00D422DA">
              <w:rPr>
                <w:iCs/>
                <w:szCs w:val="24"/>
              </w:rPr>
              <w:t xml:space="preserve">If a participant is re-admitted to a hospital for the same condition within </w:t>
            </w:r>
            <w:r w:rsidRPr="00D422DA">
              <w:rPr>
                <w:b/>
                <w:iCs/>
                <w:color w:val="0000FF"/>
                <w:szCs w:val="24"/>
              </w:rPr>
              <w:t>60</w:t>
            </w:r>
            <w:r w:rsidRPr="00D422DA">
              <w:rPr>
                <w:iCs/>
                <w:szCs w:val="24"/>
              </w:rPr>
              <w:t xml:space="preserve"> days, the hospital copay is waived after the initial admission.</w:t>
            </w:r>
          </w:p>
          <w:p w14:paraId="1F14B6AC" w14:textId="77777777" w:rsidR="00332BD3" w:rsidRPr="00725AF5" w:rsidRDefault="00332BD3" w:rsidP="00E64986">
            <w:pPr>
              <w:pStyle w:val="TableTextChar"/>
              <w:numPr>
                <w:ilvl w:val="12"/>
                <w:numId w:val="0"/>
              </w:numPr>
              <w:rPr>
                <w:b/>
                <w:szCs w:val="24"/>
              </w:rPr>
            </w:pPr>
          </w:p>
          <w:p w14:paraId="427F0E30"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1" w14:textId="1DA9C352" w:rsidR="00883176" w:rsidRPr="00725AF5" w:rsidRDefault="00446169" w:rsidP="00883176">
            <w:pPr>
              <w:pStyle w:val="TableTextCharCharChar1"/>
              <w:numPr>
                <w:ilvl w:val="12"/>
                <w:numId w:val="0"/>
              </w:numPr>
              <w:rPr>
                <w:b/>
                <w:color w:val="0000FF"/>
                <w:szCs w:val="24"/>
              </w:rPr>
            </w:pPr>
            <w:r>
              <w:rPr>
                <w:b/>
                <w:color w:val="0000FF"/>
                <w:szCs w:val="24"/>
              </w:rPr>
              <w:t>$</w:t>
            </w:r>
            <w:r w:rsidR="00456309">
              <w:rPr>
                <w:b/>
                <w:color w:val="0000FF"/>
                <w:szCs w:val="24"/>
              </w:rPr>
              <w:t>30</w:t>
            </w:r>
            <w:r w:rsidR="00456309" w:rsidRPr="00725AF5">
              <w:rPr>
                <w:szCs w:val="24"/>
              </w:rPr>
              <w:t xml:space="preserve"> </w:t>
            </w:r>
            <w:r w:rsidR="00883176" w:rsidRPr="00725AF5">
              <w:rPr>
                <w:szCs w:val="24"/>
              </w:rPr>
              <w:t xml:space="preserve">copay per visit then </w:t>
            </w:r>
            <w:r w:rsidR="00883176" w:rsidRPr="00725AF5">
              <w:rPr>
                <w:b/>
                <w:color w:val="0000FF"/>
                <w:szCs w:val="24"/>
              </w:rPr>
              <w:t xml:space="preserve">100% </w:t>
            </w:r>
            <w:r w:rsidR="00883176" w:rsidRPr="00725AF5">
              <w:rPr>
                <w:bCs/>
                <w:szCs w:val="24"/>
              </w:rPr>
              <w:t>of eligible expenses</w:t>
            </w:r>
            <w:r w:rsidR="00883176" w:rsidRPr="00725AF5">
              <w:rPr>
                <w:bCs/>
                <w:color w:val="0000FF"/>
                <w:szCs w:val="24"/>
              </w:rPr>
              <w:t>.</w:t>
            </w:r>
          </w:p>
          <w:p w14:paraId="427F0E32" w14:textId="77777777" w:rsidR="00883176" w:rsidRPr="00725AF5" w:rsidRDefault="00883176" w:rsidP="00883176">
            <w:pPr>
              <w:pStyle w:val="TableTextCharCharChar1"/>
              <w:rPr>
                <w:b/>
                <w:bCs/>
                <w:szCs w:val="24"/>
              </w:rPr>
            </w:pPr>
          </w:p>
          <w:p w14:paraId="35DEE77F" w14:textId="77777777" w:rsidR="00446169" w:rsidRPr="00725AF5" w:rsidRDefault="00446169" w:rsidP="00446169">
            <w:pPr>
              <w:pStyle w:val="TableTextCharCharChar1"/>
              <w:rPr>
                <w:rStyle w:val="wdColorPinkBoldItalic"/>
                <w:szCs w:val="24"/>
              </w:rPr>
            </w:pPr>
            <w:r>
              <w:rPr>
                <w:rStyle w:val="wdColorPinkBoldItalic"/>
                <w:i w:val="0"/>
                <w:color w:val="auto"/>
                <w:szCs w:val="24"/>
                <w:u w:val="none"/>
              </w:rPr>
              <w:t>Group Therapy:</w:t>
            </w:r>
          </w:p>
          <w:p w14:paraId="427F0E3E" w14:textId="48529FD6" w:rsidR="00883176" w:rsidRDefault="00446169" w:rsidP="00E64986">
            <w:pPr>
              <w:pStyle w:val="TableTextChar"/>
              <w:numPr>
                <w:ilvl w:val="12"/>
                <w:numId w:val="0"/>
              </w:numPr>
              <w:rPr>
                <w:b/>
                <w:color w:val="000000"/>
                <w:szCs w:val="24"/>
              </w:rPr>
            </w:pPr>
            <w:r>
              <w:rPr>
                <w:b/>
                <w:color w:val="0000FF"/>
                <w:szCs w:val="24"/>
              </w:rPr>
              <w:t>$</w:t>
            </w:r>
            <w:r w:rsidR="00456309">
              <w:rPr>
                <w:b/>
                <w:color w:val="0000FF"/>
                <w:szCs w:val="24"/>
              </w:rPr>
              <w:t>30</w:t>
            </w:r>
            <w:r w:rsidR="00456309" w:rsidRPr="00725AF5">
              <w:rPr>
                <w:b/>
                <w:color w:val="0000FF"/>
                <w:szCs w:val="24"/>
              </w:rPr>
              <w:t xml:space="preserve"> </w:t>
            </w:r>
            <w:r w:rsidRPr="00725AF5">
              <w:rPr>
                <w:szCs w:val="24"/>
              </w:rPr>
              <w:t>copay</w:t>
            </w:r>
            <w:r w:rsidRPr="00725AF5" w:rsidDel="00446169">
              <w:rPr>
                <w:rStyle w:val="wdColorPinkBoldItalic"/>
                <w:szCs w:val="24"/>
              </w:rPr>
              <w:t xml:space="preserve"> </w:t>
            </w:r>
          </w:p>
          <w:p w14:paraId="7C88DE6F" w14:textId="77777777" w:rsidR="00111437" w:rsidRDefault="00111437" w:rsidP="00111437">
            <w:pPr>
              <w:pStyle w:val="TableTextChar"/>
              <w:numPr>
                <w:ilvl w:val="12"/>
                <w:numId w:val="0"/>
              </w:numPr>
              <w:rPr>
                <w:color w:val="000000"/>
                <w:szCs w:val="24"/>
              </w:rPr>
            </w:pPr>
          </w:p>
          <w:p w14:paraId="3EDE9863" w14:textId="77777777" w:rsidR="00111437" w:rsidRPr="00483482" w:rsidRDefault="00111437" w:rsidP="00111437">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0B60C270" w14:textId="77777777" w:rsidR="00446169" w:rsidRPr="00725AF5" w:rsidRDefault="00446169" w:rsidP="00E64986">
            <w:pPr>
              <w:pStyle w:val="TableTextChar"/>
              <w:numPr>
                <w:ilvl w:val="12"/>
                <w:numId w:val="0"/>
              </w:numPr>
              <w:rPr>
                <w:b/>
                <w:color w:val="000000"/>
                <w:szCs w:val="24"/>
              </w:rPr>
            </w:pPr>
          </w:p>
          <w:p w14:paraId="427F0E58" w14:textId="33A639C9" w:rsidR="00356135" w:rsidRPr="00725AF5" w:rsidRDefault="00356135" w:rsidP="00356135">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E5B" w14:textId="1FC24A14"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 xml:space="preserve"> intensive outpatient program treatment; outpatient electro-convulsive treatment; psychological testing</w:t>
            </w:r>
          </w:p>
          <w:p w14:paraId="10DE48E9" w14:textId="22B47D60" w:rsidR="00446169" w:rsidRDefault="00446169" w:rsidP="00356135">
            <w:pPr>
              <w:pStyle w:val="TableTextChar"/>
              <w:numPr>
                <w:ilvl w:val="12"/>
                <w:numId w:val="0"/>
              </w:numPr>
              <w:rPr>
                <w:b/>
                <w:caps/>
                <w:color w:val="FF00FF"/>
                <w:szCs w:val="24"/>
              </w:rPr>
            </w:pPr>
          </w:p>
          <w:p w14:paraId="427F0E5C" w14:textId="76D000C9" w:rsidR="00356135" w:rsidRPr="00725AF5" w:rsidRDefault="00356135" w:rsidP="00356135">
            <w:pPr>
              <w:pStyle w:val="TableTextChar"/>
              <w:numPr>
                <w:ilvl w:val="12"/>
                <w:numId w:val="0"/>
              </w:numPr>
              <w:rPr>
                <w:szCs w:val="24"/>
              </w:rPr>
            </w:pPr>
            <w:r w:rsidRPr="00725AF5">
              <w:rPr>
                <w:szCs w:val="24"/>
              </w:rPr>
              <w:t xml:space="preserve">Pre-service </w:t>
            </w:r>
            <w:r w:rsidRPr="00725AF5">
              <w:rPr>
                <w:rStyle w:val="TableTextChar2"/>
                <w:color w:val="000000"/>
                <w:szCs w:val="24"/>
              </w:rPr>
              <w:t xml:space="preserve">authorization </w:t>
            </w:r>
            <w:r w:rsidRPr="00725AF5">
              <w:rPr>
                <w:szCs w:val="24"/>
              </w:rPr>
              <w:t xml:space="preserve">is also required for Benefits provided for </w:t>
            </w:r>
            <w:r w:rsidR="00BF303C" w:rsidRPr="00BF303C">
              <w:rPr>
                <w:szCs w:val="24"/>
              </w:rPr>
              <w:t xml:space="preserve">Intensive Behavioral Therapy, including </w:t>
            </w:r>
            <w:r w:rsidRPr="00725AF5">
              <w:rPr>
                <w:szCs w:val="24"/>
              </w:rPr>
              <w:t>Applied Behavioral Analysis (ABA).</w:t>
            </w:r>
          </w:p>
          <w:p w14:paraId="427F0E5D" w14:textId="77777777" w:rsidR="00356135" w:rsidRPr="00725AF5" w:rsidRDefault="00356135" w:rsidP="00356135">
            <w:pPr>
              <w:pStyle w:val="TableTextChar"/>
              <w:numPr>
                <w:ilvl w:val="12"/>
                <w:numId w:val="0"/>
              </w:numPr>
              <w:rPr>
                <w:szCs w:val="24"/>
              </w:rPr>
            </w:pPr>
            <w:r w:rsidRPr="00725AF5">
              <w:rPr>
                <w:szCs w:val="24"/>
              </w:rPr>
              <w:t xml:space="preserve"> </w:t>
            </w: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1" w14:textId="22AD06EA" w:rsidR="00356135" w:rsidRPr="00725AF5" w:rsidRDefault="00356135" w:rsidP="00356135">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427F0E62" w14:textId="77777777" w:rsidR="00356135" w:rsidRPr="00725AF5" w:rsidRDefault="00356135" w:rsidP="00356135">
            <w:pPr>
              <w:pStyle w:val="TableTextChar"/>
              <w:numPr>
                <w:ilvl w:val="12"/>
                <w:numId w:val="0"/>
              </w:numPr>
              <w:rPr>
                <w:szCs w:val="24"/>
              </w:rPr>
            </w:pPr>
            <w:r w:rsidRPr="00725AF5">
              <w:rPr>
                <w:szCs w:val="24"/>
              </w:rPr>
              <w:t xml:space="preserve">●   intensive outpatient </w:t>
            </w:r>
          </w:p>
          <w:p w14:paraId="427F0E63" w14:textId="77777777" w:rsidR="00356135" w:rsidRPr="00725AF5" w:rsidRDefault="00356135" w:rsidP="00356135">
            <w:pPr>
              <w:pStyle w:val="TableTextChar"/>
              <w:numPr>
                <w:ilvl w:val="12"/>
                <w:numId w:val="0"/>
              </w:numPr>
              <w:ind w:left="288"/>
              <w:rPr>
                <w:szCs w:val="24"/>
              </w:rPr>
            </w:pPr>
            <w:r w:rsidRPr="00725AF5">
              <w:rPr>
                <w:szCs w:val="24"/>
              </w:rPr>
              <w:t>program treatment;</w:t>
            </w:r>
          </w:p>
          <w:p w14:paraId="427F0E64" w14:textId="77777777" w:rsidR="00356135" w:rsidRPr="00725AF5" w:rsidRDefault="00356135" w:rsidP="00356135">
            <w:pPr>
              <w:pStyle w:val="TableTextChar"/>
              <w:numPr>
                <w:ilvl w:val="12"/>
                <w:numId w:val="0"/>
              </w:numPr>
              <w:rPr>
                <w:szCs w:val="24"/>
              </w:rPr>
            </w:pPr>
            <w:r w:rsidRPr="00725AF5">
              <w:rPr>
                <w:szCs w:val="24"/>
              </w:rPr>
              <w:t>●   outpatient electro-</w:t>
            </w:r>
          </w:p>
          <w:p w14:paraId="427F0E65" w14:textId="77777777" w:rsidR="00356135" w:rsidRPr="00725AF5" w:rsidRDefault="00356135" w:rsidP="00356135">
            <w:pPr>
              <w:pStyle w:val="TableTextChar"/>
              <w:numPr>
                <w:ilvl w:val="12"/>
                <w:numId w:val="0"/>
              </w:numPr>
              <w:ind w:left="288"/>
              <w:rPr>
                <w:szCs w:val="24"/>
              </w:rPr>
            </w:pPr>
            <w:r w:rsidRPr="00725AF5">
              <w:rPr>
                <w:szCs w:val="24"/>
              </w:rPr>
              <w:t>convulsive treatment;</w:t>
            </w:r>
          </w:p>
          <w:p w14:paraId="427F0E66" w14:textId="77777777" w:rsidR="00356135" w:rsidRPr="00725AF5" w:rsidRDefault="00356135" w:rsidP="00356135">
            <w:pPr>
              <w:pStyle w:val="TableTextChar"/>
              <w:numPr>
                <w:ilvl w:val="12"/>
                <w:numId w:val="0"/>
              </w:numPr>
              <w:rPr>
                <w:szCs w:val="24"/>
              </w:rPr>
            </w:pPr>
            <w:r w:rsidRPr="00725AF5">
              <w:rPr>
                <w:szCs w:val="24"/>
              </w:rPr>
              <w:t>●   psychological testing;</w:t>
            </w:r>
          </w:p>
          <w:p w14:paraId="0A5E29F3" w14:textId="77777777" w:rsidR="00CE7F2C" w:rsidRPr="001308A9" w:rsidRDefault="00CE7F2C" w:rsidP="00CE7F2C">
            <w:pPr>
              <w:ind w:left="288"/>
              <w:rPr>
                <w:color w:val="000000"/>
                <w:sz w:val="24"/>
                <w:szCs w:val="24"/>
              </w:rPr>
            </w:pPr>
            <w:r w:rsidRPr="001308A9">
              <w:rPr>
                <w:color w:val="000000"/>
                <w:sz w:val="24"/>
                <w:szCs w:val="24"/>
              </w:rPr>
              <w:t xml:space="preserve">●   </w:t>
            </w:r>
            <w:r w:rsidRPr="001308A9">
              <w:rPr>
                <w:bCs/>
                <w:sz w:val="24"/>
              </w:rPr>
              <w:t>Methadone      Maintenance.</w:t>
            </w: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73" w14:textId="797AF20B" w:rsidR="0042317F" w:rsidRPr="00725AF5" w:rsidRDefault="009D6420" w:rsidP="0042317F">
            <w:pPr>
              <w:pStyle w:val="TableTextChar"/>
              <w:rPr>
                <w:szCs w:val="24"/>
              </w:rPr>
            </w:pPr>
            <w:r>
              <w:rPr>
                <w:b/>
                <w:color w:val="0000FF"/>
                <w:szCs w:val="24"/>
              </w:rPr>
              <w:t>70%</w:t>
            </w:r>
            <w:r w:rsidR="0042317F" w:rsidRPr="00725AF5">
              <w:rPr>
                <w:szCs w:val="24"/>
              </w:rPr>
              <w:t xml:space="preserve"> of eligible expenses after satisfying the deductible.</w:t>
            </w:r>
          </w:p>
          <w:p w14:paraId="2E7CB398" w14:textId="77777777" w:rsidR="00332BD3" w:rsidRPr="00725AF5" w:rsidRDefault="00332BD3" w:rsidP="00E64986">
            <w:pPr>
              <w:pStyle w:val="TableTextChar"/>
              <w:numPr>
                <w:ilvl w:val="12"/>
                <w:numId w:val="0"/>
              </w:numPr>
              <w:rPr>
                <w:b/>
                <w:color w:val="FF00FF"/>
                <w:szCs w:val="24"/>
              </w:rPr>
            </w:pPr>
          </w:p>
          <w:p w14:paraId="07BCB82D" w14:textId="77777777" w:rsidR="00332BD3" w:rsidRDefault="00332BD3" w:rsidP="00E64986">
            <w:pPr>
              <w:pStyle w:val="TableTextChar"/>
              <w:numPr>
                <w:ilvl w:val="12"/>
                <w:numId w:val="0"/>
              </w:numPr>
              <w:rPr>
                <w:b/>
                <w:color w:val="FF00FF"/>
                <w:szCs w:val="24"/>
              </w:rPr>
            </w:pPr>
          </w:p>
          <w:p w14:paraId="61649A2B" w14:textId="77777777" w:rsidR="00111437" w:rsidRDefault="00111437" w:rsidP="00E64986">
            <w:pPr>
              <w:pStyle w:val="TableTextChar"/>
              <w:numPr>
                <w:ilvl w:val="12"/>
                <w:numId w:val="0"/>
              </w:numPr>
              <w:rPr>
                <w:b/>
                <w:color w:val="FF00FF"/>
                <w:szCs w:val="24"/>
              </w:rPr>
            </w:pPr>
          </w:p>
          <w:p w14:paraId="6B7B5822" w14:textId="77777777" w:rsidR="00111437" w:rsidRDefault="00111437" w:rsidP="00E64986">
            <w:pPr>
              <w:pStyle w:val="TableTextChar"/>
              <w:numPr>
                <w:ilvl w:val="12"/>
                <w:numId w:val="0"/>
              </w:numPr>
              <w:rPr>
                <w:b/>
                <w:color w:val="FF00FF"/>
                <w:szCs w:val="24"/>
              </w:rPr>
            </w:pPr>
          </w:p>
          <w:p w14:paraId="75F0FB7F" w14:textId="77777777" w:rsidR="00111437" w:rsidRDefault="00111437" w:rsidP="00E64986">
            <w:pPr>
              <w:pStyle w:val="TableTextChar"/>
              <w:numPr>
                <w:ilvl w:val="12"/>
                <w:numId w:val="0"/>
              </w:numPr>
              <w:rPr>
                <w:b/>
                <w:color w:val="FF00FF"/>
                <w:szCs w:val="24"/>
              </w:rPr>
            </w:pPr>
          </w:p>
          <w:p w14:paraId="38ED2DC0" w14:textId="77777777" w:rsidR="00111437" w:rsidRDefault="00111437" w:rsidP="00E64986">
            <w:pPr>
              <w:pStyle w:val="TableTextChar"/>
              <w:numPr>
                <w:ilvl w:val="12"/>
                <w:numId w:val="0"/>
              </w:numPr>
              <w:rPr>
                <w:b/>
                <w:color w:val="FF00FF"/>
                <w:szCs w:val="24"/>
              </w:rPr>
            </w:pPr>
          </w:p>
          <w:p w14:paraId="7E00E6E7" w14:textId="77777777" w:rsidR="00111437" w:rsidRDefault="00111437" w:rsidP="00E64986">
            <w:pPr>
              <w:pStyle w:val="TableTextChar"/>
              <w:numPr>
                <w:ilvl w:val="12"/>
                <w:numId w:val="0"/>
              </w:numPr>
              <w:rPr>
                <w:b/>
                <w:color w:val="FF00FF"/>
                <w:szCs w:val="24"/>
              </w:rPr>
            </w:pPr>
          </w:p>
          <w:p w14:paraId="03A7290D" w14:textId="77777777" w:rsidR="00111437" w:rsidRPr="00725AF5" w:rsidRDefault="00111437" w:rsidP="00E64986">
            <w:pPr>
              <w:pStyle w:val="TableTextChar"/>
              <w:numPr>
                <w:ilvl w:val="12"/>
                <w:numId w:val="0"/>
              </w:numPr>
              <w:rPr>
                <w:b/>
                <w:color w:val="FF00FF"/>
                <w:szCs w:val="24"/>
              </w:rPr>
            </w:pPr>
          </w:p>
          <w:p w14:paraId="427F0E76"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7CA493EF" w:rsidR="00883176" w:rsidRPr="00725AF5" w:rsidRDefault="009D6420" w:rsidP="00883176">
            <w:pPr>
              <w:pStyle w:val="TableTextCharCharChar1"/>
              <w:numPr>
                <w:ilvl w:val="12"/>
                <w:numId w:val="0"/>
              </w:numPr>
              <w:rPr>
                <w:b/>
                <w:color w:val="0000FF"/>
                <w:szCs w:val="24"/>
              </w:rPr>
            </w:pPr>
            <w:r>
              <w:rPr>
                <w:b/>
                <w:color w:val="0000FF"/>
                <w:szCs w:val="24"/>
              </w:rPr>
              <w:t>70%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50C5EF5B" w14:textId="77777777" w:rsidR="00111437" w:rsidRDefault="00111437" w:rsidP="00111437">
            <w:pPr>
              <w:pStyle w:val="TableTextChar"/>
              <w:numPr>
                <w:ilvl w:val="12"/>
                <w:numId w:val="0"/>
              </w:numPr>
              <w:rPr>
                <w:color w:val="000000"/>
                <w:szCs w:val="24"/>
              </w:rPr>
            </w:pPr>
          </w:p>
          <w:p w14:paraId="547C6926" w14:textId="77777777" w:rsidR="00111437" w:rsidRDefault="00111437" w:rsidP="00111437">
            <w:pPr>
              <w:pStyle w:val="TableTextChar"/>
              <w:numPr>
                <w:ilvl w:val="12"/>
                <w:numId w:val="0"/>
              </w:numPr>
              <w:rPr>
                <w:color w:val="000000"/>
                <w:szCs w:val="24"/>
              </w:rPr>
            </w:pPr>
          </w:p>
          <w:p w14:paraId="43DAB0A5" w14:textId="77777777" w:rsidR="00111437" w:rsidRDefault="00111437" w:rsidP="00111437">
            <w:pPr>
              <w:pStyle w:val="TableTextChar"/>
              <w:numPr>
                <w:ilvl w:val="12"/>
                <w:numId w:val="0"/>
              </w:numPr>
              <w:rPr>
                <w:color w:val="000000"/>
                <w:szCs w:val="24"/>
              </w:rPr>
            </w:pPr>
          </w:p>
          <w:p w14:paraId="29CA4BAD" w14:textId="77777777" w:rsidR="00111437" w:rsidRPr="00483482" w:rsidRDefault="00111437" w:rsidP="00111437">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427F0E7C" w14:textId="77777777" w:rsidR="00883176" w:rsidRDefault="00883176" w:rsidP="00E64986">
            <w:pPr>
              <w:pStyle w:val="TableTextChar"/>
              <w:numPr>
                <w:ilvl w:val="12"/>
                <w:numId w:val="0"/>
              </w:numPr>
              <w:rPr>
                <w:b/>
                <w:color w:val="FF00FF"/>
                <w:szCs w:val="24"/>
              </w:rPr>
            </w:pPr>
          </w:p>
          <w:p w14:paraId="37B77B9D" w14:textId="77777777" w:rsidR="00111437" w:rsidRDefault="00111437" w:rsidP="00E64986">
            <w:pPr>
              <w:pStyle w:val="TableTextChar"/>
              <w:numPr>
                <w:ilvl w:val="12"/>
                <w:numId w:val="0"/>
              </w:numPr>
              <w:rPr>
                <w:b/>
                <w:color w:val="FF00FF"/>
                <w:szCs w:val="24"/>
              </w:rPr>
            </w:pPr>
          </w:p>
          <w:p w14:paraId="150E0F6D" w14:textId="77777777" w:rsidR="00111437" w:rsidRDefault="00111437" w:rsidP="00E64986">
            <w:pPr>
              <w:pStyle w:val="TableTextChar"/>
              <w:numPr>
                <w:ilvl w:val="12"/>
                <w:numId w:val="0"/>
              </w:numPr>
              <w:rPr>
                <w:b/>
                <w:color w:val="FF00FF"/>
                <w:szCs w:val="24"/>
              </w:rPr>
            </w:pPr>
          </w:p>
          <w:p w14:paraId="577296D2" w14:textId="77777777" w:rsidR="00111437" w:rsidRDefault="00111437" w:rsidP="00E64986">
            <w:pPr>
              <w:pStyle w:val="TableTextChar"/>
              <w:numPr>
                <w:ilvl w:val="12"/>
                <w:numId w:val="0"/>
              </w:numPr>
              <w:rPr>
                <w:b/>
                <w:color w:val="FF00FF"/>
                <w:szCs w:val="24"/>
              </w:rPr>
            </w:pPr>
          </w:p>
          <w:p w14:paraId="6210E867" w14:textId="77777777" w:rsidR="00111437" w:rsidRDefault="00111437" w:rsidP="00E64986">
            <w:pPr>
              <w:pStyle w:val="TableTextChar"/>
              <w:numPr>
                <w:ilvl w:val="12"/>
                <w:numId w:val="0"/>
              </w:numPr>
              <w:rPr>
                <w:b/>
                <w:color w:val="FF00FF"/>
                <w:szCs w:val="24"/>
              </w:rPr>
            </w:pPr>
          </w:p>
          <w:p w14:paraId="7B6AF5DE" w14:textId="77777777" w:rsidR="00811E6A" w:rsidRDefault="00811E6A" w:rsidP="00E64986">
            <w:pPr>
              <w:pStyle w:val="TableTextChar"/>
              <w:numPr>
                <w:ilvl w:val="12"/>
                <w:numId w:val="0"/>
              </w:numPr>
              <w:rPr>
                <w:b/>
                <w:color w:val="FF00FF"/>
                <w:szCs w:val="24"/>
              </w:rPr>
            </w:pPr>
          </w:p>
          <w:p w14:paraId="3DB0A9C2" w14:textId="77777777" w:rsidR="00111437" w:rsidRDefault="00111437" w:rsidP="00E64986">
            <w:pPr>
              <w:pStyle w:val="TableTextChar"/>
              <w:numPr>
                <w:ilvl w:val="12"/>
                <w:numId w:val="0"/>
              </w:numPr>
              <w:rPr>
                <w:b/>
                <w:color w:val="FF00FF"/>
                <w:szCs w:val="24"/>
              </w:rPr>
            </w:pPr>
          </w:p>
          <w:p w14:paraId="1D48E370" w14:textId="77777777" w:rsidR="00111437" w:rsidRDefault="00111437" w:rsidP="00E64986">
            <w:pPr>
              <w:pStyle w:val="TableTextChar"/>
              <w:numPr>
                <w:ilvl w:val="12"/>
                <w:numId w:val="0"/>
              </w:numPr>
              <w:rPr>
                <w:b/>
                <w:color w:val="FF00FF"/>
                <w:szCs w:val="24"/>
              </w:rPr>
            </w:pPr>
          </w:p>
          <w:p w14:paraId="1049F33E" w14:textId="77777777" w:rsidR="00111437" w:rsidRPr="00725AF5" w:rsidRDefault="00111437" w:rsidP="00E64986">
            <w:pPr>
              <w:pStyle w:val="TableTextChar"/>
              <w:numPr>
                <w:ilvl w:val="12"/>
                <w:numId w:val="0"/>
              </w:numPr>
              <w:rPr>
                <w:b/>
                <w:color w:val="FF00FF"/>
                <w:szCs w:val="24"/>
              </w:rPr>
            </w:pPr>
          </w:p>
          <w:p w14:paraId="427F0E98" w14:textId="77777777" w:rsidR="00AE3A6B" w:rsidRPr="00725AF5" w:rsidRDefault="00AE3A6B" w:rsidP="00AE3A6B">
            <w:pPr>
              <w:pStyle w:val="TableTextCharCharChar1"/>
              <w:numPr>
                <w:ilvl w:val="12"/>
                <w:numId w:val="0"/>
              </w:numPr>
              <w:rPr>
                <w:b/>
                <w:szCs w:val="24"/>
              </w:rPr>
            </w:pPr>
            <w:r w:rsidRPr="00725AF5">
              <w:rPr>
                <w:b/>
                <w:szCs w:val="24"/>
              </w:rPr>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as 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1D5F99DC"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 xml:space="preserve">intensive outpatient program treatment; outpatient electro-convulsive treatment; psychological testing; extended outpatient treatment visits, with or without medication management. </w:t>
            </w:r>
          </w:p>
          <w:p w14:paraId="3B1B0D77" w14:textId="77777777" w:rsidR="00DD7209" w:rsidRDefault="00DD7209" w:rsidP="00AE3A6B">
            <w:pPr>
              <w:pStyle w:val="TableText"/>
              <w:rPr>
                <w:rStyle w:val="InstructionalTextChar"/>
              </w:rPr>
            </w:pPr>
            <w:r w:rsidRPr="00725AF5" w:rsidDel="00DD7209">
              <w:rPr>
                <w:rStyle w:val="InstructionalTextChar"/>
              </w:rPr>
              <w:t xml:space="preserve"> </w:t>
            </w:r>
          </w:p>
          <w:p w14:paraId="427F0E9D" w14:textId="0BFE0C79"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Pre-service authorization is also required for Benefits provided for </w:t>
            </w:r>
            <w:r w:rsidR="00BF303C" w:rsidRPr="00BF303C">
              <w:rPr>
                <w:color w:val="000000"/>
                <w:szCs w:val="24"/>
              </w:rPr>
              <w:t xml:space="preserve">Intensive Behavioral Therapy, including </w:t>
            </w:r>
            <w:r w:rsidRPr="00725AF5">
              <w:rPr>
                <w:rStyle w:val="CDVar"/>
                <w:rFonts w:ascii="Times New Roman" w:hAnsi="Times New Roman"/>
                <w:color w:val="000000"/>
                <w:szCs w:val="24"/>
              </w:rPr>
              <w:t>Applied Behavioral Analysis (ABA).</w:t>
            </w:r>
          </w:p>
          <w:p w14:paraId="427F0E9E" w14:textId="77777777" w:rsidR="00AE3A6B" w:rsidRPr="00725AF5" w:rsidRDefault="00AE3A6B"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725AF5" w:rsidRDefault="00AE3A6B" w:rsidP="00AE3A6B">
            <w:pPr>
              <w:pStyle w:val="TableText"/>
              <w:rPr>
                <w:rStyle w:val="CDVar"/>
                <w:rFonts w:ascii="Times New Roman" w:hAnsi="Times New Roman"/>
                <w:color w:val="000000"/>
                <w:szCs w:val="24"/>
              </w:rPr>
            </w:pPr>
          </w:p>
          <w:p w14:paraId="427F0EA2" w14:textId="776ECCF9"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27F0EA3"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EA4"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EA5"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EA6"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EA7"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EA8"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EA9" w14:textId="657BA51E" w:rsidR="00AE3A6B"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1CAD47D2" w14:textId="77777777" w:rsidR="00692512" w:rsidRPr="004462A3" w:rsidRDefault="00692512" w:rsidP="00692512">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644A97C5" w14:textId="77777777" w:rsidR="00692512" w:rsidRPr="00725AF5" w:rsidRDefault="00692512" w:rsidP="00AE3A6B">
            <w:pPr>
              <w:pStyle w:val="TableText"/>
              <w:ind w:left="288"/>
              <w:rPr>
                <w:rStyle w:val="CDVar"/>
                <w:rFonts w:ascii="Times New Roman" w:hAnsi="Times New Roman"/>
                <w:color w:val="000000"/>
                <w:szCs w:val="24"/>
              </w:rPr>
            </w:pPr>
          </w:p>
          <w:p w14:paraId="427F0EAA" w14:textId="77777777" w:rsidR="00AE3A6B" w:rsidRPr="00725AF5" w:rsidRDefault="00AE3A6B" w:rsidP="00AE3A6B">
            <w:pPr>
              <w:pStyle w:val="TableText"/>
              <w:rPr>
                <w:color w:val="000000"/>
                <w:szCs w:val="24"/>
              </w:rPr>
            </w:pPr>
          </w:p>
          <w:p w14:paraId="427F0EAC" w14:textId="1DBCD463"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p w14:paraId="427F0EB1" w14:textId="7954AD0C" w:rsidR="00D66A3E" w:rsidRPr="00725AF5" w:rsidRDefault="00D66A3E" w:rsidP="00143CFB">
            <w:pPr>
              <w:pStyle w:val="TableText"/>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r w:rsidRPr="00725AF5">
        <w:t>&lt;!--ID=CSR--&gt;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rsidTr="00D373B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5C5E7E8" w14:textId="292CD1A0"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427F0EB8" w14:textId="3DEB844A" w:rsidR="00154B9C" w:rsidRPr="00725AF5" w:rsidRDefault="00D373B4" w:rsidP="00D373B4">
            <w:pPr>
              <w:pStyle w:val="TableTextCharCharChar1"/>
              <w:jc w:val="center"/>
              <w:rPr>
                <w:b/>
                <w:bCs/>
                <w:color w:val="FF0000"/>
              </w:rPr>
            </w:pPr>
            <w:r w:rsidRPr="00D373B4">
              <w:rPr>
                <w:b/>
                <w:bCs/>
                <w:color w:val="FF0000"/>
              </w:rPr>
              <w:t>ST LOUIS</w:t>
            </w:r>
            <w:r w:rsidR="001A1663" w:rsidRPr="00725AF5">
              <w:rPr>
                <w:b/>
                <w:bCs/>
                <w:color w:val="FF0000"/>
              </w:rPr>
              <w:t xml:space="preserve"> </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360DBB1" w14:textId="3772A684"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427F0EBA" w14:textId="3EB796FF" w:rsidR="00154B9C" w:rsidRPr="00725AF5" w:rsidRDefault="00D373B4" w:rsidP="00D373B4">
            <w:pPr>
              <w:pStyle w:val="TableTextCharCharChar1"/>
              <w:jc w:val="center"/>
              <w:rPr>
                <w:b/>
                <w:bCs/>
                <w:color w:val="FF0000"/>
              </w:rPr>
            </w:pPr>
            <w:r w:rsidRPr="00D373B4">
              <w:rPr>
                <w:b/>
                <w:bCs/>
                <w:color w:val="FF0000"/>
              </w:rPr>
              <w:t>ST LOUIS</w:t>
            </w:r>
            <w:r w:rsidR="001A1663" w:rsidRPr="00725AF5">
              <w:rPr>
                <w:b/>
                <w:bCs/>
                <w:color w:val="FF0000"/>
              </w:rPr>
              <w:t xml:space="preserve"> </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F0EC7" w14:textId="77777777" w:rsidTr="00D373B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rsidTr="00D373B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r w:rsidRPr="00725AF5">
        <w:t>&lt;!--section=Chemical_Dependency--&gt;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2D42828F" w:rsidR="00FD1B50" w:rsidRPr="00725AF5" w:rsidRDefault="00FD1B50" w:rsidP="00FD1B50">
      <w:r w:rsidRPr="00725AF5">
        <w:rPr>
          <w:i/>
          <w:iCs/>
          <w:sz w:val="24"/>
          <w:szCs w:val="24"/>
        </w:rPr>
        <w:t xml:space="preserve">Providers, this summary is for members, to review the terms of your participation agreement, please visit </w:t>
      </w:r>
      <w:hyperlink r:id="rId33" w:history="1">
        <w:r w:rsidR="00053DC5">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211" w:name="Chemical_Dependency"/>
      <w:r w:rsidRPr="00725AF5">
        <w:rPr>
          <w:b/>
          <w:bCs/>
          <w:color w:val="0000FF"/>
          <w:sz w:val="28"/>
        </w:rPr>
        <w:t>SUBSTANCE ABUSE</w:t>
      </w:r>
    </w:p>
    <w:bookmarkEnd w:id="211"/>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BF303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26A51B6C" w14:textId="446AE30E"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427F0ED8" w14:textId="541093FA" w:rsidR="00154B9C" w:rsidRPr="00725AF5" w:rsidRDefault="00D373B4" w:rsidP="00D373B4">
            <w:pPr>
              <w:pStyle w:val="TableTextCharCharChar1"/>
              <w:jc w:val="center"/>
              <w:rPr>
                <w:b/>
                <w:bCs/>
                <w:color w:val="000000"/>
              </w:rPr>
            </w:pPr>
            <w:r w:rsidRPr="00D373B4">
              <w:rPr>
                <w:b/>
                <w:bCs/>
                <w:color w:val="000000"/>
              </w:rPr>
              <w:t>ST LOUIS</w:t>
            </w:r>
            <w:r w:rsidR="001A1663" w:rsidRPr="00725AF5">
              <w:rPr>
                <w:b/>
                <w:bCs/>
                <w:color w:val="000000"/>
              </w:rPr>
              <w:t xml:space="preserve"> </w:t>
            </w:r>
          </w:p>
          <w:p w14:paraId="427F0ED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C9BE337" w14:textId="53956667" w:rsidR="00D373B4" w:rsidRPr="00D373B4" w:rsidRDefault="00D373B4" w:rsidP="00D373B4">
            <w:pPr>
              <w:pStyle w:val="TableTextCharCharChar1"/>
              <w:jc w:val="center"/>
              <w:rPr>
                <w:b/>
                <w:bCs/>
                <w:color w:val="000000"/>
              </w:rPr>
            </w:pPr>
            <w:r w:rsidRPr="00D373B4">
              <w:rPr>
                <w:b/>
                <w:bCs/>
                <w:color w:val="000000"/>
              </w:rPr>
              <w:t xml:space="preserve">CUSTOM NETWORK PLAN – </w:t>
            </w:r>
          </w:p>
          <w:p w14:paraId="427F0EDA" w14:textId="62519A7E" w:rsidR="00154B9C" w:rsidRPr="00725AF5" w:rsidRDefault="00D373B4" w:rsidP="00D373B4">
            <w:pPr>
              <w:pStyle w:val="TableTextCharCharChar1"/>
              <w:jc w:val="center"/>
              <w:rPr>
                <w:b/>
                <w:bCs/>
                <w:color w:val="000000"/>
              </w:rPr>
            </w:pPr>
            <w:r w:rsidRPr="00D373B4">
              <w:rPr>
                <w:b/>
                <w:bCs/>
                <w:color w:val="000000"/>
              </w:rPr>
              <w:t>ST LOUIS</w:t>
            </w:r>
            <w:r w:rsidR="001A1663" w:rsidRPr="00725AF5">
              <w:rPr>
                <w:b/>
                <w:bCs/>
                <w:color w:val="000000"/>
              </w:rPr>
              <w:t xml:space="preserve"> </w:t>
            </w:r>
          </w:p>
          <w:p w14:paraId="427F0ED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292BBD" w:rsidRPr="00725AF5" w14:paraId="427F0EF6" w14:textId="77777777" w:rsidTr="00BF303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212" w:name="Substance_Use_Disorder_Vendor"/>
            <w:bookmarkStart w:id="213" w:name="Vendor_2"/>
            <w:r w:rsidRPr="00725AF5">
              <w:rPr>
                <w:b/>
                <w:color w:val="000000"/>
              </w:rPr>
              <w:t>Substance Use Disorder Vendor</w:t>
            </w:r>
            <w:bookmarkEnd w:id="212"/>
            <w:bookmarkEnd w:id="21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725AF5" w:rsidRDefault="00292BBD" w:rsidP="00292BBD">
            <w:pPr>
              <w:pStyle w:val="TableTextCharCharChar1"/>
              <w:spacing w:line="276" w:lineRule="auto"/>
              <w:rPr>
                <w:color w:val="000000"/>
              </w:rPr>
            </w:pPr>
            <w:r w:rsidRPr="00725AF5">
              <w:rPr>
                <w:color w:val="000000"/>
              </w:rPr>
              <w:t>Administered by:</w:t>
            </w:r>
          </w:p>
          <w:p w14:paraId="4455A096" w14:textId="5DFBE538" w:rsidR="00292BBD" w:rsidRPr="00725AF5" w:rsidRDefault="00292BBD" w:rsidP="00292BBD">
            <w:pPr>
              <w:pStyle w:val="TableTextCharCharChar1"/>
              <w:spacing w:line="276" w:lineRule="auto"/>
              <w:ind w:left="288" w:hanging="288"/>
              <w:rPr>
                <w:b/>
                <w:color w:val="FF00FF"/>
              </w:rPr>
            </w:pPr>
            <w:r w:rsidRPr="00725AF5">
              <w:rPr>
                <w:color w:val="000000"/>
              </w:rPr>
              <w:t xml:space="preserve">●  United Behavioral Health- Employer Division </w:t>
            </w:r>
          </w:p>
          <w:p w14:paraId="23FE83C5" w14:textId="38192143" w:rsidR="00292BBD" w:rsidRPr="00725AF5" w:rsidRDefault="00292BBD" w:rsidP="00292BB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844-</w:t>
            </w:r>
            <w:r w:rsidR="00087981" w:rsidRPr="00087981">
              <w:rPr>
                <w:b/>
                <w:color w:val="0000FF"/>
              </w:rPr>
              <w:t>634-1237</w:t>
            </w:r>
          </w:p>
          <w:p w14:paraId="7611D7E8" w14:textId="77777777" w:rsidR="00292BBD" w:rsidRPr="00725AF5" w:rsidRDefault="00292BBD" w:rsidP="00292BBD">
            <w:pPr>
              <w:pStyle w:val="TableTextCharCharChar1"/>
              <w:spacing w:line="276" w:lineRule="auto"/>
              <w:ind w:left="288" w:hanging="288"/>
              <w:rPr>
                <w:b/>
                <w:color w:val="FF00FF"/>
              </w:rPr>
            </w:pPr>
          </w:p>
          <w:p w14:paraId="427F0EF5" w14:textId="474B2D6B" w:rsidR="00292BBD" w:rsidRPr="00725AF5" w:rsidRDefault="00292BBD" w:rsidP="00197EA2">
            <w:pPr>
              <w:pStyle w:val="TableTextCharCharChar1"/>
              <w:rPr>
                <w:color w:val="FF00FF"/>
              </w:rPr>
            </w:pPr>
          </w:p>
        </w:tc>
      </w:tr>
      <w:tr w:rsidR="00201869" w:rsidRPr="00725AF5" w14:paraId="38CE9A5E" w14:textId="77777777" w:rsidTr="00BF303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725AF5" w:rsidRDefault="00201869">
            <w:pPr>
              <w:pStyle w:val="TableTextCharCharChar1"/>
              <w:rPr>
                <w:b/>
                <w:szCs w:val="24"/>
              </w:rPr>
            </w:pPr>
            <w:r w:rsidRPr="00725AF5">
              <w:rPr>
                <w:b/>
                <w:szCs w:val="24"/>
              </w:rPr>
              <w:t>Employee Assistance Program (EAP)</w:t>
            </w:r>
          </w:p>
          <w:p w14:paraId="098A0568" w14:textId="28334935" w:rsidR="00201869" w:rsidRPr="00725AF5" w:rsidRDefault="00201869">
            <w:pPr>
              <w:pStyle w:val="TableTextCharCharChar1"/>
              <w:rPr>
                <w:color w:val="000000"/>
                <w:szCs w:val="24"/>
              </w:rPr>
            </w:pPr>
            <w:r w:rsidRPr="00725AF5">
              <w:rPr>
                <w:color w:val="000000"/>
                <w:szCs w:val="24"/>
              </w:rPr>
              <w:t>Administered by:</w:t>
            </w:r>
            <w:r w:rsidR="00087981">
              <w:rPr>
                <w:color w:val="000000"/>
                <w:szCs w:val="24"/>
              </w:rPr>
              <w:t xml:space="preserve"> </w:t>
            </w:r>
            <w:r w:rsidR="00087981" w:rsidRPr="00087981">
              <w:rPr>
                <w:color w:val="000000"/>
                <w:szCs w:val="24"/>
              </w:rPr>
              <w:t>University of Missouri (self administered)</w:t>
            </w:r>
          </w:p>
          <w:p w14:paraId="0EFE0BB9" w14:textId="14BDCA7D" w:rsidR="00201869" w:rsidRPr="00725AF5" w:rsidRDefault="00201869">
            <w:pPr>
              <w:pStyle w:val="TableTextCharCharChar1"/>
              <w:rPr>
                <w:b/>
                <w:color w:val="FF00FF"/>
                <w:szCs w:val="24"/>
              </w:rPr>
            </w:pPr>
            <w:r w:rsidRPr="00725AF5">
              <w:rPr>
                <w:color w:val="000000"/>
                <w:szCs w:val="24"/>
              </w:rPr>
              <w:t>●   Call:</w:t>
            </w:r>
            <w:r w:rsidRPr="00725AF5">
              <w:rPr>
                <w:color w:val="FF00FF"/>
                <w:szCs w:val="24"/>
              </w:rPr>
              <w:t xml:space="preserve"> </w:t>
            </w:r>
            <w:r w:rsidRPr="00725AF5">
              <w:rPr>
                <w:b/>
                <w:color w:val="0000FF"/>
                <w:szCs w:val="24"/>
              </w:rPr>
              <w:t>1-</w:t>
            </w:r>
            <w:r w:rsidR="00087981">
              <w:rPr>
                <w:b/>
                <w:color w:val="0000FF"/>
                <w:szCs w:val="24"/>
              </w:rPr>
              <w:t>573-</w:t>
            </w:r>
            <w:r w:rsidR="00087981" w:rsidRPr="00087981">
              <w:rPr>
                <w:b/>
                <w:color w:val="0000FF"/>
                <w:szCs w:val="24"/>
              </w:rPr>
              <w:t>882-6701</w:t>
            </w:r>
          </w:p>
          <w:p w14:paraId="431480BD" w14:textId="77777777" w:rsidR="00201869" w:rsidRPr="00725AF5" w:rsidRDefault="00201869">
            <w:pPr>
              <w:pStyle w:val="TableTextCharCharChar1"/>
              <w:rPr>
                <w:b/>
                <w:color w:val="0000FF"/>
                <w:szCs w:val="24"/>
              </w:rPr>
            </w:pPr>
          </w:p>
          <w:p w14:paraId="3B189310" w14:textId="6798CFCA" w:rsidR="00087981" w:rsidRPr="00725AF5" w:rsidRDefault="00087981" w:rsidP="00446169">
            <w:pPr>
              <w:rPr>
                <w:sz w:val="24"/>
                <w:szCs w:val="24"/>
              </w:rPr>
            </w:pPr>
          </w:p>
        </w:tc>
      </w:tr>
      <w:tr w:rsidR="001B3356" w:rsidRPr="00725AF5" w14:paraId="427F0FDB" w14:textId="77777777" w:rsidTr="00BF303C">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14" w:name="Substance_Use_Disorder_Services"/>
            <w:r w:rsidRPr="00725AF5">
              <w:rPr>
                <w:b/>
                <w:color w:val="000000"/>
                <w:szCs w:val="24"/>
              </w:rPr>
              <w:t>Substance Use Disorder Services</w:t>
            </w:r>
          </w:p>
          <w:bookmarkEnd w:id="214"/>
          <w:p w14:paraId="427F0EF8" w14:textId="77777777" w:rsidR="001B3356" w:rsidRPr="00725AF5" w:rsidRDefault="001B3356" w:rsidP="00E64986">
            <w:pPr>
              <w:pStyle w:val="TableTextCharCharChar1"/>
              <w:numPr>
                <w:ilvl w:val="12"/>
                <w:numId w:val="0"/>
              </w:numPr>
              <w:rPr>
                <w:b/>
                <w:color w:val="000000"/>
                <w:szCs w:val="24"/>
              </w:rPr>
            </w:pPr>
          </w:p>
          <w:p w14:paraId="427F0EFB" w14:textId="77777777" w:rsidR="001B3356" w:rsidRPr="00725AF5" w:rsidRDefault="001B3356" w:rsidP="00E64986">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725AF5" w:rsidRDefault="001B3356" w:rsidP="00E64986">
            <w:pPr>
              <w:pStyle w:val="TableText"/>
              <w:rPr>
                <w:color w:val="000000"/>
                <w:szCs w:val="24"/>
              </w:rPr>
            </w:pPr>
          </w:p>
          <w:p w14:paraId="427F0EFD" w14:textId="77777777" w:rsidR="001B3356" w:rsidRPr="00725AF5" w:rsidRDefault="001B3356" w:rsidP="00E64986">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427F0EFE"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EFF" w14:textId="77777777" w:rsidR="001B3356" w:rsidRPr="00725AF5" w:rsidRDefault="001B3356" w:rsidP="00E64986">
            <w:pPr>
              <w:pStyle w:val="TableText"/>
              <w:ind w:left="288"/>
              <w:rPr>
                <w:color w:val="000000"/>
                <w:szCs w:val="24"/>
              </w:rPr>
            </w:pPr>
            <w:r w:rsidRPr="00725AF5">
              <w:rPr>
                <w:color w:val="000000"/>
                <w:szCs w:val="24"/>
              </w:rPr>
              <w:t>and assessment;</w:t>
            </w:r>
          </w:p>
          <w:p w14:paraId="427F0F00" w14:textId="77777777" w:rsidR="001B3356" w:rsidRPr="00725AF5" w:rsidRDefault="001B3356" w:rsidP="00E64986">
            <w:pPr>
              <w:pStyle w:val="TableText"/>
              <w:rPr>
                <w:color w:val="000000"/>
                <w:szCs w:val="24"/>
              </w:rPr>
            </w:pPr>
            <w:r w:rsidRPr="00725AF5">
              <w:rPr>
                <w:color w:val="000000"/>
                <w:szCs w:val="24"/>
              </w:rPr>
              <w:t>●   treatment planning;</w:t>
            </w:r>
          </w:p>
          <w:p w14:paraId="427F0F01" w14:textId="77777777" w:rsidR="001B3356" w:rsidRPr="00725AF5" w:rsidRDefault="001B3356" w:rsidP="00E64986">
            <w:pPr>
              <w:pStyle w:val="TableText"/>
              <w:rPr>
                <w:color w:val="000000"/>
                <w:szCs w:val="24"/>
              </w:rPr>
            </w:pPr>
            <w:r w:rsidRPr="00725AF5">
              <w:rPr>
                <w:color w:val="000000"/>
                <w:szCs w:val="24"/>
              </w:rPr>
              <w:t>●   referral services;</w:t>
            </w:r>
          </w:p>
          <w:p w14:paraId="427F0F02" w14:textId="77777777" w:rsidR="001B3356" w:rsidRPr="00725AF5" w:rsidRDefault="001B3356" w:rsidP="00E64986">
            <w:pPr>
              <w:pStyle w:val="TableText"/>
              <w:rPr>
                <w:color w:val="000000"/>
                <w:szCs w:val="24"/>
              </w:rPr>
            </w:pPr>
            <w:r w:rsidRPr="00725AF5">
              <w:rPr>
                <w:color w:val="000000"/>
                <w:szCs w:val="24"/>
              </w:rPr>
              <w:t xml:space="preserve">●   medication </w:t>
            </w:r>
          </w:p>
          <w:p w14:paraId="427F0F03" w14:textId="77777777" w:rsidR="001B3356" w:rsidRPr="00725AF5" w:rsidRDefault="001B3356" w:rsidP="00E64986">
            <w:pPr>
              <w:pStyle w:val="TableText"/>
              <w:ind w:left="288"/>
              <w:rPr>
                <w:color w:val="000000"/>
                <w:szCs w:val="24"/>
              </w:rPr>
            </w:pPr>
            <w:r w:rsidRPr="00725AF5">
              <w:rPr>
                <w:color w:val="000000"/>
                <w:szCs w:val="24"/>
              </w:rPr>
              <w:t>management;</w:t>
            </w:r>
          </w:p>
          <w:p w14:paraId="427F0F0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F05" w14:textId="77777777" w:rsidR="001B3356" w:rsidRPr="00725AF5" w:rsidRDefault="001B3356" w:rsidP="00E64986">
            <w:pPr>
              <w:pStyle w:val="TableText"/>
              <w:ind w:left="288"/>
              <w:rPr>
                <w:color w:val="000000"/>
                <w:szCs w:val="24"/>
              </w:rPr>
            </w:pPr>
            <w:r w:rsidRPr="00725AF5">
              <w:rPr>
                <w:color w:val="000000"/>
                <w:szCs w:val="24"/>
              </w:rPr>
              <w:t>therapeutic group and provider-based case management;</w:t>
            </w:r>
          </w:p>
          <w:p w14:paraId="427F0F06" w14:textId="77777777" w:rsidR="001B3356" w:rsidRPr="00725AF5" w:rsidRDefault="001B3356" w:rsidP="00E64986">
            <w:pPr>
              <w:pStyle w:val="TableText"/>
              <w:rPr>
                <w:color w:val="000000"/>
                <w:szCs w:val="24"/>
              </w:rPr>
            </w:pPr>
            <w:r w:rsidRPr="00725AF5">
              <w:rPr>
                <w:color w:val="000000"/>
                <w:szCs w:val="24"/>
              </w:rPr>
              <w:t>●   crisis intervention.</w:t>
            </w:r>
          </w:p>
          <w:p w14:paraId="427F0F07" w14:textId="77777777" w:rsidR="001B3356" w:rsidRPr="00725AF5" w:rsidRDefault="001B3356" w:rsidP="00E64986">
            <w:pPr>
              <w:pStyle w:val="TableText"/>
              <w:rPr>
                <w:color w:val="000000"/>
                <w:szCs w:val="24"/>
              </w:rPr>
            </w:pPr>
            <w:r w:rsidRPr="00725AF5">
              <w:rPr>
                <w:color w:val="000000"/>
                <w:szCs w:val="24"/>
              </w:rPr>
              <w:t>●   detoxification (sub-</w:t>
            </w:r>
          </w:p>
          <w:p w14:paraId="427F0F08" w14:textId="77777777" w:rsidR="001B3356" w:rsidRPr="00725AF5" w:rsidRDefault="001B3356" w:rsidP="00E64986">
            <w:pPr>
              <w:pStyle w:val="TableText"/>
              <w:ind w:left="288"/>
              <w:rPr>
                <w:color w:val="000000"/>
                <w:szCs w:val="24"/>
              </w:rPr>
            </w:pPr>
            <w:r w:rsidRPr="00725AF5">
              <w:rPr>
                <w:color w:val="000000"/>
                <w:szCs w:val="24"/>
              </w:rPr>
              <w:t>acute/non-medical);</w:t>
            </w:r>
          </w:p>
          <w:p w14:paraId="427F0F0B" w14:textId="77777777" w:rsidR="001B3356" w:rsidRPr="00725AF5" w:rsidRDefault="001B3356" w:rsidP="00E64986">
            <w:pPr>
              <w:pStyle w:val="TableText"/>
              <w:rPr>
                <w:color w:val="000000"/>
                <w:szCs w:val="24"/>
              </w:rPr>
            </w:pPr>
            <w:r w:rsidRPr="00725AF5">
              <w:rPr>
                <w:color w:val="000000"/>
                <w:szCs w:val="24"/>
              </w:rPr>
              <w:t xml:space="preserve">●   Partial </w:t>
            </w:r>
          </w:p>
          <w:p w14:paraId="427F0F0C"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F0D"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F0E"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F11"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F12" w14:textId="77777777" w:rsidR="001B3356" w:rsidRPr="00725AF5" w:rsidRDefault="001B3356" w:rsidP="00E64986">
            <w:pPr>
              <w:pStyle w:val="TableText"/>
              <w:ind w:left="288"/>
              <w:rPr>
                <w:color w:val="000000"/>
                <w:szCs w:val="24"/>
              </w:rPr>
            </w:pPr>
            <w:r w:rsidRPr="00725AF5">
              <w:rPr>
                <w:color w:val="000000"/>
                <w:szCs w:val="24"/>
              </w:rPr>
              <w:t>Treatment;</w:t>
            </w:r>
          </w:p>
          <w:p w14:paraId="427F0F13" w14:textId="77777777" w:rsidR="001B3356" w:rsidRPr="00725AF5" w:rsidRDefault="001B3356" w:rsidP="00E64986">
            <w:pPr>
              <w:pStyle w:val="TableText"/>
              <w:rPr>
                <w:color w:val="000000"/>
                <w:szCs w:val="24"/>
              </w:rPr>
            </w:pPr>
          </w:p>
          <w:p w14:paraId="427F0F14" w14:textId="77777777" w:rsidR="001B3356" w:rsidRPr="00725AF5" w:rsidRDefault="001B3356" w:rsidP="00E64986">
            <w:pPr>
              <w:pStyle w:val="TableText"/>
              <w:rPr>
                <w:color w:val="000000"/>
                <w:szCs w:val="24"/>
              </w:rPr>
            </w:pPr>
          </w:p>
          <w:p w14:paraId="427F0F15" w14:textId="30C082FE"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F16" w14:textId="77777777" w:rsidR="001B3356" w:rsidRPr="00725AF5" w:rsidRDefault="001B3356" w:rsidP="00E64986">
            <w:pPr>
              <w:pStyle w:val="TableText"/>
              <w:rPr>
                <w:color w:val="000000"/>
                <w:szCs w:val="24"/>
              </w:rPr>
            </w:pPr>
          </w:p>
          <w:p w14:paraId="427F0F17" w14:textId="77777777" w:rsidR="001B3356" w:rsidRPr="00725AF5" w:rsidRDefault="001B3356" w:rsidP="00E64986">
            <w:pPr>
              <w:pStyle w:val="TableText"/>
              <w:rPr>
                <w:color w:val="000000"/>
                <w:szCs w:val="24"/>
              </w:rPr>
            </w:pPr>
            <w:r w:rsidRPr="00725AF5">
              <w:rPr>
                <w:szCs w:val="24"/>
              </w:rPr>
              <w:t>You are encouraged to contact the Mental Health/Substance Use Disorder Administrator for referrals to providers and coordination of care.</w:t>
            </w:r>
          </w:p>
          <w:p w14:paraId="15809145" w14:textId="77777777" w:rsidR="00D47B7F" w:rsidRPr="00725AF5" w:rsidRDefault="00D47B7F" w:rsidP="0062640C">
            <w:pPr>
              <w:rPr>
                <w:sz w:val="24"/>
                <w:szCs w:val="24"/>
              </w:rPr>
            </w:pPr>
          </w:p>
          <w:p w14:paraId="427F0F27" w14:textId="77777777" w:rsidR="001B3356" w:rsidRPr="00725AF5" w:rsidRDefault="001B3356" w:rsidP="00F941B6">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35" w14:textId="47321CE2" w:rsidR="001B3356" w:rsidRPr="00725AF5" w:rsidRDefault="00BA38A9" w:rsidP="00E64986">
            <w:pPr>
              <w:pStyle w:val="TableTextChar"/>
              <w:numPr>
                <w:ilvl w:val="12"/>
                <w:numId w:val="0"/>
              </w:numPr>
              <w:rPr>
                <w:szCs w:val="24"/>
              </w:rPr>
            </w:pPr>
            <w:r>
              <w:rPr>
                <w:b/>
                <w:color w:val="0000FF"/>
                <w:szCs w:val="24"/>
              </w:rPr>
              <w:t>$300</w:t>
            </w:r>
            <w:r w:rsidR="001B3356" w:rsidRPr="00725AF5">
              <w:rPr>
                <w:szCs w:val="24"/>
              </w:rPr>
              <w:t xml:space="preserve"> copay per admission, then </w:t>
            </w:r>
            <w:r w:rsidR="003C3DFE">
              <w:rPr>
                <w:b/>
                <w:bCs/>
                <w:color w:val="0000FF"/>
                <w:szCs w:val="24"/>
              </w:rPr>
              <w:t>100%</w:t>
            </w:r>
            <w:r w:rsidR="001B3356" w:rsidRPr="00725AF5">
              <w:rPr>
                <w:szCs w:val="24"/>
              </w:rPr>
              <w:t xml:space="preserve"> of eligible expenses.</w:t>
            </w:r>
          </w:p>
          <w:p w14:paraId="427F0F36" w14:textId="77777777" w:rsidR="001B3356" w:rsidRPr="00725AF5" w:rsidRDefault="001B3356" w:rsidP="00E64986">
            <w:pPr>
              <w:pStyle w:val="TableTextChar"/>
              <w:numPr>
                <w:ilvl w:val="12"/>
                <w:numId w:val="0"/>
              </w:numPr>
              <w:rPr>
                <w:b/>
                <w:i/>
                <w:iCs/>
                <w:color w:val="FF00FF"/>
                <w:szCs w:val="24"/>
              </w:rPr>
            </w:pPr>
          </w:p>
          <w:p w14:paraId="427F0F3A" w14:textId="56B9994D" w:rsidR="001B3356" w:rsidRPr="00725AF5" w:rsidRDefault="00BA38A9" w:rsidP="00E64986">
            <w:pPr>
              <w:pStyle w:val="TableTextChar"/>
              <w:numPr>
                <w:ilvl w:val="12"/>
                <w:numId w:val="0"/>
              </w:numPr>
              <w:rPr>
                <w:b/>
                <w:color w:val="000000"/>
                <w:szCs w:val="24"/>
              </w:rPr>
            </w:pPr>
            <w:r w:rsidRPr="00D422DA">
              <w:rPr>
                <w:iCs/>
                <w:szCs w:val="24"/>
              </w:rPr>
              <w:t xml:space="preserve">If a participant is re-admitted to a hospital for the same condition within </w:t>
            </w:r>
            <w:r w:rsidRPr="00D422DA">
              <w:rPr>
                <w:b/>
                <w:iCs/>
                <w:color w:val="0000FF"/>
                <w:szCs w:val="24"/>
              </w:rPr>
              <w:t>60</w:t>
            </w:r>
            <w:r w:rsidRPr="00D422DA">
              <w:rPr>
                <w:iCs/>
                <w:szCs w:val="24"/>
              </w:rPr>
              <w:t xml:space="preserve"> days, the hospital copay is waived after the initial admission.</w:t>
            </w:r>
          </w:p>
          <w:p w14:paraId="18F54646" w14:textId="77777777" w:rsidR="00013617" w:rsidRPr="00725AF5" w:rsidRDefault="00013617" w:rsidP="00E64986">
            <w:pPr>
              <w:pStyle w:val="TableTextChar"/>
              <w:numPr>
                <w:ilvl w:val="12"/>
                <w:numId w:val="0"/>
              </w:numPr>
              <w:rPr>
                <w:b/>
                <w:szCs w:val="24"/>
              </w:rPr>
            </w:pPr>
          </w:p>
          <w:p w14:paraId="427F0F3C"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3D" w14:textId="2C8C28E1" w:rsidR="00B275F7" w:rsidRPr="00725AF5" w:rsidRDefault="00BA38A9" w:rsidP="00B275F7">
            <w:pPr>
              <w:pStyle w:val="TableTextCharCharChar1"/>
              <w:numPr>
                <w:ilvl w:val="12"/>
                <w:numId w:val="0"/>
              </w:numPr>
              <w:rPr>
                <w:b/>
                <w:color w:val="0000FF"/>
                <w:szCs w:val="24"/>
              </w:rPr>
            </w:pPr>
            <w:r>
              <w:rPr>
                <w:b/>
                <w:color w:val="0000FF"/>
                <w:szCs w:val="24"/>
              </w:rPr>
              <w:t>$</w:t>
            </w:r>
            <w:r w:rsidR="00456309">
              <w:rPr>
                <w:b/>
                <w:color w:val="0000FF"/>
                <w:szCs w:val="24"/>
              </w:rPr>
              <w:t>30</w:t>
            </w:r>
            <w:r w:rsidR="00456309" w:rsidRPr="00725AF5">
              <w:rPr>
                <w:szCs w:val="24"/>
              </w:rPr>
              <w:t xml:space="preserve"> </w:t>
            </w:r>
            <w:r w:rsidR="00B275F7" w:rsidRPr="00725AF5">
              <w:rPr>
                <w:szCs w:val="24"/>
              </w:rPr>
              <w:t xml:space="preserve">copay per visit then </w:t>
            </w:r>
            <w:r w:rsidR="00B275F7" w:rsidRPr="00725AF5">
              <w:rPr>
                <w:b/>
                <w:color w:val="0000FF"/>
                <w:szCs w:val="24"/>
              </w:rPr>
              <w:t xml:space="preserve">100% </w:t>
            </w:r>
            <w:r w:rsidR="00B275F7" w:rsidRPr="00725AF5">
              <w:rPr>
                <w:bCs/>
                <w:szCs w:val="24"/>
              </w:rPr>
              <w:t>of eligible expenses</w:t>
            </w:r>
            <w:r w:rsidR="00B275F7" w:rsidRPr="00725AF5">
              <w:rPr>
                <w:bCs/>
                <w:color w:val="0000FF"/>
                <w:szCs w:val="24"/>
              </w:rPr>
              <w:t>.</w:t>
            </w:r>
          </w:p>
          <w:p w14:paraId="427F0F3E" w14:textId="77777777" w:rsidR="00B275F7" w:rsidRPr="00725AF5" w:rsidRDefault="00B275F7" w:rsidP="00B275F7">
            <w:pPr>
              <w:pStyle w:val="TableTextCharCharChar1"/>
              <w:rPr>
                <w:b/>
                <w:bCs/>
                <w:szCs w:val="24"/>
              </w:rPr>
            </w:pPr>
          </w:p>
          <w:p w14:paraId="3EDC718F" w14:textId="77777777" w:rsidR="00BA38A9" w:rsidRPr="00725AF5" w:rsidRDefault="00BA38A9" w:rsidP="00BA38A9">
            <w:pPr>
              <w:pStyle w:val="TableTextCharCharChar1"/>
              <w:rPr>
                <w:rStyle w:val="wdColorPinkBoldItalic"/>
                <w:szCs w:val="24"/>
              </w:rPr>
            </w:pPr>
            <w:r>
              <w:rPr>
                <w:rStyle w:val="wdColorPinkBoldItalic"/>
                <w:i w:val="0"/>
                <w:color w:val="auto"/>
                <w:szCs w:val="24"/>
                <w:u w:val="none"/>
              </w:rPr>
              <w:t>Group Therapy:</w:t>
            </w:r>
          </w:p>
          <w:p w14:paraId="427F0F4A" w14:textId="2C0B03C6" w:rsidR="00DE1E54" w:rsidRDefault="00BA38A9" w:rsidP="00E64986">
            <w:pPr>
              <w:pStyle w:val="TableTextChar"/>
              <w:numPr>
                <w:ilvl w:val="12"/>
                <w:numId w:val="0"/>
              </w:numPr>
              <w:rPr>
                <w:b/>
                <w:color w:val="000000"/>
                <w:szCs w:val="24"/>
              </w:rPr>
            </w:pPr>
            <w:r>
              <w:rPr>
                <w:b/>
                <w:color w:val="0000FF"/>
                <w:szCs w:val="24"/>
              </w:rPr>
              <w:t>$</w:t>
            </w:r>
            <w:r w:rsidR="008668C9">
              <w:rPr>
                <w:b/>
                <w:color w:val="0000FF"/>
                <w:szCs w:val="24"/>
              </w:rPr>
              <w:t>30</w:t>
            </w:r>
            <w:r w:rsidR="008668C9" w:rsidRPr="00725AF5">
              <w:rPr>
                <w:b/>
                <w:color w:val="0000FF"/>
                <w:szCs w:val="24"/>
              </w:rPr>
              <w:t xml:space="preserve"> </w:t>
            </w:r>
            <w:r w:rsidRPr="00725AF5">
              <w:rPr>
                <w:szCs w:val="24"/>
              </w:rPr>
              <w:t>copay</w:t>
            </w:r>
            <w:r w:rsidRPr="00725AF5" w:rsidDel="00BA38A9">
              <w:rPr>
                <w:rStyle w:val="wdColorPinkBoldItalic"/>
                <w:szCs w:val="24"/>
              </w:rPr>
              <w:t xml:space="preserve"> </w:t>
            </w:r>
          </w:p>
          <w:p w14:paraId="1F73829C" w14:textId="77777777" w:rsidR="00BA38A9" w:rsidRDefault="00BA38A9" w:rsidP="00E64986">
            <w:pPr>
              <w:pStyle w:val="TableTextChar"/>
              <w:numPr>
                <w:ilvl w:val="12"/>
                <w:numId w:val="0"/>
              </w:numPr>
              <w:rPr>
                <w:b/>
                <w:color w:val="000000"/>
                <w:szCs w:val="24"/>
              </w:rPr>
            </w:pPr>
          </w:p>
          <w:p w14:paraId="0597A9AB" w14:textId="77777777" w:rsidR="00811E6A" w:rsidRPr="00483482" w:rsidRDefault="00811E6A" w:rsidP="00811E6A">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2D664F33" w14:textId="77777777" w:rsidR="00BA38A9" w:rsidRPr="00725AF5" w:rsidRDefault="00BA38A9" w:rsidP="00E64986">
            <w:pPr>
              <w:pStyle w:val="TableTextChar"/>
              <w:numPr>
                <w:ilvl w:val="12"/>
                <w:numId w:val="0"/>
              </w:numPr>
              <w:rPr>
                <w:b/>
                <w:color w:val="000000"/>
                <w:szCs w:val="24"/>
              </w:rPr>
            </w:pPr>
          </w:p>
          <w:p w14:paraId="427F0F74" w14:textId="12B291F5"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34FC3080"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intensive outpatient program treatment; outpatient electro-convulsive treatment; psychological testing</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7C" w14:textId="1F776859" w:rsidR="009C2982" w:rsidRPr="00725AF5" w:rsidRDefault="009C2982" w:rsidP="009C2982">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427F0F7D" w14:textId="77777777" w:rsidR="009C2982" w:rsidRPr="00725AF5" w:rsidRDefault="009C2982" w:rsidP="009C2982">
            <w:pPr>
              <w:pStyle w:val="TableTextChar"/>
              <w:numPr>
                <w:ilvl w:val="12"/>
                <w:numId w:val="0"/>
              </w:numPr>
              <w:rPr>
                <w:szCs w:val="24"/>
              </w:rPr>
            </w:pPr>
            <w:r w:rsidRPr="00725AF5">
              <w:rPr>
                <w:szCs w:val="24"/>
              </w:rPr>
              <w:t xml:space="preserve">●   intensive outpatient </w:t>
            </w:r>
          </w:p>
          <w:p w14:paraId="427F0F7E" w14:textId="77777777" w:rsidR="009C2982" w:rsidRPr="00725AF5" w:rsidRDefault="009C2982" w:rsidP="009C2982">
            <w:pPr>
              <w:pStyle w:val="TableTextChar"/>
              <w:numPr>
                <w:ilvl w:val="12"/>
                <w:numId w:val="0"/>
              </w:numPr>
              <w:ind w:left="288"/>
              <w:rPr>
                <w:szCs w:val="24"/>
              </w:rPr>
            </w:pPr>
            <w:r w:rsidRPr="00725AF5">
              <w:rPr>
                <w:szCs w:val="24"/>
              </w:rPr>
              <w:t>program treatment;</w:t>
            </w:r>
          </w:p>
          <w:p w14:paraId="427F0F7F" w14:textId="77777777" w:rsidR="009C2982" w:rsidRPr="00725AF5" w:rsidRDefault="009C2982" w:rsidP="009C2982">
            <w:pPr>
              <w:pStyle w:val="TableTextChar"/>
              <w:numPr>
                <w:ilvl w:val="12"/>
                <w:numId w:val="0"/>
              </w:numPr>
              <w:rPr>
                <w:szCs w:val="24"/>
              </w:rPr>
            </w:pPr>
            <w:r w:rsidRPr="00725AF5">
              <w:rPr>
                <w:szCs w:val="24"/>
              </w:rPr>
              <w:t>●   outpatient electro-</w:t>
            </w:r>
          </w:p>
          <w:p w14:paraId="427F0F80" w14:textId="77777777" w:rsidR="009C2982" w:rsidRPr="00725AF5" w:rsidRDefault="009C2982" w:rsidP="009C2982">
            <w:pPr>
              <w:pStyle w:val="TableTextChar"/>
              <w:numPr>
                <w:ilvl w:val="12"/>
                <w:numId w:val="0"/>
              </w:numPr>
              <w:ind w:left="288"/>
              <w:rPr>
                <w:szCs w:val="24"/>
              </w:rPr>
            </w:pPr>
            <w:r w:rsidRPr="00725AF5">
              <w:rPr>
                <w:szCs w:val="24"/>
              </w:rPr>
              <w:t>convulsive treatment;</w:t>
            </w:r>
          </w:p>
          <w:p w14:paraId="427F0F81" w14:textId="77777777" w:rsidR="009C2982" w:rsidRPr="00725AF5" w:rsidRDefault="009C2982" w:rsidP="009C2982">
            <w:pPr>
              <w:pStyle w:val="TableTextChar"/>
              <w:numPr>
                <w:ilvl w:val="12"/>
                <w:numId w:val="0"/>
              </w:numPr>
              <w:rPr>
                <w:szCs w:val="24"/>
              </w:rPr>
            </w:pPr>
            <w:r w:rsidRPr="00725AF5">
              <w:rPr>
                <w:szCs w:val="24"/>
              </w:rPr>
              <w:t>●   psychological testing;</w:t>
            </w:r>
          </w:p>
          <w:p w14:paraId="07F51B99" w14:textId="77777777" w:rsidR="00CE7F2C" w:rsidRDefault="00CE7F2C" w:rsidP="00CE7F2C">
            <w:pPr>
              <w:ind w:left="288"/>
              <w:rPr>
                <w:bCs/>
                <w:sz w:val="24"/>
              </w:rPr>
            </w:pPr>
            <w:r w:rsidRPr="001308A9">
              <w:rPr>
                <w:color w:val="000000"/>
                <w:sz w:val="24"/>
                <w:szCs w:val="24"/>
              </w:rPr>
              <w:t xml:space="preserve">●   </w:t>
            </w:r>
            <w:r w:rsidRPr="001308A9">
              <w:rPr>
                <w:bCs/>
                <w:sz w:val="24"/>
              </w:rPr>
              <w:t>Methadone      Maintenance.</w:t>
            </w:r>
          </w:p>
          <w:p w14:paraId="427F0F84" w14:textId="77777777" w:rsidR="009C2982" w:rsidRPr="00725AF5" w:rsidRDefault="009C2982" w:rsidP="00E64986">
            <w:pPr>
              <w:pStyle w:val="TableTextChar"/>
              <w:numPr>
                <w:ilvl w:val="12"/>
                <w:numId w:val="0"/>
              </w:numPr>
              <w:rPr>
                <w:szCs w:val="24"/>
              </w:rPr>
            </w:pPr>
          </w:p>
          <w:p w14:paraId="427F0F88" w14:textId="1BC3CC53"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8E" w14:textId="41823D01" w:rsidR="001E3E46" w:rsidRPr="00725AF5" w:rsidRDefault="009D6420" w:rsidP="001E3E46">
            <w:pPr>
              <w:pStyle w:val="TableTextChar"/>
              <w:numPr>
                <w:ilvl w:val="12"/>
                <w:numId w:val="0"/>
              </w:numPr>
              <w:rPr>
                <w:b/>
                <w:bCs/>
                <w:color w:val="FF00FF"/>
                <w:szCs w:val="24"/>
              </w:rPr>
            </w:pPr>
            <w:r>
              <w:rPr>
                <w:b/>
                <w:color w:val="0000FF"/>
                <w:szCs w:val="24"/>
              </w:rPr>
              <w:t>70%</w:t>
            </w:r>
            <w:r w:rsidR="001E3E46" w:rsidRPr="00725AF5">
              <w:rPr>
                <w:color w:val="FF0000"/>
                <w:szCs w:val="24"/>
              </w:rPr>
              <w:t xml:space="preserve"> </w:t>
            </w:r>
            <w:r w:rsidR="001E3E46" w:rsidRPr="00725AF5">
              <w:rPr>
                <w:szCs w:val="24"/>
              </w:rPr>
              <w:t>of eligible expenses after satisfying the deductible</w:t>
            </w:r>
          </w:p>
          <w:p w14:paraId="427F0F8F" w14:textId="77777777" w:rsidR="001B3356" w:rsidRPr="00725AF5" w:rsidRDefault="001B3356" w:rsidP="00E64986">
            <w:pPr>
              <w:pStyle w:val="TableTextChar"/>
              <w:numPr>
                <w:ilvl w:val="12"/>
                <w:numId w:val="0"/>
              </w:numPr>
              <w:rPr>
                <w:b/>
                <w:color w:val="FF00FF"/>
                <w:szCs w:val="24"/>
              </w:rPr>
            </w:pPr>
          </w:p>
          <w:p w14:paraId="7F562972" w14:textId="77777777" w:rsidR="00013617" w:rsidRPr="00725AF5" w:rsidRDefault="00013617" w:rsidP="00E64986">
            <w:pPr>
              <w:pStyle w:val="TableTextChar"/>
              <w:numPr>
                <w:ilvl w:val="12"/>
                <w:numId w:val="0"/>
              </w:numPr>
              <w:rPr>
                <w:b/>
                <w:color w:val="FF00FF"/>
                <w:szCs w:val="24"/>
              </w:rPr>
            </w:pPr>
          </w:p>
          <w:p w14:paraId="2780FD2A" w14:textId="77777777" w:rsidR="00013617" w:rsidRDefault="00013617" w:rsidP="00E64986">
            <w:pPr>
              <w:pStyle w:val="TableTextChar"/>
              <w:numPr>
                <w:ilvl w:val="12"/>
                <w:numId w:val="0"/>
              </w:numPr>
              <w:rPr>
                <w:b/>
                <w:color w:val="FF00FF"/>
                <w:szCs w:val="24"/>
              </w:rPr>
            </w:pPr>
          </w:p>
          <w:p w14:paraId="51672D46" w14:textId="77777777" w:rsidR="00811E6A" w:rsidRDefault="00811E6A" w:rsidP="00E64986">
            <w:pPr>
              <w:pStyle w:val="TableTextChar"/>
              <w:numPr>
                <w:ilvl w:val="12"/>
                <w:numId w:val="0"/>
              </w:numPr>
              <w:rPr>
                <w:b/>
                <w:color w:val="FF00FF"/>
                <w:szCs w:val="24"/>
              </w:rPr>
            </w:pPr>
          </w:p>
          <w:p w14:paraId="7E40B85C" w14:textId="77777777" w:rsidR="00811E6A" w:rsidRDefault="00811E6A" w:rsidP="00E64986">
            <w:pPr>
              <w:pStyle w:val="TableTextChar"/>
              <w:numPr>
                <w:ilvl w:val="12"/>
                <w:numId w:val="0"/>
              </w:numPr>
              <w:rPr>
                <w:b/>
                <w:color w:val="FF00FF"/>
                <w:szCs w:val="24"/>
              </w:rPr>
            </w:pPr>
          </w:p>
          <w:p w14:paraId="13ED8AC6" w14:textId="77777777" w:rsidR="00811E6A" w:rsidRDefault="00811E6A" w:rsidP="00E64986">
            <w:pPr>
              <w:pStyle w:val="TableTextChar"/>
              <w:numPr>
                <w:ilvl w:val="12"/>
                <w:numId w:val="0"/>
              </w:numPr>
              <w:rPr>
                <w:b/>
                <w:color w:val="FF00FF"/>
                <w:szCs w:val="24"/>
              </w:rPr>
            </w:pPr>
          </w:p>
          <w:p w14:paraId="1AF19065" w14:textId="77777777" w:rsidR="00811E6A" w:rsidRDefault="00811E6A" w:rsidP="00E64986">
            <w:pPr>
              <w:pStyle w:val="TableTextChar"/>
              <w:numPr>
                <w:ilvl w:val="12"/>
                <w:numId w:val="0"/>
              </w:numPr>
              <w:rPr>
                <w:b/>
                <w:color w:val="FF00FF"/>
                <w:szCs w:val="24"/>
              </w:rPr>
            </w:pPr>
          </w:p>
          <w:p w14:paraId="403D2A97" w14:textId="77777777" w:rsidR="00811E6A" w:rsidRPr="00725AF5" w:rsidRDefault="00811E6A" w:rsidP="00E64986">
            <w:pPr>
              <w:pStyle w:val="TableTextChar"/>
              <w:numPr>
                <w:ilvl w:val="12"/>
                <w:numId w:val="0"/>
              </w:numPr>
              <w:rPr>
                <w:b/>
                <w:color w:val="FF00FF"/>
                <w:szCs w:val="24"/>
              </w:rPr>
            </w:pPr>
          </w:p>
          <w:p w14:paraId="427F0F91"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3C6B39B0" w:rsidR="001B3356" w:rsidRPr="00725AF5" w:rsidRDefault="009D6420" w:rsidP="00E64986">
            <w:pPr>
              <w:pStyle w:val="TableTextChar"/>
              <w:rPr>
                <w:szCs w:val="24"/>
              </w:rPr>
            </w:pPr>
            <w:r>
              <w:rPr>
                <w:b/>
                <w:color w:val="0000FF"/>
                <w:szCs w:val="24"/>
              </w:rPr>
              <w:t>70%</w:t>
            </w:r>
            <w:r w:rsidR="001B3356" w:rsidRPr="00725AF5">
              <w:rPr>
                <w:szCs w:val="24"/>
              </w:rPr>
              <w:t xml:space="preserve"> 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427F0F93" w14:textId="77777777" w:rsidR="001B3356" w:rsidRDefault="001B3356" w:rsidP="00E64986">
            <w:pPr>
              <w:pStyle w:val="TableTextChar"/>
              <w:numPr>
                <w:ilvl w:val="12"/>
                <w:numId w:val="0"/>
              </w:numPr>
              <w:rPr>
                <w:b/>
                <w:color w:val="FF00FF"/>
                <w:szCs w:val="24"/>
              </w:rPr>
            </w:pPr>
          </w:p>
          <w:p w14:paraId="19380E68" w14:textId="77777777" w:rsidR="00811E6A" w:rsidRDefault="00811E6A" w:rsidP="00E64986">
            <w:pPr>
              <w:pStyle w:val="TableTextChar"/>
              <w:numPr>
                <w:ilvl w:val="12"/>
                <w:numId w:val="0"/>
              </w:numPr>
              <w:rPr>
                <w:b/>
                <w:color w:val="FF00FF"/>
                <w:szCs w:val="24"/>
              </w:rPr>
            </w:pPr>
          </w:p>
          <w:p w14:paraId="168D6794" w14:textId="77777777" w:rsidR="00811E6A" w:rsidRPr="00725AF5" w:rsidRDefault="00811E6A" w:rsidP="00E64986">
            <w:pPr>
              <w:pStyle w:val="TableTextChar"/>
              <w:numPr>
                <w:ilvl w:val="12"/>
                <w:numId w:val="0"/>
              </w:numPr>
              <w:rPr>
                <w:b/>
                <w:color w:val="FF00FF"/>
                <w:szCs w:val="24"/>
              </w:rPr>
            </w:pPr>
          </w:p>
          <w:p w14:paraId="2654AB30" w14:textId="77777777" w:rsidR="00811E6A" w:rsidRPr="00483482" w:rsidRDefault="00811E6A" w:rsidP="00811E6A">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21E04033" w14:textId="77777777" w:rsidR="002453B0" w:rsidRDefault="002453B0" w:rsidP="007C7009">
            <w:pPr>
              <w:pStyle w:val="TableTextChar"/>
              <w:numPr>
                <w:ilvl w:val="12"/>
                <w:numId w:val="0"/>
              </w:numPr>
              <w:rPr>
                <w:b/>
                <w:color w:val="FF00FF"/>
                <w:szCs w:val="24"/>
              </w:rPr>
            </w:pPr>
          </w:p>
          <w:p w14:paraId="49CB4A4B" w14:textId="77777777" w:rsidR="00811E6A" w:rsidRDefault="00811E6A" w:rsidP="007C7009">
            <w:pPr>
              <w:pStyle w:val="TableTextChar"/>
              <w:numPr>
                <w:ilvl w:val="12"/>
                <w:numId w:val="0"/>
              </w:numPr>
              <w:rPr>
                <w:b/>
                <w:color w:val="FF00FF"/>
                <w:szCs w:val="24"/>
              </w:rPr>
            </w:pPr>
          </w:p>
          <w:p w14:paraId="16EDFB90" w14:textId="77777777" w:rsidR="00811E6A" w:rsidRDefault="00811E6A" w:rsidP="007C7009">
            <w:pPr>
              <w:pStyle w:val="TableTextChar"/>
              <w:numPr>
                <w:ilvl w:val="12"/>
                <w:numId w:val="0"/>
              </w:numPr>
              <w:rPr>
                <w:b/>
                <w:color w:val="FF00FF"/>
                <w:szCs w:val="24"/>
              </w:rPr>
            </w:pPr>
          </w:p>
          <w:p w14:paraId="42D86E65" w14:textId="77777777" w:rsidR="00811E6A" w:rsidRDefault="00811E6A" w:rsidP="007C7009">
            <w:pPr>
              <w:pStyle w:val="TableTextChar"/>
              <w:numPr>
                <w:ilvl w:val="12"/>
                <w:numId w:val="0"/>
              </w:numPr>
              <w:rPr>
                <w:b/>
                <w:color w:val="FF00FF"/>
                <w:szCs w:val="24"/>
              </w:rPr>
            </w:pPr>
          </w:p>
          <w:p w14:paraId="0410038B" w14:textId="77777777" w:rsidR="00811E6A" w:rsidRDefault="00811E6A" w:rsidP="007C7009">
            <w:pPr>
              <w:pStyle w:val="TableTextChar"/>
              <w:numPr>
                <w:ilvl w:val="12"/>
                <w:numId w:val="0"/>
              </w:numPr>
              <w:rPr>
                <w:b/>
                <w:color w:val="FF00FF"/>
                <w:szCs w:val="24"/>
              </w:rPr>
            </w:pPr>
          </w:p>
          <w:p w14:paraId="75649FB8" w14:textId="77777777" w:rsidR="00811E6A" w:rsidRDefault="00811E6A" w:rsidP="007C7009">
            <w:pPr>
              <w:pStyle w:val="TableTextChar"/>
              <w:numPr>
                <w:ilvl w:val="12"/>
                <w:numId w:val="0"/>
              </w:numPr>
              <w:rPr>
                <w:b/>
                <w:color w:val="FF00FF"/>
                <w:szCs w:val="24"/>
              </w:rPr>
            </w:pPr>
          </w:p>
          <w:p w14:paraId="305046D6" w14:textId="77777777" w:rsidR="00811E6A" w:rsidRDefault="00811E6A" w:rsidP="007C7009">
            <w:pPr>
              <w:pStyle w:val="TableTextChar"/>
              <w:numPr>
                <w:ilvl w:val="12"/>
                <w:numId w:val="0"/>
              </w:numPr>
              <w:rPr>
                <w:b/>
                <w:color w:val="FF00FF"/>
                <w:szCs w:val="24"/>
              </w:rPr>
            </w:pPr>
          </w:p>
          <w:p w14:paraId="12BA564A" w14:textId="77777777" w:rsidR="00811E6A" w:rsidRPr="00725AF5" w:rsidRDefault="00811E6A" w:rsidP="007C7009">
            <w:pPr>
              <w:pStyle w:val="TableTextChar"/>
              <w:numPr>
                <w:ilvl w:val="12"/>
                <w:numId w:val="0"/>
              </w:numPr>
              <w:rPr>
                <w:b/>
                <w:color w:val="FF00FF"/>
                <w:szCs w:val="24"/>
              </w:rPr>
            </w:pPr>
          </w:p>
          <w:p w14:paraId="427F0FC3" w14:textId="16FF2C8A" w:rsidR="00987E42" w:rsidRPr="00725AF5" w:rsidRDefault="00987E42" w:rsidP="00987E42">
            <w:pPr>
              <w:pStyle w:val="TableTextCharCharChar1"/>
              <w:numPr>
                <w:ilvl w:val="12"/>
                <w:numId w:val="0"/>
              </w:numPr>
              <w:rPr>
                <w:b/>
                <w:szCs w:val="24"/>
              </w:rPr>
            </w:pPr>
            <w:r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71700103"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BF303C" w:rsidRPr="00BF303C">
              <w:rPr>
                <w:color w:val="000000"/>
                <w:szCs w:val="24"/>
              </w:rPr>
              <w:t xml:space="preserve">; </w:t>
            </w:r>
          </w:p>
          <w:p w14:paraId="427F0FC8" w14:textId="77777777" w:rsidR="00987E42" w:rsidRDefault="00987E42" w:rsidP="00987E42">
            <w:pPr>
              <w:pStyle w:val="TableText"/>
              <w:rPr>
                <w:rStyle w:val="CDVar"/>
                <w:rFonts w:ascii="Times New Roman" w:hAnsi="Times New Roman"/>
                <w:color w:val="000000"/>
                <w:szCs w:val="24"/>
              </w:rPr>
            </w:pPr>
          </w:p>
          <w:p w14:paraId="118D007F" w14:textId="77777777" w:rsidR="00811E6A" w:rsidRPr="00725AF5" w:rsidRDefault="00811E6A"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427F0FCC" w14:textId="7C4B8D88"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27F0FCD"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FCE"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FCF"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FD0"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FD1"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FD2"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FD3" w14:textId="7D08FE52" w:rsidR="00987E42"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24AEBEFF" w14:textId="1C15CAFB" w:rsidR="00020D63" w:rsidRPr="004462A3" w:rsidRDefault="00020D63" w:rsidP="00020D63">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7ABE7A4B" w14:textId="77777777" w:rsidR="006C3847" w:rsidRPr="00725AF5" w:rsidRDefault="006C3847" w:rsidP="00987E42">
            <w:pPr>
              <w:pStyle w:val="TableText"/>
              <w:rPr>
                <w:b/>
                <w:caps/>
                <w:color w:val="FF00FF"/>
                <w:szCs w:val="24"/>
              </w:rPr>
            </w:pPr>
          </w:p>
          <w:p w14:paraId="427F0FD6" w14:textId="7D89BE6D"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subject to a </w:t>
            </w:r>
            <w:r w:rsidR="00093B0E">
              <w:rPr>
                <w:b/>
                <w:color w:val="0000FF"/>
                <w:szCs w:val="24"/>
              </w:rPr>
              <w:t>$500</w:t>
            </w:r>
            <w:r w:rsidRPr="00725AF5">
              <w:rPr>
                <w:color w:val="000000"/>
                <w:szCs w:val="24"/>
              </w:rPr>
              <w:t xml:space="preserve"> penalty.</w:t>
            </w:r>
          </w:p>
          <w:p w14:paraId="427F0FDA" w14:textId="7B19A1D3" w:rsidR="001B3356" w:rsidRPr="00725AF5" w:rsidRDefault="001B3356" w:rsidP="00143CFB">
            <w:pPr>
              <w:pStyle w:val="TableText"/>
              <w:rPr>
                <w:bCs/>
                <w:color w:val="000000"/>
                <w:szCs w:val="24"/>
              </w:rPr>
            </w:pP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r w:rsidRPr="00725AF5">
        <w:t>&lt;!--ID=CSR--&gt;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98785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A0F1EC" w14:textId="258660DA"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427F0FE1" w14:textId="4E0A9E16" w:rsidR="00154B9C" w:rsidRPr="00725AF5" w:rsidRDefault="00D373B4" w:rsidP="00D373B4">
            <w:pPr>
              <w:pStyle w:val="TableTextCharCharChar1"/>
              <w:jc w:val="center"/>
              <w:rPr>
                <w:b/>
                <w:bCs/>
                <w:color w:val="FF0000"/>
              </w:rPr>
            </w:pPr>
            <w:r w:rsidRPr="00D373B4">
              <w:rPr>
                <w:b/>
                <w:bCs/>
                <w:color w:val="FF0000"/>
              </w:rPr>
              <w:t>ST LOUIS</w:t>
            </w:r>
            <w:r w:rsidR="00237EE3" w:rsidRPr="00725AF5">
              <w:rPr>
                <w:b/>
                <w:bCs/>
                <w:color w:val="FF0000"/>
              </w:rPr>
              <w:t xml:space="preserve"> </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291A81D" w14:textId="2F3E4019" w:rsidR="00D373B4" w:rsidRPr="00D373B4" w:rsidRDefault="00D373B4" w:rsidP="00D373B4">
            <w:pPr>
              <w:pStyle w:val="TableTextCharCharChar1"/>
              <w:jc w:val="center"/>
              <w:rPr>
                <w:b/>
                <w:bCs/>
                <w:color w:val="FF0000"/>
              </w:rPr>
            </w:pPr>
            <w:r w:rsidRPr="00D373B4">
              <w:rPr>
                <w:b/>
                <w:bCs/>
                <w:color w:val="FF0000"/>
              </w:rPr>
              <w:t xml:space="preserve">CUSTOM NETWORK PLAN – </w:t>
            </w:r>
          </w:p>
          <w:p w14:paraId="427F0FE3" w14:textId="2A4BC979" w:rsidR="00154B9C" w:rsidRPr="00725AF5" w:rsidRDefault="00D373B4" w:rsidP="00D373B4">
            <w:pPr>
              <w:pStyle w:val="TableTextCharCharChar1"/>
              <w:jc w:val="center"/>
              <w:rPr>
                <w:b/>
                <w:bCs/>
                <w:color w:val="FF0000"/>
              </w:rPr>
            </w:pPr>
            <w:r w:rsidRPr="00D373B4">
              <w:rPr>
                <w:b/>
                <w:bCs/>
                <w:color w:val="FF0000"/>
              </w:rPr>
              <w:t>ST LOUIS</w:t>
            </w:r>
            <w:r w:rsidR="00237EE3" w:rsidRPr="00725AF5">
              <w:rPr>
                <w:b/>
                <w:bCs/>
                <w:color w:val="FF0000"/>
              </w:rPr>
              <w:t xml:space="preserve"> </w:t>
            </w:r>
          </w:p>
          <w:p w14:paraId="427F0FE4" w14:textId="77777777" w:rsidR="00154B9C" w:rsidRPr="00725AF5" w:rsidRDefault="00154B9C">
            <w:pPr>
              <w:pStyle w:val="TableHeaderText"/>
              <w:rPr>
                <w:color w:val="FF0000"/>
              </w:rPr>
            </w:pPr>
            <w:r w:rsidRPr="00725AF5">
              <w:rPr>
                <w:color w:val="FF0000"/>
              </w:rPr>
              <w:t xml:space="preserve">NON-NETWORK </w:t>
            </w:r>
          </w:p>
        </w:tc>
      </w:tr>
      <w:tr w:rsidR="0098785F" w:rsidRPr="00725AF5" w14:paraId="427F1016" w14:textId="77777777" w:rsidTr="0098785F">
        <w:tc>
          <w:tcPr>
            <w:tcW w:w="2952" w:type="dxa"/>
            <w:tcBorders>
              <w:top w:val="single" w:sz="6" w:space="0" w:color="auto"/>
              <w:left w:val="single" w:sz="6" w:space="0" w:color="auto"/>
              <w:bottom w:val="single" w:sz="6" w:space="0" w:color="auto"/>
              <w:right w:val="single" w:sz="6" w:space="0" w:color="auto"/>
            </w:tcBorders>
            <w:shd w:val="pct5" w:color="auto" w:fill="FFFFFF"/>
          </w:tcPr>
          <w:p w14:paraId="3E9BCBA8" w14:textId="77777777" w:rsidR="0098785F" w:rsidRPr="002D760A" w:rsidRDefault="0098785F" w:rsidP="00547C6E">
            <w:pPr>
              <w:rPr>
                <w:b/>
                <w:bCs/>
                <w:color w:val="FF0000"/>
                <w:sz w:val="24"/>
                <w:szCs w:val="24"/>
              </w:rPr>
            </w:pPr>
            <w:bookmarkStart w:id="215" w:name="MH_SUD_Exclusions"/>
            <w:bookmarkStart w:id="216" w:name="Mental_Health_and_Substance_Use_Disorder"/>
            <w:r w:rsidRPr="002D760A">
              <w:rPr>
                <w:b/>
                <w:bCs/>
                <w:color w:val="FF0000"/>
                <w:sz w:val="24"/>
                <w:szCs w:val="24"/>
              </w:rPr>
              <w:t>Mental Health and Substance Use Disorder Services</w:t>
            </w:r>
          </w:p>
          <w:bookmarkEnd w:id="215"/>
          <w:p w14:paraId="79E0B156" w14:textId="77777777" w:rsidR="0098785F" w:rsidRPr="002D760A" w:rsidRDefault="0098785F" w:rsidP="00547C6E">
            <w:pPr>
              <w:rPr>
                <w:b/>
                <w:bCs/>
                <w:color w:val="FF0000"/>
                <w:sz w:val="24"/>
                <w:szCs w:val="24"/>
              </w:rPr>
            </w:pPr>
          </w:p>
          <w:bookmarkEnd w:id="216"/>
          <w:p w14:paraId="427F0FE8" w14:textId="387CE79F" w:rsidR="0098785F" w:rsidRPr="009072F1" w:rsidRDefault="0098785F"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5A389AF" w14:textId="77777777" w:rsidR="0098785F" w:rsidRPr="002D760A" w:rsidRDefault="0098785F" w:rsidP="00547C6E">
            <w:pPr>
              <w:numPr>
                <w:ilvl w:val="12"/>
                <w:numId w:val="0"/>
              </w:numPr>
              <w:rPr>
                <w:b/>
                <w:color w:val="FF0000"/>
                <w:sz w:val="24"/>
                <w:szCs w:val="24"/>
              </w:rPr>
            </w:pPr>
            <w:r w:rsidRPr="002D760A">
              <w:rPr>
                <w:color w:val="FF0000"/>
                <w:sz w:val="24"/>
                <w:szCs w:val="24"/>
              </w:rPr>
              <w:t xml:space="preserve">Exclusions listed directly below apply to services described under </w:t>
            </w:r>
            <w:r w:rsidRPr="002D760A">
              <w:rPr>
                <w:b/>
                <w:i/>
                <w:color w:val="FF0000"/>
                <w:sz w:val="24"/>
                <w:szCs w:val="24"/>
              </w:rPr>
              <w:t>Mental Health Services</w:t>
            </w:r>
            <w:r w:rsidRPr="002D760A">
              <w:rPr>
                <w:b/>
                <w:color w:val="FF0000"/>
                <w:sz w:val="24"/>
                <w:szCs w:val="24"/>
              </w:rPr>
              <w:t xml:space="preserve">, </w:t>
            </w:r>
            <w:r w:rsidRPr="002D760A">
              <w:rPr>
                <w:b/>
                <w:i/>
                <w:color w:val="FF0000"/>
                <w:sz w:val="24"/>
                <w:szCs w:val="24"/>
              </w:rPr>
              <w:t>Neurobiological Disorders - Mental Health Services for Autism Spectrum Disorders</w:t>
            </w:r>
            <w:r w:rsidRPr="002D760A">
              <w:rPr>
                <w:b/>
                <w:color w:val="FF0000"/>
                <w:sz w:val="24"/>
                <w:szCs w:val="24"/>
              </w:rPr>
              <w:t xml:space="preserve"> and/or </w:t>
            </w:r>
            <w:r w:rsidRPr="002D760A">
              <w:rPr>
                <w:b/>
                <w:i/>
                <w:color w:val="FF0000"/>
                <w:sz w:val="24"/>
                <w:szCs w:val="24"/>
              </w:rPr>
              <w:t>Substance Use Disorders</w:t>
            </w:r>
          </w:p>
          <w:p w14:paraId="7DE5E081" w14:textId="77777777" w:rsidR="0098785F" w:rsidRPr="002D760A" w:rsidRDefault="0098785F" w:rsidP="00547C6E">
            <w:pPr>
              <w:numPr>
                <w:ilvl w:val="12"/>
                <w:numId w:val="0"/>
              </w:numPr>
              <w:rPr>
                <w:b/>
                <w:color w:val="FF00FF"/>
                <w:sz w:val="24"/>
                <w:szCs w:val="24"/>
              </w:rPr>
            </w:pPr>
          </w:p>
          <w:p w14:paraId="76E29E36" w14:textId="77777777" w:rsidR="0098785F" w:rsidRPr="002D760A" w:rsidRDefault="0098785F" w:rsidP="00547C6E">
            <w:pPr>
              <w:rPr>
                <w:b/>
                <w:bCs/>
                <w:color w:val="FF0000"/>
                <w:sz w:val="24"/>
                <w:szCs w:val="24"/>
              </w:rPr>
            </w:pPr>
            <w:r w:rsidRPr="002D760A">
              <w:rPr>
                <w:b/>
                <w:bCs/>
                <w:color w:val="FF0000"/>
                <w:sz w:val="24"/>
                <w:szCs w:val="24"/>
              </w:rPr>
              <w:t>The following services are not covered:</w:t>
            </w:r>
          </w:p>
          <w:p w14:paraId="6EDC664A" w14:textId="77777777" w:rsidR="0098785F" w:rsidRPr="002D760A" w:rsidRDefault="0098785F" w:rsidP="0098785F">
            <w:pPr>
              <w:pStyle w:val="ListParagraph"/>
              <w:numPr>
                <w:ilvl w:val="0"/>
                <w:numId w:val="43"/>
              </w:numPr>
              <w:spacing w:after="0" w:line="240" w:lineRule="auto"/>
              <w:rPr>
                <w:rFonts w:ascii="Times New Roman" w:hAnsi="Times New Roman" w:cs="Times New Roman"/>
                <w:color w:val="FF0000"/>
                <w:sz w:val="24"/>
                <w:szCs w:val="24"/>
              </w:rPr>
            </w:pPr>
            <w:r w:rsidRPr="002D760A">
              <w:rPr>
                <w:rFonts w:ascii="Times New Roman" w:hAnsi="Times New Roman" w:cs="Times New Roman"/>
                <w:color w:val="FF0000"/>
                <w:sz w:val="24"/>
                <w:szCs w:val="24"/>
              </w:rPr>
              <w:t xml:space="preserve">Services performed in connection with conditions not classified in the current edition of the </w:t>
            </w:r>
            <w:r w:rsidRPr="002D760A">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2D760A">
              <w:rPr>
                <w:rFonts w:ascii="Times New Roman" w:hAnsi="Times New Roman" w:cs="Times New Roman"/>
                <w:color w:val="FF0000"/>
                <w:sz w:val="24"/>
                <w:szCs w:val="24"/>
              </w:rPr>
              <w:t>.</w:t>
            </w:r>
          </w:p>
          <w:p w14:paraId="184D1BA6" w14:textId="77777777" w:rsidR="0098785F" w:rsidRPr="002D760A" w:rsidRDefault="0098785F" w:rsidP="0098785F">
            <w:pPr>
              <w:pStyle w:val="ListParagraph"/>
              <w:numPr>
                <w:ilvl w:val="0"/>
                <w:numId w:val="43"/>
              </w:numPr>
              <w:spacing w:after="0" w:line="240" w:lineRule="auto"/>
              <w:rPr>
                <w:rFonts w:ascii="Times New Roman" w:hAnsi="Times New Roman" w:cs="Times New Roman"/>
                <w:color w:val="FF0000"/>
                <w:sz w:val="24"/>
                <w:szCs w:val="24"/>
              </w:rPr>
            </w:pPr>
            <w:r w:rsidRPr="002D760A">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D760A">
              <w:rPr>
                <w:rFonts w:ascii="Times New Roman" w:hAnsi="Times New Roman" w:cs="Times New Roman"/>
                <w:i/>
                <w:color w:val="FF0000"/>
                <w:sz w:val="24"/>
                <w:szCs w:val="24"/>
              </w:rPr>
              <w:t>Diagnostic and Statistical Manual of the American Psychiatric Association</w:t>
            </w:r>
            <w:r w:rsidRPr="002D760A">
              <w:rPr>
                <w:rFonts w:ascii="Times New Roman" w:hAnsi="Times New Roman" w:cs="Times New Roman"/>
                <w:color w:val="FF0000"/>
                <w:sz w:val="24"/>
                <w:szCs w:val="24"/>
              </w:rPr>
              <w:t>.</w:t>
            </w:r>
          </w:p>
          <w:p w14:paraId="612A5F08" w14:textId="77777777" w:rsidR="0098785F" w:rsidRPr="002D760A" w:rsidRDefault="0098785F" w:rsidP="0098785F">
            <w:pPr>
              <w:pStyle w:val="ListParagraph"/>
              <w:numPr>
                <w:ilvl w:val="0"/>
                <w:numId w:val="43"/>
              </w:numPr>
              <w:spacing w:after="0" w:line="240" w:lineRule="auto"/>
              <w:rPr>
                <w:rFonts w:ascii="Times New Roman" w:hAnsi="Times New Roman" w:cs="Times New Roman"/>
                <w:color w:val="FF0000"/>
                <w:sz w:val="24"/>
                <w:szCs w:val="24"/>
              </w:rPr>
            </w:pPr>
            <w:r w:rsidRPr="002D760A">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318CAACC" w14:textId="77777777" w:rsidR="0098785F" w:rsidRPr="002D760A" w:rsidRDefault="0098785F" w:rsidP="0098785F">
            <w:pPr>
              <w:pStyle w:val="ListParagraph"/>
              <w:numPr>
                <w:ilvl w:val="0"/>
                <w:numId w:val="43"/>
              </w:numPr>
              <w:spacing w:after="0" w:line="240" w:lineRule="auto"/>
              <w:rPr>
                <w:rFonts w:ascii="Times New Roman" w:hAnsi="Times New Roman" w:cs="Times New Roman"/>
                <w:color w:val="FF0000"/>
                <w:sz w:val="24"/>
                <w:szCs w:val="24"/>
              </w:rPr>
            </w:pPr>
            <w:r w:rsidRPr="002D760A">
              <w:rPr>
                <w:rFonts w:ascii="Times New Roman" w:hAnsi="Times New Roman" w:cs="Times New Roman"/>
                <w:color w:val="FF0000"/>
                <w:sz w:val="24"/>
                <w:szCs w:val="24"/>
              </w:rPr>
              <w:t>Services that are solely educational in nature or otherwise paid under state or federal law for purely educational purposes.</w:t>
            </w:r>
          </w:p>
          <w:p w14:paraId="7C81155E" w14:textId="77777777" w:rsidR="0098785F" w:rsidRPr="002D760A" w:rsidRDefault="0098785F" w:rsidP="0098785F">
            <w:pPr>
              <w:pStyle w:val="ListParagraph"/>
              <w:numPr>
                <w:ilvl w:val="0"/>
                <w:numId w:val="43"/>
              </w:numPr>
              <w:spacing w:after="0" w:line="240" w:lineRule="auto"/>
              <w:rPr>
                <w:rFonts w:ascii="Times New Roman" w:hAnsi="Times New Roman" w:cs="Times New Roman"/>
                <w:color w:val="FF0000"/>
                <w:sz w:val="24"/>
                <w:szCs w:val="24"/>
              </w:rPr>
            </w:pPr>
            <w:r w:rsidRPr="002D760A">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2D760A">
              <w:rPr>
                <w:rFonts w:ascii="Times New Roman" w:hAnsi="Times New Roman" w:cs="Times New Roman"/>
                <w:i/>
                <w:color w:val="FF0000"/>
                <w:sz w:val="24"/>
                <w:szCs w:val="24"/>
              </w:rPr>
              <w:t>Individuals with Disabilities Education Act</w:t>
            </w:r>
            <w:r w:rsidRPr="002D760A">
              <w:rPr>
                <w:rFonts w:ascii="Times New Roman" w:hAnsi="Times New Roman" w:cs="Times New Roman"/>
                <w:color w:val="FF0000"/>
                <w:sz w:val="24"/>
                <w:szCs w:val="24"/>
              </w:rPr>
              <w:t>.</w:t>
            </w:r>
          </w:p>
          <w:p w14:paraId="7F1DBF5D" w14:textId="77777777" w:rsidR="0098785F" w:rsidRPr="002D760A" w:rsidRDefault="0098785F" w:rsidP="0098785F">
            <w:pPr>
              <w:pStyle w:val="ListParagraph"/>
              <w:numPr>
                <w:ilvl w:val="0"/>
                <w:numId w:val="43"/>
              </w:numPr>
              <w:spacing w:after="0" w:line="240" w:lineRule="auto"/>
              <w:rPr>
                <w:rFonts w:ascii="Times New Roman" w:hAnsi="Times New Roman" w:cs="Times New Roman"/>
                <w:color w:val="FF0000"/>
                <w:sz w:val="24"/>
                <w:szCs w:val="24"/>
              </w:rPr>
            </w:pPr>
            <w:r w:rsidRPr="002D760A">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2D760A">
              <w:rPr>
                <w:rFonts w:ascii="Times New Roman" w:hAnsi="Times New Roman" w:cs="Times New Roman"/>
                <w:i/>
                <w:color w:val="FF0000"/>
                <w:sz w:val="24"/>
                <w:szCs w:val="24"/>
              </w:rPr>
              <w:t>Diagnostic and Statistical Manual of the American Psychiatric Association</w:t>
            </w:r>
            <w:r w:rsidRPr="002D760A">
              <w:rPr>
                <w:rFonts w:ascii="Times New Roman" w:hAnsi="Times New Roman" w:cs="Times New Roman"/>
                <w:color w:val="FF0000"/>
                <w:sz w:val="24"/>
                <w:szCs w:val="24"/>
              </w:rPr>
              <w:t>.</w:t>
            </w:r>
          </w:p>
          <w:p w14:paraId="2CC237EF" w14:textId="2B11021A" w:rsidR="0098785F" w:rsidRPr="002D760A" w:rsidRDefault="0098785F" w:rsidP="0098785F">
            <w:pPr>
              <w:pStyle w:val="ListParagraph"/>
              <w:numPr>
                <w:ilvl w:val="0"/>
                <w:numId w:val="43"/>
              </w:numPr>
              <w:spacing w:after="0" w:line="240" w:lineRule="auto"/>
              <w:rPr>
                <w:rFonts w:ascii="Times New Roman" w:hAnsi="Times New Roman" w:cs="Times New Roman"/>
                <w:color w:val="FF0000"/>
                <w:sz w:val="24"/>
                <w:szCs w:val="24"/>
              </w:rPr>
            </w:pPr>
            <w:r w:rsidRPr="002D760A">
              <w:rPr>
                <w:rFonts w:ascii="Times New Roman" w:hAnsi="Times New Roman" w:cs="Times New Roman"/>
                <w:color w:val="FF0000"/>
                <w:sz w:val="24"/>
                <w:szCs w:val="24"/>
              </w:rPr>
              <w:t>Transitional Living services.</w:t>
            </w:r>
          </w:p>
          <w:p w14:paraId="427F1015" w14:textId="5BD073AE" w:rsidR="0098785F" w:rsidRPr="009072F1" w:rsidRDefault="0098785F"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C94745" w14:textId="77777777" w:rsidR="0031301E" w:rsidRDefault="0031301E">
      <w:r>
        <w:separator/>
      </w:r>
    </w:p>
  </w:endnote>
  <w:endnote w:type="continuationSeparator" w:id="0">
    <w:p w14:paraId="56EE2A75" w14:textId="77777777" w:rsidR="0031301E" w:rsidRDefault="00313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5F15E9" w:rsidRDefault="005F15E9">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073A1C">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0A97CC" w14:textId="77777777" w:rsidR="0031301E" w:rsidRDefault="0031301E">
      <w:r>
        <w:separator/>
      </w:r>
    </w:p>
  </w:footnote>
  <w:footnote w:type="continuationSeparator" w:id="0">
    <w:p w14:paraId="64439C62" w14:textId="77777777" w:rsidR="0031301E" w:rsidRDefault="00313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5B31"/>
    <w:multiLevelType w:val="hybridMultilevel"/>
    <w:tmpl w:val="43A21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E32C77"/>
    <w:multiLevelType w:val="hybridMultilevel"/>
    <w:tmpl w:val="025AA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0A0716"/>
    <w:multiLevelType w:val="hybridMultilevel"/>
    <w:tmpl w:val="32CE6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267110"/>
    <w:multiLevelType w:val="hybridMultilevel"/>
    <w:tmpl w:val="C8F01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F44F17"/>
    <w:multiLevelType w:val="hybridMultilevel"/>
    <w:tmpl w:val="724C4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6D14563"/>
    <w:multiLevelType w:val="hybridMultilevel"/>
    <w:tmpl w:val="B610F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CD4819"/>
    <w:multiLevelType w:val="hybridMultilevel"/>
    <w:tmpl w:val="49AEF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9657284"/>
    <w:multiLevelType w:val="hybridMultilevel"/>
    <w:tmpl w:val="2F3A1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22"/>
  </w:num>
  <w:num w:numId="4">
    <w:abstractNumId w:val="39"/>
  </w:num>
  <w:num w:numId="5">
    <w:abstractNumId w:val="18"/>
  </w:num>
  <w:num w:numId="6">
    <w:abstractNumId w:val="32"/>
  </w:num>
  <w:num w:numId="7">
    <w:abstractNumId w:val="36"/>
  </w:num>
  <w:num w:numId="8">
    <w:abstractNumId w:val="7"/>
  </w:num>
  <w:num w:numId="9">
    <w:abstractNumId w:val="35"/>
  </w:num>
  <w:num w:numId="10">
    <w:abstractNumId w:val="20"/>
  </w:num>
  <w:num w:numId="11">
    <w:abstractNumId w:val="38"/>
  </w:num>
  <w:num w:numId="12">
    <w:abstractNumId w:val="3"/>
  </w:num>
  <w:num w:numId="13">
    <w:abstractNumId w:val="43"/>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7"/>
  </w:num>
  <w:num w:numId="17">
    <w:abstractNumId w:val="5"/>
  </w:num>
  <w:num w:numId="18">
    <w:abstractNumId w:val="14"/>
  </w:num>
  <w:num w:numId="19">
    <w:abstractNumId w:val="31"/>
  </w:num>
  <w:num w:numId="20">
    <w:abstractNumId w:val="10"/>
  </w:num>
  <w:num w:numId="21">
    <w:abstractNumId w:val="21"/>
  </w:num>
  <w:num w:numId="22">
    <w:abstractNumId w:val="30"/>
  </w:num>
  <w:num w:numId="23">
    <w:abstractNumId w:val="25"/>
  </w:num>
  <w:num w:numId="24">
    <w:abstractNumId w:val="9"/>
  </w:num>
  <w:num w:numId="25">
    <w:abstractNumId w:val="28"/>
  </w:num>
  <w:num w:numId="26">
    <w:abstractNumId w:val="6"/>
  </w:num>
  <w:num w:numId="27">
    <w:abstractNumId w:val="34"/>
  </w:num>
  <w:num w:numId="28">
    <w:abstractNumId w:val="2"/>
  </w:num>
  <w:num w:numId="29">
    <w:abstractNumId w:val="23"/>
  </w:num>
  <w:num w:numId="30">
    <w:abstractNumId w:val="16"/>
  </w:num>
  <w:num w:numId="31">
    <w:abstractNumId w:val="44"/>
  </w:num>
  <w:num w:numId="32">
    <w:abstractNumId w:val="24"/>
  </w:num>
  <w:num w:numId="33">
    <w:abstractNumId w:val="26"/>
  </w:num>
  <w:num w:numId="34">
    <w:abstractNumId w:val="33"/>
  </w:num>
  <w:num w:numId="35">
    <w:abstractNumId w:val="0"/>
  </w:num>
  <w:num w:numId="36">
    <w:abstractNumId w:val="42"/>
  </w:num>
  <w:num w:numId="37">
    <w:abstractNumId w:val="17"/>
  </w:num>
  <w:num w:numId="38">
    <w:abstractNumId w:val="40"/>
  </w:num>
  <w:num w:numId="39">
    <w:abstractNumId w:val="19"/>
  </w:num>
  <w:num w:numId="40">
    <w:abstractNumId w:val="29"/>
  </w:num>
  <w:num w:numId="41">
    <w:abstractNumId w:val="46"/>
  </w:num>
  <w:num w:numId="42">
    <w:abstractNumId w:val="15"/>
  </w:num>
  <w:num w:numId="43">
    <w:abstractNumId w:val="27"/>
  </w:num>
  <w:num w:numId="44">
    <w:abstractNumId w:val="11"/>
  </w:num>
  <w:num w:numId="45">
    <w:abstractNumId w:val="47"/>
  </w:num>
  <w:num w:numId="46">
    <w:abstractNumId w:val="8"/>
  </w:num>
  <w:num w:numId="47">
    <w:abstractNumId w:val="41"/>
  </w:num>
  <w:num w:numId="48">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2"/>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63E4"/>
    <w:rsid w:val="00007E7C"/>
    <w:rsid w:val="000105DB"/>
    <w:rsid w:val="00012138"/>
    <w:rsid w:val="000122AC"/>
    <w:rsid w:val="000125EF"/>
    <w:rsid w:val="00013617"/>
    <w:rsid w:val="0001517E"/>
    <w:rsid w:val="00015B9E"/>
    <w:rsid w:val="00016276"/>
    <w:rsid w:val="0001738A"/>
    <w:rsid w:val="00017607"/>
    <w:rsid w:val="00017E52"/>
    <w:rsid w:val="00020153"/>
    <w:rsid w:val="0002068E"/>
    <w:rsid w:val="00020D63"/>
    <w:rsid w:val="000221F0"/>
    <w:rsid w:val="0002345F"/>
    <w:rsid w:val="000251DA"/>
    <w:rsid w:val="000259D7"/>
    <w:rsid w:val="00026A8B"/>
    <w:rsid w:val="00027041"/>
    <w:rsid w:val="000271AE"/>
    <w:rsid w:val="000272FA"/>
    <w:rsid w:val="000302A5"/>
    <w:rsid w:val="00030A6B"/>
    <w:rsid w:val="00031327"/>
    <w:rsid w:val="00031928"/>
    <w:rsid w:val="00031E41"/>
    <w:rsid w:val="00032A66"/>
    <w:rsid w:val="00033453"/>
    <w:rsid w:val="00033855"/>
    <w:rsid w:val="00034124"/>
    <w:rsid w:val="000343A6"/>
    <w:rsid w:val="00034ACE"/>
    <w:rsid w:val="000358EF"/>
    <w:rsid w:val="0003599C"/>
    <w:rsid w:val="00036978"/>
    <w:rsid w:val="00036DB2"/>
    <w:rsid w:val="00037262"/>
    <w:rsid w:val="00037578"/>
    <w:rsid w:val="00037ECA"/>
    <w:rsid w:val="00040346"/>
    <w:rsid w:val="0004093E"/>
    <w:rsid w:val="00040C74"/>
    <w:rsid w:val="00041646"/>
    <w:rsid w:val="00041FE9"/>
    <w:rsid w:val="000424B1"/>
    <w:rsid w:val="00042CB9"/>
    <w:rsid w:val="00042EA2"/>
    <w:rsid w:val="00042FED"/>
    <w:rsid w:val="00043308"/>
    <w:rsid w:val="00043F5A"/>
    <w:rsid w:val="00045E5C"/>
    <w:rsid w:val="00046B2D"/>
    <w:rsid w:val="000471B8"/>
    <w:rsid w:val="000474F1"/>
    <w:rsid w:val="00051DAC"/>
    <w:rsid w:val="000524F8"/>
    <w:rsid w:val="00053DC5"/>
    <w:rsid w:val="00053EFA"/>
    <w:rsid w:val="00054146"/>
    <w:rsid w:val="00055404"/>
    <w:rsid w:val="00056A17"/>
    <w:rsid w:val="0005764B"/>
    <w:rsid w:val="00057D85"/>
    <w:rsid w:val="00062C18"/>
    <w:rsid w:val="000655DD"/>
    <w:rsid w:val="00065FC2"/>
    <w:rsid w:val="0007134C"/>
    <w:rsid w:val="00072805"/>
    <w:rsid w:val="000737DC"/>
    <w:rsid w:val="000739F5"/>
    <w:rsid w:val="00073A1C"/>
    <w:rsid w:val="000744F0"/>
    <w:rsid w:val="000747C0"/>
    <w:rsid w:val="00074D38"/>
    <w:rsid w:val="00076C52"/>
    <w:rsid w:val="00077361"/>
    <w:rsid w:val="0007786A"/>
    <w:rsid w:val="00081058"/>
    <w:rsid w:val="000834DF"/>
    <w:rsid w:val="000838B7"/>
    <w:rsid w:val="0008394F"/>
    <w:rsid w:val="00084315"/>
    <w:rsid w:val="000843AB"/>
    <w:rsid w:val="00084815"/>
    <w:rsid w:val="00084844"/>
    <w:rsid w:val="00084895"/>
    <w:rsid w:val="0008505C"/>
    <w:rsid w:val="000853DB"/>
    <w:rsid w:val="000866F4"/>
    <w:rsid w:val="00087026"/>
    <w:rsid w:val="00087981"/>
    <w:rsid w:val="00091A89"/>
    <w:rsid w:val="00092C5F"/>
    <w:rsid w:val="00093B0E"/>
    <w:rsid w:val="000940EF"/>
    <w:rsid w:val="0009556F"/>
    <w:rsid w:val="00095AE8"/>
    <w:rsid w:val="0009617D"/>
    <w:rsid w:val="000969A7"/>
    <w:rsid w:val="00096C81"/>
    <w:rsid w:val="000A10E6"/>
    <w:rsid w:val="000A1D51"/>
    <w:rsid w:val="000A1EF3"/>
    <w:rsid w:val="000A2F30"/>
    <w:rsid w:val="000A31F0"/>
    <w:rsid w:val="000A417A"/>
    <w:rsid w:val="000A4416"/>
    <w:rsid w:val="000A46B8"/>
    <w:rsid w:val="000A4757"/>
    <w:rsid w:val="000A47F1"/>
    <w:rsid w:val="000A4F5B"/>
    <w:rsid w:val="000A5350"/>
    <w:rsid w:val="000A5690"/>
    <w:rsid w:val="000A5F0D"/>
    <w:rsid w:val="000A72B4"/>
    <w:rsid w:val="000A78FA"/>
    <w:rsid w:val="000A7A33"/>
    <w:rsid w:val="000A7CC5"/>
    <w:rsid w:val="000B0EDD"/>
    <w:rsid w:val="000B1B83"/>
    <w:rsid w:val="000B212D"/>
    <w:rsid w:val="000B44E9"/>
    <w:rsid w:val="000B47A9"/>
    <w:rsid w:val="000B4E22"/>
    <w:rsid w:val="000B5970"/>
    <w:rsid w:val="000B6D30"/>
    <w:rsid w:val="000B6DA6"/>
    <w:rsid w:val="000B6FBE"/>
    <w:rsid w:val="000B7D7B"/>
    <w:rsid w:val="000C0238"/>
    <w:rsid w:val="000C0AD9"/>
    <w:rsid w:val="000C2CBF"/>
    <w:rsid w:val="000C2EA0"/>
    <w:rsid w:val="000C3914"/>
    <w:rsid w:val="000C39C7"/>
    <w:rsid w:val="000C4651"/>
    <w:rsid w:val="000C486F"/>
    <w:rsid w:val="000C4CD6"/>
    <w:rsid w:val="000C5E85"/>
    <w:rsid w:val="000C77A3"/>
    <w:rsid w:val="000D072F"/>
    <w:rsid w:val="000D14DB"/>
    <w:rsid w:val="000D1970"/>
    <w:rsid w:val="000D1D45"/>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39E3"/>
    <w:rsid w:val="000E3ED0"/>
    <w:rsid w:val="000E4734"/>
    <w:rsid w:val="000E484D"/>
    <w:rsid w:val="000E5ACD"/>
    <w:rsid w:val="000E7CF6"/>
    <w:rsid w:val="000E7F8D"/>
    <w:rsid w:val="000F00FB"/>
    <w:rsid w:val="000F0EFA"/>
    <w:rsid w:val="000F1391"/>
    <w:rsid w:val="000F1872"/>
    <w:rsid w:val="000F1A2E"/>
    <w:rsid w:val="000F1E37"/>
    <w:rsid w:val="000F2BF8"/>
    <w:rsid w:val="000F2C2A"/>
    <w:rsid w:val="000F369E"/>
    <w:rsid w:val="000F3C21"/>
    <w:rsid w:val="000F4387"/>
    <w:rsid w:val="000F5E27"/>
    <w:rsid w:val="000F785D"/>
    <w:rsid w:val="000F7F6A"/>
    <w:rsid w:val="0010180C"/>
    <w:rsid w:val="00101A1C"/>
    <w:rsid w:val="00101C86"/>
    <w:rsid w:val="00101F29"/>
    <w:rsid w:val="00102FBA"/>
    <w:rsid w:val="0010306A"/>
    <w:rsid w:val="0010663F"/>
    <w:rsid w:val="001077A2"/>
    <w:rsid w:val="00107AC2"/>
    <w:rsid w:val="00107BAF"/>
    <w:rsid w:val="00107C09"/>
    <w:rsid w:val="00107DF3"/>
    <w:rsid w:val="0011009A"/>
    <w:rsid w:val="00110881"/>
    <w:rsid w:val="00111437"/>
    <w:rsid w:val="00111F65"/>
    <w:rsid w:val="001128E0"/>
    <w:rsid w:val="00112AB7"/>
    <w:rsid w:val="00113450"/>
    <w:rsid w:val="001141DE"/>
    <w:rsid w:val="001144F6"/>
    <w:rsid w:val="001149B6"/>
    <w:rsid w:val="00114BA4"/>
    <w:rsid w:val="00115210"/>
    <w:rsid w:val="001152BC"/>
    <w:rsid w:val="00115434"/>
    <w:rsid w:val="0011557F"/>
    <w:rsid w:val="00115F24"/>
    <w:rsid w:val="00117675"/>
    <w:rsid w:val="001200B1"/>
    <w:rsid w:val="001203FD"/>
    <w:rsid w:val="0012060A"/>
    <w:rsid w:val="00120A10"/>
    <w:rsid w:val="00120BE0"/>
    <w:rsid w:val="00121B13"/>
    <w:rsid w:val="00122B83"/>
    <w:rsid w:val="00122D06"/>
    <w:rsid w:val="0012335B"/>
    <w:rsid w:val="00123821"/>
    <w:rsid w:val="00123AD2"/>
    <w:rsid w:val="00123C7D"/>
    <w:rsid w:val="00123D97"/>
    <w:rsid w:val="001304D8"/>
    <w:rsid w:val="00130B11"/>
    <w:rsid w:val="00130B8B"/>
    <w:rsid w:val="00131487"/>
    <w:rsid w:val="00131C5B"/>
    <w:rsid w:val="0013222C"/>
    <w:rsid w:val="00133032"/>
    <w:rsid w:val="00134267"/>
    <w:rsid w:val="0013589A"/>
    <w:rsid w:val="001365AC"/>
    <w:rsid w:val="00136741"/>
    <w:rsid w:val="00136C85"/>
    <w:rsid w:val="00137401"/>
    <w:rsid w:val="00140808"/>
    <w:rsid w:val="00140D39"/>
    <w:rsid w:val="00142EF0"/>
    <w:rsid w:val="00143162"/>
    <w:rsid w:val="0014393D"/>
    <w:rsid w:val="00143CFB"/>
    <w:rsid w:val="00143FA5"/>
    <w:rsid w:val="001440D2"/>
    <w:rsid w:val="00145D05"/>
    <w:rsid w:val="00146296"/>
    <w:rsid w:val="0014644C"/>
    <w:rsid w:val="001475E2"/>
    <w:rsid w:val="00147D07"/>
    <w:rsid w:val="00147EA0"/>
    <w:rsid w:val="001512D6"/>
    <w:rsid w:val="00151A01"/>
    <w:rsid w:val="00152482"/>
    <w:rsid w:val="00152524"/>
    <w:rsid w:val="00152951"/>
    <w:rsid w:val="001539B1"/>
    <w:rsid w:val="00153D14"/>
    <w:rsid w:val="0015402E"/>
    <w:rsid w:val="001548B5"/>
    <w:rsid w:val="00154B9C"/>
    <w:rsid w:val="00154E10"/>
    <w:rsid w:val="00155603"/>
    <w:rsid w:val="00155AE3"/>
    <w:rsid w:val="001566BE"/>
    <w:rsid w:val="0016029B"/>
    <w:rsid w:val="00160A8B"/>
    <w:rsid w:val="00160AE3"/>
    <w:rsid w:val="00161073"/>
    <w:rsid w:val="0016289D"/>
    <w:rsid w:val="00162D94"/>
    <w:rsid w:val="00163A39"/>
    <w:rsid w:val="00164A30"/>
    <w:rsid w:val="00165C96"/>
    <w:rsid w:val="001667E7"/>
    <w:rsid w:val="001669BB"/>
    <w:rsid w:val="00167595"/>
    <w:rsid w:val="001709AF"/>
    <w:rsid w:val="00172A21"/>
    <w:rsid w:val="00174930"/>
    <w:rsid w:val="001755CB"/>
    <w:rsid w:val="00175710"/>
    <w:rsid w:val="001763D0"/>
    <w:rsid w:val="00176B5B"/>
    <w:rsid w:val="00177076"/>
    <w:rsid w:val="00177ADB"/>
    <w:rsid w:val="00177F81"/>
    <w:rsid w:val="00180F4D"/>
    <w:rsid w:val="001858C3"/>
    <w:rsid w:val="00185CD9"/>
    <w:rsid w:val="00186D9A"/>
    <w:rsid w:val="001871DA"/>
    <w:rsid w:val="00187EA0"/>
    <w:rsid w:val="0019095E"/>
    <w:rsid w:val="00191821"/>
    <w:rsid w:val="00191972"/>
    <w:rsid w:val="00191C82"/>
    <w:rsid w:val="00192356"/>
    <w:rsid w:val="00193758"/>
    <w:rsid w:val="00194785"/>
    <w:rsid w:val="00194F7D"/>
    <w:rsid w:val="001955FC"/>
    <w:rsid w:val="0019566B"/>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991"/>
    <w:rsid w:val="001A7E50"/>
    <w:rsid w:val="001A7F37"/>
    <w:rsid w:val="001B0386"/>
    <w:rsid w:val="001B0401"/>
    <w:rsid w:val="001B10AA"/>
    <w:rsid w:val="001B11E9"/>
    <w:rsid w:val="001B15C3"/>
    <w:rsid w:val="001B1D93"/>
    <w:rsid w:val="001B2916"/>
    <w:rsid w:val="001B2BE8"/>
    <w:rsid w:val="001B3356"/>
    <w:rsid w:val="001B3BD4"/>
    <w:rsid w:val="001B4820"/>
    <w:rsid w:val="001B4CA2"/>
    <w:rsid w:val="001B5B69"/>
    <w:rsid w:val="001B5CE6"/>
    <w:rsid w:val="001B6486"/>
    <w:rsid w:val="001B68CF"/>
    <w:rsid w:val="001B6C47"/>
    <w:rsid w:val="001B7C8B"/>
    <w:rsid w:val="001C07F8"/>
    <w:rsid w:val="001C0FDA"/>
    <w:rsid w:val="001C2ACE"/>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468B"/>
    <w:rsid w:val="001D5ECA"/>
    <w:rsid w:val="001D6CAA"/>
    <w:rsid w:val="001D775A"/>
    <w:rsid w:val="001E0EDD"/>
    <w:rsid w:val="001E15AF"/>
    <w:rsid w:val="001E2633"/>
    <w:rsid w:val="001E272B"/>
    <w:rsid w:val="001E296F"/>
    <w:rsid w:val="001E3B3D"/>
    <w:rsid w:val="001E3E46"/>
    <w:rsid w:val="001E4D7A"/>
    <w:rsid w:val="001E503E"/>
    <w:rsid w:val="001E6F69"/>
    <w:rsid w:val="001E773D"/>
    <w:rsid w:val="001F22A7"/>
    <w:rsid w:val="001F244F"/>
    <w:rsid w:val="001F43F9"/>
    <w:rsid w:val="001F4495"/>
    <w:rsid w:val="001F58E6"/>
    <w:rsid w:val="001F60EE"/>
    <w:rsid w:val="001F6DD5"/>
    <w:rsid w:val="001F7F4A"/>
    <w:rsid w:val="00200231"/>
    <w:rsid w:val="002002C8"/>
    <w:rsid w:val="00200486"/>
    <w:rsid w:val="00200C33"/>
    <w:rsid w:val="00201058"/>
    <w:rsid w:val="002012C8"/>
    <w:rsid w:val="00201869"/>
    <w:rsid w:val="00202D0A"/>
    <w:rsid w:val="002030D8"/>
    <w:rsid w:val="00203294"/>
    <w:rsid w:val="00203408"/>
    <w:rsid w:val="0020416B"/>
    <w:rsid w:val="0020478D"/>
    <w:rsid w:val="00204B7F"/>
    <w:rsid w:val="00205259"/>
    <w:rsid w:val="00205EDD"/>
    <w:rsid w:val="00205F4A"/>
    <w:rsid w:val="002067DE"/>
    <w:rsid w:val="00206A2E"/>
    <w:rsid w:val="0020712C"/>
    <w:rsid w:val="00207178"/>
    <w:rsid w:val="002101F6"/>
    <w:rsid w:val="002103FB"/>
    <w:rsid w:val="00210A74"/>
    <w:rsid w:val="00210C1B"/>
    <w:rsid w:val="00211B01"/>
    <w:rsid w:val="00212DFE"/>
    <w:rsid w:val="00213467"/>
    <w:rsid w:val="0021378A"/>
    <w:rsid w:val="00213F41"/>
    <w:rsid w:val="0021592E"/>
    <w:rsid w:val="00215C47"/>
    <w:rsid w:val="002163A5"/>
    <w:rsid w:val="00216B83"/>
    <w:rsid w:val="00217172"/>
    <w:rsid w:val="002173BC"/>
    <w:rsid w:val="0021745F"/>
    <w:rsid w:val="002176EE"/>
    <w:rsid w:val="0021787A"/>
    <w:rsid w:val="00222A80"/>
    <w:rsid w:val="002233B1"/>
    <w:rsid w:val="002241C4"/>
    <w:rsid w:val="00224F1E"/>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498A"/>
    <w:rsid w:val="00234A44"/>
    <w:rsid w:val="00236A18"/>
    <w:rsid w:val="00237A28"/>
    <w:rsid w:val="00237EE3"/>
    <w:rsid w:val="00237F68"/>
    <w:rsid w:val="00240B73"/>
    <w:rsid w:val="00240C50"/>
    <w:rsid w:val="00241A71"/>
    <w:rsid w:val="00241C70"/>
    <w:rsid w:val="00242378"/>
    <w:rsid w:val="002427A0"/>
    <w:rsid w:val="00243268"/>
    <w:rsid w:val="002433BC"/>
    <w:rsid w:val="002453B0"/>
    <w:rsid w:val="00247C02"/>
    <w:rsid w:val="00247DAB"/>
    <w:rsid w:val="002501FB"/>
    <w:rsid w:val="0025035C"/>
    <w:rsid w:val="00250962"/>
    <w:rsid w:val="00251C53"/>
    <w:rsid w:val="002529C8"/>
    <w:rsid w:val="00253CDD"/>
    <w:rsid w:val="00254599"/>
    <w:rsid w:val="00254A3F"/>
    <w:rsid w:val="00254FE2"/>
    <w:rsid w:val="0025595D"/>
    <w:rsid w:val="00255CED"/>
    <w:rsid w:val="00256946"/>
    <w:rsid w:val="0025712E"/>
    <w:rsid w:val="002575C5"/>
    <w:rsid w:val="0026168A"/>
    <w:rsid w:val="002616C5"/>
    <w:rsid w:val="00262063"/>
    <w:rsid w:val="0026294F"/>
    <w:rsid w:val="002632E9"/>
    <w:rsid w:val="0026341B"/>
    <w:rsid w:val="002639AC"/>
    <w:rsid w:val="0026429E"/>
    <w:rsid w:val="0026440C"/>
    <w:rsid w:val="00264D52"/>
    <w:rsid w:val="002652B0"/>
    <w:rsid w:val="00265E98"/>
    <w:rsid w:val="002704DD"/>
    <w:rsid w:val="00270C2F"/>
    <w:rsid w:val="00270E0E"/>
    <w:rsid w:val="002733FD"/>
    <w:rsid w:val="002735BA"/>
    <w:rsid w:val="002759C8"/>
    <w:rsid w:val="00276373"/>
    <w:rsid w:val="00276863"/>
    <w:rsid w:val="00276E4A"/>
    <w:rsid w:val="00277E9C"/>
    <w:rsid w:val="00280C5F"/>
    <w:rsid w:val="002819A7"/>
    <w:rsid w:val="00282E9F"/>
    <w:rsid w:val="00283CBF"/>
    <w:rsid w:val="00283EEF"/>
    <w:rsid w:val="00284710"/>
    <w:rsid w:val="00284A95"/>
    <w:rsid w:val="002858EC"/>
    <w:rsid w:val="00285C7B"/>
    <w:rsid w:val="00285FC2"/>
    <w:rsid w:val="00286B3E"/>
    <w:rsid w:val="00286CFD"/>
    <w:rsid w:val="00287044"/>
    <w:rsid w:val="0029087B"/>
    <w:rsid w:val="00291080"/>
    <w:rsid w:val="00291425"/>
    <w:rsid w:val="00292BBD"/>
    <w:rsid w:val="00293038"/>
    <w:rsid w:val="00293591"/>
    <w:rsid w:val="00293AC1"/>
    <w:rsid w:val="00296AF8"/>
    <w:rsid w:val="00297A32"/>
    <w:rsid w:val="002A0736"/>
    <w:rsid w:val="002A0B9A"/>
    <w:rsid w:val="002A0C19"/>
    <w:rsid w:val="002A1900"/>
    <w:rsid w:val="002A1F04"/>
    <w:rsid w:val="002A2E90"/>
    <w:rsid w:val="002A2FC5"/>
    <w:rsid w:val="002A409D"/>
    <w:rsid w:val="002A6369"/>
    <w:rsid w:val="002A6793"/>
    <w:rsid w:val="002A6A2E"/>
    <w:rsid w:val="002B1B9E"/>
    <w:rsid w:val="002B33C6"/>
    <w:rsid w:val="002B50A1"/>
    <w:rsid w:val="002B5548"/>
    <w:rsid w:val="002B5E70"/>
    <w:rsid w:val="002B6C6E"/>
    <w:rsid w:val="002B7BB1"/>
    <w:rsid w:val="002B7D58"/>
    <w:rsid w:val="002C00A0"/>
    <w:rsid w:val="002C0249"/>
    <w:rsid w:val="002C1DB8"/>
    <w:rsid w:val="002C1F8E"/>
    <w:rsid w:val="002C2141"/>
    <w:rsid w:val="002C2780"/>
    <w:rsid w:val="002C2DDA"/>
    <w:rsid w:val="002C34D9"/>
    <w:rsid w:val="002C37A9"/>
    <w:rsid w:val="002C4043"/>
    <w:rsid w:val="002C5910"/>
    <w:rsid w:val="002C5CC5"/>
    <w:rsid w:val="002C61AE"/>
    <w:rsid w:val="002C6247"/>
    <w:rsid w:val="002C6E6C"/>
    <w:rsid w:val="002C775B"/>
    <w:rsid w:val="002C77C6"/>
    <w:rsid w:val="002C79E9"/>
    <w:rsid w:val="002D006B"/>
    <w:rsid w:val="002D04CE"/>
    <w:rsid w:val="002D3780"/>
    <w:rsid w:val="002D3FD5"/>
    <w:rsid w:val="002D46C1"/>
    <w:rsid w:val="002D49B4"/>
    <w:rsid w:val="002D6159"/>
    <w:rsid w:val="002D7457"/>
    <w:rsid w:val="002D760A"/>
    <w:rsid w:val="002E0071"/>
    <w:rsid w:val="002E039F"/>
    <w:rsid w:val="002E0A46"/>
    <w:rsid w:val="002E1017"/>
    <w:rsid w:val="002E163D"/>
    <w:rsid w:val="002E1A14"/>
    <w:rsid w:val="002E1BB4"/>
    <w:rsid w:val="002E2637"/>
    <w:rsid w:val="002E35C4"/>
    <w:rsid w:val="002E43FD"/>
    <w:rsid w:val="002E532B"/>
    <w:rsid w:val="002E599D"/>
    <w:rsid w:val="002E61C0"/>
    <w:rsid w:val="002E6402"/>
    <w:rsid w:val="002E73F8"/>
    <w:rsid w:val="002F0101"/>
    <w:rsid w:val="002F1C84"/>
    <w:rsid w:val="002F1F1D"/>
    <w:rsid w:val="002F2FDE"/>
    <w:rsid w:val="002F3220"/>
    <w:rsid w:val="002F48ED"/>
    <w:rsid w:val="002F4CC4"/>
    <w:rsid w:val="002F658E"/>
    <w:rsid w:val="002F71F0"/>
    <w:rsid w:val="00302A4C"/>
    <w:rsid w:val="00302C15"/>
    <w:rsid w:val="0030439C"/>
    <w:rsid w:val="00306280"/>
    <w:rsid w:val="0030670C"/>
    <w:rsid w:val="00306C99"/>
    <w:rsid w:val="003078A6"/>
    <w:rsid w:val="003079D5"/>
    <w:rsid w:val="00307FF0"/>
    <w:rsid w:val="0031193F"/>
    <w:rsid w:val="0031301E"/>
    <w:rsid w:val="00315737"/>
    <w:rsid w:val="00317E3E"/>
    <w:rsid w:val="003203FF"/>
    <w:rsid w:val="003215DB"/>
    <w:rsid w:val="00321BD1"/>
    <w:rsid w:val="00322CA7"/>
    <w:rsid w:val="003235DC"/>
    <w:rsid w:val="00326CB5"/>
    <w:rsid w:val="00327160"/>
    <w:rsid w:val="00327376"/>
    <w:rsid w:val="00330E6D"/>
    <w:rsid w:val="00332BD3"/>
    <w:rsid w:val="00332DB4"/>
    <w:rsid w:val="00333939"/>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6157"/>
    <w:rsid w:val="003472D6"/>
    <w:rsid w:val="00347D9B"/>
    <w:rsid w:val="003503A2"/>
    <w:rsid w:val="003512D2"/>
    <w:rsid w:val="00351A24"/>
    <w:rsid w:val="00351BDB"/>
    <w:rsid w:val="003521D7"/>
    <w:rsid w:val="00355343"/>
    <w:rsid w:val="00355B5D"/>
    <w:rsid w:val="00356135"/>
    <w:rsid w:val="003566FC"/>
    <w:rsid w:val="00360B96"/>
    <w:rsid w:val="00360DF2"/>
    <w:rsid w:val="003610EF"/>
    <w:rsid w:val="003610FD"/>
    <w:rsid w:val="00362325"/>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DF2"/>
    <w:rsid w:val="00380FEC"/>
    <w:rsid w:val="00381204"/>
    <w:rsid w:val="0038161A"/>
    <w:rsid w:val="003816F0"/>
    <w:rsid w:val="00381904"/>
    <w:rsid w:val="0038228C"/>
    <w:rsid w:val="00382933"/>
    <w:rsid w:val="00383BBD"/>
    <w:rsid w:val="00383FC7"/>
    <w:rsid w:val="00386F8C"/>
    <w:rsid w:val="00387CDF"/>
    <w:rsid w:val="00387FC4"/>
    <w:rsid w:val="00390B39"/>
    <w:rsid w:val="00391CF8"/>
    <w:rsid w:val="003933C7"/>
    <w:rsid w:val="00393418"/>
    <w:rsid w:val="003934B7"/>
    <w:rsid w:val="003937E3"/>
    <w:rsid w:val="00393D32"/>
    <w:rsid w:val="00396202"/>
    <w:rsid w:val="003967DC"/>
    <w:rsid w:val="00396B8F"/>
    <w:rsid w:val="00396B97"/>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236D"/>
    <w:rsid w:val="003B2DD6"/>
    <w:rsid w:val="003B4B23"/>
    <w:rsid w:val="003B7627"/>
    <w:rsid w:val="003B79F5"/>
    <w:rsid w:val="003B7C20"/>
    <w:rsid w:val="003C119C"/>
    <w:rsid w:val="003C1AE5"/>
    <w:rsid w:val="003C1FEC"/>
    <w:rsid w:val="003C24AF"/>
    <w:rsid w:val="003C2A8D"/>
    <w:rsid w:val="003C3282"/>
    <w:rsid w:val="003C33D9"/>
    <w:rsid w:val="003C3B9F"/>
    <w:rsid w:val="003C3DA1"/>
    <w:rsid w:val="003C3DFE"/>
    <w:rsid w:val="003C442F"/>
    <w:rsid w:val="003C44D7"/>
    <w:rsid w:val="003C4B21"/>
    <w:rsid w:val="003C568F"/>
    <w:rsid w:val="003C66FE"/>
    <w:rsid w:val="003C7CC1"/>
    <w:rsid w:val="003D005E"/>
    <w:rsid w:val="003D0C84"/>
    <w:rsid w:val="003D1B1B"/>
    <w:rsid w:val="003D374C"/>
    <w:rsid w:val="003D3874"/>
    <w:rsid w:val="003D5B65"/>
    <w:rsid w:val="003D6C04"/>
    <w:rsid w:val="003D6C48"/>
    <w:rsid w:val="003D721A"/>
    <w:rsid w:val="003D73FA"/>
    <w:rsid w:val="003D7F86"/>
    <w:rsid w:val="003E18C5"/>
    <w:rsid w:val="003E2CED"/>
    <w:rsid w:val="003E37EA"/>
    <w:rsid w:val="003E4906"/>
    <w:rsid w:val="003E4ABB"/>
    <w:rsid w:val="003E4E68"/>
    <w:rsid w:val="003E50D8"/>
    <w:rsid w:val="003E5747"/>
    <w:rsid w:val="003E5CE8"/>
    <w:rsid w:val="003E7783"/>
    <w:rsid w:val="003E7D9A"/>
    <w:rsid w:val="003F0382"/>
    <w:rsid w:val="003F1820"/>
    <w:rsid w:val="003F1898"/>
    <w:rsid w:val="003F2253"/>
    <w:rsid w:val="003F2279"/>
    <w:rsid w:val="003F2805"/>
    <w:rsid w:val="003F2ADC"/>
    <w:rsid w:val="003F2EDD"/>
    <w:rsid w:val="003F43F5"/>
    <w:rsid w:val="003F48DF"/>
    <w:rsid w:val="003F4D46"/>
    <w:rsid w:val="003F5BAC"/>
    <w:rsid w:val="003F6F14"/>
    <w:rsid w:val="003F78D7"/>
    <w:rsid w:val="004006CC"/>
    <w:rsid w:val="0040110F"/>
    <w:rsid w:val="004019C8"/>
    <w:rsid w:val="00402476"/>
    <w:rsid w:val="0040262E"/>
    <w:rsid w:val="004026FC"/>
    <w:rsid w:val="00402E32"/>
    <w:rsid w:val="00402E70"/>
    <w:rsid w:val="004035FC"/>
    <w:rsid w:val="00403A6E"/>
    <w:rsid w:val="00403EEB"/>
    <w:rsid w:val="004045E1"/>
    <w:rsid w:val="00404AB4"/>
    <w:rsid w:val="0040583C"/>
    <w:rsid w:val="00405B71"/>
    <w:rsid w:val="004066B9"/>
    <w:rsid w:val="0040696A"/>
    <w:rsid w:val="00406E09"/>
    <w:rsid w:val="00407B00"/>
    <w:rsid w:val="00410569"/>
    <w:rsid w:val="00411BC8"/>
    <w:rsid w:val="004123EB"/>
    <w:rsid w:val="00413297"/>
    <w:rsid w:val="00414105"/>
    <w:rsid w:val="004158C5"/>
    <w:rsid w:val="00415A30"/>
    <w:rsid w:val="004163A2"/>
    <w:rsid w:val="00416881"/>
    <w:rsid w:val="00417561"/>
    <w:rsid w:val="004200A5"/>
    <w:rsid w:val="00420E91"/>
    <w:rsid w:val="0042317F"/>
    <w:rsid w:val="004234C9"/>
    <w:rsid w:val="00425D7F"/>
    <w:rsid w:val="00425EDD"/>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334"/>
    <w:rsid w:val="00445F03"/>
    <w:rsid w:val="00446088"/>
    <w:rsid w:val="00446169"/>
    <w:rsid w:val="00446B95"/>
    <w:rsid w:val="00446CD0"/>
    <w:rsid w:val="00447BF1"/>
    <w:rsid w:val="004504A9"/>
    <w:rsid w:val="0045080F"/>
    <w:rsid w:val="00451503"/>
    <w:rsid w:val="00451D4F"/>
    <w:rsid w:val="00452CB2"/>
    <w:rsid w:val="00452E15"/>
    <w:rsid w:val="004531FE"/>
    <w:rsid w:val="00453B23"/>
    <w:rsid w:val="004545BE"/>
    <w:rsid w:val="00454A17"/>
    <w:rsid w:val="00454F26"/>
    <w:rsid w:val="00455C5C"/>
    <w:rsid w:val="004560EB"/>
    <w:rsid w:val="00456309"/>
    <w:rsid w:val="0045633D"/>
    <w:rsid w:val="00457C95"/>
    <w:rsid w:val="0046031D"/>
    <w:rsid w:val="00461B75"/>
    <w:rsid w:val="00462D1C"/>
    <w:rsid w:val="00463C0B"/>
    <w:rsid w:val="00464637"/>
    <w:rsid w:val="004647DC"/>
    <w:rsid w:val="00464D91"/>
    <w:rsid w:val="004655A1"/>
    <w:rsid w:val="0047071F"/>
    <w:rsid w:val="00470952"/>
    <w:rsid w:val="00471C52"/>
    <w:rsid w:val="0047324D"/>
    <w:rsid w:val="004739AE"/>
    <w:rsid w:val="00473E1C"/>
    <w:rsid w:val="00480CC9"/>
    <w:rsid w:val="00480D27"/>
    <w:rsid w:val="00480E62"/>
    <w:rsid w:val="004811EE"/>
    <w:rsid w:val="0048202E"/>
    <w:rsid w:val="004829C8"/>
    <w:rsid w:val="00483198"/>
    <w:rsid w:val="00483B7C"/>
    <w:rsid w:val="0048546F"/>
    <w:rsid w:val="00485EF9"/>
    <w:rsid w:val="0048668F"/>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77F"/>
    <w:rsid w:val="004A1AB1"/>
    <w:rsid w:val="004A1E3D"/>
    <w:rsid w:val="004A1EBC"/>
    <w:rsid w:val="004A2B23"/>
    <w:rsid w:val="004A2B4E"/>
    <w:rsid w:val="004A2DF7"/>
    <w:rsid w:val="004A49DD"/>
    <w:rsid w:val="004A5F81"/>
    <w:rsid w:val="004A66E0"/>
    <w:rsid w:val="004B0D62"/>
    <w:rsid w:val="004B15BB"/>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30D5"/>
    <w:rsid w:val="004C349D"/>
    <w:rsid w:val="004C3A97"/>
    <w:rsid w:val="004C3DD9"/>
    <w:rsid w:val="004C4088"/>
    <w:rsid w:val="004C54DB"/>
    <w:rsid w:val="004C55C7"/>
    <w:rsid w:val="004C56F1"/>
    <w:rsid w:val="004C5868"/>
    <w:rsid w:val="004C6B54"/>
    <w:rsid w:val="004C752F"/>
    <w:rsid w:val="004C78A8"/>
    <w:rsid w:val="004D03B5"/>
    <w:rsid w:val="004D043D"/>
    <w:rsid w:val="004D05CB"/>
    <w:rsid w:val="004D0978"/>
    <w:rsid w:val="004D19E9"/>
    <w:rsid w:val="004D21E9"/>
    <w:rsid w:val="004D2C07"/>
    <w:rsid w:val="004D45AE"/>
    <w:rsid w:val="004D4F89"/>
    <w:rsid w:val="004D553E"/>
    <w:rsid w:val="004D560A"/>
    <w:rsid w:val="004D5FF6"/>
    <w:rsid w:val="004D729F"/>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448D"/>
    <w:rsid w:val="00504AA4"/>
    <w:rsid w:val="00505374"/>
    <w:rsid w:val="00505DEA"/>
    <w:rsid w:val="00505E7E"/>
    <w:rsid w:val="00510956"/>
    <w:rsid w:val="00511F4E"/>
    <w:rsid w:val="005130BA"/>
    <w:rsid w:val="005139BE"/>
    <w:rsid w:val="00513EFF"/>
    <w:rsid w:val="00513F14"/>
    <w:rsid w:val="005142B1"/>
    <w:rsid w:val="00515696"/>
    <w:rsid w:val="00515A0C"/>
    <w:rsid w:val="00516FD2"/>
    <w:rsid w:val="00517167"/>
    <w:rsid w:val="005176AF"/>
    <w:rsid w:val="005200FC"/>
    <w:rsid w:val="00520EC9"/>
    <w:rsid w:val="005210E9"/>
    <w:rsid w:val="00521A22"/>
    <w:rsid w:val="00521B25"/>
    <w:rsid w:val="00521EEA"/>
    <w:rsid w:val="00522D07"/>
    <w:rsid w:val="00523CE7"/>
    <w:rsid w:val="00524CE7"/>
    <w:rsid w:val="00524F7F"/>
    <w:rsid w:val="005261A0"/>
    <w:rsid w:val="00526488"/>
    <w:rsid w:val="00526C8B"/>
    <w:rsid w:val="00526E1C"/>
    <w:rsid w:val="005300A9"/>
    <w:rsid w:val="00530CBD"/>
    <w:rsid w:val="0053124E"/>
    <w:rsid w:val="0053285D"/>
    <w:rsid w:val="00533C85"/>
    <w:rsid w:val="00533FCB"/>
    <w:rsid w:val="005344D6"/>
    <w:rsid w:val="005345A8"/>
    <w:rsid w:val="00534BFB"/>
    <w:rsid w:val="00534D60"/>
    <w:rsid w:val="00534FB3"/>
    <w:rsid w:val="005365D3"/>
    <w:rsid w:val="00540E21"/>
    <w:rsid w:val="005420E6"/>
    <w:rsid w:val="005423AA"/>
    <w:rsid w:val="00543525"/>
    <w:rsid w:val="0054501B"/>
    <w:rsid w:val="005460F8"/>
    <w:rsid w:val="0054787F"/>
    <w:rsid w:val="00547C6E"/>
    <w:rsid w:val="005508AC"/>
    <w:rsid w:val="00550CA7"/>
    <w:rsid w:val="00550DBE"/>
    <w:rsid w:val="00550E97"/>
    <w:rsid w:val="0055116C"/>
    <w:rsid w:val="00553614"/>
    <w:rsid w:val="00553672"/>
    <w:rsid w:val="005538F3"/>
    <w:rsid w:val="00554226"/>
    <w:rsid w:val="00554A35"/>
    <w:rsid w:val="00554D82"/>
    <w:rsid w:val="00554E7A"/>
    <w:rsid w:val="00555013"/>
    <w:rsid w:val="00555EBA"/>
    <w:rsid w:val="00557252"/>
    <w:rsid w:val="005572FA"/>
    <w:rsid w:val="005604DF"/>
    <w:rsid w:val="00561EBC"/>
    <w:rsid w:val="0056266D"/>
    <w:rsid w:val="00562843"/>
    <w:rsid w:val="0056313A"/>
    <w:rsid w:val="00563350"/>
    <w:rsid w:val="005642F0"/>
    <w:rsid w:val="0056445E"/>
    <w:rsid w:val="00564A49"/>
    <w:rsid w:val="0056622F"/>
    <w:rsid w:val="00566AB1"/>
    <w:rsid w:val="00566B39"/>
    <w:rsid w:val="00571063"/>
    <w:rsid w:val="005712F2"/>
    <w:rsid w:val="005734B7"/>
    <w:rsid w:val="00573612"/>
    <w:rsid w:val="00573714"/>
    <w:rsid w:val="00573C7E"/>
    <w:rsid w:val="005741C3"/>
    <w:rsid w:val="0057607B"/>
    <w:rsid w:val="005761EB"/>
    <w:rsid w:val="00577B82"/>
    <w:rsid w:val="00577F1A"/>
    <w:rsid w:val="005805CD"/>
    <w:rsid w:val="0058092F"/>
    <w:rsid w:val="005818E7"/>
    <w:rsid w:val="00581ADF"/>
    <w:rsid w:val="00581AEA"/>
    <w:rsid w:val="00582588"/>
    <w:rsid w:val="00582B39"/>
    <w:rsid w:val="00582CA1"/>
    <w:rsid w:val="00583C54"/>
    <w:rsid w:val="00583D24"/>
    <w:rsid w:val="005849E4"/>
    <w:rsid w:val="00584B93"/>
    <w:rsid w:val="0058608F"/>
    <w:rsid w:val="0058637D"/>
    <w:rsid w:val="0059000D"/>
    <w:rsid w:val="00590D1A"/>
    <w:rsid w:val="005915E6"/>
    <w:rsid w:val="00591C01"/>
    <w:rsid w:val="005929E0"/>
    <w:rsid w:val="00592AF9"/>
    <w:rsid w:val="00592F21"/>
    <w:rsid w:val="00593603"/>
    <w:rsid w:val="00594049"/>
    <w:rsid w:val="0059410B"/>
    <w:rsid w:val="0059487F"/>
    <w:rsid w:val="00595324"/>
    <w:rsid w:val="00595B7A"/>
    <w:rsid w:val="005960A7"/>
    <w:rsid w:val="00596FB6"/>
    <w:rsid w:val="005975FE"/>
    <w:rsid w:val="005A0108"/>
    <w:rsid w:val="005A09B7"/>
    <w:rsid w:val="005A10FC"/>
    <w:rsid w:val="005A1625"/>
    <w:rsid w:val="005A1A78"/>
    <w:rsid w:val="005A25A1"/>
    <w:rsid w:val="005A2C1C"/>
    <w:rsid w:val="005A5C5B"/>
    <w:rsid w:val="005A6D55"/>
    <w:rsid w:val="005A778C"/>
    <w:rsid w:val="005B14D4"/>
    <w:rsid w:val="005B22E0"/>
    <w:rsid w:val="005B2580"/>
    <w:rsid w:val="005B3759"/>
    <w:rsid w:val="005B45BD"/>
    <w:rsid w:val="005B4836"/>
    <w:rsid w:val="005B510E"/>
    <w:rsid w:val="005B51AE"/>
    <w:rsid w:val="005B56A0"/>
    <w:rsid w:val="005B71F7"/>
    <w:rsid w:val="005B7E36"/>
    <w:rsid w:val="005C24F6"/>
    <w:rsid w:val="005C39B5"/>
    <w:rsid w:val="005C5132"/>
    <w:rsid w:val="005C5183"/>
    <w:rsid w:val="005C59D5"/>
    <w:rsid w:val="005C5EAE"/>
    <w:rsid w:val="005C646A"/>
    <w:rsid w:val="005C71F8"/>
    <w:rsid w:val="005D077E"/>
    <w:rsid w:val="005D0832"/>
    <w:rsid w:val="005D0A05"/>
    <w:rsid w:val="005D1592"/>
    <w:rsid w:val="005D182E"/>
    <w:rsid w:val="005D3DC9"/>
    <w:rsid w:val="005D43E7"/>
    <w:rsid w:val="005D49F9"/>
    <w:rsid w:val="005D56E8"/>
    <w:rsid w:val="005D5F8A"/>
    <w:rsid w:val="005D60D7"/>
    <w:rsid w:val="005D637E"/>
    <w:rsid w:val="005D7B7F"/>
    <w:rsid w:val="005D7D33"/>
    <w:rsid w:val="005E132F"/>
    <w:rsid w:val="005E1371"/>
    <w:rsid w:val="005E1483"/>
    <w:rsid w:val="005E23C3"/>
    <w:rsid w:val="005E3D59"/>
    <w:rsid w:val="005E451F"/>
    <w:rsid w:val="005E5665"/>
    <w:rsid w:val="005E6494"/>
    <w:rsid w:val="005E7F8F"/>
    <w:rsid w:val="005F0771"/>
    <w:rsid w:val="005F09B5"/>
    <w:rsid w:val="005F15E9"/>
    <w:rsid w:val="005F249D"/>
    <w:rsid w:val="005F2A3C"/>
    <w:rsid w:val="005F2EC1"/>
    <w:rsid w:val="005F4A4C"/>
    <w:rsid w:val="005F4DB0"/>
    <w:rsid w:val="005F55F4"/>
    <w:rsid w:val="005F5B61"/>
    <w:rsid w:val="005F6BDB"/>
    <w:rsid w:val="0060079B"/>
    <w:rsid w:val="00600D10"/>
    <w:rsid w:val="006014A3"/>
    <w:rsid w:val="006042B6"/>
    <w:rsid w:val="00605DDF"/>
    <w:rsid w:val="00606753"/>
    <w:rsid w:val="00607180"/>
    <w:rsid w:val="006074D6"/>
    <w:rsid w:val="00610466"/>
    <w:rsid w:val="006104DC"/>
    <w:rsid w:val="0061162B"/>
    <w:rsid w:val="006116B0"/>
    <w:rsid w:val="00611C92"/>
    <w:rsid w:val="00612068"/>
    <w:rsid w:val="006125CC"/>
    <w:rsid w:val="0061292C"/>
    <w:rsid w:val="006129D9"/>
    <w:rsid w:val="006146F4"/>
    <w:rsid w:val="00614E8B"/>
    <w:rsid w:val="006154BD"/>
    <w:rsid w:val="00616372"/>
    <w:rsid w:val="00616746"/>
    <w:rsid w:val="00616EDD"/>
    <w:rsid w:val="00617BA2"/>
    <w:rsid w:val="00620B32"/>
    <w:rsid w:val="006210D9"/>
    <w:rsid w:val="00621F00"/>
    <w:rsid w:val="0062207E"/>
    <w:rsid w:val="006229AF"/>
    <w:rsid w:val="00622AE1"/>
    <w:rsid w:val="006238F5"/>
    <w:rsid w:val="00623E71"/>
    <w:rsid w:val="0062640C"/>
    <w:rsid w:val="00626BF3"/>
    <w:rsid w:val="00627DE3"/>
    <w:rsid w:val="0063000B"/>
    <w:rsid w:val="0063035F"/>
    <w:rsid w:val="00634871"/>
    <w:rsid w:val="006357AB"/>
    <w:rsid w:val="00637F0B"/>
    <w:rsid w:val="0064018D"/>
    <w:rsid w:val="00640BCA"/>
    <w:rsid w:val="00642611"/>
    <w:rsid w:val="00642950"/>
    <w:rsid w:val="00643396"/>
    <w:rsid w:val="00643A25"/>
    <w:rsid w:val="0064440A"/>
    <w:rsid w:val="006446B4"/>
    <w:rsid w:val="0064551B"/>
    <w:rsid w:val="006456C1"/>
    <w:rsid w:val="00645C76"/>
    <w:rsid w:val="00645DA9"/>
    <w:rsid w:val="00646293"/>
    <w:rsid w:val="00646401"/>
    <w:rsid w:val="00650A96"/>
    <w:rsid w:val="00651232"/>
    <w:rsid w:val="00651D24"/>
    <w:rsid w:val="00651E52"/>
    <w:rsid w:val="006521F1"/>
    <w:rsid w:val="00652D33"/>
    <w:rsid w:val="0065309F"/>
    <w:rsid w:val="006535FC"/>
    <w:rsid w:val="006549FB"/>
    <w:rsid w:val="00654A6A"/>
    <w:rsid w:val="00655329"/>
    <w:rsid w:val="0065573D"/>
    <w:rsid w:val="00655833"/>
    <w:rsid w:val="006565E7"/>
    <w:rsid w:val="00660A82"/>
    <w:rsid w:val="006636BA"/>
    <w:rsid w:val="006655EC"/>
    <w:rsid w:val="00665C65"/>
    <w:rsid w:val="00666A82"/>
    <w:rsid w:val="00666D61"/>
    <w:rsid w:val="0067018F"/>
    <w:rsid w:val="00670497"/>
    <w:rsid w:val="00670DAD"/>
    <w:rsid w:val="00670E49"/>
    <w:rsid w:val="00672E9C"/>
    <w:rsid w:val="006733A8"/>
    <w:rsid w:val="006762B4"/>
    <w:rsid w:val="006801F4"/>
    <w:rsid w:val="0068079B"/>
    <w:rsid w:val="0068130A"/>
    <w:rsid w:val="00682C14"/>
    <w:rsid w:val="00683097"/>
    <w:rsid w:val="00683275"/>
    <w:rsid w:val="006834FF"/>
    <w:rsid w:val="006837B7"/>
    <w:rsid w:val="006838E5"/>
    <w:rsid w:val="0068393A"/>
    <w:rsid w:val="00683AF1"/>
    <w:rsid w:val="0068436F"/>
    <w:rsid w:val="00685900"/>
    <w:rsid w:val="00686F6B"/>
    <w:rsid w:val="006876B7"/>
    <w:rsid w:val="00692512"/>
    <w:rsid w:val="0069297F"/>
    <w:rsid w:val="00692F46"/>
    <w:rsid w:val="0069393D"/>
    <w:rsid w:val="00694477"/>
    <w:rsid w:val="00694599"/>
    <w:rsid w:val="0069471B"/>
    <w:rsid w:val="00695381"/>
    <w:rsid w:val="006960C9"/>
    <w:rsid w:val="006968AE"/>
    <w:rsid w:val="00696AD1"/>
    <w:rsid w:val="00697FEE"/>
    <w:rsid w:val="006A0395"/>
    <w:rsid w:val="006A1EFA"/>
    <w:rsid w:val="006A2B71"/>
    <w:rsid w:val="006A2C4E"/>
    <w:rsid w:val="006A2F1F"/>
    <w:rsid w:val="006A40AF"/>
    <w:rsid w:val="006A4FF5"/>
    <w:rsid w:val="006A50F3"/>
    <w:rsid w:val="006A5427"/>
    <w:rsid w:val="006A5601"/>
    <w:rsid w:val="006A56EE"/>
    <w:rsid w:val="006A66A1"/>
    <w:rsid w:val="006A6AC7"/>
    <w:rsid w:val="006A6F12"/>
    <w:rsid w:val="006A7BB4"/>
    <w:rsid w:val="006A7CE1"/>
    <w:rsid w:val="006B00A4"/>
    <w:rsid w:val="006B15C9"/>
    <w:rsid w:val="006B1902"/>
    <w:rsid w:val="006B1A54"/>
    <w:rsid w:val="006B1CB6"/>
    <w:rsid w:val="006B2204"/>
    <w:rsid w:val="006B27E1"/>
    <w:rsid w:val="006B2946"/>
    <w:rsid w:val="006B5966"/>
    <w:rsid w:val="006B6084"/>
    <w:rsid w:val="006B6663"/>
    <w:rsid w:val="006B6FFE"/>
    <w:rsid w:val="006C1744"/>
    <w:rsid w:val="006C198A"/>
    <w:rsid w:val="006C1A93"/>
    <w:rsid w:val="006C1CC7"/>
    <w:rsid w:val="006C1EF3"/>
    <w:rsid w:val="006C2D6B"/>
    <w:rsid w:val="006C35C5"/>
    <w:rsid w:val="006C3847"/>
    <w:rsid w:val="006C3900"/>
    <w:rsid w:val="006C507F"/>
    <w:rsid w:val="006C5EFC"/>
    <w:rsid w:val="006C645D"/>
    <w:rsid w:val="006C67D0"/>
    <w:rsid w:val="006D098D"/>
    <w:rsid w:val="006D1F71"/>
    <w:rsid w:val="006D325A"/>
    <w:rsid w:val="006D3F25"/>
    <w:rsid w:val="006D5713"/>
    <w:rsid w:val="006E0E7A"/>
    <w:rsid w:val="006E1601"/>
    <w:rsid w:val="006E16C1"/>
    <w:rsid w:val="006E1758"/>
    <w:rsid w:val="006E2D77"/>
    <w:rsid w:val="006E32E7"/>
    <w:rsid w:val="006E55D1"/>
    <w:rsid w:val="006E58EF"/>
    <w:rsid w:val="006E6430"/>
    <w:rsid w:val="006E6ACF"/>
    <w:rsid w:val="006E70CA"/>
    <w:rsid w:val="006F1C15"/>
    <w:rsid w:val="006F2905"/>
    <w:rsid w:val="006F2D5A"/>
    <w:rsid w:val="006F30BD"/>
    <w:rsid w:val="006F310E"/>
    <w:rsid w:val="006F320C"/>
    <w:rsid w:val="006F4565"/>
    <w:rsid w:val="006F5AEB"/>
    <w:rsid w:val="006F65F6"/>
    <w:rsid w:val="006F7510"/>
    <w:rsid w:val="006F7A60"/>
    <w:rsid w:val="00700003"/>
    <w:rsid w:val="00702BB1"/>
    <w:rsid w:val="00703BBC"/>
    <w:rsid w:val="0070402C"/>
    <w:rsid w:val="00704C46"/>
    <w:rsid w:val="00706344"/>
    <w:rsid w:val="00707659"/>
    <w:rsid w:val="00707FA6"/>
    <w:rsid w:val="00710C67"/>
    <w:rsid w:val="00712BA4"/>
    <w:rsid w:val="00712F69"/>
    <w:rsid w:val="00713748"/>
    <w:rsid w:val="00713B3C"/>
    <w:rsid w:val="00714B5C"/>
    <w:rsid w:val="0071512F"/>
    <w:rsid w:val="007156C1"/>
    <w:rsid w:val="00715707"/>
    <w:rsid w:val="00715EF8"/>
    <w:rsid w:val="007168B4"/>
    <w:rsid w:val="00716A99"/>
    <w:rsid w:val="00716AF1"/>
    <w:rsid w:val="007172F5"/>
    <w:rsid w:val="007177A6"/>
    <w:rsid w:val="00717800"/>
    <w:rsid w:val="00717F61"/>
    <w:rsid w:val="00721A0B"/>
    <w:rsid w:val="0072434E"/>
    <w:rsid w:val="00724418"/>
    <w:rsid w:val="0072579E"/>
    <w:rsid w:val="00725AF5"/>
    <w:rsid w:val="00726080"/>
    <w:rsid w:val="007269FE"/>
    <w:rsid w:val="00726B2A"/>
    <w:rsid w:val="007279DA"/>
    <w:rsid w:val="007310B0"/>
    <w:rsid w:val="007323D7"/>
    <w:rsid w:val="007328F7"/>
    <w:rsid w:val="00733A7D"/>
    <w:rsid w:val="00734146"/>
    <w:rsid w:val="00734566"/>
    <w:rsid w:val="00734655"/>
    <w:rsid w:val="00734700"/>
    <w:rsid w:val="00735372"/>
    <w:rsid w:val="00735FFF"/>
    <w:rsid w:val="00736EB7"/>
    <w:rsid w:val="00737AA8"/>
    <w:rsid w:val="00737F9A"/>
    <w:rsid w:val="00740CBE"/>
    <w:rsid w:val="007410D6"/>
    <w:rsid w:val="007419A7"/>
    <w:rsid w:val="0074269F"/>
    <w:rsid w:val="0074283D"/>
    <w:rsid w:val="00743299"/>
    <w:rsid w:val="00744D54"/>
    <w:rsid w:val="00745125"/>
    <w:rsid w:val="00745BFE"/>
    <w:rsid w:val="00745EA5"/>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4E6D"/>
    <w:rsid w:val="007551A9"/>
    <w:rsid w:val="00755677"/>
    <w:rsid w:val="00755ABD"/>
    <w:rsid w:val="00756A61"/>
    <w:rsid w:val="00761140"/>
    <w:rsid w:val="007614D9"/>
    <w:rsid w:val="00761F32"/>
    <w:rsid w:val="00762062"/>
    <w:rsid w:val="0076251A"/>
    <w:rsid w:val="0076264A"/>
    <w:rsid w:val="00762688"/>
    <w:rsid w:val="0076292C"/>
    <w:rsid w:val="00762AA0"/>
    <w:rsid w:val="00762B66"/>
    <w:rsid w:val="00763739"/>
    <w:rsid w:val="00763CA9"/>
    <w:rsid w:val="007645F5"/>
    <w:rsid w:val="007647AC"/>
    <w:rsid w:val="00765336"/>
    <w:rsid w:val="0076753D"/>
    <w:rsid w:val="0076755D"/>
    <w:rsid w:val="00770A0E"/>
    <w:rsid w:val="00770D7B"/>
    <w:rsid w:val="00772E72"/>
    <w:rsid w:val="007738CF"/>
    <w:rsid w:val="00773BB9"/>
    <w:rsid w:val="00773C39"/>
    <w:rsid w:val="0077449B"/>
    <w:rsid w:val="007746F1"/>
    <w:rsid w:val="00775D31"/>
    <w:rsid w:val="0077608A"/>
    <w:rsid w:val="0077671F"/>
    <w:rsid w:val="007771F7"/>
    <w:rsid w:val="00777CCA"/>
    <w:rsid w:val="00777E54"/>
    <w:rsid w:val="00780189"/>
    <w:rsid w:val="007801A0"/>
    <w:rsid w:val="00780720"/>
    <w:rsid w:val="007811F8"/>
    <w:rsid w:val="00781466"/>
    <w:rsid w:val="00782615"/>
    <w:rsid w:val="007839AD"/>
    <w:rsid w:val="007839D5"/>
    <w:rsid w:val="00783C7A"/>
    <w:rsid w:val="00783ED3"/>
    <w:rsid w:val="007847A5"/>
    <w:rsid w:val="00786BAB"/>
    <w:rsid w:val="00786E5D"/>
    <w:rsid w:val="00786EB1"/>
    <w:rsid w:val="00787A12"/>
    <w:rsid w:val="007904FB"/>
    <w:rsid w:val="00791F90"/>
    <w:rsid w:val="00794041"/>
    <w:rsid w:val="007953B2"/>
    <w:rsid w:val="00795E75"/>
    <w:rsid w:val="00796736"/>
    <w:rsid w:val="00796844"/>
    <w:rsid w:val="00796B1C"/>
    <w:rsid w:val="00797DB6"/>
    <w:rsid w:val="007A04BE"/>
    <w:rsid w:val="007A3322"/>
    <w:rsid w:val="007A4F58"/>
    <w:rsid w:val="007A5145"/>
    <w:rsid w:val="007A517E"/>
    <w:rsid w:val="007A5558"/>
    <w:rsid w:val="007A5E3B"/>
    <w:rsid w:val="007A5F99"/>
    <w:rsid w:val="007A7076"/>
    <w:rsid w:val="007A7AAC"/>
    <w:rsid w:val="007B0535"/>
    <w:rsid w:val="007B1547"/>
    <w:rsid w:val="007B1A2A"/>
    <w:rsid w:val="007B1C31"/>
    <w:rsid w:val="007B2FAE"/>
    <w:rsid w:val="007B61FB"/>
    <w:rsid w:val="007B7288"/>
    <w:rsid w:val="007B781E"/>
    <w:rsid w:val="007C0069"/>
    <w:rsid w:val="007C293C"/>
    <w:rsid w:val="007C29D3"/>
    <w:rsid w:val="007C4842"/>
    <w:rsid w:val="007C49AA"/>
    <w:rsid w:val="007C4F8B"/>
    <w:rsid w:val="007C54D4"/>
    <w:rsid w:val="007C63EA"/>
    <w:rsid w:val="007C7009"/>
    <w:rsid w:val="007C725D"/>
    <w:rsid w:val="007D0934"/>
    <w:rsid w:val="007D2410"/>
    <w:rsid w:val="007D2769"/>
    <w:rsid w:val="007D38D6"/>
    <w:rsid w:val="007D3935"/>
    <w:rsid w:val="007D3E34"/>
    <w:rsid w:val="007D4A89"/>
    <w:rsid w:val="007D4D5D"/>
    <w:rsid w:val="007D57AE"/>
    <w:rsid w:val="007D5C26"/>
    <w:rsid w:val="007D6003"/>
    <w:rsid w:val="007D6695"/>
    <w:rsid w:val="007E00FC"/>
    <w:rsid w:val="007E0854"/>
    <w:rsid w:val="007E1070"/>
    <w:rsid w:val="007E1F21"/>
    <w:rsid w:val="007E3AE3"/>
    <w:rsid w:val="007E3AF8"/>
    <w:rsid w:val="007E5BE2"/>
    <w:rsid w:val="007E6CF6"/>
    <w:rsid w:val="007E774D"/>
    <w:rsid w:val="007F0DC8"/>
    <w:rsid w:val="007F176E"/>
    <w:rsid w:val="007F1784"/>
    <w:rsid w:val="007F229D"/>
    <w:rsid w:val="007F2D78"/>
    <w:rsid w:val="007F391A"/>
    <w:rsid w:val="007F3A6C"/>
    <w:rsid w:val="007F4E30"/>
    <w:rsid w:val="007F7AE1"/>
    <w:rsid w:val="007F7F4A"/>
    <w:rsid w:val="00800792"/>
    <w:rsid w:val="00800E4E"/>
    <w:rsid w:val="00800FB3"/>
    <w:rsid w:val="00801E1A"/>
    <w:rsid w:val="00802901"/>
    <w:rsid w:val="008029A1"/>
    <w:rsid w:val="00803DB2"/>
    <w:rsid w:val="00804795"/>
    <w:rsid w:val="0080570A"/>
    <w:rsid w:val="00806872"/>
    <w:rsid w:val="008078CB"/>
    <w:rsid w:val="00810063"/>
    <w:rsid w:val="00811E6A"/>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727"/>
    <w:rsid w:val="00821AED"/>
    <w:rsid w:val="008223BA"/>
    <w:rsid w:val="00822A60"/>
    <w:rsid w:val="00824AB4"/>
    <w:rsid w:val="00824D84"/>
    <w:rsid w:val="008251B0"/>
    <w:rsid w:val="008254C8"/>
    <w:rsid w:val="0082581D"/>
    <w:rsid w:val="008258C8"/>
    <w:rsid w:val="00825EDB"/>
    <w:rsid w:val="00826F2E"/>
    <w:rsid w:val="0082785A"/>
    <w:rsid w:val="0082798B"/>
    <w:rsid w:val="00827B9D"/>
    <w:rsid w:val="0083065C"/>
    <w:rsid w:val="008309C4"/>
    <w:rsid w:val="00832790"/>
    <w:rsid w:val="00832BAC"/>
    <w:rsid w:val="008337A2"/>
    <w:rsid w:val="00833C87"/>
    <w:rsid w:val="00834798"/>
    <w:rsid w:val="00836F05"/>
    <w:rsid w:val="00840A9D"/>
    <w:rsid w:val="00840ACD"/>
    <w:rsid w:val="00840C93"/>
    <w:rsid w:val="00841B16"/>
    <w:rsid w:val="00842601"/>
    <w:rsid w:val="00842A1F"/>
    <w:rsid w:val="00843423"/>
    <w:rsid w:val="00843D20"/>
    <w:rsid w:val="0084431F"/>
    <w:rsid w:val="00844EE2"/>
    <w:rsid w:val="00844FD7"/>
    <w:rsid w:val="00845FE2"/>
    <w:rsid w:val="008475C4"/>
    <w:rsid w:val="00847A3A"/>
    <w:rsid w:val="00850FF3"/>
    <w:rsid w:val="008525C8"/>
    <w:rsid w:val="00852D24"/>
    <w:rsid w:val="00853FB5"/>
    <w:rsid w:val="00854627"/>
    <w:rsid w:val="0085465E"/>
    <w:rsid w:val="008558F8"/>
    <w:rsid w:val="00855D36"/>
    <w:rsid w:val="008566D5"/>
    <w:rsid w:val="00856C9B"/>
    <w:rsid w:val="008570D9"/>
    <w:rsid w:val="008570E7"/>
    <w:rsid w:val="00857FF4"/>
    <w:rsid w:val="00861745"/>
    <w:rsid w:val="00862A17"/>
    <w:rsid w:val="008638CA"/>
    <w:rsid w:val="00863F60"/>
    <w:rsid w:val="00864F4D"/>
    <w:rsid w:val="00866608"/>
    <w:rsid w:val="008667F8"/>
    <w:rsid w:val="008668C9"/>
    <w:rsid w:val="008673C6"/>
    <w:rsid w:val="00867AEB"/>
    <w:rsid w:val="00870816"/>
    <w:rsid w:val="00870EEB"/>
    <w:rsid w:val="0087127C"/>
    <w:rsid w:val="00873133"/>
    <w:rsid w:val="008733EB"/>
    <w:rsid w:val="0087357D"/>
    <w:rsid w:val="008735ED"/>
    <w:rsid w:val="008737CD"/>
    <w:rsid w:val="0087391B"/>
    <w:rsid w:val="0087609A"/>
    <w:rsid w:val="008768AD"/>
    <w:rsid w:val="00877AAB"/>
    <w:rsid w:val="0088145C"/>
    <w:rsid w:val="008822B4"/>
    <w:rsid w:val="00883176"/>
    <w:rsid w:val="008831B3"/>
    <w:rsid w:val="00883980"/>
    <w:rsid w:val="008848C0"/>
    <w:rsid w:val="00884BF1"/>
    <w:rsid w:val="00885FD7"/>
    <w:rsid w:val="008861B8"/>
    <w:rsid w:val="0088686A"/>
    <w:rsid w:val="00892585"/>
    <w:rsid w:val="008932DD"/>
    <w:rsid w:val="0089356E"/>
    <w:rsid w:val="00894DE9"/>
    <w:rsid w:val="0089522A"/>
    <w:rsid w:val="00895E0B"/>
    <w:rsid w:val="00895FB8"/>
    <w:rsid w:val="00896C8F"/>
    <w:rsid w:val="00896DE7"/>
    <w:rsid w:val="00897C15"/>
    <w:rsid w:val="008A116A"/>
    <w:rsid w:val="008A168B"/>
    <w:rsid w:val="008A3FCF"/>
    <w:rsid w:val="008A447C"/>
    <w:rsid w:val="008A4D17"/>
    <w:rsid w:val="008A5140"/>
    <w:rsid w:val="008A5196"/>
    <w:rsid w:val="008A54CD"/>
    <w:rsid w:val="008A592F"/>
    <w:rsid w:val="008A5DA6"/>
    <w:rsid w:val="008A6023"/>
    <w:rsid w:val="008A7220"/>
    <w:rsid w:val="008B1178"/>
    <w:rsid w:val="008B2BFE"/>
    <w:rsid w:val="008B304D"/>
    <w:rsid w:val="008B309D"/>
    <w:rsid w:val="008B37F7"/>
    <w:rsid w:val="008B4504"/>
    <w:rsid w:val="008B50E1"/>
    <w:rsid w:val="008B6591"/>
    <w:rsid w:val="008B6B1B"/>
    <w:rsid w:val="008B7379"/>
    <w:rsid w:val="008C00CA"/>
    <w:rsid w:val="008C17E7"/>
    <w:rsid w:val="008C4528"/>
    <w:rsid w:val="008C4DEC"/>
    <w:rsid w:val="008C5D4B"/>
    <w:rsid w:val="008C60AD"/>
    <w:rsid w:val="008C667C"/>
    <w:rsid w:val="008C7399"/>
    <w:rsid w:val="008C743B"/>
    <w:rsid w:val="008C78F6"/>
    <w:rsid w:val="008C7B7C"/>
    <w:rsid w:val="008C7E70"/>
    <w:rsid w:val="008D0997"/>
    <w:rsid w:val="008D0A95"/>
    <w:rsid w:val="008D16C4"/>
    <w:rsid w:val="008D3E6C"/>
    <w:rsid w:val="008D4013"/>
    <w:rsid w:val="008D44F3"/>
    <w:rsid w:val="008D547B"/>
    <w:rsid w:val="008D6192"/>
    <w:rsid w:val="008D6323"/>
    <w:rsid w:val="008D73E6"/>
    <w:rsid w:val="008D782F"/>
    <w:rsid w:val="008D7B8B"/>
    <w:rsid w:val="008E0147"/>
    <w:rsid w:val="008E0E8E"/>
    <w:rsid w:val="008E15C6"/>
    <w:rsid w:val="008E483F"/>
    <w:rsid w:val="008E49E2"/>
    <w:rsid w:val="008E4E47"/>
    <w:rsid w:val="008E5829"/>
    <w:rsid w:val="008E5FC8"/>
    <w:rsid w:val="008E6031"/>
    <w:rsid w:val="008E71A7"/>
    <w:rsid w:val="008E7291"/>
    <w:rsid w:val="008E7454"/>
    <w:rsid w:val="008F0598"/>
    <w:rsid w:val="008F0917"/>
    <w:rsid w:val="008F0C15"/>
    <w:rsid w:val="008F11B2"/>
    <w:rsid w:val="008F2394"/>
    <w:rsid w:val="008F23F2"/>
    <w:rsid w:val="008F2A53"/>
    <w:rsid w:val="008F381F"/>
    <w:rsid w:val="008F5263"/>
    <w:rsid w:val="008F550B"/>
    <w:rsid w:val="008F609A"/>
    <w:rsid w:val="008F6113"/>
    <w:rsid w:val="008F62AA"/>
    <w:rsid w:val="008F6912"/>
    <w:rsid w:val="008F6F4F"/>
    <w:rsid w:val="008F7C09"/>
    <w:rsid w:val="008F7F4E"/>
    <w:rsid w:val="0090021A"/>
    <w:rsid w:val="0090035E"/>
    <w:rsid w:val="00900E6B"/>
    <w:rsid w:val="00901164"/>
    <w:rsid w:val="0090321F"/>
    <w:rsid w:val="009035F6"/>
    <w:rsid w:val="00903601"/>
    <w:rsid w:val="00903AE7"/>
    <w:rsid w:val="009048A5"/>
    <w:rsid w:val="00905236"/>
    <w:rsid w:val="00905835"/>
    <w:rsid w:val="00905AA3"/>
    <w:rsid w:val="00906B79"/>
    <w:rsid w:val="00906EA6"/>
    <w:rsid w:val="009072F1"/>
    <w:rsid w:val="00907BC9"/>
    <w:rsid w:val="0091016F"/>
    <w:rsid w:val="0091049D"/>
    <w:rsid w:val="0091225D"/>
    <w:rsid w:val="009127FA"/>
    <w:rsid w:val="00912C4B"/>
    <w:rsid w:val="0091315E"/>
    <w:rsid w:val="00913456"/>
    <w:rsid w:val="009147E2"/>
    <w:rsid w:val="00914C9A"/>
    <w:rsid w:val="00914E07"/>
    <w:rsid w:val="00915D0B"/>
    <w:rsid w:val="00916175"/>
    <w:rsid w:val="0091656B"/>
    <w:rsid w:val="00916680"/>
    <w:rsid w:val="009166DD"/>
    <w:rsid w:val="00916DC2"/>
    <w:rsid w:val="00917269"/>
    <w:rsid w:val="00917750"/>
    <w:rsid w:val="009203F2"/>
    <w:rsid w:val="009212C6"/>
    <w:rsid w:val="00921758"/>
    <w:rsid w:val="00921BC7"/>
    <w:rsid w:val="00921E5F"/>
    <w:rsid w:val="0092387C"/>
    <w:rsid w:val="009240C2"/>
    <w:rsid w:val="0092448E"/>
    <w:rsid w:val="00924C2F"/>
    <w:rsid w:val="009268BC"/>
    <w:rsid w:val="00926C7F"/>
    <w:rsid w:val="009307AA"/>
    <w:rsid w:val="00930EAC"/>
    <w:rsid w:val="009310BE"/>
    <w:rsid w:val="00932DE2"/>
    <w:rsid w:val="00933725"/>
    <w:rsid w:val="00934DCF"/>
    <w:rsid w:val="009353E0"/>
    <w:rsid w:val="0094096A"/>
    <w:rsid w:val="00941484"/>
    <w:rsid w:val="00941BE5"/>
    <w:rsid w:val="00942191"/>
    <w:rsid w:val="00943983"/>
    <w:rsid w:val="00943B11"/>
    <w:rsid w:val="009443D6"/>
    <w:rsid w:val="009468EB"/>
    <w:rsid w:val="00947C3E"/>
    <w:rsid w:val="00947C78"/>
    <w:rsid w:val="00950093"/>
    <w:rsid w:val="009504D6"/>
    <w:rsid w:val="0095064D"/>
    <w:rsid w:val="00950A98"/>
    <w:rsid w:val="00951390"/>
    <w:rsid w:val="009537DF"/>
    <w:rsid w:val="009551E7"/>
    <w:rsid w:val="00955A78"/>
    <w:rsid w:val="00955EC5"/>
    <w:rsid w:val="009573B3"/>
    <w:rsid w:val="0096084E"/>
    <w:rsid w:val="00960878"/>
    <w:rsid w:val="00961089"/>
    <w:rsid w:val="009614F3"/>
    <w:rsid w:val="009615B2"/>
    <w:rsid w:val="00962921"/>
    <w:rsid w:val="00962DC8"/>
    <w:rsid w:val="009652ED"/>
    <w:rsid w:val="00965817"/>
    <w:rsid w:val="00966416"/>
    <w:rsid w:val="009666B7"/>
    <w:rsid w:val="00966CF1"/>
    <w:rsid w:val="009677DF"/>
    <w:rsid w:val="009700C1"/>
    <w:rsid w:val="00972022"/>
    <w:rsid w:val="009720A0"/>
    <w:rsid w:val="00972FE1"/>
    <w:rsid w:val="00974022"/>
    <w:rsid w:val="00974023"/>
    <w:rsid w:val="0097437A"/>
    <w:rsid w:val="00977A85"/>
    <w:rsid w:val="00977ADF"/>
    <w:rsid w:val="00977CCF"/>
    <w:rsid w:val="00977EDF"/>
    <w:rsid w:val="0098114F"/>
    <w:rsid w:val="00981504"/>
    <w:rsid w:val="00982F8B"/>
    <w:rsid w:val="00983976"/>
    <w:rsid w:val="00983B6A"/>
    <w:rsid w:val="00983E8D"/>
    <w:rsid w:val="0098421D"/>
    <w:rsid w:val="009846E8"/>
    <w:rsid w:val="00985C33"/>
    <w:rsid w:val="00985CDD"/>
    <w:rsid w:val="00986062"/>
    <w:rsid w:val="0098629A"/>
    <w:rsid w:val="0098785F"/>
    <w:rsid w:val="00987E42"/>
    <w:rsid w:val="009907CB"/>
    <w:rsid w:val="009909BD"/>
    <w:rsid w:val="00991FA7"/>
    <w:rsid w:val="00991FEB"/>
    <w:rsid w:val="00994544"/>
    <w:rsid w:val="009945DB"/>
    <w:rsid w:val="00994AF2"/>
    <w:rsid w:val="00994F25"/>
    <w:rsid w:val="009958F7"/>
    <w:rsid w:val="00995B7F"/>
    <w:rsid w:val="00997009"/>
    <w:rsid w:val="009A0300"/>
    <w:rsid w:val="009A059E"/>
    <w:rsid w:val="009A1164"/>
    <w:rsid w:val="009A239A"/>
    <w:rsid w:val="009A24B4"/>
    <w:rsid w:val="009A480B"/>
    <w:rsid w:val="009A4C9A"/>
    <w:rsid w:val="009A4E80"/>
    <w:rsid w:val="009A6072"/>
    <w:rsid w:val="009A6E2B"/>
    <w:rsid w:val="009B02A1"/>
    <w:rsid w:val="009B0628"/>
    <w:rsid w:val="009B1037"/>
    <w:rsid w:val="009B2483"/>
    <w:rsid w:val="009B2505"/>
    <w:rsid w:val="009B34AD"/>
    <w:rsid w:val="009B3C4E"/>
    <w:rsid w:val="009B4726"/>
    <w:rsid w:val="009B49FD"/>
    <w:rsid w:val="009B4AB2"/>
    <w:rsid w:val="009B4D61"/>
    <w:rsid w:val="009B663A"/>
    <w:rsid w:val="009B6728"/>
    <w:rsid w:val="009B67C9"/>
    <w:rsid w:val="009B6DA3"/>
    <w:rsid w:val="009B7A73"/>
    <w:rsid w:val="009B7A9A"/>
    <w:rsid w:val="009C09DB"/>
    <w:rsid w:val="009C2982"/>
    <w:rsid w:val="009C38A3"/>
    <w:rsid w:val="009C405B"/>
    <w:rsid w:val="009C5AF7"/>
    <w:rsid w:val="009C721E"/>
    <w:rsid w:val="009C7E3F"/>
    <w:rsid w:val="009D00A7"/>
    <w:rsid w:val="009D07A4"/>
    <w:rsid w:val="009D07B4"/>
    <w:rsid w:val="009D0C5F"/>
    <w:rsid w:val="009D109A"/>
    <w:rsid w:val="009D21DA"/>
    <w:rsid w:val="009D3F97"/>
    <w:rsid w:val="009D6420"/>
    <w:rsid w:val="009D6CE0"/>
    <w:rsid w:val="009D7442"/>
    <w:rsid w:val="009D7ED9"/>
    <w:rsid w:val="009E021D"/>
    <w:rsid w:val="009E02CE"/>
    <w:rsid w:val="009E0564"/>
    <w:rsid w:val="009E0C85"/>
    <w:rsid w:val="009E0C8C"/>
    <w:rsid w:val="009E113B"/>
    <w:rsid w:val="009E1305"/>
    <w:rsid w:val="009E1EBC"/>
    <w:rsid w:val="009E2292"/>
    <w:rsid w:val="009E271C"/>
    <w:rsid w:val="009E46C7"/>
    <w:rsid w:val="009E4BBE"/>
    <w:rsid w:val="009E6E6B"/>
    <w:rsid w:val="009E7501"/>
    <w:rsid w:val="009E79D4"/>
    <w:rsid w:val="009F15FD"/>
    <w:rsid w:val="009F16FC"/>
    <w:rsid w:val="009F1B2B"/>
    <w:rsid w:val="009F1D7C"/>
    <w:rsid w:val="009F2B8C"/>
    <w:rsid w:val="009F3F93"/>
    <w:rsid w:val="009F4145"/>
    <w:rsid w:val="009F5A65"/>
    <w:rsid w:val="009F74B5"/>
    <w:rsid w:val="009F7B4F"/>
    <w:rsid w:val="00A001FB"/>
    <w:rsid w:val="00A02C9A"/>
    <w:rsid w:val="00A031A5"/>
    <w:rsid w:val="00A04470"/>
    <w:rsid w:val="00A04791"/>
    <w:rsid w:val="00A04A48"/>
    <w:rsid w:val="00A0549A"/>
    <w:rsid w:val="00A06454"/>
    <w:rsid w:val="00A06511"/>
    <w:rsid w:val="00A0670C"/>
    <w:rsid w:val="00A06CD8"/>
    <w:rsid w:val="00A07B5B"/>
    <w:rsid w:val="00A07C47"/>
    <w:rsid w:val="00A07E78"/>
    <w:rsid w:val="00A10CC3"/>
    <w:rsid w:val="00A116FA"/>
    <w:rsid w:val="00A11BB6"/>
    <w:rsid w:val="00A11E71"/>
    <w:rsid w:val="00A137AF"/>
    <w:rsid w:val="00A14061"/>
    <w:rsid w:val="00A1476F"/>
    <w:rsid w:val="00A15595"/>
    <w:rsid w:val="00A15E8B"/>
    <w:rsid w:val="00A16671"/>
    <w:rsid w:val="00A16BE9"/>
    <w:rsid w:val="00A179FC"/>
    <w:rsid w:val="00A17E17"/>
    <w:rsid w:val="00A206D3"/>
    <w:rsid w:val="00A220D0"/>
    <w:rsid w:val="00A222E1"/>
    <w:rsid w:val="00A23750"/>
    <w:rsid w:val="00A23817"/>
    <w:rsid w:val="00A24676"/>
    <w:rsid w:val="00A24805"/>
    <w:rsid w:val="00A25AA5"/>
    <w:rsid w:val="00A306A9"/>
    <w:rsid w:val="00A318FA"/>
    <w:rsid w:val="00A31EC0"/>
    <w:rsid w:val="00A322B1"/>
    <w:rsid w:val="00A3440E"/>
    <w:rsid w:val="00A366E6"/>
    <w:rsid w:val="00A36CAC"/>
    <w:rsid w:val="00A3711D"/>
    <w:rsid w:val="00A378EE"/>
    <w:rsid w:val="00A40432"/>
    <w:rsid w:val="00A418EA"/>
    <w:rsid w:val="00A41FCB"/>
    <w:rsid w:val="00A421DD"/>
    <w:rsid w:val="00A4259E"/>
    <w:rsid w:val="00A42960"/>
    <w:rsid w:val="00A43698"/>
    <w:rsid w:val="00A4445C"/>
    <w:rsid w:val="00A5073A"/>
    <w:rsid w:val="00A507FD"/>
    <w:rsid w:val="00A50E81"/>
    <w:rsid w:val="00A51B4D"/>
    <w:rsid w:val="00A51F8C"/>
    <w:rsid w:val="00A53859"/>
    <w:rsid w:val="00A53B8A"/>
    <w:rsid w:val="00A53ED7"/>
    <w:rsid w:val="00A54343"/>
    <w:rsid w:val="00A5550F"/>
    <w:rsid w:val="00A557CA"/>
    <w:rsid w:val="00A5595A"/>
    <w:rsid w:val="00A602FB"/>
    <w:rsid w:val="00A60607"/>
    <w:rsid w:val="00A60863"/>
    <w:rsid w:val="00A61FB1"/>
    <w:rsid w:val="00A633D7"/>
    <w:rsid w:val="00A63F40"/>
    <w:rsid w:val="00A6413B"/>
    <w:rsid w:val="00A64C0A"/>
    <w:rsid w:val="00A64E2D"/>
    <w:rsid w:val="00A65C97"/>
    <w:rsid w:val="00A669AA"/>
    <w:rsid w:val="00A6726D"/>
    <w:rsid w:val="00A67798"/>
    <w:rsid w:val="00A678AA"/>
    <w:rsid w:val="00A704AC"/>
    <w:rsid w:val="00A70FDF"/>
    <w:rsid w:val="00A719B8"/>
    <w:rsid w:val="00A71E2F"/>
    <w:rsid w:val="00A721D9"/>
    <w:rsid w:val="00A7223C"/>
    <w:rsid w:val="00A722A6"/>
    <w:rsid w:val="00A728B6"/>
    <w:rsid w:val="00A749CF"/>
    <w:rsid w:val="00A754B1"/>
    <w:rsid w:val="00A76A7D"/>
    <w:rsid w:val="00A77C12"/>
    <w:rsid w:val="00A8017B"/>
    <w:rsid w:val="00A8018C"/>
    <w:rsid w:val="00A80A16"/>
    <w:rsid w:val="00A8125A"/>
    <w:rsid w:val="00A814E1"/>
    <w:rsid w:val="00A81738"/>
    <w:rsid w:val="00A8344D"/>
    <w:rsid w:val="00A8398E"/>
    <w:rsid w:val="00A83EB0"/>
    <w:rsid w:val="00A83FCE"/>
    <w:rsid w:val="00A84912"/>
    <w:rsid w:val="00A84D9C"/>
    <w:rsid w:val="00A8531B"/>
    <w:rsid w:val="00A85713"/>
    <w:rsid w:val="00A85990"/>
    <w:rsid w:val="00A85A2F"/>
    <w:rsid w:val="00A86127"/>
    <w:rsid w:val="00A867B1"/>
    <w:rsid w:val="00A8681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A0397"/>
    <w:rsid w:val="00AA0487"/>
    <w:rsid w:val="00AA0982"/>
    <w:rsid w:val="00AA1317"/>
    <w:rsid w:val="00AA3B12"/>
    <w:rsid w:val="00AA3C25"/>
    <w:rsid w:val="00AA44AF"/>
    <w:rsid w:val="00AA4CA8"/>
    <w:rsid w:val="00AA4F43"/>
    <w:rsid w:val="00AA56C1"/>
    <w:rsid w:val="00AB0536"/>
    <w:rsid w:val="00AB1093"/>
    <w:rsid w:val="00AB1389"/>
    <w:rsid w:val="00AB40D5"/>
    <w:rsid w:val="00AB44C6"/>
    <w:rsid w:val="00AB4B10"/>
    <w:rsid w:val="00AB4B92"/>
    <w:rsid w:val="00AB54CD"/>
    <w:rsid w:val="00AB6327"/>
    <w:rsid w:val="00AB6E19"/>
    <w:rsid w:val="00AB7D33"/>
    <w:rsid w:val="00AC0CDE"/>
    <w:rsid w:val="00AC0E67"/>
    <w:rsid w:val="00AC1FAA"/>
    <w:rsid w:val="00AC36A9"/>
    <w:rsid w:val="00AC4A89"/>
    <w:rsid w:val="00AC4BC6"/>
    <w:rsid w:val="00AC598E"/>
    <w:rsid w:val="00AC7029"/>
    <w:rsid w:val="00AC792B"/>
    <w:rsid w:val="00AC7E15"/>
    <w:rsid w:val="00AD1467"/>
    <w:rsid w:val="00AD1CDF"/>
    <w:rsid w:val="00AD2157"/>
    <w:rsid w:val="00AD34E8"/>
    <w:rsid w:val="00AD3BE1"/>
    <w:rsid w:val="00AD4059"/>
    <w:rsid w:val="00AD413C"/>
    <w:rsid w:val="00AD4A5F"/>
    <w:rsid w:val="00AD5529"/>
    <w:rsid w:val="00AD55CB"/>
    <w:rsid w:val="00AD6328"/>
    <w:rsid w:val="00AD638A"/>
    <w:rsid w:val="00AD745D"/>
    <w:rsid w:val="00AE021E"/>
    <w:rsid w:val="00AE04C5"/>
    <w:rsid w:val="00AE0817"/>
    <w:rsid w:val="00AE0AB7"/>
    <w:rsid w:val="00AE0C7E"/>
    <w:rsid w:val="00AE1122"/>
    <w:rsid w:val="00AE202F"/>
    <w:rsid w:val="00AE2C3B"/>
    <w:rsid w:val="00AE3721"/>
    <w:rsid w:val="00AE38DC"/>
    <w:rsid w:val="00AE3A6B"/>
    <w:rsid w:val="00AE40D0"/>
    <w:rsid w:val="00AE571E"/>
    <w:rsid w:val="00AE5CE1"/>
    <w:rsid w:val="00AE5F0B"/>
    <w:rsid w:val="00AE6789"/>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EB0"/>
    <w:rsid w:val="00B05B10"/>
    <w:rsid w:val="00B079C4"/>
    <w:rsid w:val="00B07C98"/>
    <w:rsid w:val="00B10F1F"/>
    <w:rsid w:val="00B1173C"/>
    <w:rsid w:val="00B11CC7"/>
    <w:rsid w:val="00B134D5"/>
    <w:rsid w:val="00B14D07"/>
    <w:rsid w:val="00B15375"/>
    <w:rsid w:val="00B16FC8"/>
    <w:rsid w:val="00B17034"/>
    <w:rsid w:val="00B17B2D"/>
    <w:rsid w:val="00B200D2"/>
    <w:rsid w:val="00B20478"/>
    <w:rsid w:val="00B21184"/>
    <w:rsid w:val="00B21348"/>
    <w:rsid w:val="00B21B75"/>
    <w:rsid w:val="00B23413"/>
    <w:rsid w:val="00B23D21"/>
    <w:rsid w:val="00B24E8D"/>
    <w:rsid w:val="00B25033"/>
    <w:rsid w:val="00B2642E"/>
    <w:rsid w:val="00B2736F"/>
    <w:rsid w:val="00B275F7"/>
    <w:rsid w:val="00B30BCE"/>
    <w:rsid w:val="00B30E5F"/>
    <w:rsid w:val="00B316D0"/>
    <w:rsid w:val="00B31B08"/>
    <w:rsid w:val="00B32209"/>
    <w:rsid w:val="00B32D23"/>
    <w:rsid w:val="00B34959"/>
    <w:rsid w:val="00B34DA0"/>
    <w:rsid w:val="00B357D5"/>
    <w:rsid w:val="00B36643"/>
    <w:rsid w:val="00B37EA1"/>
    <w:rsid w:val="00B417E8"/>
    <w:rsid w:val="00B41853"/>
    <w:rsid w:val="00B418C1"/>
    <w:rsid w:val="00B41FB3"/>
    <w:rsid w:val="00B428B2"/>
    <w:rsid w:val="00B43394"/>
    <w:rsid w:val="00B433C3"/>
    <w:rsid w:val="00B44E65"/>
    <w:rsid w:val="00B4506B"/>
    <w:rsid w:val="00B4595E"/>
    <w:rsid w:val="00B45C73"/>
    <w:rsid w:val="00B45C91"/>
    <w:rsid w:val="00B46A63"/>
    <w:rsid w:val="00B472F9"/>
    <w:rsid w:val="00B47B1E"/>
    <w:rsid w:val="00B504CB"/>
    <w:rsid w:val="00B50AB7"/>
    <w:rsid w:val="00B50B78"/>
    <w:rsid w:val="00B51674"/>
    <w:rsid w:val="00B51F38"/>
    <w:rsid w:val="00B52A0C"/>
    <w:rsid w:val="00B53853"/>
    <w:rsid w:val="00B53DB8"/>
    <w:rsid w:val="00B54D7C"/>
    <w:rsid w:val="00B554EF"/>
    <w:rsid w:val="00B556AC"/>
    <w:rsid w:val="00B56EA7"/>
    <w:rsid w:val="00B56F13"/>
    <w:rsid w:val="00B618C6"/>
    <w:rsid w:val="00B623D8"/>
    <w:rsid w:val="00B62B1B"/>
    <w:rsid w:val="00B62B1D"/>
    <w:rsid w:val="00B636C4"/>
    <w:rsid w:val="00B63D77"/>
    <w:rsid w:val="00B63E40"/>
    <w:rsid w:val="00B65AB8"/>
    <w:rsid w:val="00B662EC"/>
    <w:rsid w:val="00B672DB"/>
    <w:rsid w:val="00B70457"/>
    <w:rsid w:val="00B70E38"/>
    <w:rsid w:val="00B71564"/>
    <w:rsid w:val="00B723E8"/>
    <w:rsid w:val="00B72727"/>
    <w:rsid w:val="00B72FCF"/>
    <w:rsid w:val="00B7312C"/>
    <w:rsid w:val="00B73161"/>
    <w:rsid w:val="00B75B9F"/>
    <w:rsid w:val="00B765F7"/>
    <w:rsid w:val="00B76AAA"/>
    <w:rsid w:val="00B77A01"/>
    <w:rsid w:val="00B8011F"/>
    <w:rsid w:val="00B8127A"/>
    <w:rsid w:val="00B819DC"/>
    <w:rsid w:val="00B82441"/>
    <w:rsid w:val="00B83CF0"/>
    <w:rsid w:val="00B84637"/>
    <w:rsid w:val="00B8492B"/>
    <w:rsid w:val="00B868DC"/>
    <w:rsid w:val="00B86C57"/>
    <w:rsid w:val="00B87408"/>
    <w:rsid w:val="00B8787A"/>
    <w:rsid w:val="00B87913"/>
    <w:rsid w:val="00B9011A"/>
    <w:rsid w:val="00B90A49"/>
    <w:rsid w:val="00B912F4"/>
    <w:rsid w:val="00B920B8"/>
    <w:rsid w:val="00B92469"/>
    <w:rsid w:val="00B92B7D"/>
    <w:rsid w:val="00B92D07"/>
    <w:rsid w:val="00B930D4"/>
    <w:rsid w:val="00B93978"/>
    <w:rsid w:val="00B94A72"/>
    <w:rsid w:val="00B9649F"/>
    <w:rsid w:val="00B96941"/>
    <w:rsid w:val="00B97A62"/>
    <w:rsid w:val="00B97E16"/>
    <w:rsid w:val="00BA08B4"/>
    <w:rsid w:val="00BA0E50"/>
    <w:rsid w:val="00BA1081"/>
    <w:rsid w:val="00BA20A0"/>
    <w:rsid w:val="00BA258A"/>
    <w:rsid w:val="00BA28D9"/>
    <w:rsid w:val="00BA2A3A"/>
    <w:rsid w:val="00BA3489"/>
    <w:rsid w:val="00BA351C"/>
    <w:rsid w:val="00BA3732"/>
    <w:rsid w:val="00BA38A9"/>
    <w:rsid w:val="00BA393B"/>
    <w:rsid w:val="00BA46D7"/>
    <w:rsid w:val="00BA503E"/>
    <w:rsid w:val="00BA5DF0"/>
    <w:rsid w:val="00BA6E68"/>
    <w:rsid w:val="00BA73A5"/>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A88"/>
    <w:rsid w:val="00BC5ACA"/>
    <w:rsid w:val="00BC6E24"/>
    <w:rsid w:val="00BC77B3"/>
    <w:rsid w:val="00BC7EBE"/>
    <w:rsid w:val="00BD0118"/>
    <w:rsid w:val="00BD0D46"/>
    <w:rsid w:val="00BD1069"/>
    <w:rsid w:val="00BD1B32"/>
    <w:rsid w:val="00BD2F28"/>
    <w:rsid w:val="00BD3A58"/>
    <w:rsid w:val="00BD3B2F"/>
    <w:rsid w:val="00BD3B89"/>
    <w:rsid w:val="00BD3C7A"/>
    <w:rsid w:val="00BD4055"/>
    <w:rsid w:val="00BD4558"/>
    <w:rsid w:val="00BD57FE"/>
    <w:rsid w:val="00BE1261"/>
    <w:rsid w:val="00BE1E1C"/>
    <w:rsid w:val="00BE1EED"/>
    <w:rsid w:val="00BE281F"/>
    <w:rsid w:val="00BE2E67"/>
    <w:rsid w:val="00BE323C"/>
    <w:rsid w:val="00BE3F34"/>
    <w:rsid w:val="00BE55FC"/>
    <w:rsid w:val="00BE7E0C"/>
    <w:rsid w:val="00BF0EE4"/>
    <w:rsid w:val="00BF0F5A"/>
    <w:rsid w:val="00BF170B"/>
    <w:rsid w:val="00BF303C"/>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2EF8"/>
    <w:rsid w:val="00C138F8"/>
    <w:rsid w:val="00C13A52"/>
    <w:rsid w:val="00C14210"/>
    <w:rsid w:val="00C17AF9"/>
    <w:rsid w:val="00C202FC"/>
    <w:rsid w:val="00C207A2"/>
    <w:rsid w:val="00C2228B"/>
    <w:rsid w:val="00C22A43"/>
    <w:rsid w:val="00C230BF"/>
    <w:rsid w:val="00C23BA5"/>
    <w:rsid w:val="00C23CE0"/>
    <w:rsid w:val="00C24158"/>
    <w:rsid w:val="00C244DD"/>
    <w:rsid w:val="00C24ACF"/>
    <w:rsid w:val="00C25B36"/>
    <w:rsid w:val="00C2736C"/>
    <w:rsid w:val="00C27B99"/>
    <w:rsid w:val="00C3016D"/>
    <w:rsid w:val="00C3079F"/>
    <w:rsid w:val="00C32110"/>
    <w:rsid w:val="00C32373"/>
    <w:rsid w:val="00C33DDB"/>
    <w:rsid w:val="00C3487C"/>
    <w:rsid w:val="00C35024"/>
    <w:rsid w:val="00C35750"/>
    <w:rsid w:val="00C36411"/>
    <w:rsid w:val="00C37447"/>
    <w:rsid w:val="00C3797C"/>
    <w:rsid w:val="00C413F6"/>
    <w:rsid w:val="00C4204D"/>
    <w:rsid w:val="00C42116"/>
    <w:rsid w:val="00C43169"/>
    <w:rsid w:val="00C43D43"/>
    <w:rsid w:val="00C44061"/>
    <w:rsid w:val="00C463D6"/>
    <w:rsid w:val="00C46983"/>
    <w:rsid w:val="00C469CC"/>
    <w:rsid w:val="00C46C4F"/>
    <w:rsid w:val="00C5009C"/>
    <w:rsid w:val="00C5063B"/>
    <w:rsid w:val="00C508D2"/>
    <w:rsid w:val="00C51B52"/>
    <w:rsid w:val="00C53D95"/>
    <w:rsid w:val="00C54882"/>
    <w:rsid w:val="00C54FB9"/>
    <w:rsid w:val="00C55B4D"/>
    <w:rsid w:val="00C56922"/>
    <w:rsid w:val="00C60979"/>
    <w:rsid w:val="00C60D9A"/>
    <w:rsid w:val="00C60E8F"/>
    <w:rsid w:val="00C61F19"/>
    <w:rsid w:val="00C6261F"/>
    <w:rsid w:val="00C62B05"/>
    <w:rsid w:val="00C6337D"/>
    <w:rsid w:val="00C64659"/>
    <w:rsid w:val="00C6725E"/>
    <w:rsid w:val="00C724B2"/>
    <w:rsid w:val="00C72B2E"/>
    <w:rsid w:val="00C72D1E"/>
    <w:rsid w:val="00C73132"/>
    <w:rsid w:val="00C73EF7"/>
    <w:rsid w:val="00C7495C"/>
    <w:rsid w:val="00C74CC8"/>
    <w:rsid w:val="00C7661A"/>
    <w:rsid w:val="00C767A9"/>
    <w:rsid w:val="00C768E0"/>
    <w:rsid w:val="00C800E5"/>
    <w:rsid w:val="00C80D70"/>
    <w:rsid w:val="00C80E17"/>
    <w:rsid w:val="00C811EC"/>
    <w:rsid w:val="00C816E1"/>
    <w:rsid w:val="00C8190B"/>
    <w:rsid w:val="00C8306B"/>
    <w:rsid w:val="00C83394"/>
    <w:rsid w:val="00C83B5B"/>
    <w:rsid w:val="00C84F12"/>
    <w:rsid w:val="00C913DF"/>
    <w:rsid w:val="00C916FA"/>
    <w:rsid w:val="00C91928"/>
    <w:rsid w:val="00C91B15"/>
    <w:rsid w:val="00C91BCE"/>
    <w:rsid w:val="00C91C12"/>
    <w:rsid w:val="00C91F0B"/>
    <w:rsid w:val="00C92B0A"/>
    <w:rsid w:val="00C92E17"/>
    <w:rsid w:val="00C93141"/>
    <w:rsid w:val="00C936D2"/>
    <w:rsid w:val="00C93BD9"/>
    <w:rsid w:val="00C95854"/>
    <w:rsid w:val="00C962B7"/>
    <w:rsid w:val="00C9636D"/>
    <w:rsid w:val="00C974AF"/>
    <w:rsid w:val="00C9758A"/>
    <w:rsid w:val="00CA08C4"/>
    <w:rsid w:val="00CA1AEE"/>
    <w:rsid w:val="00CA1B75"/>
    <w:rsid w:val="00CA36EF"/>
    <w:rsid w:val="00CA3D3B"/>
    <w:rsid w:val="00CA3ECE"/>
    <w:rsid w:val="00CA51F1"/>
    <w:rsid w:val="00CA6314"/>
    <w:rsid w:val="00CA7A17"/>
    <w:rsid w:val="00CB06A5"/>
    <w:rsid w:val="00CB06BE"/>
    <w:rsid w:val="00CB0713"/>
    <w:rsid w:val="00CB1594"/>
    <w:rsid w:val="00CB1CFB"/>
    <w:rsid w:val="00CB2A93"/>
    <w:rsid w:val="00CB2D12"/>
    <w:rsid w:val="00CB3D98"/>
    <w:rsid w:val="00CB433E"/>
    <w:rsid w:val="00CB55B5"/>
    <w:rsid w:val="00CB589A"/>
    <w:rsid w:val="00CB6E1E"/>
    <w:rsid w:val="00CB6ECC"/>
    <w:rsid w:val="00CB7666"/>
    <w:rsid w:val="00CB7721"/>
    <w:rsid w:val="00CC1301"/>
    <w:rsid w:val="00CC3671"/>
    <w:rsid w:val="00CC4F1F"/>
    <w:rsid w:val="00CC5723"/>
    <w:rsid w:val="00CC6CFF"/>
    <w:rsid w:val="00CC77F2"/>
    <w:rsid w:val="00CC79D6"/>
    <w:rsid w:val="00CD0808"/>
    <w:rsid w:val="00CD1DA6"/>
    <w:rsid w:val="00CD1FA1"/>
    <w:rsid w:val="00CD1FAA"/>
    <w:rsid w:val="00CD22B0"/>
    <w:rsid w:val="00CD3A84"/>
    <w:rsid w:val="00CD48BF"/>
    <w:rsid w:val="00CD4C3E"/>
    <w:rsid w:val="00CD4E13"/>
    <w:rsid w:val="00CD57AF"/>
    <w:rsid w:val="00CD6EC2"/>
    <w:rsid w:val="00CD71D0"/>
    <w:rsid w:val="00CE04DF"/>
    <w:rsid w:val="00CE10A4"/>
    <w:rsid w:val="00CE159F"/>
    <w:rsid w:val="00CE2751"/>
    <w:rsid w:val="00CE27E2"/>
    <w:rsid w:val="00CE2AFD"/>
    <w:rsid w:val="00CE2B3A"/>
    <w:rsid w:val="00CE309F"/>
    <w:rsid w:val="00CE3728"/>
    <w:rsid w:val="00CE3978"/>
    <w:rsid w:val="00CE3C2D"/>
    <w:rsid w:val="00CE478C"/>
    <w:rsid w:val="00CE5B87"/>
    <w:rsid w:val="00CE5E6A"/>
    <w:rsid w:val="00CE6140"/>
    <w:rsid w:val="00CE761E"/>
    <w:rsid w:val="00CE7F2C"/>
    <w:rsid w:val="00CF01BD"/>
    <w:rsid w:val="00CF0339"/>
    <w:rsid w:val="00CF19D7"/>
    <w:rsid w:val="00CF19FD"/>
    <w:rsid w:val="00CF23DF"/>
    <w:rsid w:val="00CF28F8"/>
    <w:rsid w:val="00CF304B"/>
    <w:rsid w:val="00CF3456"/>
    <w:rsid w:val="00CF3A62"/>
    <w:rsid w:val="00CF3A80"/>
    <w:rsid w:val="00CF42B9"/>
    <w:rsid w:val="00CF5791"/>
    <w:rsid w:val="00CF5E2A"/>
    <w:rsid w:val="00CF6AD8"/>
    <w:rsid w:val="00CF7DDA"/>
    <w:rsid w:val="00D00A1F"/>
    <w:rsid w:val="00D00D8C"/>
    <w:rsid w:val="00D00EFB"/>
    <w:rsid w:val="00D01481"/>
    <w:rsid w:val="00D0162A"/>
    <w:rsid w:val="00D0176A"/>
    <w:rsid w:val="00D021B7"/>
    <w:rsid w:val="00D02500"/>
    <w:rsid w:val="00D0297B"/>
    <w:rsid w:val="00D067FC"/>
    <w:rsid w:val="00D078F6"/>
    <w:rsid w:val="00D07D74"/>
    <w:rsid w:val="00D10168"/>
    <w:rsid w:val="00D10678"/>
    <w:rsid w:val="00D10F0A"/>
    <w:rsid w:val="00D11391"/>
    <w:rsid w:val="00D1183E"/>
    <w:rsid w:val="00D134D8"/>
    <w:rsid w:val="00D14837"/>
    <w:rsid w:val="00D14972"/>
    <w:rsid w:val="00D14C84"/>
    <w:rsid w:val="00D152A2"/>
    <w:rsid w:val="00D160D5"/>
    <w:rsid w:val="00D163B2"/>
    <w:rsid w:val="00D16DE4"/>
    <w:rsid w:val="00D17AB8"/>
    <w:rsid w:val="00D20533"/>
    <w:rsid w:val="00D2173C"/>
    <w:rsid w:val="00D228C6"/>
    <w:rsid w:val="00D22A7A"/>
    <w:rsid w:val="00D22DF6"/>
    <w:rsid w:val="00D2420B"/>
    <w:rsid w:val="00D2421E"/>
    <w:rsid w:val="00D245C2"/>
    <w:rsid w:val="00D24A06"/>
    <w:rsid w:val="00D25A9F"/>
    <w:rsid w:val="00D25CB2"/>
    <w:rsid w:val="00D263D9"/>
    <w:rsid w:val="00D26486"/>
    <w:rsid w:val="00D3031B"/>
    <w:rsid w:val="00D30555"/>
    <w:rsid w:val="00D30D05"/>
    <w:rsid w:val="00D31B58"/>
    <w:rsid w:val="00D320B3"/>
    <w:rsid w:val="00D32C04"/>
    <w:rsid w:val="00D33843"/>
    <w:rsid w:val="00D338B9"/>
    <w:rsid w:val="00D33993"/>
    <w:rsid w:val="00D33C44"/>
    <w:rsid w:val="00D345D5"/>
    <w:rsid w:val="00D35015"/>
    <w:rsid w:val="00D36AB7"/>
    <w:rsid w:val="00D36DF6"/>
    <w:rsid w:val="00D373B4"/>
    <w:rsid w:val="00D40F5C"/>
    <w:rsid w:val="00D41265"/>
    <w:rsid w:val="00D42E46"/>
    <w:rsid w:val="00D4670D"/>
    <w:rsid w:val="00D47A91"/>
    <w:rsid w:val="00D47B7F"/>
    <w:rsid w:val="00D47D86"/>
    <w:rsid w:val="00D5011E"/>
    <w:rsid w:val="00D50406"/>
    <w:rsid w:val="00D5153A"/>
    <w:rsid w:val="00D52BBC"/>
    <w:rsid w:val="00D53F73"/>
    <w:rsid w:val="00D544FC"/>
    <w:rsid w:val="00D56368"/>
    <w:rsid w:val="00D57CAF"/>
    <w:rsid w:val="00D60597"/>
    <w:rsid w:val="00D62A90"/>
    <w:rsid w:val="00D62CB8"/>
    <w:rsid w:val="00D6314A"/>
    <w:rsid w:val="00D66A3E"/>
    <w:rsid w:val="00D67181"/>
    <w:rsid w:val="00D672CE"/>
    <w:rsid w:val="00D70CE3"/>
    <w:rsid w:val="00D70FDB"/>
    <w:rsid w:val="00D7391D"/>
    <w:rsid w:val="00D74B28"/>
    <w:rsid w:val="00D74C67"/>
    <w:rsid w:val="00D75306"/>
    <w:rsid w:val="00D75C15"/>
    <w:rsid w:val="00D76BF7"/>
    <w:rsid w:val="00D77D55"/>
    <w:rsid w:val="00D77E93"/>
    <w:rsid w:val="00D803B7"/>
    <w:rsid w:val="00D8075C"/>
    <w:rsid w:val="00D82736"/>
    <w:rsid w:val="00D82E50"/>
    <w:rsid w:val="00D836EF"/>
    <w:rsid w:val="00D837BC"/>
    <w:rsid w:val="00D84F53"/>
    <w:rsid w:val="00D86FF7"/>
    <w:rsid w:val="00D87231"/>
    <w:rsid w:val="00D87D39"/>
    <w:rsid w:val="00D91B74"/>
    <w:rsid w:val="00D91EEB"/>
    <w:rsid w:val="00D93430"/>
    <w:rsid w:val="00D93838"/>
    <w:rsid w:val="00D93B45"/>
    <w:rsid w:val="00D944AC"/>
    <w:rsid w:val="00D94563"/>
    <w:rsid w:val="00D95231"/>
    <w:rsid w:val="00D96454"/>
    <w:rsid w:val="00D96959"/>
    <w:rsid w:val="00D9720B"/>
    <w:rsid w:val="00DA016E"/>
    <w:rsid w:val="00DA032B"/>
    <w:rsid w:val="00DA0B74"/>
    <w:rsid w:val="00DA152A"/>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884"/>
    <w:rsid w:val="00DB33BC"/>
    <w:rsid w:val="00DB4371"/>
    <w:rsid w:val="00DB45A7"/>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754"/>
    <w:rsid w:val="00DD2FB3"/>
    <w:rsid w:val="00DD4468"/>
    <w:rsid w:val="00DD4E22"/>
    <w:rsid w:val="00DD582E"/>
    <w:rsid w:val="00DD6826"/>
    <w:rsid w:val="00DD692F"/>
    <w:rsid w:val="00DD6DD1"/>
    <w:rsid w:val="00DD7209"/>
    <w:rsid w:val="00DE0237"/>
    <w:rsid w:val="00DE03DA"/>
    <w:rsid w:val="00DE1D79"/>
    <w:rsid w:val="00DE1E54"/>
    <w:rsid w:val="00DE4182"/>
    <w:rsid w:val="00DE55D7"/>
    <w:rsid w:val="00DF0A71"/>
    <w:rsid w:val="00DF0EA4"/>
    <w:rsid w:val="00DF225A"/>
    <w:rsid w:val="00DF3732"/>
    <w:rsid w:val="00DF4C30"/>
    <w:rsid w:val="00DF51C9"/>
    <w:rsid w:val="00DF59F3"/>
    <w:rsid w:val="00DF6A7C"/>
    <w:rsid w:val="00E00F70"/>
    <w:rsid w:val="00E00FAB"/>
    <w:rsid w:val="00E01232"/>
    <w:rsid w:val="00E015FB"/>
    <w:rsid w:val="00E01C34"/>
    <w:rsid w:val="00E02520"/>
    <w:rsid w:val="00E0276F"/>
    <w:rsid w:val="00E0326E"/>
    <w:rsid w:val="00E0475F"/>
    <w:rsid w:val="00E04E3A"/>
    <w:rsid w:val="00E057AA"/>
    <w:rsid w:val="00E05E5C"/>
    <w:rsid w:val="00E0623B"/>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8D6"/>
    <w:rsid w:val="00E21A37"/>
    <w:rsid w:val="00E22099"/>
    <w:rsid w:val="00E2216A"/>
    <w:rsid w:val="00E2271D"/>
    <w:rsid w:val="00E232AE"/>
    <w:rsid w:val="00E239DF"/>
    <w:rsid w:val="00E24A96"/>
    <w:rsid w:val="00E24FC7"/>
    <w:rsid w:val="00E25B73"/>
    <w:rsid w:val="00E2633A"/>
    <w:rsid w:val="00E263B0"/>
    <w:rsid w:val="00E27B60"/>
    <w:rsid w:val="00E3020F"/>
    <w:rsid w:val="00E303EC"/>
    <w:rsid w:val="00E303F3"/>
    <w:rsid w:val="00E30CA0"/>
    <w:rsid w:val="00E30E97"/>
    <w:rsid w:val="00E31B5C"/>
    <w:rsid w:val="00E31BCA"/>
    <w:rsid w:val="00E3235A"/>
    <w:rsid w:val="00E3398C"/>
    <w:rsid w:val="00E34931"/>
    <w:rsid w:val="00E34CF0"/>
    <w:rsid w:val="00E35115"/>
    <w:rsid w:val="00E36985"/>
    <w:rsid w:val="00E374FD"/>
    <w:rsid w:val="00E37BA1"/>
    <w:rsid w:val="00E42C72"/>
    <w:rsid w:val="00E42D3D"/>
    <w:rsid w:val="00E433FE"/>
    <w:rsid w:val="00E442FC"/>
    <w:rsid w:val="00E45D9B"/>
    <w:rsid w:val="00E46797"/>
    <w:rsid w:val="00E47237"/>
    <w:rsid w:val="00E47689"/>
    <w:rsid w:val="00E507C5"/>
    <w:rsid w:val="00E50DC3"/>
    <w:rsid w:val="00E51152"/>
    <w:rsid w:val="00E513CA"/>
    <w:rsid w:val="00E521F7"/>
    <w:rsid w:val="00E52474"/>
    <w:rsid w:val="00E529CC"/>
    <w:rsid w:val="00E52C7A"/>
    <w:rsid w:val="00E5423F"/>
    <w:rsid w:val="00E54CC1"/>
    <w:rsid w:val="00E554E5"/>
    <w:rsid w:val="00E564F0"/>
    <w:rsid w:val="00E56E51"/>
    <w:rsid w:val="00E5726D"/>
    <w:rsid w:val="00E573FE"/>
    <w:rsid w:val="00E57E93"/>
    <w:rsid w:val="00E60453"/>
    <w:rsid w:val="00E6050E"/>
    <w:rsid w:val="00E6064B"/>
    <w:rsid w:val="00E60D7C"/>
    <w:rsid w:val="00E60F08"/>
    <w:rsid w:val="00E60F61"/>
    <w:rsid w:val="00E6114C"/>
    <w:rsid w:val="00E61473"/>
    <w:rsid w:val="00E61551"/>
    <w:rsid w:val="00E618C6"/>
    <w:rsid w:val="00E634F8"/>
    <w:rsid w:val="00E63D08"/>
    <w:rsid w:val="00E6405F"/>
    <w:rsid w:val="00E64986"/>
    <w:rsid w:val="00E6510D"/>
    <w:rsid w:val="00E65D68"/>
    <w:rsid w:val="00E665A0"/>
    <w:rsid w:val="00E66E7D"/>
    <w:rsid w:val="00E6730E"/>
    <w:rsid w:val="00E6753B"/>
    <w:rsid w:val="00E67703"/>
    <w:rsid w:val="00E67830"/>
    <w:rsid w:val="00E6784E"/>
    <w:rsid w:val="00E67F5A"/>
    <w:rsid w:val="00E70795"/>
    <w:rsid w:val="00E70FF9"/>
    <w:rsid w:val="00E7214E"/>
    <w:rsid w:val="00E726B2"/>
    <w:rsid w:val="00E73011"/>
    <w:rsid w:val="00E730C3"/>
    <w:rsid w:val="00E73C48"/>
    <w:rsid w:val="00E73C56"/>
    <w:rsid w:val="00E73E24"/>
    <w:rsid w:val="00E74803"/>
    <w:rsid w:val="00E75157"/>
    <w:rsid w:val="00E80243"/>
    <w:rsid w:val="00E80AAD"/>
    <w:rsid w:val="00E81202"/>
    <w:rsid w:val="00E82169"/>
    <w:rsid w:val="00E83318"/>
    <w:rsid w:val="00E83B21"/>
    <w:rsid w:val="00E84109"/>
    <w:rsid w:val="00E84FF5"/>
    <w:rsid w:val="00E8530A"/>
    <w:rsid w:val="00E86C8E"/>
    <w:rsid w:val="00E87B91"/>
    <w:rsid w:val="00E903D1"/>
    <w:rsid w:val="00E90ABB"/>
    <w:rsid w:val="00E90C29"/>
    <w:rsid w:val="00E9124F"/>
    <w:rsid w:val="00E918E6"/>
    <w:rsid w:val="00E91AEC"/>
    <w:rsid w:val="00E92285"/>
    <w:rsid w:val="00E92C53"/>
    <w:rsid w:val="00E92EC6"/>
    <w:rsid w:val="00E939B9"/>
    <w:rsid w:val="00E93A6B"/>
    <w:rsid w:val="00E9407B"/>
    <w:rsid w:val="00E9421F"/>
    <w:rsid w:val="00E94936"/>
    <w:rsid w:val="00E9506F"/>
    <w:rsid w:val="00E958FD"/>
    <w:rsid w:val="00E95C92"/>
    <w:rsid w:val="00E969EE"/>
    <w:rsid w:val="00E96DB2"/>
    <w:rsid w:val="00E97527"/>
    <w:rsid w:val="00E97C99"/>
    <w:rsid w:val="00E97ED1"/>
    <w:rsid w:val="00EA0E02"/>
    <w:rsid w:val="00EA14D9"/>
    <w:rsid w:val="00EA1674"/>
    <w:rsid w:val="00EA1E6C"/>
    <w:rsid w:val="00EA2295"/>
    <w:rsid w:val="00EA262D"/>
    <w:rsid w:val="00EA276A"/>
    <w:rsid w:val="00EA2B48"/>
    <w:rsid w:val="00EA2D48"/>
    <w:rsid w:val="00EA4E8A"/>
    <w:rsid w:val="00EA566E"/>
    <w:rsid w:val="00EA59B7"/>
    <w:rsid w:val="00EA59C4"/>
    <w:rsid w:val="00EA5DF6"/>
    <w:rsid w:val="00EA73AE"/>
    <w:rsid w:val="00EA756A"/>
    <w:rsid w:val="00EA79A7"/>
    <w:rsid w:val="00EB15AC"/>
    <w:rsid w:val="00EB177D"/>
    <w:rsid w:val="00EB1F2F"/>
    <w:rsid w:val="00EB372D"/>
    <w:rsid w:val="00EB5635"/>
    <w:rsid w:val="00EB58A9"/>
    <w:rsid w:val="00EB600D"/>
    <w:rsid w:val="00EB6B9B"/>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1DC"/>
    <w:rsid w:val="00ED29A4"/>
    <w:rsid w:val="00ED3613"/>
    <w:rsid w:val="00ED3DD6"/>
    <w:rsid w:val="00ED4294"/>
    <w:rsid w:val="00ED45E8"/>
    <w:rsid w:val="00ED47DE"/>
    <w:rsid w:val="00ED4B6C"/>
    <w:rsid w:val="00ED52AC"/>
    <w:rsid w:val="00ED5461"/>
    <w:rsid w:val="00ED5980"/>
    <w:rsid w:val="00ED59EE"/>
    <w:rsid w:val="00ED6136"/>
    <w:rsid w:val="00ED66B7"/>
    <w:rsid w:val="00ED66C9"/>
    <w:rsid w:val="00ED691D"/>
    <w:rsid w:val="00ED6B58"/>
    <w:rsid w:val="00ED7C34"/>
    <w:rsid w:val="00EE1BCE"/>
    <w:rsid w:val="00EE4CDB"/>
    <w:rsid w:val="00EE5CA2"/>
    <w:rsid w:val="00EE5D3D"/>
    <w:rsid w:val="00EE5DEF"/>
    <w:rsid w:val="00EE60C3"/>
    <w:rsid w:val="00EE6B44"/>
    <w:rsid w:val="00EE7E7C"/>
    <w:rsid w:val="00EF053C"/>
    <w:rsid w:val="00EF18BB"/>
    <w:rsid w:val="00EF199E"/>
    <w:rsid w:val="00EF1AEE"/>
    <w:rsid w:val="00EF1CDD"/>
    <w:rsid w:val="00EF1E5D"/>
    <w:rsid w:val="00EF2818"/>
    <w:rsid w:val="00EF3DBF"/>
    <w:rsid w:val="00EF40C7"/>
    <w:rsid w:val="00EF4801"/>
    <w:rsid w:val="00EF4C04"/>
    <w:rsid w:val="00EF4D83"/>
    <w:rsid w:val="00EF6F6E"/>
    <w:rsid w:val="00EF71B6"/>
    <w:rsid w:val="00F00120"/>
    <w:rsid w:val="00F0155C"/>
    <w:rsid w:val="00F01670"/>
    <w:rsid w:val="00F01900"/>
    <w:rsid w:val="00F01A59"/>
    <w:rsid w:val="00F01DC2"/>
    <w:rsid w:val="00F02004"/>
    <w:rsid w:val="00F02C8C"/>
    <w:rsid w:val="00F03D02"/>
    <w:rsid w:val="00F051D0"/>
    <w:rsid w:val="00F05996"/>
    <w:rsid w:val="00F074E4"/>
    <w:rsid w:val="00F07E7D"/>
    <w:rsid w:val="00F10700"/>
    <w:rsid w:val="00F10DE9"/>
    <w:rsid w:val="00F10ED9"/>
    <w:rsid w:val="00F11EDF"/>
    <w:rsid w:val="00F12169"/>
    <w:rsid w:val="00F1223D"/>
    <w:rsid w:val="00F12724"/>
    <w:rsid w:val="00F12F48"/>
    <w:rsid w:val="00F14FF2"/>
    <w:rsid w:val="00F1676A"/>
    <w:rsid w:val="00F16DFA"/>
    <w:rsid w:val="00F17485"/>
    <w:rsid w:val="00F1767C"/>
    <w:rsid w:val="00F209D1"/>
    <w:rsid w:val="00F21F42"/>
    <w:rsid w:val="00F22490"/>
    <w:rsid w:val="00F225C4"/>
    <w:rsid w:val="00F22E0C"/>
    <w:rsid w:val="00F2402B"/>
    <w:rsid w:val="00F253E1"/>
    <w:rsid w:val="00F253FD"/>
    <w:rsid w:val="00F25BAB"/>
    <w:rsid w:val="00F2603E"/>
    <w:rsid w:val="00F264C8"/>
    <w:rsid w:val="00F307D7"/>
    <w:rsid w:val="00F3097B"/>
    <w:rsid w:val="00F30E98"/>
    <w:rsid w:val="00F327DB"/>
    <w:rsid w:val="00F3341E"/>
    <w:rsid w:val="00F34F97"/>
    <w:rsid w:val="00F362DC"/>
    <w:rsid w:val="00F363C3"/>
    <w:rsid w:val="00F3674A"/>
    <w:rsid w:val="00F374B2"/>
    <w:rsid w:val="00F37735"/>
    <w:rsid w:val="00F4152B"/>
    <w:rsid w:val="00F420E2"/>
    <w:rsid w:val="00F43146"/>
    <w:rsid w:val="00F436BF"/>
    <w:rsid w:val="00F442F7"/>
    <w:rsid w:val="00F4603F"/>
    <w:rsid w:val="00F46ABA"/>
    <w:rsid w:val="00F50C91"/>
    <w:rsid w:val="00F50FE2"/>
    <w:rsid w:val="00F514CE"/>
    <w:rsid w:val="00F51812"/>
    <w:rsid w:val="00F5314E"/>
    <w:rsid w:val="00F532FE"/>
    <w:rsid w:val="00F55D7D"/>
    <w:rsid w:val="00F56029"/>
    <w:rsid w:val="00F574DA"/>
    <w:rsid w:val="00F60744"/>
    <w:rsid w:val="00F633F4"/>
    <w:rsid w:val="00F6359C"/>
    <w:rsid w:val="00F652C8"/>
    <w:rsid w:val="00F657C2"/>
    <w:rsid w:val="00F6708F"/>
    <w:rsid w:val="00F678DB"/>
    <w:rsid w:val="00F67B31"/>
    <w:rsid w:val="00F67CE1"/>
    <w:rsid w:val="00F70EB8"/>
    <w:rsid w:val="00F71199"/>
    <w:rsid w:val="00F71E96"/>
    <w:rsid w:val="00F72BAC"/>
    <w:rsid w:val="00F73424"/>
    <w:rsid w:val="00F737D9"/>
    <w:rsid w:val="00F75076"/>
    <w:rsid w:val="00F75680"/>
    <w:rsid w:val="00F76763"/>
    <w:rsid w:val="00F76831"/>
    <w:rsid w:val="00F7774B"/>
    <w:rsid w:val="00F81255"/>
    <w:rsid w:val="00F81B20"/>
    <w:rsid w:val="00F82598"/>
    <w:rsid w:val="00F82EAF"/>
    <w:rsid w:val="00F84031"/>
    <w:rsid w:val="00F84F48"/>
    <w:rsid w:val="00F85DA2"/>
    <w:rsid w:val="00F87C1D"/>
    <w:rsid w:val="00F87C4B"/>
    <w:rsid w:val="00F90457"/>
    <w:rsid w:val="00F918A7"/>
    <w:rsid w:val="00F92589"/>
    <w:rsid w:val="00F92D85"/>
    <w:rsid w:val="00F933D2"/>
    <w:rsid w:val="00F93EAC"/>
    <w:rsid w:val="00F941B6"/>
    <w:rsid w:val="00F946F2"/>
    <w:rsid w:val="00F95D4B"/>
    <w:rsid w:val="00F9609E"/>
    <w:rsid w:val="00FA0120"/>
    <w:rsid w:val="00FA2BFC"/>
    <w:rsid w:val="00FA3401"/>
    <w:rsid w:val="00FA44FF"/>
    <w:rsid w:val="00FA45A4"/>
    <w:rsid w:val="00FA461E"/>
    <w:rsid w:val="00FA4AEF"/>
    <w:rsid w:val="00FA4C1B"/>
    <w:rsid w:val="00FA5C54"/>
    <w:rsid w:val="00FA6030"/>
    <w:rsid w:val="00FA789F"/>
    <w:rsid w:val="00FB03A1"/>
    <w:rsid w:val="00FB0A4B"/>
    <w:rsid w:val="00FB0CBC"/>
    <w:rsid w:val="00FB29D0"/>
    <w:rsid w:val="00FB310D"/>
    <w:rsid w:val="00FB39A4"/>
    <w:rsid w:val="00FB3F10"/>
    <w:rsid w:val="00FB44D9"/>
    <w:rsid w:val="00FB4CC8"/>
    <w:rsid w:val="00FB4CFD"/>
    <w:rsid w:val="00FB5AA0"/>
    <w:rsid w:val="00FB5B0C"/>
    <w:rsid w:val="00FB7D8B"/>
    <w:rsid w:val="00FC0044"/>
    <w:rsid w:val="00FC0593"/>
    <w:rsid w:val="00FC0AEA"/>
    <w:rsid w:val="00FC1726"/>
    <w:rsid w:val="00FC1921"/>
    <w:rsid w:val="00FC1F00"/>
    <w:rsid w:val="00FC24DF"/>
    <w:rsid w:val="00FC32ED"/>
    <w:rsid w:val="00FC3642"/>
    <w:rsid w:val="00FC571F"/>
    <w:rsid w:val="00FC6750"/>
    <w:rsid w:val="00FC71E1"/>
    <w:rsid w:val="00FD1087"/>
    <w:rsid w:val="00FD10C7"/>
    <w:rsid w:val="00FD1B50"/>
    <w:rsid w:val="00FD27FF"/>
    <w:rsid w:val="00FD2E62"/>
    <w:rsid w:val="00FD335E"/>
    <w:rsid w:val="00FD35E8"/>
    <w:rsid w:val="00FD4E7C"/>
    <w:rsid w:val="00FD5734"/>
    <w:rsid w:val="00FD6B25"/>
    <w:rsid w:val="00FD6FBA"/>
    <w:rsid w:val="00FD72B1"/>
    <w:rsid w:val="00FD777D"/>
    <w:rsid w:val="00FD7C77"/>
    <w:rsid w:val="00FE0226"/>
    <w:rsid w:val="00FE05B5"/>
    <w:rsid w:val="00FE1DEA"/>
    <w:rsid w:val="00FE2533"/>
    <w:rsid w:val="00FE2C33"/>
    <w:rsid w:val="00FF1A77"/>
    <w:rsid w:val="00FF32A9"/>
    <w:rsid w:val="00FF33D6"/>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3C6D896F-8F24-4F09-97AB-076BC491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1"/>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4"/>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5"/>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9"/>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styleId="NormalWeb">
    <w:name w:val="Normal (Web)"/>
    <w:basedOn w:val="Normal"/>
    <w:uiPriority w:val="99"/>
    <w:unhideWhenUsed/>
    <w:rsid w:val="0026168A"/>
    <w:pPr>
      <w:overflowPunct/>
      <w:autoSpaceDE/>
      <w:autoSpaceDN/>
      <w:adjustRightInd/>
      <w:spacing w:before="100" w:beforeAutospacing="1" w:after="100" w:afterAutospacing="1"/>
      <w:textAlignment w:val="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0707025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33214704">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33697081">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49158235">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18246066">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glossary.justplainclear.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www.unitedhealthcareonline.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s://member.realappe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s://www.hihealthinnovations.com/united"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5.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186D2EC-E100-4B1B-A498-DFCD99E96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9</TotalTime>
  <Pages>1</Pages>
  <Words>25254</Words>
  <Characters>143954</Characters>
  <Application>Microsoft Office Word</Application>
  <DocSecurity>0</DocSecurity>
  <Lines>1199</Lines>
  <Paragraphs>337</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168871</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Manisha, M K</cp:lastModifiedBy>
  <cp:revision>15</cp:revision>
  <cp:lastPrinted>2005-07-27T20:49:00Z</cp:lastPrinted>
  <dcterms:created xsi:type="dcterms:W3CDTF">2020-03-27T17:02:00Z</dcterms:created>
  <dcterms:modified xsi:type="dcterms:W3CDTF">2020-10-05T17:51:00Z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